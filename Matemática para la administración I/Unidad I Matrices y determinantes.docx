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0D368" w14:textId="12F7EB01" w:rsidR="00F43320" w:rsidRDefault="00AA4D48">
      <w:r>
        <w:rPr>
          <w:noProof/>
        </w:rPr>
        <w:drawing>
          <wp:anchor distT="0" distB="0" distL="114300" distR="114300" simplePos="0" relativeHeight="251601920" behindDoc="0" locked="0" layoutInCell="1" allowOverlap="1" wp14:anchorId="494A3392" wp14:editId="14692F7B">
            <wp:simplePos x="0" y="0"/>
            <wp:positionH relativeFrom="column">
              <wp:posOffset>-337185</wp:posOffset>
            </wp:positionH>
            <wp:positionV relativeFrom="paragraph">
              <wp:posOffset>-300355</wp:posOffset>
            </wp:positionV>
            <wp:extent cx="3889408" cy="12668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889408"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00896" behindDoc="1" locked="0" layoutInCell="1" allowOverlap="1" wp14:anchorId="6023261D" wp14:editId="224F2BDF">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B1B44" w14:textId="77777777" w:rsidR="00F43320" w:rsidRDefault="00F43320"/>
    <w:p w14:paraId="4D11DB6A" w14:textId="77777777" w:rsidR="00F43320" w:rsidRDefault="00F43320"/>
    <w:p w14:paraId="411B57EF" w14:textId="77777777" w:rsidR="00F43320" w:rsidRDefault="00F43320"/>
    <w:p w14:paraId="51095147" w14:textId="77777777" w:rsidR="00F43320" w:rsidRDefault="00F43320"/>
    <w:p w14:paraId="6D7FE862" w14:textId="77777777" w:rsidR="00F43320" w:rsidRDefault="00F43320"/>
    <w:p w14:paraId="5F02DE67" w14:textId="77777777" w:rsidR="00F43320" w:rsidRDefault="00F43320"/>
    <w:p w14:paraId="0C1AF75A" w14:textId="77777777" w:rsidR="00F43320" w:rsidRDefault="00F43320"/>
    <w:p w14:paraId="018FFAAF" w14:textId="77777777" w:rsidR="00F43320" w:rsidRDefault="003E0D37">
      <w:r>
        <w:rPr>
          <w:noProof/>
        </w:rPr>
        <mc:AlternateContent>
          <mc:Choice Requires="wps">
            <w:drawing>
              <wp:anchor distT="0" distB="0" distL="114300" distR="114300" simplePos="0" relativeHeight="251603968" behindDoc="1" locked="0" layoutInCell="1" allowOverlap="1" wp14:anchorId="7BFE212D" wp14:editId="5252C79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D1063E" w14:textId="77777777" w:rsidR="000446AD" w:rsidRPr="00553CBE" w:rsidRDefault="000446AD" w:rsidP="000446AD">
                            <w:pPr>
                              <w:jc w:val="center"/>
                              <w:rPr>
                                <w:color w:val="001C7D"/>
                                <w:szCs w:val="24"/>
                              </w:rPr>
                            </w:pPr>
                            <w:r w:rsidRPr="00553CBE">
                              <w:rPr>
                                <w:rFonts w:ascii="Impact" w:hAnsi="Impact"/>
                                <w:color w:val="001C7D"/>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FE212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ED1063E" w14:textId="77777777" w:rsidR="000446AD" w:rsidRPr="00553CBE" w:rsidRDefault="000446AD" w:rsidP="000446AD">
                      <w:pPr>
                        <w:jc w:val="center"/>
                        <w:rPr>
                          <w:color w:val="001C7D"/>
                          <w:szCs w:val="24"/>
                        </w:rPr>
                      </w:pPr>
                      <w:r w:rsidRPr="00553CBE">
                        <w:rPr>
                          <w:rFonts w:ascii="Impact" w:hAnsi="Impact"/>
                          <w:color w:val="001C7D"/>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B90CDE4" w14:textId="77777777" w:rsidR="00F43320" w:rsidRDefault="00F43320"/>
    <w:p w14:paraId="4D374DCA" w14:textId="77777777" w:rsidR="00F43320" w:rsidRDefault="00F43320"/>
    <w:p w14:paraId="5DB018EF" w14:textId="77777777" w:rsidR="00F43320" w:rsidRDefault="00F43320"/>
    <w:p w14:paraId="47B96330" w14:textId="77777777" w:rsidR="00F43320" w:rsidRDefault="003E0D37">
      <w:r>
        <w:rPr>
          <w:noProof/>
        </w:rPr>
        <mc:AlternateContent>
          <mc:Choice Requires="wpg">
            <w:drawing>
              <wp:anchor distT="0" distB="0" distL="114300" distR="114300" simplePos="0" relativeHeight="251602944" behindDoc="0" locked="0" layoutInCell="1" allowOverlap="1" wp14:anchorId="78B1732B" wp14:editId="4CC0449F">
                <wp:simplePos x="0" y="0"/>
                <wp:positionH relativeFrom="column">
                  <wp:posOffset>1365250</wp:posOffset>
                </wp:positionH>
                <wp:positionV relativeFrom="paragraph">
                  <wp:posOffset>181423</wp:posOffset>
                </wp:positionV>
                <wp:extent cx="4149090" cy="155575"/>
                <wp:effectExtent l="0" t="0" r="381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0814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8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1B2143" id="Grupo 3" o:spid="_x0000_s1026" style="position:absolute;margin-left:107.5pt;margin-top:14.3pt;width:326.7pt;height:12.25pt;z-index:25160294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" fillcolor="#08146c"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" fillcolor="#c00812" stroked="f"/>
              </v:group>
            </w:pict>
          </mc:Fallback>
        </mc:AlternateContent>
      </w:r>
    </w:p>
    <w:p w14:paraId="2E1F0487" w14:textId="77777777" w:rsidR="00F43320" w:rsidRDefault="003E0D37">
      <w:r>
        <w:rPr>
          <w:noProof/>
        </w:rPr>
        <mc:AlternateContent>
          <mc:Choice Requires="wps">
            <w:drawing>
              <wp:anchor distT="0" distB="0" distL="114300" distR="114300" simplePos="0" relativeHeight="251604992" behindDoc="0" locked="0" layoutInCell="1" allowOverlap="1" wp14:anchorId="6639E89A" wp14:editId="07157443">
                <wp:simplePos x="0" y="0"/>
                <wp:positionH relativeFrom="column">
                  <wp:posOffset>638810</wp:posOffset>
                </wp:positionH>
                <wp:positionV relativeFrom="paragraph">
                  <wp:posOffset>30480</wp:posOffset>
                </wp:positionV>
                <wp:extent cx="487807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807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71D90" w14:textId="3F0C8DFC" w:rsidR="00F43320" w:rsidRPr="005E6C17" w:rsidRDefault="003D72C7" w:rsidP="003D72C7">
                            <w:pPr>
                              <w:jc w:val="right"/>
                              <w:rPr>
                                <w:rFonts w:ascii="EleganTech™" w:hAnsi="EleganTech™"/>
                                <w:b/>
                                <w:color w:val="404040"/>
                                <w:sz w:val="54"/>
                                <w:szCs w:val="56"/>
                              </w:rPr>
                            </w:pPr>
                            <w:r>
                              <w:rPr>
                                <w:rFonts w:cs="Calibri"/>
                                <w:b/>
                                <w:color w:val="000000"/>
                                <w:sz w:val="48"/>
                                <w:szCs w:val="52"/>
                                <w:lang w:eastAsia="es-NI"/>
                              </w:rPr>
                              <w:t>Matrices y determinantes</w:t>
                            </w:r>
                            <w:r w:rsidR="00F43320">
                              <w:rPr>
                                <w:rFonts w:cs="Calibri"/>
                                <w:b/>
                                <w:color w:val="000000"/>
                                <w:sz w:val="48"/>
                                <w:szCs w:val="52"/>
                                <w:lang w:eastAsia="es-NI"/>
                              </w:rPr>
                              <w:t>, Unidad</w:t>
                            </w:r>
                            <w:r>
                              <w:rPr>
                                <w:rFonts w:cs="Calibri"/>
                                <w:b/>
                                <w:color w:val="000000"/>
                                <w:sz w:val="48"/>
                                <w:szCs w:val="52"/>
                                <w:lang w:eastAsia="es-NI"/>
                              </w:rPr>
                              <w:t xml:space="preserve"> I</w:t>
                            </w:r>
                          </w:p>
                          <w:p w14:paraId="0FB5F85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9E89A" id="Cuadro de texto 7" o:spid="_x0000_s1027" type="#_x0000_t202" style="position:absolute;left:0;text-align:left;margin-left:50.3pt;margin-top:2.4pt;width:384.1pt;height:81.9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" filled="f" stroked="f">
                <v:textbox>
                  <w:txbxContent>
                    <w:p w14:paraId="57771D90" w14:textId="3F0C8DFC" w:rsidR="00F43320" w:rsidRPr="005E6C17" w:rsidRDefault="003D72C7" w:rsidP="003D72C7">
                      <w:pPr>
                        <w:jc w:val="right"/>
                        <w:rPr>
                          <w:rFonts w:ascii="EleganTech™" w:hAnsi="EleganTech™"/>
                          <w:b/>
                          <w:color w:val="404040"/>
                          <w:sz w:val="54"/>
                          <w:szCs w:val="56"/>
                        </w:rPr>
                      </w:pPr>
                      <w:r>
                        <w:rPr>
                          <w:rFonts w:cs="Calibri"/>
                          <w:b/>
                          <w:color w:val="000000"/>
                          <w:sz w:val="48"/>
                          <w:szCs w:val="52"/>
                          <w:lang w:eastAsia="es-NI"/>
                        </w:rPr>
                        <w:t>Matrices y determinantes</w:t>
                      </w:r>
                      <w:r w:rsidR="00F43320">
                        <w:rPr>
                          <w:rFonts w:cs="Calibri"/>
                          <w:b/>
                          <w:color w:val="000000"/>
                          <w:sz w:val="48"/>
                          <w:szCs w:val="52"/>
                          <w:lang w:eastAsia="es-NI"/>
                        </w:rPr>
                        <w:t>, Unidad</w:t>
                      </w:r>
                      <w:r>
                        <w:rPr>
                          <w:rFonts w:cs="Calibri"/>
                          <w:b/>
                          <w:color w:val="000000"/>
                          <w:sz w:val="48"/>
                          <w:szCs w:val="52"/>
                          <w:lang w:eastAsia="es-NI"/>
                        </w:rPr>
                        <w:t xml:space="preserve"> I</w:t>
                      </w:r>
                    </w:p>
                    <w:p w14:paraId="0FB5F85B" w14:textId="77777777" w:rsidR="00F43320" w:rsidRDefault="00F43320" w:rsidP="00F43320">
                      <w:pPr>
                        <w:jc w:val="right"/>
                      </w:pPr>
                    </w:p>
                  </w:txbxContent>
                </v:textbox>
              </v:shape>
            </w:pict>
          </mc:Fallback>
        </mc:AlternateContent>
      </w:r>
    </w:p>
    <w:p w14:paraId="76FD6B95" w14:textId="77777777" w:rsidR="00F43320" w:rsidRDefault="00F43320"/>
    <w:p w14:paraId="73152A56" w14:textId="77777777" w:rsidR="005B0B82" w:rsidRDefault="005B0B82"/>
    <w:p w14:paraId="0E062526" w14:textId="77777777" w:rsidR="005B0B82" w:rsidRDefault="005B0B82"/>
    <w:p w14:paraId="1CCBD8AE" w14:textId="77777777" w:rsidR="005B0B82" w:rsidRDefault="005B0B82"/>
    <w:p w14:paraId="534455B0" w14:textId="77777777" w:rsidR="005B0B82" w:rsidRDefault="005B0B82"/>
    <w:p w14:paraId="7F982FE7" w14:textId="77777777" w:rsidR="005B0B82" w:rsidRDefault="005B0B82"/>
    <w:p w14:paraId="0C72B180" w14:textId="77777777" w:rsidR="005B0B82" w:rsidRDefault="005B0B82"/>
    <w:p w14:paraId="2710234A" w14:textId="77777777" w:rsidR="005B0B82" w:rsidRDefault="005B0B82"/>
    <w:p w14:paraId="312692AB" w14:textId="77777777" w:rsidR="005B0B82" w:rsidRDefault="005B0B82"/>
    <w:p w14:paraId="2FD57A39" w14:textId="77777777" w:rsidR="005B0B82" w:rsidRDefault="005B0B82"/>
    <w:p w14:paraId="2BBE96DA" w14:textId="77777777" w:rsidR="005B0B82" w:rsidRDefault="005B0B82"/>
    <w:p w14:paraId="49AE013C" w14:textId="77777777" w:rsidR="005B0B82" w:rsidRDefault="005B0B82"/>
    <w:p w14:paraId="3372450C" w14:textId="77777777" w:rsidR="00636C8A" w:rsidRDefault="00636C8A"/>
    <w:p w14:paraId="41CFA691" w14:textId="77777777" w:rsidR="00A66A79" w:rsidRDefault="00A66A79">
      <w:pPr>
        <w:sectPr w:rsidR="00A66A79" w:rsidSect="00636C8A">
          <w:pgSz w:w="12240" w:h="15840"/>
          <w:pgMar w:top="1418" w:right="1701" w:bottom="1418" w:left="1701" w:header="709" w:footer="709" w:gutter="0"/>
          <w:cols w:space="708"/>
          <w:docGrid w:linePitch="360"/>
        </w:sectPr>
      </w:pPr>
    </w:p>
    <w:p w14:paraId="5635CDE9" w14:textId="77777777" w:rsidR="00A66A79" w:rsidRDefault="004A18B8">
      <w:r>
        <w:rPr>
          <w:noProof/>
        </w:rPr>
        <w:lastRenderedPageBreak/>
        <mc:AlternateContent>
          <mc:Choice Requires="wpg">
            <w:drawing>
              <wp:anchor distT="0" distB="0" distL="114300" distR="114300" simplePos="0" relativeHeight="251611136" behindDoc="0" locked="0" layoutInCell="1" allowOverlap="1" wp14:anchorId="6AC8B34C" wp14:editId="5D19E26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B03C0"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C8B34C" id="Grupo 14" o:spid="_x0000_s1028" style="position:absolute;left:0;text-align:left;margin-left:-26.2pt;margin-top:8.35pt;width:521.3pt;height:37.2pt;z-index:2516111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0AB03C0"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69293730" w14:textId="77777777" w:rsidR="00A66A79" w:rsidRDefault="00A66A79"/>
    <w:p w14:paraId="6D371A9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603A06A"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2DFE12" w14:textId="77777777" w:rsidR="00843820" w:rsidRPr="004A18B8" w:rsidRDefault="00843820" w:rsidP="00843820">
          <w:pPr>
            <w:rPr>
              <w:rFonts w:cs="Tahoma"/>
              <w:szCs w:val="24"/>
              <w:lang w:val="es-ES" w:eastAsia="es-NI"/>
            </w:rPr>
          </w:pPr>
        </w:p>
        <w:p w14:paraId="6A82A1AC" w14:textId="2E26AA49" w:rsidR="00871B8B"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04455504" w:history="1">
            <w:r w:rsidR="00871B8B" w:rsidRPr="002B34B9">
              <w:rPr>
                <w:rStyle w:val="Hipervnculo"/>
                <w:noProof/>
              </w:rPr>
              <w:t>Introducción</w:t>
            </w:r>
            <w:r w:rsidR="00871B8B">
              <w:rPr>
                <w:noProof/>
                <w:webHidden/>
              </w:rPr>
              <w:tab/>
            </w:r>
            <w:r w:rsidR="00871B8B">
              <w:rPr>
                <w:noProof/>
                <w:webHidden/>
              </w:rPr>
              <w:fldChar w:fldCharType="begin"/>
            </w:r>
            <w:r w:rsidR="00871B8B">
              <w:rPr>
                <w:noProof/>
                <w:webHidden/>
              </w:rPr>
              <w:instrText xml:space="preserve"> PAGEREF _Toc104455504 \h </w:instrText>
            </w:r>
            <w:r w:rsidR="00871B8B">
              <w:rPr>
                <w:noProof/>
                <w:webHidden/>
              </w:rPr>
            </w:r>
            <w:r w:rsidR="00871B8B">
              <w:rPr>
                <w:noProof/>
                <w:webHidden/>
              </w:rPr>
              <w:fldChar w:fldCharType="separate"/>
            </w:r>
            <w:r w:rsidR="00871B8B">
              <w:rPr>
                <w:noProof/>
                <w:webHidden/>
              </w:rPr>
              <w:t>3</w:t>
            </w:r>
            <w:r w:rsidR="00871B8B">
              <w:rPr>
                <w:noProof/>
                <w:webHidden/>
              </w:rPr>
              <w:fldChar w:fldCharType="end"/>
            </w:r>
          </w:hyperlink>
        </w:p>
        <w:p w14:paraId="30812857" w14:textId="6F291641" w:rsidR="00871B8B" w:rsidRDefault="00DF00F6">
          <w:pPr>
            <w:pStyle w:val="TDC1"/>
            <w:tabs>
              <w:tab w:val="right" w:leader="dot" w:pos="8828"/>
            </w:tabs>
            <w:rPr>
              <w:rFonts w:asciiTheme="minorHAnsi" w:eastAsiaTheme="minorEastAsia" w:hAnsiTheme="minorHAnsi"/>
              <w:noProof/>
              <w:sz w:val="22"/>
              <w:lang w:eastAsia="es-NI"/>
            </w:rPr>
          </w:pPr>
          <w:hyperlink r:id="rId13" w:anchor="_Toc104455505" w:history="1">
            <w:r w:rsidR="00871B8B" w:rsidRPr="002B34B9">
              <w:rPr>
                <w:rStyle w:val="Hipervnculo"/>
                <w:noProof/>
              </w:rPr>
              <w:t>Desarrollo de Contenidos</w:t>
            </w:r>
            <w:r w:rsidR="00871B8B">
              <w:rPr>
                <w:noProof/>
                <w:webHidden/>
              </w:rPr>
              <w:tab/>
            </w:r>
            <w:r w:rsidR="00871B8B">
              <w:rPr>
                <w:noProof/>
                <w:webHidden/>
              </w:rPr>
              <w:fldChar w:fldCharType="begin"/>
            </w:r>
            <w:r w:rsidR="00871B8B">
              <w:rPr>
                <w:noProof/>
                <w:webHidden/>
              </w:rPr>
              <w:instrText xml:space="preserve"> PAGEREF _Toc104455505 \h </w:instrText>
            </w:r>
            <w:r w:rsidR="00871B8B">
              <w:rPr>
                <w:noProof/>
                <w:webHidden/>
              </w:rPr>
            </w:r>
            <w:r w:rsidR="00871B8B">
              <w:rPr>
                <w:noProof/>
                <w:webHidden/>
              </w:rPr>
              <w:fldChar w:fldCharType="separate"/>
            </w:r>
            <w:r w:rsidR="00871B8B">
              <w:rPr>
                <w:noProof/>
                <w:webHidden/>
              </w:rPr>
              <w:t>4</w:t>
            </w:r>
            <w:r w:rsidR="00871B8B">
              <w:rPr>
                <w:noProof/>
                <w:webHidden/>
              </w:rPr>
              <w:fldChar w:fldCharType="end"/>
            </w:r>
          </w:hyperlink>
        </w:p>
        <w:p w14:paraId="65F557D0" w14:textId="3F209C9E" w:rsidR="00871B8B" w:rsidRDefault="00DF00F6">
          <w:pPr>
            <w:pStyle w:val="TDC3"/>
            <w:tabs>
              <w:tab w:val="right" w:leader="dot" w:pos="8828"/>
            </w:tabs>
            <w:rPr>
              <w:rFonts w:asciiTheme="minorHAnsi" w:eastAsiaTheme="minorEastAsia" w:hAnsiTheme="minorHAnsi"/>
              <w:noProof/>
              <w:sz w:val="22"/>
              <w:lang w:eastAsia="es-NI"/>
            </w:rPr>
          </w:pPr>
          <w:hyperlink w:anchor="_Toc104455506" w:history="1">
            <w:r w:rsidR="00871B8B" w:rsidRPr="002B34B9">
              <w:rPr>
                <w:rStyle w:val="Hipervnculo"/>
                <w:noProof/>
              </w:rPr>
              <w:t>Conceptos básicos.</w:t>
            </w:r>
            <w:r w:rsidR="00871B8B">
              <w:rPr>
                <w:noProof/>
                <w:webHidden/>
              </w:rPr>
              <w:tab/>
            </w:r>
            <w:r w:rsidR="00871B8B">
              <w:rPr>
                <w:noProof/>
                <w:webHidden/>
              </w:rPr>
              <w:fldChar w:fldCharType="begin"/>
            </w:r>
            <w:r w:rsidR="00871B8B">
              <w:rPr>
                <w:noProof/>
                <w:webHidden/>
              </w:rPr>
              <w:instrText xml:space="preserve"> PAGEREF _Toc104455506 \h </w:instrText>
            </w:r>
            <w:r w:rsidR="00871B8B">
              <w:rPr>
                <w:noProof/>
                <w:webHidden/>
              </w:rPr>
            </w:r>
            <w:r w:rsidR="00871B8B">
              <w:rPr>
                <w:noProof/>
                <w:webHidden/>
              </w:rPr>
              <w:fldChar w:fldCharType="separate"/>
            </w:r>
            <w:r w:rsidR="00871B8B">
              <w:rPr>
                <w:noProof/>
                <w:webHidden/>
              </w:rPr>
              <w:t>4</w:t>
            </w:r>
            <w:r w:rsidR="00871B8B">
              <w:rPr>
                <w:noProof/>
                <w:webHidden/>
              </w:rPr>
              <w:fldChar w:fldCharType="end"/>
            </w:r>
          </w:hyperlink>
        </w:p>
        <w:p w14:paraId="1036A7F9" w14:textId="5A069E33" w:rsidR="00871B8B" w:rsidRDefault="00DF00F6">
          <w:pPr>
            <w:pStyle w:val="TDC3"/>
            <w:tabs>
              <w:tab w:val="right" w:leader="dot" w:pos="8828"/>
            </w:tabs>
            <w:rPr>
              <w:rFonts w:asciiTheme="minorHAnsi" w:eastAsiaTheme="minorEastAsia" w:hAnsiTheme="minorHAnsi"/>
              <w:noProof/>
              <w:sz w:val="22"/>
              <w:lang w:eastAsia="es-NI"/>
            </w:rPr>
          </w:pPr>
          <w:hyperlink w:anchor="_Toc104455507" w:history="1">
            <w:r w:rsidR="00871B8B" w:rsidRPr="002B34B9">
              <w:rPr>
                <w:rStyle w:val="Hipervnculo"/>
                <w:noProof/>
              </w:rPr>
              <w:t>Tipos de matrices.</w:t>
            </w:r>
            <w:r w:rsidR="00871B8B">
              <w:rPr>
                <w:noProof/>
                <w:webHidden/>
              </w:rPr>
              <w:tab/>
            </w:r>
            <w:r w:rsidR="00871B8B">
              <w:rPr>
                <w:noProof/>
                <w:webHidden/>
              </w:rPr>
              <w:fldChar w:fldCharType="begin"/>
            </w:r>
            <w:r w:rsidR="00871B8B">
              <w:rPr>
                <w:noProof/>
                <w:webHidden/>
              </w:rPr>
              <w:instrText xml:space="preserve"> PAGEREF _Toc104455507 \h </w:instrText>
            </w:r>
            <w:r w:rsidR="00871B8B">
              <w:rPr>
                <w:noProof/>
                <w:webHidden/>
              </w:rPr>
            </w:r>
            <w:r w:rsidR="00871B8B">
              <w:rPr>
                <w:noProof/>
                <w:webHidden/>
              </w:rPr>
              <w:fldChar w:fldCharType="separate"/>
            </w:r>
            <w:r w:rsidR="00871B8B">
              <w:rPr>
                <w:noProof/>
                <w:webHidden/>
              </w:rPr>
              <w:t>5</w:t>
            </w:r>
            <w:r w:rsidR="00871B8B">
              <w:rPr>
                <w:noProof/>
                <w:webHidden/>
              </w:rPr>
              <w:fldChar w:fldCharType="end"/>
            </w:r>
          </w:hyperlink>
        </w:p>
        <w:p w14:paraId="1BD6B408" w14:textId="79F22780" w:rsidR="00871B8B" w:rsidRDefault="00DF00F6">
          <w:pPr>
            <w:pStyle w:val="TDC3"/>
            <w:tabs>
              <w:tab w:val="right" w:leader="dot" w:pos="8828"/>
            </w:tabs>
            <w:rPr>
              <w:rFonts w:asciiTheme="minorHAnsi" w:eastAsiaTheme="minorEastAsia" w:hAnsiTheme="minorHAnsi"/>
              <w:noProof/>
              <w:sz w:val="22"/>
              <w:lang w:eastAsia="es-NI"/>
            </w:rPr>
          </w:pPr>
          <w:hyperlink w:anchor="_Toc104455508" w:history="1">
            <w:r w:rsidR="00871B8B" w:rsidRPr="002B34B9">
              <w:rPr>
                <w:rStyle w:val="Hipervnculo"/>
                <w:noProof/>
              </w:rPr>
              <w:t>Algebra de matrices</w:t>
            </w:r>
            <w:r w:rsidR="00871B8B">
              <w:rPr>
                <w:noProof/>
                <w:webHidden/>
              </w:rPr>
              <w:tab/>
            </w:r>
            <w:r w:rsidR="00871B8B">
              <w:rPr>
                <w:noProof/>
                <w:webHidden/>
              </w:rPr>
              <w:fldChar w:fldCharType="begin"/>
            </w:r>
            <w:r w:rsidR="00871B8B">
              <w:rPr>
                <w:noProof/>
                <w:webHidden/>
              </w:rPr>
              <w:instrText xml:space="preserve"> PAGEREF _Toc104455508 \h </w:instrText>
            </w:r>
            <w:r w:rsidR="00871B8B">
              <w:rPr>
                <w:noProof/>
                <w:webHidden/>
              </w:rPr>
            </w:r>
            <w:r w:rsidR="00871B8B">
              <w:rPr>
                <w:noProof/>
                <w:webHidden/>
              </w:rPr>
              <w:fldChar w:fldCharType="separate"/>
            </w:r>
            <w:r w:rsidR="00871B8B">
              <w:rPr>
                <w:noProof/>
                <w:webHidden/>
              </w:rPr>
              <w:t>8</w:t>
            </w:r>
            <w:r w:rsidR="00871B8B">
              <w:rPr>
                <w:noProof/>
                <w:webHidden/>
              </w:rPr>
              <w:fldChar w:fldCharType="end"/>
            </w:r>
          </w:hyperlink>
        </w:p>
        <w:p w14:paraId="16C54FB4" w14:textId="0301A813" w:rsidR="00871B8B" w:rsidRDefault="00DF00F6">
          <w:pPr>
            <w:pStyle w:val="TDC3"/>
            <w:tabs>
              <w:tab w:val="right" w:leader="dot" w:pos="8828"/>
            </w:tabs>
            <w:rPr>
              <w:rFonts w:asciiTheme="minorHAnsi" w:eastAsiaTheme="minorEastAsia" w:hAnsiTheme="minorHAnsi"/>
              <w:noProof/>
              <w:sz w:val="22"/>
              <w:lang w:eastAsia="es-NI"/>
            </w:rPr>
          </w:pPr>
          <w:hyperlink w:anchor="_Toc104455509" w:history="1">
            <w:r w:rsidR="00871B8B" w:rsidRPr="002B34B9">
              <w:rPr>
                <w:rStyle w:val="Hipervnculo"/>
                <w:noProof/>
              </w:rPr>
              <w:t>Aplicación del algebra a problemas</w:t>
            </w:r>
            <w:r w:rsidR="00871B8B">
              <w:rPr>
                <w:noProof/>
                <w:webHidden/>
              </w:rPr>
              <w:tab/>
            </w:r>
            <w:r w:rsidR="00871B8B">
              <w:rPr>
                <w:noProof/>
                <w:webHidden/>
              </w:rPr>
              <w:fldChar w:fldCharType="begin"/>
            </w:r>
            <w:r w:rsidR="00871B8B">
              <w:rPr>
                <w:noProof/>
                <w:webHidden/>
              </w:rPr>
              <w:instrText xml:space="preserve"> PAGEREF _Toc104455509 \h </w:instrText>
            </w:r>
            <w:r w:rsidR="00871B8B">
              <w:rPr>
                <w:noProof/>
                <w:webHidden/>
              </w:rPr>
            </w:r>
            <w:r w:rsidR="00871B8B">
              <w:rPr>
                <w:noProof/>
                <w:webHidden/>
              </w:rPr>
              <w:fldChar w:fldCharType="separate"/>
            </w:r>
            <w:r w:rsidR="00871B8B">
              <w:rPr>
                <w:noProof/>
                <w:webHidden/>
              </w:rPr>
              <w:t>17</w:t>
            </w:r>
            <w:r w:rsidR="00871B8B">
              <w:rPr>
                <w:noProof/>
                <w:webHidden/>
              </w:rPr>
              <w:fldChar w:fldCharType="end"/>
            </w:r>
          </w:hyperlink>
        </w:p>
        <w:p w14:paraId="2A8F7A18" w14:textId="04BF009C" w:rsidR="00871B8B" w:rsidRDefault="00DF00F6">
          <w:pPr>
            <w:pStyle w:val="TDC3"/>
            <w:tabs>
              <w:tab w:val="right" w:leader="dot" w:pos="8828"/>
            </w:tabs>
            <w:rPr>
              <w:rFonts w:asciiTheme="minorHAnsi" w:eastAsiaTheme="minorEastAsia" w:hAnsiTheme="minorHAnsi"/>
              <w:noProof/>
              <w:sz w:val="22"/>
              <w:lang w:eastAsia="es-NI"/>
            </w:rPr>
          </w:pPr>
          <w:hyperlink w:anchor="_Toc104455510" w:history="1">
            <w:r w:rsidR="00871B8B" w:rsidRPr="002B34B9">
              <w:rPr>
                <w:rStyle w:val="Hipervnculo"/>
                <w:noProof/>
              </w:rPr>
              <w:t>Matriz Transpuesta</w:t>
            </w:r>
            <w:r w:rsidR="00871B8B">
              <w:rPr>
                <w:noProof/>
                <w:webHidden/>
              </w:rPr>
              <w:tab/>
            </w:r>
            <w:r w:rsidR="00871B8B">
              <w:rPr>
                <w:noProof/>
                <w:webHidden/>
              </w:rPr>
              <w:fldChar w:fldCharType="begin"/>
            </w:r>
            <w:r w:rsidR="00871B8B">
              <w:rPr>
                <w:noProof/>
                <w:webHidden/>
              </w:rPr>
              <w:instrText xml:space="preserve"> PAGEREF _Toc104455510 \h </w:instrText>
            </w:r>
            <w:r w:rsidR="00871B8B">
              <w:rPr>
                <w:noProof/>
                <w:webHidden/>
              </w:rPr>
            </w:r>
            <w:r w:rsidR="00871B8B">
              <w:rPr>
                <w:noProof/>
                <w:webHidden/>
              </w:rPr>
              <w:fldChar w:fldCharType="separate"/>
            </w:r>
            <w:r w:rsidR="00871B8B">
              <w:rPr>
                <w:noProof/>
                <w:webHidden/>
              </w:rPr>
              <w:t>30</w:t>
            </w:r>
            <w:r w:rsidR="00871B8B">
              <w:rPr>
                <w:noProof/>
                <w:webHidden/>
              </w:rPr>
              <w:fldChar w:fldCharType="end"/>
            </w:r>
          </w:hyperlink>
        </w:p>
        <w:p w14:paraId="5D4BAC0E" w14:textId="0F06EFCD" w:rsidR="00871B8B" w:rsidRDefault="00DF00F6">
          <w:pPr>
            <w:pStyle w:val="TDC3"/>
            <w:tabs>
              <w:tab w:val="right" w:leader="dot" w:pos="8828"/>
            </w:tabs>
            <w:rPr>
              <w:rFonts w:asciiTheme="minorHAnsi" w:eastAsiaTheme="minorEastAsia" w:hAnsiTheme="minorHAnsi"/>
              <w:noProof/>
              <w:sz w:val="22"/>
              <w:lang w:eastAsia="es-NI"/>
            </w:rPr>
          </w:pPr>
          <w:hyperlink w:anchor="_Toc104455511" w:history="1">
            <w:r w:rsidR="00871B8B" w:rsidRPr="002B34B9">
              <w:rPr>
                <w:rStyle w:val="Hipervnculo"/>
                <w:noProof/>
              </w:rPr>
              <w:t>Matriz Identidad</w:t>
            </w:r>
            <w:r w:rsidR="00871B8B">
              <w:rPr>
                <w:noProof/>
                <w:webHidden/>
              </w:rPr>
              <w:tab/>
            </w:r>
            <w:r w:rsidR="00871B8B">
              <w:rPr>
                <w:noProof/>
                <w:webHidden/>
              </w:rPr>
              <w:fldChar w:fldCharType="begin"/>
            </w:r>
            <w:r w:rsidR="00871B8B">
              <w:rPr>
                <w:noProof/>
                <w:webHidden/>
              </w:rPr>
              <w:instrText xml:space="preserve"> PAGEREF _Toc104455511 \h </w:instrText>
            </w:r>
            <w:r w:rsidR="00871B8B">
              <w:rPr>
                <w:noProof/>
                <w:webHidden/>
              </w:rPr>
            </w:r>
            <w:r w:rsidR="00871B8B">
              <w:rPr>
                <w:noProof/>
                <w:webHidden/>
              </w:rPr>
              <w:fldChar w:fldCharType="separate"/>
            </w:r>
            <w:r w:rsidR="00871B8B">
              <w:rPr>
                <w:noProof/>
                <w:webHidden/>
              </w:rPr>
              <w:t>33</w:t>
            </w:r>
            <w:r w:rsidR="00871B8B">
              <w:rPr>
                <w:noProof/>
                <w:webHidden/>
              </w:rPr>
              <w:fldChar w:fldCharType="end"/>
            </w:r>
          </w:hyperlink>
        </w:p>
        <w:p w14:paraId="3B147DE9" w14:textId="2B5CF677" w:rsidR="00871B8B" w:rsidRDefault="00DF00F6">
          <w:pPr>
            <w:pStyle w:val="TDC3"/>
            <w:tabs>
              <w:tab w:val="right" w:leader="dot" w:pos="8828"/>
            </w:tabs>
            <w:rPr>
              <w:rFonts w:asciiTheme="minorHAnsi" w:eastAsiaTheme="minorEastAsia" w:hAnsiTheme="minorHAnsi"/>
              <w:noProof/>
              <w:sz w:val="22"/>
              <w:lang w:eastAsia="es-NI"/>
            </w:rPr>
          </w:pPr>
          <w:hyperlink w:anchor="_Toc104455512" w:history="1">
            <w:r w:rsidR="00871B8B" w:rsidRPr="002B34B9">
              <w:rPr>
                <w:rStyle w:val="Hipervnculo"/>
                <w:noProof/>
              </w:rPr>
              <w:t>Determinante de una matriz</w:t>
            </w:r>
            <w:r w:rsidR="00871B8B">
              <w:rPr>
                <w:noProof/>
                <w:webHidden/>
              </w:rPr>
              <w:tab/>
            </w:r>
            <w:r w:rsidR="00871B8B">
              <w:rPr>
                <w:noProof/>
                <w:webHidden/>
              </w:rPr>
              <w:fldChar w:fldCharType="begin"/>
            </w:r>
            <w:r w:rsidR="00871B8B">
              <w:rPr>
                <w:noProof/>
                <w:webHidden/>
              </w:rPr>
              <w:instrText xml:space="preserve"> PAGEREF _Toc104455512 \h </w:instrText>
            </w:r>
            <w:r w:rsidR="00871B8B">
              <w:rPr>
                <w:noProof/>
                <w:webHidden/>
              </w:rPr>
            </w:r>
            <w:r w:rsidR="00871B8B">
              <w:rPr>
                <w:noProof/>
                <w:webHidden/>
              </w:rPr>
              <w:fldChar w:fldCharType="separate"/>
            </w:r>
            <w:r w:rsidR="00871B8B">
              <w:rPr>
                <w:noProof/>
                <w:webHidden/>
              </w:rPr>
              <w:t>38</w:t>
            </w:r>
            <w:r w:rsidR="00871B8B">
              <w:rPr>
                <w:noProof/>
                <w:webHidden/>
              </w:rPr>
              <w:fldChar w:fldCharType="end"/>
            </w:r>
          </w:hyperlink>
        </w:p>
        <w:p w14:paraId="1C2F31E8" w14:textId="19FDB10E" w:rsidR="00871B8B" w:rsidRDefault="00DF00F6">
          <w:pPr>
            <w:pStyle w:val="TDC3"/>
            <w:tabs>
              <w:tab w:val="right" w:leader="dot" w:pos="8828"/>
            </w:tabs>
            <w:rPr>
              <w:rFonts w:asciiTheme="minorHAnsi" w:eastAsiaTheme="minorEastAsia" w:hAnsiTheme="minorHAnsi"/>
              <w:noProof/>
              <w:sz w:val="22"/>
              <w:lang w:eastAsia="es-NI"/>
            </w:rPr>
          </w:pPr>
          <w:hyperlink w:anchor="_Toc104455513" w:history="1">
            <w:r w:rsidR="00871B8B" w:rsidRPr="002B34B9">
              <w:rPr>
                <w:rStyle w:val="Hipervnculo"/>
                <w:noProof/>
              </w:rPr>
              <w:t>Matriz inversa de orden 2x2 y 3x3.</w:t>
            </w:r>
            <w:r w:rsidR="00871B8B">
              <w:rPr>
                <w:noProof/>
                <w:webHidden/>
              </w:rPr>
              <w:tab/>
            </w:r>
            <w:r w:rsidR="00871B8B">
              <w:rPr>
                <w:noProof/>
                <w:webHidden/>
              </w:rPr>
              <w:fldChar w:fldCharType="begin"/>
            </w:r>
            <w:r w:rsidR="00871B8B">
              <w:rPr>
                <w:noProof/>
                <w:webHidden/>
              </w:rPr>
              <w:instrText xml:space="preserve"> PAGEREF _Toc104455513 \h </w:instrText>
            </w:r>
            <w:r w:rsidR="00871B8B">
              <w:rPr>
                <w:noProof/>
                <w:webHidden/>
              </w:rPr>
            </w:r>
            <w:r w:rsidR="00871B8B">
              <w:rPr>
                <w:noProof/>
                <w:webHidden/>
              </w:rPr>
              <w:fldChar w:fldCharType="separate"/>
            </w:r>
            <w:r w:rsidR="00871B8B">
              <w:rPr>
                <w:noProof/>
                <w:webHidden/>
              </w:rPr>
              <w:t>40</w:t>
            </w:r>
            <w:r w:rsidR="00871B8B">
              <w:rPr>
                <w:noProof/>
                <w:webHidden/>
              </w:rPr>
              <w:fldChar w:fldCharType="end"/>
            </w:r>
          </w:hyperlink>
        </w:p>
        <w:p w14:paraId="599A5816" w14:textId="042FC581" w:rsidR="00871B8B" w:rsidRDefault="00DF00F6">
          <w:pPr>
            <w:pStyle w:val="TDC3"/>
            <w:tabs>
              <w:tab w:val="right" w:leader="dot" w:pos="8828"/>
            </w:tabs>
            <w:rPr>
              <w:rFonts w:asciiTheme="minorHAnsi" w:eastAsiaTheme="minorEastAsia" w:hAnsiTheme="minorHAnsi"/>
              <w:noProof/>
              <w:sz w:val="22"/>
              <w:lang w:eastAsia="es-NI"/>
            </w:rPr>
          </w:pPr>
          <w:hyperlink w:anchor="_Toc104455514" w:history="1">
            <w:r w:rsidR="00871B8B" w:rsidRPr="002B34B9">
              <w:rPr>
                <w:rStyle w:val="Hipervnculo"/>
                <w:noProof/>
              </w:rPr>
              <w:t>Matrices y sistemas de ecuaciones lineales (con dos y tres incógnitas)</w:t>
            </w:r>
            <w:r w:rsidR="00871B8B">
              <w:rPr>
                <w:noProof/>
                <w:webHidden/>
              </w:rPr>
              <w:tab/>
            </w:r>
            <w:r w:rsidR="00871B8B">
              <w:rPr>
                <w:noProof/>
                <w:webHidden/>
              </w:rPr>
              <w:fldChar w:fldCharType="begin"/>
            </w:r>
            <w:r w:rsidR="00871B8B">
              <w:rPr>
                <w:noProof/>
                <w:webHidden/>
              </w:rPr>
              <w:instrText xml:space="preserve"> PAGEREF _Toc104455514 \h </w:instrText>
            </w:r>
            <w:r w:rsidR="00871B8B">
              <w:rPr>
                <w:noProof/>
                <w:webHidden/>
              </w:rPr>
            </w:r>
            <w:r w:rsidR="00871B8B">
              <w:rPr>
                <w:noProof/>
                <w:webHidden/>
              </w:rPr>
              <w:fldChar w:fldCharType="separate"/>
            </w:r>
            <w:r w:rsidR="00871B8B">
              <w:rPr>
                <w:noProof/>
                <w:webHidden/>
              </w:rPr>
              <w:t>48</w:t>
            </w:r>
            <w:r w:rsidR="00871B8B">
              <w:rPr>
                <w:noProof/>
                <w:webHidden/>
              </w:rPr>
              <w:fldChar w:fldCharType="end"/>
            </w:r>
          </w:hyperlink>
        </w:p>
        <w:p w14:paraId="113236C9" w14:textId="10F22ECA" w:rsidR="00871B8B" w:rsidRDefault="00DF00F6">
          <w:pPr>
            <w:pStyle w:val="TDC3"/>
            <w:tabs>
              <w:tab w:val="right" w:leader="dot" w:pos="8828"/>
            </w:tabs>
            <w:rPr>
              <w:rFonts w:asciiTheme="minorHAnsi" w:eastAsiaTheme="minorEastAsia" w:hAnsiTheme="minorHAnsi"/>
              <w:noProof/>
              <w:sz w:val="22"/>
              <w:lang w:eastAsia="es-NI"/>
            </w:rPr>
          </w:pPr>
          <w:hyperlink w:anchor="_Toc104455515" w:history="1">
            <w:r w:rsidR="00871B8B" w:rsidRPr="002B34B9">
              <w:rPr>
                <w:rStyle w:val="Hipervnculo"/>
                <w:noProof/>
              </w:rPr>
              <w:t>Matriz insumo-producto.</w:t>
            </w:r>
            <w:r w:rsidR="00871B8B">
              <w:rPr>
                <w:noProof/>
                <w:webHidden/>
              </w:rPr>
              <w:tab/>
            </w:r>
            <w:r w:rsidR="00871B8B">
              <w:rPr>
                <w:noProof/>
                <w:webHidden/>
              </w:rPr>
              <w:fldChar w:fldCharType="begin"/>
            </w:r>
            <w:r w:rsidR="00871B8B">
              <w:rPr>
                <w:noProof/>
                <w:webHidden/>
              </w:rPr>
              <w:instrText xml:space="preserve"> PAGEREF _Toc104455515 \h </w:instrText>
            </w:r>
            <w:r w:rsidR="00871B8B">
              <w:rPr>
                <w:noProof/>
                <w:webHidden/>
              </w:rPr>
            </w:r>
            <w:r w:rsidR="00871B8B">
              <w:rPr>
                <w:noProof/>
                <w:webHidden/>
              </w:rPr>
              <w:fldChar w:fldCharType="separate"/>
            </w:r>
            <w:r w:rsidR="00871B8B">
              <w:rPr>
                <w:noProof/>
                <w:webHidden/>
              </w:rPr>
              <w:t>48</w:t>
            </w:r>
            <w:r w:rsidR="00871B8B">
              <w:rPr>
                <w:noProof/>
                <w:webHidden/>
              </w:rPr>
              <w:fldChar w:fldCharType="end"/>
            </w:r>
          </w:hyperlink>
        </w:p>
        <w:p w14:paraId="4E6C7AFC" w14:textId="5F1FE17B" w:rsidR="00871B8B" w:rsidRDefault="00DF00F6">
          <w:pPr>
            <w:pStyle w:val="TDC1"/>
            <w:tabs>
              <w:tab w:val="right" w:leader="dot" w:pos="8828"/>
            </w:tabs>
            <w:rPr>
              <w:rFonts w:asciiTheme="minorHAnsi" w:eastAsiaTheme="minorEastAsia" w:hAnsiTheme="minorHAnsi"/>
              <w:noProof/>
              <w:sz w:val="22"/>
              <w:lang w:eastAsia="es-NI"/>
            </w:rPr>
          </w:pPr>
          <w:hyperlink r:id="rId14" w:anchor="_Toc104455516" w:history="1">
            <w:r w:rsidR="00871B8B" w:rsidRPr="002B34B9">
              <w:rPr>
                <w:rStyle w:val="Hipervnculo"/>
                <w:noProof/>
              </w:rPr>
              <w:t>Bibliografía y Webgrafía</w:t>
            </w:r>
            <w:r w:rsidR="00871B8B">
              <w:rPr>
                <w:noProof/>
                <w:webHidden/>
              </w:rPr>
              <w:tab/>
            </w:r>
            <w:r w:rsidR="00871B8B">
              <w:rPr>
                <w:noProof/>
                <w:webHidden/>
              </w:rPr>
              <w:fldChar w:fldCharType="begin"/>
            </w:r>
            <w:r w:rsidR="00871B8B">
              <w:rPr>
                <w:noProof/>
                <w:webHidden/>
              </w:rPr>
              <w:instrText xml:space="preserve"> PAGEREF _Toc104455516 \h </w:instrText>
            </w:r>
            <w:r w:rsidR="00871B8B">
              <w:rPr>
                <w:noProof/>
                <w:webHidden/>
              </w:rPr>
            </w:r>
            <w:r w:rsidR="00871B8B">
              <w:rPr>
                <w:noProof/>
                <w:webHidden/>
              </w:rPr>
              <w:fldChar w:fldCharType="separate"/>
            </w:r>
            <w:r w:rsidR="00871B8B">
              <w:rPr>
                <w:noProof/>
                <w:webHidden/>
              </w:rPr>
              <w:t>48</w:t>
            </w:r>
            <w:r w:rsidR="00871B8B">
              <w:rPr>
                <w:noProof/>
                <w:webHidden/>
              </w:rPr>
              <w:fldChar w:fldCharType="end"/>
            </w:r>
          </w:hyperlink>
        </w:p>
        <w:p w14:paraId="32B6F7B4" w14:textId="0C9D1E0C" w:rsidR="00871B8B" w:rsidRDefault="00DF00F6">
          <w:pPr>
            <w:pStyle w:val="TDC1"/>
            <w:tabs>
              <w:tab w:val="right" w:leader="dot" w:pos="8828"/>
            </w:tabs>
            <w:rPr>
              <w:rFonts w:asciiTheme="minorHAnsi" w:eastAsiaTheme="minorEastAsia" w:hAnsiTheme="minorHAnsi"/>
              <w:noProof/>
              <w:sz w:val="22"/>
              <w:lang w:eastAsia="es-NI"/>
            </w:rPr>
          </w:pPr>
          <w:hyperlink r:id="rId15" w:anchor="_Toc104455517" w:history="1">
            <w:r w:rsidR="00871B8B" w:rsidRPr="002B34B9">
              <w:rPr>
                <w:rStyle w:val="Hipervnculo"/>
                <w:noProof/>
              </w:rPr>
              <w:t>Glosario</w:t>
            </w:r>
            <w:r w:rsidR="00871B8B">
              <w:rPr>
                <w:noProof/>
                <w:webHidden/>
              </w:rPr>
              <w:tab/>
            </w:r>
            <w:r w:rsidR="00871B8B">
              <w:rPr>
                <w:noProof/>
                <w:webHidden/>
              </w:rPr>
              <w:fldChar w:fldCharType="begin"/>
            </w:r>
            <w:r w:rsidR="00871B8B">
              <w:rPr>
                <w:noProof/>
                <w:webHidden/>
              </w:rPr>
              <w:instrText xml:space="preserve"> PAGEREF _Toc104455517 \h </w:instrText>
            </w:r>
            <w:r w:rsidR="00871B8B">
              <w:rPr>
                <w:noProof/>
                <w:webHidden/>
              </w:rPr>
            </w:r>
            <w:r w:rsidR="00871B8B">
              <w:rPr>
                <w:noProof/>
                <w:webHidden/>
              </w:rPr>
              <w:fldChar w:fldCharType="separate"/>
            </w:r>
            <w:r w:rsidR="00871B8B">
              <w:rPr>
                <w:noProof/>
                <w:webHidden/>
              </w:rPr>
              <w:t>48</w:t>
            </w:r>
            <w:r w:rsidR="00871B8B">
              <w:rPr>
                <w:noProof/>
                <w:webHidden/>
              </w:rPr>
              <w:fldChar w:fldCharType="end"/>
            </w:r>
          </w:hyperlink>
        </w:p>
        <w:p w14:paraId="1185A28A" w14:textId="30498C48" w:rsidR="00843820" w:rsidRDefault="00843820">
          <w:r w:rsidRPr="004A18B8">
            <w:rPr>
              <w:rFonts w:cs="Tahoma"/>
              <w:szCs w:val="24"/>
              <w:lang w:val="es-ES"/>
            </w:rPr>
            <w:fldChar w:fldCharType="end"/>
          </w:r>
        </w:p>
      </w:sdtContent>
    </w:sdt>
    <w:p w14:paraId="4EB94F3D" w14:textId="77777777" w:rsidR="00B0609B" w:rsidRDefault="00B0609B" w:rsidP="001C720B">
      <w:pPr>
        <w:spacing w:line="276" w:lineRule="auto"/>
        <w:rPr>
          <w:b/>
        </w:rPr>
      </w:pPr>
    </w:p>
    <w:p w14:paraId="3621BF76" w14:textId="77777777" w:rsidR="00B0609B" w:rsidRDefault="00B0609B" w:rsidP="00AB2DF6">
      <w:pPr>
        <w:spacing w:line="276" w:lineRule="auto"/>
        <w:jc w:val="right"/>
        <w:rPr>
          <w:b/>
        </w:rPr>
      </w:pPr>
    </w:p>
    <w:p w14:paraId="47BAE5B6" w14:textId="77777777" w:rsidR="00B0609B" w:rsidRDefault="00B0609B" w:rsidP="00AB2DF6">
      <w:pPr>
        <w:spacing w:line="276" w:lineRule="auto"/>
        <w:jc w:val="right"/>
        <w:rPr>
          <w:b/>
        </w:rPr>
      </w:pPr>
    </w:p>
    <w:p w14:paraId="680B5AC5" w14:textId="77777777" w:rsidR="00B0609B" w:rsidRDefault="00B0609B" w:rsidP="00AB2DF6">
      <w:pPr>
        <w:spacing w:line="276" w:lineRule="auto"/>
        <w:jc w:val="right"/>
        <w:rPr>
          <w:b/>
        </w:rPr>
      </w:pPr>
    </w:p>
    <w:p w14:paraId="16A627BD" w14:textId="77777777" w:rsidR="00B0609B" w:rsidRDefault="00B0609B" w:rsidP="00AB2DF6">
      <w:pPr>
        <w:spacing w:line="276" w:lineRule="auto"/>
        <w:jc w:val="right"/>
        <w:rPr>
          <w:b/>
        </w:rPr>
      </w:pPr>
    </w:p>
    <w:p w14:paraId="7F4F2DE9" w14:textId="77777777" w:rsidR="00B0609B" w:rsidRDefault="00B0609B" w:rsidP="00AB2DF6">
      <w:pPr>
        <w:spacing w:line="276" w:lineRule="auto"/>
        <w:jc w:val="right"/>
        <w:rPr>
          <w:b/>
        </w:rPr>
      </w:pPr>
    </w:p>
    <w:p w14:paraId="7EC89C7E" w14:textId="77777777" w:rsidR="00B0609B" w:rsidRDefault="00B0609B" w:rsidP="00AB2DF6">
      <w:pPr>
        <w:spacing w:line="276" w:lineRule="auto"/>
        <w:jc w:val="right"/>
        <w:rPr>
          <w:b/>
        </w:rPr>
      </w:pPr>
    </w:p>
    <w:p w14:paraId="71288E59"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08064" behindDoc="0" locked="0" layoutInCell="1" allowOverlap="1" wp14:anchorId="20FCF02E" wp14:editId="450FDF90">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13C71" w14:textId="77777777" w:rsidR="00AB2DF6" w:rsidRPr="00A32AB9" w:rsidRDefault="00AB2DF6" w:rsidP="00A32AB9">
                              <w:pPr>
                                <w:pStyle w:val="Ttulo1"/>
                              </w:pPr>
                              <w:bookmarkStart w:id="2" w:name="_Toc46999614"/>
                              <w:bookmarkStart w:id="3" w:name="_Toc51942771"/>
                              <w:bookmarkStart w:id="4" w:name="_Toc104455504"/>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0FCF02E" id="Grupo 26" o:spid="_x0000_s1031" style="position:absolute;left:0;text-align:left;margin-left:-33.15pt;margin-top:-14.15pt;width:502.7pt;height:27pt;z-index:251608064"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4C13C71" w14:textId="77777777" w:rsidR="00AB2DF6" w:rsidRPr="00A32AB9" w:rsidRDefault="00AB2DF6" w:rsidP="00A32AB9">
                        <w:pPr>
                          <w:pStyle w:val="Ttulo1"/>
                        </w:pPr>
                        <w:bookmarkStart w:id="5" w:name="_Toc46999614"/>
                        <w:bookmarkStart w:id="6" w:name="_Toc51942771"/>
                        <w:bookmarkStart w:id="7" w:name="_Toc10445550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5B0987FE" w14:textId="77777777" w:rsidR="00AB4C2E" w:rsidRPr="00AB4C2E" w:rsidRDefault="00AB4C2E" w:rsidP="00AB4C2E">
      <w:pPr>
        <w:contextualSpacing/>
        <w:rPr>
          <w:bCs/>
        </w:rPr>
      </w:pPr>
      <w:r w:rsidRPr="00AB4C2E">
        <w:rPr>
          <w:bCs/>
        </w:rPr>
        <w:t>Las matrices, aunque parezcan al principio objetos extraños, son una herramienta muy importante para expresar y discutir problemas que surgen en la vida real. En los negocios a menudo es necesario calcular y combinar ciertos costes y cantidades de Productos. ¿Dónde está la conexión con la economía? las matrices sirven para representar simples procesos de producción y flujos de producción.  Basándonos en el hecho de que la economía adquiere mucha importancia en la comprensión de los estudiantes en los procesos de producción simple y flujos de producción, y que los estudiantes ya han adquirido un sentido sobre la industria.</w:t>
      </w:r>
    </w:p>
    <w:p w14:paraId="17B30C1E" w14:textId="77777777" w:rsidR="00AB4C2E" w:rsidRPr="00AB4C2E" w:rsidRDefault="00AB4C2E" w:rsidP="00AB4C2E">
      <w:pPr>
        <w:contextualSpacing/>
        <w:rPr>
          <w:bCs/>
        </w:rPr>
      </w:pPr>
    </w:p>
    <w:p w14:paraId="3BE9E0D9" w14:textId="226510F5" w:rsidR="00B0609B" w:rsidRPr="00C948E4" w:rsidRDefault="00AB4C2E" w:rsidP="00AB4C2E">
      <w:pPr>
        <w:contextualSpacing/>
        <w:rPr>
          <w:bCs/>
        </w:rPr>
      </w:pPr>
      <w:r w:rsidRPr="00AB4C2E">
        <w:rPr>
          <w:bCs/>
        </w:rPr>
        <w:t xml:space="preserve">La teoría de matrices tiene muchas aplicaciones en la administración. Todo depende de que se desee analizar. Por ejemplo, en los modelos de simulación de planta, en donde primero se parte de la consideración de todos los costos tanto de almacenamiento, como de embarque, tipos de materias primas y de productos terminados; así como todos los aspectos que tengan que ver con clientes, proveedores y posibles lugares de distribución. La importancia de poder contar con esta herramienta está en querer presentar una ventaja para los jefes de las áreas en función de disminución de costos por simulación y por rastreo además de que reduce tiempos y puede llevar a la mejor toma de decisiones por parte de la alta administración. Además, se considera para determinar los pronósticos de las elecciones, operaciones futuras de una compañía, programas de producción, migración de la población, análisis de insumo producción, etc. Para administración y finanzas es necesario si se conoce que para las ventas hay que llegar a un punto de equilibrio dado por la suma de utilidad – costos de producción, grosso modo. </w:t>
      </w:r>
      <w:r w:rsidR="00712979" w:rsidRPr="00AB4C2E">
        <w:rPr>
          <w:bCs/>
        </w:rPr>
        <w:t>Además,</w:t>
      </w:r>
      <w:r w:rsidRPr="00AB4C2E">
        <w:rPr>
          <w:bCs/>
        </w:rPr>
        <w:t xml:space="preserve"> si de los costos de producción se conoce que es igual a la suma </w:t>
      </w:r>
      <w:r w:rsidR="00712979" w:rsidRPr="00AB4C2E">
        <w:rPr>
          <w:bCs/>
        </w:rPr>
        <w:t>de los</w:t>
      </w:r>
      <w:r w:rsidRPr="00AB4C2E">
        <w:rPr>
          <w:bCs/>
        </w:rPr>
        <w:t xml:space="preserve"> gastos operacionales y los gastos no operacionales. De los cuales se derivan muchas variables, por </w:t>
      </w:r>
      <w:r w:rsidR="00712979" w:rsidRPr="00AB4C2E">
        <w:rPr>
          <w:bCs/>
        </w:rPr>
        <w:t>tanto,</w:t>
      </w:r>
      <w:r w:rsidRPr="00AB4C2E">
        <w:rPr>
          <w:bCs/>
        </w:rPr>
        <w:t xml:space="preserve"> usando las matrices se puede calcular el valor de cada variable en el sistema de ecuaciones simultáneas que se requiera por más complejo que sea.</w:t>
      </w:r>
    </w:p>
    <w:p w14:paraId="1663A9B2" w14:textId="77777777" w:rsidR="00B0609B" w:rsidRPr="00C948E4" w:rsidRDefault="00B0609B" w:rsidP="00C948E4">
      <w:pPr>
        <w:spacing w:line="276" w:lineRule="auto"/>
        <w:rPr>
          <w:bCs/>
        </w:rPr>
      </w:pPr>
    </w:p>
    <w:p w14:paraId="67263BCB" w14:textId="77777777" w:rsidR="00AB2DF6" w:rsidRPr="00C948E4" w:rsidRDefault="00AB2DF6" w:rsidP="00C948E4">
      <w:pPr>
        <w:rPr>
          <w:bCs/>
        </w:rPr>
      </w:pPr>
    </w:p>
    <w:p w14:paraId="40D0C31F"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09088" behindDoc="0" locked="0" layoutInCell="1" allowOverlap="1" wp14:anchorId="0DE3C71B" wp14:editId="0D00761A">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6DD87" w14:textId="77777777" w:rsidR="00AB2DF6" w:rsidRPr="00A32AB9" w:rsidRDefault="00AB2DF6" w:rsidP="00A32AB9">
                              <w:pPr>
                                <w:pStyle w:val="Ttulo1"/>
                              </w:pPr>
                              <w:bookmarkStart w:id="8" w:name="_Toc46999615"/>
                              <w:bookmarkStart w:id="9" w:name="_Toc51942772"/>
                              <w:bookmarkStart w:id="10" w:name="_Toc104455505"/>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E3C71B" id="Grupo 23" o:spid="_x0000_s1034" style="position:absolute;left:0;text-align:left;margin-left:-27.6pt;margin-top:10.1pt;width:502.7pt;height:26.95pt;z-index:251609088"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9F6DD87" w14:textId="77777777" w:rsidR="00AB2DF6" w:rsidRPr="00A32AB9" w:rsidRDefault="00AB2DF6" w:rsidP="00A32AB9">
                        <w:pPr>
                          <w:pStyle w:val="Ttulo1"/>
                        </w:pPr>
                        <w:bookmarkStart w:id="11" w:name="_Toc46999615"/>
                        <w:bookmarkStart w:id="12" w:name="_Toc51942772"/>
                        <w:bookmarkStart w:id="13" w:name="_Toc10445550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06CCB9DF" w14:textId="77777777" w:rsidR="00AB2DF6" w:rsidRDefault="00AB2DF6" w:rsidP="00AB2DF6">
      <w:pPr>
        <w:tabs>
          <w:tab w:val="left" w:pos="3075"/>
        </w:tabs>
      </w:pPr>
    </w:p>
    <w:p w14:paraId="6D16426B" w14:textId="1FE9108F" w:rsidR="003D72C7" w:rsidRDefault="003D72C7" w:rsidP="00B91D73">
      <w:pPr>
        <w:pStyle w:val="Ttulo3"/>
      </w:pPr>
      <w:bookmarkStart w:id="14" w:name="_Toc104455506"/>
      <w:r>
        <w:t>Conceptos básicos.</w:t>
      </w:r>
      <w:bookmarkEnd w:id="14"/>
      <w:r>
        <w:t xml:space="preserve"> </w:t>
      </w:r>
    </w:p>
    <w:p w14:paraId="09FEEA80" w14:textId="1A4843EC" w:rsidR="003D72C7" w:rsidRDefault="003D72C7" w:rsidP="003D72C7">
      <w:pPr>
        <w:tabs>
          <w:tab w:val="left" w:pos="3075"/>
        </w:tabs>
      </w:pPr>
      <w:r w:rsidRPr="00B91D73">
        <w:rPr>
          <w:rStyle w:val="Ttulo4Car"/>
        </w:rPr>
        <w:t>Definición de matrices</w:t>
      </w:r>
      <w:r>
        <w:t xml:space="preserve">. </w:t>
      </w:r>
    </w:p>
    <w:p w14:paraId="0847EC88" w14:textId="77777777" w:rsidR="00F2690E" w:rsidRDefault="00F2690E" w:rsidP="00F2690E">
      <w:pPr>
        <w:tabs>
          <w:tab w:val="left" w:pos="3075"/>
        </w:tabs>
      </w:pPr>
      <w:r>
        <w:t>En matemáticas, una matriz es una tabla de números que sirve para representar datos de manera ordenada.</w:t>
      </w:r>
    </w:p>
    <w:p w14:paraId="4A49D4EE" w14:textId="77777777" w:rsidR="00F2690E" w:rsidRDefault="00F2690E" w:rsidP="00F2690E">
      <w:pPr>
        <w:tabs>
          <w:tab w:val="left" w:pos="3075"/>
        </w:tabs>
      </w:pPr>
    </w:p>
    <w:p w14:paraId="1376EC12" w14:textId="52A084A3" w:rsidR="003D72C7" w:rsidRDefault="003D72C7" w:rsidP="00295A9D">
      <w:pPr>
        <w:pStyle w:val="Ttulo4"/>
      </w:pPr>
      <w:r>
        <w:t xml:space="preserve">Orden de una matriz. </w:t>
      </w:r>
    </w:p>
    <w:p w14:paraId="5D09E07B" w14:textId="590626A7" w:rsidR="00D10474" w:rsidRDefault="00D10474" w:rsidP="00D10474">
      <w:pPr>
        <w:tabs>
          <w:tab w:val="left" w:pos="3075"/>
        </w:tabs>
      </w:pPr>
      <w:r>
        <w:t>La principal utilidad de las matrices es representar los datos de los problemas. Por ejemplo, una empresa que vende 3 productos (X, Y, Z) ha realizado un estudio de mercado para saber a qué precio venden estos productos sus principales competidores (M y N) y ha obtenido los siguientes datos:</w:t>
      </w:r>
    </w:p>
    <w:p w14:paraId="5EF5BEB3" w14:textId="5C05B433" w:rsidR="00D10474" w:rsidRDefault="009E75FD" w:rsidP="00D10474">
      <w:pPr>
        <w:tabs>
          <w:tab w:val="left" w:pos="3075"/>
        </w:tabs>
      </w:pPr>
      <w:r>
        <w:rPr>
          <w:noProof/>
        </w:rPr>
        <w:drawing>
          <wp:anchor distT="0" distB="0" distL="114300" distR="114300" simplePos="0" relativeHeight="251613184" behindDoc="1" locked="0" layoutInCell="1" allowOverlap="1" wp14:anchorId="23A42F22" wp14:editId="65BF6E4D">
            <wp:simplePos x="0" y="0"/>
            <wp:positionH relativeFrom="column">
              <wp:posOffset>758190</wp:posOffset>
            </wp:positionH>
            <wp:positionV relativeFrom="paragraph">
              <wp:posOffset>17780</wp:posOffset>
            </wp:positionV>
            <wp:extent cx="3552825" cy="1530985"/>
            <wp:effectExtent l="0" t="0" r="9525" b="0"/>
            <wp:wrapTight wrapText="bothSides">
              <wp:wrapPolygon edited="0">
                <wp:start x="0" y="0"/>
                <wp:lineTo x="0" y="21233"/>
                <wp:lineTo x="21542" y="21233"/>
                <wp:lineTo x="21542" y="0"/>
                <wp:lineTo x="0" y="0"/>
              </wp:wrapPolygon>
            </wp:wrapTight>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2825" cy="1530985"/>
                    </a:xfrm>
                    <a:prstGeom prst="rect">
                      <a:avLst/>
                    </a:prstGeom>
                    <a:noFill/>
                  </pic:spPr>
                </pic:pic>
              </a:graphicData>
            </a:graphic>
            <wp14:sizeRelH relativeFrom="page">
              <wp14:pctWidth>0</wp14:pctWidth>
            </wp14:sizeRelH>
            <wp14:sizeRelV relativeFrom="page">
              <wp14:pctHeight>0</wp14:pctHeight>
            </wp14:sizeRelV>
          </wp:anchor>
        </w:drawing>
      </w:r>
    </w:p>
    <w:p w14:paraId="14A1C813" w14:textId="77777777" w:rsidR="00D10474" w:rsidRDefault="00D10474" w:rsidP="00D10474">
      <w:pPr>
        <w:tabs>
          <w:tab w:val="left" w:pos="3075"/>
        </w:tabs>
      </w:pPr>
    </w:p>
    <w:p w14:paraId="1D853BB9" w14:textId="77777777" w:rsidR="00D10474" w:rsidRDefault="00D10474" w:rsidP="00D10474">
      <w:pPr>
        <w:tabs>
          <w:tab w:val="left" w:pos="3075"/>
        </w:tabs>
      </w:pPr>
    </w:p>
    <w:p w14:paraId="1B50F23D" w14:textId="77777777" w:rsidR="00D10474" w:rsidRDefault="00D10474" w:rsidP="00D10474">
      <w:pPr>
        <w:tabs>
          <w:tab w:val="left" w:pos="3075"/>
        </w:tabs>
      </w:pPr>
    </w:p>
    <w:p w14:paraId="0B69D353" w14:textId="77777777" w:rsidR="00D10474" w:rsidRDefault="00D10474" w:rsidP="00D10474">
      <w:pPr>
        <w:tabs>
          <w:tab w:val="left" w:pos="3075"/>
        </w:tabs>
      </w:pPr>
    </w:p>
    <w:p w14:paraId="75DCBD5D" w14:textId="77777777" w:rsidR="00D10474" w:rsidRDefault="00D10474" w:rsidP="00D10474">
      <w:pPr>
        <w:tabs>
          <w:tab w:val="left" w:pos="3075"/>
        </w:tabs>
      </w:pPr>
    </w:p>
    <w:p w14:paraId="76384BB5" w14:textId="77777777" w:rsidR="00D10474" w:rsidRPr="006B544F" w:rsidRDefault="00D10474" w:rsidP="00D10474">
      <w:r w:rsidRPr="006B544F">
        <w:t>Pues la información de este problema se puede expresar en forma de matriz:</w:t>
      </w:r>
    </w:p>
    <w:p w14:paraId="68BD64B9" w14:textId="77777777" w:rsidR="00D10474" w:rsidRDefault="00D10474" w:rsidP="00D10474">
      <w:pPr>
        <w:tabs>
          <w:tab w:val="left" w:pos="3075"/>
        </w:tabs>
      </w:pPr>
      <w:r>
        <w:rPr>
          <w:noProof/>
        </w:rPr>
        <w:drawing>
          <wp:anchor distT="0" distB="0" distL="114300" distR="114300" simplePos="0" relativeHeight="251614208" behindDoc="1" locked="0" layoutInCell="1" allowOverlap="1" wp14:anchorId="59FF2A10" wp14:editId="7BF77C46">
            <wp:simplePos x="0" y="0"/>
            <wp:positionH relativeFrom="column">
              <wp:posOffset>-3810</wp:posOffset>
            </wp:positionH>
            <wp:positionV relativeFrom="paragraph">
              <wp:posOffset>251460</wp:posOffset>
            </wp:positionV>
            <wp:extent cx="1323975" cy="1371600"/>
            <wp:effectExtent l="0" t="0" r="9525" b="0"/>
            <wp:wrapTight wrapText="bothSides">
              <wp:wrapPolygon edited="0">
                <wp:start x="0" y="0"/>
                <wp:lineTo x="0" y="21300"/>
                <wp:lineTo x="21445" y="21300"/>
                <wp:lineTo x="21445" y="0"/>
                <wp:lineTo x="0" y="0"/>
              </wp:wrapPolygon>
            </wp:wrapTight>
            <wp:docPr id="10" name="Imagen 10"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persona&#10;&#10;Descripción generada automáticamente con confianza baj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1371600"/>
                    </a:xfrm>
                    <a:prstGeom prst="rect">
                      <a:avLst/>
                    </a:prstGeom>
                    <a:noFill/>
                  </pic:spPr>
                </pic:pic>
              </a:graphicData>
            </a:graphic>
            <wp14:sizeRelH relativeFrom="page">
              <wp14:pctWidth>0</wp14:pctWidth>
            </wp14:sizeRelH>
            <wp14:sizeRelV relativeFrom="page">
              <wp14:pctHeight>0</wp14:pctHeight>
            </wp14:sizeRelV>
          </wp:anchor>
        </w:drawing>
      </w:r>
    </w:p>
    <w:p w14:paraId="44CE04B8" w14:textId="77777777" w:rsidR="00D10474" w:rsidRDefault="00D10474" w:rsidP="00D10474">
      <w:pPr>
        <w:tabs>
          <w:tab w:val="left" w:pos="3075"/>
        </w:tabs>
      </w:pPr>
      <w:r>
        <w:t xml:space="preserve">De esta forma se puede analizar mejor el problema y es más fácil de resolverlo. Para ver cómo calcular la solución de un sistema matricial puedes consultar el </w:t>
      </w:r>
      <w:proofErr w:type="gramStart"/>
      <w:r>
        <w:t>link</w:t>
      </w:r>
      <w:proofErr w:type="gramEnd"/>
      <w:r>
        <w:t xml:space="preserve"> del principio de la página.</w:t>
      </w:r>
    </w:p>
    <w:p w14:paraId="2E97D5D2" w14:textId="77777777" w:rsidR="00D10474" w:rsidRDefault="00D10474" w:rsidP="00D10474">
      <w:pPr>
        <w:tabs>
          <w:tab w:val="left" w:pos="3075"/>
        </w:tabs>
      </w:pPr>
    </w:p>
    <w:p w14:paraId="730D3728" w14:textId="68F43233" w:rsidR="00D10474" w:rsidRPr="00D10474" w:rsidRDefault="00D10474" w:rsidP="00D10474">
      <w:pPr>
        <w:tabs>
          <w:tab w:val="left" w:pos="3075"/>
        </w:tabs>
      </w:pPr>
      <w:r>
        <w:t>En este caso concreto, hemos obtenido una matriz rectangular de 3 filas y 2 columnas. Para abreviar se suele decir que es una matriz de dimensión 3×2.</w:t>
      </w:r>
    </w:p>
    <w:p w14:paraId="544B3186" w14:textId="380C35A8" w:rsidR="003D72C7" w:rsidRDefault="003D72C7" w:rsidP="00B91D73">
      <w:pPr>
        <w:pStyle w:val="Ttulo3"/>
      </w:pPr>
      <w:bookmarkStart w:id="15" w:name="_Toc104455507"/>
      <w:r>
        <w:lastRenderedPageBreak/>
        <w:t>Tipos de matrices.</w:t>
      </w:r>
      <w:bookmarkEnd w:id="15"/>
    </w:p>
    <w:p w14:paraId="2DF5302E" w14:textId="77777777" w:rsidR="00EF3D7D" w:rsidRDefault="00EF3D7D" w:rsidP="00EF3D7D">
      <w:pPr>
        <w:pStyle w:val="Prrafodelista"/>
        <w:numPr>
          <w:ilvl w:val="0"/>
          <w:numId w:val="1"/>
        </w:numPr>
      </w:pPr>
      <w:r>
        <w:t>Matriz fila</w:t>
      </w:r>
    </w:p>
    <w:p w14:paraId="324621AA" w14:textId="3377B142" w:rsidR="00EF3D7D" w:rsidRDefault="00EF3D7D" w:rsidP="00EF3D7D">
      <w:r>
        <w:rPr>
          <w:noProof/>
        </w:rPr>
        <w:drawing>
          <wp:anchor distT="0" distB="0" distL="114300" distR="114300" simplePos="0" relativeHeight="251615232" behindDoc="1" locked="0" layoutInCell="1" allowOverlap="1" wp14:anchorId="775166D3" wp14:editId="606796BE">
            <wp:simplePos x="0" y="0"/>
            <wp:positionH relativeFrom="column">
              <wp:posOffset>2682240</wp:posOffset>
            </wp:positionH>
            <wp:positionV relativeFrom="paragraph">
              <wp:posOffset>42545</wp:posOffset>
            </wp:positionV>
            <wp:extent cx="695325" cy="161925"/>
            <wp:effectExtent l="0" t="0" r="9525" b="9525"/>
            <wp:wrapTight wrapText="bothSides">
              <wp:wrapPolygon edited="0">
                <wp:start x="0" y="0"/>
                <wp:lineTo x="0" y="20329"/>
                <wp:lineTo x="21304" y="20329"/>
                <wp:lineTo x="21304"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5325" cy="161925"/>
                    </a:xfrm>
                    <a:prstGeom prst="rect">
                      <a:avLst/>
                    </a:prstGeom>
                    <a:noFill/>
                  </pic:spPr>
                </pic:pic>
              </a:graphicData>
            </a:graphic>
            <wp14:sizeRelH relativeFrom="page">
              <wp14:pctWidth>0</wp14:pctWidth>
            </wp14:sizeRelH>
            <wp14:sizeRelV relativeFrom="page">
              <wp14:pctHeight>0</wp14:pctHeight>
            </wp14:sizeRelV>
          </wp:anchor>
        </w:drawing>
      </w:r>
      <w:r>
        <w:t>Es aquella matriz que solo tiene 1 fila:</w:t>
      </w:r>
    </w:p>
    <w:p w14:paraId="11D8002E" w14:textId="77777777" w:rsidR="007F73FB" w:rsidRDefault="007F73FB" w:rsidP="00EF3D7D"/>
    <w:p w14:paraId="0721F135" w14:textId="56446A48" w:rsidR="00995232" w:rsidRDefault="00995232" w:rsidP="00995232">
      <w:pPr>
        <w:pStyle w:val="Prrafodelista"/>
        <w:numPr>
          <w:ilvl w:val="0"/>
          <w:numId w:val="1"/>
        </w:numPr>
      </w:pPr>
      <w:r>
        <w:rPr>
          <w:noProof/>
        </w:rPr>
        <w:drawing>
          <wp:anchor distT="0" distB="0" distL="114300" distR="114300" simplePos="0" relativeHeight="251616256" behindDoc="1" locked="0" layoutInCell="1" allowOverlap="1" wp14:anchorId="6E1A973D" wp14:editId="010EE70C">
            <wp:simplePos x="0" y="0"/>
            <wp:positionH relativeFrom="column">
              <wp:posOffset>3091815</wp:posOffset>
            </wp:positionH>
            <wp:positionV relativeFrom="paragraph">
              <wp:posOffset>207645</wp:posOffset>
            </wp:positionV>
            <wp:extent cx="285750" cy="409575"/>
            <wp:effectExtent l="0" t="0" r="0" b="9525"/>
            <wp:wrapTight wrapText="bothSides">
              <wp:wrapPolygon edited="0">
                <wp:start x="2880" y="0"/>
                <wp:lineTo x="0" y="5023"/>
                <wp:lineTo x="0" y="16074"/>
                <wp:lineTo x="2880" y="21098"/>
                <wp:lineTo x="17280" y="21098"/>
                <wp:lineTo x="20160" y="16074"/>
                <wp:lineTo x="20160" y="5023"/>
                <wp:lineTo x="17280" y="0"/>
                <wp:lineTo x="288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 cy="409575"/>
                    </a:xfrm>
                    <a:prstGeom prst="rect">
                      <a:avLst/>
                    </a:prstGeom>
                    <a:noFill/>
                  </pic:spPr>
                </pic:pic>
              </a:graphicData>
            </a:graphic>
            <wp14:sizeRelH relativeFrom="page">
              <wp14:pctWidth>0</wp14:pctWidth>
            </wp14:sizeRelH>
            <wp14:sizeRelV relativeFrom="page">
              <wp14:pctHeight>0</wp14:pctHeight>
            </wp14:sizeRelV>
          </wp:anchor>
        </w:drawing>
      </w:r>
      <w:r>
        <w:t>Matriz columna</w:t>
      </w:r>
    </w:p>
    <w:p w14:paraId="3C2F2F8F" w14:textId="268B97F7" w:rsidR="00995232" w:rsidRDefault="00995232" w:rsidP="00995232">
      <w:r>
        <w:t>Es aquella matriz que solo tiene 1 columna:</w:t>
      </w:r>
    </w:p>
    <w:p w14:paraId="54519B7F" w14:textId="77777777" w:rsidR="007F73FB" w:rsidRDefault="007F73FB" w:rsidP="00995232"/>
    <w:p w14:paraId="00A8C645" w14:textId="77777777" w:rsidR="00995232" w:rsidRDefault="00995232" w:rsidP="00995232">
      <w:pPr>
        <w:pStyle w:val="Prrafodelista"/>
        <w:numPr>
          <w:ilvl w:val="0"/>
          <w:numId w:val="1"/>
        </w:numPr>
      </w:pPr>
      <w:r>
        <w:t>Matriz traspuesta</w:t>
      </w:r>
    </w:p>
    <w:p w14:paraId="6F07846E" w14:textId="7F8A6760" w:rsidR="00EF3D7D" w:rsidRDefault="00995232" w:rsidP="00995232">
      <w:r>
        <w:t xml:space="preserve">La matriz traspuesta o transpuesta es la matriz que se obtiene al </w:t>
      </w:r>
      <w:r w:rsidRPr="003C14E8">
        <w:rPr>
          <w:u w:val="single"/>
        </w:rPr>
        <w:t>cambiar las filas por columnas</w:t>
      </w:r>
      <w:r>
        <w:t>. Y se representa poniendo una «t» arriba a la derecha de la matriz</w:t>
      </w:r>
      <w:r w:rsidR="003C14E8">
        <w:t xml:space="preserve"> </w:t>
      </w:r>
      <w:r w:rsidR="003C14E8">
        <w:rPr>
          <w:noProof/>
        </w:rPr>
        <w:drawing>
          <wp:anchor distT="0" distB="0" distL="114300" distR="114300" simplePos="0" relativeHeight="251617280" behindDoc="1" locked="0" layoutInCell="1" allowOverlap="1" wp14:anchorId="1897EA69" wp14:editId="33C259AD">
            <wp:simplePos x="0" y="0"/>
            <wp:positionH relativeFrom="column">
              <wp:posOffset>-3810</wp:posOffset>
            </wp:positionH>
            <wp:positionV relativeFrom="paragraph">
              <wp:posOffset>578485</wp:posOffset>
            </wp:positionV>
            <wp:extent cx="333375" cy="161925"/>
            <wp:effectExtent l="0" t="0" r="9525" b="9525"/>
            <wp:wrapTight wrapText="bothSides">
              <wp:wrapPolygon edited="0">
                <wp:start x="0" y="0"/>
                <wp:lineTo x="0" y="20329"/>
                <wp:lineTo x="17280" y="20329"/>
                <wp:lineTo x="20983" y="17788"/>
                <wp:lineTo x="20983" y="12706"/>
                <wp:lineTo x="1728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pic:spPr>
                </pic:pic>
              </a:graphicData>
            </a:graphic>
            <wp14:sizeRelH relativeFrom="page">
              <wp14:pctWidth>0</wp14:pctWidth>
            </wp14:sizeRelH>
            <wp14:sizeRelV relativeFrom="page">
              <wp14:pctHeight>0</wp14:pctHeight>
            </wp14:sizeRelV>
          </wp:anchor>
        </w:drawing>
      </w:r>
    </w:p>
    <w:p w14:paraId="47863F23" w14:textId="312FB092" w:rsidR="00EF3D7D" w:rsidRDefault="003C14E8" w:rsidP="00EF3D7D">
      <w:r>
        <w:rPr>
          <w:noProof/>
        </w:rPr>
        <w:drawing>
          <wp:anchor distT="0" distB="0" distL="114300" distR="114300" simplePos="0" relativeHeight="251618304" behindDoc="1" locked="0" layoutInCell="1" allowOverlap="1" wp14:anchorId="1AC07587" wp14:editId="41F72308">
            <wp:simplePos x="0" y="0"/>
            <wp:positionH relativeFrom="column">
              <wp:posOffset>948690</wp:posOffset>
            </wp:positionH>
            <wp:positionV relativeFrom="paragraph">
              <wp:posOffset>163195</wp:posOffset>
            </wp:positionV>
            <wp:extent cx="2200275" cy="409575"/>
            <wp:effectExtent l="0" t="0" r="9525" b="9525"/>
            <wp:wrapTight wrapText="bothSides">
              <wp:wrapPolygon edited="0">
                <wp:start x="3179" y="0"/>
                <wp:lineTo x="0" y="7033"/>
                <wp:lineTo x="0" y="14065"/>
                <wp:lineTo x="2805" y="16074"/>
                <wp:lineTo x="3179" y="21098"/>
                <wp:lineTo x="21132" y="21098"/>
                <wp:lineTo x="21506" y="16074"/>
                <wp:lineTo x="21506" y="5023"/>
                <wp:lineTo x="21132" y="0"/>
                <wp:lineTo x="3179"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0275" cy="409575"/>
                    </a:xfrm>
                    <a:prstGeom prst="rect">
                      <a:avLst/>
                    </a:prstGeom>
                    <a:noFill/>
                  </pic:spPr>
                </pic:pic>
              </a:graphicData>
            </a:graphic>
            <wp14:sizeRelH relativeFrom="page">
              <wp14:pctWidth>0</wp14:pctWidth>
            </wp14:sizeRelH>
            <wp14:sizeRelV relativeFrom="page">
              <wp14:pctHeight>0</wp14:pctHeight>
            </wp14:sizeRelV>
          </wp:anchor>
        </w:drawing>
      </w:r>
    </w:p>
    <w:p w14:paraId="546EB50E" w14:textId="59C73CE3" w:rsidR="00EF3D7D" w:rsidRDefault="003C14E8" w:rsidP="00EF3D7D">
      <w:r w:rsidRPr="003C14E8">
        <w:t>Ejemplos:</w:t>
      </w:r>
    </w:p>
    <w:p w14:paraId="4B77C3EE" w14:textId="77777777" w:rsidR="007F73FB" w:rsidRDefault="007F73FB" w:rsidP="00EF3D7D"/>
    <w:p w14:paraId="073506F7" w14:textId="77777777" w:rsidR="006D00B9" w:rsidRDefault="006D00B9" w:rsidP="006D00B9">
      <w:pPr>
        <w:pStyle w:val="Prrafodelista"/>
        <w:numPr>
          <w:ilvl w:val="0"/>
          <w:numId w:val="1"/>
        </w:numPr>
      </w:pPr>
      <w:r>
        <w:t>Matriz cuadrada</w:t>
      </w:r>
    </w:p>
    <w:p w14:paraId="272B187D" w14:textId="6100F06A" w:rsidR="003C14E8" w:rsidRDefault="00EB17E4" w:rsidP="006D00B9">
      <w:r>
        <w:rPr>
          <w:noProof/>
        </w:rPr>
        <w:drawing>
          <wp:anchor distT="0" distB="0" distL="114300" distR="114300" simplePos="0" relativeHeight="251620352" behindDoc="1" locked="0" layoutInCell="1" allowOverlap="1" wp14:anchorId="3EEA4690" wp14:editId="4107BF70">
            <wp:simplePos x="0" y="0"/>
            <wp:positionH relativeFrom="column">
              <wp:posOffset>3653790</wp:posOffset>
            </wp:positionH>
            <wp:positionV relativeFrom="paragraph">
              <wp:posOffset>306070</wp:posOffset>
            </wp:positionV>
            <wp:extent cx="933450" cy="666750"/>
            <wp:effectExtent l="0" t="0" r="0" b="0"/>
            <wp:wrapTight wrapText="bothSides">
              <wp:wrapPolygon edited="0">
                <wp:start x="1322" y="0"/>
                <wp:lineTo x="441" y="3086"/>
                <wp:lineTo x="441" y="19749"/>
                <wp:lineTo x="1322" y="20983"/>
                <wp:lineTo x="19837" y="20983"/>
                <wp:lineTo x="20718" y="19749"/>
                <wp:lineTo x="20718" y="3086"/>
                <wp:lineTo x="19837" y="0"/>
                <wp:lineTo x="1322"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3450" cy="666750"/>
                    </a:xfrm>
                    <a:prstGeom prst="rect">
                      <a:avLst/>
                    </a:prstGeom>
                    <a:noFill/>
                  </pic:spPr>
                </pic:pic>
              </a:graphicData>
            </a:graphic>
            <wp14:sizeRelH relativeFrom="page">
              <wp14:pctWidth>0</wp14:pctWidth>
            </wp14:sizeRelH>
            <wp14:sizeRelV relativeFrom="page">
              <wp14:pctHeight>0</wp14:pctHeight>
            </wp14:sizeRelV>
          </wp:anchor>
        </w:drawing>
      </w:r>
      <w:r w:rsidR="006D00B9">
        <w:rPr>
          <w:noProof/>
        </w:rPr>
        <w:drawing>
          <wp:anchor distT="0" distB="0" distL="114300" distR="114300" simplePos="0" relativeHeight="251619328" behindDoc="1" locked="0" layoutInCell="1" allowOverlap="1" wp14:anchorId="7BCB11E5" wp14:editId="6147FF75">
            <wp:simplePos x="0" y="0"/>
            <wp:positionH relativeFrom="column">
              <wp:posOffset>758190</wp:posOffset>
            </wp:positionH>
            <wp:positionV relativeFrom="paragraph">
              <wp:posOffset>306070</wp:posOffset>
            </wp:positionV>
            <wp:extent cx="533400" cy="133350"/>
            <wp:effectExtent l="0" t="0" r="0" b="0"/>
            <wp:wrapTight wrapText="bothSides">
              <wp:wrapPolygon edited="0">
                <wp:start x="0" y="0"/>
                <wp:lineTo x="0" y="18514"/>
                <wp:lineTo x="20057" y="18514"/>
                <wp:lineTo x="20829" y="18514"/>
                <wp:lineTo x="20829" y="12343"/>
                <wp:lineTo x="20057"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 cy="133350"/>
                    </a:xfrm>
                    <a:prstGeom prst="rect">
                      <a:avLst/>
                    </a:prstGeom>
                    <a:noFill/>
                  </pic:spPr>
                </pic:pic>
              </a:graphicData>
            </a:graphic>
            <wp14:sizeRelH relativeFrom="page">
              <wp14:pctWidth>0</wp14:pctWidth>
            </wp14:sizeRelH>
            <wp14:sizeRelV relativeFrom="page">
              <wp14:pctHeight>0</wp14:pctHeight>
            </wp14:sizeRelV>
          </wp:anchor>
        </w:drawing>
      </w:r>
      <w:r w:rsidR="006D00B9">
        <w:t xml:space="preserve">Una matriz cuadrada es una matriz que tiene el mismo número de filas que de columnas </w:t>
      </w:r>
    </w:p>
    <w:p w14:paraId="57C850B9" w14:textId="3ACDA478" w:rsidR="007F73FB" w:rsidRDefault="00EB17E4" w:rsidP="00EF3D7D">
      <w:r w:rsidRPr="00EB17E4">
        <w:t>Por ejemplo, una matriz cuadrada de orden 3 sería:</w:t>
      </w:r>
    </w:p>
    <w:p w14:paraId="2A50E3A5" w14:textId="241F7E6F" w:rsidR="00EB17E4" w:rsidRDefault="00EB17E4" w:rsidP="00EF3D7D"/>
    <w:p w14:paraId="0D849FC6" w14:textId="40AB7371" w:rsidR="00EB17E4" w:rsidRDefault="00EB17E4" w:rsidP="00EF3D7D">
      <w:r w:rsidRPr="00EB17E4">
        <w:t xml:space="preserve">La </w:t>
      </w:r>
      <w:r w:rsidRPr="00EB17E4">
        <w:rPr>
          <w:u w:val="single"/>
        </w:rPr>
        <w:t>diagonal principal</w:t>
      </w:r>
      <w:r w:rsidRPr="00EB17E4">
        <w:t xml:space="preserve"> de una matriz cuadrada son los elementos que van desde la esquina superior izquierda hasta la esquina inferior derecha:</w:t>
      </w:r>
    </w:p>
    <w:p w14:paraId="4D979753" w14:textId="0C788002" w:rsidR="00EF3D7D" w:rsidRDefault="007D4C17" w:rsidP="00EF3D7D">
      <w:r>
        <w:rPr>
          <w:noProof/>
        </w:rPr>
        <w:drawing>
          <wp:anchor distT="0" distB="0" distL="114300" distR="114300" simplePos="0" relativeHeight="251621376" behindDoc="1" locked="0" layoutInCell="1" allowOverlap="1" wp14:anchorId="752D8175" wp14:editId="22200831">
            <wp:simplePos x="0" y="0"/>
            <wp:positionH relativeFrom="column">
              <wp:posOffset>1919605</wp:posOffset>
            </wp:positionH>
            <wp:positionV relativeFrom="paragraph">
              <wp:posOffset>36195</wp:posOffset>
            </wp:positionV>
            <wp:extent cx="2524125" cy="641985"/>
            <wp:effectExtent l="0" t="0" r="0" b="5715"/>
            <wp:wrapTight wrapText="bothSides">
              <wp:wrapPolygon edited="0">
                <wp:start x="0" y="0"/>
                <wp:lineTo x="0" y="21151"/>
                <wp:lineTo x="7336" y="21151"/>
                <wp:lineTo x="7336" y="20510"/>
                <wp:lineTo x="19562" y="17947"/>
                <wp:lineTo x="19562" y="12819"/>
                <wp:lineTo x="7336" y="10255"/>
                <wp:lineTo x="733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24125" cy="641985"/>
                    </a:xfrm>
                    <a:prstGeom prst="rect">
                      <a:avLst/>
                    </a:prstGeom>
                    <a:noFill/>
                  </pic:spPr>
                </pic:pic>
              </a:graphicData>
            </a:graphic>
            <wp14:sizeRelH relativeFrom="page">
              <wp14:pctWidth>0</wp14:pctWidth>
            </wp14:sizeRelH>
            <wp14:sizeRelV relativeFrom="page">
              <wp14:pctHeight>0</wp14:pctHeight>
            </wp14:sizeRelV>
          </wp:anchor>
        </w:drawing>
      </w:r>
    </w:p>
    <w:p w14:paraId="4232AA25" w14:textId="42ECC1EF" w:rsidR="00EF3D7D" w:rsidRDefault="00EF3D7D" w:rsidP="00EF3D7D"/>
    <w:p w14:paraId="0FD8BAA1" w14:textId="77777777" w:rsidR="007D4C17" w:rsidRDefault="007D4C17" w:rsidP="00EF3D7D"/>
    <w:p w14:paraId="5E118A79" w14:textId="2F9A1F1B" w:rsidR="00EF3D7D" w:rsidRDefault="00DD7EF4" w:rsidP="00EF3D7D">
      <w:r w:rsidRPr="00DD7EF4">
        <w:t xml:space="preserve">La </w:t>
      </w:r>
      <w:r w:rsidRPr="00DD7EF4">
        <w:rPr>
          <w:u w:val="single"/>
        </w:rPr>
        <w:t>diagonal secundaria</w:t>
      </w:r>
      <w:r w:rsidRPr="00DD7EF4">
        <w:t xml:space="preserve"> de una matriz cuadrada son los elementos que van desde la esquina inferior izquierda hasta la esquina superior derecha:</w:t>
      </w:r>
    </w:p>
    <w:p w14:paraId="4AC07032" w14:textId="46A82B6B" w:rsidR="00DD7EF4" w:rsidRDefault="00DD7EF4" w:rsidP="00EF3D7D">
      <w:r>
        <w:rPr>
          <w:noProof/>
        </w:rPr>
        <w:drawing>
          <wp:anchor distT="0" distB="0" distL="114300" distR="114300" simplePos="0" relativeHeight="251622400" behindDoc="1" locked="0" layoutInCell="1" allowOverlap="1" wp14:anchorId="42BB42A4" wp14:editId="41E70DBA">
            <wp:simplePos x="0" y="0"/>
            <wp:positionH relativeFrom="column">
              <wp:posOffset>1986915</wp:posOffset>
            </wp:positionH>
            <wp:positionV relativeFrom="paragraph">
              <wp:posOffset>16510</wp:posOffset>
            </wp:positionV>
            <wp:extent cx="2377440" cy="638175"/>
            <wp:effectExtent l="0" t="0" r="0" b="9525"/>
            <wp:wrapTight wrapText="bothSides">
              <wp:wrapPolygon edited="0">
                <wp:start x="4673" y="0"/>
                <wp:lineTo x="0" y="645"/>
                <wp:lineTo x="0" y="21278"/>
                <wp:lineTo x="7269" y="21278"/>
                <wp:lineTo x="7269" y="10961"/>
                <wp:lineTo x="20769" y="6448"/>
                <wp:lineTo x="20769" y="1290"/>
                <wp:lineTo x="7096" y="0"/>
                <wp:lineTo x="4673"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7440" cy="638175"/>
                    </a:xfrm>
                    <a:prstGeom prst="rect">
                      <a:avLst/>
                    </a:prstGeom>
                    <a:noFill/>
                  </pic:spPr>
                </pic:pic>
              </a:graphicData>
            </a:graphic>
            <wp14:sizeRelH relativeFrom="page">
              <wp14:pctWidth>0</wp14:pctWidth>
            </wp14:sizeRelH>
            <wp14:sizeRelV relativeFrom="page">
              <wp14:pctHeight>0</wp14:pctHeight>
            </wp14:sizeRelV>
          </wp:anchor>
        </w:drawing>
      </w:r>
    </w:p>
    <w:p w14:paraId="497CC938" w14:textId="53C48351" w:rsidR="00DD7EF4" w:rsidRDefault="00DD7EF4" w:rsidP="00EF3D7D"/>
    <w:p w14:paraId="34EE8B93" w14:textId="2822E969" w:rsidR="00DD7EF4" w:rsidRDefault="00DD7EF4" w:rsidP="00EF3D7D"/>
    <w:p w14:paraId="72DE7D26" w14:textId="77777777" w:rsidR="0086780E" w:rsidRDefault="0086780E" w:rsidP="0086780E">
      <w:r>
        <w:lastRenderedPageBreak/>
        <w:t>Te recomendamos que veas todas las propiedades de las matrices cuadradas, ya que seguramente son el tipo de matrices que más se utilizan y, por tanto, son muy importantes para el álgebra lineal.</w:t>
      </w:r>
    </w:p>
    <w:p w14:paraId="5C7406A0" w14:textId="77777777" w:rsidR="0086780E" w:rsidRDefault="0086780E" w:rsidP="0086780E"/>
    <w:p w14:paraId="6A2F10A6" w14:textId="77777777" w:rsidR="0086780E" w:rsidRDefault="0086780E" w:rsidP="0086780E">
      <w:pPr>
        <w:pStyle w:val="Prrafodelista"/>
        <w:numPr>
          <w:ilvl w:val="0"/>
          <w:numId w:val="1"/>
        </w:numPr>
      </w:pPr>
      <w:r>
        <w:t>Matriz triangular</w:t>
      </w:r>
    </w:p>
    <w:p w14:paraId="2A9E990E" w14:textId="77777777" w:rsidR="0086780E" w:rsidRDefault="0086780E" w:rsidP="0086780E">
      <w:r>
        <w:t>Una matriz triangular es aquella matriz en la que todos los elementos por encima o por debajo de la diagonal principal son 0.</w:t>
      </w:r>
    </w:p>
    <w:p w14:paraId="21628561" w14:textId="77777777" w:rsidR="0086780E" w:rsidRDefault="0086780E" w:rsidP="0086780E"/>
    <w:p w14:paraId="5E611F69" w14:textId="0FF256E6" w:rsidR="00DD7EF4" w:rsidRDefault="0086780E" w:rsidP="0086780E">
      <w:r>
        <w:t>Las matrices triangulares se dividen en dos tipos: las matrices triangulares superiores, cuyos elementos por debajo de la diagonal principal son cero, y las matrices triangulares inferiores, cuyos elementos por encima de la diagonal principal son cero. Para entender del todo las diferencias entre ellas</w:t>
      </w:r>
    </w:p>
    <w:p w14:paraId="1AED7307" w14:textId="6651E18F" w:rsidR="0086780E" w:rsidRDefault="00E00E1B" w:rsidP="0086780E">
      <w:r w:rsidRPr="00E00E1B">
        <w:t xml:space="preserve">         </w:t>
      </w:r>
      <w:r w:rsidR="00A401DB" w:rsidRPr="00E00E1B">
        <w:rPr>
          <w:u w:val="single"/>
        </w:rPr>
        <w:t>Matriz triangular superior</w:t>
      </w:r>
      <w:r w:rsidR="00A401DB" w:rsidRPr="00A401DB">
        <w:t>:</w:t>
      </w:r>
      <w:r>
        <w:t xml:space="preserve">                           </w:t>
      </w:r>
      <w:r w:rsidRPr="00E00E1B">
        <w:t xml:space="preserve"> </w:t>
      </w:r>
      <w:r w:rsidRPr="00E00E1B">
        <w:rPr>
          <w:u w:val="single"/>
        </w:rPr>
        <w:t>Matriz triangular inferior</w:t>
      </w:r>
      <w:r w:rsidRPr="00E00E1B">
        <w:t>:</w:t>
      </w:r>
    </w:p>
    <w:p w14:paraId="398C34DC" w14:textId="5C39CB10" w:rsidR="0086780E" w:rsidRDefault="0066201C" w:rsidP="0086780E">
      <w:r>
        <w:rPr>
          <w:noProof/>
        </w:rPr>
        <w:drawing>
          <wp:anchor distT="0" distB="0" distL="114300" distR="114300" simplePos="0" relativeHeight="251624448" behindDoc="1" locked="0" layoutInCell="1" allowOverlap="1" wp14:anchorId="6D6E5EBD" wp14:editId="58066ED0">
            <wp:simplePos x="0" y="0"/>
            <wp:positionH relativeFrom="column">
              <wp:posOffset>3958590</wp:posOffset>
            </wp:positionH>
            <wp:positionV relativeFrom="paragraph">
              <wp:posOffset>35560</wp:posOffset>
            </wp:positionV>
            <wp:extent cx="809625" cy="666750"/>
            <wp:effectExtent l="0" t="0" r="9525" b="0"/>
            <wp:wrapTight wrapText="bothSides">
              <wp:wrapPolygon edited="0">
                <wp:start x="1525" y="0"/>
                <wp:lineTo x="508" y="3086"/>
                <wp:lineTo x="0" y="7406"/>
                <wp:lineTo x="0" y="9874"/>
                <wp:lineTo x="508" y="19749"/>
                <wp:lineTo x="1016" y="20983"/>
                <wp:lineTo x="20329" y="20983"/>
                <wp:lineTo x="20838" y="19749"/>
                <wp:lineTo x="21346" y="9874"/>
                <wp:lineTo x="21346" y="7406"/>
                <wp:lineTo x="20838" y="3086"/>
                <wp:lineTo x="19821" y="0"/>
                <wp:lineTo x="1525"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9625" cy="666750"/>
                    </a:xfrm>
                    <a:prstGeom prst="rect">
                      <a:avLst/>
                    </a:prstGeom>
                    <a:noFill/>
                  </pic:spPr>
                </pic:pic>
              </a:graphicData>
            </a:graphic>
            <wp14:sizeRelH relativeFrom="page">
              <wp14:pctWidth>0</wp14:pctWidth>
            </wp14:sizeRelH>
            <wp14:sizeRelV relativeFrom="page">
              <wp14:pctHeight>0</wp14:pctHeight>
            </wp14:sizeRelV>
          </wp:anchor>
        </w:drawing>
      </w:r>
      <w:r w:rsidR="00E00E1B">
        <w:rPr>
          <w:noProof/>
        </w:rPr>
        <w:drawing>
          <wp:anchor distT="0" distB="0" distL="114300" distR="114300" simplePos="0" relativeHeight="251623424" behindDoc="1" locked="0" layoutInCell="1" allowOverlap="1" wp14:anchorId="4C97BD16" wp14:editId="09D5FE07">
            <wp:simplePos x="0" y="0"/>
            <wp:positionH relativeFrom="column">
              <wp:posOffset>920115</wp:posOffset>
            </wp:positionH>
            <wp:positionV relativeFrom="paragraph">
              <wp:posOffset>121285</wp:posOffset>
            </wp:positionV>
            <wp:extent cx="704850" cy="666750"/>
            <wp:effectExtent l="0" t="0" r="0" b="0"/>
            <wp:wrapTight wrapText="bothSides">
              <wp:wrapPolygon edited="0">
                <wp:start x="1751" y="0"/>
                <wp:lineTo x="584" y="3086"/>
                <wp:lineTo x="0" y="12343"/>
                <wp:lineTo x="1168" y="19749"/>
                <wp:lineTo x="1751" y="20983"/>
                <wp:lineTo x="19265" y="20983"/>
                <wp:lineTo x="19849" y="19749"/>
                <wp:lineTo x="21016" y="12343"/>
                <wp:lineTo x="20432" y="3086"/>
                <wp:lineTo x="19265" y="0"/>
                <wp:lineTo x="1751"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4850" cy="666750"/>
                    </a:xfrm>
                    <a:prstGeom prst="rect">
                      <a:avLst/>
                    </a:prstGeom>
                    <a:noFill/>
                  </pic:spPr>
                </pic:pic>
              </a:graphicData>
            </a:graphic>
            <wp14:sizeRelH relativeFrom="page">
              <wp14:pctWidth>0</wp14:pctWidth>
            </wp14:sizeRelH>
            <wp14:sizeRelV relativeFrom="page">
              <wp14:pctHeight>0</wp14:pctHeight>
            </wp14:sizeRelV>
          </wp:anchor>
        </w:drawing>
      </w:r>
    </w:p>
    <w:p w14:paraId="47B20C1D" w14:textId="299932F1" w:rsidR="0086780E" w:rsidRDefault="0086780E" w:rsidP="0086780E"/>
    <w:p w14:paraId="6A045A2A" w14:textId="2D6096BC" w:rsidR="0086780E" w:rsidRDefault="0086780E" w:rsidP="0086780E"/>
    <w:p w14:paraId="1B03C5BF" w14:textId="1BFFE79A" w:rsidR="0086780E" w:rsidRDefault="0086780E" w:rsidP="0086780E"/>
    <w:p w14:paraId="3515918F" w14:textId="77777777" w:rsidR="00A60205" w:rsidRDefault="00A60205" w:rsidP="00E71543">
      <w:pPr>
        <w:pStyle w:val="Prrafodelista"/>
        <w:numPr>
          <w:ilvl w:val="0"/>
          <w:numId w:val="1"/>
        </w:numPr>
      </w:pPr>
      <w:r>
        <w:t>Matriz diagonal</w:t>
      </w:r>
    </w:p>
    <w:p w14:paraId="45102291" w14:textId="5A8DE0B5" w:rsidR="0086780E" w:rsidRDefault="00A60205" w:rsidP="00A60205">
      <w:r>
        <w:t>Una matriz diagonal es una matriz cuadrada en la que todos los elementos que no estén situados en la diagonal principal son ceros</w:t>
      </w:r>
    </w:p>
    <w:p w14:paraId="284C3662" w14:textId="69ACCBE5" w:rsidR="00A60205" w:rsidRDefault="00E71543" w:rsidP="00A60205">
      <w:r>
        <w:rPr>
          <w:noProof/>
        </w:rPr>
        <w:drawing>
          <wp:anchor distT="0" distB="0" distL="114300" distR="114300" simplePos="0" relativeHeight="251625472" behindDoc="1" locked="0" layoutInCell="1" allowOverlap="1" wp14:anchorId="05DE4173" wp14:editId="717F0B90">
            <wp:simplePos x="0" y="0"/>
            <wp:positionH relativeFrom="column">
              <wp:posOffset>2358390</wp:posOffset>
            </wp:positionH>
            <wp:positionV relativeFrom="paragraph">
              <wp:posOffset>16510</wp:posOffset>
            </wp:positionV>
            <wp:extent cx="809625" cy="666750"/>
            <wp:effectExtent l="0" t="0" r="9525" b="0"/>
            <wp:wrapTight wrapText="bothSides">
              <wp:wrapPolygon edited="0">
                <wp:start x="1525" y="0"/>
                <wp:lineTo x="508" y="3086"/>
                <wp:lineTo x="0" y="7406"/>
                <wp:lineTo x="0" y="9874"/>
                <wp:lineTo x="508" y="19749"/>
                <wp:lineTo x="1016" y="20983"/>
                <wp:lineTo x="20329" y="20983"/>
                <wp:lineTo x="20838" y="19749"/>
                <wp:lineTo x="21346" y="9874"/>
                <wp:lineTo x="21346" y="7406"/>
                <wp:lineTo x="20838" y="3086"/>
                <wp:lineTo x="19821" y="0"/>
                <wp:lineTo x="1525"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9625" cy="666750"/>
                    </a:xfrm>
                    <a:prstGeom prst="rect">
                      <a:avLst/>
                    </a:prstGeom>
                    <a:noFill/>
                  </pic:spPr>
                </pic:pic>
              </a:graphicData>
            </a:graphic>
            <wp14:sizeRelH relativeFrom="page">
              <wp14:pctWidth>0</wp14:pctWidth>
            </wp14:sizeRelH>
            <wp14:sizeRelV relativeFrom="page">
              <wp14:pctHeight>0</wp14:pctHeight>
            </wp14:sizeRelV>
          </wp:anchor>
        </w:drawing>
      </w:r>
    </w:p>
    <w:p w14:paraId="3A90BE16" w14:textId="5DD9351F" w:rsidR="00A60205" w:rsidRDefault="00A60205" w:rsidP="00A60205"/>
    <w:p w14:paraId="70D7CC03" w14:textId="77777777" w:rsidR="00A60205" w:rsidRDefault="00A60205" w:rsidP="00A60205"/>
    <w:p w14:paraId="32C04D5C" w14:textId="77777777" w:rsidR="00A60205" w:rsidRDefault="00A60205" w:rsidP="00A60205">
      <w:r>
        <w:t>Aunque estas matrices parecen muy simples porque tienen muchos 0s, en realidad son muy importantes para las matemáticas. De hecho, existe todo un procedimiento para diagonalizar una matriz, de modo que las matrices diagonalizables tienen una gran importancia.</w:t>
      </w:r>
    </w:p>
    <w:p w14:paraId="16647ED1" w14:textId="77777777" w:rsidR="00A60205" w:rsidRDefault="00A60205" w:rsidP="00A60205"/>
    <w:p w14:paraId="2861DAD7" w14:textId="1D9CCB14" w:rsidR="00A60205" w:rsidRDefault="00A60205" w:rsidP="00E71543">
      <w:pPr>
        <w:pStyle w:val="Prrafodelista"/>
        <w:numPr>
          <w:ilvl w:val="0"/>
          <w:numId w:val="1"/>
        </w:numPr>
      </w:pPr>
      <w:r>
        <w:lastRenderedPageBreak/>
        <w:t>Matriz escalar</w:t>
      </w:r>
    </w:p>
    <w:p w14:paraId="598F576E" w14:textId="0A4713D7" w:rsidR="00A60205" w:rsidRDefault="005B524A" w:rsidP="00A60205">
      <w:r>
        <w:rPr>
          <w:noProof/>
        </w:rPr>
        <w:drawing>
          <wp:anchor distT="0" distB="0" distL="114300" distR="114300" simplePos="0" relativeHeight="251626496" behindDoc="1" locked="0" layoutInCell="1" allowOverlap="1" wp14:anchorId="506F722C" wp14:editId="31EB75EB">
            <wp:simplePos x="0" y="0"/>
            <wp:positionH relativeFrom="column">
              <wp:posOffset>2263140</wp:posOffset>
            </wp:positionH>
            <wp:positionV relativeFrom="paragraph">
              <wp:posOffset>551180</wp:posOffset>
            </wp:positionV>
            <wp:extent cx="704850" cy="666750"/>
            <wp:effectExtent l="0" t="0" r="0" b="0"/>
            <wp:wrapTight wrapText="bothSides">
              <wp:wrapPolygon edited="0">
                <wp:start x="1751" y="0"/>
                <wp:lineTo x="584" y="3086"/>
                <wp:lineTo x="0" y="12343"/>
                <wp:lineTo x="1168" y="19749"/>
                <wp:lineTo x="1751" y="20983"/>
                <wp:lineTo x="19265" y="20983"/>
                <wp:lineTo x="19849" y="19749"/>
                <wp:lineTo x="21016" y="12343"/>
                <wp:lineTo x="20432" y="3086"/>
                <wp:lineTo x="19265" y="0"/>
                <wp:lineTo x="1751"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4850" cy="666750"/>
                    </a:xfrm>
                    <a:prstGeom prst="rect">
                      <a:avLst/>
                    </a:prstGeom>
                    <a:noFill/>
                  </pic:spPr>
                </pic:pic>
              </a:graphicData>
            </a:graphic>
            <wp14:sizeRelH relativeFrom="page">
              <wp14:pctWidth>0</wp14:pctWidth>
            </wp14:sizeRelH>
            <wp14:sizeRelV relativeFrom="page">
              <wp14:pctHeight>0</wp14:pctHeight>
            </wp14:sizeRelV>
          </wp:anchor>
        </w:drawing>
      </w:r>
      <w:r w:rsidR="00A60205">
        <w:t xml:space="preserve">Una matriz escalar es una matriz diagonal en la que todos los elementos de la diagonal principal son iguales. </w:t>
      </w:r>
    </w:p>
    <w:p w14:paraId="44C6DEE8" w14:textId="7E4F3CAE" w:rsidR="0086780E" w:rsidRDefault="0086780E" w:rsidP="0086780E"/>
    <w:p w14:paraId="63D8EA3C" w14:textId="24C7EE00" w:rsidR="0086780E" w:rsidRDefault="0086780E" w:rsidP="0086780E"/>
    <w:p w14:paraId="6EBE0533" w14:textId="6E65A4D5" w:rsidR="0086780E" w:rsidRDefault="0086780E" w:rsidP="0086780E"/>
    <w:p w14:paraId="25511E8D" w14:textId="2BA38A0F" w:rsidR="000558CB" w:rsidRDefault="000558CB" w:rsidP="000558CB">
      <w:pPr>
        <w:pStyle w:val="Prrafodelista"/>
        <w:numPr>
          <w:ilvl w:val="0"/>
          <w:numId w:val="1"/>
        </w:numPr>
      </w:pPr>
      <w:r>
        <w:t>Matriz identidad o unidad</w:t>
      </w:r>
    </w:p>
    <w:p w14:paraId="519BE32B" w14:textId="15FBC5DE" w:rsidR="0086780E" w:rsidRDefault="000558CB" w:rsidP="000558CB">
      <w:r>
        <w:t>La matriz identidad es una matriz diagonal en la que todos los elementos de la diagonal principal son 1.</w:t>
      </w:r>
    </w:p>
    <w:p w14:paraId="1220F572" w14:textId="5D00328D" w:rsidR="000558CB" w:rsidRDefault="000558CB" w:rsidP="0086780E">
      <w:r>
        <w:rPr>
          <w:noProof/>
        </w:rPr>
        <w:drawing>
          <wp:anchor distT="0" distB="0" distL="114300" distR="114300" simplePos="0" relativeHeight="251627520" behindDoc="1" locked="0" layoutInCell="1" allowOverlap="1" wp14:anchorId="63DC621A" wp14:editId="311793B6">
            <wp:simplePos x="0" y="0"/>
            <wp:positionH relativeFrom="column">
              <wp:posOffset>2129790</wp:posOffset>
            </wp:positionH>
            <wp:positionV relativeFrom="paragraph">
              <wp:posOffset>81280</wp:posOffset>
            </wp:positionV>
            <wp:extent cx="704850" cy="666750"/>
            <wp:effectExtent l="0" t="0" r="0" b="0"/>
            <wp:wrapTight wrapText="bothSides">
              <wp:wrapPolygon edited="0">
                <wp:start x="1751" y="0"/>
                <wp:lineTo x="584" y="3086"/>
                <wp:lineTo x="0" y="12343"/>
                <wp:lineTo x="1168" y="19749"/>
                <wp:lineTo x="1751" y="20983"/>
                <wp:lineTo x="19265" y="20983"/>
                <wp:lineTo x="19849" y="19749"/>
                <wp:lineTo x="21016" y="12343"/>
                <wp:lineTo x="20432" y="3086"/>
                <wp:lineTo x="19265" y="0"/>
                <wp:lineTo x="1751"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4850" cy="666750"/>
                    </a:xfrm>
                    <a:prstGeom prst="rect">
                      <a:avLst/>
                    </a:prstGeom>
                    <a:noFill/>
                  </pic:spPr>
                </pic:pic>
              </a:graphicData>
            </a:graphic>
            <wp14:sizeRelH relativeFrom="page">
              <wp14:pctWidth>0</wp14:pctWidth>
            </wp14:sizeRelH>
            <wp14:sizeRelV relativeFrom="page">
              <wp14:pctHeight>0</wp14:pctHeight>
            </wp14:sizeRelV>
          </wp:anchor>
        </w:drawing>
      </w:r>
    </w:p>
    <w:p w14:paraId="3C01E68B" w14:textId="36C7C3BE" w:rsidR="000558CB" w:rsidRDefault="000558CB" w:rsidP="0086780E"/>
    <w:p w14:paraId="692F2746" w14:textId="16CEA285" w:rsidR="005B524A" w:rsidRDefault="005B524A" w:rsidP="0086780E"/>
    <w:p w14:paraId="6D290ABD" w14:textId="5E2E0FC0" w:rsidR="005B524A" w:rsidRDefault="000558CB" w:rsidP="0086780E">
      <w:r w:rsidRPr="000558CB">
        <w:t>Como toda matriz diagonal, parece un tipo de matriz muy sencillo. Pero que no te engañe su apariencia, es una matriz muy utilizada debido a sus propiedades, por ejemplo, se usa para invertir una matriz.</w:t>
      </w:r>
    </w:p>
    <w:p w14:paraId="15D6D70B" w14:textId="7FD9E00D" w:rsidR="005B524A" w:rsidRDefault="005B524A" w:rsidP="0086780E"/>
    <w:p w14:paraId="7D8C5536" w14:textId="6A753D46" w:rsidR="00E33C5D" w:rsidRDefault="00E33C5D" w:rsidP="00E33C5D">
      <w:pPr>
        <w:pStyle w:val="Prrafodelista"/>
        <w:numPr>
          <w:ilvl w:val="0"/>
          <w:numId w:val="1"/>
        </w:numPr>
      </w:pPr>
      <w:r>
        <w:t>Matriz nula</w:t>
      </w:r>
    </w:p>
    <w:p w14:paraId="3FE04A7F" w14:textId="0BADECC2" w:rsidR="005B524A" w:rsidRDefault="00E33C5D" w:rsidP="00E33C5D">
      <w:r>
        <w:t>Una matriz nula es una matriz en la que todos sus elementos son 0:</w:t>
      </w:r>
    </w:p>
    <w:p w14:paraId="2209409A" w14:textId="4E7B1C94" w:rsidR="005B524A" w:rsidRDefault="00E33C5D" w:rsidP="0086780E">
      <w:r>
        <w:rPr>
          <w:noProof/>
        </w:rPr>
        <w:drawing>
          <wp:anchor distT="0" distB="0" distL="114300" distR="114300" simplePos="0" relativeHeight="251628544" behindDoc="1" locked="0" layoutInCell="1" allowOverlap="1" wp14:anchorId="65D32238" wp14:editId="708A70B3">
            <wp:simplePos x="0" y="0"/>
            <wp:positionH relativeFrom="column">
              <wp:posOffset>2263140</wp:posOffset>
            </wp:positionH>
            <wp:positionV relativeFrom="paragraph">
              <wp:posOffset>8255</wp:posOffset>
            </wp:positionV>
            <wp:extent cx="704850" cy="666750"/>
            <wp:effectExtent l="0" t="0" r="0" b="0"/>
            <wp:wrapTight wrapText="bothSides">
              <wp:wrapPolygon edited="0">
                <wp:start x="1751" y="0"/>
                <wp:lineTo x="584" y="3086"/>
                <wp:lineTo x="0" y="12343"/>
                <wp:lineTo x="1168" y="19749"/>
                <wp:lineTo x="1751" y="20983"/>
                <wp:lineTo x="19265" y="20983"/>
                <wp:lineTo x="19849" y="19749"/>
                <wp:lineTo x="21016" y="12343"/>
                <wp:lineTo x="20432" y="3086"/>
                <wp:lineTo x="19265" y="0"/>
                <wp:lineTo x="1751"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4850" cy="666750"/>
                    </a:xfrm>
                    <a:prstGeom prst="rect">
                      <a:avLst/>
                    </a:prstGeom>
                    <a:noFill/>
                  </pic:spPr>
                </pic:pic>
              </a:graphicData>
            </a:graphic>
            <wp14:sizeRelH relativeFrom="page">
              <wp14:pctWidth>0</wp14:pctWidth>
            </wp14:sizeRelH>
            <wp14:sizeRelV relativeFrom="page">
              <wp14:pctHeight>0</wp14:pctHeight>
            </wp14:sizeRelV>
          </wp:anchor>
        </w:drawing>
      </w:r>
    </w:p>
    <w:p w14:paraId="16F82B94" w14:textId="49AC8556" w:rsidR="005B524A" w:rsidRDefault="005B524A" w:rsidP="0086780E"/>
    <w:p w14:paraId="7A841366" w14:textId="34393991" w:rsidR="005B524A" w:rsidRDefault="005B524A" w:rsidP="0086780E"/>
    <w:p w14:paraId="0819A962" w14:textId="180DBD8F" w:rsidR="0086780E" w:rsidRDefault="00E33C5D" w:rsidP="0086780E">
      <w:r w:rsidRPr="00E33C5D">
        <w:t xml:space="preserve">Como puedes ver, esta matriz no es nada compleja. </w:t>
      </w:r>
      <w:r w:rsidR="00635891" w:rsidRPr="00E33C5D">
        <w:t>Pero,</w:t>
      </w:r>
      <w:r w:rsidRPr="00E33C5D">
        <w:t xml:space="preserve"> aunque no lo parezca, tiene su utilidad</w:t>
      </w:r>
    </w:p>
    <w:p w14:paraId="61595E22" w14:textId="66CC0923" w:rsidR="00635891" w:rsidRDefault="00635891" w:rsidP="0086780E"/>
    <w:p w14:paraId="3C87803F" w14:textId="354FC662" w:rsidR="00635891" w:rsidRDefault="00635891" w:rsidP="0086780E"/>
    <w:p w14:paraId="507A5ABE" w14:textId="00F80D42" w:rsidR="00635891" w:rsidRDefault="00635891" w:rsidP="0086780E"/>
    <w:p w14:paraId="47215579" w14:textId="64D8DB26" w:rsidR="00635891" w:rsidRDefault="00635891" w:rsidP="0086780E"/>
    <w:p w14:paraId="6E5C1E17" w14:textId="77777777" w:rsidR="00635891" w:rsidRDefault="00635891" w:rsidP="0086780E"/>
    <w:p w14:paraId="7D15607B" w14:textId="031BD0F0" w:rsidR="00635891" w:rsidRDefault="00635891" w:rsidP="00635891">
      <w:pPr>
        <w:pStyle w:val="Prrafodelista"/>
        <w:numPr>
          <w:ilvl w:val="0"/>
          <w:numId w:val="1"/>
        </w:numPr>
      </w:pPr>
      <w:r>
        <w:lastRenderedPageBreak/>
        <w:t>Matriz simétrica</w:t>
      </w:r>
    </w:p>
    <w:p w14:paraId="78515C65" w14:textId="1ECFE182" w:rsidR="0086780E" w:rsidRDefault="00635891" w:rsidP="00635891">
      <w:r>
        <w:rPr>
          <w:noProof/>
        </w:rPr>
        <w:drawing>
          <wp:anchor distT="0" distB="0" distL="114300" distR="114300" simplePos="0" relativeHeight="251629568" behindDoc="1" locked="0" layoutInCell="1" allowOverlap="1" wp14:anchorId="5652F9A7" wp14:editId="0A127D17">
            <wp:simplePos x="0" y="0"/>
            <wp:positionH relativeFrom="column">
              <wp:posOffset>1758315</wp:posOffset>
            </wp:positionH>
            <wp:positionV relativeFrom="paragraph">
              <wp:posOffset>497205</wp:posOffset>
            </wp:positionV>
            <wp:extent cx="914400" cy="666750"/>
            <wp:effectExtent l="0" t="0" r="0" b="0"/>
            <wp:wrapTight wrapText="bothSides">
              <wp:wrapPolygon edited="0">
                <wp:start x="1350" y="0"/>
                <wp:lineTo x="450" y="3086"/>
                <wp:lineTo x="450" y="19749"/>
                <wp:lineTo x="1350" y="20983"/>
                <wp:lineTo x="19800" y="20983"/>
                <wp:lineTo x="20250" y="19749"/>
                <wp:lineTo x="21150" y="12343"/>
                <wp:lineTo x="20700" y="3086"/>
                <wp:lineTo x="19800" y="0"/>
                <wp:lineTo x="135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4400" cy="666750"/>
                    </a:xfrm>
                    <a:prstGeom prst="rect">
                      <a:avLst/>
                    </a:prstGeom>
                    <a:noFill/>
                  </pic:spPr>
                </pic:pic>
              </a:graphicData>
            </a:graphic>
            <wp14:sizeRelH relativeFrom="page">
              <wp14:pctWidth>0</wp14:pctWidth>
            </wp14:sizeRelH>
            <wp14:sizeRelV relativeFrom="page">
              <wp14:pctHeight>0</wp14:pctHeight>
            </wp14:sizeRelV>
          </wp:anchor>
        </w:drawing>
      </w:r>
      <w:r>
        <w:t>Una matriz simétrica es una matriz en la que la diagonal principal es un eje de simetría.</w:t>
      </w:r>
    </w:p>
    <w:p w14:paraId="4F5B8D9B" w14:textId="14F53CC5" w:rsidR="00635891" w:rsidRDefault="00635891" w:rsidP="00635891"/>
    <w:p w14:paraId="6E9B9462" w14:textId="0E3EEB27" w:rsidR="00635891" w:rsidRDefault="00635891" w:rsidP="00635891"/>
    <w:p w14:paraId="51FEB812" w14:textId="3F41E18E" w:rsidR="00635891" w:rsidRDefault="00635891" w:rsidP="00635891"/>
    <w:p w14:paraId="5D76EBE9" w14:textId="5D60B278" w:rsidR="00635891" w:rsidRDefault="00B57800" w:rsidP="00635891">
      <w:r w:rsidRPr="00B57800">
        <w:t>Debido a las propiedades de las matrices simétricas, el resultado de trasponer una matriz simétrica es la propia matriz.</w:t>
      </w:r>
    </w:p>
    <w:p w14:paraId="61AB7D55" w14:textId="1A39AB18" w:rsidR="00B57800" w:rsidRDefault="00B57800" w:rsidP="00635891"/>
    <w:p w14:paraId="383A6D89" w14:textId="77777777" w:rsidR="00B57800" w:rsidRDefault="00B57800" w:rsidP="00B57800">
      <w:pPr>
        <w:pStyle w:val="Prrafodelista"/>
        <w:numPr>
          <w:ilvl w:val="0"/>
          <w:numId w:val="1"/>
        </w:numPr>
      </w:pPr>
      <w:r>
        <w:t>Matriz antisimétrica</w:t>
      </w:r>
    </w:p>
    <w:p w14:paraId="316572FD" w14:textId="022BF094" w:rsidR="00B57800" w:rsidRDefault="00B57800" w:rsidP="00B57800">
      <w:r>
        <w:t>Una matriz antisimétrica es una matriz en la que la diagonal principal está llena de ceros y, además, es un eje de antisimetría.</w:t>
      </w:r>
    </w:p>
    <w:p w14:paraId="27152F1B" w14:textId="09682B2E" w:rsidR="00635891" w:rsidRDefault="00715F1A" w:rsidP="00635891">
      <w:r>
        <w:rPr>
          <w:noProof/>
        </w:rPr>
        <w:drawing>
          <wp:anchor distT="0" distB="0" distL="114300" distR="114300" simplePos="0" relativeHeight="251630592" behindDoc="1" locked="0" layoutInCell="1" allowOverlap="1" wp14:anchorId="2E69E029" wp14:editId="02558ACA">
            <wp:simplePos x="0" y="0"/>
            <wp:positionH relativeFrom="column">
              <wp:posOffset>1910715</wp:posOffset>
            </wp:positionH>
            <wp:positionV relativeFrom="paragraph">
              <wp:posOffset>114300</wp:posOffset>
            </wp:positionV>
            <wp:extent cx="914400" cy="666750"/>
            <wp:effectExtent l="0" t="0" r="0" b="0"/>
            <wp:wrapTight wrapText="bothSides">
              <wp:wrapPolygon edited="0">
                <wp:start x="1350" y="0"/>
                <wp:lineTo x="450" y="3086"/>
                <wp:lineTo x="450" y="19749"/>
                <wp:lineTo x="1350" y="20983"/>
                <wp:lineTo x="19800" y="20983"/>
                <wp:lineTo x="20250" y="19749"/>
                <wp:lineTo x="21150" y="12343"/>
                <wp:lineTo x="20700" y="3086"/>
                <wp:lineTo x="19800" y="0"/>
                <wp:lineTo x="135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 cy="666750"/>
                    </a:xfrm>
                    <a:prstGeom prst="rect">
                      <a:avLst/>
                    </a:prstGeom>
                    <a:noFill/>
                  </pic:spPr>
                </pic:pic>
              </a:graphicData>
            </a:graphic>
            <wp14:sizeRelH relativeFrom="page">
              <wp14:pctWidth>0</wp14:pctWidth>
            </wp14:sizeRelH>
            <wp14:sizeRelV relativeFrom="page">
              <wp14:pctHeight>0</wp14:pctHeight>
            </wp14:sizeRelV>
          </wp:anchor>
        </w:drawing>
      </w:r>
    </w:p>
    <w:p w14:paraId="29B21275" w14:textId="7BE7DF23" w:rsidR="00635891" w:rsidRDefault="00635891" w:rsidP="00635891"/>
    <w:p w14:paraId="1D48E08C" w14:textId="79E17197" w:rsidR="00635891" w:rsidRDefault="00635891" w:rsidP="00635891"/>
    <w:p w14:paraId="63B7CA5A" w14:textId="357836B3" w:rsidR="003D72C7" w:rsidRDefault="003D72C7" w:rsidP="00B91D73">
      <w:pPr>
        <w:pStyle w:val="Ttulo3"/>
      </w:pPr>
      <w:bookmarkStart w:id="16" w:name="_Toc104455508"/>
      <w:r>
        <w:t>Algebra de matrices</w:t>
      </w:r>
      <w:bookmarkEnd w:id="16"/>
      <w:r>
        <w:t xml:space="preserve"> </w:t>
      </w:r>
    </w:p>
    <w:p w14:paraId="1CDAD562" w14:textId="7C4D3D54" w:rsidR="003D72C7" w:rsidRDefault="003D72C7" w:rsidP="00295A9D">
      <w:pPr>
        <w:pStyle w:val="Ttulo4"/>
      </w:pPr>
      <w:r>
        <w:t xml:space="preserve">Suma, diferencia de matrices. </w:t>
      </w:r>
    </w:p>
    <w:p w14:paraId="61CE802A" w14:textId="52E17A38" w:rsidR="00715F1A" w:rsidRDefault="00D67306" w:rsidP="00715F1A">
      <w:r>
        <w:t>Ahora</w:t>
      </w:r>
      <w:r w:rsidR="00945219" w:rsidRPr="00945219">
        <w:t xml:space="preserve"> veremos cómo hacer una suma y una resta de matrices. Además, tienes ejemplos que te ayudarán a entenderlo perfectamente y ejercicios resueltos para que puedas practicar. </w:t>
      </w:r>
    </w:p>
    <w:p w14:paraId="2F1A9CFF" w14:textId="77777777" w:rsidR="000D2354" w:rsidRDefault="000D2354" w:rsidP="00715F1A"/>
    <w:p w14:paraId="196AD21C" w14:textId="77777777" w:rsidR="00945219" w:rsidRDefault="00945219" w:rsidP="00945219">
      <w:r>
        <w:t>¿Cómo hacer una suma y una resta de matrices?</w:t>
      </w:r>
    </w:p>
    <w:p w14:paraId="320B332C" w14:textId="77777777" w:rsidR="00945219" w:rsidRDefault="00945219" w:rsidP="00945219">
      <w:r>
        <w:t>Para calcular una suma (o resta) de dos matrices se tienen que sumar (o restar) los elementos que ocupan la misma posición en las matrices.</w:t>
      </w:r>
    </w:p>
    <w:p w14:paraId="72B6DEE5" w14:textId="36739360" w:rsidR="00945219" w:rsidRDefault="00945219" w:rsidP="00945219"/>
    <w:p w14:paraId="0AE989A4" w14:textId="3C522229" w:rsidR="00945219" w:rsidRDefault="00945219" w:rsidP="00945219"/>
    <w:p w14:paraId="35F5409C" w14:textId="77777777" w:rsidR="00945219" w:rsidRDefault="00945219" w:rsidP="00945219"/>
    <w:p w14:paraId="11E5347E" w14:textId="66D01D54" w:rsidR="00945219" w:rsidRDefault="00591DC3" w:rsidP="00945219">
      <w:r>
        <w:rPr>
          <w:noProof/>
        </w:rPr>
        <w:lastRenderedPageBreak/>
        <w:drawing>
          <wp:anchor distT="0" distB="0" distL="114300" distR="114300" simplePos="0" relativeHeight="251631616" behindDoc="1" locked="0" layoutInCell="1" allowOverlap="1" wp14:anchorId="2D35E270" wp14:editId="26BA1A09">
            <wp:simplePos x="0" y="0"/>
            <wp:positionH relativeFrom="column">
              <wp:posOffset>739140</wp:posOffset>
            </wp:positionH>
            <wp:positionV relativeFrom="paragraph">
              <wp:posOffset>241300</wp:posOffset>
            </wp:positionV>
            <wp:extent cx="4314825" cy="1921510"/>
            <wp:effectExtent l="0" t="0" r="9525" b="2540"/>
            <wp:wrapTight wrapText="bothSides">
              <wp:wrapPolygon edited="0">
                <wp:start x="0" y="0"/>
                <wp:lineTo x="0" y="21414"/>
                <wp:lineTo x="21552" y="21414"/>
                <wp:lineTo x="21552"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4">
                      <a:extLst>
                        <a:ext uri="{28A0092B-C50C-407E-A947-70E740481C1C}">
                          <a14:useLocalDpi xmlns:a14="http://schemas.microsoft.com/office/drawing/2010/main" val="0"/>
                        </a:ext>
                      </a:extLst>
                    </a:blip>
                    <a:srcRect l="5599" t="10777" r="8203" b="15289"/>
                    <a:stretch/>
                  </pic:blipFill>
                  <pic:spPr bwMode="auto">
                    <a:xfrm>
                      <a:off x="0" y="0"/>
                      <a:ext cx="4314825" cy="1921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5219">
        <w:t>Ejemplos:</w:t>
      </w:r>
    </w:p>
    <w:p w14:paraId="10053E82" w14:textId="5109EF38" w:rsidR="00591DC3" w:rsidRDefault="00591DC3" w:rsidP="00945219"/>
    <w:p w14:paraId="74C64A13" w14:textId="78ADA1A6" w:rsidR="00591DC3" w:rsidRDefault="00591DC3" w:rsidP="00945219"/>
    <w:p w14:paraId="1021FD2F" w14:textId="6829D94C" w:rsidR="00591DC3" w:rsidRDefault="00591DC3" w:rsidP="00945219"/>
    <w:p w14:paraId="01ACD3B2" w14:textId="59021E25" w:rsidR="00945219" w:rsidRDefault="00945219" w:rsidP="00945219"/>
    <w:p w14:paraId="414B4A3B" w14:textId="2A4B00C7" w:rsidR="00591DC3" w:rsidRDefault="00591DC3" w:rsidP="00945219"/>
    <w:p w14:paraId="1A69AA30" w14:textId="62B2A962" w:rsidR="00591DC3" w:rsidRDefault="00591DC3" w:rsidP="00945219"/>
    <w:p w14:paraId="7B190C69" w14:textId="77777777" w:rsidR="00591DC3" w:rsidRDefault="00591DC3" w:rsidP="00945219"/>
    <w:p w14:paraId="75B06713" w14:textId="253083DE" w:rsidR="00591DC3" w:rsidRPr="00591DC3" w:rsidRDefault="000D416B" w:rsidP="00591DC3">
      <w:r>
        <w:rPr>
          <w:noProof/>
        </w:rPr>
        <w:drawing>
          <wp:anchor distT="0" distB="0" distL="114300" distR="114300" simplePos="0" relativeHeight="251632640" behindDoc="1" locked="0" layoutInCell="1" allowOverlap="1" wp14:anchorId="4DC5A503" wp14:editId="4C859D05">
            <wp:simplePos x="0" y="0"/>
            <wp:positionH relativeFrom="column">
              <wp:posOffset>1777365</wp:posOffset>
            </wp:positionH>
            <wp:positionV relativeFrom="paragraph">
              <wp:posOffset>1064260</wp:posOffset>
            </wp:positionV>
            <wp:extent cx="1781175" cy="666750"/>
            <wp:effectExtent l="0" t="0" r="9525" b="0"/>
            <wp:wrapTight wrapText="bothSides">
              <wp:wrapPolygon edited="0">
                <wp:start x="8548" y="0"/>
                <wp:lineTo x="1155" y="3086"/>
                <wp:lineTo x="0" y="4320"/>
                <wp:lineTo x="0" y="16663"/>
                <wp:lineTo x="2772" y="19749"/>
                <wp:lineTo x="8548" y="20983"/>
                <wp:lineTo x="14554" y="20983"/>
                <wp:lineTo x="15016" y="19749"/>
                <wp:lineTo x="21484" y="12343"/>
                <wp:lineTo x="21484" y="9257"/>
                <wp:lineTo x="14554" y="0"/>
                <wp:lineTo x="8548"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666750"/>
                    </a:xfrm>
                    <a:prstGeom prst="rect">
                      <a:avLst/>
                    </a:prstGeom>
                    <a:noFill/>
                  </pic:spPr>
                </pic:pic>
              </a:graphicData>
            </a:graphic>
            <wp14:sizeRelH relativeFrom="page">
              <wp14:pctWidth>0</wp14:pctWidth>
            </wp14:sizeRelH>
            <wp14:sizeRelV relativeFrom="page">
              <wp14:pctHeight>0</wp14:pctHeight>
            </wp14:sizeRelV>
          </wp:anchor>
        </w:drawing>
      </w:r>
      <w:r w:rsidR="00591DC3" w:rsidRPr="00591DC3">
        <w:t>Fíjate que para poder sumar o restar dos matrices, estas deben tener la misma dimensión. Por ejemplo, las siguientes matrices no se pueden sumar porque la primera es una matriz de dimensión 2×2 y la segunda es una matriz de dimensión 3×2:</w:t>
      </w:r>
    </w:p>
    <w:p w14:paraId="23867F5F" w14:textId="5D8DD4FB" w:rsidR="00945219" w:rsidRDefault="00945219" w:rsidP="00945219"/>
    <w:p w14:paraId="65E6392A" w14:textId="4C2BF42C" w:rsidR="00945219" w:rsidRDefault="00945219" w:rsidP="00945219"/>
    <w:p w14:paraId="4D4315BF" w14:textId="21A63175" w:rsidR="00945219" w:rsidRDefault="00945219" w:rsidP="00945219"/>
    <w:p w14:paraId="02C67FE7" w14:textId="3CF9EDA3" w:rsidR="000D416B" w:rsidRDefault="000D416B" w:rsidP="000D416B">
      <w:r>
        <w:t>Ejercicios resueltos de sumas y restas de matrices</w:t>
      </w:r>
    </w:p>
    <w:p w14:paraId="363B3790" w14:textId="77777777" w:rsidR="000D416B" w:rsidRDefault="000D416B" w:rsidP="000D416B"/>
    <w:p w14:paraId="14257944" w14:textId="5B1E58A2" w:rsidR="000D416B" w:rsidRDefault="000D416B" w:rsidP="000D416B">
      <w:r>
        <w:t>Ejercicio 1</w:t>
      </w:r>
    </w:p>
    <w:p w14:paraId="7FC40CA6" w14:textId="7CA9EFF5" w:rsidR="00945219" w:rsidRDefault="000D416B" w:rsidP="000D416B">
      <w:r>
        <w:t>Calcula la siguiente suma de matrices 2×2:</w:t>
      </w:r>
    </w:p>
    <w:p w14:paraId="17202DAB" w14:textId="27C42625" w:rsidR="00945219" w:rsidRDefault="000D416B" w:rsidP="00945219">
      <w:r>
        <w:rPr>
          <w:noProof/>
        </w:rPr>
        <w:drawing>
          <wp:anchor distT="0" distB="0" distL="114300" distR="114300" simplePos="0" relativeHeight="251633664" behindDoc="1" locked="0" layoutInCell="1" allowOverlap="1" wp14:anchorId="65D707CC" wp14:editId="3CE599D0">
            <wp:simplePos x="0" y="0"/>
            <wp:positionH relativeFrom="column">
              <wp:posOffset>1586865</wp:posOffset>
            </wp:positionH>
            <wp:positionV relativeFrom="paragraph">
              <wp:posOffset>16510</wp:posOffset>
            </wp:positionV>
            <wp:extent cx="1695450" cy="666750"/>
            <wp:effectExtent l="0" t="0" r="0" b="0"/>
            <wp:wrapTight wrapText="bothSides">
              <wp:wrapPolygon edited="0">
                <wp:start x="0" y="0"/>
                <wp:lineTo x="0" y="20983"/>
                <wp:lineTo x="21357" y="20983"/>
                <wp:lineTo x="21357"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95450" cy="666750"/>
                    </a:xfrm>
                    <a:prstGeom prst="rect">
                      <a:avLst/>
                    </a:prstGeom>
                    <a:noFill/>
                  </pic:spPr>
                </pic:pic>
              </a:graphicData>
            </a:graphic>
            <wp14:sizeRelH relativeFrom="page">
              <wp14:pctWidth>0</wp14:pctWidth>
            </wp14:sizeRelH>
            <wp14:sizeRelV relativeFrom="page">
              <wp14:pctHeight>0</wp14:pctHeight>
            </wp14:sizeRelV>
          </wp:anchor>
        </w:drawing>
      </w:r>
    </w:p>
    <w:p w14:paraId="26EC4397" w14:textId="50E9B7FE" w:rsidR="00945219" w:rsidRDefault="00945219" w:rsidP="00945219"/>
    <w:p w14:paraId="314477B2" w14:textId="2AB0BB23" w:rsidR="00945219" w:rsidRDefault="00945219" w:rsidP="00945219"/>
    <w:p w14:paraId="5907EE87" w14:textId="060479FF" w:rsidR="00945219" w:rsidRDefault="0010443D" w:rsidP="00945219">
      <w:r>
        <w:rPr>
          <w:noProof/>
        </w:rPr>
        <w:drawing>
          <wp:anchor distT="0" distB="0" distL="114300" distR="114300" simplePos="0" relativeHeight="251634688" behindDoc="1" locked="0" layoutInCell="1" allowOverlap="1" wp14:anchorId="6FB4A683" wp14:editId="4F4AA7F7">
            <wp:simplePos x="0" y="0"/>
            <wp:positionH relativeFrom="column">
              <wp:posOffset>662940</wp:posOffset>
            </wp:positionH>
            <wp:positionV relativeFrom="paragraph">
              <wp:posOffset>17145</wp:posOffset>
            </wp:positionV>
            <wp:extent cx="3295650" cy="409575"/>
            <wp:effectExtent l="0" t="0" r="0" b="9525"/>
            <wp:wrapTight wrapText="bothSides">
              <wp:wrapPolygon edited="0">
                <wp:start x="250" y="0"/>
                <wp:lineTo x="0" y="5023"/>
                <wp:lineTo x="0" y="16074"/>
                <wp:lineTo x="250" y="21098"/>
                <wp:lineTo x="21225" y="21098"/>
                <wp:lineTo x="21475" y="16074"/>
                <wp:lineTo x="21475" y="5023"/>
                <wp:lineTo x="21225" y="0"/>
                <wp:lineTo x="25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95650" cy="409575"/>
                    </a:xfrm>
                    <a:prstGeom prst="rect">
                      <a:avLst/>
                    </a:prstGeom>
                    <a:noFill/>
                  </pic:spPr>
                </pic:pic>
              </a:graphicData>
            </a:graphic>
            <wp14:sizeRelH relativeFrom="page">
              <wp14:pctWidth>0</wp14:pctWidth>
            </wp14:sizeRelH>
            <wp14:sizeRelV relativeFrom="page">
              <wp14:pctHeight>0</wp14:pctHeight>
            </wp14:sizeRelV>
          </wp:anchor>
        </w:drawing>
      </w:r>
    </w:p>
    <w:p w14:paraId="33CA29E3" w14:textId="6DB5ADA6" w:rsidR="00945219" w:rsidRDefault="00945219" w:rsidP="00945219"/>
    <w:p w14:paraId="6DD39E61" w14:textId="6A6FF0C9" w:rsidR="00945219" w:rsidRDefault="00945219" w:rsidP="00945219"/>
    <w:p w14:paraId="63755178" w14:textId="2C38F0B5" w:rsidR="00945219" w:rsidRDefault="00945219" w:rsidP="00945219"/>
    <w:p w14:paraId="1F770D92" w14:textId="35506E42" w:rsidR="0010443D" w:rsidRDefault="0010443D" w:rsidP="00945219"/>
    <w:p w14:paraId="69A2BA1B" w14:textId="22CA9FBD" w:rsidR="0010443D" w:rsidRDefault="0010443D" w:rsidP="00945219"/>
    <w:p w14:paraId="2B42529F" w14:textId="77777777" w:rsidR="00656028" w:rsidRDefault="00656028" w:rsidP="00656028">
      <w:r>
        <w:lastRenderedPageBreak/>
        <w:t>Ejercicio 2</w:t>
      </w:r>
    </w:p>
    <w:p w14:paraId="525EC7C9" w14:textId="61C7D734" w:rsidR="0010443D" w:rsidRDefault="00656028" w:rsidP="00656028">
      <w:r>
        <w:rPr>
          <w:noProof/>
        </w:rPr>
        <w:drawing>
          <wp:anchor distT="0" distB="0" distL="114300" distR="114300" simplePos="0" relativeHeight="251635712" behindDoc="1" locked="0" layoutInCell="1" allowOverlap="1" wp14:anchorId="0CCAED43" wp14:editId="7E1A7BAE">
            <wp:simplePos x="0" y="0"/>
            <wp:positionH relativeFrom="column">
              <wp:posOffset>1653540</wp:posOffset>
            </wp:positionH>
            <wp:positionV relativeFrom="paragraph">
              <wp:posOffset>267970</wp:posOffset>
            </wp:positionV>
            <wp:extent cx="1485900" cy="762000"/>
            <wp:effectExtent l="0" t="0" r="0" b="0"/>
            <wp:wrapTight wrapText="bothSides">
              <wp:wrapPolygon edited="0">
                <wp:start x="0" y="0"/>
                <wp:lineTo x="0" y="21060"/>
                <wp:lineTo x="21323" y="21060"/>
                <wp:lineTo x="21323"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85900" cy="762000"/>
                    </a:xfrm>
                    <a:prstGeom prst="rect">
                      <a:avLst/>
                    </a:prstGeom>
                    <a:noFill/>
                  </pic:spPr>
                </pic:pic>
              </a:graphicData>
            </a:graphic>
            <wp14:sizeRelH relativeFrom="page">
              <wp14:pctWidth>0</wp14:pctWidth>
            </wp14:sizeRelH>
            <wp14:sizeRelV relativeFrom="page">
              <wp14:pctHeight>0</wp14:pctHeight>
            </wp14:sizeRelV>
          </wp:anchor>
        </w:drawing>
      </w:r>
      <w:r>
        <w:t>Realiza la siguiente resta de matrices:</w:t>
      </w:r>
    </w:p>
    <w:p w14:paraId="0FFEF5F2" w14:textId="2CFF8616" w:rsidR="00656028" w:rsidRDefault="00656028" w:rsidP="00656028"/>
    <w:p w14:paraId="53E719C9" w14:textId="63D51E1E" w:rsidR="00656028" w:rsidRDefault="00656028" w:rsidP="00656028"/>
    <w:p w14:paraId="01F14689" w14:textId="202B9CE2" w:rsidR="00656028" w:rsidRDefault="00656028" w:rsidP="00656028"/>
    <w:p w14:paraId="442E5CE6" w14:textId="74A35F26" w:rsidR="00656028" w:rsidRDefault="00656028" w:rsidP="00656028">
      <w:r>
        <w:rPr>
          <w:noProof/>
        </w:rPr>
        <w:drawing>
          <wp:anchor distT="0" distB="0" distL="114300" distR="114300" simplePos="0" relativeHeight="251636736" behindDoc="1" locked="0" layoutInCell="1" allowOverlap="1" wp14:anchorId="3A69BD31" wp14:editId="5907B0F4">
            <wp:simplePos x="0" y="0"/>
            <wp:positionH relativeFrom="column">
              <wp:posOffset>529590</wp:posOffset>
            </wp:positionH>
            <wp:positionV relativeFrom="paragraph">
              <wp:posOffset>15240</wp:posOffset>
            </wp:positionV>
            <wp:extent cx="3848100" cy="666750"/>
            <wp:effectExtent l="0" t="0" r="0" b="0"/>
            <wp:wrapTight wrapText="bothSides">
              <wp:wrapPolygon edited="0">
                <wp:start x="321" y="0"/>
                <wp:lineTo x="107" y="3086"/>
                <wp:lineTo x="107" y="19749"/>
                <wp:lineTo x="321" y="20983"/>
                <wp:lineTo x="21172" y="20983"/>
                <wp:lineTo x="21386" y="19749"/>
                <wp:lineTo x="21386" y="3086"/>
                <wp:lineTo x="21172" y="0"/>
                <wp:lineTo x="321"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48100" cy="666750"/>
                    </a:xfrm>
                    <a:prstGeom prst="rect">
                      <a:avLst/>
                    </a:prstGeom>
                    <a:noFill/>
                  </pic:spPr>
                </pic:pic>
              </a:graphicData>
            </a:graphic>
            <wp14:sizeRelH relativeFrom="page">
              <wp14:pctWidth>0</wp14:pctWidth>
            </wp14:sizeRelH>
            <wp14:sizeRelV relativeFrom="page">
              <wp14:pctHeight>0</wp14:pctHeight>
            </wp14:sizeRelV>
          </wp:anchor>
        </w:drawing>
      </w:r>
    </w:p>
    <w:p w14:paraId="697088AB" w14:textId="1D3800AF" w:rsidR="00656028" w:rsidRDefault="00656028" w:rsidP="00656028"/>
    <w:p w14:paraId="087EF705" w14:textId="09D72C33" w:rsidR="00656028" w:rsidRDefault="00656028" w:rsidP="00656028"/>
    <w:p w14:paraId="122CED28" w14:textId="77777777" w:rsidR="00E96056" w:rsidRDefault="00E96056" w:rsidP="00E96056">
      <w:r>
        <w:t>Ejercicio 3</w:t>
      </w:r>
    </w:p>
    <w:p w14:paraId="1EC7488B" w14:textId="198D849B" w:rsidR="00656028" w:rsidRDefault="00E96056" w:rsidP="00E96056">
      <w:r>
        <w:t>Halla el resultado de la siguiente suma matricial de dimensión 3×3:</w:t>
      </w:r>
    </w:p>
    <w:p w14:paraId="6524F052" w14:textId="58960DAA" w:rsidR="00E96056" w:rsidRDefault="00E96056" w:rsidP="00E96056">
      <w:r>
        <w:rPr>
          <w:noProof/>
        </w:rPr>
        <w:drawing>
          <wp:anchor distT="0" distB="0" distL="114300" distR="114300" simplePos="0" relativeHeight="251637760" behindDoc="1" locked="0" layoutInCell="1" allowOverlap="1" wp14:anchorId="6DCE777A" wp14:editId="171C6C77">
            <wp:simplePos x="0" y="0"/>
            <wp:positionH relativeFrom="column">
              <wp:posOffset>1653540</wp:posOffset>
            </wp:positionH>
            <wp:positionV relativeFrom="paragraph">
              <wp:posOffset>13970</wp:posOffset>
            </wp:positionV>
            <wp:extent cx="1800225" cy="722630"/>
            <wp:effectExtent l="0" t="0" r="9525" b="1270"/>
            <wp:wrapTight wrapText="bothSides">
              <wp:wrapPolygon edited="0">
                <wp:start x="0" y="0"/>
                <wp:lineTo x="0" y="21069"/>
                <wp:lineTo x="21486" y="21069"/>
                <wp:lineTo x="21486"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0225" cy="722630"/>
                    </a:xfrm>
                    <a:prstGeom prst="rect">
                      <a:avLst/>
                    </a:prstGeom>
                    <a:noFill/>
                  </pic:spPr>
                </pic:pic>
              </a:graphicData>
            </a:graphic>
            <wp14:sizeRelH relativeFrom="page">
              <wp14:pctWidth>0</wp14:pctWidth>
            </wp14:sizeRelH>
            <wp14:sizeRelV relativeFrom="page">
              <wp14:pctHeight>0</wp14:pctHeight>
            </wp14:sizeRelV>
          </wp:anchor>
        </w:drawing>
      </w:r>
    </w:p>
    <w:p w14:paraId="7303F562" w14:textId="79E9B898" w:rsidR="00656028" w:rsidRDefault="00656028" w:rsidP="00656028"/>
    <w:p w14:paraId="165B9323" w14:textId="52285931" w:rsidR="00656028" w:rsidRDefault="00656028" w:rsidP="00656028"/>
    <w:p w14:paraId="70F27E78" w14:textId="4680D94B" w:rsidR="00656028" w:rsidRDefault="00E96056" w:rsidP="00656028">
      <w:r>
        <w:rPr>
          <w:noProof/>
        </w:rPr>
        <w:drawing>
          <wp:anchor distT="0" distB="0" distL="114300" distR="114300" simplePos="0" relativeHeight="251638784" behindDoc="1" locked="0" layoutInCell="1" allowOverlap="1" wp14:anchorId="04A88C7F" wp14:editId="3879D351">
            <wp:simplePos x="0" y="0"/>
            <wp:positionH relativeFrom="column">
              <wp:posOffset>339090</wp:posOffset>
            </wp:positionH>
            <wp:positionV relativeFrom="paragraph">
              <wp:posOffset>14605</wp:posOffset>
            </wp:positionV>
            <wp:extent cx="4781550" cy="666750"/>
            <wp:effectExtent l="0" t="0" r="0" b="0"/>
            <wp:wrapTight wrapText="bothSides">
              <wp:wrapPolygon edited="0">
                <wp:start x="258" y="0"/>
                <wp:lineTo x="86" y="3086"/>
                <wp:lineTo x="0" y="12343"/>
                <wp:lineTo x="172" y="19749"/>
                <wp:lineTo x="258" y="20983"/>
                <wp:lineTo x="21256" y="20983"/>
                <wp:lineTo x="21342" y="19749"/>
                <wp:lineTo x="21514" y="12343"/>
                <wp:lineTo x="21428" y="3086"/>
                <wp:lineTo x="21256" y="0"/>
                <wp:lineTo x="258"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81550" cy="666750"/>
                    </a:xfrm>
                    <a:prstGeom prst="rect">
                      <a:avLst/>
                    </a:prstGeom>
                    <a:noFill/>
                  </pic:spPr>
                </pic:pic>
              </a:graphicData>
            </a:graphic>
            <wp14:sizeRelH relativeFrom="page">
              <wp14:pctWidth>0</wp14:pctWidth>
            </wp14:sizeRelH>
            <wp14:sizeRelV relativeFrom="page">
              <wp14:pctHeight>0</wp14:pctHeight>
            </wp14:sizeRelV>
          </wp:anchor>
        </w:drawing>
      </w:r>
    </w:p>
    <w:p w14:paraId="460841A2" w14:textId="77777777" w:rsidR="00656028" w:rsidRDefault="00656028" w:rsidP="00656028"/>
    <w:p w14:paraId="2D343E59" w14:textId="3917A06C" w:rsidR="00945219" w:rsidRDefault="00945219" w:rsidP="00945219"/>
    <w:p w14:paraId="55450896" w14:textId="77777777" w:rsidR="00622DE1" w:rsidRDefault="00622DE1" w:rsidP="00622DE1">
      <w:r>
        <w:t>Ejercicio 4</w:t>
      </w:r>
    </w:p>
    <w:p w14:paraId="5A72318A" w14:textId="1B596E53" w:rsidR="00E96056" w:rsidRDefault="00622DE1" w:rsidP="00622DE1">
      <w:r>
        <w:t>Calcula la siguiente suma y resta de matrices cuadradas de orden 2:</w:t>
      </w:r>
    </w:p>
    <w:p w14:paraId="50EA2338" w14:textId="1DE1190B" w:rsidR="00622DE1" w:rsidRDefault="00622DE1" w:rsidP="00622DE1">
      <w:r>
        <w:rPr>
          <w:noProof/>
        </w:rPr>
        <w:drawing>
          <wp:anchor distT="0" distB="0" distL="114300" distR="114300" simplePos="0" relativeHeight="251639808" behindDoc="1" locked="0" layoutInCell="1" allowOverlap="1" wp14:anchorId="19E27B4B" wp14:editId="34ACAC35">
            <wp:simplePos x="0" y="0"/>
            <wp:positionH relativeFrom="column">
              <wp:posOffset>1510665</wp:posOffset>
            </wp:positionH>
            <wp:positionV relativeFrom="paragraph">
              <wp:posOffset>12700</wp:posOffset>
            </wp:positionV>
            <wp:extent cx="2447925" cy="522605"/>
            <wp:effectExtent l="0" t="0" r="9525" b="0"/>
            <wp:wrapTight wrapText="bothSides">
              <wp:wrapPolygon edited="0">
                <wp:start x="0" y="0"/>
                <wp:lineTo x="0" y="20471"/>
                <wp:lineTo x="21516" y="20471"/>
                <wp:lineTo x="21516"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47925" cy="522605"/>
                    </a:xfrm>
                    <a:prstGeom prst="rect">
                      <a:avLst/>
                    </a:prstGeom>
                    <a:noFill/>
                  </pic:spPr>
                </pic:pic>
              </a:graphicData>
            </a:graphic>
            <wp14:sizeRelH relativeFrom="page">
              <wp14:pctWidth>0</wp14:pctWidth>
            </wp14:sizeRelH>
            <wp14:sizeRelV relativeFrom="page">
              <wp14:pctHeight>0</wp14:pctHeight>
            </wp14:sizeRelV>
          </wp:anchor>
        </w:drawing>
      </w:r>
    </w:p>
    <w:p w14:paraId="530B9170" w14:textId="7DD747E1" w:rsidR="00E96056" w:rsidRDefault="00E96056" w:rsidP="00945219"/>
    <w:p w14:paraId="46ED8CE8" w14:textId="55BAA92D" w:rsidR="00E96056" w:rsidRDefault="00A51A30" w:rsidP="00945219">
      <w:r>
        <w:rPr>
          <w:noProof/>
        </w:rPr>
        <w:drawing>
          <wp:anchor distT="0" distB="0" distL="114300" distR="114300" simplePos="0" relativeHeight="251640832" behindDoc="1" locked="0" layoutInCell="1" allowOverlap="1" wp14:anchorId="5CD479E6" wp14:editId="5F5748AA">
            <wp:simplePos x="0" y="0"/>
            <wp:positionH relativeFrom="column">
              <wp:posOffset>1520190</wp:posOffset>
            </wp:positionH>
            <wp:positionV relativeFrom="paragraph">
              <wp:posOffset>257810</wp:posOffset>
            </wp:positionV>
            <wp:extent cx="1533525" cy="409575"/>
            <wp:effectExtent l="0" t="0" r="9525" b="9525"/>
            <wp:wrapTight wrapText="bothSides">
              <wp:wrapPolygon edited="0">
                <wp:start x="537" y="0"/>
                <wp:lineTo x="0" y="5023"/>
                <wp:lineTo x="0" y="16074"/>
                <wp:lineTo x="537" y="21098"/>
                <wp:lineTo x="20929" y="21098"/>
                <wp:lineTo x="21466" y="16074"/>
                <wp:lineTo x="21466" y="5023"/>
                <wp:lineTo x="20929" y="0"/>
                <wp:lineTo x="537"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33525" cy="409575"/>
                    </a:xfrm>
                    <a:prstGeom prst="rect">
                      <a:avLst/>
                    </a:prstGeom>
                    <a:noFill/>
                  </pic:spPr>
                </pic:pic>
              </a:graphicData>
            </a:graphic>
            <wp14:sizeRelH relativeFrom="page">
              <wp14:pctWidth>0</wp14:pctWidth>
            </wp14:sizeRelH>
            <wp14:sizeRelV relativeFrom="page">
              <wp14:pctHeight>0</wp14:pctHeight>
            </wp14:sizeRelV>
          </wp:anchor>
        </w:drawing>
      </w:r>
      <w:r w:rsidRPr="00A51A30">
        <w:t>primero sumamos las matrices de la izquierda:</w:t>
      </w:r>
    </w:p>
    <w:p w14:paraId="3BA10FB7" w14:textId="75122FA4" w:rsidR="00A51A30" w:rsidRDefault="00A51A30" w:rsidP="00945219"/>
    <w:p w14:paraId="11604C8F" w14:textId="3665BD47" w:rsidR="00E96056" w:rsidRDefault="00E96056" w:rsidP="00945219"/>
    <w:p w14:paraId="781B1086" w14:textId="70275478" w:rsidR="00E96056" w:rsidRDefault="00A51A30" w:rsidP="00945219">
      <w:r w:rsidRPr="00A51A30">
        <w:t>Y luego calculamos la resta de matrices:</w:t>
      </w:r>
    </w:p>
    <w:p w14:paraId="18657667" w14:textId="1BE154F1" w:rsidR="00E96056" w:rsidRDefault="00A51A30" w:rsidP="00945219">
      <w:r>
        <w:rPr>
          <w:noProof/>
        </w:rPr>
        <w:drawing>
          <wp:anchor distT="0" distB="0" distL="114300" distR="114300" simplePos="0" relativeHeight="251641856" behindDoc="1" locked="0" layoutInCell="1" allowOverlap="1" wp14:anchorId="2E1B74E2" wp14:editId="328B92AD">
            <wp:simplePos x="0" y="0"/>
            <wp:positionH relativeFrom="column">
              <wp:posOffset>1910715</wp:posOffset>
            </wp:positionH>
            <wp:positionV relativeFrom="paragraph">
              <wp:posOffset>14605</wp:posOffset>
            </wp:positionV>
            <wp:extent cx="704850" cy="409575"/>
            <wp:effectExtent l="0" t="0" r="0" b="9525"/>
            <wp:wrapTight wrapText="bothSides">
              <wp:wrapPolygon edited="0">
                <wp:start x="1168" y="0"/>
                <wp:lineTo x="0" y="5023"/>
                <wp:lineTo x="0" y="16074"/>
                <wp:lineTo x="1168" y="21098"/>
                <wp:lineTo x="19849" y="21098"/>
                <wp:lineTo x="21016" y="16074"/>
                <wp:lineTo x="21016" y="5023"/>
                <wp:lineTo x="19849" y="0"/>
                <wp:lineTo x="1168"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4850" cy="409575"/>
                    </a:xfrm>
                    <a:prstGeom prst="rect">
                      <a:avLst/>
                    </a:prstGeom>
                    <a:noFill/>
                  </pic:spPr>
                </pic:pic>
              </a:graphicData>
            </a:graphic>
            <wp14:sizeRelH relativeFrom="page">
              <wp14:pctWidth>0</wp14:pctWidth>
            </wp14:sizeRelH>
            <wp14:sizeRelV relativeFrom="page">
              <wp14:pctHeight>0</wp14:pctHeight>
            </wp14:sizeRelV>
          </wp:anchor>
        </w:drawing>
      </w:r>
    </w:p>
    <w:p w14:paraId="3B3842FE" w14:textId="3EDBEF74" w:rsidR="00E96056" w:rsidRDefault="00E96056" w:rsidP="00945219"/>
    <w:p w14:paraId="167E180D" w14:textId="6E4A872F" w:rsidR="00A51A30" w:rsidRDefault="00A51A30" w:rsidP="00945219"/>
    <w:p w14:paraId="287266AF" w14:textId="77777777" w:rsidR="00164970" w:rsidRDefault="00164970" w:rsidP="00164970">
      <w:r>
        <w:lastRenderedPageBreak/>
        <w:t>Ejercicio 5</w:t>
      </w:r>
    </w:p>
    <w:p w14:paraId="3C311202" w14:textId="118E97CA" w:rsidR="00A51A30" w:rsidRDefault="00164970" w:rsidP="00164970">
      <w:r>
        <w:t>Resuelve la siguiente suma y resta matricial:</w:t>
      </w:r>
    </w:p>
    <w:p w14:paraId="7702D3A7" w14:textId="2661E35F" w:rsidR="00164970" w:rsidRDefault="0025727F" w:rsidP="00164970">
      <w:r>
        <w:rPr>
          <w:noProof/>
        </w:rPr>
        <w:drawing>
          <wp:anchor distT="0" distB="0" distL="114300" distR="114300" simplePos="0" relativeHeight="251642880" behindDoc="1" locked="0" layoutInCell="1" allowOverlap="1" wp14:anchorId="0F20A9F0" wp14:editId="2F86C66C">
            <wp:simplePos x="0" y="0"/>
            <wp:positionH relativeFrom="column">
              <wp:posOffset>1539240</wp:posOffset>
            </wp:positionH>
            <wp:positionV relativeFrom="paragraph">
              <wp:posOffset>14605</wp:posOffset>
            </wp:positionV>
            <wp:extent cx="2695575" cy="650240"/>
            <wp:effectExtent l="0" t="0" r="9525" b="0"/>
            <wp:wrapTight wrapText="bothSides">
              <wp:wrapPolygon edited="0">
                <wp:start x="0" y="0"/>
                <wp:lineTo x="0" y="20883"/>
                <wp:lineTo x="21524" y="20883"/>
                <wp:lineTo x="21524"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95575" cy="650240"/>
                    </a:xfrm>
                    <a:prstGeom prst="rect">
                      <a:avLst/>
                    </a:prstGeom>
                    <a:noFill/>
                  </pic:spPr>
                </pic:pic>
              </a:graphicData>
            </a:graphic>
            <wp14:sizeRelH relativeFrom="page">
              <wp14:pctWidth>0</wp14:pctWidth>
            </wp14:sizeRelH>
            <wp14:sizeRelV relativeFrom="page">
              <wp14:pctHeight>0</wp14:pctHeight>
            </wp14:sizeRelV>
          </wp:anchor>
        </w:drawing>
      </w:r>
    </w:p>
    <w:p w14:paraId="4A22A198" w14:textId="2D9E1B36" w:rsidR="00A51A30" w:rsidRDefault="00A51A30" w:rsidP="00945219"/>
    <w:p w14:paraId="2586BC0A" w14:textId="3CE881CE" w:rsidR="00A51A30" w:rsidRDefault="00A51A30" w:rsidP="00945219"/>
    <w:p w14:paraId="3EC8A230" w14:textId="7162862F" w:rsidR="00A51A30" w:rsidRDefault="009A7A3E" w:rsidP="00945219">
      <w:r>
        <w:rPr>
          <w:noProof/>
        </w:rPr>
        <w:drawing>
          <wp:anchor distT="0" distB="0" distL="114300" distR="114300" simplePos="0" relativeHeight="251643904" behindDoc="1" locked="0" layoutInCell="1" allowOverlap="1" wp14:anchorId="2DBE50E0" wp14:editId="6076F353">
            <wp:simplePos x="0" y="0"/>
            <wp:positionH relativeFrom="column">
              <wp:posOffset>1824990</wp:posOffset>
            </wp:positionH>
            <wp:positionV relativeFrom="paragraph">
              <wp:posOffset>262890</wp:posOffset>
            </wp:positionV>
            <wp:extent cx="2009775" cy="666750"/>
            <wp:effectExtent l="0" t="0" r="9525" b="0"/>
            <wp:wrapTight wrapText="bothSides">
              <wp:wrapPolygon edited="0">
                <wp:start x="614" y="0"/>
                <wp:lineTo x="205" y="3086"/>
                <wp:lineTo x="0" y="7406"/>
                <wp:lineTo x="0" y="9874"/>
                <wp:lineTo x="205" y="19749"/>
                <wp:lineTo x="409" y="20983"/>
                <wp:lineTo x="21088" y="20983"/>
                <wp:lineTo x="21293" y="19749"/>
                <wp:lineTo x="21498" y="9874"/>
                <wp:lineTo x="21498" y="6789"/>
                <wp:lineTo x="21293" y="2469"/>
                <wp:lineTo x="20883" y="0"/>
                <wp:lineTo x="614"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09775" cy="666750"/>
                    </a:xfrm>
                    <a:prstGeom prst="rect">
                      <a:avLst/>
                    </a:prstGeom>
                    <a:noFill/>
                  </pic:spPr>
                </pic:pic>
              </a:graphicData>
            </a:graphic>
            <wp14:sizeRelH relativeFrom="page">
              <wp14:pctWidth>0</wp14:pctWidth>
            </wp14:sizeRelH>
            <wp14:sizeRelV relativeFrom="page">
              <wp14:pctHeight>0</wp14:pctHeight>
            </wp14:sizeRelV>
          </wp:anchor>
        </w:drawing>
      </w:r>
      <w:r w:rsidRPr="009A7A3E">
        <w:t>En primer lugar, resolvemos la resta de matrices:</w:t>
      </w:r>
    </w:p>
    <w:p w14:paraId="459AD6EC" w14:textId="5E86B88B" w:rsidR="009A7A3E" w:rsidRDefault="009A7A3E" w:rsidP="00945219"/>
    <w:p w14:paraId="34D4DE73" w14:textId="6566A1D7" w:rsidR="00A51A30" w:rsidRDefault="00A51A30" w:rsidP="00945219"/>
    <w:p w14:paraId="7145D6B9" w14:textId="77777777" w:rsidR="009A7A3E" w:rsidRDefault="009A7A3E" w:rsidP="00945219"/>
    <w:p w14:paraId="30708FF0" w14:textId="36D43B32" w:rsidR="00A51A30" w:rsidRDefault="009A7A3E" w:rsidP="00945219">
      <w:r w:rsidRPr="009A7A3E">
        <w:t>Y finalmente hacemos la suma de matrices:</w:t>
      </w:r>
    </w:p>
    <w:p w14:paraId="0939C677" w14:textId="06EFB16D" w:rsidR="00A51A30" w:rsidRDefault="009A7A3E" w:rsidP="00945219">
      <w:r>
        <w:rPr>
          <w:noProof/>
        </w:rPr>
        <w:drawing>
          <wp:anchor distT="0" distB="0" distL="114300" distR="114300" simplePos="0" relativeHeight="251644928" behindDoc="1" locked="0" layoutInCell="1" allowOverlap="1" wp14:anchorId="4AA808A6" wp14:editId="4E61AC0A">
            <wp:simplePos x="0" y="0"/>
            <wp:positionH relativeFrom="column">
              <wp:posOffset>2234565</wp:posOffset>
            </wp:positionH>
            <wp:positionV relativeFrom="paragraph">
              <wp:posOffset>13970</wp:posOffset>
            </wp:positionV>
            <wp:extent cx="981075" cy="666750"/>
            <wp:effectExtent l="0" t="0" r="9525" b="0"/>
            <wp:wrapTight wrapText="bothSides">
              <wp:wrapPolygon edited="0">
                <wp:start x="1258" y="0"/>
                <wp:lineTo x="419" y="2469"/>
                <wp:lineTo x="0" y="6789"/>
                <wp:lineTo x="0" y="9874"/>
                <wp:lineTo x="419" y="19749"/>
                <wp:lineTo x="839" y="20983"/>
                <wp:lineTo x="20551" y="20983"/>
                <wp:lineTo x="20971" y="19749"/>
                <wp:lineTo x="21390" y="11109"/>
                <wp:lineTo x="21390" y="6789"/>
                <wp:lineTo x="20971" y="2469"/>
                <wp:lineTo x="20132" y="0"/>
                <wp:lineTo x="1258"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81075" cy="666750"/>
                    </a:xfrm>
                    <a:prstGeom prst="rect">
                      <a:avLst/>
                    </a:prstGeom>
                    <a:noFill/>
                  </pic:spPr>
                </pic:pic>
              </a:graphicData>
            </a:graphic>
            <wp14:sizeRelH relativeFrom="page">
              <wp14:pctWidth>0</wp14:pctWidth>
            </wp14:sizeRelH>
            <wp14:sizeRelV relativeFrom="page">
              <wp14:pctHeight>0</wp14:pctHeight>
            </wp14:sizeRelV>
          </wp:anchor>
        </w:drawing>
      </w:r>
    </w:p>
    <w:p w14:paraId="1F32F5D2" w14:textId="010D4858" w:rsidR="00A51A30" w:rsidRDefault="00A51A30" w:rsidP="00945219"/>
    <w:p w14:paraId="759CFD48" w14:textId="22AD9E88" w:rsidR="00A51A30" w:rsidRDefault="00A51A30" w:rsidP="00945219"/>
    <w:p w14:paraId="1238DFA7" w14:textId="7C0EF36A" w:rsidR="003D72C7" w:rsidRDefault="003D72C7" w:rsidP="00295A9D">
      <w:pPr>
        <w:pStyle w:val="Ttulo4"/>
      </w:pPr>
      <w:r>
        <w:t>Producto de matrices.</w:t>
      </w:r>
    </w:p>
    <w:p w14:paraId="649D1FF8" w14:textId="5A7AE58D" w:rsidR="00F83BBA" w:rsidRDefault="000D2354" w:rsidP="00F83BBA">
      <w:r>
        <w:t xml:space="preserve">Ahora </w:t>
      </w:r>
      <w:r w:rsidRPr="000D2354">
        <w:t>veremos cómo hacer una multiplicación de matrices de dimensión 2×2, 3×3, 4×4, etc. Te explicamos el procedimiento de multiplicar matrices paso a paso a través de un ejemplo, y después encontrarás ejercicios resueltos para que también puedas practicar. Finalmente, aprenderás cuándo no se pueden multiplicar dos matrice</w:t>
      </w:r>
      <w:r w:rsidR="00815371">
        <w:t>s</w:t>
      </w:r>
      <w:r w:rsidRPr="000D2354">
        <w:t>.</w:t>
      </w:r>
    </w:p>
    <w:p w14:paraId="0A10C4DC" w14:textId="3FE41807" w:rsidR="00F83BBA" w:rsidRDefault="00F83BBA" w:rsidP="00F83BBA"/>
    <w:p w14:paraId="57A307F2" w14:textId="77777777" w:rsidR="00E006FD" w:rsidRDefault="00E006FD" w:rsidP="00E006FD">
      <w:r>
        <w:t>¿Cómo multiplicar dos matrices?</w:t>
      </w:r>
    </w:p>
    <w:p w14:paraId="2C7AA9D9" w14:textId="644DDCCB" w:rsidR="00F83BBA" w:rsidRDefault="00E006FD" w:rsidP="00E006FD">
      <w:r>
        <w:rPr>
          <w:noProof/>
        </w:rPr>
        <w:drawing>
          <wp:anchor distT="0" distB="0" distL="114300" distR="114300" simplePos="0" relativeHeight="251645952" behindDoc="1" locked="0" layoutInCell="1" allowOverlap="1" wp14:anchorId="21572426" wp14:editId="1411E343">
            <wp:simplePos x="0" y="0"/>
            <wp:positionH relativeFrom="column">
              <wp:posOffset>1682115</wp:posOffset>
            </wp:positionH>
            <wp:positionV relativeFrom="paragraph">
              <wp:posOffset>515620</wp:posOffset>
            </wp:positionV>
            <wp:extent cx="1828800" cy="488950"/>
            <wp:effectExtent l="0" t="0" r="0" b="6350"/>
            <wp:wrapTight wrapText="bothSides">
              <wp:wrapPolygon edited="0">
                <wp:start x="0" y="0"/>
                <wp:lineTo x="0" y="21039"/>
                <wp:lineTo x="21375" y="21039"/>
                <wp:lineTo x="21375"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28800" cy="488950"/>
                    </a:xfrm>
                    <a:prstGeom prst="rect">
                      <a:avLst/>
                    </a:prstGeom>
                    <a:noFill/>
                  </pic:spPr>
                </pic:pic>
              </a:graphicData>
            </a:graphic>
            <wp14:sizeRelH relativeFrom="page">
              <wp14:pctWidth>0</wp14:pctWidth>
            </wp14:sizeRelH>
            <wp14:sizeRelV relativeFrom="page">
              <wp14:pctHeight>0</wp14:pctHeight>
            </wp14:sizeRelV>
          </wp:anchor>
        </w:drawing>
      </w:r>
      <w:r>
        <w:t>Vamos a ver el procedimiento de cómo hacer la multiplicación de dos matrices con un ejemplo:</w:t>
      </w:r>
    </w:p>
    <w:p w14:paraId="698F81E7" w14:textId="22BDBECF" w:rsidR="00F83BBA" w:rsidRDefault="00F83BBA" w:rsidP="00F83BBA"/>
    <w:p w14:paraId="6B2EECEF" w14:textId="3A5B6287" w:rsidR="00F83BBA" w:rsidRDefault="00F83BBA" w:rsidP="00F83BBA"/>
    <w:p w14:paraId="5EDF9C86" w14:textId="7DADF1E3" w:rsidR="00F83BBA" w:rsidRDefault="00E006FD" w:rsidP="00F83BBA">
      <w:r w:rsidRPr="00E006FD">
        <w:t>Para calcular una multiplicación de matrices se deben multiplicar las filas de la matriz de la izquierda por las columnas de la matriz de la derecha.</w:t>
      </w:r>
    </w:p>
    <w:p w14:paraId="39A0E5CD" w14:textId="7640C5C8" w:rsidR="00F83BBA" w:rsidRDefault="00F83BBA" w:rsidP="00F83BBA"/>
    <w:p w14:paraId="2DF08417" w14:textId="598573B6" w:rsidR="00F83BBA" w:rsidRDefault="00E11495" w:rsidP="00F83BBA">
      <w:r w:rsidRPr="00E11495">
        <w:lastRenderedPageBreak/>
        <w:t>Por tanto, primero tenemos que multiplicar la primera fila por la primera columna. Para ello, multiplicamos uno a uno cada elemento de la primera fila por cada elemento de la primera columna, y sumamos los resultados. De manera que todo esto será el primer elemento de la primera fila de la matriz resultante. Fíjate en el procedimiento:</w:t>
      </w:r>
    </w:p>
    <w:p w14:paraId="3AE9F81E" w14:textId="4ADE36C4" w:rsidR="00F83BBA" w:rsidRDefault="00E11495" w:rsidP="00F83BBA">
      <w:r>
        <w:rPr>
          <w:noProof/>
        </w:rPr>
        <w:drawing>
          <wp:anchor distT="0" distB="0" distL="114300" distR="114300" simplePos="0" relativeHeight="251646976" behindDoc="1" locked="0" layoutInCell="1" allowOverlap="1" wp14:anchorId="0B746683" wp14:editId="0D483CD6">
            <wp:simplePos x="0" y="0"/>
            <wp:positionH relativeFrom="column">
              <wp:posOffset>53340</wp:posOffset>
            </wp:positionH>
            <wp:positionV relativeFrom="paragraph">
              <wp:posOffset>97790</wp:posOffset>
            </wp:positionV>
            <wp:extent cx="2819400" cy="497205"/>
            <wp:effectExtent l="0" t="0" r="0" b="0"/>
            <wp:wrapTight wrapText="bothSides">
              <wp:wrapPolygon edited="0">
                <wp:start x="0" y="0"/>
                <wp:lineTo x="0" y="20690"/>
                <wp:lineTo x="21454" y="20690"/>
                <wp:lineTo x="21454"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19400" cy="497205"/>
                    </a:xfrm>
                    <a:prstGeom prst="rect">
                      <a:avLst/>
                    </a:prstGeom>
                    <a:noFill/>
                  </pic:spPr>
                </pic:pic>
              </a:graphicData>
            </a:graphic>
            <wp14:sizeRelH relativeFrom="page">
              <wp14:pctWidth>0</wp14:pctWidth>
            </wp14:sizeRelH>
            <wp14:sizeRelV relativeFrom="page">
              <wp14:pctHeight>0</wp14:pctHeight>
            </wp14:sizeRelV>
          </wp:anchor>
        </w:drawing>
      </w:r>
    </w:p>
    <w:p w14:paraId="35070095" w14:textId="4E748967" w:rsidR="00F83BBA" w:rsidRDefault="00F83BBA" w:rsidP="00F83BBA"/>
    <w:p w14:paraId="0458B082" w14:textId="65C6882F" w:rsidR="00F83BBA" w:rsidRDefault="0095190B" w:rsidP="00F83BBA">
      <w:r w:rsidRPr="0095190B">
        <w:t>1</w:t>
      </w:r>
      <w:r w:rsidRPr="0095190B">
        <w:rPr>
          <w:rFonts w:ascii="Cambria Math" w:hAnsi="Cambria Math" w:cs="Cambria Math"/>
        </w:rPr>
        <w:t>⋅</w:t>
      </w:r>
      <w:r w:rsidRPr="0095190B">
        <w:t>3 + 2</w:t>
      </w:r>
      <w:r w:rsidRPr="0095190B">
        <w:rPr>
          <w:rFonts w:ascii="Cambria Math" w:hAnsi="Cambria Math" w:cs="Cambria Math"/>
        </w:rPr>
        <w:t>⋅</w:t>
      </w:r>
      <w:r w:rsidRPr="0095190B">
        <w:t>4 = 3 + 8 = 11. Por tanto:</w:t>
      </w:r>
    </w:p>
    <w:p w14:paraId="06CB9265" w14:textId="0C6368CA" w:rsidR="00F83BBA" w:rsidRDefault="0095190B" w:rsidP="00F83BBA">
      <w:r>
        <w:rPr>
          <w:noProof/>
        </w:rPr>
        <w:drawing>
          <wp:anchor distT="0" distB="0" distL="114300" distR="114300" simplePos="0" relativeHeight="251648000" behindDoc="1" locked="0" layoutInCell="1" allowOverlap="1" wp14:anchorId="4841E611" wp14:editId="275299C3">
            <wp:simplePos x="0" y="0"/>
            <wp:positionH relativeFrom="column">
              <wp:posOffset>-3810</wp:posOffset>
            </wp:positionH>
            <wp:positionV relativeFrom="paragraph">
              <wp:posOffset>10795</wp:posOffset>
            </wp:positionV>
            <wp:extent cx="2324100" cy="407035"/>
            <wp:effectExtent l="0" t="0" r="0" b="0"/>
            <wp:wrapTight wrapText="bothSides">
              <wp:wrapPolygon edited="0">
                <wp:start x="2125" y="0"/>
                <wp:lineTo x="531" y="2022"/>
                <wp:lineTo x="354" y="12131"/>
                <wp:lineTo x="885" y="17186"/>
                <wp:lineTo x="2302" y="20218"/>
                <wp:lineTo x="12216" y="20218"/>
                <wp:lineTo x="21069" y="18197"/>
                <wp:lineTo x="21423" y="6066"/>
                <wp:lineTo x="20538" y="1011"/>
                <wp:lineTo x="12039" y="0"/>
                <wp:lineTo x="2125"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24100" cy="407035"/>
                    </a:xfrm>
                    <a:prstGeom prst="rect">
                      <a:avLst/>
                    </a:prstGeom>
                    <a:noFill/>
                  </pic:spPr>
                </pic:pic>
              </a:graphicData>
            </a:graphic>
            <wp14:sizeRelH relativeFrom="page">
              <wp14:pctWidth>0</wp14:pctWidth>
            </wp14:sizeRelH>
            <wp14:sizeRelV relativeFrom="page">
              <wp14:pctHeight>0</wp14:pctHeight>
            </wp14:sizeRelV>
          </wp:anchor>
        </w:drawing>
      </w:r>
    </w:p>
    <w:p w14:paraId="02CE78DF" w14:textId="7E201EE2" w:rsidR="00E11495" w:rsidRDefault="00E11495" w:rsidP="00F83BBA"/>
    <w:p w14:paraId="314DB2EC" w14:textId="19994DC2" w:rsidR="00E11495" w:rsidRDefault="009939F8" w:rsidP="00F83BBA">
      <w:r w:rsidRPr="009939F8">
        <w:t xml:space="preserve">Ahora nos toca multiplicar </w:t>
      </w:r>
      <w:r w:rsidRPr="009939F8">
        <w:rPr>
          <w:u w:val="single"/>
        </w:rPr>
        <w:t>la primera fila por la segunda columna</w:t>
      </w:r>
      <w:r w:rsidRPr="009939F8">
        <w:t>. Así que repetimos el procedimiento: multiplicamos uno a uno cada elemento de la primera fila por cada elemento de la segunda columna, y sumamos los resultados. Y todo esto será el segundo elemento de la primera fila de la matriz resultante:</w:t>
      </w:r>
    </w:p>
    <w:p w14:paraId="02362D5B" w14:textId="3BB5AFBD" w:rsidR="00E11495" w:rsidRDefault="009939F8" w:rsidP="00F83BBA">
      <w:r>
        <w:rPr>
          <w:noProof/>
        </w:rPr>
        <w:drawing>
          <wp:anchor distT="0" distB="0" distL="114300" distR="114300" simplePos="0" relativeHeight="251649024" behindDoc="1" locked="0" layoutInCell="1" allowOverlap="1" wp14:anchorId="66F4E6C2" wp14:editId="26E19446">
            <wp:simplePos x="0" y="0"/>
            <wp:positionH relativeFrom="column">
              <wp:posOffset>-3810</wp:posOffset>
            </wp:positionH>
            <wp:positionV relativeFrom="paragraph">
              <wp:posOffset>22225</wp:posOffset>
            </wp:positionV>
            <wp:extent cx="2924175" cy="478155"/>
            <wp:effectExtent l="0" t="0" r="9525" b="0"/>
            <wp:wrapTight wrapText="bothSides">
              <wp:wrapPolygon edited="0">
                <wp:start x="8021" y="0"/>
                <wp:lineTo x="704" y="861"/>
                <wp:lineTo x="0" y="1721"/>
                <wp:lineTo x="281" y="16351"/>
                <wp:lineTo x="5488" y="20653"/>
                <wp:lineTo x="8021" y="20653"/>
                <wp:lineTo x="9569" y="20653"/>
                <wp:lineTo x="14916" y="20653"/>
                <wp:lineTo x="21389" y="17211"/>
                <wp:lineTo x="21530" y="4303"/>
                <wp:lineTo x="20122" y="2582"/>
                <wp:lineTo x="9428" y="0"/>
                <wp:lineTo x="8021"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24175" cy="478155"/>
                    </a:xfrm>
                    <a:prstGeom prst="rect">
                      <a:avLst/>
                    </a:prstGeom>
                    <a:noFill/>
                  </pic:spPr>
                </pic:pic>
              </a:graphicData>
            </a:graphic>
            <wp14:sizeRelH relativeFrom="page">
              <wp14:pctWidth>0</wp14:pctWidth>
            </wp14:sizeRelH>
            <wp14:sizeRelV relativeFrom="page">
              <wp14:pctHeight>0</wp14:pctHeight>
            </wp14:sizeRelV>
          </wp:anchor>
        </w:drawing>
      </w:r>
    </w:p>
    <w:p w14:paraId="2D1616FA" w14:textId="0576AE44" w:rsidR="00E11495" w:rsidRDefault="00E11495" w:rsidP="00F83BBA"/>
    <w:p w14:paraId="117E0B1B" w14:textId="2EB98A37" w:rsidR="00E11495" w:rsidRDefault="00473E59" w:rsidP="00F83BBA">
      <w:r>
        <w:rPr>
          <w:noProof/>
        </w:rPr>
        <w:drawing>
          <wp:anchor distT="0" distB="0" distL="114300" distR="114300" simplePos="0" relativeHeight="251650048" behindDoc="1" locked="0" layoutInCell="1" allowOverlap="1" wp14:anchorId="7E58F813" wp14:editId="37021161">
            <wp:simplePos x="0" y="0"/>
            <wp:positionH relativeFrom="column">
              <wp:posOffset>-3810</wp:posOffset>
            </wp:positionH>
            <wp:positionV relativeFrom="paragraph">
              <wp:posOffset>314960</wp:posOffset>
            </wp:positionV>
            <wp:extent cx="2266950" cy="396875"/>
            <wp:effectExtent l="0" t="0" r="0" b="3175"/>
            <wp:wrapTight wrapText="bothSides">
              <wp:wrapPolygon edited="0">
                <wp:start x="2178" y="0"/>
                <wp:lineTo x="908" y="1037"/>
                <wp:lineTo x="363" y="8294"/>
                <wp:lineTo x="726" y="18662"/>
                <wp:lineTo x="2360" y="20736"/>
                <wp:lineTo x="12161" y="20736"/>
                <wp:lineTo x="21055" y="18662"/>
                <wp:lineTo x="21237" y="10368"/>
                <wp:lineTo x="20874" y="3110"/>
                <wp:lineTo x="20329" y="0"/>
                <wp:lineTo x="2178"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66950" cy="396875"/>
                    </a:xfrm>
                    <a:prstGeom prst="rect">
                      <a:avLst/>
                    </a:prstGeom>
                    <a:noFill/>
                  </pic:spPr>
                </pic:pic>
              </a:graphicData>
            </a:graphic>
            <wp14:sizeRelH relativeFrom="page">
              <wp14:pctWidth>0</wp14:pctWidth>
            </wp14:sizeRelH>
            <wp14:sizeRelV relativeFrom="page">
              <wp14:pctHeight>0</wp14:pctHeight>
            </wp14:sizeRelV>
          </wp:anchor>
        </w:drawing>
      </w:r>
      <w:r w:rsidR="009939F8" w:rsidRPr="009939F8">
        <w:t>1</w:t>
      </w:r>
      <w:r w:rsidR="009939F8" w:rsidRPr="009939F8">
        <w:rPr>
          <w:rFonts w:ascii="Cambria Math" w:hAnsi="Cambria Math" w:cs="Cambria Math"/>
        </w:rPr>
        <w:t>⋅</w:t>
      </w:r>
      <w:r w:rsidR="009939F8" w:rsidRPr="009939F8">
        <w:t>5 + 2</w:t>
      </w:r>
      <w:r w:rsidR="009939F8" w:rsidRPr="009939F8">
        <w:rPr>
          <w:rFonts w:ascii="Cambria Math" w:hAnsi="Cambria Math" w:cs="Cambria Math"/>
        </w:rPr>
        <w:t>⋅</w:t>
      </w:r>
      <w:r w:rsidR="009939F8" w:rsidRPr="009939F8">
        <w:t>1 = 5 + 2 = 7. Por tanto:</w:t>
      </w:r>
    </w:p>
    <w:p w14:paraId="6D62F3C1" w14:textId="1863261B" w:rsidR="00E11495" w:rsidRDefault="00E11495" w:rsidP="00F83BBA"/>
    <w:p w14:paraId="6F8A7B23" w14:textId="2EA2D378" w:rsidR="00E11495" w:rsidRDefault="00E11495" w:rsidP="00F83BBA"/>
    <w:p w14:paraId="37976FD8" w14:textId="1D763B27" w:rsidR="00E11495" w:rsidRDefault="00313326" w:rsidP="00F83BBA">
      <w:r>
        <w:rPr>
          <w:noProof/>
        </w:rPr>
        <w:drawing>
          <wp:anchor distT="0" distB="0" distL="114300" distR="114300" simplePos="0" relativeHeight="251651072" behindDoc="1" locked="0" layoutInCell="1" allowOverlap="1" wp14:anchorId="2F774D12" wp14:editId="656188CF">
            <wp:simplePos x="0" y="0"/>
            <wp:positionH relativeFrom="column">
              <wp:posOffset>53340</wp:posOffset>
            </wp:positionH>
            <wp:positionV relativeFrom="paragraph">
              <wp:posOffset>1122680</wp:posOffset>
            </wp:positionV>
            <wp:extent cx="2743200" cy="443230"/>
            <wp:effectExtent l="0" t="0" r="0" b="0"/>
            <wp:wrapTight wrapText="bothSides">
              <wp:wrapPolygon edited="0">
                <wp:start x="6000" y="0"/>
                <wp:lineTo x="750" y="2785"/>
                <wp:lineTo x="0" y="4642"/>
                <wp:lineTo x="0" y="18567"/>
                <wp:lineTo x="1650" y="20424"/>
                <wp:lineTo x="6000" y="20424"/>
                <wp:lineTo x="7650" y="20424"/>
                <wp:lineTo x="11250" y="20424"/>
                <wp:lineTo x="21300" y="16711"/>
                <wp:lineTo x="21450" y="9284"/>
                <wp:lineTo x="21300" y="1857"/>
                <wp:lineTo x="7650" y="0"/>
                <wp:lineTo x="6000" y="0"/>
              </wp:wrapPolygon>
            </wp:wrapTight>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43200" cy="443230"/>
                    </a:xfrm>
                    <a:prstGeom prst="rect">
                      <a:avLst/>
                    </a:prstGeom>
                    <a:noFill/>
                  </pic:spPr>
                </pic:pic>
              </a:graphicData>
            </a:graphic>
            <wp14:sizeRelH relativeFrom="page">
              <wp14:pctWidth>0</wp14:pctWidth>
            </wp14:sizeRelH>
            <wp14:sizeRelV relativeFrom="page">
              <wp14:pctHeight>0</wp14:pctHeight>
            </wp14:sizeRelV>
          </wp:anchor>
        </w:drawing>
      </w:r>
      <w:r w:rsidRPr="00313326">
        <w:t xml:space="preserve">Una vez tenemos la primera fila de la matriz resultante llena, pasamos a la segunda fila. Así que multiplicamos la </w:t>
      </w:r>
      <w:r w:rsidRPr="00313326">
        <w:rPr>
          <w:u w:val="single"/>
        </w:rPr>
        <w:t>segunda fila por la primera columna</w:t>
      </w:r>
      <w:r w:rsidRPr="00313326">
        <w:t xml:space="preserve"> repitiendo el procedimiento: multiplicamos uno a uno cada elemento de la segunda fila por cada elemento de la primera columna, y sumamos los resultados:</w:t>
      </w:r>
    </w:p>
    <w:p w14:paraId="763EB564" w14:textId="2B068065" w:rsidR="00E11495" w:rsidRDefault="00E11495" w:rsidP="00F83BBA"/>
    <w:p w14:paraId="49E43854" w14:textId="5E4523AB" w:rsidR="00E11495" w:rsidRDefault="00E11495" w:rsidP="00F83BBA"/>
    <w:p w14:paraId="02C54524" w14:textId="42C2CE4A" w:rsidR="00E11495" w:rsidRDefault="00473E59" w:rsidP="00F83BBA">
      <w:r w:rsidRPr="00473E59">
        <w:t>3</w:t>
      </w:r>
      <w:r w:rsidRPr="00473E59">
        <w:rPr>
          <w:rFonts w:ascii="Cambria Math" w:hAnsi="Cambria Math" w:cs="Cambria Math"/>
        </w:rPr>
        <w:t>⋅</w:t>
      </w:r>
      <w:r w:rsidRPr="00473E59">
        <w:t>3 + 0</w:t>
      </w:r>
      <w:r w:rsidRPr="00473E59">
        <w:rPr>
          <w:rFonts w:ascii="Cambria Math" w:hAnsi="Cambria Math" w:cs="Cambria Math"/>
        </w:rPr>
        <w:t>⋅</w:t>
      </w:r>
      <w:r w:rsidRPr="00473E59">
        <w:t>4 = -9 + 0 = -9. Por tanto:</w:t>
      </w:r>
    </w:p>
    <w:p w14:paraId="6BEDE033" w14:textId="4670BBA2" w:rsidR="00E11495" w:rsidRDefault="00473E59" w:rsidP="00F83BBA">
      <w:r>
        <w:rPr>
          <w:noProof/>
        </w:rPr>
        <w:drawing>
          <wp:anchor distT="0" distB="0" distL="114300" distR="114300" simplePos="0" relativeHeight="251652096" behindDoc="1" locked="0" layoutInCell="1" allowOverlap="1" wp14:anchorId="4AA3BB62" wp14:editId="69CA4D7B">
            <wp:simplePos x="0" y="0"/>
            <wp:positionH relativeFrom="column">
              <wp:posOffset>177165</wp:posOffset>
            </wp:positionH>
            <wp:positionV relativeFrom="paragraph">
              <wp:posOffset>49530</wp:posOffset>
            </wp:positionV>
            <wp:extent cx="2428875" cy="434340"/>
            <wp:effectExtent l="0" t="0" r="9525" b="3810"/>
            <wp:wrapTight wrapText="bothSides">
              <wp:wrapPolygon edited="0">
                <wp:start x="1694" y="0"/>
                <wp:lineTo x="508" y="1895"/>
                <wp:lineTo x="339" y="8526"/>
                <wp:lineTo x="508" y="17053"/>
                <wp:lineTo x="508" y="18000"/>
                <wp:lineTo x="2372" y="20842"/>
                <wp:lineTo x="11859" y="20842"/>
                <wp:lineTo x="21515" y="18947"/>
                <wp:lineTo x="21346" y="8526"/>
                <wp:lineTo x="21176" y="2842"/>
                <wp:lineTo x="20499" y="0"/>
                <wp:lineTo x="1694" y="0"/>
              </wp:wrapPolygon>
            </wp:wrapTight>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28875" cy="434340"/>
                    </a:xfrm>
                    <a:prstGeom prst="rect">
                      <a:avLst/>
                    </a:prstGeom>
                    <a:noFill/>
                  </pic:spPr>
                </pic:pic>
              </a:graphicData>
            </a:graphic>
            <wp14:sizeRelH relativeFrom="page">
              <wp14:pctWidth>0</wp14:pctWidth>
            </wp14:sizeRelH>
            <wp14:sizeRelV relativeFrom="page">
              <wp14:pctHeight>0</wp14:pctHeight>
            </wp14:sizeRelV>
          </wp:anchor>
        </w:drawing>
      </w:r>
    </w:p>
    <w:p w14:paraId="798AC0B3" w14:textId="6FC2A1D2" w:rsidR="00E11495" w:rsidRDefault="00E11495" w:rsidP="00F83BBA"/>
    <w:p w14:paraId="00C96203" w14:textId="0AF348A6" w:rsidR="00E11495" w:rsidRDefault="0060611D" w:rsidP="00F83BBA">
      <w:r w:rsidRPr="0060611D">
        <w:lastRenderedPageBreak/>
        <w:t xml:space="preserve">Por último, multiplicamos </w:t>
      </w:r>
      <w:r w:rsidRPr="0060611D">
        <w:rPr>
          <w:u w:val="single"/>
        </w:rPr>
        <w:t>la segunda fila por la segunda columna</w:t>
      </w:r>
      <w:r w:rsidRPr="0060611D">
        <w:t>. Siempre con el mismo procedimiento: multiplicamos uno a uno cada elemento de la segunda fila por cada elemento de la segunda columna, y sumamos los resultados:</w:t>
      </w:r>
    </w:p>
    <w:p w14:paraId="6407F75B" w14:textId="13A2762C" w:rsidR="00473E59" w:rsidRDefault="0060611D" w:rsidP="00F83BBA">
      <w:r>
        <w:rPr>
          <w:noProof/>
        </w:rPr>
        <w:drawing>
          <wp:anchor distT="0" distB="0" distL="114300" distR="114300" simplePos="0" relativeHeight="251653120" behindDoc="1" locked="0" layoutInCell="1" allowOverlap="1" wp14:anchorId="71FB4C6B" wp14:editId="110B5130">
            <wp:simplePos x="0" y="0"/>
            <wp:positionH relativeFrom="column">
              <wp:posOffset>110490</wp:posOffset>
            </wp:positionH>
            <wp:positionV relativeFrom="paragraph">
              <wp:posOffset>49530</wp:posOffset>
            </wp:positionV>
            <wp:extent cx="2809875" cy="453390"/>
            <wp:effectExtent l="0" t="0" r="9525" b="3810"/>
            <wp:wrapTight wrapText="bothSides">
              <wp:wrapPolygon edited="0">
                <wp:start x="7468" y="0"/>
                <wp:lineTo x="0" y="2723"/>
                <wp:lineTo x="0" y="19059"/>
                <wp:lineTo x="7615" y="20874"/>
                <wp:lineTo x="8786" y="20874"/>
                <wp:lineTo x="21527" y="18151"/>
                <wp:lineTo x="21527" y="3630"/>
                <wp:lineTo x="20355" y="2723"/>
                <wp:lineTo x="9079" y="0"/>
                <wp:lineTo x="7468" y="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09875" cy="453390"/>
                    </a:xfrm>
                    <a:prstGeom prst="rect">
                      <a:avLst/>
                    </a:prstGeom>
                    <a:noFill/>
                  </pic:spPr>
                </pic:pic>
              </a:graphicData>
            </a:graphic>
            <wp14:sizeRelH relativeFrom="page">
              <wp14:pctWidth>0</wp14:pctWidth>
            </wp14:sizeRelH>
            <wp14:sizeRelV relativeFrom="page">
              <wp14:pctHeight>0</wp14:pctHeight>
            </wp14:sizeRelV>
          </wp:anchor>
        </w:drawing>
      </w:r>
    </w:p>
    <w:p w14:paraId="0A0EAA10" w14:textId="715A6DC0" w:rsidR="00473E59" w:rsidRDefault="00473E59" w:rsidP="00F83BBA"/>
    <w:p w14:paraId="3F351630" w14:textId="140152C6" w:rsidR="00473E59" w:rsidRDefault="0060611D" w:rsidP="00F83BBA">
      <w:r w:rsidRPr="0060611D">
        <w:t>-3</w:t>
      </w:r>
      <w:r w:rsidRPr="0060611D">
        <w:rPr>
          <w:rFonts w:ascii="Cambria Math" w:hAnsi="Cambria Math" w:cs="Cambria Math"/>
        </w:rPr>
        <w:t>⋅</w:t>
      </w:r>
      <w:r w:rsidRPr="0060611D">
        <w:t>5 + 0</w:t>
      </w:r>
      <w:r w:rsidRPr="0060611D">
        <w:rPr>
          <w:rFonts w:ascii="Cambria Math" w:hAnsi="Cambria Math" w:cs="Cambria Math"/>
        </w:rPr>
        <w:t>⋅</w:t>
      </w:r>
      <w:r w:rsidRPr="0060611D">
        <w:t>1 = -15 + 0 = -15. Por tanto:</w:t>
      </w:r>
    </w:p>
    <w:p w14:paraId="2880285C" w14:textId="11D13BB1" w:rsidR="00473E59" w:rsidRDefault="006615A5" w:rsidP="00F83BBA">
      <w:r>
        <w:rPr>
          <w:noProof/>
        </w:rPr>
        <w:drawing>
          <wp:anchor distT="0" distB="0" distL="114300" distR="114300" simplePos="0" relativeHeight="251654144" behindDoc="1" locked="0" layoutInCell="1" allowOverlap="1" wp14:anchorId="2B07C043" wp14:editId="7A364852">
            <wp:simplePos x="0" y="0"/>
            <wp:positionH relativeFrom="column">
              <wp:posOffset>-3810</wp:posOffset>
            </wp:positionH>
            <wp:positionV relativeFrom="paragraph">
              <wp:posOffset>10160</wp:posOffset>
            </wp:positionV>
            <wp:extent cx="2733675" cy="456565"/>
            <wp:effectExtent l="0" t="0" r="9525" b="0"/>
            <wp:wrapTight wrapText="bothSides">
              <wp:wrapPolygon edited="0">
                <wp:start x="10537" y="0"/>
                <wp:lineTo x="1656" y="901"/>
                <wp:lineTo x="151" y="2704"/>
                <wp:lineTo x="301" y="17124"/>
                <wp:lineTo x="1957" y="19828"/>
                <wp:lineTo x="20622" y="19828"/>
                <wp:lineTo x="21374" y="15321"/>
                <wp:lineTo x="21525" y="2704"/>
                <wp:lineTo x="20020" y="901"/>
                <wp:lineTo x="11139" y="0"/>
                <wp:lineTo x="10537" y="0"/>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33675" cy="456565"/>
                    </a:xfrm>
                    <a:prstGeom prst="rect">
                      <a:avLst/>
                    </a:prstGeom>
                    <a:noFill/>
                  </pic:spPr>
                </pic:pic>
              </a:graphicData>
            </a:graphic>
            <wp14:sizeRelH relativeFrom="page">
              <wp14:pctWidth>0</wp14:pctWidth>
            </wp14:sizeRelH>
            <wp14:sizeRelV relativeFrom="page">
              <wp14:pctHeight>0</wp14:pctHeight>
            </wp14:sizeRelV>
          </wp:anchor>
        </w:drawing>
      </w:r>
    </w:p>
    <w:p w14:paraId="29D87E1E" w14:textId="716B0E1A" w:rsidR="00473E59" w:rsidRDefault="00473E59" w:rsidP="00F83BBA"/>
    <w:p w14:paraId="3308E70B" w14:textId="37EFE115" w:rsidR="00473E59" w:rsidRDefault="006615A5" w:rsidP="00F83BBA">
      <w:r w:rsidRPr="006615A5">
        <w:t>Y aquí termina la multiplicación de las dos matrices. Como has visto, se tienen que multiplicar las filas por las columnas repitiendo siempre el mismo procedimiento: multiplicamos uno a uno cada elemento de la fila por cada elemento de la columna, y sumamos los resultados.</w:t>
      </w:r>
    </w:p>
    <w:p w14:paraId="089AB581" w14:textId="77777777" w:rsidR="006615A5" w:rsidRDefault="006615A5" w:rsidP="00F83BBA"/>
    <w:p w14:paraId="1262C897" w14:textId="3231C54B" w:rsidR="006615A5" w:rsidRDefault="006615A5" w:rsidP="006615A5">
      <w:r>
        <w:t>Ejercicios resueltos de multiplicaciones de matrices</w:t>
      </w:r>
    </w:p>
    <w:p w14:paraId="3A6AA743" w14:textId="77777777" w:rsidR="006615A5" w:rsidRDefault="006615A5" w:rsidP="006615A5"/>
    <w:p w14:paraId="72B609D1" w14:textId="77777777" w:rsidR="006615A5" w:rsidRDefault="006615A5" w:rsidP="006615A5">
      <w:r>
        <w:t>Ejercicio 1</w:t>
      </w:r>
    </w:p>
    <w:p w14:paraId="656230FD" w14:textId="6CDDCE57" w:rsidR="006615A5" w:rsidRDefault="006615A5" w:rsidP="006615A5">
      <w:r>
        <w:t>Resuelve el siguiente producto matricial:</w:t>
      </w:r>
    </w:p>
    <w:p w14:paraId="12E1F048" w14:textId="1441DF5C" w:rsidR="00473E59" w:rsidRDefault="006615A5" w:rsidP="00F83BBA">
      <w:r>
        <w:rPr>
          <w:noProof/>
        </w:rPr>
        <w:drawing>
          <wp:anchor distT="0" distB="0" distL="114300" distR="114300" simplePos="0" relativeHeight="251655168" behindDoc="1" locked="0" layoutInCell="1" allowOverlap="1" wp14:anchorId="0B0E375B" wp14:editId="0F81603D">
            <wp:simplePos x="0" y="0"/>
            <wp:positionH relativeFrom="column">
              <wp:posOffset>1443990</wp:posOffset>
            </wp:positionH>
            <wp:positionV relativeFrom="paragraph">
              <wp:posOffset>10160</wp:posOffset>
            </wp:positionV>
            <wp:extent cx="1638300" cy="647700"/>
            <wp:effectExtent l="0" t="0" r="0" b="0"/>
            <wp:wrapTight wrapText="bothSides">
              <wp:wrapPolygon edited="0">
                <wp:start x="0" y="0"/>
                <wp:lineTo x="0" y="20965"/>
                <wp:lineTo x="21349" y="20965"/>
                <wp:lineTo x="21349" y="0"/>
                <wp:lineTo x="0" y="0"/>
              </wp:wrapPolygon>
            </wp:wrapTight>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38300" cy="647700"/>
                    </a:xfrm>
                    <a:prstGeom prst="rect">
                      <a:avLst/>
                    </a:prstGeom>
                    <a:noFill/>
                  </pic:spPr>
                </pic:pic>
              </a:graphicData>
            </a:graphic>
            <wp14:sizeRelH relativeFrom="page">
              <wp14:pctWidth>0</wp14:pctWidth>
            </wp14:sizeRelH>
            <wp14:sizeRelV relativeFrom="page">
              <wp14:pctHeight>0</wp14:pctHeight>
            </wp14:sizeRelV>
          </wp:anchor>
        </w:drawing>
      </w:r>
    </w:p>
    <w:p w14:paraId="20E7F07E" w14:textId="68DBF065" w:rsidR="00473E59" w:rsidRDefault="00473E59" w:rsidP="00F83BBA"/>
    <w:p w14:paraId="58A23C6A" w14:textId="77777777" w:rsidR="0013267E" w:rsidRDefault="0013267E" w:rsidP="00F83BBA"/>
    <w:p w14:paraId="57F0944F" w14:textId="77777777" w:rsidR="0013267E" w:rsidRDefault="0013267E" w:rsidP="0013267E">
      <w:r>
        <w:t>Para resolver un producto matricial debemos multiplicar las filas de la matriz de la izquierda por las columnas de la matriz de la derecha.</w:t>
      </w:r>
    </w:p>
    <w:p w14:paraId="4376725E" w14:textId="77777777" w:rsidR="0013267E" w:rsidRDefault="0013267E" w:rsidP="0013267E"/>
    <w:p w14:paraId="48B6BCE3" w14:textId="320E478E" w:rsidR="00473E59" w:rsidRDefault="0013267E" w:rsidP="0013267E">
      <w:r>
        <w:t>Por tanto, primero multiplicamos la primera fila por la primera columna. Para ello, multiplicamos uno a uno cada elemento de la primera fila por cada elemento de la primera columna, y sumamos los resultados. Y todo esto será el primer elemento de la primera fila de la matriz resultante:</w:t>
      </w:r>
    </w:p>
    <w:p w14:paraId="35F6B163" w14:textId="53FFEA5F" w:rsidR="00473E59" w:rsidRDefault="00473E59" w:rsidP="00F83BBA"/>
    <w:p w14:paraId="1BCF1C53" w14:textId="05EA7D14" w:rsidR="00473E59" w:rsidRDefault="0013267E" w:rsidP="00F83BBA">
      <w:r>
        <w:rPr>
          <w:noProof/>
        </w:rPr>
        <w:lastRenderedPageBreak/>
        <w:drawing>
          <wp:anchor distT="0" distB="0" distL="114300" distR="114300" simplePos="0" relativeHeight="251656192" behindDoc="1" locked="0" layoutInCell="1" allowOverlap="1" wp14:anchorId="5BD19C79" wp14:editId="7155ADBE">
            <wp:simplePos x="0" y="0"/>
            <wp:positionH relativeFrom="column">
              <wp:posOffset>1101090</wp:posOffset>
            </wp:positionH>
            <wp:positionV relativeFrom="paragraph">
              <wp:posOffset>0</wp:posOffset>
            </wp:positionV>
            <wp:extent cx="2952750" cy="409575"/>
            <wp:effectExtent l="0" t="0" r="0" b="9525"/>
            <wp:wrapTight wrapText="bothSides">
              <wp:wrapPolygon edited="0">
                <wp:start x="279" y="0"/>
                <wp:lineTo x="0" y="5023"/>
                <wp:lineTo x="0" y="16074"/>
                <wp:lineTo x="279" y="21098"/>
                <wp:lineTo x="21182" y="21098"/>
                <wp:lineTo x="21461" y="16074"/>
                <wp:lineTo x="21461" y="5023"/>
                <wp:lineTo x="21182" y="0"/>
                <wp:lineTo x="279" y="0"/>
              </wp:wrapPolygon>
            </wp:wrapTight>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52750" cy="409575"/>
                    </a:xfrm>
                    <a:prstGeom prst="rect">
                      <a:avLst/>
                    </a:prstGeom>
                    <a:noFill/>
                  </pic:spPr>
                </pic:pic>
              </a:graphicData>
            </a:graphic>
            <wp14:sizeRelH relativeFrom="page">
              <wp14:pctWidth>0</wp14:pctWidth>
            </wp14:sizeRelH>
            <wp14:sizeRelV relativeFrom="page">
              <wp14:pctHeight>0</wp14:pctHeight>
            </wp14:sizeRelV>
          </wp:anchor>
        </w:drawing>
      </w:r>
    </w:p>
    <w:p w14:paraId="522309BE" w14:textId="16F9EDC7" w:rsidR="00473E59" w:rsidRDefault="00473E59" w:rsidP="00F83BBA"/>
    <w:p w14:paraId="22F0C81D" w14:textId="5B06C486" w:rsidR="0013267E" w:rsidRPr="0013267E" w:rsidRDefault="0013267E" w:rsidP="0013267E">
      <w:r w:rsidRPr="0013267E">
        <w:t>Ahora multiplicamos la primera fila por la segunda columna, para obtener el segundo elemento de la primera fila de la matriz resultante:</w:t>
      </w:r>
    </w:p>
    <w:p w14:paraId="2EC5BC79" w14:textId="24A46FF2" w:rsidR="00473E59" w:rsidRDefault="0013267E" w:rsidP="00F83BBA">
      <w:r>
        <w:rPr>
          <w:noProof/>
        </w:rPr>
        <w:drawing>
          <wp:anchor distT="0" distB="0" distL="114300" distR="114300" simplePos="0" relativeHeight="251657216" behindDoc="1" locked="0" layoutInCell="1" allowOverlap="1" wp14:anchorId="6590082B" wp14:editId="7EF74AF4">
            <wp:simplePos x="0" y="0"/>
            <wp:positionH relativeFrom="column">
              <wp:posOffset>967740</wp:posOffset>
            </wp:positionH>
            <wp:positionV relativeFrom="paragraph">
              <wp:posOffset>8890</wp:posOffset>
            </wp:positionV>
            <wp:extent cx="3409950" cy="409575"/>
            <wp:effectExtent l="0" t="0" r="0" b="9525"/>
            <wp:wrapTight wrapText="bothSides">
              <wp:wrapPolygon edited="0">
                <wp:start x="241" y="0"/>
                <wp:lineTo x="0" y="5023"/>
                <wp:lineTo x="0" y="16074"/>
                <wp:lineTo x="241" y="21098"/>
                <wp:lineTo x="21238" y="21098"/>
                <wp:lineTo x="21479" y="16074"/>
                <wp:lineTo x="21479" y="5023"/>
                <wp:lineTo x="21238" y="0"/>
                <wp:lineTo x="241"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09950" cy="409575"/>
                    </a:xfrm>
                    <a:prstGeom prst="rect">
                      <a:avLst/>
                    </a:prstGeom>
                    <a:noFill/>
                  </pic:spPr>
                </pic:pic>
              </a:graphicData>
            </a:graphic>
            <wp14:sizeRelH relativeFrom="page">
              <wp14:pctWidth>0</wp14:pctWidth>
            </wp14:sizeRelH>
            <wp14:sizeRelV relativeFrom="page">
              <wp14:pctHeight>0</wp14:pctHeight>
            </wp14:sizeRelV>
          </wp:anchor>
        </w:drawing>
      </w:r>
    </w:p>
    <w:p w14:paraId="077BF1A1" w14:textId="2328BA3B" w:rsidR="00473E59" w:rsidRDefault="00473E59" w:rsidP="00F83BBA"/>
    <w:p w14:paraId="21271E20" w14:textId="36AC8DC7" w:rsidR="00473E59" w:rsidRDefault="00942932" w:rsidP="00F83BBA">
      <w:r>
        <w:rPr>
          <w:noProof/>
        </w:rPr>
        <w:drawing>
          <wp:anchor distT="0" distB="0" distL="114300" distR="114300" simplePos="0" relativeHeight="251658240" behindDoc="1" locked="0" layoutInCell="1" allowOverlap="1" wp14:anchorId="2897ECF6" wp14:editId="7003796F">
            <wp:simplePos x="0" y="0"/>
            <wp:positionH relativeFrom="column">
              <wp:posOffset>1101090</wp:posOffset>
            </wp:positionH>
            <wp:positionV relativeFrom="paragraph">
              <wp:posOffset>530225</wp:posOffset>
            </wp:positionV>
            <wp:extent cx="3162300" cy="409575"/>
            <wp:effectExtent l="0" t="0" r="0" b="9525"/>
            <wp:wrapTight wrapText="bothSides">
              <wp:wrapPolygon edited="0">
                <wp:start x="260" y="0"/>
                <wp:lineTo x="0" y="5023"/>
                <wp:lineTo x="0" y="16074"/>
                <wp:lineTo x="260" y="21098"/>
                <wp:lineTo x="21210" y="21098"/>
                <wp:lineTo x="21470" y="16074"/>
                <wp:lineTo x="21470" y="5023"/>
                <wp:lineTo x="21210" y="0"/>
                <wp:lineTo x="26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62300" cy="409575"/>
                    </a:xfrm>
                    <a:prstGeom prst="rect">
                      <a:avLst/>
                    </a:prstGeom>
                    <a:noFill/>
                  </pic:spPr>
                </pic:pic>
              </a:graphicData>
            </a:graphic>
            <wp14:sizeRelH relativeFrom="page">
              <wp14:pctWidth>0</wp14:pctWidth>
            </wp14:sizeRelH>
            <wp14:sizeRelV relativeFrom="page">
              <wp14:pctHeight>0</wp14:pctHeight>
            </wp14:sizeRelV>
          </wp:anchor>
        </w:drawing>
      </w:r>
      <w:r w:rsidRPr="00942932">
        <w:t>Pasamos a la segunda fila, por tanto, multiplicamos la segunda fila por la primera columna:</w:t>
      </w:r>
    </w:p>
    <w:p w14:paraId="57E27CEC" w14:textId="42297410" w:rsidR="00473E59" w:rsidRDefault="00473E59" w:rsidP="00F83BBA"/>
    <w:p w14:paraId="5ED128D5" w14:textId="10EDC69C" w:rsidR="00473E59" w:rsidRDefault="00473E59" w:rsidP="00F83BBA"/>
    <w:p w14:paraId="542EF0D3" w14:textId="29ED907A" w:rsidR="00473E59" w:rsidRDefault="00942932" w:rsidP="00F83BBA">
      <w:r w:rsidRPr="00942932">
        <w:t>Finalmente, multiplicamos la segunda fila por la segunda columna, para calcular el último elemento de la matriz:</w:t>
      </w:r>
    </w:p>
    <w:p w14:paraId="249F0FFC" w14:textId="5BF2547A" w:rsidR="00942932" w:rsidRDefault="00942932" w:rsidP="00F83BBA">
      <w:r>
        <w:rPr>
          <w:noProof/>
        </w:rPr>
        <w:drawing>
          <wp:anchor distT="0" distB="0" distL="114300" distR="114300" simplePos="0" relativeHeight="251659264" behindDoc="1" locked="0" layoutInCell="1" allowOverlap="1" wp14:anchorId="6FF09D54" wp14:editId="50568ED6">
            <wp:simplePos x="0" y="0"/>
            <wp:positionH relativeFrom="column">
              <wp:posOffset>967740</wp:posOffset>
            </wp:positionH>
            <wp:positionV relativeFrom="paragraph">
              <wp:posOffset>11430</wp:posOffset>
            </wp:positionV>
            <wp:extent cx="3552825" cy="409575"/>
            <wp:effectExtent l="0" t="0" r="9525" b="9525"/>
            <wp:wrapTight wrapText="bothSides">
              <wp:wrapPolygon edited="0">
                <wp:start x="232" y="0"/>
                <wp:lineTo x="0" y="5023"/>
                <wp:lineTo x="0" y="16074"/>
                <wp:lineTo x="232" y="21098"/>
                <wp:lineTo x="21310" y="21098"/>
                <wp:lineTo x="21542" y="16074"/>
                <wp:lineTo x="21542" y="5023"/>
                <wp:lineTo x="21310" y="0"/>
                <wp:lineTo x="232" y="0"/>
              </wp:wrapPolygon>
            </wp:wrapTight>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52825" cy="409575"/>
                    </a:xfrm>
                    <a:prstGeom prst="rect">
                      <a:avLst/>
                    </a:prstGeom>
                    <a:noFill/>
                  </pic:spPr>
                </pic:pic>
              </a:graphicData>
            </a:graphic>
            <wp14:sizeRelH relativeFrom="page">
              <wp14:pctWidth>0</wp14:pctWidth>
            </wp14:sizeRelH>
            <wp14:sizeRelV relativeFrom="page">
              <wp14:pctHeight>0</wp14:pctHeight>
            </wp14:sizeRelV>
          </wp:anchor>
        </w:drawing>
      </w:r>
    </w:p>
    <w:p w14:paraId="66F61ADA" w14:textId="26334EB8" w:rsidR="00473E59" w:rsidRDefault="00473E59" w:rsidP="00F83BBA"/>
    <w:p w14:paraId="1F2AE4FA" w14:textId="71DA817B" w:rsidR="003C4B4B" w:rsidRDefault="003C4B4B" w:rsidP="003C4B4B">
      <w:r>
        <w:t>Ejercicio 2</w:t>
      </w:r>
    </w:p>
    <w:p w14:paraId="55B7C901" w14:textId="42BE6122" w:rsidR="00473E59" w:rsidRDefault="003C4B4B" w:rsidP="003C4B4B">
      <w:r>
        <w:t>Halla el resultado de la siguiente multiplicación de matrices cuadradas 2×2:</w:t>
      </w:r>
    </w:p>
    <w:p w14:paraId="035E68F2" w14:textId="3719C6D2" w:rsidR="003C4B4B" w:rsidRDefault="003C4B4B" w:rsidP="003C4B4B">
      <w:r>
        <w:rPr>
          <w:noProof/>
        </w:rPr>
        <w:drawing>
          <wp:anchor distT="0" distB="0" distL="114300" distR="114300" simplePos="0" relativeHeight="251661312" behindDoc="1" locked="0" layoutInCell="1" allowOverlap="1" wp14:anchorId="32881935" wp14:editId="23B276CB">
            <wp:simplePos x="0" y="0"/>
            <wp:positionH relativeFrom="column">
              <wp:posOffset>1634490</wp:posOffset>
            </wp:positionH>
            <wp:positionV relativeFrom="paragraph">
              <wp:posOffset>12700</wp:posOffset>
            </wp:positionV>
            <wp:extent cx="1703705" cy="533400"/>
            <wp:effectExtent l="0" t="0" r="0" b="0"/>
            <wp:wrapTight wrapText="bothSides">
              <wp:wrapPolygon edited="0">
                <wp:start x="0" y="0"/>
                <wp:lineTo x="0" y="20829"/>
                <wp:lineTo x="21254" y="20829"/>
                <wp:lineTo x="21254" y="0"/>
                <wp:lineTo x="0" y="0"/>
              </wp:wrapPolygon>
            </wp:wrapTight>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03705" cy="533400"/>
                    </a:xfrm>
                    <a:prstGeom prst="rect">
                      <a:avLst/>
                    </a:prstGeom>
                    <a:noFill/>
                  </pic:spPr>
                </pic:pic>
              </a:graphicData>
            </a:graphic>
            <wp14:sizeRelH relativeFrom="page">
              <wp14:pctWidth>0</wp14:pctWidth>
            </wp14:sizeRelH>
            <wp14:sizeRelV relativeFrom="page">
              <wp14:pctHeight>0</wp14:pctHeight>
            </wp14:sizeRelV>
          </wp:anchor>
        </w:drawing>
      </w:r>
    </w:p>
    <w:p w14:paraId="53148FD1" w14:textId="5F293A97" w:rsidR="00473E59" w:rsidRDefault="00473E59" w:rsidP="00F83BBA"/>
    <w:p w14:paraId="03938116" w14:textId="57025B38" w:rsidR="00994E03" w:rsidRDefault="00994E03" w:rsidP="00994E03">
      <w:r>
        <w:t>Se trata de un producto de matrices de dimensión 2×2.</w:t>
      </w:r>
    </w:p>
    <w:p w14:paraId="4CCBC889" w14:textId="7F27BE17" w:rsidR="00994E03" w:rsidRDefault="00994E03" w:rsidP="00994E03"/>
    <w:p w14:paraId="23ED0441" w14:textId="28A225D5" w:rsidR="00473E59" w:rsidRDefault="00994E03" w:rsidP="00994E03">
      <w:r>
        <w:t>Para resolver la multiplicación, tenemos que multiplicar las filas de la matriz de la izquierda por las columnas de la matriz de la derecha:</w:t>
      </w:r>
    </w:p>
    <w:p w14:paraId="770612A0" w14:textId="3E2B8252" w:rsidR="00473E59" w:rsidRDefault="00994E03" w:rsidP="00F83BBA">
      <w:r>
        <w:rPr>
          <w:noProof/>
        </w:rPr>
        <w:drawing>
          <wp:anchor distT="0" distB="0" distL="114300" distR="114300" simplePos="0" relativeHeight="251662336" behindDoc="1" locked="0" layoutInCell="1" allowOverlap="1" wp14:anchorId="0402F403" wp14:editId="1084156D">
            <wp:simplePos x="0" y="0"/>
            <wp:positionH relativeFrom="column">
              <wp:posOffset>491490</wp:posOffset>
            </wp:positionH>
            <wp:positionV relativeFrom="paragraph">
              <wp:posOffset>144780</wp:posOffset>
            </wp:positionV>
            <wp:extent cx="4181475" cy="1000125"/>
            <wp:effectExtent l="0" t="0" r="9525" b="9525"/>
            <wp:wrapTight wrapText="bothSides">
              <wp:wrapPolygon edited="0">
                <wp:start x="197" y="0"/>
                <wp:lineTo x="0" y="2057"/>
                <wp:lineTo x="0" y="9051"/>
                <wp:lineTo x="5806" y="13166"/>
                <wp:lineTo x="8856" y="13166"/>
                <wp:lineTo x="7872" y="16457"/>
                <wp:lineTo x="7872" y="17691"/>
                <wp:lineTo x="8660" y="19749"/>
                <wp:lineTo x="8856" y="21394"/>
                <wp:lineTo x="13186" y="21394"/>
                <wp:lineTo x="13482" y="19749"/>
                <wp:lineTo x="13285" y="14400"/>
                <wp:lineTo x="16138" y="13166"/>
                <wp:lineTo x="21551" y="9051"/>
                <wp:lineTo x="21551" y="2057"/>
                <wp:lineTo x="21354" y="0"/>
                <wp:lineTo x="197" y="0"/>
              </wp:wrapPolygon>
            </wp:wrapTight>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81475" cy="1000125"/>
                    </a:xfrm>
                    <a:prstGeom prst="rect">
                      <a:avLst/>
                    </a:prstGeom>
                    <a:noFill/>
                  </pic:spPr>
                </pic:pic>
              </a:graphicData>
            </a:graphic>
            <wp14:sizeRelH relativeFrom="page">
              <wp14:pctWidth>0</wp14:pctWidth>
            </wp14:sizeRelH>
            <wp14:sizeRelV relativeFrom="page">
              <wp14:pctHeight>0</wp14:pctHeight>
            </wp14:sizeRelV>
          </wp:anchor>
        </w:drawing>
      </w:r>
    </w:p>
    <w:p w14:paraId="4E54030F" w14:textId="17B73352" w:rsidR="00473E59" w:rsidRDefault="00473E59" w:rsidP="00F83BBA"/>
    <w:p w14:paraId="72BEDE4C" w14:textId="1F6310C8" w:rsidR="00473E59" w:rsidRDefault="00473E59" w:rsidP="00F83BBA"/>
    <w:p w14:paraId="36879635" w14:textId="0A9A4906" w:rsidR="00473E59" w:rsidRDefault="00473E59" w:rsidP="00F83BBA"/>
    <w:p w14:paraId="5BF00F85" w14:textId="23903ED4" w:rsidR="00473E59" w:rsidRDefault="00473E59" w:rsidP="00F83BBA"/>
    <w:p w14:paraId="6FC718DD" w14:textId="4411CBEC" w:rsidR="00473E59" w:rsidRDefault="00473E59" w:rsidP="00F83BBA"/>
    <w:p w14:paraId="10B497CF" w14:textId="77777777" w:rsidR="00A325DF" w:rsidRDefault="00A325DF" w:rsidP="00A325DF">
      <w:r>
        <w:lastRenderedPageBreak/>
        <w:t>Ejercicio 3</w:t>
      </w:r>
    </w:p>
    <w:p w14:paraId="79C8FD77" w14:textId="75EE2CF8" w:rsidR="00473E59" w:rsidRDefault="00A325DF" w:rsidP="00A325DF">
      <w:r>
        <w:rPr>
          <w:noProof/>
        </w:rPr>
        <w:drawing>
          <wp:anchor distT="0" distB="0" distL="114300" distR="114300" simplePos="0" relativeHeight="251663360" behindDoc="1" locked="0" layoutInCell="1" allowOverlap="1" wp14:anchorId="3C2D9849" wp14:editId="3636BB9C">
            <wp:simplePos x="0" y="0"/>
            <wp:positionH relativeFrom="column">
              <wp:posOffset>-3810</wp:posOffset>
            </wp:positionH>
            <wp:positionV relativeFrom="paragraph">
              <wp:posOffset>287020</wp:posOffset>
            </wp:positionV>
            <wp:extent cx="5029200" cy="2400300"/>
            <wp:effectExtent l="0" t="0" r="0" b="0"/>
            <wp:wrapTight wrapText="bothSides">
              <wp:wrapPolygon edited="0">
                <wp:start x="245" y="0"/>
                <wp:lineTo x="82" y="857"/>
                <wp:lineTo x="0" y="3429"/>
                <wp:lineTo x="164" y="5486"/>
                <wp:lineTo x="736" y="8229"/>
                <wp:lineTo x="0" y="10629"/>
                <wp:lineTo x="0" y="10971"/>
                <wp:lineTo x="573" y="10971"/>
                <wp:lineTo x="655" y="16457"/>
                <wp:lineTo x="0" y="18343"/>
                <wp:lineTo x="0" y="18857"/>
                <wp:lineTo x="573" y="19200"/>
                <wp:lineTo x="818" y="21429"/>
                <wp:lineTo x="4664" y="21429"/>
                <wp:lineTo x="4745" y="21429"/>
                <wp:lineTo x="4909" y="19200"/>
                <wp:lineTo x="4909" y="16457"/>
                <wp:lineTo x="20618" y="13886"/>
                <wp:lineTo x="20700" y="13714"/>
                <wp:lineTo x="20945" y="10971"/>
                <wp:lineTo x="21518" y="10971"/>
                <wp:lineTo x="21518" y="10629"/>
                <wp:lineTo x="20864" y="7714"/>
                <wp:lineTo x="17591" y="7029"/>
                <wp:lineTo x="7773" y="5486"/>
                <wp:lineTo x="8591" y="2743"/>
                <wp:lineTo x="7527" y="0"/>
                <wp:lineTo x="245" y="0"/>
              </wp:wrapPolygon>
            </wp:wrapTight>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29200" cy="2400300"/>
                    </a:xfrm>
                    <a:prstGeom prst="rect">
                      <a:avLst/>
                    </a:prstGeom>
                    <a:noFill/>
                  </pic:spPr>
                </pic:pic>
              </a:graphicData>
            </a:graphic>
            <wp14:sizeRelH relativeFrom="page">
              <wp14:pctWidth>0</wp14:pctWidth>
            </wp14:sizeRelH>
            <wp14:sizeRelV relativeFrom="page">
              <wp14:pctHeight>0</wp14:pctHeight>
            </wp14:sizeRelV>
          </wp:anchor>
        </w:drawing>
      </w:r>
      <w:r>
        <w:t>Calcula la siguiente multiplicación matricial 3×3:</w:t>
      </w:r>
    </w:p>
    <w:p w14:paraId="6567F720" w14:textId="5FFAF679" w:rsidR="00994E03" w:rsidRDefault="00994E03" w:rsidP="00F83BBA"/>
    <w:p w14:paraId="397CF5D5" w14:textId="68D693BA" w:rsidR="00994E03" w:rsidRDefault="00994E03" w:rsidP="00F83BBA"/>
    <w:p w14:paraId="4D7A70B0" w14:textId="4F9EA7C3" w:rsidR="00994E03" w:rsidRDefault="00994E03" w:rsidP="00F83BBA"/>
    <w:p w14:paraId="17A926D3" w14:textId="55ECBBD1" w:rsidR="00994E03" w:rsidRDefault="00994E03" w:rsidP="00F83BBA"/>
    <w:p w14:paraId="60D7B9C2" w14:textId="4EFE285C" w:rsidR="00994E03" w:rsidRDefault="00994E03" w:rsidP="00F83BBA"/>
    <w:p w14:paraId="075F25F2" w14:textId="683F6431" w:rsidR="00994E03" w:rsidRDefault="00994E03" w:rsidP="00F83BBA"/>
    <w:p w14:paraId="62F39D3E" w14:textId="36E42D83" w:rsidR="00994E03" w:rsidRDefault="00994E03" w:rsidP="00F83BBA"/>
    <w:p w14:paraId="6AB2DA32" w14:textId="6A69A7AC" w:rsidR="00994E03" w:rsidRDefault="00994E03" w:rsidP="00F83BBA"/>
    <w:p w14:paraId="725266D2" w14:textId="5E3F715C" w:rsidR="00994E03" w:rsidRDefault="00994E03" w:rsidP="00F83BBA"/>
    <w:p w14:paraId="5C7F1D75" w14:textId="035765B3" w:rsidR="00497333" w:rsidRDefault="00497333" w:rsidP="00497333">
      <w:r>
        <w:rPr>
          <w:noProof/>
        </w:rPr>
        <w:drawing>
          <wp:anchor distT="0" distB="0" distL="114300" distR="114300" simplePos="0" relativeHeight="251664384" behindDoc="1" locked="0" layoutInCell="1" allowOverlap="1" wp14:anchorId="63007BFC" wp14:editId="6CC80E4F">
            <wp:simplePos x="0" y="0"/>
            <wp:positionH relativeFrom="column">
              <wp:posOffset>1377315</wp:posOffset>
            </wp:positionH>
            <wp:positionV relativeFrom="paragraph">
              <wp:posOffset>207645</wp:posOffset>
            </wp:positionV>
            <wp:extent cx="1076325" cy="409575"/>
            <wp:effectExtent l="0" t="0" r="9525" b="0"/>
            <wp:wrapTight wrapText="bothSides">
              <wp:wrapPolygon edited="0">
                <wp:start x="6499" y="0"/>
                <wp:lineTo x="0" y="8193"/>
                <wp:lineTo x="0" y="13407"/>
                <wp:lineTo x="6499" y="20855"/>
                <wp:lineTo x="20644" y="20855"/>
                <wp:lineTo x="21409" y="14152"/>
                <wp:lineTo x="21409" y="5214"/>
                <wp:lineTo x="20644" y="0"/>
                <wp:lineTo x="6499" y="0"/>
              </wp:wrapPolygon>
            </wp:wrapTight>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6325" cy="409575"/>
                    </a:xfrm>
                    <a:prstGeom prst="rect">
                      <a:avLst/>
                    </a:prstGeom>
                    <a:noFill/>
                  </pic:spPr>
                </pic:pic>
              </a:graphicData>
            </a:graphic>
            <wp14:sizeRelH relativeFrom="page">
              <wp14:pctWidth>0</wp14:pctWidth>
            </wp14:sizeRelH>
            <wp14:sizeRelV relativeFrom="page">
              <wp14:pctHeight>0</wp14:pctHeight>
            </wp14:sizeRelV>
          </wp:anchor>
        </w:drawing>
      </w:r>
      <w:r>
        <w:t>Ejercicio 4</w:t>
      </w:r>
    </w:p>
    <w:p w14:paraId="42ECC5FE" w14:textId="2BFCBB8C" w:rsidR="00994E03" w:rsidRDefault="00497333" w:rsidP="00497333">
      <w:r>
        <w:t xml:space="preserve">Dada la matriz </w:t>
      </w:r>
      <w:r>
        <w:rPr>
          <w:noProof/>
        </w:rPr>
        <w:t>A:</w:t>
      </w:r>
    </w:p>
    <w:p w14:paraId="728F2367" w14:textId="5E67BDE1" w:rsidR="00994E03" w:rsidRDefault="0032399C" w:rsidP="00F83BBA">
      <w:r w:rsidRPr="0032399C">
        <w:t>Calcula:</w:t>
      </w:r>
      <w:r>
        <w:rPr>
          <w:noProof/>
        </w:rPr>
        <w:drawing>
          <wp:inline distT="0" distB="0" distL="0" distR="0" wp14:anchorId="11F24C02" wp14:editId="51D9E735">
            <wp:extent cx="419100" cy="123825"/>
            <wp:effectExtent l="0" t="0" r="0" b="952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9100" cy="123825"/>
                    </a:xfrm>
                    <a:prstGeom prst="rect">
                      <a:avLst/>
                    </a:prstGeom>
                    <a:noFill/>
                  </pic:spPr>
                </pic:pic>
              </a:graphicData>
            </a:graphic>
          </wp:inline>
        </w:drawing>
      </w:r>
    </w:p>
    <w:p w14:paraId="68775B94" w14:textId="2039326F" w:rsidR="00994E03" w:rsidRDefault="0032399C" w:rsidP="00F83BBA">
      <w:r>
        <w:rPr>
          <w:noProof/>
        </w:rPr>
        <w:drawing>
          <wp:anchor distT="0" distB="0" distL="114300" distR="114300" simplePos="0" relativeHeight="251665408" behindDoc="1" locked="0" layoutInCell="1" allowOverlap="1" wp14:anchorId="6D3AB711" wp14:editId="2F87B57F">
            <wp:simplePos x="0" y="0"/>
            <wp:positionH relativeFrom="column">
              <wp:posOffset>1805940</wp:posOffset>
            </wp:positionH>
            <wp:positionV relativeFrom="paragraph">
              <wp:posOffset>1066165</wp:posOffset>
            </wp:positionV>
            <wp:extent cx="1314042" cy="828675"/>
            <wp:effectExtent l="0" t="0" r="635" b="0"/>
            <wp:wrapTight wrapText="bothSides">
              <wp:wrapPolygon edited="0">
                <wp:start x="8143" y="0"/>
                <wp:lineTo x="1566" y="7945"/>
                <wp:lineTo x="0" y="8938"/>
                <wp:lineTo x="0" y="12414"/>
                <wp:lineTo x="6890" y="15890"/>
                <wp:lineTo x="8143" y="20855"/>
                <wp:lineTo x="20044" y="20855"/>
                <wp:lineTo x="21297" y="15890"/>
                <wp:lineTo x="20984" y="4469"/>
                <wp:lineTo x="20044" y="0"/>
                <wp:lineTo x="8143" y="0"/>
              </wp:wrapPolygon>
            </wp:wrapTight>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14042" cy="828675"/>
                    </a:xfrm>
                    <a:prstGeom prst="rect">
                      <a:avLst/>
                    </a:prstGeom>
                    <a:noFill/>
                  </pic:spPr>
                </pic:pic>
              </a:graphicData>
            </a:graphic>
            <wp14:sizeRelH relativeFrom="page">
              <wp14:pctWidth>0</wp14:pctWidth>
            </wp14:sizeRelH>
            <wp14:sizeRelV relativeFrom="page">
              <wp14:pctHeight>0</wp14:pctHeight>
            </wp14:sizeRelV>
          </wp:anchor>
        </w:drawing>
      </w:r>
      <w:r w:rsidRPr="0032399C">
        <w:t>Primero calcularemos la matriz traspuesta de A para poder hacer la multiplicación. Y para hacer la matriz traspuesta tenemos que cambiar las filas por columnas. Es decir, la primera fila de la matriz pasa a ser la primera columna de la matriz, y la segunda fila de la matriz pasa a ser la segunda columna de la matriz. Por tanto:</w:t>
      </w:r>
    </w:p>
    <w:p w14:paraId="791A0B02" w14:textId="4E43F5CA" w:rsidR="0032399C" w:rsidRDefault="0032399C" w:rsidP="00F83BBA"/>
    <w:p w14:paraId="372857CE" w14:textId="21BD3927" w:rsidR="00994E03" w:rsidRDefault="00994E03" w:rsidP="00F83BBA"/>
    <w:p w14:paraId="7346534C" w14:textId="6BF68B69" w:rsidR="00994E03" w:rsidRDefault="00994E03" w:rsidP="00F83BBA"/>
    <w:p w14:paraId="6C4F1E46" w14:textId="32A7780C" w:rsidR="00994E03" w:rsidRDefault="00FD7F93" w:rsidP="00F83BBA">
      <w:r>
        <w:rPr>
          <w:noProof/>
        </w:rPr>
        <w:drawing>
          <wp:anchor distT="0" distB="0" distL="114300" distR="114300" simplePos="0" relativeHeight="251666432" behindDoc="1" locked="0" layoutInCell="1" allowOverlap="1" wp14:anchorId="42A65A48" wp14:editId="044A896E">
            <wp:simplePos x="0" y="0"/>
            <wp:positionH relativeFrom="column">
              <wp:posOffset>1282065</wp:posOffset>
            </wp:positionH>
            <wp:positionV relativeFrom="paragraph">
              <wp:posOffset>252095</wp:posOffset>
            </wp:positionV>
            <wp:extent cx="2601414" cy="752475"/>
            <wp:effectExtent l="0" t="0" r="8890" b="0"/>
            <wp:wrapTight wrapText="bothSides">
              <wp:wrapPolygon edited="0">
                <wp:start x="15346" y="0"/>
                <wp:lineTo x="7752" y="3281"/>
                <wp:lineTo x="0" y="7656"/>
                <wp:lineTo x="0" y="17499"/>
                <wp:lineTo x="15029" y="17499"/>
                <wp:lineTo x="15346" y="20780"/>
                <wp:lineTo x="21041" y="20780"/>
                <wp:lineTo x="21516" y="17499"/>
                <wp:lineTo x="21357" y="3281"/>
                <wp:lineTo x="21041" y="0"/>
                <wp:lineTo x="15346" y="0"/>
              </wp:wrapPolygon>
            </wp:wrapTight>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01414" cy="752475"/>
                    </a:xfrm>
                    <a:prstGeom prst="rect">
                      <a:avLst/>
                    </a:prstGeom>
                    <a:noFill/>
                  </pic:spPr>
                </pic:pic>
              </a:graphicData>
            </a:graphic>
            <wp14:sizeRelH relativeFrom="page">
              <wp14:pctWidth>0</wp14:pctWidth>
            </wp14:sizeRelH>
            <wp14:sizeRelV relativeFrom="page">
              <wp14:pctHeight>0</wp14:pctHeight>
            </wp14:sizeRelV>
          </wp:anchor>
        </w:drawing>
      </w:r>
      <w:r w:rsidRPr="00FD7F93">
        <w:t>Así que la operación de matrices queda:</w:t>
      </w:r>
    </w:p>
    <w:p w14:paraId="408C3D1F" w14:textId="638CFBDF" w:rsidR="00994E03" w:rsidRDefault="00994E03" w:rsidP="00F83BBA"/>
    <w:p w14:paraId="4350E048" w14:textId="10B90246" w:rsidR="00994E03" w:rsidRDefault="00994E03" w:rsidP="00F83BBA"/>
    <w:p w14:paraId="24990249" w14:textId="1CF96F9B" w:rsidR="00994E03" w:rsidRDefault="00994E03" w:rsidP="00F83BBA"/>
    <w:p w14:paraId="283B52EB" w14:textId="483C7741" w:rsidR="00994E03" w:rsidRDefault="00FD7F93" w:rsidP="00F83BBA">
      <w:r w:rsidRPr="00FD7F93">
        <w:t>Ahora ya podemos hacer los cálculos. Calculamos primero 2A (aunque también se podría calcular primero</w:t>
      </w:r>
      <w:r>
        <w:t xml:space="preserve"> </w:t>
      </w:r>
      <w:r w:rsidR="00FC2097">
        <w:rPr>
          <w:noProof/>
        </w:rPr>
        <w:drawing>
          <wp:inline distT="0" distB="0" distL="0" distR="0" wp14:anchorId="2033EC47" wp14:editId="3A86EE98">
            <wp:extent cx="342900" cy="1143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2900" cy="114300"/>
                    </a:xfrm>
                    <a:prstGeom prst="rect">
                      <a:avLst/>
                    </a:prstGeom>
                    <a:noFill/>
                  </pic:spPr>
                </pic:pic>
              </a:graphicData>
            </a:graphic>
          </wp:inline>
        </w:drawing>
      </w:r>
      <w:r w:rsidR="00FC2097">
        <w:t>):</w:t>
      </w:r>
    </w:p>
    <w:p w14:paraId="2CB5E93B" w14:textId="59C15898" w:rsidR="00994E03" w:rsidRDefault="00994E03" w:rsidP="00F83BBA"/>
    <w:p w14:paraId="6970A917" w14:textId="1B9E6CD0" w:rsidR="00994E03" w:rsidRDefault="0090718F" w:rsidP="00F83BBA">
      <w:r>
        <w:rPr>
          <w:noProof/>
        </w:rPr>
        <w:lastRenderedPageBreak/>
        <mc:AlternateContent>
          <mc:Choice Requires="wpg">
            <w:drawing>
              <wp:anchor distT="0" distB="0" distL="114300" distR="114300" simplePos="0" relativeHeight="251669504" behindDoc="0" locked="0" layoutInCell="1" allowOverlap="1" wp14:anchorId="27C12A1A" wp14:editId="657C0872">
                <wp:simplePos x="0" y="0"/>
                <wp:positionH relativeFrom="column">
                  <wp:posOffset>424815</wp:posOffset>
                </wp:positionH>
                <wp:positionV relativeFrom="paragraph">
                  <wp:posOffset>4445</wp:posOffset>
                </wp:positionV>
                <wp:extent cx="4029075" cy="666750"/>
                <wp:effectExtent l="0" t="0" r="0" b="0"/>
                <wp:wrapTight wrapText="bothSides">
                  <wp:wrapPolygon edited="0">
                    <wp:start x="8374" y="0"/>
                    <wp:lineTo x="1123" y="2469"/>
                    <wp:lineTo x="0" y="3703"/>
                    <wp:lineTo x="0" y="17280"/>
                    <wp:lineTo x="2247" y="19749"/>
                    <wp:lineTo x="8374" y="20983"/>
                    <wp:lineTo x="21243" y="20983"/>
                    <wp:lineTo x="21447" y="19749"/>
                    <wp:lineTo x="21447" y="3086"/>
                    <wp:lineTo x="21243" y="0"/>
                    <wp:lineTo x="8374" y="0"/>
                  </wp:wrapPolygon>
                </wp:wrapTight>
                <wp:docPr id="89" name="Grupo 89"/>
                <wp:cNvGraphicFramePr/>
                <a:graphic xmlns:a="http://schemas.openxmlformats.org/drawingml/2006/main">
                  <a:graphicData uri="http://schemas.microsoft.com/office/word/2010/wordprocessingGroup">
                    <wpg:wgp>
                      <wpg:cNvGrpSpPr/>
                      <wpg:grpSpPr>
                        <a:xfrm>
                          <a:off x="0" y="0"/>
                          <a:ext cx="4029075" cy="666750"/>
                          <a:chOff x="0" y="0"/>
                          <a:chExt cx="4029075" cy="666750"/>
                        </a:xfrm>
                      </wpg:grpSpPr>
                      <pic:pic xmlns:pic="http://schemas.openxmlformats.org/drawingml/2006/picture">
                        <pic:nvPicPr>
                          <pic:cNvPr id="87" name="Imagen 87"/>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71725" cy="666750"/>
                          </a:xfrm>
                          <a:prstGeom prst="rect">
                            <a:avLst/>
                          </a:prstGeom>
                          <a:noFill/>
                        </pic:spPr>
                      </pic:pic>
                      <pic:pic xmlns:pic="http://schemas.openxmlformats.org/drawingml/2006/picture">
                        <pic:nvPicPr>
                          <pic:cNvPr id="88" name="Imagen 88"/>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2276475" y="0"/>
                            <a:ext cx="1752600" cy="666750"/>
                          </a:xfrm>
                          <a:prstGeom prst="rect">
                            <a:avLst/>
                          </a:prstGeom>
                          <a:noFill/>
                        </pic:spPr>
                      </pic:pic>
                    </wpg:wgp>
                  </a:graphicData>
                </a:graphic>
              </wp:anchor>
            </w:drawing>
          </mc:Choice>
          <mc:Fallback>
            <w:pict>
              <v:group w14:anchorId="3D07FB16" id="Grupo 89" o:spid="_x0000_s1026" style="position:absolute;margin-left:33.45pt;margin-top:.35pt;width:317.25pt;height:52.5pt;z-index:251669504" coordsize="40290,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">
                <v:shape id="Imagen 87" o:spid="_x0000_s1027" type="#_x0000_t75" style="position:absolute;width:23717;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">
                  <v:imagedata r:id="rId72" o:title=""/>
                </v:shape>
                <v:shape id="Imagen 88" o:spid="_x0000_s1028" type="#_x0000_t75" style="position:absolute;left:22764;width:17526;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">
                  <v:imagedata r:id="rId73" o:title=""/>
                </v:shape>
                <w10:wrap type="tight"/>
              </v:group>
            </w:pict>
          </mc:Fallback>
        </mc:AlternateContent>
      </w:r>
    </w:p>
    <w:p w14:paraId="6C4A5140" w14:textId="488DB2C3" w:rsidR="00994E03" w:rsidRDefault="00994E03" w:rsidP="00F83BBA"/>
    <w:p w14:paraId="1EAA5610" w14:textId="4612E584" w:rsidR="00994E03" w:rsidRDefault="00994E03" w:rsidP="00F83BBA"/>
    <w:p w14:paraId="2CE17F6B" w14:textId="428ADD6E" w:rsidR="00994E03" w:rsidRDefault="0090718F" w:rsidP="00F83BBA">
      <w:r w:rsidRPr="0090718F">
        <w:t>Y, por último, resolvemos el producto de matrices</w:t>
      </w:r>
    </w:p>
    <w:p w14:paraId="346CC689" w14:textId="2EB10E92" w:rsidR="00994E03" w:rsidRDefault="0090718F" w:rsidP="00F83BBA">
      <w:r>
        <w:rPr>
          <w:noProof/>
        </w:rPr>
        <mc:AlternateContent>
          <mc:Choice Requires="wpg">
            <w:drawing>
              <wp:anchor distT="0" distB="0" distL="114300" distR="114300" simplePos="0" relativeHeight="251672576" behindDoc="0" locked="0" layoutInCell="1" allowOverlap="1" wp14:anchorId="5988BB86" wp14:editId="625CE556">
                <wp:simplePos x="0" y="0"/>
                <wp:positionH relativeFrom="column">
                  <wp:posOffset>548640</wp:posOffset>
                </wp:positionH>
                <wp:positionV relativeFrom="paragraph">
                  <wp:posOffset>12065</wp:posOffset>
                </wp:positionV>
                <wp:extent cx="4162425" cy="409575"/>
                <wp:effectExtent l="0" t="0" r="9525" b="9525"/>
                <wp:wrapTight wrapText="bothSides">
                  <wp:wrapPolygon edited="0">
                    <wp:start x="198" y="0"/>
                    <wp:lineTo x="0" y="5023"/>
                    <wp:lineTo x="0" y="16074"/>
                    <wp:lineTo x="198" y="21098"/>
                    <wp:lineTo x="21353" y="21098"/>
                    <wp:lineTo x="21551" y="16074"/>
                    <wp:lineTo x="21551" y="5023"/>
                    <wp:lineTo x="21353" y="0"/>
                    <wp:lineTo x="198" y="0"/>
                  </wp:wrapPolygon>
                </wp:wrapTight>
                <wp:docPr id="92" name="Grupo 92"/>
                <wp:cNvGraphicFramePr/>
                <a:graphic xmlns:a="http://schemas.openxmlformats.org/drawingml/2006/main">
                  <a:graphicData uri="http://schemas.microsoft.com/office/word/2010/wordprocessingGroup">
                    <wpg:wgp>
                      <wpg:cNvGrpSpPr/>
                      <wpg:grpSpPr>
                        <a:xfrm>
                          <a:off x="0" y="0"/>
                          <a:ext cx="4162425" cy="409575"/>
                          <a:chOff x="0" y="0"/>
                          <a:chExt cx="4162425" cy="409575"/>
                        </a:xfrm>
                      </wpg:grpSpPr>
                      <pic:pic xmlns:pic="http://schemas.openxmlformats.org/drawingml/2006/picture">
                        <pic:nvPicPr>
                          <pic:cNvPr id="90" name="Imagen 90"/>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67100" cy="409575"/>
                          </a:xfrm>
                          <a:prstGeom prst="rect">
                            <a:avLst/>
                          </a:prstGeom>
                          <a:noFill/>
                        </pic:spPr>
                      </pic:pic>
                      <pic:pic xmlns:pic="http://schemas.openxmlformats.org/drawingml/2006/picture">
                        <pic:nvPicPr>
                          <pic:cNvPr id="91" name="Imagen 91"/>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3352800" y="0"/>
                            <a:ext cx="809625" cy="409575"/>
                          </a:xfrm>
                          <a:prstGeom prst="rect">
                            <a:avLst/>
                          </a:prstGeom>
                          <a:noFill/>
                        </pic:spPr>
                      </pic:pic>
                    </wpg:wgp>
                  </a:graphicData>
                </a:graphic>
              </wp:anchor>
            </w:drawing>
          </mc:Choice>
          <mc:Fallback>
            <w:pict>
              <v:group w14:anchorId="57C7BE11" id="Grupo 92" o:spid="_x0000_s1026" style="position:absolute;margin-left:43.2pt;margin-top:.95pt;width:327.75pt;height:32.25pt;z-index:251672576" coordsize="41624,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">
                <v:shape id="Imagen 90" o:spid="_x0000_s1027" type="#_x0000_t75" style="position:absolute;width:34671;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">
                  <v:imagedata r:id="rId76" o:title=""/>
                </v:shape>
                <v:shape id="Imagen 91" o:spid="_x0000_s1028" type="#_x0000_t75" style="position:absolute;left:33528;width:8096;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">
                  <v:imagedata r:id="rId77" o:title=""/>
                </v:shape>
                <w10:wrap type="tight"/>
              </v:group>
            </w:pict>
          </mc:Fallback>
        </mc:AlternateContent>
      </w:r>
    </w:p>
    <w:p w14:paraId="1A7F7985" w14:textId="698453A6" w:rsidR="00994E03" w:rsidRDefault="00994E03" w:rsidP="00F83BBA"/>
    <w:p w14:paraId="1F852A12" w14:textId="77777777" w:rsidR="007D4C17" w:rsidRDefault="007D4C17" w:rsidP="000E0C32"/>
    <w:p w14:paraId="3EA89C37" w14:textId="05D38AEC" w:rsidR="000E0C32" w:rsidRDefault="000E0C32" w:rsidP="000E0C32">
      <w:r>
        <w:t>Ejercicio 5</w:t>
      </w:r>
    </w:p>
    <w:p w14:paraId="657DCF0F" w14:textId="02DFAC06" w:rsidR="000E0C32" w:rsidRDefault="00F164ED" w:rsidP="000E0C32">
      <w:r>
        <w:rPr>
          <w:noProof/>
        </w:rPr>
        <w:drawing>
          <wp:anchor distT="0" distB="0" distL="114300" distR="114300" simplePos="0" relativeHeight="251673600" behindDoc="1" locked="0" layoutInCell="1" allowOverlap="1" wp14:anchorId="3015625B" wp14:editId="20D711F9">
            <wp:simplePos x="0" y="0"/>
            <wp:positionH relativeFrom="column">
              <wp:posOffset>1396365</wp:posOffset>
            </wp:positionH>
            <wp:positionV relativeFrom="paragraph">
              <wp:posOffset>298450</wp:posOffset>
            </wp:positionV>
            <wp:extent cx="2171700" cy="409575"/>
            <wp:effectExtent l="0" t="0" r="0" b="9525"/>
            <wp:wrapTight wrapText="bothSides">
              <wp:wrapPolygon edited="0">
                <wp:start x="3221" y="0"/>
                <wp:lineTo x="0" y="7033"/>
                <wp:lineTo x="0" y="14065"/>
                <wp:lineTo x="2842" y="16074"/>
                <wp:lineTo x="3221" y="21098"/>
                <wp:lineTo x="21032" y="21098"/>
                <wp:lineTo x="21411" y="16074"/>
                <wp:lineTo x="21411" y="5023"/>
                <wp:lineTo x="21032" y="0"/>
                <wp:lineTo x="3221" y="0"/>
              </wp:wrapPolygon>
            </wp:wrapTight>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71700" cy="409575"/>
                    </a:xfrm>
                    <a:prstGeom prst="rect">
                      <a:avLst/>
                    </a:prstGeom>
                    <a:noFill/>
                  </pic:spPr>
                </pic:pic>
              </a:graphicData>
            </a:graphic>
            <wp14:sizeRelH relativeFrom="page">
              <wp14:pctWidth>0</wp14:pctWidth>
            </wp14:sizeRelH>
            <wp14:sizeRelV relativeFrom="page">
              <wp14:pctHeight>0</wp14:pctHeight>
            </wp14:sizeRelV>
          </wp:anchor>
        </w:drawing>
      </w:r>
      <w:r w:rsidR="000E0C32">
        <w:t>Dadas las siguientes matrices:</w:t>
      </w:r>
    </w:p>
    <w:p w14:paraId="22F17BF9" w14:textId="0654EB9D" w:rsidR="00F164ED" w:rsidRDefault="00F164ED" w:rsidP="000E0C32"/>
    <w:p w14:paraId="03A0CA05" w14:textId="652D18E4" w:rsidR="00994E03" w:rsidRDefault="00994E03" w:rsidP="00F83BBA"/>
    <w:p w14:paraId="3A010FA4" w14:textId="62E922E5" w:rsidR="000E0C32" w:rsidRDefault="00F164ED" w:rsidP="00F83BBA">
      <w:r>
        <w:rPr>
          <w:noProof/>
        </w:rPr>
        <w:drawing>
          <wp:anchor distT="0" distB="0" distL="114300" distR="114300" simplePos="0" relativeHeight="251674624" behindDoc="1" locked="0" layoutInCell="1" allowOverlap="1" wp14:anchorId="4BD163E2" wp14:editId="75D94F5A">
            <wp:simplePos x="0" y="0"/>
            <wp:positionH relativeFrom="column">
              <wp:posOffset>662940</wp:posOffset>
            </wp:positionH>
            <wp:positionV relativeFrom="paragraph">
              <wp:posOffset>86360</wp:posOffset>
            </wp:positionV>
            <wp:extent cx="800100" cy="104775"/>
            <wp:effectExtent l="0" t="0" r="0" b="9525"/>
            <wp:wrapTight wrapText="bothSides">
              <wp:wrapPolygon edited="0">
                <wp:start x="514" y="0"/>
                <wp:lineTo x="0" y="11782"/>
                <wp:lineTo x="0" y="19636"/>
                <wp:lineTo x="21086" y="19636"/>
                <wp:lineTo x="21086" y="0"/>
                <wp:lineTo x="514" y="0"/>
              </wp:wrapPolygon>
            </wp:wrapTight>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00100" cy="104775"/>
                    </a:xfrm>
                    <a:prstGeom prst="rect">
                      <a:avLst/>
                    </a:prstGeom>
                    <a:noFill/>
                  </pic:spPr>
                </pic:pic>
              </a:graphicData>
            </a:graphic>
            <wp14:sizeRelH relativeFrom="page">
              <wp14:pctWidth>0</wp14:pctWidth>
            </wp14:sizeRelH>
            <wp14:sizeRelV relativeFrom="page">
              <wp14:pctHeight>0</wp14:pctHeight>
            </wp14:sizeRelV>
          </wp:anchor>
        </w:drawing>
      </w:r>
      <w:r w:rsidR="000E0C32" w:rsidRPr="000E0C32">
        <w:t>Calcula:</w:t>
      </w:r>
    </w:p>
    <w:p w14:paraId="3B651610" w14:textId="77777777" w:rsidR="00816545" w:rsidRDefault="00816545" w:rsidP="00F83BBA"/>
    <w:p w14:paraId="083BAC86" w14:textId="4630060E" w:rsidR="000E0C32" w:rsidRDefault="00F164ED" w:rsidP="00F83BBA">
      <w:r w:rsidRPr="00F164ED">
        <w:t>Se trata de una operación que combina una resta junto con multiplicaciones de matrices de orden 2:</w:t>
      </w:r>
    </w:p>
    <w:p w14:paraId="2C0BA982" w14:textId="7A3B44D2" w:rsidR="000E0C32" w:rsidRDefault="00A61B0D" w:rsidP="00F83BBA">
      <w:r>
        <w:rPr>
          <w:noProof/>
        </w:rPr>
        <w:drawing>
          <wp:anchor distT="0" distB="0" distL="114300" distR="114300" simplePos="0" relativeHeight="251675648" behindDoc="1" locked="0" layoutInCell="1" allowOverlap="1" wp14:anchorId="0F30F4FE" wp14:editId="2CC61DFE">
            <wp:simplePos x="0" y="0"/>
            <wp:positionH relativeFrom="column">
              <wp:posOffset>777240</wp:posOffset>
            </wp:positionH>
            <wp:positionV relativeFrom="paragraph">
              <wp:posOffset>11430</wp:posOffset>
            </wp:positionV>
            <wp:extent cx="3933825" cy="409575"/>
            <wp:effectExtent l="0" t="0" r="9525" b="9525"/>
            <wp:wrapTight wrapText="bothSides">
              <wp:wrapPolygon edited="0">
                <wp:start x="5648" y="0"/>
                <wp:lineTo x="0" y="6028"/>
                <wp:lineTo x="0" y="14065"/>
                <wp:lineTo x="5335" y="16074"/>
                <wp:lineTo x="5544" y="21098"/>
                <wp:lineTo x="21338" y="21098"/>
                <wp:lineTo x="21548" y="16074"/>
                <wp:lineTo x="21548" y="5023"/>
                <wp:lineTo x="21338" y="0"/>
                <wp:lineTo x="5648" y="0"/>
              </wp:wrapPolygon>
            </wp:wrapTight>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3825" cy="409575"/>
                    </a:xfrm>
                    <a:prstGeom prst="rect">
                      <a:avLst/>
                    </a:prstGeom>
                    <a:noFill/>
                  </pic:spPr>
                </pic:pic>
              </a:graphicData>
            </a:graphic>
            <wp14:sizeRelH relativeFrom="page">
              <wp14:pctWidth>0</wp14:pctWidth>
            </wp14:sizeRelH>
            <wp14:sizeRelV relativeFrom="page">
              <wp14:pctHeight>0</wp14:pctHeight>
            </wp14:sizeRelV>
          </wp:anchor>
        </w:drawing>
      </w:r>
    </w:p>
    <w:p w14:paraId="7A179821" w14:textId="77777777" w:rsidR="00A61B0D" w:rsidRDefault="00A61B0D" w:rsidP="00F83BBA"/>
    <w:p w14:paraId="63D3F8FE" w14:textId="77777777" w:rsidR="00816545" w:rsidRDefault="00816545" w:rsidP="00F83BBA"/>
    <w:p w14:paraId="06DDD7F1" w14:textId="2A5396FC" w:rsidR="000E0C32" w:rsidRDefault="00A61B0D" w:rsidP="00F83BBA">
      <w:r w:rsidRPr="00A61B0D">
        <w:t>Calculamos primero la multiplicación de la izquierda:</w:t>
      </w:r>
    </w:p>
    <w:p w14:paraId="51620713" w14:textId="7B983581" w:rsidR="000E0C32" w:rsidRDefault="00A61B0D" w:rsidP="00F83BBA">
      <w:r>
        <w:rPr>
          <w:noProof/>
        </w:rPr>
        <w:drawing>
          <wp:anchor distT="0" distB="0" distL="114300" distR="114300" simplePos="0" relativeHeight="251676672" behindDoc="1" locked="0" layoutInCell="1" allowOverlap="1" wp14:anchorId="08A8BCF9" wp14:editId="47795B23">
            <wp:simplePos x="0" y="0"/>
            <wp:positionH relativeFrom="column">
              <wp:posOffset>43815</wp:posOffset>
            </wp:positionH>
            <wp:positionV relativeFrom="paragraph">
              <wp:posOffset>174625</wp:posOffset>
            </wp:positionV>
            <wp:extent cx="4343400" cy="409575"/>
            <wp:effectExtent l="0" t="0" r="0" b="9525"/>
            <wp:wrapTight wrapText="bothSides">
              <wp:wrapPolygon edited="0">
                <wp:start x="189" y="0"/>
                <wp:lineTo x="0" y="5023"/>
                <wp:lineTo x="0" y="16074"/>
                <wp:lineTo x="189" y="21098"/>
                <wp:lineTo x="20653" y="21098"/>
                <wp:lineTo x="20842" y="16074"/>
                <wp:lineTo x="21505" y="13060"/>
                <wp:lineTo x="21505" y="9042"/>
                <wp:lineTo x="20653" y="0"/>
                <wp:lineTo x="189" y="0"/>
              </wp:wrapPolygon>
            </wp:wrapTight>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43400" cy="409575"/>
                    </a:xfrm>
                    <a:prstGeom prst="rect">
                      <a:avLst/>
                    </a:prstGeom>
                    <a:noFill/>
                  </pic:spPr>
                </pic:pic>
              </a:graphicData>
            </a:graphic>
            <wp14:sizeRelH relativeFrom="page">
              <wp14:pctWidth>0</wp14:pctWidth>
            </wp14:sizeRelH>
            <wp14:sizeRelV relativeFrom="page">
              <wp14:pctHeight>0</wp14:pctHeight>
            </wp14:sizeRelV>
          </wp:anchor>
        </w:drawing>
      </w:r>
    </w:p>
    <w:p w14:paraId="42EFADBF" w14:textId="512EB4DC" w:rsidR="000E0C32" w:rsidRDefault="000E0C32" w:rsidP="00F83BBA"/>
    <w:p w14:paraId="753348C9" w14:textId="01E6E41A" w:rsidR="00816545" w:rsidRDefault="00816545" w:rsidP="00F83BBA">
      <w:r>
        <w:rPr>
          <w:noProof/>
        </w:rPr>
        <w:drawing>
          <wp:anchor distT="0" distB="0" distL="114300" distR="114300" simplePos="0" relativeHeight="251677696" behindDoc="1" locked="0" layoutInCell="1" allowOverlap="1" wp14:anchorId="1031FEFC" wp14:editId="15AA1A98">
            <wp:simplePos x="0" y="0"/>
            <wp:positionH relativeFrom="column">
              <wp:posOffset>729615</wp:posOffset>
            </wp:positionH>
            <wp:positionV relativeFrom="paragraph">
              <wp:posOffset>196850</wp:posOffset>
            </wp:positionV>
            <wp:extent cx="2438400" cy="409575"/>
            <wp:effectExtent l="0" t="0" r="0" b="9525"/>
            <wp:wrapTight wrapText="bothSides">
              <wp:wrapPolygon edited="0">
                <wp:start x="1519" y="0"/>
                <wp:lineTo x="0" y="9042"/>
                <wp:lineTo x="0" y="13060"/>
                <wp:lineTo x="1181" y="16074"/>
                <wp:lineTo x="1519" y="21098"/>
                <wp:lineTo x="21094" y="21098"/>
                <wp:lineTo x="21431" y="16074"/>
                <wp:lineTo x="21431" y="5023"/>
                <wp:lineTo x="21094" y="0"/>
                <wp:lineTo x="1519" y="0"/>
              </wp:wrapPolygon>
            </wp:wrapTight>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38400" cy="409575"/>
                    </a:xfrm>
                    <a:prstGeom prst="rect">
                      <a:avLst/>
                    </a:prstGeom>
                    <a:noFill/>
                  </pic:spPr>
                </pic:pic>
              </a:graphicData>
            </a:graphic>
            <wp14:sizeRelH relativeFrom="page">
              <wp14:pctWidth>0</wp14:pctWidth>
            </wp14:sizeRelH>
            <wp14:sizeRelV relativeFrom="page">
              <wp14:pctHeight>0</wp14:pctHeight>
            </wp14:sizeRelV>
          </wp:anchor>
        </w:drawing>
      </w:r>
    </w:p>
    <w:p w14:paraId="354949A4" w14:textId="3C1EBA89" w:rsidR="000E0C32" w:rsidRDefault="000E0C32" w:rsidP="00F83BBA"/>
    <w:p w14:paraId="6AF46B57" w14:textId="3DC6CAB0" w:rsidR="000E0C32" w:rsidRDefault="000E0C32" w:rsidP="00F83BBA"/>
    <w:p w14:paraId="0E5A92F0" w14:textId="323A559B" w:rsidR="000E0C32" w:rsidRDefault="00FA604D" w:rsidP="00F83BBA">
      <w:r w:rsidRPr="00FA604D">
        <w:t>Ahora resolvemos la multiplicación de la derecha:</w:t>
      </w:r>
    </w:p>
    <w:p w14:paraId="47FEF806" w14:textId="7D222F60" w:rsidR="000E0C32" w:rsidRDefault="00FA604D" w:rsidP="00F83BBA">
      <w:r>
        <w:rPr>
          <w:noProof/>
        </w:rPr>
        <mc:AlternateContent>
          <mc:Choice Requires="wpg">
            <w:drawing>
              <wp:anchor distT="0" distB="0" distL="114300" distR="114300" simplePos="0" relativeHeight="251680768" behindDoc="0" locked="0" layoutInCell="1" allowOverlap="1" wp14:anchorId="238074F5" wp14:editId="39CAFAA2">
                <wp:simplePos x="0" y="0"/>
                <wp:positionH relativeFrom="column">
                  <wp:posOffset>-3810</wp:posOffset>
                </wp:positionH>
                <wp:positionV relativeFrom="paragraph">
                  <wp:posOffset>125095</wp:posOffset>
                </wp:positionV>
                <wp:extent cx="5210175" cy="409575"/>
                <wp:effectExtent l="0" t="0" r="9525" b="9525"/>
                <wp:wrapTight wrapText="bothSides">
                  <wp:wrapPolygon edited="0">
                    <wp:start x="158" y="0"/>
                    <wp:lineTo x="0" y="5023"/>
                    <wp:lineTo x="0" y="16074"/>
                    <wp:lineTo x="158" y="21098"/>
                    <wp:lineTo x="21403" y="21098"/>
                    <wp:lineTo x="21561" y="16074"/>
                    <wp:lineTo x="21561" y="5023"/>
                    <wp:lineTo x="21403" y="0"/>
                    <wp:lineTo x="158" y="0"/>
                  </wp:wrapPolygon>
                </wp:wrapTight>
                <wp:docPr id="100" name="Grupo 100"/>
                <wp:cNvGraphicFramePr/>
                <a:graphic xmlns:a="http://schemas.openxmlformats.org/drawingml/2006/main">
                  <a:graphicData uri="http://schemas.microsoft.com/office/word/2010/wordprocessingGroup">
                    <wpg:wgp>
                      <wpg:cNvGrpSpPr/>
                      <wpg:grpSpPr>
                        <a:xfrm>
                          <a:off x="0" y="0"/>
                          <a:ext cx="5210175" cy="409575"/>
                          <a:chOff x="0" y="0"/>
                          <a:chExt cx="5210175" cy="409575"/>
                        </a:xfrm>
                      </wpg:grpSpPr>
                      <pic:pic xmlns:pic="http://schemas.openxmlformats.org/drawingml/2006/picture">
                        <pic:nvPicPr>
                          <pic:cNvPr id="98" name="Imagen 98"/>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43300" cy="409575"/>
                          </a:xfrm>
                          <a:prstGeom prst="rect">
                            <a:avLst/>
                          </a:prstGeom>
                          <a:noFill/>
                        </pic:spPr>
                      </pic:pic>
                      <pic:pic xmlns:pic="http://schemas.openxmlformats.org/drawingml/2006/picture">
                        <pic:nvPicPr>
                          <pic:cNvPr id="99" name="Imagen 99"/>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3438525" y="0"/>
                            <a:ext cx="1771650" cy="409575"/>
                          </a:xfrm>
                          <a:prstGeom prst="rect">
                            <a:avLst/>
                          </a:prstGeom>
                          <a:noFill/>
                        </pic:spPr>
                      </pic:pic>
                    </wpg:wgp>
                  </a:graphicData>
                </a:graphic>
              </wp:anchor>
            </w:drawing>
          </mc:Choice>
          <mc:Fallback>
            <w:pict>
              <v:group w14:anchorId="5FC258BC" id="Grupo 100" o:spid="_x0000_s1026" style="position:absolute;margin-left:-.3pt;margin-top:9.85pt;width:410.25pt;height:32.25pt;z-index:251680768" coordsize="52101,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">
                <v:shape id="Imagen 98" o:spid="_x0000_s1027" type="#_x0000_t75" style="position:absolute;width:35433;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">
                  <v:imagedata r:id="rId85" o:title=""/>
                </v:shape>
                <v:shape id="Imagen 99" o:spid="_x0000_s1028" type="#_x0000_t75" style="position:absolute;left:34385;width:17716;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">
                  <v:imagedata r:id="rId86" o:title=""/>
                </v:shape>
                <w10:wrap type="tight"/>
              </v:group>
            </w:pict>
          </mc:Fallback>
        </mc:AlternateContent>
      </w:r>
    </w:p>
    <w:p w14:paraId="4337479F" w14:textId="50ADF671" w:rsidR="000E0C32" w:rsidRDefault="000E0C32" w:rsidP="00F83BBA"/>
    <w:p w14:paraId="78105C73" w14:textId="61FD9AD3" w:rsidR="000E0C32" w:rsidRDefault="00CE0A16" w:rsidP="00F83BBA">
      <w:r w:rsidRPr="00CE0A16">
        <w:lastRenderedPageBreak/>
        <w:t>Y finalmente restamos las matrices:</w:t>
      </w:r>
    </w:p>
    <w:p w14:paraId="6ED3B895" w14:textId="6676327F" w:rsidR="000E0C32" w:rsidRDefault="00CE0A16" w:rsidP="00F83BBA">
      <w:r>
        <w:rPr>
          <w:noProof/>
        </w:rPr>
        <mc:AlternateContent>
          <mc:Choice Requires="wpg">
            <w:drawing>
              <wp:anchor distT="0" distB="0" distL="114300" distR="114300" simplePos="0" relativeHeight="251683840" behindDoc="0" locked="0" layoutInCell="1" allowOverlap="1" wp14:anchorId="5F7C114B" wp14:editId="3AFDE248">
                <wp:simplePos x="0" y="0"/>
                <wp:positionH relativeFrom="column">
                  <wp:posOffset>-3810</wp:posOffset>
                </wp:positionH>
                <wp:positionV relativeFrom="paragraph">
                  <wp:posOffset>87630</wp:posOffset>
                </wp:positionV>
                <wp:extent cx="2381250" cy="409575"/>
                <wp:effectExtent l="0" t="0" r="0" b="9525"/>
                <wp:wrapTight wrapText="bothSides">
                  <wp:wrapPolygon edited="0">
                    <wp:start x="346" y="0"/>
                    <wp:lineTo x="0" y="5023"/>
                    <wp:lineTo x="0" y="16074"/>
                    <wp:lineTo x="346" y="21098"/>
                    <wp:lineTo x="21082" y="21098"/>
                    <wp:lineTo x="21427" y="16074"/>
                    <wp:lineTo x="21427" y="5023"/>
                    <wp:lineTo x="21082" y="0"/>
                    <wp:lineTo x="346" y="0"/>
                  </wp:wrapPolygon>
                </wp:wrapTight>
                <wp:docPr id="103" name="Grupo 103"/>
                <wp:cNvGraphicFramePr/>
                <a:graphic xmlns:a="http://schemas.openxmlformats.org/drawingml/2006/main">
                  <a:graphicData uri="http://schemas.microsoft.com/office/word/2010/wordprocessingGroup">
                    <wpg:wgp>
                      <wpg:cNvGrpSpPr/>
                      <wpg:grpSpPr>
                        <a:xfrm>
                          <a:off x="0" y="0"/>
                          <a:ext cx="2381250" cy="409575"/>
                          <a:chOff x="0" y="0"/>
                          <a:chExt cx="2381250" cy="409575"/>
                        </a:xfrm>
                      </wpg:grpSpPr>
                      <pic:pic xmlns:pic="http://schemas.openxmlformats.org/drawingml/2006/picture">
                        <pic:nvPicPr>
                          <pic:cNvPr id="101" name="Imagen 101"/>
                          <pic:cNvPicPr>
                            <a:picLocks noChangeAspect="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04975" cy="409575"/>
                          </a:xfrm>
                          <a:prstGeom prst="rect">
                            <a:avLst/>
                          </a:prstGeom>
                          <a:noFill/>
                        </pic:spPr>
                      </pic:pic>
                      <pic:pic xmlns:pic="http://schemas.openxmlformats.org/drawingml/2006/picture">
                        <pic:nvPicPr>
                          <pic:cNvPr id="102" name="Imagen 102"/>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1609725" y="0"/>
                            <a:ext cx="771525" cy="409575"/>
                          </a:xfrm>
                          <a:prstGeom prst="rect">
                            <a:avLst/>
                          </a:prstGeom>
                          <a:noFill/>
                        </pic:spPr>
                      </pic:pic>
                    </wpg:wgp>
                  </a:graphicData>
                </a:graphic>
              </wp:anchor>
            </w:drawing>
          </mc:Choice>
          <mc:Fallback>
            <w:pict>
              <v:group w14:anchorId="5C245D16" id="Grupo 103" o:spid="_x0000_s1026" style="position:absolute;margin-left:-.3pt;margin-top:6.9pt;width:187.5pt;height:32.25pt;z-index:251683840" coordsize="23812,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">
                <v:shape id="Imagen 101" o:spid="_x0000_s1027" type="#_x0000_t75" style="position:absolute;width:17049;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">
                  <v:imagedata r:id="rId89" o:title=""/>
                </v:shape>
                <v:shape id="Imagen 102" o:spid="_x0000_s1028" type="#_x0000_t75" style="position:absolute;left:16097;width:771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">
                  <v:imagedata r:id="rId90" o:title=""/>
                </v:shape>
                <w10:wrap type="tight"/>
              </v:group>
            </w:pict>
          </mc:Fallback>
        </mc:AlternateContent>
      </w:r>
    </w:p>
    <w:p w14:paraId="4BB4E1AA" w14:textId="4A4A5793" w:rsidR="000E0C32" w:rsidRDefault="000E0C32" w:rsidP="00F83BBA"/>
    <w:p w14:paraId="028C2EDF" w14:textId="56EEC7C0" w:rsidR="000E0C32" w:rsidRDefault="000E0C32" w:rsidP="00F83BBA"/>
    <w:p w14:paraId="2F5FE098" w14:textId="77777777" w:rsidR="00CE0A16" w:rsidRDefault="00CE0A16" w:rsidP="00CE0A16">
      <w:r>
        <w:t>¿Cuándo no se pueden multiplicar dos matrices?</w:t>
      </w:r>
    </w:p>
    <w:p w14:paraId="0C37F154" w14:textId="77777777" w:rsidR="00CE0A16" w:rsidRDefault="00CE0A16" w:rsidP="00CE0A16">
      <w:r>
        <w:t>No se pueden multiplicar todas las matrices. Para poder multiplicar dos matrices el número de columnas de la primera matriz debe coincidir con el número de filas de la segunda matriz.</w:t>
      </w:r>
    </w:p>
    <w:p w14:paraId="5931C947" w14:textId="77777777" w:rsidR="00CE0A16" w:rsidRDefault="00CE0A16" w:rsidP="00CE0A16"/>
    <w:p w14:paraId="2171E712" w14:textId="51E7FA6C" w:rsidR="000E0C32" w:rsidRDefault="00CE0A16" w:rsidP="00CE0A16">
      <w:r>
        <w:t>Por ejemplo, la siguiente multiplicación no se puede realizar porque la primera matriz tiene 3 columnas y, en cambio, la segunda matriz tiene 2 filas:</w:t>
      </w:r>
    </w:p>
    <w:p w14:paraId="424BFA59" w14:textId="265F20F7" w:rsidR="00816545" w:rsidRDefault="00816545" w:rsidP="00CE0A16">
      <w:r>
        <w:rPr>
          <w:noProof/>
        </w:rPr>
        <w:drawing>
          <wp:anchor distT="0" distB="0" distL="114300" distR="114300" simplePos="0" relativeHeight="251684864" behindDoc="1" locked="0" layoutInCell="1" allowOverlap="1" wp14:anchorId="26FF8CF0" wp14:editId="38DEBE4C">
            <wp:simplePos x="0" y="0"/>
            <wp:positionH relativeFrom="column">
              <wp:posOffset>1844040</wp:posOffset>
            </wp:positionH>
            <wp:positionV relativeFrom="paragraph">
              <wp:posOffset>189865</wp:posOffset>
            </wp:positionV>
            <wp:extent cx="2000250" cy="409575"/>
            <wp:effectExtent l="0" t="0" r="0" b="9525"/>
            <wp:wrapTight wrapText="bothSides">
              <wp:wrapPolygon edited="0">
                <wp:start x="411" y="0"/>
                <wp:lineTo x="0" y="5023"/>
                <wp:lineTo x="0" y="16074"/>
                <wp:lineTo x="411" y="21098"/>
                <wp:lineTo x="15429" y="21098"/>
                <wp:lineTo x="15840" y="16074"/>
                <wp:lineTo x="21394" y="14065"/>
                <wp:lineTo x="21394" y="7033"/>
                <wp:lineTo x="15429" y="0"/>
                <wp:lineTo x="411" y="0"/>
              </wp:wrapPolygon>
            </wp:wrapTight>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000250" cy="409575"/>
                    </a:xfrm>
                    <a:prstGeom prst="rect">
                      <a:avLst/>
                    </a:prstGeom>
                    <a:noFill/>
                  </pic:spPr>
                </pic:pic>
              </a:graphicData>
            </a:graphic>
            <wp14:sizeRelH relativeFrom="page">
              <wp14:pctWidth>0</wp14:pctWidth>
            </wp14:sizeRelH>
            <wp14:sizeRelV relativeFrom="page">
              <wp14:pctHeight>0</wp14:pctHeight>
            </wp14:sizeRelV>
          </wp:anchor>
        </w:drawing>
      </w:r>
    </w:p>
    <w:p w14:paraId="70A53FDE" w14:textId="06DEA4A6" w:rsidR="000E0C32" w:rsidRDefault="000E0C32" w:rsidP="00F83BBA"/>
    <w:p w14:paraId="32287306" w14:textId="54D17662" w:rsidR="00994E03" w:rsidRDefault="00994E03" w:rsidP="00F83BBA"/>
    <w:p w14:paraId="02B77934" w14:textId="0CFCCCF7" w:rsidR="00994E03" w:rsidRDefault="00CE75F8" w:rsidP="00F83BBA">
      <w:r w:rsidRPr="00CE75F8">
        <w:t>Pero si invertimos el orden, sí que se pueden multiplicar. Porque la primera matriz tiene dos columnas y la segunda matriz dos filas:</w:t>
      </w:r>
    </w:p>
    <w:p w14:paraId="1E77D456" w14:textId="686CE4A5" w:rsidR="00CE75F8" w:rsidRDefault="00CE75F8" w:rsidP="00F83BBA">
      <w:r>
        <w:rPr>
          <w:noProof/>
        </w:rPr>
        <w:drawing>
          <wp:anchor distT="0" distB="0" distL="114300" distR="114300" simplePos="0" relativeHeight="251685888" behindDoc="1" locked="0" layoutInCell="1" allowOverlap="1" wp14:anchorId="68F77ADD" wp14:editId="543730CA">
            <wp:simplePos x="0" y="0"/>
            <wp:positionH relativeFrom="column">
              <wp:posOffset>43815</wp:posOffset>
            </wp:positionH>
            <wp:positionV relativeFrom="paragraph">
              <wp:posOffset>168910</wp:posOffset>
            </wp:positionV>
            <wp:extent cx="4933950" cy="1000125"/>
            <wp:effectExtent l="0" t="0" r="0" b="9525"/>
            <wp:wrapTight wrapText="bothSides">
              <wp:wrapPolygon edited="0">
                <wp:start x="167" y="0"/>
                <wp:lineTo x="0" y="2057"/>
                <wp:lineTo x="0" y="9051"/>
                <wp:lineTo x="4754" y="13166"/>
                <wp:lineTo x="7339" y="13166"/>
                <wp:lineTo x="6505" y="16869"/>
                <wp:lineTo x="6505" y="17691"/>
                <wp:lineTo x="7256" y="19749"/>
                <wp:lineTo x="7422" y="21394"/>
                <wp:lineTo x="11592" y="21394"/>
                <wp:lineTo x="11842" y="19749"/>
                <wp:lineTo x="11759" y="14400"/>
                <wp:lineTo x="15095" y="13166"/>
                <wp:lineTo x="21517" y="9051"/>
                <wp:lineTo x="21517" y="2057"/>
                <wp:lineTo x="21350" y="0"/>
                <wp:lineTo x="167" y="0"/>
              </wp:wrapPolygon>
            </wp:wrapTight>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33950" cy="1000125"/>
                    </a:xfrm>
                    <a:prstGeom prst="rect">
                      <a:avLst/>
                    </a:prstGeom>
                    <a:noFill/>
                  </pic:spPr>
                </pic:pic>
              </a:graphicData>
            </a:graphic>
            <wp14:sizeRelH relativeFrom="page">
              <wp14:pctWidth>0</wp14:pctWidth>
            </wp14:sizeRelH>
            <wp14:sizeRelV relativeFrom="page">
              <wp14:pctHeight>0</wp14:pctHeight>
            </wp14:sizeRelV>
          </wp:anchor>
        </w:drawing>
      </w:r>
    </w:p>
    <w:p w14:paraId="50EC6405" w14:textId="01471EA4" w:rsidR="00CE75F8" w:rsidRDefault="00CE75F8" w:rsidP="00F83BBA"/>
    <w:p w14:paraId="2FB65A78" w14:textId="348C800F" w:rsidR="00F83BBA" w:rsidRDefault="00F83BBA" w:rsidP="00F83BBA"/>
    <w:p w14:paraId="0D198B6E" w14:textId="12EB96DA" w:rsidR="00CE75F8" w:rsidRDefault="00CE75F8" w:rsidP="00F83BBA"/>
    <w:p w14:paraId="7306DCD1" w14:textId="77777777" w:rsidR="00CE75F8" w:rsidRPr="00F83BBA" w:rsidRDefault="00CE75F8" w:rsidP="00F83BBA"/>
    <w:p w14:paraId="2AE8D559" w14:textId="5BCB670C" w:rsidR="003D72C7" w:rsidRDefault="003D72C7" w:rsidP="00B91D73">
      <w:pPr>
        <w:pStyle w:val="Ttulo3"/>
      </w:pPr>
      <w:bookmarkStart w:id="17" w:name="_Toc104455509"/>
      <w:r>
        <w:t>Aplicación del algebra a problemas</w:t>
      </w:r>
      <w:bookmarkEnd w:id="17"/>
      <w:r>
        <w:t xml:space="preserve"> </w:t>
      </w:r>
    </w:p>
    <w:p w14:paraId="7A516C0D" w14:textId="7ED8B266" w:rsidR="004C2553" w:rsidRDefault="004C2553" w:rsidP="004C2553">
      <w:r>
        <w:t>Ahora e</w:t>
      </w:r>
      <w:r w:rsidRPr="004C2553">
        <w:t>xplicamos qué son los valores y los vectores propios, también conocidos como autovalores y autovectores respectivamente. Además, encontrarás ejemplos de cómo calcularlos y también ejercicios resueltos paso a paso para que puedas practicar.</w:t>
      </w:r>
    </w:p>
    <w:p w14:paraId="5A40E0AC" w14:textId="77777777" w:rsidR="00816545" w:rsidRPr="004C2553" w:rsidRDefault="00816545" w:rsidP="004C2553"/>
    <w:p w14:paraId="253D2821" w14:textId="14FCE7D3" w:rsidR="004C2553" w:rsidRDefault="004C2553" w:rsidP="004C2553"/>
    <w:p w14:paraId="70332D19" w14:textId="1A8DA7AE" w:rsidR="0028314F" w:rsidRDefault="0028314F" w:rsidP="0028314F">
      <w:r>
        <w:lastRenderedPageBreak/>
        <w:t xml:space="preserve">¿Qué es un </w:t>
      </w:r>
      <w:r w:rsidR="00816545">
        <w:t>valor y un vector propios</w:t>
      </w:r>
      <w:r>
        <w:t>?</w:t>
      </w:r>
    </w:p>
    <w:p w14:paraId="76560F24" w14:textId="77777777" w:rsidR="0028314F" w:rsidRDefault="0028314F" w:rsidP="0028314F">
      <w:r>
        <w:t>Aunque el concepto de valor propio y vector propio cuesta un poco de entender, su definición es la siguiente:</w:t>
      </w:r>
    </w:p>
    <w:p w14:paraId="5E8FCA0B" w14:textId="77777777" w:rsidR="0028314F" w:rsidRDefault="0028314F" w:rsidP="0028314F"/>
    <w:p w14:paraId="4556534F" w14:textId="1F073ECF" w:rsidR="004C2553" w:rsidRDefault="0028314F" w:rsidP="0028314F">
      <w:r>
        <w:t>Los vectores propios o autovectores son los vectores no nulos de una aplicación lineal que, cuando son transformados por ella, dan lugar a un múltiplo escalar de ellos (no cambian de dirección). Este escalar es el valor propio o autovalor.</w:t>
      </w:r>
    </w:p>
    <w:p w14:paraId="74014CD5" w14:textId="0E8EBD83" w:rsidR="0028314F" w:rsidRDefault="0028314F" w:rsidP="0028314F">
      <w:r>
        <w:rPr>
          <w:noProof/>
        </w:rPr>
        <w:drawing>
          <wp:anchor distT="0" distB="0" distL="114300" distR="114300" simplePos="0" relativeHeight="251686912" behindDoc="1" locked="0" layoutInCell="1" allowOverlap="1" wp14:anchorId="6CEAD213" wp14:editId="6457A4A6">
            <wp:simplePos x="0" y="0"/>
            <wp:positionH relativeFrom="column">
              <wp:posOffset>2082165</wp:posOffset>
            </wp:positionH>
            <wp:positionV relativeFrom="paragraph">
              <wp:posOffset>78105</wp:posOffset>
            </wp:positionV>
            <wp:extent cx="514350" cy="95250"/>
            <wp:effectExtent l="0" t="0" r="0" b="0"/>
            <wp:wrapTight wrapText="bothSides">
              <wp:wrapPolygon edited="0">
                <wp:start x="800" y="0"/>
                <wp:lineTo x="0" y="12960"/>
                <wp:lineTo x="0" y="17280"/>
                <wp:lineTo x="20800" y="17280"/>
                <wp:lineTo x="20800" y="0"/>
                <wp:lineTo x="18400" y="0"/>
                <wp:lineTo x="80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14350" cy="95250"/>
                    </a:xfrm>
                    <a:prstGeom prst="rect">
                      <a:avLst/>
                    </a:prstGeom>
                    <a:noFill/>
                  </pic:spPr>
                </pic:pic>
              </a:graphicData>
            </a:graphic>
            <wp14:sizeRelH relativeFrom="page">
              <wp14:pctWidth>0</wp14:pctWidth>
            </wp14:sizeRelH>
            <wp14:sizeRelV relativeFrom="page">
              <wp14:pctHeight>0</wp14:pctHeight>
            </wp14:sizeRelV>
          </wp:anchor>
        </w:drawing>
      </w:r>
    </w:p>
    <w:p w14:paraId="6423A91D" w14:textId="35DA28D6" w:rsidR="0028314F" w:rsidRDefault="0028314F" w:rsidP="0028314F">
      <w:r w:rsidRPr="0028314F">
        <w:t xml:space="preserve">Donde A es la matriz de la aplicación lineal, v es el vector propio y </w:t>
      </w:r>
      <w:r w:rsidR="007636EF">
        <w:rPr>
          <w:rFonts w:cs="Tahoma"/>
        </w:rPr>
        <w:t>λ</w:t>
      </w:r>
      <w:r w:rsidRPr="0028314F">
        <w:t xml:space="preserve"> el valor propio.</w:t>
      </w:r>
    </w:p>
    <w:p w14:paraId="33B5586C" w14:textId="23299D92" w:rsidR="004C2553" w:rsidRDefault="004C2553" w:rsidP="004C2553"/>
    <w:p w14:paraId="4ABF3E20" w14:textId="77777777" w:rsidR="00A91020" w:rsidRDefault="00A91020" w:rsidP="00A91020">
      <w:r>
        <w:t>También se conoce al valor propio con el término de valor característico. E incluso hay matemáticos que utilizan la raíz alemana «eigen» para referirse a los autovalores y a los autovectores: eigenvalores para los valores propios y eigenvectores para los vectores propios.</w:t>
      </w:r>
    </w:p>
    <w:p w14:paraId="25BF27B8" w14:textId="77777777" w:rsidR="00A91020" w:rsidRDefault="00A91020" w:rsidP="00A91020"/>
    <w:p w14:paraId="610CFE30" w14:textId="31638C5F" w:rsidR="004C2553" w:rsidRDefault="00A91020" w:rsidP="00A91020">
      <w:r>
        <w:t>¿Cómo calcular los valores propios (o autovalores) y los vectores propios (o autovectores) de una matriz?</w:t>
      </w:r>
    </w:p>
    <w:p w14:paraId="5EFF9A30" w14:textId="7D5C6855" w:rsidR="004C2553" w:rsidRDefault="004C2553" w:rsidP="004C2553"/>
    <w:p w14:paraId="31161EB0" w14:textId="0F5E7EDA" w:rsidR="00A91020" w:rsidRDefault="00A91020" w:rsidP="00A91020">
      <w:r>
        <w:t>Para hallar los valores y los vectores propios de una matriz se debe seguir todo un procedimiento:</w:t>
      </w:r>
    </w:p>
    <w:p w14:paraId="38A415BD" w14:textId="77777777" w:rsidR="00A91020" w:rsidRDefault="00A91020" w:rsidP="00A91020"/>
    <w:p w14:paraId="5D1B6E27" w14:textId="40A8EBF8" w:rsidR="004C2553" w:rsidRDefault="00471A80" w:rsidP="007F2200">
      <w:pPr>
        <w:pStyle w:val="Prrafodelista"/>
        <w:numPr>
          <w:ilvl w:val="0"/>
          <w:numId w:val="2"/>
        </w:numPr>
      </w:pPr>
      <w:r>
        <w:rPr>
          <w:noProof/>
        </w:rPr>
        <w:drawing>
          <wp:anchor distT="0" distB="0" distL="114300" distR="114300" simplePos="0" relativeHeight="251687936" behindDoc="1" locked="0" layoutInCell="1" allowOverlap="1" wp14:anchorId="0EE3C6A5" wp14:editId="11546A65">
            <wp:simplePos x="0" y="0"/>
            <wp:positionH relativeFrom="column">
              <wp:posOffset>2186940</wp:posOffset>
            </wp:positionH>
            <wp:positionV relativeFrom="paragraph">
              <wp:posOffset>539750</wp:posOffset>
            </wp:positionV>
            <wp:extent cx="723900" cy="133350"/>
            <wp:effectExtent l="0" t="0" r="0" b="0"/>
            <wp:wrapTight wrapText="bothSides">
              <wp:wrapPolygon edited="0">
                <wp:start x="0" y="0"/>
                <wp:lineTo x="0" y="18514"/>
                <wp:lineTo x="5116" y="18514"/>
                <wp:lineTo x="21032" y="18514"/>
                <wp:lineTo x="21032"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23900" cy="133350"/>
                    </a:xfrm>
                    <a:prstGeom prst="rect">
                      <a:avLst/>
                    </a:prstGeom>
                    <a:noFill/>
                  </pic:spPr>
                </pic:pic>
              </a:graphicData>
            </a:graphic>
            <wp14:sizeRelH relativeFrom="page">
              <wp14:pctWidth>0</wp14:pctWidth>
            </wp14:sizeRelH>
            <wp14:sizeRelV relativeFrom="page">
              <wp14:pctHeight>0</wp14:pctHeight>
            </wp14:sizeRelV>
          </wp:anchor>
        </w:drawing>
      </w:r>
      <w:r w:rsidR="00A91020">
        <w:t>Se calcula la ecuación característica de la matriz resolviendo el siguiente determinante</w:t>
      </w:r>
    </w:p>
    <w:p w14:paraId="75485750" w14:textId="1866F3F0" w:rsidR="00A91020" w:rsidRDefault="00A91020" w:rsidP="00A91020"/>
    <w:p w14:paraId="72825784" w14:textId="4BEE3A19" w:rsidR="004C2553" w:rsidRDefault="007F2200" w:rsidP="007F2200">
      <w:pPr>
        <w:pStyle w:val="Prrafodelista"/>
        <w:numPr>
          <w:ilvl w:val="0"/>
          <w:numId w:val="2"/>
        </w:numPr>
      </w:pPr>
      <w:r w:rsidRPr="007F2200">
        <w:t>Se hallan las raíces del polinomio característico obtenido en el paso 1. Estas raíces son los valores propios de la matriz.</w:t>
      </w:r>
    </w:p>
    <w:p w14:paraId="0D37A36F" w14:textId="4C556035" w:rsidR="007F2200" w:rsidRDefault="00E84FCA" w:rsidP="004C2553">
      <w:r>
        <w:rPr>
          <w:noProof/>
        </w:rPr>
        <w:drawing>
          <wp:anchor distT="0" distB="0" distL="114300" distR="114300" simplePos="0" relativeHeight="251688960" behindDoc="1" locked="0" layoutInCell="1" allowOverlap="1" wp14:anchorId="7E3FA971" wp14:editId="6E82625B">
            <wp:simplePos x="0" y="0"/>
            <wp:positionH relativeFrom="column">
              <wp:posOffset>2015490</wp:posOffset>
            </wp:positionH>
            <wp:positionV relativeFrom="paragraph">
              <wp:posOffset>-1905</wp:posOffset>
            </wp:positionV>
            <wp:extent cx="1447800" cy="133350"/>
            <wp:effectExtent l="0" t="0" r="0" b="0"/>
            <wp:wrapTight wrapText="bothSides">
              <wp:wrapPolygon edited="0">
                <wp:start x="0" y="0"/>
                <wp:lineTo x="0" y="18514"/>
                <wp:lineTo x="2558" y="18514"/>
                <wp:lineTo x="10800" y="18514"/>
                <wp:lineTo x="21316" y="18514"/>
                <wp:lineTo x="2131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47800" cy="133350"/>
                    </a:xfrm>
                    <a:prstGeom prst="rect">
                      <a:avLst/>
                    </a:prstGeom>
                    <a:noFill/>
                  </pic:spPr>
                </pic:pic>
              </a:graphicData>
            </a:graphic>
            <wp14:sizeRelH relativeFrom="page">
              <wp14:pctWidth>0</wp14:pctWidth>
            </wp14:sizeRelH>
            <wp14:sizeRelV relativeFrom="page">
              <wp14:pctHeight>0</wp14:pctHeight>
            </wp14:sizeRelV>
          </wp:anchor>
        </w:drawing>
      </w:r>
    </w:p>
    <w:p w14:paraId="5E4C9F1A" w14:textId="7FC7A504" w:rsidR="007F2200" w:rsidRDefault="007F2200" w:rsidP="007F2200">
      <w:pPr>
        <w:pStyle w:val="Prrafodelista"/>
        <w:numPr>
          <w:ilvl w:val="0"/>
          <w:numId w:val="2"/>
        </w:numPr>
      </w:pPr>
      <w:r w:rsidRPr="007F2200">
        <w:lastRenderedPageBreak/>
        <w:t>Se calcula el vector propio de cada valor propio. Para ello, se resuelve el siguiente sistema de ecuaciones para cada autovalor:</w:t>
      </w:r>
    </w:p>
    <w:p w14:paraId="16DD1E29" w14:textId="3ABAB5CE" w:rsidR="004C2553" w:rsidRDefault="00E84FCA" w:rsidP="004C2553">
      <w:r>
        <w:rPr>
          <w:noProof/>
        </w:rPr>
        <w:drawing>
          <wp:anchor distT="0" distB="0" distL="114300" distR="114300" simplePos="0" relativeHeight="251689984" behindDoc="1" locked="0" layoutInCell="1" allowOverlap="1" wp14:anchorId="4DA06FD8" wp14:editId="1B0429B5">
            <wp:simplePos x="0" y="0"/>
            <wp:positionH relativeFrom="column">
              <wp:posOffset>2339340</wp:posOffset>
            </wp:positionH>
            <wp:positionV relativeFrom="paragraph">
              <wp:posOffset>62865</wp:posOffset>
            </wp:positionV>
            <wp:extent cx="857250" cy="133350"/>
            <wp:effectExtent l="0" t="0" r="0" b="0"/>
            <wp:wrapTight wrapText="bothSides">
              <wp:wrapPolygon edited="0">
                <wp:start x="0" y="0"/>
                <wp:lineTo x="0" y="18514"/>
                <wp:lineTo x="13440" y="18514"/>
                <wp:lineTo x="21120" y="18514"/>
                <wp:lineTo x="21120"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57250" cy="133350"/>
                    </a:xfrm>
                    <a:prstGeom prst="rect">
                      <a:avLst/>
                    </a:prstGeom>
                    <a:noFill/>
                  </pic:spPr>
                </pic:pic>
              </a:graphicData>
            </a:graphic>
            <wp14:sizeRelH relativeFrom="page">
              <wp14:pctWidth>0</wp14:pctWidth>
            </wp14:sizeRelH>
            <wp14:sizeRelV relativeFrom="page">
              <wp14:pctHeight>0</wp14:pctHeight>
            </wp14:sizeRelV>
          </wp:anchor>
        </w:drawing>
      </w:r>
    </w:p>
    <w:p w14:paraId="59B813D9" w14:textId="77777777" w:rsidR="00106BDD" w:rsidRDefault="00106BDD" w:rsidP="005A4860"/>
    <w:p w14:paraId="617A4CAE" w14:textId="4D6C95B5" w:rsidR="005A4860" w:rsidRDefault="005A4860" w:rsidP="005A4860">
      <w:r>
        <w:t xml:space="preserve">Este es el método para encontrar los autovalores y los autovectores de una matriz, pero aquí también te damos algunos trucos: </w:t>
      </w:r>
    </w:p>
    <w:p w14:paraId="2BDCAC1E" w14:textId="77777777" w:rsidR="005A4860" w:rsidRDefault="005A4860" w:rsidP="005A4860"/>
    <w:p w14:paraId="4BC3CCDF" w14:textId="77777777" w:rsidR="005A4860" w:rsidRDefault="005A4860" w:rsidP="005A4860">
      <w:r>
        <w:t>Trucos: podemos aprovechar las propiedades de los valores y vectores propios para calcularlos más fácilmente:</w:t>
      </w:r>
    </w:p>
    <w:p w14:paraId="319755EA" w14:textId="77777777" w:rsidR="005A4860" w:rsidRDefault="005A4860" w:rsidP="005A4860"/>
    <w:p w14:paraId="6566DB94" w14:textId="15C7AFC0" w:rsidR="004C2553" w:rsidRDefault="005A4860" w:rsidP="005A4860">
      <w:r>
        <w:rPr>
          <w:rFonts w:ascii="Segoe UI Symbol" w:hAnsi="Segoe UI Symbol" w:cs="Segoe UI Symbol"/>
        </w:rPr>
        <w:t>✓</w:t>
      </w:r>
      <w:r>
        <w:t xml:space="preserve"> La traza de la matriz (suma de su diagonal principal) es igual a la suma de todos los valores propios.</w:t>
      </w:r>
    </w:p>
    <w:p w14:paraId="57F8586C" w14:textId="6D051A7B" w:rsidR="004C2553" w:rsidRDefault="005A4860" w:rsidP="004C2553">
      <w:r>
        <w:rPr>
          <w:noProof/>
        </w:rPr>
        <w:drawing>
          <wp:anchor distT="0" distB="0" distL="114300" distR="114300" simplePos="0" relativeHeight="251691008" behindDoc="1" locked="0" layoutInCell="1" allowOverlap="1" wp14:anchorId="2A4DC684" wp14:editId="09C0C6EB">
            <wp:simplePos x="0" y="0"/>
            <wp:positionH relativeFrom="column">
              <wp:posOffset>1977390</wp:posOffset>
            </wp:positionH>
            <wp:positionV relativeFrom="paragraph">
              <wp:posOffset>35560</wp:posOffset>
            </wp:positionV>
            <wp:extent cx="847725" cy="381000"/>
            <wp:effectExtent l="0" t="0" r="9525" b="0"/>
            <wp:wrapTight wrapText="bothSides">
              <wp:wrapPolygon edited="0">
                <wp:start x="13591" y="0"/>
                <wp:lineTo x="0" y="5400"/>
                <wp:lineTo x="0" y="14040"/>
                <wp:lineTo x="12135" y="20520"/>
                <wp:lineTo x="18445" y="20520"/>
                <wp:lineTo x="18930" y="20520"/>
                <wp:lineTo x="21357" y="14040"/>
                <wp:lineTo x="21357" y="8640"/>
                <wp:lineTo x="16989" y="0"/>
                <wp:lineTo x="13591" y="0"/>
              </wp:wrapPolygon>
            </wp:wrapTight>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47725" cy="381000"/>
                    </a:xfrm>
                    <a:prstGeom prst="rect">
                      <a:avLst/>
                    </a:prstGeom>
                    <a:noFill/>
                  </pic:spPr>
                </pic:pic>
              </a:graphicData>
            </a:graphic>
            <wp14:sizeRelH relativeFrom="page">
              <wp14:pctWidth>0</wp14:pctWidth>
            </wp14:sizeRelH>
            <wp14:sizeRelV relativeFrom="page">
              <wp14:pctHeight>0</wp14:pctHeight>
            </wp14:sizeRelV>
          </wp:anchor>
        </w:drawing>
      </w:r>
    </w:p>
    <w:p w14:paraId="70413411" w14:textId="36EE3F74" w:rsidR="004C2553" w:rsidRDefault="004C2553" w:rsidP="004C2553"/>
    <w:p w14:paraId="1172683C" w14:textId="0A0C9009" w:rsidR="004C2553" w:rsidRDefault="005A4860" w:rsidP="004C2553">
      <w:r w:rsidRPr="005A4860">
        <w:rPr>
          <w:rFonts w:ascii="Segoe UI Symbol" w:hAnsi="Segoe UI Symbol" w:cs="Segoe UI Symbol"/>
        </w:rPr>
        <w:t>✓</w:t>
      </w:r>
      <w:r w:rsidRPr="005A4860">
        <w:t xml:space="preserve"> El producto de todos los valores propios es igual al determinante de la matriz.</w:t>
      </w:r>
    </w:p>
    <w:p w14:paraId="035A3962" w14:textId="41C8B1A2" w:rsidR="004C2553" w:rsidRDefault="005A4860" w:rsidP="004C2553">
      <w:r>
        <w:rPr>
          <w:noProof/>
        </w:rPr>
        <w:drawing>
          <wp:anchor distT="0" distB="0" distL="114300" distR="114300" simplePos="0" relativeHeight="251692032" behindDoc="1" locked="0" layoutInCell="1" allowOverlap="1" wp14:anchorId="6F6B2EA6" wp14:editId="439BE7C2">
            <wp:simplePos x="0" y="0"/>
            <wp:positionH relativeFrom="column">
              <wp:posOffset>2044065</wp:posOffset>
            </wp:positionH>
            <wp:positionV relativeFrom="paragraph">
              <wp:posOffset>8890</wp:posOffset>
            </wp:positionV>
            <wp:extent cx="895350" cy="381000"/>
            <wp:effectExtent l="0" t="0" r="0" b="0"/>
            <wp:wrapTight wrapText="bothSides">
              <wp:wrapPolygon edited="0">
                <wp:start x="14247" y="0"/>
                <wp:lineTo x="0" y="5400"/>
                <wp:lineTo x="0" y="12960"/>
                <wp:lineTo x="13328" y="17280"/>
                <wp:lineTo x="12868" y="20520"/>
                <wp:lineTo x="18843" y="20520"/>
                <wp:lineTo x="19302" y="20520"/>
                <wp:lineTo x="21140" y="14040"/>
                <wp:lineTo x="21140" y="8640"/>
                <wp:lineTo x="17464" y="0"/>
                <wp:lineTo x="14247" y="0"/>
              </wp:wrapPolygon>
            </wp:wrapTight>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95350" cy="381000"/>
                    </a:xfrm>
                    <a:prstGeom prst="rect">
                      <a:avLst/>
                    </a:prstGeom>
                    <a:noFill/>
                  </pic:spPr>
                </pic:pic>
              </a:graphicData>
            </a:graphic>
            <wp14:sizeRelH relativeFrom="page">
              <wp14:pctWidth>0</wp14:pctWidth>
            </wp14:sizeRelH>
            <wp14:sizeRelV relativeFrom="page">
              <wp14:pctHeight>0</wp14:pctHeight>
            </wp14:sizeRelV>
          </wp:anchor>
        </w:drawing>
      </w:r>
    </w:p>
    <w:p w14:paraId="5B51415A" w14:textId="5953E031" w:rsidR="004C2553" w:rsidRDefault="004C2553" w:rsidP="004C2553"/>
    <w:p w14:paraId="01CC8B0D" w14:textId="154715A4" w:rsidR="004C2553" w:rsidRDefault="009D20D4" w:rsidP="004C2553">
      <w:r w:rsidRPr="009D20D4">
        <w:rPr>
          <w:rFonts w:ascii="Segoe UI Symbol" w:hAnsi="Segoe UI Symbol" w:cs="Segoe UI Symbol"/>
        </w:rPr>
        <w:t>✓</w:t>
      </w:r>
      <w:r w:rsidRPr="009D20D4">
        <w:t xml:space="preserve"> Si existe alguna combinación lineal entre filas o columnas, como mínimo un valor propio de la matriz es igual a 0.</w:t>
      </w:r>
    </w:p>
    <w:p w14:paraId="0998A16B" w14:textId="5C2890E8" w:rsidR="004C2553" w:rsidRDefault="004C2553" w:rsidP="004C2553"/>
    <w:p w14:paraId="6885B81B" w14:textId="77777777" w:rsidR="009D20D4" w:rsidRDefault="009D20D4" w:rsidP="009D20D4">
      <w:r>
        <w:t>Vamos a ver un ejemplo de cómo se calculan los autovectores y los autovalores de una matriz para entender mejor el método:</w:t>
      </w:r>
    </w:p>
    <w:p w14:paraId="6CF4D4A6" w14:textId="77777777" w:rsidR="009D20D4" w:rsidRDefault="009D20D4" w:rsidP="009D20D4"/>
    <w:p w14:paraId="078ED347" w14:textId="77777777" w:rsidR="009D20D4" w:rsidRDefault="009D20D4" w:rsidP="009D20D4">
      <w:r>
        <w:t>Ejemplo de cálculo de los valores y vectores propios de una matriz:</w:t>
      </w:r>
    </w:p>
    <w:p w14:paraId="1B4BFAA3" w14:textId="0D4BFEB9" w:rsidR="004C2553" w:rsidRDefault="009D20D4" w:rsidP="009D20D4">
      <w:r>
        <w:t>Halla los autovalores y los autovectores de la siguiente matriz:</w:t>
      </w:r>
    </w:p>
    <w:p w14:paraId="046CADA2" w14:textId="6A60FFDD" w:rsidR="004C2553" w:rsidRDefault="009D20D4" w:rsidP="004C2553">
      <w:r>
        <w:rPr>
          <w:noProof/>
        </w:rPr>
        <w:drawing>
          <wp:anchor distT="0" distB="0" distL="114300" distR="114300" simplePos="0" relativeHeight="251693056" behindDoc="1" locked="0" layoutInCell="1" allowOverlap="1" wp14:anchorId="05BC9853" wp14:editId="4F16D4C4">
            <wp:simplePos x="0" y="0"/>
            <wp:positionH relativeFrom="column">
              <wp:posOffset>1977390</wp:posOffset>
            </wp:positionH>
            <wp:positionV relativeFrom="paragraph">
              <wp:posOffset>94615</wp:posOffset>
            </wp:positionV>
            <wp:extent cx="771525" cy="409575"/>
            <wp:effectExtent l="0" t="0" r="9525" b="9525"/>
            <wp:wrapTight wrapText="bothSides">
              <wp:wrapPolygon edited="0">
                <wp:start x="9067" y="0"/>
                <wp:lineTo x="0" y="7033"/>
                <wp:lineTo x="0" y="14065"/>
                <wp:lineTo x="8000" y="16074"/>
                <wp:lineTo x="9067" y="21098"/>
                <wp:lineTo x="20267" y="21098"/>
                <wp:lineTo x="21333" y="16074"/>
                <wp:lineTo x="21333" y="5023"/>
                <wp:lineTo x="20267" y="0"/>
                <wp:lineTo x="9067" y="0"/>
              </wp:wrapPolygon>
            </wp:wrapTight>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71525" cy="409575"/>
                    </a:xfrm>
                    <a:prstGeom prst="rect">
                      <a:avLst/>
                    </a:prstGeom>
                    <a:noFill/>
                  </pic:spPr>
                </pic:pic>
              </a:graphicData>
            </a:graphic>
            <wp14:sizeRelH relativeFrom="page">
              <wp14:pctWidth>0</wp14:pctWidth>
            </wp14:sizeRelH>
            <wp14:sizeRelV relativeFrom="page">
              <wp14:pctHeight>0</wp14:pctHeight>
            </wp14:sizeRelV>
          </wp:anchor>
        </w:drawing>
      </w:r>
    </w:p>
    <w:p w14:paraId="18169629" w14:textId="72C77F06" w:rsidR="004C2553" w:rsidRDefault="004C2553" w:rsidP="004C2553"/>
    <w:p w14:paraId="6EB32B9A" w14:textId="23671150" w:rsidR="004C2553" w:rsidRDefault="007E2E1C" w:rsidP="004C2553">
      <w:r w:rsidRPr="007E2E1C">
        <w:lastRenderedPageBreak/>
        <w:t>En primer lugar, tenemos que hallar la ecuación característica de la matriz. Y, para ello, se debe resolver el siguiente determinante:</w:t>
      </w:r>
    </w:p>
    <w:p w14:paraId="35A13A8B" w14:textId="390239ED" w:rsidR="007E2E1C" w:rsidRDefault="007E2E1C" w:rsidP="004C2553">
      <w:r>
        <w:rPr>
          <w:noProof/>
        </w:rPr>
        <w:drawing>
          <wp:anchor distT="0" distB="0" distL="114300" distR="114300" simplePos="0" relativeHeight="251694080" behindDoc="1" locked="0" layoutInCell="1" allowOverlap="1" wp14:anchorId="34BD6EBD" wp14:editId="39ED547F">
            <wp:simplePos x="0" y="0"/>
            <wp:positionH relativeFrom="column">
              <wp:posOffset>1415415</wp:posOffset>
            </wp:positionH>
            <wp:positionV relativeFrom="paragraph">
              <wp:posOffset>102235</wp:posOffset>
            </wp:positionV>
            <wp:extent cx="2647950" cy="419100"/>
            <wp:effectExtent l="0" t="0" r="0" b="0"/>
            <wp:wrapTight wrapText="bothSides">
              <wp:wrapPolygon edited="0">
                <wp:start x="7148" y="0"/>
                <wp:lineTo x="0" y="5891"/>
                <wp:lineTo x="0" y="14727"/>
                <wp:lineTo x="7148" y="15709"/>
                <wp:lineTo x="7148" y="20618"/>
                <wp:lineTo x="14607" y="20618"/>
                <wp:lineTo x="14607" y="15709"/>
                <wp:lineTo x="21445" y="13745"/>
                <wp:lineTo x="21445" y="5891"/>
                <wp:lineTo x="14607" y="0"/>
                <wp:lineTo x="7148" y="0"/>
              </wp:wrapPolygon>
            </wp:wrapTight>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647950" cy="419100"/>
                    </a:xfrm>
                    <a:prstGeom prst="rect">
                      <a:avLst/>
                    </a:prstGeom>
                    <a:noFill/>
                  </pic:spPr>
                </pic:pic>
              </a:graphicData>
            </a:graphic>
            <wp14:sizeRelH relativeFrom="page">
              <wp14:pctWidth>0</wp14:pctWidth>
            </wp14:sizeRelH>
            <wp14:sizeRelV relativeFrom="page">
              <wp14:pctHeight>0</wp14:pctHeight>
            </wp14:sizeRelV>
          </wp:anchor>
        </w:drawing>
      </w:r>
    </w:p>
    <w:p w14:paraId="20EBBCDE" w14:textId="257505AD" w:rsidR="004C2553" w:rsidRDefault="004C2553" w:rsidP="004C2553"/>
    <w:p w14:paraId="156789C1" w14:textId="45127AC1" w:rsidR="007E2E1C" w:rsidRDefault="007E2E1C" w:rsidP="004C2553"/>
    <w:p w14:paraId="70FC0657" w14:textId="15F0B5AF" w:rsidR="007E2E1C" w:rsidRDefault="007E2E1C" w:rsidP="004C2553">
      <w:r w:rsidRPr="007E2E1C">
        <w:t>Ahora calculamos las raíces del polinomio característico, por lo tanto, igualamos el resultado obtenido a 0 y resolvemos la ecuación:</w:t>
      </w:r>
    </w:p>
    <w:p w14:paraId="2D0292C1" w14:textId="4E76BBB0" w:rsidR="00635FBE" w:rsidRDefault="00635FBE" w:rsidP="004C2553">
      <w:r>
        <w:rPr>
          <w:noProof/>
        </w:rPr>
        <w:drawing>
          <wp:anchor distT="0" distB="0" distL="114300" distR="114300" simplePos="0" relativeHeight="251695104" behindDoc="1" locked="0" layoutInCell="1" allowOverlap="1" wp14:anchorId="614DBF9B" wp14:editId="60CF5830">
            <wp:simplePos x="0" y="0"/>
            <wp:positionH relativeFrom="column">
              <wp:posOffset>2358390</wp:posOffset>
            </wp:positionH>
            <wp:positionV relativeFrom="paragraph">
              <wp:posOffset>59055</wp:posOffset>
            </wp:positionV>
            <wp:extent cx="952500" cy="133350"/>
            <wp:effectExtent l="0" t="0" r="0" b="0"/>
            <wp:wrapTight wrapText="bothSides">
              <wp:wrapPolygon edited="0">
                <wp:start x="864" y="0"/>
                <wp:lineTo x="0" y="3086"/>
                <wp:lineTo x="0" y="18514"/>
                <wp:lineTo x="21168" y="18514"/>
                <wp:lineTo x="21168" y="0"/>
                <wp:lineTo x="3888" y="0"/>
                <wp:lineTo x="864" y="0"/>
              </wp:wrapPolygon>
            </wp:wrapTight>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52500" cy="133350"/>
                    </a:xfrm>
                    <a:prstGeom prst="rect">
                      <a:avLst/>
                    </a:prstGeom>
                    <a:noFill/>
                  </pic:spPr>
                </pic:pic>
              </a:graphicData>
            </a:graphic>
            <wp14:sizeRelH relativeFrom="page">
              <wp14:pctWidth>0</wp14:pctWidth>
            </wp14:sizeRelH>
            <wp14:sizeRelV relativeFrom="page">
              <wp14:pctHeight>0</wp14:pctHeight>
            </wp14:sizeRelV>
          </wp:anchor>
        </w:drawing>
      </w:r>
    </w:p>
    <w:p w14:paraId="7CE7BF13" w14:textId="1AF1D59B" w:rsidR="007E2E1C" w:rsidRDefault="00635FBE" w:rsidP="004C2553">
      <w:r>
        <w:rPr>
          <w:noProof/>
        </w:rPr>
        <w:drawing>
          <wp:anchor distT="0" distB="0" distL="114300" distR="114300" simplePos="0" relativeHeight="251696128" behindDoc="1" locked="0" layoutInCell="1" allowOverlap="1" wp14:anchorId="704E940D" wp14:editId="0D77114B">
            <wp:simplePos x="0" y="0"/>
            <wp:positionH relativeFrom="column">
              <wp:posOffset>1110615</wp:posOffset>
            </wp:positionH>
            <wp:positionV relativeFrom="paragraph">
              <wp:posOffset>43180</wp:posOffset>
            </wp:positionV>
            <wp:extent cx="3286125" cy="495300"/>
            <wp:effectExtent l="0" t="0" r="9525" b="0"/>
            <wp:wrapTight wrapText="bothSides">
              <wp:wrapPolygon edited="0">
                <wp:start x="18783" y="0"/>
                <wp:lineTo x="0" y="1662"/>
                <wp:lineTo x="0" y="13292"/>
                <wp:lineTo x="6261" y="13292"/>
                <wp:lineTo x="6261" y="17446"/>
                <wp:lineTo x="12397" y="20769"/>
                <wp:lineTo x="18783" y="20769"/>
                <wp:lineTo x="19534" y="20769"/>
                <wp:lineTo x="21537" y="19938"/>
                <wp:lineTo x="21537" y="14123"/>
                <wp:lineTo x="19283" y="13292"/>
                <wp:lineTo x="21537" y="6646"/>
                <wp:lineTo x="21537" y="0"/>
                <wp:lineTo x="19534" y="0"/>
                <wp:lineTo x="18783" y="0"/>
              </wp:wrapPolygon>
            </wp:wrapTight>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86125" cy="495300"/>
                    </a:xfrm>
                    <a:prstGeom prst="rect">
                      <a:avLst/>
                    </a:prstGeom>
                    <a:noFill/>
                  </pic:spPr>
                </pic:pic>
              </a:graphicData>
            </a:graphic>
            <wp14:sizeRelH relativeFrom="page">
              <wp14:pctWidth>0</wp14:pctWidth>
            </wp14:sizeRelH>
            <wp14:sizeRelV relativeFrom="page">
              <wp14:pctHeight>0</wp14:pctHeight>
            </wp14:sizeRelV>
          </wp:anchor>
        </w:drawing>
      </w:r>
    </w:p>
    <w:p w14:paraId="2E6D82B2" w14:textId="46BC78CC" w:rsidR="007E2E1C" w:rsidRDefault="007E2E1C" w:rsidP="004C2553"/>
    <w:p w14:paraId="4772F437" w14:textId="77777777" w:rsidR="00106BDD" w:rsidRDefault="00106BDD" w:rsidP="004C2553"/>
    <w:p w14:paraId="708B30FD" w14:textId="77777777" w:rsidR="00635FBE" w:rsidRDefault="00635FBE" w:rsidP="00635FBE">
      <w:r>
        <w:t>Las soluciones de la ecuación son los valores propios de la matriz.</w:t>
      </w:r>
    </w:p>
    <w:p w14:paraId="26E355C5" w14:textId="77777777" w:rsidR="00635FBE" w:rsidRDefault="00635FBE" w:rsidP="00635FBE"/>
    <w:p w14:paraId="3CCADD83" w14:textId="63E80DD7" w:rsidR="007E2E1C" w:rsidRDefault="00106BDD" w:rsidP="00635FBE">
      <w:r>
        <w:rPr>
          <w:noProof/>
        </w:rPr>
        <w:drawing>
          <wp:anchor distT="0" distB="0" distL="114300" distR="114300" simplePos="0" relativeHeight="251697152" behindDoc="1" locked="0" layoutInCell="1" allowOverlap="1" wp14:anchorId="606D1766" wp14:editId="2BDF1448">
            <wp:simplePos x="0" y="0"/>
            <wp:positionH relativeFrom="column">
              <wp:posOffset>3539490</wp:posOffset>
            </wp:positionH>
            <wp:positionV relativeFrom="paragraph">
              <wp:posOffset>333375</wp:posOffset>
            </wp:positionV>
            <wp:extent cx="857250" cy="133350"/>
            <wp:effectExtent l="0" t="0" r="0" b="0"/>
            <wp:wrapTight wrapText="bothSides">
              <wp:wrapPolygon edited="0">
                <wp:start x="0" y="0"/>
                <wp:lineTo x="0" y="18514"/>
                <wp:lineTo x="13440" y="18514"/>
                <wp:lineTo x="21120" y="18514"/>
                <wp:lineTo x="21120" y="0"/>
                <wp:lineTo x="0" y="0"/>
              </wp:wrapPolygon>
            </wp:wrapTight>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57250" cy="133350"/>
                    </a:xfrm>
                    <a:prstGeom prst="rect">
                      <a:avLst/>
                    </a:prstGeom>
                    <a:noFill/>
                  </pic:spPr>
                </pic:pic>
              </a:graphicData>
            </a:graphic>
            <wp14:sizeRelH relativeFrom="page">
              <wp14:pctWidth>0</wp14:pctWidth>
            </wp14:sizeRelH>
            <wp14:sizeRelV relativeFrom="page">
              <wp14:pctHeight>0</wp14:pctHeight>
            </wp14:sizeRelV>
          </wp:anchor>
        </w:drawing>
      </w:r>
      <w:r w:rsidR="00635FBE">
        <w:t>Una vez tenemos los autovalores, calculamos los autovectores. Para ello, debemos resolver el siguiente sistema para cada autovalor:</w:t>
      </w:r>
    </w:p>
    <w:p w14:paraId="58FC9797" w14:textId="6B7ADFC9" w:rsidR="007E2E1C" w:rsidRDefault="007E2E1C" w:rsidP="004C2553"/>
    <w:p w14:paraId="7F408A39" w14:textId="3DF10AA2" w:rsidR="007E2E1C" w:rsidRDefault="00DC78A0" w:rsidP="004C2553">
      <w:r w:rsidRPr="00DC78A0">
        <w:t>Primero calcularemos el vector propio asociado al valor propio 1:</w:t>
      </w:r>
    </w:p>
    <w:p w14:paraId="774F7289" w14:textId="6331C7DC" w:rsidR="007E2E1C" w:rsidRDefault="009457AA" w:rsidP="004C2553">
      <w:r>
        <w:rPr>
          <w:noProof/>
        </w:rPr>
        <mc:AlternateContent>
          <mc:Choice Requires="wpg">
            <w:drawing>
              <wp:anchor distT="0" distB="0" distL="114300" distR="114300" simplePos="0" relativeHeight="251702272" behindDoc="0" locked="0" layoutInCell="1" allowOverlap="1" wp14:anchorId="4DF5A4BF" wp14:editId="2819E42D">
                <wp:simplePos x="0" y="0"/>
                <wp:positionH relativeFrom="column">
                  <wp:posOffset>443865</wp:posOffset>
                </wp:positionH>
                <wp:positionV relativeFrom="paragraph">
                  <wp:posOffset>20320</wp:posOffset>
                </wp:positionV>
                <wp:extent cx="4143375" cy="1066800"/>
                <wp:effectExtent l="0" t="0" r="9525" b="0"/>
                <wp:wrapTight wrapText="bothSides">
                  <wp:wrapPolygon edited="0">
                    <wp:start x="15194" y="0"/>
                    <wp:lineTo x="397" y="771"/>
                    <wp:lineTo x="397" y="3857"/>
                    <wp:lineTo x="14897" y="6171"/>
                    <wp:lineTo x="2880" y="11186"/>
                    <wp:lineTo x="0" y="13886"/>
                    <wp:lineTo x="0" y="17357"/>
                    <wp:lineTo x="2880" y="18514"/>
                    <wp:lineTo x="2880" y="20057"/>
                    <wp:lineTo x="19862" y="21214"/>
                    <wp:lineTo x="20458" y="21214"/>
                    <wp:lineTo x="20657" y="12343"/>
                    <wp:lineTo x="21550" y="6557"/>
                    <wp:lineTo x="21550" y="1929"/>
                    <wp:lineTo x="21352" y="0"/>
                    <wp:lineTo x="15194" y="0"/>
                  </wp:wrapPolygon>
                </wp:wrapTight>
                <wp:docPr id="115" name="Grupo 115"/>
                <wp:cNvGraphicFramePr/>
                <a:graphic xmlns:a="http://schemas.openxmlformats.org/drawingml/2006/main">
                  <a:graphicData uri="http://schemas.microsoft.com/office/word/2010/wordprocessingGroup">
                    <wpg:wgp>
                      <wpg:cNvGrpSpPr/>
                      <wpg:grpSpPr>
                        <a:xfrm>
                          <a:off x="0" y="0"/>
                          <a:ext cx="4143375" cy="1066800"/>
                          <a:chOff x="0" y="0"/>
                          <a:chExt cx="4143375" cy="1066800"/>
                        </a:xfrm>
                      </wpg:grpSpPr>
                      <pic:pic xmlns:pic="http://schemas.openxmlformats.org/drawingml/2006/picture">
                        <pic:nvPicPr>
                          <pic:cNvPr id="111" name="Imagen 111"/>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95250" y="47625"/>
                            <a:ext cx="857250" cy="133350"/>
                          </a:xfrm>
                          <a:prstGeom prst="rect">
                            <a:avLst/>
                          </a:prstGeom>
                          <a:noFill/>
                        </pic:spPr>
                      </pic:pic>
                      <pic:pic xmlns:pic="http://schemas.openxmlformats.org/drawingml/2006/picture">
                        <pic:nvPicPr>
                          <pic:cNvPr id="112" name="Imagen 112"/>
                          <pic:cNvPicPr>
                            <a:picLocks noChangeAspect="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571500"/>
                            <a:ext cx="1314450" cy="409575"/>
                          </a:xfrm>
                          <a:prstGeom prst="rect">
                            <a:avLst/>
                          </a:prstGeom>
                          <a:noFill/>
                        </pic:spPr>
                      </pic:pic>
                      <pic:pic xmlns:pic="http://schemas.openxmlformats.org/drawingml/2006/picture">
                        <pic:nvPicPr>
                          <pic:cNvPr id="113" name="Imagen 113"/>
                          <pic:cNvPicPr>
                            <a:picLocks noChangeAspect="1"/>
                          </pic:cNvPicPr>
                        </pic:nvPicPr>
                        <pic:blipFill>
                          <a:blip r:embed="rId104">
                            <a:extLst>
                              <a:ext uri="{28A0092B-C50C-407E-A947-70E740481C1C}">
                                <a14:useLocalDpi xmlns:a14="http://schemas.microsoft.com/office/drawing/2010/main" val="0"/>
                              </a:ext>
                            </a:extLst>
                          </a:blip>
                          <a:srcRect/>
                          <a:stretch>
                            <a:fillRect/>
                          </a:stretch>
                        </pic:blipFill>
                        <pic:spPr bwMode="auto">
                          <a:xfrm>
                            <a:off x="2867025" y="0"/>
                            <a:ext cx="1276350" cy="409575"/>
                          </a:xfrm>
                          <a:prstGeom prst="rect">
                            <a:avLst/>
                          </a:prstGeom>
                          <a:noFill/>
                        </pic:spPr>
                      </pic:pic>
                      <pic:pic xmlns:pic="http://schemas.openxmlformats.org/drawingml/2006/picture">
                        <pic:nvPicPr>
                          <pic:cNvPr id="114" name="Imagen 114"/>
                          <pic:cNvPicPr>
                            <a:picLocks noChangeAspect="1"/>
                          </pic:cNvPicPr>
                        </pic:nvPicPr>
                        <pic:blipFill>
                          <a:blip r:embed="rId105">
                            <a:extLst>
                              <a:ext uri="{28A0092B-C50C-407E-A947-70E740481C1C}">
                                <a14:useLocalDpi xmlns:a14="http://schemas.microsoft.com/office/drawing/2010/main" val="0"/>
                              </a:ext>
                            </a:extLst>
                          </a:blip>
                          <a:srcRect/>
                          <a:stretch>
                            <a:fillRect/>
                          </a:stretch>
                        </pic:blipFill>
                        <pic:spPr bwMode="auto">
                          <a:xfrm>
                            <a:off x="3057525" y="571500"/>
                            <a:ext cx="895350" cy="495300"/>
                          </a:xfrm>
                          <a:prstGeom prst="rect">
                            <a:avLst/>
                          </a:prstGeom>
                          <a:noFill/>
                        </pic:spPr>
                      </pic:pic>
                    </wpg:wgp>
                  </a:graphicData>
                </a:graphic>
              </wp:anchor>
            </w:drawing>
          </mc:Choice>
          <mc:Fallback>
            <w:pict>
              <v:group w14:anchorId="1B34CFFF" id="Grupo 115" o:spid="_x0000_s1026" style="position:absolute;margin-left:34.95pt;margin-top:1.6pt;width:326.25pt;height:84pt;z-index:251702272" coordsize="41433,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">
                <v:shape id="Imagen 111" o:spid="_x0000_s1027" type="#_x0000_t75" style="position:absolute;left:952;top:476;width:8573;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">
                  <v:imagedata r:id="rId106" o:title=""/>
                </v:shape>
                <v:shape id="Imagen 112" o:spid="_x0000_s1028" type="#_x0000_t75" style="position:absolute;top:5715;width:13144;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">
                  <v:imagedata r:id="rId107" o:title=""/>
                </v:shape>
                <v:shape id="Imagen 113" o:spid="_x0000_s1029" type="#_x0000_t75" style="position:absolute;left:28670;width:12763;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">
                  <v:imagedata r:id="rId108" o:title=""/>
                </v:shape>
                <v:shape id="Imagen 114" o:spid="_x0000_s1030" type="#_x0000_t75" style="position:absolute;left:30575;top:5715;width:8953;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">
                  <v:imagedata r:id="rId109" o:title=""/>
                </v:shape>
                <w10:wrap type="tight"/>
              </v:group>
            </w:pict>
          </mc:Fallback>
        </mc:AlternateContent>
      </w:r>
    </w:p>
    <w:p w14:paraId="363399D5" w14:textId="1FC2E326" w:rsidR="007E2E1C" w:rsidRDefault="007E2E1C" w:rsidP="004C2553"/>
    <w:p w14:paraId="600BF216" w14:textId="3B6412F1" w:rsidR="007E2E1C" w:rsidRDefault="007E2E1C" w:rsidP="004C2553"/>
    <w:p w14:paraId="151571F9" w14:textId="42A7A94B" w:rsidR="007E2E1C" w:rsidRDefault="007E2E1C" w:rsidP="004C2553"/>
    <w:p w14:paraId="35168514" w14:textId="77777777" w:rsidR="00106BDD" w:rsidRDefault="00106BDD" w:rsidP="004C2553"/>
    <w:p w14:paraId="30BDBDFC" w14:textId="71B833C9" w:rsidR="007E2E1C" w:rsidRDefault="00106BDD" w:rsidP="004C2553">
      <w:r>
        <w:rPr>
          <w:noProof/>
        </w:rPr>
        <w:drawing>
          <wp:anchor distT="0" distB="0" distL="114300" distR="114300" simplePos="0" relativeHeight="251703296" behindDoc="1" locked="0" layoutInCell="1" allowOverlap="1" wp14:anchorId="57C114B2" wp14:editId="045359E8">
            <wp:simplePos x="0" y="0"/>
            <wp:positionH relativeFrom="column">
              <wp:posOffset>3968115</wp:posOffset>
            </wp:positionH>
            <wp:positionV relativeFrom="paragraph">
              <wp:posOffset>82550</wp:posOffset>
            </wp:positionV>
            <wp:extent cx="514350" cy="114300"/>
            <wp:effectExtent l="0" t="0" r="0" b="0"/>
            <wp:wrapTight wrapText="bothSides">
              <wp:wrapPolygon edited="0">
                <wp:start x="13600" y="0"/>
                <wp:lineTo x="0" y="0"/>
                <wp:lineTo x="0" y="18000"/>
                <wp:lineTo x="18400" y="18000"/>
                <wp:lineTo x="20800" y="18000"/>
                <wp:lineTo x="20800" y="3600"/>
                <wp:lineTo x="19200" y="0"/>
                <wp:lineTo x="13600" y="0"/>
              </wp:wrapPolygon>
            </wp:wrapTight>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14350" cy="114300"/>
                    </a:xfrm>
                    <a:prstGeom prst="rect">
                      <a:avLst/>
                    </a:prstGeom>
                    <a:noFill/>
                  </pic:spPr>
                </pic:pic>
              </a:graphicData>
            </a:graphic>
            <wp14:sizeRelH relativeFrom="page">
              <wp14:pctWidth>0</wp14:pctWidth>
            </wp14:sizeRelH>
            <wp14:sizeRelV relativeFrom="page">
              <wp14:pctHeight>0</wp14:pctHeight>
            </wp14:sizeRelV>
          </wp:anchor>
        </w:drawing>
      </w:r>
      <w:r w:rsidR="009457AA" w:rsidRPr="009457AA">
        <w:t>De estas ecuaciones obtenemos el siguiente subespacio:</w:t>
      </w:r>
    </w:p>
    <w:p w14:paraId="5B1B3194" w14:textId="50CA0896" w:rsidR="007E2E1C" w:rsidRDefault="007E2E1C" w:rsidP="004C2553"/>
    <w:p w14:paraId="0CFA8413" w14:textId="77777777" w:rsidR="00AE7627" w:rsidRDefault="00AE7627" w:rsidP="00AE7627">
      <w:r>
        <w:t>Los subespacios de autovectores también se denominan autoespacios.</w:t>
      </w:r>
    </w:p>
    <w:p w14:paraId="01A9724C" w14:textId="77777777" w:rsidR="00AE7627" w:rsidRDefault="00AE7627" w:rsidP="00AE7627"/>
    <w:p w14:paraId="44EA2B41" w14:textId="5C927339" w:rsidR="007E2E1C" w:rsidRDefault="00AE7627" w:rsidP="00AE7627">
      <w:r>
        <w:t>Ahora debemos encontrar una base de este autoespacio, así que damos, por ejemplo, el valor 1 a la variable x y obtenemos el siguiente vector propio:</w:t>
      </w:r>
    </w:p>
    <w:p w14:paraId="5BB87738" w14:textId="152D89CE" w:rsidR="007E2E1C" w:rsidRDefault="00E91FEA" w:rsidP="004C2553">
      <w:r>
        <w:rPr>
          <w:noProof/>
        </w:rPr>
        <w:lastRenderedPageBreak/>
        <mc:AlternateContent>
          <mc:Choice Requires="wpg">
            <w:drawing>
              <wp:anchor distT="0" distB="0" distL="114300" distR="114300" simplePos="0" relativeHeight="251706368" behindDoc="0" locked="0" layoutInCell="1" allowOverlap="1" wp14:anchorId="0F0C6C72" wp14:editId="0CACDEAB">
                <wp:simplePos x="0" y="0"/>
                <wp:positionH relativeFrom="column">
                  <wp:posOffset>1071880</wp:posOffset>
                </wp:positionH>
                <wp:positionV relativeFrom="paragraph">
                  <wp:posOffset>0</wp:posOffset>
                </wp:positionV>
                <wp:extent cx="3305176" cy="538619"/>
                <wp:effectExtent l="0" t="0" r="9525" b="0"/>
                <wp:wrapTight wrapText="bothSides">
                  <wp:wrapPolygon edited="0">
                    <wp:start x="19048" y="0"/>
                    <wp:lineTo x="0" y="9934"/>
                    <wp:lineTo x="0" y="14519"/>
                    <wp:lineTo x="19048" y="20632"/>
                    <wp:lineTo x="21164" y="20632"/>
                    <wp:lineTo x="21289" y="20632"/>
                    <wp:lineTo x="21538" y="12226"/>
                    <wp:lineTo x="21538" y="6113"/>
                    <wp:lineTo x="21164" y="0"/>
                    <wp:lineTo x="19048" y="0"/>
                  </wp:wrapPolygon>
                </wp:wrapTight>
                <wp:docPr id="119" name="Grupo 119"/>
                <wp:cNvGraphicFramePr/>
                <a:graphic xmlns:a="http://schemas.openxmlformats.org/drawingml/2006/main">
                  <a:graphicData uri="http://schemas.microsoft.com/office/word/2010/wordprocessingGroup">
                    <wpg:wgp>
                      <wpg:cNvGrpSpPr/>
                      <wpg:grpSpPr>
                        <a:xfrm>
                          <a:off x="0" y="0"/>
                          <a:ext cx="3305176" cy="538619"/>
                          <a:chOff x="-320326" y="-123825"/>
                          <a:chExt cx="2925080" cy="409575"/>
                        </a:xfrm>
                      </wpg:grpSpPr>
                      <pic:pic xmlns:pic="http://schemas.openxmlformats.org/drawingml/2006/picture">
                        <pic:nvPicPr>
                          <pic:cNvPr id="117" name="Imagen 117"/>
                          <pic:cNvPicPr>
                            <a:picLocks noChangeAspect="1"/>
                          </pic:cNvPicPr>
                        </pic:nvPicPr>
                        <pic:blipFill>
                          <a:blip r:embed="rId111">
                            <a:extLst>
                              <a:ext uri="{28A0092B-C50C-407E-A947-70E740481C1C}">
                                <a14:useLocalDpi xmlns:a14="http://schemas.microsoft.com/office/drawing/2010/main" val="0"/>
                              </a:ext>
                            </a:extLst>
                          </a:blip>
                          <a:srcRect/>
                          <a:stretch>
                            <a:fillRect/>
                          </a:stretch>
                        </pic:blipFill>
                        <pic:spPr bwMode="auto">
                          <a:xfrm>
                            <a:off x="-320326" y="58318"/>
                            <a:ext cx="1685925" cy="114300"/>
                          </a:xfrm>
                          <a:prstGeom prst="rect">
                            <a:avLst/>
                          </a:prstGeom>
                          <a:noFill/>
                        </pic:spPr>
                      </pic:pic>
                      <pic:pic xmlns:pic="http://schemas.openxmlformats.org/drawingml/2006/picture">
                        <pic:nvPicPr>
                          <pic:cNvPr id="118" name="Imagen 118"/>
                          <pic:cNvPicPr>
                            <a:picLocks noChangeAspect="1"/>
                          </pic:cNvPicPr>
                        </pic:nvPicPr>
                        <pic:blipFill>
                          <a:blip r:embed="rId112">
                            <a:extLst>
                              <a:ext uri="{28A0092B-C50C-407E-A947-70E740481C1C}">
                                <a14:useLocalDpi xmlns:a14="http://schemas.microsoft.com/office/drawing/2010/main" val="0"/>
                              </a:ext>
                            </a:extLst>
                          </a:blip>
                          <a:srcRect/>
                          <a:stretch>
                            <a:fillRect/>
                          </a:stretch>
                        </pic:blipFill>
                        <pic:spPr bwMode="auto">
                          <a:xfrm>
                            <a:off x="1957054" y="-123825"/>
                            <a:ext cx="647700" cy="4095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75A3B49" id="Grupo 119" o:spid="_x0000_s1026" style="position:absolute;margin-left:84.4pt;margin-top:0;width:260.25pt;height:42.4pt;z-index:251706368;mso-width-relative:margin;mso-height-relative:margin" coordorigin="-3203,-1238" coordsize="29250,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">
                <v:shape id="Imagen 117" o:spid="_x0000_s1027" type="#_x0000_t75" style="position:absolute;left:-3203;top:583;width:1685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">
                  <v:imagedata r:id="rId113" o:title=""/>
                </v:shape>
                <v:shape id="Imagen 118" o:spid="_x0000_s1028" type="#_x0000_t75" style="position:absolute;left:19570;top:-1238;width:6477;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">
                  <v:imagedata r:id="rId114" o:title=""/>
                </v:shape>
                <w10:wrap type="tight"/>
              </v:group>
            </w:pict>
          </mc:Fallback>
        </mc:AlternateContent>
      </w:r>
    </w:p>
    <w:p w14:paraId="2382449E" w14:textId="1CF81502" w:rsidR="007E2E1C" w:rsidRDefault="007E2E1C" w:rsidP="004C2553"/>
    <w:p w14:paraId="5537D7E2" w14:textId="2A447E1D" w:rsidR="007E2E1C" w:rsidRDefault="007E2E1C" w:rsidP="004C2553"/>
    <w:p w14:paraId="0FCAF02C" w14:textId="09840F1D" w:rsidR="007E2E1C" w:rsidRDefault="00E91FEA" w:rsidP="004C2553">
      <w:r w:rsidRPr="00E91FEA">
        <w:t>Finalmente, una vez encontrado el autovector asociado al autovalor 1, repetimos el proceso para calcular el autovector del autovalor 2:</w:t>
      </w:r>
    </w:p>
    <w:p w14:paraId="7C5C802F" w14:textId="2279787C" w:rsidR="007E2E1C" w:rsidRDefault="00106BDD" w:rsidP="004C2553">
      <w:r>
        <w:rPr>
          <w:noProof/>
        </w:rPr>
        <mc:AlternateContent>
          <mc:Choice Requires="wpg">
            <w:drawing>
              <wp:anchor distT="0" distB="0" distL="114300" distR="114300" simplePos="0" relativeHeight="251711488" behindDoc="0" locked="0" layoutInCell="1" allowOverlap="1" wp14:anchorId="77E8A893" wp14:editId="5EE7013D">
                <wp:simplePos x="0" y="0"/>
                <wp:positionH relativeFrom="column">
                  <wp:posOffset>615315</wp:posOffset>
                </wp:positionH>
                <wp:positionV relativeFrom="paragraph">
                  <wp:posOffset>129540</wp:posOffset>
                </wp:positionV>
                <wp:extent cx="4086225" cy="1085850"/>
                <wp:effectExtent l="0" t="0" r="9525" b="0"/>
                <wp:wrapTight wrapText="bothSides">
                  <wp:wrapPolygon edited="0">
                    <wp:start x="13494" y="0"/>
                    <wp:lineTo x="705" y="4926"/>
                    <wp:lineTo x="705" y="7200"/>
                    <wp:lineTo x="2618" y="12126"/>
                    <wp:lineTo x="3021" y="12126"/>
                    <wp:lineTo x="0" y="14021"/>
                    <wp:lineTo x="0" y="17432"/>
                    <wp:lineTo x="2820" y="18189"/>
                    <wp:lineTo x="2820" y="20084"/>
                    <wp:lineTo x="17220" y="21221"/>
                    <wp:lineTo x="17824" y="21221"/>
                    <wp:lineTo x="17924" y="18189"/>
                    <wp:lineTo x="21550" y="17811"/>
                    <wp:lineTo x="21550" y="14779"/>
                    <wp:lineTo x="17924" y="12126"/>
                    <wp:lineTo x="18428" y="12126"/>
                    <wp:lineTo x="20643" y="7200"/>
                    <wp:lineTo x="20543" y="1895"/>
                    <wp:lineTo x="20341" y="0"/>
                    <wp:lineTo x="13494" y="0"/>
                  </wp:wrapPolygon>
                </wp:wrapTight>
                <wp:docPr id="124" name="Grupo 124"/>
                <wp:cNvGraphicFramePr/>
                <a:graphic xmlns:a="http://schemas.openxmlformats.org/drawingml/2006/main">
                  <a:graphicData uri="http://schemas.microsoft.com/office/word/2010/wordprocessingGroup">
                    <wpg:wgp>
                      <wpg:cNvGrpSpPr/>
                      <wpg:grpSpPr>
                        <a:xfrm>
                          <a:off x="0" y="0"/>
                          <a:ext cx="4086225" cy="1085850"/>
                          <a:chOff x="0" y="0"/>
                          <a:chExt cx="4086225" cy="1085850"/>
                        </a:xfrm>
                      </wpg:grpSpPr>
                      <pic:pic xmlns:pic="http://schemas.openxmlformats.org/drawingml/2006/picture">
                        <pic:nvPicPr>
                          <pic:cNvPr id="120" name="Imagen 120"/>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171450" y="266700"/>
                            <a:ext cx="857250" cy="133350"/>
                          </a:xfrm>
                          <a:prstGeom prst="rect">
                            <a:avLst/>
                          </a:prstGeom>
                          <a:noFill/>
                        </pic:spPr>
                      </pic:pic>
                      <pic:pic xmlns:pic="http://schemas.openxmlformats.org/drawingml/2006/picture">
                        <pic:nvPicPr>
                          <pic:cNvPr id="121" name="Imagen 12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590550"/>
                            <a:ext cx="1314450" cy="409575"/>
                          </a:xfrm>
                          <a:prstGeom prst="rect">
                            <a:avLst/>
                          </a:prstGeom>
                          <a:noFill/>
                        </pic:spPr>
                      </pic:pic>
                      <pic:pic xmlns:pic="http://schemas.openxmlformats.org/drawingml/2006/picture">
                        <pic:nvPicPr>
                          <pic:cNvPr id="122" name="Imagen 122"/>
                          <pic:cNvPicPr>
                            <a:picLocks noChangeAspect="1"/>
                          </pic:cNvPicPr>
                        </pic:nvPicPr>
                        <pic:blipFill>
                          <a:blip r:embed="rId116">
                            <a:extLst>
                              <a:ext uri="{28A0092B-C50C-407E-A947-70E740481C1C}">
                                <a14:useLocalDpi xmlns:a14="http://schemas.microsoft.com/office/drawing/2010/main" val="0"/>
                              </a:ext>
                            </a:extLst>
                          </a:blip>
                          <a:srcRect/>
                          <a:stretch>
                            <a:fillRect/>
                          </a:stretch>
                        </pic:blipFill>
                        <pic:spPr bwMode="auto">
                          <a:xfrm>
                            <a:off x="2514600" y="0"/>
                            <a:ext cx="1390650" cy="409575"/>
                          </a:xfrm>
                          <a:prstGeom prst="rect">
                            <a:avLst/>
                          </a:prstGeom>
                          <a:noFill/>
                        </pic:spPr>
                      </pic:pic>
                      <pic:pic xmlns:pic="http://schemas.openxmlformats.org/drawingml/2006/picture">
                        <pic:nvPicPr>
                          <pic:cNvPr id="123" name="Imagen 123"/>
                          <pic:cNvPicPr>
                            <a:picLocks noChangeAspect="1"/>
                          </pic:cNvPicPr>
                        </pic:nvPicPr>
                        <pic:blipFill>
                          <a:blip r:embed="rId117">
                            <a:extLst>
                              <a:ext uri="{28A0092B-C50C-407E-A947-70E740481C1C}">
                                <a14:useLocalDpi xmlns:a14="http://schemas.microsoft.com/office/drawing/2010/main" val="0"/>
                              </a:ext>
                            </a:extLst>
                          </a:blip>
                          <a:srcRect/>
                          <a:stretch>
                            <a:fillRect/>
                          </a:stretch>
                        </pic:blipFill>
                        <pic:spPr bwMode="auto">
                          <a:xfrm>
                            <a:off x="2466975" y="590550"/>
                            <a:ext cx="1619250" cy="495300"/>
                          </a:xfrm>
                          <a:prstGeom prst="rect">
                            <a:avLst/>
                          </a:prstGeom>
                          <a:noFill/>
                        </pic:spPr>
                      </pic:pic>
                    </wpg:wgp>
                  </a:graphicData>
                </a:graphic>
              </wp:anchor>
            </w:drawing>
          </mc:Choice>
          <mc:Fallback>
            <w:pict>
              <v:group w14:anchorId="496F3E47" id="Grupo 124" o:spid="_x0000_s1026" style="position:absolute;margin-left:48.45pt;margin-top:10.2pt;width:321.75pt;height:85.5pt;z-index:251711488" coordsize="40862,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">
                <v:shape id="Imagen 120" o:spid="_x0000_s1027" type="#_x0000_t75" style="position:absolute;left:1714;top:2667;width:8573;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">
                  <v:imagedata r:id="rId106" o:title=""/>
                </v:shape>
                <v:shape id="Imagen 121" o:spid="_x0000_s1028" type="#_x0000_t75" style="position:absolute;top:5905;width:13144;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">
                  <v:imagedata r:id="rId118" o:title=""/>
                </v:shape>
                <v:shape id="Imagen 122" o:spid="_x0000_s1029" type="#_x0000_t75" style="position:absolute;left:25146;width:13906;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">
                  <v:imagedata r:id="rId119" o:title=""/>
                </v:shape>
                <v:shape id="Imagen 123" o:spid="_x0000_s1030" type="#_x0000_t75" style="position:absolute;left:24669;top:5905;width:16193;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">
                  <v:imagedata r:id="rId120" o:title=""/>
                </v:shape>
                <w10:wrap type="tight"/>
              </v:group>
            </w:pict>
          </mc:Fallback>
        </mc:AlternateContent>
      </w:r>
    </w:p>
    <w:p w14:paraId="608D4F5A" w14:textId="52730AFD" w:rsidR="007E2E1C" w:rsidRDefault="007E2E1C" w:rsidP="004C2553"/>
    <w:p w14:paraId="4C2EEBFF" w14:textId="3ED710C8" w:rsidR="007E2E1C" w:rsidRDefault="007E2E1C" w:rsidP="004C2553"/>
    <w:p w14:paraId="539DF856" w14:textId="218B7A8A" w:rsidR="00E91FEA" w:rsidRDefault="00E91FEA" w:rsidP="004C2553"/>
    <w:p w14:paraId="14245D7A" w14:textId="43B44873" w:rsidR="00E91FEA" w:rsidRDefault="00E91FEA" w:rsidP="004C2553"/>
    <w:p w14:paraId="6789E31B" w14:textId="0657429D" w:rsidR="00DB553E" w:rsidRPr="00DB553E" w:rsidRDefault="00DB553E" w:rsidP="00DB553E">
      <w:r>
        <w:rPr>
          <w:noProof/>
        </w:rPr>
        <w:drawing>
          <wp:anchor distT="0" distB="0" distL="114300" distR="114300" simplePos="0" relativeHeight="251712512" behindDoc="1" locked="0" layoutInCell="1" allowOverlap="1" wp14:anchorId="67F2F489" wp14:editId="5F276710">
            <wp:simplePos x="0" y="0"/>
            <wp:positionH relativeFrom="column">
              <wp:posOffset>2263140</wp:posOffset>
            </wp:positionH>
            <wp:positionV relativeFrom="paragraph">
              <wp:posOffset>659765</wp:posOffset>
            </wp:positionV>
            <wp:extent cx="542925" cy="409575"/>
            <wp:effectExtent l="0" t="0" r="9525" b="9525"/>
            <wp:wrapTight wrapText="bothSides">
              <wp:wrapPolygon edited="0">
                <wp:start x="12126" y="0"/>
                <wp:lineTo x="0" y="9042"/>
                <wp:lineTo x="0" y="14065"/>
                <wp:lineTo x="9853" y="16074"/>
                <wp:lineTo x="11368" y="21098"/>
                <wp:lineTo x="19705" y="21098"/>
                <wp:lineTo x="21221" y="16074"/>
                <wp:lineTo x="21221" y="5023"/>
                <wp:lineTo x="19705" y="0"/>
                <wp:lineTo x="12126" y="0"/>
              </wp:wrapPolygon>
            </wp:wrapTight>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2925" cy="409575"/>
                    </a:xfrm>
                    <a:prstGeom prst="rect">
                      <a:avLst/>
                    </a:prstGeom>
                    <a:noFill/>
                  </pic:spPr>
                </pic:pic>
              </a:graphicData>
            </a:graphic>
            <wp14:sizeRelH relativeFrom="page">
              <wp14:pctWidth>0</wp14:pctWidth>
            </wp14:sizeRelH>
            <wp14:sizeRelV relativeFrom="page">
              <wp14:pctHeight>0</wp14:pctHeight>
            </wp14:sizeRelV>
          </wp:anchor>
        </w:drawing>
      </w:r>
      <w:r w:rsidRPr="00DB553E">
        <w:t>En este caso se debe cumplir únicamente que la primera componente del vector sea 0, así que podríamos dar cualquier valor a y. Pero para facilitar es mejor poner un 1:</w:t>
      </w:r>
    </w:p>
    <w:p w14:paraId="1C8E04A5" w14:textId="50B33724" w:rsidR="00E91FEA" w:rsidRDefault="00E91FEA" w:rsidP="004C2553"/>
    <w:p w14:paraId="46DCD198" w14:textId="6B8FCC1E" w:rsidR="00E91FEA" w:rsidRDefault="00DB553E" w:rsidP="004C2553">
      <w:r w:rsidRPr="00DB553E">
        <w:t>En conclusión, los valores y los vectores propios de la matriz son:</w:t>
      </w:r>
    </w:p>
    <w:p w14:paraId="59D8A404" w14:textId="7DBD0E4B" w:rsidR="00E91FEA" w:rsidRDefault="007F48FF" w:rsidP="004C2553">
      <w:r>
        <w:rPr>
          <w:noProof/>
        </w:rPr>
        <mc:AlternateContent>
          <mc:Choice Requires="wpg">
            <w:drawing>
              <wp:anchor distT="0" distB="0" distL="114300" distR="114300" simplePos="0" relativeHeight="251715584" behindDoc="0" locked="0" layoutInCell="1" allowOverlap="1" wp14:anchorId="58DA412A" wp14:editId="05A9ABDB">
                <wp:simplePos x="0" y="0"/>
                <wp:positionH relativeFrom="column">
                  <wp:posOffset>1929765</wp:posOffset>
                </wp:positionH>
                <wp:positionV relativeFrom="paragraph">
                  <wp:posOffset>89535</wp:posOffset>
                </wp:positionV>
                <wp:extent cx="1266825" cy="1000125"/>
                <wp:effectExtent l="0" t="0" r="9525" b="9525"/>
                <wp:wrapTight wrapText="bothSides">
                  <wp:wrapPolygon edited="0">
                    <wp:start x="15591" y="0"/>
                    <wp:lineTo x="0" y="2469"/>
                    <wp:lineTo x="0" y="5760"/>
                    <wp:lineTo x="14941" y="6583"/>
                    <wp:lineTo x="15266" y="13166"/>
                    <wp:lineTo x="0" y="15223"/>
                    <wp:lineTo x="0" y="18514"/>
                    <wp:lineTo x="14941" y="19749"/>
                    <wp:lineTo x="15591" y="21394"/>
                    <wp:lineTo x="18839" y="21394"/>
                    <wp:lineTo x="19814" y="19749"/>
                    <wp:lineTo x="19489" y="14400"/>
                    <wp:lineTo x="19164" y="13166"/>
                    <wp:lineTo x="21438" y="6583"/>
                    <wp:lineTo x="21438" y="2057"/>
                    <wp:lineTo x="20788" y="0"/>
                    <wp:lineTo x="15591" y="0"/>
                  </wp:wrapPolygon>
                </wp:wrapTight>
                <wp:docPr id="128" name="Grupo 128"/>
                <wp:cNvGraphicFramePr/>
                <a:graphic xmlns:a="http://schemas.openxmlformats.org/drawingml/2006/main">
                  <a:graphicData uri="http://schemas.microsoft.com/office/word/2010/wordprocessingGroup">
                    <wpg:wgp>
                      <wpg:cNvGrpSpPr/>
                      <wpg:grpSpPr>
                        <a:xfrm>
                          <a:off x="0" y="0"/>
                          <a:ext cx="1266825" cy="1000125"/>
                          <a:chOff x="0" y="0"/>
                          <a:chExt cx="1266825" cy="1000125"/>
                        </a:xfrm>
                      </wpg:grpSpPr>
                      <pic:pic xmlns:pic="http://schemas.openxmlformats.org/drawingml/2006/picture">
                        <pic:nvPicPr>
                          <pic:cNvPr id="126" name="Imagen 126"/>
                          <pic:cNvPicPr>
                            <a:picLocks noChangeAspect="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66825" cy="409575"/>
                          </a:xfrm>
                          <a:prstGeom prst="rect">
                            <a:avLst/>
                          </a:prstGeom>
                          <a:noFill/>
                        </pic:spPr>
                      </pic:pic>
                      <pic:pic xmlns:pic="http://schemas.openxmlformats.org/drawingml/2006/picture">
                        <pic:nvPicPr>
                          <pic:cNvPr id="127" name="Imagen 127"/>
                          <pic:cNvPicPr>
                            <a:picLocks noChangeAspect="1"/>
                          </pic:cNvPicPr>
                        </pic:nvPicPr>
                        <pic:blipFill>
                          <a:blip r:embed="rId123">
                            <a:extLst>
                              <a:ext uri="{28A0092B-C50C-407E-A947-70E740481C1C}">
                                <a14:useLocalDpi xmlns:a14="http://schemas.microsoft.com/office/drawing/2010/main" val="0"/>
                              </a:ext>
                            </a:extLst>
                          </a:blip>
                          <a:srcRect/>
                          <a:stretch>
                            <a:fillRect/>
                          </a:stretch>
                        </pic:blipFill>
                        <pic:spPr bwMode="auto">
                          <a:xfrm>
                            <a:off x="9525" y="590550"/>
                            <a:ext cx="1152525" cy="409575"/>
                          </a:xfrm>
                          <a:prstGeom prst="rect">
                            <a:avLst/>
                          </a:prstGeom>
                          <a:noFill/>
                        </pic:spPr>
                      </pic:pic>
                    </wpg:wgp>
                  </a:graphicData>
                </a:graphic>
              </wp:anchor>
            </w:drawing>
          </mc:Choice>
          <mc:Fallback>
            <w:pict>
              <v:group w14:anchorId="71370335" id="Grupo 128" o:spid="_x0000_s1026" style="position:absolute;margin-left:151.95pt;margin-top:7.05pt;width:99.75pt;height:78.75pt;z-index:251715584" coordsize="12668,10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">
                <v:shape id="Imagen 126" o:spid="_x0000_s1027" type="#_x0000_t75" style="position:absolute;width:12668;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">
                  <v:imagedata r:id="rId124" o:title=""/>
                </v:shape>
                <v:shape id="Imagen 127" o:spid="_x0000_s1028" type="#_x0000_t75" style="position:absolute;left:95;top:5905;width:1152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">
                  <v:imagedata r:id="rId125" o:title=""/>
                </v:shape>
                <w10:wrap type="tight"/>
              </v:group>
            </w:pict>
          </mc:Fallback>
        </mc:AlternateContent>
      </w:r>
    </w:p>
    <w:p w14:paraId="48953EC2" w14:textId="5256827F" w:rsidR="00E91FEA" w:rsidRDefault="00E91FEA" w:rsidP="004C2553"/>
    <w:p w14:paraId="22C7C2A6" w14:textId="651436EA" w:rsidR="00E91FEA" w:rsidRDefault="00E91FEA" w:rsidP="004C2553"/>
    <w:p w14:paraId="14BFABCB" w14:textId="182E4F02" w:rsidR="00E91FEA" w:rsidRDefault="00E91FEA" w:rsidP="004C2553"/>
    <w:p w14:paraId="4A5F028E" w14:textId="77777777" w:rsidR="007F48FF" w:rsidRDefault="007F48FF" w:rsidP="007F48FF">
      <w:r>
        <w:t>Una vez ya sabes cómo hallar los valores y los vectores propios de una matriz, puede que te estés preguntando… ¿y para qué sirven? Pues resulta que son muy útiles para la diagonalización de matrices, de hecho esa es su aplicación principal. Para saber más te recomendamos consultar cómo diagonalizar una matriz con el enlace, donde se explica paso a paso el procedimiento y también hay ejemplos y ejercicios resueltos para poder practicar.</w:t>
      </w:r>
    </w:p>
    <w:p w14:paraId="39F1EF0F" w14:textId="77777777" w:rsidR="007F48FF" w:rsidRDefault="007F48FF" w:rsidP="007F48FF"/>
    <w:p w14:paraId="116CD464" w14:textId="0663D928" w:rsidR="007F48FF" w:rsidRDefault="007F48FF" w:rsidP="007F48FF">
      <w:r>
        <w:t>Ejercicios resueltos de valores y vectores propios (autovalores y autovectores)</w:t>
      </w:r>
    </w:p>
    <w:p w14:paraId="5B41EB01" w14:textId="77777777" w:rsidR="007F48FF" w:rsidRDefault="007F48FF" w:rsidP="007F48FF"/>
    <w:p w14:paraId="171CADD0" w14:textId="77777777" w:rsidR="007F48FF" w:rsidRDefault="007F48FF" w:rsidP="007F48FF">
      <w:r>
        <w:lastRenderedPageBreak/>
        <w:t>Ejercicio 1</w:t>
      </w:r>
    </w:p>
    <w:p w14:paraId="4399C569" w14:textId="713CA697" w:rsidR="00E91FEA" w:rsidRDefault="00106BDD" w:rsidP="007F48FF">
      <w:r>
        <w:rPr>
          <w:noProof/>
        </w:rPr>
        <w:drawing>
          <wp:anchor distT="0" distB="0" distL="114300" distR="114300" simplePos="0" relativeHeight="251716608" behindDoc="1" locked="0" layoutInCell="1" allowOverlap="1" wp14:anchorId="4F8F1797" wp14:editId="59329845">
            <wp:simplePos x="0" y="0"/>
            <wp:positionH relativeFrom="column">
              <wp:posOffset>2167890</wp:posOffset>
            </wp:positionH>
            <wp:positionV relativeFrom="paragraph">
              <wp:posOffset>465455</wp:posOffset>
            </wp:positionV>
            <wp:extent cx="771525" cy="409575"/>
            <wp:effectExtent l="0" t="0" r="9525" b="9525"/>
            <wp:wrapTight wrapText="bothSides">
              <wp:wrapPolygon edited="0">
                <wp:start x="9067" y="0"/>
                <wp:lineTo x="0" y="7033"/>
                <wp:lineTo x="0" y="14065"/>
                <wp:lineTo x="8000" y="16074"/>
                <wp:lineTo x="9067" y="21098"/>
                <wp:lineTo x="20267" y="21098"/>
                <wp:lineTo x="21333" y="16074"/>
                <wp:lineTo x="21333" y="5023"/>
                <wp:lineTo x="20267" y="0"/>
                <wp:lineTo x="9067" y="0"/>
              </wp:wrapPolygon>
            </wp:wrapTight>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71525" cy="409575"/>
                    </a:xfrm>
                    <a:prstGeom prst="rect">
                      <a:avLst/>
                    </a:prstGeom>
                    <a:noFill/>
                  </pic:spPr>
                </pic:pic>
              </a:graphicData>
            </a:graphic>
            <wp14:sizeRelH relativeFrom="page">
              <wp14:pctWidth>0</wp14:pctWidth>
            </wp14:sizeRelH>
            <wp14:sizeRelV relativeFrom="page">
              <wp14:pctHeight>0</wp14:pctHeight>
            </wp14:sizeRelV>
          </wp:anchor>
        </w:drawing>
      </w:r>
      <w:r w:rsidR="007F48FF">
        <w:t>Calcula los valores y los vectores propios de la siguiente matriz cuadrada de orden 2:</w:t>
      </w:r>
    </w:p>
    <w:p w14:paraId="47722822" w14:textId="0BEF2A76" w:rsidR="00E91FEA" w:rsidRDefault="00E91FEA" w:rsidP="004C2553"/>
    <w:p w14:paraId="5315F6D1" w14:textId="3CACF291" w:rsidR="00E91FEA" w:rsidRDefault="00E91FEA" w:rsidP="004C2553"/>
    <w:p w14:paraId="423FC245" w14:textId="5428719F" w:rsidR="00E91FEA" w:rsidRDefault="0088018B" w:rsidP="004C2553">
      <w:r w:rsidRPr="0088018B">
        <w:t>Primero calculamos el determinante de la matriz menos λ en su diagonal principal:</w:t>
      </w:r>
    </w:p>
    <w:p w14:paraId="3A865B1D" w14:textId="50E1D0AE" w:rsidR="00E91FEA" w:rsidRDefault="0088018B" w:rsidP="004C2553">
      <w:r>
        <w:rPr>
          <w:noProof/>
        </w:rPr>
        <w:drawing>
          <wp:anchor distT="0" distB="0" distL="114300" distR="114300" simplePos="0" relativeHeight="251717632" behindDoc="1" locked="0" layoutInCell="1" allowOverlap="1" wp14:anchorId="0C3C638E" wp14:editId="05087340">
            <wp:simplePos x="0" y="0"/>
            <wp:positionH relativeFrom="column">
              <wp:posOffset>1682115</wp:posOffset>
            </wp:positionH>
            <wp:positionV relativeFrom="paragraph">
              <wp:posOffset>58420</wp:posOffset>
            </wp:positionV>
            <wp:extent cx="2714625" cy="419100"/>
            <wp:effectExtent l="0" t="0" r="9525" b="0"/>
            <wp:wrapTight wrapText="bothSides">
              <wp:wrapPolygon edited="0">
                <wp:start x="6973" y="0"/>
                <wp:lineTo x="0" y="5891"/>
                <wp:lineTo x="0" y="14727"/>
                <wp:lineTo x="6973" y="15709"/>
                <wp:lineTo x="6973" y="20618"/>
                <wp:lineTo x="14248" y="20618"/>
                <wp:lineTo x="14248" y="15709"/>
                <wp:lineTo x="21524" y="13745"/>
                <wp:lineTo x="21524" y="5891"/>
                <wp:lineTo x="14248" y="0"/>
                <wp:lineTo x="6973" y="0"/>
              </wp:wrapPolygon>
            </wp:wrapTight>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714625" cy="419100"/>
                    </a:xfrm>
                    <a:prstGeom prst="rect">
                      <a:avLst/>
                    </a:prstGeom>
                    <a:noFill/>
                  </pic:spPr>
                </pic:pic>
              </a:graphicData>
            </a:graphic>
            <wp14:sizeRelH relativeFrom="page">
              <wp14:pctWidth>0</wp14:pctWidth>
            </wp14:sizeRelH>
            <wp14:sizeRelV relativeFrom="page">
              <wp14:pctHeight>0</wp14:pctHeight>
            </wp14:sizeRelV>
          </wp:anchor>
        </w:drawing>
      </w:r>
    </w:p>
    <w:p w14:paraId="07A3AF5A" w14:textId="2D8AC964" w:rsidR="00E91FEA" w:rsidRDefault="00E91FEA" w:rsidP="004C2553"/>
    <w:p w14:paraId="405CD5EC" w14:textId="3C3CEE7B" w:rsidR="00E91FEA" w:rsidRDefault="00630144" w:rsidP="004C2553">
      <w:r w:rsidRPr="00630144">
        <w:t>Ahora calculamos las raíces del polinomio característico:</w:t>
      </w:r>
    </w:p>
    <w:p w14:paraId="215F6C4B" w14:textId="482116A4" w:rsidR="00E91FEA" w:rsidRDefault="00630144" w:rsidP="004C2553">
      <w:r>
        <w:rPr>
          <w:noProof/>
        </w:rPr>
        <w:drawing>
          <wp:anchor distT="0" distB="0" distL="114300" distR="114300" simplePos="0" relativeHeight="251718656" behindDoc="1" locked="0" layoutInCell="1" allowOverlap="1" wp14:anchorId="08EBA704" wp14:editId="303A0C1B">
            <wp:simplePos x="0" y="0"/>
            <wp:positionH relativeFrom="column">
              <wp:posOffset>2082165</wp:posOffset>
            </wp:positionH>
            <wp:positionV relativeFrom="paragraph">
              <wp:posOffset>12065</wp:posOffset>
            </wp:positionV>
            <wp:extent cx="1866900" cy="495300"/>
            <wp:effectExtent l="0" t="0" r="0" b="0"/>
            <wp:wrapTight wrapText="bothSides">
              <wp:wrapPolygon edited="0">
                <wp:start x="16531" y="0"/>
                <wp:lineTo x="0" y="4985"/>
                <wp:lineTo x="0" y="13292"/>
                <wp:lineTo x="16310" y="13292"/>
                <wp:lineTo x="16531" y="20769"/>
                <wp:lineTo x="17853" y="20769"/>
                <wp:lineTo x="21380" y="20769"/>
                <wp:lineTo x="21380" y="14123"/>
                <wp:lineTo x="17412" y="13292"/>
                <wp:lineTo x="21380" y="5815"/>
                <wp:lineTo x="21380" y="0"/>
                <wp:lineTo x="17853" y="0"/>
                <wp:lineTo x="16531" y="0"/>
              </wp:wrapPolygon>
            </wp:wrapTight>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866900" cy="495300"/>
                    </a:xfrm>
                    <a:prstGeom prst="rect">
                      <a:avLst/>
                    </a:prstGeom>
                    <a:noFill/>
                  </pic:spPr>
                </pic:pic>
              </a:graphicData>
            </a:graphic>
            <wp14:sizeRelH relativeFrom="page">
              <wp14:pctWidth>0</wp14:pctWidth>
            </wp14:sizeRelH>
            <wp14:sizeRelV relativeFrom="page">
              <wp14:pctHeight>0</wp14:pctHeight>
            </wp14:sizeRelV>
          </wp:anchor>
        </w:drawing>
      </w:r>
    </w:p>
    <w:p w14:paraId="3B36A5F9" w14:textId="3A8A245D" w:rsidR="00E91FEA" w:rsidRDefault="00E91FEA" w:rsidP="004C2553"/>
    <w:p w14:paraId="60A1D4A2" w14:textId="02496BDA" w:rsidR="00E91FEA" w:rsidRDefault="00630144" w:rsidP="004C2553">
      <w:r w:rsidRPr="00630144">
        <w:t>Calculamos el vector propio asociado al valor propio 2:</w:t>
      </w:r>
    </w:p>
    <w:p w14:paraId="7EE90C9E" w14:textId="003F31C5" w:rsidR="00E91FEA" w:rsidRDefault="009B63E1" w:rsidP="004C2553">
      <w:r>
        <w:rPr>
          <w:noProof/>
        </w:rPr>
        <mc:AlternateContent>
          <mc:Choice Requires="wpg">
            <w:drawing>
              <wp:anchor distT="0" distB="0" distL="114300" distR="114300" simplePos="0" relativeHeight="251723776" behindDoc="0" locked="0" layoutInCell="1" allowOverlap="1" wp14:anchorId="13650E10" wp14:editId="3DEF47F1">
                <wp:simplePos x="0" y="0"/>
                <wp:positionH relativeFrom="column">
                  <wp:posOffset>1062990</wp:posOffset>
                </wp:positionH>
                <wp:positionV relativeFrom="paragraph">
                  <wp:posOffset>60325</wp:posOffset>
                </wp:positionV>
                <wp:extent cx="3714750" cy="1028700"/>
                <wp:effectExtent l="0" t="0" r="0" b="0"/>
                <wp:wrapTight wrapText="bothSides">
                  <wp:wrapPolygon edited="0">
                    <wp:start x="16172" y="0"/>
                    <wp:lineTo x="12295" y="800"/>
                    <wp:lineTo x="775" y="5200"/>
                    <wp:lineTo x="0" y="12400"/>
                    <wp:lineTo x="0" y="18800"/>
                    <wp:lineTo x="775" y="19200"/>
                    <wp:lineTo x="16283" y="19200"/>
                    <wp:lineTo x="16505" y="21200"/>
                    <wp:lineTo x="18277" y="21200"/>
                    <wp:lineTo x="18388" y="21200"/>
                    <wp:lineTo x="18831" y="13200"/>
                    <wp:lineTo x="17834" y="12800"/>
                    <wp:lineTo x="10966" y="12800"/>
                    <wp:lineTo x="21489" y="8000"/>
                    <wp:lineTo x="21489" y="4000"/>
                    <wp:lineTo x="16837" y="0"/>
                    <wp:lineTo x="16172" y="0"/>
                  </wp:wrapPolygon>
                </wp:wrapTight>
                <wp:docPr id="136" name="Grupo 136"/>
                <wp:cNvGraphicFramePr/>
                <a:graphic xmlns:a="http://schemas.openxmlformats.org/drawingml/2006/main">
                  <a:graphicData uri="http://schemas.microsoft.com/office/word/2010/wordprocessingGroup">
                    <wpg:wgp>
                      <wpg:cNvGrpSpPr/>
                      <wpg:grpSpPr>
                        <a:xfrm>
                          <a:off x="0" y="0"/>
                          <a:ext cx="3714750" cy="1028700"/>
                          <a:chOff x="0" y="0"/>
                          <a:chExt cx="3714750" cy="1028700"/>
                        </a:xfrm>
                      </wpg:grpSpPr>
                      <pic:pic xmlns:pic="http://schemas.openxmlformats.org/drawingml/2006/picture">
                        <pic:nvPicPr>
                          <pic:cNvPr id="132" name="Imagen 132"/>
                          <pic:cNvPicPr>
                            <a:picLocks noChangeAspect="1"/>
                          </pic:cNvPicPr>
                        </pic:nvPicPr>
                        <pic:blipFill>
                          <a:blip r:embed="rId129">
                            <a:extLst>
                              <a:ext uri="{28A0092B-C50C-407E-A947-70E740481C1C}">
                                <a14:useLocalDpi xmlns:a14="http://schemas.microsoft.com/office/drawing/2010/main" val="0"/>
                              </a:ext>
                            </a:extLst>
                          </a:blip>
                          <a:srcRect/>
                          <a:stretch>
                            <a:fillRect/>
                          </a:stretch>
                        </pic:blipFill>
                        <pic:spPr bwMode="auto">
                          <a:xfrm>
                            <a:off x="171450" y="257175"/>
                            <a:ext cx="847725" cy="133350"/>
                          </a:xfrm>
                          <a:prstGeom prst="rect">
                            <a:avLst/>
                          </a:prstGeom>
                          <a:noFill/>
                        </pic:spPr>
                      </pic:pic>
                      <pic:pic xmlns:pic="http://schemas.openxmlformats.org/drawingml/2006/picture">
                        <pic:nvPicPr>
                          <pic:cNvPr id="133" name="Imagen 133"/>
                          <pic:cNvPicPr>
                            <a:picLocks noChangeAspect="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495300"/>
                            <a:ext cx="1276350" cy="409575"/>
                          </a:xfrm>
                          <a:prstGeom prst="rect">
                            <a:avLst/>
                          </a:prstGeom>
                          <a:noFill/>
                        </pic:spPr>
                      </pic:pic>
                      <pic:pic xmlns:pic="http://schemas.openxmlformats.org/drawingml/2006/picture">
                        <pic:nvPicPr>
                          <pic:cNvPr id="134" name="Imagen 134"/>
                          <pic:cNvPicPr>
                            <a:picLocks noChangeAspect="1"/>
                          </pic:cNvPicPr>
                        </pic:nvPicPr>
                        <pic:blipFill>
                          <a:blip r:embed="rId131">
                            <a:extLst>
                              <a:ext uri="{28A0092B-C50C-407E-A947-70E740481C1C}">
                                <a14:useLocalDpi xmlns:a14="http://schemas.microsoft.com/office/drawing/2010/main" val="0"/>
                              </a:ext>
                            </a:extLst>
                          </a:blip>
                          <a:srcRect/>
                          <a:stretch>
                            <a:fillRect/>
                          </a:stretch>
                        </pic:blipFill>
                        <pic:spPr bwMode="auto">
                          <a:xfrm>
                            <a:off x="2028825" y="0"/>
                            <a:ext cx="1685925" cy="495300"/>
                          </a:xfrm>
                          <a:prstGeom prst="rect">
                            <a:avLst/>
                          </a:prstGeom>
                          <a:noFill/>
                        </pic:spPr>
                      </pic:pic>
                      <pic:pic xmlns:pic="http://schemas.openxmlformats.org/drawingml/2006/picture">
                        <pic:nvPicPr>
                          <pic:cNvPr id="135" name="Imagen 135"/>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bwMode="auto">
                          <a:xfrm>
                            <a:off x="2543175" y="619125"/>
                            <a:ext cx="647700" cy="409575"/>
                          </a:xfrm>
                          <a:prstGeom prst="rect">
                            <a:avLst/>
                          </a:prstGeom>
                          <a:noFill/>
                        </pic:spPr>
                      </pic:pic>
                    </wpg:wgp>
                  </a:graphicData>
                </a:graphic>
              </wp:anchor>
            </w:drawing>
          </mc:Choice>
          <mc:Fallback>
            <w:pict>
              <v:group w14:anchorId="70FF1C51" id="Grupo 136" o:spid="_x0000_s1026" style="position:absolute;margin-left:83.7pt;margin-top:4.75pt;width:292.5pt;height:81pt;z-index:251723776" coordsize="37147,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">
                <v:shape id="Imagen 132" o:spid="_x0000_s1027" type="#_x0000_t75" style="position:absolute;left:1714;top:2571;width:847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">
                  <v:imagedata r:id="rId133" o:title=""/>
                </v:shape>
                <v:shape id="Imagen 133" o:spid="_x0000_s1028" type="#_x0000_t75" style="position:absolute;top:4953;width:12763;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">
                  <v:imagedata r:id="rId134" o:title=""/>
                </v:shape>
                <v:shape id="Imagen 134" o:spid="_x0000_s1029" type="#_x0000_t75" style="position:absolute;left:20288;width:16859;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">
                  <v:imagedata r:id="rId135" o:title=""/>
                </v:shape>
                <v:shape id="Imagen 135" o:spid="_x0000_s1030" type="#_x0000_t75" style="position:absolute;left:25431;top:6191;width:6477;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">
                  <v:imagedata r:id="rId136" o:title=""/>
                </v:shape>
                <w10:wrap type="tight"/>
              </v:group>
            </w:pict>
          </mc:Fallback>
        </mc:AlternateContent>
      </w:r>
    </w:p>
    <w:p w14:paraId="0D40AA0C" w14:textId="5D0882F4" w:rsidR="00E91FEA" w:rsidRDefault="00E91FEA" w:rsidP="004C2553"/>
    <w:p w14:paraId="12199A57" w14:textId="0FEFA4C3" w:rsidR="00E91FEA" w:rsidRDefault="00E91FEA" w:rsidP="004C2553"/>
    <w:p w14:paraId="47EA6E4F" w14:textId="4F7D189E" w:rsidR="00E91FEA" w:rsidRDefault="00E91FEA" w:rsidP="004C2553"/>
    <w:p w14:paraId="3B573899" w14:textId="7E33167C" w:rsidR="00E91FEA" w:rsidRDefault="009B63E1" w:rsidP="004C2553">
      <w:r w:rsidRPr="009B63E1">
        <w:t>Y luego calculamos el vector propio asociado al valor propio 5:</w:t>
      </w:r>
    </w:p>
    <w:p w14:paraId="06DBAD8E" w14:textId="0B3C6407" w:rsidR="00E91FEA" w:rsidRDefault="007C4BA5" w:rsidP="004C2553">
      <w:r>
        <w:rPr>
          <w:noProof/>
        </w:rPr>
        <mc:AlternateContent>
          <mc:Choice Requires="wpg">
            <w:drawing>
              <wp:anchor distT="0" distB="0" distL="114300" distR="114300" simplePos="0" relativeHeight="251728896" behindDoc="0" locked="0" layoutInCell="1" allowOverlap="1" wp14:anchorId="26D61525" wp14:editId="1FA7C41E">
                <wp:simplePos x="0" y="0"/>
                <wp:positionH relativeFrom="column">
                  <wp:posOffset>920115</wp:posOffset>
                </wp:positionH>
                <wp:positionV relativeFrom="paragraph">
                  <wp:posOffset>68580</wp:posOffset>
                </wp:positionV>
                <wp:extent cx="3857625" cy="1019175"/>
                <wp:effectExtent l="0" t="0" r="9525" b="9525"/>
                <wp:wrapTight wrapText="bothSides">
                  <wp:wrapPolygon edited="0">
                    <wp:start x="16640" y="0"/>
                    <wp:lineTo x="1707" y="2019"/>
                    <wp:lineTo x="1707" y="6460"/>
                    <wp:lineTo x="9387" y="6460"/>
                    <wp:lineTo x="0" y="10093"/>
                    <wp:lineTo x="0" y="18976"/>
                    <wp:lineTo x="747" y="19379"/>
                    <wp:lineTo x="16960" y="19379"/>
                    <wp:lineTo x="17173" y="21398"/>
                    <wp:lineTo x="18240" y="21398"/>
                    <wp:lineTo x="18667" y="19379"/>
                    <wp:lineTo x="18347" y="12920"/>
                    <wp:lineTo x="19733" y="6460"/>
                    <wp:lineTo x="21547" y="6460"/>
                    <wp:lineTo x="21547" y="3634"/>
                    <wp:lineTo x="17173" y="0"/>
                    <wp:lineTo x="16640" y="0"/>
                  </wp:wrapPolygon>
                </wp:wrapTight>
                <wp:docPr id="141" name="Grupo 141"/>
                <wp:cNvGraphicFramePr/>
                <a:graphic xmlns:a="http://schemas.openxmlformats.org/drawingml/2006/main">
                  <a:graphicData uri="http://schemas.microsoft.com/office/word/2010/wordprocessingGroup">
                    <wpg:wgp>
                      <wpg:cNvGrpSpPr/>
                      <wpg:grpSpPr>
                        <a:xfrm>
                          <a:off x="0" y="0"/>
                          <a:ext cx="3857625" cy="1019175"/>
                          <a:chOff x="0" y="0"/>
                          <a:chExt cx="3857625" cy="1019175"/>
                        </a:xfrm>
                      </wpg:grpSpPr>
                      <pic:pic xmlns:pic="http://schemas.openxmlformats.org/drawingml/2006/picture">
                        <pic:nvPicPr>
                          <pic:cNvPr id="137" name="Imagen 137"/>
                          <pic:cNvPicPr>
                            <a:picLocks noChangeAspect="1"/>
                          </pic:cNvPicPr>
                        </pic:nvPicPr>
                        <pic:blipFill>
                          <a:blip r:embed="rId137">
                            <a:extLst>
                              <a:ext uri="{28A0092B-C50C-407E-A947-70E740481C1C}">
                                <a14:useLocalDpi xmlns:a14="http://schemas.microsoft.com/office/drawing/2010/main" val="0"/>
                              </a:ext>
                            </a:extLst>
                          </a:blip>
                          <a:srcRect/>
                          <a:stretch>
                            <a:fillRect/>
                          </a:stretch>
                        </pic:blipFill>
                        <pic:spPr bwMode="auto">
                          <a:xfrm>
                            <a:off x="314325" y="171450"/>
                            <a:ext cx="847725" cy="133350"/>
                          </a:xfrm>
                          <a:prstGeom prst="rect">
                            <a:avLst/>
                          </a:prstGeom>
                          <a:noFill/>
                        </pic:spPr>
                      </pic:pic>
                      <pic:pic xmlns:pic="http://schemas.openxmlformats.org/drawingml/2006/picture">
                        <pic:nvPicPr>
                          <pic:cNvPr id="138" name="Imagen 138"/>
                          <pic:cNvPicPr>
                            <a:picLocks noChangeAspect="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495300"/>
                            <a:ext cx="1495425" cy="409575"/>
                          </a:xfrm>
                          <a:prstGeom prst="rect">
                            <a:avLst/>
                          </a:prstGeom>
                          <a:noFill/>
                        </pic:spPr>
                      </pic:pic>
                      <pic:pic xmlns:pic="http://schemas.openxmlformats.org/drawingml/2006/picture">
                        <pic:nvPicPr>
                          <pic:cNvPr id="139" name="Imagen 139"/>
                          <pic:cNvPicPr>
                            <a:picLocks noChangeAspect="1"/>
                          </pic:cNvPicPr>
                        </pic:nvPicPr>
                        <pic:blipFill>
                          <a:blip r:embed="rId139">
                            <a:extLst>
                              <a:ext uri="{28A0092B-C50C-407E-A947-70E740481C1C}">
                                <a14:useLocalDpi xmlns:a14="http://schemas.microsoft.com/office/drawing/2010/main" val="0"/>
                              </a:ext>
                            </a:extLst>
                          </a:blip>
                          <a:srcRect/>
                          <a:stretch>
                            <a:fillRect/>
                          </a:stretch>
                        </pic:blipFill>
                        <pic:spPr bwMode="auto">
                          <a:xfrm>
                            <a:off x="2171700" y="0"/>
                            <a:ext cx="1685925" cy="495300"/>
                          </a:xfrm>
                          <a:prstGeom prst="rect">
                            <a:avLst/>
                          </a:prstGeom>
                          <a:noFill/>
                        </pic:spPr>
                      </pic:pic>
                      <pic:pic xmlns:pic="http://schemas.openxmlformats.org/drawingml/2006/picture">
                        <pic:nvPicPr>
                          <pic:cNvPr id="140" name="Imagen 140"/>
                          <pic:cNvPicPr>
                            <a:picLocks noChangeAspect="1"/>
                          </pic:cNvPicPr>
                        </pic:nvPicPr>
                        <pic:blipFill>
                          <a:blip r:embed="rId140">
                            <a:extLst>
                              <a:ext uri="{28A0092B-C50C-407E-A947-70E740481C1C}">
                                <a14:useLocalDpi xmlns:a14="http://schemas.microsoft.com/office/drawing/2010/main" val="0"/>
                              </a:ext>
                            </a:extLst>
                          </a:blip>
                          <a:srcRect/>
                          <a:stretch>
                            <a:fillRect/>
                          </a:stretch>
                        </pic:blipFill>
                        <pic:spPr bwMode="auto">
                          <a:xfrm>
                            <a:off x="2771775" y="609600"/>
                            <a:ext cx="542925" cy="409575"/>
                          </a:xfrm>
                          <a:prstGeom prst="rect">
                            <a:avLst/>
                          </a:prstGeom>
                          <a:noFill/>
                        </pic:spPr>
                      </pic:pic>
                    </wpg:wgp>
                  </a:graphicData>
                </a:graphic>
              </wp:anchor>
            </w:drawing>
          </mc:Choice>
          <mc:Fallback>
            <w:pict>
              <v:group w14:anchorId="1567163B" id="Grupo 141" o:spid="_x0000_s1026" style="position:absolute;margin-left:72.45pt;margin-top:5.4pt;width:303.75pt;height:80.25pt;z-index:251728896" coordsize="38576,10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">
                <v:shape id="Imagen 137" o:spid="_x0000_s1027" type="#_x0000_t75" style="position:absolute;left:3143;top:1714;width:847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">
                  <v:imagedata r:id="rId141" o:title=""/>
                </v:shape>
                <v:shape id="Imagen 138" o:spid="_x0000_s1028" type="#_x0000_t75" style="position:absolute;top:4953;width:14954;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">
                  <v:imagedata r:id="rId142" o:title=""/>
                </v:shape>
                <v:shape id="Imagen 139" o:spid="_x0000_s1029" type="#_x0000_t75" style="position:absolute;left:21717;width:16859;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">
                  <v:imagedata r:id="rId143" o:title=""/>
                </v:shape>
                <v:shape id="Imagen 140" o:spid="_x0000_s1030" type="#_x0000_t75" style="position:absolute;left:27717;top:6096;width:5430;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">
                  <v:imagedata r:id="rId144" o:title=""/>
                </v:shape>
                <w10:wrap type="tight"/>
              </v:group>
            </w:pict>
          </mc:Fallback>
        </mc:AlternateContent>
      </w:r>
    </w:p>
    <w:p w14:paraId="2370576C" w14:textId="4B48B02D" w:rsidR="00E91FEA" w:rsidRDefault="00E91FEA" w:rsidP="004C2553"/>
    <w:p w14:paraId="6BBB341D" w14:textId="7F1B0B2D" w:rsidR="00E91FEA" w:rsidRDefault="00E91FEA" w:rsidP="004C2553"/>
    <w:p w14:paraId="17CC941B" w14:textId="2645487B" w:rsidR="00E91FEA" w:rsidRDefault="00E91FEA" w:rsidP="004C2553"/>
    <w:p w14:paraId="664314CD" w14:textId="3206DEB2" w:rsidR="00553F30" w:rsidRPr="00553F30" w:rsidRDefault="00553F30" w:rsidP="00553F30">
      <w:r w:rsidRPr="00553F30">
        <w:t>Por lo tanto, los valores y los vectores propios de la matriz A son:</w:t>
      </w:r>
    </w:p>
    <w:p w14:paraId="10600539" w14:textId="190432D3" w:rsidR="00E91FEA" w:rsidRDefault="00553F30" w:rsidP="004C2553">
      <w:r>
        <w:rPr>
          <w:noProof/>
        </w:rPr>
        <mc:AlternateContent>
          <mc:Choice Requires="wpg">
            <w:drawing>
              <wp:anchor distT="0" distB="0" distL="114300" distR="114300" simplePos="0" relativeHeight="251731968" behindDoc="0" locked="0" layoutInCell="1" allowOverlap="1" wp14:anchorId="511E83B2" wp14:editId="021B6508">
                <wp:simplePos x="0" y="0"/>
                <wp:positionH relativeFrom="column">
                  <wp:posOffset>1748790</wp:posOffset>
                </wp:positionH>
                <wp:positionV relativeFrom="paragraph">
                  <wp:posOffset>9525</wp:posOffset>
                </wp:positionV>
                <wp:extent cx="1266825" cy="1000125"/>
                <wp:effectExtent l="0" t="0" r="9525" b="9525"/>
                <wp:wrapTight wrapText="bothSides">
                  <wp:wrapPolygon edited="0">
                    <wp:start x="15591" y="0"/>
                    <wp:lineTo x="0" y="2469"/>
                    <wp:lineTo x="0" y="5760"/>
                    <wp:lineTo x="14941" y="6583"/>
                    <wp:lineTo x="16565" y="13166"/>
                    <wp:lineTo x="1299" y="15223"/>
                    <wp:lineTo x="1299" y="18514"/>
                    <wp:lineTo x="16241" y="19749"/>
                    <wp:lineTo x="16890" y="21394"/>
                    <wp:lineTo x="20138" y="21394"/>
                    <wp:lineTo x="20788" y="19749"/>
                    <wp:lineTo x="21438" y="6583"/>
                    <wp:lineTo x="21438" y="2057"/>
                    <wp:lineTo x="20788" y="0"/>
                    <wp:lineTo x="15591" y="0"/>
                  </wp:wrapPolygon>
                </wp:wrapTight>
                <wp:docPr id="144" name="Grupo 144"/>
                <wp:cNvGraphicFramePr/>
                <a:graphic xmlns:a="http://schemas.openxmlformats.org/drawingml/2006/main">
                  <a:graphicData uri="http://schemas.microsoft.com/office/word/2010/wordprocessingGroup">
                    <wpg:wgp>
                      <wpg:cNvGrpSpPr/>
                      <wpg:grpSpPr>
                        <a:xfrm>
                          <a:off x="0" y="0"/>
                          <a:ext cx="1266825" cy="1000125"/>
                          <a:chOff x="0" y="0"/>
                          <a:chExt cx="1266825" cy="1000125"/>
                        </a:xfrm>
                      </wpg:grpSpPr>
                      <pic:pic xmlns:pic="http://schemas.openxmlformats.org/drawingml/2006/picture">
                        <pic:nvPicPr>
                          <pic:cNvPr id="142" name="Imagen 142"/>
                          <pic:cNvPicPr>
                            <a:picLocks noChangeAspect="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266825" cy="409575"/>
                          </a:xfrm>
                          <a:prstGeom prst="rect">
                            <a:avLst/>
                          </a:prstGeom>
                          <a:noFill/>
                        </pic:spPr>
                      </pic:pic>
                      <pic:pic xmlns:pic="http://schemas.openxmlformats.org/drawingml/2006/picture">
                        <pic:nvPicPr>
                          <pic:cNvPr id="143" name="Imagen 143"/>
                          <pic:cNvPicPr>
                            <a:picLocks noChangeAspect="1"/>
                          </pic:cNvPicPr>
                        </pic:nvPicPr>
                        <pic:blipFill>
                          <a:blip r:embed="rId146">
                            <a:extLst>
                              <a:ext uri="{28A0092B-C50C-407E-A947-70E740481C1C}">
                                <a14:useLocalDpi xmlns:a14="http://schemas.microsoft.com/office/drawing/2010/main" val="0"/>
                              </a:ext>
                            </a:extLst>
                          </a:blip>
                          <a:srcRect/>
                          <a:stretch>
                            <a:fillRect/>
                          </a:stretch>
                        </pic:blipFill>
                        <pic:spPr bwMode="auto">
                          <a:xfrm>
                            <a:off x="85725" y="590550"/>
                            <a:ext cx="1152525" cy="409575"/>
                          </a:xfrm>
                          <a:prstGeom prst="rect">
                            <a:avLst/>
                          </a:prstGeom>
                          <a:noFill/>
                        </pic:spPr>
                      </pic:pic>
                    </wpg:wgp>
                  </a:graphicData>
                </a:graphic>
              </wp:anchor>
            </w:drawing>
          </mc:Choice>
          <mc:Fallback>
            <w:pict>
              <v:group w14:anchorId="13E1B9A2" id="Grupo 144" o:spid="_x0000_s1026" style="position:absolute;margin-left:137.7pt;margin-top:.75pt;width:99.75pt;height:78.75pt;z-index:251731968" coordsize="12668,10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">
                <v:shape id="Imagen 142" o:spid="_x0000_s1027" type="#_x0000_t75" style="position:absolute;width:12668;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">
                  <v:imagedata r:id="rId147" o:title=""/>
                </v:shape>
                <v:shape id="Imagen 143" o:spid="_x0000_s1028" type="#_x0000_t75" style="position:absolute;left:857;top:5905;width:1152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">
                  <v:imagedata r:id="rId148" o:title=""/>
                </v:shape>
                <w10:wrap type="tight"/>
              </v:group>
            </w:pict>
          </mc:Fallback>
        </mc:AlternateContent>
      </w:r>
    </w:p>
    <w:p w14:paraId="12F4B12C" w14:textId="63AB7577" w:rsidR="00E91FEA" w:rsidRDefault="00E91FEA" w:rsidP="004C2553"/>
    <w:p w14:paraId="6708CD49" w14:textId="3ECFD1C3" w:rsidR="00E91FEA" w:rsidRDefault="00E91FEA" w:rsidP="004C2553"/>
    <w:p w14:paraId="45AEF6B0" w14:textId="77777777" w:rsidR="00106BDD" w:rsidRDefault="00106BDD" w:rsidP="004C2553"/>
    <w:p w14:paraId="0E8AF7CF" w14:textId="77777777" w:rsidR="00B72C90" w:rsidRDefault="00B72C90" w:rsidP="00B72C90"/>
    <w:p w14:paraId="4FA234B6" w14:textId="0451667E" w:rsidR="00B72C90" w:rsidRDefault="00B72C90" w:rsidP="00B72C90">
      <w:r>
        <w:lastRenderedPageBreak/>
        <w:t>Ejercicio 2</w:t>
      </w:r>
    </w:p>
    <w:p w14:paraId="56AEA78B" w14:textId="1CCD041C" w:rsidR="00E91FEA" w:rsidRDefault="00B72C90" w:rsidP="00B72C90">
      <w:r>
        <w:t>Determina los autovalores y los autovectores de la siguiente matriz cuadrada 2×2:</w:t>
      </w:r>
    </w:p>
    <w:p w14:paraId="134D7F1C" w14:textId="39990076" w:rsidR="00E91FEA" w:rsidRDefault="00057D06" w:rsidP="004C2553">
      <w:r>
        <w:rPr>
          <w:noProof/>
        </w:rPr>
        <w:drawing>
          <wp:anchor distT="0" distB="0" distL="114300" distR="114300" simplePos="0" relativeHeight="251734016" behindDoc="1" locked="0" layoutInCell="1" allowOverlap="1" wp14:anchorId="6DE481B2" wp14:editId="6FFF84DF">
            <wp:simplePos x="0" y="0"/>
            <wp:positionH relativeFrom="column">
              <wp:posOffset>1958340</wp:posOffset>
            </wp:positionH>
            <wp:positionV relativeFrom="paragraph">
              <wp:posOffset>109855</wp:posOffset>
            </wp:positionV>
            <wp:extent cx="2514600" cy="419100"/>
            <wp:effectExtent l="0" t="0" r="0" b="0"/>
            <wp:wrapTight wrapText="bothSides">
              <wp:wrapPolygon edited="0">
                <wp:start x="7527" y="0"/>
                <wp:lineTo x="0" y="5891"/>
                <wp:lineTo x="0" y="14727"/>
                <wp:lineTo x="7527" y="15709"/>
                <wp:lineTo x="7527" y="20618"/>
                <wp:lineTo x="14236" y="20618"/>
                <wp:lineTo x="14236" y="15709"/>
                <wp:lineTo x="21436" y="13745"/>
                <wp:lineTo x="21436" y="5891"/>
                <wp:lineTo x="14236" y="0"/>
                <wp:lineTo x="7527" y="0"/>
              </wp:wrapPolygon>
            </wp:wrapTight>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514600" cy="419100"/>
                    </a:xfrm>
                    <a:prstGeom prst="rect">
                      <a:avLst/>
                    </a:prstGeom>
                    <a:noFill/>
                  </pic:spPr>
                </pic:pic>
              </a:graphicData>
            </a:graphic>
            <wp14:sizeRelH relativeFrom="page">
              <wp14:pctWidth>0</wp14:pctWidth>
            </wp14:sizeRelH>
            <wp14:sizeRelV relativeFrom="page">
              <wp14:pctHeight>0</wp14:pctHeight>
            </wp14:sizeRelV>
          </wp:anchor>
        </w:drawing>
      </w:r>
      <w:r w:rsidR="00B72C90">
        <w:rPr>
          <w:noProof/>
        </w:rPr>
        <w:drawing>
          <wp:anchor distT="0" distB="0" distL="114300" distR="114300" simplePos="0" relativeHeight="251732992" behindDoc="1" locked="0" layoutInCell="1" allowOverlap="1" wp14:anchorId="3D43824B" wp14:editId="38995C38">
            <wp:simplePos x="0" y="0"/>
            <wp:positionH relativeFrom="column">
              <wp:posOffset>300990</wp:posOffset>
            </wp:positionH>
            <wp:positionV relativeFrom="paragraph">
              <wp:posOffset>163830</wp:posOffset>
            </wp:positionV>
            <wp:extent cx="771525" cy="409575"/>
            <wp:effectExtent l="0" t="0" r="9525" b="9525"/>
            <wp:wrapTight wrapText="bothSides">
              <wp:wrapPolygon edited="0">
                <wp:start x="9067" y="0"/>
                <wp:lineTo x="0" y="7033"/>
                <wp:lineTo x="0" y="14065"/>
                <wp:lineTo x="8000" y="16074"/>
                <wp:lineTo x="9067" y="21098"/>
                <wp:lineTo x="20267" y="21098"/>
                <wp:lineTo x="21333" y="16074"/>
                <wp:lineTo x="21333" y="5023"/>
                <wp:lineTo x="20267" y="0"/>
                <wp:lineTo x="9067" y="0"/>
              </wp:wrapPolygon>
            </wp:wrapTight>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771525" cy="409575"/>
                    </a:xfrm>
                    <a:prstGeom prst="rect">
                      <a:avLst/>
                    </a:prstGeom>
                    <a:noFill/>
                  </pic:spPr>
                </pic:pic>
              </a:graphicData>
            </a:graphic>
            <wp14:sizeRelH relativeFrom="page">
              <wp14:pctWidth>0</wp14:pctWidth>
            </wp14:sizeRelH>
            <wp14:sizeRelV relativeFrom="page">
              <wp14:pctHeight>0</wp14:pctHeight>
            </wp14:sizeRelV>
          </wp:anchor>
        </w:drawing>
      </w:r>
    </w:p>
    <w:p w14:paraId="145DDD66" w14:textId="4C3EF180" w:rsidR="00E91FEA" w:rsidRDefault="00E91FEA" w:rsidP="004C2553"/>
    <w:p w14:paraId="49FC53A7" w14:textId="36962868" w:rsidR="00E91FEA" w:rsidRDefault="00E91FEA" w:rsidP="004C2553"/>
    <w:p w14:paraId="50F22562" w14:textId="4C26094F" w:rsidR="00E91FEA" w:rsidRDefault="00302363" w:rsidP="004C2553">
      <w:r w:rsidRPr="00302363">
        <w:t>Ahora calculamos las raíces del polinomio característico:</w:t>
      </w:r>
    </w:p>
    <w:p w14:paraId="781B5BC6" w14:textId="6A3FE67A" w:rsidR="00E91FEA" w:rsidRDefault="00302363" w:rsidP="004C2553">
      <w:r>
        <w:rPr>
          <w:noProof/>
        </w:rPr>
        <w:drawing>
          <wp:anchor distT="0" distB="0" distL="114300" distR="114300" simplePos="0" relativeHeight="251735040" behindDoc="1" locked="0" layoutInCell="1" allowOverlap="1" wp14:anchorId="7A3403C7" wp14:editId="6E73AED3">
            <wp:simplePos x="0" y="0"/>
            <wp:positionH relativeFrom="column">
              <wp:posOffset>1624965</wp:posOffset>
            </wp:positionH>
            <wp:positionV relativeFrom="paragraph">
              <wp:posOffset>8255</wp:posOffset>
            </wp:positionV>
            <wp:extent cx="1905000" cy="495300"/>
            <wp:effectExtent l="0" t="0" r="0" b="0"/>
            <wp:wrapTight wrapText="bothSides">
              <wp:wrapPolygon edited="0">
                <wp:start x="15552" y="0"/>
                <wp:lineTo x="0" y="4985"/>
                <wp:lineTo x="0" y="13292"/>
                <wp:lineTo x="15120" y="14123"/>
                <wp:lineTo x="15552" y="20769"/>
                <wp:lineTo x="16632" y="20769"/>
                <wp:lineTo x="20520" y="20769"/>
                <wp:lineTo x="20520" y="14123"/>
                <wp:lineTo x="16416" y="13292"/>
                <wp:lineTo x="21384" y="6646"/>
                <wp:lineTo x="21384" y="0"/>
                <wp:lineTo x="16632" y="0"/>
                <wp:lineTo x="15552" y="0"/>
              </wp:wrapPolygon>
            </wp:wrapTight>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905000" cy="495300"/>
                    </a:xfrm>
                    <a:prstGeom prst="rect">
                      <a:avLst/>
                    </a:prstGeom>
                    <a:noFill/>
                  </pic:spPr>
                </pic:pic>
              </a:graphicData>
            </a:graphic>
            <wp14:sizeRelH relativeFrom="page">
              <wp14:pctWidth>0</wp14:pctWidth>
            </wp14:sizeRelH>
            <wp14:sizeRelV relativeFrom="page">
              <wp14:pctHeight>0</wp14:pctHeight>
            </wp14:sizeRelV>
          </wp:anchor>
        </w:drawing>
      </w:r>
    </w:p>
    <w:p w14:paraId="30EF79B1" w14:textId="6E1C37FD" w:rsidR="00E91FEA" w:rsidRDefault="00E91FEA" w:rsidP="004C2553"/>
    <w:p w14:paraId="4B9CEA0F" w14:textId="6469BD99" w:rsidR="00E91FEA" w:rsidRDefault="00302363" w:rsidP="004C2553">
      <w:r w:rsidRPr="00302363">
        <w:t>Calculamos el vector propio asociado al autovalor -1:</w:t>
      </w:r>
    </w:p>
    <w:p w14:paraId="6F764856" w14:textId="0360EED0" w:rsidR="007E2E1C" w:rsidRDefault="008E585D" w:rsidP="004C2553">
      <w:r>
        <w:rPr>
          <w:noProof/>
        </w:rPr>
        <mc:AlternateContent>
          <mc:Choice Requires="wpg">
            <w:drawing>
              <wp:anchor distT="0" distB="0" distL="114300" distR="114300" simplePos="0" relativeHeight="251741184" behindDoc="0" locked="0" layoutInCell="1" allowOverlap="1" wp14:anchorId="38B65CFB" wp14:editId="6706D6BA">
                <wp:simplePos x="0" y="0"/>
                <wp:positionH relativeFrom="column">
                  <wp:posOffset>853440</wp:posOffset>
                </wp:positionH>
                <wp:positionV relativeFrom="paragraph">
                  <wp:posOffset>123825</wp:posOffset>
                </wp:positionV>
                <wp:extent cx="3676650" cy="1095375"/>
                <wp:effectExtent l="0" t="0" r="0" b="9525"/>
                <wp:wrapTight wrapText="bothSides">
                  <wp:wrapPolygon edited="0">
                    <wp:start x="15668" y="0"/>
                    <wp:lineTo x="1231" y="1127"/>
                    <wp:lineTo x="1231" y="4132"/>
                    <wp:lineTo x="15892" y="6010"/>
                    <wp:lineTo x="1455" y="6386"/>
                    <wp:lineTo x="1455" y="9767"/>
                    <wp:lineTo x="10744" y="12021"/>
                    <wp:lineTo x="895" y="13148"/>
                    <wp:lineTo x="0" y="13523"/>
                    <wp:lineTo x="0" y="18031"/>
                    <wp:lineTo x="112" y="21412"/>
                    <wp:lineTo x="224" y="21412"/>
                    <wp:lineTo x="17011" y="21412"/>
                    <wp:lineTo x="17123" y="21412"/>
                    <wp:lineTo x="17571" y="13899"/>
                    <wp:lineTo x="16564" y="13148"/>
                    <wp:lineTo x="12759" y="12021"/>
                    <wp:lineTo x="19026" y="7513"/>
                    <wp:lineTo x="19026" y="6010"/>
                    <wp:lineTo x="21488" y="6010"/>
                    <wp:lineTo x="21488" y="3381"/>
                    <wp:lineTo x="16340" y="0"/>
                    <wp:lineTo x="15668" y="0"/>
                  </wp:wrapPolygon>
                </wp:wrapTight>
                <wp:docPr id="153" name="Grupo 153"/>
                <wp:cNvGraphicFramePr/>
                <a:graphic xmlns:a="http://schemas.openxmlformats.org/drawingml/2006/main">
                  <a:graphicData uri="http://schemas.microsoft.com/office/word/2010/wordprocessingGroup">
                    <wpg:wgp>
                      <wpg:cNvGrpSpPr/>
                      <wpg:grpSpPr>
                        <a:xfrm>
                          <a:off x="0" y="0"/>
                          <a:ext cx="3676650" cy="1095375"/>
                          <a:chOff x="0" y="0"/>
                          <a:chExt cx="3676650" cy="1095375"/>
                        </a:xfrm>
                      </wpg:grpSpPr>
                      <pic:pic xmlns:pic="http://schemas.openxmlformats.org/drawingml/2006/picture">
                        <pic:nvPicPr>
                          <pic:cNvPr id="148" name="Imagen 148"/>
                          <pic:cNvPicPr>
                            <a:picLocks noChangeAspect="1"/>
                          </pic:cNvPicPr>
                        </pic:nvPicPr>
                        <pic:blipFill>
                          <a:blip r:embed="rId152">
                            <a:extLst>
                              <a:ext uri="{28A0092B-C50C-407E-A947-70E740481C1C}">
                                <a14:useLocalDpi xmlns:a14="http://schemas.microsoft.com/office/drawing/2010/main" val="0"/>
                              </a:ext>
                            </a:extLst>
                          </a:blip>
                          <a:srcRect/>
                          <a:stretch>
                            <a:fillRect/>
                          </a:stretch>
                        </pic:blipFill>
                        <pic:spPr bwMode="auto">
                          <a:xfrm>
                            <a:off x="219075" y="76200"/>
                            <a:ext cx="1057275" cy="133350"/>
                          </a:xfrm>
                          <a:prstGeom prst="rect">
                            <a:avLst/>
                          </a:prstGeom>
                          <a:noFill/>
                        </pic:spPr>
                      </pic:pic>
                      <pic:pic xmlns:pic="http://schemas.openxmlformats.org/drawingml/2006/picture">
                        <pic:nvPicPr>
                          <pic:cNvPr id="149" name="Imagen 149"/>
                          <pic:cNvPicPr>
                            <a:picLocks noChangeAspect="1"/>
                          </pic:cNvPicPr>
                        </pic:nvPicPr>
                        <pic:blipFill>
                          <a:blip r:embed="rId153">
                            <a:extLst>
                              <a:ext uri="{28A0092B-C50C-407E-A947-70E740481C1C}">
                                <a14:useLocalDpi xmlns:a14="http://schemas.microsoft.com/office/drawing/2010/main" val="0"/>
                              </a:ext>
                            </a:extLst>
                          </a:blip>
                          <a:srcRect/>
                          <a:stretch>
                            <a:fillRect/>
                          </a:stretch>
                        </pic:blipFill>
                        <pic:spPr bwMode="auto">
                          <a:xfrm>
                            <a:off x="266700" y="361950"/>
                            <a:ext cx="847725" cy="133350"/>
                          </a:xfrm>
                          <a:prstGeom prst="rect">
                            <a:avLst/>
                          </a:prstGeom>
                          <a:noFill/>
                        </pic:spPr>
                      </pic:pic>
                      <pic:pic xmlns:pic="http://schemas.openxmlformats.org/drawingml/2006/picture">
                        <pic:nvPicPr>
                          <pic:cNvPr id="150" name="Imagen 150"/>
                          <pic:cNvPicPr>
                            <a:picLocks noChangeAspect="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685800"/>
                            <a:ext cx="1276350" cy="409575"/>
                          </a:xfrm>
                          <a:prstGeom prst="rect">
                            <a:avLst/>
                          </a:prstGeom>
                          <a:noFill/>
                        </pic:spPr>
                      </pic:pic>
                      <pic:pic xmlns:pic="http://schemas.openxmlformats.org/drawingml/2006/picture">
                        <pic:nvPicPr>
                          <pic:cNvPr id="151" name="Imagen 151"/>
                          <pic:cNvPicPr>
                            <a:picLocks noChangeAspect="1"/>
                          </pic:cNvPicPr>
                        </pic:nvPicPr>
                        <pic:blipFill>
                          <a:blip r:embed="rId155">
                            <a:extLst>
                              <a:ext uri="{28A0092B-C50C-407E-A947-70E740481C1C}">
                                <a14:useLocalDpi xmlns:a14="http://schemas.microsoft.com/office/drawing/2010/main" val="0"/>
                              </a:ext>
                            </a:extLst>
                          </a:blip>
                          <a:srcRect/>
                          <a:stretch>
                            <a:fillRect/>
                          </a:stretch>
                        </pic:blipFill>
                        <pic:spPr bwMode="auto">
                          <a:xfrm>
                            <a:off x="1914525" y="0"/>
                            <a:ext cx="1762125" cy="495300"/>
                          </a:xfrm>
                          <a:prstGeom prst="rect">
                            <a:avLst/>
                          </a:prstGeom>
                          <a:noFill/>
                        </pic:spPr>
                      </pic:pic>
                      <pic:pic xmlns:pic="http://schemas.openxmlformats.org/drawingml/2006/picture">
                        <pic:nvPicPr>
                          <pic:cNvPr id="152" name="Imagen 152"/>
                          <pic:cNvPicPr>
                            <a:picLocks noChangeAspect="1"/>
                          </pic:cNvPicPr>
                        </pic:nvPicPr>
                        <pic:blipFill>
                          <a:blip r:embed="rId156">
                            <a:extLst>
                              <a:ext uri="{28A0092B-C50C-407E-A947-70E740481C1C}">
                                <a14:useLocalDpi xmlns:a14="http://schemas.microsoft.com/office/drawing/2010/main" val="0"/>
                              </a:ext>
                            </a:extLst>
                          </a:blip>
                          <a:srcRect/>
                          <a:stretch>
                            <a:fillRect/>
                          </a:stretch>
                        </pic:blipFill>
                        <pic:spPr bwMode="auto">
                          <a:xfrm>
                            <a:off x="2305050" y="685800"/>
                            <a:ext cx="647700" cy="409575"/>
                          </a:xfrm>
                          <a:prstGeom prst="rect">
                            <a:avLst/>
                          </a:prstGeom>
                          <a:noFill/>
                        </pic:spPr>
                      </pic:pic>
                    </wpg:wgp>
                  </a:graphicData>
                </a:graphic>
              </wp:anchor>
            </w:drawing>
          </mc:Choice>
          <mc:Fallback>
            <w:pict>
              <v:group w14:anchorId="56B7B6EC" id="Grupo 153" o:spid="_x0000_s1026" style="position:absolute;margin-left:67.2pt;margin-top:9.75pt;width:289.5pt;height:86.25pt;z-index:251741184" coordsize="36766,10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">
                <v:shape id="Imagen 148" o:spid="_x0000_s1027" type="#_x0000_t75" style="position:absolute;left:2190;top:762;width:10573;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">
                  <v:imagedata r:id="rId157" o:title=""/>
                </v:shape>
                <v:shape id="Imagen 149" o:spid="_x0000_s1028" type="#_x0000_t75" style="position:absolute;left:2667;top:3619;width:847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">
                  <v:imagedata r:id="rId158" o:title=""/>
                </v:shape>
                <v:shape id="Imagen 150" o:spid="_x0000_s1029" type="#_x0000_t75" style="position:absolute;top:6858;width:12763;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">
                  <v:imagedata r:id="rId159" o:title=""/>
                </v:shape>
                <v:shape id="Imagen 151" o:spid="_x0000_s1030" type="#_x0000_t75" style="position:absolute;left:19145;width:17621;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">
                  <v:imagedata r:id="rId160" o:title=""/>
                </v:shape>
                <v:shape id="Imagen 152" o:spid="_x0000_s1031" type="#_x0000_t75" style="position:absolute;left:23050;top:6858;width:6477;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">
                  <v:imagedata r:id="rId161" o:title=""/>
                </v:shape>
                <w10:wrap type="tight"/>
              </v:group>
            </w:pict>
          </mc:Fallback>
        </mc:AlternateContent>
      </w:r>
    </w:p>
    <w:p w14:paraId="4B10352E" w14:textId="47DD7AAB" w:rsidR="00302363" w:rsidRDefault="00302363" w:rsidP="004C2553"/>
    <w:p w14:paraId="1F9CE565" w14:textId="5104D7A6" w:rsidR="00302363" w:rsidRDefault="00302363" w:rsidP="004C2553"/>
    <w:p w14:paraId="187F8AEF" w14:textId="4872F645" w:rsidR="00302363" w:rsidRDefault="00302363" w:rsidP="004C2553"/>
    <w:p w14:paraId="7D5E9306" w14:textId="77777777" w:rsidR="00356EF4" w:rsidRDefault="00356EF4" w:rsidP="004C2553"/>
    <w:p w14:paraId="0B751CB7" w14:textId="46D0845E" w:rsidR="00302363" w:rsidRDefault="00356EF4" w:rsidP="004C2553">
      <w:r w:rsidRPr="00356EF4">
        <w:t>Y luego calculamos el vector propio asociado al valor propio 3:</w:t>
      </w:r>
    </w:p>
    <w:p w14:paraId="476DB71F" w14:textId="7015809B" w:rsidR="00302363" w:rsidRDefault="00356EF4" w:rsidP="004C2553">
      <w:r>
        <w:rPr>
          <w:noProof/>
        </w:rPr>
        <mc:AlternateContent>
          <mc:Choice Requires="wpg">
            <w:drawing>
              <wp:anchor distT="0" distB="0" distL="114300" distR="114300" simplePos="0" relativeHeight="251746304" behindDoc="0" locked="0" layoutInCell="1" allowOverlap="1" wp14:anchorId="03F3B6B2" wp14:editId="0C688400">
                <wp:simplePos x="0" y="0"/>
                <wp:positionH relativeFrom="column">
                  <wp:posOffset>758190</wp:posOffset>
                </wp:positionH>
                <wp:positionV relativeFrom="paragraph">
                  <wp:posOffset>59055</wp:posOffset>
                </wp:positionV>
                <wp:extent cx="3714750" cy="1038225"/>
                <wp:effectExtent l="0" t="0" r="0" b="9525"/>
                <wp:wrapTight wrapText="bothSides">
                  <wp:wrapPolygon edited="0">
                    <wp:start x="16837" y="0"/>
                    <wp:lineTo x="9415" y="1189"/>
                    <wp:lineTo x="2105" y="3963"/>
                    <wp:lineTo x="2105" y="6341"/>
                    <wp:lineTo x="1218" y="8719"/>
                    <wp:lineTo x="0" y="12683"/>
                    <wp:lineTo x="0" y="15853"/>
                    <wp:lineTo x="111" y="19817"/>
                    <wp:lineTo x="12074" y="21402"/>
                    <wp:lineTo x="16172" y="21402"/>
                    <wp:lineTo x="17391" y="21402"/>
                    <wp:lineTo x="17502" y="21402"/>
                    <wp:lineTo x="17945" y="13475"/>
                    <wp:lineTo x="16948" y="12683"/>
                    <wp:lineTo x="12738" y="12683"/>
                    <wp:lineTo x="20160" y="8719"/>
                    <wp:lineTo x="20049" y="6341"/>
                    <wp:lineTo x="21489" y="6341"/>
                    <wp:lineTo x="21489" y="3963"/>
                    <wp:lineTo x="17391" y="0"/>
                    <wp:lineTo x="16837" y="0"/>
                  </wp:wrapPolygon>
                </wp:wrapTight>
                <wp:docPr id="158" name="Grupo 158"/>
                <wp:cNvGraphicFramePr/>
                <a:graphic xmlns:a="http://schemas.openxmlformats.org/drawingml/2006/main">
                  <a:graphicData uri="http://schemas.microsoft.com/office/word/2010/wordprocessingGroup">
                    <wpg:wgp>
                      <wpg:cNvGrpSpPr/>
                      <wpg:grpSpPr>
                        <a:xfrm>
                          <a:off x="0" y="0"/>
                          <a:ext cx="3714750" cy="1038225"/>
                          <a:chOff x="0" y="0"/>
                          <a:chExt cx="3714750" cy="1038225"/>
                        </a:xfrm>
                      </wpg:grpSpPr>
                      <pic:pic xmlns:pic="http://schemas.openxmlformats.org/drawingml/2006/picture">
                        <pic:nvPicPr>
                          <pic:cNvPr id="154" name="Imagen 154"/>
                          <pic:cNvPicPr>
                            <a:picLocks noChangeAspect="1"/>
                          </pic:cNvPicPr>
                        </pic:nvPicPr>
                        <pic:blipFill>
                          <a:blip r:embed="rId162">
                            <a:extLst>
                              <a:ext uri="{28A0092B-C50C-407E-A947-70E740481C1C}">
                                <a14:useLocalDpi xmlns:a14="http://schemas.microsoft.com/office/drawing/2010/main" val="0"/>
                              </a:ext>
                            </a:extLst>
                          </a:blip>
                          <a:srcRect/>
                          <a:stretch>
                            <a:fillRect/>
                          </a:stretch>
                        </pic:blipFill>
                        <pic:spPr bwMode="auto">
                          <a:xfrm>
                            <a:off x="400050" y="209550"/>
                            <a:ext cx="847725" cy="133350"/>
                          </a:xfrm>
                          <a:prstGeom prst="rect">
                            <a:avLst/>
                          </a:prstGeom>
                          <a:noFill/>
                        </pic:spPr>
                      </pic:pic>
                      <pic:pic xmlns:pic="http://schemas.openxmlformats.org/drawingml/2006/picture">
                        <pic:nvPicPr>
                          <pic:cNvPr id="155" name="Imagen 155"/>
                          <pic:cNvPicPr>
                            <a:picLocks noChangeAspect="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542925"/>
                            <a:ext cx="1495425" cy="409575"/>
                          </a:xfrm>
                          <a:prstGeom prst="rect">
                            <a:avLst/>
                          </a:prstGeom>
                          <a:noFill/>
                        </pic:spPr>
                      </pic:pic>
                      <pic:pic xmlns:pic="http://schemas.openxmlformats.org/drawingml/2006/picture">
                        <pic:nvPicPr>
                          <pic:cNvPr id="156" name="Imagen 156"/>
                          <pic:cNvPicPr>
                            <a:picLocks noChangeAspect="1"/>
                          </pic:cNvPicPr>
                        </pic:nvPicPr>
                        <pic:blipFill>
                          <a:blip r:embed="rId164">
                            <a:extLst>
                              <a:ext uri="{28A0092B-C50C-407E-A947-70E740481C1C}">
                                <a14:useLocalDpi xmlns:a14="http://schemas.microsoft.com/office/drawing/2010/main" val="0"/>
                              </a:ext>
                            </a:extLst>
                          </a:blip>
                          <a:srcRect/>
                          <a:stretch>
                            <a:fillRect/>
                          </a:stretch>
                        </pic:blipFill>
                        <pic:spPr bwMode="auto">
                          <a:xfrm>
                            <a:off x="2028825" y="0"/>
                            <a:ext cx="1685925" cy="495300"/>
                          </a:xfrm>
                          <a:prstGeom prst="rect">
                            <a:avLst/>
                          </a:prstGeom>
                          <a:noFill/>
                        </pic:spPr>
                      </pic:pic>
                      <pic:pic xmlns:pic="http://schemas.openxmlformats.org/drawingml/2006/picture">
                        <pic:nvPicPr>
                          <pic:cNvPr id="157" name="Imagen 157"/>
                          <pic:cNvPicPr>
                            <a:picLocks noChangeAspect="1"/>
                          </pic:cNvPicPr>
                        </pic:nvPicPr>
                        <pic:blipFill>
                          <a:blip r:embed="rId165">
                            <a:extLst>
                              <a:ext uri="{28A0092B-C50C-407E-A947-70E740481C1C}">
                                <a14:useLocalDpi xmlns:a14="http://schemas.microsoft.com/office/drawing/2010/main" val="0"/>
                              </a:ext>
                            </a:extLst>
                          </a:blip>
                          <a:srcRect/>
                          <a:stretch>
                            <a:fillRect/>
                          </a:stretch>
                        </pic:blipFill>
                        <pic:spPr bwMode="auto">
                          <a:xfrm>
                            <a:off x="2495550" y="628650"/>
                            <a:ext cx="542925" cy="409575"/>
                          </a:xfrm>
                          <a:prstGeom prst="rect">
                            <a:avLst/>
                          </a:prstGeom>
                          <a:noFill/>
                        </pic:spPr>
                      </pic:pic>
                    </wpg:wgp>
                  </a:graphicData>
                </a:graphic>
              </wp:anchor>
            </w:drawing>
          </mc:Choice>
          <mc:Fallback>
            <w:pict>
              <v:group w14:anchorId="08FCFCE5" id="Grupo 158" o:spid="_x0000_s1026" style="position:absolute;margin-left:59.7pt;margin-top:4.65pt;width:292.5pt;height:81.75pt;z-index:251746304" coordsize="37147,10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">
                <v:shape id="Imagen 154" o:spid="_x0000_s1027" type="#_x0000_t75" style="position:absolute;left:4000;top:2095;width:847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">
                  <v:imagedata r:id="rId166" o:title=""/>
                </v:shape>
                <v:shape id="Imagen 155" o:spid="_x0000_s1028" type="#_x0000_t75" style="position:absolute;top:5429;width:14954;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">
                  <v:imagedata r:id="rId167" o:title=""/>
                </v:shape>
                <v:shape id="Imagen 156" o:spid="_x0000_s1029" type="#_x0000_t75" style="position:absolute;left:20288;width:16859;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">
                  <v:imagedata r:id="rId168" o:title=""/>
                </v:shape>
                <v:shape id="Imagen 157" o:spid="_x0000_s1030" type="#_x0000_t75" style="position:absolute;left:24955;top:6286;width:5429;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">
                  <v:imagedata r:id="rId169" o:title=""/>
                </v:shape>
                <w10:wrap type="tight"/>
              </v:group>
            </w:pict>
          </mc:Fallback>
        </mc:AlternateContent>
      </w:r>
    </w:p>
    <w:p w14:paraId="28E43957" w14:textId="7AAA8CE9" w:rsidR="00302363" w:rsidRDefault="00302363" w:rsidP="004C2553"/>
    <w:p w14:paraId="6AD0A6D8" w14:textId="39FCA404" w:rsidR="00302363" w:rsidRDefault="00302363" w:rsidP="004C2553"/>
    <w:p w14:paraId="75B479BC" w14:textId="1C478B8C" w:rsidR="00302363" w:rsidRDefault="00302363" w:rsidP="004C2553"/>
    <w:p w14:paraId="22FF33D4" w14:textId="0733D2E2" w:rsidR="00F65C03" w:rsidRPr="00F65C03" w:rsidRDefault="00F65C03" w:rsidP="00F65C03">
      <w:r w:rsidRPr="00F65C03">
        <w:t>Por lo tanto, los valores y los vectores propios de la matriz A son:</w:t>
      </w:r>
    </w:p>
    <w:p w14:paraId="00BF8A0D" w14:textId="09A31B8F" w:rsidR="00302363" w:rsidRDefault="00F65C03" w:rsidP="004C2553">
      <w:r>
        <w:rPr>
          <w:noProof/>
        </w:rPr>
        <mc:AlternateContent>
          <mc:Choice Requires="wpg">
            <w:drawing>
              <wp:anchor distT="0" distB="0" distL="114300" distR="114300" simplePos="0" relativeHeight="251749376" behindDoc="0" locked="0" layoutInCell="1" allowOverlap="1" wp14:anchorId="516505EE" wp14:editId="209CB318">
                <wp:simplePos x="0" y="0"/>
                <wp:positionH relativeFrom="column">
                  <wp:posOffset>1682115</wp:posOffset>
                </wp:positionH>
                <wp:positionV relativeFrom="paragraph">
                  <wp:posOffset>57150</wp:posOffset>
                </wp:positionV>
                <wp:extent cx="1371600" cy="981075"/>
                <wp:effectExtent l="0" t="0" r="0" b="9525"/>
                <wp:wrapTight wrapText="bothSides">
                  <wp:wrapPolygon edited="0">
                    <wp:start x="15900" y="0"/>
                    <wp:lineTo x="0" y="2517"/>
                    <wp:lineTo x="0" y="5872"/>
                    <wp:lineTo x="15300" y="6711"/>
                    <wp:lineTo x="15600" y="13421"/>
                    <wp:lineTo x="1500" y="15099"/>
                    <wp:lineTo x="1500" y="18454"/>
                    <wp:lineTo x="15300" y="20132"/>
                    <wp:lineTo x="15900" y="21390"/>
                    <wp:lineTo x="18900" y="21390"/>
                    <wp:lineTo x="19500" y="20132"/>
                    <wp:lineTo x="19500" y="13421"/>
                    <wp:lineTo x="21300" y="6711"/>
                    <wp:lineTo x="21300" y="2097"/>
                    <wp:lineTo x="20700" y="0"/>
                    <wp:lineTo x="15900" y="0"/>
                  </wp:wrapPolygon>
                </wp:wrapTight>
                <wp:docPr id="161" name="Grupo 161"/>
                <wp:cNvGraphicFramePr/>
                <a:graphic xmlns:a="http://schemas.openxmlformats.org/drawingml/2006/main">
                  <a:graphicData uri="http://schemas.microsoft.com/office/word/2010/wordprocessingGroup">
                    <wpg:wgp>
                      <wpg:cNvGrpSpPr/>
                      <wpg:grpSpPr>
                        <a:xfrm>
                          <a:off x="0" y="0"/>
                          <a:ext cx="1371600" cy="981075"/>
                          <a:chOff x="0" y="0"/>
                          <a:chExt cx="1371600" cy="981075"/>
                        </a:xfrm>
                      </wpg:grpSpPr>
                      <pic:pic xmlns:pic="http://schemas.openxmlformats.org/drawingml/2006/picture">
                        <pic:nvPicPr>
                          <pic:cNvPr id="159" name="Imagen 159"/>
                          <pic:cNvPicPr>
                            <a:picLocks noChangeAspect="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371600" cy="409575"/>
                          </a:xfrm>
                          <a:prstGeom prst="rect">
                            <a:avLst/>
                          </a:prstGeom>
                          <a:noFill/>
                        </pic:spPr>
                      </pic:pic>
                      <pic:pic xmlns:pic="http://schemas.openxmlformats.org/drawingml/2006/picture">
                        <pic:nvPicPr>
                          <pic:cNvPr id="160" name="Imagen 160"/>
                          <pic:cNvPicPr>
                            <a:picLocks noChangeAspect="1"/>
                          </pic:cNvPicPr>
                        </pic:nvPicPr>
                        <pic:blipFill>
                          <a:blip r:embed="rId171">
                            <a:extLst>
                              <a:ext uri="{28A0092B-C50C-407E-A947-70E740481C1C}">
                                <a14:useLocalDpi xmlns:a14="http://schemas.microsoft.com/office/drawing/2010/main" val="0"/>
                              </a:ext>
                            </a:extLst>
                          </a:blip>
                          <a:srcRect/>
                          <a:stretch>
                            <a:fillRect/>
                          </a:stretch>
                        </pic:blipFill>
                        <pic:spPr bwMode="auto">
                          <a:xfrm>
                            <a:off x="104775" y="571500"/>
                            <a:ext cx="1152525" cy="409575"/>
                          </a:xfrm>
                          <a:prstGeom prst="rect">
                            <a:avLst/>
                          </a:prstGeom>
                          <a:noFill/>
                        </pic:spPr>
                      </pic:pic>
                    </wpg:wgp>
                  </a:graphicData>
                </a:graphic>
              </wp:anchor>
            </w:drawing>
          </mc:Choice>
          <mc:Fallback>
            <w:pict>
              <v:group w14:anchorId="364FE466" id="Grupo 161" o:spid="_x0000_s1026" style="position:absolute;margin-left:132.45pt;margin-top:4.5pt;width:108pt;height:77.25pt;z-index:251749376" coordsize="13716,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">
                <v:shape id="Imagen 159" o:spid="_x0000_s1027" type="#_x0000_t75" style="position:absolute;width:13716;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">
                  <v:imagedata r:id="rId172" o:title=""/>
                </v:shape>
                <v:shape id="Imagen 160" o:spid="_x0000_s1028" type="#_x0000_t75" style="position:absolute;left:1047;top:5715;width:11526;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">
                  <v:imagedata r:id="rId173" o:title=""/>
                </v:shape>
                <w10:wrap type="tight"/>
              </v:group>
            </w:pict>
          </mc:Fallback>
        </mc:AlternateContent>
      </w:r>
    </w:p>
    <w:p w14:paraId="12D42CBF" w14:textId="41549861" w:rsidR="00302363" w:rsidRDefault="00302363" w:rsidP="004C2553"/>
    <w:p w14:paraId="5B33142E" w14:textId="519A216B" w:rsidR="00302363" w:rsidRDefault="00302363" w:rsidP="004C2553"/>
    <w:p w14:paraId="2100F79D" w14:textId="3D281189" w:rsidR="00302363" w:rsidRDefault="00302363" w:rsidP="004C2553"/>
    <w:p w14:paraId="246D1542" w14:textId="77777777" w:rsidR="00F65C03" w:rsidRDefault="00F65C03" w:rsidP="00F65C03">
      <w:r>
        <w:t>Ejercicio 3</w:t>
      </w:r>
    </w:p>
    <w:p w14:paraId="07D55527" w14:textId="77777777" w:rsidR="00F65C03" w:rsidRDefault="00F65C03" w:rsidP="00F65C03">
      <w:r>
        <w:t>Determina los autovalores y los autovectores de la siguiente matriz de orden 3:</w:t>
      </w:r>
    </w:p>
    <w:p w14:paraId="453583E5" w14:textId="702064F0" w:rsidR="00302363" w:rsidRDefault="00033CD0" w:rsidP="004C2553">
      <w:r>
        <w:rPr>
          <w:noProof/>
        </w:rPr>
        <w:lastRenderedPageBreak/>
        <w:drawing>
          <wp:anchor distT="0" distB="0" distL="114300" distR="114300" simplePos="0" relativeHeight="251750400" behindDoc="1" locked="0" layoutInCell="1" allowOverlap="1" wp14:anchorId="297D7529" wp14:editId="368F50F3">
            <wp:simplePos x="0" y="0"/>
            <wp:positionH relativeFrom="column">
              <wp:posOffset>2005965</wp:posOffset>
            </wp:positionH>
            <wp:positionV relativeFrom="paragraph">
              <wp:posOffset>0</wp:posOffset>
            </wp:positionV>
            <wp:extent cx="990600" cy="666750"/>
            <wp:effectExtent l="0" t="0" r="0" b="0"/>
            <wp:wrapTight wrapText="bothSides">
              <wp:wrapPolygon edited="0">
                <wp:start x="7477" y="0"/>
                <wp:lineTo x="0" y="9874"/>
                <wp:lineTo x="0" y="12343"/>
                <wp:lineTo x="7062" y="19749"/>
                <wp:lineTo x="7477" y="20983"/>
                <wp:lineTo x="19938" y="20983"/>
                <wp:lineTo x="20769" y="19749"/>
                <wp:lineTo x="20769" y="3086"/>
                <wp:lineTo x="19938" y="0"/>
                <wp:lineTo x="7477" y="0"/>
              </wp:wrapPolygon>
            </wp:wrapTight>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990600" cy="666750"/>
                    </a:xfrm>
                    <a:prstGeom prst="rect">
                      <a:avLst/>
                    </a:prstGeom>
                    <a:noFill/>
                  </pic:spPr>
                </pic:pic>
              </a:graphicData>
            </a:graphic>
            <wp14:sizeRelH relativeFrom="page">
              <wp14:pctWidth>0</wp14:pctWidth>
            </wp14:sizeRelH>
            <wp14:sizeRelV relativeFrom="page">
              <wp14:pctHeight>0</wp14:pctHeight>
            </wp14:sizeRelV>
          </wp:anchor>
        </w:drawing>
      </w:r>
    </w:p>
    <w:p w14:paraId="10398AFF" w14:textId="0A9617A8" w:rsidR="00302363" w:rsidRDefault="00302363" w:rsidP="004C2553"/>
    <w:p w14:paraId="3B16324B" w14:textId="5D942BCE" w:rsidR="00302363" w:rsidRDefault="00302363" w:rsidP="004C2553"/>
    <w:p w14:paraId="0164B773" w14:textId="233FD80E" w:rsidR="00302363" w:rsidRDefault="00033CD0" w:rsidP="004C2553">
      <w:r w:rsidRPr="00033CD0">
        <w:t>Primero debemos resolver determinante de la matriz A menos la matriz identidad multiplicada por lambda para obtener la ecuación característica:</w:t>
      </w:r>
    </w:p>
    <w:p w14:paraId="63504742" w14:textId="7FDCDC7C" w:rsidR="00033CD0" w:rsidRDefault="00033CD0" w:rsidP="004C2553">
      <w:r>
        <w:rPr>
          <w:noProof/>
        </w:rPr>
        <w:drawing>
          <wp:anchor distT="0" distB="0" distL="114300" distR="114300" simplePos="0" relativeHeight="251751424" behindDoc="1" locked="0" layoutInCell="1" allowOverlap="1" wp14:anchorId="4910818B" wp14:editId="33213AB7">
            <wp:simplePos x="0" y="0"/>
            <wp:positionH relativeFrom="column">
              <wp:posOffset>1634490</wp:posOffset>
            </wp:positionH>
            <wp:positionV relativeFrom="paragraph">
              <wp:posOffset>106680</wp:posOffset>
            </wp:positionV>
            <wp:extent cx="2209800" cy="666750"/>
            <wp:effectExtent l="0" t="0" r="0" b="0"/>
            <wp:wrapTight wrapText="bothSides">
              <wp:wrapPolygon edited="0">
                <wp:start x="8566" y="0"/>
                <wp:lineTo x="0" y="8640"/>
                <wp:lineTo x="0" y="12343"/>
                <wp:lineTo x="8566" y="19749"/>
                <wp:lineTo x="8566" y="20983"/>
                <wp:lineTo x="21414" y="20983"/>
                <wp:lineTo x="21414" y="0"/>
                <wp:lineTo x="8566" y="0"/>
              </wp:wrapPolygon>
            </wp:wrapTight>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209800" cy="666750"/>
                    </a:xfrm>
                    <a:prstGeom prst="rect">
                      <a:avLst/>
                    </a:prstGeom>
                    <a:noFill/>
                  </pic:spPr>
                </pic:pic>
              </a:graphicData>
            </a:graphic>
            <wp14:sizeRelH relativeFrom="page">
              <wp14:pctWidth>0</wp14:pctWidth>
            </wp14:sizeRelH>
            <wp14:sizeRelV relativeFrom="page">
              <wp14:pctHeight>0</wp14:pctHeight>
            </wp14:sizeRelV>
          </wp:anchor>
        </w:drawing>
      </w:r>
    </w:p>
    <w:p w14:paraId="60EA24F1" w14:textId="11982308" w:rsidR="00302363" w:rsidRDefault="00302363" w:rsidP="004C2553"/>
    <w:p w14:paraId="5DBD0A0D" w14:textId="77777777" w:rsidR="00DA475F" w:rsidRDefault="00DA475F" w:rsidP="004C2553"/>
    <w:p w14:paraId="1484B43D" w14:textId="3C5681C4" w:rsidR="00302363" w:rsidRDefault="00DA475F" w:rsidP="004C2553">
      <w:r w:rsidRPr="00DA475F">
        <w:t>En este caso, la última columna del determinante tiene dos ceros, así que aprovecharemos para calcular el determinante por cofactores (o adjuntos) a través de esa columna:</w:t>
      </w:r>
    </w:p>
    <w:p w14:paraId="1227A179" w14:textId="78F8EF6B" w:rsidR="00302363" w:rsidRDefault="00DA475F" w:rsidP="004C2553">
      <w:r>
        <w:rPr>
          <w:noProof/>
        </w:rPr>
        <w:drawing>
          <wp:anchor distT="0" distB="0" distL="114300" distR="114300" simplePos="0" relativeHeight="251752448" behindDoc="1" locked="0" layoutInCell="1" allowOverlap="1" wp14:anchorId="3DC48DA1" wp14:editId="1CD6606A">
            <wp:simplePos x="0" y="0"/>
            <wp:positionH relativeFrom="column">
              <wp:posOffset>1358265</wp:posOffset>
            </wp:positionH>
            <wp:positionV relativeFrom="paragraph">
              <wp:posOffset>16510</wp:posOffset>
            </wp:positionV>
            <wp:extent cx="2867025" cy="1047750"/>
            <wp:effectExtent l="0" t="0" r="9525" b="0"/>
            <wp:wrapTight wrapText="bothSides">
              <wp:wrapPolygon edited="0">
                <wp:start x="0" y="0"/>
                <wp:lineTo x="0" y="14138"/>
                <wp:lineTo x="11051" y="18851"/>
                <wp:lineTo x="9903" y="19244"/>
                <wp:lineTo x="9903" y="20815"/>
                <wp:lineTo x="11051" y="21207"/>
                <wp:lineTo x="20380" y="21207"/>
                <wp:lineTo x="20524" y="18458"/>
                <wp:lineTo x="9903" y="12567"/>
                <wp:lineTo x="21528" y="11389"/>
                <wp:lineTo x="21528" y="1964"/>
                <wp:lineTo x="9903" y="0"/>
                <wp:lineTo x="0" y="0"/>
              </wp:wrapPolygon>
            </wp:wrapTight>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867025" cy="1047750"/>
                    </a:xfrm>
                    <a:prstGeom prst="rect">
                      <a:avLst/>
                    </a:prstGeom>
                    <a:noFill/>
                  </pic:spPr>
                </pic:pic>
              </a:graphicData>
            </a:graphic>
            <wp14:sizeRelH relativeFrom="page">
              <wp14:pctWidth>0</wp14:pctWidth>
            </wp14:sizeRelH>
            <wp14:sizeRelV relativeFrom="page">
              <wp14:pctHeight>0</wp14:pctHeight>
            </wp14:sizeRelV>
          </wp:anchor>
        </w:drawing>
      </w:r>
    </w:p>
    <w:p w14:paraId="2ECBD140" w14:textId="5C275732" w:rsidR="00302363" w:rsidRDefault="00302363" w:rsidP="004C2553"/>
    <w:p w14:paraId="6C48F5EC" w14:textId="460F59FE" w:rsidR="00302363" w:rsidRDefault="00302363" w:rsidP="004C2553"/>
    <w:p w14:paraId="55FC3778" w14:textId="47E8DA66" w:rsidR="00302363" w:rsidRDefault="00302363" w:rsidP="004C2553"/>
    <w:p w14:paraId="4B0F52CC" w14:textId="3E980089" w:rsidR="00302363" w:rsidRDefault="004C2DD4" w:rsidP="004C2553">
      <w:r>
        <w:rPr>
          <w:noProof/>
        </w:rPr>
        <w:drawing>
          <wp:anchor distT="0" distB="0" distL="114300" distR="114300" simplePos="0" relativeHeight="251753472" behindDoc="1" locked="0" layoutInCell="1" allowOverlap="1" wp14:anchorId="4D0C49FB" wp14:editId="673D857E">
            <wp:simplePos x="0" y="0"/>
            <wp:positionH relativeFrom="column">
              <wp:posOffset>1005840</wp:posOffset>
            </wp:positionH>
            <wp:positionV relativeFrom="paragraph">
              <wp:posOffset>1049655</wp:posOffset>
            </wp:positionV>
            <wp:extent cx="3829050" cy="828675"/>
            <wp:effectExtent l="0" t="0" r="0" b="9525"/>
            <wp:wrapTight wrapText="bothSides">
              <wp:wrapPolygon edited="0">
                <wp:start x="10531" y="0"/>
                <wp:lineTo x="10424" y="7945"/>
                <wp:lineTo x="0" y="7945"/>
                <wp:lineTo x="0" y="12910"/>
                <wp:lineTo x="10424" y="15890"/>
                <wp:lineTo x="10531" y="21352"/>
                <wp:lineTo x="19128" y="21352"/>
                <wp:lineTo x="21063" y="20855"/>
                <wp:lineTo x="21063" y="17379"/>
                <wp:lineTo x="19021" y="15890"/>
                <wp:lineTo x="21493" y="12414"/>
                <wp:lineTo x="21493" y="7945"/>
                <wp:lineTo x="10961" y="7945"/>
                <wp:lineTo x="18484" y="3476"/>
                <wp:lineTo x="18484" y="0"/>
                <wp:lineTo x="11176" y="0"/>
                <wp:lineTo x="10531" y="0"/>
              </wp:wrapPolygon>
            </wp:wrapTight>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829050" cy="828675"/>
                    </a:xfrm>
                    <a:prstGeom prst="rect">
                      <a:avLst/>
                    </a:prstGeom>
                    <a:noFill/>
                  </pic:spPr>
                </pic:pic>
              </a:graphicData>
            </a:graphic>
            <wp14:sizeRelH relativeFrom="page">
              <wp14:pctWidth>0</wp14:pctWidth>
            </wp14:sizeRelH>
            <wp14:sizeRelV relativeFrom="page">
              <wp14:pctHeight>0</wp14:pctHeight>
            </wp14:sizeRelV>
          </wp:anchor>
        </w:drawing>
      </w:r>
      <w:r w:rsidR="00DA475F" w:rsidRPr="00DA475F">
        <w:t>Ahora tenemos que calcular las raíces del polinomio característico. Es mejor no multiplicar los paréntesis ya que entonces obtendríamos un polinomio de tercer grado, en cambio, si se resuelven los dos factores por separado es más fácil conseguir los valores propios:</w:t>
      </w:r>
    </w:p>
    <w:p w14:paraId="56B2B0BC" w14:textId="69DC2C2F" w:rsidR="00302363" w:rsidRDefault="00302363" w:rsidP="004C2553"/>
    <w:p w14:paraId="60893252" w14:textId="0A5C67A2" w:rsidR="00302363" w:rsidRDefault="00302363" w:rsidP="004C2553"/>
    <w:p w14:paraId="16005E49" w14:textId="272DE559" w:rsidR="00302363" w:rsidRDefault="00302363" w:rsidP="004C2553"/>
    <w:p w14:paraId="26C43E1B" w14:textId="5665E3B8" w:rsidR="00302363" w:rsidRDefault="007E0094" w:rsidP="004C2553">
      <w:r w:rsidRPr="007E0094">
        <w:t>Calculamos el vector propio asociado al valor propio 2:</w:t>
      </w:r>
    </w:p>
    <w:p w14:paraId="04DCBF98" w14:textId="1DDDF0A6" w:rsidR="00302363" w:rsidRDefault="004C2DD4" w:rsidP="004C2553">
      <w:r>
        <w:rPr>
          <w:noProof/>
        </w:rPr>
        <mc:AlternateContent>
          <mc:Choice Requires="wpg">
            <w:drawing>
              <wp:anchor distT="0" distB="0" distL="114300" distR="114300" simplePos="0" relativeHeight="251758592" behindDoc="0" locked="0" layoutInCell="1" allowOverlap="1" wp14:anchorId="35D8AB1E" wp14:editId="3E371B73">
                <wp:simplePos x="0" y="0"/>
                <wp:positionH relativeFrom="column">
                  <wp:posOffset>158115</wp:posOffset>
                </wp:positionH>
                <wp:positionV relativeFrom="paragraph">
                  <wp:posOffset>10160</wp:posOffset>
                </wp:positionV>
                <wp:extent cx="4962525" cy="1019175"/>
                <wp:effectExtent l="0" t="0" r="9525" b="9525"/>
                <wp:wrapTight wrapText="bothSides">
                  <wp:wrapPolygon edited="0">
                    <wp:start x="1493" y="0"/>
                    <wp:lineTo x="1493" y="2826"/>
                    <wp:lineTo x="8209" y="6460"/>
                    <wp:lineTo x="829" y="7267"/>
                    <wp:lineTo x="0" y="7671"/>
                    <wp:lineTo x="0" y="19379"/>
                    <wp:lineTo x="166" y="21398"/>
                    <wp:lineTo x="7463" y="21398"/>
                    <wp:lineTo x="7628" y="19379"/>
                    <wp:lineTo x="15920" y="19379"/>
                    <wp:lineTo x="21559" y="16957"/>
                    <wp:lineTo x="21559" y="2422"/>
                    <wp:lineTo x="19403" y="1615"/>
                    <wp:lineTo x="5390" y="0"/>
                    <wp:lineTo x="1493" y="0"/>
                  </wp:wrapPolygon>
                </wp:wrapTight>
                <wp:docPr id="170" name="Grupo 170"/>
                <wp:cNvGraphicFramePr/>
                <a:graphic xmlns:a="http://schemas.openxmlformats.org/drawingml/2006/main">
                  <a:graphicData uri="http://schemas.microsoft.com/office/word/2010/wordprocessingGroup">
                    <wpg:wgp>
                      <wpg:cNvGrpSpPr/>
                      <wpg:grpSpPr>
                        <a:xfrm>
                          <a:off x="0" y="0"/>
                          <a:ext cx="4962525" cy="1019175"/>
                          <a:chOff x="0" y="0"/>
                          <a:chExt cx="4962525" cy="1019175"/>
                        </a:xfrm>
                      </wpg:grpSpPr>
                      <pic:pic xmlns:pic="http://schemas.openxmlformats.org/drawingml/2006/picture">
                        <pic:nvPicPr>
                          <pic:cNvPr id="166" name="Imagen 166"/>
                          <pic:cNvPicPr>
                            <a:picLocks noChangeAspect="1"/>
                          </pic:cNvPicPr>
                        </pic:nvPicPr>
                        <pic:blipFill>
                          <a:blip r:embed="rId129">
                            <a:extLst>
                              <a:ext uri="{28A0092B-C50C-407E-A947-70E740481C1C}">
                                <a14:useLocalDpi xmlns:a14="http://schemas.microsoft.com/office/drawing/2010/main" val="0"/>
                              </a:ext>
                            </a:extLst>
                          </a:blip>
                          <a:srcRect/>
                          <a:stretch>
                            <a:fillRect/>
                          </a:stretch>
                        </pic:blipFill>
                        <pic:spPr bwMode="auto">
                          <a:xfrm>
                            <a:off x="361950" y="0"/>
                            <a:ext cx="847725" cy="133350"/>
                          </a:xfrm>
                          <a:prstGeom prst="rect">
                            <a:avLst/>
                          </a:prstGeom>
                          <a:noFill/>
                        </pic:spPr>
                      </pic:pic>
                      <pic:pic xmlns:pic="http://schemas.openxmlformats.org/drawingml/2006/picture">
                        <pic:nvPicPr>
                          <pic:cNvPr id="167" name="Imagen 167"/>
                          <pic:cNvPicPr>
                            <a:picLocks noChangeAspect="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352425"/>
                            <a:ext cx="1762125" cy="666750"/>
                          </a:xfrm>
                          <a:prstGeom prst="rect">
                            <a:avLst/>
                          </a:prstGeom>
                          <a:noFill/>
                        </pic:spPr>
                      </pic:pic>
                      <pic:pic xmlns:pic="http://schemas.openxmlformats.org/drawingml/2006/picture">
                        <pic:nvPicPr>
                          <pic:cNvPr id="168" name="Imagen 168"/>
                          <pic:cNvPicPr>
                            <a:picLocks noChangeAspect="1"/>
                          </pic:cNvPicPr>
                        </pic:nvPicPr>
                        <pic:blipFill>
                          <a:blip r:embed="rId179">
                            <a:extLst>
                              <a:ext uri="{28A0092B-C50C-407E-A947-70E740481C1C}">
                                <a14:useLocalDpi xmlns:a14="http://schemas.microsoft.com/office/drawing/2010/main" val="0"/>
                              </a:ext>
                            </a:extLst>
                          </a:blip>
                          <a:srcRect/>
                          <a:stretch>
                            <a:fillRect/>
                          </a:stretch>
                        </pic:blipFill>
                        <pic:spPr bwMode="auto">
                          <a:xfrm>
                            <a:off x="2152650" y="57150"/>
                            <a:ext cx="1933575" cy="742950"/>
                          </a:xfrm>
                          <a:prstGeom prst="rect">
                            <a:avLst/>
                          </a:prstGeom>
                          <a:noFill/>
                        </pic:spPr>
                      </pic:pic>
                      <pic:pic xmlns:pic="http://schemas.openxmlformats.org/drawingml/2006/picture">
                        <pic:nvPicPr>
                          <pic:cNvPr id="169" name="Imagen 169"/>
                          <pic:cNvPicPr>
                            <a:picLocks noChangeAspect="1"/>
                          </pic:cNvPicPr>
                        </pic:nvPicPr>
                        <pic:blipFill>
                          <a:blip r:embed="rId180">
                            <a:extLst>
                              <a:ext uri="{28A0092B-C50C-407E-A947-70E740481C1C}">
                                <a14:useLocalDpi xmlns:a14="http://schemas.microsoft.com/office/drawing/2010/main" val="0"/>
                              </a:ext>
                            </a:extLst>
                          </a:blip>
                          <a:srcRect/>
                          <a:stretch>
                            <a:fillRect/>
                          </a:stretch>
                        </pic:blipFill>
                        <pic:spPr bwMode="auto">
                          <a:xfrm>
                            <a:off x="4391025" y="133350"/>
                            <a:ext cx="571500" cy="666750"/>
                          </a:xfrm>
                          <a:prstGeom prst="rect">
                            <a:avLst/>
                          </a:prstGeom>
                          <a:noFill/>
                        </pic:spPr>
                      </pic:pic>
                    </wpg:wgp>
                  </a:graphicData>
                </a:graphic>
              </wp:anchor>
            </w:drawing>
          </mc:Choice>
          <mc:Fallback>
            <w:pict>
              <v:group w14:anchorId="00A16D9B" id="Grupo 170" o:spid="_x0000_s1026" style="position:absolute;margin-left:12.45pt;margin-top:.8pt;width:390.75pt;height:80.25pt;z-index:251758592" coordsize="49625,10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">
                <v:shape id="Imagen 166" o:spid="_x0000_s1027" type="#_x0000_t75" style="position:absolute;left:3619;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">
                  <v:imagedata r:id="rId133" o:title=""/>
                </v:shape>
                <v:shape id="Imagen 167" o:spid="_x0000_s1028" type="#_x0000_t75" style="position:absolute;top:3524;width:17621;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">
                  <v:imagedata r:id="rId181" o:title=""/>
                </v:shape>
                <v:shape id="Imagen 168" o:spid="_x0000_s1029" type="#_x0000_t75" style="position:absolute;left:21526;top:571;width:19336;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">
                  <v:imagedata r:id="rId182" o:title=""/>
                </v:shape>
                <v:shape id="Imagen 169" o:spid="_x0000_s1030" type="#_x0000_t75" style="position:absolute;left:43910;top:1333;width:5715;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">
                  <v:imagedata r:id="rId183" o:title=""/>
                </v:shape>
                <w10:wrap type="tight"/>
              </v:group>
            </w:pict>
          </mc:Fallback>
        </mc:AlternateContent>
      </w:r>
    </w:p>
    <w:p w14:paraId="07369EEF" w14:textId="59675E79" w:rsidR="00302363" w:rsidRDefault="00302363" w:rsidP="004C2553"/>
    <w:p w14:paraId="0DE0FD43" w14:textId="424FD7F2" w:rsidR="00302363" w:rsidRDefault="00302363" w:rsidP="004C2553"/>
    <w:p w14:paraId="1400E7B7" w14:textId="2AD2D4FB" w:rsidR="00302363" w:rsidRDefault="00302363" w:rsidP="004C2553"/>
    <w:p w14:paraId="4D402828" w14:textId="77777777" w:rsidR="00057D06" w:rsidRDefault="00057D06" w:rsidP="001F5CFD"/>
    <w:p w14:paraId="7EC0FC42" w14:textId="44DC29E6" w:rsidR="001F5CFD" w:rsidRPr="001F5CFD" w:rsidRDefault="001F5CFD" w:rsidP="001F5CFD">
      <w:r w:rsidRPr="001F5CFD">
        <w:lastRenderedPageBreak/>
        <w:t>Calculamos el vector propio asociado al valor propio -1:</w:t>
      </w:r>
    </w:p>
    <w:p w14:paraId="27AD3303" w14:textId="238A4C72" w:rsidR="00302363" w:rsidRDefault="008379AF" w:rsidP="004C2553">
      <w:r>
        <w:rPr>
          <w:noProof/>
        </w:rPr>
        <mc:AlternateContent>
          <mc:Choice Requires="wpg">
            <w:drawing>
              <wp:anchor distT="0" distB="0" distL="114300" distR="114300" simplePos="0" relativeHeight="251763712" behindDoc="0" locked="0" layoutInCell="1" allowOverlap="1" wp14:anchorId="74738DAC" wp14:editId="6324DB19">
                <wp:simplePos x="0" y="0"/>
                <wp:positionH relativeFrom="column">
                  <wp:posOffset>262890</wp:posOffset>
                </wp:positionH>
                <wp:positionV relativeFrom="paragraph">
                  <wp:posOffset>133985</wp:posOffset>
                </wp:positionV>
                <wp:extent cx="4581525" cy="866775"/>
                <wp:effectExtent l="0" t="0" r="9525" b="9525"/>
                <wp:wrapTight wrapText="bothSides">
                  <wp:wrapPolygon edited="0">
                    <wp:start x="1706" y="0"/>
                    <wp:lineTo x="449" y="4747"/>
                    <wp:lineTo x="0" y="7121"/>
                    <wp:lineTo x="0" y="15191"/>
                    <wp:lineTo x="180" y="21363"/>
                    <wp:lineTo x="269" y="21363"/>
                    <wp:lineTo x="12843" y="21363"/>
                    <wp:lineTo x="18591" y="21363"/>
                    <wp:lineTo x="21555" y="19464"/>
                    <wp:lineTo x="21555" y="3323"/>
                    <wp:lineTo x="20657" y="2848"/>
                    <wp:lineTo x="5568" y="0"/>
                    <wp:lineTo x="1706" y="0"/>
                  </wp:wrapPolygon>
                </wp:wrapTight>
                <wp:docPr id="175" name="Grupo 175"/>
                <wp:cNvGraphicFramePr/>
                <a:graphic xmlns:a="http://schemas.openxmlformats.org/drawingml/2006/main">
                  <a:graphicData uri="http://schemas.microsoft.com/office/word/2010/wordprocessingGroup">
                    <wpg:wgp>
                      <wpg:cNvGrpSpPr/>
                      <wpg:grpSpPr>
                        <a:xfrm>
                          <a:off x="0" y="0"/>
                          <a:ext cx="4581525" cy="866775"/>
                          <a:chOff x="0" y="0"/>
                          <a:chExt cx="4581525" cy="866775"/>
                        </a:xfrm>
                      </wpg:grpSpPr>
                      <pic:pic xmlns:pic="http://schemas.openxmlformats.org/drawingml/2006/picture">
                        <pic:nvPicPr>
                          <pic:cNvPr id="171" name="Imagen 171"/>
                          <pic:cNvPicPr>
                            <a:picLocks noChangeAspect="1"/>
                          </pic:cNvPicPr>
                        </pic:nvPicPr>
                        <pic:blipFill>
                          <a:blip r:embed="rId184">
                            <a:extLst>
                              <a:ext uri="{28A0092B-C50C-407E-A947-70E740481C1C}">
                                <a14:useLocalDpi xmlns:a14="http://schemas.microsoft.com/office/drawing/2010/main" val="0"/>
                              </a:ext>
                            </a:extLst>
                          </a:blip>
                          <a:srcRect/>
                          <a:stretch>
                            <a:fillRect/>
                          </a:stretch>
                        </pic:blipFill>
                        <pic:spPr bwMode="auto">
                          <a:xfrm>
                            <a:off x="371475" y="0"/>
                            <a:ext cx="781050" cy="133350"/>
                          </a:xfrm>
                          <a:prstGeom prst="rect">
                            <a:avLst/>
                          </a:prstGeom>
                          <a:noFill/>
                        </pic:spPr>
                      </pic:pic>
                      <pic:pic xmlns:pic="http://schemas.openxmlformats.org/drawingml/2006/picture">
                        <pic:nvPicPr>
                          <pic:cNvPr id="172" name="Imagen 172"/>
                          <pic:cNvPicPr>
                            <a:picLocks noChangeAspect="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200025"/>
                            <a:ext cx="1543050" cy="666750"/>
                          </a:xfrm>
                          <a:prstGeom prst="rect">
                            <a:avLst/>
                          </a:prstGeom>
                          <a:noFill/>
                        </pic:spPr>
                      </pic:pic>
                      <pic:pic xmlns:pic="http://schemas.openxmlformats.org/drawingml/2006/picture">
                        <pic:nvPicPr>
                          <pic:cNvPr id="173" name="Imagen 173"/>
                          <pic:cNvPicPr>
                            <a:picLocks noChangeAspect="1"/>
                          </pic:cNvPicPr>
                        </pic:nvPicPr>
                        <pic:blipFill>
                          <a:blip r:embed="rId186">
                            <a:extLst>
                              <a:ext uri="{28A0092B-C50C-407E-A947-70E740481C1C}">
                                <a14:useLocalDpi xmlns:a14="http://schemas.microsoft.com/office/drawing/2010/main" val="0"/>
                              </a:ext>
                            </a:extLst>
                          </a:blip>
                          <a:srcRect/>
                          <a:stretch>
                            <a:fillRect/>
                          </a:stretch>
                        </pic:blipFill>
                        <pic:spPr bwMode="auto">
                          <a:xfrm>
                            <a:off x="1866900" y="123825"/>
                            <a:ext cx="1809750" cy="742950"/>
                          </a:xfrm>
                          <a:prstGeom prst="rect">
                            <a:avLst/>
                          </a:prstGeom>
                          <a:noFill/>
                        </pic:spPr>
                      </pic:pic>
                      <pic:pic xmlns:pic="http://schemas.openxmlformats.org/drawingml/2006/picture">
                        <pic:nvPicPr>
                          <pic:cNvPr id="174" name="Imagen 174"/>
                          <pic:cNvPicPr>
                            <a:picLocks noChangeAspect="1"/>
                          </pic:cNvPicPr>
                        </pic:nvPicPr>
                        <pic:blipFill>
                          <a:blip r:embed="rId187">
                            <a:extLst>
                              <a:ext uri="{28A0092B-C50C-407E-A947-70E740481C1C}">
                                <a14:useLocalDpi xmlns:a14="http://schemas.microsoft.com/office/drawing/2010/main" val="0"/>
                              </a:ext>
                            </a:extLst>
                          </a:blip>
                          <a:srcRect/>
                          <a:stretch>
                            <a:fillRect/>
                          </a:stretch>
                        </pic:blipFill>
                        <pic:spPr bwMode="auto">
                          <a:xfrm>
                            <a:off x="3905250" y="123825"/>
                            <a:ext cx="676275" cy="666750"/>
                          </a:xfrm>
                          <a:prstGeom prst="rect">
                            <a:avLst/>
                          </a:prstGeom>
                          <a:noFill/>
                        </pic:spPr>
                      </pic:pic>
                    </wpg:wgp>
                  </a:graphicData>
                </a:graphic>
              </wp:anchor>
            </w:drawing>
          </mc:Choice>
          <mc:Fallback>
            <w:pict>
              <v:group w14:anchorId="1F91A4CF" id="Grupo 175" o:spid="_x0000_s1026" style="position:absolute;margin-left:20.7pt;margin-top:10.55pt;width:360.75pt;height:68.25pt;z-index:251763712" coordsize="45815,8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">
                <v:shape id="Imagen 171" o:spid="_x0000_s1027" type="#_x0000_t75" style="position:absolute;left:3714;width:7811;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">
                  <v:imagedata r:id="rId188" o:title=""/>
                </v:shape>
                <v:shape id="Imagen 172" o:spid="_x0000_s1028" type="#_x0000_t75" style="position:absolute;top:2000;width:15430;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">
                  <v:imagedata r:id="rId189" o:title=""/>
                </v:shape>
                <v:shape id="Imagen 173" o:spid="_x0000_s1029" type="#_x0000_t75" style="position:absolute;left:18669;top:1238;width:18097;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">
                  <v:imagedata r:id="rId190" o:title=""/>
                </v:shape>
                <v:shape id="Imagen 174" o:spid="_x0000_s1030" type="#_x0000_t75" style="position:absolute;left:39052;top:1238;width:6763;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">
                  <v:imagedata r:id="rId191" o:title=""/>
                </v:shape>
                <w10:wrap type="tight"/>
              </v:group>
            </w:pict>
          </mc:Fallback>
        </mc:AlternateContent>
      </w:r>
    </w:p>
    <w:p w14:paraId="7717467E" w14:textId="7FE84C0D" w:rsidR="00302363" w:rsidRDefault="00302363" w:rsidP="004C2553"/>
    <w:p w14:paraId="18D0D636" w14:textId="60E2F37C" w:rsidR="00302363" w:rsidRDefault="00302363" w:rsidP="004C2553"/>
    <w:p w14:paraId="1B803BF3" w14:textId="77777777" w:rsidR="00057D06" w:rsidRDefault="00057D06" w:rsidP="004C2553"/>
    <w:p w14:paraId="5D6DFB9A" w14:textId="31516AF0" w:rsidR="00302363" w:rsidRDefault="004C2DD4" w:rsidP="004C2553">
      <w:r w:rsidRPr="004C2DD4">
        <w:t>Calculamos el vector propio asociado al valor propio 3:</w:t>
      </w:r>
    </w:p>
    <w:p w14:paraId="5502E993" w14:textId="33B88841" w:rsidR="001F5CFD" w:rsidRDefault="00A946A5" w:rsidP="004C2553">
      <w:r>
        <w:rPr>
          <w:noProof/>
        </w:rPr>
        <mc:AlternateContent>
          <mc:Choice Requires="wpg">
            <w:drawing>
              <wp:anchor distT="0" distB="0" distL="114300" distR="114300" simplePos="0" relativeHeight="251768832" behindDoc="0" locked="0" layoutInCell="1" allowOverlap="1" wp14:anchorId="594BE0FE" wp14:editId="17F6437F">
                <wp:simplePos x="0" y="0"/>
                <wp:positionH relativeFrom="column">
                  <wp:posOffset>310515</wp:posOffset>
                </wp:positionH>
                <wp:positionV relativeFrom="paragraph">
                  <wp:posOffset>58420</wp:posOffset>
                </wp:positionV>
                <wp:extent cx="4667250" cy="923925"/>
                <wp:effectExtent l="0" t="0" r="0" b="9525"/>
                <wp:wrapTight wrapText="bothSides">
                  <wp:wrapPolygon edited="0">
                    <wp:start x="2469" y="0"/>
                    <wp:lineTo x="176" y="6680"/>
                    <wp:lineTo x="88" y="8462"/>
                    <wp:lineTo x="0" y="15588"/>
                    <wp:lineTo x="176" y="21377"/>
                    <wp:lineTo x="264" y="21377"/>
                    <wp:lineTo x="8287" y="21377"/>
                    <wp:lineTo x="13665" y="21377"/>
                    <wp:lineTo x="21512" y="17369"/>
                    <wp:lineTo x="21512" y="1781"/>
                    <wp:lineTo x="20807" y="1336"/>
                    <wp:lineTo x="6612" y="0"/>
                    <wp:lineTo x="2469" y="0"/>
                  </wp:wrapPolygon>
                </wp:wrapTight>
                <wp:docPr id="180" name="Grupo 180"/>
                <wp:cNvGraphicFramePr/>
                <a:graphic xmlns:a="http://schemas.openxmlformats.org/drawingml/2006/main">
                  <a:graphicData uri="http://schemas.microsoft.com/office/word/2010/wordprocessingGroup">
                    <wpg:wgp>
                      <wpg:cNvGrpSpPr/>
                      <wpg:grpSpPr>
                        <a:xfrm>
                          <a:off x="0" y="0"/>
                          <a:ext cx="4667250" cy="923925"/>
                          <a:chOff x="0" y="0"/>
                          <a:chExt cx="4667250" cy="923925"/>
                        </a:xfrm>
                      </wpg:grpSpPr>
                      <pic:pic xmlns:pic="http://schemas.openxmlformats.org/drawingml/2006/picture">
                        <pic:nvPicPr>
                          <pic:cNvPr id="176" name="Imagen 176"/>
                          <pic:cNvPicPr>
                            <a:picLocks noChangeAspect="1"/>
                          </pic:cNvPicPr>
                        </pic:nvPicPr>
                        <pic:blipFill>
                          <a:blip r:embed="rId162">
                            <a:extLst>
                              <a:ext uri="{28A0092B-C50C-407E-A947-70E740481C1C}">
                                <a14:useLocalDpi xmlns:a14="http://schemas.microsoft.com/office/drawing/2010/main" val="0"/>
                              </a:ext>
                            </a:extLst>
                          </a:blip>
                          <a:srcRect/>
                          <a:stretch>
                            <a:fillRect/>
                          </a:stretch>
                        </pic:blipFill>
                        <pic:spPr bwMode="auto">
                          <a:xfrm>
                            <a:off x="552450" y="0"/>
                            <a:ext cx="847725" cy="133350"/>
                          </a:xfrm>
                          <a:prstGeom prst="rect">
                            <a:avLst/>
                          </a:prstGeom>
                          <a:noFill/>
                        </pic:spPr>
                      </pic:pic>
                      <pic:pic xmlns:pic="http://schemas.openxmlformats.org/drawingml/2006/picture">
                        <pic:nvPicPr>
                          <pic:cNvPr id="177" name="Imagen 177"/>
                          <pic:cNvPicPr>
                            <a:picLocks noChangeAspect="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257175"/>
                            <a:ext cx="1866900" cy="666750"/>
                          </a:xfrm>
                          <a:prstGeom prst="rect">
                            <a:avLst/>
                          </a:prstGeom>
                          <a:noFill/>
                        </pic:spPr>
                      </pic:pic>
                      <pic:pic xmlns:pic="http://schemas.openxmlformats.org/drawingml/2006/picture">
                        <pic:nvPicPr>
                          <pic:cNvPr id="178" name="Imagen 178"/>
                          <pic:cNvPicPr>
                            <a:picLocks noChangeAspect="1"/>
                          </pic:cNvPicPr>
                        </pic:nvPicPr>
                        <pic:blipFill>
                          <a:blip r:embed="rId193">
                            <a:extLst>
                              <a:ext uri="{28A0092B-C50C-407E-A947-70E740481C1C}">
                                <a14:useLocalDpi xmlns:a14="http://schemas.microsoft.com/office/drawing/2010/main" val="0"/>
                              </a:ext>
                            </a:extLst>
                          </a:blip>
                          <a:srcRect/>
                          <a:stretch>
                            <a:fillRect/>
                          </a:stretch>
                        </pic:blipFill>
                        <pic:spPr bwMode="auto">
                          <a:xfrm>
                            <a:off x="2038350" y="66675"/>
                            <a:ext cx="1752600" cy="742950"/>
                          </a:xfrm>
                          <a:prstGeom prst="rect">
                            <a:avLst/>
                          </a:prstGeom>
                          <a:noFill/>
                        </pic:spPr>
                      </pic:pic>
                      <pic:pic xmlns:pic="http://schemas.openxmlformats.org/drawingml/2006/picture">
                        <pic:nvPicPr>
                          <pic:cNvPr id="179" name="Imagen 179"/>
                          <pic:cNvPicPr>
                            <a:picLocks noChangeAspect="1"/>
                          </pic:cNvPicPr>
                        </pic:nvPicPr>
                        <pic:blipFill>
                          <a:blip r:embed="rId194">
                            <a:extLst>
                              <a:ext uri="{28A0092B-C50C-407E-A947-70E740481C1C}">
                                <a14:useLocalDpi xmlns:a14="http://schemas.microsoft.com/office/drawing/2010/main" val="0"/>
                              </a:ext>
                            </a:extLst>
                          </a:blip>
                          <a:srcRect/>
                          <a:stretch>
                            <a:fillRect/>
                          </a:stretch>
                        </pic:blipFill>
                        <pic:spPr bwMode="auto">
                          <a:xfrm>
                            <a:off x="4095750" y="66675"/>
                            <a:ext cx="571500" cy="666750"/>
                          </a:xfrm>
                          <a:prstGeom prst="rect">
                            <a:avLst/>
                          </a:prstGeom>
                          <a:noFill/>
                        </pic:spPr>
                      </pic:pic>
                    </wpg:wgp>
                  </a:graphicData>
                </a:graphic>
              </wp:anchor>
            </w:drawing>
          </mc:Choice>
          <mc:Fallback>
            <w:pict>
              <v:group w14:anchorId="507C36F8" id="Grupo 180" o:spid="_x0000_s1026" style="position:absolute;margin-left:24.45pt;margin-top:4.6pt;width:367.5pt;height:72.75pt;z-index:251768832" coordsize="46672,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">
                <v:shape id="Imagen 176" o:spid="_x0000_s1027" type="#_x0000_t75" style="position:absolute;left:5524;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">
                  <v:imagedata r:id="rId166" o:title=""/>
                </v:shape>
                <v:shape id="Imagen 177" o:spid="_x0000_s1028" type="#_x0000_t75" style="position:absolute;top:2571;width:18669;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">
                  <v:imagedata r:id="rId195" o:title=""/>
                </v:shape>
                <v:shape id="Imagen 178" o:spid="_x0000_s1029" type="#_x0000_t75" style="position:absolute;left:20383;top:666;width:17526;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">
                  <v:imagedata r:id="rId196" o:title=""/>
                </v:shape>
                <v:shape id="Imagen 179" o:spid="_x0000_s1030" type="#_x0000_t75" style="position:absolute;left:40957;top:666;width:5715;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">
                  <v:imagedata r:id="rId197" o:title=""/>
                </v:shape>
                <w10:wrap type="tight"/>
              </v:group>
            </w:pict>
          </mc:Fallback>
        </mc:AlternateContent>
      </w:r>
    </w:p>
    <w:p w14:paraId="741D24AB" w14:textId="4D867691" w:rsidR="004C2DD4" w:rsidRDefault="004C2DD4" w:rsidP="004C2553"/>
    <w:p w14:paraId="0DED46E8" w14:textId="24FE0A9C" w:rsidR="004C2DD4" w:rsidRDefault="004C2DD4" w:rsidP="004C2553"/>
    <w:p w14:paraId="5B150BC7" w14:textId="329B712C" w:rsidR="004C2DD4" w:rsidRDefault="004C2DD4" w:rsidP="004C2553"/>
    <w:p w14:paraId="03F99D69" w14:textId="5DA51F26" w:rsidR="00031E42" w:rsidRPr="00031E42" w:rsidRDefault="00031E42" w:rsidP="00031E42">
      <w:r w:rsidRPr="00031E42">
        <w:t>Por lo tanto, los valores y los vectores propios de la matriz A son:</w:t>
      </w:r>
    </w:p>
    <w:p w14:paraId="154574E8" w14:textId="2100810B" w:rsidR="004C2DD4" w:rsidRDefault="00031E42" w:rsidP="004C2553">
      <w:r>
        <w:rPr>
          <w:noProof/>
        </w:rPr>
        <mc:AlternateContent>
          <mc:Choice Requires="wpg">
            <w:drawing>
              <wp:anchor distT="0" distB="0" distL="114300" distR="114300" simplePos="0" relativeHeight="251772928" behindDoc="0" locked="0" layoutInCell="1" allowOverlap="1" wp14:anchorId="4C9F4871" wp14:editId="5D882AD0">
                <wp:simplePos x="0" y="0"/>
                <wp:positionH relativeFrom="column">
                  <wp:posOffset>539115</wp:posOffset>
                </wp:positionH>
                <wp:positionV relativeFrom="paragraph">
                  <wp:posOffset>9525</wp:posOffset>
                </wp:positionV>
                <wp:extent cx="4229100" cy="685800"/>
                <wp:effectExtent l="0" t="0" r="0" b="0"/>
                <wp:wrapTight wrapText="bothSides">
                  <wp:wrapPolygon edited="0">
                    <wp:start x="4670" y="0"/>
                    <wp:lineTo x="0" y="7800"/>
                    <wp:lineTo x="0" y="12000"/>
                    <wp:lineTo x="4573" y="19200"/>
                    <wp:lineTo x="4573" y="21000"/>
                    <wp:lineTo x="12649" y="21000"/>
                    <wp:lineTo x="21211" y="21000"/>
                    <wp:lineTo x="21405" y="19200"/>
                    <wp:lineTo x="21503" y="600"/>
                    <wp:lineTo x="20530" y="0"/>
                    <wp:lineTo x="5643" y="0"/>
                    <wp:lineTo x="4670" y="0"/>
                  </wp:wrapPolygon>
                </wp:wrapTight>
                <wp:docPr id="184" name="Grupo 184"/>
                <wp:cNvGraphicFramePr/>
                <a:graphic xmlns:a="http://schemas.openxmlformats.org/drawingml/2006/main">
                  <a:graphicData uri="http://schemas.microsoft.com/office/word/2010/wordprocessingGroup">
                    <wpg:wgp>
                      <wpg:cNvGrpSpPr/>
                      <wpg:grpSpPr>
                        <a:xfrm>
                          <a:off x="0" y="0"/>
                          <a:ext cx="4229100" cy="685800"/>
                          <a:chOff x="0" y="0"/>
                          <a:chExt cx="4229100" cy="685800"/>
                        </a:xfrm>
                      </wpg:grpSpPr>
                      <pic:pic xmlns:pic="http://schemas.openxmlformats.org/drawingml/2006/picture">
                        <pic:nvPicPr>
                          <pic:cNvPr id="181" name="Imagen 181"/>
                          <pic:cNvPicPr>
                            <a:picLocks noChangeAspect="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pic:spPr>
                      </pic:pic>
                      <pic:pic xmlns:pic="http://schemas.openxmlformats.org/drawingml/2006/picture">
                        <pic:nvPicPr>
                          <pic:cNvPr id="182" name="Imagen 182"/>
                          <pic:cNvPicPr>
                            <a:picLocks noChangeAspect="1"/>
                          </pic:cNvPicPr>
                        </pic:nvPicPr>
                        <pic:blipFill>
                          <a:blip r:embed="rId199">
                            <a:extLst>
                              <a:ext uri="{28A0092B-C50C-407E-A947-70E740481C1C}">
                                <a14:useLocalDpi xmlns:a14="http://schemas.microsoft.com/office/drawing/2010/main" val="0"/>
                              </a:ext>
                            </a:extLst>
                          </a:blip>
                          <a:srcRect/>
                          <a:stretch>
                            <a:fillRect/>
                          </a:stretch>
                        </pic:blipFill>
                        <pic:spPr bwMode="auto">
                          <a:xfrm>
                            <a:off x="1438275" y="19050"/>
                            <a:ext cx="1390650" cy="666750"/>
                          </a:xfrm>
                          <a:prstGeom prst="rect">
                            <a:avLst/>
                          </a:prstGeom>
                          <a:noFill/>
                        </pic:spPr>
                      </pic:pic>
                      <pic:pic xmlns:pic="http://schemas.openxmlformats.org/drawingml/2006/picture">
                        <pic:nvPicPr>
                          <pic:cNvPr id="183" name="Imagen 183"/>
                          <pic:cNvPicPr>
                            <a:picLocks noChangeAspect="1"/>
                          </pic:cNvPicPr>
                        </pic:nvPicPr>
                        <pic:blipFill>
                          <a:blip r:embed="rId200">
                            <a:extLst>
                              <a:ext uri="{28A0092B-C50C-407E-A947-70E740481C1C}">
                                <a14:useLocalDpi xmlns:a14="http://schemas.microsoft.com/office/drawing/2010/main" val="0"/>
                              </a:ext>
                            </a:extLst>
                          </a:blip>
                          <a:srcRect/>
                          <a:stretch>
                            <a:fillRect/>
                          </a:stretch>
                        </pic:blipFill>
                        <pic:spPr bwMode="auto">
                          <a:xfrm>
                            <a:off x="3048000" y="19050"/>
                            <a:ext cx="1181100" cy="666750"/>
                          </a:xfrm>
                          <a:prstGeom prst="rect">
                            <a:avLst/>
                          </a:prstGeom>
                          <a:noFill/>
                        </pic:spPr>
                      </pic:pic>
                    </wpg:wgp>
                  </a:graphicData>
                </a:graphic>
              </wp:anchor>
            </w:drawing>
          </mc:Choice>
          <mc:Fallback>
            <w:pict>
              <v:group w14:anchorId="69844F22" id="Grupo 184" o:spid="_x0000_s1026" style="position:absolute;margin-left:42.45pt;margin-top:.75pt;width:333pt;height:54pt;z-index:251772928" coordsize="42291,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">
                <v:shape id="Imagen 181" o:spid="_x0000_s1027" type="#_x0000_t75" style="position:absolute;width:11811;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">
                  <v:imagedata r:id="rId201" o:title=""/>
                </v:shape>
                <v:shape id="Imagen 182" o:spid="_x0000_s1028" type="#_x0000_t75" style="position:absolute;left:14382;top:190;width:13907;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">
                  <v:imagedata r:id="rId202" o:title=""/>
                </v:shape>
                <v:shape id="Imagen 183" o:spid="_x0000_s1029" type="#_x0000_t75" style="position:absolute;left:30480;top:190;width:11811;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">
                  <v:imagedata r:id="rId203" o:title=""/>
                </v:shape>
                <w10:wrap type="tight"/>
              </v:group>
            </w:pict>
          </mc:Fallback>
        </mc:AlternateContent>
      </w:r>
    </w:p>
    <w:p w14:paraId="114064FB" w14:textId="66AA16F5" w:rsidR="004C2DD4" w:rsidRDefault="004C2DD4" w:rsidP="004C2553"/>
    <w:p w14:paraId="31A13AF9" w14:textId="77777777" w:rsidR="00842532" w:rsidRDefault="00842532" w:rsidP="00D17996"/>
    <w:p w14:paraId="2F57335C" w14:textId="26D76DEF" w:rsidR="00D17996" w:rsidRDefault="00D17996" w:rsidP="00D17996">
      <w:r>
        <w:t>Ejercicio 4</w:t>
      </w:r>
    </w:p>
    <w:p w14:paraId="3F5A241E" w14:textId="43439477" w:rsidR="00D17996" w:rsidRDefault="00D17996" w:rsidP="00D17996">
      <w:r>
        <w:rPr>
          <w:noProof/>
        </w:rPr>
        <w:drawing>
          <wp:anchor distT="0" distB="0" distL="114300" distR="114300" simplePos="0" relativeHeight="251773952" behindDoc="1" locked="0" layoutInCell="1" allowOverlap="1" wp14:anchorId="48CEC1F3" wp14:editId="4BDF58EF">
            <wp:simplePos x="0" y="0"/>
            <wp:positionH relativeFrom="column">
              <wp:posOffset>2272665</wp:posOffset>
            </wp:positionH>
            <wp:positionV relativeFrom="paragraph">
              <wp:posOffset>518795</wp:posOffset>
            </wp:positionV>
            <wp:extent cx="1095375" cy="666750"/>
            <wp:effectExtent l="0" t="0" r="9525" b="0"/>
            <wp:wrapTight wrapText="bothSides">
              <wp:wrapPolygon edited="0">
                <wp:start x="6762" y="0"/>
                <wp:lineTo x="0" y="9874"/>
                <wp:lineTo x="0" y="12343"/>
                <wp:lineTo x="6762" y="20983"/>
                <wp:lineTo x="20661" y="20983"/>
                <wp:lineTo x="21037" y="19749"/>
                <wp:lineTo x="21412" y="11109"/>
                <wp:lineTo x="21412" y="5554"/>
                <wp:lineTo x="20661" y="0"/>
                <wp:lineTo x="6762" y="0"/>
              </wp:wrapPolygon>
            </wp:wrapTight>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095375" cy="666750"/>
                    </a:xfrm>
                    <a:prstGeom prst="rect">
                      <a:avLst/>
                    </a:prstGeom>
                    <a:noFill/>
                  </pic:spPr>
                </pic:pic>
              </a:graphicData>
            </a:graphic>
            <wp14:sizeRelH relativeFrom="page">
              <wp14:pctWidth>0</wp14:pctWidth>
            </wp14:sizeRelH>
            <wp14:sizeRelV relativeFrom="page">
              <wp14:pctHeight>0</wp14:pctHeight>
            </wp14:sizeRelV>
          </wp:anchor>
        </w:drawing>
      </w:r>
      <w:r>
        <w:t>Calcula los valores y los vectores propios de la siguiente matriz cuadrada de dimensión 3×3:</w:t>
      </w:r>
    </w:p>
    <w:p w14:paraId="48C2CD13" w14:textId="74CBF11E" w:rsidR="004C2DD4" w:rsidRDefault="004C2DD4" w:rsidP="004C2553"/>
    <w:p w14:paraId="2C804812" w14:textId="63BFDB74" w:rsidR="004C2DD4" w:rsidRDefault="004C2DD4" w:rsidP="004C2553"/>
    <w:p w14:paraId="1CC5BAC6" w14:textId="6AF04098" w:rsidR="004C2DD4" w:rsidRDefault="00D17996" w:rsidP="004C2553">
      <w:r w:rsidRPr="00D17996">
        <w:t>Primero resolvemos determinante de la matriz menos λ en su diagonal principal para obtener la ecuación característica:</w:t>
      </w:r>
    </w:p>
    <w:p w14:paraId="1E568FFC" w14:textId="574E31BF" w:rsidR="004C2DD4" w:rsidRDefault="00D17996" w:rsidP="004C2553">
      <w:r>
        <w:rPr>
          <w:noProof/>
        </w:rPr>
        <w:drawing>
          <wp:anchor distT="0" distB="0" distL="114300" distR="114300" simplePos="0" relativeHeight="251774976" behindDoc="1" locked="0" layoutInCell="1" allowOverlap="1" wp14:anchorId="3AB1432D" wp14:editId="5263ADD4">
            <wp:simplePos x="0" y="0"/>
            <wp:positionH relativeFrom="column">
              <wp:posOffset>1177290</wp:posOffset>
            </wp:positionH>
            <wp:positionV relativeFrom="paragraph">
              <wp:posOffset>9525</wp:posOffset>
            </wp:positionV>
            <wp:extent cx="3409950" cy="666750"/>
            <wp:effectExtent l="0" t="0" r="0" b="0"/>
            <wp:wrapTight wrapText="bothSides">
              <wp:wrapPolygon edited="0">
                <wp:start x="5551" y="0"/>
                <wp:lineTo x="0" y="8640"/>
                <wp:lineTo x="0" y="12343"/>
                <wp:lineTo x="5551" y="19749"/>
                <wp:lineTo x="5551" y="20983"/>
                <wp:lineTo x="13998" y="20983"/>
                <wp:lineTo x="13998" y="19749"/>
                <wp:lineTo x="21479" y="12343"/>
                <wp:lineTo x="21479" y="8023"/>
                <wp:lineTo x="13998" y="0"/>
                <wp:lineTo x="5551" y="0"/>
              </wp:wrapPolygon>
            </wp:wrapTight>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409950" cy="666750"/>
                    </a:xfrm>
                    <a:prstGeom prst="rect">
                      <a:avLst/>
                    </a:prstGeom>
                    <a:noFill/>
                  </pic:spPr>
                </pic:pic>
              </a:graphicData>
            </a:graphic>
            <wp14:sizeRelH relativeFrom="page">
              <wp14:pctWidth>0</wp14:pctWidth>
            </wp14:sizeRelH>
            <wp14:sizeRelV relativeFrom="page">
              <wp14:pctHeight>0</wp14:pctHeight>
            </wp14:sizeRelV>
          </wp:anchor>
        </w:drawing>
      </w:r>
    </w:p>
    <w:p w14:paraId="68958BCF" w14:textId="4C217ACF" w:rsidR="004C2DD4" w:rsidRDefault="004C2DD4" w:rsidP="004C2553"/>
    <w:p w14:paraId="3B7145A5" w14:textId="29FD3EDE" w:rsidR="004C2DD4" w:rsidRDefault="004C2DD4" w:rsidP="004C2553"/>
    <w:p w14:paraId="51022FA8" w14:textId="5D00545A" w:rsidR="004C2DD4" w:rsidRDefault="00A42C02" w:rsidP="004C2553">
      <w:r w:rsidRPr="00A42C02">
        <w:t>Extraemos factor común del polinomio característico y despejamos λ de cada ecuación:</w:t>
      </w:r>
    </w:p>
    <w:p w14:paraId="677FB855" w14:textId="319F63E3" w:rsidR="004C2DD4" w:rsidRDefault="004C2DD4" w:rsidP="004C2553"/>
    <w:p w14:paraId="1B355CB3" w14:textId="0028786B" w:rsidR="004C2DD4" w:rsidRDefault="004C2DD4" w:rsidP="004C2553"/>
    <w:p w14:paraId="3FDFE61E" w14:textId="2BA042F7" w:rsidR="004C2DD4" w:rsidRDefault="00057D06" w:rsidP="004C2553">
      <w:r>
        <w:rPr>
          <w:noProof/>
        </w:rPr>
        <w:lastRenderedPageBreak/>
        <w:drawing>
          <wp:anchor distT="0" distB="0" distL="114300" distR="114300" simplePos="0" relativeHeight="251776000" behindDoc="1" locked="0" layoutInCell="1" allowOverlap="1" wp14:anchorId="541E153D" wp14:editId="55107229">
            <wp:simplePos x="0" y="0"/>
            <wp:positionH relativeFrom="column">
              <wp:posOffset>634365</wp:posOffset>
            </wp:positionH>
            <wp:positionV relativeFrom="paragraph">
              <wp:posOffset>0</wp:posOffset>
            </wp:positionV>
            <wp:extent cx="3762375" cy="828675"/>
            <wp:effectExtent l="0" t="0" r="9525" b="9525"/>
            <wp:wrapTight wrapText="bothSides">
              <wp:wrapPolygon edited="0">
                <wp:start x="9952" y="0"/>
                <wp:lineTo x="9843" y="7945"/>
                <wp:lineTo x="0" y="7945"/>
                <wp:lineTo x="0" y="12910"/>
                <wp:lineTo x="9843" y="15890"/>
                <wp:lineTo x="9952" y="21352"/>
                <wp:lineTo x="19795" y="21352"/>
                <wp:lineTo x="21545" y="20855"/>
                <wp:lineTo x="21545" y="17379"/>
                <wp:lineTo x="19577" y="15890"/>
                <wp:lineTo x="21545" y="12414"/>
                <wp:lineTo x="21545" y="7945"/>
                <wp:lineTo x="10390" y="7945"/>
                <wp:lineTo x="12468" y="3476"/>
                <wp:lineTo x="12468" y="0"/>
                <wp:lineTo x="10609" y="0"/>
                <wp:lineTo x="9952" y="0"/>
              </wp:wrapPolygon>
            </wp:wrapTight>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3762375" cy="828675"/>
                    </a:xfrm>
                    <a:prstGeom prst="rect">
                      <a:avLst/>
                    </a:prstGeom>
                    <a:noFill/>
                  </pic:spPr>
                </pic:pic>
              </a:graphicData>
            </a:graphic>
            <wp14:sizeRelH relativeFrom="page">
              <wp14:pctWidth>0</wp14:pctWidth>
            </wp14:sizeRelH>
            <wp14:sizeRelV relativeFrom="page">
              <wp14:pctHeight>0</wp14:pctHeight>
            </wp14:sizeRelV>
          </wp:anchor>
        </w:drawing>
      </w:r>
    </w:p>
    <w:p w14:paraId="32553409" w14:textId="77777777" w:rsidR="00842532" w:rsidRDefault="00842532" w:rsidP="004C2553"/>
    <w:p w14:paraId="40945BAF" w14:textId="77777777" w:rsidR="00842532" w:rsidRDefault="00842532" w:rsidP="004C2553"/>
    <w:p w14:paraId="6577B1EE" w14:textId="77777777" w:rsidR="00842532" w:rsidRDefault="00842532" w:rsidP="004C2553"/>
    <w:p w14:paraId="0FB582A1" w14:textId="3BF1D546" w:rsidR="004C2DD4" w:rsidRDefault="00A42C02" w:rsidP="004C2553">
      <w:r w:rsidRPr="00A42C02">
        <w:t>Calculamos el vector propio asociado al valor propio 0:</w:t>
      </w:r>
    </w:p>
    <w:p w14:paraId="4663EBBE" w14:textId="62391668" w:rsidR="004C2DD4" w:rsidRDefault="00842532" w:rsidP="004C2553">
      <w:r>
        <w:rPr>
          <w:noProof/>
        </w:rPr>
        <mc:AlternateContent>
          <mc:Choice Requires="wpg">
            <w:drawing>
              <wp:anchor distT="0" distB="0" distL="114300" distR="114300" simplePos="0" relativeHeight="251781120" behindDoc="0" locked="0" layoutInCell="1" allowOverlap="1" wp14:anchorId="431D8287" wp14:editId="72F8680E">
                <wp:simplePos x="0" y="0"/>
                <wp:positionH relativeFrom="column">
                  <wp:posOffset>300990</wp:posOffset>
                </wp:positionH>
                <wp:positionV relativeFrom="paragraph">
                  <wp:posOffset>58420</wp:posOffset>
                </wp:positionV>
                <wp:extent cx="4810125" cy="933450"/>
                <wp:effectExtent l="0" t="0" r="9525" b="0"/>
                <wp:wrapTight wrapText="bothSides">
                  <wp:wrapPolygon edited="0">
                    <wp:start x="171" y="0"/>
                    <wp:lineTo x="0" y="10580"/>
                    <wp:lineTo x="0" y="15429"/>
                    <wp:lineTo x="171" y="21159"/>
                    <wp:lineTo x="7186" y="21159"/>
                    <wp:lineTo x="15655" y="21159"/>
                    <wp:lineTo x="21557" y="18073"/>
                    <wp:lineTo x="21557" y="2645"/>
                    <wp:lineTo x="17964" y="1322"/>
                    <wp:lineTo x="4106" y="0"/>
                    <wp:lineTo x="171" y="0"/>
                  </wp:wrapPolygon>
                </wp:wrapTight>
                <wp:docPr id="192" name="Grupo 192"/>
                <wp:cNvGraphicFramePr/>
                <a:graphic xmlns:a="http://schemas.openxmlformats.org/drawingml/2006/main">
                  <a:graphicData uri="http://schemas.microsoft.com/office/word/2010/wordprocessingGroup">
                    <wpg:wgp>
                      <wpg:cNvGrpSpPr/>
                      <wpg:grpSpPr>
                        <a:xfrm>
                          <a:off x="0" y="0"/>
                          <a:ext cx="4810125" cy="933450"/>
                          <a:chOff x="0" y="0"/>
                          <a:chExt cx="4810125" cy="933450"/>
                        </a:xfrm>
                      </wpg:grpSpPr>
                      <pic:pic xmlns:pic="http://schemas.openxmlformats.org/drawingml/2006/picture">
                        <pic:nvPicPr>
                          <pic:cNvPr id="191" name="Imagen 191"/>
                          <pic:cNvPicPr>
                            <a:picLocks noChangeAspect="1"/>
                          </pic:cNvPicPr>
                        </pic:nvPicPr>
                        <pic:blipFill>
                          <a:blip r:embed="rId207">
                            <a:extLst>
                              <a:ext uri="{28A0092B-C50C-407E-A947-70E740481C1C}">
                                <a14:useLocalDpi xmlns:a14="http://schemas.microsoft.com/office/drawing/2010/main" val="0"/>
                              </a:ext>
                            </a:extLst>
                          </a:blip>
                          <a:srcRect/>
                          <a:stretch>
                            <a:fillRect/>
                          </a:stretch>
                        </pic:blipFill>
                        <pic:spPr bwMode="auto">
                          <a:xfrm>
                            <a:off x="4133850" y="133350"/>
                            <a:ext cx="676275" cy="666750"/>
                          </a:xfrm>
                          <a:prstGeom prst="rect">
                            <a:avLst/>
                          </a:prstGeom>
                          <a:noFill/>
                        </pic:spPr>
                      </pic:pic>
                      <pic:pic xmlns:pic="http://schemas.openxmlformats.org/drawingml/2006/picture">
                        <pic:nvPicPr>
                          <pic:cNvPr id="190" name="Imagen 190"/>
                          <pic:cNvPicPr>
                            <a:picLocks noChangeAspect="1"/>
                          </pic:cNvPicPr>
                        </pic:nvPicPr>
                        <pic:blipFill>
                          <a:blip r:embed="rId208">
                            <a:extLst>
                              <a:ext uri="{28A0092B-C50C-407E-A947-70E740481C1C}">
                                <a14:useLocalDpi xmlns:a14="http://schemas.microsoft.com/office/drawing/2010/main" val="0"/>
                              </a:ext>
                            </a:extLst>
                          </a:blip>
                          <a:srcRect/>
                          <a:stretch>
                            <a:fillRect/>
                          </a:stretch>
                        </pic:blipFill>
                        <pic:spPr bwMode="auto">
                          <a:xfrm>
                            <a:off x="1885950" y="66675"/>
                            <a:ext cx="2076450" cy="809625"/>
                          </a:xfrm>
                          <a:prstGeom prst="rect">
                            <a:avLst/>
                          </a:prstGeom>
                          <a:noFill/>
                        </pic:spPr>
                      </pic:pic>
                      <pic:pic xmlns:pic="http://schemas.openxmlformats.org/drawingml/2006/picture">
                        <pic:nvPicPr>
                          <pic:cNvPr id="189" name="Imagen 189"/>
                          <pic:cNvPicPr>
                            <a:picLocks noChangeAspect="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266700"/>
                            <a:ext cx="1647825" cy="666750"/>
                          </a:xfrm>
                          <a:prstGeom prst="rect">
                            <a:avLst/>
                          </a:prstGeom>
                          <a:noFill/>
                        </pic:spPr>
                      </pic:pic>
                      <pic:pic xmlns:pic="http://schemas.openxmlformats.org/drawingml/2006/picture">
                        <pic:nvPicPr>
                          <pic:cNvPr id="188" name="Imagen 188"/>
                          <pic:cNvPicPr>
                            <a:picLocks noChangeAspect="1"/>
                          </pic:cNvPicPr>
                        </pic:nvPicPr>
                        <pic:blipFill>
                          <a:blip r:embed="rId210">
                            <a:extLst>
                              <a:ext uri="{28A0092B-C50C-407E-A947-70E740481C1C}">
                                <a14:useLocalDpi xmlns:a14="http://schemas.microsoft.com/office/drawing/2010/main" val="0"/>
                              </a:ext>
                            </a:extLst>
                          </a:blip>
                          <a:srcRect/>
                          <a:stretch>
                            <a:fillRect/>
                          </a:stretch>
                        </pic:blipFill>
                        <pic:spPr bwMode="auto">
                          <a:xfrm>
                            <a:off x="47625" y="0"/>
                            <a:ext cx="847725" cy="133350"/>
                          </a:xfrm>
                          <a:prstGeom prst="rect">
                            <a:avLst/>
                          </a:prstGeom>
                          <a:noFill/>
                        </pic:spPr>
                      </pic:pic>
                    </wpg:wgp>
                  </a:graphicData>
                </a:graphic>
              </wp:anchor>
            </w:drawing>
          </mc:Choice>
          <mc:Fallback>
            <w:pict>
              <v:group w14:anchorId="0FBF59DE" id="Grupo 192" o:spid="_x0000_s1026" style="position:absolute;margin-left:23.7pt;margin-top:4.6pt;width:378.75pt;height:73.5pt;z-index:251781120" coordsize="48101,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">
                <v:shape id="Imagen 191" o:spid="_x0000_s1027" type="#_x0000_t75" style="position:absolute;left:41338;top:1333;width:6763;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">
                  <v:imagedata r:id="rId211" o:title=""/>
                </v:shape>
                <v:shape id="Imagen 190" o:spid="_x0000_s1028" type="#_x0000_t75" style="position:absolute;left:18859;top:666;width:20765;height: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">
                  <v:imagedata r:id="rId212" o:title=""/>
                </v:shape>
                <v:shape id="Imagen 189" o:spid="_x0000_s1029" type="#_x0000_t75" style="position:absolute;top:2667;width:16478;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">
                  <v:imagedata r:id="rId213" o:title=""/>
                </v:shape>
                <v:shape id="Imagen 188" o:spid="_x0000_s1030" type="#_x0000_t75" style="position:absolute;left:476;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">
                  <v:imagedata r:id="rId214" o:title=""/>
                </v:shape>
                <w10:wrap type="tight"/>
              </v:group>
            </w:pict>
          </mc:Fallback>
        </mc:AlternateContent>
      </w:r>
    </w:p>
    <w:p w14:paraId="7A746FC3" w14:textId="4FFEC0D1" w:rsidR="004C2DD4" w:rsidRDefault="004C2DD4" w:rsidP="004C2553"/>
    <w:p w14:paraId="2A67689A" w14:textId="28FA6777" w:rsidR="004C2DD4" w:rsidRDefault="004C2DD4" w:rsidP="004C2553"/>
    <w:p w14:paraId="078F8F7F" w14:textId="61832BC4" w:rsidR="004C2DD4" w:rsidRDefault="004C2DD4" w:rsidP="004C2553"/>
    <w:p w14:paraId="5C613284" w14:textId="1F949952" w:rsidR="001F5CFD" w:rsidRDefault="00531C2D" w:rsidP="004C2553">
      <w:r w:rsidRPr="00531C2D">
        <w:t>Calculamos el vector propio asociado al valor propio 2:</w:t>
      </w:r>
    </w:p>
    <w:p w14:paraId="66FAC13B" w14:textId="078FC1C7" w:rsidR="001F5CFD" w:rsidRDefault="00B31D4F" w:rsidP="004C2553">
      <w:r>
        <w:rPr>
          <w:noProof/>
        </w:rPr>
        <mc:AlternateContent>
          <mc:Choice Requires="wpg">
            <w:drawing>
              <wp:anchor distT="0" distB="0" distL="114300" distR="114300" simplePos="0" relativeHeight="251786240" behindDoc="0" locked="0" layoutInCell="1" allowOverlap="1" wp14:anchorId="31099BF4" wp14:editId="3EBCE722">
                <wp:simplePos x="0" y="0"/>
                <wp:positionH relativeFrom="column">
                  <wp:posOffset>348615</wp:posOffset>
                </wp:positionH>
                <wp:positionV relativeFrom="paragraph">
                  <wp:posOffset>28575</wp:posOffset>
                </wp:positionV>
                <wp:extent cx="4886325" cy="914400"/>
                <wp:effectExtent l="0" t="0" r="9525" b="0"/>
                <wp:wrapTight wrapText="bothSides">
                  <wp:wrapPolygon edited="0">
                    <wp:start x="2021" y="0"/>
                    <wp:lineTo x="84" y="6750"/>
                    <wp:lineTo x="0" y="13500"/>
                    <wp:lineTo x="0" y="15300"/>
                    <wp:lineTo x="168" y="21150"/>
                    <wp:lineTo x="7579" y="21150"/>
                    <wp:lineTo x="14653" y="21150"/>
                    <wp:lineTo x="21558" y="18000"/>
                    <wp:lineTo x="21558" y="2250"/>
                    <wp:lineTo x="20716" y="1800"/>
                    <wp:lineTo x="5895" y="0"/>
                    <wp:lineTo x="2021" y="0"/>
                  </wp:wrapPolygon>
                </wp:wrapTight>
                <wp:docPr id="197" name="Grupo 197"/>
                <wp:cNvGraphicFramePr/>
                <a:graphic xmlns:a="http://schemas.openxmlformats.org/drawingml/2006/main">
                  <a:graphicData uri="http://schemas.microsoft.com/office/word/2010/wordprocessingGroup">
                    <wpg:wgp>
                      <wpg:cNvGrpSpPr/>
                      <wpg:grpSpPr>
                        <a:xfrm>
                          <a:off x="0" y="0"/>
                          <a:ext cx="4886325" cy="914400"/>
                          <a:chOff x="0" y="0"/>
                          <a:chExt cx="4886325" cy="914400"/>
                        </a:xfrm>
                      </wpg:grpSpPr>
                      <pic:pic xmlns:pic="http://schemas.openxmlformats.org/drawingml/2006/picture">
                        <pic:nvPicPr>
                          <pic:cNvPr id="193" name="Imagen 193"/>
                          <pic:cNvPicPr>
                            <a:picLocks noChangeAspect="1"/>
                          </pic:cNvPicPr>
                        </pic:nvPicPr>
                        <pic:blipFill>
                          <a:blip r:embed="rId129">
                            <a:extLst>
                              <a:ext uri="{28A0092B-C50C-407E-A947-70E740481C1C}">
                                <a14:useLocalDpi xmlns:a14="http://schemas.microsoft.com/office/drawing/2010/main" val="0"/>
                              </a:ext>
                            </a:extLst>
                          </a:blip>
                          <a:srcRect/>
                          <a:stretch>
                            <a:fillRect/>
                          </a:stretch>
                        </pic:blipFill>
                        <pic:spPr bwMode="auto">
                          <a:xfrm>
                            <a:off x="466725" y="0"/>
                            <a:ext cx="847725" cy="133350"/>
                          </a:xfrm>
                          <a:prstGeom prst="rect">
                            <a:avLst/>
                          </a:prstGeom>
                          <a:noFill/>
                        </pic:spPr>
                      </pic:pic>
                      <pic:pic xmlns:pic="http://schemas.openxmlformats.org/drawingml/2006/picture">
                        <pic:nvPicPr>
                          <pic:cNvPr id="194" name="Imagen 194"/>
                          <pic:cNvPicPr>
                            <a:picLocks noChangeAspect="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247650"/>
                            <a:ext cx="1762125" cy="666750"/>
                          </a:xfrm>
                          <a:prstGeom prst="rect">
                            <a:avLst/>
                          </a:prstGeom>
                          <a:noFill/>
                        </pic:spPr>
                      </pic:pic>
                      <pic:pic xmlns:pic="http://schemas.openxmlformats.org/drawingml/2006/picture">
                        <pic:nvPicPr>
                          <pic:cNvPr id="195" name="Imagen 195"/>
                          <pic:cNvPicPr>
                            <a:picLocks noChangeAspect="1"/>
                          </pic:cNvPicPr>
                        </pic:nvPicPr>
                        <pic:blipFill>
                          <a:blip r:embed="rId216">
                            <a:extLst>
                              <a:ext uri="{28A0092B-C50C-407E-A947-70E740481C1C}">
                                <a14:useLocalDpi xmlns:a14="http://schemas.microsoft.com/office/drawing/2010/main" val="0"/>
                              </a:ext>
                            </a:extLst>
                          </a:blip>
                          <a:srcRect/>
                          <a:stretch>
                            <a:fillRect/>
                          </a:stretch>
                        </pic:blipFill>
                        <pic:spPr bwMode="auto">
                          <a:xfrm>
                            <a:off x="1952625" y="133350"/>
                            <a:ext cx="2057400" cy="742950"/>
                          </a:xfrm>
                          <a:prstGeom prst="rect">
                            <a:avLst/>
                          </a:prstGeom>
                          <a:noFill/>
                        </pic:spPr>
                      </pic:pic>
                      <pic:pic xmlns:pic="http://schemas.openxmlformats.org/drawingml/2006/picture">
                        <pic:nvPicPr>
                          <pic:cNvPr id="196" name="Imagen 196"/>
                          <pic:cNvPicPr>
                            <a:picLocks noChangeAspect="1"/>
                          </pic:cNvPicPr>
                        </pic:nvPicPr>
                        <pic:blipFill>
                          <a:blip r:embed="rId217">
                            <a:extLst>
                              <a:ext uri="{28A0092B-C50C-407E-A947-70E740481C1C}">
                                <a14:useLocalDpi xmlns:a14="http://schemas.microsoft.com/office/drawing/2010/main" val="0"/>
                              </a:ext>
                            </a:extLst>
                          </a:blip>
                          <a:srcRect/>
                          <a:stretch>
                            <a:fillRect/>
                          </a:stretch>
                        </pic:blipFill>
                        <pic:spPr bwMode="auto">
                          <a:xfrm>
                            <a:off x="4210050" y="85725"/>
                            <a:ext cx="676275" cy="666750"/>
                          </a:xfrm>
                          <a:prstGeom prst="rect">
                            <a:avLst/>
                          </a:prstGeom>
                          <a:noFill/>
                        </pic:spPr>
                      </pic:pic>
                    </wpg:wgp>
                  </a:graphicData>
                </a:graphic>
              </wp:anchor>
            </w:drawing>
          </mc:Choice>
          <mc:Fallback>
            <w:pict>
              <v:group w14:anchorId="690A47F4" id="Grupo 197" o:spid="_x0000_s1026" style="position:absolute;margin-left:27.45pt;margin-top:2.25pt;width:384.75pt;height:1in;z-index:251786240" coordsize="48863,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">
                <v:shape id="Imagen 193" o:spid="_x0000_s1027" type="#_x0000_t75" style="position:absolute;left:4667;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">
                  <v:imagedata r:id="rId133" o:title=""/>
                </v:shape>
                <v:shape id="Imagen 194" o:spid="_x0000_s1028" type="#_x0000_t75" style="position:absolute;top:2476;width:17621;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">
                  <v:imagedata r:id="rId218" o:title=""/>
                </v:shape>
                <v:shape id="Imagen 195" o:spid="_x0000_s1029" type="#_x0000_t75" style="position:absolute;left:19526;top:1333;width:20574;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">
                  <v:imagedata r:id="rId219" o:title=""/>
                </v:shape>
                <v:shape id="Imagen 196" o:spid="_x0000_s1030" type="#_x0000_t75" style="position:absolute;left:42100;top:857;width:6763;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">
                  <v:imagedata r:id="rId220" o:title=""/>
                </v:shape>
                <w10:wrap type="tight"/>
              </v:group>
            </w:pict>
          </mc:Fallback>
        </mc:AlternateContent>
      </w:r>
    </w:p>
    <w:p w14:paraId="29DE6894" w14:textId="605BF0AF" w:rsidR="001F5CFD" w:rsidRDefault="001F5CFD" w:rsidP="004C2553"/>
    <w:p w14:paraId="52AB91DC" w14:textId="31CEF62D" w:rsidR="001F5CFD" w:rsidRDefault="001F5CFD" w:rsidP="004C2553"/>
    <w:p w14:paraId="0D73A407" w14:textId="76C44DD2" w:rsidR="001F5CFD" w:rsidRDefault="001F5CFD" w:rsidP="004C2553"/>
    <w:p w14:paraId="78B10B92" w14:textId="066C84F2" w:rsidR="007E2E1C" w:rsidRDefault="0012219A" w:rsidP="004C2553">
      <w:r>
        <w:rPr>
          <w:noProof/>
        </w:rPr>
        <mc:AlternateContent>
          <mc:Choice Requires="wpg">
            <w:drawing>
              <wp:anchor distT="0" distB="0" distL="114300" distR="114300" simplePos="0" relativeHeight="251791360" behindDoc="0" locked="0" layoutInCell="1" allowOverlap="1" wp14:anchorId="381DA217" wp14:editId="6FFBDB8A">
                <wp:simplePos x="0" y="0"/>
                <wp:positionH relativeFrom="column">
                  <wp:posOffset>348615</wp:posOffset>
                </wp:positionH>
                <wp:positionV relativeFrom="paragraph">
                  <wp:posOffset>299720</wp:posOffset>
                </wp:positionV>
                <wp:extent cx="4676775" cy="914400"/>
                <wp:effectExtent l="0" t="0" r="9525" b="0"/>
                <wp:wrapTight wrapText="bothSides">
                  <wp:wrapPolygon edited="0">
                    <wp:start x="2112" y="0"/>
                    <wp:lineTo x="88" y="6750"/>
                    <wp:lineTo x="0" y="14400"/>
                    <wp:lineTo x="176" y="21150"/>
                    <wp:lineTo x="264" y="21150"/>
                    <wp:lineTo x="8270" y="21150"/>
                    <wp:lineTo x="16717" y="21150"/>
                    <wp:lineTo x="21556" y="18900"/>
                    <wp:lineTo x="21556" y="2700"/>
                    <wp:lineTo x="6247" y="0"/>
                    <wp:lineTo x="2112" y="0"/>
                  </wp:wrapPolygon>
                </wp:wrapTight>
                <wp:docPr id="202" name="Grupo 202"/>
                <wp:cNvGraphicFramePr/>
                <a:graphic xmlns:a="http://schemas.openxmlformats.org/drawingml/2006/main">
                  <a:graphicData uri="http://schemas.microsoft.com/office/word/2010/wordprocessingGroup">
                    <wpg:wgp>
                      <wpg:cNvGrpSpPr/>
                      <wpg:grpSpPr>
                        <a:xfrm>
                          <a:off x="0" y="0"/>
                          <a:ext cx="4676775" cy="914400"/>
                          <a:chOff x="0" y="0"/>
                          <a:chExt cx="4676775" cy="914400"/>
                        </a:xfrm>
                      </wpg:grpSpPr>
                      <pic:pic xmlns:pic="http://schemas.openxmlformats.org/drawingml/2006/picture">
                        <pic:nvPicPr>
                          <pic:cNvPr id="198" name="Imagen 198"/>
                          <pic:cNvPicPr>
                            <a:picLocks noChangeAspect="1"/>
                          </pic:cNvPicPr>
                        </pic:nvPicPr>
                        <pic:blipFill>
                          <a:blip r:embed="rId137">
                            <a:extLst>
                              <a:ext uri="{28A0092B-C50C-407E-A947-70E740481C1C}">
                                <a14:useLocalDpi xmlns:a14="http://schemas.microsoft.com/office/drawing/2010/main" val="0"/>
                              </a:ext>
                            </a:extLst>
                          </a:blip>
                          <a:srcRect/>
                          <a:stretch>
                            <a:fillRect/>
                          </a:stretch>
                        </pic:blipFill>
                        <pic:spPr bwMode="auto">
                          <a:xfrm>
                            <a:off x="476250" y="0"/>
                            <a:ext cx="847725" cy="133350"/>
                          </a:xfrm>
                          <a:prstGeom prst="rect">
                            <a:avLst/>
                          </a:prstGeom>
                          <a:noFill/>
                        </pic:spPr>
                      </pic:pic>
                      <pic:pic xmlns:pic="http://schemas.openxmlformats.org/drawingml/2006/picture">
                        <pic:nvPicPr>
                          <pic:cNvPr id="199" name="Imagen 199"/>
                          <pic:cNvPicPr>
                            <a:picLocks noChangeAspect="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247650"/>
                            <a:ext cx="1866900" cy="666750"/>
                          </a:xfrm>
                          <a:prstGeom prst="rect">
                            <a:avLst/>
                          </a:prstGeom>
                          <a:noFill/>
                        </pic:spPr>
                      </pic:pic>
                      <pic:pic xmlns:pic="http://schemas.openxmlformats.org/drawingml/2006/picture">
                        <pic:nvPicPr>
                          <pic:cNvPr id="200" name="Imagen 200"/>
                          <pic:cNvPicPr>
                            <a:picLocks noChangeAspect="1"/>
                          </pic:cNvPicPr>
                        </pic:nvPicPr>
                        <pic:blipFill>
                          <a:blip r:embed="rId222">
                            <a:extLst>
                              <a:ext uri="{28A0092B-C50C-407E-A947-70E740481C1C}">
                                <a14:useLocalDpi xmlns:a14="http://schemas.microsoft.com/office/drawing/2010/main" val="0"/>
                              </a:ext>
                            </a:extLst>
                          </a:blip>
                          <a:srcRect/>
                          <a:stretch>
                            <a:fillRect/>
                          </a:stretch>
                        </pic:blipFill>
                        <pic:spPr bwMode="auto">
                          <a:xfrm>
                            <a:off x="1952625" y="104775"/>
                            <a:ext cx="1990725" cy="742950"/>
                          </a:xfrm>
                          <a:prstGeom prst="rect">
                            <a:avLst/>
                          </a:prstGeom>
                          <a:noFill/>
                        </pic:spPr>
                      </pic:pic>
                      <pic:pic xmlns:pic="http://schemas.openxmlformats.org/drawingml/2006/picture">
                        <pic:nvPicPr>
                          <pic:cNvPr id="201" name="Imagen 201"/>
                          <pic:cNvPicPr>
                            <a:picLocks noChangeAspect="1"/>
                          </pic:cNvPicPr>
                        </pic:nvPicPr>
                        <pic:blipFill>
                          <a:blip r:embed="rId223">
                            <a:extLst>
                              <a:ext uri="{28A0092B-C50C-407E-A947-70E740481C1C}">
                                <a14:useLocalDpi xmlns:a14="http://schemas.microsoft.com/office/drawing/2010/main" val="0"/>
                              </a:ext>
                            </a:extLst>
                          </a:blip>
                          <a:srcRect/>
                          <a:stretch>
                            <a:fillRect/>
                          </a:stretch>
                        </pic:blipFill>
                        <pic:spPr bwMode="auto">
                          <a:xfrm>
                            <a:off x="4105275" y="133350"/>
                            <a:ext cx="571500" cy="666750"/>
                          </a:xfrm>
                          <a:prstGeom prst="rect">
                            <a:avLst/>
                          </a:prstGeom>
                          <a:noFill/>
                        </pic:spPr>
                      </pic:pic>
                    </wpg:wgp>
                  </a:graphicData>
                </a:graphic>
              </wp:anchor>
            </w:drawing>
          </mc:Choice>
          <mc:Fallback>
            <w:pict>
              <v:group w14:anchorId="14432B7F" id="Grupo 202" o:spid="_x0000_s1026" style="position:absolute;margin-left:27.45pt;margin-top:23.6pt;width:368.25pt;height:1in;z-index:251791360" coordsize="46767,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">
                <v:shape id="Imagen 198" o:spid="_x0000_s1027" type="#_x0000_t75" style="position:absolute;left:4762;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">
                  <v:imagedata r:id="rId141" o:title=""/>
                </v:shape>
                <v:shape id="Imagen 199" o:spid="_x0000_s1028" type="#_x0000_t75" style="position:absolute;top:2476;width:18669;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">
                  <v:imagedata r:id="rId224" o:title=""/>
                </v:shape>
                <v:shape id="Imagen 200" o:spid="_x0000_s1029" type="#_x0000_t75" style="position:absolute;left:19526;top:1047;width:19907;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">
                  <v:imagedata r:id="rId225" o:title=""/>
                </v:shape>
                <v:shape id="Imagen 201" o:spid="_x0000_s1030" type="#_x0000_t75" style="position:absolute;left:41052;top:1333;width:5715;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">
                  <v:imagedata r:id="rId226" o:title=""/>
                </v:shape>
                <w10:wrap type="tight"/>
              </v:group>
            </w:pict>
          </mc:Fallback>
        </mc:AlternateContent>
      </w:r>
      <w:r w:rsidR="0096728E" w:rsidRPr="0096728E">
        <w:t>Calculamos el vector propio asociado al valor propio 5:</w:t>
      </w:r>
    </w:p>
    <w:p w14:paraId="1FB1344F" w14:textId="0CA3E3F2" w:rsidR="007E2E1C" w:rsidRDefault="007E2E1C" w:rsidP="004C2553"/>
    <w:p w14:paraId="49F6F34A" w14:textId="08E3D899" w:rsidR="007E2E1C" w:rsidRDefault="007E2E1C" w:rsidP="004C2553"/>
    <w:p w14:paraId="1F426AB8" w14:textId="0A83F91A" w:rsidR="00B31D4F" w:rsidRDefault="00B31D4F" w:rsidP="004C2553"/>
    <w:p w14:paraId="37CC2D1F" w14:textId="77777777" w:rsidR="0012219A" w:rsidRDefault="0012219A" w:rsidP="004C2553"/>
    <w:p w14:paraId="2447BD50" w14:textId="4F1D9A69" w:rsidR="00B31D4F" w:rsidRDefault="0012219A" w:rsidP="004C2553">
      <w:r w:rsidRPr="0012219A">
        <w:t>Por lo tanto, los valores y los vectores propios de la matriz A son:</w:t>
      </w:r>
    </w:p>
    <w:p w14:paraId="139EAECD" w14:textId="123E9B0D" w:rsidR="00B31D4F" w:rsidRDefault="000C7176" w:rsidP="004C2553">
      <w:r>
        <w:rPr>
          <w:noProof/>
        </w:rPr>
        <mc:AlternateContent>
          <mc:Choice Requires="wpg">
            <w:drawing>
              <wp:anchor distT="0" distB="0" distL="114300" distR="114300" simplePos="0" relativeHeight="251795456" behindDoc="0" locked="0" layoutInCell="1" allowOverlap="1" wp14:anchorId="06CF0AEE" wp14:editId="2C223552">
                <wp:simplePos x="0" y="0"/>
                <wp:positionH relativeFrom="column">
                  <wp:posOffset>520065</wp:posOffset>
                </wp:positionH>
                <wp:positionV relativeFrom="paragraph">
                  <wp:posOffset>15875</wp:posOffset>
                </wp:positionV>
                <wp:extent cx="4152900" cy="666750"/>
                <wp:effectExtent l="0" t="0" r="0" b="0"/>
                <wp:wrapTight wrapText="bothSides">
                  <wp:wrapPolygon edited="0">
                    <wp:start x="4756" y="0"/>
                    <wp:lineTo x="594" y="6171"/>
                    <wp:lineTo x="0" y="8023"/>
                    <wp:lineTo x="0" y="12343"/>
                    <wp:lineTo x="4657" y="19749"/>
                    <wp:lineTo x="4756" y="20983"/>
                    <wp:lineTo x="21204" y="20983"/>
                    <wp:lineTo x="21303" y="19749"/>
                    <wp:lineTo x="21501" y="12343"/>
                    <wp:lineTo x="21402" y="3086"/>
                    <wp:lineTo x="21204" y="0"/>
                    <wp:lineTo x="4756" y="0"/>
                  </wp:wrapPolygon>
                </wp:wrapTight>
                <wp:docPr id="206" name="Grupo 206"/>
                <wp:cNvGraphicFramePr/>
                <a:graphic xmlns:a="http://schemas.openxmlformats.org/drawingml/2006/main">
                  <a:graphicData uri="http://schemas.microsoft.com/office/word/2010/wordprocessingGroup">
                    <wpg:wgp>
                      <wpg:cNvGrpSpPr/>
                      <wpg:grpSpPr>
                        <a:xfrm>
                          <a:off x="0" y="0"/>
                          <a:ext cx="4152900" cy="666750"/>
                          <a:chOff x="0" y="0"/>
                          <a:chExt cx="4152900" cy="666750"/>
                        </a:xfrm>
                      </wpg:grpSpPr>
                      <pic:pic xmlns:pic="http://schemas.openxmlformats.org/drawingml/2006/picture">
                        <pic:nvPicPr>
                          <pic:cNvPr id="203" name="Imagen 203"/>
                          <pic:cNvPicPr>
                            <a:picLocks noChangeAspect="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285875" cy="666750"/>
                          </a:xfrm>
                          <a:prstGeom prst="rect">
                            <a:avLst/>
                          </a:prstGeom>
                          <a:noFill/>
                        </pic:spPr>
                      </pic:pic>
                      <pic:pic xmlns:pic="http://schemas.openxmlformats.org/drawingml/2006/picture">
                        <pic:nvPicPr>
                          <pic:cNvPr id="204" name="Imagen 204"/>
                          <pic:cNvPicPr>
                            <a:picLocks noChangeAspect="1"/>
                          </pic:cNvPicPr>
                        </pic:nvPicPr>
                        <pic:blipFill>
                          <a:blip r:embed="rId228">
                            <a:extLst>
                              <a:ext uri="{28A0092B-C50C-407E-A947-70E740481C1C}">
                                <a14:useLocalDpi xmlns:a14="http://schemas.microsoft.com/office/drawing/2010/main" val="0"/>
                              </a:ext>
                            </a:extLst>
                          </a:blip>
                          <a:srcRect/>
                          <a:stretch>
                            <a:fillRect/>
                          </a:stretch>
                        </pic:blipFill>
                        <pic:spPr bwMode="auto">
                          <a:xfrm>
                            <a:off x="1495425" y="0"/>
                            <a:ext cx="1285875" cy="666750"/>
                          </a:xfrm>
                          <a:prstGeom prst="rect">
                            <a:avLst/>
                          </a:prstGeom>
                          <a:noFill/>
                        </pic:spPr>
                      </pic:pic>
                      <pic:pic xmlns:pic="http://schemas.openxmlformats.org/drawingml/2006/picture">
                        <pic:nvPicPr>
                          <pic:cNvPr id="205" name="Imagen 205"/>
                          <pic:cNvPicPr>
                            <a:picLocks noChangeAspect="1"/>
                          </pic:cNvPicPr>
                        </pic:nvPicPr>
                        <pic:blipFill>
                          <a:blip r:embed="rId229">
                            <a:extLst>
                              <a:ext uri="{28A0092B-C50C-407E-A947-70E740481C1C}">
                                <a14:useLocalDpi xmlns:a14="http://schemas.microsoft.com/office/drawing/2010/main" val="0"/>
                              </a:ext>
                            </a:extLst>
                          </a:blip>
                          <a:srcRect/>
                          <a:stretch>
                            <a:fillRect/>
                          </a:stretch>
                        </pic:blipFill>
                        <pic:spPr bwMode="auto">
                          <a:xfrm>
                            <a:off x="2971800" y="0"/>
                            <a:ext cx="1181100" cy="666750"/>
                          </a:xfrm>
                          <a:prstGeom prst="rect">
                            <a:avLst/>
                          </a:prstGeom>
                          <a:noFill/>
                        </pic:spPr>
                      </pic:pic>
                    </wpg:wgp>
                  </a:graphicData>
                </a:graphic>
              </wp:anchor>
            </w:drawing>
          </mc:Choice>
          <mc:Fallback>
            <w:pict>
              <v:group w14:anchorId="499F149E" id="Grupo 206" o:spid="_x0000_s1026" style="position:absolute;margin-left:40.95pt;margin-top:1.25pt;width:327pt;height:52.5pt;z-index:251795456" coordsize="41529,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">
                <v:shape id="Imagen 203" o:spid="_x0000_s1027" type="#_x0000_t75" style="position:absolute;width:12858;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">
                  <v:imagedata r:id="rId230" o:title=""/>
                </v:shape>
                <v:shape id="Imagen 204" o:spid="_x0000_s1028" type="#_x0000_t75" style="position:absolute;left:14954;width:12859;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">
                  <v:imagedata r:id="rId231" o:title=""/>
                </v:shape>
                <v:shape id="Imagen 205" o:spid="_x0000_s1029" type="#_x0000_t75" style="position:absolute;left:29718;width:11811;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">
                  <v:imagedata r:id="rId232" o:title=""/>
                </v:shape>
                <w10:wrap type="tight"/>
              </v:group>
            </w:pict>
          </mc:Fallback>
        </mc:AlternateContent>
      </w:r>
    </w:p>
    <w:p w14:paraId="70F3F7B4" w14:textId="088AAF74" w:rsidR="00B31D4F" w:rsidRDefault="00B31D4F" w:rsidP="004C2553"/>
    <w:p w14:paraId="2327AD3C" w14:textId="2E378044" w:rsidR="00B31D4F" w:rsidRDefault="00B31D4F" w:rsidP="004C2553"/>
    <w:p w14:paraId="39E9CA21" w14:textId="77777777" w:rsidR="000C7176" w:rsidRDefault="000C7176" w:rsidP="000C7176">
      <w:r>
        <w:t>Ejercicio 5</w:t>
      </w:r>
    </w:p>
    <w:p w14:paraId="22BA9FE0" w14:textId="58FC17B9" w:rsidR="00B31D4F" w:rsidRDefault="000C7176" w:rsidP="000C7176">
      <w:r>
        <w:t>Calcula los autovalores y los autovectores de la siguiente matriz de tamaño 3×3:</w:t>
      </w:r>
    </w:p>
    <w:p w14:paraId="55C98356" w14:textId="23372DAE" w:rsidR="00B31D4F" w:rsidRDefault="000C7176" w:rsidP="004C2553">
      <w:r>
        <w:rPr>
          <w:noProof/>
        </w:rPr>
        <w:drawing>
          <wp:anchor distT="0" distB="0" distL="114300" distR="114300" simplePos="0" relativeHeight="251796480" behindDoc="1" locked="0" layoutInCell="1" allowOverlap="1" wp14:anchorId="7CBAF8DE" wp14:editId="37644BC1">
            <wp:simplePos x="0" y="0"/>
            <wp:positionH relativeFrom="column">
              <wp:posOffset>1948815</wp:posOffset>
            </wp:positionH>
            <wp:positionV relativeFrom="paragraph">
              <wp:posOffset>13970</wp:posOffset>
            </wp:positionV>
            <wp:extent cx="990600" cy="666750"/>
            <wp:effectExtent l="0" t="0" r="0" b="0"/>
            <wp:wrapTight wrapText="bothSides">
              <wp:wrapPolygon edited="0">
                <wp:start x="7477" y="0"/>
                <wp:lineTo x="0" y="9874"/>
                <wp:lineTo x="0" y="12343"/>
                <wp:lineTo x="7062" y="19749"/>
                <wp:lineTo x="7477" y="20983"/>
                <wp:lineTo x="19938" y="20983"/>
                <wp:lineTo x="20769" y="19749"/>
                <wp:lineTo x="20769" y="3086"/>
                <wp:lineTo x="19938" y="0"/>
                <wp:lineTo x="7477" y="0"/>
              </wp:wrapPolygon>
            </wp:wrapTight>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990600" cy="666750"/>
                    </a:xfrm>
                    <a:prstGeom prst="rect">
                      <a:avLst/>
                    </a:prstGeom>
                    <a:noFill/>
                  </pic:spPr>
                </pic:pic>
              </a:graphicData>
            </a:graphic>
            <wp14:sizeRelH relativeFrom="page">
              <wp14:pctWidth>0</wp14:pctWidth>
            </wp14:sizeRelH>
            <wp14:sizeRelV relativeFrom="page">
              <wp14:pctHeight>0</wp14:pctHeight>
            </wp14:sizeRelV>
          </wp:anchor>
        </w:drawing>
      </w:r>
    </w:p>
    <w:p w14:paraId="711661F6" w14:textId="763841F0" w:rsidR="00B31D4F" w:rsidRDefault="00B31D4F" w:rsidP="004C2553"/>
    <w:p w14:paraId="6746852D" w14:textId="5F64A864" w:rsidR="00B31D4F" w:rsidRDefault="00B31D4F" w:rsidP="004C2553"/>
    <w:p w14:paraId="4AA0E2D8" w14:textId="77777777" w:rsidR="00835309" w:rsidRPr="00835309" w:rsidRDefault="00835309" w:rsidP="00835309">
      <w:r w:rsidRPr="00835309">
        <w:t>Primero resolvemos determinante de la matriz menos λ en su diagonal principal para obtener la ecuación característica:</w:t>
      </w:r>
    </w:p>
    <w:p w14:paraId="339CE86F" w14:textId="7B039994" w:rsidR="00B31D4F" w:rsidRDefault="00710265" w:rsidP="004C2553">
      <w:r>
        <w:rPr>
          <w:noProof/>
        </w:rPr>
        <w:drawing>
          <wp:anchor distT="0" distB="0" distL="114300" distR="114300" simplePos="0" relativeHeight="251797504" behindDoc="1" locked="0" layoutInCell="1" allowOverlap="1" wp14:anchorId="31378D63" wp14:editId="1DBAF119">
            <wp:simplePos x="0" y="0"/>
            <wp:positionH relativeFrom="column">
              <wp:posOffset>834390</wp:posOffset>
            </wp:positionH>
            <wp:positionV relativeFrom="paragraph">
              <wp:posOffset>-3810</wp:posOffset>
            </wp:positionV>
            <wp:extent cx="3648075" cy="666750"/>
            <wp:effectExtent l="0" t="0" r="9525" b="0"/>
            <wp:wrapTight wrapText="bothSides">
              <wp:wrapPolygon edited="0">
                <wp:start x="5189" y="0"/>
                <wp:lineTo x="0" y="8023"/>
                <wp:lineTo x="0" y="12343"/>
                <wp:lineTo x="5189" y="19749"/>
                <wp:lineTo x="5189" y="20983"/>
                <wp:lineTo x="13197" y="20983"/>
                <wp:lineTo x="13197" y="19749"/>
                <wp:lineTo x="21544" y="12343"/>
                <wp:lineTo x="21544" y="8023"/>
                <wp:lineTo x="13197" y="0"/>
                <wp:lineTo x="5189" y="0"/>
              </wp:wrapPolygon>
            </wp:wrapTight>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648075" cy="666750"/>
                    </a:xfrm>
                    <a:prstGeom prst="rect">
                      <a:avLst/>
                    </a:prstGeom>
                    <a:noFill/>
                  </pic:spPr>
                </pic:pic>
              </a:graphicData>
            </a:graphic>
            <wp14:sizeRelH relativeFrom="page">
              <wp14:pctWidth>0</wp14:pctWidth>
            </wp14:sizeRelH>
            <wp14:sizeRelV relativeFrom="page">
              <wp14:pctHeight>0</wp14:pctHeight>
            </wp14:sizeRelV>
          </wp:anchor>
        </w:drawing>
      </w:r>
    </w:p>
    <w:p w14:paraId="4FBC3E5B" w14:textId="00168547" w:rsidR="00B31D4F" w:rsidRDefault="00B31D4F" w:rsidP="004C2553"/>
    <w:p w14:paraId="3AD0BFC5" w14:textId="30D4FE3F" w:rsidR="00B31D4F" w:rsidRDefault="00B31D4F" w:rsidP="004C2553"/>
    <w:p w14:paraId="7C0D5B49" w14:textId="729785B3" w:rsidR="00B31D4F" w:rsidRDefault="00710265" w:rsidP="004C2553">
      <w:r>
        <w:rPr>
          <w:noProof/>
        </w:rPr>
        <w:drawing>
          <wp:anchor distT="0" distB="0" distL="114300" distR="114300" simplePos="0" relativeHeight="251798528" behindDoc="1" locked="0" layoutInCell="1" allowOverlap="1" wp14:anchorId="7360187D" wp14:editId="27C01896">
            <wp:simplePos x="0" y="0"/>
            <wp:positionH relativeFrom="column">
              <wp:posOffset>1720215</wp:posOffset>
            </wp:positionH>
            <wp:positionV relativeFrom="paragraph">
              <wp:posOffset>513080</wp:posOffset>
            </wp:positionV>
            <wp:extent cx="1476375" cy="714375"/>
            <wp:effectExtent l="0" t="0" r="9525" b="9525"/>
            <wp:wrapTight wrapText="bothSides">
              <wp:wrapPolygon edited="0">
                <wp:start x="1951" y="0"/>
                <wp:lineTo x="557" y="9216"/>
                <wp:lineTo x="0" y="13824"/>
                <wp:lineTo x="0" y="14976"/>
                <wp:lineTo x="1951" y="18432"/>
                <wp:lineTo x="1951" y="21312"/>
                <wp:lineTo x="3345" y="21312"/>
                <wp:lineTo x="21182" y="19584"/>
                <wp:lineTo x="21461" y="14976"/>
                <wp:lineTo x="21461" y="576"/>
                <wp:lineTo x="19788" y="0"/>
                <wp:lineTo x="3345" y="0"/>
                <wp:lineTo x="1951" y="0"/>
              </wp:wrapPolygon>
            </wp:wrapTight>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476375" cy="714375"/>
                    </a:xfrm>
                    <a:prstGeom prst="rect">
                      <a:avLst/>
                    </a:prstGeom>
                    <a:noFill/>
                  </pic:spPr>
                </pic:pic>
              </a:graphicData>
            </a:graphic>
            <wp14:sizeRelH relativeFrom="page">
              <wp14:pctWidth>0</wp14:pctWidth>
            </wp14:sizeRelH>
            <wp14:sizeRelV relativeFrom="page">
              <wp14:pctHeight>0</wp14:pctHeight>
            </wp14:sizeRelV>
          </wp:anchor>
        </w:drawing>
      </w:r>
      <w:r w:rsidR="00835309" w:rsidRPr="00835309">
        <w:t>Encontramos una raíz del polinomio característico o polinomio mínimo mediante la regla de Ruffini:</w:t>
      </w:r>
    </w:p>
    <w:p w14:paraId="70BB5160" w14:textId="6ECABBE7" w:rsidR="00B31D4F" w:rsidRDefault="00B31D4F" w:rsidP="004C2553"/>
    <w:p w14:paraId="57176284" w14:textId="64B5B8B9" w:rsidR="00B31D4F" w:rsidRDefault="00B31D4F" w:rsidP="004C2553"/>
    <w:p w14:paraId="1FBD8FA8" w14:textId="51450A42" w:rsidR="00B31D4F" w:rsidRDefault="00B31D4F" w:rsidP="004C2553"/>
    <w:p w14:paraId="4263DE94" w14:textId="4DA9D0CC" w:rsidR="00B31D4F" w:rsidRDefault="00066C7A" w:rsidP="004C2553">
      <w:r w:rsidRPr="00066C7A">
        <w:t>Y luego hallamos las raíces del polinomio obtenido:</w:t>
      </w:r>
    </w:p>
    <w:p w14:paraId="2C76BC75" w14:textId="4867429D" w:rsidR="00B31D4F" w:rsidRDefault="00066C7A" w:rsidP="004C2553">
      <w:r>
        <w:rPr>
          <w:noProof/>
        </w:rPr>
        <w:drawing>
          <wp:anchor distT="0" distB="0" distL="114300" distR="114300" simplePos="0" relativeHeight="251799552" behindDoc="1" locked="0" layoutInCell="1" allowOverlap="1" wp14:anchorId="5309DDD6" wp14:editId="0F7BF76E">
            <wp:simplePos x="0" y="0"/>
            <wp:positionH relativeFrom="column">
              <wp:posOffset>1415415</wp:posOffset>
            </wp:positionH>
            <wp:positionV relativeFrom="paragraph">
              <wp:posOffset>16510</wp:posOffset>
            </wp:positionV>
            <wp:extent cx="1905000" cy="495300"/>
            <wp:effectExtent l="0" t="0" r="0" b="0"/>
            <wp:wrapTight wrapText="bothSides">
              <wp:wrapPolygon edited="0">
                <wp:start x="16632" y="0"/>
                <wp:lineTo x="0" y="6646"/>
                <wp:lineTo x="0" y="13292"/>
                <wp:lineTo x="16416" y="13292"/>
                <wp:lineTo x="16632" y="20769"/>
                <wp:lineTo x="17928" y="20769"/>
                <wp:lineTo x="21384" y="20769"/>
                <wp:lineTo x="21384" y="14123"/>
                <wp:lineTo x="17496" y="13292"/>
                <wp:lineTo x="21384" y="5815"/>
                <wp:lineTo x="21384" y="0"/>
                <wp:lineTo x="17928" y="0"/>
                <wp:lineTo x="16632" y="0"/>
              </wp:wrapPolygon>
            </wp:wrapTight>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905000" cy="495300"/>
                    </a:xfrm>
                    <a:prstGeom prst="rect">
                      <a:avLst/>
                    </a:prstGeom>
                    <a:noFill/>
                  </pic:spPr>
                </pic:pic>
              </a:graphicData>
            </a:graphic>
            <wp14:sizeRelH relativeFrom="page">
              <wp14:pctWidth>0</wp14:pctWidth>
            </wp14:sizeRelH>
            <wp14:sizeRelV relativeFrom="page">
              <wp14:pctHeight>0</wp14:pctHeight>
            </wp14:sizeRelV>
          </wp:anchor>
        </w:drawing>
      </w:r>
    </w:p>
    <w:p w14:paraId="6B92BC6C" w14:textId="2A6CE989" w:rsidR="00B31D4F" w:rsidRDefault="00B31D4F" w:rsidP="004C2553"/>
    <w:p w14:paraId="2F47F500" w14:textId="57F3FC5F" w:rsidR="00B31D4F" w:rsidRDefault="00710265" w:rsidP="004C2553">
      <w:r>
        <w:rPr>
          <w:noProof/>
        </w:rPr>
        <w:drawing>
          <wp:anchor distT="0" distB="0" distL="114300" distR="114300" simplePos="0" relativeHeight="251800576" behindDoc="1" locked="0" layoutInCell="1" allowOverlap="1" wp14:anchorId="4EF9C515" wp14:editId="21CFEEA3">
            <wp:simplePos x="0" y="0"/>
            <wp:positionH relativeFrom="column">
              <wp:posOffset>3663315</wp:posOffset>
            </wp:positionH>
            <wp:positionV relativeFrom="paragraph">
              <wp:posOffset>81280</wp:posOffset>
            </wp:positionV>
            <wp:extent cx="1552575" cy="95250"/>
            <wp:effectExtent l="0" t="0" r="9525" b="0"/>
            <wp:wrapTight wrapText="bothSides">
              <wp:wrapPolygon edited="0">
                <wp:start x="0" y="0"/>
                <wp:lineTo x="0" y="17280"/>
                <wp:lineTo x="21467" y="17280"/>
                <wp:lineTo x="21467" y="0"/>
                <wp:lineTo x="0" y="0"/>
              </wp:wrapPolygon>
            </wp:wrapTight>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1552575" cy="95250"/>
                    </a:xfrm>
                    <a:prstGeom prst="rect">
                      <a:avLst/>
                    </a:prstGeom>
                    <a:noFill/>
                  </pic:spPr>
                </pic:pic>
              </a:graphicData>
            </a:graphic>
            <wp14:sizeRelH relativeFrom="page">
              <wp14:pctWidth>0</wp14:pctWidth>
            </wp14:sizeRelH>
            <wp14:sizeRelV relativeFrom="page">
              <wp14:pctHeight>0</wp14:pctHeight>
            </wp14:sizeRelV>
          </wp:anchor>
        </w:drawing>
      </w:r>
      <w:r w:rsidR="00724C29" w:rsidRPr="00724C29">
        <w:t>De manera que los valores propios de la matriz son:</w:t>
      </w:r>
    </w:p>
    <w:p w14:paraId="30951D0B" w14:textId="77777777" w:rsidR="00710265" w:rsidRDefault="00710265" w:rsidP="004C2553"/>
    <w:p w14:paraId="53AC1FDB" w14:textId="4625BB74" w:rsidR="00B31D4F" w:rsidRDefault="00724C29" w:rsidP="004C2553">
      <w:r w:rsidRPr="00724C29">
        <w:t>Calculamos el vector propio asociado al valor propio 1:</w:t>
      </w:r>
    </w:p>
    <w:p w14:paraId="46E816E0" w14:textId="0C9501DA" w:rsidR="00B31D4F" w:rsidRDefault="00231A42" w:rsidP="004C2553">
      <w:r>
        <w:rPr>
          <w:noProof/>
        </w:rPr>
        <mc:AlternateContent>
          <mc:Choice Requires="wpg">
            <w:drawing>
              <wp:anchor distT="0" distB="0" distL="114300" distR="114300" simplePos="0" relativeHeight="251805696" behindDoc="0" locked="0" layoutInCell="1" allowOverlap="1" wp14:anchorId="3A3920B4" wp14:editId="4102951E">
                <wp:simplePos x="0" y="0"/>
                <wp:positionH relativeFrom="column">
                  <wp:posOffset>491490</wp:posOffset>
                </wp:positionH>
                <wp:positionV relativeFrom="paragraph">
                  <wp:posOffset>62865</wp:posOffset>
                </wp:positionV>
                <wp:extent cx="4667250" cy="914400"/>
                <wp:effectExtent l="0" t="0" r="0" b="0"/>
                <wp:wrapTight wrapText="bothSides">
                  <wp:wrapPolygon edited="0">
                    <wp:start x="1851" y="0"/>
                    <wp:lineTo x="970" y="3150"/>
                    <wp:lineTo x="88" y="7200"/>
                    <wp:lineTo x="0" y="14400"/>
                    <wp:lineTo x="176" y="21150"/>
                    <wp:lineTo x="264" y="21150"/>
                    <wp:lineTo x="6789" y="21150"/>
                    <wp:lineTo x="16134" y="21150"/>
                    <wp:lineTo x="21512" y="18900"/>
                    <wp:lineTo x="21512" y="2700"/>
                    <wp:lineTo x="19396" y="1800"/>
                    <wp:lineTo x="5907" y="0"/>
                    <wp:lineTo x="1851" y="0"/>
                  </wp:wrapPolygon>
                </wp:wrapTight>
                <wp:docPr id="216" name="Grupo 216"/>
                <wp:cNvGraphicFramePr/>
                <a:graphic xmlns:a="http://schemas.openxmlformats.org/drawingml/2006/main">
                  <a:graphicData uri="http://schemas.microsoft.com/office/word/2010/wordprocessingGroup">
                    <wpg:wgp>
                      <wpg:cNvGrpSpPr/>
                      <wpg:grpSpPr>
                        <a:xfrm>
                          <a:off x="0" y="0"/>
                          <a:ext cx="4667250" cy="914400"/>
                          <a:chOff x="0" y="0"/>
                          <a:chExt cx="4667250" cy="914400"/>
                        </a:xfrm>
                      </wpg:grpSpPr>
                      <pic:pic xmlns:pic="http://schemas.openxmlformats.org/drawingml/2006/picture">
                        <pic:nvPicPr>
                          <pic:cNvPr id="212" name="Imagen 212"/>
                          <pic:cNvPicPr>
                            <a:picLocks noChangeAspect="1"/>
                          </pic:cNvPicPr>
                        </pic:nvPicPr>
                        <pic:blipFill>
                          <a:blip r:embed="rId238">
                            <a:extLst>
                              <a:ext uri="{28A0092B-C50C-407E-A947-70E740481C1C}">
                                <a14:useLocalDpi xmlns:a14="http://schemas.microsoft.com/office/drawing/2010/main" val="0"/>
                              </a:ext>
                            </a:extLst>
                          </a:blip>
                          <a:srcRect/>
                          <a:stretch>
                            <a:fillRect/>
                          </a:stretch>
                        </pic:blipFill>
                        <pic:spPr bwMode="auto">
                          <a:xfrm>
                            <a:off x="409575" y="0"/>
                            <a:ext cx="847725" cy="133350"/>
                          </a:xfrm>
                          <a:prstGeom prst="rect">
                            <a:avLst/>
                          </a:prstGeom>
                          <a:noFill/>
                        </pic:spPr>
                      </pic:pic>
                      <pic:pic xmlns:pic="http://schemas.openxmlformats.org/drawingml/2006/picture">
                        <pic:nvPicPr>
                          <pic:cNvPr id="213" name="Imagen 213"/>
                          <pic:cNvPicPr>
                            <a:picLocks noChangeAspect="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247650"/>
                            <a:ext cx="1543050" cy="666750"/>
                          </a:xfrm>
                          <a:prstGeom prst="rect">
                            <a:avLst/>
                          </a:prstGeom>
                          <a:noFill/>
                        </pic:spPr>
                      </pic:pic>
                      <pic:pic xmlns:pic="http://schemas.openxmlformats.org/drawingml/2006/picture">
                        <pic:nvPicPr>
                          <pic:cNvPr id="214" name="Imagen 214"/>
                          <pic:cNvPicPr>
                            <a:picLocks noChangeAspect="1"/>
                          </pic:cNvPicPr>
                        </pic:nvPicPr>
                        <pic:blipFill>
                          <a:blip r:embed="rId240">
                            <a:extLst>
                              <a:ext uri="{28A0092B-C50C-407E-A947-70E740481C1C}">
                                <a14:useLocalDpi xmlns:a14="http://schemas.microsoft.com/office/drawing/2010/main" val="0"/>
                              </a:ext>
                            </a:extLst>
                          </a:blip>
                          <a:srcRect/>
                          <a:stretch>
                            <a:fillRect/>
                          </a:stretch>
                        </pic:blipFill>
                        <pic:spPr bwMode="auto">
                          <a:xfrm>
                            <a:off x="1714500" y="57150"/>
                            <a:ext cx="2057400" cy="742950"/>
                          </a:xfrm>
                          <a:prstGeom prst="rect">
                            <a:avLst/>
                          </a:prstGeom>
                          <a:noFill/>
                        </pic:spPr>
                      </pic:pic>
                      <pic:pic xmlns:pic="http://schemas.openxmlformats.org/drawingml/2006/picture">
                        <pic:nvPicPr>
                          <pic:cNvPr id="215" name="Imagen 215"/>
                          <pic:cNvPicPr>
                            <a:picLocks noChangeAspect="1"/>
                          </pic:cNvPicPr>
                        </pic:nvPicPr>
                        <pic:blipFill>
                          <a:blip r:embed="rId241">
                            <a:extLst>
                              <a:ext uri="{28A0092B-C50C-407E-A947-70E740481C1C}">
                                <a14:useLocalDpi xmlns:a14="http://schemas.microsoft.com/office/drawing/2010/main" val="0"/>
                              </a:ext>
                            </a:extLst>
                          </a:blip>
                          <a:srcRect/>
                          <a:stretch>
                            <a:fillRect/>
                          </a:stretch>
                        </pic:blipFill>
                        <pic:spPr bwMode="auto">
                          <a:xfrm>
                            <a:off x="3990975" y="133350"/>
                            <a:ext cx="676275" cy="666750"/>
                          </a:xfrm>
                          <a:prstGeom prst="rect">
                            <a:avLst/>
                          </a:prstGeom>
                          <a:noFill/>
                        </pic:spPr>
                      </pic:pic>
                    </wpg:wgp>
                  </a:graphicData>
                </a:graphic>
              </wp:anchor>
            </w:drawing>
          </mc:Choice>
          <mc:Fallback>
            <w:pict>
              <v:group w14:anchorId="00764AC1" id="Grupo 216" o:spid="_x0000_s1026" style="position:absolute;margin-left:38.7pt;margin-top:4.95pt;width:367.5pt;height:1in;z-index:251805696" coordsize="46672,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">
                <v:shape id="Imagen 212" o:spid="_x0000_s1027" type="#_x0000_t75" style="position:absolute;left:4095;width:847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">
                  <v:imagedata r:id="rId242" o:title=""/>
                </v:shape>
                <v:shape id="Imagen 213" o:spid="_x0000_s1028" type="#_x0000_t75" style="position:absolute;top:2476;width:15430;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">
                  <v:imagedata r:id="rId243" o:title=""/>
                </v:shape>
                <v:shape id="Imagen 214" o:spid="_x0000_s1029" type="#_x0000_t75" style="position:absolute;left:17145;top:571;width:20574;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">
                  <v:imagedata r:id="rId244" o:title=""/>
                </v:shape>
                <v:shape id="Imagen 215" o:spid="_x0000_s1030" type="#_x0000_t75" style="position:absolute;left:39909;top:1333;width:6763;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">
                  <v:imagedata r:id="rId245" o:title=""/>
                </v:shape>
                <w10:wrap type="tight"/>
              </v:group>
            </w:pict>
          </mc:Fallback>
        </mc:AlternateContent>
      </w:r>
    </w:p>
    <w:p w14:paraId="5AA2BE64" w14:textId="53766071" w:rsidR="00B31D4F" w:rsidRDefault="00B31D4F" w:rsidP="004C2553"/>
    <w:p w14:paraId="5E333F4C" w14:textId="4249E131" w:rsidR="00B31D4F" w:rsidRDefault="00B31D4F" w:rsidP="004C2553"/>
    <w:p w14:paraId="6674E818" w14:textId="6D82FD82" w:rsidR="00B31D4F" w:rsidRDefault="00B31D4F" w:rsidP="004C2553"/>
    <w:p w14:paraId="78491EEA" w14:textId="241E5797" w:rsidR="00B31D4F" w:rsidRDefault="00231A42" w:rsidP="004C2553">
      <w:r w:rsidRPr="00231A42">
        <w:t>Calculamos el vector propio asociado al valor propio 2:</w:t>
      </w:r>
    </w:p>
    <w:p w14:paraId="33525D6B" w14:textId="11497812" w:rsidR="00B31D4F" w:rsidRDefault="00D72FE0" w:rsidP="004C2553">
      <w:r>
        <w:rPr>
          <w:noProof/>
        </w:rPr>
        <mc:AlternateContent>
          <mc:Choice Requires="wpg">
            <w:drawing>
              <wp:anchor distT="0" distB="0" distL="114300" distR="114300" simplePos="0" relativeHeight="251810816" behindDoc="0" locked="0" layoutInCell="1" allowOverlap="1" wp14:anchorId="513F14F8" wp14:editId="1B1F78B1">
                <wp:simplePos x="0" y="0"/>
                <wp:positionH relativeFrom="column">
                  <wp:posOffset>605790</wp:posOffset>
                </wp:positionH>
                <wp:positionV relativeFrom="paragraph">
                  <wp:posOffset>60960</wp:posOffset>
                </wp:positionV>
                <wp:extent cx="4314825" cy="923925"/>
                <wp:effectExtent l="0" t="0" r="9525" b="9525"/>
                <wp:wrapTight wrapText="bothSides">
                  <wp:wrapPolygon edited="0">
                    <wp:start x="1621" y="0"/>
                    <wp:lineTo x="191" y="7126"/>
                    <wp:lineTo x="95" y="8462"/>
                    <wp:lineTo x="0" y="15588"/>
                    <wp:lineTo x="191" y="21377"/>
                    <wp:lineTo x="286" y="21377"/>
                    <wp:lineTo x="7343" y="21377"/>
                    <wp:lineTo x="14972" y="21377"/>
                    <wp:lineTo x="21552" y="18260"/>
                    <wp:lineTo x="21552" y="3118"/>
                    <wp:lineTo x="20599" y="2672"/>
                    <wp:lineTo x="6008" y="0"/>
                    <wp:lineTo x="1621" y="0"/>
                  </wp:wrapPolygon>
                </wp:wrapTight>
                <wp:docPr id="221" name="Grupo 221"/>
                <wp:cNvGraphicFramePr/>
                <a:graphic xmlns:a="http://schemas.openxmlformats.org/drawingml/2006/main">
                  <a:graphicData uri="http://schemas.microsoft.com/office/word/2010/wordprocessingGroup">
                    <wpg:wgp>
                      <wpg:cNvGrpSpPr/>
                      <wpg:grpSpPr>
                        <a:xfrm>
                          <a:off x="0" y="0"/>
                          <a:ext cx="4314825" cy="923925"/>
                          <a:chOff x="0" y="0"/>
                          <a:chExt cx="4314825" cy="923925"/>
                        </a:xfrm>
                      </wpg:grpSpPr>
                      <pic:pic xmlns:pic="http://schemas.openxmlformats.org/drawingml/2006/picture">
                        <pic:nvPicPr>
                          <pic:cNvPr id="217" name="Imagen 217"/>
                          <pic:cNvPicPr>
                            <a:picLocks noChangeAspect="1"/>
                          </pic:cNvPicPr>
                        </pic:nvPicPr>
                        <pic:blipFill>
                          <a:blip r:embed="rId129">
                            <a:extLst>
                              <a:ext uri="{28A0092B-C50C-407E-A947-70E740481C1C}">
                                <a14:useLocalDpi xmlns:a14="http://schemas.microsoft.com/office/drawing/2010/main" val="0"/>
                              </a:ext>
                            </a:extLst>
                          </a:blip>
                          <a:srcRect/>
                          <a:stretch>
                            <a:fillRect/>
                          </a:stretch>
                        </pic:blipFill>
                        <pic:spPr bwMode="auto">
                          <a:xfrm>
                            <a:off x="333375" y="0"/>
                            <a:ext cx="847725" cy="133350"/>
                          </a:xfrm>
                          <a:prstGeom prst="rect">
                            <a:avLst/>
                          </a:prstGeom>
                          <a:noFill/>
                        </pic:spPr>
                      </pic:pic>
                      <pic:pic xmlns:pic="http://schemas.openxmlformats.org/drawingml/2006/picture">
                        <pic:nvPicPr>
                          <pic:cNvPr id="218" name="Imagen 218"/>
                          <pic:cNvPicPr>
                            <a:picLocks noChangeAspect="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257175"/>
                            <a:ext cx="1543050" cy="666750"/>
                          </a:xfrm>
                          <a:prstGeom prst="rect">
                            <a:avLst/>
                          </a:prstGeom>
                          <a:noFill/>
                        </pic:spPr>
                      </pic:pic>
                      <pic:pic xmlns:pic="http://schemas.openxmlformats.org/drawingml/2006/picture">
                        <pic:nvPicPr>
                          <pic:cNvPr id="219" name="Imagen 219"/>
                          <pic:cNvPicPr>
                            <a:picLocks noChangeAspect="1"/>
                          </pic:cNvPicPr>
                        </pic:nvPicPr>
                        <pic:blipFill>
                          <a:blip r:embed="rId247">
                            <a:extLst>
                              <a:ext uri="{28A0092B-C50C-407E-A947-70E740481C1C}">
                                <a14:useLocalDpi xmlns:a14="http://schemas.microsoft.com/office/drawing/2010/main" val="0"/>
                              </a:ext>
                            </a:extLst>
                          </a:blip>
                          <a:srcRect/>
                          <a:stretch>
                            <a:fillRect/>
                          </a:stretch>
                        </pic:blipFill>
                        <pic:spPr bwMode="auto">
                          <a:xfrm>
                            <a:off x="1647825" y="114300"/>
                            <a:ext cx="1733550" cy="742950"/>
                          </a:xfrm>
                          <a:prstGeom prst="rect">
                            <a:avLst/>
                          </a:prstGeom>
                          <a:noFill/>
                        </pic:spPr>
                      </pic:pic>
                      <pic:pic xmlns:pic="http://schemas.openxmlformats.org/drawingml/2006/picture">
                        <pic:nvPicPr>
                          <pic:cNvPr id="220" name="Imagen 220"/>
                          <pic:cNvPicPr>
                            <a:picLocks noChangeAspect="1"/>
                          </pic:cNvPicPr>
                        </pic:nvPicPr>
                        <pic:blipFill>
                          <a:blip r:embed="rId248">
                            <a:extLst>
                              <a:ext uri="{28A0092B-C50C-407E-A947-70E740481C1C}">
                                <a14:useLocalDpi xmlns:a14="http://schemas.microsoft.com/office/drawing/2010/main" val="0"/>
                              </a:ext>
                            </a:extLst>
                          </a:blip>
                          <a:srcRect/>
                          <a:stretch>
                            <a:fillRect/>
                          </a:stretch>
                        </pic:blipFill>
                        <pic:spPr bwMode="auto">
                          <a:xfrm>
                            <a:off x="3638550" y="123825"/>
                            <a:ext cx="676275" cy="666750"/>
                          </a:xfrm>
                          <a:prstGeom prst="rect">
                            <a:avLst/>
                          </a:prstGeom>
                          <a:noFill/>
                        </pic:spPr>
                      </pic:pic>
                    </wpg:wgp>
                  </a:graphicData>
                </a:graphic>
              </wp:anchor>
            </w:drawing>
          </mc:Choice>
          <mc:Fallback>
            <w:pict>
              <v:group w14:anchorId="200ECE47" id="Grupo 221" o:spid="_x0000_s1026" style="position:absolute;margin-left:47.7pt;margin-top:4.8pt;width:339.75pt;height:72.75pt;z-index:251810816" coordsize="4314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">
                <v:shape id="Imagen 217" o:spid="_x0000_s1027" type="#_x0000_t75" style="position:absolute;left:3333;width:847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">
                  <v:imagedata r:id="rId133" o:title=""/>
                </v:shape>
                <v:shape id="Imagen 218" o:spid="_x0000_s1028" type="#_x0000_t75" style="position:absolute;top:2571;width:15430;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">
                  <v:imagedata r:id="rId249" o:title=""/>
                </v:shape>
                <v:shape id="Imagen 219" o:spid="_x0000_s1029" type="#_x0000_t75" style="position:absolute;left:16478;top:1143;width:17335;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">
                  <v:imagedata r:id="rId250" o:title=""/>
                </v:shape>
                <v:shape id="Imagen 220" o:spid="_x0000_s1030" type="#_x0000_t75" style="position:absolute;left:36385;top:1238;width:6763;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">
                  <v:imagedata r:id="rId251" o:title=""/>
                </v:shape>
                <w10:wrap type="tight"/>
              </v:group>
            </w:pict>
          </mc:Fallback>
        </mc:AlternateContent>
      </w:r>
    </w:p>
    <w:p w14:paraId="2AE42166" w14:textId="464CC933" w:rsidR="00B31D4F" w:rsidRDefault="00B31D4F" w:rsidP="004C2553"/>
    <w:p w14:paraId="62505CFD" w14:textId="2E326656" w:rsidR="00B31D4F" w:rsidRDefault="00B31D4F" w:rsidP="004C2553"/>
    <w:p w14:paraId="03FE3280" w14:textId="22E291E9" w:rsidR="00B31D4F" w:rsidRDefault="00B31D4F" w:rsidP="004C2553"/>
    <w:p w14:paraId="0BCC16EF" w14:textId="7E63B582" w:rsidR="00B31D4F" w:rsidRDefault="000D1B9A" w:rsidP="004C2553">
      <w:r w:rsidRPr="000D1B9A">
        <w:t>Calculamos el vector propio asociado al valor propio 4:</w:t>
      </w:r>
    </w:p>
    <w:p w14:paraId="6CAB5EEB" w14:textId="5C216512" w:rsidR="00B31D4F" w:rsidRDefault="00B032FE" w:rsidP="004C2553">
      <w:r>
        <w:rPr>
          <w:noProof/>
        </w:rPr>
        <w:lastRenderedPageBreak/>
        <mc:AlternateContent>
          <mc:Choice Requires="wpg">
            <w:drawing>
              <wp:anchor distT="0" distB="0" distL="114300" distR="114300" simplePos="0" relativeHeight="251815936" behindDoc="0" locked="0" layoutInCell="1" allowOverlap="1" wp14:anchorId="082F3896" wp14:editId="2165DB25">
                <wp:simplePos x="0" y="0"/>
                <wp:positionH relativeFrom="column">
                  <wp:posOffset>-3810</wp:posOffset>
                </wp:positionH>
                <wp:positionV relativeFrom="paragraph">
                  <wp:posOffset>59055</wp:posOffset>
                </wp:positionV>
                <wp:extent cx="4924425" cy="923925"/>
                <wp:effectExtent l="0" t="0" r="9525" b="9525"/>
                <wp:wrapTight wrapText="bothSides">
                  <wp:wrapPolygon edited="0">
                    <wp:start x="1671" y="0"/>
                    <wp:lineTo x="167" y="7126"/>
                    <wp:lineTo x="84" y="8462"/>
                    <wp:lineTo x="0" y="15588"/>
                    <wp:lineTo x="167" y="21377"/>
                    <wp:lineTo x="251" y="21377"/>
                    <wp:lineTo x="7855" y="21377"/>
                    <wp:lineTo x="16043" y="21377"/>
                    <wp:lineTo x="21558" y="18705"/>
                    <wp:lineTo x="21558" y="2672"/>
                    <wp:lineTo x="5598" y="0"/>
                    <wp:lineTo x="1671" y="0"/>
                  </wp:wrapPolygon>
                </wp:wrapTight>
                <wp:docPr id="226" name="Grupo 226"/>
                <wp:cNvGraphicFramePr/>
                <a:graphic xmlns:a="http://schemas.openxmlformats.org/drawingml/2006/main">
                  <a:graphicData uri="http://schemas.microsoft.com/office/word/2010/wordprocessingGroup">
                    <wpg:wgp>
                      <wpg:cNvGrpSpPr/>
                      <wpg:grpSpPr>
                        <a:xfrm>
                          <a:off x="0" y="0"/>
                          <a:ext cx="4924425" cy="923925"/>
                          <a:chOff x="0" y="0"/>
                          <a:chExt cx="4924425" cy="923925"/>
                        </a:xfrm>
                      </wpg:grpSpPr>
                      <pic:pic xmlns:pic="http://schemas.openxmlformats.org/drawingml/2006/picture">
                        <pic:nvPicPr>
                          <pic:cNvPr id="222" name="Imagen 222"/>
                          <pic:cNvPicPr>
                            <a:picLocks noChangeAspect="1"/>
                          </pic:cNvPicPr>
                        </pic:nvPicPr>
                        <pic:blipFill>
                          <a:blip r:embed="rId252">
                            <a:extLst>
                              <a:ext uri="{28A0092B-C50C-407E-A947-70E740481C1C}">
                                <a14:useLocalDpi xmlns:a14="http://schemas.microsoft.com/office/drawing/2010/main" val="0"/>
                              </a:ext>
                            </a:extLst>
                          </a:blip>
                          <a:srcRect/>
                          <a:stretch>
                            <a:fillRect/>
                          </a:stretch>
                        </pic:blipFill>
                        <pic:spPr bwMode="auto">
                          <a:xfrm>
                            <a:off x="400050" y="0"/>
                            <a:ext cx="847725" cy="133350"/>
                          </a:xfrm>
                          <a:prstGeom prst="rect">
                            <a:avLst/>
                          </a:prstGeom>
                          <a:noFill/>
                        </pic:spPr>
                      </pic:pic>
                      <pic:pic xmlns:pic="http://schemas.openxmlformats.org/drawingml/2006/picture">
                        <pic:nvPicPr>
                          <pic:cNvPr id="223" name="Imagen 223"/>
                          <pic:cNvPicPr>
                            <a:picLocks noChangeAspect="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257175"/>
                            <a:ext cx="1866900" cy="666750"/>
                          </a:xfrm>
                          <a:prstGeom prst="rect">
                            <a:avLst/>
                          </a:prstGeom>
                          <a:noFill/>
                        </pic:spPr>
                      </pic:pic>
                      <pic:pic xmlns:pic="http://schemas.openxmlformats.org/drawingml/2006/picture">
                        <pic:nvPicPr>
                          <pic:cNvPr id="224" name="Imagen 224"/>
                          <pic:cNvPicPr>
                            <a:picLocks noChangeAspect="1"/>
                          </pic:cNvPicPr>
                        </pic:nvPicPr>
                        <pic:blipFill>
                          <a:blip r:embed="rId254">
                            <a:extLst>
                              <a:ext uri="{28A0092B-C50C-407E-A947-70E740481C1C}">
                                <a14:useLocalDpi xmlns:a14="http://schemas.microsoft.com/office/drawing/2010/main" val="0"/>
                              </a:ext>
                            </a:extLst>
                          </a:blip>
                          <a:srcRect/>
                          <a:stretch>
                            <a:fillRect/>
                          </a:stretch>
                        </pic:blipFill>
                        <pic:spPr bwMode="auto">
                          <a:xfrm>
                            <a:off x="2019300" y="133350"/>
                            <a:ext cx="2133600" cy="742950"/>
                          </a:xfrm>
                          <a:prstGeom prst="rect">
                            <a:avLst/>
                          </a:prstGeom>
                          <a:noFill/>
                        </pic:spPr>
                      </pic:pic>
                      <pic:pic xmlns:pic="http://schemas.openxmlformats.org/drawingml/2006/picture">
                        <pic:nvPicPr>
                          <pic:cNvPr id="225" name="Imagen 225" descr="Forma&#10;&#10;Descripción generada automáticamente con confianza media"/>
                          <pic:cNvPicPr>
                            <a:picLocks noChangeAspect="1"/>
                          </pic:cNvPicPr>
                        </pic:nvPicPr>
                        <pic:blipFill>
                          <a:blip r:embed="rId255">
                            <a:extLst>
                              <a:ext uri="{28A0092B-C50C-407E-A947-70E740481C1C}">
                                <a14:useLocalDpi xmlns:a14="http://schemas.microsoft.com/office/drawing/2010/main" val="0"/>
                              </a:ext>
                            </a:extLst>
                          </a:blip>
                          <a:srcRect/>
                          <a:stretch>
                            <a:fillRect/>
                          </a:stretch>
                        </pic:blipFill>
                        <pic:spPr bwMode="auto">
                          <a:xfrm>
                            <a:off x="4352925" y="133350"/>
                            <a:ext cx="571500" cy="666750"/>
                          </a:xfrm>
                          <a:prstGeom prst="rect">
                            <a:avLst/>
                          </a:prstGeom>
                          <a:noFill/>
                        </pic:spPr>
                      </pic:pic>
                    </wpg:wgp>
                  </a:graphicData>
                </a:graphic>
              </wp:anchor>
            </w:drawing>
          </mc:Choice>
          <mc:Fallback>
            <w:pict>
              <v:group w14:anchorId="4EE140A3" id="Grupo 226" o:spid="_x0000_s1026" style="position:absolute;margin-left:-.3pt;margin-top:4.65pt;width:387.75pt;height:72.75pt;z-index:251815936" coordsize="49244,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">
                <v:shape id="Imagen 222" o:spid="_x0000_s1027" type="#_x0000_t75" style="position:absolute;left:4000;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">
                  <v:imagedata r:id="rId256" o:title=""/>
                </v:shape>
                <v:shape id="Imagen 223" o:spid="_x0000_s1028" type="#_x0000_t75" style="position:absolute;top:2571;width:18669;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">
                  <v:imagedata r:id="rId257" o:title=""/>
                </v:shape>
                <v:shape id="Imagen 224" o:spid="_x0000_s1029" type="#_x0000_t75" style="position:absolute;left:20193;top:1333;width:21336;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">
                  <v:imagedata r:id="rId258" o:title=""/>
                </v:shape>
                <v:shape id="Imagen 225" o:spid="_x0000_s1030" type="#_x0000_t75" alt="Forma&#10;&#10;Descripción generada automáticamente con confianza media" style="position:absolute;left:43529;top:1333;width:5715;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">
                  <v:imagedata r:id="rId259" o:title="Forma&#10;&#10;Descripción generada automáticamente con confianza media"/>
                </v:shape>
                <w10:wrap type="tight"/>
              </v:group>
            </w:pict>
          </mc:Fallback>
        </mc:AlternateContent>
      </w:r>
    </w:p>
    <w:p w14:paraId="1A35BA9E" w14:textId="686F181E" w:rsidR="00B31D4F" w:rsidRDefault="00B31D4F" w:rsidP="004C2553"/>
    <w:p w14:paraId="382D9662" w14:textId="638808E8" w:rsidR="00B31D4F" w:rsidRDefault="00B31D4F" w:rsidP="004C2553"/>
    <w:p w14:paraId="74CAAB48" w14:textId="77777777" w:rsidR="00710265" w:rsidRDefault="00710265" w:rsidP="004C2553"/>
    <w:p w14:paraId="4EF427F1" w14:textId="14892233" w:rsidR="00B31D4F" w:rsidRDefault="004E376C" w:rsidP="004C2553">
      <w:r w:rsidRPr="004E376C">
        <w:t>Por lo tanto, los valores y los vectores propios de la matriz A son:</w:t>
      </w:r>
    </w:p>
    <w:p w14:paraId="7D54E682" w14:textId="6BF1C33C" w:rsidR="00B032FE" w:rsidRDefault="007D0DC2" w:rsidP="004C2553">
      <w:r>
        <w:rPr>
          <w:noProof/>
        </w:rPr>
        <mc:AlternateContent>
          <mc:Choice Requires="wpg">
            <w:drawing>
              <wp:anchor distT="0" distB="0" distL="114300" distR="114300" simplePos="0" relativeHeight="251820032" behindDoc="0" locked="0" layoutInCell="1" allowOverlap="1" wp14:anchorId="7363256B" wp14:editId="5B94E0CC">
                <wp:simplePos x="0" y="0"/>
                <wp:positionH relativeFrom="column">
                  <wp:posOffset>491490</wp:posOffset>
                </wp:positionH>
                <wp:positionV relativeFrom="paragraph">
                  <wp:posOffset>77470</wp:posOffset>
                </wp:positionV>
                <wp:extent cx="3962400" cy="666750"/>
                <wp:effectExtent l="0" t="0" r="0" b="0"/>
                <wp:wrapTight wrapText="bothSides">
                  <wp:wrapPolygon edited="0">
                    <wp:start x="4985" y="0"/>
                    <wp:lineTo x="623" y="6171"/>
                    <wp:lineTo x="0" y="8023"/>
                    <wp:lineTo x="0" y="12343"/>
                    <wp:lineTo x="4881" y="19749"/>
                    <wp:lineTo x="4985" y="20983"/>
                    <wp:lineTo x="21185" y="20983"/>
                    <wp:lineTo x="21288" y="19749"/>
                    <wp:lineTo x="21496" y="12343"/>
                    <wp:lineTo x="21392" y="3086"/>
                    <wp:lineTo x="21185" y="0"/>
                    <wp:lineTo x="4985" y="0"/>
                  </wp:wrapPolygon>
                </wp:wrapTight>
                <wp:docPr id="230" name="Grupo 230"/>
                <wp:cNvGraphicFramePr/>
                <a:graphic xmlns:a="http://schemas.openxmlformats.org/drawingml/2006/main">
                  <a:graphicData uri="http://schemas.microsoft.com/office/word/2010/wordprocessingGroup">
                    <wpg:wgp>
                      <wpg:cNvGrpSpPr/>
                      <wpg:grpSpPr>
                        <a:xfrm>
                          <a:off x="0" y="0"/>
                          <a:ext cx="3962400" cy="666750"/>
                          <a:chOff x="0" y="0"/>
                          <a:chExt cx="3962400" cy="666750"/>
                        </a:xfrm>
                      </wpg:grpSpPr>
                      <pic:pic xmlns:pic="http://schemas.openxmlformats.org/drawingml/2006/picture">
                        <pic:nvPicPr>
                          <pic:cNvPr id="227" name="Imagen 227"/>
                          <pic:cNvPicPr>
                            <a:picLocks noChangeAspect="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285875" cy="666750"/>
                          </a:xfrm>
                          <a:prstGeom prst="rect">
                            <a:avLst/>
                          </a:prstGeom>
                          <a:noFill/>
                        </pic:spPr>
                      </pic:pic>
                      <pic:pic xmlns:pic="http://schemas.openxmlformats.org/drawingml/2006/picture">
                        <pic:nvPicPr>
                          <pic:cNvPr id="228" name="Imagen 228"/>
                          <pic:cNvPicPr>
                            <a:picLocks noChangeAspect="1"/>
                          </pic:cNvPicPr>
                        </pic:nvPicPr>
                        <pic:blipFill>
                          <a:blip r:embed="rId261">
                            <a:extLst>
                              <a:ext uri="{28A0092B-C50C-407E-A947-70E740481C1C}">
                                <a14:useLocalDpi xmlns:a14="http://schemas.microsoft.com/office/drawing/2010/main" val="0"/>
                              </a:ext>
                            </a:extLst>
                          </a:blip>
                          <a:srcRect/>
                          <a:stretch>
                            <a:fillRect/>
                          </a:stretch>
                        </pic:blipFill>
                        <pic:spPr bwMode="auto">
                          <a:xfrm>
                            <a:off x="1390650" y="0"/>
                            <a:ext cx="1285875" cy="666750"/>
                          </a:xfrm>
                          <a:prstGeom prst="rect">
                            <a:avLst/>
                          </a:prstGeom>
                          <a:noFill/>
                        </pic:spPr>
                      </pic:pic>
                      <pic:pic xmlns:pic="http://schemas.openxmlformats.org/drawingml/2006/picture">
                        <pic:nvPicPr>
                          <pic:cNvPr id="229" name="Imagen 229"/>
                          <pic:cNvPicPr>
                            <a:picLocks noChangeAspect="1"/>
                          </pic:cNvPicPr>
                        </pic:nvPicPr>
                        <pic:blipFill>
                          <a:blip r:embed="rId262">
                            <a:extLst>
                              <a:ext uri="{28A0092B-C50C-407E-A947-70E740481C1C}">
                                <a14:useLocalDpi xmlns:a14="http://schemas.microsoft.com/office/drawing/2010/main" val="0"/>
                              </a:ext>
                            </a:extLst>
                          </a:blip>
                          <a:srcRect/>
                          <a:stretch>
                            <a:fillRect/>
                          </a:stretch>
                        </pic:blipFill>
                        <pic:spPr bwMode="auto">
                          <a:xfrm>
                            <a:off x="2781300" y="0"/>
                            <a:ext cx="1181100" cy="666750"/>
                          </a:xfrm>
                          <a:prstGeom prst="rect">
                            <a:avLst/>
                          </a:prstGeom>
                          <a:noFill/>
                        </pic:spPr>
                      </pic:pic>
                    </wpg:wgp>
                  </a:graphicData>
                </a:graphic>
              </wp:anchor>
            </w:drawing>
          </mc:Choice>
          <mc:Fallback>
            <w:pict>
              <v:group w14:anchorId="23F471EA" id="Grupo 230" o:spid="_x0000_s1026" style="position:absolute;margin-left:38.7pt;margin-top:6.1pt;width:312pt;height:52.5pt;z-index:251820032" coordsize="39624,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">
                <v:shape id="Imagen 227" o:spid="_x0000_s1027" type="#_x0000_t75" style="position:absolute;width:12858;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">
                  <v:imagedata r:id="rId263" o:title=""/>
                </v:shape>
                <v:shape id="Imagen 228" o:spid="_x0000_s1028" type="#_x0000_t75" style="position:absolute;left:13906;width:12859;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">
                  <v:imagedata r:id="rId264" o:title=""/>
                </v:shape>
                <v:shape id="Imagen 229" o:spid="_x0000_s1029" type="#_x0000_t75" style="position:absolute;left:27813;width:11811;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">
                  <v:imagedata r:id="rId265" o:title=""/>
                </v:shape>
                <w10:wrap type="tight"/>
              </v:group>
            </w:pict>
          </mc:Fallback>
        </mc:AlternateContent>
      </w:r>
    </w:p>
    <w:p w14:paraId="7ACB08C4" w14:textId="5D42950D" w:rsidR="00B032FE" w:rsidRDefault="00B032FE" w:rsidP="004C2553"/>
    <w:p w14:paraId="0AF1C6D6" w14:textId="3DD0406F" w:rsidR="00B032FE" w:rsidRDefault="00B032FE" w:rsidP="004C2553"/>
    <w:p w14:paraId="2FBA0591" w14:textId="77777777" w:rsidR="007D0DC2" w:rsidRDefault="007D0DC2" w:rsidP="007D0DC2">
      <w:r>
        <w:t>Ejercicio 6</w:t>
      </w:r>
    </w:p>
    <w:p w14:paraId="73E936DD" w14:textId="0B8F0AE9" w:rsidR="00B032FE" w:rsidRDefault="007D0DC2" w:rsidP="007D0DC2">
      <w:r>
        <w:t>Halla los autovalores y los autovectores de la siguiente matriz de dimensión 4×4:</w:t>
      </w:r>
    </w:p>
    <w:p w14:paraId="4848C775" w14:textId="09A23FAD" w:rsidR="00B032FE" w:rsidRDefault="007D0DC2" w:rsidP="004C2553">
      <w:r>
        <w:rPr>
          <w:noProof/>
        </w:rPr>
        <w:drawing>
          <wp:anchor distT="0" distB="0" distL="114300" distR="114300" simplePos="0" relativeHeight="251821056" behindDoc="1" locked="0" layoutInCell="1" allowOverlap="1" wp14:anchorId="69E4C881" wp14:editId="7980E173">
            <wp:simplePos x="0" y="0"/>
            <wp:positionH relativeFrom="column">
              <wp:posOffset>1882140</wp:posOffset>
            </wp:positionH>
            <wp:positionV relativeFrom="paragraph">
              <wp:posOffset>66675</wp:posOffset>
            </wp:positionV>
            <wp:extent cx="1514475" cy="828675"/>
            <wp:effectExtent l="0" t="0" r="9525" b="9525"/>
            <wp:wrapTight wrapText="bothSides">
              <wp:wrapPolygon edited="0">
                <wp:start x="4891" y="0"/>
                <wp:lineTo x="4347" y="2979"/>
                <wp:lineTo x="4075" y="6455"/>
                <wp:lineTo x="0" y="8441"/>
                <wp:lineTo x="0" y="12414"/>
                <wp:lineTo x="4075" y="15890"/>
                <wp:lineTo x="4075" y="16386"/>
                <wp:lineTo x="4891" y="21352"/>
                <wp:lineTo x="20921" y="21352"/>
                <wp:lineTo x="21464" y="15890"/>
                <wp:lineTo x="21464" y="5959"/>
                <wp:lineTo x="21192" y="2483"/>
                <wp:lineTo x="20649" y="0"/>
                <wp:lineTo x="4891" y="0"/>
              </wp:wrapPolygon>
            </wp:wrapTight>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514475" cy="828675"/>
                    </a:xfrm>
                    <a:prstGeom prst="rect">
                      <a:avLst/>
                    </a:prstGeom>
                    <a:noFill/>
                  </pic:spPr>
                </pic:pic>
              </a:graphicData>
            </a:graphic>
            <wp14:sizeRelH relativeFrom="page">
              <wp14:pctWidth>0</wp14:pctWidth>
            </wp14:sizeRelH>
            <wp14:sizeRelV relativeFrom="page">
              <wp14:pctHeight>0</wp14:pctHeight>
            </wp14:sizeRelV>
          </wp:anchor>
        </w:drawing>
      </w:r>
    </w:p>
    <w:p w14:paraId="6A99D357" w14:textId="2A4D9DDA" w:rsidR="00B032FE" w:rsidRDefault="00B032FE" w:rsidP="004C2553"/>
    <w:p w14:paraId="7EAD8796" w14:textId="62378C10" w:rsidR="00B032FE" w:rsidRDefault="00B032FE" w:rsidP="004C2553"/>
    <w:p w14:paraId="1F6FB430" w14:textId="77777777" w:rsidR="00F25425" w:rsidRDefault="00F25425" w:rsidP="004C2553"/>
    <w:p w14:paraId="43C28950" w14:textId="1F319EA8" w:rsidR="00B032FE" w:rsidRDefault="00710265" w:rsidP="004C2553">
      <w:r>
        <w:rPr>
          <w:noProof/>
        </w:rPr>
        <w:drawing>
          <wp:anchor distT="0" distB="0" distL="114300" distR="114300" simplePos="0" relativeHeight="251822080" behindDoc="1" locked="0" layoutInCell="1" allowOverlap="1" wp14:anchorId="79D09481" wp14:editId="6055F5D5">
            <wp:simplePos x="0" y="0"/>
            <wp:positionH relativeFrom="column">
              <wp:posOffset>1186815</wp:posOffset>
            </wp:positionH>
            <wp:positionV relativeFrom="paragraph">
              <wp:posOffset>566420</wp:posOffset>
            </wp:positionV>
            <wp:extent cx="2762250" cy="828675"/>
            <wp:effectExtent l="0" t="0" r="0" b="9525"/>
            <wp:wrapTight wrapText="bothSides">
              <wp:wrapPolygon edited="0">
                <wp:start x="6852" y="0"/>
                <wp:lineTo x="6852" y="7945"/>
                <wp:lineTo x="0" y="8441"/>
                <wp:lineTo x="0" y="12414"/>
                <wp:lineTo x="6852" y="15890"/>
                <wp:lineTo x="6852" y="21352"/>
                <wp:lineTo x="21451" y="21352"/>
                <wp:lineTo x="21451" y="0"/>
                <wp:lineTo x="6852" y="0"/>
              </wp:wrapPolygon>
            </wp:wrapTight>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762250" cy="828675"/>
                    </a:xfrm>
                    <a:prstGeom prst="rect">
                      <a:avLst/>
                    </a:prstGeom>
                    <a:noFill/>
                  </pic:spPr>
                </pic:pic>
              </a:graphicData>
            </a:graphic>
            <wp14:sizeRelH relativeFrom="page">
              <wp14:pctWidth>0</wp14:pctWidth>
            </wp14:sizeRelH>
            <wp14:sizeRelV relativeFrom="page">
              <wp14:pctHeight>0</wp14:pctHeight>
            </wp14:sizeRelV>
          </wp:anchor>
        </w:drawing>
      </w:r>
      <w:r w:rsidR="007D0DC2" w:rsidRPr="007D0DC2">
        <w:t>Primero debemos resolver determinante de la matriz menos λ en su diagonal principal para obtener la ecuación característica:</w:t>
      </w:r>
    </w:p>
    <w:p w14:paraId="2BE1A9D8" w14:textId="1866149E" w:rsidR="00B032FE" w:rsidRDefault="00B032FE" w:rsidP="004C2553"/>
    <w:p w14:paraId="51F47D78" w14:textId="2B7E5630" w:rsidR="00B032FE" w:rsidRDefault="00B032FE" w:rsidP="004C2553"/>
    <w:p w14:paraId="28BD3100" w14:textId="7D0DA45D" w:rsidR="00B032FE" w:rsidRDefault="00B032FE" w:rsidP="004C2553"/>
    <w:p w14:paraId="0F677C0C" w14:textId="7DB6DCAF" w:rsidR="00B032FE" w:rsidRDefault="00F25425" w:rsidP="004C2553">
      <w:r w:rsidRPr="00F25425">
        <w:t>En este caso, la última columna del determinante son todo ceros excepto un elemento, por lo que aprovecharemos para calcular el determinante por cofactores a través de esa columna:</w:t>
      </w:r>
    </w:p>
    <w:p w14:paraId="1C2AFEFB" w14:textId="6B3D1751" w:rsidR="00B032FE" w:rsidRDefault="001255B4" w:rsidP="004C2553">
      <w:r>
        <w:rPr>
          <w:noProof/>
        </w:rPr>
        <w:drawing>
          <wp:anchor distT="0" distB="0" distL="114300" distR="114300" simplePos="0" relativeHeight="251823104" behindDoc="1" locked="0" layoutInCell="1" allowOverlap="1" wp14:anchorId="4CBEBB76" wp14:editId="5CC4CC5C">
            <wp:simplePos x="0" y="0"/>
            <wp:positionH relativeFrom="column">
              <wp:posOffset>824865</wp:posOffset>
            </wp:positionH>
            <wp:positionV relativeFrom="paragraph">
              <wp:posOffset>41275</wp:posOffset>
            </wp:positionV>
            <wp:extent cx="3981450" cy="1247775"/>
            <wp:effectExtent l="0" t="0" r="0" b="9525"/>
            <wp:wrapTight wrapText="bothSides">
              <wp:wrapPolygon edited="0">
                <wp:start x="0" y="0"/>
                <wp:lineTo x="0" y="14840"/>
                <wp:lineTo x="10748" y="15829"/>
                <wp:lineTo x="10128" y="20446"/>
                <wp:lineTo x="10128" y="21105"/>
                <wp:lineTo x="10955" y="21435"/>
                <wp:lineTo x="19016" y="21435"/>
                <wp:lineTo x="19223" y="19127"/>
                <wp:lineTo x="17466" y="18137"/>
                <wp:lineTo x="10748" y="15829"/>
                <wp:lineTo x="21497" y="13191"/>
                <wp:lineTo x="21497" y="989"/>
                <wp:lineTo x="10128" y="0"/>
                <wp:lineTo x="0" y="0"/>
              </wp:wrapPolygon>
            </wp:wrapTight>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981450" cy="1247775"/>
                    </a:xfrm>
                    <a:prstGeom prst="rect">
                      <a:avLst/>
                    </a:prstGeom>
                    <a:noFill/>
                  </pic:spPr>
                </pic:pic>
              </a:graphicData>
            </a:graphic>
            <wp14:sizeRelH relativeFrom="page">
              <wp14:pctWidth>0</wp14:pctWidth>
            </wp14:sizeRelH>
            <wp14:sizeRelV relativeFrom="page">
              <wp14:pctHeight>0</wp14:pctHeight>
            </wp14:sizeRelV>
          </wp:anchor>
        </w:drawing>
      </w:r>
    </w:p>
    <w:p w14:paraId="54C4FE56" w14:textId="245E1584" w:rsidR="00B032FE" w:rsidRDefault="00B032FE" w:rsidP="004C2553"/>
    <w:p w14:paraId="486C2E7D" w14:textId="79403A76" w:rsidR="00B032FE" w:rsidRDefault="00B032FE" w:rsidP="004C2553"/>
    <w:p w14:paraId="300FC4E4" w14:textId="68013AC3" w:rsidR="00B032FE" w:rsidRDefault="00B032FE" w:rsidP="004C2553"/>
    <w:p w14:paraId="0CF9A089" w14:textId="77777777" w:rsidR="001255B4" w:rsidRDefault="001255B4" w:rsidP="004C2553"/>
    <w:p w14:paraId="1238462D" w14:textId="2228A975" w:rsidR="00B032FE" w:rsidRDefault="00F25425" w:rsidP="004C2553">
      <w:r w:rsidRPr="00F25425">
        <w:lastRenderedPageBreak/>
        <w:t>Ahora debemos calcular las raíces del polinomio característico. Es mejor no multiplicar los paréntesis ya que entonces obtendríamos un polinomio de cuarto grado, por contra, si se resuelven los dos factores por separado es más sencillo calcular los valores propios:</w:t>
      </w:r>
    </w:p>
    <w:p w14:paraId="2B95DE36" w14:textId="7AC53A97" w:rsidR="00B31D4F" w:rsidRDefault="00B31D4F" w:rsidP="004C2553"/>
    <w:p w14:paraId="7B65BC6C" w14:textId="4EA3A3AA" w:rsidR="00B31D4F" w:rsidRDefault="001255B4" w:rsidP="004C2553">
      <w:r w:rsidRPr="001255B4">
        <w:t>Ahora debemos calcular las raíces del polinomio característico. Es mejor no multiplicar los paréntesis ya que entonces obtendríamos un polinomio de cuarto grado, por contra, si se resuelven los dos factores por separado es más sencillo calcular los valores propios:</w:t>
      </w:r>
    </w:p>
    <w:p w14:paraId="459619F6" w14:textId="79B33D2C" w:rsidR="00B31D4F" w:rsidRDefault="001255B4" w:rsidP="004C2553">
      <w:r>
        <w:rPr>
          <w:noProof/>
        </w:rPr>
        <mc:AlternateContent>
          <mc:Choice Requires="wpg">
            <w:drawing>
              <wp:anchor distT="0" distB="0" distL="114300" distR="114300" simplePos="0" relativeHeight="251826176" behindDoc="0" locked="0" layoutInCell="1" allowOverlap="1" wp14:anchorId="6C3EB5CC" wp14:editId="04E0D96A">
                <wp:simplePos x="0" y="0"/>
                <wp:positionH relativeFrom="column">
                  <wp:posOffset>339090</wp:posOffset>
                </wp:positionH>
                <wp:positionV relativeFrom="paragraph">
                  <wp:posOffset>12065</wp:posOffset>
                </wp:positionV>
                <wp:extent cx="4838700" cy="1495425"/>
                <wp:effectExtent l="0" t="0" r="0" b="9525"/>
                <wp:wrapTight wrapText="bothSides">
                  <wp:wrapPolygon edited="0">
                    <wp:start x="8504" y="0"/>
                    <wp:lineTo x="0" y="2201"/>
                    <wp:lineTo x="0" y="4678"/>
                    <wp:lineTo x="10800" y="8805"/>
                    <wp:lineTo x="7909" y="9355"/>
                    <wp:lineTo x="7569" y="9631"/>
                    <wp:lineTo x="7569" y="13208"/>
                    <wp:lineTo x="170" y="14308"/>
                    <wp:lineTo x="170" y="16785"/>
                    <wp:lineTo x="7569" y="17610"/>
                    <wp:lineTo x="7654" y="21462"/>
                    <wp:lineTo x="15137" y="21462"/>
                    <wp:lineTo x="16668" y="21187"/>
                    <wp:lineTo x="16668" y="19536"/>
                    <wp:lineTo x="14967" y="17610"/>
                    <wp:lineTo x="17263" y="16234"/>
                    <wp:lineTo x="16923" y="14308"/>
                    <wp:lineTo x="7994" y="13208"/>
                    <wp:lineTo x="8589" y="13208"/>
                    <wp:lineTo x="10545" y="10181"/>
                    <wp:lineTo x="10800" y="8805"/>
                    <wp:lineTo x="21515" y="6879"/>
                    <wp:lineTo x="21515" y="4403"/>
                    <wp:lineTo x="8844" y="4403"/>
                    <wp:lineTo x="14797" y="1926"/>
                    <wp:lineTo x="14797" y="0"/>
                    <wp:lineTo x="9014" y="0"/>
                    <wp:lineTo x="8504" y="0"/>
                  </wp:wrapPolygon>
                </wp:wrapTight>
                <wp:docPr id="236" name="Grupo 236"/>
                <wp:cNvGraphicFramePr/>
                <a:graphic xmlns:a="http://schemas.openxmlformats.org/drawingml/2006/main">
                  <a:graphicData uri="http://schemas.microsoft.com/office/word/2010/wordprocessingGroup">
                    <wpg:wgp>
                      <wpg:cNvGrpSpPr/>
                      <wpg:grpSpPr>
                        <a:xfrm>
                          <a:off x="0" y="0"/>
                          <a:ext cx="4838700" cy="1495425"/>
                          <a:chOff x="0" y="0"/>
                          <a:chExt cx="4838700" cy="1495425"/>
                        </a:xfrm>
                      </wpg:grpSpPr>
                      <pic:pic xmlns:pic="http://schemas.openxmlformats.org/drawingml/2006/picture">
                        <pic:nvPicPr>
                          <pic:cNvPr id="234" name="Imagen 234"/>
                          <pic:cNvPicPr>
                            <a:picLocks noChangeAspect="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4838700" cy="495300"/>
                          </a:xfrm>
                          <a:prstGeom prst="rect">
                            <a:avLst/>
                          </a:prstGeom>
                          <a:noFill/>
                        </pic:spPr>
                      </pic:pic>
                      <pic:pic xmlns:pic="http://schemas.openxmlformats.org/drawingml/2006/picture">
                        <pic:nvPicPr>
                          <pic:cNvPr id="235" name="Imagen 235"/>
                          <pic:cNvPicPr>
                            <a:picLocks noChangeAspect="1"/>
                          </pic:cNvPicPr>
                        </pic:nvPicPr>
                        <pic:blipFill>
                          <a:blip r:embed="rId270">
                            <a:extLst>
                              <a:ext uri="{28A0092B-C50C-407E-A947-70E740481C1C}">
                                <a14:useLocalDpi xmlns:a14="http://schemas.microsoft.com/office/drawing/2010/main" val="0"/>
                              </a:ext>
                            </a:extLst>
                          </a:blip>
                          <a:srcRect/>
                          <a:stretch>
                            <a:fillRect/>
                          </a:stretch>
                        </pic:blipFill>
                        <pic:spPr bwMode="auto">
                          <a:xfrm>
                            <a:off x="57150" y="666750"/>
                            <a:ext cx="3771900" cy="828675"/>
                          </a:xfrm>
                          <a:prstGeom prst="rect">
                            <a:avLst/>
                          </a:prstGeom>
                          <a:noFill/>
                        </pic:spPr>
                      </pic:pic>
                    </wpg:wgp>
                  </a:graphicData>
                </a:graphic>
              </wp:anchor>
            </w:drawing>
          </mc:Choice>
          <mc:Fallback>
            <w:pict>
              <v:group w14:anchorId="156EB27E" id="Grupo 236" o:spid="_x0000_s1026" style="position:absolute;margin-left:26.7pt;margin-top:.95pt;width:381pt;height:117.75pt;z-index:251826176" coordsize="48387,14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">
                <v:shape id="Imagen 234" o:spid="_x0000_s1027" type="#_x0000_t75" style="position:absolute;width:48387;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">
                  <v:imagedata r:id="rId271" o:title=""/>
                </v:shape>
                <v:shape id="Imagen 235" o:spid="_x0000_s1028" type="#_x0000_t75" style="position:absolute;left:571;top:6667;width:37719;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">
                  <v:imagedata r:id="rId272" o:title=""/>
                </v:shape>
                <w10:wrap type="tight"/>
              </v:group>
            </w:pict>
          </mc:Fallback>
        </mc:AlternateContent>
      </w:r>
    </w:p>
    <w:p w14:paraId="2093A477" w14:textId="763133DF" w:rsidR="001255B4" w:rsidRDefault="001255B4" w:rsidP="004C2553"/>
    <w:p w14:paraId="72A7C149" w14:textId="436E6A75" w:rsidR="001255B4" w:rsidRDefault="001255B4" w:rsidP="004C2553"/>
    <w:p w14:paraId="35EC8E26" w14:textId="40A5648A" w:rsidR="001255B4" w:rsidRDefault="001255B4" w:rsidP="004C2553"/>
    <w:p w14:paraId="490BE5C7" w14:textId="616B7521" w:rsidR="001255B4" w:rsidRDefault="001255B4" w:rsidP="004C2553"/>
    <w:p w14:paraId="72795118" w14:textId="59430C9F" w:rsidR="001255B4" w:rsidRDefault="006C29E2" w:rsidP="004C2553">
      <w:r w:rsidRPr="006C29E2">
        <w:t>Calculamos el vector propio asociado al valor propio 0:</w:t>
      </w:r>
    </w:p>
    <w:p w14:paraId="7C482060" w14:textId="260EF171" w:rsidR="006C29E2" w:rsidRDefault="006C29E2" w:rsidP="004C2553">
      <w:r>
        <w:rPr>
          <w:noProof/>
        </w:rPr>
        <mc:AlternateContent>
          <mc:Choice Requires="wpg">
            <w:drawing>
              <wp:anchor distT="0" distB="0" distL="114300" distR="114300" simplePos="0" relativeHeight="251831296" behindDoc="0" locked="0" layoutInCell="1" allowOverlap="1" wp14:anchorId="265144E2" wp14:editId="410171E1">
                <wp:simplePos x="0" y="0"/>
                <wp:positionH relativeFrom="column">
                  <wp:posOffset>243840</wp:posOffset>
                </wp:positionH>
                <wp:positionV relativeFrom="paragraph">
                  <wp:posOffset>194945</wp:posOffset>
                </wp:positionV>
                <wp:extent cx="5076825" cy="1085850"/>
                <wp:effectExtent l="0" t="0" r="9525" b="0"/>
                <wp:wrapTight wrapText="bothSides">
                  <wp:wrapPolygon edited="0">
                    <wp:start x="2513" y="0"/>
                    <wp:lineTo x="81" y="5684"/>
                    <wp:lineTo x="0" y="11747"/>
                    <wp:lineTo x="0" y="18189"/>
                    <wp:lineTo x="162" y="21221"/>
                    <wp:lineTo x="8672" y="21221"/>
                    <wp:lineTo x="12725" y="21221"/>
                    <wp:lineTo x="21478" y="19326"/>
                    <wp:lineTo x="21559" y="12126"/>
                    <wp:lineTo x="21559" y="2274"/>
                    <wp:lineTo x="15400" y="0"/>
                    <wp:lineTo x="6241" y="0"/>
                    <wp:lineTo x="2513" y="0"/>
                  </wp:wrapPolygon>
                </wp:wrapTight>
                <wp:docPr id="241" name="Grupo 241"/>
                <wp:cNvGraphicFramePr/>
                <a:graphic xmlns:a="http://schemas.openxmlformats.org/drawingml/2006/main">
                  <a:graphicData uri="http://schemas.microsoft.com/office/word/2010/wordprocessingGroup">
                    <wpg:wgp>
                      <wpg:cNvGrpSpPr/>
                      <wpg:grpSpPr>
                        <a:xfrm>
                          <a:off x="0" y="0"/>
                          <a:ext cx="5076825" cy="1085850"/>
                          <a:chOff x="0" y="0"/>
                          <a:chExt cx="5076825" cy="1085850"/>
                        </a:xfrm>
                      </wpg:grpSpPr>
                      <pic:pic xmlns:pic="http://schemas.openxmlformats.org/drawingml/2006/picture">
                        <pic:nvPicPr>
                          <pic:cNvPr id="237" name="Imagen 237"/>
                          <pic:cNvPicPr>
                            <a:picLocks noChangeAspect="1"/>
                          </pic:cNvPicPr>
                        </pic:nvPicPr>
                        <pic:blipFill>
                          <a:blip r:embed="rId210">
                            <a:extLst>
                              <a:ext uri="{28A0092B-C50C-407E-A947-70E740481C1C}">
                                <a14:useLocalDpi xmlns:a14="http://schemas.microsoft.com/office/drawing/2010/main" val="0"/>
                              </a:ext>
                            </a:extLst>
                          </a:blip>
                          <a:srcRect/>
                          <a:stretch>
                            <a:fillRect/>
                          </a:stretch>
                        </pic:blipFill>
                        <pic:spPr bwMode="auto">
                          <a:xfrm>
                            <a:off x="600075" y="0"/>
                            <a:ext cx="847725" cy="133350"/>
                          </a:xfrm>
                          <a:prstGeom prst="rect">
                            <a:avLst/>
                          </a:prstGeom>
                          <a:noFill/>
                        </pic:spPr>
                      </pic:pic>
                      <pic:pic xmlns:pic="http://schemas.openxmlformats.org/drawingml/2006/picture">
                        <pic:nvPicPr>
                          <pic:cNvPr id="238" name="Imagen 238"/>
                          <pic:cNvPicPr>
                            <a:picLocks noChangeAspect="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257175"/>
                            <a:ext cx="2085975" cy="828675"/>
                          </a:xfrm>
                          <a:prstGeom prst="rect">
                            <a:avLst/>
                          </a:prstGeom>
                          <a:noFill/>
                        </pic:spPr>
                      </pic:pic>
                      <pic:pic xmlns:pic="http://schemas.openxmlformats.org/drawingml/2006/picture">
                        <pic:nvPicPr>
                          <pic:cNvPr id="239" name="Imagen 239"/>
                          <pic:cNvPicPr>
                            <a:picLocks noChangeAspect="1"/>
                          </pic:cNvPicPr>
                        </pic:nvPicPr>
                        <pic:blipFill>
                          <a:blip r:embed="rId274">
                            <a:extLst>
                              <a:ext uri="{28A0092B-C50C-407E-A947-70E740481C1C}">
                                <a14:useLocalDpi xmlns:a14="http://schemas.microsoft.com/office/drawing/2010/main" val="0"/>
                              </a:ext>
                            </a:extLst>
                          </a:blip>
                          <a:srcRect/>
                          <a:stretch>
                            <a:fillRect/>
                          </a:stretch>
                        </pic:blipFill>
                        <pic:spPr bwMode="auto">
                          <a:xfrm>
                            <a:off x="2190750" y="9525"/>
                            <a:ext cx="2057400" cy="1000125"/>
                          </a:xfrm>
                          <a:prstGeom prst="rect">
                            <a:avLst/>
                          </a:prstGeom>
                          <a:noFill/>
                        </pic:spPr>
                      </pic:pic>
                      <pic:pic xmlns:pic="http://schemas.openxmlformats.org/drawingml/2006/picture">
                        <pic:nvPicPr>
                          <pic:cNvPr id="240" name="Imagen 240"/>
                          <pic:cNvPicPr>
                            <a:picLocks noChangeAspect="1"/>
                          </pic:cNvPicPr>
                        </pic:nvPicPr>
                        <pic:blipFill>
                          <a:blip r:embed="rId275">
                            <a:extLst>
                              <a:ext uri="{28A0092B-C50C-407E-A947-70E740481C1C}">
                                <a14:useLocalDpi xmlns:a14="http://schemas.microsoft.com/office/drawing/2010/main" val="0"/>
                              </a:ext>
                            </a:extLst>
                          </a:blip>
                          <a:srcRect/>
                          <a:stretch>
                            <a:fillRect/>
                          </a:stretch>
                        </pic:blipFill>
                        <pic:spPr bwMode="auto">
                          <a:xfrm>
                            <a:off x="4400550" y="133350"/>
                            <a:ext cx="676275" cy="828675"/>
                          </a:xfrm>
                          <a:prstGeom prst="rect">
                            <a:avLst/>
                          </a:prstGeom>
                          <a:noFill/>
                        </pic:spPr>
                      </pic:pic>
                    </wpg:wgp>
                  </a:graphicData>
                </a:graphic>
              </wp:anchor>
            </w:drawing>
          </mc:Choice>
          <mc:Fallback>
            <w:pict>
              <v:group w14:anchorId="1E4B9C0A" id="Grupo 241" o:spid="_x0000_s1026" style="position:absolute;margin-left:19.2pt;margin-top:15.35pt;width:399.75pt;height:85.5pt;z-index:251831296" coordsize="50768,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">
                <v:shape id="Imagen 237" o:spid="_x0000_s1027" type="#_x0000_t75" style="position:absolute;left:6000;width:847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">
                  <v:imagedata r:id="rId214" o:title=""/>
                </v:shape>
                <v:shape id="Imagen 238" o:spid="_x0000_s1028" type="#_x0000_t75" style="position:absolute;top:2571;width:20859;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">
                  <v:imagedata r:id="rId276" o:title=""/>
                </v:shape>
                <v:shape id="Imagen 239" o:spid="_x0000_s1029" type="#_x0000_t75" style="position:absolute;left:21907;top:95;width:20574;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">
                  <v:imagedata r:id="rId277" o:title=""/>
                </v:shape>
                <v:shape id="Imagen 240" o:spid="_x0000_s1030" type="#_x0000_t75" style="position:absolute;left:44005;top:1333;width:6763;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">
                  <v:imagedata r:id="rId278" o:title=""/>
                </v:shape>
                <w10:wrap type="tight"/>
              </v:group>
            </w:pict>
          </mc:Fallback>
        </mc:AlternateContent>
      </w:r>
    </w:p>
    <w:p w14:paraId="3ED08F40" w14:textId="0AD9F0FA" w:rsidR="006C29E2" w:rsidRDefault="006C29E2" w:rsidP="004C2553"/>
    <w:p w14:paraId="680B5416" w14:textId="3B21046C" w:rsidR="006C29E2" w:rsidRDefault="008045A2" w:rsidP="004C2553">
      <w:r w:rsidRPr="008045A2">
        <w:t>Calculamos el vector propio asociado al valor propio -1:</w:t>
      </w:r>
    </w:p>
    <w:p w14:paraId="10069B54" w14:textId="7CB368EA" w:rsidR="006C29E2" w:rsidRDefault="008045A2" w:rsidP="004C2553">
      <w:r>
        <w:rPr>
          <w:noProof/>
        </w:rPr>
        <mc:AlternateContent>
          <mc:Choice Requires="wpg">
            <w:drawing>
              <wp:anchor distT="0" distB="0" distL="114300" distR="114300" simplePos="0" relativeHeight="251836416" behindDoc="0" locked="0" layoutInCell="1" allowOverlap="1" wp14:anchorId="47EEF5E1" wp14:editId="6F7A8B51">
                <wp:simplePos x="0" y="0"/>
                <wp:positionH relativeFrom="column">
                  <wp:posOffset>329565</wp:posOffset>
                </wp:positionH>
                <wp:positionV relativeFrom="paragraph">
                  <wp:posOffset>63500</wp:posOffset>
                </wp:positionV>
                <wp:extent cx="4848225" cy="1076325"/>
                <wp:effectExtent l="0" t="0" r="9525" b="9525"/>
                <wp:wrapTight wrapText="bothSides">
                  <wp:wrapPolygon edited="0">
                    <wp:start x="1952" y="0"/>
                    <wp:lineTo x="594" y="3823"/>
                    <wp:lineTo x="85" y="5735"/>
                    <wp:lineTo x="0" y="11469"/>
                    <wp:lineTo x="0" y="18350"/>
                    <wp:lineTo x="170" y="21409"/>
                    <wp:lineTo x="8572" y="21409"/>
                    <wp:lineTo x="11203" y="21409"/>
                    <wp:lineTo x="13834" y="19880"/>
                    <wp:lineTo x="13749" y="18350"/>
                    <wp:lineTo x="18927" y="18350"/>
                    <wp:lineTo x="21558" y="16439"/>
                    <wp:lineTo x="21558" y="3441"/>
                    <wp:lineTo x="21388" y="0"/>
                    <wp:lineTo x="1952" y="0"/>
                  </wp:wrapPolygon>
                </wp:wrapTight>
                <wp:docPr id="246" name="Grupo 246"/>
                <wp:cNvGraphicFramePr/>
                <a:graphic xmlns:a="http://schemas.openxmlformats.org/drawingml/2006/main">
                  <a:graphicData uri="http://schemas.microsoft.com/office/word/2010/wordprocessingGroup">
                    <wpg:wgp>
                      <wpg:cNvGrpSpPr/>
                      <wpg:grpSpPr>
                        <a:xfrm>
                          <a:off x="0" y="0"/>
                          <a:ext cx="4848225" cy="1076325"/>
                          <a:chOff x="0" y="0"/>
                          <a:chExt cx="4848225" cy="1076325"/>
                        </a:xfrm>
                      </wpg:grpSpPr>
                      <pic:pic xmlns:pic="http://schemas.openxmlformats.org/drawingml/2006/picture">
                        <pic:nvPicPr>
                          <pic:cNvPr id="242" name="Imagen 242"/>
                          <pic:cNvPicPr>
                            <a:picLocks noChangeAspect="1"/>
                          </pic:cNvPicPr>
                        </pic:nvPicPr>
                        <pic:blipFill>
                          <a:blip r:embed="rId153">
                            <a:extLst>
                              <a:ext uri="{28A0092B-C50C-407E-A947-70E740481C1C}">
                                <a14:useLocalDpi xmlns:a14="http://schemas.microsoft.com/office/drawing/2010/main" val="0"/>
                              </a:ext>
                            </a:extLst>
                          </a:blip>
                          <a:srcRect/>
                          <a:stretch>
                            <a:fillRect/>
                          </a:stretch>
                        </pic:blipFill>
                        <pic:spPr bwMode="auto">
                          <a:xfrm>
                            <a:off x="447675" y="0"/>
                            <a:ext cx="847725" cy="133350"/>
                          </a:xfrm>
                          <a:prstGeom prst="rect">
                            <a:avLst/>
                          </a:prstGeom>
                          <a:noFill/>
                        </pic:spPr>
                      </pic:pic>
                      <pic:pic xmlns:pic="http://schemas.openxmlformats.org/drawingml/2006/picture">
                        <pic:nvPicPr>
                          <pic:cNvPr id="243" name="Imagen 243"/>
                          <pic:cNvPicPr>
                            <a:picLocks noChangeAspect="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247650"/>
                            <a:ext cx="1981200" cy="828675"/>
                          </a:xfrm>
                          <a:prstGeom prst="rect">
                            <a:avLst/>
                          </a:prstGeom>
                          <a:noFill/>
                        </pic:spPr>
                      </pic:pic>
                      <pic:pic xmlns:pic="http://schemas.openxmlformats.org/drawingml/2006/picture">
                        <pic:nvPicPr>
                          <pic:cNvPr id="244" name="Imagen 244"/>
                          <pic:cNvPicPr>
                            <a:picLocks noChangeAspect="1"/>
                          </pic:cNvPicPr>
                        </pic:nvPicPr>
                        <pic:blipFill>
                          <a:blip r:embed="rId280">
                            <a:extLst>
                              <a:ext uri="{28A0092B-C50C-407E-A947-70E740481C1C}">
                                <a14:useLocalDpi xmlns:a14="http://schemas.microsoft.com/office/drawing/2010/main" val="0"/>
                              </a:ext>
                            </a:extLst>
                          </a:blip>
                          <a:srcRect/>
                          <a:stretch>
                            <a:fillRect/>
                          </a:stretch>
                        </pic:blipFill>
                        <pic:spPr bwMode="auto">
                          <a:xfrm>
                            <a:off x="2076450" y="0"/>
                            <a:ext cx="2057400" cy="1000125"/>
                          </a:xfrm>
                          <a:prstGeom prst="rect">
                            <a:avLst/>
                          </a:prstGeom>
                          <a:noFill/>
                        </pic:spPr>
                      </pic:pic>
                      <pic:pic xmlns:pic="http://schemas.openxmlformats.org/drawingml/2006/picture">
                        <pic:nvPicPr>
                          <pic:cNvPr id="245" name="Imagen 245"/>
                          <pic:cNvPicPr>
                            <a:picLocks noChangeAspect="1"/>
                          </pic:cNvPicPr>
                        </pic:nvPicPr>
                        <pic:blipFill>
                          <a:blip r:embed="rId281">
                            <a:extLst>
                              <a:ext uri="{28A0092B-C50C-407E-A947-70E740481C1C}">
                                <a14:useLocalDpi xmlns:a14="http://schemas.microsoft.com/office/drawing/2010/main" val="0"/>
                              </a:ext>
                            </a:extLst>
                          </a:blip>
                          <a:srcRect/>
                          <a:stretch>
                            <a:fillRect/>
                          </a:stretch>
                        </pic:blipFill>
                        <pic:spPr bwMode="auto">
                          <a:xfrm>
                            <a:off x="4276725" y="0"/>
                            <a:ext cx="571500" cy="828675"/>
                          </a:xfrm>
                          <a:prstGeom prst="rect">
                            <a:avLst/>
                          </a:prstGeom>
                          <a:noFill/>
                        </pic:spPr>
                      </pic:pic>
                    </wpg:wgp>
                  </a:graphicData>
                </a:graphic>
              </wp:anchor>
            </w:drawing>
          </mc:Choice>
          <mc:Fallback>
            <w:pict>
              <v:group w14:anchorId="7635D493" id="Grupo 246" o:spid="_x0000_s1026" style="position:absolute;margin-left:25.95pt;margin-top:5pt;width:381.75pt;height:84.75pt;z-index:251836416" coordsize="4848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">
                <v:shape id="Imagen 242" o:spid="_x0000_s1027" type="#_x0000_t75" style="position:absolute;left:4476;width:847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">
                  <v:imagedata r:id="rId158" o:title=""/>
                </v:shape>
                <v:shape id="Imagen 243" o:spid="_x0000_s1028" type="#_x0000_t75" style="position:absolute;top:2476;width:19812;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">
                  <v:imagedata r:id="rId282" o:title=""/>
                </v:shape>
                <v:shape id="Imagen 244" o:spid="_x0000_s1029" type="#_x0000_t75" style="position:absolute;left:20764;width:20574;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">
                  <v:imagedata r:id="rId283" o:title=""/>
                </v:shape>
                <v:shape id="Imagen 245" o:spid="_x0000_s1030" type="#_x0000_t75" style="position:absolute;left:42767;width:5715;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">
                  <v:imagedata r:id="rId284" o:title=""/>
                </v:shape>
                <w10:wrap type="tight"/>
              </v:group>
            </w:pict>
          </mc:Fallback>
        </mc:AlternateContent>
      </w:r>
    </w:p>
    <w:p w14:paraId="51273F4E" w14:textId="66A22D21" w:rsidR="006C29E2" w:rsidRDefault="006C29E2" w:rsidP="004C2553"/>
    <w:p w14:paraId="48FE3255" w14:textId="6737E60E" w:rsidR="006C29E2" w:rsidRDefault="006C29E2" w:rsidP="004C2553"/>
    <w:p w14:paraId="069EF6E2" w14:textId="26C7E299" w:rsidR="006C29E2" w:rsidRDefault="006C29E2" w:rsidP="004C2553"/>
    <w:p w14:paraId="2FDBB1B3" w14:textId="0C882DE9" w:rsidR="001255B4" w:rsidRDefault="00584FB0" w:rsidP="004C2553">
      <w:r w:rsidRPr="00584FB0">
        <w:t>Calculamos el vector propio asociado al valor propio 3:</w:t>
      </w:r>
    </w:p>
    <w:p w14:paraId="0E9EE063" w14:textId="5F560834" w:rsidR="001255B4" w:rsidRDefault="00A11073" w:rsidP="004C2553">
      <w:r>
        <w:rPr>
          <w:noProof/>
        </w:rPr>
        <w:lastRenderedPageBreak/>
        <mc:AlternateContent>
          <mc:Choice Requires="wpg">
            <w:drawing>
              <wp:anchor distT="0" distB="0" distL="114300" distR="114300" simplePos="0" relativeHeight="251841536" behindDoc="0" locked="0" layoutInCell="1" allowOverlap="1" wp14:anchorId="41EF7E7D" wp14:editId="4B3FA6AD">
                <wp:simplePos x="0" y="0"/>
                <wp:positionH relativeFrom="column">
                  <wp:posOffset>243840</wp:posOffset>
                </wp:positionH>
                <wp:positionV relativeFrom="paragraph">
                  <wp:posOffset>10795</wp:posOffset>
                </wp:positionV>
                <wp:extent cx="5200650" cy="1085850"/>
                <wp:effectExtent l="0" t="0" r="0" b="0"/>
                <wp:wrapTight wrapText="bothSides">
                  <wp:wrapPolygon edited="0">
                    <wp:start x="2532" y="0"/>
                    <wp:lineTo x="1662" y="1895"/>
                    <wp:lineTo x="79" y="5684"/>
                    <wp:lineTo x="0" y="11747"/>
                    <wp:lineTo x="0" y="18189"/>
                    <wp:lineTo x="158" y="21221"/>
                    <wp:lineTo x="14163" y="21221"/>
                    <wp:lineTo x="16536" y="21221"/>
                    <wp:lineTo x="21442" y="19326"/>
                    <wp:lineTo x="21521" y="12126"/>
                    <wp:lineTo x="21521" y="2274"/>
                    <wp:lineTo x="6251" y="0"/>
                    <wp:lineTo x="2532" y="0"/>
                  </wp:wrapPolygon>
                </wp:wrapTight>
                <wp:docPr id="251" name="Grupo 251"/>
                <wp:cNvGraphicFramePr/>
                <a:graphic xmlns:a="http://schemas.openxmlformats.org/drawingml/2006/main">
                  <a:graphicData uri="http://schemas.microsoft.com/office/word/2010/wordprocessingGroup">
                    <wpg:wgp>
                      <wpg:cNvGrpSpPr/>
                      <wpg:grpSpPr>
                        <a:xfrm>
                          <a:off x="0" y="0"/>
                          <a:ext cx="5200650" cy="1085850"/>
                          <a:chOff x="0" y="0"/>
                          <a:chExt cx="5200650" cy="1085850"/>
                        </a:xfrm>
                      </wpg:grpSpPr>
                      <pic:pic xmlns:pic="http://schemas.openxmlformats.org/drawingml/2006/picture">
                        <pic:nvPicPr>
                          <pic:cNvPr id="247" name="Imagen 247"/>
                          <pic:cNvPicPr>
                            <a:picLocks noChangeAspect="1"/>
                          </pic:cNvPicPr>
                        </pic:nvPicPr>
                        <pic:blipFill>
                          <a:blip r:embed="rId162">
                            <a:extLst>
                              <a:ext uri="{28A0092B-C50C-407E-A947-70E740481C1C}">
                                <a14:useLocalDpi xmlns:a14="http://schemas.microsoft.com/office/drawing/2010/main" val="0"/>
                              </a:ext>
                            </a:extLst>
                          </a:blip>
                          <a:srcRect/>
                          <a:stretch>
                            <a:fillRect/>
                          </a:stretch>
                        </pic:blipFill>
                        <pic:spPr bwMode="auto">
                          <a:xfrm>
                            <a:off x="628650" y="0"/>
                            <a:ext cx="847725" cy="133350"/>
                          </a:xfrm>
                          <a:prstGeom prst="rect">
                            <a:avLst/>
                          </a:prstGeom>
                          <a:noFill/>
                        </pic:spPr>
                      </pic:pic>
                      <pic:pic xmlns:pic="http://schemas.openxmlformats.org/drawingml/2006/picture">
                        <pic:nvPicPr>
                          <pic:cNvPr id="248" name="Imagen 248"/>
                          <pic:cNvPicPr>
                            <a:picLocks noChangeAspect="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257175"/>
                            <a:ext cx="2085975" cy="828675"/>
                          </a:xfrm>
                          <a:prstGeom prst="rect">
                            <a:avLst/>
                          </a:prstGeom>
                          <a:noFill/>
                        </pic:spPr>
                      </pic:pic>
                      <pic:pic xmlns:pic="http://schemas.openxmlformats.org/drawingml/2006/picture">
                        <pic:nvPicPr>
                          <pic:cNvPr id="249" name="Imagen 249"/>
                          <pic:cNvPicPr>
                            <a:picLocks noChangeAspect="1"/>
                          </pic:cNvPicPr>
                        </pic:nvPicPr>
                        <pic:blipFill>
                          <a:blip r:embed="rId286">
                            <a:extLst>
                              <a:ext uri="{28A0092B-C50C-407E-A947-70E740481C1C}">
                                <a14:useLocalDpi xmlns:a14="http://schemas.microsoft.com/office/drawing/2010/main" val="0"/>
                              </a:ext>
                            </a:extLst>
                          </a:blip>
                          <a:srcRect/>
                          <a:stretch>
                            <a:fillRect/>
                          </a:stretch>
                        </pic:blipFill>
                        <pic:spPr bwMode="auto">
                          <a:xfrm>
                            <a:off x="2181225" y="85725"/>
                            <a:ext cx="2190750" cy="1000125"/>
                          </a:xfrm>
                          <a:prstGeom prst="rect">
                            <a:avLst/>
                          </a:prstGeom>
                          <a:noFill/>
                        </pic:spPr>
                      </pic:pic>
                      <pic:pic xmlns:pic="http://schemas.openxmlformats.org/drawingml/2006/picture">
                        <pic:nvPicPr>
                          <pic:cNvPr id="250" name="Imagen 250"/>
                          <pic:cNvPicPr>
                            <a:picLocks noChangeAspect="1"/>
                          </pic:cNvPicPr>
                        </pic:nvPicPr>
                        <pic:blipFill>
                          <a:blip r:embed="rId287">
                            <a:extLst>
                              <a:ext uri="{28A0092B-C50C-407E-A947-70E740481C1C}">
                                <a14:useLocalDpi xmlns:a14="http://schemas.microsoft.com/office/drawing/2010/main" val="0"/>
                              </a:ext>
                            </a:extLst>
                          </a:blip>
                          <a:srcRect/>
                          <a:stretch>
                            <a:fillRect/>
                          </a:stretch>
                        </pic:blipFill>
                        <pic:spPr bwMode="auto">
                          <a:xfrm>
                            <a:off x="4524375" y="133350"/>
                            <a:ext cx="676275" cy="828675"/>
                          </a:xfrm>
                          <a:prstGeom prst="rect">
                            <a:avLst/>
                          </a:prstGeom>
                          <a:noFill/>
                        </pic:spPr>
                      </pic:pic>
                    </wpg:wgp>
                  </a:graphicData>
                </a:graphic>
              </wp:anchor>
            </w:drawing>
          </mc:Choice>
          <mc:Fallback>
            <w:pict>
              <v:group w14:anchorId="7FC58080" id="Grupo 251" o:spid="_x0000_s1026" style="position:absolute;margin-left:19.2pt;margin-top:.85pt;width:409.5pt;height:85.5pt;z-index:251841536" coordsize="52006,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">
                <v:shape id="Imagen 247" o:spid="_x0000_s1027" type="#_x0000_t75" style="position:absolute;left:6286;width:8477;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">
                  <v:imagedata r:id="rId166" o:title=""/>
                </v:shape>
                <v:shape id="Imagen 248" o:spid="_x0000_s1028" type="#_x0000_t75" style="position:absolute;top:2571;width:20859;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">
                  <v:imagedata r:id="rId288" o:title=""/>
                </v:shape>
                <v:shape id="Imagen 249" o:spid="_x0000_s1029" type="#_x0000_t75" style="position:absolute;left:21812;top:857;width:21907;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">
                  <v:imagedata r:id="rId289" o:title=""/>
                </v:shape>
                <v:shape id="Imagen 250" o:spid="_x0000_s1030" type="#_x0000_t75" style="position:absolute;left:45243;top:1333;width:6763;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">
                  <v:imagedata r:id="rId290" o:title=""/>
                </v:shape>
                <w10:wrap type="tight"/>
              </v:group>
            </w:pict>
          </mc:Fallback>
        </mc:AlternateContent>
      </w:r>
    </w:p>
    <w:p w14:paraId="4B16B819" w14:textId="61B86F56" w:rsidR="001255B4" w:rsidRDefault="001255B4" w:rsidP="004C2553"/>
    <w:p w14:paraId="72EBC228" w14:textId="57D0E06E" w:rsidR="001255B4" w:rsidRDefault="00086A89" w:rsidP="004C2553">
      <w:r>
        <w:rPr>
          <w:noProof/>
        </w:rPr>
        <w:drawing>
          <wp:anchor distT="0" distB="0" distL="114300" distR="114300" simplePos="0" relativeHeight="251842560" behindDoc="1" locked="0" layoutInCell="1" allowOverlap="1" wp14:anchorId="7F1A7C77" wp14:editId="63EA0540">
            <wp:simplePos x="0" y="0"/>
            <wp:positionH relativeFrom="column">
              <wp:posOffset>2682240</wp:posOffset>
            </wp:positionH>
            <wp:positionV relativeFrom="paragraph">
              <wp:posOffset>756920</wp:posOffset>
            </wp:positionV>
            <wp:extent cx="571500" cy="828675"/>
            <wp:effectExtent l="0" t="0" r="0" b="9525"/>
            <wp:wrapTight wrapText="bothSides">
              <wp:wrapPolygon edited="0">
                <wp:start x="11520" y="0"/>
                <wp:lineTo x="10080" y="3476"/>
                <wp:lineTo x="9360" y="6952"/>
                <wp:lineTo x="0" y="9434"/>
                <wp:lineTo x="0" y="11917"/>
                <wp:lineTo x="9360" y="15890"/>
                <wp:lineTo x="11520" y="21352"/>
                <wp:lineTo x="19440" y="21352"/>
                <wp:lineTo x="20880" y="15890"/>
                <wp:lineTo x="20880" y="4469"/>
                <wp:lineTo x="19440" y="0"/>
                <wp:lineTo x="11520" y="0"/>
              </wp:wrapPolygon>
            </wp:wrapTight>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1500" cy="828675"/>
                    </a:xfrm>
                    <a:prstGeom prst="rect">
                      <a:avLst/>
                    </a:prstGeom>
                    <a:noFill/>
                  </pic:spPr>
                </pic:pic>
              </a:graphicData>
            </a:graphic>
            <wp14:sizeRelH relativeFrom="page">
              <wp14:pctWidth>0</wp14:pctWidth>
            </wp14:sizeRelH>
            <wp14:sizeRelV relativeFrom="page">
              <wp14:pctHeight>0</wp14:pctHeight>
            </wp14:sizeRelV>
          </wp:anchor>
        </w:drawing>
      </w:r>
      <w:r w:rsidRPr="00086A89">
        <w:t>El valor propio 3 tiene una multiplicidad igual a 2, porque está repetido dos veces. Así que debemos encontrar otro vector propio que cumpla con las mismas ecuaciones:</w:t>
      </w:r>
    </w:p>
    <w:p w14:paraId="3480F7CD" w14:textId="33156BAF" w:rsidR="001255B4" w:rsidRDefault="001255B4" w:rsidP="004C2553"/>
    <w:p w14:paraId="44A80684" w14:textId="7D0ECC7E" w:rsidR="00A11073" w:rsidRDefault="00A11073" w:rsidP="004C2553"/>
    <w:p w14:paraId="3BC7F61C" w14:textId="4ECE6FF9" w:rsidR="00A11073" w:rsidRDefault="00A11073" w:rsidP="004C2553"/>
    <w:p w14:paraId="60AA93F6" w14:textId="1621A84A" w:rsidR="00A11073" w:rsidRDefault="00B81593" w:rsidP="004C2553">
      <w:r>
        <w:rPr>
          <w:noProof/>
        </w:rPr>
        <mc:AlternateContent>
          <mc:Choice Requires="wpg">
            <w:drawing>
              <wp:anchor distT="0" distB="0" distL="114300" distR="114300" simplePos="0" relativeHeight="251847680" behindDoc="0" locked="0" layoutInCell="1" allowOverlap="1" wp14:anchorId="2A508C17" wp14:editId="23D85041">
                <wp:simplePos x="0" y="0"/>
                <wp:positionH relativeFrom="column">
                  <wp:posOffset>824865</wp:posOffset>
                </wp:positionH>
                <wp:positionV relativeFrom="paragraph">
                  <wp:posOffset>288925</wp:posOffset>
                </wp:positionV>
                <wp:extent cx="3514725" cy="1895475"/>
                <wp:effectExtent l="0" t="0" r="9525" b="9525"/>
                <wp:wrapTight wrapText="bothSides">
                  <wp:wrapPolygon edited="0">
                    <wp:start x="5620" y="0"/>
                    <wp:lineTo x="5268" y="3256"/>
                    <wp:lineTo x="0" y="3690"/>
                    <wp:lineTo x="0" y="5427"/>
                    <wp:lineTo x="5268" y="6947"/>
                    <wp:lineTo x="5268" y="9118"/>
                    <wp:lineTo x="7493" y="10420"/>
                    <wp:lineTo x="10771" y="10420"/>
                    <wp:lineTo x="6673" y="11940"/>
                    <wp:lineTo x="5971" y="12374"/>
                    <wp:lineTo x="5971" y="13893"/>
                    <wp:lineTo x="0" y="15847"/>
                    <wp:lineTo x="0" y="17584"/>
                    <wp:lineTo x="6088" y="20840"/>
                    <wp:lineTo x="6322" y="21491"/>
                    <wp:lineTo x="7610" y="21491"/>
                    <wp:lineTo x="21541" y="21274"/>
                    <wp:lineTo x="21541" y="11940"/>
                    <wp:lineTo x="20020" y="11506"/>
                    <wp:lineTo x="10771" y="10420"/>
                    <wp:lineTo x="17912" y="10420"/>
                    <wp:lineTo x="21541" y="9335"/>
                    <wp:lineTo x="21541" y="2171"/>
                    <wp:lineTo x="21307" y="0"/>
                    <wp:lineTo x="5620" y="0"/>
                  </wp:wrapPolygon>
                </wp:wrapTight>
                <wp:docPr id="257" name="Grupo 257"/>
                <wp:cNvGraphicFramePr/>
                <a:graphic xmlns:a="http://schemas.openxmlformats.org/drawingml/2006/main">
                  <a:graphicData uri="http://schemas.microsoft.com/office/word/2010/wordprocessingGroup">
                    <wpg:wgp>
                      <wpg:cNvGrpSpPr/>
                      <wpg:grpSpPr>
                        <a:xfrm>
                          <a:off x="0" y="0"/>
                          <a:ext cx="3514725" cy="1895475"/>
                          <a:chOff x="0" y="0"/>
                          <a:chExt cx="3514725" cy="1895475"/>
                        </a:xfrm>
                      </wpg:grpSpPr>
                      <pic:pic xmlns:pic="http://schemas.openxmlformats.org/drawingml/2006/picture">
                        <pic:nvPicPr>
                          <pic:cNvPr id="253" name="Imagen 253"/>
                          <pic:cNvPicPr>
                            <a:picLocks noChangeAspect="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285875" cy="828675"/>
                          </a:xfrm>
                          <a:prstGeom prst="rect">
                            <a:avLst/>
                          </a:prstGeom>
                          <a:noFill/>
                        </pic:spPr>
                      </pic:pic>
                      <pic:pic xmlns:pic="http://schemas.openxmlformats.org/drawingml/2006/picture">
                        <pic:nvPicPr>
                          <pic:cNvPr id="254" name="Imagen 254"/>
                          <pic:cNvPicPr>
                            <a:picLocks noChangeAspect="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1066800"/>
                            <a:ext cx="1285875" cy="828675"/>
                          </a:xfrm>
                          <a:prstGeom prst="rect">
                            <a:avLst/>
                          </a:prstGeom>
                          <a:noFill/>
                        </pic:spPr>
                      </pic:pic>
                      <pic:pic xmlns:pic="http://schemas.openxmlformats.org/drawingml/2006/picture">
                        <pic:nvPicPr>
                          <pic:cNvPr id="255" name="Imagen 255"/>
                          <pic:cNvPicPr>
                            <a:picLocks noChangeAspect="1"/>
                          </pic:cNvPicPr>
                        </pic:nvPicPr>
                        <pic:blipFill>
                          <a:blip r:embed="rId294">
                            <a:extLst>
                              <a:ext uri="{28A0092B-C50C-407E-A947-70E740481C1C}">
                                <a14:useLocalDpi xmlns:a14="http://schemas.microsoft.com/office/drawing/2010/main" val="0"/>
                              </a:ext>
                            </a:extLst>
                          </a:blip>
                          <a:srcRect/>
                          <a:stretch>
                            <a:fillRect/>
                          </a:stretch>
                        </pic:blipFill>
                        <pic:spPr bwMode="auto">
                          <a:xfrm>
                            <a:off x="2228850" y="0"/>
                            <a:ext cx="1285875" cy="828675"/>
                          </a:xfrm>
                          <a:prstGeom prst="rect">
                            <a:avLst/>
                          </a:prstGeom>
                          <a:noFill/>
                        </pic:spPr>
                      </pic:pic>
                      <pic:pic xmlns:pic="http://schemas.openxmlformats.org/drawingml/2006/picture">
                        <pic:nvPicPr>
                          <pic:cNvPr id="256" name="Imagen 256"/>
                          <pic:cNvPicPr>
                            <a:picLocks noChangeAspect="1"/>
                          </pic:cNvPicPr>
                        </pic:nvPicPr>
                        <pic:blipFill>
                          <a:blip r:embed="rId295">
                            <a:extLst>
                              <a:ext uri="{28A0092B-C50C-407E-A947-70E740481C1C}">
                                <a14:useLocalDpi xmlns:a14="http://schemas.microsoft.com/office/drawing/2010/main" val="0"/>
                              </a:ext>
                            </a:extLst>
                          </a:blip>
                          <a:srcRect/>
                          <a:stretch>
                            <a:fillRect/>
                          </a:stretch>
                        </pic:blipFill>
                        <pic:spPr bwMode="auto">
                          <a:xfrm>
                            <a:off x="2333625" y="1038225"/>
                            <a:ext cx="1181100" cy="828675"/>
                          </a:xfrm>
                          <a:prstGeom prst="rect">
                            <a:avLst/>
                          </a:prstGeom>
                          <a:noFill/>
                        </pic:spPr>
                      </pic:pic>
                    </wpg:wgp>
                  </a:graphicData>
                </a:graphic>
              </wp:anchor>
            </w:drawing>
          </mc:Choice>
          <mc:Fallback>
            <w:pict>
              <v:group w14:anchorId="0DAC42E2" id="Grupo 257" o:spid="_x0000_s1026" style="position:absolute;margin-left:64.95pt;margin-top:22.75pt;width:276.75pt;height:149.25pt;z-index:251847680" coordsize="35147,18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">
                <v:shape id="Imagen 253" o:spid="_x0000_s1027" type="#_x0000_t75" style="position:absolute;width:12858;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">
                  <v:imagedata r:id="rId296" o:title=""/>
                </v:shape>
                <v:shape id="Imagen 254" o:spid="_x0000_s1028" type="#_x0000_t75" style="position:absolute;top:10668;width:12858;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">
                  <v:imagedata r:id="rId297" o:title=""/>
                </v:shape>
                <v:shape id="Imagen 255" o:spid="_x0000_s1029" type="#_x0000_t75" style="position:absolute;left:22288;width:12859;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">
                  <v:imagedata r:id="rId298" o:title=""/>
                </v:shape>
                <v:shape id="Imagen 256" o:spid="_x0000_s1030" type="#_x0000_t75" style="position:absolute;left:23336;top:10382;width:11811;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">
                  <v:imagedata r:id="rId299" o:title=""/>
                </v:shape>
                <w10:wrap type="tight"/>
              </v:group>
            </w:pict>
          </mc:Fallback>
        </mc:AlternateContent>
      </w:r>
      <w:r w:rsidR="00086A89" w:rsidRPr="00086A89">
        <w:t>Por lo tanto, los valores y los vectores propios de la matriz A son:</w:t>
      </w:r>
    </w:p>
    <w:p w14:paraId="26D682C4" w14:textId="410273CF" w:rsidR="00A11073" w:rsidRDefault="00A11073" w:rsidP="004C2553"/>
    <w:p w14:paraId="3AA5649A" w14:textId="1CFE2446" w:rsidR="00A11073" w:rsidRDefault="00A11073" w:rsidP="004C2553"/>
    <w:p w14:paraId="11FF77C6" w14:textId="77777777" w:rsidR="003D78A4" w:rsidRDefault="003D78A4" w:rsidP="004C2553"/>
    <w:p w14:paraId="475E0CB9" w14:textId="36090956" w:rsidR="003D78A4" w:rsidRDefault="003D78A4" w:rsidP="004C2553"/>
    <w:p w14:paraId="6A48D16B" w14:textId="792609E6" w:rsidR="003D78A4" w:rsidRDefault="003D78A4" w:rsidP="004C2553"/>
    <w:p w14:paraId="544B6CB5" w14:textId="7C871D60" w:rsidR="00A11073" w:rsidRDefault="00A11073" w:rsidP="004C2553"/>
    <w:p w14:paraId="6CC03367" w14:textId="37D749BC" w:rsidR="00A11073" w:rsidRPr="004C2553" w:rsidRDefault="00A11073" w:rsidP="004C2553"/>
    <w:p w14:paraId="39F7D618" w14:textId="2441DB6D" w:rsidR="004D763E" w:rsidRDefault="004D763E" w:rsidP="0055373A">
      <w:pPr>
        <w:pStyle w:val="Ttulo3"/>
      </w:pPr>
      <w:bookmarkStart w:id="18" w:name="_Toc104455510"/>
      <w:r>
        <w:t>Matriz Transpuesta</w:t>
      </w:r>
      <w:bookmarkEnd w:id="18"/>
    </w:p>
    <w:p w14:paraId="67CE9E07" w14:textId="27AF3C29" w:rsidR="00A132C2" w:rsidRDefault="005A2063" w:rsidP="00A132C2">
      <w:r>
        <w:t>Ahora</w:t>
      </w:r>
      <w:r w:rsidR="00A132C2">
        <w:t xml:space="preserve"> veremos cómo calcular la matriz transpuesta (o traspuesta). También verás ejercicios resueltos para que no te quede ninguna duda de cómo transponer una matriz.</w:t>
      </w:r>
    </w:p>
    <w:p w14:paraId="7C915332" w14:textId="77777777" w:rsidR="00A132C2" w:rsidRDefault="00A132C2" w:rsidP="00A132C2"/>
    <w:p w14:paraId="6E31B181" w14:textId="77777777" w:rsidR="00A132C2" w:rsidRDefault="00A132C2" w:rsidP="00A132C2">
      <w:r>
        <w:t>¿Cómo calcular la matriz transpuesta (o traspuesta)?</w:t>
      </w:r>
    </w:p>
    <w:p w14:paraId="037383F3" w14:textId="77777777" w:rsidR="00A132C2" w:rsidRDefault="00A132C2" w:rsidP="00A132C2">
      <w:r>
        <w:t>La matriz transpuesta, también llamada matriz traspuesta, es la matriz que se obtiene al cambiar las filas por columnas. La matriz transpuesta se representa poniendo una «t» arriba a la derecha de la matriz (At).</w:t>
      </w:r>
    </w:p>
    <w:p w14:paraId="0199ABEA" w14:textId="5861A14A" w:rsidR="00A132C2" w:rsidRDefault="005C1DDB" w:rsidP="00A132C2">
      <w:r>
        <w:rPr>
          <w:noProof/>
        </w:rPr>
        <w:lastRenderedPageBreak/>
        <w:drawing>
          <wp:anchor distT="0" distB="0" distL="114300" distR="114300" simplePos="0" relativeHeight="251849728" behindDoc="1" locked="0" layoutInCell="1" allowOverlap="1" wp14:anchorId="6B5D667A" wp14:editId="3C8B8596">
            <wp:simplePos x="0" y="0"/>
            <wp:positionH relativeFrom="column">
              <wp:posOffset>3653790</wp:posOffset>
            </wp:positionH>
            <wp:positionV relativeFrom="paragraph">
              <wp:posOffset>227330</wp:posOffset>
            </wp:positionV>
            <wp:extent cx="971550" cy="409575"/>
            <wp:effectExtent l="0" t="0" r="0" b="9525"/>
            <wp:wrapTight wrapText="bothSides">
              <wp:wrapPolygon edited="0">
                <wp:start x="7200" y="0"/>
                <wp:lineTo x="0" y="7033"/>
                <wp:lineTo x="0" y="14065"/>
                <wp:lineTo x="6353" y="16074"/>
                <wp:lineTo x="7200" y="21098"/>
                <wp:lineTo x="20329" y="21098"/>
                <wp:lineTo x="21176" y="16074"/>
                <wp:lineTo x="21176" y="5023"/>
                <wp:lineTo x="20329" y="0"/>
                <wp:lineTo x="7200" y="0"/>
              </wp:wrapPolygon>
            </wp:wrapTight>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71550" cy="409575"/>
                    </a:xfrm>
                    <a:prstGeom prst="rect">
                      <a:avLst/>
                    </a:prstGeom>
                    <a:noFill/>
                  </pic:spPr>
                </pic:pic>
              </a:graphicData>
            </a:graphic>
            <wp14:sizeRelH relativeFrom="page">
              <wp14:pctWidth>0</wp14:pctWidth>
            </wp14:sizeRelH>
            <wp14:sizeRelV relativeFrom="page">
              <wp14:pctHeight>0</wp14:pctHeight>
            </wp14:sizeRelV>
          </wp:anchor>
        </w:drawing>
      </w:r>
    </w:p>
    <w:p w14:paraId="0D8BB573" w14:textId="0A4E2D0B" w:rsidR="00B81593" w:rsidRDefault="00A132C2" w:rsidP="00A132C2">
      <w:r>
        <w:t>Por ejemplo, vamos a trasponer la siguiente matriz:</w:t>
      </w:r>
    </w:p>
    <w:p w14:paraId="2E9B7C4C" w14:textId="3805FA57" w:rsidR="00A132C2" w:rsidRDefault="00A132C2" w:rsidP="00A132C2"/>
    <w:p w14:paraId="29C81C24" w14:textId="77777777" w:rsidR="00A132C2" w:rsidRPr="00A132C2" w:rsidRDefault="00A132C2" w:rsidP="00A132C2">
      <w:r w:rsidRPr="00A132C2">
        <w:t>Para trasponer la matriz A tan solo tenemos que cambiar las filas por las columnas. Es decir, la primera fila de la matriz pasa a ser la primera columna de la matriz, y la segunda fila de la matriz se convierte en la segunda columna de la matriz:</w:t>
      </w:r>
    </w:p>
    <w:p w14:paraId="5844D20C" w14:textId="3819F2BB" w:rsidR="00A132C2" w:rsidRDefault="00A132C2" w:rsidP="00A132C2">
      <w:r>
        <w:rPr>
          <w:noProof/>
        </w:rPr>
        <w:drawing>
          <wp:anchor distT="0" distB="0" distL="114300" distR="114300" simplePos="0" relativeHeight="251848704" behindDoc="1" locked="0" layoutInCell="1" allowOverlap="1" wp14:anchorId="2FE163C7" wp14:editId="4F909944">
            <wp:simplePos x="0" y="0"/>
            <wp:positionH relativeFrom="column">
              <wp:posOffset>2167890</wp:posOffset>
            </wp:positionH>
            <wp:positionV relativeFrom="paragraph">
              <wp:posOffset>-7620</wp:posOffset>
            </wp:positionV>
            <wp:extent cx="838200" cy="666750"/>
            <wp:effectExtent l="0" t="0" r="0" b="0"/>
            <wp:wrapTight wrapText="bothSides">
              <wp:wrapPolygon edited="0">
                <wp:start x="9818" y="0"/>
                <wp:lineTo x="4909" y="4320"/>
                <wp:lineTo x="0" y="9874"/>
                <wp:lineTo x="0" y="12343"/>
                <wp:lineTo x="9327" y="19749"/>
                <wp:lineTo x="9818" y="20983"/>
                <wp:lineTo x="19636" y="20983"/>
                <wp:lineTo x="20618" y="19749"/>
                <wp:lineTo x="20618" y="3086"/>
                <wp:lineTo x="19636" y="0"/>
                <wp:lineTo x="9818" y="0"/>
              </wp:wrapPolygon>
            </wp:wrapTight>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838200" cy="666750"/>
                    </a:xfrm>
                    <a:prstGeom prst="rect">
                      <a:avLst/>
                    </a:prstGeom>
                    <a:noFill/>
                  </pic:spPr>
                </pic:pic>
              </a:graphicData>
            </a:graphic>
            <wp14:sizeRelH relativeFrom="page">
              <wp14:pctWidth>0</wp14:pctWidth>
            </wp14:sizeRelH>
            <wp14:sizeRelV relativeFrom="page">
              <wp14:pctHeight>0</wp14:pctHeight>
            </wp14:sizeRelV>
          </wp:anchor>
        </w:drawing>
      </w:r>
    </w:p>
    <w:p w14:paraId="6AEEFA3A" w14:textId="3D78E3B3" w:rsidR="00A132C2" w:rsidRDefault="00A132C2" w:rsidP="00A132C2"/>
    <w:p w14:paraId="0B5923FD" w14:textId="7C4D2F3B" w:rsidR="00A132C2" w:rsidRDefault="00A132C2" w:rsidP="00A132C2"/>
    <w:p w14:paraId="6E9EDB14" w14:textId="475DFC5D" w:rsidR="00A132C2" w:rsidRDefault="00A132C2" w:rsidP="00A132C2">
      <w:r w:rsidRPr="00A132C2">
        <w:t>A continuación, tienes varios ejemplos resueltos de como hallar la matriz transpuesta:</w:t>
      </w:r>
    </w:p>
    <w:p w14:paraId="7BA74583" w14:textId="77777777" w:rsidR="00CD1CA1" w:rsidRDefault="00CD1CA1" w:rsidP="00A132C2"/>
    <w:p w14:paraId="7FEFD56F" w14:textId="5B22A89A" w:rsidR="00CD1CA1" w:rsidRDefault="00CD1CA1" w:rsidP="00CD1CA1">
      <w:r>
        <w:t>Ejemplos de matrices transpuestas</w:t>
      </w:r>
    </w:p>
    <w:p w14:paraId="5BAAF914" w14:textId="77777777" w:rsidR="00CD1CA1" w:rsidRDefault="00CD1CA1" w:rsidP="00CD1CA1"/>
    <w:p w14:paraId="506CD17C" w14:textId="2EDBF54B" w:rsidR="00A132C2" w:rsidRDefault="00CD1CA1" w:rsidP="00CD1CA1">
      <w:r>
        <w:t>Ejemplo 1</w:t>
      </w:r>
    </w:p>
    <w:p w14:paraId="75F7ADE3" w14:textId="4D9198D3" w:rsidR="00A132C2" w:rsidRDefault="00FC6336" w:rsidP="00A132C2">
      <w:r>
        <w:rPr>
          <w:noProof/>
        </w:rPr>
        <w:drawing>
          <wp:anchor distT="0" distB="0" distL="114300" distR="114300" simplePos="0" relativeHeight="251851776" behindDoc="1" locked="0" layoutInCell="1" allowOverlap="1" wp14:anchorId="46EF356D" wp14:editId="7954B45E">
            <wp:simplePos x="0" y="0"/>
            <wp:positionH relativeFrom="column">
              <wp:posOffset>1967865</wp:posOffset>
            </wp:positionH>
            <wp:positionV relativeFrom="paragraph">
              <wp:posOffset>14605</wp:posOffset>
            </wp:positionV>
            <wp:extent cx="828675" cy="409575"/>
            <wp:effectExtent l="0" t="0" r="9525" b="9525"/>
            <wp:wrapTight wrapText="bothSides">
              <wp:wrapPolygon edited="0">
                <wp:start x="9931" y="0"/>
                <wp:lineTo x="0" y="6028"/>
                <wp:lineTo x="0" y="14065"/>
                <wp:lineTo x="8938" y="16074"/>
                <wp:lineTo x="9931" y="21098"/>
                <wp:lineTo x="20359" y="21098"/>
                <wp:lineTo x="21352" y="16074"/>
                <wp:lineTo x="21352" y="5023"/>
                <wp:lineTo x="20359" y="0"/>
                <wp:lineTo x="9931" y="0"/>
              </wp:wrapPolygon>
            </wp:wrapTight>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828675" cy="409575"/>
                    </a:xfrm>
                    <a:prstGeom prst="rect">
                      <a:avLst/>
                    </a:prstGeom>
                    <a:noFill/>
                  </pic:spPr>
                </pic:pic>
              </a:graphicData>
            </a:graphic>
            <wp14:sizeRelH relativeFrom="page">
              <wp14:pctWidth>0</wp14:pctWidth>
            </wp14:sizeRelH>
            <wp14:sizeRelV relativeFrom="page">
              <wp14:pctHeight>0</wp14:pctHeight>
            </wp14:sizeRelV>
          </wp:anchor>
        </w:drawing>
      </w:r>
      <w:r w:rsidR="00CD1CA1">
        <w:rPr>
          <w:noProof/>
        </w:rPr>
        <w:drawing>
          <wp:anchor distT="0" distB="0" distL="114300" distR="114300" simplePos="0" relativeHeight="251850752" behindDoc="1" locked="0" layoutInCell="1" allowOverlap="1" wp14:anchorId="48961FE1" wp14:editId="41988537">
            <wp:simplePos x="0" y="0"/>
            <wp:positionH relativeFrom="column">
              <wp:posOffset>-3810</wp:posOffset>
            </wp:positionH>
            <wp:positionV relativeFrom="paragraph">
              <wp:posOffset>14605</wp:posOffset>
            </wp:positionV>
            <wp:extent cx="781050" cy="409575"/>
            <wp:effectExtent l="0" t="0" r="0" b="9525"/>
            <wp:wrapTight wrapText="bothSides">
              <wp:wrapPolygon edited="0">
                <wp:start x="8956" y="0"/>
                <wp:lineTo x="0" y="6028"/>
                <wp:lineTo x="0" y="14065"/>
                <wp:lineTo x="7902" y="16074"/>
                <wp:lineTo x="8956" y="21098"/>
                <wp:lineTo x="20020" y="21098"/>
                <wp:lineTo x="21073" y="16074"/>
                <wp:lineTo x="21073" y="5023"/>
                <wp:lineTo x="20020" y="0"/>
                <wp:lineTo x="8956" y="0"/>
              </wp:wrapPolygon>
            </wp:wrapTight>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781050" cy="409575"/>
                    </a:xfrm>
                    <a:prstGeom prst="rect">
                      <a:avLst/>
                    </a:prstGeom>
                    <a:noFill/>
                  </pic:spPr>
                </pic:pic>
              </a:graphicData>
            </a:graphic>
            <wp14:sizeRelH relativeFrom="page">
              <wp14:pctWidth>0</wp14:pctWidth>
            </wp14:sizeRelH>
            <wp14:sizeRelV relativeFrom="page">
              <wp14:pctHeight>0</wp14:pctHeight>
            </wp14:sizeRelV>
          </wp:anchor>
        </w:drawing>
      </w:r>
    </w:p>
    <w:p w14:paraId="60621036" w14:textId="651ABB55" w:rsidR="00A132C2" w:rsidRDefault="00A132C2" w:rsidP="00A132C2"/>
    <w:p w14:paraId="5F63973B" w14:textId="77777777" w:rsidR="00FC6336" w:rsidRDefault="00FC6336" w:rsidP="00A132C2"/>
    <w:p w14:paraId="3693A874" w14:textId="51FC8412" w:rsidR="00A132C2" w:rsidRDefault="00FC6336" w:rsidP="00A132C2">
      <w:r>
        <w:rPr>
          <w:noProof/>
        </w:rPr>
        <w:drawing>
          <wp:anchor distT="0" distB="0" distL="114300" distR="114300" simplePos="0" relativeHeight="251853824" behindDoc="1" locked="0" layoutInCell="1" allowOverlap="1" wp14:anchorId="017CEF7F" wp14:editId="133B6D9E">
            <wp:simplePos x="0" y="0"/>
            <wp:positionH relativeFrom="column">
              <wp:posOffset>1967865</wp:posOffset>
            </wp:positionH>
            <wp:positionV relativeFrom="paragraph">
              <wp:posOffset>145415</wp:posOffset>
            </wp:positionV>
            <wp:extent cx="1152525" cy="666750"/>
            <wp:effectExtent l="0" t="0" r="9525" b="0"/>
            <wp:wrapTight wrapText="bothSides">
              <wp:wrapPolygon edited="0">
                <wp:start x="7140" y="0"/>
                <wp:lineTo x="0" y="8640"/>
                <wp:lineTo x="0" y="11726"/>
                <wp:lineTo x="6783" y="19749"/>
                <wp:lineTo x="7140" y="20983"/>
                <wp:lineTo x="20707" y="20983"/>
                <wp:lineTo x="21064" y="19749"/>
                <wp:lineTo x="21421" y="9874"/>
                <wp:lineTo x="21421" y="6789"/>
                <wp:lineTo x="21064" y="2469"/>
                <wp:lineTo x="20350" y="0"/>
                <wp:lineTo x="7140" y="0"/>
              </wp:wrapPolygon>
            </wp:wrapTight>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152525" cy="666750"/>
                    </a:xfrm>
                    <a:prstGeom prst="rect">
                      <a:avLst/>
                    </a:prstGeom>
                    <a:noFill/>
                  </pic:spPr>
                </pic:pic>
              </a:graphicData>
            </a:graphic>
            <wp14:sizeRelH relativeFrom="page">
              <wp14:pctWidth>0</wp14:pctWidth>
            </wp14:sizeRelH>
            <wp14:sizeRelV relativeFrom="page">
              <wp14:pctHeight>0</wp14:pctHeight>
            </wp14:sizeRelV>
          </wp:anchor>
        </w:drawing>
      </w:r>
      <w:r w:rsidR="00CD1CA1" w:rsidRPr="00CD1CA1">
        <w:t>Ejemplo 2</w:t>
      </w:r>
    </w:p>
    <w:p w14:paraId="258C085D" w14:textId="13D7ED84" w:rsidR="00A132C2" w:rsidRDefault="00CD1CA1" w:rsidP="00A132C2">
      <w:r>
        <w:rPr>
          <w:noProof/>
        </w:rPr>
        <w:drawing>
          <wp:anchor distT="0" distB="0" distL="114300" distR="114300" simplePos="0" relativeHeight="251852800" behindDoc="1" locked="0" layoutInCell="1" allowOverlap="1" wp14:anchorId="1006B0F7" wp14:editId="69E909AF">
            <wp:simplePos x="0" y="0"/>
            <wp:positionH relativeFrom="column">
              <wp:posOffset>-3810</wp:posOffset>
            </wp:positionH>
            <wp:positionV relativeFrom="paragraph">
              <wp:posOffset>15875</wp:posOffset>
            </wp:positionV>
            <wp:extent cx="1104900" cy="666750"/>
            <wp:effectExtent l="0" t="0" r="0" b="0"/>
            <wp:wrapTight wrapText="bothSides">
              <wp:wrapPolygon edited="0">
                <wp:start x="6703" y="0"/>
                <wp:lineTo x="0" y="8640"/>
                <wp:lineTo x="0" y="11726"/>
                <wp:lineTo x="6331" y="19749"/>
                <wp:lineTo x="6703" y="20983"/>
                <wp:lineTo x="20110" y="20983"/>
                <wp:lineTo x="20483" y="19749"/>
                <wp:lineTo x="21228" y="12343"/>
                <wp:lineTo x="20855" y="3086"/>
                <wp:lineTo x="20110" y="0"/>
                <wp:lineTo x="6703" y="0"/>
              </wp:wrapPolygon>
            </wp:wrapTight>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104900" cy="666750"/>
                    </a:xfrm>
                    <a:prstGeom prst="rect">
                      <a:avLst/>
                    </a:prstGeom>
                    <a:noFill/>
                  </pic:spPr>
                </pic:pic>
              </a:graphicData>
            </a:graphic>
            <wp14:sizeRelH relativeFrom="page">
              <wp14:pctWidth>0</wp14:pctWidth>
            </wp14:sizeRelH>
            <wp14:sizeRelV relativeFrom="page">
              <wp14:pctHeight>0</wp14:pctHeight>
            </wp14:sizeRelV>
          </wp:anchor>
        </w:drawing>
      </w:r>
    </w:p>
    <w:p w14:paraId="25E51814" w14:textId="52BC1F16" w:rsidR="00A132C2" w:rsidRDefault="00A132C2" w:rsidP="00A132C2"/>
    <w:p w14:paraId="4B7ECE4A" w14:textId="69AEDEAF" w:rsidR="00A132C2" w:rsidRDefault="00A132C2" w:rsidP="00A132C2"/>
    <w:p w14:paraId="0415F66B" w14:textId="77777777" w:rsidR="00FC6336" w:rsidRDefault="00FC6336" w:rsidP="00A132C2"/>
    <w:p w14:paraId="74A1CC11" w14:textId="77FE0FC1" w:rsidR="00A132C2" w:rsidRDefault="008D218D" w:rsidP="00A132C2">
      <w:r>
        <w:rPr>
          <w:noProof/>
        </w:rPr>
        <w:drawing>
          <wp:anchor distT="0" distB="0" distL="114300" distR="114300" simplePos="0" relativeHeight="251855872" behindDoc="1" locked="0" layoutInCell="1" allowOverlap="1" wp14:anchorId="54643691" wp14:editId="2C255CC3">
            <wp:simplePos x="0" y="0"/>
            <wp:positionH relativeFrom="column">
              <wp:posOffset>2167890</wp:posOffset>
            </wp:positionH>
            <wp:positionV relativeFrom="paragraph">
              <wp:posOffset>147320</wp:posOffset>
            </wp:positionV>
            <wp:extent cx="771525" cy="666750"/>
            <wp:effectExtent l="0" t="0" r="9525" b="0"/>
            <wp:wrapTight wrapText="bothSides">
              <wp:wrapPolygon edited="0">
                <wp:start x="11200" y="0"/>
                <wp:lineTo x="0" y="8023"/>
                <wp:lineTo x="0" y="12343"/>
                <wp:lineTo x="10667" y="19749"/>
                <wp:lineTo x="11200" y="20983"/>
                <wp:lineTo x="19733" y="20983"/>
                <wp:lineTo x="20800" y="19749"/>
                <wp:lineTo x="21333" y="9874"/>
                <wp:lineTo x="21333" y="7406"/>
                <wp:lineTo x="20800" y="3086"/>
                <wp:lineTo x="19733" y="0"/>
                <wp:lineTo x="11200" y="0"/>
              </wp:wrapPolygon>
            </wp:wrapTight>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771525" cy="666750"/>
                    </a:xfrm>
                    <a:prstGeom prst="rect">
                      <a:avLst/>
                    </a:prstGeom>
                    <a:noFill/>
                  </pic:spPr>
                </pic:pic>
              </a:graphicData>
            </a:graphic>
            <wp14:sizeRelH relativeFrom="page">
              <wp14:pctWidth>0</wp14:pctWidth>
            </wp14:sizeRelH>
            <wp14:sizeRelV relativeFrom="page">
              <wp14:pctHeight>0</wp14:pctHeight>
            </wp14:sizeRelV>
          </wp:anchor>
        </w:drawing>
      </w:r>
      <w:r w:rsidR="00FC6336" w:rsidRPr="00FC6336">
        <w:t>Ejemplo 3</w:t>
      </w:r>
    </w:p>
    <w:p w14:paraId="1CF118F5" w14:textId="0C3F6B25" w:rsidR="00A132C2" w:rsidRDefault="008D218D" w:rsidP="00A132C2">
      <w:r>
        <w:rPr>
          <w:noProof/>
        </w:rPr>
        <w:drawing>
          <wp:anchor distT="0" distB="0" distL="114300" distR="114300" simplePos="0" relativeHeight="251854848" behindDoc="1" locked="0" layoutInCell="1" allowOverlap="1" wp14:anchorId="5C1B147D" wp14:editId="306464AE">
            <wp:simplePos x="0" y="0"/>
            <wp:positionH relativeFrom="column">
              <wp:posOffset>-3810</wp:posOffset>
            </wp:positionH>
            <wp:positionV relativeFrom="paragraph">
              <wp:posOffset>150495</wp:posOffset>
            </wp:positionV>
            <wp:extent cx="1000125" cy="161925"/>
            <wp:effectExtent l="0" t="0" r="9525" b="9525"/>
            <wp:wrapTight wrapText="bothSides">
              <wp:wrapPolygon edited="0">
                <wp:start x="0" y="0"/>
                <wp:lineTo x="0" y="17788"/>
                <wp:lineTo x="6583" y="20329"/>
                <wp:lineTo x="21394" y="20329"/>
                <wp:lineTo x="21394" y="0"/>
                <wp:lineTo x="0" y="0"/>
              </wp:wrapPolygon>
            </wp:wrapTight>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000125" cy="161925"/>
                    </a:xfrm>
                    <a:prstGeom prst="rect">
                      <a:avLst/>
                    </a:prstGeom>
                    <a:noFill/>
                  </pic:spPr>
                </pic:pic>
              </a:graphicData>
            </a:graphic>
            <wp14:sizeRelH relativeFrom="page">
              <wp14:pctWidth>0</wp14:pctWidth>
            </wp14:sizeRelH>
            <wp14:sizeRelV relativeFrom="page">
              <wp14:pctHeight>0</wp14:pctHeight>
            </wp14:sizeRelV>
          </wp:anchor>
        </w:drawing>
      </w:r>
    </w:p>
    <w:p w14:paraId="07CF7E76" w14:textId="68AF4A7C" w:rsidR="00A132C2" w:rsidRDefault="00A132C2" w:rsidP="00A132C2"/>
    <w:p w14:paraId="27C95C20" w14:textId="72806B04" w:rsidR="008D218D" w:rsidRDefault="008D218D" w:rsidP="00A132C2"/>
    <w:p w14:paraId="43966600" w14:textId="302BA853" w:rsidR="008D218D" w:rsidRDefault="008D218D" w:rsidP="00A132C2"/>
    <w:p w14:paraId="019E2905" w14:textId="11AFE862" w:rsidR="008D218D" w:rsidRDefault="008D218D" w:rsidP="00A132C2">
      <w:r w:rsidRPr="008D218D">
        <w:lastRenderedPageBreak/>
        <w:t>Ejemplo 4</w:t>
      </w:r>
    </w:p>
    <w:p w14:paraId="2472C228" w14:textId="674C2C68" w:rsidR="008D218D" w:rsidRDefault="00A02FE6" w:rsidP="00A132C2">
      <w:r>
        <w:rPr>
          <w:noProof/>
        </w:rPr>
        <w:drawing>
          <wp:anchor distT="0" distB="0" distL="114300" distR="114300" simplePos="0" relativeHeight="251857920" behindDoc="1" locked="0" layoutInCell="1" allowOverlap="1" wp14:anchorId="4C1E9347" wp14:editId="167737C3">
            <wp:simplePos x="0" y="0"/>
            <wp:positionH relativeFrom="column">
              <wp:posOffset>2158365</wp:posOffset>
            </wp:positionH>
            <wp:positionV relativeFrom="paragraph">
              <wp:posOffset>77470</wp:posOffset>
            </wp:positionV>
            <wp:extent cx="1123950" cy="409575"/>
            <wp:effectExtent l="0" t="0" r="0" b="9525"/>
            <wp:wrapTight wrapText="bothSides">
              <wp:wrapPolygon edited="0">
                <wp:start x="7322" y="0"/>
                <wp:lineTo x="0" y="6028"/>
                <wp:lineTo x="0" y="14065"/>
                <wp:lineTo x="6224" y="16074"/>
                <wp:lineTo x="6956" y="21098"/>
                <wp:lineTo x="20502" y="21098"/>
                <wp:lineTo x="21234" y="16074"/>
                <wp:lineTo x="21234" y="5023"/>
                <wp:lineTo x="20502" y="0"/>
                <wp:lineTo x="7322" y="0"/>
              </wp:wrapPolygon>
            </wp:wrapTight>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1123950" cy="409575"/>
                    </a:xfrm>
                    <a:prstGeom prst="rect">
                      <a:avLst/>
                    </a:prstGeom>
                    <a:noFill/>
                  </pic:spPr>
                </pic:pic>
              </a:graphicData>
            </a:graphic>
            <wp14:sizeRelH relativeFrom="page">
              <wp14:pctWidth>0</wp14:pctWidth>
            </wp14:sizeRelH>
            <wp14:sizeRelV relativeFrom="page">
              <wp14:pctHeight>0</wp14:pctHeight>
            </wp14:sizeRelV>
          </wp:anchor>
        </w:drawing>
      </w:r>
      <w:r w:rsidR="008D218D">
        <w:rPr>
          <w:noProof/>
        </w:rPr>
        <w:drawing>
          <wp:anchor distT="0" distB="0" distL="114300" distR="114300" simplePos="0" relativeHeight="251856896" behindDoc="1" locked="0" layoutInCell="1" allowOverlap="1" wp14:anchorId="6CD94E35" wp14:editId="76A2F16E">
            <wp:simplePos x="0" y="0"/>
            <wp:positionH relativeFrom="column">
              <wp:posOffset>-3810</wp:posOffset>
            </wp:positionH>
            <wp:positionV relativeFrom="paragraph">
              <wp:posOffset>10795</wp:posOffset>
            </wp:positionV>
            <wp:extent cx="904875" cy="666750"/>
            <wp:effectExtent l="0" t="0" r="9525" b="0"/>
            <wp:wrapTight wrapText="bothSides">
              <wp:wrapPolygon edited="0">
                <wp:start x="8185" y="0"/>
                <wp:lineTo x="0" y="8640"/>
                <wp:lineTo x="0" y="12343"/>
                <wp:lineTo x="7731" y="19749"/>
                <wp:lineTo x="8185" y="20983"/>
                <wp:lineTo x="20463" y="20983"/>
                <wp:lineTo x="20918" y="19749"/>
                <wp:lineTo x="21373" y="11109"/>
                <wp:lineTo x="21373" y="6171"/>
                <wp:lineTo x="20463" y="0"/>
                <wp:lineTo x="8185" y="0"/>
              </wp:wrapPolygon>
            </wp:wrapTight>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04875" cy="666750"/>
                    </a:xfrm>
                    <a:prstGeom prst="rect">
                      <a:avLst/>
                    </a:prstGeom>
                    <a:noFill/>
                  </pic:spPr>
                </pic:pic>
              </a:graphicData>
            </a:graphic>
            <wp14:sizeRelH relativeFrom="page">
              <wp14:pctWidth>0</wp14:pctWidth>
            </wp14:sizeRelH>
            <wp14:sizeRelV relativeFrom="page">
              <wp14:pctHeight>0</wp14:pctHeight>
            </wp14:sizeRelV>
          </wp:anchor>
        </w:drawing>
      </w:r>
    </w:p>
    <w:p w14:paraId="50CE09E7" w14:textId="38386A20" w:rsidR="008D218D" w:rsidRDefault="008D218D" w:rsidP="00A132C2"/>
    <w:p w14:paraId="4C612CC5" w14:textId="50FDBFDE" w:rsidR="008D218D" w:rsidRDefault="008D218D" w:rsidP="00A132C2"/>
    <w:p w14:paraId="31B687EF" w14:textId="11EA420F" w:rsidR="008D218D" w:rsidRDefault="00A02FE6" w:rsidP="00A132C2">
      <w:r w:rsidRPr="00A02FE6">
        <w:t>Una de las utilidades de la transposición de matrices es calcular la matriz inversa con la fórmula de la matriz adjunta o por determinantes. Aunque para poder utilizar este método también se necesita saber cómo se resuelven los determinantes, en la página enlazada encontrarás la explicación de todo el procedimiento y también podrás ver ejemplos y ejercicios resueltos paso a paso.</w:t>
      </w:r>
    </w:p>
    <w:p w14:paraId="0495AA7C" w14:textId="3AA2771F" w:rsidR="008D218D" w:rsidRDefault="008D218D" w:rsidP="00A132C2"/>
    <w:p w14:paraId="75669513" w14:textId="77777777" w:rsidR="004E12BA" w:rsidRPr="004E12BA" w:rsidRDefault="004E12BA" w:rsidP="004E12BA">
      <w:pPr>
        <w:rPr>
          <w:u w:val="single"/>
        </w:rPr>
      </w:pPr>
      <w:r w:rsidRPr="004E12BA">
        <w:rPr>
          <w:u w:val="single"/>
        </w:rPr>
        <w:t>Propiedades de la matriz transpuesta</w:t>
      </w:r>
    </w:p>
    <w:p w14:paraId="7B71E4D2" w14:textId="3406290A" w:rsidR="004E12BA" w:rsidRDefault="004E12BA" w:rsidP="004E12BA">
      <w:r>
        <w:t>La matriz transpuesta tiene las siguientes características:</w:t>
      </w:r>
    </w:p>
    <w:p w14:paraId="5B645448" w14:textId="77777777" w:rsidR="004E12BA" w:rsidRDefault="004E12BA" w:rsidP="004E12BA"/>
    <w:p w14:paraId="05C0BE86" w14:textId="14C7F700" w:rsidR="008D218D" w:rsidRDefault="00146A2B" w:rsidP="004E12BA">
      <w:pPr>
        <w:pStyle w:val="Prrafodelista"/>
        <w:numPr>
          <w:ilvl w:val="0"/>
          <w:numId w:val="1"/>
        </w:numPr>
      </w:pPr>
      <w:r>
        <w:rPr>
          <w:noProof/>
        </w:rPr>
        <w:drawing>
          <wp:anchor distT="0" distB="0" distL="114300" distR="114300" simplePos="0" relativeHeight="251858944" behindDoc="1" locked="0" layoutInCell="1" allowOverlap="1" wp14:anchorId="41AB4E2E" wp14:editId="6414EEA3">
            <wp:simplePos x="0" y="0"/>
            <wp:positionH relativeFrom="column">
              <wp:posOffset>2672715</wp:posOffset>
            </wp:positionH>
            <wp:positionV relativeFrom="paragraph">
              <wp:posOffset>478155</wp:posOffset>
            </wp:positionV>
            <wp:extent cx="609600" cy="190500"/>
            <wp:effectExtent l="0" t="0" r="0" b="0"/>
            <wp:wrapTight wrapText="bothSides">
              <wp:wrapPolygon edited="0">
                <wp:start x="6075" y="0"/>
                <wp:lineTo x="0" y="0"/>
                <wp:lineTo x="0" y="19440"/>
                <wp:lineTo x="9450" y="19440"/>
                <wp:lineTo x="20925" y="17280"/>
                <wp:lineTo x="20925" y="2160"/>
                <wp:lineTo x="12150" y="0"/>
                <wp:lineTo x="6075" y="0"/>
              </wp:wrapPolygon>
            </wp:wrapTight>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609600" cy="190500"/>
                    </a:xfrm>
                    <a:prstGeom prst="rect">
                      <a:avLst/>
                    </a:prstGeom>
                    <a:noFill/>
                  </pic:spPr>
                </pic:pic>
              </a:graphicData>
            </a:graphic>
            <wp14:sizeRelH relativeFrom="page">
              <wp14:pctWidth>0</wp14:pctWidth>
            </wp14:sizeRelH>
            <wp14:sizeRelV relativeFrom="page">
              <wp14:pctHeight>0</wp14:pctHeight>
            </wp14:sizeRelV>
          </wp:anchor>
        </w:drawing>
      </w:r>
      <w:r w:rsidR="004E12BA">
        <w:t>Propiedad Involutiva: La traspuesta de una matriz traspuesta es igual a la matriz original.</w:t>
      </w:r>
    </w:p>
    <w:p w14:paraId="24DE56B2" w14:textId="45E8F33B" w:rsidR="008D218D" w:rsidRDefault="008D218D" w:rsidP="00A132C2"/>
    <w:p w14:paraId="1FB8C05A" w14:textId="5A55CB07" w:rsidR="008D218D" w:rsidRDefault="004E12BA" w:rsidP="004E12BA">
      <w:pPr>
        <w:pStyle w:val="Prrafodelista"/>
        <w:numPr>
          <w:ilvl w:val="0"/>
          <w:numId w:val="1"/>
        </w:numPr>
      </w:pPr>
      <w:r w:rsidRPr="004E12BA">
        <w:t>Propiedad Distributiva: Sumar dos matrices y luego trasponer el resultado es lo mismo que trasponer primero cada matriz y luego sumarlas:</w:t>
      </w:r>
    </w:p>
    <w:p w14:paraId="76C78606" w14:textId="5331782C" w:rsidR="008D218D" w:rsidRDefault="004E12BA" w:rsidP="00A132C2">
      <w:r>
        <w:rPr>
          <w:noProof/>
        </w:rPr>
        <w:drawing>
          <wp:anchor distT="0" distB="0" distL="114300" distR="114300" simplePos="0" relativeHeight="251859968" behindDoc="1" locked="0" layoutInCell="1" allowOverlap="1" wp14:anchorId="6E39F7B8" wp14:editId="1213CFCA">
            <wp:simplePos x="0" y="0"/>
            <wp:positionH relativeFrom="column">
              <wp:posOffset>2425065</wp:posOffset>
            </wp:positionH>
            <wp:positionV relativeFrom="paragraph">
              <wp:posOffset>20955</wp:posOffset>
            </wp:positionV>
            <wp:extent cx="1190625" cy="161925"/>
            <wp:effectExtent l="0" t="0" r="9525" b="9525"/>
            <wp:wrapTight wrapText="bothSides">
              <wp:wrapPolygon edited="0">
                <wp:start x="8294" y="0"/>
                <wp:lineTo x="0" y="0"/>
                <wp:lineTo x="0" y="20329"/>
                <wp:lineTo x="8986" y="20329"/>
                <wp:lineTo x="21427" y="20329"/>
                <wp:lineTo x="21427" y="0"/>
                <wp:lineTo x="8294" y="0"/>
              </wp:wrapPolygon>
            </wp:wrapTight>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1190625" cy="161925"/>
                    </a:xfrm>
                    <a:prstGeom prst="rect">
                      <a:avLst/>
                    </a:prstGeom>
                    <a:noFill/>
                  </pic:spPr>
                </pic:pic>
              </a:graphicData>
            </a:graphic>
            <wp14:sizeRelH relativeFrom="page">
              <wp14:pctWidth>0</wp14:pctWidth>
            </wp14:sizeRelH>
            <wp14:sizeRelV relativeFrom="page">
              <wp14:pctHeight>0</wp14:pctHeight>
            </wp14:sizeRelV>
          </wp:anchor>
        </w:drawing>
      </w:r>
    </w:p>
    <w:p w14:paraId="7AB1EE40" w14:textId="7CD8004B" w:rsidR="008D218D" w:rsidRDefault="00146A2B" w:rsidP="00146A2B">
      <w:pPr>
        <w:pStyle w:val="Prrafodelista"/>
        <w:numPr>
          <w:ilvl w:val="0"/>
          <w:numId w:val="1"/>
        </w:numPr>
      </w:pPr>
      <w:r w:rsidRPr="00146A2B">
        <w:t>Propiedad Lineal (producto de matrices): Multiplicar dos matrices y después trasponer el resultado es equivalente a transponer antes cada matriz y luego multiplicarlas, pero alternando su orden de multiplicación:</w:t>
      </w:r>
    </w:p>
    <w:p w14:paraId="06E66BC1" w14:textId="58E91199" w:rsidR="008D218D" w:rsidRDefault="00146A2B" w:rsidP="00A132C2">
      <w:r>
        <w:rPr>
          <w:noProof/>
        </w:rPr>
        <w:drawing>
          <wp:anchor distT="0" distB="0" distL="114300" distR="114300" simplePos="0" relativeHeight="251860992" behindDoc="1" locked="0" layoutInCell="1" allowOverlap="1" wp14:anchorId="06D1F64A" wp14:editId="1D17336E">
            <wp:simplePos x="0" y="0"/>
            <wp:positionH relativeFrom="column">
              <wp:posOffset>2539365</wp:posOffset>
            </wp:positionH>
            <wp:positionV relativeFrom="paragraph">
              <wp:posOffset>27940</wp:posOffset>
            </wp:positionV>
            <wp:extent cx="1047750" cy="161925"/>
            <wp:effectExtent l="0" t="0" r="0" b="9525"/>
            <wp:wrapTight wrapText="bothSides">
              <wp:wrapPolygon edited="0">
                <wp:start x="6676" y="0"/>
                <wp:lineTo x="0" y="0"/>
                <wp:lineTo x="0" y="20329"/>
                <wp:lineTo x="8640" y="20329"/>
                <wp:lineTo x="21207" y="20329"/>
                <wp:lineTo x="21207" y="0"/>
                <wp:lineTo x="6676" y="0"/>
              </wp:wrapPolygon>
            </wp:wrapTight>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047750" cy="161925"/>
                    </a:xfrm>
                    <a:prstGeom prst="rect">
                      <a:avLst/>
                    </a:prstGeom>
                    <a:noFill/>
                  </pic:spPr>
                </pic:pic>
              </a:graphicData>
            </a:graphic>
            <wp14:sizeRelH relativeFrom="page">
              <wp14:pctWidth>0</wp14:pctWidth>
            </wp14:sizeRelH>
            <wp14:sizeRelV relativeFrom="page">
              <wp14:pctHeight>0</wp14:pctHeight>
            </wp14:sizeRelV>
          </wp:anchor>
        </w:drawing>
      </w:r>
    </w:p>
    <w:p w14:paraId="54F97E60" w14:textId="5A5C7F7B" w:rsidR="008D218D" w:rsidRDefault="00146A2B" w:rsidP="00146A2B">
      <w:pPr>
        <w:pStyle w:val="Prrafodelista"/>
        <w:numPr>
          <w:ilvl w:val="0"/>
          <w:numId w:val="1"/>
        </w:numPr>
      </w:pPr>
      <w:r>
        <w:rPr>
          <w:noProof/>
        </w:rPr>
        <w:drawing>
          <wp:anchor distT="0" distB="0" distL="114300" distR="114300" simplePos="0" relativeHeight="251862016" behindDoc="1" locked="0" layoutInCell="1" allowOverlap="1" wp14:anchorId="426701AA" wp14:editId="1E1CBB89">
            <wp:simplePos x="0" y="0"/>
            <wp:positionH relativeFrom="column">
              <wp:posOffset>2596515</wp:posOffset>
            </wp:positionH>
            <wp:positionV relativeFrom="paragraph">
              <wp:posOffset>774065</wp:posOffset>
            </wp:positionV>
            <wp:extent cx="904875" cy="161925"/>
            <wp:effectExtent l="0" t="0" r="9525" b="9525"/>
            <wp:wrapTight wrapText="bothSides">
              <wp:wrapPolygon edited="0">
                <wp:start x="8185" y="0"/>
                <wp:lineTo x="0" y="0"/>
                <wp:lineTo x="0" y="20329"/>
                <wp:lineTo x="9095" y="20329"/>
                <wp:lineTo x="21373" y="20329"/>
                <wp:lineTo x="21373" y="0"/>
                <wp:lineTo x="8185" y="0"/>
              </wp:wrapPolygon>
            </wp:wrapTight>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pic:spPr>
                </pic:pic>
              </a:graphicData>
            </a:graphic>
            <wp14:sizeRelH relativeFrom="page">
              <wp14:pctWidth>0</wp14:pctWidth>
            </wp14:sizeRelH>
            <wp14:sizeRelV relativeFrom="page">
              <wp14:pctHeight>0</wp14:pctHeight>
            </wp14:sizeRelV>
          </wp:anchor>
        </w:drawing>
      </w:r>
      <w:r w:rsidRPr="00146A2B">
        <w:t>Propiedad Lineal (constante): Trasponer el resultado del producto de una matriz por una constante es igual a multiplicar la matriz ya traspuesta por la constante.</w:t>
      </w:r>
    </w:p>
    <w:p w14:paraId="7ED8541A" w14:textId="0BE48F5C" w:rsidR="008D218D" w:rsidRDefault="008D218D" w:rsidP="00A132C2"/>
    <w:p w14:paraId="40B9B034" w14:textId="26F95397" w:rsidR="008D218D" w:rsidRDefault="008D218D" w:rsidP="00A132C2"/>
    <w:p w14:paraId="46087E7A" w14:textId="1F1E01E2" w:rsidR="008D218D" w:rsidRDefault="00CE5D0E" w:rsidP="00CE5D0E">
      <w:pPr>
        <w:pStyle w:val="Prrafodelista"/>
        <w:numPr>
          <w:ilvl w:val="0"/>
          <w:numId w:val="1"/>
        </w:numPr>
      </w:pPr>
      <w:r w:rsidRPr="00CE5D0E">
        <w:lastRenderedPageBreak/>
        <w:t>Matriz simétrica: Si la traspuesta de una matriz es igual a la matriz sin trasponer, decimos que es una matriz simétrica:</w:t>
      </w:r>
    </w:p>
    <w:p w14:paraId="24618CAE" w14:textId="5D3AFC70" w:rsidR="00CE5D0E" w:rsidRDefault="00CE5D0E" w:rsidP="00A132C2">
      <w:r>
        <w:rPr>
          <w:noProof/>
        </w:rPr>
        <w:drawing>
          <wp:anchor distT="0" distB="0" distL="114300" distR="114300" simplePos="0" relativeHeight="251863040" behindDoc="1" locked="0" layoutInCell="1" allowOverlap="1" wp14:anchorId="5CCBE483" wp14:editId="4F532F91">
            <wp:simplePos x="0" y="0"/>
            <wp:positionH relativeFrom="column">
              <wp:posOffset>2148840</wp:posOffset>
            </wp:positionH>
            <wp:positionV relativeFrom="paragraph">
              <wp:posOffset>36195</wp:posOffset>
            </wp:positionV>
            <wp:extent cx="1647825" cy="685800"/>
            <wp:effectExtent l="0" t="0" r="9525" b="0"/>
            <wp:wrapTight wrapText="bothSides">
              <wp:wrapPolygon edited="0">
                <wp:start x="999" y="0"/>
                <wp:lineTo x="499" y="1800"/>
                <wp:lineTo x="0" y="7200"/>
                <wp:lineTo x="0" y="10800"/>
                <wp:lineTo x="250" y="19200"/>
                <wp:lineTo x="499" y="21000"/>
                <wp:lineTo x="20976" y="21000"/>
                <wp:lineTo x="21225" y="19200"/>
                <wp:lineTo x="21475" y="12000"/>
                <wp:lineTo x="21475" y="7200"/>
                <wp:lineTo x="20976" y="1800"/>
                <wp:lineTo x="20476" y="0"/>
                <wp:lineTo x="999" y="0"/>
              </wp:wrapPolygon>
            </wp:wrapTight>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647825" cy="685800"/>
                    </a:xfrm>
                    <a:prstGeom prst="rect">
                      <a:avLst/>
                    </a:prstGeom>
                    <a:noFill/>
                  </pic:spPr>
                </pic:pic>
              </a:graphicData>
            </a:graphic>
            <wp14:sizeRelH relativeFrom="page">
              <wp14:pctWidth>0</wp14:pctWidth>
            </wp14:sizeRelH>
            <wp14:sizeRelV relativeFrom="page">
              <wp14:pctHeight>0</wp14:pctHeight>
            </wp14:sizeRelV>
          </wp:anchor>
        </w:drawing>
      </w:r>
    </w:p>
    <w:p w14:paraId="5A638797" w14:textId="14C98BFB" w:rsidR="008D218D" w:rsidRDefault="008D218D" w:rsidP="00A132C2"/>
    <w:p w14:paraId="130BE16C" w14:textId="77777777" w:rsidR="00CE5D0E" w:rsidRDefault="00CE5D0E" w:rsidP="00A132C2"/>
    <w:p w14:paraId="44586BD0" w14:textId="250AD84B" w:rsidR="00CE5D0E" w:rsidRDefault="00CE5D0E" w:rsidP="00CE5D0E">
      <w:pPr>
        <w:pStyle w:val="Prrafodelista"/>
        <w:numPr>
          <w:ilvl w:val="0"/>
          <w:numId w:val="3"/>
        </w:numPr>
      </w:pPr>
      <w:r w:rsidRPr="00CE5D0E">
        <w:t>Propiedad Antisimétrica: Si al transponer una matriz matemática obtenemos la misma matriz, pero con todos los elementos cambiados de signo, se trata de una matriz antisimétrica:</w:t>
      </w:r>
    </w:p>
    <w:p w14:paraId="52D31AFA" w14:textId="1902D6A5" w:rsidR="00CE5D0E" w:rsidRDefault="00CE5D0E" w:rsidP="00A132C2">
      <w:r>
        <w:rPr>
          <w:noProof/>
        </w:rPr>
        <w:drawing>
          <wp:anchor distT="0" distB="0" distL="114300" distR="114300" simplePos="0" relativeHeight="251864064" behindDoc="1" locked="0" layoutInCell="1" allowOverlap="1" wp14:anchorId="43BD819B" wp14:editId="45549B60">
            <wp:simplePos x="0" y="0"/>
            <wp:positionH relativeFrom="column">
              <wp:posOffset>1891665</wp:posOffset>
            </wp:positionH>
            <wp:positionV relativeFrom="paragraph">
              <wp:posOffset>14605</wp:posOffset>
            </wp:positionV>
            <wp:extent cx="2085975" cy="685800"/>
            <wp:effectExtent l="0" t="0" r="9525" b="0"/>
            <wp:wrapTight wrapText="bothSides">
              <wp:wrapPolygon edited="0">
                <wp:start x="789" y="0"/>
                <wp:lineTo x="395" y="1800"/>
                <wp:lineTo x="0" y="7200"/>
                <wp:lineTo x="0" y="10800"/>
                <wp:lineTo x="197" y="19200"/>
                <wp:lineTo x="395" y="21000"/>
                <wp:lineTo x="21107" y="21000"/>
                <wp:lineTo x="21304" y="19200"/>
                <wp:lineTo x="21501" y="10800"/>
                <wp:lineTo x="21501" y="7200"/>
                <wp:lineTo x="21107" y="1800"/>
                <wp:lineTo x="20712" y="0"/>
                <wp:lineTo x="789" y="0"/>
              </wp:wrapPolygon>
            </wp:wrapTight>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085975" cy="685800"/>
                    </a:xfrm>
                    <a:prstGeom prst="rect">
                      <a:avLst/>
                    </a:prstGeom>
                    <a:noFill/>
                  </pic:spPr>
                </pic:pic>
              </a:graphicData>
            </a:graphic>
            <wp14:sizeRelH relativeFrom="page">
              <wp14:pctWidth>0</wp14:pctWidth>
            </wp14:sizeRelH>
            <wp14:sizeRelV relativeFrom="page">
              <wp14:pctHeight>0</wp14:pctHeight>
            </wp14:sizeRelV>
          </wp:anchor>
        </w:drawing>
      </w:r>
    </w:p>
    <w:p w14:paraId="3AC8EFE1" w14:textId="49A762C7" w:rsidR="00CE5D0E" w:rsidRDefault="00CE5D0E" w:rsidP="00A132C2"/>
    <w:p w14:paraId="3585568B" w14:textId="5755DBB3" w:rsidR="00CE5D0E" w:rsidRDefault="00CE5D0E" w:rsidP="00A132C2"/>
    <w:p w14:paraId="39B1D21E" w14:textId="30427EE6" w:rsidR="004D763E" w:rsidRDefault="004D763E" w:rsidP="0055373A">
      <w:pPr>
        <w:pStyle w:val="Ttulo3"/>
      </w:pPr>
      <w:bookmarkStart w:id="19" w:name="_Toc104455511"/>
      <w:r>
        <w:t>Matriz Identidad</w:t>
      </w:r>
      <w:bookmarkEnd w:id="19"/>
    </w:p>
    <w:p w14:paraId="020B05B7" w14:textId="00952B5F" w:rsidR="00CE5D0E" w:rsidRDefault="005A2063" w:rsidP="00CE5D0E">
      <w:r w:rsidRPr="005A2063">
        <w:t>En esta página verás qué es la matriz Identidad (o Unidad) junto con varios ejemplos. Además, explicamos cuáles son las propiedades de la matriz Identidad, cómo operar con este tipo de matriz y cuál es el resultado de su determinante. Finalmente, encontrarás las aplicaciones que tiene esta matriz tan especial.</w:t>
      </w:r>
    </w:p>
    <w:p w14:paraId="1C9EB526" w14:textId="77777777" w:rsidR="005A2063" w:rsidRDefault="005A2063" w:rsidP="005A2063"/>
    <w:p w14:paraId="7D518EAC" w14:textId="4859159B" w:rsidR="005A2063" w:rsidRDefault="005A2063" w:rsidP="005A2063">
      <w:r>
        <w:t>¿Qué es la matriz Identidad?</w:t>
      </w:r>
    </w:p>
    <w:p w14:paraId="3CDB695A" w14:textId="77777777" w:rsidR="005A2063" w:rsidRDefault="005A2063" w:rsidP="005A2063">
      <w:r>
        <w:t>La matriz Identidad (o Unidad) es una matriz cuadrada llena de ceros (0) excepto en la diagonal principal, donde todos los elementos son unos (1).</w:t>
      </w:r>
    </w:p>
    <w:p w14:paraId="486567C1" w14:textId="77777777" w:rsidR="005A2063" w:rsidRDefault="005A2063" w:rsidP="005A2063"/>
    <w:p w14:paraId="754A2A95" w14:textId="77777777" w:rsidR="005A2063" w:rsidRDefault="005A2063" w:rsidP="005A2063">
      <w:r>
        <w:t>Esta es la definición de la matriz Identidad o matriz Unidad, pero seguro que lo ves más claro mediante ejemplos:</w:t>
      </w:r>
    </w:p>
    <w:p w14:paraId="39507D4E" w14:textId="44848A5B" w:rsidR="005A2063" w:rsidRDefault="005A2063" w:rsidP="005A2063"/>
    <w:p w14:paraId="2BBC9575" w14:textId="7CBE7F85" w:rsidR="004B1148" w:rsidRDefault="004B1148" w:rsidP="005A2063"/>
    <w:p w14:paraId="332EFF3D" w14:textId="2D028C9F" w:rsidR="004B1148" w:rsidRDefault="004B1148" w:rsidP="005A2063"/>
    <w:p w14:paraId="55D971D9" w14:textId="11F1739E" w:rsidR="004B1148" w:rsidRDefault="004B1148" w:rsidP="005A2063"/>
    <w:p w14:paraId="76ED2972" w14:textId="77777777" w:rsidR="004B1148" w:rsidRDefault="004B1148" w:rsidP="005A2063"/>
    <w:p w14:paraId="5FE3F7D2" w14:textId="77777777" w:rsidR="005A2063" w:rsidRDefault="005A2063" w:rsidP="005A2063">
      <w:r>
        <w:lastRenderedPageBreak/>
        <w:t>Ejemplos de matrices Identidades</w:t>
      </w:r>
    </w:p>
    <w:p w14:paraId="0B94A347" w14:textId="47A70F00" w:rsidR="005A2063" w:rsidRDefault="005A2063" w:rsidP="004B1148">
      <w:pPr>
        <w:jc w:val="center"/>
      </w:pPr>
      <w:r>
        <w:t>Ejemplo de matriz Identidad de dimensión 2×2</w:t>
      </w:r>
    </w:p>
    <w:p w14:paraId="5C5589EA" w14:textId="79FEF186" w:rsidR="005A2063" w:rsidRDefault="004B1148" w:rsidP="00CE5D0E">
      <w:r>
        <w:rPr>
          <w:noProof/>
        </w:rPr>
        <w:drawing>
          <wp:anchor distT="0" distB="0" distL="114300" distR="114300" simplePos="0" relativeHeight="251865088" behindDoc="1" locked="0" layoutInCell="1" allowOverlap="1" wp14:anchorId="3A0761B0" wp14:editId="59D99993">
            <wp:simplePos x="0" y="0"/>
            <wp:positionH relativeFrom="column">
              <wp:posOffset>2558415</wp:posOffset>
            </wp:positionH>
            <wp:positionV relativeFrom="paragraph">
              <wp:posOffset>14605</wp:posOffset>
            </wp:positionV>
            <wp:extent cx="466725" cy="478790"/>
            <wp:effectExtent l="0" t="0" r="9525" b="0"/>
            <wp:wrapTight wrapText="bothSides">
              <wp:wrapPolygon edited="0">
                <wp:start x="0" y="0"/>
                <wp:lineTo x="0" y="20626"/>
                <wp:lineTo x="21159" y="20626"/>
                <wp:lineTo x="21159" y="0"/>
                <wp:lineTo x="0" y="0"/>
              </wp:wrapPolygon>
            </wp:wrapTight>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66725" cy="478790"/>
                    </a:xfrm>
                    <a:prstGeom prst="rect">
                      <a:avLst/>
                    </a:prstGeom>
                    <a:noFill/>
                  </pic:spPr>
                </pic:pic>
              </a:graphicData>
            </a:graphic>
            <wp14:sizeRelH relativeFrom="page">
              <wp14:pctWidth>0</wp14:pctWidth>
            </wp14:sizeRelH>
            <wp14:sizeRelV relativeFrom="page">
              <wp14:pctHeight>0</wp14:pctHeight>
            </wp14:sizeRelV>
          </wp:anchor>
        </w:drawing>
      </w:r>
    </w:p>
    <w:p w14:paraId="09386AD3" w14:textId="45666529" w:rsidR="005A2063" w:rsidRDefault="005A2063" w:rsidP="00CE5D0E"/>
    <w:p w14:paraId="64CDF944" w14:textId="086E9044" w:rsidR="005A2063" w:rsidRDefault="004B1148" w:rsidP="005C1DDB">
      <w:pPr>
        <w:jc w:val="center"/>
      </w:pPr>
      <w:r w:rsidRPr="004B1148">
        <w:t>Ejemplo de matriz Identidad de orden 3×3</w:t>
      </w:r>
    </w:p>
    <w:p w14:paraId="29E5CA94" w14:textId="14A13694" w:rsidR="0026016C" w:rsidRDefault="0026016C" w:rsidP="00CE5D0E">
      <w:r>
        <w:rPr>
          <w:noProof/>
        </w:rPr>
        <w:drawing>
          <wp:anchor distT="0" distB="0" distL="114300" distR="114300" simplePos="0" relativeHeight="251867136" behindDoc="1" locked="0" layoutInCell="1" allowOverlap="1" wp14:anchorId="3F4F58AC" wp14:editId="0BE5853B">
            <wp:simplePos x="0" y="0"/>
            <wp:positionH relativeFrom="column">
              <wp:posOffset>2558415</wp:posOffset>
            </wp:positionH>
            <wp:positionV relativeFrom="paragraph">
              <wp:posOffset>72390</wp:posOffset>
            </wp:positionV>
            <wp:extent cx="523875" cy="561975"/>
            <wp:effectExtent l="0" t="0" r="9525" b="9525"/>
            <wp:wrapTight wrapText="bothSides">
              <wp:wrapPolygon edited="0">
                <wp:start x="0" y="0"/>
                <wp:lineTo x="0" y="21234"/>
                <wp:lineTo x="21207" y="21234"/>
                <wp:lineTo x="21207" y="0"/>
                <wp:lineTo x="0" y="0"/>
              </wp:wrapPolygon>
            </wp:wrapTight>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23875" cy="561975"/>
                    </a:xfrm>
                    <a:prstGeom prst="rect">
                      <a:avLst/>
                    </a:prstGeom>
                    <a:noFill/>
                  </pic:spPr>
                </pic:pic>
              </a:graphicData>
            </a:graphic>
            <wp14:sizeRelH relativeFrom="page">
              <wp14:pctWidth>0</wp14:pctWidth>
            </wp14:sizeRelH>
            <wp14:sizeRelV relativeFrom="page">
              <wp14:pctHeight>0</wp14:pctHeight>
            </wp14:sizeRelV>
          </wp:anchor>
        </w:drawing>
      </w:r>
    </w:p>
    <w:p w14:paraId="6A83BBD7" w14:textId="01FDFB46" w:rsidR="0026016C" w:rsidRDefault="0026016C" w:rsidP="00CE5D0E"/>
    <w:p w14:paraId="1869D257" w14:textId="139FD5C3" w:rsidR="0026016C" w:rsidRDefault="0026016C" w:rsidP="00CE5D0E"/>
    <w:p w14:paraId="3554AF37" w14:textId="64DDB755" w:rsidR="005A2063" w:rsidRDefault="004B1148" w:rsidP="005C1DDB">
      <w:pPr>
        <w:jc w:val="center"/>
      </w:pPr>
      <w:r w:rsidRPr="004B1148">
        <w:t>Ejemplo de matriz Identidad de tamaño 4×4</w:t>
      </w:r>
    </w:p>
    <w:p w14:paraId="7DA13C72" w14:textId="7243935F" w:rsidR="005A2063" w:rsidRDefault="004B1148" w:rsidP="00CE5D0E">
      <w:r>
        <w:rPr>
          <w:noProof/>
        </w:rPr>
        <w:drawing>
          <wp:anchor distT="0" distB="0" distL="114300" distR="114300" simplePos="0" relativeHeight="251866112" behindDoc="1" locked="0" layoutInCell="1" allowOverlap="1" wp14:anchorId="34397A90" wp14:editId="7F34E054">
            <wp:simplePos x="0" y="0"/>
            <wp:positionH relativeFrom="column">
              <wp:posOffset>2558415</wp:posOffset>
            </wp:positionH>
            <wp:positionV relativeFrom="paragraph">
              <wp:posOffset>10160</wp:posOffset>
            </wp:positionV>
            <wp:extent cx="590550" cy="598170"/>
            <wp:effectExtent l="0" t="0" r="0" b="0"/>
            <wp:wrapTight wrapText="bothSides">
              <wp:wrapPolygon edited="0">
                <wp:start x="0" y="0"/>
                <wp:lineTo x="0" y="20637"/>
                <wp:lineTo x="20903" y="20637"/>
                <wp:lineTo x="20903" y="0"/>
                <wp:lineTo x="0" y="0"/>
              </wp:wrapPolygon>
            </wp:wrapTight>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590550" cy="598170"/>
                    </a:xfrm>
                    <a:prstGeom prst="rect">
                      <a:avLst/>
                    </a:prstGeom>
                    <a:noFill/>
                  </pic:spPr>
                </pic:pic>
              </a:graphicData>
            </a:graphic>
            <wp14:sizeRelH relativeFrom="page">
              <wp14:pctWidth>0</wp14:pctWidth>
            </wp14:sizeRelH>
            <wp14:sizeRelV relativeFrom="page">
              <wp14:pctHeight>0</wp14:pctHeight>
            </wp14:sizeRelV>
          </wp:anchor>
        </w:drawing>
      </w:r>
    </w:p>
    <w:p w14:paraId="7F2DCB8E" w14:textId="3F821E4C" w:rsidR="005A2063" w:rsidRDefault="005A2063" w:rsidP="00CE5D0E"/>
    <w:p w14:paraId="7DD10F84" w14:textId="5D726EE9" w:rsidR="005A2063" w:rsidRDefault="005A2063" w:rsidP="00CE5D0E"/>
    <w:p w14:paraId="041C674C" w14:textId="36F739F4" w:rsidR="0026016C" w:rsidRDefault="0026016C" w:rsidP="0026016C">
      <w:r>
        <w:t>Como puedes ver, para construir la matriz Identidad siempre tenemos que hacer el mismo procedimiento: poner unos (1) en la diagonal principal y el resto todos ceros (0). Lo único que cambia es la dimensión de la matriz.</w:t>
      </w:r>
    </w:p>
    <w:p w14:paraId="50B37BA4" w14:textId="77777777" w:rsidR="0026016C" w:rsidRDefault="0026016C" w:rsidP="0026016C"/>
    <w:p w14:paraId="109B22CA" w14:textId="77777777" w:rsidR="0026016C" w:rsidRDefault="0026016C" w:rsidP="0026016C">
      <w:r>
        <w:t>Propiedades de la matriz Identidad</w:t>
      </w:r>
    </w:p>
    <w:p w14:paraId="2A925B8D" w14:textId="77777777" w:rsidR="0026016C" w:rsidRDefault="0026016C" w:rsidP="0026016C">
      <w:r>
        <w:t>La matriz Identidad, matriz Unidad o incluso matriz Idéntica es muy utilizada en las matemáticas, y eso es debido a las características que tiene este tipo de matriz:</w:t>
      </w:r>
    </w:p>
    <w:p w14:paraId="4BCF0497" w14:textId="77777777" w:rsidR="0026016C" w:rsidRDefault="0026016C" w:rsidP="0026016C"/>
    <w:p w14:paraId="5FF002EC" w14:textId="77777777" w:rsidR="0026016C" w:rsidRDefault="0026016C" w:rsidP="00F35559">
      <w:pPr>
        <w:pStyle w:val="Prrafodelista"/>
        <w:numPr>
          <w:ilvl w:val="0"/>
          <w:numId w:val="3"/>
        </w:numPr>
      </w:pPr>
      <w:r>
        <w:t>La matriz Identidad es un ejemplo de matriz diagonal.</w:t>
      </w:r>
    </w:p>
    <w:p w14:paraId="15AD116C" w14:textId="77777777" w:rsidR="0026016C" w:rsidRDefault="0026016C" w:rsidP="00F35559">
      <w:pPr>
        <w:pStyle w:val="Prrafodelista"/>
        <w:numPr>
          <w:ilvl w:val="0"/>
          <w:numId w:val="3"/>
        </w:numPr>
      </w:pPr>
      <w:r>
        <w:t>Una matriz Unidad es una matriz triangular superior e inferior a la vez.</w:t>
      </w:r>
    </w:p>
    <w:p w14:paraId="2B820F1D" w14:textId="77777777" w:rsidR="0026016C" w:rsidRDefault="0026016C" w:rsidP="00F35559">
      <w:pPr>
        <w:pStyle w:val="Prrafodelista"/>
        <w:numPr>
          <w:ilvl w:val="0"/>
          <w:numId w:val="3"/>
        </w:numPr>
      </w:pPr>
      <w:r>
        <w:t>La matriz Identidad también es una matriz simétrica.</w:t>
      </w:r>
    </w:p>
    <w:p w14:paraId="0A15BC6F" w14:textId="378A8BD3" w:rsidR="005A2063" w:rsidRDefault="0026016C" w:rsidP="00F35559">
      <w:pPr>
        <w:pStyle w:val="Prrafodelista"/>
        <w:numPr>
          <w:ilvl w:val="0"/>
          <w:numId w:val="3"/>
        </w:numPr>
      </w:pPr>
      <w:r>
        <w:t>La adjunta de la matriz Identidad es ella misma.</w:t>
      </w:r>
    </w:p>
    <w:p w14:paraId="73F23165" w14:textId="6951E056" w:rsidR="005A2063" w:rsidRDefault="00F26480" w:rsidP="00CE5D0E">
      <w:r>
        <w:rPr>
          <w:noProof/>
        </w:rPr>
        <w:drawing>
          <wp:anchor distT="0" distB="0" distL="114300" distR="114300" simplePos="0" relativeHeight="251868160" behindDoc="1" locked="0" layoutInCell="1" allowOverlap="1" wp14:anchorId="5EE1A181" wp14:editId="2A8EE3B0">
            <wp:simplePos x="0" y="0"/>
            <wp:positionH relativeFrom="column">
              <wp:posOffset>1901190</wp:posOffset>
            </wp:positionH>
            <wp:positionV relativeFrom="paragraph">
              <wp:posOffset>158750</wp:posOffset>
            </wp:positionV>
            <wp:extent cx="1295400" cy="666750"/>
            <wp:effectExtent l="0" t="0" r="0" b="0"/>
            <wp:wrapTight wrapText="bothSides">
              <wp:wrapPolygon edited="0">
                <wp:start x="10800" y="0"/>
                <wp:lineTo x="0" y="8640"/>
                <wp:lineTo x="0" y="12343"/>
                <wp:lineTo x="10165" y="19749"/>
                <wp:lineTo x="10800" y="20983"/>
                <wp:lineTo x="20329" y="20983"/>
                <wp:lineTo x="20647" y="19749"/>
                <wp:lineTo x="21282" y="12343"/>
                <wp:lineTo x="20965" y="3086"/>
                <wp:lineTo x="20329" y="0"/>
                <wp:lineTo x="10800" y="0"/>
              </wp:wrapPolygon>
            </wp:wrapTight>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295400" cy="666750"/>
                    </a:xfrm>
                    <a:prstGeom prst="rect">
                      <a:avLst/>
                    </a:prstGeom>
                    <a:noFill/>
                  </pic:spPr>
                </pic:pic>
              </a:graphicData>
            </a:graphic>
            <wp14:sizeRelH relativeFrom="page">
              <wp14:pctWidth>0</wp14:pctWidth>
            </wp14:sizeRelH>
            <wp14:sizeRelV relativeFrom="page">
              <wp14:pctHeight>0</wp14:pctHeight>
            </wp14:sizeRelV>
          </wp:anchor>
        </w:drawing>
      </w:r>
    </w:p>
    <w:p w14:paraId="7170A1E8" w14:textId="56FAA9D3" w:rsidR="00C03B16" w:rsidRDefault="00C03B16" w:rsidP="00CE5D0E"/>
    <w:p w14:paraId="2445AFF4" w14:textId="235BBF82" w:rsidR="005A2063" w:rsidRDefault="005A2063" w:rsidP="00CE5D0E"/>
    <w:p w14:paraId="11CE917B" w14:textId="77777777" w:rsidR="00C03B16" w:rsidRDefault="00C03B16" w:rsidP="00CE5D0E"/>
    <w:p w14:paraId="12A9516B" w14:textId="3AA1A264" w:rsidR="005A2063" w:rsidRDefault="00F35559" w:rsidP="00F35559">
      <w:pPr>
        <w:pStyle w:val="Prrafodelista"/>
        <w:numPr>
          <w:ilvl w:val="0"/>
          <w:numId w:val="4"/>
        </w:numPr>
      </w:pPr>
      <w:r w:rsidRPr="00F35559">
        <w:lastRenderedPageBreak/>
        <w:t>Es una matriz invertible. Y, al igual que con la adjunta, la inversa de la matriz Unidad es ella misma:</w:t>
      </w:r>
    </w:p>
    <w:p w14:paraId="61DF6B51" w14:textId="0B1EEBA3" w:rsidR="00C03B16" w:rsidRDefault="00C03B16" w:rsidP="00CE5D0E">
      <w:r>
        <w:rPr>
          <w:noProof/>
        </w:rPr>
        <w:drawing>
          <wp:anchor distT="0" distB="0" distL="114300" distR="114300" simplePos="0" relativeHeight="251869184" behindDoc="1" locked="0" layoutInCell="1" allowOverlap="1" wp14:anchorId="313056CE" wp14:editId="46C1A370">
            <wp:simplePos x="0" y="0"/>
            <wp:positionH relativeFrom="column">
              <wp:posOffset>2263140</wp:posOffset>
            </wp:positionH>
            <wp:positionV relativeFrom="paragraph">
              <wp:posOffset>35560</wp:posOffset>
            </wp:positionV>
            <wp:extent cx="1104900" cy="666750"/>
            <wp:effectExtent l="0" t="0" r="0" b="0"/>
            <wp:wrapTight wrapText="bothSides">
              <wp:wrapPolygon edited="0">
                <wp:start x="8938" y="0"/>
                <wp:lineTo x="0" y="8640"/>
                <wp:lineTo x="0" y="12343"/>
                <wp:lineTo x="8566" y="19749"/>
                <wp:lineTo x="8938" y="20983"/>
                <wp:lineTo x="20110" y="20983"/>
                <wp:lineTo x="20483" y="19749"/>
                <wp:lineTo x="21228" y="12343"/>
                <wp:lineTo x="20855" y="3086"/>
                <wp:lineTo x="20110" y="0"/>
                <wp:lineTo x="8938" y="0"/>
              </wp:wrapPolygon>
            </wp:wrapTight>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104900" cy="666750"/>
                    </a:xfrm>
                    <a:prstGeom prst="rect">
                      <a:avLst/>
                    </a:prstGeom>
                    <a:noFill/>
                  </pic:spPr>
                </pic:pic>
              </a:graphicData>
            </a:graphic>
            <wp14:sizeRelH relativeFrom="page">
              <wp14:pctWidth>0</wp14:pctWidth>
            </wp14:sizeRelH>
            <wp14:sizeRelV relativeFrom="page">
              <wp14:pctHeight>0</wp14:pctHeight>
            </wp14:sizeRelV>
          </wp:anchor>
        </w:drawing>
      </w:r>
    </w:p>
    <w:p w14:paraId="4A509549" w14:textId="4D41F58F" w:rsidR="00C03B16" w:rsidRDefault="00C03B16" w:rsidP="00CE5D0E"/>
    <w:p w14:paraId="52278305" w14:textId="2380468A" w:rsidR="005A2063" w:rsidRDefault="005A2063" w:rsidP="00CE5D0E"/>
    <w:p w14:paraId="2C93D361" w14:textId="0C2353DB" w:rsidR="005A2063" w:rsidRDefault="00F35559" w:rsidP="00F35559">
      <w:pPr>
        <w:pStyle w:val="Prrafodelista"/>
        <w:numPr>
          <w:ilvl w:val="0"/>
          <w:numId w:val="4"/>
        </w:numPr>
      </w:pPr>
      <w:r w:rsidRPr="00F35559">
        <w:t>Cualquier matriz escalar se puede obtener a partir de la multiplicación de un número por la matriz Identidad:</w:t>
      </w:r>
    </w:p>
    <w:p w14:paraId="1E2D74CB" w14:textId="1CEA0CE1" w:rsidR="002F23DA" w:rsidRDefault="00C03B16" w:rsidP="002F23DA">
      <w:r>
        <w:rPr>
          <w:noProof/>
        </w:rPr>
        <w:drawing>
          <wp:anchor distT="0" distB="0" distL="114300" distR="114300" simplePos="0" relativeHeight="251870208" behindDoc="1" locked="0" layoutInCell="1" allowOverlap="1" wp14:anchorId="7F90C059" wp14:editId="0DA7EAFD">
            <wp:simplePos x="0" y="0"/>
            <wp:positionH relativeFrom="column">
              <wp:posOffset>1948815</wp:posOffset>
            </wp:positionH>
            <wp:positionV relativeFrom="paragraph">
              <wp:posOffset>-8255</wp:posOffset>
            </wp:positionV>
            <wp:extent cx="1762125" cy="666750"/>
            <wp:effectExtent l="0" t="0" r="9525" b="0"/>
            <wp:wrapTight wrapText="bothSides">
              <wp:wrapPolygon edited="0">
                <wp:start x="2569" y="0"/>
                <wp:lineTo x="0" y="8640"/>
                <wp:lineTo x="0" y="12343"/>
                <wp:lineTo x="2335" y="19749"/>
                <wp:lineTo x="2569" y="20983"/>
                <wp:lineTo x="21016" y="20983"/>
                <wp:lineTo x="21250" y="19749"/>
                <wp:lineTo x="21483" y="9874"/>
                <wp:lineTo x="21483" y="6789"/>
                <wp:lineTo x="21250" y="2469"/>
                <wp:lineTo x="20783" y="0"/>
                <wp:lineTo x="2569" y="0"/>
              </wp:wrapPolygon>
            </wp:wrapTight>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762125" cy="666750"/>
                    </a:xfrm>
                    <a:prstGeom prst="rect">
                      <a:avLst/>
                    </a:prstGeom>
                    <a:noFill/>
                  </pic:spPr>
                </pic:pic>
              </a:graphicData>
            </a:graphic>
            <wp14:sizeRelH relativeFrom="page">
              <wp14:pctWidth>0</wp14:pctWidth>
            </wp14:sizeRelH>
            <wp14:sizeRelV relativeFrom="page">
              <wp14:pctHeight>0</wp14:pctHeight>
            </wp14:sizeRelV>
          </wp:anchor>
        </w:drawing>
      </w:r>
    </w:p>
    <w:p w14:paraId="12400FBF" w14:textId="448EEF72" w:rsidR="00C03B16" w:rsidRDefault="00C03B16" w:rsidP="00CE5D0E"/>
    <w:p w14:paraId="53DF9958" w14:textId="4120A86C" w:rsidR="005A2063" w:rsidRDefault="005A2063" w:rsidP="00CE5D0E"/>
    <w:p w14:paraId="4E3000BD" w14:textId="4C4E2E44" w:rsidR="005A2063" w:rsidRDefault="002F23DA" w:rsidP="002F23DA">
      <w:pPr>
        <w:pStyle w:val="Prrafodelista"/>
        <w:numPr>
          <w:ilvl w:val="0"/>
          <w:numId w:val="4"/>
        </w:numPr>
      </w:pPr>
      <w:r w:rsidRPr="002F23DA">
        <w:t>Todos valores propios (o autovalores) de la matriz Idéntica son 1:</w:t>
      </w:r>
    </w:p>
    <w:p w14:paraId="27BF4E16" w14:textId="6E51BD2B" w:rsidR="005A2063" w:rsidRDefault="00C03B16" w:rsidP="00CE5D0E">
      <w:r>
        <w:rPr>
          <w:noProof/>
        </w:rPr>
        <w:drawing>
          <wp:anchor distT="0" distB="0" distL="114300" distR="114300" simplePos="0" relativeHeight="251871232" behindDoc="1" locked="0" layoutInCell="1" allowOverlap="1" wp14:anchorId="309ED9B3" wp14:editId="7DEEA394">
            <wp:simplePos x="0" y="0"/>
            <wp:positionH relativeFrom="column">
              <wp:posOffset>1644015</wp:posOffset>
            </wp:positionH>
            <wp:positionV relativeFrom="paragraph">
              <wp:posOffset>76200</wp:posOffset>
            </wp:positionV>
            <wp:extent cx="2362200" cy="666750"/>
            <wp:effectExtent l="0" t="0" r="0" b="0"/>
            <wp:wrapTight wrapText="bothSides">
              <wp:wrapPolygon edited="0">
                <wp:start x="523" y="0"/>
                <wp:lineTo x="174" y="3086"/>
                <wp:lineTo x="174" y="19749"/>
                <wp:lineTo x="523" y="20983"/>
                <wp:lineTo x="5748" y="20983"/>
                <wp:lineTo x="5923" y="19749"/>
                <wp:lineTo x="21426" y="12343"/>
                <wp:lineTo x="21426" y="8023"/>
                <wp:lineTo x="5748" y="0"/>
                <wp:lineTo x="523" y="0"/>
              </wp:wrapPolygon>
            </wp:wrapTight>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2362200" cy="666750"/>
                    </a:xfrm>
                    <a:prstGeom prst="rect">
                      <a:avLst/>
                    </a:prstGeom>
                    <a:noFill/>
                  </pic:spPr>
                </pic:pic>
              </a:graphicData>
            </a:graphic>
            <wp14:sizeRelH relativeFrom="page">
              <wp14:pctWidth>0</wp14:pctWidth>
            </wp14:sizeRelH>
            <wp14:sizeRelV relativeFrom="page">
              <wp14:pctHeight>0</wp14:pctHeight>
            </wp14:sizeRelV>
          </wp:anchor>
        </w:drawing>
      </w:r>
    </w:p>
    <w:p w14:paraId="6EBA098E" w14:textId="1993CC4C" w:rsidR="002F23DA" w:rsidRDefault="002F23DA" w:rsidP="00CE5D0E"/>
    <w:p w14:paraId="56113EA0" w14:textId="77777777" w:rsidR="00C03B16" w:rsidRDefault="00C03B16" w:rsidP="00CE5D0E"/>
    <w:p w14:paraId="4B8CF789" w14:textId="01E79C50" w:rsidR="005A2063" w:rsidRDefault="002F23DA" w:rsidP="002F23DA">
      <w:pPr>
        <w:pStyle w:val="Prrafodelista"/>
        <w:numPr>
          <w:ilvl w:val="0"/>
          <w:numId w:val="4"/>
        </w:numPr>
      </w:pPr>
      <w:r w:rsidRPr="002F23DA">
        <w:t>Por último, la matriz Identidad también es un ejemplo de matriz permutación.</w:t>
      </w:r>
    </w:p>
    <w:p w14:paraId="2D996BE8" w14:textId="77777777" w:rsidR="002F23DA" w:rsidRDefault="002F23DA" w:rsidP="002F23DA"/>
    <w:p w14:paraId="4DE69622" w14:textId="72010E95" w:rsidR="002F23DA" w:rsidRDefault="002F23DA" w:rsidP="002F23DA">
      <w:r>
        <w:t>Operaciones con la matriz Identidad (o Unidad)</w:t>
      </w:r>
    </w:p>
    <w:p w14:paraId="221A675A" w14:textId="7E5C5D0F" w:rsidR="002F23DA" w:rsidRDefault="002F23DA" w:rsidP="002F23DA">
      <w:r>
        <w:t xml:space="preserve">Seguro que estás pensando: todo esto está muy </w:t>
      </w:r>
      <w:r w:rsidR="00C03B16">
        <w:t>bien,</w:t>
      </w:r>
      <w:r>
        <w:t xml:space="preserve"> pero… ¿y para qué sirve la matriz Identidad? ¡Si tan solo es una matriz con ceros y unos!</w:t>
      </w:r>
    </w:p>
    <w:p w14:paraId="69FBA8BB" w14:textId="77777777" w:rsidR="002F23DA" w:rsidRDefault="002F23DA" w:rsidP="002F23DA"/>
    <w:p w14:paraId="7685013F" w14:textId="77777777" w:rsidR="002F23DA" w:rsidRDefault="002F23DA" w:rsidP="002F23DA">
      <w:r>
        <w:t>Aunque quizá aún no hayas dado ese temario, la matriz Identidad se utiliza mucho en las matemáticas, de hecho, este tipo de matriz cuadrada tiene mucha importancia en álgebra lineal. La principal utilidad de la matriz Identidad es la facilidad con la que permite realizar cálculos de operaciones matriciales. Veamos pues cómo operar con la matriz Identidad:</w:t>
      </w:r>
    </w:p>
    <w:p w14:paraId="678DBCA1" w14:textId="05183789" w:rsidR="002F23DA" w:rsidRDefault="002F23DA" w:rsidP="002F23DA"/>
    <w:p w14:paraId="0D1732A7" w14:textId="38528F6C" w:rsidR="00F26480" w:rsidRDefault="00F26480" w:rsidP="002F23DA"/>
    <w:p w14:paraId="5254E5D2" w14:textId="77777777" w:rsidR="00F26480" w:rsidRDefault="00F26480" w:rsidP="002F23DA"/>
    <w:p w14:paraId="438A584F" w14:textId="77777777" w:rsidR="002F23DA" w:rsidRDefault="002F23DA" w:rsidP="002F23DA">
      <w:r>
        <w:lastRenderedPageBreak/>
        <w:t>Suma y resta con la matriz Identidad</w:t>
      </w:r>
    </w:p>
    <w:p w14:paraId="011BF305" w14:textId="2D6AB727" w:rsidR="005A2063" w:rsidRDefault="002F23DA" w:rsidP="002F23DA">
      <w:r>
        <w:t>Una manera de sumar (o restar) números en la diagonal principal de una matriz sin modificar los otros elementos es a través de la matriz Identidad, ya que solamente suma (o resta) una unidad a esos elementos:</w:t>
      </w:r>
    </w:p>
    <w:p w14:paraId="6EB72B23" w14:textId="339EC1FB" w:rsidR="005A2063" w:rsidRDefault="00A315C9" w:rsidP="00CE5D0E">
      <w:r>
        <w:rPr>
          <w:noProof/>
        </w:rPr>
        <mc:AlternateContent>
          <mc:Choice Requires="wpg">
            <w:drawing>
              <wp:anchor distT="0" distB="0" distL="114300" distR="114300" simplePos="0" relativeHeight="251874304" behindDoc="0" locked="0" layoutInCell="1" allowOverlap="1" wp14:anchorId="6C848BA1" wp14:editId="47066365">
                <wp:simplePos x="0" y="0"/>
                <wp:positionH relativeFrom="column">
                  <wp:posOffset>1377315</wp:posOffset>
                </wp:positionH>
                <wp:positionV relativeFrom="paragraph">
                  <wp:posOffset>85090</wp:posOffset>
                </wp:positionV>
                <wp:extent cx="2676525" cy="1457325"/>
                <wp:effectExtent l="0" t="0" r="9525" b="9525"/>
                <wp:wrapTight wrapText="bothSides">
                  <wp:wrapPolygon edited="0">
                    <wp:start x="307" y="0"/>
                    <wp:lineTo x="0" y="2824"/>
                    <wp:lineTo x="0" y="18071"/>
                    <wp:lineTo x="307" y="21459"/>
                    <wp:lineTo x="21216" y="21459"/>
                    <wp:lineTo x="21523" y="18071"/>
                    <wp:lineTo x="21523" y="2541"/>
                    <wp:lineTo x="21216" y="0"/>
                    <wp:lineTo x="307" y="0"/>
                  </wp:wrapPolygon>
                </wp:wrapTight>
                <wp:docPr id="283" name="Grupo 283"/>
                <wp:cNvGraphicFramePr/>
                <a:graphic xmlns:a="http://schemas.openxmlformats.org/drawingml/2006/main">
                  <a:graphicData uri="http://schemas.microsoft.com/office/word/2010/wordprocessingGroup">
                    <wpg:wgp>
                      <wpg:cNvGrpSpPr/>
                      <wpg:grpSpPr>
                        <a:xfrm>
                          <a:off x="0" y="0"/>
                          <a:ext cx="2676525" cy="1457325"/>
                          <a:chOff x="0" y="0"/>
                          <a:chExt cx="2676525" cy="1457325"/>
                        </a:xfrm>
                      </wpg:grpSpPr>
                      <pic:pic xmlns:pic="http://schemas.openxmlformats.org/drawingml/2006/picture">
                        <pic:nvPicPr>
                          <pic:cNvPr id="281" name="Imagen 281"/>
                          <pic:cNvPicPr>
                            <a:picLocks noChangeAspect="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2676525" cy="666750"/>
                          </a:xfrm>
                          <a:prstGeom prst="rect">
                            <a:avLst/>
                          </a:prstGeom>
                          <a:noFill/>
                        </pic:spPr>
                      </pic:pic>
                      <pic:pic xmlns:pic="http://schemas.openxmlformats.org/drawingml/2006/picture">
                        <pic:nvPicPr>
                          <pic:cNvPr id="282" name="Imagen 282"/>
                          <pic:cNvPicPr>
                            <a:picLocks noChangeAspect="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790575"/>
                            <a:ext cx="2676525" cy="666750"/>
                          </a:xfrm>
                          <a:prstGeom prst="rect">
                            <a:avLst/>
                          </a:prstGeom>
                          <a:noFill/>
                        </pic:spPr>
                      </pic:pic>
                    </wpg:wgp>
                  </a:graphicData>
                </a:graphic>
              </wp:anchor>
            </w:drawing>
          </mc:Choice>
          <mc:Fallback>
            <w:pict>
              <v:group w14:anchorId="44889D96" id="Grupo 283" o:spid="_x0000_s1026" style="position:absolute;margin-left:108.45pt;margin-top:6.7pt;width:210.75pt;height:114.75pt;z-index:251874304" coordsize="26765,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">
                <v:shape id="Imagen 281" o:spid="_x0000_s1027" type="#_x0000_t75" style="position:absolute;width:26765;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">
                  <v:imagedata r:id="rId324" o:title=""/>
                </v:shape>
                <v:shape id="Imagen 282" o:spid="_x0000_s1028" type="#_x0000_t75" style="position:absolute;top:7905;width:26765;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">
                  <v:imagedata r:id="rId324" o:title=""/>
                </v:shape>
                <w10:wrap type="tight"/>
              </v:group>
            </w:pict>
          </mc:Fallback>
        </mc:AlternateContent>
      </w:r>
    </w:p>
    <w:p w14:paraId="7B3DD72C" w14:textId="2AB86D16" w:rsidR="00C03B16" w:rsidRDefault="00C03B16" w:rsidP="00CE5D0E"/>
    <w:p w14:paraId="0BF636AA" w14:textId="5292B262" w:rsidR="002F363D" w:rsidRDefault="002F363D" w:rsidP="00CE5D0E"/>
    <w:p w14:paraId="31ECE807" w14:textId="4DE86E61" w:rsidR="002F363D" w:rsidRDefault="002F363D" w:rsidP="00CE5D0E"/>
    <w:p w14:paraId="21A360E6" w14:textId="4F9C9892" w:rsidR="002F363D" w:rsidRDefault="002F363D" w:rsidP="00CE5D0E"/>
    <w:p w14:paraId="4595F161" w14:textId="77777777" w:rsidR="002F363D" w:rsidRDefault="002F363D" w:rsidP="00CE5D0E"/>
    <w:p w14:paraId="442F8959" w14:textId="2A9AB3F3" w:rsidR="005A2063" w:rsidRDefault="002F363D" w:rsidP="00CE5D0E">
      <w:r w:rsidRPr="002F363D">
        <w:t>También se pueden sumar o restar más unidades a los elementos de la diagonal multiplicando primero la matriz Identidad por un escalar:</w:t>
      </w:r>
    </w:p>
    <w:p w14:paraId="54FB1A66" w14:textId="5437A543" w:rsidR="005A2063" w:rsidRDefault="00A315C9" w:rsidP="00CE5D0E">
      <w:r>
        <w:rPr>
          <w:noProof/>
        </w:rPr>
        <mc:AlternateContent>
          <mc:Choice Requires="wpg">
            <w:drawing>
              <wp:anchor distT="0" distB="0" distL="114300" distR="114300" simplePos="0" relativeHeight="251877376" behindDoc="0" locked="0" layoutInCell="1" allowOverlap="1" wp14:anchorId="75CBD720" wp14:editId="5B1FF2A1">
                <wp:simplePos x="0" y="0"/>
                <wp:positionH relativeFrom="column">
                  <wp:posOffset>1263015</wp:posOffset>
                </wp:positionH>
                <wp:positionV relativeFrom="paragraph">
                  <wp:posOffset>71755</wp:posOffset>
                </wp:positionV>
                <wp:extent cx="2981325" cy="1438275"/>
                <wp:effectExtent l="0" t="0" r="9525" b="9525"/>
                <wp:wrapTight wrapText="bothSides">
                  <wp:wrapPolygon edited="0">
                    <wp:start x="276" y="0"/>
                    <wp:lineTo x="0" y="2861"/>
                    <wp:lineTo x="0" y="4864"/>
                    <wp:lineTo x="138" y="9155"/>
                    <wp:lineTo x="828" y="13732"/>
                    <wp:lineTo x="828" y="18596"/>
                    <wp:lineTo x="1242" y="21457"/>
                    <wp:lineTo x="21117" y="21457"/>
                    <wp:lineTo x="21531" y="18596"/>
                    <wp:lineTo x="21531" y="2575"/>
                    <wp:lineTo x="21255" y="0"/>
                    <wp:lineTo x="276" y="0"/>
                  </wp:wrapPolygon>
                </wp:wrapTight>
                <wp:docPr id="286" name="Grupo 286"/>
                <wp:cNvGraphicFramePr/>
                <a:graphic xmlns:a="http://schemas.openxmlformats.org/drawingml/2006/main">
                  <a:graphicData uri="http://schemas.microsoft.com/office/word/2010/wordprocessingGroup">
                    <wpg:wgp>
                      <wpg:cNvGrpSpPr/>
                      <wpg:grpSpPr>
                        <a:xfrm>
                          <a:off x="0" y="0"/>
                          <a:ext cx="2981325" cy="1438275"/>
                          <a:chOff x="0" y="0"/>
                          <a:chExt cx="2981325" cy="1438275"/>
                        </a:xfrm>
                      </wpg:grpSpPr>
                      <pic:pic xmlns:pic="http://schemas.openxmlformats.org/drawingml/2006/picture">
                        <pic:nvPicPr>
                          <pic:cNvPr id="284" name="Imagen 284"/>
                          <pic:cNvPicPr>
                            <a:picLocks noChangeAspect="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981325" cy="666750"/>
                          </a:xfrm>
                          <a:prstGeom prst="rect">
                            <a:avLst/>
                          </a:prstGeom>
                          <a:noFill/>
                        </pic:spPr>
                      </pic:pic>
                      <pic:pic xmlns:pic="http://schemas.openxmlformats.org/drawingml/2006/picture">
                        <pic:nvPicPr>
                          <pic:cNvPr id="285" name="Imagen 285"/>
                          <pic:cNvPicPr>
                            <a:picLocks noChangeAspect="1"/>
                          </pic:cNvPicPr>
                        </pic:nvPicPr>
                        <pic:blipFill>
                          <a:blip r:embed="rId326">
                            <a:extLst>
                              <a:ext uri="{28A0092B-C50C-407E-A947-70E740481C1C}">
                                <a14:useLocalDpi xmlns:a14="http://schemas.microsoft.com/office/drawing/2010/main" val="0"/>
                              </a:ext>
                            </a:extLst>
                          </a:blip>
                          <a:srcRect/>
                          <a:stretch>
                            <a:fillRect/>
                          </a:stretch>
                        </pic:blipFill>
                        <pic:spPr bwMode="auto">
                          <a:xfrm>
                            <a:off x="104775" y="771525"/>
                            <a:ext cx="2876550" cy="666750"/>
                          </a:xfrm>
                          <a:prstGeom prst="rect">
                            <a:avLst/>
                          </a:prstGeom>
                          <a:noFill/>
                        </pic:spPr>
                      </pic:pic>
                    </wpg:wgp>
                  </a:graphicData>
                </a:graphic>
              </wp:anchor>
            </w:drawing>
          </mc:Choice>
          <mc:Fallback>
            <w:pict>
              <v:group w14:anchorId="0E10C5FE" id="Grupo 286" o:spid="_x0000_s1026" style="position:absolute;margin-left:99.45pt;margin-top:5.65pt;width:234.75pt;height:113.25pt;z-index:251877376" coordsize="29813,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">
                <v:shape id="Imagen 284" o:spid="_x0000_s1027" type="#_x0000_t75" style="position:absolute;width:29813;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">
                  <v:imagedata r:id="rId327" o:title=""/>
                </v:shape>
                <v:shape id="Imagen 285" o:spid="_x0000_s1028" type="#_x0000_t75" style="position:absolute;left:1047;top:7715;width:28766;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">
                  <v:imagedata r:id="rId328" o:title=""/>
                </v:shape>
                <w10:wrap type="tight"/>
              </v:group>
            </w:pict>
          </mc:Fallback>
        </mc:AlternateContent>
      </w:r>
    </w:p>
    <w:p w14:paraId="055F0401" w14:textId="7C5F4C29" w:rsidR="005A2063" w:rsidRDefault="005A2063" w:rsidP="00CE5D0E"/>
    <w:p w14:paraId="5B316485" w14:textId="7FDF1F26" w:rsidR="005A2063" w:rsidRDefault="005A2063" w:rsidP="00CE5D0E"/>
    <w:p w14:paraId="01B95CBD" w14:textId="0C109F6A" w:rsidR="005A2063" w:rsidRDefault="005A2063" w:rsidP="00CE5D0E"/>
    <w:p w14:paraId="74C04CFE" w14:textId="7B7B77D1" w:rsidR="005A2063" w:rsidRDefault="005A2063" w:rsidP="00CE5D0E"/>
    <w:p w14:paraId="226C576A" w14:textId="77777777" w:rsidR="00C26103" w:rsidRDefault="00C26103" w:rsidP="00C26103"/>
    <w:p w14:paraId="0C0E822A" w14:textId="2E08CB4F" w:rsidR="00C26103" w:rsidRDefault="00C26103" w:rsidP="00C26103">
      <w:r>
        <w:t>Multiplicación de una matriz por la matriz Identidad</w:t>
      </w:r>
    </w:p>
    <w:p w14:paraId="4AB0912D" w14:textId="6974044A" w:rsidR="005A2063" w:rsidRDefault="00C26103" w:rsidP="00C26103">
      <w:r>
        <w:t>Al multiplicar cualquier matriz por la matriz Identidad, esta actúa como elemento neutro, es decir, cualquier matriz multiplicada por la matriz Identidad da como resultado la misma matriz. Fíjate en el siguiente ejemplo:</w:t>
      </w:r>
    </w:p>
    <w:p w14:paraId="59198BC4" w14:textId="22D5767B" w:rsidR="005A2063" w:rsidRDefault="00C26103" w:rsidP="00CE5D0E">
      <w:r>
        <w:rPr>
          <w:noProof/>
        </w:rPr>
        <w:drawing>
          <wp:anchor distT="0" distB="0" distL="114300" distR="114300" simplePos="0" relativeHeight="251878400" behindDoc="1" locked="0" layoutInCell="1" allowOverlap="1" wp14:anchorId="6DC69F83" wp14:editId="73ABFBA1">
            <wp:simplePos x="0" y="0"/>
            <wp:positionH relativeFrom="column">
              <wp:posOffset>1224915</wp:posOffset>
            </wp:positionH>
            <wp:positionV relativeFrom="paragraph">
              <wp:posOffset>14605</wp:posOffset>
            </wp:positionV>
            <wp:extent cx="2828925" cy="666750"/>
            <wp:effectExtent l="0" t="0" r="9525" b="0"/>
            <wp:wrapTight wrapText="bothSides">
              <wp:wrapPolygon edited="0">
                <wp:start x="436" y="0"/>
                <wp:lineTo x="145" y="3086"/>
                <wp:lineTo x="0" y="7406"/>
                <wp:lineTo x="0" y="9874"/>
                <wp:lineTo x="145" y="19749"/>
                <wp:lineTo x="291" y="20983"/>
                <wp:lineTo x="21236" y="20983"/>
                <wp:lineTo x="21382" y="19749"/>
                <wp:lineTo x="21527" y="9874"/>
                <wp:lineTo x="21527" y="6789"/>
                <wp:lineTo x="21382" y="2469"/>
                <wp:lineTo x="21091" y="0"/>
                <wp:lineTo x="436" y="0"/>
              </wp:wrapPolygon>
            </wp:wrapTight>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828925" cy="666750"/>
                    </a:xfrm>
                    <a:prstGeom prst="rect">
                      <a:avLst/>
                    </a:prstGeom>
                    <a:noFill/>
                  </pic:spPr>
                </pic:pic>
              </a:graphicData>
            </a:graphic>
            <wp14:sizeRelH relativeFrom="page">
              <wp14:pctWidth>0</wp14:pctWidth>
            </wp14:sizeRelH>
            <wp14:sizeRelV relativeFrom="page">
              <wp14:pctHeight>0</wp14:pctHeight>
            </wp14:sizeRelV>
          </wp:anchor>
        </w:drawing>
      </w:r>
    </w:p>
    <w:p w14:paraId="5C48842F" w14:textId="61889C42" w:rsidR="005A2063" w:rsidRDefault="005A2063" w:rsidP="00CE5D0E"/>
    <w:p w14:paraId="50DF73EE" w14:textId="35B6E00E" w:rsidR="005A2063" w:rsidRDefault="005A2063" w:rsidP="00CE5D0E"/>
    <w:p w14:paraId="43BE5C37" w14:textId="67FBDB72" w:rsidR="005A2063" w:rsidRDefault="005A2063" w:rsidP="00CE5D0E"/>
    <w:p w14:paraId="441E8EE3" w14:textId="752907E2" w:rsidR="005A2063" w:rsidRDefault="005A2063" w:rsidP="00CE5D0E"/>
    <w:p w14:paraId="42204CD5" w14:textId="2559A902" w:rsidR="005A2063" w:rsidRDefault="00C26103" w:rsidP="00CE5D0E">
      <w:r w:rsidRPr="00C26103">
        <w:lastRenderedPageBreak/>
        <w:t>Además, el sentido del producto matricial es indiferente, o dicho de otra forma, da igual si multiplicamos la matriz Identidad por la derecha o por izquierda que el resultado siempre será la misma matriz. Para demostrarlo, a continuación repetimos el ejercicio anterior pero esta vez multiplicando la matriz Identidad por el lado opuesto:</w:t>
      </w:r>
    </w:p>
    <w:p w14:paraId="604164D1" w14:textId="4BE0C7CF" w:rsidR="00C26103" w:rsidRDefault="008536FA" w:rsidP="00CE5D0E">
      <w:r>
        <w:rPr>
          <w:noProof/>
        </w:rPr>
        <w:drawing>
          <wp:anchor distT="0" distB="0" distL="114300" distR="114300" simplePos="0" relativeHeight="251879424" behindDoc="1" locked="0" layoutInCell="1" allowOverlap="1" wp14:anchorId="6E3FB815" wp14:editId="27E133F8">
            <wp:simplePos x="0" y="0"/>
            <wp:positionH relativeFrom="column">
              <wp:posOffset>1101090</wp:posOffset>
            </wp:positionH>
            <wp:positionV relativeFrom="paragraph">
              <wp:posOffset>12065</wp:posOffset>
            </wp:positionV>
            <wp:extent cx="2790825" cy="666750"/>
            <wp:effectExtent l="0" t="0" r="9525" b="0"/>
            <wp:wrapTight wrapText="bothSides">
              <wp:wrapPolygon edited="0">
                <wp:start x="442" y="0"/>
                <wp:lineTo x="147" y="3086"/>
                <wp:lineTo x="0" y="7406"/>
                <wp:lineTo x="0" y="9874"/>
                <wp:lineTo x="147" y="19749"/>
                <wp:lineTo x="295" y="20983"/>
                <wp:lineTo x="21231" y="20983"/>
                <wp:lineTo x="21379" y="19749"/>
                <wp:lineTo x="21526" y="10491"/>
                <wp:lineTo x="21526" y="6171"/>
                <wp:lineTo x="21231" y="0"/>
                <wp:lineTo x="442" y="0"/>
              </wp:wrapPolygon>
            </wp:wrapTight>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790825" cy="666750"/>
                    </a:xfrm>
                    <a:prstGeom prst="rect">
                      <a:avLst/>
                    </a:prstGeom>
                    <a:noFill/>
                  </pic:spPr>
                </pic:pic>
              </a:graphicData>
            </a:graphic>
            <wp14:sizeRelH relativeFrom="page">
              <wp14:pctWidth>0</wp14:pctWidth>
            </wp14:sizeRelH>
            <wp14:sizeRelV relativeFrom="page">
              <wp14:pctHeight>0</wp14:pctHeight>
            </wp14:sizeRelV>
          </wp:anchor>
        </w:drawing>
      </w:r>
    </w:p>
    <w:p w14:paraId="7F7B4B98" w14:textId="38100AC5" w:rsidR="00C26103" w:rsidRDefault="00C26103" w:rsidP="00CE5D0E"/>
    <w:p w14:paraId="5A79E77B" w14:textId="11B23134" w:rsidR="00C26103" w:rsidRDefault="00C26103" w:rsidP="00CE5D0E"/>
    <w:p w14:paraId="201EF0C3" w14:textId="77777777" w:rsidR="008536FA" w:rsidRDefault="008536FA" w:rsidP="008536FA">
      <w:r>
        <w:t>Potencia de la matriz Identidad</w:t>
      </w:r>
    </w:p>
    <w:p w14:paraId="7C16515B" w14:textId="5E0732B8" w:rsidR="00C26103" w:rsidRDefault="008536FA" w:rsidP="008536FA">
      <w:r>
        <w:t>La potencia de la matriz Identidad siempre da como resultado la matriz Identidad, independientemente del exponente al que elevemos la matriz y de la dimensión de esta.</w:t>
      </w:r>
    </w:p>
    <w:p w14:paraId="401D3715" w14:textId="6D1C36A1" w:rsidR="00C26103" w:rsidRDefault="00F53A47" w:rsidP="00CE5D0E">
      <w:r>
        <w:rPr>
          <w:noProof/>
        </w:rPr>
        <mc:AlternateContent>
          <mc:Choice Requires="wpg">
            <w:drawing>
              <wp:anchor distT="0" distB="0" distL="114300" distR="114300" simplePos="0" relativeHeight="251884544" behindDoc="0" locked="0" layoutInCell="1" allowOverlap="1" wp14:anchorId="6E68C090" wp14:editId="05937AE7">
                <wp:simplePos x="0" y="0"/>
                <wp:positionH relativeFrom="column">
                  <wp:posOffset>577215</wp:posOffset>
                </wp:positionH>
                <wp:positionV relativeFrom="paragraph">
                  <wp:posOffset>11430</wp:posOffset>
                </wp:positionV>
                <wp:extent cx="4572000" cy="2266950"/>
                <wp:effectExtent l="0" t="0" r="0" b="0"/>
                <wp:wrapTight wrapText="bothSides">
                  <wp:wrapPolygon edited="0">
                    <wp:start x="3150" y="0"/>
                    <wp:lineTo x="540" y="0"/>
                    <wp:lineTo x="0" y="545"/>
                    <wp:lineTo x="0" y="3267"/>
                    <wp:lineTo x="90" y="5808"/>
                    <wp:lineTo x="1080" y="8713"/>
                    <wp:lineTo x="1260" y="11617"/>
                    <wp:lineTo x="1350" y="11798"/>
                    <wp:lineTo x="10800" y="14521"/>
                    <wp:lineTo x="7830" y="15066"/>
                    <wp:lineTo x="7290" y="15610"/>
                    <wp:lineTo x="7290" y="20329"/>
                    <wp:lineTo x="7560" y="21418"/>
                    <wp:lineTo x="14850" y="21418"/>
                    <wp:lineTo x="15120" y="20329"/>
                    <wp:lineTo x="15300" y="15610"/>
                    <wp:lineTo x="14580" y="15066"/>
                    <wp:lineTo x="10710" y="14521"/>
                    <wp:lineTo x="6750" y="11617"/>
                    <wp:lineTo x="13680" y="11617"/>
                    <wp:lineTo x="21510" y="10165"/>
                    <wp:lineTo x="21510" y="1997"/>
                    <wp:lineTo x="9540" y="182"/>
                    <wp:lineTo x="3780" y="0"/>
                    <wp:lineTo x="3150" y="0"/>
                  </wp:wrapPolygon>
                </wp:wrapTight>
                <wp:docPr id="293" name="Grupo 293"/>
                <wp:cNvGraphicFramePr/>
                <a:graphic xmlns:a="http://schemas.openxmlformats.org/drawingml/2006/main">
                  <a:graphicData uri="http://schemas.microsoft.com/office/word/2010/wordprocessingGroup">
                    <wpg:wgp>
                      <wpg:cNvGrpSpPr/>
                      <wpg:grpSpPr>
                        <a:xfrm>
                          <a:off x="0" y="0"/>
                          <a:ext cx="4572000" cy="2266950"/>
                          <a:chOff x="0" y="0"/>
                          <a:chExt cx="4572000" cy="2266950"/>
                        </a:xfrm>
                      </wpg:grpSpPr>
                      <pic:pic xmlns:pic="http://schemas.openxmlformats.org/drawingml/2006/picture">
                        <pic:nvPicPr>
                          <pic:cNvPr id="289" name="Imagen 289"/>
                          <pic:cNvPicPr>
                            <a:picLocks noChangeAspect="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666875" cy="685800"/>
                          </a:xfrm>
                          <a:prstGeom prst="rect">
                            <a:avLst/>
                          </a:prstGeom>
                          <a:noFill/>
                        </pic:spPr>
                      </pic:pic>
                      <pic:pic xmlns:pic="http://schemas.openxmlformats.org/drawingml/2006/picture">
                        <pic:nvPicPr>
                          <pic:cNvPr id="290" name="Imagen 290"/>
                          <pic:cNvPicPr>
                            <a:picLocks noChangeAspect="1"/>
                          </pic:cNvPicPr>
                        </pic:nvPicPr>
                        <pic:blipFill>
                          <a:blip r:embed="rId332">
                            <a:extLst>
                              <a:ext uri="{28A0092B-C50C-407E-A947-70E740481C1C}">
                                <a14:useLocalDpi xmlns:a14="http://schemas.microsoft.com/office/drawing/2010/main" val="0"/>
                              </a:ext>
                            </a:extLst>
                          </a:blip>
                          <a:srcRect/>
                          <a:stretch>
                            <a:fillRect/>
                          </a:stretch>
                        </pic:blipFill>
                        <pic:spPr bwMode="auto">
                          <a:xfrm>
                            <a:off x="247650" y="800100"/>
                            <a:ext cx="1228725" cy="438150"/>
                          </a:xfrm>
                          <a:prstGeom prst="rect">
                            <a:avLst/>
                          </a:prstGeom>
                          <a:noFill/>
                        </pic:spPr>
                      </pic:pic>
                      <pic:pic xmlns:pic="http://schemas.openxmlformats.org/drawingml/2006/picture">
                        <pic:nvPicPr>
                          <pic:cNvPr id="291" name="Imagen 291"/>
                          <pic:cNvPicPr>
                            <a:picLocks noChangeAspect="1"/>
                          </pic:cNvPicPr>
                        </pic:nvPicPr>
                        <pic:blipFill>
                          <a:blip r:embed="rId333">
                            <a:extLst>
                              <a:ext uri="{28A0092B-C50C-407E-A947-70E740481C1C}">
                                <a14:useLocalDpi xmlns:a14="http://schemas.microsoft.com/office/drawing/2010/main" val="0"/>
                              </a:ext>
                            </a:extLst>
                          </a:blip>
                          <a:srcRect/>
                          <a:stretch>
                            <a:fillRect/>
                          </a:stretch>
                        </pic:blipFill>
                        <pic:spPr bwMode="auto">
                          <a:xfrm>
                            <a:off x="2514600" y="180975"/>
                            <a:ext cx="2057400" cy="885825"/>
                          </a:xfrm>
                          <a:prstGeom prst="rect">
                            <a:avLst/>
                          </a:prstGeom>
                          <a:noFill/>
                        </pic:spPr>
                      </pic:pic>
                      <pic:pic xmlns:pic="http://schemas.openxmlformats.org/drawingml/2006/picture">
                        <pic:nvPicPr>
                          <pic:cNvPr id="292" name="Imagen 292"/>
                          <pic:cNvPicPr>
                            <a:picLocks noChangeAspect="1"/>
                          </pic:cNvPicPr>
                        </pic:nvPicPr>
                        <pic:blipFill>
                          <a:blip r:embed="rId334">
                            <a:extLst>
                              <a:ext uri="{28A0092B-C50C-407E-A947-70E740481C1C}">
                                <a14:useLocalDpi xmlns:a14="http://schemas.microsoft.com/office/drawing/2010/main" val="0"/>
                              </a:ext>
                            </a:extLst>
                          </a:blip>
                          <a:srcRect/>
                          <a:stretch>
                            <a:fillRect/>
                          </a:stretch>
                        </pic:blipFill>
                        <pic:spPr bwMode="auto">
                          <a:xfrm>
                            <a:off x="1543050" y="1600200"/>
                            <a:ext cx="1676400" cy="666750"/>
                          </a:xfrm>
                          <a:prstGeom prst="rect">
                            <a:avLst/>
                          </a:prstGeom>
                          <a:noFill/>
                        </pic:spPr>
                      </pic:pic>
                    </wpg:wgp>
                  </a:graphicData>
                </a:graphic>
              </wp:anchor>
            </w:drawing>
          </mc:Choice>
          <mc:Fallback>
            <w:pict>
              <v:group w14:anchorId="487EC749" id="Grupo 293" o:spid="_x0000_s1026" style="position:absolute;margin-left:45.45pt;margin-top:.9pt;width:5in;height:178.5pt;z-index:251884544" coordsize="45720,22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">
                <v:shape id="Imagen 289" o:spid="_x0000_s1027" type="#_x0000_t75" style="position:absolute;width:1666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">
                  <v:imagedata r:id="rId335" o:title=""/>
                </v:shape>
                <v:shape id="Imagen 290" o:spid="_x0000_s1028" type="#_x0000_t75" style="position:absolute;left:2476;top:8001;width:12287;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">
                  <v:imagedata r:id="rId336" o:title=""/>
                </v:shape>
                <v:shape id="Imagen 291" o:spid="_x0000_s1029" type="#_x0000_t75" style="position:absolute;left:25146;top:1809;width:20574;height: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">
                  <v:imagedata r:id="rId337" o:title=""/>
                </v:shape>
                <v:shape id="Imagen 292" o:spid="_x0000_s1030" type="#_x0000_t75" style="position:absolute;left:15430;top:16002;width:16764;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">
                  <v:imagedata r:id="rId338" o:title=""/>
                </v:shape>
                <w10:wrap type="tight"/>
              </v:group>
            </w:pict>
          </mc:Fallback>
        </mc:AlternateContent>
      </w:r>
    </w:p>
    <w:p w14:paraId="406DA99D" w14:textId="1590CAE3" w:rsidR="00C26103" w:rsidRDefault="00C26103" w:rsidP="00CE5D0E"/>
    <w:p w14:paraId="7E1CCFB8" w14:textId="0C72E5DB" w:rsidR="00C26103" w:rsidRDefault="00C26103" w:rsidP="00CE5D0E"/>
    <w:p w14:paraId="38ED0DA9" w14:textId="6DC4066F" w:rsidR="00C26103" w:rsidRDefault="00C26103" w:rsidP="00CE5D0E"/>
    <w:p w14:paraId="073E214C" w14:textId="679AF128" w:rsidR="00C26103" w:rsidRDefault="00C26103" w:rsidP="00CE5D0E"/>
    <w:p w14:paraId="31E9B27A" w14:textId="524B4B9E" w:rsidR="00C26103" w:rsidRDefault="00C26103" w:rsidP="00CE5D0E"/>
    <w:p w14:paraId="1B1015AC" w14:textId="5CBD9EF8" w:rsidR="00C26103" w:rsidRDefault="00C26103" w:rsidP="00CE5D0E"/>
    <w:p w14:paraId="747B091A" w14:textId="7FF50F20" w:rsidR="005A2063" w:rsidRDefault="005A2063" w:rsidP="00CE5D0E"/>
    <w:p w14:paraId="3D3AEEDF" w14:textId="77777777" w:rsidR="00F53A47" w:rsidRDefault="00F53A47" w:rsidP="00F53A47"/>
    <w:p w14:paraId="320F10B7" w14:textId="4A9B272E" w:rsidR="00F53A47" w:rsidRDefault="00F53A47" w:rsidP="00F53A47">
      <w:r>
        <w:t>Determinante de la matriz Identidad</w:t>
      </w:r>
    </w:p>
    <w:p w14:paraId="123AF07D" w14:textId="07010324" w:rsidR="005A2063" w:rsidRDefault="00F53A47" w:rsidP="00F53A47">
      <w:r>
        <w:t>Como supongo que ya te estarás imaginando, el determinante de la matriz Identidad (o Unidad) siempre es igual a 1, indistintamente de la dimensión de la matriz.</w:t>
      </w:r>
    </w:p>
    <w:p w14:paraId="7AE0ABEE" w14:textId="5EB26D99" w:rsidR="005A2063" w:rsidRDefault="00B26747" w:rsidP="00CE5D0E">
      <w:r>
        <w:rPr>
          <w:noProof/>
        </w:rPr>
        <mc:AlternateContent>
          <mc:Choice Requires="wpg">
            <w:drawing>
              <wp:anchor distT="0" distB="0" distL="114300" distR="114300" simplePos="0" relativeHeight="251888640" behindDoc="0" locked="0" layoutInCell="1" allowOverlap="1" wp14:anchorId="49D55E80" wp14:editId="05DEA02D">
                <wp:simplePos x="0" y="0"/>
                <wp:positionH relativeFrom="column">
                  <wp:posOffset>1158240</wp:posOffset>
                </wp:positionH>
                <wp:positionV relativeFrom="paragraph">
                  <wp:posOffset>125730</wp:posOffset>
                </wp:positionV>
                <wp:extent cx="3200400" cy="828675"/>
                <wp:effectExtent l="0" t="0" r="0" b="9525"/>
                <wp:wrapTight wrapText="bothSides">
                  <wp:wrapPolygon edited="0">
                    <wp:start x="14529" y="0"/>
                    <wp:lineTo x="0" y="2979"/>
                    <wp:lineTo x="0" y="17379"/>
                    <wp:lineTo x="14529" y="21352"/>
                    <wp:lineTo x="19929" y="21352"/>
                    <wp:lineTo x="19929" y="15890"/>
                    <wp:lineTo x="21471" y="11917"/>
                    <wp:lineTo x="21471" y="8441"/>
                    <wp:lineTo x="19929" y="7945"/>
                    <wp:lineTo x="19929" y="0"/>
                    <wp:lineTo x="14529" y="0"/>
                  </wp:wrapPolygon>
                </wp:wrapTight>
                <wp:docPr id="297" name="Grupo 297"/>
                <wp:cNvGraphicFramePr/>
                <a:graphic xmlns:a="http://schemas.openxmlformats.org/drawingml/2006/main">
                  <a:graphicData uri="http://schemas.microsoft.com/office/word/2010/wordprocessingGroup">
                    <wpg:wgp>
                      <wpg:cNvGrpSpPr/>
                      <wpg:grpSpPr>
                        <a:xfrm>
                          <a:off x="0" y="0"/>
                          <a:ext cx="3200400" cy="828675"/>
                          <a:chOff x="0" y="0"/>
                          <a:chExt cx="3200400" cy="828675"/>
                        </a:xfrm>
                      </wpg:grpSpPr>
                      <pic:pic xmlns:pic="http://schemas.openxmlformats.org/drawingml/2006/picture">
                        <pic:nvPicPr>
                          <pic:cNvPr id="294" name="Imagen 294"/>
                          <pic:cNvPicPr>
                            <a:picLocks noChangeAspect="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200025"/>
                            <a:ext cx="619125" cy="419100"/>
                          </a:xfrm>
                          <a:prstGeom prst="rect">
                            <a:avLst/>
                          </a:prstGeom>
                          <a:noFill/>
                        </pic:spPr>
                      </pic:pic>
                      <pic:pic xmlns:pic="http://schemas.openxmlformats.org/drawingml/2006/picture">
                        <pic:nvPicPr>
                          <pic:cNvPr id="295" name="Imagen 295"/>
                          <pic:cNvPicPr>
                            <a:picLocks noChangeAspect="1"/>
                          </pic:cNvPicPr>
                        </pic:nvPicPr>
                        <pic:blipFill>
                          <a:blip r:embed="rId340">
                            <a:extLst>
                              <a:ext uri="{28A0092B-C50C-407E-A947-70E740481C1C}">
                                <a14:useLocalDpi xmlns:a14="http://schemas.microsoft.com/office/drawing/2010/main" val="0"/>
                              </a:ext>
                            </a:extLst>
                          </a:blip>
                          <a:srcRect/>
                          <a:stretch>
                            <a:fillRect/>
                          </a:stretch>
                        </pic:blipFill>
                        <pic:spPr bwMode="auto">
                          <a:xfrm>
                            <a:off x="971550" y="66675"/>
                            <a:ext cx="819150" cy="666750"/>
                          </a:xfrm>
                          <a:prstGeom prst="rect">
                            <a:avLst/>
                          </a:prstGeom>
                          <a:noFill/>
                        </pic:spPr>
                      </pic:pic>
                      <pic:pic xmlns:pic="http://schemas.openxmlformats.org/drawingml/2006/picture">
                        <pic:nvPicPr>
                          <pic:cNvPr id="296" name="Imagen 296"/>
                          <pic:cNvPicPr>
                            <a:picLocks noChangeAspect="1"/>
                          </pic:cNvPicPr>
                        </pic:nvPicPr>
                        <pic:blipFill>
                          <a:blip r:embed="rId341">
                            <a:extLst>
                              <a:ext uri="{28A0092B-C50C-407E-A947-70E740481C1C}">
                                <a14:useLocalDpi xmlns:a14="http://schemas.microsoft.com/office/drawing/2010/main" val="0"/>
                              </a:ext>
                            </a:extLst>
                          </a:blip>
                          <a:srcRect/>
                          <a:stretch>
                            <a:fillRect/>
                          </a:stretch>
                        </pic:blipFill>
                        <pic:spPr bwMode="auto">
                          <a:xfrm>
                            <a:off x="2190750" y="0"/>
                            <a:ext cx="1009650" cy="828675"/>
                          </a:xfrm>
                          <a:prstGeom prst="rect">
                            <a:avLst/>
                          </a:prstGeom>
                          <a:noFill/>
                        </pic:spPr>
                      </pic:pic>
                    </wpg:wgp>
                  </a:graphicData>
                </a:graphic>
              </wp:anchor>
            </w:drawing>
          </mc:Choice>
          <mc:Fallback>
            <w:pict>
              <v:group w14:anchorId="3CDBC365" id="Grupo 297" o:spid="_x0000_s1026" style="position:absolute;margin-left:91.2pt;margin-top:9.9pt;width:252pt;height:65.25pt;z-index:251888640" coordsize="32004,8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">
                <v:shape id="Imagen 294" o:spid="_x0000_s1027" type="#_x0000_t75" style="position:absolute;top:2000;width:6191;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">
                  <v:imagedata r:id="rId342" o:title=""/>
                </v:shape>
                <v:shape id="Imagen 295" o:spid="_x0000_s1028" type="#_x0000_t75" style="position:absolute;left:9715;top:666;width:8192;height: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">
                  <v:imagedata r:id="rId343" o:title=""/>
                </v:shape>
                <v:shape id="Imagen 296" o:spid="_x0000_s1029" type="#_x0000_t75" style="position:absolute;left:21907;width:10097;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">
                  <v:imagedata r:id="rId344" o:title=""/>
                </v:shape>
                <w10:wrap type="tight"/>
              </v:group>
            </w:pict>
          </mc:Fallback>
        </mc:AlternateContent>
      </w:r>
    </w:p>
    <w:p w14:paraId="7A60455E" w14:textId="4F88225D" w:rsidR="005A2063" w:rsidRDefault="005A2063" w:rsidP="00CE5D0E"/>
    <w:p w14:paraId="0474DAD0" w14:textId="5C0B5022" w:rsidR="005A2063" w:rsidRDefault="005A2063" w:rsidP="00CE5D0E"/>
    <w:p w14:paraId="21D17D2B" w14:textId="1096E217" w:rsidR="005A2063" w:rsidRDefault="005A2063" w:rsidP="00CE5D0E"/>
    <w:p w14:paraId="4B4606D1" w14:textId="474A44DD" w:rsidR="003D72C7" w:rsidRDefault="003D72C7" w:rsidP="00B91D73">
      <w:pPr>
        <w:pStyle w:val="Ttulo3"/>
      </w:pPr>
      <w:bookmarkStart w:id="20" w:name="_Toc104455512"/>
      <w:r>
        <w:lastRenderedPageBreak/>
        <w:t>Determinante de una matriz</w:t>
      </w:r>
      <w:bookmarkEnd w:id="20"/>
      <w:r>
        <w:t xml:space="preserve"> </w:t>
      </w:r>
    </w:p>
    <w:p w14:paraId="6813CEBE" w14:textId="77777777" w:rsidR="003908A8" w:rsidRDefault="003908A8" w:rsidP="003908A8">
      <w:r>
        <w:t>La función determinante es de gran importancia en el álgebra ya que, por ejemplo, nos permite saber si un matriz es regular (si tiene inversa) y, por tanto, si un sistema de ecuaciones lineales tiene solución. Además, en el caso de que el sistema de ecuaciones tenga una única solución, podemos calcularla aplicando determinantes (regla de Cramer). Otras aplicaciones: el cálculo del producto vectorial de dos vectores y determinar si un conjunto de vectores es linealmente independiente.</w:t>
      </w:r>
    </w:p>
    <w:p w14:paraId="5AEF408A" w14:textId="77777777" w:rsidR="003908A8" w:rsidRDefault="003908A8" w:rsidP="003908A8"/>
    <w:p w14:paraId="399480D8" w14:textId="245CE21C" w:rsidR="003908A8" w:rsidRDefault="003908A8" w:rsidP="003908A8">
      <w:r>
        <w:t>Es importante que recordéis:</w:t>
      </w:r>
    </w:p>
    <w:p w14:paraId="07AF6EBB" w14:textId="10ABA81C" w:rsidR="003908A8" w:rsidRDefault="003908A8" w:rsidP="003908A8">
      <w:pPr>
        <w:pStyle w:val="Prrafodelista"/>
        <w:numPr>
          <w:ilvl w:val="0"/>
          <w:numId w:val="4"/>
        </w:numPr>
      </w:pPr>
      <w:r>
        <w:t>Una matriz tiene inversa si su determinante es distinto de 0.</w:t>
      </w:r>
    </w:p>
    <w:p w14:paraId="7037AC09" w14:textId="77777777" w:rsidR="003908A8" w:rsidRDefault="003908A8" w:rsidP="003908A8">
      <w:pPr>
        <w:pStyle w:val="Prrafodelista"/>
        <w:numPr>
          <w:ilvl w:val="0"/>
          <w:numId w:val="4"/>
        </w:numPr>
      </w:pPr>
      <w:r>
        <w:t>Las filas de una matriz o sus columnas son linealmente dependientes si, y sólo si, su determinante es 0.</w:t>
      </w:r>
    </w:p>
    <w:p w14:paraId="22CFC6A3" w14:textId="77777777" w:rsidR="003908A8" w:rsidRDefault="003908A8" w:rsidP="003908A8"/>
    <w:p w14:paraId="18042E50" w14:textId="77777777" w:rsidR="003908A8" w:rsidRDefault="003908A8" w:rsidP="003908A8">
      <w:r>
        <w:t>La función determinante se define para matrices cuadradas. Su definición formal (como función multilineal alternada) es complicada, pero existen reglas y métodos para calcular los determinantes.</w:t>
      </w:r>
    </w:p>
    <w:p w14:paraId="73717765" w14:textId="77777777" w:rsidR="003908A8" w:rsidRDefault="003908A8" w:rsidP="003908A8"/>
    <w:p w14:paraId="0740A2B0" w14:textId="6CB84477" w:rsidR="003908A8" w:rsidRDefault="003908A8" w:rsidP="003908A8">
      <w:r>
        <w:t>Denotaremos el elemento de la fila i y la columna</w:t>
      </w:r>
      <w:r w:rsidR="004E570A">
        <w:t xml:space="preserve"> </w:t>
      </w:r>
      <w:r>
        <w:t>j</w:t>
      </w:r>
      <w:r w:rsidR="004E570A">
        <w:t xml:space="preserve"> </w:t>
      </w:r>
      <w:r>
        <w:t>de la matriz</w:t>
      </w:r>
      <w:r w:rsidR="004E570A">
        <w:t xml:space="preserve"> </w:t>
      </w:r>
      <w:r>
        <w:t>A por</w:t>
      </w:r>
      <w:r w:rsidR="004E570A">
        <w:t xml:space="preserve"> </w:t>
      </w:r>
      <w:r>
        <w:t>a</w:t>
      </w:r>
      <w:r w:rsidRPr="004E570A">
        <w:rPr>
          <w:vertAlign w:val="subscript"/>
        </w:rPr>
        <w:t>ij</w:t>
      </w:r>
      <w:r>
        <w:t>.</w:t>
      </w:r>
    </w:p>
    <w:p w14:paraId="7427726D" w14:textId="77777777" w:rsidR="004E570A" w:rsidRPr="003908A8" w:rsidRDefault="004E570A" w:rsidP="003908A8"/>
    <w:p w14:paraId="58805917" w14:textId="5100C7B3" w:rsidR="003D72C7" w:rsidRDefault="003D72C7" w:rsidP="00295A9D">
      <w:pPr>
        <w:pStyle w:val="Ttulo4"/>
      </w:pPr>
      <w:r>
        <w:t xml:space="preserve">Matriz de orden 2x2 </w:t>
      </w:r>
    </w:p>
    <w:p w14:paraId="25FA0D26" w14:textId="67390317" w:rsidR="00471488" w:rsidRDefault="00471488" w:rsidP="00471488">
      <w:r w:rsidRPr="00471488">
        <w:t>La matriz cuadrada de dimensión 2 tiene la forma</w:t>
      </w:r>
    </w:p>
    <w:p w14:paraId="19193D08" w14:textId="4081B21B" w:rsidR="00471488" w:rsidRDefault="00471488" w:rsidP="00471488">
      <w:r>
        <w:rPr>
          <w:noProof/>
        </w:rPr>
        <w:drawing>
          <wp:anchor distT="0" distB="0" distL="114300" distR="114300" simplePos="0" relativeHeight="251889664" behindDoc="1" locked="0" layoutInCell="1" allowOverlap="1" wp14:anchorId="3F4C775B" wp14:editId="48B390ED">
            <wp:simplePos x="0" y="0"/>
            <wp:positionH relativeFrom="column">
              <wp:posOffset>1567815</wp:posOffset>
            </wp:positionH>
            <wp:positionV relativeFrom="paragraph">
              <wp:posOffset>47625</wp:posOffset>
            </wp:positionV>
            <wp:extent cx="1428750" cy="428625"/>
            <wp:effectExtent l="0" t="0" r="0" b="9525"/>
            <wp:wrapTight wrapText="bothSides">
              <wp:wrapPolygon edited="0">
                <wp:start x="0" y="0"/>
                <wp:lineTo x="0" y="21120"/>
                <wp:lineTo x="21312" y="21120"/>
                <wp:lineTo x="21312" y="0"/>
                <wp:lineTo x="0" y="0"/>
              </wp:wrapPolygon>
            </wp:wrapTight>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428750" cy="428625"/>
                    </a:xfrm>
                    <a:prstGeom prst="rect">
                      <a:avLst/>
                    </a:prstGeom>
                    <a:noFill/>
                  </pic:spPr>
                </pic:pic>
              </a:graphicData>
            </a:graphic>
            <wp14:sizeRelH relativeFrom="page">
              <wp14:pctWidth>0</wp14:pctWidth>
            </wp14:sizeRelH>
            <wp14:sizeRelV relativeFrom="page">
              <wp14:pctHeight>0</wp14:pctHeight>
            </wp14:sizeRelV>
          </wp:anchor>
        </w:drawing>
      </w:r>
    </w:p>
    <w:p w14:paraId="11386CA3" w14:textId="66A77007" w:rsidR="00471488" w:rsidRDefault="00471488" w:rsidP="00471488"/>
    <w:p w14:paraId="7456B922" w14:textId="16149CFD" w:rsidR="00471488" w:rsidRPr="00471488" w:rsidRDefault="00471488" w:rsidP="00471488">
      <w:r w:rsidRPr="00471488">
        <w:t>Regla: calculamos el determinante restan el producto de los elementos de las diagonales:</w:t>
      </w:r>
    </w:p>
    <w:p w14:paraId="00B76897" w14:textId="2FD7506E" w:rsidR="00471488" w:rsidRDefault="00F26480" w:rsidP="00471488">
      <w:r>
        <w:rPr>
          <w:noProof/>
        </w:rPr>
        <w:drawing>
          <wp:anchor distT="0" distB="0" distL="114300" distR="114300" simplePos="0" relativeHeight="251890688" behindDoc="1" locked="0" layoutInCell="1" allowOverlap="1" wp14:anchorId="62D117A2" wp14:editId="2BCB9EE1">
            <wp:simplePos x="0" y="0"/>
            <wp:positionH relativeFrom="column">
              <wp:posOffset>1291590</wp:posOffset>
            </wp:positionH>
            <wp:positionV relativeFrom="paragraph">
              <wp:posOffset>635</wp:posOffset>
            </wp:positionV>
            <wp:extent cx="2609850" cy="542925"/>
            <wp:effectExtent l="0" t="0" r="0" b="9525"/>
            <wp:wrapTight wrapText="bothSides">
              <wp:wrapPolygon edited="0">
                <wp:start x="0" y="0"/>
                <wp:lineTo x="0" y="21221"/>
                <wp:lineTo x="21442" y="21221"/>
                <wp:lineTo x="21442" y="0"/>
                <wp:lineTo x="0" y="0"/>
              </wp:wrapPolygon>
            </wp:wrapTight>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609850" cy="542925"/>
                    </a:xfrm>
                    <a:prstGeom prst="rect">
                      <a:avLst/>
                    </a:prstGeom>
                    <a:noFill/>
                  </pic:spPr>
                </pic:pic>
              </a:graphicData>
            </a:graphic>
            <wp14:sizeRelH relativeFrom="page">
              <wp14:pctWidth>0</wp14:pctWidth>
            </wp14:sizeRelH>
            <wp14:sizeRelV relativeFrom="page">
              <wp14:pctHeight>0</wp14:pctHeight>
            </wp14:sizeRelV>
          </wp:anchor>
        </w:drawing>
      </w:r>
    </w:p>
    <w:p w14:paraId="45101BF9" w14:textId="5B17244B" w:rsidR="00471488" w:rsidRDefault="00471488" w:rsidP="00471488"/>
    <w:p w14:paraId="21D82B2A" w14:textId="3F8BECC6" w:rsidR="00471488" w:rsidRDefault="00471488" w:rsidP="00471488"/>
    <w:p w14:paraId="76072E22" w14:textId="1EFD0A93" w:rsidR="00471488" w:rsidRDefault="00F26480" w:rsidP="00471488">
      <w:r>
        <w:rPr>
          <w:noProof/>
        </w:rPr>
        <w:lastRenderedPageBreak/>
        <w:drawing>
          <wp:anchor distT="0" distB="0" distL="114300" distR="114300" simplePos="0" relativeHeight="251952128" behindDoc="1" locked="0" layoutInCell="1" allowOverlap="1" wp14:anchorId="4E24D42C" wp14:editId="3D9ADBDB">
            <wp:simplePos x="0" y="0"/>
            <wp:positionH relativeFrom="column">
              <wp:posOffset>1072515</wp:posOffset>
            </wp:positionH>
            <wp:positionV relativeFrom="paragraph">
              <wp:posOffset>0</wp:posOffset>
            </wp:positionV>
            <wp:extent cx="1485900" cy="1009650"/>
            <wp:effectExtent l="0" t="0" r="0" b="0"/>
            <wp:wrapTight wrapText="bothSides">
              <wp:wrapPolygon edited="0">
                <wp:start x="0" y="0"/>
                <wp:lineTo x="0" y="21192"/>
                <wp:lineTo x="21323" y="21192"/>
                <wp:lineTo x="21323" y="0"/>
                <wp:lineTo x="0" y="0"/>
              </wp:wrapPolygon>
            </wp:wrapTight>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1485900" cy="1009650"/>
                    </a:xfrm>
                    <a:prstGeom prst="rect">
                      <a:avLst/>
                    </a:prstGeom>
                    <a:noFill/>
                  </pic:spPr>
                </pic:pic>
              </a:graphicData>
            </a:graphic>
            <wp14:sizeRelH relativeFrom="page">
              <wp14:pctWidth>0</wp14:pctWidth>
            </wp14:sizeRelH>
            <wp14:sizeRelV relativeFrom="page">
              <wp14:pctHeight>0</wp14:pctHeight>
            </wp14:sizeRelV>
          </wp:anchor>
        </w:drawing>
      </w:r>
      <w:r w:rsidR="00785807">
        <w:t>Ejemplo</w:t>
      </w:r>
    </w:p>
    <w:p w14:paraId="72F2C36F" w14:textId="1D995921" w:rsidR="00785807" w:rsidRDefault="00785807" w:rsidP="00471488"/>
    <w:p w14:paraId="6C004232" w14:textId="6C8B7D18" w:rsidR="00471488" w:rsidRDefault="00471488" w:rsidP="00471488"/>
    <w:p w14:paraId="3E4AFDCD" w14:textId="77777777" w:rsidR="00F26480" w:rsidRDefault="00F26480" w:rsidP="00471488"/>
    <w:p w14:paraId="4EE6A70A" w14:textId="42B32D7B" w:rsidR="003D72C7" w:rsidRDefault="003D72C7" w:rsidP="00295A9D">
      <w:pPr>
        <w:pStyle w:val="Ttulo4"/>
      </w:pPr>
      <w:r>
        <w:t>Matriz de 3x3 (Método de Cofactores).</w:t>
      </w:r>
    </w:p>
    <w:p w14:paraId="26F4EDE2" w14:textId="77777777" w:rsidR="00456663" w:rsidRPr="00456663" w:rsidRDefault="00456663" w:rsidP="00456663">
      <w:r w:rsidRPr="00456663">
        <w:t>La matriz cuadrada de dimensión 3 tiene la forma</w:t>
      </w:r>
    </w:p>
    <w:p w14:paraId="6F12ABEE" w14:textId="4DB5207B" w:rsidR="00B03BA4" w:rsidRDefault="00B03BA4" w:rsidP="00785807">
      <w:r>
        <w:rPr>
          <w:noProof/>
        </w:rPr>
        <w:drawing>
          <wp:anchor distT="0" distB="0" distL="114300" distR="114300" simplePos="0" relativeHeight="251891712" behindDoc="1" locked="0" layoutInCell="1" allowOverlap="1" wp14:anchorId="217E9A11" wp14:editId="78F12A49">
            <wp:simplePos x="0" y="0"/>
            <wp:positionH relativeFrom="column">
              <wp:posOffset>1329690</wp:posOffset>
            </wp:positionH>
            <wp:positionV relativeFrom="paragraph">
              <wp:posOffset>97155</wp:posOffset>
            </wp:positionV>
            <wp:extent cx="1990725" cy="647700"/>
            <wp:effectExtent l="0" t="0" r="9525" b="0"/>
            <wp:wrapTight wrapText="bothSides">
              <wp:wrapPolygon edited="0">
                <wp:start x="0" y="0"/>
                <wp:lineTo x="0" y="20965"/>
                <wp:lineTo x="21497" y="20965"/>
                <wp:lineTo x="21497" y="0"/>
                <wp:lineTo x="0" y="0"/>
              </wp:wrapPolygon>
            </wp:wrapTight>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990725" cy="647700"/>
                    </a:xfrm>
                    <a:prstGeom prst="rect">
                      <a:avLst/>
                    </a:prstGeom>
                    <a:noFill/>
                  </pic:spPr>
                </pic:pic>
              </a:graphicData>
            </a:graphic>
            <wp14:sizeRelH relativeFrom="page">
              <wp14:pctWidth>0</wp14:pctWidth>
            </wp14:sizeRelH>
            <wp14:sizeRelV relativeFrom="page">
              <wp14:pctHeight>0</wp14:pctHeight>
            </wp14:sizeRelV>
          </wp:anchor>
        </w:drawing>
      </w:r>
    </w:p>
    <w:p w14:paraId="475EF76F" w14:textId="2C6E2FB1" w:rsidR="00B03BA4" w:rsidRDefault="00B03BA4" w:rsidP="00785807"/>
    <w:p w14:paraId="6EE492C2" w14:textId="6FD15BA1" w:rsidR="00785807" w:rsidRDefault="00785807" w:rsidP="00785807"/>
    <w:p w14:paraId="7761D0B2" w14:textId="2F7DB470" w:rsidR="00785807" w:rsidRDefault="00456663" w:rsidP="00785807">
      <w:r w:rsidRPr="00456663">
        <w:t>Regla: calculamos el determinante mediante la llamada regla de Sarrus. Una forma de aplicar la regla de Sarrus es escribir las tres columnas de la matriz seguidas de la primer y la segunda columna:</w:t>
      </w:r>
    </w:p>
    <w:p w14:paraId="5FE8D47F" w14:textId="047FE6C3" w:rsidR="00B03BA4" w:rsidRDefault="00B03BA4" w:rsidP="00785807">
      <w:r>
        <w:rPr>
          <w:noProof/>
        </w:rPr>
        <w:drawing>
          <wp:anchor distT="0" distB="0" distL="114300" distR="114300" simplePos="0" relativeHeight="251892736" behindDoc="1" locked="0" layoutInCell="1" allowOverlap="1" wp14:anchorId="2EB116E5" wp14:editId="56F02888">
            <wp:simplePos x="0" y="0"/>
            <wp:positionH relativeFrom="column">
              <wp:posOffset>1272540</wp:posOffset>
            </wp:positionH>
            <wp:positionV relativeFrom="paragraph">
              <wp:posOffset>104775</wp:posOffset>
            </wp:positionV>
            <wp:extent cx="2400300" cy="828675"/>
            <wp:effectExtent l="0" t="0" r="0" b="9525"/>
            <wp:wrapTight wrapText="bothSides">
              <wp:wrapPolygon edited="0">
                <wp:start x="0" y="0"/>
                <wp:lineTo x="0" y="21352"/>
                <wp:lineTo x="21429" y="21352"/>
                <wp:lineTo x="21429" y="0"/>
                <wp:lineTo x="0" y="0"/>
              </wp:wrapPolygon>
            </wp:wrapTight>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400300" cy="828675"/>
                    </a:xfrm>
                    <a:prstGeom prst="rect">
                      <a:avLst/>
                    </a:prstGeom>
                    <a:noFill/>
                  </pic:spPr>
                </pic:pic>
              </a:graphicData>
            </a:graphic>
            <wp14:sizeRelH relativeFrom="page">
              <wp14:pctWidth>0</wp14:pctWidth>
            </wp14:sizeRelH>
            <wp14:sizeRelV relativeFrom="page">
              <wp14:pctHeight>0</wp14:pctHeight>
            </wp14:sizeRelV>
          </wp:anchor>
        </w:drawing>
      </w:r>
    </w:p>
    <w:p w14:paraId="445E34F5" w14:textId="1B69F414" w:rsidR="00B03BA4" w:rsidRDefault="00B03BA4" w:rsidP="00785807"/>
    <w:p w14:paraId="5B235415" w14:textId="10B3D05E" w:rsidR="00B03BA4" w:rsidRDefault="00B03BA4" w:rsidP="00785807"/>
    <w:p w14:paraId="2D294237" w14:textId="5751A9C2" w:rsidR="00785807" w:rsidRDefault="00785807" w:rsidP="00785807"/>
    <w:p w14:paraId="586CB9C0" w14:textId="46DE24C7" w:rsidR="00785807" w:rsidRDefault="00B03BA4" w:rsidP="00785807">
      <w:r w:rsidRPr="00B03BA4">
        <w:t>Los elementos de las diagonales con flecha hacia abajo (azul) se multiplican y se suman; los de las otras diagonales (rojo) se multiplican y se restan:</w:t>
      </w:r>
    </w:p>
    <w:p w14:paraId="7358F7C8" w14:textId="1F4085C9" w:rsidR="00785807" w:rsidRDefault="00B03BA4" w:rsidP="00785807">
      <w:r>
        <w:rPr>
          <w:noProof/>
        </w:rPr>
        <w:drawing>
          <wp:anchor distT="0" distB="0" distL="114300" distR="114300" simplePos="0" relativeHeight="251893760" behindDoc="1" locked="0" layoutInCell="1" allowOverlap="1" wp14:anchorId="5151FBED" wp14:editId="564FC68B">
            <wp:simplePos x="0" y="0"/>
            <wp:positionH relativeFrom="column">
              <wp:posOffset>1739265</wp:posOffset>
            </wp:positionH>
            <wp:positionV relativeFrom="paragraph">
              <wp:posOffset>62230</wp:posOffset>
            </wp:positionV>
            <wp:extent cx="1485900" cy="1790700"/>
            <wp:effectExtent l="0" t="0" r="0" b="0"/>
            <wp:wrapTight wrapText="bothSides">
              <wp:wrapPolygon edited="0">
                <wp:start x="0" y="0"/>
                <wp:lineTo x="0" y="21370"/>
                <wp:lineTo x="21323" y="21370"/>
                <wp:lineTo x="21323" y="0"/>
                <wp:lineTo x="0" y="0"/>
              </wp:wrapPolygon>
            </wp:wrapTight>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1485900" cy="1790700"/>
                    </a:xfrm>
                    <a:prstGeom prst="rect">
                      <a:avLst/>
                    </a:prstGeom>
                    <a:noFill/>
                  </pic:spPr>
                </pic:pic>
              </a:graphicData>
            </a:graphic>
            <wp14:sizeRelH relativeFrom="page">
              <wp14:pctWidth>0</wp14:pctWidth>
            </wp14:sizeRelH>
            <wp14:sizeRelV relativeFrom="page">
              <wp14:pctHeight>0</wp14:pctHeight>
            </wp14:sizeRelV>
          </wp:anchor>
        </w:drawing>
      </w:r>
    </w:p>
    <w:p w14:paraId="0B569F77" w14:textId="755D978C" w:rsidR="00785807" w:rsidRDefault="00785807" w:rsidP="00785807"/>
    <w:p w14:paraId="228BC19C" w14:textId="49803657" w:rsidR="00B03BA4" w:rsidRDefault="00B03BA4" w:rsidP="00785807"/>
    <w:p w14:paraId="56B1766E" w14:textId="77777777" w:rsidR="00B03BA4" w:rsidRDefault="00B03BA4" w:rsidP="00785807"/>
    <w:p w14:paraId="79E18024" w14:textId="04C10D5C" w:rsidR="00785807" w:rsidRDefault="00785807" w:rsidP="00785807"/>
    <w:p w14:paraId="7D2A270F" w14:textId="6AD34668" w:rsidR="00B03BA4" w:rsidRDefault="00B03BA4" w:rsidP="00785807"/>
    <w:p w14:paraId="46410376" w14:textId="77777777" w:rsidR="00B03BA4" w:rsidRDefault="00B03BA4" w:rsidP="00785807"/>
    <w:p w14:paraId="0C1C5CA8" w14:textId="77777777" w:rsidR="00785807" w:rsidRPr="00785807" w:rsidRDefault="00785807" w:rsidP="00785807"/>
    <w:p w14:paraId="01A302C1" w14:textId="33620B4E" w:rsidR="003D72C7" w:rsidRDefault="003D72C7" w:rsidP="00B91D73">
      <w:pPr>
        <w:pStyle w:val="Ttulo3"/>
      </w:pPr>
      <w:bookmarkStart w:id="21" w:name="_Toc104455513"/>
      <w:r>
        <w:lastRenderedPageBreak/>
        <w:t>Matriz inversa de orden 2x2 y 3x3.</w:t>
      </w:r>
      <w:bookmarkEnd w:id="21"/>
      <w:r>
        <w:t xml:space="preserve"> </w:t>
      </w:r>
    </w:p>
    <w:p w14:paraId="7ED345B7" w14:textId="77777777" w:rsidR="00100E4E" w:rsidRPr="00100E4E" w:rsidRDefault="00100E4E" w:rsidP="00100E4E">
      <w:r w:rsidRPr="00100E4E">
        <w:t>En esta página aprenderás qué es y cómo calcular la inversa de una matriz por el método de los determinantes (o de la matriz adjunta) y por el método de Gauss. Además verás todas las propiedades de la matriz inversa, y también encontrarás ejemplos y ejercicios resueltos paso a paso de cada método para que los entiendas a la perfección. Finalmente, explicamos una fórmula para invertir una matriz 2×2 rápidamente e incluso la mayor utilidad de esta operación matricial: resolver un sistema de ecuaciones lineales.</w:t>
      </w:r>
    </w:p>
    <w:p w14:paraId="53586F40" w14:textId="0A268ACD" w:rsidR="005355FE" w:rsidRDefault="005355FE" w:rsidP="005355FE"/>
    <w:p w14:paraId="33004F13" w14:textId="77777777" w:rsidR="00100E4E" w:rsidRDefault="00100E4E" w:rsidP="00100E4E">
      <w:r>
        <w:t>¿Qué es la inversa de una matriz?</w:t>
      </w:r>
    </w:p>
    <w:p w14:paraId="03A77DC5" w14:textId="05DAFD59" w:rsidR="00100E4E" w:rsidRDefault="00574A08" w:rsidP="00100E4E">
      <w:r>
        <w:rPr>
          <w:noProof/>
        </w:rPr>
        <mc:AlternateContent>
          <mc:Choice Requires="wpg">
            <w:drawing>
              <wp:anchor distT="0" distB="0" distL="114300" distR="114300" simplePos="0" relativeHeight="251896832" behindDoc="0" locked="0" layoutInCell="1" allowOverlap="1" wp14:anchorId="524DDC32" wp14:editId="4D8093DE">
                <wp:simplePos x="0" y="0"/>
                <wp:positionH relativeFrom="column">
                  <wp:posOffset>2282190</wp:posOffset>
                </wp:positionH>
                <wp:positionV relativeFrom="paragraph">
                  <wp:posOffset>547370</wp:posOffset>
                </wp:positionV>
                <wp:extent cx="704850" cy="409575"/>
                <wp:effectExtent l="0" t="0" r="0" b="9525"/>
                <wp:wrapTight wrapText="bothSides">
                  <wp:wrapPolygon edited="0">
                    <wp:start x="584" y="0"/>
                    <wp:lineTo x="0" y="5023"/>
                    <wp:lineTo x="0" y="21098"/>
                    <wp:lineTo x="21016" y="21098"/>
                    <wp:lineTo x="21016" y="0"/>
                    <wp:lineTo x="584" y="0"/>
                  </wp:wrapPolygon>
                </wp:wrapTight>
                <wp:docPr id="306" name="Grupo 306"/>
                <wp:cNvGraphicFramePr/>
                <a:graphic xmlns:a="http://schemas.openxmlformats.org/drawingml/2006/main">
                  <a:graphicData uri="http://schemas.microsoft.com/office/word/2010/wordprocessingGroup">
                    <wpg:wgp>
                      <wpg:cNvGrpSpPr/>
                      <wpg:grpSpPr>
                        <a:xfrm>
                          <a:off x="0" y="0"/>
                          <a:ext cx="704850" cy="409575"/>
                          <a:chOff x="0" y="0"/>
                          <a:chExt cx="704850" cy="409575"/>
                        </a:xfrm>
                      </wpg:grpSpPr>
                      <pic:pic xmlns:pic="http://schemas.openxmlformats.org/drawingml/2006/picture">
                        <pic:nvPicPr>
                          <pic:cNvPr id="304" name="Imagen 304"/>
                          <pic:cNvPicPr>
                            <a:picLocks noChangeAspect="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704850" cy="114300"/>
                          </a:xfrm>
                          <a:prstGeom prst="rect">
                            <a:avLst/>
                          </a:prstGeom>
                          <a:noFill/>
                        </pic:spPr>
                      </pic:pic>
                      <pic:pic xmlns:pic="http://schemas.openxmlformats.org/drawingml/2006/picture">
                        <pic:nvPicPr>
                          <pic:cNvPr id="305" name="Imagen 305"/>
                          <pic:cNvPicPr>
                            <a:picLocks noChangeAspect="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295275"/>
                            <a:ext cx="704850" cy="114300"/>
                          </a:xfrm>
                          <a:prstGeom prst="rect">
                            <a:avLst/>
                          </a:prstGeom>
                          <a:noFill/>
                        </pic:spPr>
                      </pic:pic>
                    </wpg:wgp>
                  </a:graphicData>
                </a:graphic>
              </wp:anchor>
            </w:drawing>
          </mc:Choice>
          <mc:Fallback>
            <w:pict>
              <v:group w14:anchorId="2CF2F30C" id="Grupo 306" o:spid="_x0000_s1026" style="position:absolute;margin-left:179.7pt;margin-top:43.1pt;width:55.5pt;height:32.25pt;z-index:251896832" coordsize="7048,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">
                <v:shape id="Imagen 304" o:spid="_x0000_s1027" type="#_x0000_t75" style="position:absolute;width:704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">
                  <v:imagedata r:id="rId353" o:title=""/>
                </v:shape>
                <v:shape id="Imagen 305" o:spid="_x0000_s1028" type="#_x0000_t75" style="position:absolute;top:2952;width:704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">
                  <v:imagedata r:id="rId354" o:title=""/>
                </v:shape>
                <w10:wrap type="tight"/>
              </v:group>
            </w:pict>
          </mc:Fallback>
        </mc:AlternateContent>
      </w:r>
      <w:r w:rsidR="00100E4E">
        <w:t>Sea A una matriz cuadrada. La matriz inversa de A se escribe A</w:t>
      </w:r>
      <w:r w:rsidR="00100E4E" w:rsidRPr="00100E4E">
        <w:rPr>
          <w:vertAlign w:val="superscript"/>
        </w:rPr>
        <w:t>-1</w:t>
      </w:r>
      <w:r w:rsidR="00100E4E">
        <w:t>, y es aquella matriz que cumple:</w:t>
      </w:r>
    </w:p>
    <w:p w14:paraId="6E663F61" w14:textId="3CFB0AD2" w:rsidR="00100E4E" w:rsidRDefault="00100E4E" w:rsidP="005355FE"/>
    <w:p w14:paraId="344233C4" w14:textId="653594D1" w:rsidR="00100E4E" w:rsidRDefault="00100E4E" w:rsidP="005355FE"/>
    <w:p w14:paraId="2ED601B3" w14:textId="7AB6A642" w:rsidR="00100E4E" w:rsidRDefault="00574A08" w:rsidP="005355FE">
      <w:r w:rsidRPr="00574A08">
        <w:t>Donde I es la matriz Identidad.</w:t>
      </w:r>
    </w:p>
    <w:p w14:paraId="1C8074A7" w14:textId="77777777" w:rsidR="00574A08" w:rsidRDefault="00574A08" w:rsidP="00574A08">
      <w:r>
        <w:t>¿Cuándo se puede invertir una matriz y cuándo no?</w:t>
      </w:r>
    </w:p>
    <w:p w14:paraId="0707FE97" w14:textId="77777777" w:rsidR="00574A08" w:rsidRDefault="00574A08" w:rsidP="00574A08">
      <w:r>
        <w:t>La manera más fácil de determinar la invertibilidad de una matriz es mediante su determinante:</w:t>
      </w:r>
    </w:p>
    <w:p w14:paraId="58BEAB1D" w14:textId="77777777" w:rsidR="00574A08" w:rsidRDefault="00574A08" w:rsidP="00574A08"/>
    <w:p w14:paraId="0E9BCD85" w14:textId="0AA51831" w:rsidR="00574A08" w:rsidRDefault="00574A08" w:rsidP="00826CDC">
      <w:pPr>
        <w:pStyle w:val="Prrafodelista"/>
        <w:numPr>
          <w:ilvl w:val="0"/>
          <w:numId w:val="5"/>
        </w:numPr>
      </w:pPr>
      <w:r>
        <w:t>Si el determinante de la matriz en cuestión es diferente de 0, significa que la matriz es invertible. En este caso decimos que se trata de una matriz regular. Además, esto implica que la matriz es de rango máximo.</w:t>
      </w:r>
    </w:p>
    <w:p w14:paraId="07742220" w14:textId="7A9DC55F" w:rsidR="00574A08" w:rsidRDefault="00574A08" w:rsidP="00826CDC">
      <w:pPr>
        <w:pStyle w:val="Prrafodelista"/>
        <w:numPr>
          <w:ilvl w:val="0"/>
          <w:numId w:val="5"/>
        </w:numPr>
      </w:pPr>
      <w:r>
        <w:t>En cambio, si el determinante de la matriz es igual a 0, no se puede invertir la matriz. Y, en tal caso, se dice que es una matriz singular o degenerada.</w:t>
      </w:r>
    </w:p>
    <w:p w14:paraId="11A9C8D9" w14:textId="77777777" w:rsidR="00826CDC" w:rsidRDefault="00826CDC" w:rsidP="00574A08"/>
    <w:p w14:paraId="3BBADC2F" w14:textId="0A9DD543" w:rsidR="00826CDC" w:rsidRDefault="00574A08" w:rsidP="00574A08">
      <w:r>
        <w:t>Principalmente, existen dos métodos para invertir cualquier matriz: el método de los determinantes o de la matriz adjunta y el método de Gauss. A continuación, tienes la explicación del primero, pero también puedes consultar cómo invertir una matriz con el método de Gauss más abajo.</w:t>
      </w:r>
    </w:p>
    <w:p w14:paraId="65AD4A9A" w14:textId="02B0C1C5" w:rsidR="003D72C7" w:rsidRDefault="003D72C7" w:rsidP="003D72C7">
      <w:pPr>
        <w:tabs>
          <w:tab w:val="left" w:pos="3075"/>
        </w:tabs>
      </w:pPr>
      <w:r w:rsidRPr="00295A9D">
        <w:rPr>
          <w:rStyle w:val="Ttulo4Car"/>
        </w:rPr>
        <w:lastRenderedPageBreak/>
        <w:t>Método de Cofactores (utilizando Matriz adjunta)</w:t>
      </w:r>
      <w:r>
        <w:t>.</w:t>
      </w:r>
    </w:p>
    <w:p w14:paraId="52065C09" w14:textId="2A0B7B2B" w:rsidR="005355FE" w:rsidRDefault="00432D45" w:rsidP="003D72C7">
      <w:pPr>
        <w:tabs>
          <w:tab w:val="left" w:pos="3075"/>
        </w:tabs>
      </w:pPr>
      <w:r w:rsidRPr="00432D45">
        <w:t>Para calcular la inversa de una matriz, A</w:t>
      </w:r>
      <w:r w:rsidRPr="00432D45">
        <w:rPr>
          <w:vertAlign w:val="superscript"/>
        </w:rPr>
        <w:t>-1</w:t>
      </w:r>
      <w:r w:rsidRPr="00432D45">
        <w:t>, hay que aplicar la siguiente fórmula:</w:t>
      </w:r>
    </w:p>
    <w:p w14:paraId="5B6964E6" w14:textId="48F74FBE" w:rsidR="00432D45" w:rsidRDefault="00432D45" w:rsidP="003D72C7">
      <w:pPr>
        <w:tabs>
          <w:tab w:val="left" w:pos="3075"/>
        </w:tabs>
      </w:pPr>
      <w:r>
        <w:rPr>
          <w:noProof/>
        </w:rPr>
        <w:drawing>
          <wp:anchor distT="0" distB="0" distL="114300" distR="114300" simplePos="0" relativeHeight="251897856" behindDoc="1" locked="0" layoutInCell="1" allowOverlap="1" wp14:anchorId="0C695CD5" wp14:editId="58B58F87">
            <wp:simplePos x="0" y="0"/>
            <wp:positionH relativeFrom="column">
              <wp:posOffset>1882140</wp:posOffset>
            </wp:positionH>
            <wp:positionV relativeFrom="paragraph">
              <wp:posOffset>14605</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3202A412" w14:textId="731F62D8" w:rsidR="00432D45" w:rsidRDefault="00432D45" w:rsidP="003D72C7">
      <w:pPr>
        <w:tabs>
          <w:tab w:val="left" w:pos="3075"/>
        </w:tabs>
      </w:pPr>
    </w:p>
    <w:p w14:paraId="6A980501" w14:textId="77777777" w:rsidR="00A12A8F" w:rsidRDefault="00A12A8F" w:rsidP="00A12A8F">
      <w:pPr>
        <w:tabs>
          <w:tab w:val="left" w:pos="3075"/>
        </w:tabs>
      </w:pPr>
      <w:r>
        <w:t>Donde:</w:t>
      </w:r>
    </w:p>
    <w:p w14:paraId="05562401" w14:textId="459BD8D0" w:rsidR="00A12A8F" w:rsidRDefault="00A12A8F" w:rsidP="00551F62">
      <w:pPr>
        <w:pStyle w:val="Prrafodelista"/>
        <w:numPr>
          <w:ilvl w:val="0"/>
          <w:numId w:val="6"/>
        </w:numPr>
        <w:tabs>
          <w:tab w:val="left" w:pos="3075"/>
        </w:tabs>
      </w:pPr>
      <w:r>
        <w:rPr>
          <w:noProof/>
        </w:rPr>
        <w:drawing>
          <wp:inline distT="0" distB="0" distL="0" distR="0" wp14:anchorId="3FCBBCB5" wp14:editId="48500CC1">
            <wp:extent cx="200025" cy="161925"/>
            <wp:effectExtent l="0" t="0" r="9525" b="9525"/>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pic:spPr>
                </pic:pic>
              </a:graphicData>
            </a:graphic>
          </wp:inline>
        </w:drawing>
      </w:r>
      <w:r>
        <w:t xml:space="preserve"> es el determinante de la matriz A</w:t>
      </w:r>
    </w:p>
    <w:p w14:paraId="54AFFC00" w14:textId="10AEE569" w:rsidR="00A12A8F" w:rsidRPr="0078743C" w:rsidRDefault="00A12A8F" w:rsidP="00551F62">
      <w:pPr>
        <w:pStyle w:val="Prrafodelista"/>
        <w:numPr>
          <w:ilvl w:val="0"/>
          <w:numId w:val="6"/>
        </w:numPr>
        <w:tabs>
          <w:tab w:val="left" w:pos="3075"/>
        </w:tabs>
      </w:pPr>
      <w:r>
        <w:rPr>
          <w:noProof/>
        </w:rPr>
        <w:drawing>
          <wp:inline distT="0" distB="0" distL="0" distR="0" wp14:anchorId="25D94B6B" wp14:editId="4206125E">
            <wp:extent cx="438150" cy="13335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38150" cy="133350"/>
                    </a:xfrm>
                    <a:prstGeom prst="rect">
                      <a:avLst/>
                    </a:prstGeom>
                    <a:noFill/>
                  </pic:spPr>
                </pic:pic>
              </a:graphicData>
            </a:graphic>
          </wp:inline>
        </w:drawing>
      </w:r>
      <w:r w:rsidR="0078743C">
        <w:t xml:space="preserve"> </w:t>
      </w:r>
      <w:r>
        <w:t>es la matriz adjunta de A</w:t>
      </w:r>
      <w:r w:rsidR="0078743C">
        <w:t xml:space="preserve"> </w:t>
      </w:r>
    </w:p>
    <w:p w14:paraId="161FDC93" w14:textId="13FDBD08" w:rsidR="00432D45" w:rsidRDefault="00A12A8F" w:rsidP="00551F62">
      <w:pPr>
        <w:pStyle w:val="Prrafodelista"/>
        <w:numPr>
          <w:ilvl w:val="0"/>
          <w:numId w:val="6"/>
        </w:numPr>
        <w:tabs>
          <w:tab w:val="left" w:pos="3075"/>
        </w:tabs>
      </w:pPr>
      <w:r>
        <w:t xml:space="preserve">El exponente </w:t>
      </w:r>
      <w:r w:rsidR="00551F62">
        <w:rPr>
          <w:noProof/>
        </w:rPr>
        <w:t xml:space="preserve">t </w:t>
      </w:r>
      <w:r>
        <w:t>indica la transposición de la matriz, es decir, se tiene que transponer la matriz adjunta.</w:t>
      </w:r>
    </w:p>
    <w:p w14:paraId="63600BBF" w14:textId="76565980" w:rsidR="00432D45" w:rsidRDefault="00432D45" w:rsidP="003D72C7">
      <w:pPr>
        <w:tabs>
          <w:tab w:val="left" w:pos="3075"/>
        </w:tabs>
      </w:pPr>
    </w:p>
    <w:p w14:paraId="69B46A26" w14:textId="464678FF" w:rsidR="00432D45" w:rsidRDefault="006C4887" w:rsidP="003D72C7">
      <w:pPr>
        <w:tabs>
          <w:tab w:val="left" w:pos="3075"/>
        </w:tabs>
      </w:pPr>
      <w:r>
        <w:rPr>
          <w:noProof/>
        </w:rPr>
        <w:drawing>
          <wp:anchor distT="0" distB="0" distL="114300" distR="114300" simplePos="0" relativeHeight="251898880" behindDoc="1" locked="0" layoutInCell="1" allowOverlap="1" wp14:anchorId="5C8793ED" wp14:editId="7DFB7A35">
            <wp:simplePos x="0" y="0"/>
            <wp:positionH relativeFrom="column">
              <wp:posOffset>2101215</wp:posOffset>
            </wp:positionH>
            <wp:positionV relativeFrom="paragraph">
              <wp:posOffset>1393190</wp:posOffset>
            </wp:positionV>
            <wp:extent cx="1781175" cy="669925"/>
            <wp:effectExtent l="0" t="0" r="9525" b="0"/>
            <wp:wrapTight wrapText="bothSides">
              <wp:wrapPolygon edited="0">
                <wp:start x="0" y="0"/>
                <wp:lineTo x="0" y="20883"/>
                <wp:lineTo x="21484" y="20883"/>
                <wp:lineTo x="21484" y="0"/>
                <wp:lineTo x="0" y="0"/>
              </wp:wrapPolygon>
            </wp:wrapTight>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358">
                      <a:extLst>
                        <a:ext uri="{28A0092B-C50C-407E-A947-70E740481C1C}">
                          <a14:useLocalDpi xmlns:a14="http://schemas.microsoft.com/office/drawing/2010/main" val="0"/>
                        </a:ext>
                      </a:extLst>
                    </a:blip>
                    <a:srcRect l="3667" t="34333" r="3334" b="30667"/>
                    <a:stretch/>
                  </pic:blipFill>
                  <pic:spPr bwMode="auto">
                    <a:xfrm>
                      <a:off x="0" y="0"/>
                      <a:ext cx="1781175" cy="669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C4887">
        <w:t>Comentario: En algunos libros utilizan una fórmula de la matriz inversa un poco diferente: primero trasponen la matriz A y luego calculan su matriz adjunta, en vez de calcular antes la matriz adjunta y después trasponerla. En realidad, da igual el orden porque el resultado es exactamente el mismo. Te dejamos aquí con la fórmula para invertir una matriz cambiada por si prefieres utilizar esta:</w:t>
      </w:r>
    </w:p>
    <w:p w14:paraId="708B004D" w14:textId="04BD53C6" w:rsidR="00432D45" w:rsidRDefault="00432D45" w:rsidP="003D72C7">
      <w:pPr>
        <w:tabs>
          <w:tab w:val="left" w:pos="3075"/>
        </w:tabs>
      </w:pPr>
    </w:p>
    <w:p w14:paraId="764790C8" w14:textId="429FD977" w:rsidR="00432D45" w:rsidRDefault="00432D45" w:rsidP="003D72C7">
      <w:pPr>
        <w:tabs>
          <w:tab w:val="left" w:pos="3075"/>
        </w:tabs>
      </w:pPr>
    </w:p>
    <w:p w14:paraId="20F51F7A" w14:textId="4A2F8EA1" w:rsidR="00432D45" w:rsidRDefault="00432D45" w:rsidP="003D72C7">
      <w:pPr>
        <w:tabs>
          <w:tab w:val="left" w:pos="3075"/>
        </w:tabs>
      </w:pPr>
    </w:p>
    <w:p w14:paraId="2B402604" w14:textId="6C2F44A0" w:rsidR="00E90DF0" w:rsidRDefault="00E90DF0" w:rsidP="00E90DF0">
      <w:pPr>
        <w:tabs>
          <w:tab w:val="left" w:pos="3075"/>
        </w:tabs>
      </w:pPr>
      <w:r>
        <w:t>A continuación, vamos a ver cómo hallar la inversa de una matriz resolviendo un ejercicio como ejemplo:</w:t>
      </w:r>
    </w:p>
    <w:p w14:paraId="56FF3920" w14:textId="77777777" w:rsidR="00E90DF0" w:rsidRDefault="00E90DF0" w:rsidP="00E90DF0">
      <w:pPr>
        <w:tabs>
          <w:tab w:val="left" w:pos="3075"/>
        </w:tabs>
      </w:pPr>
    </w:p>
    <w:p w14:paraId="183F5A04" w14:textId="6C68AEA0" w:rsidR="00E90DF0" w:rsidRDefault="00E90DF0" w:rsidP="00E90DF0">
      <w:pPr>
        <w:tabs>
          <w:tab w:val="left" w:pos="3075"/>
        </w:tabs>
      </w:pPr>
      <w:r>
        <w:t>Ejemplo de cómo calcular la matriz inversa por el método de los determinantes (o de la matriz adjunta):</w:t>
      </w:r>
    </w:p>
    <w:p w14:paraId="07001DC0" w14:textId="77777777" w:rsidR="00E90DF0" w:rsidRDefault="00E90DF0" w:rsidP="00E90DF0">
      <w:pPr>
        <w:tabs>
          <w:tab w:val="left" w:pos="3075"/>
        </w:tabs>
      </w:pPr>
    </w:p>
    <w:p w14:paraId="14F32485" w14:textId="516D19AD" w:rsidR="00432D45" w:rsidRDefault="00E90DF0" w:rsidP="00E90DF0">
      <w:pPr>
        <w:pStyle w:val="Prrafodelista"/>
        <w:numPr>
          <w:ilvl w:val="0"/>
          <w:numId w:val="7"/>
        </w:numPr>
        <w:tabs>
          <w:tab w:val="left" w:pos="3075"/>
        </w:tabs>
      </w:pPr>
      <w:r>
        <w:t>Calcula la inversa de la siguiente matriz:</w:t>
      </w:r>
    </w:p>
    <w:p w14:paraId="00F09E23" w14:textId="35116D2B" w:rsidR="00432D45" w:rsidRDefault="00E90DF0" w:rsidP="003D72C7">
      <w:pPr>
        <w:tabs>
          <w:tab w:val="left" w:pos="3075"/>
        </w:tabs>
      </w:pPr>
      <w:r>
        <w:rPr>
          <w:noProof/>
        </w:rPr>
        <w:drawing>
          <wp:anchor distT="0" distB="0" distL="114300" distR="114300" simplePos="0" relativeHeight="251899904" behindDoc="1" locked="0" layoutInCell="1" allowOverlap="1" wp14:anchorId="5A831A03" wp14:editId="338C5032">
            <wp:simplePos x="0" y="0"/>
            <wp:positionH relativeFrom="column">
              <wp:posOffset>2183150</wp:posOffset>
            </wp:positionH>
            <wp:positionV relativeFrom="paragraph">
              <wp:posOffset>14605</wp:posOffset>
            </wp:positionV>
            <wp:extent cx="876300" cy="409575"/>
            <wp:effectExtent l="0" t="0" r="0" b="9525"/>
            <wp:wrapTight wrapText="bothSides">
              <wp:wrapPolygon edited="0">
                <wp:start x="7983" y="0"/>
                <wp:lineTo x="0" y="7033"/>
                <wp:lineTo x="0" y="14065"/>
                <wp:lineTo x="7043" y="16074"/>
                <wp:lineTo x="7983" y="21098"/>
                <wp:lineTo x="20191" y="21098"/>
                <wp:lineTo x="21130" y="16074"/>
                <wp:lineTo x="21130" y="5023"/>
                <wp:lineTo x="20191" y="0"/>
                <wp:lineTo x="7983" y="0"/>
              </wp:wrapPolygon>
            </wp:wrapTight>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876300" cy="409575"/>
                    </a:xfrm>
                    <a:prstGeom prst="rect">
                      <a:avLst/>
                    </a:prstGeom>
                    <a:noFill/>
                  </pic:spPr>
                </pic:pic>
              </a:graphicData>
            </a:graphic>
            <wp14:sizeRelH relativeFrom="page">
              <wp14:pctWidth>0</wp14:pctWidth>
            </wp14:sizeRelH>
            <wp14:sizeRelV relativeFrom="page">
              <wp14:pctHeight>0</wp14:pctHeight>
            </wp14:sizeRelV>
          </wp:anchor>
        </w:drawing>
      </w:r>
    </w:p>
    <w:p w14:paraId="6251DD2A" w14:textId="7C972674" w:rsidR="00432D45" w:rsidRDefault="00432D45" w:rsidP="003D72C7">
      <w:pPr>
        <w:tabs>
          <w:tab w:val="left" w:pos="3075"/>
        </w:tabs>
      </w:pPr>
    </w:p>
    <w:p w14:paraId="249CF473" w14:textId="2E72502F" w:rsidR="00432D45" w:rsidRDefault="00432D45" w:rsidP="003D72C7">
      <w:pPr>
        <w:tabs>
          <w:tab w:val="left" w:pos="3075"/>
        </w:tabs>
      </w:pPr>
    </w:p>
    <w:p w14:paraId="4356A661" w14:textId="1A579206" w:rsidR="00432D45" w:rsidRDefault="003F7510" w:rsidP="003D72C7">
      <w:pPr>
        <w:tabs>
          <w:tab w:val="left" w:pos="3075"/>
        </w:tabs>
      </w:pPr>
      <w:r>
        <w:rPr>
          <w:noProof/>
        </w:rPr>
        <w:lastRenderedPageBreak/>
        <w:drawing>
          <wp:anchor distT="0" distB="0" distL="114300" distR="114300" simplePos="0" relativeHeight="251900928" behindDoc="1" locked="0" layoutInCell="1" allowOverlap="1" wp14:anchorId="2F7B5076" wp14:editId="28ED5B44">
            <wp:simplePos x="0" y="0"/>
            <wp:positionH relativeFrom="column">
              <wp:posOffset>1567815</wp:posOffset>
            </wp:positionH>
            <wp:positionV relativeFrom="paragraph">
              <wp:posOffset>242570</wp:posOffset>
            </wp:positionV>
            <wp:extent cx="2076450" cy="561975"/>
            <wp:effectExtent l="0" t="0" r="0" b="9525"/>
            <wp:wrapTight wrapText="bothSides">
              <wp:wrapPolygon edited="0">
                <wp:start x="0" y="0"/>
                <wp:lineTo x="0" y="21234"/>
                <wp:lineTo x="21402" y="21234"/>
                <wp:lineTo x="21402" y="0"/>
                <wp:lineTo x="0" y="0"/>
              </wp:wrapPolygon>
            </wp:wrapTight>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076450" cy="561975"/>
                    </a:xfrm>
                    <a:prstGeom prst="rect">
                      <a:avLst/>
                    </a:prstGeom>
                    <a:noFill/>
                  </pic:spPr>
                </pic:pic>
              </a:graphicData>
            </a:graphic>
            <wp14:sizeRelH relativeFrom="page">
              <wp14:pctWidth>0</wp14:pctWidth>
            </wp14:sizeRelH>
            <wp14:sizeRelV relativeFrom="page">
              <wp14:pctHeight>0</wp14:pctHeight>
            </wp14:sizeRelV>
          </wp:anchor>
        </w:drawing>
      </w:r>
      <w:r w:rsidRPr="003F7510">
        <w:t>Para determinar la inversa de la matriz, tenemos que aplicar la siguiente fórmula:</w:t>
      </w:r>
    </w:p>
    <w:p w14:paraId="0456C9DC" w14:textId="4AAE4345" w:rsidR="00E90DF0" w:rsidRDefault="00E90DF0" w:rsidP="003D72C7">
      <w:pPr>
        <w:tabs>
          <w:tab w:val="left" w:pos="3075"/>
        </w:tabs>
      </w:pPr>
    </w:p>
    <w:p w14:paraId="317343B0" w14:textId="3F04FDC1" w:rsidR="00E90DF0" w:rsidRDefault="00E90DF0" w:rsidP="003D72C7">
      <w:pPr>
        <w:tabs>
          <w:tab w:val="left" w:pos="3075"/>
        </w:tabs>
      </w:pPr>
    </w:p>
    <w:p w14:paraId="3D87BA7E" w14:textId="555AAB7C" w:rsidR="00E90DF0" w:rsidRDefault="003F7510" w:rsidP="003D72C7">
      <w:pPr>
        <w:tabs>
          <w:tab w:val="left" w:pos="3075"/>
        </w:tabs>
      </w:pPr>
      <w:r w:rsidRPr="003F7510">
        <w:t>Pero si el determinante de la matriz es nulo significa que la matriz no es invertible. Por tanto, lo primero que debemos hacer es calcular el determinante de la matriz y comprobar que es diferente de 0:</w:t>
      </w:r>
    </w:p>
    <w:p w14:paraId="28BFDEE1" w14:textId="12719755" w:rsidR="00E90DF0" w:rsidRDefault="004A0085" w:rsidP="003D72C7">
      <w:pPr>
        <w:tabs>
          <w:tab w:val="left" w:pos="3075"/>
        </w:tabs>
      </w:pPr>
      <w:r>
        <w:rPr>
          <w:noProof/>
        </w:rPr>
        <w:drawing>
          <wp:anchor distT="0" distB="0" distL="114300" distR="114300" simplePos="0" relativeHeight="251901952" behindDoc="1" locked="0" layoutInCell="1" allowOverlap="1" wp14:anchorId="3CE0D1B7" wp14:editId="34D31606">
            <wp:simplePos x="0" y="0"/>
            <wp:positionH relativeFrom="column">
              <wp:posOffset>1682115</wp:posOffset>
            </wp:positionH>
            <wp:positionV relativeFrom="paragraph">
              <wp:posOffset>22225</wp:posOffset>
            </wp:positionV>
            <wp:extent cx="1895475" cy="419100"/>
            <wp:effectExtent l="0" t="0" r="9525" b="0"/>
            <wp:wrapTight wrapText="bothSides">
              <wp:wrapPolygon edited="0">
                <wp:start x="3690" y="0"/>
                <wp:lineTo x="0" y="5891"/>
                <wp:lineTo x="0" y="14727"/>
                <wp:lineTo x="3690" y="15709"/>
                <wp:lineTo x="3690" y="20618"/>
                <wp:lineTo x="9552" y="20618"/>
                <wp:lineTo x="9552" y="15709"/>
                <wp:lineTo x="21491" y="13745"/>
                <wp:lineTo x="21491" y="5891"/>
                <wp:lineTo x="9552" y="0"/>
                <wp:lineTo x="3690" y="0"/>
              </wp:wrapPolygon>
            </wp:wrapTight>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1895475" cy="419100"/>
                    </a:xfrm>
                    <a:prstGeom prst="rect">
                      <a:avLst/>
                    </a:prstGeom>
                    <a:noFill/>
                  </pic:spPr>
                </pic:pic>
              </a:graphicData>
            </a:graphic>
            <wp14:sizeRelH relativeFrom="page">
              <wp14:pctWidth>0</wp14:pctWidth>
            </wp14:sizeRelH>
            <wp14:sizeRelV relativeFrom="page">
              <wp14:pctHeight>0</wp14:pctHeight>
            </wp14:sizeRelV>
          </wp:anchor>
        </w:drawing>
      </w:r>
    </w:p>
    <w:p w14:paraId="0560F933" w14:textId="77777777" w:rsidR="004A0085" w:rsidRDefault="004A0085" w:rsidP="004A0085">
      <w:pPr>
        <w:tabs>
          <w:tab w:val="left" w:pos="3075"/>
        </w:tabs>
      </w:pPr>
    </w:p>
    <w:p w14:paraId="206C6125" w14:textId="4B7FEAD6" w:rsidR="004A0085" w:rsidRDefault="004A0085" w:rsidP="004A0085">
      <w:pPr>
        <w:tabs>
          <w:tab w:val="left" w:pos="3075"/>
        </w:tabs>
      </w:pPr>
      <w:r>
        <w:t>El determinante no es 0, así que la matriz es invertible.</w:t>
      </w:r>
    </w:p>
    <w:p w14:paraId="78D78236" w14:textId="77777777" w:rsidR="004A0085" w:rsidRDefault="004A0085" w:rsidP="004A0085">
      <w:pPr>
        <w:tabs>
          <w:tab w:val="left" w:pos="3075"/>
        </w:tabs>
      </w:pPr>
    </w:p>
    <w:p w14:paraId="2FF5977B" w14:textId="37B7D9D6" w:rsidR="00E90DF0" w:rsidRDefault="00DF17D0" w:rsidP="004A0085">
      <w:pPr>
        <w:tabs>
          <w:tab w:val="left" w:pos="3075"/>
        </w:tabs>
      </w:pPr>
      <w:r>
        <w:rPr>
          <w:noProof/>
        </w:rPr>
        <mc:AlternateContent>
          <mc:Choice Requires="wpg">
            <w:drawing>
              <wp:anchor distT="0" distB="0" distL="114300" distR="114300" simplePos="0" relativeHeight="251905024" behindDoc="0" locked="0" layoutInCell="1" allowOverlap="1" wp14:anchorId="232CB68B" wp14:editId="2100A140">
                <wp:simplePos x="0" y="0"/>
                <wp:positionH relativeFrom="column">
                  <wp:posOffset>1891665</wp:posOffset>
                </wp:positionH>
                <wp:positionV relativeFrom="paragraph">
                  <wp:posOffset>560070</wp:posOffset>
                </wp:positionV>
                <wp:extent cx="1371600" cy="714375"/>
                <wp:effectExtent l="0" t="0" r="0" b="9525"/>
                <wp:wrapTight wrapText="bothSides">
                  <wp:wrapPolygon edited="0">
                    <wp:start x="7200" y="0"/>
                    <wp:lineTo x="0" y="2304"/>
                    <wp:lineTo x="0" y="6336"/>
                    <wp:lineTo x="6300" y="9216"/>
                    <wp:lineTo x="3300" y="13248"/>
                    <wp:lineTo x="300" y="18432"/>
                    <wp:lineTo x="300" y="19584"/>
                    <wp:lineTo x="7200" y="21312"/>
                    <wp:lineTo x="19500" y="21312"/>
                    <wp:lineTo x="20100" y="18432"/>
                    <wp:lineTo x="21300" y="13824"/>
                    <wp:lineTo x="20100" y="12672"/>
                    <wp:lineTo x="10200" y="9216"/>
                    <wp:lineTo x="21300" y="9216"/>
                    <wp:lineTo x="21300" y="0"/>
                    <wp:lineTo x="7200" y="0"/>
                  </wp:wrapPolygon>
                </wp:wrapTight>
                <wp:docPr id="317" name="Grupo 317"/>
                <wp:cNvGraphicFramePr/>
                <a:graphic xmlns:a="http://schemas.openxmlformats.org/drawingml/2006/main">
                  <a:graphicData uri="http://schemas.microsoft.com/office/word/2010/wordprocessingGroup">
                    <wpg:wgp>
                      <wpg:cNvGrpSpPr/>
                      <wpg:grpSpPr>
                        <a:xfrm>
                          <a:off x="0" y="0"/>
                          <a:ext cx="1371600" cy="714375"/>
                          <a:chOff x="0" y="0"/>
                          <a:chExt cx="1371600" cy="714375"/>
                        </a:xfrm>
                      </wpg:grpSpPr>
                      <pic:pic xmlns:pic="http://schemas.openxmlformats.org/drawingml/2006/picture">
                        <pic:nvPicPr>
                          <pic:cNvPr id="316" name="Imagen 316"/>
                          <pic:cNvPicPr>
                            <a:picLocks noChangeAspect="1"/>
                          </pic:cNvPicPr>
                        </pic:nvPicPr>
                        <pic:blipFill>
                          <a:blip r:embed="rId362">
                            <a:extLst>
                              <a:ext uri="{28A0092B-C50C-407E-A947-70E740481C1C}">
                                <a14:useLocalDpi xmlns:a14="http://schemas.microsoft.com/office/drawing/2010/main" val="0"/>
                              </a:ext>
                            </a:extLst>
                          </a:blip>
                          <a:srcRect/>
                          <a:stretch>
                            <a:fillRect/>
                          </a:stretch>
                        </pic:blipFill>
                        <pic:spPr bwMode="auto">
                          <a:xfrm>
                            <a:off x="57150" y="428625"/>
                            <a:ext cx="1257300" cy="285750"/>
                          </a:xfrm>
                          <a:prstGeom prst="rect">
                            <a:avLst/>
                          </a:prstGeom>
                          <a:noFill/>
                        </pic:spPr>
                      </pic:pic>
                      <pic:pic xmlns:pic="http://schemas.openxmlformats.org/drawingml/2006/picture">
                        <pic:nvPicPr>
                          <pic:cNvPr id="315" name="Imagen 315"/>
                          <pic:cNvPicPr>
                            <a:picLocks noChangeAspect="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wpg:wgp>
                  </a:graphicData>
                </a:graphic>
              </wp:anchor>
            </w:drawing>
          </mc:Choice>
          <mc:Fallback>
            <w:pict>
              <v:group w14:anchorId="18CBF2E1" id="Grupo 317" o:spid="_x0000_s1026" style="position:absolute;margin-left:148.95pt;margin-top:44.1pt;width:108pt;height:56.25pt;z-index:251905024" coordsize="13716,7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">
                <v:shape id="Imagen 316" o:spid="_x0000_s1027" type="#_x0000_t75" style="position:absolute;left:571;top:4286;width:12573;height: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">
                  <v:imagedata r:id="rId363" o:title=""/>
                </v:shape>
                <v:shape id="Imagen 315" o:spid="_x0000_s1028" type="#_x0000_t75" style="position:absolute;width:13716;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">
                  <v:imagedata r:id="rId364" o:title=""/>
                </v:shape>
                <w10:wrap type="tight"/>
              </v:group>
            </w:pict>
          </mc:Fallback>
        </mc:AlternateContent>
      </w:r>
      <w:r w:rsidR="004A0085">
        <w:t>Por tanto, sustituyendo el valor del determinante en la fórmula, la inversa de la matriz será:</w:t>
      </w:r>
    </w:p>
    <w:p w14:paraId="3D8CA9A3" w14:textId="47EE1888" w:rsidR="00E90DF0" w:rsidRDefault="00E90DF0" w:rsidP="003D72C7">
      <w:pPr>
        <w:tabs>
          <w:tab w:val="left" w:pos="3075"/>
        </w:tabs>
      </w:pPr>
    </w:p>
    <w:p w14:paraId="3C3521A0" w14:textId="5B7D3C28" w:rsidR="004A0085" w:rsidRDefault="004A0085" w:rsidP="003D72C7">
      <w:pPr>
        <w:tabs>
          <w:tab w:val="left" w:pos="3075"/>
        </w:tabs>
      </w:pPr>
    </w:p>
    <w:p w14:paraId="1BEF69F4" w14:textId="77777777" w:rsidR="00DF17D0" w:rsidRDefault="00DF17D0" w:rsidP="00DF17D0">
      <w:pPr>
        <w:tabs>
          <w:tab w:val="left" w:pos="3075"/>
        </w:tabs>
      </w:pPr>
    </w:p>
    <w:p w14:paraId="30C3C5B4" w14:textId="21B79C2F" w:rsidR="00DF17D0" w:rsidRDefault="00DF17D0" w:rsidP="00DF17D0">
      <w:pPr>
        <w:tabs>
          <w:tab w:val="left" w:pos="3075"/>
        </w:tabs>
      </w:pPr>
      <w:r>
        <w:t>Ahora tenemos que calcular la matriz adjunta de A. Para ello, debemos sustituir cada elemento de la matriz A por su adjunto.</w:t>
      </w:r>
    </w:p>
    <w:p w14:paraId="61845EC2" w14:textId="77777777" w:rsidR="00DF17D0" w:rsidRDefault="00DF17D0" w:rsidP="00DF17D0">
      <w:pPr>
        <w:tabs>
          <w:tab w:val="left" w:pos="3075"/>
        </w:tabs>
      </w:pPr>
    </w:p>
    <w:p w14:paraId="0CADA8C5" w14:textId="76A419C0" w:rsidR="004A0085" w:rsidRDefault="00DF17D0" w:rsidP="00DF17D0">
      <w:pPr>
        <w:tabs>
          <w:tab w:val="left" w:pos="3075"/>
        </w:tabs>
      </w:pPr>
      <w:r>
        <w:t>Recuerda que para calcular el adjunto de a</w:t>
      </w:r>
      <w:r w:rsidRPr="00DF17D0">
        <w:rPr>
          <w:vertAlign w:val="subscript"/>
        </w:rPr>
        <w:t>ij</w:t>
      </w:r>
      <w:r>
        <w:t xml:space="preserve"> es decir, del elemento de la fila i y de la columna j, hay que aplicar la siguiente fórmula:</w:t>
      </w:r>
    </w:p>
    <w:p w14:paraId="107CE4FF" w14:textId="1EA9582E" w:rsidR="00B11635" w:rsidRDefault="00B11635" w:rsidP="00DF17D0">
      <w:pPr>
        <w:tabs>
          <w:tab w:val="left" w:pos="3075"/>
        </w:tabs>
      </w:pPr>
      <w:r>
        <w:rPr>
          <w:noProof/>
        </w:rPr>
        <w:drawing>
          <wp:anchor distT="0" distB="0" distL="114300" distR="114300" simplePos="0" relativeHeight="251906048" behindDoc="1" locked="0" layoutInCell="1" allowOverlap="1" wp14:anchorId="51816016" wp14:editId="3036C927">
            <wp:simplePos x="0" y="0"/>
            <wp:positionH relativeFrom="column">
              <wp:posOffset>948690</wp:posOffset>
            </wp:positionH>
            <wp:positionV relativeFrom="paragraph">
              <wp:posOffset>171450</wp:posOffset>
            </wp:positionV>
            <wp:extent cx="3429000" cy="161925"/>
            <wp:effectExtent l="0" t="0" r="0" b="9525"/>
            <wp:wrapTight wrapText="bothSides">
              <wp:wrapPolygon edited="0">
                <wp:start x="600" y="0"/>
                <wp:lineTo x="0" y="0"/>
                <wp:lineTo x="0" y="20329"/>
                <wp:lineTo x="840" y="20329"/>
                <wp:lineTo x="21480" y="20329"/>
                <wp:lineTo x="21480" y="5082"/>
                <wp:lineTo x="19920" y="0"/>
                <wp:lineTo x="600" y="0"/>
              </wp:wrapPolygon>
            </wp:wrapTight>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3429000" cy="161925"/>
                    </a:xfrm>
                    <a:prstGeom prst="rect">
                      <a:avLst/>
                    </a:prstGeom>
                    <a:noFill/>
                  </pic:spPr>
                </pic:pic>
              </a:graphicData>
            </a:graphic>
            <wp14:sizeRelH relativeFrom="page">
              <wp14:pctWidth>0</wp14:pctWidth>
            </wp14:sizeRelH>
            <wp14:sizeRelV relativeFrom="page">
              <wp14:pctHeight>0</wp14:pctHeight>
            </wp14:sizeRelV>
          </wp:anchor>
        </w:drawing>
      </w:r>
    </w:p>
    <w:p w14:paraId="3DFA2327" w14:textId="5D1F8E77" w:rsidR="004A0085" w:rsidRDefault="004A0085" w:rsidP="003D72C7">
      <w:pPr>
        <w:tabs>
          <w:tab w:val="left" w:pos="3075"/>
        </w:tabs>
      </w:pPr>
    </w:p>
    <w:p w14:paraId="29A2C1D9" w14:textId="2566DFCA" w:rsidR="004A0085" w:rsidRDefault="00B11635" w:rsidP="003D72C7">
      <w:pPr>
        <w:tabs>
          <w:tab w:val="left" w:pos="3075"/>
        </w:tabs>
      </w:pPr>
      <w:r w:rsidRPr="00B11635">
        <w:t>Por tanto, los adjuntos de los elementos de la matriz A son:</w:t>
      </w:r>
    </w:p>
    <w:p w14:paraId="0D219B13" w14:textId="64906675" w:rsidR="004A0085" w:rsidRDefault="00B11635" w:rsidP="003D72C7">
      <w:pPr>
        <w:tabs>
          <w:tab w:val="left" w:pos="3075"/>
        </w:tabs>
      </w:pPr>
      <w:r>
        <w:rPr>
          <w:noProof/>
        </w:rPr>
        <w:drawing>
          <wp:anchor distT="0" distB="0" distL="114300" distR="114300" simplePos="0" relativeHeight="251907072" behindDoc="1" locked="0" layoutInCell="1" allowOverlap="1" wp14:anchorId="1EBE046D" wp14:editId="40CF99C9">
            <wp:simplePos x="0" y="0"/>
            <wp:positionH relativeFrom="column">
              <wp:posOffset>1891665</wp:posOffset>
            </wp:positionH>
            <wp:positionV relativeFrom="paragraph">
              <wp:posOffset>62230</wp:posOffset>
            </wp:positionV>
            <wp:extent cx="876300" cy="409575"/>
            <wp:effectExtent l="0" t="0" r="0" b="9525"/>
            <wp:wrapTight wrapText="bothSides">
              <wp:wrapPolygon edited="0">
                <wp:start x="7983" y="0"/>
                <wp:lineTo x="0" y="7033"/>
                <wp:lineTo x="0" y="14065"/>
                <wp:lineTo x="7043" y="16074"/>
                <wp:lineTo x="7983" y="21098"/>
                <wp:lineTo x="20191" y="21098"/>
                <wp:lineTo x="21130" y="16074"/>
                <wp:lineTo x="21130" y="5023"/>
                <wp:lineTo x="20191" y="0"/>
                <wp:lineTo x="7983" y="0"/>
              </wp:wrapPolygon>
            </wp:wrapTight>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876300" cy="409575"/>
                    </a:xfrm>
                    <a:prstGeom prst="rect">
                      <a:avLst/>
                    </a:prstGeom>
                    <a:noFill/>
                  </pic:spPr>
                </pic:pic>
              </a:graphicData>
            </a:graphic>
            <wp14:sizeRelH relativeFrom="page">
              <wp14:pctWidth>0</wp14:pctWidth>
            </wp14:sizeRelH>
            <wp14:sizeRelV relativeFrom="page">
              <wp14:pctHeight>0</wp14:pctHeight>
            </wp14:sizeRelV>
          </wp:anchor>
        </w:drawing>
      </w:r>
    </w:p>
    <w:p w14:paraId="0568C6BD" w14:textId="1F9CEB4C" w:rsidR="004A0085" w:rsidRDefault="004A0085" w:rsidP="003D72C7">
      <w:pPr>
        <w:tabs>
          <w:tab w:val="left" w:pos="3075"/>
        </w:tabs>
      </w:pPr>
    </w:p>
    <w:p w14:paraId="61FB83A5" w14:textId="08F64442" w:rsidR="004A0085" w:rsidRDefault="004A0085" w:rsidP="003D72C7">
      <w:pPr>
        <w:tabs>
          <w:tab w:val="left" w:pos="3075"/>
        </w:tabs>
      </w:pPr>
    </w:p>
    <w:p w14:paraId="6AA5605B" w14:textId="656E6EBB" w:rsidR="004A0085" w:rsidRDefault="004A0085" w:rsidP="003D72C7">
      <w:pPr>
        <w:tabs>
          <w:tab w:val="left" w:pos="3075"/>
        </w:tabs>
      </w:pPr>
    </w:p>
    <w:p w14:paraId="589AD672" w14:textId="4721BD70" w:rsidR="004A0085" w:rsidRDefault="004A0085" w:rsidP="003D72C7">
      <w:pPr>
        <w:tabs>
          <w:tab w:val="left" w:pos="3075"/>
        </w:tabs>
      </w:pPr>
    </w:p>
    <w:p w14:paraId="746D4C59" w14:textId="101D2FB0" w:rsidR="004A0085" w:rsidRDefault="00DC5E78" w:rsidP="003D72C7">
      <w:pPr>
        <w:tabs>
          <w:tab w:val="left" w:pos="3075"/>
        </w:tabs>
      </w:pPr>
      <w:r>
        <w:rPr>
          <w:noProof/>
        </w:rPr>
        <w:lastRenderedPageBreak/>
        <mc:AlternateContent>
          <mc:Choice Requires="wpg">
            <w:drawing>
              <wp:anchor distT="0" distB="0" distL="114300" distR="114300" simplePos="0" relativeHeight="251912192" behindDoc="0" locked="0" layoutInCell="1" allowOverlap="1" wp14:anchorId="4ABB1B40" wp14:editId="774B8BD5">
                <wp:simplePos x="0" y="0"/>
                <wp:positionH relativeFrom="column">
                  <wp:posOffset>1167765</wp:posOffset>
                </wp:positionH>
                <wp:positionV relativeFrom="paragraph">
                  <wp:posOffset>0</wp:posOffset>
                </wp:positionV>
                <wp:extent cx="2847975" cy="1076325"/>
                <wp:effectExtent l="0" t="0" r="9525" b="9525"/>
                <wp:wrapTight wrapText="bothSides">
                  <wp:wrapPolygon edited="0">
                    <wp:start x="7802" y="0"/>
                    <wp:lineTo x="0" y="0"/>
                    <wp:lineTo x="0" y="3058"/>
                    <wp:lineTo x="7802" y="6117"/>
                    <wp:lineTo x="0" y="6117"/>
                    <wp:lineTo x="0" y="8793"/>
                    <wp:lineTo x="7513" y="12234"/>
                    <wp:lineTo x="0" y="12234"/>
                    <wp:lineTo x="0" y="15292"/>
                    <wp:lineTo x="7802" y="18350"/>
                    <wp:lineTo x="0" y="18350"/>
                    <wp:lineTo x="0" y="21027"/>
                    <wp:lineTo x="1011" y="21409"/>
                    <wp:lineTo x="13581" y="21409"/>
                    <wp:lineTo x="18638" y="21027"/>
                    <wp:lineTo x="18638" y="18350"/>
                    <wp:lineTo x="13581" y="18350"/>
                    <wp:lineTo x="21528" y="14910"/>
                    <wp:lineTo x="21528" y="12234"/>
                    <wp:lineTo x="19505" y="12234"/>
                    <wp:lineTo x="20805" y="6881"/>
                    <wp:lineTo x="20372" y="6117"/>
                    <wp:lineTo x="13726" y="6117"/>
                    <wp:lineTo x="20516" y="2676"/>
                    <wp:lineTo x="20516" y="0"/>
                    <wp:lineTo x="13726" y="0"/>
                    <wp:lineTo x="7802" y="0"/>
                  </wp:wrapPolygon>
                </wp:wrapTight>
                <wp:docPr id="324" name="Grupo 324"/>
                <wp:cNvGraphicFramePr/>
                <a:graphic xmlns:a="http://schemas.openxmlformats.org/drawingml/2006/main">
                  <a:graphicData uri="http://schemas.microsoft.com/office/word/2010/wordprocessingGroup">
                    <wpg:wgp>
                      <wpg:cNvGrpSpPr/>
                      <wpg:grpSpPr>
                        <a:xfrm>
                          <a:off x="0" y="0"/>
                          <a:ext cx="2847975" cy="1076325"/>
                          <a:chOff x="0" y="0"/>
                          <a:chExt cx="2847975" cy="1076325"/>
                        </a:xfrm>
                      </wpg:grpSpPr>
                      <pic:pic xmlns:pic="http://schemas.openxmlformats.org/drawingml/2006/picture">
                        <pic:nvPicPr>
                          <pic:cNvPr id="320" name="Imagen 320"/>
                          <pic:cNvPicPr>
                            <a:picLocks noChangeAspect="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695575" cy="171450"/>
                          </a:xfrm>
                          <a:prstGeom prst="rect">
                            <a:avLst/>
                          </a:prstGeom>
                          <a:noFill/>
                        </pic:spPr>
                      </pic:pic>
                      <pic:pic xmlns:pic="http://schemas.openxmlformats.org/drawingml/2006/picture">
                        <pic:nvPicPr>
                          <pic:cNvPr id="321" name="Imagen 321"/>
                          <pic:cNvPicPr>
                            <a:picLocks noChangeAspect="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295275"/>
                            <a:ext cx="2695575" cy="171450"/>
                          </a:xfrm>
                          <a:prstGeom prst="rect">
                            <a:avLst/>
                          </a:prstGeom>
                          <a:noFill/>
                        </pic:spPr>
                      </pic:pic>
                      <pic:pic xmlns:pic="http://schemas.openxmlformats.org/drawingml/2006/picture">
                        <pic:nvPicPr>
                          <pic:cNvPr id="322" name="Imagen 322"/>
                          <pic:cNvPicPr>
                            <a:picLocks noChangeAspect="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600075"/>
                            <a:ext cx="2847975" cy="171450"/>
                          </a:xfrm>
                          <a:prstGeom prst="rect">
                            <a:avLst/>
                          </a:prstGeom>
                          <a:noFill/>
                        </pic:spPr>
                      </pic:pic>
                      <pic:pic xmlns:pic="http://schemas.openxmlformats.org/drawingml/2006/picture">
                        <pic:nvPicPr>
                          <pic:cNvPr id="323" name="Imagen 323"/>
                          <pic:cNvPicPr>
                            <a:picLocks noChangeAspect="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904875"/>
                            <a:ext cx="2457450" cy="171450"/>
                          </a:xfrm>
                          <a:prstGeom prst="rect">
                            <a:avLst/>
                          </a:prstGeom>
                          <a:noFill/>
                        </pic:spPr>
                      </pic:pic>
                    </wpg:wgp>
                  </a:graphicData>
                </a:graphic>
              </wp:anchor>
            </w:drawing>
          </mc:Choice>
          <mc:Fallback>
            <w:pict>
              <v:group w14:anchorId="2CDDEC3E" id="Grupo 324" o:spid="_x0000_s1026" style="position:absolute;margin-left:91.95pt;margin-top:0;width:224.25pt;height:84.75pt;z-index:251912192" coordsize="28479,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">
                <v:shape id="Imagen 320" o:spid="_x0000_s1027" type="#_x0000_t75" style="position:absolute;width:26955;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">
                  <v:imagedata r:id="rId369" o:title=""/>
                </v:shape>
                <v:shape id="Imagen 321" o:spid="_x0000_s1028" type="#_x0000_t75" style="position:absolute;top:2952;width:26955;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">
                  <v:imagedata r:id="rId369" o:title=""/>
                </v:shape>
                <v:shape id="Imagen 322" o:spid="_x0000_s1029" type="#_x0000_t75" style="position:absolute;top:6000;width:2847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">
                  <v:imagedata r:id="rId370" o:title=""/>
                </v:shape>
                <v:shape id="Imagen 323" o:spid="_x0000_s1030" type="#_x0000_t75" style="position:absolute;top:9048;width:24574;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">
                  <v:imagedata r:id="rId371" o:title=""/>
                </v:shape>
                <w10:wrap type="tight"/>
              </v:group>
            </w:pict>
          </mc:Fallback>
        </mc:AlternateContent>
      </w:r>
    </w:p>
    <w:p w14:paraId="2A2711BE" w14:textId="2F7925B9" w:rsidR="004A0085" w:rsidRDefault="004A0085" w:rsidP="003D72C7">
      <w:pPr>
        <w:tabs>
          <w:tab w:val="left" w:pos="3075"/>
        </w:tabs>
      </w:pPr>
    </w:p>
    <w:p w14:paraId="3A81F3DD" w14:textId="1F9F9593" w:rsidR="004A0085" w:rsidRDefault="004A0085" w:rsidP="003D72C7">
      <w:pPr>
        <w:tabs>
          <w:tab w:val="left" w:pos="3075"/>
        </w:tabs>
      </w:pPr>
    </w:p>
    <w:p w14:paraId="7985317E" w14:textId="43544D8A" w:rsidR="004A0085" w:rsidRDefault="004A0085" w:rsidP="003D72C7">
      <w:pPr>
        <w:tabs>
          <w:tab w:val="left" w:pos="3075"/>
        </w:tabs>
      </w:pPr>
    </w:p>
    <w:p w14:paraId="45FEE7C8" w14:textId="77777777" w:rsidR="00191225" w:rsidRDefault="00191225" w:rsidP="00191225">
      <w:pPr>
        <w:tabs>
          <w:tab w:val="left" w:pos="3075"/>
        </w:tabs>
      </w:pPr>
      <w:r>
        <w:t>Comentario: No confundas el determinante 1×1 con el valor absoluto, ya que en el determinante 1×1 no se convierte el número en positivo.</w:t>
      </w:r>
    </w:p>
    <w:p w14:paraId="5F0ECC08" w14:textId="77777777" w:rsidR="00191225" w:rsidRDefault="00191225" w:rsidP="00191225">
      <w:pPr>
        <w:tabs>
          <w:tab w:val="left" w:pos="3075"/>
        </w:tabs>
      </w:pPr>
    </w:p>
    <w:p w14:paraId="0082CC43" w14:textId="3C2CD445" w:rsidR="004A0085" w:rsidRDefault="00191225" w:rsidP="00191225">
      <w:pPr>
        <w:tabs>
          <w:tab w:val="left" w:pos="3075"/>
        </w:tabs>
      </w:pPr>
      <w:r>
        <w:t>Una vez hemos calculado los adjuntos, tan solo tenemos que sustituir los elementos de A por sus adjuntos para hallar la matriz adjunta de A:</w:t>
      </w:r>
    </w:p>
    <w:p w14:paraId="7CE22312" w14:textId="1ED8338F" w:rsidR="004A0085" w:rsidRDefault="00187454" w:rsidP="003D72C7">
      <w:pPr>
        <w:tabs>
          <w:tab w:val="left" w:pos="3075"/>
        </w:tabs>
      </w:pPr>
      <w:r>
        <w:rPr>
          <w:noProof/>
        </w:rPr>
        <w:drawing>
          <wp:anchor distT="0" distB="0" distL="114300" distR="114300" simplePos="0" relativeHeight="251913216" behindDoc="1" locked="0" layoutInCell="1" allowOverlap="1" wp14:anchorId="42F36164" wp14:editId="28406616">
            <wp:simplePos x="0" y="0"/>
            <wp:positionH relativeFrom="column">
              <wp:posOffset>2261235</wp:posOffset>
            </wp:positionH>
            <wp:positionV relativeFrom="paragraph">
              <wp:posOffset>51435</wp:posOffset>
            </wp:positionV>
            <wp:extent cx="1314450" cy="409575"/>
            <wp:effectExtent l="0" t="0" r="0" b="9525"/>
            <wp:wrapTight wrapText="bothSides">
              <wp:wrapPolygon edited="0">
                <wp:start x="10643" y="0"/>
                <wp:lineTo x="0" y="6028"/>
                <wp:lineTo x="0" y="14065"/>
                <wp:lineTo x="10017" y="16074"/>
                <wp:lineTo x="10643" y="21098"/>
                <wp:lineTo x="20661" y="21098"/>
                <wp:lineTo x="21287" y="16074"/>
                <wp:lineTo x="21287" y="5023"/>
                <wp:lineTo x="20661" y="0"/>
                <wp:lineTo x="10643" y="0"/>
              </wp:wrapPolygon>
            </wp:wrapTight>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314450" cy="409575"/>
                    </a:xfrm>
                    <a:prstGeom prst="rect">
                      <a:avLst/>
                    </a:prstGeom>
                    <a:noFill/>
                  </pic:spPr>
                </pic:pic>
              </a:graphicData>
            </a:graphic>
            <wp14:sizeRelH relativeFrom="page">
              <wp14:pctWidth>0</wp14:pctWidth>
            </wp14:sizeRelH>
            <wp14:sizeRelV relativeFrom="page">
              <wp14:pctHeight>0</wp14:pctHeight>
            </wp14:sizeRelV>
          </wp:anchor>
        </w:drawing>
      </w:r>
    </w:p>
    <w:p w14:paraId="43A43703" w14:textId="77777777" w:rsidR="00187454" w:rsidRDefault="00187454" w:rsidP="00187454">
      <w:pPr>
        <w:tabs>
          <w:tab w:val="left" w:pos="3075"/>
        </w:tabs>
      </w:pPr>
    </w:p>
    <w:p w14:paraId="0EC52119" w14:textId="7A6D06A1" w:rsidR="00187454" w:rsidRDefault="00187454" w:rsidP="00187454">
      <w:pPr>
        <w:tabs>
          <w:tab w:val="left" w:pos="3075"/>
        </w:tabs>
      </w:pPr>
      <w:r>
        <w:t>Comentario: en algunos sitios la matriz adjunta es la traspuesta de la matriz adjunta que hemos definido aquí.</w:t>
      </w:r>
    </w:p>
    <w:p w14:paraId="3B9364B2" w14:textId="77777777" w:rsidR="00187454" w:rsidRDefault="00187454" w:rsidP="00187454">
      <w:pPr>
        <w:tabs>
          <w:tab w:val="left" w:pos="3075"/>
        </w:tabs>
      </w:pPr>
    </w:p>
    <w:p w14:paraId="629DA071" w14:textId="208AC560" w:rsidR="004A0085" w:rsidRDefault="00187454" w:rsidP="00187454">
      <w:pPr>
        <w:tabs>
          <w:tab w:val="left" w:pos="3075"/>
        </w:tabs>
      </w:pPr>
      <w:r>
        <w:t>Por tanto, sustituimos la matriz adjunta en la fórmula de la matriz inversa y queda:</w:t>
      </w:r>
    </w:p>
    <w:p w14:paraId="116D3825" w14:textId="17629074" w:rsidR="004A0085" w:rsidRDefault="00187454" w:rsidP="003D72C7">
      <w:pPr>
        <w:tabs>
          <w:tab w:val="left" w:pos="3075"/>
        </w:tabs>
      </w:pPr>
      <w:r>
        <w:rPr>
          <w:noProof/>
        </w:rPr>
        <mc:AlternateContent>
          <mc:Choice Requires="wpg">
            <w:drawing>
              <wp:anchor distT="0" distB="0" distL="114300" distR="114300" simplePos="0" relativeHeight="251916288" behindDoc="0" locked="0" layoutInCell="1" allowOverlap="1" wp14:anchorId="3B4C6FCF" wp14:editId="49992FA3">
                <wp:simplePos x="0" y="0"/>
                <wp:positionH relativeFrom="column">
                  <wp:posOffset>2263140</wp:posOffset>
                </wp:positionH>
                <wp:positionV relativeFrom="paragraph">
                  <wp:posOffset>135890</wp:posOffset>
                </wp:positionV>
                <wp:extent cx="1362075" cy="828675"/>
                <wp:effectExtent l="0" t="0" r="9525" b="9525"/>
                <wp:wrapTight wrapText="bothSides">
                  <wp:wrapPolygon edited="0">
                    <wp:start x="6344" y="0"/>
                    <wp:lineTo x="0" y="1986"/>
                    <wp:lineTo x="0" y="5959"/>
                    <wp:lineTo x="10876" y="7945"/>
                    <wp:lineTo x="2417" y="12910"/>
                    <wp:lineTo x="0" y="14897"/>
                    <wp:lineTo x="0" y="17876"/>
                    <wp:lineTo x="10271" y="21352"/>
                    <wp:lineTo x="20241" y="21352"/>
                    <wp:lineTo x="21449" y="12414"/>
                    <wp:lineTo x="21449" y="9931"/>
                    <wp:lineTo x="10876" y="7945"/>
                    <wp:lineTo x="17522" y="7945"/>
                    <wp:lineTo x="20543" y="5462"/>
                    <wp:lineTo x="20241" y="0"/>
                    <wp:lineTo x="6344" y="0"/>
                  </wp:wrapPolygon>
                </wp:wrapTight>
                <wp:docPr id="329" name="Grupo 329"/>
                <wp:cNvGraphicFramePr/>
                <a:graphic xmlns:a="http://schemas.openxmlformats.org/drawingml/2006/main">
                  <a:graphicData uri="http://schemas.microsoft.com/office/word/2010/wordprocessingGroup">
                    <wpg:wgp>
                      <wpg:cNvGrpSpPr/>
                      <wpg:grpSpPr>
                        <a:xfrm>
                          <a:off x="0" y="0"/>
                          <a:ext cx="1362075" cy="828675"/>
                          <a:chOff x="0" y="0"/>
                          <a:chExt cx="1362075" cy="828675"/>
                        </a:xfrm>
                      </wpg:grpSpPr>
                      <pic:pic xmlns:pic="http://schemas.openxmlformats.org/drawingml/2006/picture">
                        <pic:nvPicPr>
                          <pic:cNvPr id="326" name="Imagen 326"/>
                          <pic:cNvPicPr>
                            <a:picLocks noChangeAspect="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257300" cy="285750"/>
                          </a:xfrm>
                          <a:prstGeom prst="rect">
                            <a:avLst/>
                          </a:prstGeom>
                          <a:noFill/>
                        </pic:spPr>
                      </pic:pic>
                      <pic:pic xmlns:pic="http://schemas.openxmlformats.org/drawingml/2006/picture">
                        <pic:nvPicPr>
                          <pic:cNvPr id="327" name="Imagen 327"/>
                          <pic:cNvPicPr>
                            <a:picLocks noChangeAspect="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390525"/>
                            <a:ext cx="1362075" cy="438150"/>
                          </a:xfrm>
                          <a:prstGeom prst="rect">
                            <a:avLst/>
                          </a:prstGeom>
                          <a:noFill/>
                        </pic:spPr>
                      </pic:pic>
                    </wpg:wgp>
                  </a:graphicData>
                </a:graphic>
              </wp:anchor>
            </w:drawing>
          </mc:Choice>
          <mc:Fallback>
            <w:pict>
              <v:group w14:anchorId="71E7A41B" id="Grupo 329" o:spid="_x0000_s1026" style="position:absolute;margin-left:178.2pt;margin-top:10.7pt;width:107.25pt;height:65.25pt;z-index:251916288" coordsize="13620,8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">
                <v:shape id="Imagen 326" o:spid="_x0000_s1027" type="#_x0000_t75" style="position:absolute;width:12573;height: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">
                  <v:imagedata r:id="rId363" o:title=""/>
                </v:shape>
                <v:shape id="Imagen 327" o:spid="_x0000_s1028" type="#_x0000_t75" style="position:absolute;top:3905;width:13620;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">
                  <v:imagedata r:id="rId374" o:title=""/>
                </v:shape>
                <w10:wrap type="tight"/>
              </v:group>
            </w:pict>
          </mc:Fallback>
        </mc:AlternateContent>
      </w:r>
    </w:p>
    <w:p w14:paraId="3FEF5D9A" w14:textId="15BB0273" w:rsidR="004A0085" w:rsidRDefault="004A0085" w:rsidP="003D72C7">
      <w:pPr>
        <w:tabs>
          <w:tab w:val="left" w:pos="3075"/>
        </w:tabs>
      </w:pPr>
    </w:p>
    <w:p w14:paraId="5EA20301" w14:textId="1AEEFE1F" w:rsidR="00E90DF0" w:rsidRDefault="00E90DF0" w:rsidP="003D72C7">
      <w:pPr>
        <w:tabs>
          <w:tab w:val="left" w:pos="3075"/>
        </w:tabs>
      </w:pPr>
    </w:p>
    <w:p w14:paraId="23D9DFCB" w14:textId="77777777" w:rsidR="0051199F" w:rsidRDefault="0051199F" w:rsidP="003D72C7">
      <w:pPr>
        <w:tabs>
          <w:tab w:val="left" w:pos="3075"/>
        </w:tabs>
      </w:pPr>
    </w:p>
    <w:p w14:paraId="5D97AFAB" w14:textId="015B3A58" w:rsidR="00E90DF0" w:rsidRDefault="0051199F" w:rsidP="003D72C7">
      <w:pPr>
        <w:tabs>
          <w:tab w:val="left" w:pos="3075"/>
        </w:tabs>
      </w:pPr>
      <w:r w:rsidRPr="0051199F">
        <w:t>El exponente t nos indica que tenemos que trasponer la matriz. Y para trasponer una matriz hay que cambiar sus filas por columnas, es decir, la primera fila de la matriz pasa a ser la primera columna de la matriz, y la segunda fila pasa a ser la segunda columna:</w:t>
      </w:r>
    </w:p>
    <w:p w14:paraId="52191364" w14:textId="7B3A8379" w:rsidR="00E90DF0" w:rsidRDefault="0051199F" w:rsidP="003D72C7">
      <w:pPr>
        <w:tabs>
          <w:tab w:val="left" w:pos="3075"/>
        </w:tabs>
      </w:pPr>
      <w:r>
        <w:rPr>
          <w:noProof/>
        </w:rPr>
        <w:drawing>
          <wp:anchor distT="0" distB="0" distL="114300" distR="114300" simplePos="0" relativeHeight="251917312" behindDoc="1" locked="0" layoutInCell="1" allowOverlap="1" wp14:anchorId="477B03E2" wp14:editId="14C54B4C">
            <wp:simplePos x="0" y="0"/>
            <wp:positionH relativeFrom="column">
              <wp:posOffset>1796415</wp:posOffset>
            </wp:positionH>
            <wp:positionV relativeFrom="paragraph">
              <wp:posOffset>11430</wp:posOffset>
            </wp:positionV>
            <wp:extent cx="1209675" cy="409575"/>
            <wp:effectExtent l="0" t="0" r="9525" b="9525"/>
            <wp:wrapTight wrapText="bothSides">
              <wp:wrapPolygon edited="0">
                <wp:start x="11565" y="0"/>
                <wp:lineTo x="0" y="5023"/>
                <wp:lineTo x="0" y="14065"/>
                <wp:lineTo x="7483" y="18084"/>
                <wp:lineTo x="10205" y="21098"/>
                <wp:lineTo x="11565" y="21098"/>
                <wp:lineTo x="20750" y="21098"/>
                <wp:lineTo x="21430" y="16074"/>
                <wp:lineTo x="21430" y="5023"/>
                <wp:lineTo x="20750" y="0"/>
                <wp:lineTo x="11565" y="0"/>
              </wp:wrapPolygon>
            </wp:wrapTight>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209675" cy="409575"/>
                    </a:xfrm>
                    <a:prstGeom prst="rect">
                      <a:avLst/>
                    </a:prstGeom>
                    <a:noFill/>
                  </pic:spPr>
                </pic:pic>
              </a:graphicData>
            </a:graphic>
            <wp14:sizeRelH relativeFrom="page">
              <wp14:pctWidth>0</wp14:pctWidth>
            </wp14:sizeRelH>
            <wp14:sizeRelV relativeFrom="page">
              <wp14:pctHeight>0</wp14:pctHeight>
            </wp14:sizeRelV>
          </wp:anchor>
        </w:drawing>
      </w:r>
    </w:p>
    <w:p w14:paraId="6893130A" w14:textId="4B34C8FA" w:rsidR="00187454" w:rsidRDefault="00187454" w:rsidP="003D72C7">
      <w:pPr>
        <w:tabs>
          <w:tab w:val="left" w:pos="3075"/>
        </w:tabs>
      </w:pPr>
    </w:p>
    <w:p w14:paraId="430F0AF1" w14:textId="33239D83" w:rsidR="00187454" w:rsidRDefault="00187454" w:rsidP="003D72C7">
      <w:pPr>
        <w:tabs>
          <w:tab w:val="left" w:pos="3075"/>
        </w:tabs>
      </w:pPr>
    </w:p>
    <w:p w14:paraId="785E7BE2" w14:textId="5BC39060" w:rsidR="00187454" w:rsidRDefault="00187454" w:rsidP="003D72C7">
      <w:pPr>
        <w:tabs>
          <w:tab w:val="left" w:pos="3075"/>
        </w:tabs>
      </w:pPr>
    </w:p>
    <w:p w14:paraId="788695B4" w14:textId="5E2A0AA2" w:rsidR="00187454" w:rsidRDefault="00187454" w:rsidP="003D72C7">
      <w:pPr>
        <w:tabs>
          <w:tab w:val="left" w:pos="3075"/>
        </w:tabs>
      </w:pPr>
    </w:p>
    <w:p w14:paraId="0DE6C697" w14:textId="538F2E50" w:rsidR="00187454" w:rsidRDefault="004355D0" w:rsidP="003D72C7">
      <w:pPr>
        <w:tabs>
          <w:tab w:val="left" w:pos="3075"/>
        </w:tabs>
      </w:pPr>
      <w:r w:rsidRPr="004355D0">
        <w:lastRenderedPageBreak/>
        <w:t>Y, por último, multiplicamos cada término de la matriz por</w:t>
      </w:r>
      <w:r>
        <w:t xml:space="preserve"> </w:t>
      </w:r>
      <w:r>
        <w:rPr>
          <w:noProof/>
        </w:rPr>
        <w:drawing>
          <wp:anchor distT="0" distB="0" distL="114300" distR="114300" simplePos="0" relativeHeight="251918336" behindDoc="1" locked="0" layoutInCell="1" allowOverlap="1" wp14:anchorId="24F55073" wp14:editId="6FE6563B">
            <wp:simplePos x="0" y="0"/>
            <wp:positionH relativeFrom="column">
              <wp:posOffset>3958590</wp:posOffset>
            </wp:positionH>
            <wp:positionV relativeFrom="paragraph">
              <wp:posOffset>4445</wp:posOffset>
            </wp:positionV>
            <wp:extent cx="142875" cy="285750"/>
            <wp:effectExtent l="0" t="0" r="9525" b="0"/>
            <wp:wrapTight wrapText="bothSides">
              <wp:wrapPolygon edited="0">
                <wp:start x="0" y="0"/>
                <wp:lineTo x="0" y="20160"/>
                <wp:lineTo x="14400" y="20160"/>
                <wp:lineTo x="20160" y="15840"/>
                <wp:lineTo x="20160" y="8640"/>
                <wp:lineTo x="11520" y="0"/>
                <wp:lineTo x="0" y="0"/>
              </wp:wrapPolygon>
            </wp:wrapTight>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142875" cy="285750"/>
                    </a:xfrm>
                    <a:prstGeom prst="rect">
                      <a:avLst/>
                    </a:prstGeom>
                    <a:noFill/>
                  </pic:spPr>
                </pic:pic>
              </a:graphicData>
            </a:graphic>
            <wp14:sizeRelH relativeFrom="page">
              <wp14:pctWidth>0</wp14:pctWidth>
            </wp14:sizeRelH>
            <wp14:sizeRelV relativeFrom="page">
              <wp14:pctHeight>0</wp14:pctHeight>
            </wp14:sizeRelV>
          </wp:anchor>
        </w:drawing>
      </w:r>
    </w:p>
    <w:p w14:paraId="3B1C9929" w14:textId="29AC058B" w:rsidR="00187454" w:rsidRDefault="001377FE" w:rsidP="003D72C7">
      <w:pPr>
        <w:tabs>
          <w:tab w:val="left" w:pos="3075"/>
        </w:tabs>
      </w:pPr>
      <w:r>
        <w:rPr>
          <w:noProof/>
        </w:rPr>
        <w:drawing>
          <wp:anchor distT="0" distB="0" distL="114300" distR="114300" simplePos="0" relativeHeight="251920384" behindDoc="1" locked="0" layoutInCell="1" allowOverlap="1" wp14:anchorId="56E0EFC8" wp14:editId="72871B67">
            <wp:simplePos x="0" y="0"/>
            <wp:positionH relativeFrom="column">
              <wp:posOffset>2548890</wp:posOffset>
            </wp:positionH>
            <wp:positionV relativeFrom="paragraph">
              <wp:posOffset>159385</wp:posOffset>
            </wp:positionV>
            <wp:extent cx="1323975" cy="487680"/>
            <wp:effectExtent l="0" t="0" r="9525" b="7620"/>
            <wp:wrapTight wrapText="bothSides">
              <wp:wrapPolygon edited="0">
                <wp:start x="0" y="0"/>
                <wp:lineTo x="0" y="21094"/>
                <wp:lineTo x="21445" y="21094"/>
                <wp:lineTo x="21445" y="0"/>
                <wp:lineTo x="0" y="0"/>
              </wp:wrapPolygon>
            </wp:wrapTight>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323975" cy="487680"/>
                    </a:xfrm>
                    <a:prstGeom prst="rect">
                      <a:avLst/>
                    </a:prstGeom>
                    <a:noFill/>
                  </pic:spPr>
                </pic:pic>
              </a:graphicData>
            </a:graphic>
            <wp14:sizeRelH relativeFrom="page">
              <wp14:pctWidth>0</wp14:pctWidth>
            </wp14:sizeRelH>
            <wp14:sizeRelV relativeFrom="page">
              <wp14:pctHeight>0</wp14:pctHeight>
            </wp14:sizeRelV>
          </wp:anchor>
        </w:drawing>
      </w:r>
      <w:r w:rsidR="00BF1A82">
        <w:rPr>
          <w:noProof/>
        </w:rPr>
        <w:drawing>
          <wp:anchor distT="0" distB="0" distL="114300" distR="114300" simplePos="0" relativeHeight="251919360" behindDoc="1" locked="0" layoutInCell="1" allowOverlap="1" wp14:anchorId="532CAAF5" wp14:editId="443335EE">
            <wp:simplePos x="0" y="0"/>
            <wp:positionH relativeFrom="column">
              <wp:posOffset>882015</wp:posOffset>
            </wp:positionH>
            <wp:positionV relativeFrom="paragraph">
              <wp:posOffset>239395</wp:posOffset>
            </wp:positionV>
            <wp:extent cx="1219200" cy="409575"/>
            <wp:effectExtent l="0" t="0" r="0" b="9525"/>
            <wp:wrapTight wrapText="bothSides">
              <wp:wrapPolygon edited="0">
                <wp:start x="8438" y="0"/>
                <wp:lineTo x="0" y="7033"/>
                <wp:lineTo x="0" y="14065"/>
                <wp:lineTo x="7425" y="16074"/>
                <wp:lineTo x="8100" y="21098"/>
                <wp:lineTo x="20588" y="21098"/>
                <wp:lineTo x="21263" y="16074"/>
                <wp:lineTo x="21263" y="5023"/>
                <wp:lineTo x="20588" y="0"/>
                <wp:lineTo x="8438" y="0"/>
              </wp:wrapPolygon>
            </wp:wrapTight>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219200" cy="409575"/>
                    </a:xfrm>
                    <a:prstGeom prst="rect">
                      <a:avLst/>
                    </a:prstGeom>
                    <a:noFill/>
                  </pic:spPr>
                </pic:pic>
              </a:graphicData>
            </a:graphic>
            <wp14:sizeRelH relativeFrom="page">
              <wp14:pctWidth>0</wp14:pctWidth>
            </wp14:sizeRelH>
            <wp14:sizeRelV relativeFrom="page">
              <wp14:pctHeight>0</wp14:pctHeight>
            </wp14:sizeRelV>
          </wp:anchor>
        </w:drawing>
      </w:r>
    </w:p>
    <w:p w14:paraId="715A3763" w14:textId="29D19E88" w:rsidR="00187454" w:rsidRDefault="00187454" w:rsidP="003D72C7">
      <w:pPr>
        <w:tabs>
          <w:tab w:val="left" w:pos="3075"/>
        </w:tabs>
      </w:pPr>
    </w:p>
    <w:p w14:paraId="37B7E3B7" w14:textId="2D882453" w:rsidR="00187454" w:rsidRDefault="00187454" w:rsidP="003D72C7">
      <w:pPr>
        <w:tabs>
          <w:tab w:val="left" w:pos="3075"/>
        </w:tabs>
      </w:pPr>
    </w:p>
    <w:p w14:paraId="2DA546CB" w14:textId="1B9FB641" w:rsidR="00BF1A82" w:rsidRDefault="00BF1A82" w:rsidP="00BF1A82">
      <w:pPr>
        <w:tabs>
          <w:tab w:val="left" w:pos="3075"/>
        </w:tabs>
      </w:pPr>
      <w:r>
        <w:t>Ejercicios resueltos de matrices inversas con el método de los determinantes (o de la matriz adjunta)</w:t>
      </w:r>
    </w:p>
    <w:p w14:paraId="7FCAA16C" w14:textId="77777777" w:rsidR="00BF1A82" w:rsidRDefault="00BF1A82" w:rsidP="00BF1A82">
      <w:pPr>
        <w:tabs>
          <w:tab w:val="left" w:pos="3075"/>
        </w:tabs>
      </w:pPr>
    </w:p>
    <w:p w14:paraId="3899A3B3" w14:textId="77777777" w:rsidR="00BF1A82" w:rsidRDefault="00BF1A82" w:rsidP="00BF1A82">
      <w:pPr>
        <w:tabs>
          <w:tab w:val="left" w:pos="3075"/>
        </w:tabs>
      </w:pPr>
      <w:r>
        <w:t>Ejercicio 1</w:t>
      </w:r>
    </w:p>
    <w:p w14:paraId="4E650F02" w14:textId="7929EE94" w:rsidR="00187454" w:rsidRDefault="00BF1A82" w:rsidP="00BF1A82">
      <w:pPr>
        <w:tabs>
          <w:tab w:val="left" w:pos="3075"/>
        </w:tabs>
      </w:pPr>
      <w:r>
        <w:t>Invierte la siguiente matriz de dimensión 2×2 por el método de la matriz adjunta:</w:t>
      </w:r>
    </w:p>
    <w:p w14:paraId="3EDEEB7E" w14:textId="30C2591C" w:rsidR="00187454" w:rsidRDefault="00BF1A82" w:rsidP="003D72C7">
      <w:pPr>
        <w:tabs>
          <w:tab w:val="left" w:pos="3075"/>
        </w:tabs>
      </w:pPr>
      <w:r>
        <w:rPr>
          <w:noProof/>
        </w:rPr>
        <w:drawing>
          <wp:anchor distT="0" distB="0" distL="114300" distR="114300" simplePos="0" relativeHeight="251921408" behindDoc="1" locked="0" layoutInCell="1" allowOverlap="1" wp14:anchorId="13344E80" wp14:editId="7BA8BA82">
            <wp:simplePos x="0" y="0"/>
            <wp:positionH relativeFrom="column">
              <wp:posOffset>2339340</wp:posOffset>
            </wp:positionH>
            <wp:positionV relativeFrom="paragraph">
              <wp:posOffset>96520</wp:posOffset>
            </wp:positionV>
            <wp:extent cx="771525" cy="409575"/>
            <wp:effectExtent l="0" t="0" r="9525" b="9525"/>
            <wp:wrapTight wrapText="bothSides">
              <wp:wrapPolygon edited="0">
                <wp:start x="9067" y="0"/>
                <wp:lineTo x="0" y="7033"/>
                <wp:lineTo x="0" y="14065"/>
                <wp:lineTo x="8000" y="16074"/>
                <wp:lineTo x="9067" y="21098"/>
                <wp:lineTo x="20267" y="21098"/>
                <wp:lineTo x="21333" y="16074"/>
                <wp:lineTo x="21333" y="5023"/>
                <wp:lineTo x="20267" y="0"/>
                <wp:lineTo x="9067" y="0"/>
              </wp:wrapPolygon>
            </wp:wrapTight>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771525" cy="409575"/>
                    </a:xfrm>
                    <a:prstGeom prst="rect">
                      <a:avLst/>
                    </a:prstGeom>
                    <a:noFill/>
                  </pic:spPr>
                </pic:pic>
              </a:graphicData>
            </a:graphic>
            <wp14:sizeRelH relativeFrom="page">
              <wp14:pctWidth>0</wp14:pctWidth>
            </wp14:sizeRelH>
            <wp14:sizeRelV relativeFrom="page">
              <wp14:pctHeight>0</wp14:pctHeight>
            </wp14:sizeRelV>
          </wp:anchor>
        </w:drawing>
      </w:r>
    </w:p>
    <w:p w14:paraId="6FFE75B2" w14:textId="0FF63271" w:rsidR="00187454" w:rsidRDefault="00187454" w:rsidP="003D72C7">
      <w:pPr>
        <w:tabs>
          <w:tab w:val="left" w:pos="3075"/>
        </w:tabs>
      </w:pPr>
    </w:p>
    <w:p w14:paraId="642B1706" w14:textId="77777777" w:rsidR="00752868" w:rsidRPr="00752868" w:rsidRDefault="00752868" w:rsidP="00752868">
      <w:r w:rsidRPr="00752868">
        <w:t>La fórmula de la matriz inversa es:</w:t>
      </w:r>
    </w:p>
    <w:p w14:paraId="1702439C" w14:textId="4B9D2EDA" w:rsidR="008767DB" w:rsidRDefault="008767DB" w:rsidP="003D72C7">
      <w:pPr>
        <w:tabs>
          <w:tab w:val="left" w:pos="3075"/>
        </w:tabs>
      </w:pPr>
      <w:r>
        <w:rPr>
          <w:noProof/>
        </w:rPr>
        <w:drawing>
          <wp:anchor distT="0" distB="0" distL="114300" distR="114300" simplePos="0" relativeHeight="251922432" behindDoc="1" locked="0" layoutInCell="1" allowOverlap="1" wp14:anchorId="1DEE2058" wp14:editId="1307FF45">
            <wp:simplePos x="0" y="0"/>
            <wp:positionH relativeFrom="column">
              <wp:posOffset>1977390</wp:posOffset>
            </wp:positionH>
            <wp:positionV relativeFrom="paragraph">
              <wp:posOffset>55245</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72F9C76E" w14:textId="25265BD1" w:rsidR="00187454" w:rsidRDefault="00187454" w:rsidP="003D72C7">
      <w:pPr>
        <w:tabs>
          <w:tab w:val="left" w:pos="3075"/>
        </w:tabs>
      </w:pPr>
    </w:p>
    <w:p w14:paraId="78FAAD74" w14:textId="65EB74F1" w:rsidR="00187454" w:rsidRDefault="00752868" w:rsidP="003D72C7">
      <w:pPr>
        <w:tabs>
          <w:tab w:val="left" w:pos="3075"/>
        </w:tabs>
      </w:pPr>
      <w:r w:rsidRPr="00752868">
        <w:t>Primero calculamos el determinante de la matriz:</w:t>
      </w:r>
    </w:p>
    <w:p w14:paraId="0F5CF4B3" w14:textId="55CF99BA" w:rsidR="008767DB" w:rsidRDefault="008767DB" w:rsidP="003D72C7">
      <w:pPr>
        <w:tabs>
          <w:tab w:val="left" w:pos="3075"/>
        </w:tabs>
      </w:pPr>
      <w:r>
        <w:rPr>
          <w:noProof/>
        </w:rPr>
        <w:drawing>
          <wp:anchor distT="0" distB="0" distL="114300" distR="114300" simplePos="0" relativeHeight="251923456" behindDoc="1" locked="0" layoutInCell="1" allowOverlap="1" wp14:anchorId="63C0FBC8" wp14:editId="34D8BF3A">
            <wp:simplePos x="0" y="0"/>
            <wp:positionH relativeFrom="column">
              <wp:posOffset>1977390</wp:posOffset>
            </wp:positionH>
            <wp:positionV relativeFrom="paragraph">
              <wp:posOffset>34290</wp:posOffset>
            </wp:positionV>
            <wp:extent cx="1485900" cy="419100"/>
            <wp:effectExtent l="0" t="0" r="0" b="0"/>
            <wp:wrapTight wrapText="bothSides">
              <wp:wrapPolygon edited="0">
                <wp:start x="4985" y="0"/>
                <wp:lineTo x="0" y="4909"/>
                <wp:lineTo x="0" y="15709"/>
                <wp:lineTo x="4985" y="15709"/>
                <wp:lineTo x="4985" y="20618"/>
                <wp:lineTo x="11077" y="20618"/>
                <wp:lineTo x="11077" y="15709"/>
                <wp:lineTo x="21323" y="13745"/>
                <wp:lineTo x="21323" y="5891"/>
                <wp:lineTo x="11077" y="0"/>
                <wp:lineTo x="4985" y="0"/>
              </wp:wrapPolygon>
            </wp:wrapTight>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1485900" cy="419100"/>
                    </a:xfrm>
                    <a:prstGeom prst="rect">
                      <a:avLst/>
                    </a:prstGeom>
                    <a:noFill/>
                  </pic:spPr>
                </pic:pic>
              </a:graphicData>
            </a:graphic>
            <wp14:sizeRelH relativeFrom="page">
              <wp14:pctWidth>0</wp14:pctWidth>
            </wp14:sizeRelH>
            <wp14:sizeRelV relativeFrom="page">
              <wp14:pctHeight>0</wp14:pctHeight>
            </wp14:sizeRelV>
          </wp:anchor>
        </w:drawing>
      </w:r>
    </w:p>
    <w:p w14:paraId="15C5188D" w14:textId="15937A82" w:rsidR="00187454" w:rsidRDefault="00187454" w:rsidP="003D72C7">
      <w:pPr>
        <w:tabs>
          <w:tab w:val="left" w:pos="3075"/>
        </w:tabs>
      </w:pPr>
    </w:p>
    <w:p w14:paraId="374AD0E0" w14:textId="77777777" w:rsidR="008767DB" w:rsidRDefault="008767DB" w:rsidP="008767DB">
      <w:pPr>
        <w:tabs>
          <w:tab w:val="left" w:pos="3075"/>
        </w:tabs>
      </w:pPr>
      <w:r>
        <w:t>El determinante es diferente de 0, por lo tanto, sí que se puede invertir la matriz.</w:t>
      </w:r>
    </w:p>
    <w:p w14:paraId="4C3BEFAD" w14:textId="77777777" w:rsidR="008767DB" w:rsidRDefault="008767DB" w:rsidP="008767DB">
      <w:pPr>
        <w:tabs>
          <w:tab w:val="left" w:pos="3075"/>
        </w:tabs>
      </w:pPr>
    </w:p>
    <w:p w14:paraId="7FDA0FC1" w14:textId="32669292" w:rsidR="00187454" w:rsidRDefault="008767DB" w:rsidP="008767DB">
      <w:pPr>
        <w:tabs>
          <w:tab w:val="left" w:pos="3075"/>
        </w:tabs>
      </w:pPr>
      <w:r>
        <w:t>Ahora calculamos la matriz adjunta de A</w:t>
      </w:r>
    </w:p>
    <w:p w14:paraId="4228DDA9" w14:textId="0D2ED3FC" w:rsidR="00187454" w:rsidRDefault="006E0C43" w:rsidP="003D72C7">
      <w:pPr>
        <w:tabs>
          <w:tab w:val="left" w:pos="3075"/>
        </w:tabs>
      </w:pPr>
      <w:r>
        <w:rPr>
          <w:noProof/>
        </w:rPr>
        <mc:AlternateContent>
          <mc:Choice Requires="wpg">
            <w:drawing>
              <wp:anchor distT="0" distB="0" distL="114300" distR="114300" simplePos="0" relativeHeight="251929600" behindDoc="0" locked="0" layoutInCell="1" allowOverlap="1" wp14:anchorId="58872703" wp14:editId="7A2CE0A5">
                <wp:simplePos x="0" y="0"/>
                <wp:positionH relativeFrom="column">
                  <wp:posOffset>386715</wp:posOffset>
                </wp:positionH>
                <wp:positionV relativeFrom="paragraph">
                  <wp:posOffset>134620</wp:posOffset>
                </wp:positionV>
                <wp:extent cx="4667250" cy="1066800"/>
                <wp:effectExtent l="0" t="0" r="0" b="0"/>
                <wp:wrapTight wrapText="bothSides">
                  <wp:wrapPolygon edited="0">
                    <wp:start x="4496" y="0"/>
                    <wp:lineTo x="0" y="0"/>
                    <wp:lineTo x="0" y="2700"/>
                    <wp:lineTo x="4584" y="6171"/>
                    <wp:lineTo x="0" y="6171"/>
                    <wp:lineTo x="0" y="8871"/>
                    <wp:lineTo x="4584" y="12343"/>
                    <wp:lineTo x="0" y="12343"/>
                    <wp:lineTo x="0" y="20829"/>
                    <wp:lineTo x="617" y="21214"/>
                    <wp:lineTo x="8111" y="21214"/>
                    <wp:lineTo x="10403" y="21214"/>
                    <wp:lineTo x="11373" y="20443"/>
                    <wp:lineTo x="11197" y="18514"/>
                    <wp:lineTo x="12167" y="18514"/>
                    <wp:lineTo x="21424" y="13114"/>
                    <wp:lineTo x="21512" y="9257"/>
                    <wp:lineTo x="21512" y="4629"/>
                    <wp:lineTo x="11549" y="386"/>
                    <wp:lineTo x="8111" y="0"/>
                    <wp:lineTo x="4496" y="0"/>
                  </wp:wrapPolygon>
                </wp:wrapTight>
                <wp:docPr id="342" name="Grupo 342"/>
                <wp:cNvGraphicFramePr/>
                <a:graphic xmlns:a="http://schemas.openxmlformats.org/drawingml/2006/main">
                  <a:graphicData uri="http://schemas.microsoft.com/office/word/2010/wordprocessingGroup">
                    <wpg:wgp>
                      <wpg:cNvGrpSpPr/>
                      <wpg:grpSpPr>
                        <a:xfrm>
                          <a:off x="0" y="0"/>
                          <a:ext cx="4667250" cy="1066800"/>
                          <a:chOff x="0" y="0"/>
                          <a:chExt cx="4667250" cy="1066800"/>
                        </a:xfrm>
                      </wpg:grpSpPr>
                      <pic:pic xmlns:pic="http://schemas.openxmlformats.org/drawingml/2006/picture">
                        <pic:nvPicPr>
                          <pic:cNvPr id="337" name="Imagen 337"/>
                          <pic:cNvPicPr>
                            <a:picLocks noChangeAspect="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419350" cy="171450"/>
                          </a:xfrm>
                          <a:prstGeom prst="rect">
                            <a:avLst/>
                          </a:prstGeom>
                          <a:noFill/>
                        </pic:spPr>
                      </pic:pic>
                      <pic:pic xmlns:pic="http://schemas.openxmlformats.org/drawingml/2006/picture">
                        <pic:nvPicPr>
                          <pic:cNvPr id="338" name="Imagen 338"/>
                          <pic:cNvPicPr>
                            <a:picLocks noChangeAspect="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295275"/>
                            <a:ext cx="2647950" cy="171450"/>
                          </a:xfrm>
                          <a:prstGeom prst="rect">
                            <a:avLst/>
                          </a:prstGeom>
                          <a:noFill/>
                        </pic:spPr>
                      </pic:pic>
                      <pic:pic xmlns:pic="http://schemas.openxmlformats.org/drawingml/2006/picture">
                        <pic:nvPicPr>
                          <pic:cNvPr id="339" name="Imagen 339"/>
                          <pic:cNvPicPr>
                            <a:picLocks noChangeAspect="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600075"/>
                            <a:ext cx="2647950" cy="171450"/>
                          </a:xfrm>
                          <a:prstGeom prst="rect">
                            <a:avLst/>
                          </a:prstGeom>
                          <a:noFill/>
                        </pic:spPr>
                      </pic:pic>
                      <pic:pic xmlns:pic="http://schemas.openxmlformats.org/drawingml/2006/picture">
                        <pic:nvPicPr>
                          <pic:cNvPr id="340" name="Imagen 340"/>
                          <pic:cNvPicPr>
                            <a:picLocks noChangeAspect="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895350"/>
                            <a:ext cx="2419350" cy="171450"/>
                          </a:xfrm>
                          <a:prstGeom prst="rect">
                            <a:avLst/>
                          </a:prstGeom>
                          <a:noFill/>
                        </pic:spPr>
                      </pic:pic>
                      <pic:pic xmlns:pic="http://schemas.openxmlformats.org/drawingml/2006/picture">
                        <pic:nvPicPr>
                          <pic:cNvPr id="341" name="Imagen 341"/>
                          <pic:cNvPicPr>
                            <a:picLocks noChangeAspect="1"/>
                          </pic:cNvPicPr>
                        </pic:nvPicPr>
                        <pic:blipFill>
                          <a:blip r:embed="rId385">
                            <a:extLst>
                              <a:ext uri="{28A0092B-C50C-407E-A947-70E740481C1C}">
                                <a14:useLocalDpi xmlns:a14="http://schemas.microsoft.com/office/drawing/2010/main" val="0"/>
                              </a:ext>
                            </a:extLst>
                          </a:blip>
                          <a:srcRect/>
                          <a:stretch>
                            <a:fillRect/>
                          </a:stretch>
                        </pic:blipFill>
                        <pic:spPr bwMode="auto">
                          <a:xfrm>
                            <a:off x="3352800" y="238125"/>
                            <a:ext cx="1314450" cy="409575"/>
                          </a:xfrm>
                          <a:prstGeom prst="rect">
                            <a:avLst/>
                          </a:prstGeom>
                          <a:noFill/>
                        </pic:spPr>
                      </pic:pic>
                    </wpg:wgp>
                  </a:graphicData>
                </a:graphic>
              </wp:anchor>
            </w:drawing>
          </mc:Choice>
          <mc:Fallback>
            <w:pict>
              <v:group w14:anchorId="408395ED" id="Grupo 342" o:spid="_x0000_s1026" style="position:absolute;margin-left:30.45pt;margin-top:10.6pt;width:367.5pt;height:84pt;z-index:251929600" coordsize="46672,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">
                <v:shape id="Imagen 337" o:spid="_x0000_s1027" type="#_x0000_t75" style="position:absolute;width:24193;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">
                  <v:imagedata r:id="rId386" o:title=""/>
                </v:shape>
                <v:shape id="Imagen 338" o:spid="_x0000_s1028" type="#_x0000_t75" style="position:absolute;top:2952;width:2647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">
                  <v:imagedata r:id="rId387" o:title=""/>
                </v:shape>
                <v:shape id="Imagen 339" o:spid="_x0000_s1029" type="#_x0000_t75" style="position:absolute;top:6000;width:2647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">
                  <v:imagedata r:id="rId388" o:title=""/>
                </v:shape>
                <v:shape id="Imagen 340" o:spid="_x0000_s1030" type="#_x0000_t75" style="position:absolute;top:8953;width:24193;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">
                  <v:imagedata r:id="rId389" o:title=""/>
                </v:shape>
                <v:shape id="Imagen 341" o:spid="_x0000_s1031" type="#_x0000_t75" style="position:absolute;left:33528;top:2381;width:13144;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">
                  <v:imagedata r:id="rId390" o:title=""/>
                </v:shape>
                <w10:wrap type="tight"/>
              </v:group>
            </w:pict>
          </mc:Fallback>
        </mc:AlternateContent>
      </w:r>
    </w:p>
    <w:p w14:paraId="20A1C756" w14:textId="0E3BCEE9" w:rsidR="00187454" w:rsidRDefault="00187454" w:rsidP="003D72C7">
      <w:pPr>
        <w:tabs>
          <w:tab w:val="left" w:pos="3075"/>
        </w:tabs>
      </w:pPr>
    </w:p>
    <w:p w14:paraId="4A5FC238" w14:textId="2E48E342" w:rsidR="00187454" w:rsidRDefault="00187454" w:rsidP="003D72C7">
      <w:pPr>
        <w:tabs>
          <w:tab w:val="left" w:pos="3075"/>
        </w:tabs>
      </w:pPr>
    </w:p>
    <w:p w14:paraId="6E5D3543" w14:textId="475D7CF0" w:rsidR="00187454" w:rsidRDefault="00187454" w:rsidP="003D72C7">
      <w:pPr>
        <w:tabs>
          <w:tab w:val="left" w:pos="3075"/>
        </w:tabs>
      </w:pPr>
    </w:p>
    <w:p w14:paraId="688EDC0D" w14:textId="77777777" w:rsidR="001377FE" w:rsidRDefault="001377FE" w:rsidP="003D72C7">
      <w:pPr>
        <w:tabs>
          <w:tab w:val="left" w:pos="3075"/>
        </w:tabs>
      </w:pPr>
    </w:p>
    <w:p w14:paraId="5CF34BC8" w14:textId="6552C4F4" w:rsidR="00187454" w:rsidRDefault="006E0C43" w:rsidP="003D72C7">
      <w:pPr>
        <w:tabs>
          <w:tab w:val="left" w:pos="3075"/>
        </w:tabs>
      </w:pPr>
      <w:r w:rsidRPr="006E0C43">
        <w:t>Una vez calculados el determinante de la matriz y su adjunta, sustituimos sus valores en la fórmula:</w:t>
      </w:r>
    </w:p>
    <w:p w14:paraId="644A5AC8" w14:textId="364D59DB" w:rsidR="00187454" w:rsidRDefault="007F6335" w:rsidP="003D72C7">
      <w:pPr>
        <w:tabs>
          <w:tab w:val="left" w:pos="3075"/>
        </w:tabs>
      </w:pPr>
      <w:r>
        <w:rPr>
          <w:noProof/>
        </w:rPr>
        <w:lastRenderedPageBreak/>
        <w:drawing>
          <wp:anchor distT="0" distB="0" distL="114300" distR="114300" simplePos="0" relativeHeight="251931648" behindDoc="1" locked="0" layoutInCell="1" allowOverlap="1" wp14:anchorId="3AE545AA" wp14:editId="26B30C35">
            <wp:simplePos x="0" y="0"/>
            <wp:positionH relativeFrom="column">
              <wp:posOffset>2377440</wp:posOffset>
            </wp:positionH>
            <wp:positionV relativeFrom="paragraph">
              <wp:posOffset>0</wp:posOffset>
            </wp:positionV>
            <wp:extent cx="1362075" cy="438150"/>
            <wp:effectExtent l="0" t="0" r="9525" b="0"/>
            <wp:wrapTight wrapText="bothSides">
              <wp:wrapPolygon edited="0">
                <wp:start x="10876" y="0"/>
                <wp:lineTo x="0" y="6574"/>
                <wp:lineTo x="0" y="14087"/>
                <wp:lineTo x="6646" y="17843"/>
                <wp:lineTo x="8459" y="20661"/>
                <wp:lineTo x="10271" y="20661"/>
                <wp:lineTo x="20241" y="20661"/>
                <wp:lineTo x="21449" y="3757"/>
                <wp:lineTo x="21449" y="0"/>
                <wp:lineTo x="10876" y="0"/>
              </wp:wrapPolygon>
            </wp:wrapTight>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362075" cy="4381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0624" behindDoc="1" locked="0" layoutInCell="1" allowOverlap="1" wp14:anchorId="616DB9DF" wp14:editId="3DE8273E">
            <wp:simplePos x="0" y="0"/>
            <wp:positionH relativeFrom="column">
              <wp:posOffset>-3810</wp:posOffset>
            </wp:positionH>
            <wp:positionV relativeFrom="paragraph">
              <wp:posOffset>4445</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1DACCDD0" w14:textId="31AC33D6" w:rsidR="00187454" w:rsidRDefault="00187454" w:rsidP="003D72C7">
      <w:pPr>
        <w:tabs>
          <w:tab w:val="left" w:pos="3075"/>
        </w:tabs>
      </w:pPr>
    </w:p>
    <w:p w14:paraId="500D0A14" w14:textId="622B6F99" w:rsidR="00187454" w:rsidRDefault="007F6335" w:rsidP="003D72C7">
      <w:pPr>
        <w:tabs>
          <w:tab w:val="left" w:pos="3075"/>
        </w:tabs>
      </w:pPr>
      <w:r w:rsidRPr="007F6335">
        <w:t>Trasponemos la matriz adjunta:</w:t>
      </w:r>
    </w:p>
    <w:p w14:paraId="65A204F1" w14:textId="529F9949" w:rsidR="007F6335" w:rsidRDefault="007F6335" w:rsidP="003D72C7">
      <w:pPr>
        <w:tabs>
          <w:tab w:val="left" w:pos="3075"/>
        </w:tabs>
      </w:pPr>
      <w:r>
        <w:rPr>
          <w:noProof/>
        </w:rPr>
        <w:drawing>
          <wp:anchor distT="0" distB="0" distL="114300" distR="114300" simplePos="0" relativeHeight="251932672" behindDoc="1" locked="0" layoutInCell="1" allowOverlap="1" wp14:anchorId="2594A012" wp14:editId="0E365523">
            <wp:simplePos x="0" y="0"/>
            <wp:positionH relativeFrom="column">
              <wp:posOffset>1596390</wp:posOffset>
            </wp:positionH>
            <wp:positionV relativeFrom="paragraph">
              <wp:posOffset>99695</wp:posOffset>
            </wp:positionV>
            <wp:extent cx="1295400" cy="409575"/>
            <wp:effectExtent l="0" t="0" r="0" b="9525"/>
            <wp:wrapTight wrapText="bothSides">
              <wp:wrapPolygon edited="0">
                <wp:start x="10482" y="0"/>
                <wp:lineTo x="0" y="7033"/>
                <wp:lineTo x="0" y="14065"/>
                <wp:lineTo x="9847" y="16074"/>
                <wp:lineTo x="10482" y="21098"/>
                <wp:lineTo x="20647" y="21098"/>
                <wp:lineTo x="21282" y="16074"/>
                <wp:lineTo x="21282" y="5023"/>
                <wp:lineTo x="20647" y="0"/>
                <wp:lineTo x="10482" y="0"/>
              </wp:wrapPolygon>
            </wp:wrapTight>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295400" cy="409575"/>
                    </a:xfrm>
                    <a:prstGeom prst="rect">
                      <a:avLst/>
                    </a:prstGeom>
                    <a:noFill/>
                  </pic:spPr>
                </pic:pic>
              </a:graphicData>
            </a:graphic>
            <wp14:sizeRelH relativeFrom="page">
              <wp14:pctWidth>0</wp14:pctWidth>
            </wp14:sizeRelH>
            <wp14:sizeRelV relativeFrom="page">
              <wp14:pctHeight>0</wp14:pctHeight>
            </wp14:sizeRelV>
          </wp:anchor>
        </w:drawing>
      </w:r>
    </w:p>
    <w:p w14:paraId="3E4AE294" w14:textId="760255B9" w:rsidR="00187454" w:rsidRDefault="00187454" w:rsidP="003D72C7">
      <w:pPr>
        <w:tabs>
          <w:tab w:val="left" w:pos="3075"/>
        </w:tabs>
      </w:pPr>
    </w:p>
    <w:p w14:paraId="7A9B3CD2" w14:textId="2C1142E7" w:rsidR="00187454" w:rsidRDefault="007F6335" w:rsidP="003D72C7">
      <w:pPr>
        <w:tabs>
          <w:tab w:val="left" w:pos="3075"/>
        </w:tabs>
      </w:pPr>
      <w:r w:rsidRPr="007F6335">
        <w:t>De manera que la matriz inversa de A es:</w:t>
      </w:r>
    </w:p>
    <w:p w14:paraId="36A46EC3" w14:textId="0C1CFBEB" w:rsidR="00187454" w:rsidRDefault="007F6335" w:rsidP="003D72C7">
      <w:pPr>
        <w:tabs>
          <w:tab w:val="left" w:pos="3075"/>
        </w:tabs>
      </w:pPr>
      <w:r>
        <w:rPr>
          <w:noProof/>
        </w:rPr>
        <w:drawing>
          <wp:anchor distT="0" distB="0" distL="114300" distR="114300" simplePos="0" relativeHeight="251933696" behindDoc="1" locked="0" layoutInCell="1" allowOverlap="1" wp14:anchorId="35152907" wp14:editId="556CCA7F">
            <wp:simplePos x="0" y="0"/>
            <wp:positionH relativeFrom="column">
              <wp:posOffset>1367790</wp:posOffset>
            </wp:positionH>
            <wp:positionV relativeFrom="paragraph">
              <wp:posOffset>63500</wp:posOffset>
            </wp:positionV>
            <wp:extent cx="1238250" cy="409575"/>
            <wp:effectExtent l="0" t="0" r="0" b="9525"/>
            <wp:wrapTight wrapText="bothSides">
              <wp:wrapPolygon edited="0">
                <wp:start x="8972" y="0"/>
                <wp:lineTo x="0" y="7033"/>
                <wp:lineTo x="0" y="14065"/>
                <wp:lineTo x="8308" y="16074"/>
                <wp:lineTo x="8972" y="21098"/>
                <wp:lineTo x="20603" y="21098"/>
                <wp:lineTo x="21268" y="16074"/>
                <wp:lineTo x="21268" y="5023"/>
                <wp:lineTo x="20603" y="0"/>
                <wp:lineTo x="8972" y="0"/>
              </wp:wrapPolygon>
            </wp:wrapTight>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1238250" cy="409575"/>
                    </a:xfrm>
                    <a:prstGeom prst="rect">
                      <a:avLst/>
                    </a:prstGeom>
                    <a:noFill/>
                  </pic:spPr>
                </pic:pic>
              </a:graphicData>
            </a:graphic>
            <wp14:sizeRelH relativeFrom="page">
              <wp14:pctWidth>0</wp14:pctWidth>
            </wp14:sizeRelH>
            <wp14:sizeRelV relativeFrom="page">
              <wp14:pctHeight>0</wp14:pctHeight>
            </wp14:sizeRelV>
          </wp:anchor>
        </w:drawing>
      </w:r>
    </w:p>
    <w:p w14:paraId="177CE09A" w14:textId="72E31156" w:rsidR="00187454" w:rsidRDefault="00187454" w:rsidP="003D72C7">
      <w:pPr>
        <w:tabs>
          <w:tab w:val="left" w:pos="3075"/>
        </w:tabs>
      </w:pPr>
    </w:p>
    <w:p w14:paraId="07D31A44" w14:textId="48A352CF" w:rsidR="00187454" w:rsidRDefault="00187454" w:rsidP="003D72C7">
      <w:pPr>
        <w:tabs>
          <w:tab w:val="left" w:pos="3075"/>
        </w:tabs>
      </w:pPr>
    </w:p>
    <w:p w14:paraId="1E3A442C" w14:textId="77777777" w:rsidR="000D7325" w:rsidRDefault="000D7325" w:rsidP="000D7325">
      <w:pPr>
        <w:tabs>
          <w:tab w:val="left" w:pos="3075"/>
        </w:tabs>
      </w:pPr>
      <w:r>
        <w:t>Ejercicio 2</w:t>
      </w:r>
    </w:p>
    <w:p w14:paraId="3CAC9A34" w14:textId="0E492E3B" w:rsidR="00187454" w:rsidRDefault="000D7325" w:rsidP="000D7325">
      <w:pPr>
        <w:tabs>
          <w:tab w:val="left" w:pos="3075"/>
        </w:tabs>
      </w:pPr>
      <w:r>
        <w:t>Invierte la siguiente matriz cuadrada por el método de los determinantes:</w:t>
      </w:r>
    </w:p>
    <w:p w14:paraId="0F588A2F" w14:textId="287F48A1" w:rsidR="003E2CF3" w:rsidRDefault="000C3183" w:rsidP="003D72C7">
      <w:pPr>
        <w:tabs>
          <w:tab w:val="left" w:pos="3075"/>
        </w:tabs>
      </w:pPr>
      <w:r>
        <w:rPr>
          <w:noProof/>
        </w:rPr>
        <w:drawing>
          <wp:anchor distT="0" distB="0" distL="114300" distR="114300" simplePos="0" relativeHeight="251934720" behindDoc="1" locked="0" layoutInCell="1" allowOverlap="1" wp14:anchorId="6A5B9D21" wp14:editId="49A15F79">
            <wp:simplePos x="0" y="0"/>
            <wp:positionH relativeFrom="column">
              <wp:posOffset>2044065</wp:posOffset>
            </wp:positionH>
            <wp:positionV relativeFrom="paragraph">
              <wp:posOffset>60960</wp:posOffset>
            </wp:positionV>
            <wp:extent cx="990600" cy="409575"/>
            <wp:effectExtent l="0" t="0" r="0" b="9525"/>
            <wp:wrapTight wrapText="bothSides">
              <wp:wrapPolygon edited="0">
                <wp:start x="7062" y="0"/>
                <wp:lineTo x="0" y="7033"/>
                <wp:lineTo x="0" y="14065"/>
                <wp:lineTo x="6231" y="16074"/>
                <wp:lineTo x="7062" y="21098"/>
                <wp:lineTo x="20354" y="21098"/>
                <wp:lineTo x="21185" y="16074"/>
                <wp:lineTo x="21185" y="5023"/>
                <wp:lineTo x="20354" y="0"/>
                <wp:lineTo x="7062" y="0"/>
              </wp:wrapPolygon>
            </wp:wrapTight>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990600" cy="409575"/>
                    </a:xfrm>
                    <a:prstGeom prst="rect">
                      <a:avLst/>
                    </a:prstGeom>
                    <a:noFill/>
                  </pic:spPr>
                </pic:pic>
              </a:graphicData>
            </a:graphic>
            <wp14:sizeRelH relativeFrom="page">
              <wp14:pctWidth>0</wp14:pctWidth>
            </wp14:sizeRelH>
            <wp14:sizeRelV relativeFrom="page">
              <wp14:pctHeight>0</wp14:pctHeight>
            </wp14:sizeRelV>
          </wp:anchor>
        </w:drawing>
      </w:r>
    </w:p>
    <w:p w14:paraId="7831C15F" w14:textId="32B46675" w:rsidR="00187454" w:rsidRDefault="00187454" w:rsidP="003D72C7">
      <w:pPr>
        <w:tabs>
          <w:tab w:val="left" w:pos="3075"/>
        </w:tabs>
      </w:pPr>
    </w:p>
    <w:p w14:paraId="5E9FC751" w14:textId="77777777" w:rsidR="000D7325" w:rsidRPr="000D7325" w:rsidRDefault="000D7325" w:rsidP="000D7325">
      <w:r w:rsidRPr="000D7325">
        <w:t>La fórmula de la matriz inversa es:</w:t>
      </w:r>
    </w:p>
    <w:p w14:paraId="41892024" w14:textId="000CA7E0" w:rsidR="003E2CF3" w:rsidRDefault="003E2CF3" w:rsidP="003D72C7">
      <w:pPr>
        <w:tabs>
          <w:tab w:val="left" w:pos="3075"/>
        </w:tabs>
      </w:pPr>
      <w:r>
        <w:rPr>
          <w:noProof/>
        </w:rPr>
        <w:drawing>
          <wp:anchor distT="0" distB="0" distL="114300" distR="114300" simplePos="0" relativeHeight="251935744" behindDoc="1" locked="0" layoutInCell="1" allowOverlap="1" wp14:anchorId="1BDF82D8" wp14:editId="4ED89007">
            <wp:simplePos x="0" y="0"/>
            <wp:positionH relativeFrom="column">
              <wp:posOffset>1824990</wp:posOffset>
            </wp:positionH>
            <wp:positionV relativeFrom="paragraph">
              <wp:posOffset>106680</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1726C2F4" w14:textId="00380461" w:rsidR="00187454" w:rsidRDefault="00187454" w:rsidP="003D72C7">
      <w:pPr>
        <w:tabs>
          <w:tab w:val="left" w:pos="3075"/>
        </w:tabs>
      </w:pPr>
    </w:p>
    <w:p w14:paraId="56B9DF6B" w14:textId="4DAA684C" w:rsidR="00187454" w:rsidRDefault="000D7325" w:rsidP="003D72C7">
      <w:pPr>
        <w:tabs>
          <w:tab w:val="left" w:pos="3075"/>
        </w:tabs>
      </w:pPr>
      <w:r w:rsidRPr="000D7325">
        <w:t>Primero calculamos el determinante de la matriz:</w:t>
      </w:r>
    </w:p>
    <w:p w14:paraId="39AD33C2" w14:textId="7BE1ED66" w:rsidR="003E2CF3" w:rsidRDefault="003E2CF3" w:rsidP="003D72C7">
      <w:pPr>
        <w:tabs>
          <w:tab w:val="left" w:pos="3075"/>
        </w:tabs>
      </w:pPr>
      <w:r>
        <w:rPr>
          <w:noProof/>
        </w:rPr>
        <w:drawing>
          <wp:anchor distT="0" distB="0" distL="114300" distR="114300" simplePos="0" relativeHeight="251936768" behindDoc="1" locked="0" layoutInCell="1" allowOverlap="1" wp14:anchorId="69D49D90" wp14:editId="651A4C09">
            <wp:simplePos x="0" y="0"/>
            <wp:positionH relativeFrom="column">
              <wp:posOffset>1624965</wp:posOffset>
            </wp:positionH>
            <wp:positionV relativeFrom="paragraph">
              <wp:posOffset>18415</wp:posOffset>
            </wp:positionV>
            <wp:extent cx="2047875" cy="419100"/>
            <wp:effectExtent l="0" t="0" r="9525" b="0"/>
            <wp:wrapTight wrapText="bothSides">
              <wp:wrapPolygon edited="0">
                <wp:start x="3617" y="0"/>
                <wp:lineTo x="0" y="4909"/>
                <wp:lineTo x="0" y="15709"/>
                <wp:lineTo x="3617" y="15709"/>
                <wp:lineTo x="3617" y="20618"/>
                <wp:lineTo x="10247" y="20618"/>
                <wp:lineTo x="10247" y="15709"/>
                <wp:lineTo x="21500" y="13745"/>
                <wp:lineTo x="21500" y="5891"/>
                <wp:lineTo x="10247" y="0"/>
                <wp:lineTo x="3617" y="0"/>
              </wp:wrapPolygon>
            </wp:wrapTight>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047875" cy="419100"/>
                    </a:xfrm>
                    <a:prstGeom prst="rect">
                      <a:avLst/>
                    </a:prstGeom>
                    <a:noFill/>
                  </pic:spPr>
                </pic:pic>
              </a:graphicData>
            </a:graphic>
            <wp14:sizeRelH relativeFrom="page">
              <wp14:pctWidth>0</wp14:pctWidth>
            </wp14:sizeRelH>
            <wp14:sizeRelV relativeFrom="page">
              <wp14:pctHeight>0</wp14:pctHeight>
            </wp14:sizeRelV>
          </wp:anchor>
        </w:drawing>
      </w:r>
    </w:p>
    <w:p w14:paraId="7523767A" w14:textId="063D61E9" w:rsidR="00187454" w:rsidRDefault="00187454" w:rsidP="003D72C7">
      <w:pPr>
        <w:tabs>
          <w:tab w:val="left" w:pos="3075"/>
        </w:tabs>
      </w:pPr>
    </w:p>
    <w:p w14:paraId="4C4BC72E" w14:textId="3E3A5171" w:rsidR="00187454" w:rsidRDefault="00E3048C" w:rsidP="00E3048C">
      <w:pPr>
        <w:tabs>
          <w:tab w:val="left" w:pos="3075"/>
        </w:tabs>
      </w:pPr>
      <w:r>
        <w:t>El determinante es diferente de 0, por lo tanto, sí que se puede invertir la matriz. Ahora calculamos la matriz adjunta de A:</w:t>
      </w:r>
    </w:p>
    <w:p w14:paraId="3395A4C1" w14:textId="2560792D" w:rsidR="00187454" w:rsidRDefault="003E2CF3" w:rsidP="003D72C7">
      <w:pPr>
        <w:tabs>
          <w:tab w:val="left" w:pos="3075"/>
        </w:tabs>
      </w:pPr>
      <w:r>
        <w:rPr>
          <w:noProof/>
        </w:rPr>
        <mc:AlternateContent>
          <mc:Choice Requires="wpg">
            <w:drawing>
              <wp:anchor distT="0" distB="0" distL="114300" distR="114300" simplePos="0" relativeHeight="251942912" behindDoc="0" locked="0" layoutInCell="1" allowOverlap="1" wp14:anchorId="01157E5B" wp14:editId="3CE3D9E6">
                <wp:simplePos x="0" y="0"/>
                <wp:positionH relativeFrom="column">
                  <wp:posOffset>396240</wp:posOffset>
                </wp:positionH>
                <wp:positionV relativeFrom="paragraph">
                  <wp:posOffset>29845</wp:posOffset>
                </wp:positionV>
                <wp:extent cx="4524375" cy="1066800"/>
                <wp:effectExtent l="0" t="0" r="9525" b="0"/>
                <wp:wrapTight wrapText="bothSides">
                  <wp:wrapPolygon edited="0">
                    <wp:start x="4911" y="0"/>
                    <wp:lineTo x="0" y="0"/>
                    <wp:lineTo x="0" y="3086"/>
                    <wp:lineTo x="4911" y="6171"/>
                    <wp:lineTo x="0" y="6171"/>
                    <wp:lineTo x="0" y="8871"/>
                    <wp:lineTo x="4729" y="12343"/>
                    <wp:lineTo x="0" y="12343"/>
                    <wp:lineTo x="0" y="20829"/>
                    <wp:lineTo x="637" y="21214"/>
                    <wp:lineTo x="11732" y="21214"/>
                    <wp:lineTo x="13187" y="21214"/>
                    <wp:lineTo x="13824" y="20443"/>
                    <wp:lineTo x="13824" y="13886"/>
                    <wp:lineTo x="13460" y="12343"/>
                    <wp:lineTo x="20918" y="12343"/>
                    <wp:lineTo x="21555" y="11957"/>
                    <wp:lineTo x="21555" y="3471"/>
                    <wp:lineTo x="14643" y="386"/>
                    <wp:lineTo x="8549" y="0"/>
                    <wp:lineTo x="4911" y="0"/>
                  </wp:wrapPolygon>
                </wp:wrapTight>
                <wp:docPr id="355" name="Grupo 355"/>
                <wp:cNvGraphicFramePr/>
                <a:graphic xmlns:a="http://schemas.openxmlformats.org/drawingml/2006/main">
                  <a:graphicData uri="http://schemas.microsoft.com/office/word/2010/wordprocessingGroup">
                    <wpg:wgp>
                      <wpg:cNvGrpSpPr/>
                      <wpg:grpSpPr>
                        <a:xfrm>
                          <a:off x="0" y="0"/>
                          <a:ext cx="4524375" cy="1066800"/>
                          <a:chOff x="0" y="0"/>
                          <a:chExt cx="4524375" cy="1066800"/>
                        </a:xfrm>
                      </wpg:grpSpPr>
                      <pic:pic xmlns:pic="http://schemas.openxmlformats.org/drawingml/2006/picture">
                        <pic:nvPicPr>
                          <pic:cNvPr id="350" name="Imagen 350"/>
                          <pic:cNvPicPr>
                            <a:picLocks noChangeAspect="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457450" cy="171450"/>
                          </a:xfrm>
                          <a:prstGeom prst="rect">
                            <a:avLst/>
                          </a:prstGeom>
                          <a:noFill/>
                        </pic:spPr>
                      </pic:pic>
                      <pic:pic xmlns:pic="http://schemas.openxmlformats.org/drawingml/2006/picture">
                        <pic:nvPicPr>
                          <pic:cNvPr id="351" name="Imagen 351"/>
                          <pic:cNvPicPr>
                            <a:picLocks noChangeAspect="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295275"/>
                            <a:ext cx="2695575" cy="171450"/>
                          </a:xfrm>
                          <a:prstGeom prst="rect">
                            <a:avLst/>
                          </a:prstGeom>
                          <a:noFill/>
                        </pic:spPr>
                      </pic:pic>
                      <pic:pic xmlns:pic="http://schemas.openxmlformats.org/drawingml/2006/picture">
                        <pic:nvPicPr>
                          <pic:cNvPr id="352" name="Imagen 352"/>
                          <pic:cNvPicPr>
                            <a:picLocks noChangeAspect="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600075"/>
                            <a:ext cx="2847975" cy="171450"/>
                          </a:xfrm>
                          <a:prstGeom prst="rect">
                            <a:avLst/>
                          </a:prstGeom>
                          <a:noFill/>
                        </pic:spPr>
                      </pic:pic>
                      <pic:pic xmlns:pic="http://schemas.openxmlformats.org/drawingml/2006/picture">
                        <pic:nvPicPr>
                          <pic:cNvPr id="353" name="Imagen 353"/>
                          <pic:cNvPicPr>
                            <a:picLocks noChangeAspect="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895350"/>
                            <a:ext cx="2857500" cy="171450"/>
                          </a:xfrm>
                          <a:prstGeom prst="rect">
                            <a:avLst/>
                          </a:prstGeom>
                          <a:noFill/>
                        </pic:spPr>
                      </pic:pic>
                      <pic:pic xmlns:pic="http://schemas.openxmlformats.org/drawingml/2006/picture">
                        <pic:nvPicPr>
                          <pic:cNvPr id="354" name="Imagen 354"/>
                          <pic:cNvPicPr>
                            <a:picLocks noChangeAspect="1"/>
                          </pic:cNvPicPr>
                        </pic:nvPicPr>
                        <pic:blipFill>
                          <a:blip r:embed="rId400">
                            <a:extLst>
                              <a:ext uri="{28A0092B-C50C-407E-A947-70E740481C1C}">
                                <a14:useLocalDpi xmlns:a14="http://schemas.microsoft.com/office/drawing/2010/main" val="0"/>
                              </a:ext>
                            </a:extLst>
                          </a:blip>
                          <a:srcRect/>
                          <a:stretch>
                            <a:fillRect/>
                          </a:stretch>
                        </pic:blipFill>
                        <pic:spPr bwMode="auto">
                          <a:xfrm>
                            <a:off x="3314700" y="190500"/>
                            <a:ext cx="1209675" cy="409575"/>
                          </a:xfrm>
                          <a:prstGeom prst="rect">
                            <a:avLst/>
                          </a:prstGeom>
                          <a:noFill/>
                        </pic:spPr>
                      </pic:pic>
                    </wpg:wgp>
                  </a:graphicData>
                </a:graphic>
              </wp:anchor>
            </w:drawing>
          </mc:Choice>
          <mc:Fallback>
            <w:pict>
              <v:group w14:anchorId="292C35B2" id="Grupo 355" o:spid="_x0000_s1026" style="position:absolute;margin-left:31.2pt;margin-top:2.35pt;width:356.25pt;height:84pt;z-index:251942912" coordsize="45243,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">
                <v:shape id="Imagen 350" o:spid="_x0000_s1027" type="#_x0000_t75" style="position:absolute;width:24574;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">
                  <v:imagedata r:id="rId401" o:title=""/>
                </v:shape>
                <v:shape id="Imagen 351" o:spid="_x0000_s1028" type="#_x0000_t75" style="position:absolute;top:2952;width:26955;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">
                  <v:imagedata r:id="rId402" o:title=""/>
                </v:shape>
                <v:shape id="Imagen 352" o:spid="_x0000_s1029" type="#_x0000_t75" style="position:absolute;top:6000;width:2847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">
                  <v:imagedata r:id="rId403" o:title=""/>
                </v:shape>
                <v:shape id="Imagen 353" o:spid="_x0000_s1030" type="#_x0000_t75" style="position:absolute;top:8953;width:28575;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">
                  <v:imagedata r:id="rId404" o:title=""/>
                </v:shape>
                <v:shape id="Imagen 354" o:spid="_x0000_s1031" type="#_x0000_t75" style="position:absolute;left:33147;top:1905;width:12096;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">
                  <v:imagedata r:id="rId405" o:title=""/>
                </v:shape>
                <w10:wrap type="tight"/>
              </v:group>
            </w:pict>
          </mc:Fallback>
        </mc:AlternateContent>
      </w:r>
    </w:p>
    <w:p w14:paraId="03B1F15E" w14:textId="40EB0668" w:rsidR="00187454" w:rsidRDefault="00187454" w:rsidP="003D72C7">
      <w:pPr>
        <w:tabs>
          <w:tab w:val="left" w:pos="3075"/>
        </w:tabs>
      </w:pPr>
    </w:p>
    <w:p w14:paraId="029E06B2" w14:textId="7BAE73E5" w:rsidR="00187454" w:rsidRDefault="00187454" w:rsidP="003D72C7">
      <w:pPr>
        <w:tabs>
          <w:tab w:val="left" w:pos="3075"/>
        </w:tabs>
      </w:pPr>
    </w:p>
    <w:p w14:paraId="057C7199" w14:textId="1B102108" w:rsidR="00187454" w:rsidRDefault="00187454" w:rsidP="003D72C7">
      <w:pPr>
        <w:tabs>
          <w:tab w:val="left" w:pos="3075"/>
        </w:tabs>
      </w:pPr>
    </w:p>
    <w:p w14:paraId="4D0CEF99" w14:textId="0BDE0B19" w:rsidR="00E90DF0" w:rsidRDefault="00E90DF0" w:rsidP="003D72C7">
      <w:pPr>
        <w:tabs>
          <w:tab w:val="left" w:pos="3075"/>
        </w:tabs>
      </w:pPr>
    </w:p>
    <w:p w14:paraId="605C8004" w14:textId="3A18A287" w:rsidR="003E2CF3" w:rsidRDefault="003E2CF3" w:rsidP="003D72C7">
      <w:pPr>
        <w:tabs>
          <w:tab w:val="left" w:pos="3075"/>
        </w:tabs>
      </w:pPr>
    </w:p>
    <w:p w14:paraId="5E1FEBA9" w14:textId="79ED013A" w:rsidR="003E2CF3" w:rsidRDefault="00965DB2" w:rsidP="003D72C7">
      <w:pPr>
        <w:tabs>
          <w:tab w:val="left" w:pos="3075"/>
        </w:tabs>
      </w:pPr>
      <w:r>
        <w:rPr>
          <w:noProof/>
        </w:rPr>
        <w:lastRenderedPageBreak/>
        <w:drawing>
          <wp:anchor distT="0" distB="0" distL="114300" distR="114300" simplePos="0" relativeHeight="251944960" behindDoc="1" locked="0" layoutInCell="1" allowOverlap="1" wp14:anchorId="33801BC1" wp14:editId="0C2B2439">
            <wp:simplePos x="0" y="0"/>
            <wp:positionH relativeFrom="column">
              <wp:posOffset>2644140</wp:posOffset>
            </wp:positionH>
            <wp:positionV relativeFrom="paragraph">
              <wp:posOffset>528320</wp:posOffset>
            </wp:positionV>
            <wp:extent cx="1362075" cy="438150"/>
            <wp:effectExtent l="0" t="0" r="9525" b="0"/>
            <wp:wrapTight wrapText="bothSides">
              <wp:wrapPolygon edited="0">
                <wp:start x="18428" y="0"/>
                <wp:lineTo x="0" y="939"/>
                <wp:lineTo x="0" y="14087"/>
                <wp:lineTo x="6646" y="16904"/>
                <wp:lineTo x="10573" y="20661"/>
                <wp:lineTo x="12084" y="20661"/>
                <wp:lineTo x="20241" y="20661"/>
                <wp:lineTo x="21449" y="3757"/>
                <wp:lineTo x="21449" y="0"/>
                <wp:lineTo x="18428" y="0"/>
              </wp:wrapPolygon>
            </wp:wrapTight>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362075" cy="438150"/>
                    </a:xfrm>
                    <a:prstGeom prst="rect">
                      <a:avLst/>
                    </a:prstGeom>
                    <a:noFill/>
                  </pic:spPr>
                </pic:pic>
              </a:graphicData>
            </a:graphic>
            <wp14:sizeRelH relativeFrom="page">
              <wp14:pctWidth>0</wp14:pctWidth>
            </wp14:sizeRelH>
            <wp14:sizeRelV relativeFrom="page">
              <wp14:pctHeight>0</wp14:pctHeight>
            </wp14:sizeRelV>
          </wp:anchor>
        </w:drawing>
      </w:r>
      <w:r w:rsidR="00550B47" w:rsidRPr="00550B47">
        <w:t>Una vez hallados el determinante de la matriz y su adjunta, sustituimos sus valores en la fórmula:</w:t>
      </w:r>
    </w:p>
    <w:p w14:paraId="31BF166A" w14:textId="6A813577" w:rsidR="003E2CF3" w:rsidRDefault="00965DB2" w:rsidP="003D72C7">
      <w:pPr>
        <w:tabs>
          <w:tab w:val="left" w:pos="3075"/>
        </w:tabs>
      </w:pPr>
      <w:r>
        <w:rPr>
          <w:noProof/>
        </w:rPr>
        <w:drawing>
          <wp:anchor distT="0" distB="0" distL="114300" distR="114300" simplePos="0" relativeHeight="251943936" behindDoc="1" locked="0" layoutInCell="1" allowOverlap="1" wp14:anchorId="0E163D79" wp14:editId="6E19661C">
            <wp:simplePos x="0" y="0"/>
            <wp:positionH relativeFrom="column">
              <wp:posOffset>662940</wp:posOffset>
            </wp:positionH>
            <wp:positionV relativeFrom="paragraph">
              <wp:posOffset>11430</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6B46EE9E" w14:textId="34573E01" w:rsidR="003E2CF3" w:rsidRDefault="003E2CF3" w:rsidP="003D72C7">
      <w:pPr>
        <w:tabs>
          <w:tab w:val="left" w:pos="3075"/>
        </w:tabs>
      </w:pPr>
    </w:p>
    <w:p w14:paraId="26EAD1A7" w14:textId="7C403B7A" w:rsidR="003E2CF3" w:rsidRDefault="00550B47" w:rsidP="003D72C7">
      <w:pPr>
        <w:tabs>
          <w:tab w:val="left" w:pos="3075"/>
        </w:tabs>
      </w:pPr>
      <w:r w:rsidRPr="00550B47">
        <w:t>Transponemos la matriz adjunta:</w:t>
      </w:r>
    </w:p>
    <w:p w14:paraId="49CBA5B8" w14:textId="31DBE51E" w:rsidR="003E2CF3" w:rsidRDefault="009F3673" w:rsidP="003D72C7">
      <w:pPr>
        <w:tabs>
          <w:tab w:val="left" w:pos="3075"/>
        </w:tabs>
      </w:pPr>
      <w:r>
        <w:rPr>
          <w:noProof/>
        </w:rPr>
        <w:drawing>
          <wp:anchor distT="0" distB="0" distL="114300" distR="114300" simplePos="0" relativeHeight="251945984" behindDoc="1" locked="0" layoutInCell="1" allowOverlap="1" wp14:anchorId="6164F1E1" wp14:editId="5F6F4458">
            <wp:simplePos x="0" y="0"/>
            <wp:positionH relativeFrom="column">
              <wp:posOffset>1415415</wp:posOffset>
            </wp:positionH>
            <wp:positionV relativeFrom="paragraph">
              <wp:posOffset>12065</wp:posOffset>
            </wp:positionV>
            <wp:extent cx="1419225" cy="409575"/>
            <wp:effectExtent l="0" t="0" r="9525" b="9525"/>
            <wp:wrapTight wrapText="bothSides">
              <wp:wrapPolygon edited="0">
                <wp:start x="11597" y="0"/>
                <wp:lineTo x="0" y="4019"/>
                <wp:lineTo x="0" y="14065"/>
                <wp:lineTo x="6379" y="17079"/>
                <wp:lineTo x="11017" y="21098"/>
                <wp:lineTo x="11597" y="21098"/>
                <wp:lineTo x="20875" y="21098"/>
                <wp:lineTo x="21455" y="16074"/>
                <wp:lineTo x="21455" y="5023"/>
                <wp:lineTo x="20875" y="0"/>
                <wp:lineTo x="11597" y="0"/>
              </wp:wrapPolygon>
            </wp:wrapTight>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419225" cy="409575"/>
                    </a:xfrm>
                    <a:prstGeom prst="rect">
                      <a:avLst/>
                    </a:prstGeom>
                    <a:noFill/>
                  </pic:spPr>
                </pic:pic>
              </a:graphicData>
            </a:graphic>
            <wp14:sizeRelH relativeFrom="page">
              <wp14:pctWidth>0</wp14:pctWidth>
            </wp14:sizeRelH>
            <wp14:sizeRelV relativeFrom="page">
              <wp14:pctHeight>0</wp14:pctHeight>
            </wp14:sizeRelV>
          </wp:anchor>
        </w:drawing>
      </w:r>
    </w:p>
    <w:p w14:paraId="4C5843FB" w14:textId="47AD117D" w:rsidR="003E2CF3" w:rsidRDefault="003E2CF3" w:rsidP="003D72C7">
      <w:pPr>
        <w:tabs>
          <w:tab w:val="left" w:pos="3075"/>
        </w:tabs>
      </w:pPr>
    </w:p>
    <w:p w14:paraId="5584C82B" w14:textId="7DC0985E" w:rsidR="003E2CF3" w:rsidRDefault="009F3673" w:rsidP="003D72C7">
      <w:pPr>
        <w:tabs>
          <w:tab w:val="left" w:pos="3075"/>
        </w:tabs>
      </w:pPr>
      <w:r w:rsidRPr="009F3673">
        <w:t>Multiplicamos cada elemento por</w:t>
      </w:r>
      <w:r>
        <w:t xml:space="preserve"> </w:t>
      </w:r>
      <w:r w:rsidR="00965DB2">
        <w:rPr>
          <w:noProof/>
        </w:rPr>
        <w:drawing>
          <wp:anchor distT="0" distB="0" distL="114300" distR="114300" simplePos="0" relativeHeight="251947008" behindDoc="1" locked="0" layoutInCell="1" allowOverlap="1" wp14:anchorId="39447058" wp14:editId="4A9DCDB1">
            <wp:simplePos x="0" y="0"/>
            <wp:positionH relativeFrom="column">
              <wp:posOffset>2253615</wp:posOffset>
            </wp:positionH>
            <wp:positionV relativeFrom="paragraph">
              <wp:posOffset>9525</wp:posOffset>
            </wp:positionV>
            <wp:extent cx="257175" cy="304800"/>
            <wp:effectExtent l="0" t="0" r="9525" b="0"/>
            <wp:wrapTight wrapText="bothSides">
              <wp:wrapPolygon edited="0">
                <wp:start x="1600" y="0"/>
                <wp:lineTo x="0" y="9450"/>
                <wp:lineTo x="0" y="20250"/>
                <wp:lineTo x="6400" y="20250"/>
                <wp:lineTo x="17600" y="20250"/>
                <wp:lineTo x="20800" y="14850"/>
                <wp:lineTo x="20800" y="8100"/>
                <wp:lineTo x="11200" y="0"/>
                <wp:lineTo x="1600" y="0"/>
              </wp:wrapPolygon>
            </wp:wrapTight>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257175" cy="304800"/>
                    </a:xfrm>
                    <a:prstGeom prst="rect">
                      <a:avLst/>
                    </a:prstGeom>
                    <a:noFill/>
                  </pic:spPr>
                </pic:pic>
              </a:graphicData>
            </a:graphic>
            <wp14:sizeRelH relativeFrom="page">
              <wp14:pctWidth>0</wp14:pctWidth>
            </wp14:sizeRelH>
            <wp14:sizeRelV relativeFrom="page">
              <wp14:pctHeight>0</wp14:pctHeight>
            </wp14:sizeRelV>
          </wp:anchor>
        </w:drawing>
      </w:r>
    </w:p>
    <w:p w14:paraId="4F811B19" w14:textId="6EF47827" w:rsidR="003E2CF3" w:rsidRDefault="00965DB2" w:rsidP="003D72C7">
      <w:pPr>
        <w:tabs>
          <w:tab w:val="left" w:pos="3075"/>
        </w:tabs>
      </w:pPr>
      <w:r>
        <w:rPr>
          <w:noProof/>
        </w:rPr>
        <w:drawing>
          <wp:anchor distT="0" distB="0" distL="114300" distR="114300" simplePos="0" relativeHeight="251948032" behindDoc="1" locked="0" layoutInCell="1" allowOverlap="1" wp14:anchorId="4C117E86" wp14:editId="22E8E475">
            <wp:simplePos x="0" y="0"/>
            <wp:positionH relativeFrom="column">
              <wp:posOffset>1529715</wp:posOffset>
            </wp:positionH>
            <wp:positionV relativeFrom="paragraph">
              <wp:posOffset>156210</wp:posOffset>
            </wp:positionV>
            <wp:extent cx="1304925" cy="771525"/>
            <wp:effectExtent l="0" t="0" r="9525" b="9525"/>
            <wp:wrapTight wrapText="bothSides">
              <wp:wrapPolygon edited="0">
                <wp:start x="7883" y="0"/>
                <wp:lineTo x="315" y="8533"/>
                <wp:lineTo x="0" y="10667"/>
                <wp:lineTo x="0" y="11733"/>
                <wp:lineTo x="7253" y="17067"/>
                <wp:lineTo x="8514" y="21333"/>
                <wp:lineTo x="20181" y="21333"/>
                <wp:lineTo x="21442" y="17067"/>
                <wp:lineTo x="21442" y="4800"/>
                <wp:lineTo x="20812" y="0"/>
                <wp:lineTo x="7883" y="0"/>
              </wp:wrapPolygon>
            </wp:wrapTight>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pic:spPr>
                </pic:pic>
              </a:graphicData>
            </a:graphic>
            <wp14:sizeRelH relativeFrom="page">
              <wp14:pctWidth>0</wp14:pctWidth>
            </wp14:sizeRelH>
            <wp14:sizeRelV relativeFrom="page">
              <wp14:pctHeight>0</wp14:pctHeight>
            </wp14:sizeRelV>
          </wp:anchor>
        </w:drawing>
      </w:r>
    </w:p>
    <w:p w14:paraId="0759D8B5" w14:textId="15CDA400" w:rsidR="003E2CF3" w:rsidRDefault="003E2CF3" w:rsidP="003D72C7">
      <w:pPr>
        <w:tabs>
          <w:tab w:val="left" w:pos="3075"/>
        </w:tabs>
      </w:pPr>
    </w:p>
    <w:p w14:paraId="0D194DC6" w14:textId="77777777" w:rsidR="00965DB2" w:rsidRDefault="00965DB2" w:rsidP="003D72C7">
      <w:pPr>
        <w:tabs>
          <w:tab w:val="left" w:pos="3075"/>
        </w:tabs>
      </w:pPr>
    </w:p>
    <w:p w14:paraId="59F5219D" w14:textId="39F6C949" w:rsidR="003E2CF3" w:rsidRDefault="003E2CF3" w:rsidP="003D72C7">
      <w:pPr>
        <w:tabs>
          <w:tab w:val="left" w:pos="3075"/>
        </w:tabs>
      </w:pPr>
    </w:p>
    <w:p w14:paraId="4B94C817" w14:textId="7CC00592" w:rsidR="003E2CF3" w:rsidRDefault="00965DB2" w:rsidP="003D72C7">
      <w:pPr>
        <w:tabs>
          <w:tab w:val="left" w:pos="3075"/>
        </w:tabs>
      </w:pPr>
      <w:r w:rsidRPr="00965DB2">
        <w:t>Así que la matriz inversa de A es:</w:t>
      </w:r>
    </w:p>
    <w:p w14:paraId="6ACE0203" w14:textId="49A25C2D" w:rsidR="003E2CF3" w:rsidRDefault="00965DB2" w:rsidP="003D72C7">
      <w:pPr>
        <w:tabs>
          <w:tab w:val="left" w:pos="3075"/>
        </w:tabs>
      </w:pPr>
      <w:r>
        <w:rPr>
          <w:noProof/>
        </w:rPr>
        <w:drawing>
          <wp:anchor distT="0" distB="0" distL="114300" distR="114300" simplePos="0" relativeHeight="251949056" behindDoc="1" locked="0" layoutInCell="1" allowOverlap="1" wp14:anchorId="46C06A4C" wp14:editId="5B911838">
            <wp:simplePos x="0" y="0"/>
            <wp:positionH relativeFrom="column">
              <wp:posOffset>1482090</wp:posOffset>
            </wp:positionH>
            <wp:positionV relativeFrom="paragraph">
              <wp:posOffset>40005</wp:posOffset>
            </wp:positionV>
            <wp:extent cx="1257300" cy="600075"/>
            <wp:effectExtent l="0" t="0" r="0" b="9525"/>
            <wp:wrapTight wrapText="bothSides">
              <wp:wrapPolygon edited="0">
                <wp:start x="9164" y="0"/>
                <wp:lineTo x="3273" y="5486"/>
                <wp:lineTo x="0" y="8914"/>
                <wp:lineTo x="0" y="12343"/>
                <wp:lineTo x="9491" y="21257"/>
                <wp:lineTo x="20291" y="21257"/>
                <wp:lineTo x="20618" y="21257"/>
                <wp:lineTo x="21273" y="13029"/>
                <wp:lineTo x="21273" y="6171"/>
                <wp:lineTo x="20618" y="0"/>
                <wp:lineTo x="9164" y="0"/>
              </wp:wrapPolygon>
            </wp:wrapTight>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257300" cy="600075"/>
                    </a:xfrm>
                    <a:prstGeom prst="rect">
                      <a:avLst/>
                    </a:prstGeom>
                    <a:noFill/>
                  </pic:spPr>
                </pic:pic>
              </a:graphicData>
            </a:graphic>
            <wp14:sizeRelH relativeFrom="page">
              <wp14:pctWidth>0</wp14:pctWidth>
            </wp14:sizeRelH>
            <wp14:sizeRelV relativeFrom="page">
              <wp14:pctHeight>0</wp14:pctHeight>
            </wp14:sizeRelV>
          </wp:anchor>
        </w:drawing>
      </w:r>
    </w:p>
    <w:p w14:paraId="73A904A7" w14:textId="38FC7F09" w:rsidR="003E2CF3" w:rsidRDefault="003E2CF3" w:rsidP="003D72C7">
      <w:pPr>
        <w:tabs>
          <w:tab w:val="left" w:pos="3075"/>
        </w:tabs>
      </w:pPr>
    </w:p>
    <w:p w14:paraId="77EAF2D0" w14:textId="0ED469DC" w:rsidR="003E2CF3" w:rsidRDefault="003E2CF3" w:rsidP="003D72C7">
      <w:pPr>
        <w:tabs>
          <w:tab w:val="left" w:pos="3075"/>
        </w:tabs>
      </w:pPr>
    </w:p>
    <w:p w14:paraId="05EDD1D3" w14:textId="77777777" w:rsidR="005A0797" w:rsidRDefault="005A0797" w:rsidP="003D72C7">
      <w:pPr>
        <w:tabs>
          <w:tab w:val="left" w:pos="3075"/>
        </w:tabs>
      </w:pPr>
    </w:p>
    <w:p w14:paraId="5A4BEF2F" w14:textId="77777777" w:rsidR="005A0797" w:rsidRDefault="005A0797" w:rsidP="005A0797">
      <w:pPr>
        <w:tabs>
          <w:tab w:val="left" w:pos="3075"/>
        </w:tabs>
      </w:pPr>
      <w:r>
        <w:t>Ejercicio 3</w:t>
      </w:r>
    </w:p>
    <w:p w14:paraId="0D491551" w14:textId="2E23C2B4" w:rsidR="003E2CF3" w:rsidRDefault="005A0797" w:rsidP="005A0797">
      <w:pPr>
        <w:tabs>
          <w:tab w:val="left" w:pos="3075"/>
        </w:tabs>
      </w:pPr>
      <w:r>
        <w:t>Invierte la siguiente matriz de dimensión 3×3 por el método de la matriz adjunta:</w:t>
      </w:r>
    </w:p>
    <w:p w14:paraId="37BEDCF0" w14:textId="0387B05D" w:rsidR="003E2CF3" w:rsidRDefault="005A0797" w:rsidP="003D72C7">
      <w:pPr>
        <w:tabs>
          <w:tab w:val="left" w:pos="3075"/>
        </w:tabs>
      </w:pPr>
      <w:r>
        <w:rPr>
          <w:noProof/>
        </w:rPr>
        <w:drawing>
          <wp:anchor distT="0" distB="0" distL="114300" distR="114300" simplePos="0" relativeHeight="251950080" behindDoc="1" locked="0" layoutInCell="1" allowOverlap="1" wp14:anchorId="740EB329" wp14:editId="685B13A1">
            <wp:simplePos x="0" y="0"/>
            <wp:positionH relativeFrom="column">
              <wp:posOffset>1739265</wp:posOffset>
            </wp:positionH>
            <wp:positionV relativeFrom="paragraph">
              <wp:posOffset>9525</wp:posOffset>
            </wp:positionV>
            <wp:extent cx="1095375" cy="666750"/>
            <wp:effectExtent l="0" t="0" r="9525" b="0"/>
            <wp:wrapTight wrapText="bothSides">
              <wp:wrapPolygon edited="0">
                <wp:start x="6762" y="0"/>
                <wp:lineTo x="0" y="9874"/>
                <wp:lineTo x="0" y="12343"/>
                <wp:lineTo x="6762" y="20983"/>
                <wp:lineTo x="20661" y="20983"/>
                <wp:lineTo x="21037" y="19749"/>
                <wp:lineTo x="21412" y="11109"/>
                <wp:lineTo x="21412" y="5554"/>
                <wp:lineTo x="20661" y="0"/>
                <wp:lineTo x="6762" y="0"/>
              </wp:wrapPolygon>
            </wp:wrapTight>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095375" cy="666750"/>
                    </a:xfrm>
                    <a:prstGeom prst="rect">
                      <a:avLst/>
                    </a:prstGeom>
                    <a:noFill/>
                  </pic:spPr>
                </pic:pic>
              </a:graphicData>
            </a:graphic>
            <wp14:sizeRelH relativeFrom="page">
              <wp14:pctWidth>0</wp14:pctWidth>
            </wp14:sizeRelH>
            <wp14:sizeRelV relativeFrom="page">
              <wp14:pctHeight>0</wp14:pctHeight>
            </wp14:sizeRelV>
          </wp:anchor>
        </w:drawing>
      </w:r>
    </w:p>
    <w:p w14:paraId="250660AA" w14:textId="0995DEA5" w:rsidR="003E2CF3" w:rsidRDefault="003E2CF3" w:rsidP="003D72C7">
      <w:pPr>
        <w:tabs>
          <w:tab w:val="left" w:pos="3075"/>
        </w:tabs>
      </w:pPr>
    </w:p>
    <w:p w14:paraId="558B0418" w14:textId="4BC9B34A" w:rsidR="003E2CF3" w:rsidRDefault="003E2CF3" w:rsidP="003D72C7">
      <w:pPr>
        <w:tabs>
          <w:tab w:val="left" w:pos="3075"/>
        </w:tabs>
      </w:pPr>
    </w:p>
    <w:p w14:paraId="13EFF627" w14:textId="493E38E5" w:rsidR="003E2CF3" w:rsidRDefault="005A0797" w:rsidP="003D72C7">
      <w:pPr>
        <w:tabs>
          <w:tab w:val="left" w:pos="3075"/>
        </w:tabs>
      </w:pPr>
      <w:r w:rsidRPr="005A0797">
        <w:t>La fórmula de la matriz inversa es:</w:t>
      </w:r>
    </w:p>
    <w:p w14:paraId="145750FD" w14:textId="48FA2DF4" w:rsidR="003E2CF3" w:rsidRDefault="005A0797" w:rsidP="003D72C7">
      <w:pPr>
        <w:tabs>
          <w:tab w:val="left" w:pos="3075"/>
        </w:tabs>
      </w:pPr>
      <w:r>
        <w:rPr>
          <w:noProof/>
        </w:rPr>
        <w:drawing>
          <wp:anchor distT="0" distB="0" distL="114300" distR="114300" simplePos="0" relativeHeight="251951104" behindDoc="1" locked="0" layoutInCell="1" allowOverlap="1" wp14:anchorId="326336FF" wp14:editId="090CE7ED">
            <wp:simplePos x="0" y="0"/>
            <wp:positionH relativeFrom="column">
              <wp:posOffset>1605915</wp:posOffset>
            </wp:positionH>
            <wp:positionV relativeFrom="paragraph">
              <wp:posOffset>8255</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77ABCE04" w14:textId="0788C04D" w:rsidR="003E2CF3" w:rsidRDefault="003E2CF3" w:rsidP="003D72C7">
      <w:pPr>
        <w:tabs>
          <w:tab w:val="left" w:pos="3075"/>
        </w:tabs>
      </w:pPr>
    </w:p>
    <w:p w14:paraId="2445FEA6" w14:textId="18FC86CD" w:rsidR="003E2CF3" w:rsidRDefault="00871B8B" w:rsidP="003D72C7">
      <w:pPr>
        <w:tabs>
          <w:tab w:val="left" w:pos="3075"/>
        </w:tabs>
      </w:pPr>
      <w:r w:rsidRPr="00871B8B">
        <w:t xml:space="preserve">En primer </w:t>
      </w:r>
      <w:r w:rsidR="000C3183" w:rsidRPr="00871B8B">
        <w:t>lugar,</w:t>
      </w:r>
      <w:r w:rsidRPr="00871B8B">
        <w:t xml:space="preserve"> resolvemos el determinante de la matriz con la regla de Sarrus:</w:t>
      </w:r>
    </w:p>
    <w:p w14:paraId="005EF47E" w14:textId="425F51FF" w:rsidR="003E2CF3" w:rsidRDefault="003E2CF3" w:rsidP="003D72C7">
      <w:pPr>
        <w:tabs>
          <w:tab w:val="left" w:pos="3075"/>
        </w:tabs>
      </w:pPr>
    </w:p>
    <w:p w14:paraId="6FE1E22F" w14:textId="64D5F0D6" w:rsidR="00A7764B" w:rsidRDefault="00A7764B" w:rsidP="003D72C7">
      <w:pPr>
        <w:tabs>
          <w:tab w:val="left" w:pos="3075"/>
        </w:tabs>
      </w:pPr>
      <w:r>
        <w:rPr>
          <w:noProof/>
        </w:rPr>
        <w:lastRenderedPageBreak/>
        <w:drawing>
          <wp:anchor distT="0" distB="0" distL="114300" distR="114300" simplePos="0" relativeHeight="251953152" behindDoc="1" locked="0" layoutInCell="1" allowOverlap="1" wp14:anchorId="3F351438" wp14:editId="4F2A19CE">
            <wp:simplePos x="0" y="0"/>
            <wp:positionH relativeFrom="column">
              <wp:posOffset>1234440</wp:posOffset>
            </wp:positionH>
            <wp:positionV relativeFrom="paragraph">
              <wp:posOffset>0</wp:posOffset>
            </wp:positionV>
            <wp:extent cx="2981325" cy="666750"/>
            <wp:effectExtent l="0" t="0" r="9525" b="0"/>
            <wp:wrapTight wrapText="bothSides">
              <wp:wrapPolygon edited="0">
                <wp:start x="2484" y="0"/>
                <wp:lineTo x="0" y="7406"/>
                <wp:lineTo x="0" y="13577"/>
                <wp:lineTo x="2484" y="19749"/>
                <wp:lineTo x="2484" y="20983"/>
                <wp:lineTo x="7729" y="20983"/>
                <wp:lineTo x="7729" y="19749"/>
                <wp:lineTo x="21531" y="12343"/>
                <wp:lineTo x="21531" y="8023"/>
                <wp:lineTo x="7729" y="0"/>
                <wp:lineTo x="2484" y="0"/>
              </wp:wrapPolygon>
            </wp:wrapTight>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2981325" cy="666750"/>
                    </a:xfrm>
                    <a:prstGeom prst="rect">
                      <a:avLst/>
                    </a:prstGeom>
                    <a:noFill/>
                  </pic:spPr>
                </pic:pic>
              </a:graphicData>
            </a:graphic>
            <wp14:sizeRelH relativeFrom="page">
              <wp14:pctWidth>0</wp14:pctWidth>
            </wp14:sizeRelH>
            <wp14:sizeRelV relativeFrom="page">
              <wp14:pctHeight>0</wp14:pctHeight>
            </wp14:sizeRelV>
          </wp:anchor>
        </w:drawing>
      </w:r>
    </w:p>
    <w:p w14:paraId="5DD975AF" w14:textId="7E85241F" w:rsidR="003E2CF3" w:rsidRDefault="003E2CF3" w:rsidP="003D72C7">
      <w:pPr>
        <w:tabs>
          <w:tab w:val="left" w:pos="3075"/>
        </w:tabs>
      </w:pPr>
    </w:p>
    <w:p w14:paraId="54C7A60F" w14:textId="77777777" w:rsidR="00A7764B" w:rsidRDefault="00A7764B" w:rsidP="003D72C7">
      <w:pPr>
        <w:tabs>
          <w:tab w:val="left" w:pos="3075"/>
        </w:tabs>
      </w:pPr>
    </w:p>
    <w:p w14:paraId="3E9BFD55" w14:textId="77777777" w:rsidR="005452F4" w:rsidRDefault="005452F4" w:rsidP="005452F4">
      <w:pPr>
        <w:tabs>
          <w:tab w:val="left" w:pos="3075"/>
        </w:tabs>
      </w:pPr>
      <w:r>
        <w:t>El determinante es diferente de 0, por lo tanto, sí que se puede invertir la matriz.</w:t>
      </w:r>
    </w:p>
    <w:p w14:paraId="01526D71" w14:textId="77777777" w:rsidR="005452F4" w:rsidRDefault="005452F4" w:rsidP="005452F4">
      <w:pPr>
        <w:tabs>
          <w:tab w:val="left" w:pos="3075"/>
        </w:tabs>
      </w:pPr>
    </w:p>
    <w:p w14:paraId="72C4BF01" w14:textId="523D2712" w:rsidR="00871B8B" w:rsidRDefault="005452F4" w:rsidP="005452F4">
      <w:pPr>
        <w:tabs>
          <w:tab w:val="left" w:pos="3075"/>
        </w:tabs>
      </w:pPr>
      <w:r>
        <w:t>Una vez hemos resuelto el determinante, hallamos la matriz adjunta de A:</w:t>
      </w:r>
    </w:p>
    <w:p w14:paraId="41215063" w14:textId="32CE9BD7" w:rsidR="00871B8B" w:rsidRDefault="005452F4" w:rsidP="003D72C7">
      <w:pPr>
        <w:tabs>
          <w:tab w:val="left" w:pos="3075"/>
        </w:tabs>
      </w:pPr>
      <w:r>
        <w:rPr>
          <w:noProof/>
        </w:rPr>
        <w:drawing>
          <wp:anchor distT="0" distB="0" distL="114300" distR="114300" simplePos="0" relativeHeight="251954176" behindDoc="1" locked="0" layoutInCell="1" allowOverlap="1" wp14:anchorId="107D1430" wp14:editId="1D2CE235">
            <wp:simplePos x="0" y="0"/>
            <wp:positionH relativeFrom="column">
              <wp:posOffset>-3810</wp:posOffset>
            </wp:positionH>
            <wp:positionV relativeFrom="paragraph">
              <wp:posOffset>9525</wp:posOffset>
            </wp:positionV>
            <wp:extent cx="3219450" cy="419100"/>
            <wp:effectExtent l="0" t="0" r="0" b="0"/>
            <wp:wrapTight wrapText="bothSides">
              <wp:wrapPolygon edited="0">
                <wp:start x="10353" y="0"/>
                <wp:lineTo x="0" y="5891"/>
                <wp:lineTo x="0" y="14727"/>
                <wp:lineTo x="10353" y="15709"/>
                <wp:lineTo x="10353" y="20618"/>
                <wp:lineTo x="13804" y="20618"/>
                <wp:lineTo x="13804" y="15709"/>
                <wp:lineTo x="21472" y="13745"/>
                <wp:lineTo x="21472" y="5891"/>
                <wp:lineTo x="13804" y="0"/>
                <wp:lineTo x="10353" y="0"/>
              </wp:wrapPolygon>
            </wp:wrapTight>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219450" cy="419100"/>
                    </a:xfrm>
                    <a:prstGeom prst="rect">
                      <a:avLst/>
                    </a:prstGeom>
                    <a:noFill/>
                  </pic:spPr>
                </pic:pic>
              </a:graphicData>
            </a:graphic>
            <wp14:sizeRelH relativeFrom="page">
              <wp14:pctWidth>0</wp14:pctWidth>
            </wp14:sizeRelH>
            <wp14:sizeRelV relativeFrom="page">
              <wp14:pctHeight>0</wp14:pctHeight>
            </wp14:sizeRelV>
          </wp:anchor>
        </w:drawing>
      </w:r>
    </w:p>
    <w:p w14:paraId="7D352A68" w14:textId="1C9E407A" w:rsidR="00871B8B" w:rsidRDefault="005452F4" w:rsidP="003D72C7">
      <w:pPr>
        <w:tabs>
          <w:tab w:val="left" w:pos="3075"/>
        </w:tabs>
      </w:pPr>
      <w:r>
        <w:rPr>
          <w:noProof/>
        </w:rPr>
        <w:drawing>
          <wp:anchor distT="0" distB="0" distL="114300" distR="114300" simplePos="0" relativeHeight="251955200" behindDoc="1" locked="0" layoutInCell="1" allowOverlap="1" wp14:anchorId="3B0AE91D" wp14:editId="5DEED415">
            <wp:simplePos x="0" y="0"/>
            <wp:positionH relativeFrom="column">
              <wp:posOffset>15240</wp:posOffset>
            </wp:positionH>
            <wp:positionV relativeFrom="paragraph">
              <wp:posOffset>212725</wp:posOffset>
            </wp:positionV>
            <wp:extent cx="3057525" cy="419100"/>
            <wp:effectExtent l="0" t="0" r="9525" b="0"/>
            <wp:wrapTight wrapText="bothSides">
              <wp:wrapPolygon edited="0">
                <wp:start x="11036" y="0"/>
                <wp:lineTo x="0" y="5891"/>
                <wp:lineTo x="0" y="14727"/>
                <wp:lineTo x="11036" y="15709"/>
                <wp:lineTo x="11036" y="20618"/>
                <wp:lineTo x="14669" y="20618"/>
                <wp:lineTo x="14669" y="15709"/>
                <wp:lineTo x="21533" y="13745"/>
                <wp:lineTo x="21533" y="5891"/>
                <wp:lineTo x="14669" y="0"/>
                <wp:lineTo x="11036" y="0"/>
              </wp:wrapPolygon>
            </wp:wrapTight>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3057525" cy="419100"/>
                    </a:xfrm>
                    <a:prstGeom prst="rect">
                      <a:avLst/>
                    </a:prstGeom>
                    <a:noFill/>
                  </pic:spPr>
                </pic:pic>
              </a:graphicData>
            </a:graphic>
            <wp14:sizeRelH relativeFrom="page">
              <wp14:pctWidth>0</wp14:pctWidth>
            </wp14:sizeRelH>
            <wp14:sizeRelV relativeFrom="page">
              <wp14:pctHeight>0</wp14:pctHeight>
            </wp14:sizeRelV>
          </wp:anchor>
        </w:drawing>
      </w:r>
    </w:p>
    <w:p w14:paraId="15B80436" w14:textId="46C4385E" w:rsidR="00871B8B" w:rsidRDefault="005452F4" w:rsidP="003D72C7">
      <w:pPr>
        <w:tabs>
          <w:tab w:val="left" w:pos="3075"/>
        </w:tabs>
      </w:pPr>
      <w:r>
        <w:rPr>
          <w:noProof/>
        </w:rPr>
        <w:drawing>
          <wp:anchor distT="0" distB="0" distL="114300" distR="114300" simplePos="0" relativeHeight="251956224" behindDoc="1" locked="0" layoutInCell="1" allowOverlap="1" wp14:anchorId="208180FE" wp14:editId="2E4B18C0">
            <wp:simplePos x="0" y="0"/>
            <wp:positionH relativeFrom="column">
              <wp:posOffset>-3810</wp:posOffset>
            </wp:positionH>
            <wp:positionV relativeFrom="paragraph">
              <wp:posOffset>445135</wp:posOffset>
            </wp:positionV>
            <wp:extent cx="3009900" cy="419100"/>
            <wp:effectExtent l="0" t="0" r="0" b="0"/>
            <wp:wrapTight wrapText="bothSides">
              <wp:wrapPolygon edited="0">
                <wp:start x="11484" y="0"/>
                <wp:lineTo x="0" y="5891"/>
                <wp:lineTo x="0" y="14727"/>
                <wp:lineTo x="11484" y="15709"/>
                <wp:lineTo x="11484" y="20618"/>
                <wp:lineTo x="14354" y="20618"/>
                <wp:lineTo x="14354" y="15709"/>
                <wp:lineTo x="21463" y="13745"/>
                <wp:lineTo x="21463" y="5891"/>
                <wp:lineTo x="14354" y="0"/>
                <wp:lineTo x="11484" y="0"/>
              </wp:wrapPolygon>
            </wp:wrapTight>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3009900" cy="419100"/>
                    </a:xfrm>
                    <a:prstGeom prst="rect">
                      <a:avLst/>
                    </a:prstGeom>
                    <a:noFill/>
                  </pic:spPr>
                </pic:pic>
              </a:graphicData>
            </a:graphic>
            <wp14:sizeRelH relativeFrom="page">
              <wp14:pctWidth>0</wp14:pctWidth>
            </wp14:sizeRelH>
            <wp14:sizeRelV relativeFrom="page">
              <wp14:pctHeight>0</wp14:pctHeight>
            </wp14:sizeRelV>
          </wp:anchor>
        </w:drawing>
      </w:r>
    </w:p>
    <w:p w14:paraId="704B5E0E" w14:textId="7D28BAB9" w:rsidR="00871B8B" w:rsidRDefault="00871B8B" w:rsidP="003D72C7">
      <w:pPr>
        <w:tabs>
          <w:tab w:val="left" w:pos="3075"/>
        </w:tabs>
      </w:pPr>
    </w:p>
    <w:p w14:paraId="1CF9E15C" w14:textId="26930AB2" w:rsidR="00871B8B" w:rsidRDefault="005452F4" w:rsidP="003D72C7">
      <w:pPr>
        <w:tabs>
          <w:tab w:val="left" w:pos="3075"/>
        </w:tabs>
      </w:pPr>
      <w:r>
        <w:rPr>
          <w:noProof/>
        </w:rPr>
        <w:drawing>
          <wp:anchor distT="0" distB="0" distL="114300" distR="114300" simplePos="0" relativeHeight="251958272" behindDoc="1" locked="0" layoutInCell="1" allowOverlap="1" wp14:anchorId="429DC229" wp14:editId="12013F8A">
            <wp:simplePos x="0" y="0"/>
            <wp:positionH relativeFrom="column">
              <wp:posOffset>-3810</wp:posOffset>
            </wp:positionH>
            <wp:positionV relativeFrom="paragraph">
              <wp:posOffset>880745</wp:posOffset>
            </wp:positionV>
            <wp:extent cx="3076575" cy="419100"/>
            <wp:effectExtent l="0" t="0" r="9525" b="0"/>
            <wp:wrapTight wrapText="bothSides">
              <wp:wrapPolygon edited="0">
                <wp:start x="10967" y="0"/>
                <wp:lineTo x="0" y="5891"/>
                <wp:lineTo x="0" y="14727"/>
                <wp:lineTo x="10967" y="15709"/>
                <wp:lineTo x="10967" y="20618"/>
                <wp:lineTo x="14578" y="20618"/>
                <wp:lineTo x="14578" y="15709"/>
                <wp:lineTo x="21533" y="13745"/>
                <wp:lineTo x="21533" y="5891"/>
                <wp:lineTo x="14578" y="0"/>
                <wp:lineTo x="10967" y="0"/>
              </wp:wrapPolygon>
            </wp:wrapTight>
            <wp:docPr id="371" name="Imagen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3076575" cy="419100"/>
                    </a:xfrm>
                    <a:prstGeom prst="rect">
                      <a:avLst/>
                    </a:prstGeom>
                    <a:noFill/>
                  </pic:spPr>
                </pic:pic>
              </a:graphicData>
            </a:graphic>
            <wp14:sizeRelH relativeFrom="page">
              <wp14:pctWidth>0</wp14:pctWidth>
            </wp14:sizeRelH>
            <wp14:sizeRelV relativeFrom="page">
              <wp14:pctHeight>0</wp14:pctHeight>
            </wp14:sizeRelV>
          </wp:anchor>
        </w:drawing>
      </w:r>
    </w:p>
    <w:p w14:paraId="7DC40FDE" w14:textId="20EF2275" w:rsidR="00871B8B" w:rsidRDefault="002A1F03" w:rsidP="003D72C7">
      <w:pPr>
        <w:tabs>
          <w:tab w:val="left" w:pos="3075"/>
        </w:tabs>
      </w:pPr>
      <w:r>
        <w:rPr>
          <w:noProof/>
        </w:rPr>
        <w:drawing>
          <wp:anchor distT="0" distB="0" distL="114300" distR="114300" simplePos="0" relativeHeight="251962368" behindDoc="1" locked="0" layoutInCell="1" allowOverlap="1" wp14:anchorId="56347D70" wp14:editId="54EF570A">
            <wp:simplePos x="0" y="0"/>
            <wp:positionH relativeFrom="column">
              <wp:posOffset>3568065</wp:posOffset>
            </wp:positionH>
            <wp:positionV relativeFrom="paragraph">
              <wp:posOffset>226695</wp:posOffset>
            </wp:positionV>
            <wp:extent cx="1714500" cy="666750"/>
            <wp:effectExtent l="0" t="0" r="0" b="0"/>
            <wp:wrapTight wrapText="bothSides">
              <wp:wrapPolygon edited="0">
                <wp:start x="8400" y="0"/>
                <wp:lineTo x="0" y="8640"/>
                <wp:lineTo x="0" y="12343"/>
                <wp:lineTo x="8160" y="19749"/>
                <wp:lineTo x="8400" y="20983"/>
                <wp:lineTo x="20640" y="20983"/>
                <wp:lineTo x="21120" y="19749"/>
                <wp:lineTo x="21120" y="3086"/>
                <wp:lineTo x="20640" y="0"/>
                <wp:lineTo x="8400" y="0"/>
              </wp:wrapPolygon>
            </wp:wrapTight>
            <wp:docPr id="376" name="Imagen 376"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n 376" descr="Forma&#10;&#10;Descripción generada automáticamente con confianza media"/>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1714500" cy="6667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57248" behindDoc="1" locked="0" layoutInCell="1" allowOverlap="1" wp14:anchorId="2922837B" wp14:editId="7CEB0687">
            <wp:simplePos x="0" y="0"/>
            <wp:positionH relativeFrom="column">
              <wp:posOffset>-3810</wp:posOffset>
            </wp:positionH>
            <wp:positionV relativeFrom="paragraph">
              <wp:posOffset>55245</wp:posOffset>
            </wp:positionV>
            <wp:extent cx="3057525" cy="419100"/>
            <wp:effectExtent l="0" t="0" r="9525" b="0"/>
            <wp:wrapTight wrapText="bothSides">
              <wp:wrapPolygon edited="0">
                <wp:start x="11036" y="0"/>
                <wp:lineTo x="0" y="5891"/>
                <wp:lineTo x="0" y="14727"/>
                <wp:lineTo x="11036" y="15709"/>
                <wp:lineTo x="11036" y="20618"/>
                <wp:lineTo x="14669" y="20618"/>
                <wp:lineTo x="14669" y="15709"/>
                <wp:lineTo x="21533" y="13745"/>
                <wp:lineTo x="21533" y="5891"/>
                <wp:lineTo x="14669" y="0"/>
                <wp:lineTo x="11036" y="0"/>
              </wp:wrapPolygon>
            </wp:wrapTight>
            <wp:docPr id="370"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3057525" cy="419100"/>
                    </a:xfrm>
                    <a:prstGeom prst="rect">
                      <a:avLst/>
                    </a:prstGeom>
                    <a:noFill/>
                  </pic:spPr>
                </pic:pic>
              </a:graphicData>
            </a:graphic>
            <wp14:sizeRelH relativeFrom="page">
              <wp14:pctWidth>0</wp14:pctWidth>
            </wp14:sizeRelH>
            <wp14:sizeRelV relativeFrom="page">
              <wp14:pctHeight>0</wp14:pctHeight>
            </wp14:sizeRelV>
          </wp:anchor>
        </w:drawing>
      </w:r>
    </w:p>
    <w:p w14:paraId="0875D39A" w14:textId="49D90191" w:rsidR="00871B8B" w:rsidRDefault="00871B8B" w:rsidP="003D72C7">
      <w:pPr>
        <w:tabs>
          <w:tab w:val="left" w:pos="3075"/>
        </w:tabs>
      </w:pPr>
    </w:p>
    <w:p w14:paraId="26F50692" w14:textId="110FA9BB" w:rsidR="002A1F03" w:rsidRDefault="002A1F03" w:rsidP="003D72C7">
      <w:pPr>
        <w:tabs>
          <w:tab w:val="left" w:pos="3075"/>
        </w:tabs>
      </w:pPr>
    </w:p>
    <w:p w14:paraId="79EFF558" w14:textId="0225A543" w:rsidR="002A1F03" w:rsidRDefault="002A1F03" w:rsidP="003D72C7">
      <w:pPr>
        <w:tabs>
          <w:tab w:val="left" w:pos="3075"/>
        </w:tabs>
      </w:pPr>
      <w:r>
        <w:rPr>
          <w:noProof/>
        </w:rPr>
        <w:drawing>
          <wp:anchor distT="0" distB="0" distL="114300" distR="114300" simplePos="0" relativeHeight="251959296" behindDoc="1" locked="0" layoutInCell="1" allowOverlap="1" wp14:anchorId="0EFD885D" wp14:editId="5F665876">
            <wp:simplePos x="0" y="0"/>
            <wp:positionH relativeFrom="column">
              <wp:posOffset>62865</wp:posOffset>
            </wp:positionH>
            <wp:positionV relativeFrom="paragraph">
              <wp:posOffset>243840</wp:posOffset>
            </wp:positionV>
            <wp:extent cx="2952750" cy="419100"/>
            <wp:effectExtent l="0" t="0" r="0" b="0"/>
            <wp:wrapTight wrapText="bothSides">
              <wp:wrapPolygon edited="0">
                <wp:start x="11288" y="0"/>
                <wp:lineTo x="0" y="5891"/>
                <wp:lineTo x="0" y="14727"/>
                <wp:lineTo x="11288" y="15709"/>
                <wp:lineTo x="11288" y="20618"/>
                <wp:lineTo x="14354" y="20618"/>
                <wp:lineTo x="14354" y="15709"/>
                <wp:lineTo x="21461" y="13745"/>
                <wp:lineTo x="21461" y="6873"/>
                <wp:lineTo x="14354" y="0"/>
                <wp:lineTo x="11288" y="0"/>
              </wp:wrapPolygon>
            </wp:wrapTight>
            <wp:docPr id="372" name="Imagen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952750" cy="419100"/>
                    </a:xfrm>
                    <a:prstGeom prst="rect">
                      <a:avLst/>
                    </a:prstGeom>
                    <a:noFill/>
                  </pic:spPr>
                </pic:pic>
              </a:graphicData>
            </a:graphic>
            <wp14:sizeRelH relativeFrom="page">
              <wp14:pctWidth>0</wp14:pctWidth>
            </wp14:sizeRelH>
            <wp14:sizeRelV relativeFrom="page">
              <wp14:pctHeight>0</wp14:pctHeight>
            </wp14:sizeRelV>
          </wp:anchor>
        </w:drawing>
      </w:r>
    </w:p>
    <w:p w14:paraId="577C798C" w14:textId="216EF332" w:rsidR="00871B8B" w:rsidRDefault="00871B8B" w:rsidP="003D72C7">
      <w:pPr>
        <w:tabs>
          <w:tab w:val="left" w:pos="3075"/>
        </w:tabs>
      </w:pPr>
    </w:p>
    <w:p w14:paraId="5C71E1BC" w14:textId="3874883A" w:rsidR="00871B8B" w:rsidRDefault="00542BAD" w:rsidP="003D72C7">
      <w:pPr>
        <w:tabs>
          <w:tab w:val="left" w:pos="3075"/>
        </w:tabs>
      </w:pPr>
      <w:r>
        <w:rPr>
          <w:noProof/>
        </w:rPr>
        <w:drawing>
          <wp:anchor distT="0" distB="0" distL="114300" distR="114300" simplePos="0" relativeHeight="251960320" behindDoc="1" locked="0" layoutInCell="1" allowOverlap="1" wp14:anchorId="2FBFDDE2" wp14:editId="745C849A">
            <wp:simplePos x="0" y="0"/>
            <wp:positionH relativeFrom="column">
              <wp:posOffset>53340</wp:posOffset>
            </wp:positionH>
            <wp:positionV relativeFrom="paragraph">
              <wp:posOffset>206375</wp:posOffset>
            </wp:positionV>
            <wp:extent cx="2886075" cy="419100"/>
            <wp:effectExtent l="0" t="0" r="9525" b="0"/>
            <wp:wrapTight wrapText="bothSides">
              <wp:wrapPolygon edited="0">
                <wp:start x="11691" y="0"/>
                <wp:lineTo x="0" y="5891"/>
                <wp:lineTo x="0" y="14727"/>
                <wp:lineTo x="11691" y="15709"/>
                <wp:lineTo x="11691" y="20618"/>
                <wp:lineTo x="15541" y="20618"/>
                <wp:lineTo x="15541" y="15709"/>
                <wp:lineTo x="21529" y="13745"/>
                <wp:lineTo x="21529" y="5891"/>
                <wp:lineTo x="15541" y="0"/>
                <wp:lineTo x="11691" y="0"/>
              </wp:wrapPolygon>
            </wp:wrapTight>
            <wp:docPr id="373"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886075" cy="419100"/>
                    </a:xfrm>
                    <a:prstGeom prst="rect">
                      <a:avLst/>
                    </a:prstGeom>
                    <a:noFill/>
                  </pic:spPr>
                </pic:pic>
              </a:graphicData>
            </a:graphic>
            <wp14:sizeRelH relativeFrom="page">
              <wp14:pctWidth>0</wp14:pctWidth>
            </wp14:sizeRelH>
            <wp14:sizeRelV relativeFrom="page">
              <wp14:pctHeight>0</wp14:pctHeight>
            </wp14:sizeRelV>
          </wp:anchor>
        </w:drawing>
      </w:r>
    </w:p>
    <w:p w14:paraId="1BF5D2C1" w14:textId="0AD3ED7C" w:rsidR="00871B8B" w:rsidRDefault="00871B8B" w:rsidP="003D72C7">
      <w:pPr>
        <w:tabs>
          <w:tab w:val="left" w:pos="3075"/>
        </w:tabs>
      </w:pPr>
    </w:p>
    <w:p w14:paraId="4671E5CF" w14:textId="7F4A5455" w:rsidR="00871B8B" w:rsidRDefault="00542BAD" w:rsidP="003D72C7">
      <w:pPr>
        <w:tabs>
          <w:tab w:val="left" w:pos="3075"/>
        </w:tabs>
      </w:pPr>
      <w:r>
        <w:rPr>
          <w:noProof/>
        </w:rPr>
        <w:drawing>
          <wp:anchor distT="0" distB="0" distL="114300" distR="114300" simplePos="0" relativeHeight="251961344" behindDoc="1" locked="0" layoutInCell="1" allowOverlap="1" wp14:anchorId="5C08B808" wp14:editId="1C57EAB4">
            <wp:simplePos x="0" y="0"/>
            <wp:positionH relativeFrom="column">
              <wp:posOffset>43815</wp:posOffset>
            </wp:positionH>
            <wp:positionV relativeFrom="paragraph">
              <wp:posOffset>120015</wp:posOffset>
            </wp:positionV>
            <wp:extent cx="2962275" cy="419100"/>
            <wp:effectExtent l="0" t="0" r="9525" b="0"/>
            <wp:wrapTight wrapText="bothSides">
              <wp:wrapPolygon edited="0">
                <wp:start x="11390" y="0"/>
                <wp:lineTo x="0" y="5891"/>
                <wp:lineTo x="0" y="14727"/>
                <wp:lineTo x="11390" y="15709"/>
                <wp:lineTo x="11390" y="20618"/>
                <wp:lineTo x="15141" y="20618"/>
                <wp:lineTo x="15141" y="15709"/>
                <wp:lineTo x="21531" y="13745"/>
                <wp:lineTo x="21531" y="6873"/>
                <wp:lineTo x="15141" y="0"/>
                <wp:lineTo x="11390" y="0"/>
              </wp:wrapPolygon>
            </wp:wrapTight>
            <wp:docPr id="374"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962275" cy="419100"/>
                    </a:xfrm>
                    <a:prstGeom prst="rect">
                      <a:avLst/>
                    </a:prstGeom>
                    <a:noFill/>
                  </pic:spPr>
                </pic:pic>
              </a:graphicData>
            </a:graphic>
            <wp14:sizeRelH relativeFrom="page">
              <wp14:pctWidth>0</wp14:pctWidth>
            </wp14:sizeRelH>
            <wp14:sizeRelV relativeFrom="page">
              <wp14:pctHeight>0</wp14:pctHeight>
            </wp14:sizeRelV>
          </wp:anchor>
        </w:drawing>
      </w:r>
    </w:p>
    <w:p w14:paraId="3F25AF54" w14:textId="269A87EA" w:rsidR="00871B8B" w:rsidRDefault="00871B8B" w:rsidP="003D72C7">
      <w:pPr>
        <w:tabs>
          <w:tab w:val="left" w:pos="3075"/>
        </w:tabs>
      </w:pPr>
    </w:p>
    <w:p w14:paraId="3214E7FB" w14:textId="115CF2A1" w:rsidR="00871B8B" w:rsidRDefault="00542BAD" w:rsidP="003D72C7">
      <w:pPr>
        <w:tabs>
          <w:tab w:val="left" w:pos="3075"/>
        </w:tabs>
      </w:pPr>
      <w:r>
        <w:rPr>
          <w:noProof/>
        </w:rPr>
        <w:drawing>
          <wp:anchor distT="0" distB="0" distL="114300" distR="114300" simplePos="0" relativeHeight="251963392" behindDoc="1" locked="0" layoutInCell="1" allowOverlap="1" wp14:anchorId="4A352225" wp14:editId="73D3BE73">
            <wp:simplePos x="0" y="0"/>
            <wp:positionH relativeFrom="column">
              <wp:posOffset>62865</wp:posOffset>
            </wp:positionH>
            <wp:positionV relativeFrom="paragraph">
              <wp:posOffset>29210</wp:posOffset>
            </wp:positionV>
            <wp:extent cx="2676525" cy="419100"/>
            <wp:effectExtent l="0" t="0" r="9525" b="0"/>
            <wp:wrapTight wrapText="bothSides">
              <wp:wrapPolygon edited="0">
                <wp:start x="12914" y="0"/>
                <wp:lineTo x="0" y="5891"/>
                <wp:lineTo x="0" y="14727"/>
                <wp:lineTo x="12914" y="15709"/>
                <wp:lineTo x="12914" y="20618"/>
                <wp:lineTo x="16296" y="20618"/>
                <wp:lineTo x="16296" y="15709"/>
                <wp:lineTo x="21523" y="13745"/>
                <wp:lineTo x="21523" y="5891"/>
                <wp:lineTo x="16296" y="0"/>
                <wp:lineTo x="12914" y="0"/>
              </wp:wrapPolygon>
            </wp:wrapTight>
            <wp:docPr id="375" name="Imagen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676525" cy="419100"/>
                    </a:xfrm>
                    <a:prstGeom prst="rect">
                      <a:avLst/>
                    </a:prstGeom>
                    <a:noFill/>
                  </pic:spPr>
                </pic:pic>
              </a:graphicData>
            </a:graphic>
            <wp14:sizeRelH relativeFrom="page">
              <wp14:pctWidth>0</wp14:pctWidth>
            </wp14:sizeRelH>
            <wp14:sizeRelV relativeFrom="page">
              <wp14:pctHeight>0</wp14:pctHeight>
            </wp14:sizeRelV>
          </wp:anchor>
        </w:drawing>
      </w:r>
    </w:p>
    <w:p w14:paraId="13467A43" w14:textId="5304F9D4" w:rsidR="00871B8B" w:rsidRDefault="00871B8B" w:rsidP="003D72C7">
      <w:pPr>
        <w:tabs>
          <w:tab w:val="left" w:pos="3075"/>
        </w:tabs>
      </w:pPr>
    </w:p>
    <w:p w14:paraId="02B9788B" w14:textId="26CE220E" w:rsidR="00871B8B" w:rsidRDefault="00C21F51" w:rsidP="003D72C7">
      <w:pPr>
        <w:tabs>
          <w:tab w:val="left" w:pos="3075"/>
        </w:tabs>
      </w:pPr>
      <w:r>
        <w:rPr>
          <w:noProof/>
        </w:rPr>
        <w:drawing>
          <wp:anchor distT="0" distB="0" distL="114300" distR="114300" simplePos="0" relativeHeight="251965440" behindDoc="1" locked="0" layoutInCell="1" allowOverlap="1" wp14:anchorId="5A716883" wp14:editId="1D3E316C">
            <wp:simplePos x="0" y="0"/>
            <wp:positionH relativeFrom="column">
              <wp:posOffset>2348865</wp:posOffset>
            </wp:positionH>
            <wp:positionV relativeFrom="paragraph">
              <wp:posOffset>512445</wp:posOffset>
            </wp:positionV>
            <wp:extent cx="1752600" cy="685800"/>
            <wp:effectExtent l="0" t="0" r="0" b="0"/>
            <wp:wrapTight wrapText="bothSides">
              <wp:wrapPolygon edited="0">
                <wp:start x="20661" y="0"/>
                <wp:lineTo x="9157" y="0"/>
                <wp:lineTo x="0" y="4200"/>
                <wp:lineTo x="0" y="12600"/>
                <wp:lineTo x="7748" y="19200"/>
                <wp:lineTo x="8217" y="21000"/>
                <wp:lineTo x="20191" y="21000"/>
                <wp:lineTo x="20661" y="19200"/>
                <wp:lineTo x="21365" y="2400"/>
                <wp:lineTo x="21365" y="0"/>
                <wp:lineTo x="20661" y="0"/>
              </wp:wrapPolygon>
            </wp:wrapTight>
            <wp:docPr id="378" name="Imagen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752600" cy="685800"/>
                    </a:xfrm>
                    <a:prstGeom prst="rect">
                      <a:avLst/>
                    </a:prstGeom>
                    <a:noFill/>
                  </pic:spPr>
                </pic:pic>
              </a:graphicData>
            </a:graphic>
            <wp14:sizeRelH relativeFrom="page">
              <wp14:pctWidth>0</wp14:pctWidth>
            </wp14:sizeRelH>
            <wp14:sizeRelV relativeFrom="page">
              <wp14:pctHeight>0</wp14:pctHeight>
            </wp14:sizeRelV>
          </wp:anchor>
        </w:drawing>
      </w:r>
      <w:r w:rsidR="001F7114" w:rsidRPr="001F7114">
        <w:t>Una vez hemos calculado el determinante de la matriz y su adjunta, sustituimos sus valores en la fórmula:</w:t>
      </w:r>
    </w:p>
    <w:p w14:paraId="07541FA6" w14:textId="0D9E0A24" w:rsidR="00871B8B" w:rsidRDefault="001F7114" w:rsidP="003D72C7">
      <w:pPr>
        <w:tabs>
          <w:tab w:val="left" w:pos="3075"/>
        </w:tabs>
      </w:pPr>
      <w:r>
        <w:rPr>
          <w:noProof/>
        </w:rPr>
        <w:drawing>
          <wp:anchor distT="0" distB="0" distL="114300" distR="114300" simplePos="0" relativeHeight="251964416" behindDoc="1" locked="0" layoutInCell="1" allowOverlap="1" wp14:anchorId="7DF4A2A2" wp14:editId="75FAC895">
            <wp:simplePos x="0" y="0"/>
            <wp:positionH relativeFrom="column">
              <wp:posOffset>262890</wp:posOffset>
            </wp:positionH>
            <wp:positionV relativeFrom="paragraph">
              <wp:posOffset>87630</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77" name="Imagen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0653A232" w14:textId="606F3EEE" w:rsidR="00871B8B" w:rsidRDefault="00871B8B" w:rsidP="003D72C7">
      <w:pPr>
        <w:tabs>
          <w:tab w:val="left" w:pos="3075"/>
        </w:tabs>
      </w:pPr>
    </w:p>
    <w:p w14:paraId="07BD04F5" w14:textId="7973DE2D" w:rsidR="00871B8B" w:rsidRDefault="00871B8B" w:rsidP="003D72C7">
      <w:pPr>
        <w:tabs>
          <w:tab w:val="left" w:pos="3075"/>
        </w:tabs>
      </w:pPr>
    </w:p>
    <w:p w14:paraId="6D1F66DF" w14:textId="0D561E09" w:rsidR="00871B8B" w:rsidRDefault="00871B8B" w:rsidP="003D72C7">
      <w:pPr>
        <w:tabs>
          <w:tab w:val="left" w:pos="3075"/>
        </w:tabs>
      </w:pPr>
    </w:p>
    <w:p w14:paraId="51762B02" w14:textId="29F98B4A" w:rsidR="00871B8B" w:rsidRDefault="00AC4846" w:rsidP="003D72C7">
      <w:pPr>
        <w:tabs>
          <w:tab w:val="left" w:pos="3075"/>
        </w:tabs>
      </w:pPr>
      <w:r w:rsidRPr="00AC4846">
        <w:t>Trasponemos la matriz adjunta:</w:t>
      </w:r>
    </w:p>
    <w:p w14:paraId="4558B529" w14:textId="78192EC7" w:rsidR="00AC4846" w:rsidRDefault="00AC4846" w:rsidP="003D72C7">
      <w:pPr>
        <w:tabs>
          <w:tab w:val="left" w:pos="3075"/>
        </w:tabs>
      </w:pPr>
      <w:r>
        <w:rPr>
          <w:noProof/>
        </w:rPr>
        <w:drawing>
          <wp:anchor distT="0" distB="0" distL="114300" distR="114300" simplePos="0" relativeHeight="251966464" behindDoc="1" locked="0" layoutInCell="1" allowOverlap="1" wp14:anchorId="610A2B6E" wp14:editId="30EDFFDB">
            <wp:simplePos x="0" y="0"/>
            <wp:positionH relativeFrom="column">
              <wp:posOffset>1577340</wp:posOffset>
            </wp:positionH>
            <wp:positionV relativeFrom="paragraph">
              <wp:posOffset>64770</wp:posOffset>
            </wp:positionV>
            <wp:extent cx="1714500" cy="666750"/>
            <wp:effectExtent l="0" t="0" r="0" b="0"/>
            <wp:wrapTight wrapText="bothSides">
              <wp:wrapPolygon edited="0">
                <wp:start x="8400" y="0"/>
                <wp:lineTo x="2400" y="6171"/>
                <wp:lineTo x="0" y="9257"/>
                <wp:lineTo x="0" y="12343"/>
                <wp:lineTo x="8160" y="19749"/>
                <wp:lineTo x="8400" y="20983"/>
                <wp:lineTo x="20640" y="20983"/>
                <wp:lineTo x="20880" y="19749"/>
                <wp:lineTo x="21360" y="12343"/>
                <wp:lineTo x="21120" y="3086"/>
                <wp:lineTo x="20640" y="0"/>
                <wp:lineTo x="8400" y="0"/>
              </wp:wrapPolygon>
            </wp:wrapTight>
            <wp:docPr id="38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714500" cy="666750"/>
                    </a:xfrm>
                    <a:prstGeom prst="rect">
                      <a:avLst/>
                    </a:prstGeom>
                    <a:noFill/>
                  </pic:spPr>
                </pic:pic>
              </a:graphicData>
            </a:graphic>
            <wp14:sizeRelH relativeFrom="page">
              <wp14:pctWidth>0</wp14:pctWidth>
            </wp14:sizeRelH>
            <wp14:sizeRelV relativeFrom="page">
              <wp14:pctHeight>0</wp14:pctHeight>
            </wp14:sizeRelV>
          </wp:anchor>
        </w:drawing>
      </w:r>
    </w:p>
    <w:p w14:paraId="3D2D0AED" w14:textId="77777777" w:rsidR="00AC4846" w:rsidRDefault="00AC4846" w:rsidP="003D72C7">
      <w:pPr>
        <w:tabs>
          <w:tab w:val="left" w:pos="3075"/>
        </w:tabs>
      </w:pPr>
    </w:p>
    <w:p w14:paraId="2AE33F8C" w14:textId="2855A149" w:rsidR="00871B8B" w:rsidRDefault="00871B8B" w:rsidP="003D72C7">
      <w:pPr>
        <w:tabs>
          <w:tab w:val="left" w:pos="3075"/>
        </w:tabs>
      </w:pPr>
    </w:p>
    <w:p w14:paraId="6DC80BFC" w14:textId="50B6A2F5" w:rsidR="00871B8B" w:rsidRDefault="00AC4846" w:rsidP="003D72C7">
      <w:pPr>
        <w:tabs>
          <w:tab w:val="left" w:pos="3075"/>
        </w:tabs>
      </w:pPr>
      <w:r w:rsidRPr="00AC4846">
        <w:t>Y la matriz A invertida es:</w:t>
      </w:r>
    </w:p>
    <w:p w14:paraId="181BC6C8" w14:textId="577AD5B0" w:rsidR="00871B8B" w:rsidRDefault="00302DD1" w:rsidP="003D72C7">
      <w:pPr>
        <w:tabs>
          <w:tab w:val="left" w:pos="3075"/>
        </w:tabs>
      </w:pPr>
      <w:r>
        <w:rPr>
          <w:noProof/>
        </w:rPr>
        <w:drawing>
          <wp:anchor distT="0" distB="0" distL="114300" distR="114300" simplePos="0" relativeHeight="251967488" behindDoc="1" locked="0" layoutInCell="1" allowOverlap="1" wp14:anchorId="00DD5FDD" wp14:editId="357D34A0">
            <wp:simplePos x="0" y="0"/>
            <wp:positionH relativeFrom="column">
              <wp:posOffset>1358265</wp:posOffset>
            </wp:positionH>
            <wp:positionV relativeFrom="paragraph">
              <wp:posOffset>9525</wp:posOffset>
            </wp:positionV>
            <wp:extent cx="1981200" cy="666750"/>
            <wp:effectExtent l="0" t="0" r="0" b="0"/>
            <wp:wrapTight wrapText="bothSides">
              <wp:wrapPolygon edited="0">
                <wp:start x="5815" y="0"/>
                <wp:lineTo x="0" y="9257"/>
                <wp:lineTo x="0" y="12343"/>
                <wp:lineTo x="5608" y="19749"/>
                <wp:lineTo x="5815" y="20983"/>
                <wp:lineTo x="20769" y="20983"/>
                <wp:lineTo x="21185" y="19749"/>
                <wp:lineTo x="21185" y="3086"/>
                <wp:lineTo x="20769" y="0"/>
                <wp:lineTo x="5815" y="0"/>
              </wp:wrapPolygon>
            </wp:wrapTight>
            <wp:docPr id="382"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981200" cy="666750"/>
                    </a:xfrm>
                    <a:prstGeom prst="rect">
                      <a:avLst/>
                    </a:prstGeom>
                    <a:noFill/>
                  </pic:spPr>
                </pic:pic>
              </a:graphicData>
            </a:graphic>
            <wp14:sizeRelH relativeFrom="page">
              <wp14:pctWidth>0</wp14:pctWidth>
            </wp14:sizeRelH>
            <wp14:sizeRelV relativeFrom="page">
              <wp14:pctHeight>0</wp14:pctHeight>
            </wp14:sizeRelV>
          </wp:anchor>
        </w:drawing>
      </w:r>
    </w:p>
    <w:p w14:paraId="7A8C5FB3" w14:textId="764041B2" w:rsidR="00871B8B" w:rsidRDefault="00871B8B" w:rsidP="003D72C7">
      <w:pPr>
        <w:tabs>
          <w:tab w:val="left" w:pos="3075"/>
        </w:tabs>
      </w:pPr>
    </w:p>
    <w:p w14:paraId="1A254A9E" w14:textId="23AC5A1B" w:rsidR="00871B8B" w:rsidRDefault="00871B8B" w:rsidP="003D72C7">
      <w:pPr>
        <w:tabs>
          <w:tab w:val="left" w:pos="3075"/>
        </w:tabs>
      </w:pPr>
    </w:p>
    <w:p w14:paraId="10E5E2DF" w14:textId="77777777" w:rsidR="0051677A" w:rsidRDefault="0051677A" w:rsidP="0051677A">
      <w:pPr>
        <w:tabs>
          <w:tab w:val="left" w:pos="3075"/>
        </w:tabs>
      </w:pPr>
      <w:r>
        <w:t>Ejercicio 4</w:t>
      </w:r>
    </w:p>
    <w:p w14:paraId="260974F5" w14:textId="5E3D4214" w:rsidR="00871B8B" w:rsidRDefault="0051677A" w:rsidP="0051677A">
      <w:pPr>
        <w:tabs>
          <w:tab w:val="left" w:pos="3075"/>
        </w:tabs>
      </w:pPr>
      <w:r>
        <w:t>Invierte la siguiente matriz de orden 3 por el método de la matriz adjunta:</w:t>
      </w:r>
    </w:p>
    <w:p w14:paraId="06F931BB" w14:textId="12FF8DB0" w:rsidR="00302DD1" w:rsidRDefault="0051677A" w:rsidP="003D72C7">
      <w:pPr>
        <w:tabs>
          <w:tab w:val="left" w:pos="3075"/>
        </w:tabs>
      </w:pPr>
      <w:r>
        <w:rPr>
          <w:noProof/>
        </w:rPr>
        <w:drawing>
          <wp:anchor distT="0" distB="0" distL="114300" distR="114300" simplePos="0" relativeHeight="251968512" behindDoc="1" locked="0" layoutInCell="1" allowOverlap="1" wp14:anchorId="40122206" wp14:editId="1F589D38">
            <wp:simplePos x="0" y="0"/>
            <wp:positionH relativeFrom="column">
              <wp:posOffset>1948815</wp:posOffset>
            </wp:positionH>
            <wp:positionV relativeFrom="paragraph">
              <wp:posOffset>17145</wp:posOffset>
            </wp:positionV>
            <wp:extent cx="1209675" cy="666750"/>
            <wp:effectExtent l="0" t="0" r="9525" b="0"/>
            <wp:wrapTight wrapText="bothSides">
              <wp:wrapPolygon edited="0">
                <wp:start x="6123" y="0"/>
                <wp:lineTo x="0" y="9874"/>
                <wp:lineTo x="0" y="12343"/>
                <wp:lineTo x="5783" y="19749"/>
                <wp:lineTo x="6123" y="20983"/>
                <wp:lineTo x="20750" y="20983"/>
                <wp:lineTo x="21090" y="19749"/>
                <wp:lineTo x="21430" y="9874"/>
                <wp:lineTo x="21430" y="6789"/>
                <wp:lineTo x="21090" y="2469"/>
                <wp:lineTo x="20409" y="0"/>
                <wp:lineTo x="6123" y="0"/>
              </wp:wrapPolygon>
            </wp:wrapTight>
            <wp:docPr id="383"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209675" cy="666750"/>
                    </a:xfrm>
                    <a:prstGeom prst="rect">
                      <a:avLst/>
                    </a:prstGeom>
                    <a:noFill/>
                  </pic:spPr>
                </pic:pic>
              </a:graphicData>
            </a:graphic>
            <wp14:sizeRelH relativeFrom="page">
              <wp14:pctWidth>0</wp14:pctWidth>
            </wp14:sizeRelH>
            <wp14:sizeRelV relativeFrom="page">
              <wp14:pctHeight>0</wp14:pctHeight>
            </wp14:sizeRelV>
          </wp:anchor>
        </w:drawing>
      </w:r>
    </w:p>
    <w:p w14:paraId="29FA4DCF" w14:textId="0287D006" w:rsidR="00302DD1" w:rsidRDefault="00302DD1" w:rsidP="003D72C7">
      <w:pPr>
        <w:tabs>
          <w:tab w:val="left" w:pos="3075"/>
        </w:tabs>
      </w:pPr>
    </w:p>
    <w:p w14:paraId="2F443725" w14:textId="67044C6D" w:rsidR="00302DD1" w:rsidRDefault="00302DD1" w:rsidP="003D72C7">
      <w:pPr>
        <w:tabs>
          <w:tab w:val="left" w:pos="3075"/>
        </w:tabs>
      </w:pPr>
    </w:p>
    <w:p w14:paraId="2AF4D51B" w14:textId="12910052" w:rsidR="00302DD1" w:rsidRDefault="009B757D" w:rsidP="003D72C7">
      <w:pPr>
        <w:tabs>
          <w:tab w:val="left" w:pos="3075"/>
        </w:tabs>
      </w:pPr>
      <w:r w:rsidRPr="009B757D">
        <w:t>La fórmula de la matriz inversa es:</w:t>
      </w:r>
    </w:p>
    <w:p w14:paraId="17D78DB0" w14:textId="2D8E4385" w:rsidR="003241AE" w:rsidRDefault="003241AE" w:rsidP="003D72C7">
      <w:pPr>
        <w:tabs>
          <w:tab w:val="left" w:pos="3075"/>
        </w:tabs>
      </w:pPr>
      <w:r>
        <w:rPr>
          <w:noProof/>
        </w:rPr>
        <w:drawing>
          <wp:anchor distT="0" distB="0" distL="114300" distR="114300" simplePos="0" relativeHeight="251969536" behindDoc="1" locked="0" layoutInCell="1" allowOverlap="1" wp14:anchorId="52CC70F7" wp14:editId="25941E93">
            <wp:simplePos x="0" y="0"/>
            <wp:positionH relativeFrom="column">
              <wp:posOffset>1624965</wp:posOffset>
            </wp:positionH>
            <wp:positionV relativeFrom="paragraph">
              <wp:posOffset>132080</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544553B5" w14:textId="1B191D85" w:rsidR="00302DD1" w:rsidRDefault="00302DD1" w:rsidP="003D72C7">
      <w:pPr>
        <w:tabs>
          <w:tab w:val="left" w:pos="3075"/>
        </w:tabs>
      </w:pPr>
    </w:p>
    <w:p w14:paraId="2D14FBBD" w14:textId="12F56A54" w:rsidR="00302DD1" w:rsidRDefault="009B757D" w:rsidP="003D72C7">
      <w:pPr>
        <w:tabs>
          <w:tab w:val="left" w:pos="3075"/>
        </w:tabs>
      </w:pPr>
      <w:r w:rsidRPr="009B757D">
        <w:t>Primero tenemos que calcular el determinante de la matriz, ya que si el determinante es 0 significa que la matriz no tiene inversa.</w:t>
      </w:r>
    </w:p>
    <w:p w14:paraId="1CFEC155" w14:textId="7567AF5E" w:rsidR="003241AE" w:rsidRDefault="003241AE" w:rsidP="003D72C7">
      <w:pPr>
        <w:tabs>
          <w:tab w:val="left" w:pos="3075"/>
        </w:tabs>
      </w:pPr>
      <w:r>
        <w:rPr>
          <w:noProof/>
        </w:rPr>
        <w:drawing>
          <wp:anchor distT="0" distB="0" distL="114300" distR="114300" simplePos="0" relativeHeight="251970560" behindDoc="1" locked="0" layoutInCell="1" allowOverlap="1" wp14:anchorId="432C48F5" wp14:editId="3E65ADD7">
            <wp:simplePos x="0" y="0"/>
            <wp:positionH relativeFrom="column">
              <wp:posOffset>1082040</wp:posOffset>
            </wp:positionH>
            <wp:positionV relativeFrom="paragraph">
              <wp:posOffset>15875</wp:posOffset>
            </wp:positionV>
            <wp:extent cx="3067050" cy="666750"/>
            <wp:effectExtent l="0" t="0" r="0" b="0"/>
            <wp:wrapTight wrapText="bothSides">
              <wp:wrapPolygon edited="0">
                <wp:start x="2549" y="0"/>
                <wp:lineTo x="0" y="8023"/>
                <wp:lineTo x="0" y="12960"/>
                <wp:lineTo x="1744" y="19749"/>
                <wp:lineTo x="2549" y="20983"/>
                <wp:lineTo x="8184" y="20983"/>
                <wp:lineTo x="8184" y="19749"/>
                <wp:lineTo x="21466" y="12343"/>
                <wp:lineTo x="21466" y="8023"/>
                <wp:lineTo x="8184" y="0"/>
                <wp:lineTo x="2549" y="0"/>
              </wp:wrapPolygon>
            </wp:wrapTight>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3067050" cy="666750"/>
                    </a:xfrm>
                    <a:prstGeom prst="rect">
                      <a:avLst/>
                    </a:prstGeom>
                    <a:noFill/>
                  </pic:spPr>
                </pic:pic>
              </a:graphicData>
            </a:graphic>
            <wp14:sizeRelH relativeFrom="page">
              <wp14:pctWidth>0</wp14:pctWidth>
            </wp14:sizeRelH>
            <wp14:sizeRelV relativeFrom="page">
              <wp14:pctHeight>0</wp14:pctHeight>
            </wp14:sizeRelV>
          </wp:anchor>
        </w:drawing>
      </w:r>
    </w:p>
    <w:p w14:paraId="39AAD11D" w14:textId="25BFA9E1" w:rsidR="00302DD1" w:rsidRDefault="00302DD1" w:rsidP="003D72C7">
      <w:pPr>
        <w:tabs>
          <w:tab w:val="left" w:pos="3075"/>
        </w:tabs>
      </w:pPr>
    </w:p>
    <w:p w14:paraId="44E4D29D" w14:textId="77777777" w:rsidR="003241AE" w:rsidRDefault="003241AE" w:rsidP="003D72C7">
      <w:pPr>
        <w:tabs>
          <w:tab w:val="left" w:pos="3075"/>
        </w:tabs>
      </w:pPr>
    </w:p>
    <w:p w14:paraId="4CD5FE37" w14:textId="090C61B8" w:rsidR="00302DD1" w:rsidRDefault="009B757D" w:rsidP="003D72C7">
      <w:pPr>
        <w:tabs>
          <w:tab w:val="left" w:pos="3075"/>
        </w:tabs>
      </w:pPr>
      <w:r w:rsidRPr="009B757D">
        <w:t>El determinante de A es 0, por lo que la matriz no se puede invertir.</w:t>
      </w:r>
    </w:p>
    <w:p w14:paraId="66682BD9" w14:textId="456700BE" w:rsidR="00302DD1" w:rsidRDefault="00302DD1" w:rsidP="003D72C7">
      <w:pPr>
        <w:tabs>
          <w:tab w:val="left" w:pos="3075"/>
        </w:tabs>
      </w:pPr>
    </w:p>
    <w:p w14:paraId="20E3419A" w14:textId="77777777" w:rsidR="003241AE" w:rsidRDefault="003241AE" w:rsidP="003241AE">
      <w:pPr>
        <w:tabs>
          <w:tab w:val="left" w:pos="3075"/>
        </w:tabs>
      </w:pPr>
      <w:r>
        <w:t>Ejercicio 5</w:t>
      </w:r>
    </w:p>
    <w:p w14:paraId="1B945BDB" w14:textId="4958670B" w:rsidR="00302DD1" w:rsidRDefault="003241AE" w:rsidP="003241AE">
      <w:pPr>
        <w:tabs>
          <w:tab w:val="left" w:pos="3075"/>
        </w:tabs>
      </w:pPr>
      <w:r>
        <w:t>Invierte la siguiente matriz cuadrada 3×3 por el método de la matriz de los determinantes:</w:t>
      </w:r>
    </w:p>
    <w:p w14:paraId="535B6846" w14:textId="41DEBAEA" w:rsidR="00302DD1" w:rsidRDefault="00E9540A" w:rsidP="003D72C7">
      <w:pPr>
        <w:tabs>
          <w:tab w:val="left" w:pos="3075"/>
        </w:tabs>
      </w:pPr>
      <w:r>
        <w:rPr>
          <w:noProof/>
        </w:rPr>
        <w:lastRenderedPageBreak/>
        <w:drawing>
          <wp:anchor distT="0" distB="0" distL="114300" distR="114300" simplePos="0" relativeHeight="251971584" behindDoc="1" locked="0" layoutInCell="1" allowOverlap="1" wp14:anchorId="6873EA24" wp14:editId="5DCAF309">
            <wp:simplePos x="0" y="0"/>
            <wp:positionH relativeFrom="column">
              <wp:posOffset>1691640</wp:posOffset>
            </wp:positionH>
            <wp:positionV relativeFrom="paragraph">
              <wp:posOffset>0</wp:posOffset>
            </wp:positionV>
            <wp:extent cx="1314450" cy="666750"/>
            <wp:effectExtent l="0" t="0" r="0" b="0"/>
            <wp:wrapTight wrapText="bothSides">
              <wp:wrapPolygon edited="0">
                <wp:start x="5635" y="0"/>
                <wp:lineTo x="0" y="9874"/>
                <wp:lineTo x="0" y="12343"/>
                <wp:lineTo x="5322" y="19749"/>
                <wp:lineTo x="5635" y="20983"/>
                <wp:lineTo x="20348" y="20983"/>
                <wp:lineTo x="20974" y="19749"/>
                <wp:lineTo x="20974" y="3086"/>
                <wp:lineTo x="20348" y="0"/>
                <wp:lineTo x="5635" y="0"/>
              </wp:wrapPolygon>
            </wp:wrapTight>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1314450" cy="666750"/>
                    </a:xfrm>
                    <a:prstGeom prst="rect">
                      <a:avLst/>
                    </a:prstGeom>
                    <a:noFill/>
                  </pic:spPr>
                </pic:pic>
              </a:graphicData>
            </a:graphic>
            <wp14:sizeRelH relativeFrom="page">
              <wp14:pctWidth>0</wp14:pctWidth>
            </wp14:sizeRelH>
            <wp14:sizeRelV relativeFrom="page">
              <wp14:pctHeight>0</wp14:pctHeight>
            </wp14:sizeRelV>
          </wp:anchor>
        </w:drawing>
      </w:r>
    </w:p>
    <w:p w14:paraId="6F47D467" w14:textId="6DED913E" w:rsidR="00302DD1" w:rsidRDefault="00302DD1" w:rsidP="003D72C7">
      <w:pPr>
        <w:tabs>
          <w:tab w:val="left" w:pos="3075"/>
        </w:tabs>
      </w:pPr>
    </w:p>
    <w:p w14:paraId="4DE9DDA6" w14:textId="495975AB" w:rsidR="00E9540A" w:rsidRDefault="00E9540A" w:rsidP="003D72C7">
      <w:pPr>
        <w:tabs>
          <w:tab w:val="left" w:pos="3075"/>
        </w:tabs>
      </w:pPr>
    </w:p>
    <w:p w14:paraId="3B30A24F" w14:textId="6DA0472E" w:rsidR="00302DD1" w:rsidRDefault="00E9540A" w:rsidP="003D72C7">
      <w:pPr>
        <w:tabs>
          <w:tab w:val="left" w:pos="3075"/>
        </w:tabs>
      </w:pPr>
      <w:r w:rsidRPr="00E9540A">
        <w:t>La fórmula de la matriz inversa es:</w:t>
      </w:r>
    </w:p>
    <w:p w14:paraId="5B30CB3E" w14:textId="2541A3D3" w:rsidR="00302DD1" w:rsidRDefault="00577EFD" w:rsidP="003D72C7">
      <w:pPr>
        <w:tabs>
          <w:tab w:val="left" w:pos="3075"/>
        </w:tabs>
      </w:pPr>
      <w:r>
        <w:rPr>
          <w:noProof/>
        </w:rPr>
        <w:drawing>
          <wp:anchor distT="0" distB="0" distL="114300" distR="114300" simplePos="0" relativeHeight="251972608" behindDoc="1" locked="0" layoutInCell="1" allowOverlap="1" wp14:anchorId="63D39DC4" wp14:editId="4DDA899E">
            <wp:simplePos x="0" y="0"/>
            <wp:positionH relativeFrom="column">
              <wp:posOffset>1520190</wp:posOffset>
            </wp:positionH>
            <wp:positionV relativeFrom="paragraph">
              <wp:posOffset>12065</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6236908B" w14:textId="791FC9BB" w:rsidR="00577EFD" w:rsidRDefault="00577EFD" w:rsidP="003D72C7">
      <w:pPr>
        <w:tabs>
          <w:tab w:val="left" w:pos="3075"/>
        </w:tabs>
      </w:pPr>
    </w:p>
    <w:p w14:paraId="5471E17E" w14:textId="0974189B" w:rsidR="00302DD1" w:rsidRDefault="00577EFD" w:rsidP="003D72C7">
      <w:pPr>
        <w:tabs>
          <w:tab w:val="left" w:pos="3075"/>
        </w:tabs>
      </w:pPr>
      <w:r w:rsidRPr="00577EFD">
        <w:t>Primero de todo resolvemos el determinante de la matriz con la regla de Sarrus:</w:t>
      </w:r>
    </w:p>
    <w:p w14:paraId="6CE25A76" w14:textId="3663910B" w:rsidR="00302DD1" w:rsidRDefault="00577EFD" w:rsidP="003D72C7">
      <w:pPr>
        <w:tabs>
          <w:tab w:val="left" w:pos="3075"/>
        </w:tabs>
      </w:pPr>
      <w:r>
        <w:rPr>
          <w:noProof/>
        </w:rPr>
        <w:drawing>
          <wp:anchor distT="0" distB="0" distL="114300" distR="114300" simplePos="0" relativeHeight="251973632" behindDoc="1" locked="0" layoutInCell="1" allowOverlap="1" wp14:anchorId="4FBD87F6" wp14:editId="53DE5B13">
            <wp:simplePos x="0" y="0"/>
            <wp:positionH relativeFrom="column">
              <wp:posOffset>1072515</wp:posOffset>
            </wp:positionH>
            <wp:positionV relativeFrom="paragraph">
              <wp:posOffset>69850</wp:posOffset>
            </wp:positionV>
            <wp:extent cx="3076575" cy="666750"/>
            <wp:effectExtent l="0" t="0" r="9525" b="0"/>
            <wp:wrapTight wrapText="bothSides">
              <wp:wrapPolygon edited="0">
                <wp:start x="2274" y="0"/>
                <wp:lineTo x="0" y="8023"/>
                <wp:lineTo x="0" y="13577"/>
                <wp:lineTo x="2274" y="19749"/>
                <wp:lineTo x="2274" y="20983"/>
                <wp:lineTo x="8827" y="20983"/>
                <wp:lineTo x="8827" y="19749"/>
                <wp:lineTo x="21533" y="12343"/>
                <wp:lineTo x="21533" y="8023"/>
                <wp:lineTo x="8827" y="0"/>
                <wp:lineTo x="2274" y="0"/>
              </wp:wrapPolygon>
            </wp:wrapTight>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076575" cy="666750"/>
                    </a:xfrm>
                    <a:prstGeom prst="rect">
                      <a:avLst/>
                    </a:prstGeom>
                    <a:noFill/>
                  </pic:spPr>
                </pic:pic>
              </a:graphicData>
            </a:graphic>
            <wp14:sizeRelH relativeFrom="page">
              <wp14:pctWidth>0</wp14:pctWidth>
            </wp14:sizeRelH>
            <wp14:sizeRelV relativeFrom="page">
              <wp14:pctHeight>0</wp14:pctHeight>
            </wp14:sizeRelV>
          </wp:anchor>
        </w:drawing>
      </w:r>
    </w:p>
    <w:p w14:paraId="40F9E3C0" w14:textId="7213AC50" w:rsidR="00577EFD" w:rsidRDefault="00577EFD" w:rsidP="00577EFD">
      <w:pPr>
        <w:tabs>
          <w:tab w:val="left" w:pos="3075"/>
        </w:tabs>
      </w:pPr>
    </w:p>
    <w:p w14:paraId="77C66315" w14:textId="28D9281E" w:rsidR="00577EFD" w:rsidRDefault="00577EFD" w:rsidP="00577EFD">
      <w:pPr>
        <w:tabs>
          <w:tab w:val="left" w:pos="3075"/>
        </w:tabs>
      </w:pPr>
    </w:p>
    <w:p w14:paraId="408B219E" w14:textId="71E886A2" w:rsidR="00302DD1" w:rsidRDefault="00577EFD" w:rsidP="00577EFD">
      <w:pPr>
        <w:tabs>
          <w:tab w:val="left" w:pos="3075"/>
        </w:tabs>
      </w:pPr>
      <w:r>
        <w:t>El determinante es distinto de 0, por lo tanto, sí que se puede invertir la matriz. Una vez hemos resuelto el determinante, hallamos la matriz adjunta de A:</w:t>
      </w:r>
    </w:p>
    <w:p w14:paraId="67244826" w14:textId="2E1B4A2D" w:rsidR="00302DD1" w:rsidRDefault="006D6434" w:rsidP="003D72C7">
      <w:pPr>
        <w:tabs>
          <w:tab w:val="left" w:pos="3075"/>
        </w:tabs>
      </w:pPr>
      <w:r>
        <w:rPr>
          <w:noProof/>
        </w:rPr>
        <w:drawing>
          <wp:anchor distT="0" distB="0" distL="114300" distR="114300" simplePos="0" relativeHeight="251974656" behindDoc="1" locked="0" layoutInCell="1" allowOverlap="1" wp14:anchorId="798A2EF8" wp14:editId="1458B83A">
            <wp:simplePos x="0" y="0"/>
            <wp:positionH relativeFrom="column">
              <wp:posOffset>-3810</wp:posOffset>
            </wp:positionH>
            <wp:positionV relativeFrom="paragraph">
              <wp:posOffset>8255</wp:posOffset>
            </wp:positionV>
            <wp:extent cx="3067050" cy="419100"/>
            <wp:effectExtent l="0" t="0" r="0" b="0"/>
            <wp:wrapTight wrapText="bothSides">
              <wp:wrapPolygon edited="0">
                <wp:start x="10733" y="0"/>
                <wp:lineTo x="0" y="5891"/>
                <wp:lineTo x="0" y="14727"/>
                <wp:lineTo x="10733" y="15709"/>
                <wp:lineTo x="10733" y="20618"/>
                <wp:lineTo x="14355" y="20618"/>
                <wp:lineTo x="14355" y="15709"/>
                <wp:lineTo x="21466" y="13745"/>
                <wp:lineTo x="21466" y="5891"/>
                <wp:lineTo x="14355" y="0"/>
                <wp:lineTo x="10733" y="0"/>
              </wp:wrapPolygon>
            </wp:wrapTight>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3067050" cy="419100"/>
                    </a:xfrm>
                    <a:prstGeom prst="rect">
                      <a:avLst/>
                    </a:prstGeom>
                    <a:noFill/>
                  </pic:spPr>
                </pic:pic>
              </a:graphicData>
            </a:graphic>
            <wp14:sizeRelH relativeFrom="page">
              <wp14:pctWidth>0</wp14:pctWidth>
            </wp14:sizeRelH>
            <wp14:sizeRelV relativeFrom="page">
              <wp14:pctHeight>0</wp14:pctHeight>
            </wp14:sizeRelV>
          </wp:anchor>
        </w:drawing>
      </w:r>
    </w:p>
    <w:p w14:paraId="318F8B6E" w14:textId="25FB83E4" w:rsidR="00302DD1" w:rsidRDefault="003B3429" w:rsidP="003D72C7">
      <w:pPr>
        <w:tabs>
          <w:tab w:val="left" w:pos="3075"/>
        </w:tabs>
      </w:pPr>
      <w:r>
        <w:rPr>
          <w:noProof/>
        </w:rPr>
        <w:drawing>
          <wp:anchor distT="0" distB="0" distL="114300" distR="114300" simplePos="0" relativeHeight="251975680" behindDoc="1" locked="0" layoutInCell="1" allowOverlap="1" wp14:anchorId="7DF9C46F" wp14:editId="2AA0581F">
            <wp:simplePos x="0" y="0"/>
            <wp:positionH relativeFrom="column">
              <wp:posOffset>-3810</wp:posOffset>
            </wp:positionH>
            <wp:positionV relativeFrom="paragraph">
              <wp:posOffset>230505</wp:posOffset>
            </wp:positionV>
            <wp:extent cx="3286125" cy="419100"/>
            <wp:effectExtent l="0" t="0" r="9525" b="0"/>
            <wp:wrapTight wrapText="bothSides">
              <wp:wrapPolygon edited="0">
                <wp:start x="10143" y="0"/>
                <wp:lineTo x="0" y="5891"/>
                <wp:lineTo x="0" y="14727"/>
                <wp:lineTo x="10143" y="15709"/>
                <wp:lineTo x="10143" y="20618"/>
                <wp:lineTo x="13523" y="20618"/>
                <wp:lineTo x="13523" y="15709"/>
                <wp:lineTo x="21537" y="14727"/>
                <wp:lineTo x="21537" y="6873"/>
                <wp:lineTo x="13523" y="0"/>
                <wp:lineTo x="10143" y="0"/>
              </wp:wrapPolygon>
            </wp:wrapTight>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286125" cy="419100"/>
                    </a:xfrm>
                    <a:prstGeom prst="rect">
                      <a:avLst/>
                    </a:prstGeom>
                    <a:noFill/>
                  </pic:spPr>
                </pic:pic>
              </a:graphicData>
            </a:graphic>
            <wp14:sizeRelH relativeFrom="page">
              <wp14:pctWidth>0</wp14:pctWidth>
            </wp14:sizeRelH>
            <wp14:sizeRelV relativeFrom="page">
              <wp14:pctHeight>0</wp14:pctHeight>
            </wp14:sizeRelV>
          </wp:anchor>
        </w:drawing>
      </w:r>
    </w:p>
    <w:p w14:paraId="648E7321" w14:textId="16A52904" w:rsidR="00302DD1" w:rsidRDefault="00302DD1" w:rsidP="003D72C7">
      <w:pPr>
        <w:tabs>
          <w:tab w:val="left" w:pos="3075"/>
        </w:tabs>
      </w:pPr>
    </w:p>
    <w:p w14:paraId="049AF19E" w14:textId="66461CCE" w:rsidR="00302DD1" w:rsidRDefault="003B3429" w:rsidP="003D72C7">
      <w:pPr>
        <w:tabs>
          <w:tab w:val="left" w:pos="3075"/>
        </w:tabs>
      </w:pPr>
      <w:r>
        <w:rPr>
          <w:noProof/>
        </w:rPr>
        <w:drawing>
          <wp:anchor distT="0" distB="0" distL="114300" distR="114300" simplePos="0" relativeHeight="251976704" behindDoc="1" locked="0" layoutInCell="1" allowOverlap="1" wp14:anchorId="53188D4F" wp14:editId="646168F0">
            <wp:simplePos x="0" y="0"/>
            <wp:positionH relativeFrom="column">
              <wp:posOffset>-60960</wp:posOffset>
            </wp:positionH>
            <wp:positionV relativeFrom="paragraph">
              <wp:posOffset>151765</wp:posOffset>
            </wp:positionV>
            <wp:extent cx="3457575" cy="419100"/>
            <wp:effectExtent l="0" t="0" r="9525" b="0"/>
            <wp:wrapTight wrapText="bothSides">
              <wp:wrapPolygon edited="0">
                <wp:start x="9878" y="0"/>
                <wp:lineTo x="0" y="5891"/>
                <wp:lineTo x="0" y="14727"/>
                <wp:lineTo x="9878" y="15709"/>
                <wp:lineTo x="9878" y="20618"/>
                <wp:lineTo x="13805" y="20618"/>
                <wp:lineTo x="13805" y="15709"/>
                <wp:lineTo x="21540" y="15709"/>
                <wp:lineTo x="21540" y="5891"/>
                <wp:lineTo x="13805" y="0"/>
                <wp:lineTo x="9878" y="0"/>
              </wp:wrapPolygon>
            </wp:wrapTight>
            <wp:docPr id="391" name="Imagen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3457575" cy="419100"/>
                    </a:xfrm>
                    <a:prstGeom prst="rect">
                      <a:avLst/>
                    </a:prstGeom>
                    <a:noFill/>
                  </pic:spPr>
                </pic:pic>
              </a:graphicData>
            </a:graphic>
            <wp14:sizeRelH relativeFrom="page">
              <wp14:pctWidth>0</wp14:pctWidth>
            </wp14:sizeRelH>
            <wp14:sizeRelV relativeFrom="page">
              <wp14:pctHeight>0</wp14:pctHeight>
            </wp14:sizeRelV>
          </wp:anchor>
        </w:drawing>
      </w:r>
    </w:p>
    <w:p w14:paraId="2D92C38D" w14:textId="4E8913BD" w:rsidR="00302DD1" w:rsidRDefault="00302DD1" w:rsidP="003D72C7">
      <w:pPr>
        <w:tabs>
          <w:tab w:val="left" w:pos="3075"/>
        </w:tabs>
      </w:pPr>
    </w:p>
    <w:p w14:paraId="1C5DB538" w14:textId="2551DAE5" w:rsidR="00302DD1" w:rsidRDefault="003B3429" w:rsidP="003D72C7">
      <w:pPr>
        <w:tabs>
          <w:tab w:val="left" w:pos="3075"/>
        </w:tabs>
      </w:pPr>
      <w:r>
        <w:rPr>
          <w:noProof/>
        </w:rPr>
        <w:drawing>
          <wp:anchor distT="0" distB="0" distL="114300" distR="114300" simplePos="0" relativeHeight="251977728" behindDoc="1" locked="0" layoutInCell="1" allowOverlap="1" wp14:anchorId="0E826424" wp14:editId="0803AA90">
            <wp:simplePos x="0" y="0"/>
            <wp:positionH relativeFrom="column">
              <wp:posOffset>-60960</wp:posOffset>
            </wp:positionH>
            <wp:positionV relativeFrom="paragraph">
              <wp:posOffset>63500</wp:posOffset>
            </wp:positionV>
            <wp:extent cx="3457575" cy="419100"/>
            <wp:effectExtent l="0" t="0" r="9525" b="0"/>
            <wp:wrapTight wrapText="bothSides">
              <wp:wrapPolygon edited="0">
                <wp:start x="9878" y="0"/>
                <wp:lineTo x="0" y="5891"/>
                <wp:lineTo x="0" y="14727"/>
                <wp:lineTo x="9878" y="15709"/>
                <wp:lineTo x="9878" y="20618"/>
                <wp:lineTo x="13805" y="20618"/>
                <wp:lineTo x="13805" y="15709"/>
                <wp:lineTo x="21540" y="13745"/>
                <wp:lineTo x="21540" y="5891"/>
                <wp:lineTo x="13805" y="0"/>
                <wp:lineTo x="9878" y="0"/>
              </wp:wrapPolygon>
            </wp:wrapTight>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3457575" cy="419100"/>
                    </a:xfrm>
                    <a:prstGeom prst="rect">
                      <a:avLst/>
                    </a:prstGeom>
                    <a:noFill/>
                  </pic:spPr>
                </pic:pic>
              </a:graphicData>
            </a:graphic>
            <wp14:sizeRelH relativeFrom="page">
              <wp14:pctWidth>0</wp14:pctWidth>
            </wp14:sizeRelH>
            <wp14:sizeRelV relativeFrom="page">
              <wp14:pctHeight>0</wp14:pctHeight>
            </wp14:sizeRelV>
          </wp:anchor>
        </w:drawing>
      </w:r>
    </w:p>
    <w:p w14:paraId="123A448D" w14:textId="7BC7149F" w:rsidR="00302DD1" w:rsidRDefault="003B3429" w:rsidP="003D72C7">
      <w:pPr>
        <w:tabs>
          <w:tab w:val="left" w:pos="3075"/>
        </w:tabs>
      </w:pPr>
      <w:r>
        <w:rPr>
          <w:noProof/>
        </w:rPr>
        <w:drawing>
          <wp:anchor distT="0" distB="0" distL="114300" distR="114300" simplePos="0" relativeHeight="251978752" behindDoc="1" locked="0" layoutInCell="1" allowOverlap="1" wp14:anchorId="58BA9EFF" wp14:editId="0FB314F5">
            <wp:simplePos x="0" y="0"/>
            <wp:positionH relativeFrom="column">
              <wp:posOffset>-3810</wp:posOffset>
            </wp:positionH>
            <wp:positionV relativeFrom="paragraph">
              <wp:posOffset>238125</wp:posOffset>
            </wp:positionV>
            <wp:extent cx="3305175" cy="419100"/>
            <wp:effectExtent l="0" t="0" r="9525" b="0"/>
            <wp:wrapTight wrapText="bothSides">
              <wp:wrapPolygon edited="0">
                <wp:start x="10084" y="0"/>
                <wp:lineTo x="0" y="5891"/>
                <wp:lineTo x="0" y="14727"/>
                <wp:lineTo x="10084" y="15709"/>
                <wp:lineTo x="10084" y="20618"/>
                <wp:lineTo x="14193" y="20618"/>
                <wp:lineTo x="14193" y="15709"/>
                <wp:lineTo x="21538" y="13745"/>
                <wp:lineTo x="21538" y="5891"/>
                <wp:lineTo x="14193" y="0"/>
                <wp:lineTo x="10084" y="0"/>
              </wp:wrapPolygon>
            </wp:wrapTight>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305175" cy="419100"/>
                    </a:xfrm>
                    <a:prstGeom prst="rect">
                      <a:avLst/>
                    </a:prstGeom>
                    <a:noFill/>
                  </pic:spPr>
                </pic:pic>
              </a:graphicData>
            </a:graphic>
            <wp14:sizeRelH relativeFrom="page">
              <wp14:pctWidth>0</wp14:pctWidth>
            </wp14:sizeRelH>
            <wp14:sizeRelV relativeFrom="page">
              <wp14:pctHeight>0</wp14:pctHeight>
            </wp14:sizeRelV>
          </wp:anchor>
        </w:drawing>
      </w:r>
    </w:p>
    <w:p w14:paraId="0CA643A6" w14:textId="1AF50386" w:rsidR="00302DD1" w:rsidRDefault="00302DD1" w:rsidP="003D72C7">
      <w:pPr>
        <w:tabs>
          <w:tab w:val="left" w:pos="3075"/>
        </w:tabs>
      </w:pPr>
    </w:p>
    <w:p w14:paraId="3956AD4A" w14:textId="504757EF" w:rsidR="00302DD1" w:rsidRDefault="003B3429" w:rsidP="003D72C7">
      <w:pPr>
        <w:tabs>
          <w:tab w:val="left" w:pos="3075"/>
        </w:tabs>
      </w:pPr>
      <w:r>
        <w:rPr>
          <w:noProof/>
        </w:rPr>
        <w:drawing>
          <wp:anchor distT="0" distB="0" distL="114300" distR="114300" simplePos="0" relativeHeight="251979776" behindDoc="1" locked="0" layoutInCell="1" allowOverlap="1" wp14:anchorId="0F2C6B66" wp14:editId="6437A8C9">
            <wp:simplePos x="0" y="0"/>
            <wp:positionH relativeFrom="column">
              <wp:posOffset>-60960</wp:posOffset>
            </wp:positionH>
            <wp:positionV relativeFrom="paragraph">
              <wp:posOffset>168910</wp:posOffset>
            </wp:positionV>
            <wp:extent cx="3752850" cy="419100"/>
            <wp:effectExtent l="0" t="0" r="0" b="0"/>
            <wp:wrapTight wrapText="bothSides">
              <wp:wrapPolygon edited="0">
                <wp:start x="8772" y="0"/>
                <wp:lineTo x="0" y="5891"/>
                <wp:lineTo x="0" y="14727"/>
                <wp:lineTo x="8772" y="15709"/>
                <wp:lineTo x="8772" y="20618"/>
                <wp:lineTo x="12390" y="20618"/>
                <wp:lineTo x="12390" y="15709"/>
                <wp:lineTo x="21490" y="15709"/>
                <wp:lineTo x="21490" y="5891"/>
                <wp:lineTo x="12390" y="0"/>
                <wp:lineTo x="8772" y="0"/>
              </wp:wrapPolygon>
            </wp:wrapTight>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752850" cy="419100"/>
                    </a:xfrm>
                    <a:prstGeom prst="rect">
                      <a:avLst/>
                    </a:prstGeom>
                    <a:noFill/>
                  </pic:spPr>
                </pic:pic>
              </a:graphicData>
            </a:graphic>
            <wp14:sizeRelH relativeFrom="page">
              <wp14:pctWidth>0</wp14:pctWidth>
            </wp14:sizeRelH>
            <wp14:sizeRelV relativeFrom="page">
              <wp14:pctHeight>0</wp14:pctHeight>
            </wp14:sizeRelV>
          </wp:anchor>
        </w:drawing>
      </w:r>
    </w:p>
    <w:p w14:paraId="1772422C" w14:textId="4E97089A" w:rsidR="00302DD1" w:rsidRDefault="00302DD1" w:rsidP="003D72C7">
      <w:pPr>
        <w:tabs>
          <w:tab w:val="left" w:pos="3075"/>
        </w:tabs>
      </w:pPr>
    </w:p>
    <w:p w14:paraId="5327E9B5" w14:textId="67C4DFB6" w:rsidR="00302DD1" w:rsidRDefault="003B3429" w:rsidP="003D72C7">
      <w:pPr>
        <w:tabs>
          <w:tab w:val="left" w:pos="3075"/>
        </w:tabs>
      </w:pPr>
      <w:r>
        <w:rPr>
          <w:noProof/>
        </w:rPr>
        <w:drawing>
          <wp:anchor distT="0" distB="0" distL="114300" distR="114300" simplePos="0" relativeHeight="251980800" behindDoc="1" locked="0" layoutInCell="1" allowOverlap="1" wp14:anchorId="74209952" wp14:editId="4653002F">
            <wp:simplePos x="0" y="0"/>
            <wp:positionH relativeFrom="column">
              <wp:posOffset>-51435</wp:posOffset>
            </wp:positionH>
            <wp:positionV relativeFrom="paragraph">
              <wp:posOffset>91440</wp:posOffset>
            </wp:positionV>
            <wp:extent cx="3352800" cy="419100"/>
            <wp:effectExtent l="0" t="0" r="0" b="0"/>
            <wp:wrapTight wrapText="bothSides">
              <wp:wrapPolygon edited="0">
                <wp:start x="10186" y="0"/>
                <wp:lineTo x="0" y="5891"/>
                <wp:lineTo x="0" y="14727"/>
                <wp:lineTo x="10186" y="15709"/>
                <wp:lineTo x="10186" y="20618"/>
                <wp:lineTo x="13500" y="20618"/>
                <wp:lineTo x="13500" y="15709"/>
                <wp:lineTo x="21477" y="15709"/>
                <wp:lineTo x="21477" y="5891"/>
                <wp:lineTo x="13500" y="0"/>
                <wp:lineTo x="10186" y="0"/>
              </wp:wrapPolygon>
            </wp:wrapTight>
            <wp:docPr id="395"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352800" cy="419100"/>
                    </a:xfrm>
                    <a:prstGeom prst="rect">
                      <a:avLst/>
                    </a:prstGeom>
                    <a:noFill/>
                  </pic:spPr>
                </pic:pic>
              </a:graphicData>
            </a:graphic>
            <wp14:sizeRelH relativeFrom="page">
              <wp14:pctWidth>0</wp14:pctWidth>
            </wp14:sizeRelH>
            <wp14:sizeRelV relativeFrom="page">
              <wp14:pctHeight>0</wp14:pctHeight>
            </wp14:sizeRelV>
          </wp:anchor>
        </w:drawing>
      </w:r>
    </w:p>
    <w:p w14:paraId="7F6A455A" w14:textId="13C314C3" w:rsidR="00302DD1" w:rsidRDefault="003B3429" w:rsidP="003D72C7">
      <w:pPr>
        <w:tabs>
          <w:tab w:val="left" w:pos="3075"/>
        </w:tabs>
      </w:pPr>
      <w:r>
        <w:rPr>
          <w:noProof/>
        </w:rPr>
        <w:drawing>
          <wp:anchor distT="0" distB="0" distL="114300" distR="114300" simplePos="0" relativeHeight="251981824" behindDoc="1" locked="0" layoutInCell="1" allowOverlap="1" wp14:anchorId="00518EDE" wp14:editId="793AEAC1">
            <wp:simplePos x="0" y="0"/>
            <wp:positionH relativeFrom="column">
              <wp:posOffset>-60960</wp:posOffset>
            </wp:positionH>
            <wp:positionV relativeFrom="paragraph">
              <wp:posOffset>333375</wp:posOffset>
            </wp:positionV>
            <wp:extent cx="3324225" cy="419100"/>
            <wp:effectExtent l="0" t="0" r="9525" b="0"/>
            <wp:wrapTight wrapText="bothSides">
              <wp:wrapPolygon edited="0">
                <wp:start x="10274" y="0"/>
                <wp:lineTo x="0" y="5891"/>
                <wp:lineTo x="0" y="14727"/>
                <wp:lineTo x="10274" y="15709"/>
                <wp:lineTo x="10274" y="20618"/>
                <wp:lineTo x="14359" y="20618"/>
                <wp:lineTo x="14359" y="15709"/>
                <wp:lineTo x="21538" y="13745"/>
                <wp:lineTo x="21538" y="5891"/>
                <wp:lineTo x="14359" y="0"/>
                <wp:lineTo x="10274" y="0"/>
              </wp:wrapPolygon>
            </wp:wrapTight>
            <wp:docPr id="396"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324225" cy="419100"/>
                    </a:xfrm>
                    <a:prstGeom prst="rect">
                      <a:avLst/>
                    </a:prstGeom>
                    <a:noFill/>
                  </pic:spPr>
                </pic:pic>
              </a:graphicData>
            </a:graphic>
            <wp14:sizeRelH relativeFrom="page">
              <wp14:pctWidth>0</wp14:pctWidth>
            </wp14:sizeRelH>
            <wp14:sizeRelV relativeFrom="page">
              <wp14:pctHeight>0</wp14:pctHeight>
            </wp14:sizeRelV>
          </wp:anchor>
        </w:drawing>
      </w:r>
    </w:p>
    <w:p w14:paraId="5EA86A81" w14:textId="6985795E" w:rsidR="00302DD1" w:rsidRDefault="00302DD1" w:rsidP="003D72C7">
      <w:pPr>
        <w:tabs>
          <w:tab w:val="left" w:pos="3075"/>
        </w:tabs>
      </w:pPr>
    </w:p>
    <w:p w14:paraId="7D7CC04A" w14:textId="474212F4" w:rsidR="00302DD1" w:rsidRDefault="00302DD1" w:rsidP="003D72C7">
      <w:pPr>
        <w:tabs>
          <w:tab w:val="left" w:pos="3075"/>
        </w:tabs>
      </w:pPr>
    </w:p>
    <w:p w14:paraId="65830908" w14:textId="6D19D9BD" w:rsidR="00302DD1" w:rsidRDefault="00302DD1" w:rsidP="003D72C7">
      <w:pPr>
        <w:tabs>
          <w:tab w:val="left" w:pos="3075"/>
        </w:tabs>
      </w:pPr>
    </w:p>
    <w:p w14:paraId="31A08F60" w14:textId="37285C27" w:rsidR="00302DD1" w:rsidRDefault="00AC49A1" w:rsidP="003D72C7">
      <w:pPr>
        <w:tabs>
          <w:tab w:val="left" w:pos="3075"/>
        </w:tabs>
      </w:pPr>
      <w:r>
        <w:rPr>
          <w:noProof/>
        </w:rPr>
        <w:lastRenderedPageBreak/>
        <w:drawing>
          <wp:anchor distT="0" distB="0" distL="114300" distR="114300" simplePos="0" relativeHeight="251982848" behindDoc="1" locked="0" layoutInCell="1" allowOverlap="1" wp14:anchorId="20905F82" wp14:editId="644CEC97">
            <wp:simplePos x="0" y="0"/>
            <wp:positionH relativeFrom="column">
              <wp:posOffset>-3810</wp:posOffset>
            </wp:positionH>
            <wp:positionV relativeFrom="paragraph">
              <wp:posOffset>4445</wp:posOffset>
            </wp:positionV>
            <wp:extent cx="3305175" cy="419100"/>
            <wp:effectExtent l="0" t="0" r="9525" b="0"/>
            <wp:wrapTight wrapText="bothSides">
              <wp:wrapPolygon edited="0">
                <wp:start x="10084" y="0"/>
                <wp:lineTo x="0" y="5891"/>
                <wp:lineTo x="0" y="14727"/>
                <wp:lineTo x="10084" y="15709"/>
                <wp:lineTo x="10084" y="20618"/>
                <wp:lineTo x="13446" y="20618"/>
                <wp:lineTo x="13446" y="15709"/>
                <wp:lineTo x="21538" y="15709"/>
                <wp:lineTo x="21538" y="5891"/>
                <wp:lineTo x="13446" y="0"/>
                <wp:lineTo x="10084" y="0"/>
              </wp:wrapPolygon>
            </wp:wrapTight>
            <wp:docPr id="397"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3305175" cy="419100"/>
                    </a:xfrm>
                    <a:prstGeom prst="rect">
                      <a:avLst/>
                    </a:prstGeom>
                    <a:noFill/>
                  </pic:spPr>
                </pic:pic>
              </a:graphicData>
            </a:graphic>
            <wp14:sizeRelH relativeFrom="page">
              <wp14:pctWidth>0</wp14:pctWidth>
            </wp14:sizeRelH>
            <wp14:sizeRelV relativeFrom="page">
              <wp14:pctHeight>0</wp14:pctHeight>
            </wp14:sizeRelV>
          </wp:anchor>
        </w:drawing>
      </w:r>
    </w:p>
    <w:p w14:paraId="2C0F0567" w14:textId="22867926" w:rsidR="00302DD1" w:rsidRDefault="00F54FEC" w:rsidP="003D72C7">
      <w:pPr>
        <w:tabs>
          <w:tab w:val="left" w:pos="3075"/>
        </w:tabs>
      </w:pPr>
      <w:r>
        <w:rPr>
          <w:noProof/>
        </w:rPr>
        <w:drawing>
          <wp:anchor distT="0" distB="0" distL="114300" distR="114300" simplePos="0" relativeHeight="251983872" behindDoc="1" locked="0" layoutInCell="1" allowOverlap="1" wp14:anchorId="725F2CBF" wp14:editId="761D4E12">
            <wp:simplePos x="0" y="0"/>
            <wp:positionH relativeFrom="column">
              <wp:posOffset>34290</wp:posOffset>
            </wp:positionH>
            <wp:positionV relativeFrom="paragraph">
              <wp:posOffset>296545</wp:posOffset>
            </wp:positionV>
            <wp:extent cx="1647825" cy="666750"/>
            <wp:effectExtent l="0" t="0" r="9525" b="0"/>
            <wp:wrapTight wrapText="bothSides">
              <wp:wrapPolygon edited="0">
                <wp:start x="8740" y="0"/>
                <wp:lineTo x="0" y="8640"/>
                <wp:lineTo x="0" y="12343"/>
                <wp:lineTo x="8490" y="19749"/>
                <wp:lineTo x="8740" y="20983"/>
                <wp:lineTo x="20976" y="20983"/>
                <wp:lineTo x="21225" y="19749"/>
                <wp:lineTo x="21475" y="9874"/>
                <wp:lineTo x="21475" y="6789"/>
                <wp:lineTo x="21225" y="2469"/>
                <wp:lineTo x="20726" y="0"/>
                <wp:lineTo x="8740" y="0"/>
              </wp:wrapPolygon>
            </wp:wrapTight>
            <wp:docPr id="398"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647825" cy="666750"/>
                    </a:xfrm>
                    <a:prstGeom prst="rect">
                      <a:avLst/>
                    </a:prstGeom>
                    <a:noFill/>
                  </pic:spPr>
                </pic:pic>
              </a:graphicData>
            </a:graphic>
            <wp14:sizeRelH relativeFrom="page">
              <wp14:pctWidth>0</wp14:pctWidth>
            </wp14:sizeRelH>
            <wp14:sizeRelV relativeFrom="page">
              <wp14:pctHeight>0</wp14:pctHeight>
            </wp14:sizeRelV>
          </wp:anchor>
        </w:drawing>
      </w:r>
    </w:p>
    <w:p w14:paraId="19D658B5" w14:textId="56FF7DB5" w:rsidR="00F54FEC" w:rsidRDefault="00F54FEC" w:rsidP="003D72C7">
      <w:pPr>
        <w:tabs>
          <w:tab w:val="left" w:pos="3075"/>
        </w:tabs>
      </w:pPr>
    </w:p>
    <w:p w14:paraId="1150918D" w14:textId="0AFB8B31" w:rsidR="00F54FEC" w:rsidRDefault="00F54FEC" w:rsidP="003D72C7">
      <w:pPr>
        <w:tabs>
          <w:tab w:val="left" w:pos="3075"/>
        </w:tabs>
      </w:pPr>
    </w:p>
    <w:p w14:paraId="6F1781A8" w14:textId="77777777" w:rsidR="00F54FEC" w:rsidRDefault="00F54FEC" w:rsidP="003D72C7">
      <w:pPr>
        <w:tabs>
          <w:tab w:val="left" w:pos="3075"/>
        </w:tabs>
      </w:pPr>
    </w:p>
    <w:p w14:paraId="0D2E5000" w14:textId="4F528F10" w:rsidR="00302DD1" w:rsidRDefault="00F54FEC" w:rsidP="003D72C7">
      <w:pPr>
        <w:tabs>
          <w:tab w:val="left" w:pos="3075"/>
        </w:tabs>
      </w:pPr>
      <w:r>
        <w:rPr>
          <w:noProof/>
        </w:rPr>
        <w:drawing>
          <wp:anchor distT="0" distB="0" distL="114300" distR="114300" simplePos="0" relativeHeight="251985920" behindDoc="1" locked="0" layoutInCell="1" allowOverlap="1" wp14:anchorId="467668D6" wp14:editId="5D48F3FC">
            <wp:simplePos x="0" y="0"/>
            <wp:positionH relativeFrom="column">
              <wp:posOffset>2177415</wp:posOffset>
            </wp:positionH>
            <wp:positionV relativeFrom="paragraph">
              <wp:posOffset>510540</wp:posOffset>
            </wp:positionV>
            <wp:extent cx="1685925" cy="685800"/>
            <wp:effectExtent l="0" t="0" r="9525" b="0"/>
            <wp:wrapTight wrapText="bothSides">
              <wp:wrapPolygon edited="0">
                <wp:start x="20502" y="0"/>
                <wp:lineTo x="9519" y="0"/>
                <wp:lineTo x="0" y="4200"/>
                <wp:lineTo x="0" y="12600"/>
                <wp:lineTo x="8054" y="19200"/>
                <wp:lineTo x="8542" y="21000"/>
                <wp:lineTo x="20258" y="21000"/>
                <wp:lineTo x="20746" y="19200"/>
                <wp:lineTo x="21478" y="2400"/>
                <wp:lineTo x="21478" y="0"/>
                <wp:lineTo x="20502" y="0"/>
              </wp:wrapPolygon>
            </wp:wrapTight>
            <wp:docPr id="400"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685925" cy="685800"/>
                    </a:xfrm>
                    <a:prstGeom prst="rect">
                      <a:avLst/>
                    </a:prstGeom>
                    <a:noFill/>
                  </pic:spPr>
                </pic:pic>
              </a:graphicData>
            </a:graphic>
            <wp14:sizeRelH relativeFrom="page">
              <wp14:pctWidth>0</wp14:pctWidth>
            </wp14:sizeRelH>
            <wp14:sizeRelV relativeFrom="page">
              <wp14:pctHeight>0</wp14:pctHeight>
            </wp14:sizeRelV>
          </wp:anchor>
        </w:drawing>
      </w:r>
      <w:r w:rsidR="00AC49A1" w:rsidRPr="00AC49A1">
        <w:t>Una vez hemos calculado el determinante de la matriz y su adjunta, sustituimos sus valores en la fórmula:</w:t>
      </w:r>
    </w:p>
    <w:p w14:paraId="0EA08FA1" w14:textId="59E1DC8A" w:rsidR="00302DD1" w:rsidRDefault="00AC49A1" w:rsidP="003D72C7">
      <w:pPr>
        <w:tabs>
          <w:tab w:val="left" w:pos="3075"/>
        </w:tabs>
      </w:pPr>
      <w:r>
        <w:rPr>
          <w:noProof/>
        </w:rPr>
        <w:drawing>
          <wp:anchor distT="0" distB="0" distL="114300" distR="114300" simplePos="0" relativeHeight="251984896" behindDoc="1" locked="0" layoutInCell="1" allowOverlap="1" wp14:anchorId="6A254EDE" wp14:editId="52C4F6AB">
            <wp:simplePos x="0" y="0"/>
            <wp:positionH relativeFrom="column">
              <wp:posOffset>196215</wp:posOffset>
            </wp:positionH>
            <wp:positionV relativeFrom="paragraph">
              <wp:posOffset>114300</wp:posOffset>
            </wp:positionV>
            <wp:extent cx="1371600" cy="323850"/>
            <wp:effectExtent l="0" t="0" r="0" b="0"/>
            <wp:wrapTight wrapText="bothSides">
              <wp:wrapPolygon edited="0">
                <wp:start x="7200" y="0"/>
                <wp:lineTo x="0" y="5082"/>
                <wp:lineTo x="0" y="13976"/>
                <wp:lineTo x="6300" y="20329"/>
                <wp:lineTo x="10200" y="20329"/>
                <wp:lineTo x="21300" y="20329"/>
                <wp:lineTo x="21300" y="0"/>
                <wp:lineTo x="7200" y="0"/>
              </wp:wrapPolygon>
            </wp:wrapTight>
            <wp:docPr id="399" name="Imagen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pic:spPr>
                </pic:pic>
              </a:graphicData>
            </a:graphic>
            <wp14:sizeRelH relativeFrom="page">
              <wp14:pctWidth>0</wp14:pctWidth>
            </wp14:sizeRelH>
            <wp14:sizeRelV relativeFrom="page">
              <wp14:pctHeight>0</wp14:pctHeight>
            </wp14:sizeRelV>
          </wp:anchor>
        </w:drawing>
      </w:r>
    </w:p>
    <w:p w14:paraId="271A314C" w14:textId="45C9C80F" w:rsidR="00302DD1" w:rsidRDefault="00302DD1" w:rsidP="003D72C7">
      <w:pPr>
        <w:tabs>
          <w:tab w:val="left" w:pos="3075"/>
        </w:tabs>
      </w:pPr>
    </w:p>
    <w:p w14:paraId="246CF2D0" w14:textId="50338C1D" w:rsidR="00302DD1" w:rsidRDefault="00F54FEC" w:rsidP="003D72C7">
      <w:pPr>
        <w:tabs>
          <w:tab w:val="left" w:pos="3075"/>
        </w:tabs>
      </w:pPr>
      <w:r w:rsidRPr="00F54FEC">
        <w:t>Trasponemos la matriz adjunta:</w:t>
      </w:r>
    </w:p>
    <w:p w14:paraId="17CA2294" w14:textId="2C35162D" w:rsidR="00302DD1" w:rsidRDefault="00E05560" w:rsidP="003D72C7">
      <w:pPr>
        <w:tabs>
          <w:tab w:val="left" w:pos="3075"/>
        </w:tabs>
      </w:pPr>
      <w:r>
        <w:rPr>
          <w:noProof/>
        </w:rPr>
        <w:drawing>
          <wp:anchor distT="0" distB="0" distL="114300" distR="114300" simplePos="0" relativeHeight="251986944" behindDoc="1" locked="0" layoutInCell="1" allowOverlap="1" wp14:anchorId="30E80A52" wp14:editId="6937DC14">
            <wp:simplePos x="0" y="0"/>
            <wp:positionH relativeFrom="column">
              <wp:posOffset>-3810</wp:posOffset>
            </wp:positionH>
            <wp:positionV relativeFrom="paragraph">
              <wp:posOffset>10795</wp:posOffset>
            </wp:positionV>
            <wp:extent cx="1428750" cy="666750"/>
            <wp:effectExtent l="0" t="0" r="0" b="0"/>
            <wp:wrapTight wrapText="bothSides">
              <wp:wrapPolygon edited="0">
                <wp:start x="10080" y="0"/>
                <wp:lineTo x="2880" y="6171"/>
                <wp:lineTo x="0" y="9257"/>
                <wp:lineTo x="0" y="12343"/>
                <wp:lineTo x="9792" y="19749"/>
                <wp:lineTo x="10080" y="20983"/>
                <wp:lineTo x="20448" y="20983"/>
                <wp:lineTo x="20736" y="19749"/>
                <wp:lineTo x="21312" y="12343"/>
                <wp:lineTo x="21024" y="3086"/>
                <wp:lineTo x="20448" y="0"/>
                <wp:lineTo x="10080" y="0"/>
              </wp:wrapPolygon>
            </wp:wrapTight>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428750" cy="666750"/>
                    </a:xfrm>
                    <a:prstGeom prst="rect">
                      <a:avLst/>
                    </a:prstGeom>
                    <a:noFill/>
                  </pic:spPr>
                </pic:pic>
              </a:graphicData>
            </a:graphic>
            <wp14:sizeRelH relativeFrom="page">
              <wp14:pctWidth>0</wp14:pctWidth>
            </wp14:sizeRelH>
            <wp14:sizeRelV relativeFrom="page">
              <wp14:pctHeight>0</wp14:pctHeight>
            </wp14:sizeRelV>
          </wp:anchor>
        </w:drawing>
      </w:r>
    </w:p>
    <w:p w14:paraId="3E102192" w14:textId="0F9E3ECC" w:rsidR="00E05560" w:rsidRDefault="00E05560" w:rsidP="003D72C7">
      <w:pPr>
        <w:tabs>
          <w:tab w:val="left" w:pos="3075"/>
        </w:tabs>
      </w:pPr>
    </w:p>
    <w:p w14:paraId="44DBC823" w14:textId="77777777" w:rsidR="00E05560" w:rsidRDefault="00E05560" w:rsidP="003D72C7">
      <w:pPr>
        <w:tabs>
          <w:tab w:val="left" w:pos="3075"/>
        </w:tabs>
      </w:pPr>
    </w:p>
    <w:p w14:paraId="6B1360E7" w14:textId="03AEF1D5" w:rsidR="00302DD1" w:rsidRDefault="00E05560" w:rsidP="003D72C7">
      <w:pPr>
        <w:tabs>
          <w:tab w:val="left" w:pos="3075"/>
        </w:tabs>
      </w:pPr>
      <w:r w:rsidRPr="00E05560">
        <w:t>Y, por último, operamos:</w:t>
      </w:r>
    </w:p>
    <w:p w14:paraId="0B0DF26D" w14:textId="0A2FDF02" w:rsidR="00302DD1" w:rsidRDefault="00307101" w:rsidP="003D72C7">
      <w:pPr>
        <w:tabs>
          <w:tab w:val="left" w:pos="3075"/>
        </w:tabs>
      </w:pPr>
      <w:r>
        <w:rPr>
          <w:noProof/>
        </w:rPr>
        <w:drawing>
          <wp:anchor distT="0" distB="0" distL="114300" distR="114300" simplePos="0" relativeHeight="251988992" behindDoc="1" locked="0" layoutInCell="1" allowOverlap="1" wp14:anchorId="5D5887F9" wp14:editId="1F02E2EE">
            <wp:simplePos x="0" y="0"/>
            <wp:positionH relativeFrom="column">
              <wp:posOffset>2044065</wp:posOffset>
            </wp:positionH>
            <wp:positionV relativeFrom="paragraph">
              <wp:posOffset>15240</wp:posOffset>
            </wp:positionV>
            <wp:extent cx="1685925" cy="758825"/>
            <wp:effectExtent l="0" t="0" r="9525" b="3175"/>
            <wp:wrapTight wrapText="bothSides">
              <wp:wrapPolygon edited="0">
                <wp:start x="0" y="0"/>
                <wp:lineTo x="0" y="21148"/>
                <wp:lineTo x="21478" y="21148"/>
                <wp:lineTo x="21478" y="0"/>
                <wp:lineTo x="0" y="0"/>
              </wp:wrapPolygon>
            </wp:wrapTight>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685925" cy="758825"/>
                    </a:xfrm>
                    <a:prstGeom prst="rect">
                      <a:avLst/>
                    </a:prstGeom>
                    <a:noFill/>
                  </pic:spPr>
                </pic:pic>
              </a:graphicData>
            </a:graphic>
            <wp14:sizeRelH relativeFrom="page">
              <wp14:pctWidth>0</wp14:pctWidth>
            </wp14:sizeRelH>
            <wp14:sizeRelV relativeFrom="page">
              <wp14:pctHeight>0</wp14:pctHeight>
            </wp14:sizeRelV>
          </wp:anchor>
        </w:drawing>
      </w:r>
      <w:r w:rsidR="00E05560">
        <w:rPr>
          <w:noProof/>
        </w:rPr>
        <w:drawing>
          <wp:anchor distT="0" distB="0" distL="114300" distR="114300" simplePos="0" relativeHeight="251987968" behindDoc="1" locked="0" layoutInCell="1" allowOverlap="1" wp14:anchorId="744A32DE" wp14:editId="4CC87B02">
            <wp:simplePos x="0" y="0"/>
            <wp:positionH relativeFrom="column">
              <wp:posOffset>-3810</wp:posOffset>
            </wp:positionH>
            <wp:positionV relativeFrom="paragraph">
              <wp:posOffset>15240</wp:posOffset>
            </wp:positionV>
            <wp:extent cx="1524000" cy="666750"/>
            <wp:effectExtent l="0" t="0" r="0" b="0"/>
            <wp:wrapTight wrapText="bothSides">
              <wp:wrapPolygon edited="0">
                <wp:start x="6750" y="0"/>
                <wp:lineTo x="0" y="9257"/>
                <wp:lineTo x="0" y="12343"/>
                <wp:lineTo x="6480" y="19749"/>
                <wp:lineTo x="6750" y="20983"/>
                <wp:lineTo x="20520" y="20983"/>
                <wp:lineTo x="20790" y="19749"/>
                <wp:lineTo x="21330" y="12343"/>
                <wp:lineTo x="21060" y="3086"/>
                <wp:lineTo x="20520" y="0"/>
                <wp:lineTo x="6750" y="0"/>
              </wp:wrapPolygon>
            </wp:wrapTight>
            <wp:docPr id="402"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524000" cy="666750"/>
                    </a:xfrm>
                    <a:prstGeom prst="rect">
                      <a:avLst/>
                    </a:prstGeom>
                    <a:noFill/>
                  </pic:spPr>
                </pic:pic>
              </a:graphicData>
            </a:graphic>
            <wp14:sizeRelH relativeFrom="page">
              <wp14:pctWidth>0</wp14:pctWidth>
            </wp14:sizeRelH>
            <wp14:sizeRelV relativeFrom="page">
              <wp14:pctHeight>0</wp14:pctHeight>
            </wp14:sizeRelV>
          </wp:anchor>
        </w:drawing>
      </w:r>
    </w:p>
    <w:p w14:paraId="4BFF0C88" w14:textId="18623249" w:rsidR="00302DD1" w:rsidRDefault="00302DD1" w:rsidP="003D72C7">
      <w:pPr>
        <w:tabs>
          <w:tab w:val="left" w:pos="3075"/>
        </w:tabs>
      </w:pPr>
    </w:p>
    <w:p w14:paraId="39D2A8D5" w14:textId="61A3D3F6" w:rsidR="00871B8B" w:rsidRDefault="00871B8B" w:rsidP="003D72C7">
      <w:pPr>
        <w:tabs>
          <w:tab w:val="left" w:pos="3075"/>
        </w:tabs>
      </w:pPr>
    </w:p>
    <w:p w14:paraId="4413E165" w14:textId="37012478" w:rsidR="003D72C7" w:rsidRDefault="003D72C7" w:rsidP="00B91D73">
      <w:pPr>
        <w:pStyle w:val="Ttulo3"/>
      </w:pPr>
      <w:bookmarkStart w:id="22" w:name="_Toc104455514"/>
      <w:r>
        <w:t>Matrices y sistemas de ecuaciones lineales (con dos y tres incógnitas)</w:t>
      </w:r>
      <w:bookmarkEnd w:id="22"/>
      <w:r>
        <w:t xml:space="preserve"> </w:t>
      </w:r>
    </w:p>
    <w:p w14:paraId="7707C793" w14:textId="77777777" w:rsidR="00843F49" w:rsidRDefault="00843F49" w:rsidP="00843F49">
      <w:r>
        <w:t>Existen multitud de métodos para resolver sistemas de ecuaciones lineales. Los más utilizados en el álgebra matricial son la eliminación de Gauss y de Gauss-Jordan y la regla de Cramer. En los dos primeros, tenemos que realizar operaciones elementales fia. En el tercero, tenemos que calcular algunos determinantes.</w:t>
      </w:r>
    </w:p>
    <w:p w14:paraId="00805588" w14:textId="77777777" w:rsidR="00843F49" w:rsidRDefault="00843F49" w:rsidP="00843F49"/>
    <w:p w14:paraId="41E0E576" w14:textId="5E055866" w:rsidR="00843F49" w:rsidRDefault="00843F49" w:rsidP="00843F49">
      <w:r>
        <w:t>Otro método para resolver un sistema de ecuaciones compatible determinado (con una única solución) es multiplicar la matriz de coeficientes por su inversa.</w:t>
      </w:r>
    </w:p>
    <w:p w14:paraId="0E1D2B9B" w14:textId="101E9807" w:rsidR="00843F49" w:rsidRDefault="00843F49" w:rsidP="00843F49"/>
    <w:p w14:paraId="00BAF94C" w14:textId="77777777" w:rsidR="00843F49" w:rsidRPr="00843F49" w:rsidRDefault="00843F49" w:rsidP="00843F49"/>
    <w:p w14:paraId="49BAB0C3" w14:textId="6CF6B90D" w:rsidR="003D72C7" w:rsidRDefault="003D72C7" w:rsidP="00295A9D">
      <w:pPr>
        <w:pStyle w:val="Ttulo4"/>
      </w:pPr>
      <w:r>
        <w:lastRenderedPageBreak/>
        <w:t xml:space="preserve">Método de matriz inversa (Método de cofactores, utilizando la adjunta). </w:t>
      </w:r>
    </w:p>
    <w:p w14:paraId="502607C8" w14:textId="222DD121" w:rsidR="00843F49" w:rsidRDefault="00847FAC" w:rsidP="00847FAC">
      <w:r>
        <w:t>Supongamos que tenemos un sistema de n ecuaciones lineales con n incógnitas. Podemos representar el sistema de forma matricial como</w:t>
      </w:r>
    </w:p>
    <w:p w14:paraId="79816F56" w14:textId="09F3DDD6" w:rsidR="00847FAC" w:rsidRDefault="00847FAC" w:rsidP="00847FAC">
      <w:r>
        <w:rPr>
          <w:noProof/>
        </w:rPr>
        <w:drawing>
          <wp:anchor distT="0" distB="0" distL="114300" distR="114300" simplePos="0" relativeHeight="251990016" behindDoc="1" locked="0" layoutInCell="1" allowOverlap="1" wp14:anchorId="70260069" wp14:editId="4223DE8F">
            <wp:simplePos x="0" y="0"/>
            <wp:positionH relativeFrom="column">
              <wp:posOffset>2329815</wp:posOffset>
            </wp:positionH>
            <wp:positionV relativeFrom="paragraph">
              <wp:posOffset>81280</wp:posOffset>
            </wp:positionV>
            <wp:extent cx="638175" cy="161925"/>
            <wp:effectExtent l="0" t="0" r="9525" b="9525"/>
            <wp:wrapTight wrapText="bothSides">
              <wp:wrapPolygon edited="0">
                <wp:start x="0" y="0"/>
                <wp:lineTo x="0" y="20329"/>
                <wp:lineTo x="21278" y="20329"/>
                <wp:lineTo x="21278" y="0"/>
                <wp:lineTo x="0" y="0"/>
              </wp:wrapPolygon>
            </wp:wrapTight>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638175" cy="161925"/>
                    </a:xfrm>
                    <a:prstGeom prst="rect">
                      <a:avLst/>
                    </a:prstGeom>
                    <a:noFill/>
                  </pic:spPr>
                </pic:pic>
              </a:graphicData>
            </a:graphic>
            <wp14:sizeRelH relativeFrom="page">
              <wp14:pctWidth>0</wp14:pctWidth>
            </wp14:sizeRelH>
            <wp14:sizeRelV relativeFrom="page">
              <wp14:pctHeight>0</wp14:pctHeight>
            </wp14:sizeRelV>
          </wp:anchor>
        </w:drawing>
      </w:r>
    </w:p>
    <w:p w14:paraId="40DE7270" w14:textId="36B6E58E" w:rsidR="008958FE" w:rsidRDefault="008958FE" w:rsidP="008958FE">
      <w:r>
        <w:t>donde</w:t>
      </w:r>
    </w:p>
    <w:p w14:paraId="30D90389" w14:textId="77777777" w:rsidR="008958FE" w:rsidRDefault="008958FE" w:rsidP="008958FE"/>
    <w:p w14:paraId="78093898" w14:textId="0526243B" w:rsidR="008958FE" w:rsidRDefault="008958FE" w:rsidP="00627D0C">
      <w:pPr>
        <w:pStyle w:val="Prrafodelista"/>
        <w:numPr>
          <w:ilvl w:val="0"/>
          <w:numId w:val="7"/>
        </w:numPr>
      </w:pPr>
      <w:r>
        <w:t>La matriz A es de dimensión nxn y contiene en cada fila los coeficientes de las incógnitas de cada ecuación.</w:t>
      </w:r>
    </w:p>
    <w:p w14:paraId="2CF2F42A" w14:textId="7F14894E" w:rsidR="008958FE" w:rsidRDefault="008958FE" w:rsidP="00627D0C">
      <w:pPr>
        <w:pStyle w:val="Prrafodelista"/>
        <w:numPr>
          <w:ilvl w:val="0"/>
          <w:numId w:val="7"/>
        </w:numPr>
      </w:pPr>
      <w:r>
        <w:t>La matriz x es de dimensión nx1 (una columna) y contiene las n incógnitas del sistema.</w:t>
      </w:r>
    </w:p>
    <w:p w14:paraId="12B63A8F" w14:textId="23F118B6" w:rsidR="00847FAC" w:rsidRDefault="008958FE" w:rsidP="00627D0C">
      <w:pPr>
        <w:pStyle w:val="Prrafodelista"/>
        <w:numPr>
          <w:ilvl w:val="0"/>
          <w:numId w:val="7"/>
        </w:numPr>
      </w:pPr>
      <w:r>
        <w:t>La matriz b es de dimensión nx1 y contiene los términos independientes de las ecuaciones.</w:t>
      </w:r>
    </w:p>
    <w:p w14:paraId="09655638" w14:textId="0FA9561F" w:rsidR="00847FAC" w:rsidRDefault="00847FAC" w:rsidP="00847FAC"/>
    <w:p w14:paraId="576931B0" w14:textId="46DAA0D1" w:rsidR="00627D0C" w:rsidRDefault="00627D0C" w:rsidP="00627D0C">
      <w:r>
        <w:t xml:space="preserve">Si el sistema tiene una única solución (es compatible determinado), entonces la matriz A es regular (determinante distinto de 0) y, por tanto, existe su matriz inversa </w:t>
      </w:r>
    </w:p>
    <w:p w14:paraId="036ADFDA" w14:textId="0EFCF33F" w:rsidR="00627D0C" w:rsidRDefault="00627D0C" w:rsidP="00627D0C">
      <w:r>
        <w:t>A</w:t>
      </w:r>
      <w:r w:rsidRPr="00AF0F3B">
        <w:rPr>
          <w:vertAlign w:val="superscript"/>
        </w:rPr>
        <w:t>−1</w:t>
      </w:r>
      <w:r>
        <w:t>.</w:t>
      </w:r>
    </w:p>
    <w:p w14:paraId="361A53BC" w14:textId="77777777" w:rsidR="00627D0C" w:rsidRDefault="00627D0C" w:rsidP="00627D0C"/>
    <w:p w14:paraId="481E14A4" w14:textId="57E8B203" w:rsidR="00627D0C" w:rsidRDefault="00627D0C" w:rsidP="00627D0C">
      <w:r>
        <w:t>Entonces, podemos multiplicar toda la ecuación por la inversa de</w:t>
      </w:r>
      <w:r w:rsidR="00AF0F3B">
        <w:t xml:space="preserve"> </w:t>
      </w:r>
      <w:r>
        <w:t>A</w:t>
      </w:r>
      <w:r w:rsidRPr="00AF0F3B">
        <w:rPr>
          <w:vertAlign w:val="superscript"/>
        </w:rPr>
        <w:t>−1</w:t>
      </w:r>
      <w:r>
        <w:t>:</w:t>
      </w:r>
    </w:p>
    <w:p w14:paraId="6E59AA71" w14:textId="1E773EE2" w:rsidR="00847FAC" w:rsidRDefault="00AF0F3B" w:rsidP="00847FAC">
      <w:r>
        <w:rPr>
          <w:noProof/>
        </w:rPr>
        <w:drawing>
          <wp:anchor distT="0" distB="0" distL="114300" distR="114300" simplePos="0" relativeHeight="251991040" behindDoc="1" locked="0" layoutInCell="1" allowOverlap="1" wp14:anchorId="0A78B6F6" wp14:editId="751DDDD3">
            <wp:simplePos x="0" y="0"/>
            <wp:positionH relativeFrom="column">
              <wp:posOffset>1596390</wp:posOffset>
            </wp:positionH>
            <wp:positionV relativeFrom="paragraph">
              <wp:posOffset>17145</wp:posOffset>
            </wp:positionV>
            <wp:extent cx="1590675" cy="438150"/>
            <wp:effectExtent l="0" t="0" r="9525" b="0"/>
            <wp:wrapTight wrapText="bothSides">
              <wp:wrapPolygon edited="0">
                <wp:start x="0" y="0"/>
                <wp:lineTo x="0" y="20661"/>
                <wp:lineTo x="21471" y="20661"/>
                <wp:lineTo x="21471" y="0"/>
                <wp:lineTo x="0" y="0"/>
              </wp:wrapPolygon>
            </wp:wrapTight>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590675" cy="438150"/>
                    </a:xfrm>
                    <a:prstGeom prst="rect">
                      <a:avLst/>
                    </a:prstGeom>
                    <a:noFill/>
                  </pic:spPr>
                </pic:pic>
              </a:graphicData>
            </a:graphic>
            <wp14:sizeRelH relativeFrom="page">
              <wp14:pctWidth>0</wp14:pctWidth>
            </wp14:sizeRelH>
            <wp14:sizeRelV relativeFrom="page">
              <wp14:pctHeight>0</wp14:pctHeight>
            </wp14:sizeRelV>
          </wp:anchor>
        </w:drawing>
      </w:r>
    </w:p>
    <w:p w14:paraId="10CF3997" w14:textId="78E11A7D" w:rsidR="00847FAC" w:rsidRDefault="00847FAC" w:rsidP="00847FAC"/>
    <w:p w14:paraId="15B49614" w14:textId="5A14793C" w:rsidR="009069A4" w:rsidRDefault="009069A4" w:rsidP="009069A4">
      <w:r>
        <w:t>Es decir, si la matriz A es regular, entonces la matriz columna resultante del producto matricial A</w:t>
      </w:r>
      <w:r w:rsidRPr="009D5DAC">
        <w:rPr>
          <w:vertAlign w:val="superscript"/>
        </w:rPr>
        <w:t>−1</w:t>
      </w:r>
      <w:r>
        <w:rPr>
          <w:rFonts w:ascii="Cambria Math" w:hAnsi="Cambria Math" w:cs="Cambria Math"/>
        </w:rPr>
        <w:t>⋅</w:t>
      </w:r>
      <w:r>
        <w:t>b contiene la solución del sistema Ax=b.</w:t>
      </w:r>
    </w:p>
    <w:p w14:paraId="4BEE4951" w14:textId="77777777" w:rsidR="009069A4" w:rsidRDefault="009069A4" w:rsidP="009069A4"/>
    <w:p w14:paraId="6EC2216F" w14:textId="561EC6C0" w:rsidR="00847FAC" w:rsidRDefault="009D5DAC" w:rsidP="009069A4">
      <w:r>
        <w:t>A continuación, veremos</w:t>
      </w:r>
      <w:r w:rsidR="009069A4">
        <w:t xml:space="preserve"> 3 ejemplos de este método.</w:t>
      </w:r>
    </w:p>
    <w:p w14:paraId="75BB98AD" w14:textId="38DD1863" w:rsidR="008C2A38" w:rsidRDefault="008C2A38" w:rsidP="009069A4"/>
    <w:p w14:paraId="14FD6B67" w14:textId="590E154D" w:rsidR="008C2A38" w:rsidRDefault="008C2A38" w:rsidP="009069A4"/>
    <w:p w14:paraId="0C53FE5F" w14:textId="0D523C5C" w:rsidR="008C2A38" w:rsidRDefault="008C2A38" w:rsidP="009069A4"/>
    <w:p w14:paraId="26E25197" w14:textId="77777777" w:rsidR="008C2A38" w:rsidRDefault="008C2A38" w:rsidP="009069A4"/>
    <w:p w14:paraId="56A0BC5B" w14:textId="77777777" w:rsidR="008C2A38" w:rsidRDefault="008C2A38" w:rsidP="008C2A38">
      <w:r>
        <w:lastRenderedPageBreak/>
        <w:t>Sistema 1</w:t>
      </w:r>
    </w:p>
    <w:p w14:paraId="416C5ECB" w14:textId="6F66CEF7" w:rsidR="00847FAC" w:rsidRDefault="008C2A38" w:rsidP="008C2A38">
      <w:r>
        <w:t>Sistema de 2 ecuaciones con 2 incógnitas (2x2)</w:t>
      </w:r>
    </w:p>
    <w:p w14:paraId="6575E39B" w14:textId="41EEC508" w:rsidR="00847FAC" w:rsidRDefault="008C2A38" w:rsidP="00847FAC">
      <w:r>
        <w:rPr>
          <w:noProof/>
        </w:rPr>
        <w:drawing>
          <wp:anchor distT="0" distB="0" distL="114300" distR="114300" simplePos="0" relativeHeight="251992064" behindDoc="1" locked="0" layoutInCell="1" allowOverlap="1" wp14:anchorId="46D392C7" wp14:editId="15D3EB9B">
            <wp:simplePos x="0" y="0"/>
            <wp:positionH relativeFrom="column">
              <wp:posOffset>1872615</wp:posOffset>
            </wp:positionH>
            <wp:positionV relativeFrom="paragraph">
              <wp:posOffset>14605</wp:posOffset>
            </wp:positionV>
            <wp:extent cx="1257300" cy="447675"/>
            <wp:effectExtent l="0" t="0" r="0" b="9525"/>
            <wp:wrapTight wrapText="bothSides">
              <wp:wrapPolygon edited="0">
                <wp:start x="0" y="0"/>
                <wp:lineTo x="0" y="21140"/>
                <wp:lineTo x="21273" y="21140"/>
                <wp:lineTo x="21273" y="0"/>
                <wp:lineTo x="0" y="0"/>
              </wp:wrapPolygon>
            </wp:wrapTight>
            <wp:docPr id="406"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257300" cy="447675"/>
                    </a:xfrm>
                    <a:prstGeom prst="rect">
                      <a:avLst/>
                    </a:prstGeom>
                    <a:noFill/>
                  </pic:spPr>
                </pic:pic>
              </a:graphicData>
            </a:graphic>
            <wp14:sizeRelH relativeFrom="page">
              <wp14:pctWidth>0</wp14:pctWidth>
            </wp14:sizeRelH>
            <wp14:sizeRelV relativeFrom="page">
              <wp14:pctHeight>0</wp14:pctHeight>
            </wp14:sizeRelV>
          </wp:anchor>
        </w:drawing>
      </w:r>
    </w:p>
    <w:p w14:paraId="62FB2F13" w14:textId="5949E74F" w:rsidR="00847FAC" w:rsidRDefault="00847FAC" w:rsidP="00847FAC"/>
    <w:p w14:paraId="033BA1C3" w14:textId="043FA97E" w:rsidR="00847FAC" w:rsidRDefault="008C2A38" w:rsidP="00847FAC">
      <w:r w:rsidRPr="008C2A38">
        <w:t>La matriz de coeficientes del sistema es</w:t>
      </w:r>
    </w:p>
    <w:p w14:paraId="6040E327" w14:textId="63D581D9" w:rsidR="00847FAC" w:rsidRDefault="008C2A38" w:rsidP="00847FAC">
      <w:r>
        <w:rPr>
          <w:noProof/>
        </w:rPr>
        <w:drawing>
          <wp:anchor distT="0" distB="0" distL="114300" distR="114300" simplePos="0" relativeHeight="251993088" behindDoc="1" locked="0" layoutInCell="1" allowOverlap="1" wp14:anchorId="123A7D41" wp14:editId="7E0247D6">
            <wp:simplePos x="0" y="0"/>
            <wp:positionH relativeFrom="column">
              <wp:posOffset>1948815</wp:posOffset>
            </wp:positionH>
            <wp:positionV relativeFrom="paragraph">
              <wp:posOffset>15240</wp:posOffset>
            </wp:positionV>
            <wp:extent cx="1181100" cy="381000"/>
            <wp:effectExtent l="0" t="0" r="0" b="0"/>
            <wp:wrapTight wrapText="bothSides">
              <wp:wrapPolygon edited="0">
                <wp:start x="0" y="0"/>
                <wp:lineTo x="0" y="20520"/>
                <wp:lineTo x="21252" y="20520"/>
                <wp:lineTo x="21252" y="0"/>
                <wp:lineTo x="0" y="0"/>
              </wp:wrapPolygon>
            </wp:wrapTight>
            <wp:docPr id="407"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181100" cy="381000"/>
                    </a:xfrm>
                    <a:prstGeom prst="rect">
                      <a:avLst/>
                    </a:prstGeom>
                    <a:noFill/>
                  </pic:spPr>
                </pic:pic>
              </a:graphicData>
            </a:graphic>
            <wp14:sizeRelH relativeFrom="page">
              <wp14:pctWidth>0</wp14:pctWidth>
            </wp14:sizeRelH>
            <wp14:sizeRelV relativeFrom="page">
              <wp14:pctHeight>0</wp14:pctHeight>
            </wp14:sizeRelV>
          </wp:anchor>
        </w:drawing>
      </w:r>
    </w:p>
    <w:p w14:paraId="2C3E7C6E" w14:textId="77777777" w:rsidR="00D23836" w:rsidRDefault="00D23836" w:rsidP="008C2A38"/>
    <w:p w14:paraId="59849DD2" w14:textId="1D038CD5" w:rsidR="008C2A38" w:rsidRPr="008C2A38" w:rsidRDefault="008C2A38" w:rsidP="008C2A38">
      <w:r w:rsidRPr="008C2A38">
        <w:t>Es una matriz regular porque su determinante es 7. Su matriz inversa es</w:t>
      </w:r>
    </w:p>
    <w:p w14:paraId="0F6B1C4A" w14:textId="17E3FA83" w:rsidR="00847FAC" w:rsidRDefault="00CF0804" w:rsidP="00847FAC">
      <w:r>
        <w:rPr>
          <w:noProof/>
        </w:rPr>
        <w:drawing>
          <wp:anchor distT="0" distB="0" distL="114300" distR="114300" simplePos="0" relativeHeight="251994112" behindDoc="1" locked="0" layoutInCell="1" allowOverlap="1" wp14:anchorId="1A01741E" wp14:editId="388AD53A">
            <wp:simplePos x="0" y="0"/>
            <wp:positionH relativeFrom="column">
              <wp:posOffset>1720215</wp:posOffset>
            </wp:positionH>
            <wp:positionV relativeFrom="paragraph">
              <wp:posOffset>16510</wp:posOffset>
            </wp:positionV>
            <wp:extent cx="1638300" cy="447675"/>
            <wp:effectExtent l="0" t="0" r="0" b="9525"/>
            <wp:wrapTight wrapText="bothSides">
              <wp:wrapPolygon edited="0">
                <wp:start x="0" y="0"/>
                <wp:lineTo x="0" y="21140"/>
                <wp:lineTo x="21349" y="21140"/>
                <wp:lineTo x="21349" y="0"/>
                <wp:lineTo x="0" y="0"/>
              </wp:wrapPolygon>
            </wp:wrapTight>
            <wp:docPr id="408"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638300" cy="447675"/>
                    </a:xfrm>
                    <a:prstGeom prst="rect">
                      <a:avLst/>
                    </a:prstGeom>
                    <a:noFill/>
                  </pic:spPr>
                </pic:pic>
              </a:graphicData>
            </a:graphic>
            <wp14:sizeRelH relativeFrom="page">
              <wp14:pctWidth>0</wp14:pctWidth>
            </wp14:sizeRelH>
            <wp14:sizeRelV relativeFrom="page">
              <wp14:pctHeight>0</wp14:pctHeight>
            </wp14:sizeRelV>
          </wp:anchor>
        </w:drawing>
      </w:r>
    </w:p>
    <w:p w14:paraId="0DF5D3CB" w14:textId="2ACADCA1" w:rsidR="00847FAC" w:rsidRDefault="00847FAC" w:rsidP="00847FAC"/>
    <w:p w14:paraId="437EC3B6" w14:textId="6678A525" w:rsidR="00847FAC" w:rsidRDefault="00CF0804" w:rsidP="00847FAC">
      <w:r w:rsidRPr="00CF0804">
        <w:t>La matriz de términos independientes del sistema es</w:t>
      </w:r>
    </w:p>
    <w:p w14:paraId="3D6459A7" w14:textId="4B2663C8" w:rsidR="00D23836" w:rsidRDefault="00D23836" w:rsidP="00847FAC">
      <w:r>
        <w:rPr>
          <w:noProof/>
        </w:rPr>
        <w:drawing>
          <wp:anchor distT="0" distB="0" distL="114300" distR="114300" simplePos="0" relativeHeight="251995136" behindDoc="1" locked="0" layoutInCell="1" allowOverlap="1" wp14:anchorId="191CC6CF" wp14:editId="4122EEE8">
            <wp:simplePos x="0" y="0"/>
            <wp:positionH relativeFrom="column">
              <wp:posOffset>2196465</wp:posOffset>
            </wp:positionH>
            <wp:positionV relativeFrom="paragraph">
              <wp:posOffset>51435</wp:posOffset>
            </wp:positionV>
            <wp:extent cx="695325" cy="390525"/>
            <wp:effectExtent l="0" t="0" r="9525" b="9525"/>
            <wp:wrapTight wrapText="bothSides">
              <wp:wrapPolygon edited="0">
                <wp:start x="0" y="0"/>
                <wp:lineTo x="0" y="21073"/>
                <wp:lineTo x="21304" y="21073"/>
                <wp:lineTo x="21304" y="0"/>
                <wp:lineTo x="0" y="0"/>
              </wp:wrapPolygon>
            </wp:wrapTight>
            <wp:docPr id="409"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pic:spPr>
                </pic:pic>
              </a:graphicData>
            </a:graphic>
            <wp14:sizeRelH relativeFrom="page">
              <wp14:pctWidth>0</wp14:pctWidth>
            </wp14:sizeRelH>
            <wp14:sizeRelV relativeFrom="page">
              <wp14:pctHeight>0</wp14:pctHeight>
            </wp14:sizeRelV>
          </wp:anchor>
        </w:drawing>
      </w:r>
    </w:p>
    <w:p w14:paraId="7E1C4F56" w14:textId="6D4A0172" w:rsidR="00847FAC" w:rsidRDefault="00847FAC" w:rsidP="00847FAC"/>
    <w:p w14:paraId="27D858BF" w14:textId="213FF91F" w:rsidR="00847FAC" w:rsidRDefault="00CF0804" w:rsidP="00CF0804">
      <w:r>
        <w:t>Calculamos la solución del sistema multiplicando las matrices A−1 y b:</w:t>
      </w:r>
    </w:p>
    <w:p w14:paraId="010CE8E5" w14:textId="2E44CC8A" w:rsidR="00D23836" w:rsidRDefault="00D23836" w:rsidP="00847FAC">
      <w:r>
        <w:rPr>
          <w:noProof/>
        </w:rPr>
        <w:drawing>
          <wp:anchor distT="0" distB="0" distL="114300" distR="114300" simplePos="0" relativeHeight="251996160" behindDoc="1" locked="0" layoutInCell="1" allowOverlap="1" wp14:anchorId="12C953D6" wp14:editId="74341624">
            <wp:simplePos x="0" y="0"/>
            <wp:positionH relativeFrom="column">
              <wp:posOffset>1634490</wp:posOffset>
            </wp:positionH>
            <wp:positionV relativeFrom="paragraph">
              <wp:posOffset>71755</wp:posOffset>
            </wp:positionV>
            <wp:extent cx="1724025" cy="1171575"/>
            <wp:effectExtent l="0" t="0" r="9525" b="9525"/>
            <wp:wrapTight wrapText="bothSides">
              <wp:wrapPolygon edited="0">
                <wp:start x="0" y="0"/>
                <wp:lineTo x="0" y="21424"/>
                <wp:lineTo x="21481" y="21424"/>
                <wp:lineTo x="21481" y="0"/>
                <wp:lineTo x="0" y="0"/>
              </wp:wrapPolygon>
            </wp:wrapTight>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724025" cy="1171575"/>
                    </a:xfrm>
                    <a:prstGeom prst="rect">
                      <a:avLst/>
                    </a:prstGeom>
                    <a:noFill/>
                  </pic:spPr>
                </pic:pic>
              </a:graphicData>
            </a:graphic>
            <wp14:sizeRelH relativeFrom="page">
              <wp14:pctWidth>0</wp14:pctWidth>
            </wp14:sizeRelH>
            <wp14:sizeRelV relativeFrom="page">
              <wp14:pctHeight>0</wp14:pctHeight>
            </wp14:sizeRelV>
          </wp:anchor>
        </w:drawing>
      </w:r>
    </w:p>
    <w:p w14:paraId="66FB1C47" w14:textId="3E250348" w:rsidR="00D23836" w:rsidRDefault="00D23836" w:rsidP="00847FAC"/>
    <w:p w14:paraId="13E50872" w14:textId="77777777" w:rsidR="00D23836" w:rsidRDefault="00D23836" w:rsidP="00847FAC"/>
    <w:p w14:paraId="112C2CD1" w14:textId="0D074057" w:rsidR="00D23836" w:rsidRDefault="00D23836" w:rsidP="00847FAC"/>
    <w:p w14:paraId="4A1FB92F" w14:textId="42B3300D" w:rsidR="00847FAC" w:rsidRDefault="00847FAC" w:rsidP="00847FAC"/>
    <w:p w14:paraId="09C4E2EF" w14:textId="148C6F6E" w:rsidR="00847FAC" w:rsidRDefault="00D23836" w:rsidP="00847FAC">
      <w:r w:rsidRPr="00D23836">
        <w:t>Por tanto, la solución del sistema es</w:t>
      </w:r>
    </w:p>
    <w:p w14:paraId="55AB4B87" w14:textId="73E1AE84" w:rsidR="00847FAC" w:rsidRDefault="00D23836" w:rsidP="00847FAC">
      <w:r>
        <w:rPr>
          <w:noProof/>
        </w:rPr>
        <w:drawing>
          <wp:anchor distT="0" distB="0" distL="114300" distR="114300" simplePos="0" relativeHeight="251997184" behindDoc="1" locked="0" layoutInCell="1" allowOverlap="1" wp14:anchorId="6C26E599" wp14:editId="0D425772">
            <wp:simplePos x="0" y="0"/>
            <wp:positionH relativeFrom="column">
              <wp:posOffset>2025015</wp:posOffset>
            </wp:positionH>
            <wp:positionV relativeFrom="paragraph">
              <wp:posOffset>10160</wp:posOffset>
            </wp:positionV>
            <wp:extent cx="581025" cy="438150"/>
            <wp:effectExtent l="0" t="0" r="9525" b="0"/>
            <wp:wrapTight wrapText="bothSides">
              <wp:wrapPolygon edited="0">
                <wp:start x="0" y="0"/>
                <wp:lineTo x="0" y="20661"/>
                <wp:lineTo x="21246" y="20661"/>
                <wp:lineTo x="21246" y="0"/>
                <wp:lineTo x="0" y="0"/>
              </wp:wrapPolygon>
            </wp:wrapTight>
            <wp:docPr id="411"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81025" cy="438150"/>
                    </a:xfrm>
                    <a:prstGeom prst="rect">
                      <a:avLst/>
                    </a:prstGeom>
                    <a:noFill/>
                  </pic:spPr>
                </pic:pic>
              </a:graphicData>
            </a:graphic>
            <wp14:sizeRelH relativeFrom="page">
              <wp14:pctWidth>0</wp14:pctWidth>
            </wp14:sizeRelH>
            <wp14:sizeRelV relativeFrom="page">
              <wp14:pctHeight>0</wp14:pctHeight>
            </wp14:sizeRelV>
          </wp:anchor>
        </w:drawing>
      </w:r>
    </w:p>
    <w:p w14:paraId="11970DC8" w14:textId="6AF862A8" w:rsidR="00847FAC" w:rsidRDefault="00847FAC" w:rsidP="00847FAC"/>
    <w:p w14:paraId="4468391D" w14:textId="77777777" w:rsidR="001B3B5B" w:rsidRDefault="001B3B5B" w:rsidP="001B3B5B">
      <w:r>
        <w:t>Sistema 2</w:t>
      </w:r>
    </w:p>
    <w:p w14:paraId="55EDBF4A" w14:textId="76D1A11B" w:rsidR="00847FAC" w:rsidRDefault="001B3B5B" w:rsidP="001B3B5B">
      <w:r>
        <w:rPr>
          <w:noProof/>
        </w:rPr>
        <w:drawing>
          <wp:anchor distT="0" distB="0" distL="114300" distR="114300" simplePos="0" relativeHeight="251998208" behindDoc="1" locked="0" layoutInCell="1" allowOverlap="1" wp14:anchorId="527021CE" wp14:editId="45216756">
            <wp:simplePos x="0" y="0"/>
            <wp:positionH relativeFrom="column">
              <wp:posOffset>1815465</wp:posOffset>
            </wp:positionH>
            <wp:positionV relativeFrom="paragraph">
              <wp:posOffset>297180</wp:posOffset>
            </wp:positionV>
            <wp:extent cx="1209675" cy="628650"/>
            <wp:effectExtent l="0" t="0" r="9525" b="0"/>
            <wp:wrapTight wrapText="bothSides">
              <wp:wrapPolygon edited="0">
                <wp:start x="0" y="0"/>
                <wp:lineTo x="0" y="20945"/>
                <wp:lineTo x="21430" y="20945"/>
                <wp:lineTo x="21430" y="0"/>
                <wp:lineTo x="0" y="0"/>
              </wp:wrapPolygon>
            </wp:wrapTight>
            <wp:docPr id="412"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209675" cy="628650"/>
                    </a:xfrm>
                    <a:prstGeom prst="rect">
                      <a:avLst/>
                    </a:prstGeom>
                    <a:noFill/>
                  </pic:spPr>
                </pic:pic>
              </a:graphicData>
            </a:graphic>
            <wp14:sizeRelH relativeFrom="page">
              <wp14:pctWidth>0</wp14:pctWidth>
            </wp14:sizeRelH>
            <wp14:sizeRelV relativeFrom="page">
              <wp14:pctHeight>0</wp14:pctHeight>
            </wp14:sizeRelV>
          </wp:anchor>
        </w:drawing>
      </w:r>
      <w:r>
        <w:t>Sistema de 3 ecuaciones con 3 incógnitas (3x3)</w:t>
      </w:r>
    </w:p>
    <w:p w14:paraId="023C4E73" w14:textId="36451E0B" w:rsidR="00847FAC" w:rsidRDefault="00847FAC" w:rsidP="00847FAC"/>
    <w:p w14:paraId="5CD03DC6" w14:textId="15D06579" w:rsidR="00847FAC" w:rsidRDefault="00847FAC" w:rsidP="00847FAC"/>
    <w:p w14:paraId="695967EF" w14:textId="25F52C12" w:rsidR="00847FAC" w:rsidRDefault="00847FAC" w:rsidP="00847FAC"/>
    <w:p w14:paraId="574898F0" w14:textId="77777777" w:rsidR="003200E4" w:rsidRPr="003200E4" w:rsidRDefault="003200E4" w:rsidP="003200E4">
      <w:r w:rsidRPr="003200E4">
        <w:lastRenderedPageBreak/>
        <w:t>La matriz de coeficientes del sistema es</w:t>
      </w:r>
    </w:p>
    <w:p w14:paraId="49A865C3" w14:textId="2C45954F" w:rsidR="00847FAC" w:rsidRDefault="003200E4" w:rsidP="00847FAC">
      <w:r>
        <w:rPr>
          <w:noProof/>
        </w:rPr>
        <w:drawing>
          <wp:anchor distT="0" distB="0" distL="114300" distR="114300" simplePos="0" relativeHeight="251999232" behindDoc="1" locked="0" layoutInCell="1" allowOverlap="1" wp14:anchorId="4756FD05" wp14:editId="2D862D8D">
            <wp:simplePos x="0" y="0"/>
            <wp:positionH relativeFrom="column">
              <wp:posOffset>1615440</wp:posOffset>
            </wp:positionH>
            <wp:positionV relativeFrom="paragraph">
              <wp:posOffset>10795</wp:posOffset>
            </wp:positionV>
            <wp:extent cx="1695450" cy="638175"/>
            <wp:effectExtent l="0" t="0" r="0" b="9525"/>
            <wp:wrapTight wrapText="bothSides">
              <wp:wrapPolygon edited="0">
                <wp:start x="0" y="0"/>
                <wp:lineTo x="0" y="21278"/>
                <wp:lineTo x="21357" y="21278"/>
                <wp:lineTo x="21357" y="0"/>
                <wp:lineTo x="0" y="0"/>
              </wp:wrapPolygon>
            </wp:wrapTight>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695450" cy="638175"/>
                    </a:xfrm>
                    <a:prstGeom prst="rect">
                      <a:avLst/>
                    </a:prstGeom>
                    <a:noFill/>
                  </pic:spPr>
                </pic:pic>
              </a:graphicData>
            </a:graphic>
            <wp14:sizeRelH relativeFrom="page">
              <wp14:pctWidth>0</wp14:pctWidth>
            </wp14:sizeRelH>
            <wp14:sizeRelV relativeFrom="page">
              <wp14:pctHeight>0</wp14:pctHeight>
            </wp14:sizeRelV>
          </wp:anchor>
        </w:drawing>
      </w:r>
    </w:p>
    <w:p w14:paraId="047DAFAD" w14:textId="67DF55A9" w:rsidR="0046779C" w:rsidRDefault="0046779C" w:rsidP="00847FAC"/>
    <w:p w14:paraId="7DE632B9" w14:textId="77777777" w:rsidR="004A3870" w:rsidRDefault="004A3870" w:rsidP="00847FAC"/>
    <w:p w14:paraId="3A23248C" w14:textId="2102E380" w:rsidR="00847FAC" w:rsidRDefault="003200E4" w:rsidP="00847FAC">
      <w:r w:rsidRPr="003200E4">
        <w:t>Es una matriz regular porque su determinante es 4. Su matriz inversa es</w:t>
      </w:r>
    </w:p>
    <w:p w14:paraId="5F24BC0D" w14:textId="61810721" w:rsidR="004A3870" w:rsidRDefault="004A3870" w:rsidP="00847FAC">
      <w:r>
        <w:rPr>
          <w:noProof/>
        </w:rPr>
        <w:drawing>
          <wp:anchor distT="0" distB="0" distL="114300" distR="114300" simplePos="0" relativeHeight="252000256" behindDoc="1" locked="0" layoutInCell="1" allowOverlap="1" wp14:anchorId="20E8A94E" wp14:editId="0F8E55DD">
            <wp:simplePos x="0" y="0"/>
            <wp:positionH relativeFrom="column">
              <wp:posOffset>1510665</wp:posOffset>
            </wp:positionH>
            <wp:positionV relativeFrom="paragraph">
              <wp:posOffset>11430</wp:posOffset>
            </wp:positionV>
            <wp:extent cx="2000250" cy="638175"/>
            <wp:effectExtent l="0" t="0" r="0" b="9525"/>
            <wp:wrapTight wrapText="bothSides">
              <wp:wrapPolygon edited="0">
                <wp:start x="0" y="0"/>
                <wp:lineTo x="0" y="21278"/>
                <wp:lineTo x="21394" y="21278"/>
                <wp:lineTo x="21394" y="0"/>
                <wp:lineTo x="0" y="0"/>
              </wp:wrapPolygon>
            </wp:wrapTight>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2000250" cy="638175"/>
                    </a:xfrm>
                    <a:prstGeom prst="rect">
                      <a:avLst/>
                    </a:prstGeom>
                    <a:noFill/>
                  </pic:spPr>
                </pic:pic>
              </a:graphicData>
            </a:graphic>
            <wp14:sizeRelH relativeFrom="page">
              <wp14:pctWidth>0</wp14:pctWidth>
            </wp14:sizeRelH>
            <wp14:sizeRelV relativeFrom="page">
              <wp14:pctHeight>0</wp14:pctHeight>
            </wp14:sizeRelV>
          </wp:anchor>
        </w:drawing>
      </w:r>
    </w:p>
    <w:p w14:paraId="63E3D973" w14:textId="4BBB0A25" w:rsidR="009D5DAC" w:rsidRDefault="009D5DAC" w:rsidP="00847FAC"/>
    <w:p w14:paraId="7B6B13CF" w14:textId="77777777" w:rsidR="0046779C" w:rsidRDefault="0046779C" w:rsidP="00847FAC"/>
    <w:p w14:paraId="0B918078" w14:textId="42069883" w:rsidR="0046779C" w:rsidRDefault="0046779C" w:rsidP="00847FAC">
      <w:r w:rsidRPr="0046779C">
        <w:t>La matriz de términos independientes del sistema es</w:t>
      </w:r>
    </w:p>
    <w:p w14:paraId="20AE98A0" w14:textId="1215BA8D" w:rsidR="004A3870" w:rsidRDefault="00783B3B" w:rsidP="00847FAC">
      <w:r>
        <w:rPr>
          <w:noProof/>
        </w:rPr>
        <w:drawing>
          <wp:anchor distT="0" distB="0" distL="114300" distR="114300" simplePos="0" relativeHeight="252001280" behindDoc="1" locked="0" layoutInCell="1" allowOverlap="1" wp14:anchorId="2313A733" wp14:editId="6280B861">
            <wp:simplePos x="0" y="0"/>
            <wp:positionH relativeFrom="column">
              <wp:posOffset>2234565</wp:posOffset>
            </wp:positionH>
            <wp:positionV relativeFrom="paragraph">
              <wp:posOffset>31750</wp:posOffset>
            </wp:positionV>
            <wp:extent cx="733425" cy="638175"/>
            <wp:effectExtent l="0" t="0" r="9525" b="9525"/>
            <wp:wrapTight wrapText="bothSides">
              <wp:wrapPolygon edited="0">
                <wp:start x="0" y="0"/>
                <wp:lineTo x="0" y="21278"/>
                <wp:lineTo x="21319" y="21278"/>
                <wp:lineTo x="21319" y="0"/>
                <wp:lineTo x="0" y="0"/>
              </wp:wrapPolygon>
            </wp:wrapTight>
            <wp:docPr id="416"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733425" cy="638175"/>
                    </a:xfrm>
                    <a:prstGeom prst="rect">
                      <a:avLst/>
                    </a:prstGeom>
                    <a:noFill/>
                  </pic:spPr>
                </pic:pic>
              </a:graphicData>
            </a:graphic>
            <wp14:sizeRelH relativeFrom="page">
              <wp14:pctWidth>0</wp14:pctWidth>
            </wp14:sizeRelH>
            <wp14:sizeRelV relativeFrom="page">
              <wp14:pctHeight>0</wp14:pctHeight>
            </wp14:sizeRelV>
          </wp:anchor>
        </w:drawing>
      </w:r>
    </w:p>
    <w:p w14:paraId="784A8111" w14:textId="60040923" w:rsidR="009D5DAC" w:rsidRDefault="009D5DAC" w:rsidP="00847FAC"/>
    <w:p w14:paraId="15DF643A" w14:textId="77777777" w:rsidR="00783B3B" w:rsidRDefault="00783B3B" w:rsidP="00847FAC"/>
    <w:p w14:paraId="713440C2" w14:textId="50079463" w:rsidR="009D5DAC" w:rsidRDefault="0046779C" w:rsidP="00847FAC">
      <w:r w:rsidRPr="0046779C">
        <w:t>Calculamos la solución del sistema multiplicando las matrices A−1 y b:</w:t>
      </w:r>
    </w:p>
    <w:p w14:paraId="7F89EFDA" w14:textId="126BD0B5" w:rsidR="00783B3B" w:rsidRDefault="00783B3B" w:rsidP="00847FAC">
      <w:r>
        <w:rPr>
          <w:noProof/>
        </w:rPr>
        <w:drawing>
          <wp:anchor distT="0" distB="0" distL="114300" distR="114300" simplePos="0" relativeHeight="252002304" behindDoc="1" locked="0" layoutInCell="1" allowOverlap="1" wp14:anchorId="2DD8C005" wp14:editId="7F2E4ACF">
            <wp:simplePos x="0" y="0"/>
            <wp:positionH relativeFrom="column">
              <wp:posOffset>1510665</wp:posOffset>
            </wp:positionH>
            <wp:positionV relativeFrom="paragraph">
              <wp:posOffset>92075</wp:posOffset>
            </wp:positionV>
            <wp:extent cx="2038350" cy="1619250"/>
            <wp:effectExtent l="0" t="0" r="0" b="0"/>
            <wp:wrapTight wrapText="bothSides">
              <wp:wrapPolygon edited="0">
                <wp:start x="0" y="0"/>
                <wp:lineTo x="0" y="21346"/>
                <wp:lineTo x="21398" y="21346"/>
                <wp:lineTo x="21398" y="0"/>
                <wp:lineTo x="0" y="0"/>
              </wp:wrapPolygon>
            </wp:wrapTight>
            <wp:docPr id="417" name="Image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038350" cy="1619250"/>
                    </a:xfrm>
                    <a:prstGeom prst="rect">
                      <a:avLst/>
                    </a:prstGeom>
                    <a:noFill/>
                  </pic:spPr>
                </pic:pic>
              </a:graphicData>
            </a:graphic>
            <wp14:sizeRelH relativeFrom="page">
              <wp14:pctWidth>0</wp14:pctWidth>
            </wp14:sizeRelH>
            <wp14:sizeRelV relativeFrom="page">
              <wp14:pctHeight>0</wp14:pctHeight>
            </wp14:sizeRelV>
          </wp:anchor>
        </w:drawing>
      </w:r>
    </w:p>
    <w:p w14:paraId="09ACF9A3" w14:textId="0B528E97" w:rsidR="00783B3B" w:rsidRDefault="00783B3B" w:rsidP="00847FAC"/>
    <w:p w14:paraId="0CDAA68E" w14:textId="25AE385E" w:rsidR="00783B3B" w:rsidRDefault="00783B3B" w:rsidP="00847FAC"/>
    <w:p w14:paraId="616D8AC4" w14:textId="77777777" w:rsidR="00783B3B" w:rsidRDefault="00783B3B" w:rsidP="00847FAC"/>
    <w:p w14:paraId="134E14B2" w14:textId="605101E2" w:rsidR="00783B3B" w:rsidRDefault="00783B3B" w:rsidP="00847FAC"/>
    <w:p w14:paraId="6C509B2B" w14:textId="718B91F8" w:rsidR="009D5DAC" w:rsidRDefault="009D5DAC" w:rsidP="00847FAC"/>
    <w:p w14:paraId="021AE5AF" w14:textId="5CEA2E88" w:rsidR="009D5DAC" w:rsidRDefault="009D5DAC" w:rsidP="00847FAC"/>
    <w:p w14:paraId="1F080DF3" w14:textId="671CEEBE" w:rsidR="009D5DAC" w:rsidRDefault="004A3870" w:rsidP="00847FAC">
      <w:r w:rsidRPr="004A3870">
        <w:t>Por tanto, la solución del sistema es</w:t>
      </w:r>
    </w:p>
    <w:p w14:paraId="47F85EC2" w14:textId="6D7D4DED" w:rsidR="009D5DAC" w:rsidRDefault="004A3870" w:rsidP="00847FAC">
      <w:r>
        <w:rPr>
          <w:noProof/>
        </w:rPr>
        <w:drawing>
          <wp:anchor distT="0" distB="0" distL="114300" distR="114300" simplePos="0" relativeHeight="252003328" behindDoc="1" locked="0" layoutInCell="1" allowOverlap="1" wp14:anchorId="1860F824" wp14:editId="2DF8E4C8">
            <wp:simplePos x="0" y="0"/>
            <wp:positionH relativeFrom="column">
              <wp:posOffset>1958340</wp:posOffset>
            </wp:positionH>
            <wp:positionV relativeFrom="paragraph">
              <wp:posOffset>128905</wp:posOffset>
            </wp:positionV>
            <wp:extent cx="733425" cy="628650"/>
            <wp:effectExtent l="0" t="0" r="9525" b="0"/>
            <wp:wrapTight wrapText="bothSides">
              <wp:wrapPolygon edited="0">
                <wp:start x="0" y="0"/>
                <wp:lineTo x="0" y="20945"/>
                <wp:lineTo x="21319" y="20945"/>
                <wp:lineTo x="21319" y="0"/>
                <wp:lineTo x="0" y="0"/>
              </wp:wrapPolygon>
            </wp:wrapTight>
            <wp:docPr id="418" name="Image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733425" cy="628650"/>
                    </a:xfrm>
                    <a:prstGeom prst="rect">
                      <a:avLst/>
                    </a:prstGeom>
                    <a:noFill/>
                  </pic:spPr>
                </pic:pic>
              </a:graphicData>
            </a:graphic>
            <wp14:sizeRelH relativeFrom="page">
              <wp14:pctWidth>0</wp14:pctWidth>
            </wp14:sizeRelH>
            <wp14:sizeRelV relativeFrom="page">
              <wp14:pctHeight>0</wp14:pctHeight>
            </wp14:sizeRelV>
          </wp:anchor>
        </w:drawing>
      </w:r>
    </w:p>
    <w:p w14:paraId="366700B5" w14:textId="2892EFC7" w:rsidR="009D5DAC" w:rsidRDefault="009D5DAC" w:rsidP="00847FAC"/>
    <w:p w14:paraId="28057ED6" w14:textId="75DF8D8A" w:rsidR="009D5DAC" w:rsidRDefault="009D5DAC" w:rsidP="00847FAC"/>
    <w:p w14:paraId="1C45D102" w14:textId="3D700687" w:rsidR="009D5DAC" w:rsidRDefault="009D5DAC" w:rsidP="00847FAC"/>
    <w:p w14:paraId="0DB749DB" w14:textId="631E73F4" w:rsidR="009D5DAC" w:rsidRDefault="009D5DAC" w:rsidP="00847FAC"/>
    <w:p w14:paraId="22534E41" w14:textId="054E1EC2" w:rsidR="001B3B5B" w:rsidRDefault="001B3B5B" w:rsidP="00847FAC"/>
    <w:p w14:paraId="696386B9" w14:textId="77777777" w:rsidR="00E239E3" w:rsidRDefault="00E239E3" w:rsidP="00E239E3">
      <w:r>
        <w:lastRenderedPageBreak/>
        <w:t>Sistema 3</w:t>
      </w:r>
    </w:p>
    <w:p w14:paraId="20FEBDCA" w14:textId="2A34562D" w:rsidR="001B3B5B" w:rsidRDefault="00E239E3" w:rsidP="00E239E3">
      <w:r>
        <w:t>Sistema de 3 ecuaciones con 3 incógnitas (3x3)</w:t>
      </w:r>
    </w:p>
    <w:p w14:paraId="573F256E" w14:textId="35C0A4F6" w:rsidR="001B3B5B" w:rsidRDefault="00E239E3" w:rsidP="00847FAC">
      <w:r>
        <w:rPr>
          <w:noProof/>
        </w:rPr>
        <w:drawing>
          <wp:anchor distT="0" distB="0" distL="114300" distR="114300" simplePos="0" relativeHeight="252004352" behindDoc="1" locked="0" layoutInCell="1" allowOverlap="1" wp14:anchorId="4A662076" wp14:editId="406D909E">
            <wp:simplePos x="0" y="0"/>
            <wp:positionH relativeFrom="column">
              <wp:posOffset>1567815</wp:posOffset>
            </wp:positionH>
            <wp:positionV relativeFrom="paragraph">
              <wp:posOffset>62230</wp:posOffset>
            </wp:positionV>
            <wp:extent cx="1438275" cy="685800"/>
            <wp:effectExtent l="0" t="0" r="9525" b="0"/>
            <wp:wrapTight wrapText="bothSides">
              <wp:wrapPolygon edited="0">
                <wp:start x="0" y="0"/>
                <wp:lineTo x="0" y="21000"/>
                <wp:lineTo x="21457" y="21000"/>
                <wp:lineTo x="21457" y="0"/>
                <wp:lineTo x="0" y="0"/>
              </wp:wrapPolygon>
            </wp:wrapTight>
            <wp:docPr id="419" name="Image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1438275" cy="685800"/>
                    </a:xfrm>
                    <a:prstGeom prst="rect">
                      <a:avLst/>
                    </a:prstGeom>
                    <a:noFill/>
                  </pic:spPr>
                </pic:pic>
              </a:graphicData>
            </a:graphic>
            <wp14:sizeRelH relativeFrom="page">
              <wp14:pctWidth>0</wp14:pctWidth>
            </wp14:sizeRelH>
            <wp14:sizeRelV relativeFrom="page">
              <wp14:pctHeight>0</wp14:pctHeight>
            </wp14:sizeRelV>
          </wp:anchor>
        </w:drawing>
      </w:r>
    </w:p>
    <w:p w14:paraId="3A85492F" w14:textId="2655656B" w:rsidR="00E239E3" w:rsidRDefault="00E239E3" w:rsidP="00847FAC"/>
    <w:p w14:paraId="35208F71" w14:textId="77777777" w:rsidR="00E239E3" w:rsidRDefault="00E239E3" w:rsidP="00847FAC"/>
    <w:p w14:paraId="097616BA" w14:textId="5C66E41E" w:rsidR="001B3B5B" w:rsidRDefault="00E239E3" w:rsidP="00847FAC">
      <w:r w:rsidRPr="00E239E3">
        <w:t>La matriz de coeficientes del sistema es</w:t>
      </w:r>
    </w:p>
    <w:p w14:paraId="6CA7DD96" w14:textId="724A45B0" w:rsidR="00196FAF" w:rsidRDefault="00196FAF" w:rsidP="00847FAC">
      <w:r>
        <w:rPr>
          <w:noProof/>
        </w:rPr>
        <w:drawing>
          <wp:anchor distT="0" distB="0" distL="114300" distR="114300" simplePos="0" relativeHeight="252005376" behindDoc="1" locked="0" layoutInCell="1" allowOverlap="1" wp14:anchorId="034B2C41" wp14:editId="4651CD92">
            <wp:simplePos x="0" y="0"/>
            <wp:positionH relativeFrom="column">
              <wp:posOffset>1567815</wp:posOffset>
            </wp:positionH>
            <wp:positionV relativeFrom="paragraph">
              <wp:posOffset>38100</wp:posOffset>
            </wp:positionV>
            <wp:extent cx="1638300" cy="638175"/>
            <wp:effectExtent l="0" t="0" r="0" b="9525"/>
            <wp:wrapTight wrapText="bothSides">
              <wp:wrapPolygon edited="0">
                <wp:start x="0" y="0"/>
                <wp:lineTo x="0" y="21278"/>
                <wp:lineTo x="21349" y="21278"/>
                <wp:lineTo x="21349" y="0"/>
                <wp:lineTo x="0" y="0"/>
              </wp:wrapPolygon>
            </wp:wrapTight>
            <wp:docPr id="420" name="Imagen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1638300" cy="638175"/>
                    </a:xfrm>
                    <a:prstGeom prst="rect">
                      <a:avLst/>
                    </a:prstGeom>
                    <a:noFill/>
                  </pic:spPr>
                </pic:pic>
              </a:graphicData>
            </a:graphic>
            <wp14:sizeRelH relativeFrom="page">
              <wp14:pctWidth>0</wp14:pctWidth>
            </wp14:sizeRelH>
            <wp14:sizeRelV relativeFrom="page">
              <wp14:pctHeight>0</wp14:pctHeight>
            </wp14:sizeRelV>
          </wp:anchor>
        </w:drawing>
      </w:r>
    </w:p>
    <w:p w14:paraId="58313068" w14:textId="77777777" w:rsidR="00196FAF" w:rsidRDefault="00196FAF" w:rsidP="00847FAC"/>
    <w:p w14:paraId="097C6CC4" w14:textId="3D2BA629" w:rsidR="001B3B5B" w:rsidRDefault="001B3B5B" w:rsidP="00847FAC"/>
    <w:p w14:paraId="4E925101" w14:textId="30B18721" w:rsidR="00E239E3" w:rsidRDefault="00E239E3" w:rsidP="00847FAC">
      <w:r w:rsidRPr="00E239E3">
        <w:t>Es una matriz regular porque su determinante es 14. Su matriz inversa es</w:t>
      </w:r>
    </w:p>
    <w:p w14:paraId="6B756E71" w14:textId="5F32D590" w:rsidR="00196FAF" w:rsidRDefault="00196FAF" w:rsidP="00847FAC">
      <w:r>
        <w:rPr>
          <w:noProof/>
        </w:rPr>
        <w:drawing>
          <wp:anchor distT="0" distB="0" distL="114300" distR="114300" simplePos="0" relativeHeight="252006400" behindDoc="1" locked="0" layoutInCell="1" allowOverlap="1" wp14:anchorId="16D52C85" wp14:editId="4B484184">
            <wp:simplePos x="0" y="0"/>
            <wp:positionH relativeFrom="column">
              <wp:posOffset>1329690</wp:posOffset>
            </wp:positionH>
            <wp:positionV relativeFrom="paragraph">
              <wp:posOffset>39370</wp:posOffset>
            </wp:positionV>
            <wp:extent cx="2019300" cy="638175"/>
            <wp:effectExtent l="0" t="0" r="0" b="9525"/>
            <wp:wrapTight wrapText="bothSides">
              <wp:wrapPolygon edited="0">
                <wp:start x="0" y="0"/>
                <wp:lineTo x="0" y="21278"/>
                <wp:lineTo x="21396" y="21278"/>
                <wp:lineTo x="21396" y="0"/>
                <wp:lineTo x="0" y="0"/>
              </wp:wrapPolygon>
            </wp:wrapTight>
            <wp:docPr id="421" name="Image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2019300" cy="638175"/>
                    </a:xfrm>
                    <a:prstGeom prst="rect">
                      <a:avLst/>
                    </a:prstGeom>
                    <a:noFill/>
                  </pic:spPr>
                </pic:pic>
              </a:graphicData>
            </a:graphic>
            <wp14:sizeRelH relativeFrom="page">
              <wp14:pctWidth>0</wp14:pctWidth>
            </wp14:sizeRelH>
            <wp14:sizeRelV relativeFrom="page">
              <wp14:pctHeight>0</wp14:pctHeight>
            </wp14:sizeRelV>
          </wp:anchor>
        </w:drawing>
      </w:r>
    </w:p>
    <w:p w14:paraId="18F00D40" w14:textId="7E3C0258" w:rsidR="001B3B5B" w:rsidRDefault="001B3B5B" w:rsidP="00847FAC"/>
    <w:p w14:paraId="43B53835" w14:textId="1A3A165C" w:rsidR="001B3B5B" w:rsidRDefault="001B3B5B" w:rsidP="00847FAC"/>
    <w:p w14:paraId="41787760" w14:textId="6F97C307" w:rsidR="001B3B5B" w:rsidRDefault="00196FAF" w:rsidP="00847FAC">
      <w:r w:rsidRPr="00196FAF">
        <w:t>La matriz de términos independientes del sistema es</w:t>
      </w:r>
    </w:p>
    <w:p w14:paraId="20D5689A" w14:textId="07599AF3" w:rsidR="001B3B5B" w:rsidRDefault="00196FAF" w:rsidP="00847FAC">
      <w:r>
        <w:rPr>
          <w:noProof/>
        </w:rPr>
        <w:drawing>
          <wp:anchor distT="0" distB="0" distL="114300" distR="114300" simplePos="0" relativeHeight="252007424" behindDoc="1" locked="0" layoutInCell="1" allowOverlap="1" wp14:anchorId="28567AED" wp14:editId="2E0638E0">
            <wp:simplePos x="0" y="0"/>
            <wp:positionH relativeFrom="column">
              <wp:posOffset>2072640</wp:posOffset>
            </wp:positionH>
            <wp:positionV relativeFrom="paragraph">
              <wp:posOffset>14605</wp:posOffset>
            </wp:positionV>
            <wp:extent cx="733425" cy="638175"/>
            <wp:effectExtent l="0" t="0" r="9525" b="9525"/>
            <wp:wrapTight wrapText="bothSides">
              <wp:wrapPolygon edited="0">
                <wp:start x="0" y="0"/>
                <wp:lineTo x="0" y="21278"/>
                <wp:lineTo x="21319" y="21278"/>
                <wp:lineTo x="21319" y="0"/>
                <wp:lineTo x="0" y="0"/>
              </wp:wrapPolygon>
            </wp:wrapTight>
            <wp:docPr id="422" name="Image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733425" cy="638175"/>
                    </a:xfrm>
                    <a:prstGeom prst="rect">
                      <a:avLst/>
                    </a:prstGeom>
                    <a:noFill/>
                  </pic:spPr>
                </pic:pic>
              </a:graphicData>
            </a:graphic>
            <wp14:sizeRelH relativeFrom="page">
              <wp14:pctWidth>0</wp14:pctWidth>
            </wp14:sizeRelH>
            <wp14:sizeRelV relativeFrom="page">
              <wp14:pctHeight>0</wp14:pctHeight>
            </wp14:sizeRelV>
          </wp:anchor>
        </w:drawing>
      </w:r>
    </w:p>
    <w:p w14:paraId="355BA421" w14:textId="3C37EF39" w:rsidR="001B3B5B" w:rsidRDefault="001B3B5B" w:rsidP="00847FAC"/>
    <w:p w14:paraId="48E1257D" w14:textId="77777777" w:rsidR="00196FAF" w:rsidRDefault="00196FAF" w:rsidP="00847FAC"/>
    <w:p w14:paraId="7D20A172" w14:textId="56404958" w:rsidR="001B3B5B" w:rsidRDefault="00196FAF" w:rsidP="00847FAC">
      <w:r w:rsidRPr="00196FAF">
        <w:t>Calculamos la solución del sistema multiplicando las matrices A−1 y b:</w:t>
      </w:r>
    </w:p>
    <w:p w14:paraId="5D69EEA6" w14:textId="619800DE" w:rsidR="001B3B5B" w:rsidRDefault="00196FAF" w:rsidP="00847FAC">
      <w:r>
        <w:rPr>
          <w:noProof/>
        </w:rPr>
        <w:drawing>
          <wp:anchor distT="0" distB="0" distL="114300" distR="114300" simplePos="0" relativeHeight="252008448" behindDoc="1" locked="0" layoutInCell="1" allowOverlap="1" wp14:anchorId="6D9E91ED" wp14:editId="3FC0ADA3">
            <wp:simplePos x="0" y="0"/>
            <wp:positionH relativeFrom="column">
              <wp:posOffset>1501140</wp:posOffset>
            </wp:positionH>
            <wp:positionV relativeFrom="paragraph">
              <wp:posOffset>62865</wp:posOffset>
            </wp:positionV>
            <wp:extent cx="2076450" cy="1600200"/>
            <wp:effectExtent l="0" t="0" r="0" b="0"/>
            <wp:wrapTight wrapText="bothSides">
              <wp:wrapPolygon edited="0">
                <wp:start x="0" y="0"/>
                <wp:lineTo x="0" y="21343"/>
                <wp:lineTo x="21402" y="21343"/>
                <wp:lineTo x="21402" y="0"/>
                <wp:lineTo x="0" y="0"/>
              </wp:wrapPolygon>
            </wp:wrapTight>
            <wp:docPr id="423" name="Image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2076450" cy="1600200"/>
                    </a:xfrm>
                    <a:prstGeom prst="rect">
                      <a:avLst/>
                    </a:prstGeom>
                    <a:noFill/>
                  </pic:spPr>
                </pic:pic>
              </a:graphicData>
            </a:graphic>
            <wp14:sizeRelH relativeFrom="page">
              <wp14:pctWidth>0</wp14:pctWidth>
            </wp14:sizeRelH>
            <wp14:sizeRelV relativeFrom="page">
              <wp14:pctHeight>0</wp14:pctHeight>
            </wp14:sizeRelV>
          </wp:anchor>
        </w:drawing>
      </w:r>
    </w:p>
    <w:p w14:paraId="321F17C7" w14:textId="7A7124A6" w:rsidR="001B3B5B" w:rsidRDefault="001B3B5B" w:rsidP="00847FAC"/>
    <w:p w14:paraId="4242C5C8" w14:textId="16AA4FDE" w:rsidR="001B3B5B" w:rsidRDefault="001B3B5B" w:rsidP="00847FAC"/>
    <w:p w14:paraId="1EC6B2B2" w14:textId="47C20F3C" w:rsidR="001B3B5B" w:rsidRDefault="001B3B5B" w:rsidP="00847FAC"/>
    <w:p w14:paraId="7ACF4FF4" w14:textId="7E3B37B3" w:rsidR="001B3B5B" w:rsidRDefault="001B3B5B" w:rsidP="00847FAC"/>
    <w:p w14:paraId="40D4DC2B" w14:textId="410F2720" w:rsidR="001B3B5B" w:rsidRDefault="001B3B5B" w:rsidP="00847FAC"/>
    <w:p w14:paraId="7D5CD7BB" w14:textId="6A65E75D" w:rsidR="001B3B5B" w:rsidRDefault="00F14183" w:rsidP="00847FAC">
      <w:r>
        <w:rPr>
          <w:noProof/>
        </w:rPr>
        <w:drawing>
          <wp:anchor distT="0" distB="0" distL="114300" distR="114300" simplePos="0" relativeHeight="252009472" behindDoc="1" locked="0" layoutInCell="1" allowOverlap="1" wp14:anchorId="11871C6C" wp14:editId="5DD20BE6">
            <wp:simplePos x="0" y="0"/>
            <wp:positionH relativeFrom="column">
              <wp:posOffset>2072640</wp:posOffset>
            </wp:positionH>
            <wp:positionV relativeFrom="paragraph">
              <wp:posOffset>262255</wp:posOffset>
            </wp:positionV>
            <wp:extent cx="581025" cy="628650"/>
            <wp:effectExtent l="0" t="0" r="9525" b="0"/>
            <wp:wrapTight wrapText="bothSides">
              <wp:wrapPolygon edited="0">
                <wp:start x="0" y="0"/>
                <wp:lineTo x="0" y="20945"/>
                <wp:lineTo x="21246" y="20945"/>
                <wp:lineTo x="21246" y="0"/>
                <wp:lineTo x="0" y="0"/>
              </wp:wrapPolygon>
            </wp:wrapTight>
            <wp:docPr id="424" name="Image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81025" cy="628650"/>
                    </a:xfrm>
                    <a:prstGeom prst="rect">
                      <a:avLst/>
                    </a:prstGeom>
                    <a:noFill/>
                  </pic:spPr>
                </pic:pic>
              </a:graphicData>
            </a:graphic>
            <wp14:sizeRelH relativeFrom="page">
              <wp14:pctWidth>0</wp14:pctWidth>
            </wp14:sizeRelH>
            <wp14:sizeRelV relativeFrom="page">
              <wp14:pctHeight>0</wp14:pctHeight>
            </wp14:sizeRelV>
          </wp:anchor>
        </w:drawing>
      </w:r>
      <w:r w:rsidRPr="00F14183">
        <w:t>Por tanto, la solución del sistema es</w:t>
      </w:r>
    </w:p>
    <w:p w14:paraId="6E1334C6" w14:textId="661FBB6B" w:rsidR="001B3B5B" w:rsidRDefault="001B3B5B" w:rsidP="00847FAC"/>
    <w:p w14:paraId="3495457B" w14:textId="5D974B23" w:rsidR="001B3B5B" w:rsidRDefault="001B3B5B" w:rsidP="00847FAC"/>
    <w:p w14:paraId="1A1C1736" w14:textId="1FFA874B" w:rsidR="003D72C7" w:rsidRDefault="003D72C7" w:rsidP="00295A9D">
      <w:pPr>
        <w:pStyle w:val="Ttulo4"/>
      </w:pPr>
      <w:r>
        <w:lastRenderedPageBreak/>
        <w:t xml:space="preserve">Método Gauss-Jordan. </w:t>
      </w:r>
    </w:p>
    <w:p w14:paraId="692501F1" w14:textId="1A8714E3" w:rsidR="00843F49" w:rsidRDefault="00B5237F" w:rsidP="00843F49">
      <w:r w:rsidRPr="00B5237F">
        <w:t>El método de Gauss - Jordan (o también conocido como eliminación Gaussiana), será la técnica empleada para resolver sistemas lineales de ecuaciones. Tal mecánismo es presentado a continuación</w:t>
      </w:r>
    </w:p>
    <w:p w14:paraId="4B39078E" w14:textId="77777777" w:rsidR="00A37484" w:rsidRDefault="00A37484" w:rsidP="00843F49"/>
    <w:p w14:paraId="3199E9ED" w14:textId="093A5BA6" w:rsidR="00B5237F" w:rsidRDefault="00A37484" w:rsidP="00843F49">
      <w:r w:rsidRPr="00A37484">
        <w:t>La idea detrás del Método de Gauss - Jordan se fundamenta en obtener la forma escalonada de la matriz ampliada asociada a un sistema de ecuaciones. De esta forma (como la forma escalonada es equivalente con la matriz ampliada original), determinar las soluciones será muy sencillo (pues la matriz escalonada estará triangularizada superiormente). Veamos ejemplos concretos.</w:t>
      </w:r>
    </w:p>
    <w:p w14:paraId="11C6F5E0" w14:textId="6F200348" w:rsidR="00B5237F" w:rsidRDefault="00B5237F" w:rsidP="00843F49"/>
    <w:p w14:paraId="3A2AD239" w14:textId="16149613" w:rsidR="00B5237F" w:rsidRDefault="00A37484" w:rsidP="00843F49">
      <w:r>
        <w:t>Ejemplo 1</w:t>
      </w:r>
    </w:p>
    <w:p w14:paraId="2ECE0FED" w14:textId="6A7A2A2D" w:rsidR="003B0222" w:rsidRDefault="00281FD2" w:rsidP="00843F49">
      <w:r w:rsidRPr="00281FD2">
        <w:t>Considere el sistema de ecuaciones lineales</w:t>
      </w:r>
    </w:p>
    <w:p w14:paraId="1BF4909F" w14:textId="0FA7A5AD" w:rsidR="003B0222" w:rsidRDefault="0003762A" w:rsidP="00843F49">
      <w:r>
        <w:rPr>
          <w:noProof/>
        </w:rPr>
        <w:drawing>
          <wp:anchor distT="0" distB="0" distL="114300" distR="114300" simplePos="0" relativeHeight="252010496" behindDoc="1" locked="0" layoutInCell="1" allowOverlap="1" wp14:anchorId="46FB2BCD" wp14:editId="5E1F4D8C">
            <wp:simplePos x="0" y="0"/>
            <wp:positionH relativeFrom="column">
              <wp:posOffset>3729990</wp:posOffset>
            </wp:positionH>
            <wp:positionV relativeFrom="paragraph">
              <wp:posOffset>14605</wp:posOffset>
            </wp:positionV>
            <wp:extent cx="1466850" cy="838200"/>
            <wp:effectExtent l="0" t="0" r="0" b="0"/>
            <wp:wrapTight wrapText="bothSides">
              <wp:wrapPolygon edited="0">
                <wp:start x="0" y="0"/>
                <wp:lineTo x="0" y="21109"/>
                <wp:lineTo x="21319" y="21109"/>
                <wp:lineTo x="21319" y="0"/>
                <wp:lineTo x="0" y="0"/>
              </wp:wrapPolygon>
            </wp:wrapTight>
            <wp:docPr id="427" name="Imagen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1466850" cy="8382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11520" behindDoc="1" locked="0" layoutInCell="1" allowOverlap="1" wp14:anchorId="0F696370" wp14:editId="71EEC946">
            <wp:simplePos x="0" y="0"/>
            <wp:positionH relativeFrom="column">
              <wp:posOffset>81915</wp:posOffset>
            </wp:positionH>
            <wp:positionV relativeFrom="paragraph">
              <wp:posOffset>128905</wp:posOffset>
            </wp:positionV>
            <wp:extent cx="1343025" cy="571500"/>
            <wp:effectExtent l="0" t="0" r="9525" b="0"/>
            <wp:wrapTight wrapText="bothSides">
              <wp:wrapPolygon edited="0">
                <wp:start x="0" y="0"/>
                <wp:lineTo x="0" y="20880"/>
                <wp:lineTo x="21447" y="20880"/>
                <wp:lineTo x="21447" y="0"/>
                <wp:lineTo x="0" y="0"/>
              </wp:wrapPolygon>
            </wp:wrapTight>
            <wp:docPr id="426" name="Imagen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1343025" cy="571500"/>
                    </a:xfrm>
                    <a:prstGeom prst="rect">
                      <a:avLst/>
                    </a:prstGeom>
                    <a:noFill/>
                  </pic:spPr>
                </pic:pic>
              </a:graphicData>
            </a:graphic>
            <wp14:sizeRelH relativeFrom="page">
              <wp14:pctWidth>0</wp14:pctWidth>
            </wp14:sizeRelH>
            <wp14:sizeRelV relativeFrom="page">
              <wp14:pctHeight>0</wp14:pctHeight>
            </wp14:sizeRelV>
          </wp:anchor>
        </w:drawing>
      </w:r>
    </w:p>
    <w:p w14:paraId="54FC2DDB" w14:textId="791F21B8" w:rsidR="003B0222" w:rsidRDefault="003B0222" w:rsidP="00843F49"/>
    <w:p w14:paraId="3F474C75" w14:textId="6D13857C" w:rsidR="003B0222" w:rsidRDefault="004B2186" w:rsidP="00843F49">
      <w:r>
        <w:rPr>
          <w:noProof/>
        </w:rPr>
        <mc:AlternateContent>
          <mc:Choice Requires="wpg">
            <w:drawing>
              <wp:anchor distT="0" distB="0" distL="114300" distR="114300" simplePos="0" relativeHeight="252020736" behindDoc="0" locked="0" layoutInCell="1" allowOverlap="1" wp14:anchorId="20F4CB21" wp14:editId="70AC8554">
                <wp:simplePos x="0" y="0"/>
                <wp:positionH relativeFrom="column">
                  <wp:posOffset>-118110</wp:posOffset>
                </wp:positionH>
                <wp:positionV relativeFrom="paragraph">
                  <wp:posOffset>2336165</wp:posOffset>
                </wp:positionV>
                <wp:extent cx="5410200" cy="923925"/>
                <wp:effectExtent l="0" t="0" r="0" b="9525"/>
                <wp:wrapTight wrapText="bothSides">
                  <wp:wrapPolygon edited="0">
                    <wp:start x="11408" y="0"/>
                    <wp:lineTo x="0" y="1781"/>
                    <wp:lineTo x="0" y="21377"/>
                    <wp:lineTo x="10724" y="21377"/>
                    <wp:lineTo x="21524" y="19596"/>
                    <wp:lineTo x="21524" y="0"/>
                    <wp:lineTo x="11408" y="0"/>
                  </wp:wrapPolygon>
                </wp:wrapTight>
                <wp:docPr id="436" name="Grupo 436"/>
                <wp:cNvGraphicFramePr/>
                <a:graphic xmlns:a="http://schemas.openxmlformats.org/drawingml/2006/main">
                  <a:graphicData uri="http://schemas.microsoft.com/office/word/2010/wordprocessingGroup">
                    <wpg:wgp>
                      <wpg:cNvGrpSpPr/>
                      <wpg:grpSpPr>
                        <a:xfrm>
                          <a:off x="0" y="0"/>
                          <a:ext cx="5410200" cy="923925"/>
                          <a:chOff x="0" y="0"/>
                          <a:chExt cx="5410200" cy="923925"/>
                        </a:xfrm>
                      </wpg:grpSpPr>
                      <pic:pic xmlns:pic="http://schemas.openxmlformats.org/drawingml/2006/picture">
                        <pic:nvPicPr>
                          <pic:cNvPr id="432" name="Imagen 432"/>
                          <pic:cNvPicPr>
                            <a:picLocks noChangeAspect="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85725"/>
                            <a:ext cx="2657475" cy="838200"/>
                          </a:xfrm>
                          <a:prstGeom prst="rect">
                            <a:avLst/>
                          </a:prstGeom>
                          <a:noFill/>
                        </pic:spPr>
                      </pic:pic>
                      <pic:pic xmlns:pic="http://schemas.openxmlformats.org/drawingml/2006/picture">
                        <pic:nvPicPr>
                          <pic:cNvPr id="433" name="Imagen 433"/>
                          <pic:cNvPicPr>
                            <a:picLocks noChangeAspect="1"/>
                          </pic:cNvPicPr>
                        </pic:nvPicPr>
                        <pic:blipFill>
                          <a:blip r:embed="rId467">
                            <a:extLst>
                              <a:ext uri="{28A0092B-C50C-407E-A947-70E740481C1C}">
                                <a14:useLocalDpi xmlns:a14="http://schemas.microsoft.com/office/drawing/2010/main" val="0"/>
                              </a:ext>
                            </a:extLst>
                          </a:blip>
                          <a:srcRect/>
                          <a:stretch>
                            <a:fillRect/>
                          </a:stretch>
                        </pic:blipFill>
                        <pic:spPr bwMode="auto">
                          <a:xfrm>
                            <a:off x="2886075" y="0"/>
                            <a:ext cx="2524125" cy="838200"/>
                          </a:xfrm>
                          <a:prstGeom prst="rect">
                            <a:avLst/>
                          </a:prstGeom>
                          <a:noFill/>
                        </pic:spPr>
                      </pic:pic>
                    </wpg:wgp>
                  </a:graphicData>
                </a:graphic>
              </wp:anchor>
            </w:drawing>
          </mc:Choice>
          <mc:Fallback>
            <w:pict>
              <v:group w14:anchorId="4F83DD73" id="Grupo 436" o:spid="_x0000_s1026" style="position:absolute;margin-left:-9.3pt;margin-top:183.95pt;width:426pt;height:72.75pt;z-index:252020736" coordsize="54102,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">
                <v:shape id="Imagen 432" o:spid="_x0000_s1027" type="#_x0000_t75" style="position:absolute;top:857;width:26574;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">
                  <v:imagedata r:id="rId468" o:title=""/>
                </v:shape>
                <v:shape id="Imagen 433" o:spid="_x0000_s1028" type="#_x0000_t75" style="position:absolute;left:28860;width:25242;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">
                  <v:imagedata r:id="rId469" o:title=""/>
                </v:shape>
                <w10:wrap type="tight"/>
              </v:group>
            </w:pict>
          </mc:Fallback>
        </mc:AlternateContent>
      </w:r>
      <w:r>
        <w:rPr>
          <w:noProof/>
        </w:rPr>
        <mc:AlternateContent>
          <mc:Choice Requires="wpg">
            <w:drawing>
              <wp:anchor distT="0" distB="0" distL="114300" distR="114300" simplePos="0" relativeHeight="252017664" behindDoc="0" locked="0" layoutInCell="1" allowOverlap="1" wp14:anchorId="7AC2436F" wp14:editId="2583CDF2">
                <wp:simplePos x="0" y="0"/>
                <wp:positionH relativeFrom="column">
                  <wp:posOffset>-118110</wp:posOffset>
                </wp:positionH>
                <wp:positionV relativeFrom="paragraph">
                  <wp:posOffset>1355090</wp:posOffset>
                </wp:positionV>
                <wp:extent cx="5495925" cy="914400"/>
                <wp:effectExtent l="0" t="0" r="9525" b="0"/>
                <wp:wrapTight wrapText="bothSides">
                  <wp:wrapPolygon edited="0">
                    <wp:start x="11156" y="0"/>
                    <wp:lineTo x="0" y="900"/>
                    <wp:lineTo x="0" y="21150"/>
                    <wp:lineTo x="10482" y="21150"/>
                    <wp:lineTo x="21563" y="19800"/>
                    <wp:lineTo x="21563" y="0"/>
                    <wp:lineTo x="11156" y="0"/>
                  </wp:wrapPolygon>
                </wp:wrapTight>
                <wp:docPr id="435" name="Grupo 435"/>
                <wp:cNvGraphicFramePr/>
                <a:graphic xmlns:a="http://schemas.openxmlformats.org/drawingml/2006/main">
                  <a:graphicData uri="http://schemas.microsoft.com/office/word/2010/wordprocessingGroup">
                    <wpg:wgp>
                      <wpg:cNvGrpSpPr/>
                      <wpg:grpSpPr>
                        <a:xfrm>
                          <a:off x="0" y="0"/>
                          <a:ext cx="5495925" cy="914400"/>
                          <a:chOff x="0" y="0"/>
                          <a:chExt cx="5495925" cy="914400"/>
                        </a:xfrm>
                      </wpg:grpSpPr>
                      <pic:pic xmlns:pic="http://schemas.openxmlformats.org/drawingml/2006/picture">
                        <pic:nvPicPr>
                          <pic:cNvPr id="430" name="Imagen 430"/>
                          <pic:cNvPicPr>
                            <a:picLocks noChangeAspect="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57150"/>
                            <a:ext cx="2638425" cy="857250"/>
                          </a:xfrm>
                          <a:prstGeom prst="rect">
                            <a:avLst/>
                          </a:prstGeom>
                          <a:noFill/>
                        </pic:spPr>
                      </pic:pic>
                      <pic:pic xmlns:pic="http://schemas.openxmlformats.org/drawingml/2006/picture">
                        <pic:nvPicPr>
                          <pic:cNvPr id="431" name="Imagen 431"/>
                          <pic:cNvPicPr>
                            <a:picLocks noChangeAspect="1"/>
                          </pic:cNvPicPr>
                        </pic:nvPicPr>
                        <pic:blipFill>
                          <a:blip r:embed="rId471">
                            <a:extLst>
                              <a:ext uri="{28A0092B-C50C-407E-A947-70E740481C1C}">
                                <a14:useLocalDpi xmlns:a14="http://schemas.microsoft.com/office/drawing/2010/main" val="0"/>
                              </a:ext>
                            </a:extLst>
                          </a:blip>
                          <a:srcRect/>
                          <a:stretch>
                            <a:fillRect/>
                          </a:stretch>
                        </pic:blipFill>
                        <pic:spPr bwMode="auto">
                          <a:xfrm>
                            <a:off x="2867025" y="0"/>
                            <a:ext cx="2628900" cy="838200"/>
                          </a:xfrm>
                          <a:prstGeom prst="rect">
                            <a:avLst/>
                          </a:prstGeom>
                          <a:noFill/>
                        </pic:spPr>
                      </pic:pic>
                    </wpg:wgp>
                  </a:graphicData>
                </a:graphic>
              </wp:anchor>
            </w:drawing>
          </mc:Choice>
          <mc:Fallback>
            <w:pict>
              <v:group w14:anchorId="35A8B801" id="Grupo 435" o:spid="_x0000_s1026" style="position:absolute;margin-left:-9.3pt;margin-top:106.7pt;width:432.75pt;height:1in;z-index:252017664" coordsize="54959,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">
                <v:shape id="Imagen 430" o:spid="_x0000_s1027" type="#_x0000_t75" style="position:absolute;top:571;width:26384;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">
                  <v:imagedata r:id="rId472" o:title=""/>
                </v:shape>
                <v:shape id="Imagen 431" o:spid="_x0000_s1028" type="#_x0000_t75" style="position:absolute;left:28670;width:26289;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">
                  <v:imagedata r:id="rId473" o:title=""/>
                </v:shape>
                <w10:wrap type="tight"/>
              </v:group>
            </w:pict>
          </mc:Fallback>
        </mc:AlternateContent>
      </w:r>
      <w:r>
        <w:rPr>
          <w:noProof/>
        </w:rPr>
        <mc:AlternateContent>
          <mc:Choice Requires="wpg">
            <w:drawing>
              <wp:anchor distT="0" distB="0" distL="114300" distR="114300" simplePos="0" relativeHeight="252014592" behindDoc="0" locked="0" layoutInCell="1" allowOverlap="1" wp14:anchorId="1E532CD7" wp14:editId="4C807C14">
                <wp:simplePos x="0" y="0"/>
                <wp:positionH relativeFrom="column">
                  <wp:posOffset>-60960</wp:posOffset>
                </wp:positionH>
                <wp:positionV relativeFrom="paragraph">
                  <wp:posOffset>354965</wp:posOffset>
                </wp:positionV>
                <wp:extent cx="5353050" cy="838200"/>
                <wp:effectExtent l="0" t="0" r="0" b="0"/>
                <wp:wrapTight wrapText="bothSides">
                  <wp:wrapPolygon edited="0">
                    <wp:start x="10992" y="0"/>
                    <wp:lineTo x="0" y="0"/>
                    <wp:lineTo x="0" y="21109"/>
                    <wp:lineTo x="21523" y="21109"/>
                    <wp:lineTo x="21523" y="0"/>
                    <wp:lineTo x="10992" y="0"/>
                  </wp:wrapPolygon>
                </wp:wrapTight>
                <wp:docPr id="434" name="Grupo 434"/>
                <wp:cNvGraphicFramePr/>
                <a:graphic xmlns:a="http://schemas.openxmlformats.org/drawingml/2006/main">
                  <a:graphicData uri="http://schemas.microsoft.com/office/word/2010/wordprocessingGroup">
                    <wpg:wgp>
                      <wpg:cNvGrpSpPr/>
                      <wpg:grpSpPr>
                        <a:xfrm>
                          <a:off x="0" y="0"/>
                          <a:ext cx="5353050" cy="838200"/>
                          <a:chOff x="0" y="0"/>
                          <a:chExt cx="5353050" cy="838200"/>
                        </a:xfrm>
                      </wpg:grpSpPr>
                      <pic:pic xmlns:pic="http://schemas.openxmlformats.org/drawingml/2006/picture">
                        <pic:nvPicPr>
                          <pic:cNvPr id="428" name="Imagen 428"/>
                          <pic:cNvPicPr>
                            <a:picLocks noChangeAspect="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19050"/>
                            <a:ext cx="2390775" cy="819150"/>
                          </a:xfrm>
                          <a:prstGeom prst="rect">
                            <a:avLst/>
                          </a:prstGeom>
                          <a:noFill/>
                        </pic:spPr>
                      </pic:pic>
                      <pic:pic xmlns:pic="http://schemas.openxmlformats.org/drawingml/2006/picture">
                        <pic:nvPicPr>
                          <pic:cNvPr id="429" name="Imagen 429"/>
                          <pic:cNvPicPr>
                            <a:picLocks noChangeAspect="1"/>
                          </pic:cNvPicPr>
                        </pic:nvPicPr>
                        <pic:blipFill>
                          <a:blip r:embed="rId475">
                            <a:extLst>
                              <a:ext uri="{28A0092B-C50C-407E-A947-70E740481C1C}">
                                <a14:useLocalDpi xmlns:a14="http://schemas.microsoft.com/office/drawing/2010/main" val="0"/>
                              </a:ext>
                            </a:extLst>
                          </a:blip>
                          <a:srcRect/>
                          <a:stretch>
                            <a:fillRect/>
                          </a:stretch>
                        </pic:blipFill>
                        <pic:spPr bwMode="auto">
                          <a:xfrm>
                            <a:off x="2762250" y="0"/>
                            <a:ext cx="2590800" cy="838200"/>
                          </a:xfrm>
                          <a:prstGeom prst="rect">
                            <a:avLst/>
                          </a:prstGeom>
                          <a:noFill/>
                        </pic:spPr>
                      </pic:pic>
                    </wpg:wgp>
                  </a:graphicData>
                </a:graphic>
              </wp:anchor>
            </w:drawing>
          </mc:Choice>
          <mc:Fallback>
            <w:pict>
              <v:group w14:anchorId="1F07CDD2" id="Grupo 434" o:spid="_x0000_s1026" style="position:absolute;margin-left:-4.8pt;margin-top:27.95pt;width:421.5pt;height:66pt;z-index:252014592" coordsize="53530,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">
                <v:shape id="Imagen 428" o:spid="_x0000_s1027" type="#_x0000_t75" style="position:absolute;top:190;width:23907;height: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">
                  <v:imagedata r:id="rId476" o:title=""/>
                </v:shape>
                <v:shape id="Imagen 429" o:spid="_x0000_s1028" type="#_x0000_t75" style="position:absolute;left:27622;width:25908;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">
                  <v:imagedata r:id="rId477" o:title=""/>
                </v:shape>
                <w10:wrap type="tight"/>
              </v:group>
            </w:pict>
          </mc:Fallback>
        </mc:AlternateContent>
      </w:r>
    </w:p>
    <w:p w14:paraId="7B060752" w14:textId="55918AAF" w:rsidR="003B0222" w:rsidRDefault="003B0222" w:rsidP="00843F49"/>
    <w:p w14:paraId="79E231A3" w14:textId="0C5B73EF" w:rsidR="003B0222" w:rsidRDefault="003B0222" w:rsidP="00843F49"/>
    <w:p w14:paraId="5598B925" w14:textId="58101A3A" w:rsidR="0003762A" w:rsidRDefault="00C90875" w:rsidP="00843F49">
      <w:r>
        <w:rPr>
          <w:noProof/>
        </w:rPr>
        <w:lastRenderedPageBreak/>
        <mc:AlternateContent>
          <mc:Choice Requires="wpg">
            <w:drawing>
              <wp:anchor distT="0" distB="0" distL="114300" distR="114300" simplePos="0" relativeHeight="252033024" behindDoc="0" locked="0" layoutInCell="1" allowOverlap="1" wp14:anchorId="7CCB0167" wp14:editId="7824E9D2">
                <wp:simplePos x="0" y="0"/>
                <wp:positionH relativeFrom="column">
                  <wp:posOffset>-70485</wp:posOffset>
                </wp:positionH>
                <wp:positionV relativeFrom="paragraph">
                  <wp:posOffset>909320</wp:posOffset>
                </wp:positionV>
                <wp:extent cx="5810250" cy="962025"/>
                <wp:effectExtent l="0" t="0" r="0" b="9525"/>
                <wp:wrapNone/>
                <wp:docPr id="448" name="Grupo 448"/>
                <wp:cNvGraphicFramePr/>
                <a:graphic xmlns:a="http://schemas.openxmlformats.org/drawingml/2006/main">
                  <a:graphicData uri="http://schemas.microsoft.com/office/word/2010/wordprocessingGroup">
                    <wpg:wgp>
                      <wpg:cNvGrpSpPr/>
                      <wpg:grpSpPr>
                        <a:xfrm>
                          <a:off x="0" y="0"/>
                          <a:ext cx="5810250" cy="962025"/>
                          <a:chOff x="0" y="0"/>
                          <a:chExt cx="5810250" cy="962025"/>
                        </a:xfrm>
                      </wpg:grpSpPr>
                      <pic:pic xmlns:pic="http://schemas.openxmlformats.org/drawingml/2006/picture">
                        <pic:nvPicPr>
                          <pic:cNvPr id="439" name="Imagen 439"/>
                          <pic:cNvPicPr>
                            <a:picLocks noChangeAspect="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114300"/>
                            <a:ext cx="2343150" cy="847725"/>
                          </a:xfrm>
                          <a:prstGeom prst="rect">
                            <a:avLst/>
                          </a:prstGeom>
                          <a:noFill/>
                        </pic:spPr>
                      </pic:pic>
                      <wpg:grpSp>
                        <wpg:cNvPr id="447" name="Grupo 447"/>
                        <wpg:cNvGrpSpPr/>
                        <wpg:grpSpPr>
                          <a:xfrm>
                            <a:off x="2600325" y="0"/>
                            <a:ext cx="3209925" cy="819150"/>
                            <a:chOff x="0" y="0"/>
                            <a:chExt cx="3209925" cy="819150"/>
                          </a:xfrm>
                        </wpg:grpSpPr>
                        <wpg:grpSp>
                          <wpg:cNvPr id="446" name="Grupo 446"/>
                          <wpg:cNvGrpSpPr/>
                          <wpg:grpSpPr>
                            <a:xfrm>
                              <a:off x="133350" y="628650"/>
                              <a:ext cx="2038350" cy="190500"/>
                              <a:chOff x="0" y="0"/>
                              <a:chExt cx="2038350" cy="190500"/>
                            </a:xfrm>
                          </wpg:grpSpPr>
                          <pic:pic xmlns:pic="http://schemas.openxmlformats.org/drawingml/2006/picture">
                            <pic:nvPicPr>
                              <pic:cNvPr id="443" name="Imagen 443"/>
                              <pic:cNvPicPr>
                                <a:picLocks noChangeAspect="1"/>
                              </pic:cNvPicPr>
                            </pic:nvPicPr>
                            <pic:blipFill>
                              <a:blip r:embed="rId479">
                                <a:extLst>
                                  <a:ext uri="{28A0092B-C50C-407E-A947-70E740481C1C}">
                                    <a14:useLocalDpi xmlns:a14="http://schemas.microsoft.com/office/drawing/2010/main" val="0"/>
                                  </a:ext>
                                </a:extLst>
                              </a:blip>
                              <a:srcRect/>
                              <a:stretch>
                                <a:fillRect/>
                              </a:stretch>
                            </pic:blipFill>
                            <pic:spPr bwMode="auto">
                              <a:xfrm>
                                <a:off x="781050" y="0"/>
                                <a:ext cx="542925" cy="190500"/>
                              </a:xfrm>
                              <a:prstGeom prst="rect">
                                <a:avLst/>
                              </a:prstGeom>
                              <a:noFill/>
                            </pic:spPr>
                          </pic:pic>
                          <pic:pic xmlns:pic="http://schemas.openxmlformats.org/drawingml/2006/picture">
                            <pic:nvPicPr>
                              <pic:cNvPr id="442" name="Imagen 442"/>
                              <pic:cNvPicPr>
                                <a:picLocks noChangeAspect="1"/>
                              </pic:cNvPicPr>
                            </pic:nvPicPr>
                            <pic:blipFill>
                              <a:blip r:embed="rId480">
                                <a:extLst>
                                  <a:ext uri="{28A0092B-C50C-407E-A947-70E740481C1C}">
                                    <a14:useLocalDpi xmlns:a14="http://schemas.microsoft.com/office/drawing/2010/main" val="0"/>
                                  </a:ext>
                                </a:extLst>
                              </a:blip>
                              <a:srcRect/>
                              <a:stretch>
                                <a:fillRect/>
                              </a:stretch>
                            </pic:blipFill>
                            <pic:spPr bwMode="auto">
                              <a:xfrm>
                                <a:off x="1619250" y="0"/>
                                <a:ext cx="419100" cy="190500"/>
                              </a:xfrm>
                              <a:prstGeom prst="rect">
                                <a:avLst/>
                              </a:prstGeom>
                              <a:noFill/>
                            </pic:spPr>
                          </pic:pic>
                          <pic:pic xmlns:pic="http://schemas.openxmlformats.org/drawingml/2006/picture">
                            <pic:nvPicPr>
                              <pic:cNvPr id="441" name="Imagen 441"/>
                              <pic:cNvPicPr>
                                <a:picLocks noChangeAspect="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485775" cy="190500"/>
                              </a:xfrm>
                              <a:prstGeom prst="rect">
                                <a:avLst/>
                              </a:prstGeom>
                              <a:noFill/>
                            </pic:spPr>
                          </pic:pic>
                        </wpg:grpSp>
                        <wps:wsp>
                          <wps:cNvPr id="445" name="Cuadro de texto 2"/>
                          <wps:cNvSpPr txBox="1">
                            <a:spLocks noChangeArrowheads="1"/>
                          </wps:cNvSpPr>
                          <wps:spPr bwMode="auto">
                            <a:xfrm>
                              <a:off x="0" y="0"/>
                              <a:ext cx="3209925" cy="704850"/>
                            </a:xfrm>
                            <a:prstGeom prst="rect">
                              <a:avLst/>
                            </a:prstGeom>
                            <a:noFill/>
                            <a:ln w="9525">
                              <a:noFill/>
                              <a:miter lim="800000"/>
                              <a:headEnd/>
                              <a:tailEnd/>
                            </a:ln>
                          </wps:spPr>
                          <wps:txbx>
                            <w:txbxContent>
                              <w:p w14:paraId="1BAD4F81" w14:textId="5E7B4952" w:rsidR="00CA4CB6" w:rsidRDefault="00CA4CB6">
                                <w:r w:rsidRPr="00FC259F">
                                  <w:t>Finalmente, la solución del sistema de ecuaciones está dada por:</w:t>
                                </w:r>
                              </w:p>
                            </w:txbxContent>
                          </wps:txbx>
                          <wps:bodyPr rot="0" vert="horz" wrap="square" lIns="91440" tIns="45720" rIns="91440" bIns="45720" anchor="t" anchorCtr="0">
                            <a:noAutofit/>
                          </wps:bodyPr>
                        </wps:wsp>
                      </wpg:grpSp>
                    </wpg:wgp>
                  </a:graphicData>
                </a:graphic>
              </wp:anchor>
            </w:drawing>
          </mc:Choice>
          <mc:Fallback>
            <w:pict>
              <v:group w14:anchorId="7CCB0167" id="Grupo 448" o:spid="_x0000_s1037" style="position:absolute;left:0;text-align:left;margin-left:-5.55pt;margin-top:71.6pt;width:457.5pt;height:75.75pt;z-index:252033024" coordsize="58102,9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">
                <v:shape id="Imagen 439" o:spid="_x0000_s1038" type="#_x0000_t75" style="position:absolute;top:1143;width:23431;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">
                  <v:imagedata r:id="rId482" o:title=""/>
                </v:shape>
                <v:group id="Grupo 447" o:spid="_x0000_s1039" style="position:absolute;left:26003;width:32099;height:8191" coordsize="32099,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">
                  <v:group id="Grupo 446" o:spid="_x0000_s1040" style="position:absolute;left:1333;top:6286;width:20384;height:1905" coordsize="20383,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">
                    <v:shape id="Imagen 443" o:spid="_x0000_s1041" type="#_x0000_t75" style="position:absolute;left:7810;width:54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">
                      <v:imagedata r:id="rId483" o:title=""/>
                    </v:shape>
                    <v:shape id="Imagen 442" o:spid="_x0000_s1042" type="#_x0000_t75" style="position:absolute;left:16192;width:419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">
                      <v:imagedata r:id="rId484" o:title=""/>
                    </v:shape>
                    <v:shape id="Imagen 441" o:spid="_x0000_s1043" type="#_x0000_t75" style="position:absolute;width:485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">
                      <v:imagedata r:id="rId485" o:title=""/>
                    </v:shape>
                  </v:group>
                  <v:shape id="_x0000_s1044" type="#_x0000_t202" style="position:absolute;width:32099;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Y8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abqCvzPxCMj8BgAA//8DAFBLAQItABQABgAIAAAAIQDb4fbL7gAAAIUBAAATAAAAAAAAAAAA&#10;AAAAAAAAAABbQ29udGVudF9UeXBlc10ueG1sUEsBAi0AFAAGAAgAAAAhAFr0LFu/AAAAFQEAAAsA&#10;AAAAAAAAAAAAAAAAHwEAAF9yZWxzLy5yZWxzUEsBAi0AFAAGAAgAAAAhAAcjpjzEAAAA3AAAAA8A&#10;AAAAAAAAAAAAAAAABwIAAGRycy9kb3ducmV2LnhtbFBLBQYAAAAAAwADALcAAAD4AgAAAAA=&#10;" filled="f" stroked="f">
                    <v:textbox>
                      <w:txbxContent>
                        <w:p w14:paraId="1BAD4F81" w14:textId="5E7B4952" w:rsidR="00CA4CB6" w:rsidRDefault="00CA4CB6">
                          <w:r w:rsidRPr="00FC259F">
                            <w:t>Finalmente, la solución del sistema de ecuaciones está dada por:</w:t>
                          </w:r>
                        </w:p>
                      </w:txbxContent>
                    </v:textbox>
                  </v:shape>
                </v:group>
              </v:group>
            </w:pict>
          </mc:Fallback>
        </mc:AlternateContent>
      </w:r>
      <w:r w:rsidR="00C92EC4">
        <w:rPr>
          <w:noProof/>
        </w:rPr>
        <mc:AlternateContent>
          <mc:Choice Requires="wpg">
            <w:drawing>
              <wp:anchor distT="0" distB="0" distL="114300" distR="114300" simplePos="0" relativeHeight="252023808" behindDoc="0" locked="0" layoutInCell="1" allowOverlap="1" wp14:anchorId="24BED342" wp14:editId="3B2B2655">
                <wp:simplePos x="0" y="0"/>
                <wp:positionH relativeFrom="column">
                  <wp:posOffset>-70485</wp:posOffset>
                </wp:positionH>
                <wp:positionV relativeFrom="paragraph">
                  <wp:posOffset>4445</wp:posOffset>
                </wp:positionV>
                <wp:extent cx="5429250" cy="838200"/>
                <wp:effectExtent l="0" t="0" r="0" b="0"/>
                <wp:wrapTight wrapText="bothSides">
                  <wp:wrapPolygon edited="0">
                    <wp:start x="0" y="0"/>
                    <wp:lineTo x="0" y="21109"/>
                    <wp:lineTo x="21524" y="21109"/>
                    <wp:lineTo x="21524" y="0"/>
                    <wp:lineTo x="0" y="0"/>
                  </wp:wrapPolygon>
                </wp:wrapTight>
                <wp:docPr id="444" name="Grupo 444"/>
                <wp:cNvGraphicFramePr/>
                <a:graphic xmlns:a="http://schemas.openxmlformats.org/drawingml/2006/main">
                  <a:graphicData uri="http://schemas.microsoft.com/office/word/2010/wordprocessingGroup">
                    <wpg:wgp>
                      <wpg:cNvGrpSpPr/>
                      <wpg:grpSpPr>
                        <a:xfrm>
                          <a:off x="0" y="0"/>
                          <a:ext cx="5429250" cy="838200"/>
                          <a:chOff x="0" y="0"/>
                          <a:chExt cx="5429250" cy="838200"/>
                        </a:xfrm>
                      </wpg:grpSpPr>
                      <pic:pic xmlns:pic="http://schemas.openxmlformats.org/drawingml/2006/picture">
                        <pic:nvPicPr>
                          <pic:cNvPr id="437" name="Imagen 437"/>
                          <pic:cNvPicPr>
                            <a:picLocks noChangeAspect="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2409825" cy="828675"/>
                          </a:xfrm>
                          <a:prstGeom prst="rect">
                            <a:avLst/>
                          </a:prstGeom>
                          <a:noFill/>
                        </pic:spPr>
                      </pic:pic>
                      <pic:pic xmlns:pic="http://schemas.openxmlformats.org/drawingml/2006/picture">
                        <pic:nvPicPr>
                          <pic:cNvPr id="438" name="Imagen 438"/>
                          <pic:cNvPicPr>
                            <a:picLocks noChangeAspect="1"/>
                          </pic:cNvPicPr>
                        </pic:nvPicPr>
                        <pic:blipFill>
                          <a:blip r:embed="rId487">
                            <a:extLst>
                              <a:ext uri="{28A0092B-C50C-407E-A947-70E740481C1C}">
                                <a14:useLocalDpi xmlns:a14="http://schemas.microsoft.com/office/drawing/2010/main" val="0"/>
                              </a:ext>
                            </a:extLst>
                          </a:blip>
                          <a:srcRect/>
                          <a:stretch>
                            <a:fillRect/>
                          </a:stretch>
                        </pic:blipFill>
                        <pic:spPr bwMode="auto">
                          <a:xfrm>
                            <a:off x="2981325" y="0"/>
                            <a:ext cx="2447925" cy="838200"/>
                          </a:xfrm>
                          <a:prstGeom prst="rect">
                            <a:avLst/>
                          </a:prstGeom>
                          <a:noFill/>
                        </pic:spPr>
                      </pic:pic>
                    </wpg:wgp>
                  </a:graphicData>
                </a:graphic>
              </wp:anchor>
            </w:drawing>
          </mc:Choice>
          <mc:Fallback>
            <w:pict>
              <v:group w14:anchorId="21CDE673" id="Grupo 444" o:spid="_x0000_s1026" style="position:absolute;margin-left:-5.55pt;margin-top:.35pt;width:427.5pt;height:66pt;z-index:252023808" coordsize="54292,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">
                <v:shape id="Imagen 437" o:spid="_x0000_s1027" type="#_x0000_t75" style="position:absolute;width:24098;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">
                  <v:imagedata r:id="rId488" o:title=""/>
                </v:shape>
                <v:shape id="Imagen 438" o:spid="_x0000_s1028" type="#_x0000_t75" style="position:absolute;left:29813;width:24479;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">
                  <v:imagedata r:id="rId489" o:title=""/>
                </v:shape>
                <w10:wrap type="tight"/>
              </v:group>
            </w:pict>
          </mc:Fallback>
        </mc:AlternateContent>
      </w:r>
    </w:p>
    <w:p w14:paraId="42BF32F5" w14:textId="3A0149DE" w:rsidR="00CA4CB6" w:rsidRDefault="00CA4CB6" w:rsidP="00843F49"/>
    <w:p w14:paraId="7C8B727F" w14:textId="77777777" w:rsidR="00C90875" w:rsidRDefault="00C90875" w:rsidP="00843F49"/>
    <w:p w14:paraId="7FE6F8B1" w14:textId="77777777" w:rsidR="00C90875" w:rsidRDefault="00C90875" w:rsidP="00843F49"/>
    <w:p w14:paraId="60F92B8F" w14:textId="3D5675BB" w:rsidR="00A37484" w:rsidRDefault="007D10F7" w:rsidP="00843F49">
      <w:r>
        <w:rPr>
          <w:noProof/>
        </w:rPr>
        <mc:AlternateContent>
          <mc:Choice Requires="wpg">
            <w:drawing>
              <wp:anchor distT="0" distB="0" distL="114300" distR="114300" simplePos="0" relativeHeight="252036096" behindDoc="0" locked="0" layoutInCell="1" allowOverlap="1" wp14:anchorId="38EF553C" wp14:editId="016A6D44">
                <wp:simplePos x="0" y="0"/>
                <wp:positionH relativeFrom="column">
                  <wp:posOffset>805815</wp:posOffset>
                </wp:positionH>
                <wp:positionV relativeFrom="paragraph">
                  <wp:posOffset>82550</wp:posOffset>
                </wp:positionV>
                <wp:extent cx="4219575" cy="828675"/>
                <wp:effectExtent l="0" t="0" r="9525" b="9525"/>
                <wp:wrapTight wrapText="bothSides">
                  <wp:wrapPolygon edited="0">
                    <wp:start x="14725" y="0"/>
                    <wp:lineTo x="0" y="3476"/>
                    <wp:lineTo x="0" y="17379"/>
                    <wp:lineTo x="14725" y="21352"/>
                    <wp:lineTo x="21551" y="21352"/>
                    <wp:lineTo x="21551" y="0"/>
                    <wp:lineTo x="14725" y="0"/>
                  </wp:wrapPolygon>
                </wp:wrapTight>
                <wp:docPr id="455" name="Grupo 455"/>
                <wp:cNvGraphicFramePr/>
                <a:graphic xmlns:a="http://schemas.openxmlformats.org/drawingml/2006/main">
                  <a:graphicData uri="http://schemas.microsoft.com/office/word/2010/wordprocessingGroup">
                    <wpg:wgp>
                      <wpg:cNvGrpSpPr/>
                      <wpg:grpSpPr>
                        <a:xfrm>
                          <a:off x="0" y="0"/>
                          <a:ext cx="4219575" cy="828675"/>
                          <a:chOff x="0" y="0"/>
                          <a:chExt cx="4219575" cy="828675"/>
                        </a:xfrm>
                      </wpg:grpSpPr>
                      <pic:pic xmlns:pic="http://schemas.openxmlformats.org/drawingml/2006/picture">
                        <pic:nvPicPr>
                          <pic:cNvPr id="449" name="Imagen 449"/>
                          <pic:cNvPicPr>
                            <a:picLocks noChangeAspect="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142875"/>
                            <a:ext cx="1400175" cy="523875"/>
                          </a:xfrm>
                          <a:prstGeom prst="rect">
                            <a:avLst/>
                          </a:prstGeom>
                          <a:noFill/>
                        </pic:spPr>
                      </pic:pic>
                      <pic:pic xmlns:pic="http://schemas.openxmlformats.org/drawingml/2006/picture">
                        <pic:nvPicPr>
                          <pic:cNvPr id="450" name="Imagen 450"/>
                          <pic:cNvPicPr>
                            <a:picLocks noChangeAspect="1"/>
                          </pic:cNvPicPr>
                        </pic:nvPicPr>
                        <pic:blipFill>
                          <a:blip r:embed="rId491">
                            <a:extLst>
                              <a:ext uri="{28A0092B-C50C-407E-A947-70E740481C1C}">
                                <a14:useLocalDpi xmlns:a14="http://schemas.microsoft.com/office/drawing/2010/main" val="0"/>
                              </a:ext>
                            </a:extLst>
                          </a:blip>
                          <a:srcRect/>
                          <a:stretch>
                            <a:fillRect/>
                          </a:stretch>
                        </pic:blipFill>
                        <pic:spPr bwMode="auto">
                          <a:xfrm>
                            <a:off x="2905125" y="0"/>
                            <a:ext cx="1314450" cy="828675"/>
                          </a:xfrm>
                          <a:prstGeom prst="rect">
                            <a:avLst/>
                          </a:prstGeom>
                          <a:noFill/>
                        </pic:spPr>
                      </pic:pic>
                    </wpg:wgp>
                  </a:graphicData>
                </a:graphic>
              </wp:anchor>
            </w:drawing>
          </mc:Choice>
          <mc:Fallback>
            <w:pict>
              <v:group w14:anchorId="0ADE117B" id="Grupo 455" o:spid="_x0000_s1026" style="position:absolute;margin-left:63.45pt;margin-top:6.5pt;width:332.25pt;height:65.25pt;z-index:252036096" coordsize="42195,8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">
                <v:shape id="Imagen 449" o:spid="_x0000_s1027" type="#_x0000_t75" style="position:absolute;top:1428;width:14001;height:5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">
                  <v:imagedata r:id="rId492" o:title=""/>
                </v:shape>
                <v:shape id="Imagen 450" o:spid="_x0000_s1028" type="#_x0000_t75" style="position:absolute;left:29051;width:13144;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">
                  <v:imagedata r:id="rId493" o:title=""/>
                </v:shape>
                <w10:wrap type="tight"/>
              </v:group>
            </w:pict>
          </mc:Fallback>
        </mc:AlternateContent>
      </w:r>
      <w:r w:rsidR="00A37484">
        <w:t>Ejemplo 2</w:t>
      </w:r>
    </w:p>
    <w:p w14:paraId="36FDEBF2" w14:textId="69552034" w:rsidR="003B0222" w:rsidRDefault="003B0222" w:rsidP="00843F49"/>
    <w:p w14:paraId="3FE6790C" w14:textId="2945E7EB" w:rsidR="00B5237F" w:rsidRDefault="00B5237F" w:rsidP="00843F49"/>
    <w:p w14:paraId="28291373" w14:textId="577858F4" w:rsidR="00B5237F" w:rsidRDefault="007D10F7" w:rsidP="00843F49">
      <w:r>
        <w:rPr>
          <w:noProof/>
        </w:rPr>
        <mc:AlternateContent>
          <mc:Choice Requires="wpg">
            <w:drawing>
              <wp:anchor distT="0" distB="0" distL="114300" distR="114300" simplePos="0" relativeHeight="252039168" behindDoc="0" locked="0" layoutInCell="1" allowOverlap="1" wp14:anchorId="3EF97729" wp14:editId="6AEE69C5">
                <wp:simplePos x="0" y="0"/>
                <wp:positionH relativeFrom="column">
                  <wp:posOffset>-165735</wp:posOffset>
                </wp:positionH>
                <wp:positionV relativeFrom="paragraph">
                  <wp:posOffset>160020</wp:posOffset>
                </wp:positionV>
                <wp:extent cx="5191125" cy="828675"/>
                <wp:effectExtent l="0" t="0" r="9525" b="9525"/>
                <wp:wrapTight wrapText="bothSides">
                  <wp:wrapPolygon edited="0">
                    <wp:start x="0" y="0"/>
                    <wp:lineTo x="0" y="21352"/>
                    <wp:lineTo x="21560" y="21352"/>
                    <wp:lineTo x="21560" y="0"/>
                    <wp:lineTo x="0" y="0"/>
                  </wp:wrapPolygon>
                </wp:wrapTight>
                <wp:docPr id="456" name="Grupo 456"/>
                <wp:cNvGraphicFramePr/>
                <a:graphic xmlns:a="http://schemas.openxmlformats.org/drawingml/2006/main">
                  <a:graphicData uri="http://schemas.microsoft.com/office/word/2010/wordprocessingGroup">
                    <wpg:wgp>
                      <wpg:cNvGrpSpPr/>
                      <wpg:grpSpPr>
                        <a:xfrm>
                          <a:off x="0" y="0"/>
                          <a:ext cx="5191125" cy="828675"/>
                          <a:chOff x="0" y="0"/>
                          <a:chExt cx="5191125" cy="828675"/>
                        </a:xfrm>
                      </wpg:grpSpPr>
                      <pic:pic xmlns:pic="http://schemas.openxmlformats.org/drawingml/2006/picture">
                        <pic:nvPicPr>
                          <pic:cNvPr id="451" name="Imagen 451"/>
                          <pic:cNvPicPr>
                            <a:picLocks noChangeAspect="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2371725" cy="828675"/>
                          </a:xfrm>
                          <a:prstGeom prst="rect">
                            <a:avLst/>
                          </a:prstGeom>
                          <a:noFill/>
                        </pic:spPr>
                      </pic:pic>
                      <pic:pic xmlns:pic="http://schemas.openxmlformats.org/drawingml/2006/picture">
                        <pic:nvPicPr>
                          <pic:cNvPr id="452" name="Imagen 452"/>
                          <pic:cNvPicPr>
                            <a:picLocks noChangeAspect="1"/>
                          </pic:cNvPicPr>
                        </pic:nvPicPr>
                        <pic:blipFill>
                          <a:blip r:embed="rId495">
                            <a:extLst>
                              <a:ext uri="{28A0092B-C50C-407E-A947-70E740481C1C}">
                                <a14:useLocalDpi xmlns:a14="http://schemas.microsoft.com/office/drawing/2010/main" val="0"/>
                              </a:ext>
                            </a:extLst>
                          </a:blip>
                          <a:srcRect/>
                          <a:stretch>
                            <a:fillRect/>
                          </a:stretch>
                        </pic:blipFill>
                        <pic:spPr bwMode="auto">
                          <a:xfrm>
                            <a:off x="2828925" y="0"/>
                            <a:ext cx="2362200" cy="828675"/>
                          </a:xfrm>
                          <a:prstGeom prst="rect">
                            <a:avLst/>
                          </a:prstGeom>
                          <a:noFill/>
                        </pic:spPr>
                      </pic:pic>
                    </wpg:wgp>
                  </a:graphicData>
                </a:graphic>
              </wp:anchor>
            </w:drawing>
          </mc:Choice>
          <mc:Fallback>
            <w:pict>
              <v:group w14:anchorId="477C298A" id="Grupo 456" o:spid="_x0000_s1026" style="position:absolute;margin-left:-13.05pt;margin-top:12.6pt;width:408.75pt;height:65.25pt;z-index:252039168" coordsize="51911,8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">
                <v:shape id="Imagen 451" o:spid="_x0000_s1027" type="#_x0000_t75" style="position:absolute;width:23717;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">
                  <v:imagedata r:id="rId496" o:title=""/>
                </v:shape>
                <v:shape id="Imagen 452" o:spid="_x0000_s1028" type="#_x0000_t75" style="position:absolute;left:28289;width:23622;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">
                  <v:imagedata r:id="rId497" o:title=""/>
                </v:shape>
                <w10:wrap type="tight"/>
              </v:group>
            </w:pict>
          </mc:Fallback>
        </mc:AlternateContent>
      </w:r>
    </w:p>
    <w:p w14:paraId="465E048C" w14:textId="0C4A4EE3" w:rsidR="003B0222" w:rsidRDefault="003B0222" w:rsidP="00843F49"/>
    <w:p w14:paraId="1E4D681E" w14:textId="6FADAC2A" w:rsidR="003B0222" w:rsidRDefault="003B0222" w:rsidP="00843F49"/>
    <w:p w14:paraId="0AB6141D" w14:textId="3E5AC18D" w:rsidR="003B0222" w:rsidRDefault="007D10F7" w:rsidP="00843F49">
      <w:r>
        <w:rPr>
          <w:noProof/>
        </w:rPr>
        <mc:AlternateContent>
          <mc:Choice Requires="wpg">
            <w:drawing>
              <wp:anchor distT="0" distB="0" distL="114300" distR="114300" simplePos="0" relativeHeight="252042240" behindDoc="0" locked="0" layoutInCell="1" allowOverlap="1" wp14:anchorId="3AC0173D" wp14:editId="575CA0E1">
                <wp:simplePos x="0" y="0"/>
                <wp:positionH relativeFrom="column">
                  <wp:posOffset>-213360</wp:posOffset>
                </wp:positionH>
                <wp:positionV relativeFrom="paragraph">
                  <wp:posOffset>151130</wp:posOffset>
                </wp:positionV>
                <wp:extent cx="5219700" cy="914400"/>
                <wp:effectExtent l="0" t="0" r="0" b="0"/>
                <wp:wrapTight wrapText="bothSides">
                  <wp:wrapPolygon edited="0">
                    <wp:start x="11746" y="0"/>
                    <wp:lineTo x="0" y="900"/>
                    <wp:lineTo x="0" y="21150"/>
                    <wp:lineTo x="9854" y="21150"/>
                    <wp:lineTo x="21521" y="19800"/>
                    <wp:lineTo x="21521" y="0"/>
                    <wp:lineTo x="11746" y="0"/>
                  </wp:wrapPolygon>
                </wp:wrapTight>
                <wp:docPr id="457" name="Grupo 457"/>
                <wp:cNvGraphicFramePr/>
                <a:graphic xmlns:a="http://schemas.openxmlformats.org/drawingml/2006/main">
                  <a:graphicData uri="http://schemas.microsoft.com/office/word/2010/wordprocessingGroup">
                    <wpg:wgp>
                      <wpg:cNvGrpSpPr/>
                      <wpg:grpSpPr>
                        <a:xfrm>
                          <a:off x="0" y="0"/>
                          <a:ext cx="5219700" cy="914400"/>
                          <a:chOff x="0" y="0"/>
                          <a:chExt cx="5219700" cy="914400"/>
                        </a:xfrm>
                      </wpg:grpSpPr>
                      <pic:pic xmlns:pic="http://schemas.openxmlformats.org/drawingml/2006/picture">
                        <pic:nvPicPr>
                          <pic:cNvPr id="453" name="Imagen 453"/>
                          <pic:cNvPicPr>
                            <a:picLocks noChangeAspect="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57150"/>
                            <a:ext cx="2362200" cy="857250"/>
                          </a:xfrm>
                          <a:prstGeom prst="rect">
                            <a:avLst/>
                          </a:prstGeom>
                          <a:noFill/>
                        </pic:spPr>
                      </pic:pic>
                      <pic:pic xmlns:pic="http://schemas.openxmlformats.org/drawingml/2006/picture">
                        <pic:nvPicPr>
                          <pic:cNvPr id="454" name="Imagen 454"/>
                          <pic:cNvPicPr>
                            <a:picLocks noChangeAspect="1"/>
                          </pic:cNvPicPr>
                        </pic:nvPicPr>
                        <pic:blipFill>
                          <a:blip r:embed="rId499">
                            <a:extLst>
                              <a:ext uri="{28A0092B-C50C-407E-A947-70E740481C1C}">
                                <a14:useLocalDpi xmlns:a14="http://schemas.microsoft.com/office/drawing/2010/main" val="0"/>
                              </a:ext>
                            </a:extLst>
                          </a:blip>
                          <a:srcRect/>
                          <a:stretch>
                            <a:fillRect/>
                          </a:stretch>
                        </pic:blipFill>
                        <pic:spPr bwMode="auto">
                          <a:xfrm>
                            <a:off x="2876550" y="0"/>
                            <a:ext cx="2343150" cy="838200"/>
                          </a:xfrm>
                          <a:prstGeom prst="rect">
                            <a:avLst/>
                          </a:prstGeom>
                          <a:noFill/>
                        </pic:spPr>
                      </pic:pic>
                    </wpg:wgp>
                  </a:graphicData>
                </a:graphic>
              </wp:anchor>
            </w:drawing>
          </mc:Choice>
          <mc:Fallback>
            <w:pict>
              <v:group w14:anchorId="270CF14A" id="Grupo 457" o:spid="_x0000_s1026" style="position:absolute;margin-left:-16.8pt;margin-top:11.9pt;width:411pt;height:1in;z-index:252042240" coordsize="52197,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">
                <v:shape id="Imagen 453" o:spid="_x0000_s1027" type="#_x0000_t75" style="position:absolute;top:571;width:23622;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">
                  <v:imagedata r:id="rId500" o:title=""/>
                </v:shape>
                <v:shape id="Imagen 454" o:spid="_x0000_s1028" type="#_x0000_t75" style="position:absolute;left:28765;width:23432;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">
                  <v:imagedata r:id="rId501" o:title=""/>
                </v:shape>
                <w10:wrap type="tight"/>
              </v:group>
            </w:pict>
          </mc:Fallback>
        </mc:AlternateContent>
      </w:r>
    </w:p>
    <w:p w14:paraId="5B9F54B9" w14:textId="59BE22AB" w:rsidR="00B5237F" w:rsidRDefault="00B5237F" w:rsidP="00843F49"/>
    <w:p w14:paraId="39912E73" w14:textId="296F50D9" w:rsidR="00B5237F" w:rsidRDefault="00B5237F" w:rsidP="00843F49"/>
    <w:p w14:paraId="616FC878" w14:textId="3F28552F" w:rsidR="00B5237F" w:rsidRDefault="003C4574" w:rsidP="00843F49">
      <w:r>
        <w:rPr>
          <w:noProof/>
        </w:rPr>
        <mc:AlternateContent>
          <mc:Choice Requires="wpg">
            <w:drawing>
              <wp:anchor distT="0" distB="0" distL="114300" distR="114300" simplePos="0" relativeHeight="252045312" behindDoc="0" locked="0" layoutInCell="1" allowOverlap="1" wp14:anchorId="0958C1A5" wp14:editId="1794B5ED">
                <wp:simplePos x="0" y="0"/>
                <wp:positionH relativeFrom="column">
                  <wp:posOffset>-213360</wp:posOffset>
                </wp:positionH>
                <wp:positionV relativeFrom="paragraph">
                  <wp:posOffset>161925</wp:posOffset>
                </wp:positionV>
                <wp:extent cx="5276850" cy="885825"/>
                <wp:effectExtent l="0" t="0" r="0" b="9525"/>
                <wp:wrapTight wrapText="bothSides">
                  <wp:wrapPolygon edited="0">
                    <wp:start x="10839" y="0"/>
                    <wp:lineTo x="0" y="929"/>
                    <wp:lineTo x="0" y="21368"/>
                    <wp:lineTo x="9747" y="21368"/>
                    <wp:lineTo x="21522" y="21368"/>
                    <wp:lineTo x="21522" y="0"/>
                    <wp:lineTo x="10839" y="0"/>
                  </wp:wrapPolygon>
                </wp:wrapTight>
                <wp:docPr id="462" name="Grupo 462"/>
                <wp:cNvGraphicFramePr/>
                <a:graphic xmlns:a="http://schemas.openxmlformats.org/drawingml/2006/main">
                  <a:graphicData uri="http://schemas.microsoft.com/office/word/2010/wordprocessingGroup">
                    <wpg:wgp>
                      <wpg:cNvGrpSpPr/>
                      <wpg:grpSpPr>
                        <a:xfrm>
                          <a:off x="0" y="0"/>
                          <a:ext cx="5276850" cy="885825"/>
                          <a:chOff x="0" y="0"/>
                          <a:chExt cx="5276850" cy="885825"/>
                        </a:xfrm>
                      </wpg:grpSpPr>
                      <pic:pic xmlns:pic="http://schemas.openxmlformats.org/drawingml/2006/picture">
                        <pic:nvPicPr>
                          <pic:cNvPr id="458" name="Imagen 458"/>
                          <pic:cNvPicPr>
                            <a:picLocks noChangeAspect="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57150"/>
                            <a:ext cx="2362200" cy="828675"/>
                          </a:xfrm>
                          <a:prstGeom prst="rect">
                            <a:avLst/>
                          </a:prstGeom>
                          <a:noFill/>
                        </pic:spPr>
                      </pic:pic>
                      <pic:pic xmlns:pic="http://schemas.openxmlformats.org/drawingml/2006/picture">
                        <pic:nvPicPr>
                          <pic:cNvPr id="459" name="Imagen 459"/>
                          <pic:cNvPicPr>
                            <a:picLocks noChangeAspect="1"/>
                          </pic:cNvPicPr>
                        </pic:nvPicPr>
                        <pic:blipFill>
                          <a:blip r:embed="rId503">
                            <a:extLst>
                              <a:ext uri="{28A0092B-C50C-407E-A947-70E740481C1C}">
                                <a14:useLocalDpi xmlns:a14="http://schemas.microsoft.com/office/drawing/2010/main" val="0"/>
                              </a:ext>
                            </a:extLst>
                          </a:blip>
                          <a:srcRect/>
                          <a:stretch>
                            <a:fillRect/>
                          </a:stretch>
                        </pic:blipFill>
                        <pic:spPr bwMode="auto">
                          <a:xfrm>
                            <a:off x="2676525" y="0"/>
                            <a:ext cx="2600325" cy="876300"/>
                          </a:xfrm>
                          <a:prstGeom prst="rect">
                            <a:avLst/>
                          </a:prstGeom>
                          <a:noFill/>
                        </pic:spPr>
                      </pic:pic>
                    </wpg:wgp>
                  </a:graphicData>
                </a:graphic>
              </wp:anchor>
            </w:drawing>
          </mc:Choice>
          <mc:Fallback>
            <w:pict>
              <v:group w14:anchorId="20FC4A8F" id="Grupo 462" o:spid="_x0000_s1026" style="position:absolute;margin-left:-16.8pt;margin-top:12.75pt;width:415.5pt;height:69.75pt;z-index:252045312" coordsize="52768,8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">
                <v:shape id="Imagen 458" o:spid="_x0000_s1027" type="#_x0000_t75" style="position:absolute;top:571;width:23622;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">
                  <v:imagedata r:id="rId504" o:title=""/>
                </v:shape>
                <v:shape id="Imagen 459" o:spid="_x0000_s1028" type="#_x0000_t75" style="position:absolute;left:26765;width:2600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">
                  <v:imagedata r:id="rId505" o:title=""/>
                </v:shape>
                <w10:wrap type="tight"/>
              </v:group>
            </w:pict>
          </mc:Fallback>
        </mc:AlternateContent>
      </w:r>
    </w:p>
    <w:p w14:paraId="4AD651B8" w14:textId="0FC1594E" w:rsidR="00B5237F" w:rsidRDefault="00B5237F" w:rsidP="00843F49"/>
    <w:p w14:paraId="0B30325D" w14:textId="1E3ABD3E" w:rsidR="00B5237F" w:rsidRDefault="00B5237F" w:rsidP="00843F49"/>
    <w:p w14:paraId="4E41E887" w14:textId="2DDE825A" w:rsidR="00B5237F" w:rsidRDefault="003C4574" w:rsidP="00843F49">
      <w:r>
        <w:rPr>
          <w:noProof/>
        </w:rPr>
        <mc:AlternateContent>
          <mc:Choice Requires="wpg">
            <w:drawing>
              <wp:anchor distT="0" distB="0" distL="114300" distR="114300" simplePos="0" relativeHeight="252048384" behindDoc="0" locked="0" layoutInCell="1" allowOverlap="1" wp14:anchorId="4C3B90E9" wp14:editId="3F1404F0">
                <wp:simplePos x="0" y="0"/>
                <wp:positionH relativeFrom="column">
                  <wp:posOffset>-184785</wp:posOffset>
                </wp:positionH>
                <wp:positionV relativeFrom="paragraph">
                  <wp:posOffset>143510</wp:posOffset>
                </wp:positionV>
                <wp:extent cx="5172075" cy="866775"/>
                <wp:effectExtent l="0" t="0" r="9525" b="9525"/>
                <wp:wrapTight wrapText="bothSides">
                  <wp:wrapPolygon edited="0">
                    <wp:start x="0" y="0"/>
                    <wp:lineTo x="0" y="20888"/>
                    <wp:lineTo x="11218" y="21363"/>
                    <wp:lineTo x="21560" y="21363"/>
                    <wp:lineTo x="21560" y="0"/>
                    <wp:lineTo x="0" y="0"/>
                  </wp:wrapPolygon>
                </wp:wrapTight>
                <wp:docPr id="463" name="Grupo 463"/>
                <wp:cNvGraphicFramePr/>
                <a:graphic xmlns:a="http://schemas.openxmlformats.org/drawingml/2006/main">
                  <a:graphicData uri="http://schemas.microsoft.com/office/word/2010/wordprocessingGroup">
                    <wpg:wgp>
                      <wpg:cNvGrpSpPr/>
                      <wpg:grpSpPr>
                        <a:xfrm>
                          <a:off x="0" y="0"/>
                          <a:ext cx="5172075" cy="866775"/>
                          <a:chOff x="0" y="0"/>
                          <a:chExt cx="5172075" cy="866775"/>
                        </a:xfrm>
                      </wpg:grpSpPr>
                      <pic:pic xmlns:pic="http://schemas.openxmlformats.org/drawingml/2006/picture">
                        <pic:nvPicPr>
                          <pic:cNvPr id="460" name="Imagen 460"/>
                          <pic:cNvPicPr>
                            <a:picLocks noChangeAspect="1"/>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2390775" cy="838200"/>
                          </a:xfrm>
                          <a:prstGeom prst="rect">
                            <a:avLst/>
                          </a:prstGeom>
                          <a:noFill/>
                        </pic:spPr>
                      </pic:pic>
                      <pic:pic xmlns:pic="http://schemas.openxmlformats.org/drawingml/2006/picture">
                        <pic:nvPicPr>
                          <pic:cNvPr id="461" name="Imagen 461"/>
                          <pic:cNvPicPr>
                            <a:picLocks noChangeAspect="1"/>
                          </pic:cNvPicPr>
                        </pic:nvPicPr>
                        <pic:blipFill>
                          <a:blip r:embed="rId507">
                            <a:extLst>
                              <a:ext uri="{28A0092B-C50C-407E-A947-70E740481C1C}">
                                <a14:useLocalDpi xmlns:a14="http://schemas.microsoft.com/office/drawing/2010/main" val="0"/>
                              </a:ext>
                            </a:extLst>
                          </a:blip>
                          <a:srcRect/>
                          <a:stretch>
                            <a:fillRect/>
                          </a:stretch>
                        </pic:blipFill>
                        <pic:spPr bwMode="auto">
                          <a:xfrm>
                            <a:off x="2714625" y="0"/>
                            <a:ext cx="2457450" cy="866775"/>
                          </a:xfrm>
                          <a:prstGeom prst="rect">
                            <a:avLst/>
                          </a:prstGeom>
                          <a:noFill/>
                        </pic:spPr>
                      </pic:pic>
                    </wpg:wgp>
                  </a:graphicData>
                </a:graphic>
              </wp:anchor>
            </w:drawing>
          </mc:Choice>
          <mc:Fallback>
            <w:pict>
              <v:group w14:anchorId="5140CDDC" id="Grupo 463" o:spid="_x0000_s1026" style="position:absolute;margin-left:-14.55pt;margin-top:11.3pt;width:407.25pt;height:68.25pt;z-index:252048384" coordsize="51720,8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">
                <v:shape id="Imagen 460" o:spid="_x0000_s1027" type="#_x0000_t75" style="position:absolute;width:23907;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">
                  <v:imagedata r:id="rId508" o:title=""/>
                </v:shape>
                <v:shape id="Imagen 461" o:spid="_x0000_s1028" type="#_x0000_t75" style="position:absolute;left:27146;width:24574;height: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">
                  <v:imagedata r:id="rId509" o:title=""/>
                </v:shape>
                <w10:wrap type="tight"/>
              </v:group>
            </w:pict>
          </mc:Fallback>
        </mc:AlternateContent>
      </w:r>
    </w:p>
    <w:p w14:paraId="63761BFA" w14:textId="38762DA5" w:rsidR="00B5237F" w:rsidRDefault="00B5237F" w:rsidP="00843F49"/>
    <w:p w14:paraId="139ED019" w14:textId="5DA228D4" w:rsidR="00B5237F" w:rsidRDefault="00B5237F" w:rsidP="00843F49"/>
    <w:p w14:paraId="2565D64B" w14:textId="15BBA92B" w:rsidR="00B5237F" w:rsidRDefault="00751CD8" w:rsidP="00843F49">
      <w:r>
        <w:rPr>
          <w:noProof/>
        </w:rPr>
        <mc:AlternateContent>
          <mc:Choice Requires="wpg">
            <w:drawing>
              <wp:anchor distT="0" distB="0" distL="114300" distR="114300" simplePos="0" relativeHeight="252057600" behindDoc="0" locked="0" layoutInCell="1" allowOverlap="1" wp14:anchorId="5B558321" wp14:editId="3587B0CA">
                <wp:simplePos x="0" y="0"/>
                <wp:positionH relativeFrom="column">
                  <wp:posOffset>-260985</wp:posOffset>
                </wp:positionH>
                <wp:positionV relativeFrom="paragraph">
                  <wp:posOffset>77470</wp:posOffset>
                </wp:positionV>
                <wp:extent cx="5743575" cy="857250"/>
                <wp:effectExtent l="0" t="0" r="0" b="0"/>
                <wp:wrapNone/>
                <wp:docPr id="471" name="Grupo 471"/>
                <wp:cNvGraphicFramePr/>
                <a:graphic xmlns:a="http://schemas.openxmlformats.org/drawingml/2006/main">
                  <a:graphicData uri="http://schemas.microsoft.com/office/word/2010/wordprocessingGroup">
                    <wpg:wgp>
                      <wpg:cNvGrpSpPr/>
                      <wpg:grpSpPr>
                        <a:xfrm>
                          <a:off x="0" y="0"/>
                          <a:ext cx="5743575" cy="857250"/>
                          <a:chOff x="0" y="0"/>
                          <a:chExt cx="5743575" cy="857250"/>
                        </a:xfrm>
                      </wpg:grpSpPr>
                      <pic:pic xmlns:pic="http://schemas.openxmlformats.org/drawingml/2006/picture">
                        <pic:nvPicPr>
                          <pic:cNvPr id="464" name="Imagen 464"/>
                          <pic:cNvPicPr>
                            <a:picLocks noChangeAspect="1"/>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2466975" cy="857250"/>
                          </a:xfrm>
                          <a:prstGeom prst="rect">
                            <a:avLst/>
                          </a:prstGeom>
                          <a:noFill/>
                        </pic:spPr>
                      </pic:pic>
                      <wpg:grpSp>
                        <wpg:cNvPr id="470" name="Grupo 470"/>
                        <wpg:cNvGrpSpPr/>
                        <wpg:grpSpPr>
                          <a:xfrm>
                            <a:off x="2533650" y="28575"/>
                            <a:ext cx="3209925" cy="771525"/>
                            <a:chOff x="0" y="0"/>
                            <a:chExt cx="3209925" cy="771525"/>
                          </a:xfrm>
                        </wpg:grpSpPr>
                        <wps:wsp>
                          <wps:cNvPr id="465" name="Cuadro de texto 2"/>
                          <wps:cNvSpPr txBox="1">
                            <a:spLocks noChangeArrowheads="1"/>
                          </wps:cNvSpPr>
                          <wps:spPr bwMode="auto">
                            <a:xfrm>
                              <a:off x="0" y="0"/>
                              <a:ext cx="3209925" cy="704850"/>
                            </a:xfrm>
                            <a:prstGeom prst="rect">
                              <a:avLst/>
                            </a:prstGeom>
                            <a:noFill/>
                            <a:ln w="9525">
                              <a:noFill/>
                              <a:miter lim="800000"/>
                              <a:headEnd/>
                              <a:tailEnd/>
                            </a:ln>
                          </wps:spPr>
                          <wps:txbx>
                            <w:txbxContent>
                              <w:p w14:paraId="17FE5BB8" w14:textId="77777777" w:rsidR="00B23AFD" w:rsidRDefault="00B23AFD" w:rsidP="00B23AFD">
                                <w:r w:rsidRPr="00FC259F">
                                  <w:t>Finalmente, la solución del sistema de ecuaciones está dada por:</w:t>
                                </w:r>
                              </w:p>
                            </w:txbxContent>
                          </wps:txbx>
                          <wps:bodyPr rot="0" vert="horz" wrap="square" lIns="91440" tIns="45720" rIns="91440" bIns="45720" anchor="t" anchorCtr="0">
                            <a:noAutofit/>
                          </wps:bodyPr>
                        </wps:wsp>
                        <wpg:grpSp>
                          <wpg:cNvPr id="469" name="Grupo 469"/>
                          <wpg:cNvGrpSpPr/>
                          <wpg:grpSpPr>
                            <a:xfrm>
                              <a:off x="66675" y="571500"/>
                              <a:ext cx="2114550" cy="200025"/>
                              <a:chOff x="0" y="0"/>
                              <a:chExt cx="2114550" cy="200025"/>
                            </a:xfrm>
                          </wpg:grpSpPr>
                          <pic:pic xmlns:pic="http://schemas.openxmlformats.org/drawingml/2006/picture">
                            <pic:nvPicPr>
                              <pic:cNvPr id="466" name="Imagen 466"/>
                              <pic:cNvPicPr>
                                <a:picLocks noChangeAspect="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pic:spPr>
                          </pic:pic>
                          <pic:pic xmlns:pic="http://schemas.openxmlformats.org/drawingml/2006/picture">
                            <pic:nvPicPr>
                              <pic:cNvPr id="467" name="Imagen 467"/>
                              <pic:cNvPicPr>
                                <a:picLocks noChangeAspect="1"/>
                              </pic:cNvPicPr>
                            </pic:nvPicPr>
                            <pic:blipFill>
                              <a:blip r:embed="rId512">
                                <a:extLst>
                                  <a:ext uri="{28A0092B-C50C-407E-A947-70E740481C1C}">
                                    <a14:useLocalDpi xmlns:a14="http://schemas.microsoft.com/office/drawing/2010/main" val="0"/>
                                  </a:ext>
                                </a:extLst>
                              </a:blip>
                              <a:srcRect/>
                              <a:stretch>
                                <a:fillRect/>
                              </a:stretch>
                            </pic:blipFill>
                            <pic:spPr bwMode="auto">
                              <a:xfrm>
                                <a:off x="809625" y="0"/>
                                <a:ext cx="476250" cy="200025"/>
                              </a:xfrm>
                              <a:prstGeom prst="rect">
                                <a:avLst/>
                              </a:prstGeom>
                              <a:noFill/>
                            </pic:spPr>
                          </pic:pic>
                          <pic:pic xmlns:pic="http://schemas.openxmlformats.org/drawingml/2006/picture">
                            <pic:nvPicPr>
                              <pic:cNvPr id="468" name="Imagen 468"/>
                              <pic:cNvPicPr>
                                <a:picLocks noChangeAspect="1"/>
                              </pic:cNvPicPr>
                            </pic:nvPicPr>
                            <pic:blipFill>
                              <a:blip r:embed="rId513">
                                <a:extLst>
                                  <a:ext uri="{28A0092B-C50C-407E-A947-70E740481C1C}">
                                    <a14:useLocalDpi xmlns:a14="http://schemas.microsoft.com/office/drawing/2010/main" val="0"/>
                                  </a:ext>
                                </a:extLst>
                              </a:blip>
                              <a:srcRect/>
                              <a:stretch>
                                <a:fillRect/>
                              </a:stretch>
                            </pic:blipFill>
                            <pic:spPr bwMode="auto">
                              <a:xfrm>
                                <a:off x="1514475" y="9525"/>
                                <a:ext cx="600075" cy="190500"/>
                              </a:xfrm>
                              <a:prstGeom prst="rect">
                                <a:avLst/>
                              </a:prstGeom>
                              <a:noFill/>
                            </pic:spPr>
                          </pic:pic>
                        </wpg:grpSp>
                      </wpg:grpSp>
                    </wpg:wgp>
                  </a:graphicData>
                </a:graphic>
              </wp:anchor>
            </w:drawing>
          </mc:Choice>
          <mc:Fallback>
            <w:pict>
              <v:group w14:anchorId="5B558321" id="Grupo 471" o:spid="_x0000_s1045" style="position:absolute;left:0;text-align:left;margin-left:-20.55pt;margin-top:6.1pt;width:452.25pt;height:67.5pt;z-index:252057600" coordsize="57435,8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">
                <v:shape id="Imagen 464" o:spid="_x0000_s1046" type="#_x0000_t75" style="position:absolute;width:24669;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">
                  <v:imagedata r:id="rId514" o:title=""/>
                </v:shape>
                <v:group id="Grupo 470" o:spid="_x0000_s1047" style="position:absolute;left:25336;top:285;width:32099;height:7716" coordsize="32099,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shape id="_x0000_s1048" type="#_x0000_t202" style="position:absolute;width:32099;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" filled="f" stroked="f">
                    <v:textbox>
                      <w:txbxContent>
                        <w:p w14:paraId="17FE5BB8" w14:textId="77777777" w:rsidR="00B23AFD" w:rsidRDefault="00B23AFD" w:rsidP="00B23AFD">
                          <w:r w:rsidRPr="00FC259F">
                            <w:t>Finalmente, la solución del sistema de ecuaciones está dada por:</w:t>
                          </w:r>
                        </w:p>
                      </w:txbxContent>
                    </v:textbox>
                  </v:shape>
                  <v:group id="Grupo 469" o:spid="_x0000_s1049" style="position:absolute;left:666;top:5715;width:21146;height:2000" coordsize="2114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Imagen 466" o:spid="_x0000_s1050" type="#_x0000_t75" style="position:absolute;width:6096;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">
                      <v:imagedata r:id="rId515" o:title=""/>
                    </v:shape>
                    <v:shape id="Imagen 467" o:spid="_x0000_s1051" type="#_x0000_t75" style="position:absolute;left:8096;width:4762;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">
                      <v:imagedata r:id="rId516" o:title=""/>
                    </v:shape>
                    <v:shape id="Imagen 468" o:spid="_x0000_s1052" type="#_x0000_t75" style="position:absolute;left:15144;top:95;width:600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">
                      <v:imagedata r:id="rId517" o:title=""/>
                    </v:shape>
                  </v:group>
                </v:group>
              </v:group>
            </w:pict>
          </mc:Fallback>
        </mc:AlternateContent>
      </w:r>
    </w:p>
    <w:p w14:paraId="252177D5" w14:textId="0A290EF4" w:rsidR="00B5237F" w:rsidRDefault="00B5237F" w:rsidP="00843F49"/>
    <w:p w14:paraId="31D42D49" w14:textId="7610C2E9" w:rsidR="00B5237F" w:rsidRDefault="00B5237F" w:rsidP="00843F49"/>
    <w:p w14:paraId="264523D8" w14:textId="5BAE66AD" w:rsidR="00B5237F" w:rsidRDefault="00B5237F" w:rsidP="00843F49"/>
    <w:p w14:paraId="317F5F55" w14:textId="094C4DE6" w:rsidR="00B5237F" w:rsidRDefault="00B23AFD" w:rsidP="00843F49">
      <w:r>
        <w:t xml:space="preserve">         </w:t>
      </w:r>
    </w:p>
    <w:p w14:paraId="77034CBE" w14:textId="500FDF0C" w:rsidR="00AB2DF6" w:rsidRDefault="00B91D73" w:rsidP="00B91D73">
      <w:pPr>
        <w:pStyle w:val="Ttulo3"/>
      </w:pPr>
      <w:bookmarkStart w:id="23" w:name="_Toc104455515"/>
      <w:r>
        <w:lastRenderedPageBreak/>
        <w:t>M</w:t>
      </w:r>
      <w:r w:rsidR="003D72C7">
        <w:t>atriz insumo-producto.</w:t>
      </w:r>
      <w:bookmarkEnd w:id="23"/>
    </w:p>
    <w:p w14:paraId="54A3FFB8" w14:textId="1C24294C" w:rsidR="00AB2DF6" w:rsidRDefault="001A3185" w:rsidP="00AB2DF6">
      <w:pPr>
        <w:spacing w:line="276" w:lineRule="auto"/>
      </w:pPr>
      <w:r w:rsidRPr="001A3185">
        <w:t>La matriz insumo-producto es una representación ordenada y resumida del equilibrio entre la oferta y la utilización de bienes y servicios en una economía. Esto, durante un período de tiempo que se define como base para mediciones posteriores.</w:t>
      </w:r>
    </w:p>
    <w:p w14:paraId="3250FC29" w14:textId="6821A83B" w:rsidR="001A3185" w:rsidRDefault="001A3185" w:rsidP="00AB2DF6">
      <w:pPr>
        <w:spacing w:line="276" w:lineRule="auto"/>
      </w:pPr>
    </w:p>
    <w:p w14:paraId="6E3FCE06" w14:textId="20CFC048" w:rsidR="001A3185" w:rsidRDefault="001A3185" w:rsidP="00AB2DF6">
      <w:pPr>
        <w:spacing w:line="276" w:lineRule="auto"/>
      </w:pPr>
    </w:p>
    <w:p w14:paraId="75A9565C" w14:textId="77777777" w:rsidR="001A3185" w:rsidRDefault="001A3185" w:rsidP="001A3185">
      <w:pPr>
        <w:spacing w:line="276" w:lineRule="auto"/>
      </w:pPr>
      <w:r>
        <w:t>En términos simples, la matriz insumo-producto es una fotografía de la situación de la economía en un año previamente seleccionado. Esta fotografía tiene que ser actualizada cada cierto número de años para poder detectar cambios relevantes en la estructura de producción y conductas de consumo.</w:t>
      </w:r>
    </w:p>
    <w:p w14:paraId="7C62FCFB" w14:textId="77777777" w:rsidR="001A3185" w:rsidRDefault="001A3185" w:rsidP="001A3185">
      <w:pPr>
        <w:spacing w:line="276" w:lineRule="auto"/>
      </w:pPr>
    </w:p>
    <w:p w14:paraId="7C90293C" w14:textId="77777777" w:rsidR="001A3185" w:rsidRDefault="001A3185" w:rsidP="001A3185">
      <w:pPr>
        <w:spacing w:line="276" w:lineRule="auto"/>
      </w:pPr>
      <w:r>
        <w:t>La matriz es parte de las mediciones que se hacen en el Sistema de Cuentas Nacionales.</w:t>
      </w:r>
    </w:p>
    <w:p w14:paraId="418ACCF8" w14:textId="77777777" w:rsidR="001A3185" w:rsidRDefault="001A3185" w:rsidP="001A3185">
      <w:pPr>
        <w:spacing w:line="276" w:lineRule="auto"/>
      </w:pPr>
    </w:p>
    <w:p w14:paraId="04E62EC6" w14:textId="77777777" w:rsidR="001A3185" w:rsidRDefault="001A3185" w:rsidP="001A3185">
      <w:pPr>
        <w:spacing w:line="276" w:lineRule="auto"/>
      </w:pPr>
      <w:r>
        <w:t>Estructura de la matriz de insumo-producto</w:t>
      </w:r>
    </w:p>
    <w:p w14:paraId="0D9D0BE5" w14:textId="77777777" w:rsidR="001A3185" w:rsidRDefault="001A3185" w:rsidP="001A3185">
      <w:pPr>
        <w:spacing w:line="276" w:lineRule="auto"/>
      </w:pPr>
      <w:r>
        <w:t>La estructura de la matriz de insumo producto es la de una tabla de doble entrada. En las filas se puede observar la producción generada por las distintas actividades económicas (por ejemplo: pesca, construcción, ganadería, etc.). En las columnas en tanto, podemos observar el uso intermedio y final de los bienes y servicios. Cabe notar que el uso final incluye el consumo, la inversión y las exportaciones.</w:t>
      </w:r>
    </w:p>
    <w:p w14:paraId="5CDDF8E0" w14:textId="77777777" w:rsidR="001A3185" w:rsidRDefault="001A3185" w:rsidP="001A3185">
      <w:pPr>
        <w:spacing w:line="276" w:lineRule="auto"/>
      </w:pPr>
    </w:p>
    <w:p w14:paraId="4AA19B6A" w14:textId="1A01300E" w:rsidR="001A3185" w:rsidRDefault="001A3185" w:rsidP="001A3185">
      <w:pPr>
        <w:spacing w:line="276" w:lineRule="auto"/>
      </w:pPr>
      <w:r>
        <w:t>Al observar las columnas por actividad económica podemos encontrar su estructura de costos desagregando por producción bruta, consumo intermedio y valor agregado.</w:t>
      </w:r>
    </w:p>
    <w:p w14:paraId="34D41CE2" w14:textId="7EBA5CFA" w:rsidR="001A3185" w:rsidRDefault="001A3185" w:rsidP="001A3185">
      <w:pPr>
        <w:spacing w:line="276" w:lineRule="auto"/>
      </w:pPr>
    </w:p>
    <w:p w14:paraId="5D10469F" w14:textId="4E8DD2FD" w:rsidR="001A3185" w:rsidRDefault="002E0BA9" w:rsidP="001A3185">
      <w:pPr>
        <w:spacing w:line="276" w:lineRule="auto"/>
      </w:pPr>
      <w:r>
        <w:rPr>
          <w:noProof/>
        </w:rPr>
        <w:drawing>
          <wp:anchor distT="0" distB="0" distL="114300" distR="114300" simplePos="0" relativeHeight="252058624" behindDoc="1" locked="0" layoutInCell="1" allowOverlap="1" wp14:anchorId="08C0EBAD" wp14:editId="21512F63">
            <wp:simplePos x="0" y="0"/>
            <wp:positionH relativeFrom="column">
              <wp:posOffset>1501140</wp:posOffset>
            </wp:positionH>
            <wp:positionV relativeFrom="paragraph">
              <wp:posOffset>55245</wp:posOffset>
            </wp:positionV>
            <wp:extent cx="4219575" cy="2412365"/>
            <wp:effectExtent l="0" t="0" r="9525" b="6985"/>
            <wp:wrapTight wrapText="bothSides">
              <wp:wrapPolygon edited="0">
                <wp:start x="0" y="0"/>
                <wp:lineTo x="0" y="21492"/>
                <wp:lineTo x="21551" y="21492"/>
                <wp:lineTo x="21551" y="0"/>
                <wp:lineTo x="0" y="0"/>
              </wp:wrapPolygon>
            </wp:wrapTight>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4219575" cy="2412365"/>
                    </a:xfrm>
                    <a:prstGeom prst="rect">
                      <a:avLst/>
                    </a:prstGeom>
                    <a:noFill/>
                  </pic:spPr>
                </pic:pic>
              </a:graphicData>
            </a:graphic>
            <wp14:sizeRelH relativeFrom="page">
              <wp14:pctWidth>0</wp14:pctWidth>
            </wp14:sizeRelH>
            <wp14:sizeRelV relativeFrom="page">
              <wp14:pctHeight>0</wp14:pctHeight>
            </wp14:sizeRelV>
          </wp:anchor>
        </w:drawing>
      </w:r>
      <w:r w:rsidR="001A3185">
        <w:t>En la siguiente figura vemos un esquema simplificado de la estructura de la Matriz insumo-producto:</w:t>
      </w:r>
    </w:p>
    <w:p w14:paraId="3BF52DF3" w14:textId="2CF502E9" w:rsidR="001A3185" w:rsidRDefault="001A3185" w:rsidP="00AB2DF6">
      <w:pPr>
        <w:spacing w:line="276" w:lineRule="auto"/>
      </w:pPr>
    </w:p>
    <w:p w14:paraId="7407C23B" w14:textId="0A1C79BE" w:rsidR="001A3185" w:rsidRDefault="001A3185" w:rsidP="00AB2DF6">
      <w:pPr>
        <w:spacing w:line="276" w:lineRule="auto"/>
      </w:pPr>
    </w:p>
    <w:p w14:paraId="4360BFC0" w14:textId="71A90835" w:rsidR="001A3185" w:rsidRDefault="001A3185" w:rsidP="00AB2DF6">
      <w:pPr>
        <w:spacing w:line="276" w:lineRule="auto"/>
      </w:pPr>
    </w:p>
    <w:p w14:paraId="7CACC2D3" w14:textId="0ABB1650" w:rsidR="001A3185" w:rsidRDefault="001A3185" w:rsidP="00AB2DF6">
      <w:pPr>
        <w:spacing w:line="276" w:lineRule="auto"/>
      </w:pPr>
    </w:p>
    <w:p w14:paraId="46539FB4" w14:textId="11228F6A" w:rsidR="001A3185" w:rsidRDefault="001A3185" w:rsidP="00AB2DF6">
      <w:pPr>
        <w:spacing w:line="276" w:lineRule="auto"/>
      </w:pPr>
    </w:p>
    <w:p w14:paraId="25BDB1F2" w14:textId="494C150A" w:rsidR="00A50B6D" w:rsidRPr="002E59D6" w:rsidRDefault="00A50B6D" w:rsidP="00A50B6D">
      <w:pPr>
        <w:spacing w:line="276" w:lineRule="auto"/>
        <w:rPr>
          <w:u w:val="single"/>
        </w:rPr>
      </w:pPr>
      <w:r w:rsidRPr="002E59D6">
        <w:rPr>
          <w:u w:val="single"/>
        </w:rPr>
        <w:lastRenderedPageBreak/>
        <w:t>Por qué es necesario elaborar una matriz de insumo-producto</w:t>
      </w:r>
    </w:p>
    <w:p w14:paraId="06D00364" w14:textId="77777777" w:rsidR="002E59D6" w:rsidRDefault="002E59D6" w:rsidP="00A50B6D">
      <w:pPr>
        <w:spacing w:line="276" w:lineRule="auto"/>
      </w:pPr>
    </w:p>
    <w:p w14:paraId="79605AF1" w14:textId="77777777" w:rsidR="00A50B6D" w:rsidRDefault="00A50B6D" w:rsidP="00A50B6D">
      <w:pPr>
        <w:spacing w:line="276" w:lineRule="auto"/>
      </w:pPr>
      <w:r>
        <w:t>Existen principalmente dos razones por las cuales es necesario elaborar una matriz insumo-producto cada cierto número de años:</w:t>
      </w:r>
    </w:p>
    <w:p w14:paraId="008DBB14" w14:textId="77777777" w:rsidR="00A50B6D" w:rsidRDefault="00A50B6D" w:rsidP="00A50B6D">
      <w:pPr>
        <w:spacing w:line="276" w:lineRule="auto"/>
      </w:pPr>
    </w:p>
    <w:p w14:paraId="02061731" w14:textId="3ACC43A6" w:rsidR="00A50B6D" w:rsidRDefault="00A50B6D" w:rsidP="002E59D6">
      <w:pPr>
        <w:pStyle w:val="Prrafodelista"/>
        <w:numPr>
          <w:ilvl w:val="0"/>
          <w:numId w:val="8"/>
        </w:numPr>
        <w:spacing w:line="276" w:lineRule="auto"/>
      </w:pPr>
      <w:r>
        <w:t>Para realizar mediciones de la actividad económica (como por ejemplo el Producto Interior Bruto (PIB) por actividad económica, gasto e Inversión) de manera más precisa.</w:t>
      </w:r>
    </w:p>
    <w:p w14:paraId="59A5DE75" w14:textId="3EB46514" w:rsidR="00A50B6D" w:rsidRDefault="00A50B6D" w:rsidP="002E59D6">
      <w:pPr>
        <w:pStyle w:val="Prrafodelista"/>
        <w:numPr>
          <w:ilvl w:val="0"/>
          <w:numId w:val="8"/>
        </w:numPr>
        <w:spacing w:line="276" w:lineRule="auto"/>
      </w:pPr>
      <w:r>
        <w:t>Para poder hacer estimaciones a precios constantes (valor real) y obtener un sistema de precios relativos coherente.</w:t>
      </w:r>
    </w:p>
    <w:p w14:paraId="2996858A" w14:textId="77777777" w:rsidR="00A50B6D" w:rsidRDefault="00A50B6D" w:rsidP="00A50B6D">
      <w:pPr>
        <w:spacing w:line="276" w:lineRule="auto"/>
      </w:pPr>
    </w:p>
    <w:p w14:paraId="4B540FC3" w14:textId="77777777" w:rsidR="00A50B6D" w:rsidRDefault="00A50B6D" w:rsidP="00A50B6D">
      <w:pPr>
        <w:spacing w:line="276" w:lineRule="auto"/>
      </w:pPr>
      <w:r>
        <w:t>Con el paso del tiempo, la economía va cambiando debido a diversos factores tales como la introducción de nuevas tecnologías, cambios en el comportamiento del consumidor, desaparición y entrada de nuevos productos, nuevas tendencias empresariales, entre otros. De esta forma, se hace necesario actualizar cada cierto tiempo la fotografía que tenemos de la economía, siendo de particular importancia actualizar las funciones de producción y los precios relativos.</w:t>
      </w:r>
    </w:p>
    <w:p w14:paraId="72ED7CD6" w14:textId="77777777" w:rsidR="00A50B6D" w:rsidRDefault="00A50B6D" w:rsidP="00A50B6D">
      <w:pPr>
        <w:spacing w:line="276" w:lineRule="auto"/>
      </w:pPr>
    </w:p>
    <w:p w14:paraId="1BDB0525" w14:textId="77777777" w:rsidR="00A50B6D" w:rsidRDefault="00A50B6D" w:rsidP="00A50B6D">
      <w:pPr>
        <w:spacing w:line="276" w:lineRule="auto"/>
      </w:pPr>
      <w:r>
        <w:t>Si nos encontramos en un entorno cambiante, mientras más nos alejemos del año base (en donde se hace la matriz de insumo producto), menor exactitud tendrá la medición de la economía a precios constantes.</w:t>
      </w:r>
    </w:p>
    <w:p w14:paraId="3C612965" w14:textId="77777777" w:rsidR="00A50B6D" w:rsidRDefault="00A50B6D" w:rsidP="00A50B6D">
      <w:pPr>
        <w:spacing w:line="276" w:lineRule="auto"/>
      </w:pPr>
    </w:p>
    <w:p w14:paraId="767DD012" w14:textId="77777777" w:rsidR="00A50B6D" w:rsidRPr="002E59D6" w:rsidRDefault="00A50B6D" w:rsidP="00A50B6D">
      <w:pPr>
        <w:spacing w:line="276" w:lineRule="auto"/>
        <w:rPr>
          <w:u w:val="single"/>
        </w:rPr>
      </w:pPr>
      <w:r w:rsidRPr="002E59D6">
        <w:rPr>
          <w:u w:val="single"/>
        </w:rPr>
        <w:t>Otros usos de la matriz de insumo-producto</w:t>
      </w:r>
    </w:p>
    <w:p w14:paraId="03BC8BDF" w14:textId="77777777" w:rsidR="002E59D6" w:rsidRDefault="002E59D6" w:rsidP="00A50B6D">
      <w:pPr>
        <w:spacing w:line="276" w:lineRule="auto"/>
      </w:pPr>
    </w:p>
    <w:p w14:paraId="5C8DA834" w14:textId="734E9F82" w:rsidR="00A50B6D" w:rsidRDefault="00A50B6D" w:rsidP="00A50B6D">
      <w:pPr>
        <w:spacing w:line="276" w:lineRule="auto"/>
      </w:pPr>
      <w:r>
        <w:t>La matriz de insumo-producto también tiene otros usos entre los que destacan:</w:t>
      </w:r>
    </w:p>
    <w:p w14:paraId="417AC3E2" w14:textId="77777777" w:rsidR="00A50B6D" w:rsidRDefault="00A50B6D" w:rsidP="002E59D6">
      <w:pPr>
        <w:pStyle w:val="Prrafodelista"/>
        <w:numPr>
          <w:ilvl w:val="0"/>
          <w:numId w:val="9"/>
        </w:numPr>
        <w:spacing w:line="276" w:lineRule="auto"/>
      </w:pPr>
      <w:r>
        <w:t>Análisis detallado del cambio estructural que afecta a la economía de un país.</w:t>
      </w:r>
    </w:p>
    <w:p w14:paraId="1DB98BA5" w14:textId="77777777" w:rsidR="00A50B6D" w:rsidRDefault="00A50B6D" w:rsidP="002E59D6">
      <w:pPr>
        <w:pStyle w:val="Prrafodelista"/>
        <w:numPr>
          <w:ilvl w:val="0"/>
          <w:numId w:val="9"/>
        </w:numPr>
        <w:spacing w:line="276" w:lineRule="auto"/>
      </w:pPr>
      <w:r>
        <w:t>Modelos de equilibrio general</w:t>
      </w:r>
    </w:p>
    <w:p w14:paraId="75E492DF" w14:textId="722F0AE9" w:rsidR="001A3185" w:rsidRDefault="00A50B6D" w:rsidP="002E59D6">
      <w:pPr>
        <w:pStyle w:val="Prrafodelista"/>
        <w:numPr>
          <w:ilvl w:val="0"/>
          <w:numId w:val="9"/>
        </w:numPr>
        <w:spacing w:line="276" w:lineRule="auto"/>
      </w:pPr>
      <w:r>
        <w:t>Proyecciones de la actividad económica</w:t>
      </w:r>
    </w:p>
    <w:p w14:paraId="1BB8C074" w14:textId="19BBE308" w:rsidR="001A3185" w:rsidRDefault="001A3185" w:rsidP="00AB2DF6">
      <w:pPr>
        <w:spacing w:line="276" w:lineRule="auto"/>
      </w:pPr>
    </w:p>
    <w:p w14:paraId="580168EB" w14:textId="4922F65B" w:rsidR="001A3185" w:rsidRDefault="001A3185" w:rsidP="00AB2DF6">
      <w:pPr>
        <w:spacing w:line="276" w:lineRule="auto"/>
      </w:pPr>
    </w:p>
    <w:p w14:paraId="5D51EBFB" w14:textId="77777777" w:rsidR="001A3185" w:rsidRDefault="001A3185" w:rsidP="00AB2DF6">
      <w:pPr>
        <w:spacing w:line="276" w:lineRule="auto"/>
      </w:pPr>
    </w:p>
    <w:p w14:paraId="329628DC" w14:textId="325F92BB" w:rsidR="00AB2DF6" w:rsidRDefault="00AB2DF6" w:rsidP="00AB2DF6">
      <w:pPr>
        <w:spacing w:line="276" w:lineRule="auto"/>
        <w:jc w:val="left"/>
      </w:pPr>
    </w:p>
    <w:p w14:paraId="178CD6F8" w14:textId="111FA311" w:rsidR="000426E7" w:rsidRDefault="000426E7" w:rsidP="00AB2DF6">
      <w:pPr>
        <w:spacing w:line="276" w:lineRule="auto"/>
        <w:jc w:val="left"/>
      </w:pPr>
    </w:p>
    <w:p w14:paraId="05BF74C8" w14:textId="1CEFD993" w:rsidR="000426E7" w:rsidRDefault="000426E7" w:rsidP="00AB2DF6">
      <w:pPr>
        <w:spacing w:line="276" w:lineRule="auto"/>
        <w:jc w:val="left"/>
      </w:pPr>
    </w:p>
    <w:p w14:paraId="387AA9BB" w14:textId="77777777" w:rsidR="000426E7" w:rsidRDefault="000426E7" w:rsidP="00AB2DF6">
      <w:pPr>
        <w:spacing w:line="276" w:lineRule="auto"/>
        <w:jc w:val="left"/>
      </w:pPr>
    </w:p>
    <w:p w14:paraId="45AA52CB" w14:textId="77777777" w:rsidR="00AB2DF6" w:rsidRDefault="00AB2DF6" w:rsidP="00AB2DF6">
      <w:pPr>
        <w:spacing w:line="276" w:lineRule="auto"/>
        <w:jc w:val="left"/>
      </w:pPr>
    </w:p>
    <w:p w14:paraId="32370B8A" w14:textId="77777777"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07040" behindDoc="0" locked="0" layoutInCell="1" allowOverlap="1" wp14:anchorId="75525AD2" wp14:editId="03167F41">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45897" w14:textId="77777777" w:rsidR="00AB2DF6" w:rsidRPr="00A32AB9" w:rsidRDefault="00AB2DF6" w:rsidP="00A32AB9">
                              <w:pPr>
                                <w:pStyle w:val="Ttulo1"/>
                              </w:pPr>
                              <w:bookmarkStart w:id="24" w:name="_Toc46999616"/>
                              <w:bookmarkStart w:id="25" w:name="_Toc51942773"/>
                              <w:bookmarkStart w:id="26" w:name="_Toc104455516"/>
                              <w:r w:rsidRPr="00A32AB9">
                                <w:t>Bibliografía y Webgrafía</w:t>
                              </w:r>
                              <w:bookmarkEnd w:id="24"/>
                              <w:bookmarkEnd w:id="25"/>
                              <w:bookmarkEnd w:id="2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525AD2" id="Grupo 20" o:spid="_x0000_s1053" style="position:absolute;margin-left:-42.25pt;margin-top:10.35pt;width:502.7pt;height:27.3pt;z-index:251607040"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">
                <v:shape id="_x0000_s1054"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3645897" w14:textId="77777777" w:rsidR="00AB2DF6" w:rsidRPr="00A32AB9" w:rsidRDefault="00AB2DF6" w:rsidP="00A32AB9">
                        <w:pPr>
                          <w:pStyle w:val="Ttulo1"/>
                        </w:pPr>
                        <w:bookmarkStart w:id="27" w:name="_Toc46999616"/>
                        <w:bookmarkStart w:id="28" w:name="_Toc51942773"/>
                        <w:bookmarkStart w:id="29" w:name="_Toc104455516"/>
                        <w:r w:rsidRPr="00A32AB9">
                          <w:t>Bibliografía y Webgrafía</w:t>
                        </w:r>
                        <w:bookmarkEnd w:id="27"/>
                        <w:bookmarkEnd w:id="28"/>
                        <w:bookmarkEnd w:id="29"/>
                        <w:r w:rsidRPr="00A32AB9">
                          <w:t xml:space="preserve">  </w:t>
                        </w:r>
                      </w:p>
                    </w:txbxContent>
                  </v:textbox>
                </v:shape>
                <v:shape id="Imagen 6252" o:spid="_x0000_s1055"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4C28627" w14:textId="77777777" w:rsidR="00AB2DF6" w:rsidRDefault="00AB2DF6" w:rsidP="00AB2DF6">
      <w:pPr>
        <w:spacing w:line="276" w:lineRule="auto"/>
        <w:jc w:val="left"/>
      </w:pPr>
    </w:p>
    <w:p w14:paraId="0F0B7FC3" w14:textId="77777777" w:rsidR="000F2182" w:rsidRDefault="000F2182" w:rsidP="000F2182">
      <w:pPr>
        <w:spacing w:line="276" w:lineRule="auto"/>
        <w:jc w:val="left"/>
      </w:pPr>
      <w:r>
        <w:t>https://www.matricesydeterminantes.com</w:t>
      </w:r>
    </w:p>
    <w:p w14:paraId="473117C8" w14:textId="77777777" w:rsidR="000F2182" w:rsidRDefault="000F2182" w:rsidP="000F2182">
      <w:pPr>
        <w:spacing w:line="276" w:lineRule="auto"/>
        <w:jc w:val="left"/>
      </w:pPr>
      <w:r>
        <w:t>https://www.matricesydeterminantes.com/matrices/tipos-de-matrices/</w:t>
      </w:r>
    </w:p>
    <w:p w14:paraId="416A397C" w14:textId="77777777" w:rsidR="000F2182" w:rsidRDefault="000F2182" w:rsidP="000F2182">
      <w:pPr>
        <w:spacing w:line="276" w:lineRule="auto"/>
        <w:jc w:val="left"/>
      </w:pPr>
      <w:r>
        <w:t>https://www.matricesydeterminantes.com/matrices/suma-y-resta-de-matrices-2x2-3x3-ejemplos-ejercicios-resueltos/</w:t>
      </w:r>
    </w:p>
    <w:p w14:paraId="232C1E1E" w14:textId="77777777" w:rsidR="000F2182" w:rsidRDefault="000F2182" w:rsidP="000F2182">
      <w:pPr>
        <w:spacing w:line="276" w:lineRule="auto"/>
        <w:jc w:val="left"/>
      </w:pPr>
      <w:r>
        <w:t>https://www.matricesydeterminantes.com/matrices/multiplicacion-de-matrices-2x2-y-3x3-ejemplos-y-ejercicios-resueltos-paso-a-paso/</w:t>
      </w:r>
    </w:p>
    <w:p w14:paraId="6E8C3718" w14:textId="77777777" w:rsidR="000F2182" w:rsidRDefault="000F2182" w:rsidP="000F2182">
      <w:pPr>
        <w:spacing w:line="276" w:lineRule="auto"/>
        <w:jc w:val="left"/>
      </w:pPr>
      <w:r>
        <w:t>https://www.matricesydeterminantes.com/matrices/calcular-valores-propios-autovalores-y-vectores-propios-autovectores-de-una-matriz/</w:t>
      </w:r>
    </w:p>
    <w:p w14:paraId="142A7787" w14:textId="77777777" w:rsidR="000F2182" w:rsidRDefault="000F2182" w:rsidP="000F2182">
      <w:pPr>
        <w:spacing w:line="276" w:lineRule="auto"/>
        <w:jc w:val="left"/>
      </w:pPr>
      <w:r>
        <w:t>https://www.matricesydeterminantes.com/matrices/matriz-transpuesta-o-traspuesta-ejemplos-y-ejercicios-resueltos/</w:t>
      </w:r>
    </w:p>
    <w:p w14:paraId="3C38276C" w14:textId="77777777" w:rsidR="000F2182" w:rsidRDefault="000F2182" w:rsidP="000F2182">
      <w:pPr>
        <w:spacing w:line="276" w:lineRule="auto"/>
        <w:jc w:val="left"/>
      </w:pPr>
      <w:r>
        <w:t>https://www.matricesydeterminantes.com/matrices/tipos-de-matrices/matriz-identidad-o-unidad/</w:t>
      </w:r>
    </w:p>
    <w:p w14:paraId="514D289C" w14:textId="77777777" w:rsidR="000F2182" w:rsidRDefault="000F2182" w:rsidP="000F2182">
      <w:pPr>
        <w:spacing w:line="276" w:lineRule="auto"/>
        <w:jc w:val="left"/>
      </w:pPr>
      <w:r>
        <w:t>https://www.matesfacil.com/matrices/resueltos-matrices-determinantes.html</w:t>
      </w:r>
    </w:p>
    <w:p w14:paraId="181BC25D" w14:textId="77777777" w:rsidR="000F2182" w:rsidRDefault="000F2182" w:rsidP="000F2182">
      <w:pPr>
        <w:spacing w:line="276" w:lineRule="auto"/>
        <w:jc w:val="left"/>
      </w:pPr>
      <w:r>
        <w:t>https://www.matricesydeterminantes.com/matrices/matriz-inversa/</w:t>
      </w:r>
    </w:p>
    <w:p w14:paraId="35A1318D" w14:textId="7BFC2D84" w:rsidR="00AB2DF6" w:rsidRDefault="000F2182" w:rsidP="000F2182">
      <w:pPr>
        <w:spacing w:line="276" w:lineRule="auto"/>
        <w:jc w:val="left"/>
      </w:pPr>
      <w:r>
        <w:t>https://totumat.com/2020/11/23/sistemas-de-ecuaciones-lineales-gauss-jordan/</w:t>
      </w:r>
    </w:p>
    <w:p w14:paraId="71F544DC" w14:textId="479D227B" w:rsidR="00AB2DF6" w:rsidRDefault="00704478" w:rsidP="00AB2DF6">
      <w:pPr>
        <w:tabs>
          <w:tab w:val="left" w:pos="1305"/>
        </w:tabs>
      </w:pPr>
      <w:r w:rsidRPr="00704478">
        <w:t>https://economipedia.com/definiciones/matriz-insumo-producto.html</w:t>
      </w:r>
    </w:p>
    <w:p w14:paraId="695FA8D3"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10112" behindDoc="0" locked="0" layoutInCell="1" allowOverlap="1" wp14:anchorId="22FB837D" wp14:editId="111CA015">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98F23" w14:textId="77777777" w:rsidR="00AB2DF6" w:rsidRPr="00A32AB9" w:rsidRDefault="00AB2DF6" w:rsidP="00A32AB9">
                              <w:pPr>
                                <w:pStyle w:val="Ttulo1"/>
                              </w:pPr>
                              <w:bookmarkStart w:id="30" w:name="_Toc46999617"/>
                              <w:bookmarkStart w:id="31" w:name="_Toc51942774"/>
                              <w:bookmarkStart w:id="32" w:name="_Toc104455517"/>
                              <w:r w:rsidRPr="00A32AB9">
                                <w:t>Glosario</w:t>
                              </w:r>
                              <w:bookmarkEnd w:id="30"/>
                              <w:bookmarkEnd w:id="31"/>
                              <w:bookmarkEnd w:id="3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FB837D" id="Grupo 17" o:spid="_x0000_s1056" style="position:absolute;left:0;text-align:left;margin-left:-33.1pt;margin-top:12.65pt;width:502.7pt;height:26.5pt;z-index:251610112"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yZ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T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zMmc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57"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E898F23" w14:textId="77777777" w:rsidR="00AB2DF6" w:rsidRPr="00A32AB9" w:rsidRDefault="00AB2DF6" w:rsidP="00A32AB9">
                        <w:pPr>
                          <w:pStyle w:val="Ttulo1"/>
                        </w:pPr>
                        <w:bookmarkStart w:id="33" w:name="_Toc46999617"/>
                        <w:bookmarkStart w:id="34" w:name="_Toc51942774"/>
                        <w:bookmarkStart w:id="35" w:name="_Toc104455517"/>
                        <w:r w:rsidRPr="00A32AB9">
                          <w:t>Glosario</w:t>
                        </w:r>
                        <w:bookmarkEnd w:id="33"/>
                        <w:bookmarkEnd w:id="34"/>
                        <w:bookmarkEnd w:id="35"/>
                        <w:r w:rsidRPr="00A32AB9">
                          <w:t xml:space="preserve">  </w:t>
                        </w:r>
                      </w:p>
                    </w:txbxContent>
                  </v:textbox>
                </v:shape>
                <v:shape id="Imagen 6252" o:spid="_x0000_s1058"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5DC9F11" w14:textId="77777777" w:rsidR="00AB2DF6" w:rsidRDefault="00AB2DF6" w:rsidP="00AB2DF6">
      <w:pPr>
        <w:tabs>
          <w:tab w:val="left" w:pos="1305"/>
        </w:tabs>
      </w:pPr>
    </w:p>
    <w:p w14:paraId="4BCEFEAE" w14:textId="77777777" w:rsidR="00AB2DF6" w:rsidRDefault="00AB2DF6" w:rsidP="00AB2DF6">
      <w:pPr>
        <w:tabs>
          <w:tab w:val="left" w:pos="1305"/>
        </w:tabs>
        <w:jc w:val="left"/>
      </w:pPr>
    </w:p>
    <w:p w14:paraId="5F0D3931" w14:textId="77777777" w:rsidR="00AB2DF6" w:rsidRDefault="00AB2DF6" w:rsidP="00AB2DF6">
      <w:pPr>
        <w:spacing w:line="276" w:lineRule="auto"/>
        <w:jc w:val="left"/>
        <w:rPr>
          <w:b/>
        </w:rPr>
      </w:pPr>
    </w:p>
    <w:p w14:paraId="195800CB" w14:textId="77777777" w:rsidR="00AB2DF6" w:rsidRDefault="00AB2DF6" w:rsidP="00AB2DF6">
      <w:pPr>
        <w:tabs>
          <w:tab w:val="left" w:pos="1305"/>
        </w:tabs>
      </w:pPr>
    </w:p>
    <w:sectPr w:rsidR="00AB2DF6" w:rsidSect="00A66A79">
      <w:headerReference w:type="default" r:id="rId519"/>
      <w:footerReference w:type="default" r:id="rId5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65A63" w14:textId="77777777" w:rsidR="00DF00F6" w:rsidRDefault="00DF00F6" w:rsidP="007F1B53">
      <w:pPr>
        <w:spacing w:before="0" w:after="0" w:line="240" w:lineRule="auto"/>
      </w:pPr>
      <w:r>
        <w:separator/>
      </w:r>
    </w:p>
  </w:endnote>
  <w:endnote w:type="continuationSeparator" w:id="0">
    <w:p w14:paraId="30104DF4" w14:textId="77777777" w:rsidR="00DF00F6" w:rsidRDefault="00DF00F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689B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029E73E" wp14:editId="204A741C">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8146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2994F5C" wp14:editId="3E863CA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DF22D5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C173DC"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2994F5C" id="_x0000_t202" coordsize="21600,21600" o:spt="202" path="m,l,21600r21600,l21600,xe">
              <v:stroke joinstyle="miter"/>
              <v:path gradientshapeok="t" o:connecttype="rect"/>
            </v:shapetype>
            <v:shape id="Cuadro de texto 2" o:spid="_x0000_s1059"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DF22D5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C173DC"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0B3AC" w14:textId="77777777" w:rsidR="00DF00F6" w:rsidRDefault="00DF00F6" w:rsidP="007F1B53">
      <w:pPr>
        <w:spacing w:before="0" w:after="0" w:line="240" w:lineRule="auto"/>
      </w:pPr>
      <w:r>
        <w:separator/>
      </w:r>
    </w:p>
  </w:footnote>
  <w:footnote w:type="continuationSeparator" w:id="0">
    <w:p w14:paraId="245F4747" w14:textId="77777777" w:rsidR="00DF00F6" w:rsidRDefault="00DF00F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48DA" w14:textId="77777777" w:rsidR="00A66A79" w:rsidRDefault="00A66A79">
    <w:pPr>
      <w:pStyle w:val="Encabezado"/>
    </w:pPr>
    <w:r>
      <w:rPr>
        <w:noProof/>
      </w:rPr>
      <w:drawing>
        <wp:anchor distT="0" distB="0" distL="114300" distR="114300" simplePos="0" relativeHeight="251667456" behindDoc="0" locked="0" layoutInCell="1" allowOverlap="1" wp14:anchorId="43CEFA07" wp14:editId="6E591B1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643"/>
    <w:multiLevelType w:val="hybridMultilevel"/>
    <w:tmpl w:val="70B087D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1573B12"/>
    <w:multiLevelType w:val="hybridMultilevel"/>
    <w:tmpl w:val="8690AD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48703B5"/>
    <w:multiLevelType w:val="hybridMultilevel"/>
    <w:tmpl w:val="3EC8089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70F1D28"/>
    <w:multiLevelType w:val="hybridMultilevel"/>
    <w:tmpl w:val="1C6241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E540A63"/>
    <w:multiLevelType w:val="hybridMultilevel"/>
    <w:tmpl w:val="5E2070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5536F10"/>
    <w:multiLevelType w:val="hybridMultilevel"/>
    <w:tmpl w:val="15CA44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64B6655F"/>
    <w:multiLevelType w:val="hybridMultilevel"/>
    <w:tmpl w:val="821AB1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90334"/>
    <w:multiLevelType w:val="hybridMultilevel"/>
    <w:tmpl w:val="821AB18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7E79316C"/>
    <w:multiLevelType w:val="hybridMultilevel"/>
    <w:tmpl w:val="630E78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42949639">
    <w:abstractNumId w:val="3"/>
  </w:num>
  <w:num w:numId="2" w16cid:durableId="1434203919">
    <w:abstractNumId w:val="7"/>
  </w:num>
  <w:num w:numId="3" w16cid:durableId="616373550">
    <w:abstractNumId w:val="5"/>
  </w:num>
  <w:num w:numId="4" w16cid:durableId="1055743199">
    <w:abstractNumId w:val="1"/>
  </w:num>
  <w:num w:numId="5" w16cid:durableId="411048324">
    <w:abstractNumId w:val="0"/>
  </w:num>
  <w:num w:numId="6" w16cid:durableId="2063675105">
    <w:abstractNumId w:val="4"/>
  </w:num>
  <w:num w:numId="7" w16cid:durableId="1348362280">
    <w:abstractNumId w:val="2"/>
  </w:num>
  <w:num w:numId="8" w16cid:durableId="1007438830">
    <w:abstractNumId w:val="6"/>
  </w:num>
  <w:num w:numId="9" w16cid:durableId="1737583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C7"/>
    <w:rsid w:val="00031E42"/>
    <w:rsid w:val="00033CD0"/>
    <w:rsid w:val="0003762A"/>
    <w:rsid w:val="000426E7"/>
    <w:rsid w:val="000446AD"/>
    <w:rsid w:val="000558CB"/>
    <w:rsid w:val="00057D06"/>
    <w:rsid w:val="00066C7A"/>
    <w:rsid w:val="000736F6"/>
    <w:rsid w:val="00086A89"/>
    <w:rsid w:val="000C3183"/>
    <w:rsid w:val="000C7176"/>
    <w:rsid w:val="000D1B9A"/>
    <w:rsid w:val="000D2354"/>
    <w:rsid w:val="000D2725"/>
    <w:rsid w:val="000D416B"/>
    <w:rsid w:val="000D7325"/>
    <w:rsid w:val="000E0C32"/>
    <w:rsid w:val="000F2182"/>
    <w:rsid w:val="00100E4E"/>
    <w:rsid w:val="0010443D"/>
    <w:rsid w:val="00106BDD"/>
    <w:rsid w:val="001138D5"/>
    <w:rsid w:val="0012219A"/>
    <w:rsid w:val="001255B4"/>
    <w:rsid w:val="0013267E"/>
    <w:rsid w:val="001377FE"/>
    <w:rsid w:val="00146A2B"/>
    <w:rsid w:val="00164970"/>
    <w:rsid w:val="0017186B"/>
    <w:rsid w:val="001726BE"/>
    <w:rsid w:val="00187454"/>
    <w:rsid w:val="00191225"/>
    <w:rsid w:val="00196FAF"/>
    <w:rsid w:val="001A3185"/>
    <w:rsid w:val="001B3B5B"/>
    <w:rsid w:val="001C720B"/>
    <w:rsid w:val="001D6BF5"/>
    <w:rsid w:val="001F5CFD"/>
    <w:rsid w:val="001F7114"/>
    <w:rsid w:val="0020003D"/>
    <w:rsid w:val="00212908"/>
    <w:rsid w:val="00231A42"/>
    <w:rsid w:val="00232293"/>
    <w:rsid w:val="0025727F"/>
    <w:rsid w:val="0026016C"/>
    <w:rsid w:val="00281FD2"/>
    <w:rsid w:val="0028314F"/>
    <w:rsid w:val="00295A9D"/>
    <w:rsid w:val="002A1F03"/>
    <w:rsid w:val="002A6BFE"/>
    <w:rsid w:val="002E0BA9"/>
    <w:rsid w:val="002E3A77"/>
    <w:rsid w:val="002E59D6"/>
    <w:rsid w:val="002F0A67"/>
    <w:rsid w:val="002F23DA"/>
    <w:rsid w:val="002F363D"/>
    <w:rsid w:val="00302363"/>
    <w:rsid w:val="00302DD1"/>
    <w:rsid w:val="00307101"/>
    <w:rsid w:val="00313326"/>
    <w:rsid w:val="003200E4"/>
    <w:rsid w:val="0032399C"/>
    <w:rsid w:val="003241AE"/>
    <w:rsid w:val="00341C8A"/>
    <w:rsid w:val="00346434"/>
    <w:rsid w:val="00356EF4"/>
    <w:rsid w:val="003717C3"/>
    <w:rsid w:val="0037422D"/>
    <w:rsid w:val="003908A8"/>
    <w:rsid w:val="003B0222"/>
    <w:rsid w:val="003B3429"/>
    <w:rsid w:val="003C14E8"/>
    <w:rsid w:val="003C3FAE"/>
    <w:rsid w:val="003C4574"/>
    <w:rsid w:val="003C4B4B"/>
    <w:rsid w:val="003D72C7"/>
    <w:rsid w:val="003D78A4"/>
    <w:rsid w:val="003E0D37"/>
    <w:rsid w:val="003E2CF3"/>
    <w:rsid w:val="003F3A88"/>
    <w:rsid w:val="003F7510"/>
    <w:rsid w:val="00432D45"/>
    <w:rsid w:val="004355D0"/>
    <w:rsid w:val="00436A8C"/>
    <w:rsid w:val="00456663"/>
    <w:rsid w:val="0046779C"/>
    <w:rsid w:val="00471488"/>
    <w:rsid w:val="00471A80"/>
    <w:rsid w:val="00473E59"/>
    <w:rsid w:val="00497333"/>
    <w:rsid w:val="004A0085"/>
    <w:rsid w:val="004A18B8"/>
    <w:rsid w:val="004A3870"/>
    <w:rsid w:val="004A595F"/>
    <w:rsid w:val="004B1148"/>
    <w:rsid w:val="004B2186"/>
    <w:rsid w:val="004C2553"/>
    <w:rsid w:val="004C2DD4"/>
    <w:rsid w:val="004D763E"/>
    <w:rsid w:val="004E029E"/>
    <w:rsid w:val="004E12BA"/>
    <w:rsid w:val="004E376C"/>
    <w:rsid w:val="004E570A"/>
    <w:rsid w:val="00507CCA"/>
    <w:rsid w:val="0051199F"/>
    <w:rsid w:val="0051677A"/>
    <w:rsid w:val="00526FCA"/>
    <w:rsid w:val="00531C2D"/>
    <w:rsid w:val="005355FE"/>
    <w:rsid w:val="0054053B"/>
    <w:rsid w:val="00542BAD"/>
    <w:rsid w:val="005452F4"/>
    <w:rsid w:val="00547521"/>
    <w:rsid w:val="00550B47"/>
    <w:rsid w:val="00551F62"/>
    <w:rsid w:val="0055373A"/>
    <w:rsid w:val="00553CBE"/>
    <w:rsid w:val="00553F30"/>
    <w:rsid w:val="00574A08"/>
    <w:rsid w:val="00577EFD"/>
    <w:rsid w:val="00584FB0"/>
    <w:rsid w:val="00586547"/>
    <w:rsid w:val="00591DC3"/>
    <w:rsid w:val="005A0797"/>
    <w:rsid w:val="005A2063"/>
    <w:rsid w:val="005A4860"/>
    <w:rsid w:val="005B0B82"/>
    <w:rsid w:val="005B524A"/>
    <w:rsid w:val="005B7617"/>
    <w:rsid w:val="005C1DDB"/>
    <w:rsid w:val="005E27A5"/>
    <w:rsid w:val="0060611D"/>
    <w:rsid w:val="00622DE1"/>
    <w:rsid w:val="006233F8"/>
    <w:rsid w:val="00627D0C"/>
    <w:rsid w:val="00630144"/>
    <w:rsid w:val="00635891"/>
    <w:rsid w:val="00635F19"/>
    <w:rsid w:val="00635FBE"/>
    <w:rsid w:val="00636C8A"/>
    <w:rsid w:val="00656028"/>
    <w:rsid w:val="006615A5"/>
    <w:rsid w:val="0066201C"/>
    <w:rsid w:val="00680D3C"/>
    <w:rsid w:val="00686701"/>
    <w:rsid w:val="006B544F"/>
    <w:rsid w:val="006B6105"/>
    <w:rsid w:val="006C29E2"/>
    <w:rsid w:val="006C4887"/>
    <w:rsid w:val="006D00B9"/>
    <w:rsid w:val="006D1E8E"/>
    <w:rsid w:val="006D6434"/>
    <w:rsid w:val="006E0C43"/>
    <w:rsid w:val="00704478"/>
    <w:rsid w:val="00710265"/>
    <w:rsid w:val="00712979"/>
    <w:rsid w:val="00715F1A"/>
    <w:rsid w:val="00724C29"/>
    <w:rsid w:val="007451B4"/>
    <w:rsid w:val="00750957"/>
    <w:rsid w:val="00751CD8"/>
    <w:rsid w:val="00752868"/>
    <w:rsid w:val="00763517"/>
    <w:rsid w:val="007636EF"/>
    <w:rsid w:val="00783B3B"/>
    <w:rsid w:val="00785807"/>
    <w:rsid w:val="0078743C"/>
    <w:rsid w:val="007C169E"/>
    <w:rsid w:val="007C4BA5"/>
    <w:rsid w:val="007D0DC2"/>
    <w:rsid w:val="007D10F7"/>
    <w:rsid w:val="007D4C17"/>
    <w:rsid w:val="007E0094"/>
    <w:rsid w:val="007E2E1C"/>
    <w:rsid w:val="007F1B53"/>
    <w:rsid w:val="007F2200"/>
    <w:rsid w:val="007F48FF"/>
    <w:rsid w:val="007F6335"/>
    <w:rsid w:val="007F73FB"/>
    <w:rsid w:val="008045A2"/>
    <w:rsid w:val="00815371"/>
    <w:rsid w:val="00816545"/>
    <w:rsid w:val="00821D6C"/>
    <w:rsid w:val="008269E4"/>
    <w:rsid w:val="00826CDC"/>
    <w:rsid w:val="00835309"/>
    <w:rsid w:val="008379AF"/>
    <w:rsid w:val="00842532"/>
    <w:rsid w:val="00843820"/>
    <w:rsid w:val="00843F49"/>
    <w:rsid w:val="00847FAC"/>
    <w:rsid w:val="00851186"/>
    <w:rsid w:val="008536FA"/>
    <w:rsid w:val="00857A4F"/>
    <w:rsid w:val="0086780E"/>
    <w:rsid w:val="00871B8B"/>
    <w:rsid w:val="008767DB"/>
    <w:rsid w:val="0088018B"/>
    <w:rsid w:val="00880817"/>
    <w:rsid w:val="00881EBE"/>
    <w:rsid w:val="00891D18"/>
    <w:rsid w:val="008958FE"/>
    <w:rsid w:val="008B0A58"/>
    <w:rsid w:val="008C2A38"/>
    <w:rsid w:val="008D218D"/>
    <w:rsid w:val="008E585D"/>
    <w:rsid w:val="009069A4"/>
    <w:rsid w:val="0090718F"/>
    <w:rsid w:val="00942932"/>
    <w:rsid w:val="00945219"/>
    <w:rsid w:val="009457AA"/>
    <w:rsid w:val="0095190B"/>
    <w:rsid w:val="00955C27"/>
    <w:rsid w:val="00965DB2"/>
    <w:rsid w:val="0096728E"/>
    <w:rsid w:val="00984E87"/>
    <w:rsid w:val="009939F8"/>
    <w:rsid w:val="00994E03"/>
    <w:rsid w:val="00995232"/>
    <w:rsid w:val="00997E16"/>
    <w:rsid w:val="009A7A3E"/>
    <w:rsid w:val="009B63E1"/>
    <w:rsid w:val="009B757D"/>
    <w:rsid w:val="009D20D4"/>
    <w:rsid w:val="009D5DAC"/>
    <w:rsid w:val="009E75FD"/>
    <w:rsid w:val="009F3673"/>
    <w:rsid w:val="00A02FE6"/>
    <w:rsid w:val="00A11073"/>
    <w:rsid w:val="00A12A8F"/>
    <w:rsid w:val="00A132C2"/>
    <w:rsid w:val="00A315C9"/>
    <w:rsid w:val="00A325DF"/>
    <w:rsid w:val="00A32AB9"/>
    <w:rsid w:val="00A37484"/>
    <w:rsid w:val="00A401DB"/>
    <w:rsid w:val="00A42C02"/>
    <w:rsid w:val="00A50B6D"/>
    <w:rsid w:val="00A51A30"/>
    <w:rsid w:val="00A60205"/>
    <w:rsid w:val="00A61B0D"/>
    <w:rsid w:val="00A66A79"/>
    <w:rsid w:val="00A675D2"/>
    <w:rsid w:val="00A67DD5"/>
    <w:rsid w:val="00A7764B"/>
    <w:rsid w:val="00A8369C"/>
    <w:rsid w:val="00A91020"/>
    <w:rsid w:val="00A946A5"/>
    <w:rsid w:val="00A95904"/>
    <w:rsid w:val="00AA4D48"/>
    <w:rsid w:val="00AB2DF6"/>
    <w:rsid w:val="00AB4C2E"/>
    <w:rsid w:val="00AC4846"/>
    <w:rsid w:val="00AC49A1"/>
    <w:rsid w:val="00AE7627"/>
    <w:rsid w:val="00AF0F3B"/>
    <w:rsid w:val="00AF551B"/>
    <w:rsid w:val="00B032FE"/>
    <w:rsid w:val="00B03BA4"/>
    <w:rsid w:val="00B0609B"/>
    <w:rsid w:val="00B11635"/>
    <w:rsid w:val="00B23AFD"/>
    <w:rsid w:val="00B24A54"/>
    <w:rsid w:val="00B26747"/>
    <w:rsid w:val="00B31D4F"/>
    <w:rsid w:val="00B47A03"/>
    <w:rsid w:val="00B5237F"/>
    <w:rsid w:val="00B57800"/>
    <w:rsid w:val="00B71CF7"/>
    <w:rsid w:val="00B72C90"/>
    <w:rsid w:val="00B81593"/>
    <w:rsid w:val="00B91D73"/>
    <w:rsid w:val="00BC01BC"/>
    <w:rsid w:val="00BD65B8"/>
    <w:rsid w:val="00BF1A82"/>
    <w:rsid w:val="00C03B16"/>
    <w:rsid w:val="00C05DF4"/>
    <w:rsid w:val="00C1142E"/>
    <w:rsid w:val="00C15E55"/>
    <w:rsid w:val="00C1755E"/>
    <w:rsid w:val="00C21F51"/>
    <w:rsid w:val="00C26103"/>
    <w:rsid w:val="00C739AF"/>
    <w:rsid w:val="00C90875"/>
    <w:rsid w:val="00C92EC4"/>
    <w:rsid w:val="00C948E4"/>
    <w:rsid w:val="00CA4CB6"/>
    <w:rsid w:val="00CD1CA1"/>
    <w:rsid w:val="00CE0A16"/>
    <w:rsid w:val="00CE5D0E"/>
    <w:rsid w:val="00CE75F8"/>
    <w:rsid w:val="00CF0804"/>
    <w:rsid w:val="00CF768F"/>
    <w:rsid w:val="00D10474"/>
    <w:rsid w:val="00D17996"/>
    <w:rsid w:val="00D23836"/>
    <w:rsid w:val="00D45F05"/>
    <w:rsid w:val="00D55BEC"/>
    <w:rsid w:val="00D67306"/>
    <w:rsid w:val="00D72FE0"/>
    <w:rsid w:val="00DA475F"/>
    <w:rsid w:val="00DB553E"/>
    <w:rsid w:val="00DC5E78"/>
    <w:rsid w:val="00DC78A0"/>
    <w:rsid w:val="00DD7EF4"/>
    <w:rsid w:val="00DE5F24"/>
    <w:rsid w:val="00DF00F6"/>
    <w:rsid w:val="00DF17D0"/>
    <w:rsid w:val="00E006FD"/>
    <w:rsid w:val="00E00E1B"/>
    <w:rsid w:val="00E05560"/>
    <w:rsid w:val="00E11495"/>
    <w:rsid w:val="00E239E3"/>
    <w:rsid w:val="00E3048C"/>
    <w:rsid w:val="00E33C5D"/>
    <w:rsid w:val="00E42177"/>
    <w:rsid w:val="00E71543"/>
    <w:rsid w:val="00E84FCA"/>
    <w:rsid w:val="00E90DF0"/>
    <w:rsid w:val="00E91FEA"/>
    <w:rsid w:val="00E9540A"/>
    <w:rsid w:val="00E96056"/>
    <w:rsid w:val="00EB17E4"/>
    <w:rsid w:val="00EC1E22"/>
    <w:rsid w:val="00EE1423"/>
    <w:rsid w:val="00EF3D7D"/>
    <w:rsid w:val="00F02BF4"/>
    <w:rsid w:val="00F06588"/>
    <w:rsid w:val="00F14183"/>
    <w:rsid w:val="00F164ED"/>
    <w:rsid w:val="00F25425"/>
    <w:rsid w:val="00F26480"/>
    <w:rsid w:val="00F2690E"/>
    <w:rsid w:val="00F35559"/>
    <w:rsid w:val="00F3756A"/>
    <w:rsid w:val="00F43320"/>
    <w:rsid w:val="00F47697"/>
    <w:rsid w:val="00F52DFA"/>
    <w:rsid w:val="00F53800"/>
    <w:rsid w:val="00F53A47"/>
    <w:rsid w:val="00F54FEC"/>
    <w:rsid w:val="00F65696"/>
    <w:rsid w:val="00F65C03"/>
    <w:rsid w:val="00F83BBA"/>
    <w:rsid w:val="00F83BDC"/>
    <w:rsid w:val="00FA604D"/>
    <w:rsid w:val="00FC2097"/>
    <w:rsid w:val="00FC259F"/>
    <w:rsid w:val="00FC6336"/>
    <w:rsid w:val="00FD7F9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66F7"/>
  <w15:chartTrackingRefBased/>
  <w15:docId w15:val="{33C3362E-C448-4AA4-AEA3-82D273E7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997E16"/>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997E16"/>
    <w:rPr>
      <w:rFonts w:ascii="Tahoma" w:eastAsiaTheme="majorEastAsia" w:hAnsi="Tahoma" w:cstheme="majorBidi"/>
      <w:iCs/>
      <w:sz w:val="24"/>
      <w:u w:val="single"/>
    </w:rPr>
  </w:style>
  <w:style w:type="paragraph" w:styleId="TDC3">
    <w:name w:val="toc 3"/>
    <w:basedOn w:val="Normal"/>
    <w:next w:val="Normal"/>
    <w:autoRedefine/>
    <w:uiPriority w:val="39"/>
    <w:unhideWhenUsed/>
    <w:rsid w:val="00295A9D"/>
    <w:pPr>
      <w:spacing w:after="100"/>
      <w:ind w:left="480"/>
    </w:pPr>
  </w:style>
  <w:style w:type="paragraph" w:styleId="Prrafodelista">
    <w:name w:val="List Paragraph"/>
    <w:basedOn w:val="Normal"/>
    <w:uiPriority w:val="34"/>
    <w:qFormat/>
    <w:rsid w:val="00EF3D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324" Type="http://schemas.openxmlformats.org/officeDocument/2006/relationships/image" Target="media/image313.png"/><Relationship Id="rId170" Type="http://schemas.openxmlformats.org/officeDocument/2006/relationships/image" Target="media/image159.png"/><Relationship Id="rId268" Type="http://schemas.openxmlformats.org/officeDocument/2006/relationships/image" Target="media/image257.png"/><Relationship Id="rId475" Type="http://schemas.openxmlformats.org/officeDocument/2006/relationships/image" Target="media/image464.png"/><Relationship Id="rId32" Type="http://schemas.openxmlformats.org/officeDocument/2006/relationships/image" Target="media/image21.png"/><Relationship Id="rId74" Type="http://schemas.openxmlformats.org/officeDocument/2006/relationships/image" Target="media/image63.png"/><Relationship Id="rId128" Type="http://schemas.openxmlformats.org/officeDocument/2006/relationships/image" Target="media/image117.png"/><Relationship Id="rId335" Type="http://schemas.openxmlformats.org/officeDocument/2006/relationships/image" Target="media/image324.png"/><Relationship Id="rId377" Type="http://schemas.openxmlformats.org/officeDocument/2006/relationships/image" Target="media/image366.png"/><Relationship Id="rId500" Type="http://schemas.openxmlformats.org/officeDocument/2006/relationships/image" Target="media/image489.png"/><Relationship Id="rId5" Type="http://schemas.openxmlformats.org/officeDocument/2006/relationships/webSettings" Target="webSettings.xml"/><Relationship Id="rId181" Type="http://schemas.openxmlformats.org/officeDocument/2006/relationships/image" Target="media/image170.png"/><Relationship Id="rId237" Type="http://schemas.openxmlformats.org/officeDocument/2006/relationships/image" Target="media/image226.png"/><Relationship Id="rId402" Type="http://schemas.openxmlformats.org/officeDocument/2006/relationships/image" Target="media/image391.png"/><Relationship Id="rId279" Type="http://schemas.openxmlformats.org/officeDocument/2006/relationships/image" Target="media/image268.png"/><Relationship Id="rId444" Type="http://schemas.openxmlformats.org/officeDocument/2006/relationships/image" Target="media/image433.png"/><Relationship Id="rId486" Type="http://schemas.openxmlformats.org/officeDocument/2006/relationships/image" Target="media/image475.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png"/><Relationship Id="rId304" Type="http://schemas.openxmlformats.org/officeDocument/2006/relationships/image" Target="media/image293.png"/><Relationship Id="rId346" Type="http://schemas.openxmlformats.org/officeDocument/2006/relationships/image" Target="media/image335.png"/><Relationship Id="rId388" Type="http://schemas.openxmlformats.org/officeDocument/2006/relationships/image" Target="media/image377.png"/><Relationship Id="rId511" Type="http://schemas.openxmlformats.org/officeDocument/2006/relationships/image" Target="media/image500.png"/><Relationship Id="rId85" Type="http://schemas.openxmlformats.org/officeDocument/2006/relationships/image" Target="media/image74.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413" Type="http://schemas.openxmlformats.org/officeDocument/2006/relationships/image" Target="media/image402.png"/><Relationship Id="rId248" Type="http://schemas.openxmlformats.org/officeDocument/2006/relationships/image" Target="media/image237.png"/><Relationship Id="rId455" Type="http://schemas.openxmlformats.org/officeDocument/2006/relationships/image" Target="media/image444.png"/><Relationship Id="rId497" Type="http://schemas.openxmlformats.org/officeDocument/2006/relationships/image" Target="media/image486.png"/><Relationship Id="rId12" Type="http://schemas.openxmlformats.org/officeDocument/2006/relationships/hyperlink" Target="file:///F:\Documentos\OneDriveUpoli\OneDrive%20-%20UPOLI%20Universidad%20Polit&#233;cnica%20de%20Nicaragua\Clases\Materias\Matem&#225;tica%20para%20la%20administraci&#243;n%20I\Unidad%20I.docx" TargetMode="External"/><Relationship Id="rId108" Type="http://schemas.openxmlformats.org/officeDocument/2006/relationships/image" Target="media/image97.png"/><Relationship Id="rId315" Type="http://schemas.openxmlformats.org/officeDocument/2006/relationships/image" Target="media/image304.png"/><Relationship Id="rId357" Type="http://schemas.openxmlformats.org/officeDocument/2006/relationships/image" Target="media/image346.png"/><Relationship Id="rId522" Type="http://schemas.openxmlformats.org/officeDocument/2006/relationships/theme" Target="theme/theme1.xml"/><Relationship Id="rId54" Type="http://schemas.openxmlformats.org/officeDocument/2006/relationships/image" Target="media/image43.png"/><Relationship Id="rId96" Type="http://schemas.openxmlformats.org/officeDocument/2006/relationships/image" Target="media/image85.png"/><Relationship Id="rId161" Type="http://schemas.openxmlformats.org/officeDocument/2006/relationships/image" Target="media/image150.png"/><Relationship Id="rId217" Type="http://schemas.openxmlformats.org/officeDocument/2006/relationships/image" Target="media/image206.png"/><Relationship Id="rId399" Type="http://schemas.openxmlformats.org/officeDocument/2006/relationships/image" Target="media/image388.png"/><Relationship Id="rId259" Type="http://schemas.openxmlformats.org/officeDocument/2006/relationships/image" Target="media/image248.png"/><Relationship Id="rId424" Type="http://schemas.openxmlformats.org/officeDocument/2006/relationships/image" Target="media/image413.png"/><Relationship Id="rId466" Type="http://schemas.openxmlformats.org/officeDocument/2006/relationships/image" Target="media/image455.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png"/><Relationship Id="rId326" Type="http://schemas.openxmlformats.org/officeDocument/2006/relationships/image" Target="media/image315.png"/><Relationship Id="rId65" Type="http://schemas.openxmlformats.org/officeDocument/2006/relationships/image" Target="media/image54.png"/><Relationship Id="rId130" Type="http://schemas.openxmlformats.org/officeDocument/2006/relationships/image" Target="media/image119.png"/><Relationship Id="rId368" Type="http://schemas.openxmlformats.org/officeDocument/2006/relationships/image" Target="media/image357.png"/><Relationship Id="rId172" Type="http://schemas.openxmlformats.org/officeDocument/2006/relationships/image" Target="media/image161.png"/><Relationship Id="rId228" Type="http://schemas.openxmlformats.org/officeDocument/2006/relationships/image" Target="media/image217.png"/><Relationship Id="rId435" Type="http://schemas.openxmlformats.org/officeDocument/2006/relationships/image" Target="media/image424.png"/><Relationship Id="rId477" Type="http://schemas.openxmlformats.org/officeDocument/2006/relationships/image" Target="media/image466.png"/><Relationship Id="rId281" Type="http://schemas.openxmlformats.org/officeDocument/2006/relationships/image" Target="media/image270.png"/><Relationship Id="rId337" Type="http://schemas.openxmlformats.org/officeDocument/2006/relationships/image" Target="media/image326.png"/><Relationship Id="rId502" Type="http://schemas.openxmlformats.org/officeDocument/2006/relationships/image" Target="media/image491.png"/><Relationship Id="rId34" Type="http://schemas.openxmlformats.org/officeDocument/2006/relationships/image" Target="media/image23.png"/><Relationship Id="rId76" Type="http://schemas.openxmlformats.org/officeDocument/2006/relationships/image" Target="media/image65.png"/><Relationship Id="rId141" Type="http://schemas.openxmlformats.org/officeDocument/2006/relationships/image" Target="media/image130.png"/><Relationship Id="rId379" Type="http://schemas.openxmlformats.org/officeDocument/2006/relationships/image" Target="media/image368.png"/><Relationship Id="rId7" Type="http://schemas.openxmlformats.org/officeDocument/2006/relationships/endnotes" Target="endnotes.xml"/><Relationship Id="rId183" Type="http://schemas.openxmlformats.org/officeDocument/2006/relationships/image" Target="media/image172.png"/><Relationship Id="rId239" Type="http://schemas.openxmlformats.org/officeDocument/2006/relationships/image" Target="media/image228.png"/><Relationship Id="rId390" Type="http://schemas.openxmlformats.org/officeDocument/2006/relationships/image" Target="media/image379.png"/><Relationship Id="rId404" Type="http://schemas.openxmlformats.org/officeDocument/2006/relationships/image" Target="media/image393.png"/><Relationship Id="rId446" Type="http://schemas.openxmlformats.org/officeDocument/2006/relationships/image" Target="media/image435.png"/><Relationship Id="rId250" Type="http://schemas.openxmlformats.org/officeDocument/2006/relationships/image" Target="media/image239.png"/><Relationship Id="rId292" Type="http://schemas.openxmlformats.org/officeDocument/2006/relationships/image" Target="media/image281.png"/><Relationship Id="rId306" Type="http://schemas.openxmlformats.org/officeDocument/2006/relationships/image" Target="media/image295.png"/><Relationship Id="rId488" Type="http://schemas.openxmlformats.org/officeDocument/2006/relationships/image" Target="media/image477.pn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png"/><Relationship Id="rId348" Type="http://schemas.openxmlformats.org/officeDocument/2006/relationships/image" Target="media/image337.png"/><Relationship Id="rId513" Type="http://schemas.openxmlformats.org/officeDocument/2006/relationships/image" Target="media/image502.png"/><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415" Type="http://schemas.openxmlformats.org/officeDocument/2006/relationships/image" Target="media/image404.png"/><Relationship Id="rId457" Type="http://schemas.openxmlformats.org/officeDocument/2006/relationships/image" Target="media/image446.png"/><Relationship Id="rId261" Type="http://schemas.openxmlformats.org/officeDocument/2006/relationships/image" Target="media/image250.png"/><Relationship Id="rId499" Type="http://schemas.openxmlformats.org/officeDocument/2006/relationships/image" Target="media/image488.png"/><Relationship Id="rId14" Type="http://schemas.openxmlformats.org/officeDocument/2006/relationships/hyperlink" Target="file:///F:\Documentos\OneDriveUpoli\OneDrive%20-%20UPOLI%20Universidad%20Polit&#233;cnica%20de%20Nicaragua\Clases\Materias\Matem&#225;tica%20para%20la%20administraci&#243;n%20I\Unidad%20I.docx" TargetMode="External"/><Relationship Id="rId56" Type="http://schemas.openxmlformats.org/officeDocument/2006/relationships/image" Target="media/image45.pn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370" Type="http://schemas.openxmlformats.org/officeDocument/2006/relationships/image" Target="media/image359.png"/><Relationship Id="rId426" Type="http://schemas.openxmlformats.org/officeDocument/2006/relationships/image" Target="media/image415.png"/><Relationship Id="rId230" Type="http://schemas.openxmlformats.org/officeDocument/2006/relationships/image" Target="media/image219.png"/><Relationship Id="rId468" Type="http://schemas.openxmlformats.org/officeDocument/2006/relationships/image" Target="media/image457.pn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png"/><Relationship Id="rId328" Type="http://schemas.openxmlformats.org/officeDocument/2006/relationships/image" Target="media/image317.png"/><Relationship Id="rId132" Type="http://schemas.openxmlformats.org/officeDocument/2006/relationships/image" Target="media/image121.png"/><Relationship Id="rId174" Type="http://schemas.openxmlformats.org/officeDocument/2006/relationships/image" Target="media/image163.png"/><Relationship Id="rId381" Type="http://schemas.openxmlformats.org/officeDocument/2006/relationships/image" Target="media/image370.png"/><Relationship Id="rId241" Type="http://schemas.openxmlformats.org/officeDocument/2006/relationships/image" Target="media/image230.png"/><Relationship Id="rId437" Type="http://schemas.openxmlformats.org/officeDocument/2006/relationships/image" Target="media/image426.png"/><Relationship Id="rId479" Type="http://schemas.openxmlformats.org/officeDocument/2006/relationships/image" Target="media/image468.png"/><Relationship Id="rId36" Type="http://schemas.openxmlformats.org/officeDocument/2006/relationships/image" Target="media/image25.png"/><Relationship Id="rId283" Type="http://schemas.openxmlformats.org/officeDocument/2006/relationships/image" Target="media/image272.png"/><Relationship Id="rId339" Type="http://schemas.openxmlformats.org/officeDocument/2006/relationships/image" Target="media/image328.png"/><Relationship Id="rId490" Type="http://schemas.openxmlformats.org/officeDocument/2006/relationships/image" Target="media/image479.png"/><Relationship Id="rId504" Type="http://schemas.openxmlformats.org/officeDocument/2006/relationships/image" Target="media/image493.png"/><Relationship Id="rId78" Type="http://schemas.openxmlformats.org/officeDocument/2006/relationships/image" Target="media/image67.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4.png"/><Relationship Id="rId350" Type="http://schemas.openxmlformats.org/officeDocument/2006/relationships/image" Target="media/image339.png"/><Relationship Id="rId406" Type="http://schemas.openxmlformats.org/officeDocument/2006/relationships/image" Target="media/image395.png"/><Relationship Id="rId9" Type="http://schemas.openxmlformats.org/officeDocument/2006/relationships/image" Target="media/image2.png"/><Relationship Id="rId210" Type="http://schemas.openxmlformats.org/officeDocument/2006/relationships/image" Target="media/image199.png"/><Relationship Id="rId392" Type="http://schemas.openxmlformats.org/officeDocument/2006/relationships/image" Target="media/image381.png"/><Relationship Id="rId448" Type="http://schemas.openxmlformats.org/officeDocument/2006/relationships/image" Target="media/image437.png"/><Relationship Id="rId252" Type="http://schemas.openxmlformats.org/officeDocument/2006/relationships/image" Target="media/image241.png"/><Relationship Id="rId294" Type="http://schemas.openxmlformats.org/officeDocument/2006/relationships/image" Target="media/image283.png"/><Relationship Id="rId308" Type="http://schemas.openxmlformats.org/officeDocument/2006/relationships/image" Target="media/image297.png"/><Relationship Id="rId515" Type="http://schemas.openxmlformats.org/officeDocument/2006/relationships/image" Target="media/image504.png"/><Relationship Id="rId47" Type="http://schemas.openxmlformats.org/officeDocument/2006/relationships/image" Target="media/image36.png"/><Relationship Id="rId89" Type="http://schemas.openxmlformats.org/officeDocument/2006/relationships/image" Target="media/image78.png"/><Relationship Id="rId112" Type="http://schemas.openxmlformats.org/officeDocument/2006/relationships/image" Target="media/image101.png"/><Relationship Id="rId154" Type="http://schemas.openxmlformats.org/officeDocument/2006/relationships/image" Target="media/image143.png"/><Relationship Id="rId361" Type="http://schemas.openxmlformats.org/officeDocument/2006/relationships/image" Target="media/image350.png"/><Relationship Id="rId196" Type="http://schemas.openxmlformats.org/officeDocument/2006/relationships/image" Target="media/image185.png"/><Relationship Id="rId417" Type="http://schemas.openxmlformats.org/officeDocument/2006/relationships/image" Target="media/image406.png"/><Relationship Id="rId459" Type="http://schemas.openxmlformats.org/officeDocument/2006/relationships/image" Target="media/image448.png"/><Relationship Id="rId16" Type="http://schemas.openxmlformats.org/officeDocument/2006/relationships/image" Target="media/image5.png"/><Relationship Id="rId221" Type="http://schemas.openxmlformats.org/officeDocument/2006/relationships/image" Target="media/image210.png"/><Relationship Id="rId263" Type="http://schemas.openxmlformats.org/officeDocument/2006/relationships/image" Target="media/image252.png"/><Relationship Id="rId319" Type="http://schemas.openxmlformats.org/officeDocument/2006/relationships/image" Target="media/image308.png"/><Relationship Id="rId470" Type="http://schemas.openxmlformats.org/officeDocument/2006/relationships/image" Target="media/image459.png"/><Relationship Id="rId58" Type="http://schemas.openxmlformats.org/officeDocument/2006/relationships/image" Target="media/image47.png"/><Relationship Id="rId123" Type="http://schemas.openxmlformats.org/officeDocument/2006/relationships/image" Target="media/image112.png"/><Relationship Id="rId330" Type="http://schemas.openxmlformats.org/officeDocument/2006/relationships/image" Target="media/image319.png"/><Relationship Id="rId165" Type="http://schemas.openxmlformats.org/officeDocument/2006/relationships/image" Target="media/image154.png"/><Relationship Id="rId372" Type="http://schemas.openxmlformats.org/officeDocument/2006/relationships/image" Target="media/image361.png"/><Relationship Id="rId428" Type="http://schemas.openxmlformats.org/officeDocument/2006/relationships/image" Target="media/image417.png"/><Relationship Id="rId232" Type="http://schemas.openxmlformats.org/officeDocument/2006/relationships/image" Target="media/image221.png"/><Relationship Id="rId274" Type="http://schemas.openxmlformats.org/officeDocument/2006/relationships/image" Target="media/image263.png"/><Relationship Id="rId481" Type="http://schemas.openxmlformats.org/officeDocument/2006/relationships/image" Target="media/image470.png"/><Relationship Id="rId27" Type="http://schemas.openxmlformats.org/officeDocument/2006/relationships/image" Target="media/image16.png"/><Relationship Id="rId69" Type="http://schemas.openxmlformats.org/officeDocument/2006/relationships/image" Target="media/image58.png"/><Relationship Id="rId134" Type="http://schemas.openxmlformats.org/officeDocument/2006/relationships/image" Target="media/image123.png"/><Relationship Id="rId80" Type="http://schemas.openxmlformats.org/officeDocument/2006/relationships/image" Target="media/image69.png"/><Relationship Id="rId176" Type="http://schemas.openxmlformats.org/officeDocument/2006/relationships/image" Target="media/image165.png"/><Relationship Id="rId341" Type="http://schemas.openxmlformats.org/officeDocument/2006/relationships/image" Target="media/image330.png"/><Relationship Id="rId383" Type="http://schemas.openxmlformats.org/officeDocument/2006/relationships/image" Target="media/image372.png"/><Relationship Id="rId439" Type="http://schemas.openxmlformats.org/officeDocument/2006/relationships/image" Target="media/image428.png"/><Relationship Id="rId201" Type="http://schemas.openxmlformats.org/officeDocument/2006/relationships/image" Target="media/image190.png"/><Relationship Id="rId243" Type="http://schemas.openxmlformats.org/officeDocument/2006/relationships/image" Target="media/image232.png"/><Relationship Id="rId285" Type="http://schemas.openxmlformats.org/officeDocument/2006/relationships/image" Target="media/image274.png"/><Relationship Id="rId450" Type="http://schemas.openxmlformats.org/officeDocument/2006/relationships/image" Target="media/image439.png"/><Relationship Id="rId506" Type="http://schemas.openxmlformats.org/officeDocument/2006/relationships/image" Target="media/image495.png"/><Relationship Id="rId38" Type="http://schemas.openxmlformats.org/officeDocument/2006/relationships/image" Target="media/image27.png"/><Relationship Id="rId103" Type="http://schemas.openxmlformats.org/officeDocument/2006/relationships/image" Target="media/image92.png"/><Relationship Id="rId310" Type="http://schemas.openxmlformats.org/officeDocument/2006/relationships/image" Target="media/image299.png"/><Relationship Id="rId492" Type="http://schemas.openxmlformats.org/officeDocument/2006/relationships/image" Target="media/image481.png"/><Relationship Id="rId91" Type="http://schemas.openxmlformats.org/officeDocument/2006/relationships/image" Target="media/image80.png"/><Relationship Id="rId145" Type="http://schemas.openxmlformats.org/officeDocument/2006/relationships/image" Target="media/image134.png"/><Relationship Id="rId187" Type="http://schemas.openxmlformats.org/officeDocument/2006/relationships/image" Target="media/image176.png"/><Relationship Id="rId352" Type="http://schemas.openxmlformats.org/officeDocument/2006/relationships/image" Target="media/image341.png"/><Relationship Id="rId394" Type="http://schemas.openxmlformats.org/officeDocument/2006/relationships/image" Target="media/image383.png"/><Relationship Id="rId408" Type="http://schemas.openxmlformats.org/officeDocument/2006/relationships/image" Target="media/image397.png"/><Relationship Id="rId212" Type="http://schemas.openxmlformats.org/officeDocument/2006/relationships/image" Target="media/image201.png"/><Relationship Id="rId254" Type="http://schemas.openxmlformats.org/officeDocument/2006/relationships/image" Target="media/image243.png"/><Relationship Id="rId49" Type="http://schemas.openxmlformats.org/officeDocument/2006/relationships/image" Target="media/image38.png"/><Relationship Id="rId114" Type="http://schemas.openxmlformats.org/officeDocument/2006/relationships/image" Target="media/image103.png"/><Relationship Id="rId296" Type="http://schemas.openxmlformats.org/officeDocument/2006/relationships/image" Target="media/image285.png"/><Relationship Id="rId461" Type="http://schemas.openxmlformats.org/officeDocument/2006/relationships/image" Target="media/image450.png"/><Relationship Id="rId517" Type="http://schemas.openxmlformats.org/officeDocument/2006/relationships/image" Target="media/image506.png"/><Relationship Id="rId60" Type="http://schemas.openxmlformats.org/officeDocument/2006/relationships/image" Target="media/image49.png"/><Relationship Id="rId156" Type="http://schemas.openxmlformats.org/officeDocument/2006/relationships/image" Target="media/image145.png"/><Relationship Id="rId198" Type="http://schemas.openxmlformats.org/officeDocument/2006/relationships/image" Target="media/image187.png"/><Relationship Id="rId321" Type="http://schemas.openxmlformats.org/officeDocument/2006/relationships/image" Target="media/image310.png"/><Relationship Id="rId363" Type="http://schemas.openxmlformats.org/officeDocument/2006/relationships/image" Target="media/image352.png"/><Relationship Id="rId419" Type="http://schemas.openxmlformats.org/officeDocument/2006/relationships/image" Target="media/image408.png"/><Relationship Id="rId223" Type="http://schemas.openxmlformats.org/officeDocument/2006/relationships/image" Target="media/image212.png"/><Relationship Id="rId430" Type="http://schemas.openxmlformats.org/officeDocument/2006/relationships/image" Target="media/image419.png"/><Relationship Id="rId18" Type="http://schemas.openxmlformats.org/officeDocument/2006/relationships/image" Target="media/image7.png"/><Relationship Id="rId265" Type="http://schemas.openxmlformats.org/officeDocument/2006/relationships/image" Target="media/image254.png"/><Relationship Id="rId472" Type="http://schemas.openxmlformats.org/officeDocument/2006/relationships/image" Target="media/image461.png"/><Relationship Id="rId125" Type="http://schemas.openxmlformats.org/officeDocument/2006/relationships/image" Target="media/image114.png"/><Relationship Id="rId167" Type="http://schemas.openxmlformats.org/officeDocument/2006/relationships/image" Target="media/image156.png"/><Relationship Id="rId332" Type="http://schemas.openxmlformats.org/officeDocument/2006/relationships/image" Target="media/image321.png"/><Relationship Id="rId374" Type="http://schemas.openxmlformats.org/officeDocument/2006/relationships/image" Target="media/image363.png"/><Relationship Id="rId71" Type="http://schemas.openxmlformats.org/officeDocument/2006/relationships/image" Target="media/image60.png"/><Relationship Id="rId234" Type="http://schemas.openxmlformats.org/officeDocument/2006/relationships/image" Target="media/image223.png"/><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image" Target="media/image265.png"/><Relationship Id="rId441" Type="http://schemas.openxmlformats.org/officeDocument/2006/relationships/image" Target="media/image430.png"/><Relationship Id="rId483" Type="http://schemas.openxmlformats.org/officeDocument/2006/relationships/image" Target="media/image472.png"/><Relationship Id="rId40" Type="http://schemas.openxmlformats.org/officeDocument/2006/relationships/image" Target="media/image29.png"/><Relationship Id="rId136" Type="http://schemas.openxmlformats.org/officeDocument/2006/relationships/image" Target="media/image125.png"/><Relationship Id="rId178" Type="http://schemas.openxmlformats.org/officeDocument/2006/relationships/image" Target="media/image167.png"/><Relationship Id="rId301" Type="http://schemas.openxmlformats.org/officeDocument/2006/relationships/image" Target="media/image290.png"/><Relationship Id="rId343" Type="http://schemas.openxmlformats.org/officeDocument/2006/relationships/image" Target="media/image332.png"/><Relationship Id="rId82" Type="http://schemas.openxmlformats.org/officeDocument/2006/relationships/image" Target="media/image71.png"/><Relationship Id="rId203" Type="http://schemas.openxmlformats.org/officeDocument/2006/relationships/image" Target="media/image192.png"/><Relationship Id="rId385" Type="http://schemas.openxmlformats.org/officeDocument/2006/relationships/image" Target="media/image374.png"/><Relationship Id="rId245" Type="http://schemas.openxmlformats.org/officeDocument/2006/relationships/image" Target="media/image234.png"/><Relationship Id="rId287" Type="http://schemas.openxmlformats.org/officeDocument/2006/relationships/image" Target="media/image276.png"/><Relationship Id="rId410" Type="http://schemas.openxmlformats.org/officeDocument/2006/relationships/image" Target="media/image399.png"/><Relationship Id="rId452" Type="http://schemas.openxmlformats.org/officeDocument/2006/relationships/image" Target="media/image441.png"/><Relationship Id="rId494" Type="http://schemas.openxmlformats.org/officeDocument/2006/relationships/image" Target="media/image483.png"/><Relationship Id="rId508" Type="http://schemas.openxmlformats.org/officeDocument/2006/relationships/image" Target="media/image497.png"/><Relationship Id="rId105" Type="http://schemas.openxmlformats.org/officeDocument/2006/relationships/image" Target="media/image94.png"/><Relationship Id="rId147" Type="http://schemas.openxmlformats.org/officeDocument/2006/relationships/image" Target="media/image136.png"/><Relationship Id="rId312" Type="http://schemas.openxmlformats.org/officeDocument/2006/relationships/image" Target="media/image301.png"/><Relationship Id="rId354" Type="http://schemas.openxmlformats.org/officeDocument/2006/relationships/image" Target="media/image343.png"/><Relationship Id="rId51" Type="http://schemas.openxmlformats.org/officeDocument/2006/relationships/image" Target="media/image40.png"/><Relationship Id="rId93" Type="http://schemas.openxmlformats.org/officeDocument/2006/relationships/image" Target="media/image82.png"/><Relationship Id="rId189" Type="http://schemas.openxmlformats.org/officeDocument/2006/relationships/image" Target="media/image178.png"/><Relationship Id="rId396" Type="http://schemas.openxmlformats.org/officeDocument/2006/relationships/image" Target="media/image385.png"/><Relationship Id="rId214" Type="http://schemas.openxmlformats.org/officeDocument/2006/relationships/image" Target="media/image203.png"/><Relationship Id="rId256" Type="http://schemas.openxmlformats.org/officeDocument/2006/relationships/image" Target="media/image245.png"/><Relationship Id="rId298" Type="http://schemas.openxmlformats.org/officeDocument/2006/relationships/image" Target="media/image287.png"/><Relationship Id="rId421" Type="http://schemas.openxmlformats.org/officeDocument/2006/relationships/image" Target="media/image410.png"/><Relationship Id="rId463" Type="http://schemas.openxmlformats.org/officeDocument/2006/relationships/image" Target="media/image452.png"/><Relationship Id="rId519" Type="http://schemas.openxmlformats.org/officeDocument/2006/relationships/header" Target="header1.xml"/><Relationship Id="rId116" Type="http://schemas.openxmlformats.org/officeDocument/2006/relationships/image" Target="media/image105.png"/><Relationship Id="rId158" Type="http://schemas.openxmlformats.org/officeDocument/2006/relationships/image" Target="media/image147.png"/><Relationship Id="rId323" Type="http://schemas.openxmlformats.org/officeDocument/2006/relationships/image" Target="media/image312.png"/><Relationship Id="rId20" Type="http://schemas.openxmlformats.org/officeDocument/2006/relationships/image" Target="media/image9.png"/><Relationship Id="rId62" Type="http://schemas.openxmlformats.org/officeDocument/2006/relationships/image" Target="media/image51.png"/><Relationship Id="rId365" Type="http://schemas.openxmlformats.org/officeDocument/2006/relationships/image" Target="media/image354.png"/><Relationship Id="rId225" Type="http://schemas.openxmlformats.org/officeDocument/2006/relationships/image" Target="media/image214.png"/><Relationship Id="rId267" Type="http://schemas.openxmlformats.org/officeDocument/2006/relationships/image" Target="media/image256.png"/><Relationship Id="rId432" Type="http://schemas.openxmlformats.org/officeDocument/2006/relationships/image" Target="media/image421.png"/><Relationship Id="rId474" Type="http://schemas.openxmlformats.org/officeDocument/2006/relationships/image" Target="media/image463.png"/><Relationship Id="rId127" Type="http://schemas.openxmlformats.org/officeDocument/2006/relationships/image" Target="media/image116.png"/><Relationship Id="rId31" Type="http://schemas.openxmlformats.org/officeDocument/2006/relationships/image" Target="media/image20.png"/><Relationship Id="rId73" Type="http://schemas.openxmlformats.org/officeDocument/2006/relationships/image" Target="media/image62.png"/><Relationship Id="rId169" Type="http://schemas.openxmlformats.org/officeDocument/2006/relationships/image" Target="media/image158.png"/><Relationship Id="rId334" Type="http://schemas.openxmlformats.org/officeDocument/2006/relationships/image" Target="media/image323.png"/><Relationship Id="rId376" Type="http://schemas.openxmlformats.org/officeDocument/2006/relationships/image" Target="media/image365.png"/><Relationship Id="rId4" Type="http://schemas.openxmlformats.org/officeDocument/2006/relationships/settings" Target="settings.xml"/><Relationship Id="rId180" Type="http://schemas.openxmlformats.org/officeDocument/2006/relationships/image" Target="media/image169.png"/><Relationship Id="rId236" Type="http://schemas.openxmlformats.org/officeDocument/2006/relationships/image" Target="media/image225.png"/><Relationship Id="rId278" Type="http://schemas.openxmlformats.org/officeDocument/2006/relationships/image" Target="media/image267.png"/><Relationship Id="rId401" Type="http://schemas.openxmlformats.org/officeDocument/2006/relationships/image" Target="media/image390.png"/><Relationship Id="rId443" Type="http://schemas.openxmlformats.org/officeDocument/2006/relationships/image" Target="media/image432.png"/><Relationship Id="rId303" Type="http://schemas.openxmlformats.org/officeDocument/2006/relationships/image" Target="media/image292.png"/><Relationship Id="rId485" Type="http://schemas.openxmlformats.org/officeDocument/2006/relationships/image" Target="media/image474.png"/><Relationship Id="rId42" Type="http://schemas.openxmlformats.org/officeDocument/2006/relationships/image" Target="media/image31.png"/><Relationship Id="rId84" Type="http://schemas.openxmlformats.org/officeDocument/2006/relationships/image" Target="media/image73.png"/><Relationship Id="rId138" Type="http://schemas.openxmlformats.org/officeDocument/2006/relationships/image" Target="media/image127.png"/><Relationship Id="rId345" Type="http://schemas.openxmlformats.org/officeDocument/2006/relationships/image" Target="media/image334.png"/><Relationship Id="rId387" Type="http://schemas.openxmlformats.org/officeDocument/2006/relationships/image" Target="media/image376.png"/><Relationship Id="rId510" Type="http://schemas.openxmlformats.org/officeDocument/2006/relationships/image" Target="media/image499.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412" Type="http://schemas.openxmlformats.org/officeDocument/2006/relationships/image" Target="media/image401.png"/><Relationship Id="rId107" Type="http://schemas.openxmlformats.org/officeDocument/2006/relationships/image" Target="media/image96.png"/><Relationship Id="rId289" Type="http://schemas.openxmlformats.org/officeDocument/2006/relationships/image" Target="media/image278.png"/><Relationship Id="rId454" Type="http://schemas.openxmlformats.org/officeDocument/2006/relationships/image" Target="media/image443.png"/><Relationship Id="rId496" Type="http://schemas.openxmlformats.org/officeDocument/2006/relationships/image" Target="media/image485.png"/><Relationship Id="rId11" Type="http://schemas.openxmlformats.org/officeDocument/2006/relationships/image" Target="media/image4.png"/><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png"/><Relationship Id="rId356" Type="http://schemas.openxmlformats.org/officeDocument/2006/relationships/image" Target="media/image345.png"/><Relationship Id="rId398" Type="http://schemas.openxmlformats.org/officeDocument/2006/relationships/image" Target="media/image387.png"/><Relationship Id="rId521" Type="http://schemas.openxmlformats.org/officeDocument/2006/relationships/fontTable" Target="fontTable.xml"/><Relationship Id="rId95" Type="http://schemas.openxmlformats.org/officeDocument/2006/relationships/image" Target="media/image84.png"/><Relationship Id="rId160" Type="http://schemas.openxmlformats.org/officeDocument/2006/relationships/image" Target="media/image149.png"/><Relationship Id="rId216" Type="http://schemas.openxmlformats.org/officeDocument/2006/relationships/image" Target="media/image205.png"/><Relationship Id="rId423" Type="http://schemas.openxmlformats.org/officeDocument/2006/relationships/image" Target="media/image412.png"/><Relationship Id="rId258" Type="http://schemas.openxmlformats.org/officeDocument/2006/relationships/image" Target="media/image247.png"/><Relationship Id="rId465" Type="http://schemas.openxmlformats.org/officeDocument/2006/relationships/image" Target="media/image454.png"/><Relationship Id="rId22" Type="http://schemas.openxmlformats.org/officeDocument/2006/relationships/image" Target="media/image11.png"/><Relationship Id="rId64" Type="http://schemas.openxmlformats.org/officeDocument/2006/relationships/image" Target="media/image53.png"/><Relationship Id="rId118" Type="http://schemas.openxmlformats.org/officeDocument/2006/relationships/image" Target="media/image107.png"/><Relationship Id="rId325" Type="http://schemas.openxmlformats.org/officeDocument/2006/relationships/image" Target="media/image314.png"/><Relationship Id="rId367" Type="http://schemas.openxmlformats.org/officeDocument/2006/relationships/image" Target="media/image356.png"/><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434" Type="http://schemas.openxmlformats.org/officeDocument/2006/relationships/image" Target="media/image423.png"/><Relationship Id="rId476" Type="http://schemas.openxmlformats.org/officeDocument/2006/relationships/image" Target="media/image465.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png"/><Relationship Id="rId336" Type="http://schemas.openxmlformats.org/officeDocument/2006/relationships/image" Target="media/image325.png"/><Relationship Id="rId501" Type="http://schemas.openxmlformats.org/officeDocument/2006/relationships/image" Target="media/image490.png"/><Relationship Id="rId75" Type="http://schemas.openxmlformats.org/officeDocument/2006/relationships/image" Target="media/image64.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67.png"/><Relationship Id="rId403" Type="http://schemas.openxmlformats.org/officeDocument/2006/relationships/image" Target="media/image392.png"/><Relationship Id="rId6" Type="http://schemas.openxmlformats.org/officeDocument/2006/relationships/footnotes" Target="footnotes.xml"/><Relationship Id="rId238" Type="http://schemas.openxmlformats.org/officeDocument/2006/relationships/image" Target="media/image227.png"/><Relationship Id="rId445" Type="http://schemas.openxmlformats.org/officeDocument/2006/relationships/image" Target="media/image434.png"/><Relationship Id="rId487" Type="http://schemas.openxmlformats.org/officeDocument/2006/relationships/image" Target="media/image476.pn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512" Type="http://schemas.openxmlformats.org/officeDocument/2006/relationships/image" Target="media/image501.png"/><Relationship Id="rId44" Type="http://schemas.openxmlformats.org/officeDocument/2006/relationships/image" Target="media/image33.png"/><Relationship Id="rId86" Type="http://schemas.openxmlformats.org/officeDocument/2006/relationships/image" Target="media/image75.png"/><Relationship Id="rId151" Type="http://schemas.openxmlformats.org/officeDocument/2006/relationships/image" Target="media/image140.png"/><Relationship Id="rId389" Type="http://schemas.openxmlformats.org/officeDocument/2006/relationships/image" Target="media/image378.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414" Type="http://schemas.openxmlformats.org/officeDocument/2006/relationships/image" Target="media/image403.png"/><Relationship Id="rId456" Type="http://schemas.openxmlformats.org/officeDocument/2006/relationships/image" Target="media/image445.png"/><Relationship Id="rId498" Type="http://schemas.openxmlformats.org/officeDocument/2006/relationships/image" Target="media/image487.png"/><Relationship Id="rId13" Type="http://schemas.openxmlformats.org/officeDocument/2006/relationships/hyperlink" Target="file:///F:\Documentos\OneDriveUpoli\OneDrive%20-%20UPOLI%20Universidad%20Polit&#233;cnica%20de%20Nicaragua\Clases\Materias\Matem&#225;tica%20para%20la%20administraci&#243;n%20I\Unidad%20I.docx" TargetMode="External"/><Relationship Id="rId109" Type="http://schemas.openxmlformats.org/officeDocument/2006/relationships/image" Target="media/image98.png"/><Relationship Id="rId260" Type="http://schemas.openxmlformats.org/officeDocument/2006/relationships/image" Target="media/image249.png"/><Relationship Id="rId316" Type="http://schemas.openxmlformats.org/officeDocument/2006/relationships/image" Target="media/image305.pn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47.png"/><Relationship Id="rId162" Type="http://schemas.openxmlformats.org/officeDocument/2006/relationships/image" Target="media/image151.png"/><Relationship Id="rId218" Type="http://schemas.openxmlformats.org/officeDocument/2006/relationships/image" Target="media/image207.png"/><Relationship Id="rId425" Type="http://schemas.openxmlformats.org/officeDocument/2006/relationships/image" Target="media/image414.png"/><Relationship Id="rId467" Type="http://schemas.openxmlformats.org/officeDocument/2006/relationships/image" Target="media/image456.png"/><Relationship Id="rId271" Type="http://schemas.openxmlformats.org/officeDocument/2006/relationships/image" Target="media/image260.png"/><Relationship Id="rId24" Type="http://schemas.openxmlformats.org/officeDocument/2006/relationships/image" Target="media/image13.png"/><Relationship Id="rId66" Type="http://schemas.openxmlformats.org/officeDocument/2006/relationships/image" Target="media/image55.png"/><Relationship Id="rId131" Type="http://schemas.openxmlformats.org/officeDocument/2006/relationships/image" Target="media/image120.png"/><Relationship Id="rId327" Type="http://schemas.openxmlformats.org/officeDocument/2006/relationships/image" Target="media/image316.png"/><Relationship Id="rId369" Type="http://schemas.openxmlformats.org/officeDocument/2006/relationships/image" Target="media/image358.png"/><Relationship Id="rId173" Type="http://schemas.openxmlformats.org/officeDocument/2006/relationships/image" Target="media/image162.png"/><Relationship Id="rId229" Type="http://schemas.openxmlformats.org/officeDocument/2006/relationships/image" Target="media/image218.png"/><Relationship Id="rId380" Type="http://schemas.openxmlformats.org/officeDocument/2006/relationships/image" Target="media/image369.png"/><Relationship Id="rId436" Type="http://schemas.openxmlformats.org/officeDocument/2006/relationships/image" Target="media/image425.png"/><Relationship Id="rId240" Type="http://schemas.openxmlformats.org/officeDocument/2006/relationships/image" Target="media/image229.png"/><Relationship Id="rId478" Type="http://schemas.openxmlformats.org/officeDocument/2006/relationships/image" Target="media/image467.pn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image" Target="media/image271.png"/><Relationship Id="rId338" Type="http://schemas.openxmlformats.org/officeDocument/2006/relationships/image" Target="media/image327.png"/><Relationship Id="rId503" Type="http://schemas.openxmlformats.org/officeDocument/2006/relationships/image" Target="media/image492.png"/><Relationship Id="rId8" Type="http://schemas.openxmlformats.org/officeDocument/2006/relationships/image" Target="media/image1.jpeg"/><Relationship Id="rId142" Type="http://schemas.openxmlformats.org/officeDocument/2006/relationships/image" Target="media/image131.png"/><Relationship Id="rId184" Type="http://schemas.openxmlformats.org/officeDocument/2006/relationships/image" Target="media/image173.png"/><Relationship Id="rId391" Type="http://schemas.openxmlformats.org/officeDocument/2006/relationships/image" Target="media/image380.png"/><Relationship Id="rId405" Type="http://schemas.openxmlformats.org/officeDocument/2006/relationships/image" Target="media/image394.png"/><Relationship Id="rId447" Type="http://schemas.openxmlformats.org/officeDocument/2006/relationships/image" Target="media/image436.png"/><Relationship Id="rId251" Type="http://schemas.openxmlformats.org/officeDocument/2006/relationships/image" Target="media/image240.png"/><Relationship Id="rId489" Type="http://schemas.openxmlformats.org/officeDocument/2006/relationships/image" Target="media/image478.png"/><Relationship Id="rId46" Type="http://schemas.openxmlformats.org/officeDocument/2006/relationships/image" Target="media/image35.pn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514" Type="http://schemas.openxmlformats.org/officeDocument/2006/relationships/image" Target="media/image503.png"/><Relationship Id="rId88" Type="http://schemas.openxmlformats.org/officeDocument/2006/relationships/image" Target="media/image77.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png"/><Relationship Id="rId416" Type="http://schemas.openxmlformats.org/officeDocument/2006/relationships/image" Target="media/image405.png"/><Relationship Id="rId220" Type="http://schemas.openxmlformats.org/officeDocument/2006/relationships/image" Target="media/image209.png"/><Relationship Id="rId458" Type="http://schemas.openxmlformats.org/officeDocument/2006/relationships/image" Target="media/image447.png"/><Relationship Id="rId15" Type="http://schemas.openxmlformats.org/officeDocument/2006/relationships/hyperlink" Target="file:///F:\Documentos\OneDriveUpoli\OneDrive%20-%20UPOLI%20Universidad%20Polit&#233;cnica%20de%20Nicaragua\Clases\Materias\Matem&#225;tica%20para%20la%20administraci&#243;n%20I\Unidad%20I.docx" TargetMode="External"/><Relationship Id="rId57" Type="http://schemas.openxmlformats.org/officeDocument/2006/relationships/image" Target="media/image46.png"/><Relationship Id="rId262" Type="http://schemas.openxmlformats.org/officeDocument/2006/relationships/image" Target="media/image251.png"/><Relationship Id="rId318" Type="http://schemas.openxmlformats.org/officeDocument/2006/relationships/image" Target="media/image307.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image" Target="media/image360.png"/><Relationship Id="rId427" Type="http://schemas.openxmlformats.org/officeDocument/2006/relationships/image" Target="media/image416.png"/><Relationship Id="rId469" Type="http://schemas.openxmlformats.org/officeDocument/2006/relationships/image" Target="media/image458.png"/><Relationship Id="rId26" Type="http://schemas.openxmlformats.org/officeDocument/2006/relationships/image" Target="media/image15.png"/><Relationship Id="rId231" Type="http://schemas.openxmlformats.org/officeDocument/2006/relationships/image" Target="media/image220.png"/><Relationship Id="rId273" Type="http://schemas.openxmlformats.org/officeDocument/2006/relationships/image" Target="media/image262.png"/><Relationship Id="rId329" Type="http://schemas.openxmlformats.org/officeDocument/2006/relationships/image" Target="media/image318.png"/><Relationship Id="rId480" Type="http://schemas.openxmlformats.org/officeDocument/2006/relationships/image" Target="media/image469.png"/><Relationship Id="rId68" Type="http://schemas.openxmlformats.org/officeDocument/2006/relationships/image" Target="media/image57.png"/><Relationship Id="rId133" Type="http://schemas.openxmlformats.org/officeDocument/2006/relationships/image" Target="media/image122.png"/><Relationship Id="rId175" Type="http://schemas.openxmlformats.org/officeDocument/2006/relationships/image" Target="media/image164.png"/><Relationship Id="rId340" Type="http://schemas.openxmlformats.org/officeDocument/2006/relationships/image" Target="media/image329.png"/><Relationship Id="rId200" Type="http://schemas.openxmlformats.org/officeDocument/2006/relationships/image" Target="media/image189.png"/><Relationship Id="rId382" Type="http://schemas.openxmlformats.org/officeDocument/2006/relationships/image" Target="media/image371.png"/><Relationship Id="rId438" Type="http://schemas.openxmlformats.org/officeDocument/2006/relationships/image" Target="media/image427.png"/><Relationship Id="rId242" Type="http://schemas.openxmlformats.org/officeDocument/2006/relationships/image" Target="media/image231.png"/><Relationship Id="rId284" Type="http://schemas.openxmlformats.org/officeDocument/2006/relationships/image" Target="media/image273.png"/><Relationship Id="rId491" Type="http://schemas.openxmlformats.org/officeDocument/2006/relationships/image" Target="media/image480.png"/><Relationship Id="rId505" Type="http://schemas.openxmlformats.org/officeDocument/2006/relationships/image" Target="media/image494.png"/><Relationship Id="rId37" Type="http://schemas.openxmlformats.org/officeDocument/2006/relationships/image" Target="media/image26.png"/><Relationship Id="rId79" Type="http://schemas.openxmlformats.org/officeDocument/2006/relationships/image" Target="media/image68.png"/><Relationship Id="rId102" Type="http://schemas.openxmlformats.org/officeDocument/2006/relationships/image" Target="media/image91.png"/><Relationship Id="rId144" Type="http://schemas.openxmlformats.org/officeDocument/2006/relationships/image" Target="media/image133.png"/><Relationship Id="rId90" Type="http://schemas.openxmlformats.org/officeDocument/2006/relationships/image" Target="media/image79.png"/><Relationship Id="rId186" Type="http://schemas.openxmlformats.org/officeDocument/2006/relationships/image" Target="media/image175.png"/><Relationship Id="rId351" Type="http://schemas.openxmlformats.org/officeDocument/2006/relationships/image" Target="media/image340.png"/><Relationship Id="rId393" Type="http://schemas.openxmlformats.org/officeDocument/2006/relationships/image" Target="media/image382.png"/><Relationship Id="rId407" Type="http://schemas.openxmlformats.org/officeDocument/2006/relationships/image" Target="media/image396.png"/><Relationship Id="rId449" Type="http://schemas.openxmlformats.org/officeDocument/2006/relationships/image" Target="media/image438.png"/><Relationship Id="rId211" Type="http://schemas.openxmlformats.org/officeDocument/2006/relationships/image" Target="media/image200.png"/><Relationship Id="rId253" Type="http://schemas.openxmlformats.org/officeDocument/2006/relationships/image" Target="media/image242.png"/><Relationship Id="rId295" Type="http://schemas.openxmlformats.org/officeDocument/2006/relationships/image" Target="media/image284.png"/><Relationship Id="rId309" Type="http://schemas.openxmlformats.org/officeDocument/2006/relationships/image" Target="media/image298.png"/><Relationship Id="rId460" Type="http://schemas.openxmlformats.org/officeDocument/2006/relationships/image" Target="media/image449.png"/><Relationship Id="rId516" Type="http://schemas.openxmlformats.org/officeDocument/2006/relationships/image" Target="media/image505.png"/><Relationship Id="rId48" Type="http://schemas.openxmlformats.org/officeDocument/2006/relationships/image" Target="media/image37.png"/><Relationship Id="rId113" Type="http://schemas.openxmlformats.org/officeDocument/2006/relationships/image" Target="media/image102.png"/><Relationship Id="rId320" Type="http://schemas.openxmlformats.org/officeDocument/2006/relationships/image" Target="media/image309.png"/><Relationship Id="rId155" Type="http://schemas.openxmlformats.org/officeDocument/2006/relationships/image" Target="media/image144.png"/><Relationship Id="rId197" Type="http://schemas.openxmlformats.org/officeDocument/2006/relationships/image" Target="media/image186.png"/><Relationship Id="rId362" Type="http://schemas.openxmlformats.org/officeDocument/2006/relationships/image" Target="media/image351.png"/><Relationship Id="rId418" Type="http://schemas.openxmlformats.org/officeDocument/2006/relationships/image" Target="media/image407.png"/><Relationship Id="rId222" Type="http://schemas.openxmlformats.org/officeDocument/2006/relationships/image" Target="media/image211.png"/><Relationship Id="rId264" Type="http://schemas.openxmlformats.org/officeDocument/2006/relationships/image" Target="media/image253.png"/><Relationship Id="rId471" Type="http://schemas.openxmlformats.org/officeDocument/2006/relationships/image" Target="media/image460.png"/><Relationship Id="rId17" Type="http://schemas.openxmlformats.org/officeDocument/2006/relationships/image" Target="media/image6.png"/><Relationship Id="rId59" Type="http://schemas.openxmlformats.org/officeDocument/2006/relationships/image" Target="media/image48.png"/><Relationship Id="rId124" Type="http://schemas.openxmlformats.org/officeDocument/2006/relationships/image" Target="media/image113.png"/><Relationship Id="rId70" Type="http://schemas.openxmlformats.org/officeDocument/2006/relationships/image" Target="media/image59.png"/><Relationship Id="rId166" Type="http://schemas.openxmlformats.org/officeDocument/2006/relationships/image" Target="media/image155.png"/><Relationship Id="rId331" Type="http://schemas.openxmlformats.org/officeDocument/2006/relationships/image" Target="media/image320.png"/><Relationship Id="rId373" Type="http://schemas.openxmlformats.org/officeDocument/2006/relationships/image" Target="media/image362.png"/><Relationship Id="rId429" Type="http://schemas.openxmlformats.org/officeDocument/2006/relationships/image" Target="media/image418.png"/><Relationship Id="rId1" Type="http://schemas.openxmlformats.org/officeDocument/2006/relationships/customXml" Target="../customXml/item1.xml"/><Relationship Id="rId233" Type="http://schemas.openxmlformats.org/officeDocument/2006/relationships/image" Target="media/image222.png"/><Relationship Id="rId440" Type="http://schemas.openxmlformats.org/officeDocument/2006/relationships/image" Target="media/image429.png"/><Relationship Id="rId28" Type="http://schemas.openxmlformats.org/officeDocument/2006/relationships/image" Target="media/image17.png"/><Relationship Id="rId275" Type="http://schemas.openxmlformats.org/officeDocument/2006/relationships/image" Target="media/image264.png"/><Relationship Id="rId300" Type="http://schemas.openxmlformats.org/officeDocument/2006/relationships/image" Target="media/image289.png"/><Relationship Id="rId482" Type="http://schemas.openxmlformats.org/officeDocument/2006/relationships/image" Target="media/image471.png"/><Relationship Id="rId81" Type="http://schemas.openxmlformats.org/officeDocument/2006/relationships/image" Target="media/image70.png"/><Relationship Id="rId135" Type="http://schemas.openxmlformats.org/officeDocument/2006/relationships/image" Target="media/image124.png"/><Relationship Id="rId177" Type="http://schemas.openxmlformats.org/officeDocument/2006/relationships/image" Target="media/image166.png"/><Relationship Id="rId342" Type="http://schemas.openxmlformats.org/officeDocument/2006/relationships/image" Target="media/image331.png"/><Relationship Id="rId384" Type="http://schemas.openxmlformats.org/officeDocument/2006/relationships/image" Target="media/image373.png"/><Relationship Id="rId202" Type="http://schemas.openxmlformats.org/officeDocument/2006/relationships/image" Target="media/image191.png"/><Relationship Id="rId244" Type="http://schemas.openxmlformats.org/officeDocument/2006/relationships/image" Target="media/image233.png"/><Relationship Id="rId39" Type="http://schemas.openxmlformats.org/officeDocument/2006/relationships/image" Target="media/image28.png"/><Relationship Id="rId286" Type="http://schemas.openxmlformats.org/officeDocument/2006/relationships/image" Target="media/image275.png"/><Relationship Id="rId451" Type="http://schemas.openxmlformats.org/officeDocument/2006/relationships/image" Target="media/image440.png"/><Relationship Id="rId493" Type="http://schemas.openxmlformats.org/officeDocument/2006/relationships/image" Target="media/image482.png"/><Relationship Id="rId507" Type="http://schemas.openxmlformats.org/officeDocument/2006/relationships/image" Target="media/image496.png"/><Relationship Id="rId50" Type="http://schemas.openxmlformats.org/officeDocument/2006/relationships/image" Target="media/image39.png"/><Relationship Id="rId104" Type="http://schemas.openxmlformats.org/officeDocument/2006/relationships/image" Target="media/image93.png"/><Relationship Id="rId146" Type="http://schemas.openxmlformats.org/officeDocument/2006/relationships/image" Target="media/image135.png"/><Relationship Id="rId188" Type="http://schemas.openxmlformats.org/officeDocument/2006/relationships/image" Target="media/image177.png"/><Relationship Id="rId311" Type="http://schemas.openxmlformats.org/officeDocument/2006/relationships/image" Target="media/image300.png"/><Relationship Id="rId353" Type="http://schemas.openxmlformats.org/officeDocument/2006/relationships/image" Target="media/image342.png"/><Relationship Id="rId395" Type="http://schemas.openxmlformats.org/officeDocument/2006/relationships/image" Target="media/image384.png"/><Relationship Id="rId409" Type="http://schemas.openxmlformats.org/officeDocument/2006/relationships/image" Target="media/image398.png"/><Relationship Id="rId92" Type="http://schemas.openxmlformats.org/officeDocument/2006/relationships/image" Target="media/image81.png"/><Relationship Id="rId213" Type="http://schemas.openxmlformats.org/officeDocument/2006/relationships/image" Target="media/image202.png"/><Relationship Id="rId420" Type="http://schemas.openxmlformats.org/officeDocument/2006/relationships/image" Target="media/image409.png"/><Relationship Id="rId255" Type="http://schemas.openxmlformats.org/officeDocument/2006/relationships/image" Target="media/image244.png"/><Relationship Id="rId297" Type="http://schemas.openxmlformats.org/officeDocument/2006/relationships/image" Target="media/image286.png"/><Relationship Id="rId462" Type="http://schemas.openxmlformats.org/officeDocument/2006/relationships/image" Target="media/image451.png"/><Relationship Id="rId518" Type="http://schemas.openxmlformats.org/officeDocument/2006/relationships/image" Target="media/image507.png"/><Relationship Id="rId115" Type="http://schemas.openxmlformats.org/officeDocument/2006/relationships/image" Target="media/image104.png"/><Relationship Id="rId157" Type="http://schemas.openxmlformats.org/officeDocument/2006/relationships/image" Target="media/image146.png"/><Relationship Id="rId322" Type="http://schemas.openxmlformats.org/officeDocument/2006/relationships/image" Target="media/image311.png"/><Relationship Id="rId364" Type="http://schemas.openxmlformats.org/officeDocument/2006/relationships/image" Target="media/image353.png"/><Relationship Id="rId61" Type="http://schemas.openxmlformats.org/officeDocument/2006/relationships/image" Target="media/image50.png"/><Relationship Id="rId199" Type="http://schemas.openxmlformats.org/officeDocument/2006/relationships/image" Target="media/image188.png"/><Relationship Id="rId19" Type="http://schemas.openxmlformats.org/officeDocument/2006/relationships/image" Target="media/image8.png"/><Relationship Id="rId224" Type="http://schemas.openxmlformats.org/officeDocument/2006/relationships/image" Target="media/image213.png"/><Relationship Id="rId266" Type="http://schemas.openxmlformats.org/officeDocument/2006/relationships/image" Target="media/image255.png"/><Relationship Id="rId431" Type="http://schemas.openxmlformats.org/officeDocument/2006/relationships/image" Target="media/image420.png"/><Relationship Id="rId473" Type="http://schemas.openxmlformats.org/officeDocument/2006/relationships/image" Target="media/image462.png"/><Relationship Id="rId30" Type="http://schemas.openxmlformats.org/officeDocument/2006/relationships/image" Target="media/image19.png"/><Relationship Id="rId126" Type="http://schemas.openxmlformats.org/officeDocument/2006/relationships/image" Target="media/image115.png"/><Relationship Id="rId168" Type="http://schemas.openxmlformats.org/officeDocument/2006/relationships/image" Target="media/image157.png"/><Relationship Id="rId333" Type="http://schemas.openxmlformats.org/officeDocument/2006/relationships/image" Target="media/image322.png"/><Relationship Id="rId72" Type="http://schemas.openxmlformats.org/officeDocument/2006/relationships/image" Target="media/image61.png"/><Relationship Id="rId375" Type="http://schemas.openxmlformats.org/officeDocument/2006/relationships/image" Target="media/image364.png"/><Relationship Id="rId3" Type="http://schemas.openxmlformats.org/officeDocument/2006/relationships/styles" Target="styles.xml"/><Relationship Id="rId235" Type="http://schemas.openxmlformats.org/officeDocument/2006/relationships/image" Target="media/image224.png"/><Relationship Id="rId277" Type="http://schemas.openxmlformats.org/officeDocument/2006/relationships/image" Target="media/image266.png"/><Relationship Id="rId400" Type="http://schemas.openxmlformats.org/officeDocument/2006/relationships/image" Target="media/image389.png"/><Relationship Id="rId442" Type="http://schemas.openxmlformats.org/officeDocument/2006/relationships/image" Target="media/image431.png"/><Relationship Id="rId484" Type="http://schemas.openxmlformats.org/officeDocument/2006/relationships/image" Target="media/image473.png"/><Relationship Id="rId137" Type="http://schemas.openxmlformats.org/officeDocument/2006/relationships/image" Target="media/image126.png"/><Relationship Id="rId302" Type="http://schemas.openxmlformats.org/officeDocument/2006/relationships/image" Target="media/image291.png"/><Relationship Id="rId344" Type="http://schemas.openxmlformats.org/officeDocument/2006/relationships/image" Target="media/image333.png"/><Relationship Id="rId41" Type="http://schemas.openxmlformats.org/officeDocument/2006/relationships/image" Target="media/image30.png"/><Relationship Id="rId83" Type="http://schemas.openxmlformats.org/officeDocument/2006/relationships/image" Target="media/image72.png"/><Relationship Id="rId179" Type="http://schemas.openxmlformats.org/officeDocument/2006/relationships/image" Target="media/image168.png"/><Relationship Id="rId386" Type="http://schemas.openxmlformats.org/officeDocument/2006/relationships/image" Target="media/image375.png"/><Relationship Id="rId190" Type="http://schemas.openxmlformats.org/officeDocument/2006/relationships/image" Target="media/image179.png"/><Relationship Id="rId204" Type="http://schemas.openxmlformats.org/officeDocument/2006/relationships/image" Target="media/image193.png"/><Relationship Id="rId246" Type="http://schemas.openxmlformats.org/officeDocument/2006/relationships/image" Target="media/image235.png"/><Relationship Id="rId288" Type="http://schemas.openxmlformats.org/officeDocument/2006/relationships/image" Target="media/image277.png"/><Relationship Id="rId411" Type="http://schemas.openxmlformats.org/officeDocument/2006/relationships/image" Target="media/image400.png"/><Relationship Id="rId453" Type="http://schemas.openxmlformats.org/officeDocument/2006/relationships/image" Target="media/image442.png"/><Relationship Id="rId509" Type="http://schemas.openxmlformats.org/officeDocument/2006/relationships/image" Target="media/image498.png"/><Relationship Id="rId106" Type="http://schemas.openxmlformats.org/officeDocument/2006/relationships/image" Target="media/image95.png"/><Relationship Id="rId313" Type="http://schemas.openxmlformats.org/officeDocument/2006/relationships/image" Target="media/image302.png"/><Relationship Id="rId495" Type="http://schemas.openxmlformats.org/officeDocument/2006/relationships/image" Target="media/image484.png"/><Relationship Id="rId10" Type="http://schemas.openxmlformats.org/officeDocument/2006/relationships/image" Target="media/image3.png"/><Relationship Id="rId52" Type="http://schemas.openxmlformats.org/officeDocument/2006/relationships/image" Target="media/image41.png"/><Relationship Id="rId94" Type="http://schemas.openxmlformats.org/officeDocument/2006/relationships/image" Target="media/image83.png"/><Relationship Id="rId148" Type="http://schemas.openxmlformats.org/officeDocument/2006/relationships/image" Target="media/image137.png"/><Relationship Id="rId355" Type="http://schemas.openxmlformats.org/officeDocument/2006/relationships/image" Target="media/image344.png"/><Relationship Id="rId397" Type="http://schemas.openxmlformats.org/officeDocument/2006/relationships/image" Target="media/image386.png"/><Relationship Id="rId520" Type="http://schemas.openxmlformats.org/officeDocument/2006/relationships/footer" Target="footer1.xml"/><Relationship Id="rId215" Type="http://schemas.openxmlformats.org/officeDocument/2006/relationships/image" Target="media/image204.png"/><Relationship Id="rId257" Type="http://schemas.openxmlformats.org/officeDocument/2006/relationships/image" Target="media/image246.png"/><Relationship Id="rId422" Type="http://schemas.openxmlformats.org/officeDocument/2006/relationships/image" Target="media/image411.png"/><Relationship Id="rId464" Type="http://schemas.openxmlformats.org/officeDocument/2006/relationships/image" Target="media/image453.png"/><Relationship Id="rId299" Type="http://schemas.openxmlformats.org/officeDocument/2006/relationships/image" Target="media/image288.png"/><Relationship Id="rId63" Type="http://schemas.openxmlformats.org/officeDocument/2006/relationships/image" Target="media/image52.png"/><Relationship Id="rId159" Type="http://schemas.openxmlformats.org/officeDocument/2006/relationships/image" Target="media/image148.png"/><Relationship Id="rId366" Type="http://schemas.openxmlformats.org/officeDocument/2006/relationships/image" Target="media/image355.png"/><Relationship Id="rId226" Type="http://schemas.openxmlformats.org/officeDocument/2006/relationships/image" Target="media/image215.png"/><Relationship Id="rId433" Type="http://schemas.openxmlformats.org/officeDocument/2006/relationships/image" Target="media/image422.png"/></Relationships>
</file>

<file path=word/_rels/footer1.xml.rels><?xml version="1.0" encoding="UTF-8" standalone="yes"?>
<Relationships xmlns="http://schemas.openxmlformats.org/package/2006/relationships"><Relationship Id="rId1" Type="http://schemas.openxmlformats.org/officeDocument/2006/relationships/image" Target="media/image509.png"/></Relationships>
</file>

<file path=word/_rels/header1.xml.rels><?xml version="1.0" encoding="UTF-8" standalone="yes"?>
<Relationships xmlns="http://schemas.openxmlformats.org/package/2006/relationships"><Relationship Id="rId1" Type="http://schemas.openxmlformats.org/officeDocument/2006/relationships/image" Target="media/image50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1410</TotalTime>
  <Pages>1</Pages>
  <Words>6832</Words>
  <Characters>37577</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12</cp:revision>
  <dcterms:created xsi:type="dcterms:W3CDTF">2021-08-17T16:54:00Z</dcterms:created>
  <dcterms:modified xsi:type="dcterms:W3CDTF">2022-05-26T21:00:00Z</dcterms:modified>
</cp:coreProperties>
</file>
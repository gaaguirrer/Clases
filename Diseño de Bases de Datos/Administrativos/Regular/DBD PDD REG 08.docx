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3686"/>
        <w:gridCol w:w="2551"/>
        <w:gridCol w:w="4496"/>
      </w:tblGrid>
      <w:tr w:rsidR="00AA46ED" w:rsidRPr="007B46B7" w14:paraId="1D67ECC0" w14:textId="77777777" w:rsidTr="00CB4C69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3686" w:type="dxa"/>
          </w:tcPr>
          <w:p w14:paraId="7DE8D30F" w14:textId="48AF4B23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2551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4496" w:type="dxa"/>
          </w:tcPr>
          <w:p w14:paraId="61AF4E9E" w14:textId="5529C3BA" w:rsidR="00AA46ED" w:rsidRPr="007B46B7" w:rsidRDefault="006850A8">
            <w:pPr>
              <w:rPr>
                <w:rFonts w:ascii="Tahoma" w:hAnsi="Tahoma" w:cs="Tahoma"/>
                <w:sz w:val="20"/>
                <w:szCs w:val="20"/>
              </w:rPr>
            </w:pPr>
            <w:r w:rsidRPr="006850A8">
              <w:rPr>
                <w:rFonts w:ascii="Tahoma" w:hAnsi="Tahoma" w:cs="Tahoma"/>
                <w:sz w:val="20"/>
                <w:szCs w:val="20"/>
              </w:rPr>
              <w:t>Diseño de Base de datos</w:t>
            </w:r>
          </w:p>
        </w:tc>
      </w:tr>
      <w:tr w:rsidR="00AA46ED" w:rsidRPr="007B46B7" w14:paraId="4422AC43" w14:textId="77777777" w:rsidTr="00CB4C69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3686" w:type="dxa"/>
          </w:tcPr>
          <w:p w14:paraId="0729EA24" w14:textId="422A316A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2551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4496" w:type="dxa"/>
          </w:tcPr>
          <w:p w14:paraId="46519DE1" w14:textId="700A318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ISI-II-MAT</w:t>
            </w:r>
          </w:p>
        </w:tc>
      </w:tr>
      <w:tr w:rsidR="003C0FAB" w:rsidRPr="007B46B7" w14:paraId="3F7F3A27" w14:textId="77777777" w:rsidTr="00CB4C69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3686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51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4496" w:type="dxa"/>
            <w:vMerge w:val="restart"/>
          </w:tcPr>
          <w:p w14:paraId="458CA413" w14:textId="0AF830E5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6E2C129E" w14:textId="77777777" w:rsidTr="00CB4C69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3686" w:type="dxa"/>
          </w:tcPr>
          <w:p w14:paraId="4789E06C" w14:textId="4D42BD5F" w:rsidR="003C0FAB" w:rsidRPr="007B46B7" w:rsidRDefault="00DB2DC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</w:t>
            </w:r>
          </w:p>
        </w:tc>
        <w:tc>
          <w:tcPr>
            <w:tcW w:w="2551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496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CB4C69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3686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51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496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CB4C69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3686" w:type="dxa"/>
          </w:tcPr>
          <w:p w14:paraId="253957A6" w14:textId="55C8587D" w:rsidR="003C0FAB" w:rsidRPr="007B46B7" w:rsidRDefault="005458B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Jueves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03731B">
              <w:rPr>
                <w:rFonts w:ascii="Tahoma" w:hAnsi="Tahoma" w:cs="Tahoma"/>
                <w:sz w:val="20"/>
                <w:szCs w:val="20"/>
              </w:rPr>
              <w:t>23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marzo de 2023</w:t>
            </w:r>
          </w:p>
        </w:tc>
        <w:tc>
          <w:tcPr>
            <w:tcW w:w="2551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496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1843"/>
        <w:gridCol w:w="4394"/>
        <w:gridCol w:w="2033"/>
        <w:gridCol w:w="1343"/>
        <w:gridCol w:w="1120"/>
      </w:tblGrid>
      <w:tr w:rsidR="00ED3F29" w14:paraId="41C70FA6" w14:textId="77777777" w:rsidTr="0011742F">
        <w:trPr>
          <w:jc w:val="center"/>
        </w:trPr>
        <w:tc>
          <w:tcPr>
            <w:tcW w:w="2263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843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4394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2033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11742F">
        <w:trPr>
          <w:trHeight w:val="996"/>
          <w:jc w:val="center"/>
        </w:trPr>
        <w:tc>
          <w:tcPr>
            <w:tcW w:w="2263" w:type="dxa"/>
            <w:vMerge w:val="restart"/>
            <w:vAlign w:val="center"/>
          </w:tcPr>
          <w:p w14:paraId="0CB0358A" w14:textId="4501E2DF" w:rsidR="002A2B99" w:rsidRDefault="002A2B99">
            <w:pPr>
              <w:rPr>
                <w:sz w:val="18"/>
                <w:szCs w:val="18"/>
              </w:rPr>
            </w:pPr>
          </w:p>
        </w:tc>
        <w:tc>
          <w:tcPr>
            <w:tcW w:w="1843" w:type="dxa"/>
            <w:vMerge w:val="restart"/>
            <w:vAlign w:val="center"/>
          </w:tcPr>
          <w:p w14:paraId="5F02A7A1" w14:textId="74696943" w:rsidR="00FD574F" w:rsidRDefault="00FD574F" w:rsidP="000C5519">
            <w:pPr>
              <w:rPr>
                <w:sz w:val="18"/>
                <w:szCs w:val="18"/>
              </w:rPr>
            </w:pPr>
          </w:p>
        </w:tc>
        <w:tc>
          <w:tcPr>
            <w:tcW w:w="4394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DB92C57" w14:textId="77777777" w:rsidR="00FE6666" w:rsidRDefault="00FE6666" w:rsidP="00FE6666">
            <w:pPr>
              <w:rPr>
                <w:sz w:val="18"/>
                <w:szCs w:val="18"/>
              </w:rPr>
            </w:pPr>
          </w:p>
          <w:p w14:paraId="00624762" w14:textId="77777777" w:rsidR="00F36EEE" w:rsidRDefault="00F36EEE" w:rsidP="00FE6666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2480DD51" w14:textId="77777777" w:rsidR="00894B95" w:rsidRDefault="00894B95" w:rsidP="00314FF0">
            <w:pPr>
              <w:rPr>
                <w:sz w:val="18"/>
                <w:szCs w:val="18"/>
              </w:rPr>
            </w:pPr>
          </w:p>
          <w:p w14:paraId="03E5A3AF" w14:textId="5694C61B" w:rsidR="00F36EEE" w:rsidRDefault="00F36EEE" w:rsidP="00314FF0">
            <w:pPr>
              <w:rPr>
                <w:sz w:val="18"/>
                <w:szCs w:val="18"/>
              </w:rPr>
            </w:pPr>
          </w:p>
        </w:tc>
        <w:tc>
          <w:tcPr>
            <w:tcW w:w="2033" w:type="dxa"/>
            <w:vAlign w:val="center"/>
          </w:tcPr>
          <w:p w14:paraId="3D595A18" w14:textId="77777777" w:rsidR="00FD5FE7" w:rsidRPr="00FD5FE7" w:rsidRDefault="00FD5FE7" w:rsidP="00FD5FE7">
            <w:pPr>
              <w:rPr>
                <w:sz w:val="18"/>
                <w:szCs w:val="18"/>
              </w:rPr>
            </w:pPr>
            <w:r w:rsidRPr="00FD5FE7">
              <w:rPr>
                <w:sz w:val="18"/>
                <w:szCs w:val="18"/>
              </w:rPr>
              <w:t>Laptop Proyector</w:t>
            </w:r>
          </w:p>
          <w:p w14:paraId="1BC51C09" w14:textId="6F8B4E51" w:rsidR="00FD574F" w:rsidRDefault="00FD574F" w:rsidP="00FD5FE7">
            <w:pPr>
              <w:rPr>
                <w:sz w:val="18"/>
                <w:szCs w:val="18"/>
              </w:rPr>
            </w:pP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8358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8358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11742F">
        <w:trPr>
          <w:trHeight w:val="841"/>
          <w:jc w:val="center"/>
        </w:trPr>
        <w:tc>
          <w:tcPr>
            <w:tcW w:w="2263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843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4394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927E5CC" w14:textId="77777777" w:rsidR="00F36EEE" w:rsidRDefault="00F36EEE" w:rsidP="00AA0F22">
            <w:pPr>
              <w:rPr>
                <w:sz w:val="18"/>
                <w:szCs w:val="18"/>
              </w:rPr>
            </w:pPr>
          </w:p>
          <w:p w14:paraId="19E6E103" w14:textId="77777777" w:rsidR="00AA0F22" w:rsidRDefault="00AA0F22" w:rsidP="00AA0F22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74921DC4" w14:textId="77777777" w:rsidR="00FD574F" w:rsidRDefault="00FD574F" w:rsidP="00B72CDC">
            <w:pPr>
              <w:rPr>
                <w:sz w:val="18"/>
                <w:szCs w:val="18"/>
              </w:rPr>
            </w:pPr>
          </w:p>
          <w:p w14:paraId="3B0B6D65" w14:textId="02BF00E6" w:rsidR="00F36EEE" w:rsidRDefault="00F36EEE" w:rsidP="00B72CDC">
            <w:pPr>
              <w:rPr>
                <w:sz w:val="18"/>
                <w:szCs w:val="18"/>
              </w:rPr>
            </w:pPr>
          </w:p>
        </w:tc>
        <w:tc>
          <w:tcPr>
            <w:tcW w:w="2033" w:type="dxa"/>
            <w:vAlign w:val="center"/>
          </w:tcPr>
          <w:p w14:paraId="40708D70" w14:textId="0D875F4B" w:rsidR="00FD574F" w:rsidRDefault="006969F4">
            <w:pPr>
              <w:rPr>
                <w:sz w:val="18"/>
                <w:szCs w:val="18"/>
              </w:rPr>
            </w:pPr>
            <w:r w:rsidRPr="006969F4">
              <w:rPr>
                <w:sz w:val="18"/>
                <w:szCs w:val="18"/>
              </w:rPr>
              <w:t>Material de la unidad  en archivo PDF y guía de actividades.  enviado al grupo de wsap de los estudiantes.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8358F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8358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11742F">
        <w:trPr>
          <w:trHeight w:val="838"/>
          <w:jc w:val="center"/>
        </w:trPr>
        <w:tc>
          <w:tcPr>
            <w:tcW w:w="2263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843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4394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69F7B81E" w14:textId="77777777" w:rsidR="00D92331" w:rsidRDefault="00D92331" w:rsidP="00D92331">
            <w:pPr>
              <w:rPr>
                <w:sz w:val="18"/>
                <w:szCs w:val="18"/>
              </w:rPr>
            </w:pPr>
          </w:p>
          <w:p w14:paraId="2E1FB9D1" w14:textId="77777777" w:rsidR="00F36EEE" w:rsidRDefault="00F36EEE" w:rsidP="00D92331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3371200" w14:textId="66E12D78" w:rsidR="00FD574F" w:rsidRDefault="00FD574F" w:rsidP="00E81F15">
            <w:pPr>
              <w:rPr>
                <w:sz w:val="18"/>
                <w:szCs w:val="18"/>
              </w:rPr>
            </w:pPr>
          </w:p>
        </w:tc>
        <w:tc>
          <w:tcPr>
            <w:tcW w:w="2033" w:type="dxa"/>
            <w:vAlign w:val="center"/>
          </w:tcPr>
          <w:p w14:paraId="42BA359C" w14:textId="580246B5" w:rsidR="00FD574F" w:rsidRDefault="00AE71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Lectura recomendada sobre compuertas lógicas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 w:rsidP="008358F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 w:rsidP="008358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6FFF67" w14:textId="77777777" w:rsidR="006A06A1" w:rsidRDefault="006A06A1" w:rsidP="00346567">
      <w:r>
        <w:separator/>
      </w:r>
    </w:p>
  </w:endnote>
  <w:endnote w:type="continuationSeparator" w:id="0">
    <w:p w14:paraId="2E366EBC" w14:textId="77777777" w:rsidR="006A06A1" w:rsidRDefault="006A06A1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35D470" w14:textId="77777777" w:rsidR="006A06A1" w:rsidRDefault="006A06A1" w:rsidP="00346567">
      <w:r>
        <w:separator/>
      </w:r>
    </w:p>
  </w:footnote>
  <w:footnote w:type="continuationSeparator" w:id="0">
    <w:p w14:paraId="0A7A79A5" w14:textId="77777777" w:rsidR="006A06A1" w:rsidRDefault="006A06A1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3731B"/>
    <w:rsid w:val="0004187B"/>
    <w:rsid w:val="00043017"/>
    <w:rsid w:val="000C5519"/>
    <w:rsid w:val="0011742F"/>
    <w:rsid w:val="0012329E"/>
    <w:rsid w:val="001272CF"/>
    <w:rsid w:val="0018440F"/>
    <w:rsid w:val="001A36C3"/>
    <w:rsid w:val="001C2A56"/>
    <w:rsid w:val="001E52E9"/>
    <w:rsid w:val="0026037C"/>
    <w:rsid w:val="002672A0"/>
    <w:rsid w:val="002A2B99"/>
    <w:rsid w:val="002E0B8B"/>
    <w:rsid w:val="00314FF0"/>
    <w:rsid w:val="00346567"/>
    <w:rsid w:val="00373EDB"/>
    <w:rsid w:val="003C0FAB"/>
    <w:rsid w:val="003E2062"/>
    <w:rsid w:val="003E6E2F"/>
    <w:rsid w:val="00403341"/>
    <w:rsid w:val="00411302"/>
    <w:rsid w:val="0041276A"/>
    <w:rsid w:val="0041559C"/>
    <w:rsid w:val="00462406"/>
    <w:rsid w:val="00473B94"/>
    <w:rsid w:val="0051398E"/>
    <w:rsid w:val="005458BB"/>
    <w:rsid w:val="00556390"/>
    <w:rsid w:val="005807A6"/>
    <w:rsid w:val="005E51C5"/>
    <w:rsid w:val="006366E2"/>
    <w:rsid w:val="00636F96"/>
    <w:rsid w:val="006850A8"/>
    <w:rsid w:val="00691BCA"/>
    <w:rsid w:val="006954D7"/>
    <w:rsid w:val="006969F4"/>
    <w:rsid w:val="006A06A1"/>
    <w:rsid w:val="006B4456"/>
    <w:rsid w:val="006E30F5"/>
    <w:rsid w:val="007003FC"/>
    <w:rsid w:val="00760D42"/>
    <w:rsid w:val="007935CC"/>
    <w:rsid w:val="007B46B7"/>
    <w:rsid w:val="007F399D"/>
    <w:rsid w:val="008136F1"/>
    <w:rsid w:val="008358F9"/>
    <w:rsid w:val="008369FB"/>
    <w:rsid w:val="00894B95"/>
    <w:rsid w:val="008A2DDD"/>
    <w:rsid w:val="009141BA"/>
    <w:rsid w:val="009B000B"/>
    <w:rsid w:val="009B370F"/>
    <w:rsid w:val="009D6C53"/>
    <w:rsid w:val="00AA0F22"/>
    <w:rsid w:val="00AA46ED"/>
    <w:rsid w:val="00AE713F"/>
    <w:rsid w:val="00B3683B"/>
    <w:rsid w:val="00B5715E"/>
    <w:rsid w:val="00B72CDC"/>
    <w:rsid w:val="00C76030"/>
    <w:rsid w:val="00C807E2"/>
    <w:rsid w:val="00CB4C69"/>
    <w:rsid w:val="00CB6853"/>
    <w:rsid w:val="00CD68F0"/>
    <w:rsid w:val="00D05551"/>
    <w:rsid w:val="00D64A82"/>
    <w:rsid w:val="00D92331"/>
    <w:rsid w:val="00DB2DCF"/>
    <w:rsid w:val="00DF204E"/>
    <w:rsid w:val="00E10464"/>
    <w:rsid w:val="00E442AF"/>
    <w:rsid w:val="00E5146C"/>
    <w:rsid w:val="00E568EB"/>
    <w:rsid w:val="00E72ACC"/>
    <w:rsid w:val="00E81F15"/>
    <w:rsid w:val="00E95400"/>
    <w:rsid w:val="00ED3F29"/>
    <w:rsid w:val="00F36EEE"/>
    <w:rsid w:val="00F423BD"/>
    <w:rsid w:val="00F736E6"/>
    <w:rsid w:val="00F826B0"/>
    <w:rsid w:val="00FD574F"/>
    <w:rsid w:val="00FD5FE7"/>
    <w:rsid w:val="00FE6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81</TotalTime>
  <Pages>1</Pages>
  <Words>133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50</cp:revision>
  <dcterms:created xsi:type="dcterms:W3CDTF">2023-03-06T01:56:00Z</dcterms:created>
  <dcterms:modified xsi:type="dcterms:W3CDTF">2023-03-23T16:05:00Z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
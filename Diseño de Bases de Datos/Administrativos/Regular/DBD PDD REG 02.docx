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458CA413" w14:textId="1205946F" w:rsidR="003C0FAB" w:rsidRPr="007B46B7" w:rsidRDefault="00C84844">
            <w:pPr>
              <w:rPr>
                <w:rFonts w:ascii="Tahoma" w:hAnsi="Tahoma" w:cs="Tahoma"/>
                <w:sz w:val="20"/>
                <w:szCs w:val="20"/>
              </w:rPr>
            </w:pPr>
            <w:r w:rsidRPr="00C84844">
              <w:rPr>
                <w:rFonts w:ascii="Tahoma" w:hAnsi="Tahoma" w:cs="Tahoma"/>
                <w:sz w:val="20"/>
                <w:szCs w:val="20"/>
              </w:rPr>
              <w:t>Explicar las propiedades y características de las bases de datos relacionales.</w:t>
            </w: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244ECA13" w:rsidR="003C0FAB" w:rsidRPr="007B46B7" w:rsidRDefault="00E20F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7FD23841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9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26"/>
        <w:gridCol w:w="4678"/>
        <w:gridCol w:w="1607"/>
        <w:gridCol w:w="1343"/>
        <w:gridCol w:w="1120"/>
      </w:tblGrid>
      <w:tr w:rsidR="00ED3F29" w14:paraId="41C70FA6" w14:textId="77777777" w:rsidTr="00AF2FA8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678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607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AF2FA8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47EE3BFC" w14:textId="77777777" w:rsidR="008358F9" w:rsidRDefault="004E2042">
            <w:pPr>
              <w:rPr>
                <w:sz w:val="18"/>
                <w:szCs w:val="18"/>
              </w:rPr>
            </w:pPr>
            <w:r w:rsidRPr="004E2042">
              <w:rPr>
                <w:sz w:val="18"/>
                <w:szCs w:val="18"/>
              </w:rPr>
              <w:t>Comprender las propiedades y características de las bases de datos relacionales a través de la identificación y descripción de sus componentes esenciales y su relación entre sí.</w:t>
            </w:r>
          </w:p>
          <w:p w14:paraId="6B7114EC" w14:textId="77777777" w:rsidR="00211E4C" w:rsidRDefault="00211E4C">
            <w:pPr>
              <w:rPr>
                <w:sz w:val="18"/>
                <w:szCs w:val="18"/>
              </w:rPr>
            </w:pPr>
            <w:r w:rsidRPr="00211E4C">
              <w:rPr>
                <w:sz w:val="18"/>
                <w:szCs w:val="18"/>
              </w:rPr>
              <w:t>Aplicar los conocimientos adquiridos sobre las propiedades y características de las bases de datos relacionales para diseñar y crear bases de datos efectivas y eficientes.</w:t>
            </w:r>
          </w:p>
          <w:p w14:paraId="0CB0358A" w14:textId="020B981D" w:rsidR="00211E4C" w:rsidRDefault="00211E4C">
            <w:pPr>
              <w:rPr>
                <w:sz w:val="18"/>
                <w:szCs w:val="18"/>
              </w:rPr>
            </w:pPr>
            <w:r w:rsidRPr="00211E4C">
              <w:rPr>
                <w:sz w:val="18"/>
                <w:szCs w:val="18"/>
              </w:rPr>
              <w:t xml:space="preserve">Valorar la importancia de las bases de datos </w:t>
            </w:r>
            <w:r w:rsidRPr="00211E4C">
              <w:rPr>
                <w:sz w:val="18"/>
                <w:szCs w:val="18"/>
              </w:rPr>
              <w:lastRenderedPageBreak/>
              <w:t>relacionales como una herramienta esencial en la gestión de información, reconociendo su utilidad en la organización y manejo de datos de manera efectiva y confiable.</w:t>
            </w:r>
          </w:p>
        </w:tc>
        <w:tc>
          <w:tcPr>
            <w:tcW w:w="2126" w:type="dxa"/>
            <w:vMerge w:val="restart"/>
            <w:vAlign w:val="center"/>
          </w:tcPr>
          <w:p w14:paraId="465F28FA" w14:textId="77777777" w:rsidR="00C84037" w:rsidRPr="00C84037" w:rsidRDefault="00C84037" w:rsidP="00C84037">
            <w:pPr>
              <w:rPr>
                <w:sz w:val="18"/>
                <w:szCs w:val="18"/>
              </w:rPr>
            </w:pPr>
            <w:r w:rsidRPr="00C84037">
              <w:rPr>
                <w:sz w:val="18"/>
                <w:szCs w:val="18"/>
              </w:rPr>
              <w:lastRenderedPageBreak/>
              <w:t>1.3 Concepto de Registro</w:t>
            </w:r>
          </w:p>
          <w:p w14:paraId="5F02A7A1" w14:textId="4BB3D896" w:rsidR="00FD574F" w:rsidRDefault="00C84037" w:rsidP="00C84037">
            <w:pPr>
              <w:rPr>
                <w:sz w:val="18"/>
                <w:szCs w:val="18"/>
              </w:rPr>
            </w:pPr>
            <w:r w:rsidRPr="00C84037">
              <w:rPr>
                <w:sz w:val="18"/>
                <w:szCs w:val="18"/>
              </w:rPr>
              <w:t>1.4 Qué es un archivo</w:t>
            </w:r>
          </w:p>
        </w:tc>
        <w:tc>
          <w:tcPr>
            <w:tcW w:w="4678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3499603" w14:textId="77777777" w:rsidR="00EE1E89" w:rsidRPr="00EE1E89" w:rsidRDefault="00EE1E89" w:rsidP="00EE1E89">
            <w:pPr>
              <w:rPr>
                <w:sz w:val="18"/>
                <w:szCs w:val="18"/>
              </w:rPr>
            </w:pPr>
            <w:r w:rsidRPr="00EE1E89">
              <w:rPr>
                <w:sz w:val="18"/>
                <w:szCs w:val="18"/>
              </w:rPr>
              <w:t>-Organizará el espacio de aprendizaje y se asegurará de tener todo lo necesario para la sesión.</w:t>
            </w:r>
          </w:p>
          <w:p w14:paraId="190CDD97" w14:textId="77777777" w:rsidR="00EE1E89" w:rsidRPr="00EE1E89" w:rsidRDefault="00EE1E89" w:rsidP="00EE1E89">
            <w:pPr>
              <w:rPr>
                <w:sz w:val="18"/>
                <w:szCs w:val="18"/>
              </w:rPr>
            </w:pPr>
            <w:r w:rsidRPr="00EE1E89">
              <w:rPr>
                <w:sz w:val="18"/>
                <w:szCs w:val="18"/>
              </w:rPr>
              <w:t>-Dará la bienvenida y motivará a los participantes.</w:t>
            </w:r>
          </w:p>
          <w:p w14:paraId="1D9D9DEF" w14:textId="77777777" w:rsidR="00EE1E89" w:rsidRPr="00EE1E89" w:rsidRDefault="00EE1E89" w:rsidP="00EE1E89">
            <w:pPr>
              <w:rPr>
                <w:sz w:val="18"/>
                <w:szCs w:val="18"/>
              </w:rPr>
            </w:pPr>
            <w:r w:rsidRPr="00EE1E89">
              <w:rPr>
                <w:sz w:val="18"/>
                <w:szCs w:val="18"/>
              </w:rPr>
              <w:t>-Tomará la lista de asistencia.</w:t>
            </w:r>
          </w:p>
          <w:p w14:paraId="42C09684" w14:textId="77777777" w:rsidR="00EE1E89" w:rsidRPr="00EE1E89" w:rsidRDefault="00EE1E89" w:rsidP="00EE1E89">
            <w:pPr>
              <w:rPr>
                <w:sz w:val="18"/>
                <w:szCs w:val="18"/>
              </w:rPr>
            </w:pPr>
            <w:r w:rsidRPr="00EE1E89">
              <w:rPr>
                <w:sz w:val="18"/>
                <w:szCs w:val="18"/>
              </w:rPr>
              <w:t>-Presentará el tema de la clase "Introducción a las bases de datos".</w:t>
            </w:r>
          </w:p>
          <w:p w14:paraId="715B24BC" w14:textId="77777777" w:rsidR="00EE1E89" w:rsidRPr="00EE1E89" w:rsidRDefault="00EE1E89" w:rsidP="00EE1E89">
            <w:pPr>
              <w:rPr>
                <w:sz w:val="18"/>
                <w:szCs w:val="18"/>
              </w:rPr>
            </w:pPr>
            <w:r w:rsidRPr="00EE1E89">
              <w:rPr>
                <w:sz w:val="18"/>
                <w:szCs w:val="18"/>
              </w:rPr>
              <w:t>-Indagará las expectativas y experiencia de los participantes sobre el tema.</w:t>
            </w:r>
          </w:p>
          <w:p w14:paraId="509D37E2" w14:textId="77777777" w:rsidR="00EE1E89" w:rsidRPr="00EE1E89" w:rsidRDefault="00EE1E89" w:rsidP="00EE1E89">
            <w:pPr>
              <w:rPr>
                <w:sz w:val="18"/>
                <w:szCs w:val="18"/>
              </w:rPr>
            </w:pPr>
            <w:r w:rsidRPr="00EE1E89">
              <w:rPr>
                <w:sz w:val="18"/>
                <w:szCs w:val="18"/>
              </w:rPr>
              <w:t>-Presentará y analizará la temática utilizando técnicas expositivas.</w:t>
            </w:r>
          </w:p>
          <w:p w14:paraId="2CDA78E4" w14:textId="3977D46F" w:rsidR="00EE1E89" w:rsidRDefault="00EE1E89" w:rsidP="00EE1E89">
            <w:pPr>
              <w:rPr>
                <w:sz w:val="18"/>
                <w:szCs w:val="18"/>
              </w:rPr>
            </w:pPr>
            <w:r w:rsidRPr="00EE1E89">
              <w:rPr>
                <w:sz w:val="18"/>
                <w:szCs w:val="18"/>
              </w:rPr>
              <w:t>-Moderará una</w:t>
            </w:r>
            <w:r w:rsidR="009431E2">
              <w:rPr>
                <w:sz w:val="18"/>
                <w:szCs w:val="18"/>
              </w:rPr>
              <w:t xml:space="preserve"> </w:t>
            </w:r>
            <w:r w:rsidRPr="00EE1E89">
              <w:rPr>
                <w:sz w:val="18"/>
                <w:szCs w:val="18"/>
              </w:rPr>
              <w:t>discusión sobre la importancia y beneficios de las bases de datos en el ámbito empresarial.</w:t>
            </w:r>
          </w:p>
          <w:p w14:paraId="71DB76C7" w14:textId="77777777" w:rsidR="00EE1E89" w:rsidRDefault="00EE1E89" w:rsidP="00EE1E89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56240AB" w14:textId="77777777" w:rsidR="009431E2" w:rsidRPr="009431E2" w:rsidRDefault="009431E2" w:rsidP="009431E2">
            <w:pPr>
              <w:rPr>
                <w:sz w:val="18"/>
                <w:szCs w:val="18"/>
              </w:rPr>
            </w:pPr>
            <w:r w:rsidRPr="009431E2">
              <w:rPr>
                <w:sz w:val="18"/>
                <w:szCs w:val="18"/>
              </w:rPr>
              <w:t>-Leerán y analizarán los objetivos del tema.</w:t>
            </w:r>
          </w:p>
          <w:p w14:paraId="0557CD4C" w14:textId="77777777" w:rsidR="009431E2" w:rsidRPr="009431E2" w:rsidRDefault="009431E2" w:rsidP="009431E2">
            <w:pPr>
              <w:rPr>
                <w:sz w:val="18"/>
                <w:szCs w:val="18"/>
              </w:rPr>
            </w:pPr>
            <w:r w:rsidRPr="009431E2">
              <w:rPr>
                <w:sz w:val="18"/>
                <w:szCs w:val="18"/>
              </w:rPr>
              <w:t>-Exteriorizarán expectativas respecto al tema.</w:t>
            </w:r>
          </w:p>
          <w:p w14:paraId="03E5A3AF" w14:textId="146B82AD" w:rsidR="00894B95" w:rsidRDefault="009431E2" w:rsidP="009431E2">
            <w:pPr>
              <w:rPr>
                <w:sz w:val="18"/>
                <w:szCs w:val="18"/>
              </w:rPr>
            </w:pPr>
            <w:r w:rsidRPr="009431E2">
              <w:rPr>
                <w:sz w:val="18"/>
                <w:szCs w:val="18"/>
              </w:rPr>
              <w:t>-Participarán activamente en toda la etapa introductoria del tema.</w:t>
            </w:r>
          </w:p>
        </w:tc>
        <w:tc>
          <w:tcPr>
            <w:tcW w:w="1607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Laptop Proyector</w:t>
            </w:r>
          </w:p>
          <w:p w14:paraId="1F8FAB27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1BC51C09" w14:textId="09ACC61D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AF2FA8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168B215" w14:textId="77777777" w:rsidR="000A73A9" w:rsidRPr="000A73A9" w:rsidRDefault="000A73A9" w:rsidP="000A73A9">
            <w:pPr>
              <w:rPr>
                <w:sz w:val="18"/>
                <w:szCs w:val="18"/>
              </w:rPr>
            </w:pPr>
            <w:r w:rsidRPr="000A73A9">
              <w:rPr>
                <w:sz w:val="18"/>
                <w:szCs w:val="18"/>
              </w:rPr>
              <w:t>-Explicará qué es una entidad y cómo se relaciona con las bases de datos.</w:t>
            </w:r>
          </w:p>
          <w:p w14:paraId="788482CD" w14:textId="77777777" w:rsidR="000A73A9" w:rsidRPr="000A73A9" w:rsidRDefault="000A73A9" w:rsidP="000A73A9">
            <w:pPr>
              <w:rPr>
                <w:sz w:val="18"/>
                <w:szCs w:val="18"/>
              </w:rPr>
            </w:pPr>
            <w:r w:rsidRPr="000A73A9">
              <w:rPr>
                <w:sz w:val="18"/>
                <w:szCs w:val="18"/>
              </w:rPr>
              <w:t>-Describirá qué es una base de datos y cómo se utiliza en la gestión empresarial.</w:t>
            </w:r>
          </w:p>
          <w:p w14:paraId="0E9AF500" w14:textId="77777777" w:rsidR="000A73A9" w:rsidRPr="000A73A9" w:rsidRDefault="000A73A9" w:rsidP="000A73A9">
            <w:pPr>
              <w:rPr>
                <w:sz w:val="18"/>
                <w:szCs w:val="18"/>
              </w:rPr>
            </w:pPr>
            <w:r w:rsidRPr="000A73A9">
              <w:rPr>
                <w:sz w:val="18"/>
                <w:szCs w:val="18"/>
              </w:rPr>
              <w:t>-Identificará los tipos de datos más utilizados en las bases de datos, como texto, números, fechas y tiempos.</w:t>
            </w:r>
          </w:p>
          <w:p w14:paraId="69B5C4A8" w14:textId="77777777" w:rsidR="000A73A9" w:rsidRPr="000A73A9" w:rsidRDefault="000A73A9" w:rsidP="000A73A9">
            <w:pPr>
              <w:rPr>
                <w:sz w:val="18"/>
                <w:szCs w:val="18"/>
              </w:rPr>
            </w:pPr>
            <w:r w:rsidRPr="000A73A9">
              <w:rPr>
                <w:sz w:val="18"/>
                <w:szCs w:val="18"/>
              </w:rPr>
              <w:t>-Presentará ejemplos de sistemas de gestión de bases de datos más utilizados, como MySQL, Oracle y Microsoft SQL Server.</w:t>
            </w:r>
          </w:p>
          <w:p w14:paraId="6176C8E1" w14:textId="102CAB0D" w:rsidR="00C17B89" w:rsidRDefault="000A73A9" w:rsidP="000A73A9">
            <w:pPr>
              <w:rPr>
                <w:sz w:val="18"/>
                <w:szCs w:val="18"/>
              </w:rPr>
            </w:pPr>
            <w:r w:rsidRPr="000A73A9">
              <w:rPr>
                <w:sz w:val="18"/>
                <w:szCs w:val="18"/>
              </w:rPr>
              <w:t>-Discutirá sobre la importancia de una buena gestión de bases de datos en la eficiencia empresarial y la toma de decisiones.</w:t>
            </w:r>
          </w:p>
          <w:p w14:paraId="1CAABDDC" w14:textId="3C960A5E" w:rsidR="000A73A9" w:rsidRDefault="005A63E5" w:rsidP="000A73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Aplica la estrategia de evaluación Mesa de discusión, sirviendo como moderador mientras se discute el tema en cuestión</w:t>
            </w:r>
          </w:p>
          <w:p w14:paraId="6318949C" w14:textId="77777777" w:rsidR="005A63E5" w:rsidRDefault="005A63E5" w:rsidP="000A73A9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BE41D1B" w14:textId="77777777" w:rsidR="002A35A1" w:rsidRPr="002A35A1" w:rsidRDefault="002A35A1" w:rsidP="002A35A1">
            <w:pPr>
              <w:rPr>
                <w:sz w:val="18"/>
                <w:szCs w:val="18"/>
              </w:rPr>
            </w:pPr>
            <w:r w:rsidRPr="002A35A1">
              <w:rPr>
                <w:sz w:val="18"/>
                <w:szCs w:val="18"/>
              </w:rPr>
              <w:t>-Escucharán y observarán la presentación.</w:t>
            </w:r>
          </w:p>
          <w:p w14:paraId="793D9D66" w14:textId="77777777" w:rsidR="002A35A1" w:rsidRPr="002A35A1" w:rsidRDefault="002A35A1" w:rsidP="002A35A1">
            <w:pPr>
              <w:rPr>
                <w:sz w:val="18"/>
                <w:szCs w:val="18"/>
              </w:rPr>
            </w:pPr>
            <w:r w:rsidRPr="002A35A1">
              <w:rPr>
                <w:sz w:val="18"/>
                <w:szCs w:val="18"/>
              </w:rPr>
              <w:t>-Participarán respondiendo y exponiendo sus opiniones.</w:t>
            </w:r>
          </w:p>
          <w:p w14:paraId="3B0B6D65" w14:textId="615F0F4E" w:rsidR="00FD574F" w:rsidRDefault="002A35A1" w:rsidP="002A35A1">
            <w:pPr>
              <w:rPr>
                <w:sz w:val="18"/>
                <w:szCs w:val="18"/>
              </w:rPr>
            </w:pPr>
            <w:r w:rsidRPr="002A35A1">
              <w:rPr>
                <w:sz w:val="18"/>
                <w:szCs w:val="18"/>
              </w:rPr>
              <w:t>-Leerán el material proporcionado por el moderador.</w:t>
            </w:r>
            <w:r>
              <w:rPr>
                <w:sz w:val="18"/>
                <w:szCs w:val="18"/>
              </w:rPr>
              <w:br/>
              <w:t xml:space="preserve">- ¨Participan activamente </w:t>
            </w:r>
            <w:r w:rsidR="007F6D1E">
              <w:rPr>
                <w:sz w:val="18"/>
                <w:szCs w:val="18"/>
              </w:rPr>
              <w:t>en la evaluación con sus ideas</w:t>
            </w:r>
          </w:p>
        </w:tc>
        <w:tc>
          <w:tcPr>
            <w:tcW w:w="1607" w:type="dxa"/>
            <w:vAlign w:val="center"/>
          </w:tcPr>
          <w:p w14:paraId="40708D70" w14:textId="38EEC214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6969F4">
              <w:rPr>
                <w:sz w:val="18"/>
                <w:szCs w:val="18"/>
              </w:rPr>
              <w:t>wsap</w:t>
            </w:r>
            <w:proofErr w:type="spellEnd"/>
            <w:r w:rsidRPr="006969F4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AF2FA8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585FEFC" w14:textId="77777777" w:rsidR="00B35109" w:rsidRPr="00B35109" w:rsidRDefault="00B35109" w:rsidP="00B35109">
            <w:pPr>
              <w:rPr>
                <w:sz w:val="18"/>
                <w:szCs w:val="18"/>
              </w:rPr>
            </w:pPr>
            <w:r w:rsidRPr="00B35109">
              <w:rPr>
                <w:sz w:val="18"/>
                <w:szCs w:val="18"/>
              </w:rPr>
              <w:t>-Realizará una síntesis del tema, utilizando técnica expositiva.</w:t>
            </w:r>
          </w:p>
          <w:p w14:paraId="3093FD9D" w14:textId="77777777" w:rsidR="00B35109" w:rsidRPr="00B35109" w:rsidRDefault="00B35109" w:rsidP="00B35109">
            <w:pPr>
              <w:rPr>
                <w:sz w:val="18"/>
                <w:szCs w:val="18"/>
              </w:rPr>
            </w:pPr>
            <w:r w:rsidRPr="00B35109">
              <w:rPr>
                <w:sz w:val="18"/>
                <w:szCs w:val="18"/>
              </w:rPr>
              <w:t>-Presentará los logros alcanzados respecto al tema.</w:t>
            </w:r>
          </w:p>
          <w:p w14:paraId="38753173" w14:textId="77777777" w:rsidR="00B35109" w:rsidRPr="00B35109" w:rsidRDefault="00B35109" w:rsidP="00B35109">
            <w:pPr>
              <w:rPr>
                <w:sz w:val="18"/>
                <w:szCs w:val="18"/>
              </w:rPr>
            </w:pPr>
            <w:r w:rsidRPr="00B35109">
              <w:rPr>
                <w:sz w:val="18"/>
                <w:szCs w:val="18"/>
              </w:rPr>
              <w:t>-Propondrá alternativas para cubrir lo que falta según el objetivo.</w:t>
            </w:r>
          </w:p>
          <w:p w14:paraId="02F6D236" w14:textId="77777777" w:rsidR="00B35109" w:rsidRPr="00B35109" w:rsidRDefault="00B35109" w:rsidP="00B35109">
            <w:pPr>
              <w:rPr>
                <w:sz w:val="18"/>
                <w:szCs w:val="18"/>
              </w:rPr>
            </w:pPr>
            <w:r w:rsidRPr="00B35109">
              <w:rPr>
                <w:sz w:val="18"/>
                <w:szCs w:val="18"/>
              </w:rPr>
              <w:t>-Recibirá los documentos escritos por los equipos de participantes orientados en la actividad correspondiente.</w:t>
            </w:r>
          </w:p>
          <w:p w14:paraId="51EB1564" w14:textId="77777777" w:rsidR="00B35109" w:rsidRPr="00B35109" w:rsidRDefault="00B35109" w:rsidP="00B35109">
            <w:pPr>
              <w:rPr>
                <w:sz w:val="18"/>
                <w:szCs w:val="18"/>
              </w:rPr>
            </w:pPr>
            <w:r w:rsidRPr="00B35109">
              <w:rPr>
                <w:sz w:val="18"/>
                <w:szCs w:val="18"/>
              </w:rPr>
              <w:t>-Orientará el autoestudio: Realizar un análisis sobre la implementación de un sistema de gestión de bases de datos en una empresa.</w:t>
            </w:r>
          </w:p>
          <w:p w14:paraId="4532208F" w14:textId="23FC9349" w:rsidR="00B35109" w:rsidRDefault="00B35109" w:rsidP="00B35109">
            <w:pPr>
              <w:rPr>
                <w:sz w:val="18"/>
                <w:szCs w:val="18"/>
              </w:rPr>
            </w:pPr>
            <w:r w:rsidRPr="00B35109">
              <w:rPr>
                <w:sz w:val="18"/>
                <w:szCs w:val="18"/>
              </w:rPr>
              <w:lastRenderedPageBreak/>
              <w:t>-Presentará el siguiente tema al final de la sesión de clase: "Introducción a SQL".</w:t>
            </w:r>
          </w:p>
          <w:p w14:paraId="2BAB1E2E" w14:textId="77777777" w:rsidR="00B35109" w:rsidRDefault="00B35109" w:rsidP="00B35109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BCA93DB" w14:textId="77777777" w:rsidR="00B35109" w:rsidRPr="00B35109" w:rsidRDefault="00B35109" w:rsidP="00B35109">
            <w:pPr>
              <w:rPr>
                <w:sz w:val="18"/>
                <w:szCs w:val="18"/>
              </w:rPr>
            </w:pPr>
            <w:r w:rsidRPr="00B35109">
              <w:rPr>
                <w:sz w:val="18"/>
                <w:szCs w:val="18"/>
              </w:rPr>
              <w:t>-Escucharán y participarán en los comentarios, haciendo preguntas aclaratorias en caso de dudas.</w:t>
            </w:r>
          </w:p>
          <w:p w14:paraId="4596F387" w14:textId="77777777" w:rsidR="00B35109" w:rsidRPr="00B35109" w:rsidRDefault="00B35109" w:rsidP="00B35109">
            <w:pPr>
              <w:rPr>
                <w:sz w:val="18"/>
                <w:szCs w:val="18"/>
              </w:rPr>
            </w:pPr>
            <w:r w:rsidRPr="00B35109">
              <w:rPr>
                <w:sz w:val="18"/>
                <w:szCs w:val="18"/>
              </w:rPr>
              <w:t>-Retomarán el siguiente tema para indagar al respecto.</w:t>
            </w:r>
          </w:p>
          <w:p w14:paraId="4B095A02" w14:textId="77777777" w:rsidR="00B35109" w:rsidRPr="00B35109" w:rsidRDefault="00B35109" w:rsidP="00B35109">
            <w:pPr>
              <w:rPr>
                <w:sz w:val="18"/>
                <w:szCs w:val="18"/>
              </w:rPr>
            </w:pPr>
            <w:r w:rsidRPr="00B35109">
              <w:rPr>
                <w:sz w:val="18"/>
                <w:szCs w:val="18"/>
              </w:rPr>
              <w:t>-Consultarán sobre el material para el autoestudio.</w:t>
            </w:r>
          </w:p>
          <w:p w14:paraId="40CEE202" w14:textId="77777777" w:rsidR="00B35109" w:rsidRPr="00B35109" w:rsidRDefault="00B35109" w:rsidP="00B35109">
            <w:pPr>
              <w:rPr>
                <w:sz w:val="18"/>
                <w:szCs w:val="18"/>
              </w:rPr>
            </w:pPr>
          </w:p>
          <w:p w14:paraId="13371200" w14:textId="5BC1340D" w:rsidR="00FD574F" w:rsidRDefault="00B35109" w:rsidP="00B35109">
            <w:pPr>
              <w:rPr>
                <w:sz w:val="18"/>
                <w:szCs w:val="18"/>
              </w:rPr>
            </w:pPr>
            <w:r w:rsidRPr="00B35109">
              <w:rPr>
                <w:sz w:val="18"/>
                <w:szCs w:val="18"/>
              </w:rPr>
              <w:t>Sumativa 01: Mesa de discusión, Las bases de datos y su importancia para la gestión empresarial 10 puntos</w:t>
            </w:r>
          </w:p>
        </w:tc>
        <w:tc>
          <w:tcPr>
            <w:tcW w:w="1607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5F87" w14:textId="77777777" w:rsidR="008772F2" w:rsidRDefault="008772F2" w:rsidP="00346567">
      <w:r>
        <w:separator/>
      </w:r>
    </w:p>
  </w:endnote>
  <w:endnote w:type="continuationSeparator" w:id="0">
    <w:p w14:paraId="758CD669" w14:textId="77777777" w:rsidR="008772F2" w:rsidRDefault="008772F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D6A25" w14:textId="77777777" w:rsidR="008772F2" w:rsidRDefault="008772F2" w:rsidP="00346567">
      <w:r>
        <w:separator/>
      </w:r>
    </w:p>
  </w:footnote>
  <w:footnote w:type="continuationSeparator" w:id="0">
    <w:p w14:paraId="516C6FF4" w14:textId="77777777" w:rsidR="008772F2" w:rsidRDefault="008772F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4187B"/>
    <w:rsid w:val="00043017"/>
    <w:rsid w:val="000A73A9"/>
    <w:rsid w:val="000C5519"/>
    <w:rsid w:val="0012329E"/>
    <w:rsid w:val="001A36C3"/>
    <w:rsid w:val="001C2A56"/>
    <w:rsid w:val="00211E4C"/>
    <w:rsid w:val="002672A0"/>
    <w:rsid w:val="002A35A1"/>
    <w:rsid w:val="002E0B8B"/>
    <w:rsid w:val="00346567"/>
    <w:rsid w:val="00373EDB"/>
    <w:rsid w:val="003C0FAB"/>
    <w:rsid w:val="003E6E2F"/>
    <w:rsid w:val="00403341"/>
    <w:rsid w:val="00411302"/>
    <w:rsid w:val="0041276A"/>
    <w:rsid w:val="0041559C"/>
    <w:rsid w:val="00462406"/>
    <w:rsid w:val="00473B94"/>
    <w:rsid w:val="004E2042"/>
    <w:rsid w:val="005458BB"/>
    <w:rsid w:val="00556390"/>
    <w:rsid w:val="005A63E5"/>
    <w:rsid w:val="005E51C5"/>
    <w:rsid w:val="00636F96"/>
    <w:rsid w:val="006850A8"/>
    <w:rsid w:val="00691BCA"/>
    <w:rsid w:val="006969F4"/>
    <w:rsid w:val="006B4456"/>
    <w:rsid w:val="006E30F5"/>
    <w:rsid w:val="007003FC"/>
    <w:rsid w:val="00760D42"/>
    <w:rsid w:val="0076694D"/>
    <w:rsid w:val="007935CC"/>
    <w:rsid w:val="007B46B7"/>
    <w:rsid w:val="007F399D"/>
    <w:rsid w:val="007F6D1E"/>
    <w:rsid w:val="008358F9"/>
    <w:rsid w:val="008772F2"/>
    <w:rsid w:val="00894B95"/>
    <w:rsid w:val="008A2DDD"/>
    <w:rsid w:val="009141BA"/>
    <w:rsid w:val="009431E2"/>
    <w:rsid w:val="009B000B"/>
    <w:rsid w:val="009B370F"/>
    <w:rsid w:val="009D6C53"/>
    <w:rsid w:val="00AA46ED"/>
    <w:rsid w:val="00AE713F"/>
    <w:rsid w:val="00AF2FA8"/>
    <w:rsid w:val="00B35109"/>
    <w:rsid w:val="00B3683B"/>
    <w:rsid w:val="00B5715E"/>
    <w:rsid w:val="00C17B89"/>
    <w:rsid w:val="00C76030"/>
    <w:rsid w:val="00C807E2"/>
    <w:rsid w:val="00C84037"/>
    <w:rsid w:val="00C84844"/>
    <w:rsid w:val="00CB4C69"/>
    <w:rsid w:val="00CB6853"/>
    <w:rsid w:val="00D64A82"/>
    <w:rsid w:val="00E10464"/>
    <w:rsid w:val="00E20F2D"/>
    <w:rsid w:val="00E442AF"/>
    <w:rsid w:val="00E5146C"/>
    <w:rsid w:val="00E568EB"/>
    <w:rsid w:val="00E72ACC"/>
    <w:rsid w:val="00E95400"/>
    <w:rsid w:val="00ED3F29"/>
    <w:rsid w:val="00EE1E89"/>
    <w:rsid w:val="00F736E6"/>
    <w:rsid w:val="00F826B0"/>
    <w:rsid w:val="00FD574F"/>
    <w:rsid w:val="00FD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50</TotalTime>
  <Pages>3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40</cp:revision>
  <dcterms:created xsi:type="dcterms:W3CDTF">2023-03-06T01:56:00Z</dcterms:created>
  <dcterms:modified xsi:type="dcterms:W3CDTF">2023-03-23T16:22:00Z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
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0417" w:rsidRDefault="00E775E8" w:rsidP="00CF2746">
      <w:pPr>
        <w:jc w:val="both"/>
        <w:rPr>
          <w:rFonts w:ascii="Arial" w:hAnsi="Arial" w:cs="Arial"/>
          <w:sz w:val="24"/>
        </w:rPr>
      </w:pPr>
      <w:r w:rsidRPr="00463735">
        <w:rPr>
          <w:rFonts w:ascii="Arial" w:hAnsi="Arial" w:cs="Arial"/>
          <w:noProof/>
          <w:sz w:val="24"/>
          <w:lang w:eastAsia="es-E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A5F94C5" wp14:editId="0FDAF840">
                <wp:simplePos x="0" y="0"/>
                <wp:positionH relativeFrom="column">
                  <wp:posOffset>3278978</wp:posOffset>
                </wp:positionH>
                <wp:positionV relativeFrom="paragraph">
                  <wp:posOffset>2413000</wp:posOffset>
                </wp:positionV>
                <wp:extent cx="4954270" cy="3242310"/>
                <wp:effectExtent l="0" t="0" r="0" b="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4270" cy="3242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63735" w:rsidRPr="00E43003" w:rsidRDefault="00E43003" w:rsidP="00E43003">
                            <w:pPr>
                              <w:pStyle w:val="Prrafodelista"/>
                              <w:numPr>
                                <w:ilvl w:val="0"/>
                                <w:numId w:val="36"/>
                              </w:num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 w:rsidRPr="00E43003">
                              <w:rPr>
                                <w:rFonts w:ascii="Arial" w:hAnsi="Arial" w:cs="Arial"/>
                                <w:sz w:val="24"/>
                                <w:lang w:val="es-NI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5F94C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58.2pt;margin-top:190pt;width:390.1pt;height:255.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" filled="f" stroked="f">
                <v:textbox>
                  <w:txbxContent>
                    <w:p w:rsidR="00463735" w:rsidRPr="00E43003" w:rsidRDefault="00E43003" w:rsidP="00E43003">
                      <w:pPr>
                        <w:pStyle w:val="Prrafodelista"/>
                        <w:numPr>
                          <w:ilvl w:val="0"/>
                          <w:numId w:val="36"/>
                        </w:numPr>
                        <w:rPr>
                          <w:rFonts w:ascii="Arial" w:hAnsi="Arial" w:cs="Arial"/>
                          <w:sz w:val="24"/>
                        </w:rPr>
                      </w:pPr>
                      <w:r w:rsidRPr="00E43003">
                        <w:rPr>
                          <w:rFonts w:ascii="Arial" w:hAnsi="Arial" w:cs="Arial"/>
                          <w:sz w:val="24"/>
                          <w:lang w:val="es-NI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63735">
        <w:rPr>
          <w:rFonts w:ascii="Arial" w:hAnsi="Arial" w:cs="Arial"/>
          <w:noProof/>
          <w:sz w:val="24"/>
          <w:lang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E7268F1" wp14:editId="6630E082">
                <wp:simplePos x="0" y="0"/>
                <wp:positionH relativeFrom="column">
                  <wp:posOffset>52705</wp:posOffset>
                </wp:positionH>
                <wp:positionV relativeFrom="paragraph">
                  <wp:posOffset>2381250</wp:posOffset>
                </wp:positionV>
                <wp:extent cx="3125470" cy="3115310"/>
                <wp:effectExtent l="0" t="0" r="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5470" cy="311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63735" w:rsidRDefault="002C3749" w:rsidP="00E43003">
                            <w:pPr>
                              <w:pStyle w:val="Prrafodelista"/>
                              <w:numPr>
                                <w:ilvl w:val="0"/>
                                <w:numId w:val="35"/>
                              </w:numPr>
                              <w:tabs>
                                <w:tab w:val="left" w:pos="284"/>
                              </w:tabs>
                              <w:ind w:left="142" w:hanging="11"/>
                            </w:pPr>
                            <w:r w:rsidRPr="00E43003">
                              <w:rPr>
                                <w:rFonts w:ascii="Arial" w:hAnsi="Arial" w:cs="Arial"/>
                                <w:sz w:val="24"/>
                                <w:lang w:val="es-NI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268F1" id="_x0000_s1027" type="#_x0000_t202" style="position:absolute;left:0;text-align:left;margin-left:4.15pt;margin-top:187.5pt;width:246.1pt;height:245.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" filled="f" stroked="f">
                <v:textbox>
                  <w:txbxContent>
                    <w:p w:rsidR="00463735" w:rsidRDefault="002C3749" w:rsidP="00E43003">
                      <w:pPr>
                        <w:pStyle w:val="Prrafodelista"/>
                        <w:numPr>
                          <w:ilvl w:val="0"/>
                          <w:numId w:val="35"/>
                        </w:numPr>
                        <w:tabs>
                          <w:tab w:val="left" w:pos="284"/>
                        </w:tabs>
                        <w:ind w:left="142" w:hanging="11"/>
                      </w:pPr>
                      <w:r w:rsidRPr="00E43003">
                        <w:rPr>
                          <w:rFonts w:ascii="Arial" w:hAnsi="Arial" w:cs="Arial"/>
                          <w:sz w:val="24"/>
                          <w:lang w:val="es-NI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lang w:eastAsia="es-ES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C21B7D6" wp14:editId="34967A10">
                <wp:simplePos x="0" y="0"/>
                <wp:positionH relativeFrom="column">
                  <wp:posOffset>3876675</wp:posOffset>
                </wp:positionH>
                <wp:positionV relativeFrom="paragraph">
                  <wp:posOffset>53502</wp:posOffset>
                </wp:positionV>
                <wp:extent cx="4667250" cy="2421255"/>
                <wp:effectExtent l="0" t="0" r="0" b="0"/>
                <wp:wrapSquare wrapText="bothSides"/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0" cy="2421255"/>
                          <a:chOff x="0" y="0"/>
                          <a:chExt cx="3942056" cy="2421889"/>
                        </a:xfrm>
                      </wpg:grpSpPr>
                      <wps:wsp>
                        <wps:cNvPr id="21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525"/>
                            <a:ext cx="1257934" cy="2136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335D6" w:rsidRDefault="005335D6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ESCUELA</w:t>
                              </w:r>
                            </w:p>
                            <w:p w:rsidR="005335D6" w:rsidRPr="005335D6" w:rsidRDefault="005335D6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</w:pPr>
                              <w:r w:rsidRPr="005335D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CARRERA</w:t>
                              </w:r>
                            </w:p>
                            <w:p w:rsidR="005335D6" w:rsidRPr="005335D6" w:rsidRDefault="005335D6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</w:pPr>
                              <w:r w:rsidRPr="005335D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ASIGNATURA</w:t>
                              </w:r>
                            </w:p>
                            <w:p w:rsidR="005335D6" w:rsidRPr="005335D6" w:rsidRDefault="00B731B8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AÑ</w:t>
                              </w:r>
                              <w:r w:rsidR="005335D6" w:rsidRPr="005335D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O</w:t>
                              </w:r>
                            </w:p>
                            <w:p w:rsidR="005335D6" w:rsidRPr="005335D6" w:rsidRDefault="005335D6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</w:pPr>
                              <w:r w:rsidRPr="005335D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UBICACIÓN</w:t>
                              </w:r>
                            </w:p>
                            <w:p w:rsidR="005335D6" w:rsidRPr="005335D6" w:rsidRDefault="005335D6">
                              <w:pPr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</w:pPr>
                              <w:r w:rsidRPr="005335D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DOCENTE</w:t>
                              </w:r>
                            </w:p>
                            <w:p w:rsidR="005335D6" w:rsidRPr="005335D6" w:rsidRDefault="005335D6">
                              <w:pPr>
                                <w:rPr>
                                  <w:b/>
                                </w:rPr>
                              </w:pPr>
                              <w:r w:rsidRPr="005335D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DURACIÓN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884922" y="0"/>
                            <a:ext cx="3057134" cy="24218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335D6" w:rsidRPr="005335D6" w:rsidRDefault="005335D6" w:rsidP="005335D6">
                              <w:pPr>
                                <w:jc w:val="both"/>
                                <w:rPr>
                                  <w:rFonts w:ascii="Arial" w:hAnsi="Arial" w:cs="Arial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Arial" w:hAnsi="Arial" w:cs="Arial"/>
                                  <w:sz w:val="24"/>
                                </w:rPr>
                                <w:t xml:space="preserve"> </w:t>
                              </w:r>
                              <w:r w:rsidR="002C263D">
                                <w:rPr>
                                  <w:rFonts w:ascii="Arial" w:hAnsi="Arial" w:cs="Arial"/>
                                  <w:sz w:val="24"/>
                                </w:rPr>
                                <w:t>Ciencias Comerciales</w:t>
                              </w:r>
                            </w:p>
                            <w:p w:rsidR="005335D6" w:rsidRPr="005335D6" w:rsidRDefault="005335D6" w:rsidP="005335D6">
                              <w:pPr>
                                <w:jc w:val="both"/>
                                <w:rPr>
                                  <w:rFonts w:ascii="Arial" w:hAnsi="Arial" w:cs="Arial"/>
                                  <w:sz w:val="24"/>
                                </w:rPr>
                              </w:pPr>
                              <w:r w:rsidRPr="005335D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:</w:t>
                              </w:r>
                              <w:r w:rsidR="00A11378">
                                <w:rPr>
                                  <w:rFonts w:ascii="Arial" w:hAnsi="Arial" w:cs="Arial"/>
                                  <w:sz w:val="24"/>
                                </w:rPr>
                                <w:t xml:space="preserve"> </w:t>
                              </w:r>
                              <w:r w:rsidR="002C263D">
                                <w:rPr>
                                  <w:rFonts w:ascii="Arial" w:hAnsi="Arial" w:cs="Arial"/>
                                  <w:sz w:val="24"/>
                                </w:rPr>
                                <w:t>Licenciatura en Contaduría Pública y Finanzas</w:t>
                              </w:r>
                            </w:p>
                            <w:p w:rsidR="005335D6" w:rsidRDefault="005335D6" w:rsidP="005335D6">
                              <w:pPr>
                                <w:jc w:val="both"/>
                                <w:rPr>
                                  <w:rFonts w:ascii="Arial" w:hAnsi="Arial" w:cs="Arial"/>
                                  <w:sz w:val="24"/>
                                </w:rPr>
                              </w:pPr>
                              <w:r w:rsidRPr="005335D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:</w:t>
                              </w:r>
                              <w:r w:rsidRPr="005335D6">
                                <w:rPr>
                                  <w:rFonts w:ascii="Arial" w:hAnsi="Arial" w:cs="Arial"/>
                                  <w:sz w:val="24"/>
                                </w:rPr>
                                <w:t xml:space="preserve"> </w:t>
                              </w:r>
                              <w:r w:rsidR="002C263D">
                                <w:rPr>
                                  <w:rFonts w:ascii="Arial" w:hAnsi="Arial" w:cs="Arial"/>
                                  <w:sz w:val="24"/>
                                </w:rPr>
                                <w:t>Estadística Inferencial</w:t>
                              </w:r>
                            </w:p>
                            <w:p w:rsidR="005335D6" w:rsidRPr="005335D6" w:rsidRDefault="005335D6" w:rsidP="005335D6">
                              <w:pPr>
                                <w:jc w:val="both"/>
                                <w:rPr>
                                  <w:rFonts w:ascii="Arial" w:hAnsi="Arial" w:cs="Arial"/>
                                  <w:sz w:val="24"/>
                                </w:rPr>
                              </w:pPr>
                              <w:r w:rsidRPr="005335D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:</w:t>
                              </w:r>
                              <w:r w:rsidRPr="005335D6">
                                <w:rPr>
                                  <w:rFonts w:ascii="Arial" w:hAnsi="Arial" w:cs="Arial"/>
                                  <w:sz w:val="24"/>
                                </w:rPr>
                                <w:t xml:space="preserve"> </w:t>
                              </w:r>
                              <w:r w:rsidR="00230417">
                                <w:rPr>
                                  <w:rFonts w:ascii="Arial" w:hAnsi="Arial" w:cs="Arial"/>
                                  <w:sz w:val="24"/>
                                </w:rPr>
                                <w:t xml:space="preserve"> </w:t>
                              </w:r>
                              <w:r w:rsidR="00A4108C">
                                <w:rPr>
                                  <w:rFonts w:ascii="Arial" w:hAnsi="Arial" w:cs="Arial"/>
                                  <w:sz w:val="24"/>
                                </w:rPr>
                                <w:t xml:space="preserve">III </w:t>
                              </w:r>
                              <w:r w:rsidRPr="005335D6">
                                <w:rPr>
                                  <w:rFonts w:ascii="Arial" w:hAnsi="Arial" w:cs="Arial"/>
                                  <w:sz w:val="24"/>
                                </w:rPr>
                                <w:t>año.</w:t>
                              </w:r>
                            </w:p>
                            <w:p w:rsidR="005335D6" w:rsidRPr="005335D6" w:rsidRDefault="005335D6" w:rsidP="005335D6">
                              <w:pPr>
                                <w:jc w:val="both"/>
                                <w:rPr>
                                  <w:rFonts w:ascii="Arial" w:hAnsi="Arial" w:cs="Arial"/>
                                  <w:sz w:val="24"/>
                                </w:rPr>
                              </w:pPr>
                              <w:r w:rsidRPr="005335D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:</w:t>
                              </w:r>
                              <w:r w:rsidRPr="005335D6">
                                <w:rPr>
                                  <w:rFonts w:ascii="Arial" w:hAnsi="Arial" w:cs="Arial"/>
                                  <w:sz w:val="24"/>
                                </w:rPr>
                                <w:t xml:space="preserve"> </w:t>
                              </w:r>
                              <w:r w:rsidR="00A4108C">
                                <w:rPr>
                                  <w:rFonts w:ascii="Arial" w:hAnsi="Arial" w:cs="Arial"/>
                                  <w:sz w:val="24"/>
                                </w:rPr>
                                <w:t>I</w:t>
                              </w:r>
                              <w:r w:rsidRPr="005335D6">
                                <w:rPr>
                                  <w:rFonts w:ascii="Arial" w:hAnsi="Arial" w:cs="Arial"/>
                                  <w:sz w:val="24"/>
                                </w:rPr>
                                <w:t>I Semestre, I</w:t>
                              </w:r>
                              <w:r w:rsidR="00155C64">
                                <w:rPr>
                                  <w:rFonts w:ascii="Arial" w:hAnsi="Arial" w:cs="Arial"/>
                                  <w:sz w:val="24"/>
                                </w:rPr>
                                <w:t>I</w:t>
                              </w:r>
                              <w:r w:rsidRPr="005335D6">
                                <w:rPr>
                                  <w:rFonts w:ascii="Arial" w:hAnsi="Arial" w:cs="Arial"/>
                                  <w:sz w:val="24"/>
                                </w:rPr>
                                <w:t xml:space="preserve"> </w:t>
                              </w:r>
                              <w:r w:rsidR="00463735" w:rsidRPr="005335D6">
                                <w:rPr>
                                  <w:rFonts w:ascii="Arial" w:hAnsi="Arial" w:cs="Arial"/>
                                  <w:sz w:val="24"/>
                                </w:rPr>
                                <w:t>Trimestre 20</w:t>
                              </w:r>
                              <w:r w:rsidR="008D3584">
                                <w:rPr>
                                  <w:rFonts w:ascii="Arial" w:hAnsi="Arial" w:cs="Arial"/>
                                  <w:sz w:val="24"/>
                                </w:rPr>
                                <w:t>20</w:t>
                              </w:r>
                            </w:p>
                            <w:p w:rsidR="005335D6" w:rsidRPr="005335D6" w:rsidRDefault="005335D6" w:rsidP="005335D6">
                              <w:pPr>
                                <w:jc w:val="both"/>
                                <w:rPr>
                                  <w:rFonts w:ascii="Arial" w:hAnsi="Arial" w:cs="Arial"/>
                                  <w:sz w:val="24"/>
                                </w:rPr>
                              </w:pPr>
                              <w:r w:rsidRPr="005335D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:</w:t>
                              </w:r>
                              <w:r w:rsidRPr="005335D6">
                                <w:rPr>
                                  <w:rFonts w:ascii="Arial" w:hAnsi="Arial" w:cs="Arial"/>
                                  <w:sz w:val="24"/>
                                </w:rPr>
                                <w:t xml:space="preserve"> Ing. Guillermo Antonio Aguirre Ruiz</w:t>
                              </w:r>
                            </w:p>
                            <w:p w:rsidR="005335D6" w:rsidRPr="005335D6" w:rsidRDefault="005335D6" w:rsidP="005335D6">
                              <w:pPr>
                                <w:jc w:val="both"/>
                                <w:rPr>
                                  <w:rFonts w:ascii="Arial" w:hAnsi="Arial" w:cs="Arial"/>
                                  <w:sz w:val="24"/>
                                </w:rPr>
                              </w:pPr>
                              <w:r w:rsidRPr="005335D6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:</w:t>
                              </w:r>
                              <w:r w:rsidRPr="005335D6">
                                <w:rPr>
                                  <w:rFonts w:ascii="Arial" w:hAnsi="Arial" w:cs="Arial"/>
                                  <w:sz w:val="24"/>
                                </w:rPr>
                                <w:t xml:space="preserve"> </w:t>
                              </w:r>
                              <w:r w:rsidR="008D3584">
                                <w:rPr>
                                  <w:rFonts w:ascii="Arial" w:hAnsi="Arial" w:cs="Arial"/>
                                  <w:sz w:val="24"/>
                                </w:rPr>
                                <w:t>30</w:t>
                              </w:r>
                              <w:r w:rsidRPr="005335D6">
                                <w:rPr>
                                  <w:rFonts w:ascii="Arial" w:hAnsi="Arial" w:cs="Arial"/>
                                  <w:sz w:val="24"/>
                                </w:rPr>
                                <w:t xml:space="preserve"> horas</w:t>
                              </w:r>
                              <w:r w:rsidR="008957BF">
                                <w:rPr>
                                  <w:rFonts w:ascii="Arial" w:hAnsi="Arial" w:cs="Arial"/>
                                  <w:sz w:val="24"/>
                                </w:rPr>
                                <w:t xml:space="preserve"> presenciales </w:t>
                              </w:r>
                              <w:r w:rsidR="00E6769D">
                                <w:rPr>
                                  <w:rFonts w:ascii="Arial" w:hAnsi="Arial" w:cs="Arial"/>
                                  <w:sz w:val="24"/>
                                </w:rPr>
                                <w:t>/ Semivirtual</w:t>
                              </w:r>
                            </w:p>
                            <w:p w:rsidR="005335D6" w:rsidRPr="005335D6" w:rsidRDefault="005335D6" w:rsidP="005335D6">
                              <w:pPr>
                                <w:rPr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C21B7D6" id="Grupo 3" o:spid="_x0000_s1028" style="position:absolute;left:0;text-align:left;margin-left:305.25pt;margin-top:4.2pt;width:367.5pt;height:190.65pt;z-index:251662336;mso-width-relative:margin" coordsize="39420,242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">
                <v:shape id="_x0000_s1029" type="#_x0000_t202" style="position:absolute;top:95;width:12579;height:2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:rsidR="005335D6" w:rsidRDefault="005335D6">
                        <w:pPr>
                          <w:rPr>
                            <w:rFonts w:ascii="Arial" w:hAnsi="Arial" w:cs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4"/>
                          </w:rPr>
                          <w:t>ESCUELA</w:t>
                        </w:r>
                      </w:p>
                      <w:p w:rsidR="005335D6" w:rsidRPr="005335D6" w:rsidRDefault="005335D6">
                        <w:pPr>
                          <w:rPr>
                            <w:rFonts w:ascii="Arial" w:hAnsi="Arial" w:cs="Arial"/>
                            <w:b/>
                            <w:sz w:val="24"/>
                          </w:rPr>
                        </w:pPr>
                        <w:r w:rsidRPr="005335D6">
                          <w:rPr>
                            <w:rFonts w:ascii="Arial" w:hAnsi="Arial" w:cs="Arial"/>
                            <w:b/>
                            <w:sz w:val="24"/>
                          </w:rPr>
                          <w:t>CARRERA</w:t>
                        </w:r>
                      </w:p>
                      <w:p w:rsidR="005335D6" w:rsidRPr="005335D6" w:rsidRDefault="005335D6">
                        <w:pPr>
                          <w:rPr>
                            <w:rFonts w:ascii="Arial" w:hAnsi="Arial" w:cs="Arial"/>
                            <w:b/>
                            <w:sz w:val="24"/>
                          </w:rPr>
                        </w:pPr>
                        <w:r w:rsidRPr="005335D6">
                          <w:rPr>
                            <w:rFonts w:ascii="Arial" w:hAnsi="Arial" w:cs="Arial"/>
                            <w:b/>
                            <w:sz w:val="24"/>
                          </w:rPr>
                          <w:t>ASIGNATURA</w:t>
                        </w:r>
                      </w:p>
                      <w:p w:rsidR="005335D6" w:rsidRPr="005335D6" w:rsidRDefault="00B731B8">
                        <w:pPr>
                          <w:rPr>
                            <w:rFonts w:ascii="Arial" w:hAnsi="Arial" w:cs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4"/>
                          </w:rPr>
                          <w:t>AÑ</w:t>
                        </w:r>
                        <w:r w:rsidR="005335D6" w:rsidRPr="005335D6">
                          <w:rPr>
                            <w:rFonts w:ascii="Arial" w:hAnsi="Arial" w:cs="Arial"/>
                            <w:b/>
                            <w:sz w:val="24"/>
                          </w:rPr>
                          <w:t>O</w:t>
                        </w:r>
                      </w:p>
                      <w:p w:rsidR="005335D6" w:rsidRPr="005335D6" w:rsidRDefault="005335D6">
                        <w:pPr>
                          <w:rPr>
                            <w:rFonts w:ascii="Arial" w:hAnsi="Arial" w:cs="Arial"/>
                            <w:b/>
                            <w:sz w:val="24"/>
                          </w:rPr>
                        </w:pPr>
                        <w:r w:rsidRPr="005335D6">
                          <w:rPr>
                            <w:rFonts w:ascii="Arial" w:hAnsi="Arial" w:cs="Arial"/>
                            <w:b/>
                            <w:sz w:val="24"/>
                          </w:rPr>
                          <w:t>UBICACIÓN</w:t>
                        </w:r>
                      </w:p>
                      <w:p w:rsidR="005335D6" w:rsidRPr="005335D6" w:rsidRDefault="005335D6">
                        <w:pPr>
                          <w:rPr>
                            <w:rFonts w:ascii="Arial" w:hAnsi="Arial" w:cs="Arial"/>
                            <w:b/>
                            <w:sz w:val="24"/>
                          </w:rPr>
                        </w:pPr>
                        <w:r w:rsidRPr="005335D6">
                          <w:rPr>
                            <w:rFonts w:ascii="Arial" w:hAnsi="Arial" w:cs="Arial"/>
                            <w:b/>
                            <w:sz w:val="24"/>
                          </w:rPr>
                          <w:t>DOCENTE</w:t>
                        </w:r>
                      </w:p>
                      <w:p w:rsidR="005335D6" w:rsidRPr="005335D6" w:rsidRDefault="005335D6">
                        <w:pPr>
                          <w:rPr>
                            <w:b/>
                          </w:rPr>
                        </w:pPr>
                        <w:r w:rsidRPr="005335D6">
                          <w:rPr>
                            <w:rFonts w:ascii="Arial" w:hAnsi="Arial" w:cs="Arial"/>
                            <w:b/>
                            <w:sz w:val="24"/>
                          </w:rPr>
                          <w:t>DURACIÓN</w:t>
                        </w:r>
                      </w:p>
                    </w:txbxContent>
                  </v:textbox>
                </v:shape>
                <v:shape id="_x0000_s1030" type="#_x0000_t202" style="position:absolute;left:8849;width:30571;height:24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<v:textbox>
                    <w:txbxContent>
                      <w:p w:rsidR="005335D6" w:rsidRPr="005335D6" w:rsidRDefault="005335D6" w:rsidP="005335D6">
                        <w:pPr>
                          <w:jc w:val="both"/>
                          <w:rPr>
                            <w:rFonts w:ascii="Arial" w:hAnsi="Arial" w:cs="Arial"/>
                            <w:sz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Arial" w:hAnsi="Arial" w:cs="Arial"/>
                            <w:sz w:val="24"/>
                          </w:rPr>
                          <w:t xml:space="preserve"> </w:t>
                        </w:r>
                        <w:r w:rsidR="002C263D">
                          <w:rPr>
                            <w:rFonts w:ascii="Arial" w:hAnsi="Arial" w:cs="Arial"/>
                            <w:sz w:val="24"/>
                          </w:rPr>
                          <w:t>Ciencias Comerciales</w:t>
                        </w:r>
                      </w:p>
                      <w:p w:rsidR="005335D6" w:rsidRPr="005335D6" w:rsidRDefault="005335D6" w:rsidP="005335D6">
                        <w:pPr>
                          <w:jc w:val="both"/>
                          <w:rPr>
                            <w:rFonts w:ascii="Arial" w:hAnsi="Arial" w:cs="Arial"/>
                            <w:sz w:val="24"/>
                          </w:rPr>
                        </w:pPr>
                        <w:r w:rsidRPr="005335D6">
                          <w:rPr>
                            <w:rFonts w:ascii="Arial" w:hAnsi="Arial" w:cs="Arial"/>
                            <w:b/>
                            <w:sz w:val="24"/>
                          </w:rPr>
                          <w:t>:</w:t>
                        </w:r>
                        <w:r w:rsidR="00A11378">
                          <w:rPr>
                            <w:rFonts w:ascii="Arial" w:hAnsi="Arial" w:cs="Arial"/>
                            <w:sz w:val="24"/>
                          </w:rPr>
                          <w:t xml:space="preserve"> </w:t>
                        </w:r>
                        <w:r w:rsidR="002C263D">
                          <w:rPr>
                            <w:rFonts w:ascii="Arial" w:hAnsi="Arial" w:cs="Arial"/>
                            <w:sz w:val="24"/>
                          </w:rPr>
                          <w:t>Licenciatura en Contaduría Pública y Finanzas</w:t>
                        </w:r>
                      </w:p>
                      <w:p w:rsidR="005335D6" w:rsidRDefault="005335D6" w:rsidP="005335D6">
                        <w:pPr>
                          <w:jc w:val="both"/>
                          <w:rPr>
                            <w:rFonts w:ascii="Arial" w:hAnsi="Arial" w:cs="Arial"/>
                            <w:sz w:val="24"/>
                          </w:rPr>
                        </w:pPr>
                        <w:r w:rsidRPr="005335D6">
                          <w:rPr>
                            <w:rFonts w:ascii="Arial" w:hAnsi="Arial" w:cs="Arial"/>
                            <w:b/>
                            <w:sz w:val="24"/>
                          </w:rPr>
                          <w:t>:</w:t>
                        </w:r>
                        <w:r w:rsidRPr="005335D6">
                          <w:rPr>
                            <w:rFonts w:ascii="Arial" w:hAnsi="Arial" w:cs="Arial"/>
                            <w:sz w:val="24"/>
                          </w:rPr>
                          <w:t xml:space="preserve"> </w:t>
                        </w:r>
                        <w:r w:rsidR="002C263D">
                          <w:rPr>
                            <w:rFonts w:ascii="Arial" w:hAnsi="Arial" w:cs="Arial"/>
                            <w:sz w:val="24"/>
                          </w:rPr>
                          <w:t>Estadística Inferencial</w:t>
                        </w:r>
                      </w:p>
                      <w:p w:rsidR="005335D6" w:rsidRPr="005335D6" w:rsidRDefault="005335D6" w:rsidP="005335D6">
                        <w:pPr>
                          <w:jc w:val="both"/>
                          <w:rPr>
                            <w:rFonts w:ascii="Arial" w:hAnsi="Arial" w:cs="Arial"/>
                            <w:sz w:val="24"/>
                          </w:rPr>
                        </w:pPr>
                        <w:r w:rsidRPr="005335D6">
                          <w:rPr>
                            <w:rFonts w:ascii="Arial" w:hAnsi="Arial" w:cs="Arial"/>
                            <w:b/>
                            <w:sz w:val="24"/>
                          </w:rPr>
                          <w:t>:</w:t>
                        </w:r>
                        <w:r w:rsidRPr="005335D6">
                          <w:rPr>
                            <w:rFonts w:ascii="Arial" w:hAnsi="Arial" w:cs="Arial"/>
                            <w:sz w:val="24"/>
                          </w:rPr>
                          <w:t xml:space="preserve"> </w:t>
                        </w:r>
                        <w:r w:rsidR="00230417">
                          <w:rPr>
                            <w:rFonts w:ascii="Arial" w:hAnsi="Arial" w:cs="Arial"/>
                            <w:sz w:val="24"/>
                          </w:rPr>
                          <w:t xml:space="preserve"> </w:t>
                        </w:r>
                        <w:r w:rsidR="00A4108C">
                          <w:rPr>
                            <w:rFonts w:ascii="Arial" w:hAnsi="Arial" w:cs="Arial"/>
                            <w:sz w:val="24"/>
                          </w:rPr>
                          <w:t xml:space="preserve">III </w:t>
                        </w:r>
                        <w:r w:rsidRPr="005335D6">
                          <w:rPr>
                            <w:rFonts w:ascii="Arial" w:hAnsi="Arial" w:cs="Arial"/>
                            <w:sz w:val="24"/>
                          </w:rPr>
                          <w:t>año.</w:t>
                        </w:r>
                      </w:p>
                      <w:p w:rsidR="005335D6" w:rsidRPr="005335D6" w:rsidRDefault="005335D6" w:rsidP="005335D6">
                        <w:pPr>
                          <w:jc w:val="both"/>
                          <w:rPr>
                            <w:rFonts w:ascii="Arial" w:hAnsi="Arial" w:cs="Arial"/>
                            <w:sz w:val="24"/>
                          </w:rPr>
                        </w:pPr>
                        <w:r w:rsidRPr="005335D6">
                          <w:rPr>
                            <w:rFonts w:ascii="Arial" w:hAnsi="Arial" w:cs="Arial"/>
                            <w:b/>
                            <w:sz w:val="24"/>
                          </w:rPr>
                          <w:t>:</w:t>
                        </w:r>
                        <w:r w:rsidRPr="005335D6">
                          <w:rPr>
                            <w:rFonts w:ascii="Arial" w:hAnsi="Arial" w:cs="Arial"/>
                            <w:sz w:val="24"/>
                          </w:rPr>
                          <w:t xml:space="preserve"> </w:t>
                        </w:r>
                        <w:r w:rsidR="00A4108C">
                          <w:rPr>
                            <w:rFonts w:ascii="Arial" w:hAnsi="Arial" w:cs="Arial"/>
                            <w:sz w:val="24"/>
                          </w:rPr>
                          <w:t>I</w:t>
                        </w:r>
                        <w:r w:rsidRPr="005335D6">
                          <w:rPr>
                            <w:rFonts w:ascii="Arial" w:hAnsi="Arial" w:cs="Arial"/>
                            <w:sz w:val="24"/>
                          </w:rPr>
                          <w:t>I Semestre, I</w:t>
                        </w:r>
                        <w:r w:rsidR="00155C64">
                          <w:rPr>
                            <w:rFonts w:ascii="Arial" w:hAnsi="Arial" w:cs="Arial"/>
                            <w:sz w:val="24"/>
                          </w:rPr>
                          <w:t>I</w:t>
                        </w:r>
                        <w:r w:rsidRPr="005335D6">
                          <w:rPr>
                            <w:rFonts w:ascii="Arial" w:hAnsi="Arial" w:cs="Arial"/>
                            <w:sz w:val="24"/>
                          </w:rPr>
                          <w:t xml:space="preserve"> </w:t>
                        </w:r>
                        <w:r w:rsidR="00463735" w:rsidRPr="005335D6">
                          <w:rPr>
                            <w:rFonts w:ascii="Arial" w:hAnsi="Arial" w:cs="Arial"/>
                            <w:sz w:val="24"/>
                          </w:rPr>
                          <w:t>Trimestre 20</w:t>
                        </w:r>
                        <w:r w:rsidR="008D3584">
                          <w:rPr>
                            <w:rFonts w:ascii="Arial" w:hAnsi="Arial" w:cs="Arial"/>
                            <w:sz w:val="24"/>
                          </w:rPr>
                          <w:t>20</w:t>
                        </w:r>
                      </w:p>
                      <w:p w:rsidR="005335D6" w:rsidRPr="005335D6" w:rsidRDefault="005335D6" w:rsidP="005335D6">
                        <w:pPr>
                          <w:jc w:val="both"/>
                          <w:rPr>
                            <w:rFonts w:ascii="Arial" w:hAnsi="Arial" w:cs="Arial"/>
                            <w:sz w:val="24"/>
                          </w:rPr>
                        </w:pPr>
                        <w:r w:rsidRPr="005335D6">
                          <w:rPr>
                            <w:rFonts w:ascii="Arial" w:hAnsi="Arial" w:cs="Arial"/>
                            <w:b/>
                            <w:sz w:val="24"/>
                          </w:rPr>
                          <w:t>:</w:t>
                        </w:r>
                        <w:r w:rsidRPr="005335D6">
                          <w:rPr>
                            <w:rFonts w:ascii="Arial" w:hAnsi="Arial" w:cs="Arial"/>
                            <w:sz w:val="24"/>
                          </w:rPr>
                          <w:t xml:space="preserve"> Ing. Guillermo Antonio Aguirre Ruiz</w:t>
                        </w:r>
                      </w:p>
                      <w:p w:rsidR="005335D6" w:rsidRPr="005335D6" w:rsidRDefault="005335D6" w:rsidP="005335D6">
                        <w:pPr>
                          <w:jc w:val="both"/>
                          <w:rPr>
                            <w:rFonts w:ascii="Arial" w:hAnsi="Arial" w:cs="Arial"/>
                            <w:sz w:val="24"/>
                          </w:rPr>
                        </w:pPr>
                        <w:r w:rsidRPr="005335D6">
                          <w:rPr>
                            <w:rFonts w:ascii="Arial" w:hAnsi="Arial" w:cs="Arial"/>
                            <w:b/>
                            <w:sz w:val="24"/>
                          </w:rPr>
                          <w:t>:</w:t>
                        </w:r>
                        <w:r w:rsidRPr="005335D6">
                          <w:rPr>
                            <w:rFonts w:ascii="Arial" w:hAnsi="Arial" w:cs="Arial"/>
                            <w:sz w:val="24"/>
                          </w:rPr>
                          <w:t xml:space="preserve"> </w:t>
                        </w:r>
                        <w:r w:rsidR="008D3584">
                          <w:rPr>
                            <w:rFonts w:ascii="Arial" w:hAnsi="Arial" w:cs="Arial"/>
                            <w:sz w:val="24"/>
                          </w:rPr>
                          <w:t>30</w:t>
                        </w:r>
                        <w:r w:rsidRPr="005335D6">
                          <w:rPr>
                            <w:rFonts w:ascii="Arial" w:hAnsi="Arial" w:cs="Arial"/>
                            <w:sz w:val="24"/>
                          </w:rPr>
                          <w:t xml:space="preserve"> horas</w:t>
                        </w:r>
                        <w:r w:rsidR="008957BF">
                          <w:rPr>
                            <w:rFonts w:ascii="Arial" w:hAnsi="Arial" w:cs="Arial"/>
                            <w:sz w:val="24"/>
                          </w:rPr>
                          <w:t xml:space="preserve"> presenciales </w:t>
                        </w:r>
                        <w:r w:rsidR="00E6769D">
                          <w:rPr>
                            <w:rFonts w:ascii="Arial" w:hAnsi="Arial" w:cs="Arial"/>
                            <w:sz w:val="24"/>
                          </w:rPr>
                          <w:t>/ Semivirtual</w:t>
                        </w:r>
                      </w:p>
                      <w:p w:rsidR="005335D6" w:rsidRPr="005335D6" w:rsidRDefault="005335D6" w:rsidP="005335D6">
                        <w:pPr>
                          <w:rPr>
                            <w:b/>
                          </w:rPr>
                        </w:pP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ascii="Arial" w:hAnsi="Arial" w:cs="Arial"/>
          <w:noProof/>
          <w:sz w:val="24"/>
          <w:lang w:eastAsia="es-ES"/>
        </w:rPr>
        <w:drawing>
          <wp:anchor distT="0" distB="0" distL="114300" distR="114300" simplePos="0" relativeHeight="251657216" behindDoc="1" locked="0" layoutInCell="1" allowOverlap="1" wp14:anchorId="0BD59241" wp14:editId="1B58844F">
            <wp:simplePos x="0" y="0"/>
            <wp:positionH relativeFrom="column">
              <wp:posOffset>561975</wp:posOffset>
            </wp:positionH>
            <wp:positionV relativeFrom="paragraph">
              <wp:posOffset>162</wp:posOffset>
            </wp:positionV>
            <wp:extent cx="3314700" cy="2186940"/>
            <wp:effectExtent l="0" t="0" r="0" b="3810"/>
            <wp:wrapTight wrapText="bothSides">
              <wp:wrapPolygon edited="0">
                <wp:start x="0" y="0"/>
                <wp:lineTo x="0" y="21449"/>
                <wp:lineTo x="21476" y="21449"/>
                <wp:lineTo x="21476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35D6" w:rsidRPr="005335D6">
        <w:rPr>
          <w:rFonts w:ascii="Arial" w:hAnsi="Arial" w:cs="Arial"/>
          <w:sz w:val="24"/>
        </w:rPr>
        <w:tab/>
      </w:r>
    </w:p>
    <w:p w:rsidR="007427B6" w:rsidRPr="00D46D06" w:rsidRDefault="00D46D06" w:rsidP="007427B6">
      <w:pPr>
        <w:jc w:val="both"/>
        <w:rPr>
          <w:rFonts w:ascii="Arial" w:hAnsi="Arial" w:cs="Arial"/>
          <w:b/>
          <w:bCs/>
          <w:sz w:val="24"/>
        </w:rPr>
      </w:pPr>
      <w:r w:rsidRPr="00D136E5">
        <w:rPr>
          <w:rFonts w:ascii="Arial" w:hAnsi="Arial" w:cs="Arial"/>
          <w:b/>
          <w:bCs/>
          <w:sz w:val="28"/>
          <w:szCs w:val="24"/>
        </w:rPr>
        <w:lastRenderedPageBreak/>
        <w:t>Justificación</w:t>
      </w:r>
      <w:r w:rsidRPr="00D46D06">
        <w:rPr>
          <w:rFonts w:ascii="Arial" w:hAnsi="Arial" w:cs="Arial"/>
          <w:b/>
          <w:bCs/>
          <w:sz w:val="24"/>
        </w:rPr>
        <w:t xml:space="preserve">  </w:t>
      </w:r>
    </w:p>
    <w:p w:rsidR="00D136E5" w:rsidRDefault="00D136E5" w:rsidP="007427B6">
      <w:pPr>
        <w:jc w:val="both"/>
        <w:rPr>
          <w:rFonts w:ascii="Arial" w:hAnsi="Arial" w:cs="Arial"/>
          <w:sz w:val="24"/>
        </w:rPr>
      </w:pPr>
    </w:p>
    <w:p w:rsidR="007427B6" w:rsidRDefault="007427B6" w:rsidP="007427B6">
      <w:pPr>
        <w:jc w:val="both"/>
        <w:rPr>
          <w:rFonts w:ascii="Arial" w:hAnsi="Arial" w:cs="Arial"/>
          <w:sz w:val="24"/>
        </w:rPr>
      </w:pPr>
      <w:r w:rsidRPr="007427B6">
        <w:rPr>
          <w:rFonts w:ascii="Arial" w:hAnsi="Arial" w:cs="Arial"/>
          <w:sz w:val="24"/>
        </w:rPr>
        <w:t xml:space="preserve">La estadísticas </w:t>
      </w:r>
      <w:r>
        <w:rPr>
          <w:rFonts w:ascii="Arial" w:hAnsi="Arial" w:cs="Arial"/>
          <w:sz w:val="24"/>
        </w:rPr>
        <w:t>Inferencial</w:t>
      </w:r>
      <w:r w:rsidRPr="007427B6">
        <w:rPr>
          <w:rFonts w:ascii="Arial" w:hAnsi="Arial" w:cs="Arial"/>
          <w:sz w:val="24"/>
        </w:rPr>
        <w:t xml:space="preserve"> forma parte del conjunto de asignaturas de </w:t>
      </w:r>
      <w:r>
        <w:rPr>
          <w:rFonts w:ascii="Arial" w:hAnsi="Arial" w:cs="Arial"/>
          <w:sz w:val="24"/>
        </w:rPr>
        <w:t>información</w:t>
      </w:r>
      <w:r w:rsidRPr="007427B6">
        <w:rPr>
          <w:rFonts w:ascii="Arial" w:hAnsi="Arial" w:cs="Arial"/>
          <w:sz w:val="24"/>
        </w:rPr>
        <w:t xml:space="preserve"> numérica, su importancia para las carreras de Administración de Empresas, Banca y Finanzas, Contaduría Pública y Finanzas y Mercadotecnia, dentro del plan de estudio de estas carrera se define p</w:t>
      </w:r>
      <w:r w:rsidR="00980BDB">
        <w:rPr>
          <w:rFonts w:ascii="Arial" w:hAnsi="Arial" w:cs="Arial"/>
          <w:sz w:val="24"/>
        </w:rPr>
        <w:t>o</w:t>
      </w:r>
      <w:r w:rsidRPr="007427B6">
        <w:rPr>
          <w:rFonts w:ascii="Arial" w:hAnsi="Arial" w:cs="Arial"/>
          <w:sz w:val="24"/>
        </w:rPr>
        <w:t xml:space="preserve">r la </w:t>
      </w:r>
      <w:r w:rsidR="00980BDB">
        <w:rPr>
          <w:rFonts w:ascii="Arial" w:hAnsi="Arial" w:cs="Arial"/>
          <w:sz w:val="24"/>
        </w:rPr>
        <w:t>utilización</w:t>
      </w:r>
      <w:r w:rsidRPr="007427B6">
        <w:rPr>
          <w:rFonts w:ascii="Arial" w:hAnsi="Arial" w:cs="Arial"/>
          <w:sz w:val="24"/>
        </w:rPr>
        <w:t xml:space="preserve"> que</w:t>
      </w:r>
      <w:r w:rsidR="00980BDB">
        <w:rPr>
          <w:rFonts w:ascii="Arial" w:hAnsi="Arial" w:cs="Arial"/>
          <w:sz w:val="24"/>
        </w:rPr>
        <w:t xml:space="preserve"> le</w:t>
      </w:r>
      <w:r w:rsidRPr="007427B6">
        <w:rPr>
          <w:rFonts w:ascii="Arial" w:hAnsi="Arial" w:cs="Arial"/>
          <w:sz w:val="24"/>
        </w:rPr>
        <w:t xml:space="preserve"> van a da</w:t>
      </w:r>
      <w:r w:rsidR="00D46D06">
        <w:rPr>
          <w:rFonts w:ascii="Arial" w:hAnsi="Arial" w:cs="Arial"/>
          <w:sz w:val="24"/>
        </w:rPr>
        <w:t>r</w:t>
      </w:r>
      <w:r w:rsidRPr="007427B6">
        <w:rPr>
          <w:rFonts w:ascii="Arial" w:hAnsi="Arial" w:cs="Arial"/>
          <w:sz w:val="24"/>
        </w:rPr>
        <w:t xml:space="preserve"> los estudiantes en su relación, con las asignaturas propias del perfil profesio</w:t>
      </w:r>
      <w:r w:rsidR="00D46D06">
        <w:rPr>
          <w:rFonts w:ascii="Arial" w:hAnsi="Arial" w:cs="Arial"/>
          <w:sz w:val="24"/>
        </w:rPr>
        <w:t>n</w:t>
      </w:r>
      <w:r w:rsidRPr="007427B6">
        <w:rPr>
          <w:rFonts w:ascii="Arial" w:hAnsi="Arial" w:cs="Arial"/>
          <w:sz w:val="24"/>
        </w:rPr>
        <w:t>a</w:t>
      </w:r>
      <w:r w:rsidR="00D46D06">
        <w:rPr>
          <w:rFonts w:ascii="Arial" w:hAnsi="Arial" w:cs="Arial"/>
          <w:sz w:val="24"/>
        </w:rPr>
        <w:t>l</w:t>
      </w:r>
      <w:r w:rsidRPr="007427B6">
        <w:rPr>
          <w:rFonts w:ascii="Arial" w:hAnsi="Arial" w:cs="Arial"/>
          <w:sz w:val="24"/>
        </w:rPr>
        <w:t xml:space="preserve"> , a partir de la puesta en </w:t>
      </w:r>
      <w:r w:rsidR="00D46D06" w:rsidRPr="007427B6">
        <w:rPr>
          <w:rFonts w:ascii="Arial" w:hAnsi="Arial" w:cs="Arial"/>
          <w:sz w:val="24"/>
        </w:rPr>
        <w:t>práctica</w:t>
      </w:r>
      <w:r w:rsidRPr="007427B6">
        <w:rPr>
          <w:rFonts w:ascii="Arial" w:hAnsi="Arial" w:cs="Arial"/>
          <w:sz w:val="24"/>
        </w:rPr>
        <w:t xml:space="preserve"> de análisis en relación al manejo de las series estadísticas de la banca, empresas u otros organismos. </w:t>
      </w:r>
    </w:p>
    <w:p w:rsidR="00D136E5" w:rsidRPr="007427B6" w:rsidRDefault="00D136E5" w:rsidP="007427B6">
      <w:pPr>
        <w:jc w:val="both"/>
        <w:rPr>
          <w:rFonts w:ascii="Arial" w:hAnsi="Arial" w:cs="Arial"/>
          <w:sz w:val="24"/>
        </w:rPr>
      </w:pPr>
    </w:p>
    <w:p w:rsidR="007427B6" w:rsidRDefault="007427B6" w:rsidP="007427B6">
      <w:pPr>
        <w:jc w:val="both"/>
        <w:rPr>
          <w:rFonts w:ascii="Arial" w:hAnsi="Arial" w:cs="Arial"/>
          <w:sz w:val="24"/>
        </w:rPr>
      </w:pPr>
      <w:r w:rsidRPr="007427B6">
        <w:rPr>
          <w:rFonts w:ascii="Arial" w:hAnsi="Arial" w:cs="Arial"/>
          <w:sz w:val="24"/>
        </w:rPr>
        <w:t xml:space="preserve">En el campo de la formación académica esta asignatura cumple una función técnica básicas, por cuanto permite manipular información predecible y confiable, lo que le permitirá al estudiante obtener la capacidad de emplear los métodos </w:t>
      </w:r>
      <w:r w:rsidR="00752AF0" w:rsidRPr="007427B6">
        <w:rPr>
          <w:rFonts w:ascii="Arial" w:hAnsi="Arial" w:cs="Arial"/>
          <w:sz w:val="24"/>
        </w:rPr>
        <w:t>estadísticos</w:t>
      </w:r>
      <w:r w:rsidRPr="007427B6">
        <w:rPr>
          <w:rFonts w:ascii="Arial" w:hAnsi="Arial" w:cs="Arial"/>
          <w:sz w:val="24"/>
        </w:rPr>
        <w:t xml:space="preserve"> básicos, calcular e </w:t>
      </w:r>
      <w:r w:rsidR="00752AF0">
        <w:rPr>
          <w:rFonts w:ascii="Arial" w:hAnsi="Arial" w:cs="Arial"/>
          <w:sz w:val="24"/>
        </w:rPr>
        <w:t>interpretar datos numéricos extraídos de una p</w:t>
      </w:r>
      <w:r w:rsidRPr="007427B6">
        <w:rPr>
          <w:rFonts w:ascii="Arial" w:hAnsi="Arial" w:cs="Arial"/>
          <w:sz w:val="24"/>
        </w:rPr>
        <w:t xml:space="preserve">oblación en estudio. </w:t>
      </w:r>
    </w:p>
    <w:p w:rsidR="00D136E5" w:rsidRPr="007427B6" w:rsidRDefault="00D136E5" w:rsidP="007427B6">
      <w:pPr>
        <w:jc w:val="both"/>
        <w:rPr>
          <w:rFonts w:ascii="Arial" w:hAnsi="Arial" w:cs="Arial"/>
          <w:sz w:val="24"/>
        </w:rPr>
      </w:pPr>
    </w:p>
    <w:p w:rsidR="007427B6" w:rsidRDefault="00B11E6F" w:rsidP="007427B6">
      <w:pPr>
        <w:jc w:val="both"/>
        <w:rPr>
          <w:rFonts w:ascii="Arial" w:hAnsi="Arial" w:cs="Arial"/>
          <w:sz w:val="24"/>
        </w:rPr>
      </w:pPr>
      <w:r w:rsidRPr="007427B6">
        <w:rPr>
          <w:rFonts w:ascii="Arial" w:hAnsi="Arial" w:cs="Arial"/>
          <w:sz w:val="24"/>
        </w:rPr>
        <w:t xml:space="preserve">La asignatura de estadística </w:t>
      </w:r>
      <w:r w:rsidR="00202A92">
        <w:rPr>
          <w:rFonts w:ascii="Arial" w:hAnsi="Arial" w:cs="Arial"/>
          <w:sz w:val="24"/>
        </w:rPr>
        <w:t>inferencial</w:t>
      </w:r>
      <w:r w:rsidRPr="007427B6">
        <w:rPr>
          <w:rFonts w:ascii="Arial" w:hAnsi="Arial" w:cs="Arial"/>
          <w:sz w:val="24"/>
        </w:rPr>
        <w:t xml:space="preserve"> responde a las exigencias fundamentales de</w:t>
      </w:r>
      <w:r>
        <w:rPr>
          <w:rFonts w:ascii="Arial" w:hAnsi="Arial" w:cs="Arial"/>
          <w:sz w:val="24"/>
        </w:rPr>
        <w:t>l</w:t>
      </w:r>
      <w:r w:rsidR="007427B6" w:rsidRPr="007427B6">
        <w:rPr>
          <w:rFonts w:ascii="Arial" w:hAnsi="Arial" w:cs="Arial"/>
          <w:sz w:val="24"/>
        </w:rPr>
        <w:t xml:space="preserve"> currículo </w:t>
      </w:r>
      <w:r>
        <w:rPr>
          <w:rFonts w:ascii="Arial" w:hAnsi="Arial" w:cs="Arial"/>
          <w:sz w:val="24"/>
        </w:rPr>
        <w:t>considerando que</w:t>
      </w:r>
      <w:r w:rsidR="007427B6" w:rsidRPr="007427B6">
        <w:rPr>
          <w:rFonts w:ascii="Arial" w:hAnsi="Arial" w:cs="Arial"/>
          <w:sz w:val="24"/>
        </w:rPr>
        <w:t xml:space="preserve"> en ella el estudiante, debe alcanzar pleno dominio de la inferencia </w:t>
      </w:r>
      <w:r w:rsidRPr="007427B6">
        <w:rPr>
          <w:rFonts w:ascii="Arial" w:hAnsi="Arial" w:cs="Arial"/>
          <w:sz w:val="24"/>
        </w:rPr>
        <w:t>estadística</w:t>
      </w:r>
      <w:r w:rsidR="007427B6" w:rsidRPr="007427B6">
        <w:rPr>
          <w:rFonts w:ascii="Arial" w:hAnsi="Arial" w:cs="Arial"/>
          <w:sz w:val="24"/>
        </w:rPr>
        <w:t xml:space="preserve">. </w:t>
      </w:r>
    </w:p>
    <w:p w:rsidR="00D136E5" w:rsidRPr="007427B6" w:rsidRDefault="00D136E5" w:rsidP="007427B6">
      <w:pPr>
        <w:jc w:val="both"/>
        <w:rPr>
          <w:rFonts w:ascii="Arial" w:hAnsi="Arial" w:cs="Arial"/>
          <w:sz w:val="24"/>
        </w:rPr>
      </w:pPr>
    </w:p>
    <w:p w:rsidR="007427B6" w:rsidRDefault="007427B6" w:rsidP="007427B6">
      <w:pPr>
        <w:jc w:val="both"/>
        <w:rPr>
          <w:rFonts w:ascii="Arial" w:hAnsi="Arial" w:cs="Arial"/>
          <w:sz w:val="24"/>
        </w:rPr>
      </w:pPr>
      <w:r w:rsidRPr="007427B6">
        <w:rPr>
          <w:rFonts w:ascii="Arial" w:hAnsi="Arial" w:cs="Arial"/>
          <w:sz w:val="24"/>
        </w:rPr>
        <w:t xml:space="preserve">Por su, importancia en el plan de estudio, es una asignatura de </w:t>
      </w:r>
      <w:r w:rsidR="00202A92">
        <w:rPr>
          <w:rFonts w:ascii="Arial" w:hAnsi="Arial" w:cs="Arial"/>
          <w:sz w:val="24"/>
        </w:rPr>
        <w:t>formación</w:t>
      </w:r>
      <w:r w:rsidRPr="007427B6">
        <w:rPr>
          <w:rFonts w:ascii="Arial" w:hAnsi="Arial" w:cs="Arial"/>
          <w:sz w:val="24"/>
        </w:rPr>
        <w:t xml:space="preserve"> básica </w:t>
      </w:r>
      <w:r w:rsidR="00E6769D" w:rsidRPr="007427B6">
        <w:rPr>
          <w:rFonts w:ascii="Arial" w:hAnsi="Arial" w:cs="Arial"/>
          <w:sz w:val="24"/>
        </w:rPr>
        <w:t>que,</w:t>
      </w:r>
      <w:r w:rsidRPr="007427B6">
        <w:rPr>
          <w:rFonts w:ascii="Arial" w:hAnsi="Arial" w:cs="Arial"/>
          <w:sz w:val="24"/>
        </w:rPr>
        <w:t xml:space="preserve"> p</w:t>
      </w:r>
      <w:r w:rsidR="00202A92">
        <w:rPr>
          <w:rFonts w:ascii="Arial" w:hAnsi="Arial" w:cs="Arial"/>
          <w:sz w:val="24"/>
        </w:rPr>
        <w:t>o</w:t>
      </w:r>
      <w:r w:rsidRPr="007427B6">
        <w:rPr>
          <w:rFonts w:ascii="Arial" w:hAnsi="Arial" w:cs="Arial"/>
          <w:sz w:val="24"/>
        </w:rPr>
        <w:t xml:space="preserve">r la </w:t>
      </w:r>
      <w:r w:rsidR="00E6769D" w:rsidRPr="007427B6">
        <w:rPr>
          <w:rFonts w:ascii="Arial" w:hAnsi="Arial" w:cs="Arial"/>
          <w:sz w:val="24"/>
        </w:rPr>
        <w:t>naturale</w:t>
      </w:r>
      <w:r w:rsidR="00E6769D">
        <w:rPr>
          <w:rFonts w:ascii="Arial" w:hAnsi="Arial" w:cs="Arial"/>
          <w:sz w:val="24"/>
        </w:rPr>
        <w:t>z</w:t>
      </w:r>
      <w:r w:rsidR="00E6769D" w:rsidRPr="007427B6">
        <w:rPr>
          <w:rFonts w:ascii="Arial" w:hAnsi="Arial" w:cs="Arial"/>
          <w:sz w:val="24"/>
        </w:rPr>
        <w:t>a</w:t>
      </w:r>
      <w:r w:rsidRPr="007427B6">
        <w:rPr>
          <w:rFonts w:ascii="Arial" w:hAnsi="Arial" w:cs="Arial"/>
          <w:sz w:val="24"/>
        </w:rPr>
        <w:t xml:space="preserve"> de sus contenidos, forma parte del desarrollo integral del estudiante, además de desar7ollare habilidades </w:t>
      </w:r>
      <w:r w:rsidR="00202A92" w:rsidRPr="007427B6">
        <w:rPr>
          <w:rFonts w:ascii="Arial" w:hAnsi="Arial" w:cs="Arial"/>
          <w:sz w:val="24"/>
        </w:rPr>
        <w:t>investigativas</w:t>
      </w:r>
      <w:r w:rsidRPr="007427B6">
        <w:rPr>
          <w:rFonts w:ascii="Arial" w:hAnsi="Arial" w:cs="Arial"/>
          <w:sz w:val="24"/>
        </w:rPr>
        <w:t xml:space="preserve"> derivadas de la aplicación de su perfil ocupacional.</w:t>
      </w:r>
    </w:p>
    <w:p w:rsidR="007764A5" w:rsidRDefault="007764A5" w:rsidP="007427B6">
      <w:pPr>
        <w:jc w:val="both"/>
        <w:rPr>
          <w:rFonts w:ascii="Arial" w:hAnsi="Arial" w:cs="Arial"/>
          <w:sz w:val="24"/>
        </w:rPr>
      </w:pPr>
    </w:p>
    <w:p w:rsidR="007764A5" w:rsidRDefault="007764A5" w:rsidP="007427B6">
      <w:pPr>
        <w:jc w:val="both"/>
        <w:rPr>
          <w:rFonts w:ascii="Arial" w:hAnsi="Arial" w:cs="Arial"/>
          <w:sz w:val="24"/>
        </w:rPr>
      </w:pPr>
    </w:p>
    <w:p w:rsidR="007764A5" w:rsidRDefault="007764A5" w:rsidP="007427B6">
      <w:pPr>
        <w:jc w:val="both"/>
        <w:rPr>
          <w:rFonts w:ascii="Arial" w:hAnsi="Arial" w:cs="Arial"/>
          <w:sz w:val="24"/>
        </w:rPr>
      </w:pPr>
    </w:p>
    <w:p w:rsidR="007764A5" w:rsidRDefault="007764A5" w:rsidP="007427B6">
      <w:pPr>
        <w:jc w:val="both"/>
        <w:rPr>
          <w:rFonts w:ascii="Arial" w:hAnsi="Arial" w:cs="Arial"/>
          <w:sz w:val="24"/>
        </w:rPr>
      </w:pPr>
    </w:p>
    <w:p w:rsidR="00E6769D" w:rsidRDefault="00E6769D" w:rsidP="007427B6">
      <w:pPr>
        <w:jc w:val="both"/>
        <w:rPr>
          <w:rFonts w:ascii="Arial" w:hAnsi="Arial" w:cs="Arial"/>
          <w:sz w:val="24"/>
        </w:rPr>
      </w:pPr>
    </w:p>
    <w:p w:rsidR="00E6769D" w:rsidRDefault="007764A5" w:rsidP="007427B6">
      <w:pPr>
        <w:jc w:val="both"/>
        <w:rPr>
          <w:rFonts w:ascii="Arial" w:hAnsi="Arial" w:cs="Arial"/>
          <w:b/>
          <w:bCs/>
          <w:sz w:val="28"/>
          <w:szCs w:val="24"/>
        </w:rPr>
      </w:pPr>
      <w:r w:rsidRPr="007764A5">
        <w:rPr>
          <w:rFonts w:ascii="Arial" w:hAnsi="Arial" w:cs="Arial"/>
          <w:b/>
          <w:bCs/>
          <w:sz w:val="28"/>
          <w:szCs w:val="24"/>
        </w:rPr>
        <w:lastRenderedPageBreak/>
        <w:t>Esquema de Contenido y Distribución de Tiempo</w:t>
      </w:r>
    </w:p>
    <w:p w:rsidR="007764A5" w:rsidRDefault="007764A5" w:rsidP="007427B6">
      <w:pPr>
        <w:jc w:val="both"/>
        <w:rPr>
          <w:rFonts w:ascii="Arial" w:hAnsi="Arial" w:cs="Arial"/>
          <w:b/>
          <w:bCs/>
          <w:sz w:val="28"/>
          <w:szCs w:val="24"/>
        </w:rPr>
      </w:pPr>
    </w:p>
    <w:tbl>
      <w:tblPr>
        <w:tblW w:w="10055" w:type="dxa"/>
        <w:tblInd w:w="213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3440"/>
        <w:gridCol w:w="1661"/>
        <w:gridCol w:w="1344"/>
        <w:gridCol w:w="1276"/>
        <w:gridCol w:w="1134"/>
      </w:tblGrid>
      <w:tr w:rsidR="00FC2EBE" w:rsidRPr="00FC2EBE" w:rsidTr="00FC2EBE">
        <w:trPr>
          <w:trHeight w:val="315"/>
        </w:trPr>
        <w:tc>
          <w:tcPr>
            <w:tcW w:w="12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NI" w:eastAsia="es-NI"/>
              </w:rPr>
              <w:t>N</w:t>
            </w:r>
          </w:p>
        </w:tc>
        <w:tc>
          <w:tcPr>
            <w:tcW w:w="344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NI" w:eastAsia="es-NI"/>
              </w:rPr>
              <w:t>Unidades</w:t>
            </w:r>
          </w:p>
        </w:tc>
        <w:tc>
          <w:tcPr>
            <w:tcW w:w="3005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NI" w:eastAsia="es-NI"/>
              </w:rPr>
              <w:t>Clases Teóricas</w:t>
            </w: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NI" w:eastAsia="es-NI"/>
              </w:rPr>
              <w:t>Clases Prácticas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NI" w:eastAsia="es-NI"/>
              </w:rPr>
              <w:t>Total de Horas</w:t>
            </w:r>
          </w:p>
        </w:tc>
      </w:tr>
      <w:tr w:rsidR="00FC2EBE" w:rsidRPr="00FC2EBE" w:rsidTr="00FC2EBE">
        <w:trPr>
          <w:trHeight w:val="330"/>
        </w:trPr>
        <w:tc>
          <w:tcPr>
            <w:tcW w:w="120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NI" w:eastAsia="es-NI"/>
              </w:rPr>
            </w:pPr>
          </w:p>
        </w:tc>
        <w:tc>
          <w:tcPr>
            <w:tcW w:w="344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NI" w:eastAsia="es-NI"/>
              </w:rPr>
            </w:pPr>
          </w:p>
        </w:tc>
        <w:tc>
          <w:tcPr>
            <w:tcW w:w="166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NI" w:eastAsia="es-NI"/>
              </w:rPr>
              <w:t>Conferencias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NI" w:eastAsia="es-NI"/>
              </w:rPr>
              <w:t>Dinámicas de Grupos</w:t>
            </w:r>
          </w:p>
        </w:tc>
        <w:tc>
          <w:tcPr>
            <w:tcW w:w="1276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NI" w:eastAsia="es-NI"/>
              </w:rPr>
            </w:pPr>
          </w:p>
        </w:tc>
        <w:tc>
          <w:tcPr>
            <w:tcW w:w="1134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NI" w:eastAsia="es-NI"/>
              </w:rPr>
            </w:pPr>
          </w:p>
        </w:tc>
      </w:tr>
      <w:tr w:rsidR="00FC2EBE" w:rsidRPr="00FC2EBE" w:rsidTr="00FC2EBE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  <w:t>I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  <w:t>Probabilidades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  <w:t>4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  <w:t>10</w:t>
            </w:r>
          </w:p>
        </w:tc>
      </w:tr>
      <w:tr w:rsidR="00FC2EBE" w:rsidRPr="00FC2EBE" w:rsidTr="00FC2EBE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  <w:t>II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  <w:t>Distribución de Probabilidades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  <w:t>4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  <w:t>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  <w:t>16</w:t>
            </w:r>
          </w:p>
        </w:tc>
      </w:tr>
      <w:tr w:rsidR="00FC2EBE" w:rsidRPr="00FC2EBE" w:rsidTr="00FC2EBE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  <w:t>III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  <w:t>Inferencia Estadística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  <w:t>4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  <w:t>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  <w:t>18</w:t>
            </w:r>
          </w:p>
        </w:tc>
      </w:tr>
      <w:tr w:rsidR="00FC2EBE" w:rsidRPr="00FC2EBE" w:rsidTr="00FC2EBE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  <w:t> 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NI" w:eastAsia="es-NI"/>
              </w:rPr>
              <w:t>Evaluaciones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  <w:t>4</w:t>
            </w:r>
          </w:p>
        </w:tc>
      </w:tr>
      <w:tr w:rsidR="00FC2EBE" w:rsidRPr="00FC2EBE" w:rsidTr="00FC2EBE">
        <w:trPr>
          <w:trHeight w:val="33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  <w:t> 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s-NI" w:eastAsia="es-NI"/>
              </w:rPr>
              <w:t>Total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C2EBE" w:rsidRPr="00FC2EBE" w:rsidRDefault="00FC2EBE" w:rsidP="00FC2E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</w:pPr>
            <w:r w:rsidRPr="00FC2EBE">
              <w:rPr>
                <w:rFonts w:ascii="Arial" w:eastAsia="Times New Roman" w:hAnsi="Arial" w:cs="Arial"/>
                <w:color w:val="000000"/>
                <w:sz w:val="24"/>
                <w:szCs w:val="24"/>
                <w:lang w:val="es-NI" w:eastAsia="es-NI"/>
              </w:rPr>
              <w:t>48</w:t>
            </w:r>
          </w:p>
        </w:tc>
      </w:tr>
    </w:tbl>
    <w:p w:rsidR="007764A5" w:rsidRPr="007764A5" w:rsidRDefault="007764A5" w:rsidP="007427B6">
      <w:pPr>
        <w:jc w:val="both"/>
        <w:rPr>
          <w:rFonts w:ascii="Arial" w:hAnsi="Arial" w:cs="Arial"/>
          <w:sz w:val="24"/>
        </w:rPr>
      </w:pPr>
    </w:p>
    <w:tbl>
      <w:tblPr>
        <w:tblStyle w:val="Tablaconcuadrcula"/>
        <w:tblpPr w:leftFromText="141" w:rightFromText="141" w:vertAnchor="text" w:horzAnchor="margin" w:tblpY="-164"/>
        <w:tblW w:w="12753" w:type="dxa"/>
        <w:tblLayout w:type="fixed"/>
        <w:tblLook w:val="04A0" w:firstRow="1" w:lastRow="0" w:firstColumn="1" w:lastColumn="0" w:noHBand="0" w:noVBand="1"/>
      </w:tblPr>
      <w:tblGrid>
        <w:gridCol w:w="1129"/>
        <w:gridCol w:w="3686"/>
        <w:gridCol w:w="3260"/>
        <w:gridCol w:w="3686"/>
        <w:gridCol w:w="992"/>
      </w:tblGrid>
      <w:tr w:rsidR="000871F6" w:rsidTr="00FD057B">
        <w:trPr>
          <w:tblHeader/>
        </w:trPr>
        <w:tc>
          <w:tcPr>
            <w:tcW w:w="1129" w:type="dxa"/>
          </w:tcPr>
          <w:p w:rsidR="000871F6" w:rsidRPr="00E775E8" w:rsidRDefault="000871F6" w:rsidP="00FD057B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E775E8">
              <w:rPr>
                <w:rFonts w:ascii="Arial" w:hAnsi="Arial" w:cs="Arial"/>
                <w:b/>
                <w:sz w:val="32"/>
              </w:rPr>
              <w:lastRenderedPageBreak/>
              <w:t>Semana</w:t>
            </w:r>
          </w:p>
        </w:tc>
        <w:tc>
          <w:tcPr>
            <w:tcW w:w="3686" w:type="dxa"/>
          </w:tcPr>
          <w:p w:rsidR="000871F6" w:rsidRPr="00E775E8" w:rsidRDefault="000871F6" w:rsidP="00FD057B">
            <w:pPr>
              <w:jc w:val="center"/>
              <w:rPr>
                <w:rFonts w:ascii="Arial" w:hAnsi="Arial" w:cs="Arial"/>
                <w:b/>
                <w:sz w:val="32"/>
              </w:rPr>
            </w:pPr>
            <w:r w:rsidRPr="00E775E8">
              <w:rPr>
                <w:rFonts w:ascii="Arial" w:hAnsi="Arial" w:cs="Arial"/>
                <w:b/>
                <w:sz w:val="32"/>
              </w:rPr>
              <w:t>Unidad / Tema</w:t>
            </w:r>
          </w:p>
        </w:tc>
        <w:tc>
          <w:tcPr>
            <w:tcW w:w="3260" w:type="dxa"/>
          </w:tcPr>
          <w:p w:rsidR="000871F6" w:rsidRPr="00E775E8" w:rsidRDefault="000871F6" w:rsidP="00FD057B">
            <w:pPr>
              <w:jc w:val="center"/>
              <w:rPr>
                <w:rFonts w:ascii="Arial" w:hAnsi="Arial" w:cs="Arial"/>
                <w:b/>
                <w:sz w:val="32"/>
              </w:rPr>
            </w:pPr>
            <w:r>
              <w:rPr>
                <w:rFonts w:ascii="Arial" w:hAnsi="Arial" w:cs="Arial"/>
                <w:b/>
                <w:sz w:val="32"/>
              </w:rPr>
              <w:t>Objetivos</w:t>
            </w:r>
          </w:p>
        </w:tc>
        <w:tc>
          <w:tcPr>
            <w:tcW w:w="3686" w:type="dxa"/>
          </w:tcPr>
          <w:p w:rsidR="000871F6" w:rsidRPr="00E775E8" w:rsidRDefault="000871F6" w:rsidP="00FD057B">
            <w:pPr>
              <w:jc w:val="center"/>
              <w:rPr>
                <w:rFonts w:ascii="Arial" w:hAnsi="Arial" w:cs="Arial"/>
                <w:b/>
                <w:sz w:val="32"/>
              </w:rPr>
            </w:pPr>
            <w:r>
              <w:rPr>
                <w:rFonts w:ascii="Arial" w:hAnsi="Arial" w:cs="Arial"/>
                <w:b/>
                <w:sz w:val="32"/>
              </w:rPr>
              <w:t>Estrategias</w:t>
            </w:r>
          </w:p>
        </w:tc>
        <w:tc>
          <w:tcPr>
            <w:tcW w:w="992" w:type="dxa"/>
          </w:tcPr>
          <w:p w:rsidR="000871F6" w:rsidRPr="00E775E8" w:rsidRDefault="000871F6" w:rsidP="00FD057B">
            <w:pPr>
              <w:jc w:val="center"/>
              <w:rPr>
                <w:rFonts w:ascii="Arial" w:hAnsi="Arial" w:cs="Arial"/>
                <w:b/>
                <w:sz w:val="32"/>
              </w:rPr>
            </w:pPr>
            <w:r>
              <w:rPr>
                <w:rFonts w:ascii="Arial" w:hAnsi="Arial" w:cs="Arial"/>
                <w:b/>
                <w:sz w:val="32"/>
              </w:rPr>
              <w:t>Eval.</w:t>
            </w:r>
          </w:p>
        </w:tc>
      </w:tr>
      <w:tr w:rsidR="00052202" w:rsidTr="00BB089F">
        <w:trPr>
          <w:trHeight w:val="2070"/>
        </w:trPr>
        <w:tc>
          <w:tcPr>
            <w:tcW w:w="1129" w:type="dxa"/>
          </w:tcPr>
          <w:p w:rsidR="00052202" w:rsidRPr="00046EAD" w:rsidRDefault="00052202" w:rsidP="00FD057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6EAD">
              <w:rPr>
                <w:rFonts w:ascii="Arial" w:hAnsi="Arial" w:cs="Arial"/>
                <w:b/>
                <w:sz w:val="20"/>
                <w:szCs w:val="20"/>
              </w:rPr>
              <w:t>01</w:t>
            </w:r>
          </w:p>
          <w:p w:rsidR="00052202" w:rsidRPr="00046EAD" w:rsidRDefault="00663D59" w:rsidP="00FD05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 Oct</w:t>
            </w:r>
          </w:p>
        </w:tc>
        <w:tc>
          <w:tcPr>
            <w:tcW w:w="3686" w:type="dxa"/>
          </w:tcPr>
          <w:p w:rsidR="0056648A" w:rsidRDefault="00A4108C" w:rsidP="00AC4E8F">
            <w:pPr>
              <w:pStyle w:val="Prrafodelista"/>
              <w:ind w:left="32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s-NI" w:eastAsia="es-NI"/>
              </w:rPr>
            </w:pPr>
            <w:r w:rsidRPr="00A4108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UNIDAD I:</w:t>
            </w:r>
            <w:r w:rsidR="00FA00C2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 </w:t>
            </w:r>
            <w:r w:rsidRPr="00FC2EBE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s-NI" w:eastAsia="es-NI"/>
              </w:rPr>
              <w:t>PROBABILIDADES</w:t>
            </w:r>
          </w:p>
          <w:p w:rsidR="00A4108C" w:rsidRDefault="005A1C03" w:rsidP="005A1C03">
            <w:pPr>
              <w:pStyle w:val="Prrafodelista"/>
              <w:numPr>
                <w:ilvl w:val="1"/>
                <w:numId w:val="38"/>
              </w:numPr>
              <w:rPr>
                <w:rFonts w:ascii="Arial" w:hAnsi="Arial" w:cs="Arial"/>
                <w:bCs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_tradnl"/>
              </w:rPr>
              <w:t>Origen e importancia de las probabilidades</w:t>
            </w:r>
          </w:p>
          <w:p w:rsidR="005A1C03" w:rsidRDefault="005A1C03" w:rsidP="005A1C03">
            <w:pPr>
              <w:pStyle w:val="Prrafodelista"/>
              <w:numPr>
                <w:ilvl w:val="1"/>
                <w:numId w:val="38"/>
              </w:numPr>
              <w:rPr>
                <w:rFonts w:ascii="Arial" w:hAnsi="Arial" w:cs="Arial"/>
                <w:bCs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_tradnl"/>
              </w:rPr>
              <w:t>Conceptos básicos: espacio muestral, experimento, resultado, evento</w:t>
            </w:r>
          </w:p>
          <w:p w:rsidR="00BF598B" w:rsidRPr="00660395" w:rsidRDefault="005A1C03" w:rsidP="00660395">
            <w:pPr>
              <w:pStyle w:val="Prrafodelista"/>
              <w:numPr>
                <w:ilvl w:val="1"/>
                <w:numId w:val="38"/>
              </w:numPr>
              <w:rPr>
                <w:rFonts w:ascii="Arial" w:hAnsi="Arial" w:cs="Arial"/>
                <w:bCs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_tradnl"/>
              </w:rPr>
              <w:t>Tipos de probabilidades: Clásica, subjetiva, empírica</w:t>
            </w:r>
          </w:p>
        </w:tc>
        <w:tc>
          <w:tcPr>
            <w:tcW w:w="3260" w:type="dxa"/>
          </w:tcPr>
          <w:p w:rsidR="004B16D2" w:rsidRDefault="004F5C56" w:rsidP="00A26BA4">
            <w:pPr>
              <w:pStyle w:val="Prrafodelista"/>
              <w:numPr>
                <w:ilvl w:val="0"/>
                <w:numId w:val="18"/>
              </w:numPr>
              <w:tabs>
                <w:tab w:val="left" w:pos="172"/>
              </w:tabs>
              <w:ind w:left="31" w:hanging="12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Describir los enfoques prácticos, empíricos y subjetivos para probabilidades</w:t>
            </w:r>
          </w:p>
          <w:p w:rsidR="004F5C56" w:rsidRDefault="004F5C56" w:rsidP="00A26BA4">
            <w:pPr>
              <w:pStyle w:val="Prrafodelista"/>
              <w:numPr>
                <w:ilvl w:val="0"/>
                <w:numId w:val="18"/>
              </w:numPr>
              <w:tabs>
                <w:tab w:val="left" w:pos="172"/>
              </w:tabs>
              <w:ind w:left="31" w:hanging="12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Entender los conceptos de probabilidad</w:t>
            </w:r>
            <w:r w:rsidR="00730A20">
              <w:rPr>
                <w:rFonts w:ascii="Arial" w:hAnsi="Arial" w:cs="Arial"/>
                <w:sz w:val="20"/>
                <w:szCs w:val="20"/>
              </w:rPr>
              <w:t xml:space="preserve"> experimentos, eventos, resultados, probabilidad condicional y probabilidad conjunta</w:t>
            </w:r>
          </w:p>
          <w:p w:rsidR="00730A20" w:rsidRPr="00A26BA4" w:rsidRDefault="00730A20" w:rsidP="00A26BA4">
            <w:pPr>
              <w:pStyle w:val="Prrafodelista"/>
              <w:numPr>
                <w:ilvl w:val="0"/>
                <w:numId w:val="18"/>
              </w:numPr>
              <w:tabs>
                <w:tab w:val="left" w:pos="172"/>
              </w:tabs>
              <w:ind w:left="31" w:hanging="12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Calcular la probabilidad aplicando regla de la multiplicación, adición y teorema de bayes</w:t>
            </w:r>
          </w:p>
        </w:tc>
        <w:tc>
          <w:tcPr>
            <w:tcW w:w="3686" w:type="dxa"/>
          </w:tcPr>
          <w:p w:rsidR="00052202" w:rsidRPr="00B654E6" w:rsidRDefault="00052202" w:rsidP="00FD057B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>Exposición docente, uso de ejemplos y material impreso.</w:t>
            </w:r>
          </w:p>
          <w:p w:rsidR="00052202" w:rsidRPr="00B654E6" w:rsidRDefault="00052202" w:rsidP="00FD057B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>Materiales: Documentos escrito, borrador, marcadores.</w:t>
            </w:r>
          </w:p>
          <w:p w:rsidR="00052202" w:rsidRPr="00B654E6" w:rsidRDefault="00052202" w:rsidP="00FD057B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>Explicación del sistema de calificaciones, entrega de las fechas de evaluaciones y discusión sobre la temática del parcial y lecturas adicionales.</w:t>
            </w:r>
          </w:p>
        </w:tc>
        <w:tc>
          <w:tcPr>
            <w:tcW w:w="992" w:type="dxa"/>
          </w:tcPr>
          <w:p w:rsidR="00052202" w:rsidRPr="00046EAD" w:rsidRDefault="00052202" w:rsidP="00FD057B">
            <w:pPr>
              <w:rPr>
                <w:rFonts w:ascii="Arial" w:hAnsi="Arial" w:cs="Arial"/>
                <w:sz w:val="20"/>
                <w:szCs w:val="20"/>
              </w:rPr>
            </w:pPr>
            <w:r w:rsidRPr="00046EAD">
              <w:rPr>
                <w:rFonts w:ascii="Arial" w:hAnsi="Arial" w:cs="Arial"/>
                <w:sz w:val="20"/>
                <w:szCs w:val="20"/>
              </w:rPr>
              <w:t>Formativa</w:t>
            </w:r>
          </w:p>
        </w:tc>
      </w:tr>
      <w:tr w:rsidR="00052202" w:rsidTr="00913C87">
        <w:trPr>
          <w:trHeight w:val="1840"/>
        </w:trPr>
        <w:tc>
          <w:tcPr>
            <w:tcW w:w="1129" w:type="dxa"/>
          </w:tcPr>
          <w:p w:rsidR="00052202" w:rsidRPr="00046EAD" w:rsidRDefault="00052202" w:rsidP="00FD057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6EAD">
              <w:rPr>
                <w:rFonts w:ascii="Arial" w:hAnsi="Arial" w:cs="Arial"/>
                <w:b/>
                <w:sz w:val="20"/>
                <w:szCs w:val="20"/>
              </w:rPr>
              <w:t>02</w:t>
            </w:r>
          </w:p>
          <w:p w:rsidR="00052202" w:rsidRPr="00046EAD" w:rsidRDefault="00663D59" w:rsidP="00FD05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 Nov</w:t>
            </w:r>
          </w:p>
        </w:tc>
        <w:tc>
          <w:tcPr>
            <w:tcW w:w="3686" w:type="dxa"/>
          </w:tcPr>
          <w:p w:rsidR="00AF4C9F" w:rsidRDefault="00A4108C" w:rsidP="00AC4E8F">
            <w:pPr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s-NI" w:eastAsia="es-NI"/>
              </w:rPr>
            </w:pPr>
            <w:r w:rsidRPr="00A4108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UNIDAD I: </w:t>
            </w:r>
            <w:r w:rsidRPr="00FC2EBE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s-NI" w:eastAsia="es-NI"/>
              </w:rPr>
              <w:t>PROBABILIDADES</w:t>
            </w:r>
          </w:p>
          <w:p w:rsidR="00660395" w:rsidRDefault="00096B92" w:rsidP="00096B92">
            <w:pPr>
              <w:pStyle w:val="Prrafodelista"/>
              <w:numPr>
                <w:ilvl w:val="1"/>
                <w:numId w:val="38"/>
              </w:numPr>
              <w:rPr>
                <w:rFonts w:ascii="Arial" w:hAnsi="Arial" w:cs="Arial"/>
                <w:bCs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_tradnl"/>
              </w:rPr>
              <w:t>R</w:t>
            </w:r>
            <w:r w:rsidR="00660395">
              <w:rPr>
                <w:rFonts w:ascii="Arial" w:hAnsi="Arial" w:cs="Arial"/>
                <w:bCs/>
                <w:sz w:val="20"/>
                <w:szCs w:val="20"/>
                <w:lang w:val="es-ES_tradnl"/>
              </w:rPr>
              <w:t>eglas de probabilidad</w:t>
            </w:r>
          </w:p>
          <w:p w:rsidR="00660395" w:rsidRDefault="00660395" w:rsidP="00660395">
            <w:pPr>
              <w:pStyle w:val="Prrafodelista"/>
              <w:numPr>
                <w:ilvl w:val="2"/>
                <w:numId w:val="39"/>
              </w:numPr>
              <w:rPr>
                <w:rFonts w:ascii="Arial" w:hAnsi="Arial" w:cs="Arial"/>
                <w:bCs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_tradnl"/>
              </w:rPr>
              <w:t>Regla de la adición</w:t>
            </w:r>
          </w:p>
          <w:p w:rsidR="00660395" w:rsidRDefault="00660395" w:rsidP="00660395">
            <w:pPr>
              <w:pStyle w:val="Prrafodelista"/>
              <w:numPr>
                <w:ilvl w:val="2"/>
                <w:numId w:val="39"/>
              </w:numPr>
              <w:rPr>
                <w:rFonts w:ascii="Arial" w:hAnsi="Arial" w:cs="Arial"/>
                <w:bCs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s-ES_tradnl"/>
              </w:rPr>
              <w:t>Regla de la multiplicación</w:t>
            </w:r>
          </w:p>
          <w:p w:rsidR="00A4108C" w:rsidRPr="00096B92" w:rsidRDefault="00660395" w:rsidP="00096B92">
            <w:pPr>
              <w:pStyle w:val="Prrafodelista"/>
              <w:numPr>
                <w:ilvl w:val="1"/>
                <w:numId w:val="38"/>
              </w:numPr>
              <w:rPr>
                <w:rFonts w:ascii="Arial" w:hAnsi="Arial" w:cs="Arial"/>
                <w:bCs/>
                <w:sz w:val="20"/>
                <w:szCs w:val="20"/>
                <w:lang w:val="es-ES_tradnl"/>
              </w:rPr>
            </w:pPr>
            <w:r w:rsidRPr="00096B92">
              <w:rPr>
                <w:rFonts w:ascii="Arial" w:hAnsi="Arial" w:cs="Arial"/>
                <w:bCs/>
                <w:sz w:val="20"/>
                <w:szCs w:val="20"/>
                <w:lang w:val="es-ES_tradnl"/>
              </w:rPr>
              <w:t xml:space="preserve">Teorema de </w:t>
            </w:r>
            <w:r w:rsidR="00096B92">
              <w:rPr>
                <w:rFonts w:ascii="Arial" w:hAnsi="Arial" w:cs="Arial"/>
                <w:bCs/>
                <w:sz w:val="20"/>
                <w:szCs w:val="20"/>
                <w:lang w:val="es-ES_tradnl"/>
              </w:rPr>
              <w:t>B</w:t>
            </w:r>
            <w:r w:rsidRPr="00096B92">
              <w:rPr>
                <w:rFonts w:ascii="Arial" w:hAnsi="Arial" w:cs="Arial"/>
                <w:bCs/>
                <w:sz w:val="20"/>
                <w:szCs w:val="20"/>
                <w:lang w:val="es-ES_tradnl"/>
              </w:rPr>
              <w:t>ayes</w:t>
            </w:r>
          </w:p>
        </w:tc>
        <w:tc>
          <w:tcPr>
            <w:tcW w:w="3260" w:type="dxa"/>
          </w:tcPr>
          <w:p w:rsidR="00660395" w:rsidRDefault="00660395" w:rsidP="002F41C6">
            <w:pPr>
              <w:pStyle w:val="Prrafodelista"/>
              <w:numPr>
                <w:ilvl w:val="0"/>
                <w:numId w:val="37"/>
              </w:numPr>
              <w:tabs>
                <w:tab w:val="left" w:pos="172"/>
              </w:tabs>
              <w:ind w:left="43" w:hanging="1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Describir los enfoques prácticos, empíricos y subjetivos para probabilidades</w:t>
            </w:r>
          </w:p>
          <w:p w:rsidR="00660395" w:rsidRDefault="00660395" w:rsidP="002F41C6">
            <w:pPr>
              <w:pStyle w:val="Prrafodelista"/>
              <w:numPr>
                <w:ilvl w:val="0"/>
                <w:numId w:val="37"/>
              </w:numPr>
              <w:tabs>
                <w:tab w:val="left" w:pos="172"/>
              </w:tabs>
              <w:ind w:left="43" w:hanging="1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Entender los conceptos de probabilidad experimentos, eventos, resultados, probabilidad condicional y probabilidad conjunta</w:t>
            </w:r>
          </w:p>
          <w:p w:rsidR="00052202" w:rsidRPr="00CA2E34" w:rsidRDefault="00660395" w:rsidP="002F41C6">
            <w:pPr>
              <w:pStyle w:val="Prrafodelista"/>
              <w:numPr>
                <w:ilvl w:val="0"/>
                <w:numId w:val="37"/>
              </w:numPr>
              <w:tabs>
                <w:tab w:val="left" w:pos="247"/>
              </w:tabs>
              <w:overflowPunct w:val="0"/>
              <w:autoSpaceDE w:val="0"/>
              <w:autoSpaceDN w:val="0"/>
              <w:adjustRightInd w:val="0"/>
              <w:ind w:left="43" w:hanging="110"/>
              <w:jc w:val="both"/>
              <w:textAlignment w:val="baseline"/>
              <w:rPr>
                <w:rFonts w:ascii="Arial" w:hAnsi="Arial" w:cs="Arial"/>
                <w:sz w:val="20"/>
                <w:szCs w:val="20"/>
                <w:lang w:val="es-NI"/>
              </w:rPr>
            </w:pPr>
            <w:r>
              <w:rPr>
                <w:rFonts w:ascii="Arial" w:hAnsi="Arial" w:cs="Arial"/>
                <w:sz w:val="20"/>
                <w:szCs w:val="20"/>
              </w:rPr>
              <w:t>Calcular la probabilidad aplicando regla de la multiplicación, adición y teorema de bayes</w:t>
            </w:r>
          </w:p>
        </w:tc>
        <w:tc>
          <w:tcPr>
            <w:tcW w:w="3686" w:type="dxa"/>
          </w:tcPr>
          <w:p w:rsidR="00052202" w:rsidRPr="00B654E6" w:rsidRDefault="00052202" w:rsidP="00471175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>Exposición docente, uso de ejemplos y material impreso. Resolución de ejercicios como práctica</w:t>
            </w:r>
          </w:p>
          <w:p w:rsidR="00052202" w:rsidRPr="00B654E6" w:rsidRDefault="00052202" w:rsidP="00471175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>Materiales: Documentos escrito, borrador, marcadores.</w:t>
            </w:r>
          </w:p>
          <w:p w:rsidR="00052202" w:rsidRPr="00B654E6" w:rsidRDefault="00052202" w:rsidP="00FD057B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b/>
                <w:bCs/>
                <w:sz w:val="20"/>
                <w:szCs w:val="20"/>
              </w:rPr>
              <w:t>Orientación</w:t>
            </w:r>
            <w:r w:rsidRPr="00B654E6">
              <w:rPr>
                <w:rFonts w:ascii="Arial" w:hAnsi="Arial" w:cs="Arial"/>
                <w:sz w:val="20"/>
                <w:szCs w:val="20"/>
              </w:rPr>
              <w:t xml:space="preserve"> trabajo para entregar en la siguiente clase. </w:t>
            </w:r>
            <w:r w:rsidRPr="00B654E6">
              <w:rPr>
                <w:rFonts w:ascii="Arial" w:hAnsi="Arial" w:cs="Arial"/>
                <w:b/>
                <w:bCs/>
                <w:sz w:val="20"/>
                <w:szCs w:val="20"/>
              </w:rPr>
              <w:t>N1 10 puntos</w:t>
            </w:r>
          </w:p>
        </w:tc>
        <w:tc>
          <w:tcPr>
            <w:tcW w:w="992" w:type="dxa"/>
          </w:tcPr>
          <w:p w:rsidR="00052202" w:rsidRPr="00046EAD" w:rsidRDefault="00052202" w:rsidP="00FD057B">
            <w:pPr>
              <w:rPr>
                <w:rFonts w:ascii="Arial" w:hAnsi="Arial" w:cs="Arial"/>
                <w:sz w:val="20"/>
                <w:szCs w:val="20"/>
              </w:rPr>
            </w:pPr>
            <w:r w:rsidRPr="00046EAD">
              <w:rPr>
                <w:rFonts w:ascii="Arial" w:hAnsi="Arial" w:cs="Arial"/>
                <w:sz w:val="20"/>
                <w:szCs w:val="20"/>
              </w:rPr>
              <w:t xml:space="preserve">Formativa / Sumativa </w:t>
            </w:r>
          </w:p>
        </w:tc>
      </w:tr>
      <w:tr w:rsidR="00052202" w:rsidTr="00052202">
        <w:trPr>
          <w:trHeight w:val="2411"/>
        </w:trPr>
        <w:tc>
          <w:tcPr>
            <w:tcW w:w="1129" w:type="dxa"/>
          </w:tcPr>
          <w:p w:rsidR="00052202" w:rsidRPr="00046EAD" w:rsidRDefault="00052202" w:rsidP="00FD057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6EAD">
              <w:rPr>
                <w:rFonts w:ascii="Arial" w:hAnsi="Arial" w:cs="Arial"/>
                <w:b/>
                <w:sz w:val="20"/>
                <w:szCs w:val="20"/>
              </w:rPr>
              <w:t>03</w:t>
            </w:r>
          </w:p>
          <w:p w:rsidR="00052202" w:rsidRPr="00046EAD" w:rsidRDefault="005659E6" w:rsidP="00FD05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 Nov</w:t>
            </w:r>
          </w:p>
        </w:tc>
        <w:tc>
          <w:tcPr>
            <w:tcW w:w="3686" w:type="dxa"/>
          </w:tcPr>
          <w:p w:rsidR="00AF4C9F" w:rsidRDefault="006D505D" w:rsidP="00AC4E8F">
            <w:pPr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s-NI" w:eastAsia="es-NI"/>
              </w:rPr>
            </w:pPr>
            <w:r w:rsidRPr="00A4108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UNIDAD I</w:t>
            </w:r>
            <w:r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I</w:t>
            </w:r>
            <w:r w:rsidRPr="00A4108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:</w:t>
            </w:r>
            <w:r w:rsidR="00FA00C2" w:rsidRPr="00A4108C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s-NI" w:eastAsia="es-NI"/>
              </w:rPr>
              <w:t xml:space="preserve"> </w:t>
            </w:r>
            <w:r w:rsidR="00FA00C2" w:rsidRPr="00FA00C2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s-NI" w:eastAsia="es-NI"/>
              </w:rPr>
              <w:t>DISTRIBUCIÓN DE PROBABILIDADES</w:t>
            </w:r>
          </w:p>
          <w:p w:rsidR="00FA20E6" w:rsidRDefault="00FA20E6" w:rsidP="00FA20E6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2.1. </w:t>
            </w:r>
            <w:r w:rsidRPr="00AC06E2">
              <w:rPr>
                <w:rFonts w:ascii="Arial" w:hAnsi="Arial" w:cs="Arial"/>
                <w:bCs/>
                <w:sz w:val="20"/>
                <w:szCs w:val="20"/>
              </w:rPr>
              <w:t>Conceptos básicos: Distribución de probabilidades y Variables aleatorias</w:t>
            </w:r>
          </w:p>
          <w:p w:rsidR="00FA20E6" w:rsidRPr="00AC06E2" w:rsidRDefault="00FA20E6" w:rsidP="00FA20E6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2.2. </w:t>
            </w:r>
            <w:r w:rsidRPr="00AC06E2">
              <w:rPr>
                <w:rFonts w:ascii="Arial" w:hAnsi="Arial" w:cs="Arial"/>
                <w:bCs/>
                <w:sz w:val="20"/>
                <w:szCs w:val="20"/>
              </w:rPr>
              <w:t>Esperanza matemática</w:t>
            </w:r>
          </w:p>
          <w:p w:rsidR="00C867AA" w:rsidRPr="00C867AA" w:rsidRDefault="00FA20E6" w:rsidP="00FA20E6">
            <w:pPr>
              <w:rPr>
                <w:rFonts w:ascii="Arial" w:hAnsi="Arial" w:cs="Arial"/>
                <w:bCs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2.3. </w:t>
            </w:r>
            <w:r w:rsidRPr="00AC06E2">
              <w:rPr>
                <w:rFonts w:ascii="Arial" w:hAnsi="Arial" w:cs="Arial"/>
                <w:bCs/>
                <w:sz w:val="20"/>
                <w:szCs w:val="20"/>
              </w:rPr>
              <w:t>Distribución Binomial</w:t>
            </w:r>
          </w:p>
        </w:tc>
        <w:tc>
          <w:tcPr>
            <w:tcW w:w="3260" w:type="dxa"/>
          </w:tcPr>
          <w:p w:rsidR="00AF7D59" w:rsidRPr="00AF7D59" w:rsidRDefault="00AF7D59" w:rsidP="002F41C6">
            <w:pPr>
              <w:pStyle w:val="Prrafodelista"/>
              <w:numPr>
                <w:ilvl w:val="0"/>
                <w:numId w:val="18"/>
              </w:numPr>
              <w:tabs>
                <w:tab w:val="left" w:pos="169"/>
                <w:tab w:val="left" w:pos="314"/>
              </w:tabs>
              <w:ind w:left="-99" w:firstLine="99"/>
              <w:rPr>
                <w:rFonts w:ascii="Arial" w:hAnsi="Arial" w:cs="Arial"/>
                <w:sz w:val="20"/>
                <w:szCs w:val="20"/>
              </w:rPr>
            </w:pPr>
            <w:r w:rsidRPr="00AF7D59">
              <w:rPr>
                <w:rFonts w:ascii="Arial" w:hAnsi="Arial" w:cs="Arial"/>
                <w:sz w:val="20"/>
                <w:szCs w:val="20"/>
              </w:rPr>
              <w:t>Interpretar los conceptos de Variable aleatoria, distribución de probabilidades y esperanza matemática</w:t>
            </w:r>
          </w:p>
          <w:p w:rsidR="00836A0C" w:rsidRPr="00CA2E34" w:rsidRDefault="00AF7D59" w:rsidP="002F41C6">
            <w:pPr>
              <w:pStyle w:val="Prrafodelista"/>
              <w:numPr>
                <w:ilvl w:val="0"/>
                <w:numId w:val="18"/>
              </w:numPr>
              <w:tabs>
                <w:tab w:val="left" w:pos="169"/>
                <w:tab w:val="left" w:pos="314"/>
              </w:tabs>
              <w:ind w:left="-99" w:firstLine="99"/>
              <w:rPr>
                <w:rFonts w:ascii="Arial" w:hAnsi="Arial" w:cs="Arial"/>
                <w:sz w:val="20"/>
                <w:szCs w:val="20"/>
              </w:rPr>
            </w:pPr>
            <w:r w:rsidRPr="00AF7D59">
              <w:rPr>
                <w:rFonts w:ascii="Arial" w:hAnsi="Arial" w:cs="Arial"/>
                <w:sz w:val="20"/>
                <w:szCs w:val="20"/>
              </w:rPr>
              <w:t>Aplicar correctamente las fórmulas para la distribución binomial, po</w:t>
            </w:r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Pr="00AF7D59">
              <w:rPr>
                <w:rFonts w:ascii="Arial" w:hAnsi="Arial" w:cs="Arial"/>
                <w:sz w:val="20"/>
                <w:szCs w:val="20"/>
              </w:rPr>
              <w:t>sson y normal como el uso y manejo de las tablas de dichas distribuciones</w:t>
            </w:r>
          </w:p>
        </w:tc>
        <w:tc>
          <w:tcPr>
            <w:tcW w:w="3686" w:type="dxa"/>
          </w:tcPr>
          <w:p w:rsidR="00052202" w:rsidRPr="00B654E6" w:rsidRDefault="00052202" w:rsidP="00471175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>Exposición docente, uso de ejemplos y material impreso. Resolución de ejercicios como práctica</w:t>
            </w:r>
          </w:p>
          <w:p w:rsidR="00052202" w:rsidRPr="00B654E6" w:rsidRDefault="00052202" w:rsidP="00471175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>Materiales: Documentos escrito, borrador, marcadores.</w:t>
            </w:r>
          </w:p>
          <w:p w:rsidR="00052202" w:rsidRPr="00B654E6" w:rsidRDefault="00052202" w:rsidP="00FD057B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b/>
                <w:bCs/>
                <w:sz w:val="20"/>
                <w:szCs w:val="20"/>
              </w:rPr>
              <w:t>Orientación</w:t>
            </w:r>
            <w:r w:rsidRPr="00B654E6">
              <w:rPr>
                <w:rFonts w:ascii="Arial" w:hAnsi="Arial" w:cs="Arial"/>
                <w:sz w:val="20"/>
                <w:szCs w:val="20"/>
              </w:rPr>
              <w:t xml:space="preserve"> trabajo para entregar en la siguiente clase. </w:t>
            </w:r>
            <w:r w:rsidRPr="00B654E6">
              <w:rPr>
                <w:rFonts w:ascii="Arial" w:hAnsi="Arial" w:cs="Arial"/>
                <w:b/>
                <w:bCs/>
                <w:sz w:val="20"/>
                <w:szCs w:val="20"/>
              </w:rPr>
              <w:t>N2 10 puntos</w:t>
            </w:r>
          </w:p>
        </w:tc>
        <w:tc>
          <w:tcPr>
            <w:tcW w:w="992" w:type="dxa"/>
          </w:tcPr>
          <w:p w:rsidR="00052202" w:rsidRPr="00046EAD" w:rsidRDefault="00052202" w:rsidP="00FD057B">
            <w:pPr>
              <w:rPr>
                <w:rFonts w:ascii="Arial" w:hAnsi="Arial" w:cs="Arial"/>
                <w:sz w:val="20"/>
                <w:szCs w:val="20"/>
              </w:rPr>
            </w:pPr>
            <w:r w:rsidRPr="00046EAD">
              <w:rPr>
                <w:rFonts w:ascii="Arial" w:hAnsi="Arial" w:cs="Arial"/>
                <w:sz w:val="20"/>
                <w:szCs w:val="20"/>
              </w:rPr>
              <w:t>Formativa / Sumativa</w:t>
            </w:r>
          </w:p>
        </w:tc>
      </w:tr>
      <w:tr w:rsidR="00052202" w:rsidTr="00D01BB4">
        <w:trPr>
          <w:trHeight w:val="71"/>
        </w:trPr>
        <w:tc>
          <w:tcPr>
            <w:tcW w:w="1129" w:type="dxa"/>
          </w:tcPr>
          <w:p w:rsidR="00052202" w:rsidRPr="00046EAD" w:rsidRDefault="00052202" w:rsidP="00FD057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6EAD">
              <w:rPr>
                <w:rFonts w:ascii="Arial" w:hAnsi="Arial" w:cs="Arial"/>
                <w:b/>
                <w:sz w:val="20"/>
                <w:szCs w:val="20"/>
              </w:rPr>
              <w:t>04</w:t>
            </w:r>
          </w:p>
          <w:p w:rsidR="00052202" w:rsidRPr="00046EAD" w:rsidRDefault="005659E6" w:rsidP="00FD05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 Nov</w:t>
            </w:r>
          </w:p>
        </w:tc>
        <w:tc>
          <w:tcPr>
            <w:tcW w:w="3686" w:type="dxa"/>
          </w:tcPr>
          <w:p w:rsidR="00AF4C9F" w:rsidRDefault="006D505D" w:rsidP="00AC4E8F">
            <w:pPr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s-NI" w:eastAsia="es-NI"/>
              </w:rPr>
            </w:pPr>
            <w:r w:rsidRPr="00A4108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UNIDAD I</w:t>
            </w:r>
            <w:r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I</w:t>
            </w:r>
            <w:r w:rsidRPr="00A4108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:</w:t>
            </w:r>
            <w:r w:rsidR="00FA00C2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 </w:t>
            </w:r>
            <w:r w:rsidR="00FA00C2" w:rsidRPr="00FA00C2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s-NI" w:eastAsia="es-NI"/>
              </w:rPr>
              <w:t>DISTRIBUCIÓN DE PROBABILIDADES</w:t>
            </w:r>
          </w:p>
          <w:p w:rsidR="00C867AA" w:rsidRPr="00C867AA" w:rsidRDefault="006B492B" w:rsidP="00AF4C9F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2.4. </w:t>
            </w:r>
            <w:r w:rsidRPr="00AC06E2">
              <w:rPr>
                <w:rFonts w:ascii="Arial" w:hAnsi="Arial" w:cs="Arial"/>
                <w:bCs/>
                <w:sz w:val="20"/>
                <w:szCs w:val="20"/>
              </w:rPr>
              <w:t>Distribución de Poisson</w:t>
            </w:r>
          </w:p>
        </w:tc>
        <w:tc>
          <w:tcPr>
            <w:tcW w:w="3260" w:type="dxa"/>
          </w:tcPr>
          <w:p w:rsidR="001D494D" w:rsidRDefault="001D494D" w:rsidP="002F41C6">
            <w:pPr>
              <w:pStyle w:val="Prrafodelista"/>
              <w:numPr>
                <w:ilvl w:val="0"/>
                <w:numId w:val="18"/>
              </w:numPr>
              <w:tabs>
                <w:tab w:val="left" w:pos="169"/>
                <w:tab w:val="left" w:pos="314"/>
              </w:tabs>
              <w:ind w:left="43" w:hanging="110"/>
              <w:rPr>
                <w:rFonts w:ascii="Arial" w:hAnsi="Arial" w:cs="Arial"/>
                <w:sz w:val="20"/>
                <w:szCs w:val="20"/>
              </w:rPr>
            </w:pPr>
            <w:r w:rsidRPr="00AF7D59">
              <w:rPr>
                <w:rFonts w:ascii="Arial" w:hAnsi="Arial" w:cs="Arial"/>
                <w:sz w:val="20"/>
                <w:szCs w:val="20"/>
              </w:rPr>
              <w:t xml:space="preserve">Interpretar los conceptos de Variable aleatoria, distribución de </w:t>
            </w:r>
            <w:r w:rsidRPr="00AF7D59">
              <w:rPr>
                <w:rFonts w:ascii="Arial" w:hAnsi="Arial" w:cs="Arial"/>
                <w:sz w:val="20"/>
                <w:szCs w:val="20"/>
              </w:rPr>
              <w:lastRenderedPageBreak/>
              <w:t>probabilidades y esperanza matemática</w:t>
            </w:r>
          </w:p>
          <w:p w:rsidR="00052202" w:rsidRPr="001D494D" w:rsidRDefault="001D494D" w:rsidP="002F41C6">
            <w:pPr>
              <w:pStyle w:val="Prrafodelista"/>
              <w:numPr>
                <w:ilvl w:val="0"/>
                <w:numId w:val="18"/>
              </w:numPr>
              <w:tabs>
                <w:tab w:val="left" w:pos="169"/>
                <w:tab w:val="left" w:pos="314"/>
              </w:tabs>
              <w:ind w:left="0" w:hanging="110"/>
              <w:rPr>
                <w:rFonts w:ascii="Arial" w:hAnsi="Arial" w:cs="Arial"/>
                <w:sz w:val="20"/>
                <w:szCs w:val="20"/>
              </w:rPr>
            </w:pPr>
            <w:r w:rsidRPr="001D494D">
              <w:rPr>
                <w:rFonts w:ascii="Arial" w:hAnsi="Arial" w:cs="Arial"/>
                <w:sz w:val="20"/>
                <w:szCs w:val="20"/>
              </w:rPr>
              <w:t>Aplicar correctamente las fórmulas para la distribución binomial, poisson y normal como el uso y manejo de las tablas de dichas distribuciones</w:t>
            </w:r>
          </w:p>
        </w:tc>
        <w:tc>
          <w:tcPr>
            <w:tcW w:w="3686" w:type="dxa"/>
          </w:tcPr>
          <w:p w:rsidR="00052202" w:rsidRPr="00B654E6" w:rsidRDefault="00052202" w:rsidP="00471175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lastRenderedPageBreak/>
              <w:t xml:space="preserve">Exposición docente, uso de ejemplos y material impreso. </w:t>
            </w:r>
            <w:r w:rsidRPr="00B654E6">
              <w:rPr>
                <w:rFonts w:ascii="Arial" w:hAnsi="Arial" w:cs="Arial"/>
                <w:sz w:val="20"/>
                <w:szCs w:val="20"/>
              </w:rPr>
              <w:lastRenderedPageBreak/>
              <w:t>Resolución de ejercicios como práctica</w:t>
            </w:r>
          </w:p>
          <w:p w:rsidR="00052202" w:rsidRPr="00B654E6" w:rsidRDefault="00052202" w:rsidP="00471175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>Materiales: Documentos escrito, borrador, marcadores.</w:t>
            </w:r>
          </w:p>
          <w:p w:rsidR="00052202" w:rsidRPr="00B654E6" w:rsidRDefault="00052202" w:rsidP="00FD057B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b/>
                <w:bCs/>
                <w:sz w:val="20"/>
                <w:szCs w:val="20"/>
              </w:rPr>
              <w:t>Orientación</w:t>
            </w:r>
            <w:r w:rsidRPr="00B654E6">
              <w:rPr>
                <w:rFonts w:ascii="Arial" w:hAnsi="Arial" w:cs="Arial"/>
                <w:sz w:val="20"/>
                <w:szCs w:val="20"/>
              </w:rPr>
              <w:t xml:space="preserve"> trabajo para entregar en la siguiente clase. </w:t>
            </w:r>
            <w:r w:rsidRPr="00B654E6">
              <w:rPr>
                <w:rFonts w:ascii="Arial" w:hAnsi="Arial" w:cs="Arial"/>
                <w:b/>
                <w:bCs/>
                <w:sz w:val="20"/>
                <w:szCs w:val="20"/>
              </w:rPr>
              <w:t>N3 10 puntos</w:t>
            </w:r>
          </w:p>
        </w:tc>
        <w:tc>
          <w:tcPr>
            <w:tcW w:w="992" w:type="dxa"/>
          </w:tcPr>
          <w:p w:rsidR="00052202" w:rsidRPr="00046EAD" w:rsidRDefault="00052202" w:rsidP="00FD057B">
            <w:pPr>
              <w:rPr>
                <w:rFonts w:ascii="Arial" w:hAnsi="Arial" w:cs="Arial"/>
                <w:sz w:val="20"/>
                <w:szCs w:val="20"/>
              </w:rPr>
            </w:pPr>
            <w:r w:rsidRPr="00046EAD">
              <w:rPr>
                <w:rFonts w:ascii="Arial" w:hAnsi="Arial" w:cs="Arial"/>
                <w:sz w:val="20"/>
                <w:szCs w:val="20"/>
              </w:rPr>
              <w:lastRenderedPageBreak/>
              <w:t xml:space="preserve">Formativa / </w:t>
            </w:r>
            <w:r w:rsidRPr="00046EAD">
              <w:rPr>
                <w:rFonts w:ascii="Arial" w:hAnsi="Arial" w:cs="Arial"/>
                <w:sz w:val="20"/>
                <w:szCs w:val="20"/>
              </w:rPr>
              <w:lastRenderedPageBreak/>
              <w:t>Sumativa</w:t>
            </w:r>
          </w:p>
        </w:tc>
      </w:tr>
      <w:tr w:rsidR="00052202" w:rsidTr="00052202">
        <w:trPr>
          <w:trHeight w:val="699"/>
        </w:trPr>
        <w:tc>
          <w:tcPr>
            <w:tcW w:w="1129" w:type="dxa"/>
          </w:tcPr>
          <w:p w:rsidR="00052202" w:rsidRPr="00046EAD" w:rsidRDefault="00052202" w:rsidP="00FD057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6EAD">
              <w:rPr>
                <w:rFonts w:ascii="Arial" w:hAnsi="Arial" w:cs="Arial"/>
                <w:b/>
                <w:sz w:val="20"/>
                <w:szCs w:val="20"/>
              </w:rPr>
              <w:lastRenderedPageBreak/>
              <w:t>05</w:t>
            </w:r>
          </w:p>
          <w:p w:rsidR="00052202" w:rsidRPr="00046EAD" w:rsidRDefault="005659E6" w:rsidP="00FD05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 Nov</w:t>
            </w:r>
          </w:p>
        </w:tc>
        <w:tc>
          <w:tcPr>
            <w:tcW w:w="3686" w:type="dxa"/>
          </w:tcPr>
          <w:p w:rsidR="005B5678" w:rsidRDefault="006D505D" w:rsidP="00AC4E8F">
            <w:pPr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s-NI" w:eastAsia="es-NI"/>
              </w:rPr>
            </w:pPr>
            <w:r w:rsidRPr="00A4108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UNIDAD I</w:t>
            </w:r>
            <w:r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I</w:t>
            </w:r>
            <w:r w:rsidRPr="00A4108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:</w:t>
            </w:r>
            <w:r w:rsidR="00FA00C2" w:rsidRPr="00FA00C2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s-NI" w:eastAsia="es-NI"/>
              </w:rPr>
              <w:t xml:space="preserve"> DISTRIBUCIÓN DE PROBABILIDADES</w:t>
            </w:r>
          </w:p>
          <w:p w:rsidR="00C867AA" w:rsidRPr="00C867AA" w:rsidRDefault="006B492B" w:rsidP="005B5678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Primer Parcial</w:t>
            </w:r>
          </w:p>
        </w:tc>
        <w:tc>
          <w:tcPr>
            <w:tcW w:w="3260" w:type="dxa"/>
          </w:tcPr>
          <w:p w:rsidR="00052202" w:rsidRPr="004B16D2" w:rsidRDefault="00052202" w:rsidP="001D494D">
            <w:pPr>
              <w:pStyle w:val="Prrafodelista"/>
              <w:numPr>
                <w:ilvl w:val="0"/>
                <w:numId w:val="18"/>
              </w:numPr>
              <w:tabs>
                <w:tab w:val="left" w:pos="172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:rsidR="00052202" w:rsidRPr="00B654E6" w:rsidRDefault="00052202" w:rsidP="00FD057B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 xml:space="preserve">Realización del primer examen parcial. </w:t>
            </w:r>
            <w:r w:rsidRPr="00B654E6">
              <w:rPr>
                <w:rFonts w:ascii="Arial" w:hAnsi="Arial" w:cs="Arial"/>
                <w:b/>
                <w:bCs/>
                <w:sz w:val="20"/>
                <w:szCs w:val="20"/>
              </w:rPr>
              <w:t>EP1 20 puntos</w:t>
            </w:r>
          </w:p>
        </w:tc>
        <w:tc>
          <w:tcPr>
            <w:tcW w:w="992" w:type="dxa"/>
          </w:tcPr>
          <w:p w:rsidR="00052202" w:rsidRPr="00046EAD" w:rsidRDefault="00052202" w:rsidP="00FD057B">
            <w:pPr>
              <w:rPr>
                <w:rFonts w:ascii="Arial" w:hAnsi="Arial" w:cs="Arial"/>
                <w:sz w:val="20"/>
                <w:szCs w:val="20"/>
              </w:rPr>
            </w:pPr>
            <w:r w:rsidRPr="00046EAD">
              <w:rPr>
                <w:rFonts w:ascii="Arial" w:hAnsi="Arial" w:cs="Arial"/>
                <w:sz w:val="20"/>
                <w:szCs w:val="20"/>
              </w:rPr>
              <w:t>Formativa / Sumativa</w:t>
            </w:r>
          </w:p>
        </w:tc>
      </w:tr>
      <w:tr w:rsidR="00052202" w:rsidTr="00052202">
        <w:trPr>
          <w:trHeight w:val="1748"/>
        </w:trPr>
        <w:tc>
          <w:tcPr>
            <w:tcW w:w="1129" w:type="dxa"/>
          </w:tcPr>
          <w:p w:rsidR="00052202" w:rsidRPr="00046EAD" w:rsidRDefault="00052202" w:rsidP="00AF62E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6EAD">
              <w:rPr>
                <w:rFonts w:ascii="Arial" w:hAnsi="Arial" w:cs="Arial"/>
                <w:b/>
                <w:sz w:val="20"/>
                <w:szCs w:val="20"/>
              </w:rPr>
              <w:t>06</w:t>
            </w:r>
          </w:p>
          <w:p w:rsidR="00052202" w:rsidRPr="00046EAD" w:rsidRDefault="00571D28" w:rsidP="00AF62E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 Dic</w:t>
            </w:r>
          </w:p>
        </w:tc>
        <w:tc>
          <w:tcPr>
            <w:tcW w:w="3686" w:type="dxa"/>
          </w:tcPr>
          <w:p w:rsidR="00443436" w:rsidRDefault="006D505D" w:rsidP="00AC4E8F">
            <w:pPr>
              <w:pStyle w:val="Prrafodelista"/>
              <w:ind w:left="0"/>
              <w:jc w:val="center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s-NI" w:eastAsia="es-NI"/>
              </w:rPr>
            </w:pPr>
            <w:r w:rsidRPr="00A4108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UNIDAD I</w:t>
            </w:r>
            <w:r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I</w:t>
            </w:r>
            <w:r w:rsidRPr="00A4108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:</w:t>
            </w:r>
            <w:r w:rsidR="00FA00C2" w:rsidRPr="00FA00C2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val="es-NI" w:eastAsia="es-NI"/>
              </w:rPr>
              <w:t xml:space="preserve"> DISTRIBUCIÓN DE PROBABILIDADES</w:t>
            </w:r>
          </w:p>
          <w:p w:rsidR="00C867AA" w:rsidRPr="00C867AA" w:rsidRDefault="006B492B" w:rsidP="005D27F9">
            <w:pPr>
              <w:pStyle w:val="Prrafodelista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2.5. </w:t>
            </w:r>
            <w:r w:rsidRPr="00FA20E6">
              <w:rPr>
                <w:rFonts w:ascii="Arial" w:hAnsi="Arial" w:cs="Arial"/>
                <w:bCs/>
                <w:sz w:val="20"/>
                <w:szCs w:val="20"/>
              </w:rPr>
              <w:t>Distribución Normal Estándar</w:t>
            </w:r>
          </w:p>
        </w:tc>
        <w:tc>
          <w:tcPr>
            <w:tcW w:w="3260" w:type="dxa"/>
          </w:tcPr>
          <w:p w:rsidR="001D494D" w:rsidRPr="001D494D" w:rsidRDefault="001D494D" w:rsidP="002F41C6">
            <w:pPr>
              <w:pStyle w:val="Prrafodelista"/>
              <w:numPr>
                <w:ilvl w:val="0"/>
                <w:numId w:val="18"/>
              </w:numPr>
              <w:tabs>
                <w:tab w:val="left" w:pos="326"/>
              </w:tabs>
              <w:ind w:left="43" w:hanging="43"/>
              <w:rPr>
                <w:rFonts w:ascii="Arial" w:hAnsi="Arial" w:cs="Arial"/>
                <w:sz w:val="20"/>
                <w:szCs w:val="20"/>
              </w:rPr>
            </w:pPr>
            <w:r w:rsidRPr="001D494D">
              <w:rPr>
                <w:rFonts w:ascii="Arial" w:hAnsi="Arial" w:cs="Arial"/>
                <w:sz w:val="20"/>
                <w:szCs w:val="20"/>
              </w:rPr>
              <w:t>Interpretar los conceptos de Variable aleatoria, distribución de probabilidades y esperanza matemática</w:t>
            </w:r>
          </w:p>
          <w:p w:rsidR="00052202" w:rsidRPr="00B654E6" w:rsidRDefault="001D494D" w:rsidP="002F41C6">
            <w:pPr>
              <w:pStyle w:val="Prrafodelista"/>
              <w:numPr>
                <w:ilvl w:val="0"/>
                <w:numId w:val="18"/>
              </w:numPr>
              <w:tabs>
                <w:tab w:val="left" w:pos="326"/>
              </w:tabs>
              <w:ind w:left="43" w:hanging="43"/>
              <w:rPr>
                <w:rFonts w:ascii="Arial" w:hAnsi="Arial" w:cs="Arial"/>
                <w:sz w:val="20"/>
                <w:szCs w:val="20"/>
              </w:rPr>
            </w:pPr>
            <w:r w:rsidRPr="001D494D">
              <w:rPr>
                <w:rFonts w:ascii="Arial" w:hAnsi="Arial" w:cs="Arial"/>
                <w:sz w:val="20"/>
                <w:szCs w:val="20"/>
              </w:rPr>
              <w:t>Aplicar correctamente las fórmulas para la distribución binomial, poisson y normal como el uso y manejo de las tablas de dichas distribuciones</w:t>
            </w:r>
          </w:p>
        </w:tc>
        <w:tc>
          <w:tcPr>
            <w:tcW w:w="3686" w:type="dxa"/>
          </w:tcPr>
          <w:p w:rsidR="00052202" w:rsidRPr="00B654E6" w:rsidRDefault="00052202" w:rsidP="0093038E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>Exposición docente, uso de ejemplos y material impreso.</w:t>
            </w:r>
          </w:p>
          <w:p w:rsidR="00052202" w:rsidRPr="00B654E6" w:rsidRDefault="00052202" w:rsidP="0093038E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>Materiales: Documentos escrito, borrador, marcadores.</w:t>
            </w:r>
          </w:p>
          <w:p w:rsidR="00052202" w:rsidRPr="00B654E6" w:rsidRDefault="00052202" w:rsidP="00AF62E2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052202" w:rsidRPr="00046EAD" w:rsidRDefault="00052202" w:rsidP="00AF62E2">
            <w:pPr>
              <w:rPr>
                <w:rFonts w:ascii="Arial" w:hAnsi="Arial" w:cs="Arial"/>
                <w:sz w:val="20"/>
                <w:szCs w:val="20"/>
              </w:rPr>
            </w:pPr>
            <w:r w:rsidRPr="00046EAD">
              <w:rPr>
                <w:rFonts w:ascii="Arial" w:hAnsi="Arial" w:cs="Arial"/>
                <w:sz w:val="20"/>
                <w:szCs w:val="20"/>
              </w:rPr>
              <w:t>Formativa</w:t>
            </w:r>
          </w:p>
        </w:tc>
      </w:tr>
      <w:tr w:rsidR="00052202" w:rsidTr="00052202">
        <w:trPr>
          <w:trHeight w:val="1984"/>
        </w:trPr>
        <w:tc>
          <w:tcPr>
            <w:tcW w:w="1129" w:type="dxa"/>
          </w:tcPr>
          <w:p w:rsidR="00052202" w:rsidRPr="00046EAD" w:rsidRDefault="00052202" w:rsidP="000C6BB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6EAD">
              <w:rPr>
                <w:rFonts w:ascii="Arial" w:hAnsi="Arial" w:cs="Arial"/>
                <w:b/>
                <w:sz w:val="20"/>
                <w:szCs w:val="20"/>
              </w:rPr>
              <w:t>07</w:t>
            </w:r>
          </w:p>
          <w:p w:rsidR="00052202" w:rsidRPr="00046EAD" w:rsidRDefault="00571D28" w:rsidP="000C6B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Dic</w:t>
            </w:r>
            <w:bookmarkStart w:id="0" w:name="_GoBack"/>
            <w:bookmarkEnd w:id="0"/>
          </w:p>
        </w:tc>
        <w:tc>
          <w:tcPr>
            <w:tcW w:w="3686" w:type="dxa"/>
          </w:tcPr>
          <w:p w:rsidR="00443436" w:rsidRDefault="005D27F9" w:rsidP="00AC4E8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ES_tradnl"/>
              </w:rPr>
            </w:pPr>
            <w:r w:rsidRPr="00A4108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UNIDAD I</w:t>
            </w:r>
            <w:r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II</w:t>
            </w:r>
            <w:r w:rsidRPr="00A4108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: </w:t>
            </w:r>
            <w:r w:rsidR="00FA00C2" w:rsidRPr="00FA00C2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INFERENCIA ESTADÍSTICA</w:t>
            </w:r>
          </w:p>
          <w:p w:rsidR="00280F55" w:rsidRPr="00280F55" w:rsidRDefault="00280F55" w:rsidP="00280F55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280F55">
              <w:rPr>
                <w:rFonts w:ascii="Arial" w:hAnsi="Arial" w:cs="Arial"/>
                <w:bCs/>
                <w:sz w:val="20"/>
                <w:szCs w:val="20"/>
              </w:rPr>
              <w:t>3.1. Distribución de muestreo</w:t>
            </w:r>
          </w:p>
          <w:p w:rsidR="00280F55" w:rsidRPr="00280F55" w:rsidRDefault="00280F55" w:rsidP="00280F55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280F55">
              <w:rPr>
                <w:rFonts w:ascii="Arial" w:hAnsi="Arial" w:cs="Arial"/>
                <w:bCs/>
                <w:sz w:val="20"/>
                <w:szCs w:val="20"/>
              </w:rPr>
              <w:t>3.2. Teorema Central del Límite</w:t>
            </w:r>
          </w:p>
          <w:p w:rsidR="00C867AA" w:rsidRPr="00C867AA" w:rsidRDefault="00280F55" w:rsidP="00280F55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280F55">
              <w:rPr>
                <w:rFonts w:ascii="Arial" w:hAnsi="Arial" w:cs="Arial"/>
                <w:bCs/>
                <w:sz w:val="20"/>
                <w:szCs w:val="20"/>
              </w:rPr>
              <w:t>3.3. Prueba de h</w:t>
            </w:r>
            <w:r>
              <w:rPr>
                <w:rFonts w:ascii="Arial" w:hAnsi="Arial" w:cs="Arial"/>
                <w:bCs/>
                <w:sz w:val="20"/>
                <w:szCs w:val="20"/>
              </w:rPr>
              <w:t>i</w:t>
            </w:r>
            <w:r w:rsidRPr="00280F55">
              <w:rPr>
                <w:rFonts w:ascii="Arial" w:hAnsi="Arial" w:cs="Arial"/>
                <w:bCs/>
                <w:sz w:val="20"/>
                <w:szCs w:val="20"/>
              </w:rPr>
              <w:t>pótesis: Enfoque clásico</w:t>
            </w:r>
          </w:p>
        </w:tc>
        <w:tc>
          <w:tcPr>
            <w:tcW w:w="3260" w:type="dxa"/>
          </w:tcPr>
          <w:p w:rsidR="00AA312A" w:rsidRPr="00AA312A" w:rsidRDefault="00AA312A" w:rsidP="002F41C6">
            <w:pPr>
              <w:pStyle w:val="Prrafodelista"/>
              <w:numPr>
                <w:ilvl w:val="0"/>
                <w:numId w:val="18"/>
              </w:numPr>
              <w:tabs>
                <w:tab w:val="left" w:pos="172"/>
              </w:tabs>
              <w:ind w:left="0" w:hanging="110"/>
              <w:rPr>
                <w:rFonts w:ascii="Arial" w:hAnsi="Arial" w:cs="Arial"/>
                <w:sz w:val="20"/>
                <w:szCs w:val="20"/>
              </w:rPr>
            </w:pPr>
            <w:r w:rsidRPr="00AA312A">
              <w:rPr>
                <w:rFonts w:ascii="Arial" w:hAnsi="Arial" w:cs="Arial"/>
                <w:sz w:val="20"/>
                <w:szCs w:val="20"/>
              </w:rPr>
              <w:t>Interpretar los conceptos de Variable aleatoria, distribución de probabilidades y esperanza matemática</w:t>
            </w:r>
          </w:p>
          <w:p w:rsidR="00052202" w:rsidRPr="000E153A" w:rsidRDefault="00AA312A" w:rsidP="002F41C6">
            <w:pPr>
              <w:pStyle w:val="Prrafodelista"/>
              <w:numPr>
                <w:ilvl w:val="0"/>
                <w:numId w:val="18"/>
              </w:numPr>
              <w:tabs>
                <w:tab w:val="left" w:pos="172"/>
              </w:tabs>
              <w:ind w:left="0" w:hanging="110"/>
              <w:rPr>
                <w:rFonts w:ascii="Arial" w:hAnsi="Arial" w:cs="Arial"/>
                <w:sz w:val="20"/>
                <w:szCs w:val="20"/>
              </w:rPr>
            </w:pPr>
            <w:r w:rsidRPr="00AA312A">
              <w:rPr>
                <w:rFonts w:ascii="Arial" w:hAnsi="Arial" w:cs="Arial"/>
                <w:sz w:val="20"/>
                <w:szCs w:val="20"/>
              </w:rPr>
              <w:t>Aplicar correctamente las fórmulas para la distribución binomial, poisson y normal como el uso y manejo de las tablas de dichas distribuciones</w:t>
            </w:r>
          </w:p>
        </w:tc>
        <w:tc>
          <w:tcPr>
            <w:tcW w:w="3686" w:type="dxa"/>
          </w:tcPr>
          <w:p w:rsidR="00052202" w:rsidRPr="00B654E6" w:rsidRDefault="00052202" w:rsidP="0093038E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>Exposición docente, uso de ejemplos y material impreso. Resolución de ejercicios como práctica</w:t>
            </w:r>
          </w:p>
          <w:p w:rsidR="00052202" w:rsidRPr="00B654E6" w:rsidRDefault="00052202" w:rsidP="0093038E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>Materiales: Documentos escrito, borrador, marcadores.</w:t>
            </w:r>
          </w:p>
          <w:p w:rsidR="00052202" w:rsidRPr="00B654E6" w:rsidRDefault="00052202" w:rsidP="000C6BBD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b/>
                <w:bCs/>
                <w:sz w:val="20"/>
                <w:szCs w:val="20"/>
              </w:rPr>
              <w:t>Orientación</w:t>
            </w:r>
            <w:r w:rsidRPr="00B654E6">
              <w:rPr>
                <w:rFonts w:ascii="Arial" w:hAnsi="Arial" w:cs="Arial"/>
                <w:sz w:val="20"/>
                <w:szCs w:val="20"/>
              </w:rPr>
              <w:t xml:space="preserve"> trabajo para entregar en la siguiente clase. </w:t>
            </w:r>
            <w:r w:rsidRPr="00B654E6">
              <w:rPr>
                <w:rFonts w:ascii="Arial" w:hAnsi="Arial" w:cs="Arial"/>
                <w:b/>
                <w:bCs/>
                <w:sz w:val="20"/>
                <w:szCs w:val="20"/>
              </w:rPr>
              <w:t>N4 10 puntos</w:t>
            </w:r>
          </w:p>
        </w:tc>
        <w:tc>
          <w:tcPr>
            <w:tcW w:w="992" w:type="dxa"/>
          </w:tcPr>
          <w:p w:rsidR="00052202" w:rsidRPr="00046EAD" w:rsidRDefault="00052202" w:rsidP="000C6BBD">
            <w:pPr>
              <w:rPr>
                <w:rFonts w:ascii="Arial" w:hAnsi="Arial" w:cs="Arial"/>
                <w:sz w:val="20"/>
                <w:szCs w:val="20"/>
              </w:rPr>
            </w:pPr>
            <w:r w:rsidRPr="00046EAD">
              <w:rPr>
                <w:rFonts w:ascii="Arial" w:hAnsi="Arial" w:cs="Arial"/>
                <w:sz w:val="20"/>
                <w:szCs w:val="20"/>
              </w:rPr>
              <w:t>Formativa / Sumativa</w:t>
            </w:r>
          </w:p>
        </w:tc>
      </w:tr>
      <w:tr w:rsidR="00052202" w:rsidTr="00052202">
        <w:trPr>
          <w:trHeight w:val="1261"/>
        </w:trPr>
        <w:tc>
          <w:tcPr>
            <w:tcW w:w="1129" w:type="dxa"/>
          </w:tcPr>
          <w:p w:rsidR="00052202" w:rsidRPr="00046EAD" w:rsidRDefault="00052202" w:rsidP="00D4380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6EAD">
              <w:rPr>
                <w:rFonts w:ascii="Arial" w:hAnsi="Arial" w:cs="Arial"/>
                <w:b/>
                <w:sz w:val="20"/>
                <w:szCs w:val="20"/>
              </w:rPr>
              <w:t>08</w:t>
            </w:r>
          </w:p>
          <w:p w:rsidR="00052202" w:rsidRPr="00046EAD" w:rsidRDefault="00FE17F3" w:rsidP="00D438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AB1C4B">
              <w:rPr>
                <w:rFonts w:ascii="Arial" w:hAnsi="Arial" w:cs="Arial"/>
                <w:sz w:val="20"/>
                <w:szCs w:val="20"/>
              </w:rPr>
              <w:t>7</w:t>
            </w:r>
            <w:r>
              <w:rPr>
                <w:rFonts w:ascii="Arial" w:hAnsi="Arial" w:cs="Arial"/>
                <w:sz w:val="20"/>
                <w:szCs w:val="20"/>
              </w:rPr>
              <w:t xml:space="preserve"> de junio</w:t>
            </w:r>
          </w:p>
        </w:tc>
        <w:tc>
          <w:tcPr>
            <w:tcW w:w="3686" w:type="dxa"/>
          </w:tcPr>
          <w:p w:rsidR="00443436" w:rsidRDefault="004F7EDE" w:rsidP="00AC4E8F">
            <w:pPr>
              <w:pStyle w:val="Prrafodelista"/>
              <w:ind w:left="37"/>
              <w:jc w:val="center"/>
              <w:rPr>
                <w:rFonts w:ascii="Arial" w:hAnsi="Arial" w:cs="Arial"/>
                <w:b/>
                <w:sz w:val="24"/>
                <w:szCs w:val="24"/>
                <w:lang w:val="es-ES_tradnl"/>
              </w:rPr>
            </w:pPr>
            <w:r w:rsidRPr="00A4108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UNIDAD I</w:t>
            </w:r>
            <w:r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II</w:t>
            </w:r>
            <w:r w:rsidRPr="00A4108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:</w:t>
            </w:r>
            <w:r w:rsidR="00FA00C2" w:rsidRPr="00FA00C2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 INFERENCIA ESTADÍSTICA</w:t>
            </w:r>
          </w:p>
          <w:p w:rsidR="00C867AA" w:rsidRPr="00C867AA" w:rsidRDefault="00280F55" w:rsidP="00443436">
            <w:pPr>
              <w:pStyle w:val="Prrafodelista"/>
              <w:ind w:left="37"/>
              <w:rPr>
                <w:rFonts w:ascii="Arial" w:hAnsi="Arial" w:cs="Arial"/>
                <w:bCs/>
                <w:sz w:val="20"/>
                <w:szCs w:val="20"/>
              </w:rPr>
            </w:pPr>
            <w:r w:rsidRPr="00280F55">
              <w:rPr>
                <w:rFonts w:ascii="Arial" w:hAnsi="Arial" w:cs="Arial"/>
                <w:bCs/>
                <w:sz w:val="20"/>
                <w:szCs w:val="20"/>
              </w:rPr>
              <w:t>3.4. Aplicaciones de Distribución stándar, t - Student, F de Fisher y Ji Cuadrado</w:t>
            </w:r>
          </w:p>
        </w:tc>
        <w:tc>
          <w:tcPr>
            <w:tcW w:w="3260" w:type="dxa"/>
          </w:tcPr>
          <w:p w:rsidR="00AA312A" w:rsidRPr="00AA312A" w:rsidRDefault="00AA312A" w:rsidP="002F41C6">
            <w:pPr>
              <w:pStyle w:val="Prrafodelista"/>
              <w:numPr>
                <w:ilvl w:val="0"/>
                <w:numId w:val="18"/>
              </w:numPr>
              <w:tabs>
                <w:tab w:val="left" w:pos="172"/>
              </w:tabs>
              <w:ind w:left="0" w:hanging="110"/>
              <w:rPr>
                <w:rFonts w:ascii="Arial" w:hAnsi="Arial" w:cs="Arial"/>
                <w:sz w:val="20"/>
                <w:szCs w:val="20"/>
              </w:rPr>
            </w:pPr>
            <w:r w:rsidRPr="00AA312A">
              <w:rPr>
                <w:rFonts w:ascii="Arial" w:hAnsi="Arial" w:cs="Arial"/>
                <w:sz w:val="20"/>
                <w:szCs w:val="20"/>
              </w:rPr>
              <w:t>Interpretar los conceptos de Variable aleatoria, distribución de probabilidades y esperanza matemática</w:t>
            </w:r>
          </w:p>
          <w:p w:rsidR="00052202" w:rsidRPr="000E153A" w:rsidRDefault="00AA312A" w:rsidP="002F41C6">
            <w:pPr>
              <w:pStyle w:val="Prrafodelista"/>
              <w:numPr>
                <w:ilvl w:val="0"/>
                <w:numId w:val="18"/>
              </w:numPr>
              <w:tabs>
                <w:tab w:val="left" w:pos="172"/>
              </w:tabs>
              <w:ind w:left="0" w:hanging="110"/>
              <w:rPr>
                <w:rFonts w:ascii="Arial" w:hAnsi="Arial" w:cs="Arial"/>
                <w:sz w:val="20"/>
                <w:szCs w:val="20"/>
              </w:rPr>
            </w:pPr>
            <w:r w:rsidRPr="00AA312A">
              <w:rPr>
                <w:rFonts w:ascii="Arial" w:hAnsi="Arial" w:cs="Arial"/>
                <w:sz w:val="20"/>
                <w:szCs w:val="20"/>
              </w:rPr>
              <w:t>Aplicar correctamente las fórmulas para la distribución binomial, poisson y normal como el uso y manejo de las tablas de dichas distribuciones</w:t>
            </w:r>
          </w:p>
        </w:tc>
        <w:tc>
          <w:tcPr>
            <w:tcW w:w="3686" w:type="dxa"/>
          </w:tcPr>
          <w:p w:rsidR="00052202" w:rsidRPr="00B654E6" w:rsidRDefault="00052202" w:rsidP="0093038E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>Exposición docente, uso de ejemplos y material impreso. Resolución de ejercicios como práctica</w:t>
            </w:r>
          </w:p>
          <w:p w:rsidR="00052202" w:rsidRPr="00B654E6" w:rsidRDefault="00052202" w:rsidP="0093038E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>Materiales: Documentos escrito, borrador, marcadores.</w:t>
            </w:r>
          </w:p>
          <w:p w:rsidR="00052202" w:rsidRPr="00B654E6" w:rsidRDefault="00052202" w:rsidP="00D43805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b/>
                <w:bCs/>
                <w:sz w:val="20"/>
                <w:szCs w:val="20"/>
              </w:rPr>
              <w:t>Orientación</w:t>
            </w:r>
            <w:r w:rsidRPr="00B654E6">
              <w:rPr>
                <w:rFonts w:ascii="Arial" w:hAnsi="Arial" w:cs="Arial"/>
                <w:sz w:val="20"/>
                <w:szCs w:val="20"/>
              </w:rPr>
              <w:t xml:space="preserve"> trabajo para entregar en la siguiente clase. </w:t>
            </w:r>
            <w:r w:rsidRPr="00B654E6">
              <w:rPr>
                <w:rFonts w:ascii="Arial" w:hAnsi="Arial" w:cs="Arial"/>
                <w:b/>
                <w:bCs/>
                <w:sz w:val="20"/>
                <w:szCs w:val="20"/>
              </w:rPr>
              <w:t>N5 10 puntos</w:t>
            </w:r>
          </w:p>
        </w:tc>
        <w:tc>
          <w:tcPr>
            <w:tcW w:w="992" w:type="dxa"/>
          </w:tcPr>
          <w:p w:rsidR="00052202" w:rsidRPr="00046EAD" w:rsidRDefault="00052202" w:rsidP="00D43805">
            <w:pPr>
              <w:rPr>
                <w:rFonts w:ascii="Arial" w:hAnsi="Arial" w:cs="Arial"/>
                <w:sz w:val="20"/>
                <w:szCs w:val="20"/>
              </w:rPr>
            </w:pPr>
            <w:r w:rsidRPr="00046EAD">
              <w:rPr>
                <w:rFonts w:ascii="Arial" w:hAnsi="Arial" w:cs="Arial"/>
                <w:sz w:val="20"/>
                <w:szCs w:val="20"/>
              </w:rPr>
              <w:t>Formativa / Sumativa</w:t>
            </w:r>
          </w:p>
        </w:tc>
      </w:tr>
      <w:tr w:rsidR="00052202" w:rsidTr="00A26BA4">
        <w:trPr>
          <w:trHeight w:val="274"/>
        </w:trPr>
        <w:tc>
          <w:tcPr>
            <w:tcW w:w="1129" w:type="dxa"/>
          </w:tcPr>
          <w:p w:rsidR="00052202" w:rsidRPr="00046EAD" w:rsidRDefault="00052202" w:rsidP="00D4380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6EAD">
              <w:rPr>
                <w:rFonts w:ascii="Arial" w:hAnsi="Arial" w:cs="Arial"/>
                <w:b/>
                <w:sz w:val="20"/>
                <w:szCs w:val="20"/>
              </w:rPr>
              <w:t>09</w:t>
            </w:r>
          </w:p>
          <w:p w:rsidR="00052202" w:rsidRPr="00046EAD" w:rsidRDefault="00AB1C4B" w:rsidP="00D438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04</w:t>
            </w:r>
            <w:r w:rsidR="00FE17F3">
              <w:rPr>
                <w:rFonts w:ascii="Arial" w:hAnsi="Arial" w:cs="Arial"/>
                <w:sz w:val="20"/>
                <w:szCs w:val="20"/>
              </w:rPr>
              <w:t xml:space="preserve"> de ju</w:t>
            </w:r>
            <w:r w:rsidR="005F415F">
              <w:rPr>
                <w:rFonts w:ascii="Arial" w:hAnsi="Arial" w:cs="Arial"/>
                <w:sz w:val="20"/>
                <w:szCs w:val="20"/>
              </w:rPr>
              <w:t>l</w:t>
            </w:r>
            <w:r w:rsidR="00FE17F3">
              <w:rPr>
                <w:rFonts w:ascii="Arial" w:hAnsi="Arial" w:cs="Arial"/>
                <w:sz w:val="20"/>
                <w:szCs w:val="20"/>
              </w:rPr>
              <w:t>io</w:t>
            </w:r>
          </w:p>
        </w:tc>
        <w:tc>
          <w:tcPr>
            <w:tcW w:w="3686" w:type="dxa"/>
          </w:tcPr>
          <w:p w:rsidR="00443436" w:rsidRDefault="004F7EDE" w:rsidP="00AC4E8F">
            <w:pPr>
              <w:pStyle w:val="Prrafodelista"/>
              <w:ind w:left="37"/>
              <w:jc w:val="center"/>
              <w:rPr>
                <w:rFonts w:ascii="Arial" w:hAnsi="Arial" w:cs="Arial"/>
                <w:b/>
                <w:sz w:val="24"/>
                <w:szCs w:val="24"/>
                <w:lang w:val="es-ES_tradnl"/>
              </w:rPr>
            </w:pPr>
            <w:r w:rsidRPr="00A4108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UNIDAD I</w:t>
            </w:r>
            <w:r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II</w:t>
            </w:r>
            <w:r w:rsidRPr="00A4108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: </w:t>
            </w:r>
            <w:r w:rsidR="00FA00C2" w:rsidRPr="00FA00C2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INFERENCIA ESTADÍSTICA</w:t>
            </w:r>
          </w:p>
          <w:p w:rsidR="00C867AA" w:rsidRPr="00C867AA" w:rsidRDefault="00280F55" w:rsidP="00443436">
            <w:pPr>
              <w:pStyle w:val="Prrafodelista"/>
              <w:ind w:left="37"/>
              <w:rPr>
                <w:rFonts w:ascii="Arial" w:hAnsi="Arial" w:cs="Arial"/>
                <w:bCs/>
                <w:sz w:val="20"/>
                <w:szCs w:val="20"/>
              </w:rPr>
            </w:pPr>
            <w:r w:rsidRPr="00280F55">
              <w:rPr>
                <w:rFonts w:ascii="Arial" w:hAnsi="Arial" w:cs="Arial"/>
                <w:bCs/>
                <w:sz w:val="20"/>
                <w:szCs w:val="20"/>
              </w:rPr>
              <w:lastRenderedPageBreak/>
              <w:t>3.5. Estimaciones</w:t>
            </w:r>
          </w:p>
        </w:tc>
        <w:tc>
          <w:tcPr>
            <w:tcW w:w="3260" w:type="dxa"/>
          </w:tcPr>
          <w:p w:rsidR="00AA312A" w:rsidRPr="00AA312A" w:rsidRDefault="00AA312A" w:rsidP="002F41C6">
            <w:pPr>
              <w:pStyle w:val="Prrafodelista"/>
              <w:numPr>
                <w:ilvl w:val="0"/>
                <w:numId w:val="18"/>
              </w:numPr>
              <w:tabs>
                <w:tab w:val="left" w:pos="172"/>
              </w:tabs>
              <w:ind w:left="43" w:hanging="110"/>
              <w:rPr>
                <w:rFonts w:ascii="Arial" w:hAnsi="Arial" w:cs="Arial"/>
                <w:sz w:val="20"/>
                <w:szCs w:val="20"/>
              </w:rPr>
            </w:pPr>
            <w:r w:rsidRPr="00AA312A">
              <w:rPr>
                <w:rFonts w:ascii="Arial" w:hAnsi="Arial" w:cs="Arial"/>
                <w:sz w:val="20"/>
                <w:szCs w:val="20"/>
              </w:rPr>
              <w:lastRenderedPageBreak/>
              <w:t xml:space="preserve">Interpretar los conceptos de Variable aleatoria, distribución de </w:t>
            </w:r>
            <w:r w:rsidRPr="00AA312A">
              <w:rPr>
                <w:rFonts w:ascii="Arial" w:hAnsi="Arial" w:cs="Arial"/>
                <w:sz w:val="20"/>
                <w:szCs w:val="20"/>
              </w:rPr>
              <w:lastRenderedPageBreak/>
              <w:t>probabilidades y esperanza matemática</w:t>
            </w:r>
          </w:p>
          <w:p w:rsidR="00052202" w:rsidRPr="00B654E6" w:rsidRDefault="00AA312A" w:rsidP="002F41C6">
            <w:pPr>
              <w:pStyle w:val="Prrafodelista"/>
              <w:numPr>
                <w:ilvl w:val="0"/>
                <w:numId w:val="18"/>
              </w:numPr>
              <w:tabs>
                <w:tab w:val="left" w:pos="172"/>
              </w:tabs>
              <w:ind w:left="43" w:hanging="110"/>
              <w:rPr>
                <w:rFonts w:ascii="Arial" w:hAnsi="Arial" w:cs="Arial"/>
                <w:sz w:val="20"/>
                <w:szCs w:val="20"/>
              </w:rPr>
            </w:pPr>
            <w:r w:rsidRPr="00AA312A">
              <w:rPr>
                <w:rFonts w:ascii="Arial" w:hAnsi="Arial" w:cs="Arial"/>
                <w:sz w:val="20"/>
                <w:szCs w:val="20"/>
              </w:rPr>
              <w:t>Aplicar correctamente las fórmulas para la distribución binomial, poisson y normal como el uso y manejo de las tablas de dichas distribuciones</w:t>
            </w:r>
          </w:p>
        </w:tc>
        <w:tc>
          <w:tcPr>
            <w:tcW w:w="3686" w:type="dxa"/>
          </w:tcPr>
          <w:p w:rsidR="00052202" w:rsidRPr="00B654E6" w:rsidRDefault="00052202" w:rsidP="0093038E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lastRenderedPageBreak/>
              <w:t xml:space="preserve">Exposición docente, uso de ejemplos y material impreso. </w:t>
            </w:r>
            <w:r w:rsidRPr="00B654E6">
              <w:rPr>
                <w:rFonts w:ascii="Arial" w:hAnsi="Arial" w:cs="Arial"/>
                <w:sz w:val="20"/>
                <w:szCs w:val="20"/>
              </w:rPr>
              <w:lastRenderedPageBreak/>
              <w:t>Resolución de ejercicios como práctica</w:t>
            </w:r>
          </w:p>
          <w:p w:rsidR="00052202" w:rsidRPr="00B654E6" w:rsidRDefault="00052202" w:rsidP="0093038E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>Materiales: Documentos escrito, borrador, marcadores.</w:t>
            </w:r>
          </w:p>
          <w:p w:rsidR="00052202" w:rsidRPr="00B654E6" w:rsidRDefault="00052202" w:rsidP="00D43805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b/>
                <w:bCs/>
                <w:sz w:val="20"/>
                <w:szCs w:val="20"/>
              </w:rPr>
              <w:t>Orientación</w:t>
            </w:r>
            <w:r w:rsidRPr="00B654E6">
              <w:rPr>
                <w:rFonts w:ascii="Arial" w:hAnsi="Arial" w:cs="Arial"/>
                <w:sz w:val="20"/>
                <w:szCs w:val="20"/>
              </w:rPr>
              <w:t xml:space="preserve"> trabajo para entregar en la siguiente clase. </w:t>
            </w:r>
            <w:r w:rsidRPr="00B654E6">
              <w:rPr>
                <w:rFonts w:ascii="Arial" w:hAnsi="Arial" w:cs="Arial"/>
                <w:b/>
                <w:bCs/>
                <w:sz w:val="20"/>
                <w:szCs w:val="20"/>
              </w:rPr>
              <w:t>N6 10 puntos</w:t>
            </w:r>
          </w:p>
        </w:tc>
        <w:tc>
          <w:tcPr>
            <w:tcW w:w="992" w:type="dxa"/>
          </w:tcPr>
          <w:p w:rsidR="00052202" w:rsidRPr="00046EAD" w:rsidRDefault="00052202" w:rsidP="00D43805">
            <w:pPr>
              <w:rPr>
                <w:rFonts w:ascii="Arial" w:hAnsi="Arial" w:cs="Arial"/>
                <w:sz w:val="20"/>
                <w:szCs w:val="20"/>
              </w:rPr>
            </w:pPr>
            <w:r w:rsidRPr="00046EAD">
              <w:rPr>
                <w:rFonts w:ascii="Arial" w:hAnsi="Arial" w:cs="Arial"/>
                <w:sz w:val="20"/>
                <w:szCs w:val="20"/>
              </w:rPr>
              <w:lastRenderedPageBreak/>
              <w:t xml:space="preserve">Formativa / </w:t>
            </w:r>
            <w:r w:rsidRPr="00046EAD">
              <w:rPr>
                <w:rFonts w:ascii="Arial" w:hAnsi="Arial" w:cs="Arial"/>
                <w:sz w:val="20"/>
                <w:szCs w:val="20"/>
              </w:rPr>
              <w:lastRenderedPageBreak/>
              <w:t>Sumativa</w:t>
            </w:r>
          </w:p>
        </w:tc>
      </w:tr>
      <w:tr w:rsidR="00052202" w:rsidTr="0084227A">
        <w:trPr>
          <w:trHeight w:val="1031"/>
        </w:trPr>
        <w:tc>
          <w:tcPr>
            <w:tcW w:w="1129" w:type="dxa"/>
          </w:tcPr>
          <w:p w:rsidR="00052202" w:rsidRPr="00046EAD" w:rsidRDefault="00052202" w:rsidP="006230F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46EAD">
              <w:rPr>
                <w:rFonts w:ascii="Arial" w:hAnsi="Arial" w:cs="Arial"/>
                <w:b/>
                <w:sz w:val="20"/>
                <w:szCs w:val="20"/>
              </w:rPr>
              <w:lastRenderedPageBreak/>
              <w:t>10</w:t>
            </w:r>
          </w:p>
          <w:p w:rsidR="00052202" w:rsidRPr="00046EAD" w:rsidRDefault="005F415F" w:rsidP="006230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  <w:r w:rsidR="008570E0">
              <w:rPr>
                <w:rFonts w:ascii="Arial" w:hAnsi="Arial" w:cs="Arial"/>
                <w:sz w:val="20"/>
                <w:szCs w:val="20"/>
              </w:rPr>
              <w:t xml:space="preserve"> de julio</w:t>
            </w:r>
          </w:p>
        </w:tc>
        <w:tc>
          <w:tcPr>
            <w:tcW w:w="3686" w:type="dxa"/>
          </w:tcPr>
          <w:p w:rsidR="00052202" w:rsidRDefault="004F7EDE" w:rsidP="00AC4E8F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ES_tradnl"/>
              </w:rPr>
            </w:pPr>
            <w:r w:rsidRPr="00A4108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UNIDAD I</w:t>
            </w:r>
            <w:r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II</w:t>
            </w:r>
            <w:r w:rsidRPr="00A4108C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 xml:space="preserve">: </w:t>
            </w:r>
            <w:r w:rsidR="00FA00C2" w:rsidRPr="00FA00C2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INFERENCIA ESTADÍSTICA</w:t>
            </w:r>
          </w:p>
          <w:p w:rsidR="00C867AA" w:rsidRPr="00C867AA" w:rsidRDefault="00AA312A" w:rsidP="006230F8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Segundo parcial</w:t>
            </w:r>
          </w:p>
        </w:tc>
        <w:tc>
          <w:tcPr>
            <w:tcW w:w="3260" w:type="dxa"/>
          </w:tcPr>
          <w:p w:rsidR="00052202" w:rsidRPr="00B654E6" w:rsidRDefault="00052202" w:rsidP="006230F8">
            <w:pPr>
              <w:pStyle w:val="Prrafodelista"/>
              <w:numPr>
                <w:ilvl w:val="0"/>
                <w:numId w:val="18"/>
              </w:numPr>
              <w:ind w:left="169" w:hanging="283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:rsidR="00052202" w:rsidRPr="00B654E6" w:rsidRDefault="00052202" w:rsidP="006230F8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  <w:r w:rsidRPr="00B654E6">
              <w:rPr>
                <w:rFonts w:ascii="Arial" w:hAnsi="Arial" w:cs="Arial"/>
                <w:sz w:val="20"/>
                <w:szCs w:val="20"/>
              </w:rPr>
              <w:t xml:space="preserve">Realización del primer examen </w:t>
            </w:r>
            <w:r w:rsidR="00C07B6F" w:rsidRPr="00B654E6">
              <w:rPr>
                <w:rFonts w:ascii="Arial" w:hAnsi="Arial" w:cs="Arial"/>
                <w:sz w:val="20"/>
                <w:szCs w:val="20"/>
              </w:rPr>
              <w:t>parcial.</w:t>
            </w:r>
            <w:r w:rsidRPr="00B654E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654E6">
              <w:rPr>
                <w:rFonts w:ascii="Arial" w:hAnsi="Arial" w:cs="Arial"/>
                <w:b/>
                <w:bCs/>
                <w:sz w:val="20"/>
                <w:szCs w:val="20"/>
              </w:rPr>
              <w:t>EP1 20 puntos</w:t>
            </w:r>
          </w:p>
        </w:tc>
        <w:tc>
          <w:tcPr>
            <w:tcW w:w="992" w:type="dxa"/>
          </w:tcPr>
          <w:p w:rsidR="00052202" w:rsidRPr="00046EAD" w:rsidRDefault="00052202" w:rsidP="006230F8">
            <w:pPr>
              <w:rPr>
                <w:rFonts w:ascii="Arial" w:hAnsi="Arial" w:cs="Arial"/>
                <w:sz w:val="20"/>
                <w:szCs w:val="20"/>
              </w:rPr>
            </w:pPr>
            <w:r w:rsidRPr="00046EAD">
              <w:rPr>
                <w:rFonts w:ascii="Arial" w:hAnsi="Arial" w:cs="Arial"/>
                <w:sz w:val="20"/>
                <w:szCs w:val="20"/>
              </w:rPr>
              <w:t>Formativa / Sumativa</w:t>
            </w:r>
          </w:p>
        </w:tc>
      </w:tr>
      <w:tr w:rsidR="006230F8" w:rsidTr="00FD057B">
        <w:tc>
          <w:tcPr>
            <w:tcW w:w="1129" w:type="dxa"/>
          </w:tcPr>
          <w:p w:rsidR="006230F8" w:rsidRPr="00046EAD" w:rsidRDefault="006230F8" w:rsidP="001B626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:rsidR="006230F8" w:rsidRPr="00046EAD" w:rsidRDefault="006230F8" w:rsidP="006230F8">
            <w:pPr>
              <w:rPr>
                <w:rFonts w:ascii="Arial" w:hAnsi="Arial" w:cs="Arial"/>
                <w:sz w:val="20"/>
                <w:szCs w:val="20"/>
              </w:rPr>
            </w:pPr>
            <w:r w:rsidRPr="00046EAD">
              <w:rPr>
                <w:rFonts w:ascii="Arial" w:hAnsi="Arial" w:cs="Arial"/>
                <w:sz w:val="20"/>
                <w:szCs w:val="20"/>
              </w:rPr>
              <w:t>Segunda convocatoria</w:t>
            </w:r>
          </w:p>
        </w:tc>
        <w:tc>
          <w:tcPr>
            <w:tcW w:w="3260" w:type="dxa"/>
          </w:tcPr>
          <w:p w:rsidR="006230F8" w:rsidRPr="00B654E6" w:rsidRDefault="006230F8" w:rsidP="006230F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:rsidR="006230F8" w:rsidRPr="00B654E6" w:rsidRDefault="006230F8" w:rsidP="006230F8">
            <w:pPr>
              <w:pStyle w:val="Prrafodelista"/>
              <w:numPr>
                <w:ilvl w:val="0"/>
                <w:numId w:val="20"/>
              </w:numPr>
              <w:ind w:left="175" w:hanging="284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="006230F8" w:rsidRPr="00046EAD" w:rsidRDefault="006230F8" w:rsidP="006230F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775E8" w:rsidRDefault="00E775E8" w:rsidP="005335D6">
      <w:pPr>
        <w:jc w:val="both"/>
        <w:rPr>
          <w:rFonts w:ascii="Arial" w:hAnsi="Arial" w:cs="Arial"/>
          <w:sz w:val="24"/>
        </w:rPr>
      </w:pPr>
    </w:p>
    <w:p w:rsidR="00E775E8" w:rsidRPr="005335D6" w:rsidRDefault="00E775E8" w:rsidP="005335D6">
      <w:pPr>
        <w:jc w:val="both"/>
        <w:rPr>
          <w:rFonts w:ascii="Arial" w:hAnsi="Arial" w:cs="Arial"/>
          <w:sz w:val="24"/>
        </w:rPr>
      </w:pPr>
    </w:p>
    <w:sectPr w:rsidR="00E775E8" w:rsidRPr="005335D6" w:rsidSect="005335D6">
      <w:pgSz w:w="15842" w:h="12242" w:orient="landscape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6362F"/>
    <w:multiLevelType w:val="hybridMultilevel"/>
    <w:tmpl w:val="D9E4948E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E2625"/>
    <w:multiLevelType w:val="hybridMultilevel"/>
    <w:tmpl w:val="09DA40B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B36A9"/>
    <w:multiLevelType w:val="hybridMultilevel"/>
    <w:tmpl w:val="BF00F0C0"/>
    <w:lvl w:ilvl="0" w:tplc="CEE83DE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308CA"/>
    <w:multiLevelType w:val="hybridMultilevel"/>
    <w:tmpl w:val="D2244CF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243DD"/>
    <w:multiLevelType w:val="hybridMultilevel"/>
    <w:tmpl w:val="7E18F258"/>
    <w:lvl w:ilvl="0" w:tplc="AB14908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9412D"/>
    <w:multiLevelType w:val="hybridMultilevel"/>
    <w:tmpl w:val="CB4A7000"/>
    <w:lvl w:ilvl="0" w:tplc="E2BE11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8F1586"/>
    <w:multiLevelType w:val="hybridMultilevel"/>
    <w:tmpl w:val="B9A8DDC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A51146"/>
    <w:multiLevelType w:val="hybridMultilevel"/>
    <w:tmpl w:val="DE32BB3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722378"/>
    <w:multiLevelType w:val="hybridMultilevel"/>
    <w:tmpl w:val="BC929BEE"/>
    <w:lvl w:ilvl="0" w:tplc="4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5D5E18"/>
    <w:multiLevelType w:val="hybridMultilevel"/>
    <w:tmpl w:val="CA747DD4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2D2871"/>
    <w:multiLevelType w:val="multilevel"/>
    <w:tmpl w:val="6AA267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36" w:hanging="1800"/>
      </w:pPr>
      <w:rPr>
        <w:rFonts w:hint="default"/>
      </w:rPr>
    </w:lvl>
  </w:abstractNum>
  <w:abstractNum w:abstractNumId="11" w15:restartNumberingAfterBreak="0">
    <w:nsid w:val="24895E06"/>
    <w:multiLevelType w:val="hybridMultilevel"/>
    <w:tmpl w:val="B1800B6E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402EEC"/>
    <w:multiLevelType w:val="hybridMultilevel"/>
    <w:tmpl w:val="9A589A8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4805D7"/>
    <w:multiLevelType w:val="hybridMultilevel"/>
    <w:tmpl w:val="8B663E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CC272B"/>
    <w:multiLevelType w:val="hybridMultilevel"/>
    <w:tmpl w:val="C5B8C42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5D3F51"/>
    <w:multiLevelType w:val="hybridMultilevel"/>
    <w:tmpl w:val="22AA4F1C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6C7BEA"/>
    <w:multiLevelType w:val="hybridMultilevel"/>
    <w:tmpl w:val="01989CA0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AD0668"/>
    <w:multiLevelType w:val="hybridMultilevel"/>
    <w:tmpl w:val="EA1496D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123D9C"/>
    <w:multiLevelType w:val="hybridMultilevel"/>
    <w:tmpl w:val="9C90D30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E046C"/>
    <w:multiLevelType w:val="multilevel"/>
    <w:tmpl w:val="BA1EA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1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3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6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56" w:hanging="1800"/>
      </w:pPr>
      <w:rPr>
        <w:rFonts w:hint="default"/>
      </w:rPr>
    </w:lvl>
  </w:abstractNum>
  <w:abstractNum w:abstractNumId="20" w15:restartNumberingAfterBreak="0">
    <w:nsid w:val="47932034"/>
    <w:multiLevelType w:val="hybridMultilevel"/>
    <w:tmpl w:val="BC50C690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B45E58"/>
    <w:multiLevelType w:val="hybridMultilevel"/>
    <w:tmpl w:val="3A9025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003D6A"/>
    <w:multiLevelType w:val="hybridMultilevel"/>
    <w:tmpl w:val="78C4595A"/>
    <w:lvl w:ilvl="0" w:tplc="1628505E">
      <w:start w:val="1"/>
      <w:numFmt w:val="bullet"/>
      <w:lvlText w:val="―"/>
      <w:lvlJc w:val="left"/>
      <w:pPr>
        <w:ind w:left="720" w:hanging="360"/>
      </w:pPr>
      <w:rPr>
        <w:rFonts w:ascii="Arial" w:hAnsi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5E74AD"/>
    <w:multiLevelType w:val="hybridMultilevel"/>
    <w:tmpl w:val="B40823A4"/>
    <w:lvl w:ilvl="0" w:tplc="1628505E">
      <w:start w:val="1"/>
      <w:numFmt w:val="bullet"/>
      <w:lvlText w:val="―"/>
      <w:lvlJc w:val="left"/>
      <w:pPr>
        <w:ind w:left="720" w:hanging="360"/>
      </w:pPr>
      <w:rPr>
        <w:rFonts w:ascii="Arial" w:hAnsi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AE0259"/>
    <w:multiLevelType w:val="hybridMultilevel"/>
    <w:tmpl w:val="832CD05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2E28EC"/>
    <w:multiLevelType w:val="hybridMultilevel"/>
    <w:tmpl w:val="4876445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F057BC"/>
    <w:multiLevelType w:val="hybridMultilevel"/>
    <w:tmpl w:val="370E9C4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192735"/>
    <w:multiLevelType w:val="hybridMultilevel"/>
    <w:tmpl w:val="A93CD33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E53B9C"/>
    <w:multiLevelType w:val="hybridMultilevel"/>
    <w:tmpl w:val="27369B0E"/>
    <w:lvl w:ilvl="0" w:tplc="1628505E">
      <w:start w:val="1"/>
      <w:numFmt w:val="bullet"/>
      <w:lvlText w:val="―"/>
      <w:lvlJc w:val="left"/>
      <w:pPr>
        <w:ind w:left="720" w:hanging="360"/>
      </w:pPr>
      <w:rPr>
        <w:rFonts w:ascii="Arial" w:hAnsi="Aria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B77A5C"/>
    <w:multiLevelType w:val="hybridMultilevel"/>
    <w:tmpl w:val="BD8AD7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810BAA"/>
    <w:multiLevelType w:val="hybridMultilevel"/>
    <w:tmpl w:val="52B41B92"/>
    <w:lvl w:ilvl="0" w:tplc="1628505E">
      <w:start w:val="1"/>
      <w:numFmt w:val="bullet"/>
      <w:lvlText w:val="―"/>
      <w:lvlJc w:val="left"/>
      <w:pPr>
        <w:ind w:left="720" w:hanging="360"/>
      </w:pPr>
      <w:rPr>
        <w:rFonts w:ascii="Arial" w:hAnsi="Aria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39259D"/>
    <w:multiLevelType w:val="hybridMultilevel"/>
    <w:tmpl w:val="C2A48B86"/>
    <w:lvl w:ilvl="0" w:tplc="33F22C60">
      <w:start w:val="1"/>
      <w:numFmt w:val="decimal"/>
      <w:lvlText w:val="%1."/>
      <w:lvlJc w:val="left"/>
      <w:pPr>
        <w:tabs>
          <w:tab w:val="num" w:pos="2877"/>
        </w:tabs>
        <w:ind w:left="287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597"/>
        </w:tabs>
        <w:ind w:left="359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317"/>
        </w:tabs>
        <w:ind w:left="4317" w:hanging="180"/>
      </w:pPr>
    </w:lvl>
    <w:lvl w:ilvl="3" w:tplc="0C0A000F">
      <w:start w:val="1"/>
      <w:numFmt w:val="decimal"/>
      <w:lvlText w:val="%4."/>
      <w:lvlJc w:val="left"/>
      <w:pPr>
        <w:tabs>
          <w:tab w:val="num" w:pos="5037"/>
        </w:tabs>
        <w:ind w:left="503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757"/>
        </w:tabs>
        <w:ind w:left="575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477"/>
        </w:tabs>
        <w:ind w:left="647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197"/>
        </w:tabs>
        <w:ind w:left="719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917"/>
        </w:tabs>
        <w:ind w:left="791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637"/>
        </w:tabs>
        <w:ind w:left="8637" w:hanging="180"/>
      </w:pPr>
    </w:lvl>
  </w:abstractNum>
  <w:abstractNum w:abstractNumId="32" w15:restartNumberingAfterBreak="0">
    <w:nsid w:val="66B9154B"/>
    <w:multiLevelType w:val="multilevel"/>
    <w:tmpl w:val="BA1EA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1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3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6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56" w:hanging="1800"/>
      </w:pPr>
      <w:rPr>
        <w:rFonts w:hint="default"/>
      </w:rPr>
    </w:lvl>
  </w:abstractNum>
  <w:abstractNum w:abstractNumId="33" w15:restartNumberingAfterBreak="0">
    <w:nsid w:val="68F555DA"/>
    <w:multiLevelType w:val="hybridMultilevel"/>
    <w:tmpl w:val="24D09D8A"/>
    <w:lvl w:ilvl="0" w:tplc="1628505E">
      <w:start w:val="1"/>
      <w:numFmt w:val="bullet"/>
      <w:lvlText w:val="―"/>
      <w:lvlJc w:val="left"/>
      <w:pPr>
        <w:ind w:left="720" w:hanging="360"/>
      </w:pPr>
      <w:rPr>
        <w:rFonts w:ascii="Arial" w:hAnsi="Aria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D4210B"/>
    <w:multiLevelType w:val="hybridMultilevel"/>
    <w:tmpl w:val="CF6CE1B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F44494"/>
    <w:multiLevelType w:val="hybridMultilevel"/>
    <w:tmpl w:val="6296AB7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64099A"/>
    <w:multiLevelType w:val="hybridMultilevel"/>
    <w:tmpl w:val="45FC62B6"/>
    <w:lvl w:ilvl="0" w:tplc="1628505E">
      <w:start w:val="1"/>
      <w:numFmt w:val="bullet"/>
      <w:lvlText w:val="―"/>
      <w:lvlJc w:val="left"/>
      <w:pPr>
        <w:ind w:left="720" w:hanging="360"/>
      </w:pPr>
      <w:rPr>
        <w:rFonts w:ascii="Arial" w:hAnsi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555AFC"/>
    <w:multiLevelType w:val="hybridMultilevel"/>
    <w:tmpl w:val="8C58AE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CF5778"/>
    <w:multiLevelType w:val="hybridMultilevel"/>
    <w:tmpl w:val="AD66CB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4B50AC"/>
    <w:multiLevelType w:val="hybridMultilevel"/>
    <w:tmpl w:val="44A279A6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9"/>
  </w:num>
  <w:num w:numId="3">
    <w:abstractNumId w:val="3"/>
  </w:num>
  <w:num w:numId="4">
    <w:abstractNumId w:val="7"/>
  </w:num>
  <w:num w:numId="5">
    <w:abstractNumId w:val="35"/>
  </w:num>
  <w:num w:numId="6">
    <w:abstractNumId w:val="17"/>
  </w:num>
  <w:num w:numId="7">
    <w:abstractNumId w:val="21"/>
  </w:num>
  <w:num w:numId="8">
    <w:abstractNumId w:val="6"/>
  </w:num>
  <w:num w:numId="9">
    <w:abstractNumId w:val="18"/>
  </w:num>
  <w:num w:numId="10">
    <w:abstractNumId w:val="26"/>
  </w:num>
  <w:num w:numId="11">
    <w:abstractNumId w:val="22"/>
  </w:num>
  <w:num w:numId="12">
    <w:abstractNumId w:val="23"/>
  </w:num>
  <w:num w:numId="13">
    <w:abstractNumId w:val="37"/>
  </w:num>
  <w:num w:numId="14">
    <w:abstractNumId w:val="36"/>
  </w:num>
  <w:num w:numId="15">
    <w:abstractNumId w:val="34"/>
  </w:num>
  <w:num w:numId="16">
    <w:abstractNumId w:val="27"/>
  </w:num>
  <w:num w:numId="17">
    <w:abstractNumId w:val="29"/>
  </w:num>
  <w:num w:numId="18">
    <w:abstractNumId w:val="33"/>
  </w:num>
  <w:num w:numId="19">
    <w:abstractNumId w:val="5"/>
  </w:num>
  <w:num w:numId="20">
    <w:abstractNumId w:val="28"/>
  </w:num>
  <w:num w:numId="21">
    <w:abstractNumId w:val="25"/>
  </w:num>
  <w:num w:numId="22">
    <w:abstractNumId w:val="38"/>
  </w:num>
  <w:num w:numId="23">
    <w:abstractNumId w:val="1"/>
  </w:num>
  <w:num w:numId="24">
    <w:abstractNumId w:val="12"/>
  </w:num>
  <w:num w:numId="25">
    <w:abstractNumId w:val="13"/>
  </w:num>
  <w:num w:numId="26">
    <w:abstractNumId w:val="24"/>
  </w:num>
  <w:num w:numId="27">
    <w:abstractNumId w:val="4"/>
  </w:num>
  <w:num w:numId="28">
    <w:abstractNumId w:val="2"/>
  </w:num>
  <w:num w:numId="29">
    <w:abstractNumId w:val="15"/>
  </w:num>
  <w:num w:numId="30">
    <w:abstractNumId w:val="20"/>
  </w:num>
  <w:num w:numId="31">
    <w:abstractNumId w:val="16"/>
  </w:num>
  <w:num w:numId="32">
    <w:abstractNumId w:val="9"/>
  </w:num>
  <w:num w:numId="33">
    <w:abstractNumId w:val="0"/>
  </w:num>
  <w:num w:numId="34">
    <w:abstractNumId w:val="31"/>
  </w:num>
  <w:num w:numId="35">
    <w:abstractNumId w:val="11"/>
  </w:num>
  <w:num w:numId="36">
    <w:abstractNumId w:val="8"/>
  </w:num>
  <w:num w:numId="37">
    <w:abstractNumId w:val="30"/>
  </w:num>
  <w:num w:numId="38">
    <w:abstractNumId w:val="19"/>
  </w:num>
  <w:num w:numId="39">
    <w:abstractNumId w:val="32"/>
  </w:num>
  <w:num w:numId="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63D"/>
    <w:rsid w:val="00017BB7"/>
    <w:rsid w:val="00040D1B"/>
    <w:rsid w:val="000417C7"/>
    <w:rsid w:val="00046EAD"/>
    <w:rsid w:val="00052202"/>
    <w:rsid w:val="00065035"/>
    <w:rsid w:val="00081218"/>
    <w:rsid w:val="0008580D"/>
    <w:rsid w:val="000871F6"/>
    <w:rsid w:val="00096B92"/>
    <w:rsid w:val="000A123C"/>
    <w:rsid w:val="000A2C7C"/>
    <w:rsid w:val="000A50C2"/>
    <w:rsid w:val="000A6C6B"/>
    <w:rsid w:val="000B1F9B"/>
    <w:rsid w:val="000C0045"/>
    <w:rsid w:val="000C569A"/>
    <w:rsid w:val="000C6875"/>
    <w:rsid w:val="000C6BBD"/>
    <w:rsid w:val="000D757D"/>
    <w:rsid w:val="000E153A"/>
    <w:rsid w:val="00105AE7"/>
    <w:rsid w:val="001162CF"/>
    <w:rsid w:val="00132524"/>
    <w:rsid w:val="00136C7B"/>
    <w:rsid w:val="0013768B"/>
    <w:rsid w:val="00142262"/>
    <w:rsid w:val="00142518"/>
    <w:rsid w:val="00155C64"/>
    <w:rsid w:val="0016459E"/>
    <w:rsid w:val="001678EF"/>
    <w:rsid w:val="001749DF"/>
    <w:rsid w:val="0017591C"/>
    <w:rsid w:val="00187B10"/>
    <w:rsid w:val="001B21DC"/>
    <w:rsid w:val="001B2FB9"/>
    <w:rsid w:val="001B6264"/>
    <w:rsid w:val="001B639F"/>
    <w:rsid w:val="001B7E74"/>
    <w:rsid w:val="001D4498"/>
    <w:rsid w:val="001D494D"/>
    <w:rsid w:val="001D6167"/>
    <w:rsid w:val="001E1E98"/>
    <w:rsid w:val="00202A92"/>
    <w:rsid w:val="00213343"/>
    <w:rsid w:val="00217607"/>
    <w:rsid w:val="00217AA9"/>
    <w:rsid w:val="00222799"/>
    <w:rsid w:val="00230417"/>
    <w:rsid w:val="00247126"/>
    <w:rsid w:val="00255C52"/>
    <w:rsid w:val="0026546C"/>
    <w:rsid w:val="00271144"/>
    <w:rsid w:val="00276AAF"/>
    <w:rsid w:val="00280F55"/>
    <w:rsid w:val="00285BD4"/>
    <w:rsid w:val="0029733A"/>
    <w:rsid w:val="002A1DB3"/>
    <w:rsid w:val="002A79F0"/>
    <w:rsid w:val="002B0659"/>
    <w:rsid w:val="002B6BF7"/>
    <w:rsid w:val="002C0350"/>
    <w:rsid w:val="002C263D"/>
    <w:rsid w:val="002C3749"/>
    <w:rsid w:val="002C5E6D"/>
    <w:rsid w:val="002C6E78"/>
    <w:rsid w:val="002D0BA7"/>
    <w:rsid w:val="002D0DEA"/>
    <w:rsid w:val="002F41C6"/>
    <w:rsid w:val="0030308F"/>
    <w:rsid w:val="00310D29"/>
    <w:rsid w:val="0031667B"/>
    <w:rsid w:val="00320272"/>
    <w:rsid w:val="00320512"/>
    <w:rsid w:val="00347471"/>
    <w:rsid w:val="00347574"/>
    <w:rsid w:val="003504B0"/>
    <w:rsid w:val="00351EC6"/>
    <w:rsid w:val="00362B3D"/>
    <w:rsid w:val="00365A5A"/>
    <w:rsid w:val="00376541"/>
    <w:rsid w:val="0038671F"/>
    <w:rsid w:val="0039103C"/>
    <w:rsid w:val="003A6D62"/>
    <w:rsid w:val="003A73D7"/>
    <w:rsid w:val="003B44B9"/>
    <w:rsid w:val="003D1C63"/>
    <w:rsid w:val="003D42DD"/>
    <w:rsid w:val="003D7912"/>
    <w:rsid w:val="003E3938"/>
    <w:rsid w:val="004079C2"/>
    <w:rsid w:val="004149AC"/>
    <w:rsid w:val="00422942"/>
    <w:rsid w:val="00427581"/>
    <w:rsid w:val="00432995"/>
    <w:rsid w:val="00443436"/>
    <w:rsid w:val="004469C7"/>
    <w:rsid w:val="00463735"/>
    <w:rsid w:val="00471175"/>
    <w:rsid w:val="00485A44"/>
    <w:rsid w:val="00492747"/>
    <w:rsid w:val="00496DB6"/>
    <w:rsid w:val="004A1F21"/>
    <w:rsid w:val="004B16D2"/>
    <w:rsid w:val="004B4B42"/>
    <w:rsid w:val="004D5393"/>
    <w:rsid w:val="004E0452"/>
    <w:rsid w:val="004F5C56"/>
    <w:rsid w:val="004F77AD"/>
    <w:rsid w:val="004F7EDE"/>
    <w:rsid w:val="005003AC"/>
    <w:rsid w:val="0051479B"/>
    <w:rsid w:val="00526B31"/>
    <w:rsid w:val="005335D6"/>
    <w:rsid w:val="00536A23"/>
    <w:rsid w:val="00543908"/>
    <w:rsid w:val="00543B80"/>
    <w:rsid w:val="005537DE"/>
    <w:rsid w:val="0055562C"/>
    <w:rsid w:val="005659E6"/>
    <w:rsid w:val="0056648A"/>
    <w:rsid w:val="00571280"/>
    <w:rsid w:val="00571D28"/>
    <w:rsid w:val="005803D0"/>
    <w:rsid w:val="00582790"/>
    <w:rsid w:val="005855F6"/>
    <w:rsid w:val="005957AA"/>
    <w:rsid w:val="005A1636"/>
    <w:rsid w:val="005A1C03"/>
    <w:rsid w:val="005A3C8A"/>
    <w:rsid w:val="005B503D"/>
    <w:rsid w:val="005B5678"/>
    <w:rsid w:val="005C2888"/>
    <w:rsid w:val="005C2EFA"/>
    <w:rsid w:val="005C38E8"/>
    <w:rsid w:val="005D27F9"/>
    <w:rsid w:val="005F415F"/>
    <w:rsid w:val="005F48F3"/>
    <w:rsid w:val="00603294"/>
    <w:rsid w:val="00604133"/>
    <w:rsid w:val="00611A12"/>
    <w:rsid w:val="00620AFA"/>
    <w:rsid w:val="006230F8"/>
    <w:rsid w:val="00632989"/>
    <w:rsid w:val="00633558"/>
    <w:rsid w:val="00642ACF"/>
    <w:rsid w:val="00645441"/>
    <w:rsid w:val="0064787F"/>
    <w:rsid w:val="00660395"/>
    <w:rsid w:val="00662D16"/>
    <w:rsid w:val="00663D59"/>
    <w:rsid w:val="006654A1"/>
    <w:rsid w:val="0067234B"/>
    <w:rsid w:val="006736C8"/>
    <w:rsid w:val="006879CA"/>
    <w:rsid w:val="006A2CB4"/>
    <w:rsid w:val="006A4259"/>
    <w:rsid w:val="006A75A7"/>
    <w:rsid w:val="006A764C"/>
    <w:rsid w:val="006B492B"/>
    <w:rsid w:val="006B53D4"/>
    <w:rsid w:val="006B7677"/>
    <w:rsid w:val="006C695B"/>
    <w:rsid w:val="006D4DC4"/>
    <w:rsid w:val="006D505D"/>
    <w:rsid w:val="006D7D05"/>
    <w:rsid w:val="006E183F"/>
    <w:rsid w:val="006F5725"/>
    <w:rsid w:val="006F66AA"/>
    <w:rsid w:val="007055FD"/>
    <w:rsid w:val="007118A8"/>
    <w:rsid w:val="00722531"/>
    <w:rsid w:val="00730A20"/>
    <w:rsid w:val="00730E35"/>
    <w:rsid w:val="007427B6"/>
    <w:rsid w:val="00742EE6"/>
    <w:rsid w:val="00747781"/>
    <w:rsid w:val="00752AF0"/>
    <w:rsid w:val="0075324F"/>
    <w:rsid w:val="00763CF3"/>
    <w:rsid w:val="007764A5"/>
    <w:rsid w:val="0078287D"/>
    <w:rsid w:val="007A06F3"/>
    <w:rsid w:val="007A3762"/>
    <w:rsid w:val="007A4FAE"/>
    <w:rsid w:val="007D305D"/>
    <w:rsid w:val="007D493D"/>
    <w:rsid w:val="007D4E49"/>
    <w:rsid w:val="00800A5B"/>
    <w:rsid w:val="008061CC"/>
    <w:rsid w:val="00806E27"/>
    <w:rsid w:val="00813A6C"/>
    <w:rsid w:val="00813D64"/>
    <w:rsid w:val="00833EAA"/>
    <w:rsid w:val="0083582F"/>
    <w:rsid w:val="00836A0C"/>
    <w:rsid w:val="00850BEB"/>
    <w:rsid w:val="008564DA"/>
    <w:rsid w:val="00856862"/>
    <w:rsid w:val="008570E0"/>
    <w:rsid w:val="008778C1"/>
    <w:rsid w:val="0088089B"/>
    <w:rsid w:val="008955C2"/>
    <w:rsid w:val="008957BF"/>
    <w:rsid w:val="008A4C4E"/>
    <w:rsid w:val="008B5B7B"/>
    <w:rsid w:val="008B7AA0"/>
    <w:rsid w:val="008C4E53"/>
    <w:rsid w:val="008C5FC7"/>
    <w:rsid w:val="008D0F15"/>
    <w:rsid w:val="008D3584"/>
    <w:rsid w:val="008E4264"/>
    <w:rsid w:val="008E4B1F"/>
    <w:rsid w:val="008F374D"/>
    <w:rsid w:val="008F6ED5"/>
    <w:rsid w:val="00901B9B"/>
    <w:rsid w:val="00913D9B"/>
    <w:rsid w:val="009154CE"/>
    <w:rsid w:val="00925DA2"/>
    <w:rsid w:val="0092685D"/>
    <w:rsid w:val="0093038E"/>
    <w:rsid w:val="00945C6C"/>
    <w:rsid w:val="009520A1"/>
    <w:rsid w:val="00952121"/>
    <w:rsid w:val="00960709"/>
    <w:rsid w:val="0096164D"/>
    <w:rsid w:val="009667C3"/>
    <w:rsid w:val="0097272C"/>
    <w:rsid w:val="00980BDB"/>
    <w:rsid w:val="00981CD0"/>
    <w:rsid w:val="0098331A"/>
    <w:rsid w:val="0098404B"/>
    <w:rsid w:val="009C7ED3"/>
    <w:rsid w:val="009D3BD9"/>
    <w:rsid w:val="009E10B8"/>
    <w:rsid w:val="009E190E"/>
    <w:rsid w:val="009E6CD7"/>
    <w:rsid w:val="009E7250"/>
    <w:rsid w:val="009F0766"/>
    <w:rsid w:val="009F7976"/>
    <w:rsid w:val="009F7D98"/>
    <w:rsid w:val="00A03C38"/>
    <w:rsid w:val="00A11378"/>
    <w:rsid w:val="00A23B74"/>
    <w:rsid w:val="00A26BA4"/>
    <w:rsid w:val="00A338AB"/>
    <w:rsid w:val="00A36EF6"/>
    <w:rsid w:val="00A4108C"/>
    <w:rsid w:val="00A43688"/>
    <w:rsid w:val="00A534FA"/>
    <w:rsid w:val="00A558CA"/>
    <w:rsid w:val="00A660C3"/>
    <w:rsid w:val="00A725B0"/>
    <w:rsid w:val="00A76128"/>
    <w:rsid w:val="00A81E1D"/>
    <w:rsid w:val="00A96E7E"/>
    <w:rsid w:val="00A974A6"/>
    <w:rsid w:val="00AA312A"/>
    <w:rsid w:val="00AB0F07"/>
    <w:rsid w:val="00AB1C4B"/>
    <w:rsid w:val="00AC06E2"/>
    <w:rsid w:val="00AC133A"/>
    <w:rsid w:val="00AC4E8F"/>
    <w:rsid w:val="00AE09E0"/>
    <w:rsid w:val="00AE6850"/>
    <w:rsid w:val="00AE6EBB"/>
    <w:rsid w:val="00AF4C9F"/>
    <w:rsid w:val="00AF62E2"/>
    <w:rsid w:val="00AF630B"/>
    <w:rsid w:val="00AF72E0"/>
    <w:rsid w:val="00AF7D59"/>
    <w:rsid w:val="00B008A5"/>
    <w:rsid w:val="00B01124"/>
    <w:rsid w:val="00B06C52"/>
    <w:rsid w:val="00B11E6F"/>
    <w:rsid w:val="00B20B09"/>
    <w:rsid w:val="00B36E96"/>
    <w:rsid w:val="00B402E5"/>
    <w:rsid w:val="00B41193"/>
    <w:rsid w:val="00B654E6"/>
    <w:rsid w:val="00B731B8"/>
    <w:rsid w:val="00B73984"/>
    <w:rsid w:val="00B76D36"/>
    <w:rsid w:val="00B945A1"/>
    <w:rsid w:val="00B94637"/>
    <w:rsid w:val="00B969DA"/>
    <w:rsid w:val="00B96E64"/>
    <w:rsid w:val="00B9721B"/>
    <w:rsid w:val="00BB6C55"/>
    <w:rsid w:val="00BC5D23"/>
    <w:rsid w:val="00BC5E43"/>
    <w:rsid w:val="00BD32C1"/>
    <w:rsid w:val="00BD7270"/>
    <w:rsid w:val="00BE34D0"/>
    <w:rsid w:val="00BE6D42"/>
    <w:rsid w:val="00BF5628"/>
    <w:rsid w:val="00BF598B"/>
    <w:rsid w:val="00C07B6F"/>
    <w:rsid w:val="00C2577D"/>
    <w:rsid w:val="00C319CE"/>
    <w:rsid w:val="00C37754"/>
    <w:rsid w:val="00C64ABF"/>
    <w:rsid w:val="00C65917"/>
    <w:rsid w:val="00C66E01"/>
    <w:rsid w:val="00C867AA"/>
    <w:rsid w:val="00C87FBA"/>
    <w:rsid w:val="00C925D1"/>
    <w:rsid w:val="00CA2E34"/>
    <w:rsid w:val="00CB6B97"/>
    <w:rsid w:val="00CC0FB5"/>
    <w:rsid w:val="00CD288E"/>
    <w:rsid w:val="00CD2AC5"/>
    <w:rsid w:val="00CE25F9"/>
    <w:rsid w:val="00CE30DC"/>
    <w:rsid w:val="00CF2746"/>
    <w:rsid w:val="00D01BB4"/>
    <w:rsid w:val="00D136E5"/>
    <w:rsid w:val="00D31F3B"/>
    <w:rsid w:val="00D37132"/>
    <w:rsid w:val="00D40FD0"/>
    <w:rsid w:val="00D4206F"/>
    <w:rsid w:val="00D43805"/>
    <w:rsid w:val="00D45A2F"/>
    <w:rsid w:val="00D46D06"/>
    <w:rsid w:val="00D65E98"/>
    <w:rsid w:val="00D7215E"/>
    <w:rsid w:val="00D7440E"/>
    <w:rsid w:val="00D77FF9"/>
    <w:rsid w:val="00D91676"/>
    <w:rsid w:val="00D9415E"/>
    <w:rsid w:val="00D95593"/>
    <w:rsid w:val="00DA292B"/>
    <w:rsid w:val="00DA7E00"/>
    <w:rsid w:val="00DC19E7"/>
    <w:rsid w:val="00DD0275"/>
    <w:rsid w:val="00DF5499"/>
    <w:rsid w:val="00E02149"/>
    <w:rsid w:val="00E06543"/>
    <w:rsid w:val="00E1151D"/>
    <w:rsid w:val="00E133D9"/>
    <w:rsid w:val="00E15A83"/>
    <w:rsid w:val="00E16580"/>
    <w:rsid w:val="00E21D94"/>
    <w:rsid w:val="00E274EC"/>
    <w:rsid w:val="00E27F54"/>
    <w:rsid w:val="00E302AD"/>
    <w:rsid w:val="00E304C6"/>
    <w:rsid w:val="00E43003"/>
    <w:rsid w:val="00E46973"/>
    <w:rsid w:val="00E5173E"/>
    <w:rsid w:val="00E5471E"/>
    <w:rsid w:val="00E60613"/>
    <w:rsid w:val="00E6769D"/>
    <w:rsid w:val="00E70C9A"/>
    <w:rsid w:val="00E72A52"/>
    <w:rsid w:val="00E77380"/>
    <w:rsid w:val="00E775E8"/>
    <w:rsid w:val="00E81008"/>
    <w:rsid w:val="00E85979"/>
    <w:rsid w:val="00E85B24"/>
    <w:rsid w:val="00E878A3"/>
    <w:rsid w:val="00E946AD"/>
    <w:rsid w:val="00EA4542"/>
    <w:rsid w:val="00EA5654"/>
    <w:rsid w:val="00EA6208"/>
    <w:rsid w:val="00EB3D79"/>
    <w:rsid w:val="00EB56DD"/>
    <w:rsid w:val="00ED13DF"/>
    <w:rsid w:val="00ED5513"/>
    <w:rsid w:val="00ED72B3"/>
    <w:rsid w:val="00EE12E6"/>
    <w:rsid w:val="00EE5B90"/>
    <w:rsid w:val="00EE74F0"/>
    <w:rsid w:val="00F0293E"/>
    <w:rsid w:val="00F109D0"/>
    <w:rsid w:val="00F11747"/>
    <w:rsid w:val="00F14397"/>
    <w:rsid w:val="00F17876"/>
    <w:rsid w:val="00F2654A"/>
    <w:rsid w:val="00F27E46"/>
    <w:rsid w:val="00F31710"/>
    <w:rsid w:val="00F32500"/>
    <w:rsid w:val="00F439DC"/>
    <w:rsid w:val="00F50F79"/>
    <w:rsid w:val="00F51983"/>
    <w:rsid w:val="00F52AFE"/>
    <w:rsid w:val="00F576F9"/>
    <w:rsid w:val="00F627C3"/>
    <w:rsid w:val="00F75640"/>
    <w:rsid w:val="00F76D92"/>
    <w:rsid w:val="00F80266"/>
    <w:rsid w:val="00F9278A"/>
    <w:rsid w:val="00FA00C2"/>
    <w:rsid w:val="00FA20E6"/>
    <w:rsid w:val="00FA4CDB"/>
    <w:rsid w:val="00FB43FA"/>
    <w:rsid w:val="00FC2EBE"/>
    <w:rsid w:val="00FD057B"/>
    <w:rsid w:val="00FD7C86"/>
    <w:rsid w:val="00FE0B55"/>
    <w:rsid w:val="00FE1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40DC77"/>
  <w15:chartTrackingRefBased/>
  <w15:docId w15:val="{F7B4C309-C358-4243-9E70-2BB0F354D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DA2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56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CF2746"/>
    <w:pPr>
      <w:keepNext/>
      <w:spacing w:after="0" w:line="240" w:lineRule="auto"/>
      <w:jc w:val="center"/>
      <w:outlineLvl w:val="3"/>
    </w:pPr>
    <w:rPr>
      <w:rFonts w:ascii="Times New Roman" w:eastAsia="MS Mincho" w:hAnsi="Times New Roman" w:cs="Times New Roman"/>
      <w:b/>
      <w:bCs/>
      <w:sz w:val="24"/>
      <w:szCs w:val="24"/>
      <w:lang w:val="es-NI" w:eastAsia="es-ES"/>
    </w:rPr>
  </w:style>
  <w:style w:type="paragraph" w:styleId="Ttulo5">
    <w:name w:val="heading 5"/>
    <w:basedOn w:val="Normal"/>
    <w:next w:val="Normal"/>
    <w:link w:val="Ttulo5Car"/>
    <w:qFormat/>
    <w:rsid w:val="00CF2746"/>
    <w:pPr>
      <w:keepNext/>
      <w:spacing w:after="0" w:line="240" w:lineRule="auto"/>
      <w:outlineLvl w:val="4"/>
    </w:pPr>
    <w:rPr>
      <w:rFonts w:ascii="Times New Roman" w:eastAsia="MS Mincho" w:hAnsi="Times New Roman" w:cs="Times New Roman"/>
      <w:b/>
      <w:bCs/>
      <w:sz w:val="24"/>
      <w:szCs w:val="24"/>
      <w:lang w:val="es-NI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591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63735"/>
    <w:pPr>
      <w:ind w:left="720"/>
      <w:contextualSpacing/>
    </w:pPr>
  </w:style>
  <w:style w:type="table" w:styleId="Tablaconcuadrcula">
    <w:name w:val="Table Grid"/>
    <w:basedOn w:val="Tablanormal"/>
    <w:uiPriority w:val="39"/>
    <w:rsid w:val="00E77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rsid w:val="00CF2746"/>
    <w:rPr>
      <w:rFonts w:ascii="Times New Roman" w:eastAsia="MS Mincho" w:hAnsi="Times New Roman" w:cs="Times New Roman"/>
      <w:b/>
      <w:bCs/>
      <w:sz w:val="24"/>
      <w:szCs w:val="24"/>
      <w:lang w:val="es-NI" w:eastAsia="es-ES"/>
    </w:rPr>
  </w:style>
  <w:style w:type="character" w:customStyle="1" w:styleId="Ttulo5Car">
    <w:name w:val="Título 5 Car"/>
    <w:basedOn w:val="Fuentedeprrafopredeter"/>
    <w:link w:val="Ttulo5"/>
    <w:rsid w:val="00CF2746"/>
    <w:rPr>
      <w:rFonts w:ascii="Times New Roman" w:eastAsia="MS Mincho" w:hAnsi="Times New Roman" w:cs="Times New Roman"/>
      <w:b/>
      <w:bCs/>
      <w:sz w:val="24"/>
      <w:szCs w:val="24"/>
      <w:lang w:val="es-NI" w:eastAsia="es-ES"/>
    </w:rPr>
  </w:style>
  <w:style w:type="paragraph" w:styleId="Sangradetextonormal">
    <w:name w:val="Body Text Indent"/>
    <w:basedOn w:val="Normal"/>
    <w:link w:val="SangradetextonormalCar"/>
    <w:rsid w:val="00CF2746"/>
    <w:pPr>
      <w:spacing w:after="0" w:line="240" w:lineRule="auto"/>
      <w:ind w:left="708"/>
    </w:pPr>
    <w:rPr>
      <w:rFonts w:ascii="Arial" w:eastAsia="MS Mincho" w:hAnsi="Arial" w:cs="Times New Roman"/>
      <w:sz w:val="24"/>
      <w:szCs w:val="20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CF2746"/>
    <w:rPr>
      <w:rFonts w:ascii="Arial" w:eastAsia="MS Mincho" w:hAnsi="Arial" w:cs="Times New Roman"/>
      <w:sz w:val="24"/>
      <w:szCs w:val="20"/>
      <w:lang w:eastAsia="es-ES"/>
    </w:rPr>
  </w:style>
  <w:style w:type="paragraph" w:styleId="Piedepgina">
    <w:name w:val="footer"/>
    <w:basedOn w:val="Normal"/>
    <w:link w:val="PiedepginaCar"/>
    <w:rsid w:val="00CF2746"/>
    <w:pPr>
      <w:tabs>
        <w:tab w:val="center" w:pos="4419"/>
        <w:tab w:val="right" w:pos="8838"/>
      </w:tabs>
      <w:spacing w:after="0" w:line="240" w:lineRule="auto"/>
    </w:pPr>
    <w:rPr>
      <w:rFonts w:ascii="Times New Roman" w:eastAsia="MS Mincho" w:hAnsi="Times New Roman" w:cs="Times New Roman"/>
      <w:sz w:val="24"/>
      <w:szCs w:val="24"/>
      <w:lang w:val="es-NI" w:eastAsia="es-ES"/>
    </w:rPr>
  </w:style>
  <w:style w:type="character" w:customStyle="1" w:styleId="PiedepginaCar">
    <w:name w:val="Pie de página Car"/>
    <w:basedOn w:val="Fuentedeprrafopredeter"/>
    <w:link w:val="Piedepgina"/>
    <w:rsid w:val="00CF2746"/>
    <w:rPr>
      <w:rFonts w:ascii="Times New Roman" w:eastAsia="MS Mincho" w:hAnsi="Times New Roman" w:cs="Times New Roman"/>
      <w:sz w:val="24"/>
      <w:szCs w:val="24"/>
      <w:lang w:val="es-NI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591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569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48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S&#237;labo%20Trimestral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1" ma:contentTypeDescription="Create a new document." ma:contentTypeScope="" ma:versionID="efdc31164da49202608a0dc39f4bb263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b13a574dc0c6a34740c2530eac2eb25d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D35D11-BF13-4C04-BBA4-5459ABDF313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785602D-7C47-427B-8778-427FBF324C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FC287A-C48E-4673-90F1-F87E2134BA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AFC56C-0952-4236-8CE7-70611964D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Trimestral.dotm</Template>
  <TotalTime>103</TotalTime>
  <Pages>6</Pages>
  <Words>1068</Words>
  <Characters>5879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Aguirre</cp:lastModifiedBy>
  <cp:revision>8</cp:revision>
  <cp:lastPrinted>2020-05-01T17:18:00Z</cp:lastPrinted>
  <dcterms:created xsi:type="dcterms:W3CDTF">2020-11-08T20:48:00Z</dcterms:created>
  <dcterms:modified xsi:type="dcterms:W3CDTF">2020-11-09T22:44:00Z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
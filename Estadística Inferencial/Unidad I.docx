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E15882" w14:textId="5AA201EE" w:rsidR="00F43320" w:rsidRDefault="00F43320">
      <w:r>
        <w:rPr>
          <w:noProof/>
        </w:rPr>
        <w:drawing>
          <wp:anchor distT="0" distB="0" distL="114300" distR="114300" simplePos="0" relativeHeight="251658240" behindDoc="1" locked="0" layoutInCell="1" allowOverlap="1" wp14:anchorId="0EA3C108" wp14:editId="3B30F8D1">
            <wp:simplePos x="0" y="0"/>
            <wp:positionH relativeFrom="column">
              <wp:posOffset>-1122680</wp:posOffset>
            </wp:positionH>
            <wp:positionV relativeFrom="paragraph">
              <wp:posOffset>-1017076</wp:posOffset>
            </wp:positionV>
            <wp:extent cx="7820809" cy="10160000"/>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20809" cy="1016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0D633E" w14:textId="77777777" w:rsidR="00F43320" w:rsidRDefault="00F43320"/>
    <w:p w14:paraId="4BA53091" w14:textId="77777777" w:rsidR="00F43320" w:rsidRDefault="00F43320"/>
    <w:p w14:paraId="1B450C03" w14:textId="77777777" w:rsidR="00F43320" w:rsidRDefault="00F43320"/>
    <w:p w14:paraId="42EA80B1" w14:textId="77777777" w:rsidR="00F43320" w:rsidRDefault="00F43320"/>
    <w:p w14:paraId="3957E995" w14:textId="77777777" w:rsidR="00F43320" w:rsidRDefault="00F43320"/>
    <w:p w14:paraId="7CA8C674" w14:textId="77777777" w:rsidR="00F43320" w:rsidRDefault="00F43320"/>
    <w:p w14:paraId="71D23B5C" w14:textId="77777777" w:rsidR="00F43320" w:rsidRDefault="00F43320"/>
    <w:p w14:paraId="293C35EE" w14:textId="77777777" w:rsidR="00F43320" w:rsidRDefault="003E0D37">
      <w:r>
        <w:rPr>
          <w:noProof/>
        </w:rPr>
        <mc:AlternateContent>
          <mc:Choice Requires="wps">
            <w:drawing>
              <wp:anchor distT="0" distB="0" distL="114300" distR="114300" simplePos="0" relativeHeight="251661312" behindDoc="1" locked="0" layoutInCell="1" allowOverlap="1" wp14:anchorId="5984AFEC" wp14:editId="525DE0AD">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35EF618" w14:textId="77777777" w:rsidR="000446AD" w:rsidRDefault="000446AD" w:rsidP="000446AD">
                            <w:pPr>
                              <w:jc w:val="center"/>
                              <w:rPr>
                                <w:szCs w:val="24"/>
                              </w:rPr>
                            </w:pPr>
                            <w:r w:rsidRPr="000446AD">
                              <w:rPr>
                                <w:rFonts w:ascii="Impact" w:hAnsi="Impact"/>
                                <w:color w:val="C00000"/>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984AFEC"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335EF618" w14:textId="77777777" w:rsidR="000446AD" w:rsidRDefault="000446AD" w:rsidP="000446AD">
                      <w:pPr>
                        <w:jc w:val="center"/>
                        <w:rPr>
                          <w:szCs w:val="24"/>
                        </w:rPr>
                      </w:pPr>
                      <w:r w:rsidRPr="000446AD">
                        <w:rPr>
                          <w:rFonts w:ascii="Impact" w:hAnsi="Impact"/>
                          <w:color w:val="C00000"/>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05EDA888" w14:textId="77777777" w:rsidR="00F43320" w:rsidRDefault="00F43320"/>
    <w:p w14:paraId="09671E4F" w14:textId="77777777" w:rsidR="00F43320" w:rsidRDefault="00F43320"/>
    <w:p w14:paraId="54027951" w14:textId="77777777" w:rsidR="00F43320" w:rsidRDefault="00F43320"/>
    <w:p w14:paraId="7DF4F03D" w14:textId="77777777" w:rsidR="00F43320" w:rsidRDefault="003E0D37">
      <w:r>
        <w:rPr>
          <w:noProof/>
        </w:rPr>
        <mc:AlternateContent>
          <mc:Choice Requires="wpg">
            <w:drawing>
              <wp:anchor distT="0" distB="0" distL="114300" distR="114300" simplePos="0" relativeHeight="251660288" behindDoc="0" locked="0" layoutInCell="1" allowOverlap="1" wp14:anchorId="768134EC" wp14:editId="55D82709">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FA2314D"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38B14FDE" w14:textId="77777777" w:rsidR="00F43320" w:rsidRDefault="003E0D37">
      <w:r>
        <w:rPr>
          <w:noProof/>
        </w:rPr>
        <mc:AlternateContent>
          <mc:Choice Requires="wps">
            <w:drawing>
              <wp:anchor distT="0" distB="0" distL="114300" distR="114300" simplePos="0" relativeHeight="251662336" behindDoc="0" locked="0" layoutInCell="1" allowOverlap="1" wp14:anchorId="605E7449" wp14:editId="05B35809">
                <wp:simplePos x="0" y="0"/>
                <wp:positionH relativeFrom="column">
                  <wp:posOffset>321034</wp:posOffset>
                </wp:positionH>
                <wp:positionV relativeFrom="paragraph">
                  <wp:posOffset>88900</wp:posOffset>
                </wp:positionV>
                <wp:extent cx="5055732"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55732"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3DD4A3" w14:textId="2EDDB25F" w:rsidR="00F43320" w:rsidRPr="005E6C17" w:rsidRDefault="00632E0D" w:rsidP="00632E0D">
                            <w:pPr>
                              <w:jc w:val="right"/>
                              <w:rPr>
                                <w:rFonts w:ascii="EleganTech™" w:hAnsi="EleganTech™"/>
                                <w:b/>
                                <w:color w:val="404040"/>
                                <w:sz w:val="54"/>
                                <w:szCs w:val="56"/>
                              </w:rPr>
                            </w:pPr>
                            <w:r>
                              <w:rPr>
                                <w:rFonts w:cs="Calibri"/>
                                <w:b/>
                                <w:color w:val="000000"/>
                                <w:sz w:val="48"/>
                                <w:szCs w:val="52"/>
                                <w:lang w:eastAsia="es-NI"/>
                              </w:rPr>
                              <w:t>Distribuciones Muestrales</w:t>
                            </w:r>
                            <w:r w:rsidR="00F43320">
                              <w:rPr>
                                <w:rFonts w:cs="Calibri"/>
                                <w:b/>
                                <w:color w:val="000000"/>
                                <w:sz w:val="48"/>
                                <w:szCs w:val="52"/>
                                <w:lang w:eastAsia="es-NI"/>
                              </w:rPr>
                              <w:t xml:space="preserve">, </w:t>
                            </w:r>
                            <w:r>
                              <w:rPr>
                                <w:rFonts w:cs="Calibri"/>
                                <w:b/>
                                <w:color w:val="000000"/>
                                <w:sz w:val="48"/>
                                <w:szCs w:val="52"/>
                                <w:lang w:eastAsia="es-NI"/>
                              </w:rPr>
                              <w:t>Unidad I</w:t>
                            </w:r>
                          </w:p>
                          <w:p w14:paraId="11136475"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5E7449" id="Cuadro de texto 7" o:spid="_x0000_s1027" type="#_x0000_t202" style="position:absolute;left:0;text-align:left;margin-left:25.3pt;margin-top:7pt;width:398.1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" filled="f" stroked="f">
                <v:textbox>
                  <w:txbxContent>
                    <w:p w14:paraId="5A3DD4A3" w14:textId="2EDDB25F" w:rsidR="00F43320" w:rsidRPr="005E6C17" w:rsidRDefault="00632E0D" w:rsidP="00632E0D">
                      <w:pPr>
                        <w:jc w:val="right"/>
                        <w:rPr>
                          <w:rFonts w:ascii="EleganTech™" w:hAnsi="EleganTech™"/>
                          <w:b/>
                          <w:color w:val="404040"/>
                          <w:sz w:val="54"/>
                          <w:szCs w:val="56"/>
                        </w:rPr>
                      </w:pPr>
                      <w:r>
                        <w:rPr>
                          <w:rFonts w:cs="Calibri"/>
                          <w:b/>
                          <w:color w:val="000000"/>
                          <w:sz w:val="48"/>
                          <w:szCs w:val="52"/>
                          <w:lang w:eastAsia="es-NI"/>
                        </w:rPr>
                        <w:t>Distribuciones Muestrales</w:t>
                      </w:r>
                      <w:r w:rsidR="00F43320">
                        <w:rPr>
                          <w:rFonts w:cs="Calibri"/>
                          <w:b/>
                          <w:color w:val="000000"/>
                          <w:sz w:val="48"/>
                          <w:szCs w:val="52"/>
                          <w:lang w:eastAsia="es-NI"/>
                        </w:rPr>
                        <w:t xml:space="preserve">, </w:t>
                      </w:r>
                      <w:r>
                        <w:rPr>
                          <w:rFonts w:cs="Calibri"/>
                          <w:b/>
                          <w:color w:val="000000"/>
                          <w:sz w:val="48"/>
                          <w:szCs w:val="52"/>
                          <w:lang w:eastAsia="es-NI"/>
                        </w:rPr>
                        <w:t>Unidad I</w:t>
                      </w:r>
                    </w:p>
                    <w:p w14:paraId="11136475" w14:textId="77777777" w:rsidR="00F43320" w:rsidRDefault="00F43320" w:rsidP="00F43320">
                      <w:pPr>
                        <w:jc w:val="right"/>
                      </w:pPr>
                    </w:p>
                  </w:txbxContent>
                </v:textbox>
              </v:shape>
            </w:pict>
          </mc:Fallback>
        </mc:AlternateContent>
      </w:r>
    </w:p>
    <w:p w14:paraId="0551CD4C" w14:textId="77777777" w:rsidR="00F43320" w:rsidRDefault="00F43320"/>
    <w:p w14:paraId="2E3D8153" w14:textId="77777777" w:rsidR="005B0B82" w:rsidRDefault="005B0B82"/>
    <w:p w14:paraId="08972725" w14:textId="77777777" w:rsidR="005B0B82" w:rsidRDefault="005B0B82"/>
    <w:p w14:paraId="29C56FB0" w14:textId="77777777" w:rsidR="005B0B82" w:rsidRDefault="005B0B82"/>
    <w:p w14:paraId="165A8416" w14:textId="77777777" w:rsidR="005B0B82" w:rsidRDefault="005B0B82"/>
    <w:p w14:paraId="298A0EF8" w14:textId="77777777" w:rsidR="005B0B82" w:rsidRDefault="005B0B82"/>
    <w:p w14:paraId="306D04CE" w14:textId="77777777" w:rsidR="005B0B82" w:rsidRDefault="005B0B82"/>
    <w:p w14:paraId="615E1BF7" w14:textId="77777777" w:rsidR="005B0B82" w:rsidRDefault="005B0B82"/>
    <w:p w14:paraId="7263B75B" w14:textId="77777777" w:rsidR="005B0B82" w:rsidRDefault="005B0B82"/>
    <w:p w14:paraId="767E1C16" w14:textId="77777777" w:rsidR="005B0B82" w:rsidRDefault="005B0B82"/>
    <w:p w14:paraId="5F0865E9" w14:textId="77777777" w:rsidR="005B0B82" w:rsidRDefault="005B0B82"/>
    <w:p w14:paraId="603A8777" w14:textId="77777777" w:rsidR="005B0B82" w:rsidRDefault="005B0B82"/>
    <w:p w14:paraId="406BC8AE" w14:textId="77777777" w:rsidR="00636C8A" w:rsidRDefault="00636C8A"/>
    <w:p w14:paraId="01FE9CFF" w14:textId="77777777" w:rsidR="00A66A79" w:rsidRDefault="00A66A79">
      <w:pPr>
        <w:sectPr w:rsidR="00A66A79" w:rsidSect="00636C8A">
          <w:pgSz w:w="12240" w:h="15840"/>
          <w:pgMar w:top="1418" w:right="1701" w:bottom="1418" w:left="1701" w:header="709" w:footer="709" w:gutter="0"/>
          <w:cols w:space="708"/>
          <w:docGrid w:linePitch="360"/>
        </w:sectPr>
      </w:pPr>
    </w:p>
    <w:p w14:paraId="1FD997B0"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6FB58C7E" wp14:editId="22DBAE2B">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1409CD"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FB58C7E"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491409CD"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0" o:title="UPOLI_identidad" cropbottom="64420f" cropright="31396f"/>
                  <o:lock v:ext="edit" aspectratio="f"/>
                </v:shape>
              </v:group>
            </w:pict>
          </mc:Fallback>
        </mc:AlternateContent>
      </w:r>
    </w:p>
    <w:p w14:paraId="799D057E" w14:textId="77777777" w:rsidR="00A66A79" w:rsidRDefault="00A66A79"/>
    <w:p w14:paraId="17E8995A"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514FDECC"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00230E6E" w14:textId="77777777" w:rsidR="00843820" w:rsidRPr="004A18B8" w:rsidRDefault="00843820" w:rsidP="00843820">
          <w:pPr>
            <w:rPr>
              <w:rFonts w:cs="Tahoma"/>
              <w:szCs w:val="24"/>
              <w:lang w:val="es-ES" w:eastAsia="es-NI"/>
            </w:rPr>
          </w:pPr>
        </w:p>
        <w:p w14:paraId="55DB6B1D" w14:textId="0B0A9A20" w:rsidR="00D313FA"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78793066" w:history="1">
            <w:r w:rsidR="00D313FA" w:rsidRPr="00F42D88">
              <w:rPr>
                <w:rStyle w:val="Hipervnculo"/>
                <w:noProof/>
              </w:rPr>
              <w:t>Introducción</w:t>
            </w:r>
            <w:r w:rsidR="00D313FA">
              <w:rPr>
                <w:noProof/>
                <w:webHidden/>
              </w:rPr>
              <w:tab/>
            </w:r>
            <w:r w:rsidR="00D313FA">
              <w:rPr>
                <w:noProof/>
                <w:webHidden/>
              </w:rPr>
              <w:fldChar w:fldCharType="begin"/>
            </w:r>
            <w:r w:rsidR="00D313FA">
              <w:rPr>
                <w:noProof/>
                <w:webHidden/>
              </w:rPr>
              <w:instrText xml:space="preserve"> PAGEREF _Toc78793066 \h </w:instrText>
            </w:r>
            <w:r w:rsidR="00D313FA">
              <w:rPr>
                <w:noProof/>
                <w:webHidden/>
              </w:rPr>
            </w:r>
            <w:r w:rsidR="00D313FA">
              <w:rPr>
                <w:noProof/>
                <w:webHidden/>
              </w:rPr>
              <w:fldChar w:fldCharType="separate"/>
            </w:r>
            <w:r w:rsidR="006853A5">
              <w:rPr>
                <w:noProof/>
                <w:webHidden/>
              </w:rPr>
              <w:t>3</w:t>
            </w:r>
            <w:r w:rsidR="00D313FA">
              <w:rPr>
                <w:noProof/>
                <w:webHidden/>
              </w:rPr>
              <w:fldChar w:fldCharType="end"/>
            </w:r>
          </w:hyperlink>
        </w:p>
        <w:p w14:paraId="5DA912F2" w14:textId="3173D7E7" w:rsidR="00D313FA" w:rsidRDefault="006853A5">
          <w:pPr>
            <w:pStyle w:val="TDC1"/>
            <w:tabs>
              <w:tab w:val="right" w:leader="dot" w:pos="8828"/>
            </w:tabs>
            <w:rPr>
              <w:rFonts w:asciiTheme="minorHAnsi" w:eastAsiaTheme="minorEastAsia" w:hAnsiTheme="minorHAnsi"/>
              <w:noProof/>
              <w:sz w:val="22"/>
              <w:lang w:eastAsia="es-NI"/>
            </w:rPr>
          </w:pPr>
          <w:hyperlink w:anchor="_Toc78793067" w:history="1">
            <w:r w:rsidR="00D313FA" w:rsidRPr="00F42D88">
              <w:rPr>
                <w:rStyle w:val="Hipervnculo"/>
                <w:noProof/>
              </w:rPr>
              <w:t>Desarrollo de Contenidos</w:t>
            </w:r>
            <w:r w:rsidR="00D313FA">
              <w:rPr>
                <w:noProof/>
                <w:webHidden/>
              </w:rPr>
              <w:tab/>
            </w:r>
            <w:r w:rsidR="00D313FA">
              <w:rPr>
                <w:noProof/>
                <w:webHidden/>
              </w:rPr>
              <w:fldChar w:fldCharType="begin"/>
            </w:r>
            <w:r w:rsidR="00D313FA">
              <w:rPr>
                <w:noProof/>
                <w:webHidden/>
              </w:rPr>
              <w:instrText xml:space="preserve"> PAGEREF _Toc78793067 \h </w:instrText>
            </w:r>
            <w:r w:rsidR="00D313FA">
              <w:rPr>
                <w:noProof/>
                <w:webHidden/>
              </w:rPr>
            </w:r>
            <w:r w:rsidR="00D313FA">
              <w:rPr>
                <w:noProof/>
                <w:webHidden/>
              </w:rPr>
              <w:fldChar w:fldCharType="separate"/>
            </w:r>
            <w:r>
              <w:rPr>
                <w:noProof/>
                <w:webHidden/>
              </w:rPr>
              <w:t>3</w:t>
            </w:r>
            <w:r w:rsidR="00D313FA">
              <w:rPr>
                <w:noProof/>
                <w:webHidden/>
              </w:rPr>
              <w:fldChar w:fldCharType="end"/>
            </w:r>
          </w:hyperlink>
        </w:p>
        <w:p w14:paraId="3A48BED5" w14:textId="54AD9630" w:rsidR="00D313FA" w:rsidRDefault="006853A5">
          <w:pPr>
            <w:pStyle w:val="TDC2"/>
            <w:tabs>
              <w:tab w:val="right" w:leader="dot" w:pos="8828"/>
            </w:tabs>
            <w:rPr>
              <w:noProof/>
            </w:rPr>
          </w:pPr>
          <w:hyperlink w:anchor="_Toc78793068" w:history="1">
            <w:r w:rsidR="00D313FA" w:rsidRPr="00F42D88">
              <w:rPr>
                <w:rStyle w:val="Hipervnculo"/>
                <w:noProof/>
              </w:rPr>
              <w:t>Error de Muestreo</w:t>
            </w:r>
            <w:r w:rsidR="00D313FA">
              <w:rPr>
                <w:noProof/>
                <w:webHidden/>
              </w:rPr>
              <w:tab/>
            </w:r>
            <w:r w:rsidR="00D313FA">
              <w:rPr>
                <w:noProof/>
                <w:webHidden/>
              </w:rPr>
              <w:fldChar w:fldCharType="begin"/>
            </w:r>
            <w:r w:rsidR="00D313FA">
              <w:rPr>
                <w:noProof/>
                <w:webHidden/>
              </w:rPr>
              <w:instrText xml:space="preserve"> PAGEREF _Toc78793068 \h </w:instrText>
            </w:r>
            <w:r w:rsidR="00D313FA">
              <w:rPr>
                <w:noProof/>
                <w:webHidden/>
              </w:rPr>
            </w:r>
            <w:r w:rsidR="00D313FA">
              <w:rPr>
                <w:noProof/>
                <w:webHidden/>
              </w:rPr>
              <w:fldChar w:fldCharType="separate"/>
            </w:r>
            <w:r>
              <w:rPr>
                <w:noProof/>
                <w:webHidden/>
              </w:rPr>
              <w:t>3</w:t>
            </w:r>
            <w:r w:rsidR="00D313FA">
              <w:rPr>
                <w:noProof/>
                <w:webHidden/>
              </w:rPr>
              <w:fldChar w:fldCharType="end"/>
            </w:r>
          </w:hyperlink>
        </w:p>
        <w:p w14:paraId="13CDC0F5" w14:textId="656A1C91" w:rsidR="00D313FA" w:rsidRDefault="006853A5">
          <w:pPr>
            <w:pStyle w:val="TDC2"/>
            <w:tabs>
              <w:tab w:val="right" w:leader="dot" w:pos="8828"/>
            </w:tabs>
            <w:rPr>
              <w:noProof/>
            </w:rPr>
          </w:pPr>
          <w:hyperlink w:anchor="_Toc78793069" w:history="1">
            <w:r w:rsidR="00D313FA" w:rsidRPr="00F42D88">
              <w:rPr>
                <w:rStyle w:val="Hipervnculo"/>
                <w:noProof/>
              </w:rPr>
              <w:t>Distribución de medidas Muestrales</w:t>
            </w:r>
            <w:r w:rsidR="00D313FA">
              <w:rPr>
                <w:noProof/>
                <w:webHidden/>
              </w:rPr>
              <w:tab/>
            </w:r>
            <w:r w:rsidR="00D313FA">
              <w:rPr>
                <w:noProof/>
                <w:webHidden/>
              </w:rPr>
              <w:fldChar w:fldCharType="begin"/>
            </w:r>
            <w:r w:rsidR="00D313FA">
              <w:rPr>
                <w:noProof/>
                <w:webHidden/>
              </w:rPr>
              <w:instrText xml:space="preserve"> PAGEREF _Toc78793069 \h </w:instrText>
            </w:r>
            <w:r w:rsidR="00D313FA">
              <w:rPr>
                <w:noProof/>
                <w:webHidden/>
              </w:rPr>
            </w:r>
            <w:r w:rsidR="00D313FA">
              <w:rPr>
                <w:noProof/>
                <w:webHidden/>
              </w:rPr>
              <w:fldChar w:fldCharType="separate"/>
            </w:r>
            <w:r>
              <w:rPr>
                <w:noProof/>
                <w:webHidden/>
              </w:rPr>
              <w:t>6</w:t>
            </w:r>
            <w:r w:rsidR="00D313FA">
              <w:rPr>
                <w:noProof/>
                <w:webHidden/>
              </w:rPr>
              <w:fldChar w:fldCharType="end"/>
            </w:r>
          </w:hyperlink>
        </w:p>
        <w:p w14:paraId="577026BB" w14:textId="357B3B08" w:rsidR="00D313FA" w:rsidRDefault="006853A5">
          <w:pPr>
            <w:pStyle w:val="TDC2"/>
            <w:tabs>
              <w:tab w:val="right" w:leader="dot" w:pos="8828"/>
            </w:tabs>
            <w:rPr>
              <w:noProof/>
            </w:rPr>
          </w:pPr>
          <w:hyperlink w:anchor="_Toc78793070" w:history="1">
            <w:r w:rsidR="00D313FA" w:rsidRPr="00F42D88">
              <w:rPr>
                <w:rStyle w:val="Hipervnculo"/>
                <w:noProof/>
              </w:rPr>
              <w:t>Distribución de muestras de Proporciones</w:t>
            </w:r>
            <w:r w:rsidR="00D313FA">
              <w:rPr>
                <w:noProof/>
                <w:webHidden/>
              </w:rPr>
              <w:tab/>
            </w:r>
            <w:r w:rsidR="00D313FA">
              <w:rPr>
                <w:noProof/>
                <w:webHidden/>
              </w:rPr>
              <w:fldChar w:fldCharType="begin"/>
            </w:r>
            <w:r w:rsidR="00D313FA">
              <w:rPr>
                <w:noProof/>
                <w:webHidden/>
              </w:rPr>
              <w:instrText xml:space="preserve"> PAGEREF _Toc78793070 \h </w:instrText>
            </w:r>
            <w:r w:rsidR="00D313FA">
              <w:rPr>
                <w:noProof/>
                <w:webHidden/>
              </w:rPr>
            </w:r>
            <w:r w:rsidR="00D313FA">
              <w:rPr>
                <w:noProof/>
                <w:webHidden/>
              </w:rPr>
              <w:fldChar w:fldCharType="separate"/>
            </w:r>
            <w:r>
              <w:rPr>
                <w:noProof/>
                <w:webHidden/>
              </w:rPr>
              <w:t>9</w:t>
            </w:r>
            <w:r w:rsidR="00D313FA">
              <w:rPr>
                <w:noProof/>
                <w:webHidden/>
              </w:rPr>
              <w:fldChar w:fldCharType="end"/>
            </w:r>
          </w:hyperlink>
        </w:p>
        <w:p w14:paraId="048AC8D3" w14:textId="15B8422E" w:rsidR="00D313FA" w:rsidRDefault="006853A5">
          <w:pPr>
            <w:pStyle w:val="TDC2"/>
            <w:tabs>
              <w:tab w:val="right" w:leader="dot" w:pos="8828"/>
            </w:tabs>
            <w:rPr>
              <w:noProof/>
            </w:rPr>
          </w:pPr>
          <w:hyperlink w:anchor="_Toc78793071" w:history="1">
            <w:r w:rsidR="00D313FA" w:rsidRPr="00F42D88">
              <w:rPr>
                <w:rStyle w:val="Hipervnculo"/>
                <w:noProof/>
              </w:rPr>
              <w:t>Aplicación de Conceptos Estadísticos al mundo de los Negocios</w:t>
            </w:r>
            <w:r w:rsidR="00D313FA">
              <w:rPr>
                <w:noProof/>
                <w:webHidden/>
              </w:rPr>
              <w:tab/>
            </w:r>
            <w:r w:rsidR="00D313FA">
              <w:rPr>
                <w:noProof/>
                <w:webHidden/>
              </w:rPr>
              <w:fldChar w:fldCharType="begin"/>
            </w:r>
            <w:r w:rsidR="00D313FA">
              <w:rPr>
                <w:noProof/>
                <w:webHidden/>
              </w:rPr>
              <w:instrText xml:space="preserve"> PAGEREF _Toc78793071 \h </w:instrText>
            </w:r>
            <w:r w:rsidR="00D313FA">
              <w:rPr>
                <w:noProof/>
                <w:webHidden/>
              </w:rPr>
            </w:r>
            <w:r w:rsidR="00D313FA">
              <w:rPr>
                <w:noProof/>
                <w:webHidden/>
              </w:rPr>
              <w:fldChar w:fldCharType="separate"/>
            </w:r>
            <w:r>
              <w:rPr>
                <w:noProof/>
                <w:webHidden/>
              </w:rPr>
              <w:t>11</w:t>
            </w:r>
            <w:r w:rsidR="00D313FA">
              <w:rPr>
                <w:noProof/>
                <w:webHidden/>
              </w:rPr>
              <w:fldChar w:fldCharType="end"/>
            </w:r>
          </w:hyperlink>
        </w:p>
        <w:p w14:paraId="5B4707EA" w14:textId="6482226D" w:rsidR="00D313FA" w:rsidRDefault="006853A5">
          <w:pPr>
            <w:pStyle w:val="TDC1"/>
            <w:tabs>
              <w:tab w:val="right" w:leader="dot" w:pos="8828"/>
            </w:tabs>
            <w:rPr>
              <w:rFonts w:asciiTheme="minorHAnsi" w:eastAsiaTheme="minorEastAsia" w:hAnsiTheme="minorHAnsi"/>
              <w:noProof/>
              <w:sz w:val="22"/>
              <w:lang w:eastAsia="es-NI"/>
            </w:rPr>
          </w:pPr>
          <w:hyperlink w:anchor="_Toc78793072" w:history="1">
            <w:r w:rsidR="00D313FA" w:rsidRPr="00F42D88">
              <w:rPr>
                <w:rStyle w:val="Hipervnculo"/>
                <w:noProof/>
              </w:rPr>
              <w:t>Bibliografía y Webgrafía</w:t>
            </w:r>
            <w:r w:rsidR="00D313FA">
              <w:rPr>
                <w:noProof/>
                <w:webHidden/>
              </w:rPr>
              <w:tab/>
            </w:r>
            <w:r w:rsidR="00D313FA">
              <w:rPr>
                <w:noProof/>
                <w:webHidden/>
              </w:rPr>
              <w:fldChar w:fldCharType="begin"/>
            </w:r>
            <w:r w:rsidR="00D313FA">
              <w:rPr>
                <w:noProof/>
                <w:webHidden/>
              </w:rPr>
              <w:instrText xml:space="preserve"> PAGEREF _Toc78793072 \h </w:instrText>
            </w:r>
            <w:r w:rsidR="00D313FA">
              <w:rPr>
                <w:noProof/>
                <w:webHidden/>
              </w:rPr>
            </w:r>
            <w:r w:rsidR="00D313FA">
              <w:rPr>
                <w:noProof/>
                <w:webHidden/>
              </w:rPr>
              <w:fldChar w:fldCharType="separate"/>
            </w:r>
            <w:r>
              <w:rPr>
                <w:noProof/>
                <w:webHidden/>
              </w:rPr>
              <w:t>13</w:t>
            </w:r>
            <w:r w:rsidR="00D313FA">
              <w:rPr>
                <w:noProof/>
                <w:webHidden/>
              </w:rPr>
              <w:fldChar w:fldCharType="end"/>
            </w:r>
          </w:hyperlink>
        </w:p>
        <w:p w14:paraId="4F077DDD" w14:textId="0C0E879B" w:rsidR="00D313FA" w:rsidRDefault="006853A5">
          <w:pPr>
            <w:pStyle w:val="TDC1"/>
            <w:tabs>
              <w:tab w:val="right" w:leader="dot" w:pos="8828"/>
            </w:tabs>
            <w:rPr>
              <w:rFonts w:asciiTheme="minorHAnsi" w:eastAsiaTheme="minorEastAsia" w:hAnsiTheme="minorHAnsi"/>
              <w:noProof/>
              <w:sz w:val="22"/>
              <w:lang w:eastAsia="es-NI"/>
            </w:rPr>
          </w:pPr>
          <w:hyperlink w:anchor="_Toc78793073" w:history="1">
            <w:r w:rsidR="00D313FA" w:rsidRPr="00F42D88">
              <w:rPr>
                <w:rStyle w:val="Hipervnculo"/>
                <w:noProof/>
              </w:rPr>
              <w:t>Glosario</w:t>
            </w:r>
            <w:r w:rsidR="00D313FA">
              <w:rPr>
                <w:noProof/>
                <w:webHidden/>
              </w:rPr>
              <w:tab/>
            </w:r>
            <w:r w:rsidR="00D313FA">
              <w:rPr>
                <w:noProof/>
                <w:webHidden/>
              </w:rPr>
              <w:fldChar w:fldCharType="begin"/>
            </w:r>
            <w:r w:rsidR="00D313FA">
              <w:rPr>
                <w:noProof/>
                <w:webHidden/>
              </w:rPr>
              <w:instrText xml:space="preserve"> PAGEREF _Toc78793073 \h </w:instrText>
            </w:r>
            <w:r w:rsidR="00D313FA">
              <w:rPr>
                <w:noProof/>
                <w:webHidden/>
              </w:rPr>
            </w:r>
            <w:r w:rsidR="00D313FA">
              <w:rPr>
                <w:noProof/>
                <w:webHidden/>
              </w:rPr>
              <w:fldChar w:fldCharType="separate"/>
            </w:r>
            <w:r>
              <w:rPr>
                <w:noProof/>
                <w:webHidden/>
              </w:rPr>
              <w:t>13</w:t>
            </w:r>
            <w:r w:rsidR="00D313FA">
              <w:rPr>
                <w:noProof/>
                <w:webHidden/>
              </w:rPr>
              <w:fldChar w:fldCharType="end"/>
            </w:r>
          </w:hyperlink>
        </w:p>
        <w:p w14:paraId="0F352961" w14:textId="6D7469AA" w:rsidR="00843820" w:rsidRDefault="00843820">
          <w:r w:rsidRPr="004A18B8">
            <w:rPr>
              <w:rFonts w:cs="Tahoma"/>
              <w:szCs w:val="24"/>
              <w:lang w:val="es-ES"/>
            </w:rPr>
            <w:fldChar w:fldCharType="end"/>
          </w:r>
        </w:p>
      </w:sdtContent>
    </w:sdt>
    <w:p w14:paraId="058118A7" w14:textId="77777777" w:rsidR="00B0609B" w:rsidRDefault="00B0609B" w:rsidP="001C720B">
      <w:pPr>
        <w:spacing w:line="276" w:lineRule="auto"/>
        <w:rPr>
          <w:b/>
        </w:rPr>
      </w:pPr>
    </w:p>
    <w:p w14:paraId="449B6ACD" w14:textId="77777777" w:rsidR="00B0609B" w:rsidRDefault="00B0609B" w:rsidP="00AB2DF6">
      <w:pPr>
        <w:spacing w:line="276" w:lineRule="auto"/>
        <w:jc w:val="right"/>
        <w:rPr>
          <w:b/>
        </w:rPr>
      </w:pPr>
    </w:p>
    <w:p w14:paraId="195D13CA" w14:textId="77777777" w:rsidR="00B0609B" w:rsidRDefault="00B0609B" w:rsidP="00AB2DF6">
      <w:pPr>
        <w:spacing w:line="276" w:lineRule="auto"/>
        <w:jc w:val="right"/>
        <w:rPr>
          <w:b/>
        </w:rPr>
      </w:pPr>
    </w:p>
    <w:p w14:paraId="22CCF3A4" w14:textId="77777777" w:rsidR="00B0609B" w:rsidRDefault="00B0609B" w:rsidP="00AB2DF6">
      <w:pPr>
        <w:spacing w:line="276" w:lineRule="auto"/>
        <w:jc w:val="right"/>
        <w:rPr>
          <w:b/>
        </w:rPr>
      </w:pPr>
    </w:p>
    <w:p w14:paraId="2BABAA74" w14:textId="77777777" w:rsidR="00B0609B" w:rsidRDefault="00B0609B" w:rsidP="00AB2DF6">
      <w:pPr>
        <w:spacing w:line="276" w:lineRule="auto"/>
        <w:jc w:val="right"/>
        <w:rPr>
          <w:b/>
        </w:rPr>
      </w:pPr>
    </w:p>
    <w:p w14:paraId="73B6EFBE" w14:textId="77777777" w:rsidR="00B0609B" w:rsidRDefault="00B0609B" w:rsidP="00AB2DF6">
      <w:pPr>
        <w:spacing w:line="276" w:lineRule="auto"/>
        <w:jc w:val="right"/>
        <w:rPr>
          <w:b/>
        </w:rPr>
      </w:pPr>
    </w:p>
    <w:p w14:paraId="4C18306D" w14:textId="77777777" w:rsidR="00B0609B" w:rsidRDefault="00B0609B" w:rsidP="00AB2DF6">
      <w:pPr>
        <w:spacing w:line="276" w:lineRule="auto"/>
        <w:jc w:val="right"/>
        <w:rPr>
          <w:b/>
        </w:rPr>
      </w:pPr>
    </w:p>
    <w:p w14:paraId="5706AEB9" w14:textId="77777777" w:rsidR="00B0609B" w:rsidRDefault="00B0609B" w:rsidP="00AB2DF6">
      <w:pPr>
        <w:spacing w:line="276" w:lineRule="auto"/>
        <w:jc w:val="right"/>
        <w:rPr>
          <w:b/>
        </w:rPr>
      </w:pPr>
    </w:p>
    <w:p w14:paraId="3669C2FA" w14:textId="77777777" w:rsidR="00B0609B" w:rsidRDefault="00B0609B" w:rsidP="00AB2DF6">
      <w:pPr>
        <w:spacing w:line="276" w:lineRule="auto"/>
        <w:jc w:val="right"/>
        <w:rPr>
          <w:b/>
        </w:rPr>
      </w:pPr>
    </w:p>
    <w:p w14:paraId="1269CD82" w14:textId="77777777" w:rsidR="00B0609B" w:rsidRDefault="00B0609B" w:rsidP="00AB2DF6">
      <w:pPr>
        <w:spacing w:line="276" w:lineRule="auto"/>
        <w:jc w:val="right"/>
        <w:rPr>
          <w:b/>
        </w:rPr>
      </w:pPr>
    </w:p>
    <w:p w14:paraId="7FFDC226" w14:textId="77777777" w:rsidR="00B0609B" w:rsidRDefault="00B0609B" w:rsidP="00AB2DF6">
      <w:pPr>
        <w:spacing w:line="276" w:lineRule="auto"/>
        <w:jc w:val="right"/>
        <w:rPr>
          <w:b/>
        </w:rPr>
      </w:pPr>
    </w:p>
    <w:p w14:paraId="450E2869" w14:textId="77777777" w:rsidR="00B0609B" w:rsidRDefault="00B0609B" w:rsidP="00AB2DF6">
      <w:pPr>
        <w:spacing w:line="276" w:lineRule="auto"/>
        <w:jc w:val="right"/>
        <w:rPr>
          <w:b/>
        </w:rPr>
      </w:pPr>
    </w:p>
    <w:p w14:paraId="4B3120AE" w14:textId="77777777" w:rsidR="00B0609B" w:rsidRDefault="00B0609B" w:rsidP="00AB2DF6">
      <w:pPr>
        <w:spacing w:line="276" w:lineRule="auto"/>
        <w:jc w:val="right"/>
        <w:rPr>
          <w:b/>
        </w:rPr>
      </w:pPr>
    </w:p>
    <w:p w14:paraId="36BF9990" w14:textId="77777777" w:rsidR="00B0609B" w:rsidRDefault="00B0609B" w:rsidP="00AB2DF6">
      <w:pPr>
        <w:spacing w:line="276" w:lineRule="auto"/>
        <w:jc w:val="right"/>
        <w:rPr>
          <w:b/>
        </w:rPr>
      </w:pPr>
    </w:p>
    <w:p w14:paraId="1ED2BB6B" w14:textId="77777777" w:rsidR="00B0609B" w:rsidRDefault="00B0609B" w:rsidP="00D313FA">
      <w:pPr>
        <w:spacing w:line="276" w:lineRule="auto"/>
        <w:rPr>
          <w:b/>
        </w:rPr>
      </w:pPr>
    </w:p>
    <w:p w14:paraId="156CB850" w14:textId="77777777" w:rsidR="00B0609B" w:rsidRDefault="00B0609B" w:rsidP="00AB2DF6">
      <w:pPr>
        <w:spacing w:line="276" w:lineRule="auto"/>
        <w:jc w:val="right"/>
        <w:rPr>
          <w:b/>
        </w:rPr>
      </w:pPr>
    </w:p>
    <w:p w14:paraId="06E790A2" w14:textId="77777777" w:rsidR="00B0609B" w:rsidRDefault="00B0609B" w:rsidP="00AB2DF6">
      <w:pPr>
        <w:spacing w:line="276" w:lineRule="auto"/>
        <w:jc w:val="right"/>
        <w:rPr>
          <w:b/>
        </w:rPr>
      </w:pPr>
    </w:p>
    <w:p w14:paraId="7CA459D6" w14:textId="77777777" w:rsidR="00B0609B" w:rsidRDefault="00984E87" w:rsidP="00DE5F24">
      <w:pPr>
        <w:spacing w:line="276" w:lineRule="auto"/>
        <w:rPr>
          <w:b/>
        </w:rPr>
      </w:pPr>
      <w:r>
        <w:rPr>
          <w:noProof/>
          <w:lang w:eastAsia="es-NI"/>
        </w:rPr>
        <mc:AlternateContent>
          <mc:Choice Requires="wpg">
            <w:drawing>
              <wp:anchor distT="0" distB="0" distL="114300" distR="114300" simplePos="0" relativeHeight="251665408" behindDoc="0" locked="0" layoutInCell="1" allowOverlap="1" wp14:anchorId="60B56CC7" wp14:editId="2B1B013C">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46937" w14:textId="77777777" w:rsidR="00AB2DF6" w:rsidRPr="00A32AB9" w:rsidRDefault="00AB2DF6" w:rsidP="00A32AB9">
                              <w:pPr>
                                <w:pStyle w:val="Ttulo1"/>
                              </w:pPr>
                              <w:bookmarkStart w:id="2" w:name="_Toc46999614"/>
                              <w:bookmarkStart w:id="3" w:name="_Toc51942771"/>
                              <w:bookmarkStart w:id="4" w:name="_Toc78793066"/>
                              <w:r w:rsidRPr="00A32AB9">
                                <w:t>Introducción</w:t>
                              </w:r>
                              <w:bookmarkEnd w:id="2"/>
                              <w:bookmarkEnd w:id="3"/>
                              <w:bookmarkEnd w:id="4"/>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0B56CC7" id="Grupo 26" o:spid="_x0000_s1031" style="position:absolute;left:0;text-align:left;margin-left:-33.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BZFHLQ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54046937" w14:textId="77777777" w:rsidR="00AB2DF6" w:rsidRPr="00A32AB9" w:rsidRDefault="00AB2DF6" w:rsidP="00A32AB9">
                        <w:pPr>
                          <w:pStyle w:val="Ttulo1"/>
                        </w:pPr>
                        <w:bookmarkStart w:id="5" w:name="_Toc46999614"/>
                        <w:bookmarkStart w:id="6" w:name="_Toc51942771"/>
                        <w:bookmarkStart w:id="7" w:name="_Toc78793066"/>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0" o:title="UPOLI_identidad" cropbottom="64420f" cropright="31396f"/>
                  <o:lock v:ext="edit" aspectratio="f"/>
                </v:shape>
              </v:group>
            </w:pict>
          </mc:Fallback>
        </mc:AlternateContent>
      </w:r>
    </w:p>
    <w:p w14:paraId="48174F6B" w14:textId="77777777" w:rsidR="00B0609B" w:rsidRDefault="00B0609B" w:rsidP="00AB2DF6">
      <w:pPr>
        <w:spacing w:line="276" w:lineRule="auto"/>
        <w:jc w:val="right"/>
        <w:rPr>
          <w:b/>
        </w:rPr>
      </w:pPr>
    </w:p>
    <w:p w14:paraId="24C743D6" w14:textId="7568BE7F" w:rsidR="00AB2DF6" w:rsidRPr="009E5A90" w:rsidRDefault="009E5A90" w:rsidP="009E5A90">
      <w:pPr>
        <w:spacing w:line="276" w:lineRule="auto"/>
        <w:rPr>
          <w:bCs/>
        </w:rPr>
      </w:pPr>
      <w:r w:rsidRPr="009E5A90">
        <w:rPr>
          <w:bCs/>
        </w:rPr>
        <w:t>La toma de decisiones está en la esencia de los negocios. Gerenciar es tomar decisiones, muchas veces bajo presión, con información desordenada y en un contexto de incertidumbre. Un aspecto básico es entender y analizar la información, organizar los datos de forma de facilitar su posterior uso y la toma de decisiones. Si bien hay muchas otras dimensiones que entran en juego, el primer paso es formular bien el problema, estructurarlo y procesar la información. En este sentido, el principal objetivo de este curso es ayudarlo a ser un mejor tomador de decisiones a través de herramientas técnicas. A lo largo de este curso el alumno desarrollará habilidades cuantitativas para la toma de decisiones, a través del aprendizaje de métodos estadísticos con aplicaciones a los negocios en Excel. El foco está en la comprensión y en el uso de herramientas básicas de análisis e inferencia estadística tratando de que el alumno sea un usuario de estos métodos, comprenda en qué consisten, cuál es la intuición, su uso y aplicaciones.</w:t>
      </w:r>
    </w:p>
    <w:p w14:paraId="0B823A45" w14:textId="77777777" w:rsidR="00AB2DF6" w:rsidRDefault="00212908" w:rsidP="00AB2DF6">
      <w:pPr>
        <w:tabs>
          <w:tab w:val="left" w:pos="3075"/>
        </w:tabs>
      </w:pPr>
      <w:r>
        <w:rPr>
          <w:noProof/>
          <w:lang w:eastAsia="es-NI"/>
        </w:rPr>
        <mc:AlternateContent>
          <mc:Choice Requires="wpg">
            <w:drawing>
              <wp:anchor distT="0" distB="0" distL="114300" distR="114300" simplePos="0" relativeHeight="251666432" behindDoc="0" locked="0" layoutInCell="1" allowOverlap="1" wp14:anchorId="460B26B3" wp14:editId="34D87AF1">
                <wp:simplePos x="0" y="0"/>
                <wp:positionH relativeFrom="column">
                  <wp:posOffset>-350520</wp:posOffset>
                </wp:positionH>
                <wp:positionV relativeFrom="paragraph">
                  <wp:posOffset>128270</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7130FA" w14:textId="77777777" w:rsidR="00AB2DF6" w:rsidRPr="00A32AB9" w:rsidRDefault="00AB2DF6" w:rsidP="00A32AB9">
                              <w:pPr>
                                <w:pStyle w:val="Ttulo1"/>
                              </w:pPr>
                              <w:bookmarkStart w:id="8" w:name="_Toc46999615"/>
                              <w:bookmarkStart w:id="9" w:name="_Toc51942772"/>
                              <w:bookmarkStart w:id="10" w:name="_Toc78793067"/>
                              <w:r w:rsidRPr="00A32AB9">
                                <w:t>Desarrollo de Contenidos</w:t>
                              </w:r>
                              <w:bookmarkEnd w:id="8"/>
                              <w:bookmarkEnd w:id="9"/>
                              <w:bookmarkEnd w:id="1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60B26B3" id="Grupo 23" o:spid="_x0000_s1034" style="position:absolute;left:0;text-align:left;margin-left:-27.6pt;margin-top:10.1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267130FA" w14:textId="77777777" w:rsidR="00AB2DF6" w:rsidRPr="00A32AB9" w:rsidRDefault="00AB2DF6" w:rsidP="00A32AB9">
                        <w:pPr>
                          <w:pStyle w:val="Ttulo1"/>
                        </w:pPr>
                        <w:bookmarkStart w:id="11" w:name="_Toc46999615"/>
                        <w:bookmarkStart w:id="12" w:name="_Toc51942772"/>
                        <w:bookmarkStart w:id="13" w:name="_Toc78793067"/>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0" o:title="UPOLI_identidad" cropbottom="64420f" cropright="31396f"/>
                  <o:lock v:ext="edit" aspectratio="f"/>
                </v:shape>
              </v:group>
            </w:pict>
          </mc:Fallback>
        </mc:AlternateContent>
      </w:r>
    </w:p>
    <w:p w14:paraId="1E020E29" w14:textId="77777777" w:rsidR="00AB2DF6" w:rsidRDefault="00AB2DF6" w:rsidP="00AB2DF6">
      <w:pPr>
        <w:tabs>
          <w:tab w:val="left" w:pos="3075"/>
        </w:tabs>
      </w:pPr>
    </w:p>
    <w:p w14:paraId="4FE5EAFF" w14:textId="77777777" w:rsidR="00AB2DF6" w:rsidRDefault="00AB2DF6" w:rsidP="00AB2DF6">
      <w:pPr>
        <w:tabs>
          <w:tab w:val="left" w:pos="3075"/>
        </w:tabs>
      </w:pPr>
    </w:p>
    <w:p w14:paraId="23D93B63" w14:textId="4E11CA71" w:rsidR="00AB2DF6" w:rsidRDefault="00632E0D" w:rsidP="00012567">
      <w:pPr>
        <w:pStyle w:val="Ttulo2"/>
      </w:pPr>
      <w:bookmarkStart w:id="14" w:name="_Toc78793068"/>
      <w:r>
        <w:t>Error de Muestreo</w:t>
      </w:r>
      <w:bookmarkEnd w:id="14"/>
    </w:p>
    <w:p w14:paraId="63A51BCF" w14:textId="77777777" w:rsidR="00FF2011" w:rsidRDefault="00FF2011" w:rsidP="00FF2011">
      <w:r>
        <w:t>Hoy conoceremos qué es un error de muestreo y cómo puede afectar nuestra investigación. Por lo general, se trata de problemas relacionados con la representatividad de la muestra. Este es el caso cuando la población está mal enfocada o el tamaño de la muestra es demasiado pequeño, o cuando la tasa de respuesta a las preguntas de la encuesta no es lo suficientemente alta, etc.</w:t>
      </w:r>
    </w:p>
    <w:p w14:paraId="5028CF3B" w14:textId="77777777" w:rsidR="00FF2011" w:rsidRDefault="00FF2011" w:rsidP="00FF2011"/>
    <w:p w14:paraId="4E3D3B9F" w14:textId="653D620D" w:rsidR="00FF2011" w:rsidRDefault="00FF2011" w:rsidP="00FF2011">
      <w:r>
        <w:t>Recordemos que la toma de muestras es el proceso de extraer información de una fracción de un gran grupo o población para sacar conclusiones sobre la población en su conjunto. Por consiguiente, su finalidad es proporcionar una muestra que represente a la población y reproduzca lo más fielmente posible las principales características de la población objeto de estudio, de ahí la importancia de no caer en un error de muestreo.</w:t>
      </w:r>
    </w:p>
    <w:p w14:paraId="1E251B54" w14:textId="77777777" w:rsidR="00FF2011" w:rsidRDefault="00FF2011" w:rsidP="00FF2011"/>
    <w:p w14:paraId="109633D2" w14:textId="77777777" w:rsidR="00FF2011" w:rsidRPr="00FF2011" w:rsidRDefault="00FF2011" w:rsidP="00FF2011">
      <w:pPr>
        <w:rPr>
          <w:b/>
          <w:bCs/>
        </w:rPr>
      </w:pPr>
      <w:r w:rsidRPr="00FF2011">
        <w:rPr>
          <w:b/>
          <w:bCs/>
        </w:rPr>
        <w:t>¿Qué es un error de muestreo?</w:t>
      </w:r>
    </w:p>
    <w:p w14:paraId="0AB4513B" w14:textId="0F89A655" w:rsidR="00FF2011" w:rsidRDefault="00FF2011" w:rsidP="00FF2011">
      <w:r>
        <w:t>Un error de muestreo se produce cuando la muestra utilizada en el estudio no es representativa de toda la población. A menudo se producen errores de muestreo y, por lo tanto, los investigadores siempre calculan un margen de error durante los resultados finales como práctica estadística.  El margen de error es la cantidad de error permitida para que un error de cálculo represente la diferencia entre la muestra y la población real.</w:t>
      </w:r>
    </w:p>
    <w:p w14:paraId="10AC5916" w14:textId="77777777" w:rsidR="00FF2011" w:rsidRDefault="00FF2011" w:rsidP="00FF2011"/>
    <w:p w14:paraId="1A9A7A6C" w14:textId="7EE77625" w:rsidR="00FF2011" w:rsidRPr="00FF2011" w:rsidRDefault="00FF2011" w:rsidP="00FF2011">
      <w:pPr>
        <w:rPr>
          <w:b/>
          <w:bCs/>
        </w:rPr>
      </w:pPr>
      <w:r w:rsidRPr="00FF2011">
        <w:rPr>
          <w:b/>
          <w:bCs/>
        </w:rPr>
        <w:t>¿Cuáles son los errores de muestreo más comunes en los estudios de mercado?</w:t>
      </w:r>
    </w:p>
    <w:p w14:paraId="33574A71" w14:textId="77777777" w:rsidR="00FF2011" w:rsidRDefault="00FF2011" w:rsidP="00FF2011">
      <w:r>
        <w:t>Ahora que ya sabes qué es un error de muestreo, vamos a descubrir cuáles son los cuatro principales errores de muestreo en una investigación de mercado:</w:t>
      </w:r>
    </w:p>
    <w:p w14:paraId="36CF9649" w14:textId="77777777" w:rsidR="00FF2011" w:rsidRDefault="00FF2011" w:rsidP="00FF2011"/>
    <w:p w14:paraId="24AF8A4B" w14:textId="48C46DF3" w:rsidR="00FF2011" w:rsidRDefault="00FF2011" w:rsidP="00FF2011">
      <w:r w:rsidRPr="001938DE">
        <w:rPr>
          <w:u w:val="single"/>
        </w:rPr>
        <w:t>Error de especificación de la población</w:t>
      </w:r>
      <w:r>
        <w:t xml:space="preserve">: Un error de especificación de población ocurre cuando los investigadores no saben exactamente a quién encuestar. </w:t>
      </w:r>
      <w:r w:rsidR="001938DE">
        <w:t xml:space="preserve"> </w:t>
      </w:r>
      <w:r>
        <w:t>Por ejemplo, imagina un estudio de investigación sobre ropa de niños. ¿Quién es la persona correcta para encuestar? Pueden ser ambos padres, sólo la madre o el niño. Los padres toman decisiones de compra, pero los niños pueden influir en su elección.</w:t>
      </w:r>
    </w:p>
    <w:p w14:paraId="7D59345C" w14:textId="77777777" w:rsidR="00FF2011" w:rsidRDefault="00FF2011" w:rsidP="00FF2011"/>
    <w:p w14:paraId="42E1AC20" w14:textId="4770C62C" w:rsidR="00FF2011" w:rsidRDefault="00FF2011" w:rsidP="00FF2011">
      <w:r w:rsidRPr="001938DE">
        <w:rPr>
          <w:u w:val="single"/>
        </w:rPr>
        <w:t>Error en el marco de la muestra</w:t>
      </w:r>
      <w:r>
        <w:t xml:space="preserve">: Los errores del marco de muestreo surgen cuando los investigadores apuntan a la subpoblación erróneamente al seleccionar la muestra. </w:t>
      </w:r>
      <w:r w:rsidR="001938DE">
        <w:t xml:space="preserve"> </w:t>
      </w:r>
      <w:r>
        <w:t>Por ejemplo, elegir un marco de muestreo de la guía telefónica puede ser un error porque la gente cambia de ciudad. Las exclusiones erróneas se producen cuando las personas prefieren eliminar sus números de la lista. Existen hogares que pueden tener más de una línea telefónica, lo que conduce a múltiples inclusiones.</w:t>
      </w:r>
    </w:p>
    <w:p w14:paraId="66952D4E" w14:textId="77777777" w:rsidR="00FF2011" w:rsidRDefault="00FF2011" w:rsidP="00FF2011"/>
    <w:p w14:paraId="03F7E67A" w14:textId="6703FB99" w:rsidR="00FF2011" w:rsidRDefault="00FF2011" w:rsidP="00FF2011">
      <w:r w:rsidRPr="001938DE">
        <w:rPr>
          <w:u w:val="single"/>
        </w:rPr>
        <w:t>Error de selección</w:t>
      </w:r>
      <w:r>
        <w:t xml:space="preserve">: Un error de selección ocurre cuando los encuestados se </w:t>
      </w:r>
      <w:r w:rsidR="001938DE">
        <w:t>autoseleccionan</w:t>
      </w:r>
      <w:r>
        <w:t xml:space="preserve"> para participar en el estudio. Sólo los interesados responden. </w:t>
      </w:r>
    </w:p>
    <w:p w14:paraId="58518154" w14:textId="77777777" w:rsidR="00FF2011" w:rsidRDefault="00FF2011" w:rsidP="00FF2011"/>
    <w:p w14:paraId="71E0E5AB" w14:textId="45360338" w:rsidR="00FF2011" w:rsidRDefault="00FF2011" w:rsidP="00FF2011">
      <w:r>
        <w:t>Se pueden controlar los errores de selección yendo al paso extra para solicitar respuestas de toda la muestra. La planificación previa a la encuesta, los seguimientos y un diseño limpio y ordenado de la encuesta aumentarán el índice de participación de los encuestados.</w:t>
      </w:r>
      <w:r w:rsidR="00C35999">
        <w:t xml:space="preserve"> </w:t>
      </w:r>
      <w:r>
        <w:t>Además, pruebe métodos como el CATI y las entrevistas en persona para maximizar las respuestas.</w:t>
      </w:r>
    </w:p>
    <w:p w14:paraId="5BD7D19F" w14:textId="77777777" w:rsidR="00FF2011" w:rsidRDefault="00FF2011" w:rsidP="00FF2011"/>
    <w:p w14:paraId="0191AE63" w14:textId="77777777" w:rsidR="00FF2011" w:rsidRDefault="00FF2011" w:rsidP="00FF2011">
      <w:r w:rsidRPr="00C35999">
        <w:rPr>
          <w:u w:val="single"/>
        </w:rPr>
        <w:t>Errores de muestra</w:t>
      </w:r>
      <w:r>
        <w:t xml:space="preserve">: Los errores de muestreo se producen debido a una disparidad en la representatividad de los encuestados. Ocurre principalmente cuando el investigador no planifica su muestra cuidadosamente. </w:t>
      </w:r>
    </w:p>
    <w:p w14:paraId="4CDBB57A" w14:textId="77777777" w:rsidR="00FF2011" w:rsidRDefault="00FF2011" w:rsidP="00FF2011"/>
    <w:p w14:paraId="1B902A98" w14:textId="23CDD4ED" w:rsidR="00D313FA" w:rsidRDefault="00FF2011" w:rsidP="00FF2011">
      <w:r>
        <w:t>Estos errores de muestreo pueden controlarse y eliminarse mediante la creación de un diseño de muestra cuidadoso, teniendo una muestra lo suficientemente grande como para reflejar a toda la población, o utilizando una muestra online para recoger las respuestas de una encuesta.</w:t>
      </w:r>
    </w:p>
    <w:p w14:paraId="200F3007" w14:textId="0D3B3243" w:rsidR="00D313FA" w:rsidRDefault="00D313FA" w:rsidP="00D313FA"/>
    <w:p w14:paraId="6A45F4B1" w14:textId="77777777" w:rsidR="00E0150F" w:rsidRPr="00E0150F" w:rsidRDefault="00E0150F" w:rsidP="00E0150F">
      <w:pPr>
        <w:rPr>
          <w:b/>
          <w:bCs/>
        </w:rPr>
      </w:pPr>
      <w:r w:rsidRPr="00E0150F">
        <w:rPr>
          <w:b/>
          <w:bCs/>
        </w:rPr>
        <w:t>¿Cómo controlar un error de muestreo?</w:t>
      </w:r>
    </w:p>
    <w:p w14:paraId="18C9197F" w14:textId="77777777" w:rsidR="00E0150F" w:rsidRDefault="00E0150F" w:rsidP="00E0150F">
      <w:r>
        <w:t xml:space="preserve">Las teorías estadísticas ayudan a los investigadores a medir la probabilidad de errores de muestreo en el tamaño de la muestra y la población. </w:t>
      </w:r>
    </w:p>
    <w:p w14:paraId="75E3E5E4" w14:textId="77777777" w:rsidR="00E0150F" w:rsidRDefault="00E0150F" w:rsidP="00E0150F"/>
    <w:p w14:paraId="3303DB3B" w14:textId="3C016B92" w:rsidR="00E0150F" w:rsidRDefault="00E0150F" w:rsidP="00E0150F">
      <w:r w:rsidRPr="00E0150F">
        <w:rPr>
          <w:u w:val="single"/>
        </w:rPr>
        <w:t>El tamaño de la muestra</w:t>
      </w:r>
      <w:r>
        <w:t xml:space="preserve"> de la población determina principalmente el tamaño del error de muestreo. Los tamaños de muestra más grandes tienden a encontrar una tasa de errores más baja. Los investigadores utilizan métricas para comprender y evaluar el margen de error. Normalmente, se considera que un nivel de confianza del 95% es el nivel de confianza deseado.</w:t>
      </w:r>
    </w:p>
    <w:p w14:paraId="1D88A019" w14:textId="1D72B3AE" w:rsidR="00E0150F" w:rsidRDefault="00E0150F" w:rsidP="00E0150F"/>
    <w:p w14:paraId="585C0F54" w14:textId="77777777" w:rsidR="00E0150F" w:rsidRPr="00E0150F" w:rsidRDefault="00E0150F" w:rsidP="00E0150F">
      <w:pPr>
        <w:rPr>
          <w:b/>
          <w:bCs/>
        </w:rPr>
      </w:pPr>
      <w:r w:rsidRPr="00E0150F">
        <w:rPr>
          <w:b/>
          <w:bCs/>
        </w:rPr>
        <w:t>¿Cuáles son los pasos para reducir un error de muestreo?</w:t>
      </w:r>
    </w:p>
    <w:p w14:paraId="5EC4E8D3" w14:textId="77777777" w:rsidR="00E0150F" w:rsidRDefault="00E0150F" w:rsidP="00E0150F">
      <w:r>
        <w:t>Los errores de muestreo son fáciles de identificar. Aquí hay algunos pasos sencillos para reducir el error de muestreo:</w:t>
      </w:r>
    </w:p>
    <w:p w14:paraId="4324C24A" w14:textId="77777777" w:rsidR="00E0150F" w:rsidRDefault="00E0150F" w:rsidP="00E0150F"/>
    <w:p w14:paraId="743E7057" w14:textId="77777777" w:rsidR="00E0150F" w:rsidRDefault="00E0150F" w:rsidP="00E0150F">
      <w:r w:rsidRPr="00E0150F">
        <w:rPr>
          <w:u w:val="single"/>
        </w:rPr>
        <w:t>Aumentar el tamaño de la muestra</w:t>
      </w:r>
      <w:r>
        <w:t xml:space="preserve">: Un mayor tamaño de la muestra resulta en un resultado más exacto porque el estudio se acerca más al tamaño real de la población. </w:t>
      </w:r>
    </w:p>
    <w:p w14:paraId="1A68A32F" w14:textId="77777777" w:rsidR="00E0150F" w:rsidRDefault="00E0150F" w:rsidP="00E0150F"/>
    <w:p w14:paraId="0F3F614D" w14:textId="18E090BE" w:rsidR="00E0150F" w:rsidRDefault="00E0150F" w:rsidP="00E0150F">
      <w:r w:rsidRPr="00E0150F">
        <w:rPr>
          <w:u w:val="single"/>
        </w:rPr>
        <w:t>Dividir la población en grupos</w:t>
      </w:r>
      <w:r>
        <w:t>: Prueba los grupos de acuerdo con su tamaño en la población, en lugar de usar una muestra aleatoria. Por ejemplo, si las personas de un determinado grupo demográfico constituyen el 20% de la población, asegura que tu estudio tome en cuenta esta variable.</w:t>
      </w:r>
    </w:p>
    <w:p w14:paraId="0D84888A" w14:textId="77777777" w:rsidR="00E0150F" w:rsidRDefault="00E0150F" w:rsidP="00E0150F"/>
    <w:p w14:paraId="3076C723" w14:textId="77777777" w:rsidR="00E0150F" w:rsidRDefault="00E0150F" w:rsidP="00E0150F">
      <w:r w:rsidRPr="00E0150F">
        <w:rPr>
          <w:u w:val="single"/>
        </w:rPr>
        <w:t>Conoce a tu población</w:t>
      </w:r>
      <w:r>
        <w:t>: Estudia a tu población y entiende su mezcla demográfica. Averigua qué grupos demográficos utilizan tu producto y servicio y asegúrate de que sólo te diriges a la muestra que importa.</w:t>
      </w:r>
    </w:p>
    <w:p w14:paraId="57C25B9C" w14:textId="77777777" w:rsidR="00E0150F" w:rsidRDefault="00E0150F" w:rsidP="00E0150F"/>
    <w:p w14:paraId="74334628" w14:textId="7E338974" w:rsidR="00911EC4" w:rsidRDefault="00E0150F" w:rsidP="00E0150F">
      <w:r>
        <w:t>El error de muestreo es medible, y los investigadores pueden utilizarlo en su beneficio para estimar la exactitud de sus hallazgos y estimar la varianza.</w:t>
      </w:r>
    </w:p>
    <w:p w14:paraId="24B2E654" w14:textId="77777777" w:rsidR="00D313FA" w:rsidRPr="00D313FA" w:rsidRDefault="00D313FA" w:rsidP="00D313FA"/>
    <w:p w14:paraId="10456A2C" w14:textId="2AB20E89" w:rsidR="00632E0D" w:rsidRDefault="00012567" w:rsidP="00012567">
      <w:pPr>
        <w:pStyle w:val="Ttulo2"/>
      </w:pPr>
      <w:bookmarkStart w:id="15" w:name="_Toc78793069"/>
      <w:r>
        <w:t>Distribución de medidas Muestrales</w:t>
      </w:r>
      <w:bookmarkEnd w:id="15"/>
    </w:p>
    <w:p w14:paraId="7AEC9A0D" w14:textId="77777777" w:rsidR="00FB2E29" w:rsidRDefault="00FB2E29" w:rsidP="00FB2E29"/>
    <w:p w14:paraId="38D59437" w14:textId="67747D02" w:rsidR="00FB2E29" w:rsidRDefault="00FB2E29" w:rsidP="00FB2E29">
      <w:r>
        <w:t>El estudio de determinadas características de una población se efectúa a través de diversas muestras que pueden extraerse de ella.</w:t>
      </w:r>
    </w:p>
    <w:p w14:paraId="74A3E5EF" w14:textId="77777777" w:rsidR="00FB2E29" w:rsidRDefault="00FB2E29" w:rsidP="00FB2E29"/>
    <w:p w14:paraId="4EB8E780" w14:textId="77777777" w:rsidR="00FB2E29" w:rsidRDefault="00FB2E29" w:rsidP="00FB2E29">
      <w:r>
        <w:t xml:space="preserve">El muestreo puede hacerse con o sin reposición, y la población de partida puede ser infinita o finita. Una población finita en la que se efectúa muestreo con reposición puede considerarse infinita teóricamente. También, a efectos prácticos, una población muy grande puede considerarse como infinita. En todo nuestro estudio vamos a limitarnos a una población de partida infinita o a muestreo con reposición. </w:t>
      </w:r>
    </w:p>
    <w:p w14:paraId="26960613" w14:textId="77777777" w:rsidR="00FB2E29" w:rsidRDefault="00FB2E29" w:rsidP="00FB2E29"/>
    <w:p w14:paraId="6473C1F2" w14:textId="77777777" w:rsidR="00FB2E29" w:rsidRDefault="00FB2E29" w:rsidP="00FB2E29">
      <w:r>
        <w:lastRenderedPageBreak/>
        <w:t>Consideremos todas las posibles muestras de tamaño n en una población. Para cada muestra podemos calcular un estadístico (media, desviación típica, proporción,...) que variará de una a otra. Así obtenemos una distribución del estadístico que se llama distribución muestral.</w:t>
      </w:r>
    </w:p>
    <w:p w14:paraId="47E43FD9" w14:textId="77777777" w:rsidR="00FB2E29" w:rsidRDefault="00FB2E29" w:rsidP="00FB2E29"/>
    <w:p w14:paraId="1A7246FE" w14:textId="77777777" w:rsidR="00FB2E29" w:rsidRDefault="00FB2E29" w:rsidP="00FB2E29">
      <w:r>
        <w:t>Las dos medidas fundamentales de esta distribución son la media y la desviación típica, también denominada error típico.</w:t>
      </w:r>
    </w:p>
    <w:p w14:paraId="2D1A4BFA" w14:textId="77777777" w:rsidR="00FB2E29" w:rsidRDefault="00FB2E29" w:rsidP="00FB2E29"/>
    <w:p w14:paraId="0BE457C4" w14:textId="61DEED3E" w:rsidR="00D313FA" w:rsidRDefault="00FB2E29" w:rsidP="00FB2E29">
      <w:r>
        <w:t>Hay que hacer notar que si el tamaño de la muestra es lo suficientemente grande las distribuciones muestrales son normales y en esto se basarán todos los resultados que alcancemos.</w:t>
      </w:r>
    </w:p>
    <w:p w14:paraId="40403B91" w14:textId="7B39ED8F" w:rsidR="00FB2E29" w:rsidRDefault="00FB2E29" w:rsidP="00FB2E29"/>
    <w:p w14:paraId="7DE94E22" w14:textId="1777DAC9" w:rsidR="007E2D53" w:rsidRDefault="007E2D53" w:rsidP="007E2D53">
      <w:r>
        <w:t>Cada muestra de tamaño n que podemos extraer de una población proporciona una media. Si consideramos cada una de estas medias como valores de una variable aleatoria podemos estudiar su distribución que llamaremos distribución muestral de medias.</w:t>
      </w:r>
    </w:p>
    <w:p w14:paraId="7A676F9A" w14:textId="77777777" w:rsidR="007E2D53" w:rsidRDefault="007E2D53" w:rsidP="007E2D53"/>
    <w:p w14:paraId="785B7684" w14:textId="6C11010C" w:rsidR="00FB2E29" w:rsidRDefault="007E2D53" w:rsidP="00C57985">
      <w:pPr>
        <w:pStyle w:val="Prrafodelista"/>
        <w:numPr>
          <w:ilvl w:val="0"/>
          <w:numId w:val="1"/>
        </w:numPr>
      </w:pPr>
      <w:r>
        <w:t>Si tenemos una población normal N(</w:t>
      </w:r>
      <w:proofErr w:type="spellStart"/>
      <w:r>
        <w:t>m,s</w:t>
      </w:r>
      <w:proofErr w:type="spellEnd"/>
      <w:r>
        <w:t>) y extraemos de ella muestras de tamaño n, la distribución muestral de medias sigue también una distribución normal</w:t>
      </w:r>
    </w:p>
    <w:p w14:paraId="636213C1" w14:textId="620F0504" w:rsidR="007E2D53" w:rsidRDefault="007E2D53" w:rsidP="007E2D53">
      <w:r>
        <w:rPr>
          <w:noProof/>
        </w:rPr>
        <w:drawing>
          <wp:anchor distT="0" distB="0" distL="114300" distR="114300" simplePos="0" relativeHeight="251669504" behindDoc="0" locked="0" layoutInCell="1" allowOverlap="1" wp14:anchorId="46AFE472" wp14:editId="561C0FDC">
            <wp:simplePos x="0" y="0"/>
            <wp:positionH relativeFrom="column">
              <wp:posOffset>2253615</wp:posOffset>
            </wp:positionH>
            <wp:positionV relativeFrom="paragraph">
              <wp:posOffset>137160</wp:posOffset>
            </wp:positionV>
            <wp:extent cx="838200" cy="529389"/>
            <wp:effectExtent l="0" t="0" r="0" b="0"/>
            <wp:wrapSquare wrapText="bothSides"/>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38200" cy="52938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FC20C1" w14:textId="21D533BD" w:rsidR="007E2D53" w:rsidRDefault="007E2D53" w:rsidP="007E2D53"/>
    <w:p w14:paraId="0B2EAC16" w14:textId="77777777" w:rsidR="00C57985" w:rsidRDefault="00C57985" w:rsidP="007E2D53"/>
    <w:p w14:paraId="24B8FDCF" w14:textId="364FB907" w:rsidR="00FB2E29" w:rsidRDefault="00C57985" w:rsidP="00C57985">
      <w:pPr>
        <w:pStyle w:val="Prrafodelista"/>
        <w:numPr>
          <w:ilvl w:val="0"/>
          <w:numId w:val="1"/>
        </w:numPr>
      </w:pPr>
      <w:r w:rsidRPr="00C57985">
        <w:t>Si la población no sigue una distribución normal, pero n&gt;30, aplicando el llamado Teorema central del límite la distribución muestral de medias se aproxima también a la normal anterior.</w:t>
      </w:r>
    </w:p>
    <w:p w14:paraId="3E68F8D5" w14:textId="2124A525" w:rsidR="007E2D53" w:rsidRDefault="007E2D53" w:rsidP="00D313FA"/>
    <w:p w14:paraId="33EE83A9" w14:textId="481BF8DD" w:rsidR="00BE5DA4" w:rsidRDefault="00BE5DA4" w:rsidP="00BE5DA4">
      <w:r>
        <w:lastRenderedPageBreak/>
        <w:t>1) Las notas de cierto examen se distribuyen según una normal de media 5,8 y desviación típica 2,4. Hallar la probabilidad de que la media de una muestra tomada al azar de 16 estudiantes esté comprendida entre 5 y 7</w:t>
      </w:r>
    </w:p>
    <w:p w14:paraId="7427196A" w14:textId="77777777" w:rsidR="00BE5DA4" w:rsidRDefault="00BE5DA4" w:rsidP="00BE5DA4"/>
    <w:p w14:paraId="15E02F9F" w14:textId="2C29549B" w:rsidR="007E2D53" w:rsidRDefault="00BE5DA4" w:rsidP="00BE5DA4">
      <w:pPr>
        <w:pStyle w:val="Prrafodelista"/>
        <w:numPr>
          <w:ilvl w:val="0"/>
          <w:numId w:val="1"/>
        </w:numPr>
      </w:pPr>
      <w:r>
        <w:t>La población es N(5,8 , 2,4) , con n=16 la distribución muestral de medias se distribuye N(5,8 , 0,6)</w:t>
      </w:r>
    </w:p>
    <w:p w14:paraId="489F845E" w14:textId="555F9B54" w:rsidR="00BE5DA4" w:rsidRDefault="00BE5DA4" w:rsidP="00BE5DA4"/>
    <w:p w14:paraId="5B047945" w14:textId="77777777" w:rsidR="00BE5DA4" w:rsidRPr="00BE5DA4" w:rsidRDefault="00BE5DA4" w:rsidP="00BE5DA4">
      <w:pPr>
        <w:rPr>
          <w:i/>
          <w:iCs/>
        </w:rPr>
      </w:pPr>
      <w:r w:rsidRPr="00BE5DA4">
        <w:rPr>
          <w:i/>
          <w:iCs/>
        </w:rPr>
        <w:t>Compara los gráficos de la distribución muestral y de la distribución de la población.</w:t>
      </w:r>
    </w:p>
    <w:p w14:paraId="4FD6CE90" w14:textId="55AD33FE" w:rsidR="00BE5DA4" w:rsidRDefault="00BE5DA4" w:rsidP="00BE5DA4">
      <w:r w:rsidRPr="00BE5DA4">
        <w:rPr>
          <w:i/>
          <w:iCs/>
        </w:rPr>
        <w:t>Estas distribuciones están dibujadas con una escala diferente a la N(0,1), puedes cambiarla con el valor ESCALA</w:t>
      </w:r>
      <w:r>
        <w:t>.</w:t>
      </w:r>
    </w:p>
    <w:p w14:paraId="180EECE6" w14:textId="71891442" w:rsidR="00BE5DA4" w:rsidRDefault="00BE5DA4" w:rsidP="00BE5DA4"/>
    <w:p w14:paraId="3A6E0583" w14:textId="1BD15887" w:rsidR="00D7007A" w:rsidRPr="00AD56E2" w:rsidRDefault="00D7007A" w:rsidP="00D7007A">
      <w:pPr>
        <w:numPr>
          <w:ilvl w:val="0"/>
          <w:numId w:val="2"/>
        </w:numPr>
      </w:pPr>
      <w:r w:rsidRPr="00D7007A">
        <w:t>Si </w:t>
      </w:r>
      <m:oMath>
        <m:acc>
          <m:accPr>
            <m:chr m:val="̅"/>
            <m:ctrlPr>
              <w:rPr>
                <w:rFonts w:ascii="Cambria Math" w:hAnsi="Cambria Math"/>
                <w:b/>
                <w:bCs/>
                <w:i/>
              </w:rPr>
            </m:ctrlPr>
          </m:accPr>
          <m:e>
            <m:r>
              <m:rPr>
                <m:sty m:val="bi"/>
              </m:rPr>
              <w:rPr>
                <w:rFonts w:ascii="Cambria Math" w:hAnsi="Cambria Math"/>
              </w:rPr>
              <m:t>x</m:t>
            </m:r>
          </m:e>
        </m:acc>
      </m:oMath>
      <w:r w:rsidRPr="00D7007A">
        <w:t xml:space="preserve"> es la media de la muestra hemos de calcular la </w:t>
      </w:r>
      <w:r w:rsidR="00483903" w:rsidRPr="00D7007A">
        <w:t>probabilidad P</w:t>
      </w:r>
      <w:r w:rsidRPr="00D7007A">
        <w:rPr>
          <w:b/>
          <w:bCs/>
        </w:rPr>
        <w:t>(5 </w:t>
      </w:r>
      <m:oMath>
        <m:r>
          <m:rPr>
            <m:sty m:val="b"/>
          </m:rPr>
          <w:rPr>
            <w:rFonts w:ascii="Cambria Math" w:hAnsi="Cambria Math"/>
          </w:rPr>
          <m:t>≤</m:t>
        </m:r>
      </m:oMath>
      <w:r w:rsidRPr="00D7007A">
        <w:rPr>
          <w:b/>
          <w:bCs/>
        </w:rPr>
        <w:t> x </w:t>
      </w:r>
      <m:oMath>
        <m:r>
          <m:rPr>
            <m:sty m:val="b"/>
          </m:rPr>
          <w:rPr>
            <w:rFonts w:ascii="Cambria Math" w:hAnsi="Cambria Math"/>
          </w:rPr>
          <m:t>≤</m:t>
        </m:r>
      </m:oMath>
      <w:r w:rsidRPr="00D7007A">
        <w:rPr>
          <w:b/>
          <w:bCs/>
        </w:rPr>
        <w:t> 7)</w:t>
      </w:r>
      <w:r w:rsidRPr="00D7007A">
        <w:t> = P(-1,33 </w:t>
      </w:r>
      <m:oMath>
        <m:r>
          <m:rPr>
            <m:sty m:val="b"/>
          </m:rPr>
          <w:rPr>
            <w:rFonts w:ascii="Cambria Math" w:hAnsi="Cambria Math"/>
          </w:rPr>
          <m:t>≤</m:t>
        </m:r>
      </m:oMath>
      <w:r w:rsidRPr="00D7007A">
        <w:t> z</w:t>
      </w:r>
      <m:oMath>
        <m:r>
          <w:rPr>
            <w:rFonts w:ascii="Cambria Math" w:hAnsi="Cambria Math"/>
          </w:rPr>
          <m:t xml:space="preserve"> </m:t>
        </m:r>
        <m:r>
          <m:rPr>
            <m:sty m:val="b"/>
          </m:rPr>
          <w:rPr>
            <w:rFonts w:ascii="Cambria Math" w:hAnsi="Cambria Math"/>
          </w:rPr>
          <m:t>≤</m:t>
        </m:r>
      </m:oMath>
      <w:r w:rsidRPr="00D7007A">
        <w:t>2) = P(z </w:t>
      </w:r>
      <m:oMath>
        <m:r>
          <m:rPr>
            <m:sty m:val="b"/>
          </m:rPr>
          <w:rPr>
            <w:rFonts w:ascii="Cambria Math" w:hAnsi="Cambria Math"/>
          </w:rPr>
          <m:t>≤</m:t>
        </m:r>
      </m:oMath>
      <w:r w:rsidRPr="00D7007A">
        <w:t> 2)-[1-P(z </w:t>
      </w:r>
      <m:oMath>
        <m:r>
          <m:rPr>
            <m:sty m:val="b"/>
          </m:rPr>
          <w:rPr>
            <w:rFonts w:ascii="Cambria Math" w:hAnsi="Cambria Math"/>
          </w:rPr>
          <m:t>≤</m:t>
        </m:r>
      </m:oMath>
      <w:r w:rsidRPr="00D7007A">
        <w:t> 1,3 3)] = </w:t>
      </w:r>
      <w:r w:rsidRPr="00D7007A">
        <w:rPr>
          <w:b/>
          <w:bCs/>
        </w:rPr>
        <w:t>0,8854</w:t>
      </w:r>
    </w:p>
    <w:p w14:paraId="493DF1C2" w14:textId="052874CF" w:rsidR="00AD56E2" w:rsidRDefault="001802BD" w:rsidP="00AD56E2">
      <w:pPr>
        <w:rPr>
          <w:b/>
          <w:bCs/>
        </w:rPr>
      </w:pPr>
      <w:r>
        <w:rPr>
          <w:noProof/>
        </w:rPr>
        <w:drawing>
          <wp:anchor distT="0" distB="0" distL="114300" distR="114300" simplePos="0" relativeHeight="251670528" behindDoc="1" locked="0" layoutInCell="1" allowOverlap="1" wp14:anchorId="17857039" wp14:editId="5177D12F">
            <wp:simplePos x="0" y="0"/>
            <wp:positionH relativeFrom="column">
              <wp:posOffset>605790</wp:posOffset>
            </wp:positionH>
            <wp:positionV relativeFrom="paragraph">
              <wp:posOffset>173990</wp:posOffset>
            </wp:positionV>
            <wp:extent cx="4543425" cy="3648075"/>
            <wp:effectExtent l="0" t="0" r="9525" b="9525"/>
            <wp:wrapTight wrapText="bothSides">
              <wp:wrapPolygon edited="0">
                <wp:start x="0" y="0"/>
                <wp:lineTo x="0" y="21544"/>
                <wp:lineTo x="21555" y="21544"/>
                <wp:lineTo x="21555" y="0"/>
                <wp:lineTo x="0" y="0"/>
              </wp:wrapPolygon>
            </wp:wrapTight>
            <wp:docPr id="32" name="Imagen 32"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descr="Gráfico&#10;&#10;Descripción generada automáticamente"/>
                    <pic:cNvPicPr/>
                  </pic:nvPicPr>
                  <pic:blipFill>
                    <a:blip r:embed="rId12">
                      <a:extLst>
                        <a:ext uri="{28A0092B-C50C-407E-A947-70E740481C1C}">
                          <a14:useLocalDpi xmlns:a14="http://schemas.microsoft.com/office/drawing/2010/main" val="0"/>
                        </a:ext>
                      </a:extLst>
                    </a:blip>
                    <a:stretch>
                      <a:fillRect/>
                    </a:stretch>
                  </pic:blipFill>
                  <pic:spPr>
                    <a:xfrm>
                      <a:off x="0" y="0"/>
                      <a:ext cx="4543425" cy="3648075"/>
                    </a:xfrm>
                    <a:prstGeom prst="rect">
                      <a:avLst/>
                    </a:prstGeom>
                  </pic:spPr>
                </pic:pic>
              </a:graphicData>
            </a:graphic>
            <wp14:sizeRelH relativeFrom="page">
              <wp14:pctWidth>0</wp14:pctWidth>
            </wp14:sizeRelH>
            <wp14:sizeRelV relativeFrom="page">
              <wp14:pctHeight>0</wp14:pctHeight>
            </wp14:sizeRelV>
          </wp:anchor>
        </w:drawing>
      </w:r>
    </w:p>
    <w:p w14:paraId="3E1BC7E6" w14:textId="3E881207" w:rsidR="00AD56E2" w:rsidRPr="00D7007A" w:rsidRDefault="00AD56E2" w:rsidP="00AD56E2"/>
    <w:p w14:paraId="32DB1DB1" w14:textId="724D8200" w:rsidR="00BE5DA4" w:rsidRDefault="00BE5DA4" w:rsidP="00BE5DA4"/>
    <w:p w14:paraId="228126CC" w14:textId="7C15C9A4" w:rsidR="00BE5DA4" w:rsidRDefault="00BE5DA4" w:rsidP="00BE5DA4"/>
    <w:p w14:paraId="6AE58B5E" w14:textId="4F0E6BD2" w:rsidR="001802BD" w:rsidRDefault="001802BD" w:rsidP="00BE5DA4"/>
    <w:p w14:paraId="774B4668" w14:textId="1BE8B293" w:rsidR="001802BD" w:rsidRDefault="001802BD" w:rsidP="00BE5DA4"/>
    <w:p w14:paraId="49177237" w14:textId="06F4C017" w:rsidR="001802BD" w:rsidRDefault="001802BD" w:rsidP="00BE5DA4"/>
    <w:p w14:paraId="7679F111" w14:textId="3B631F2D" w:rsidR="001802BD" w:rsidRDefault="001802BD" w:rsidP="00BE5DA4"/>
    <w:p w14:paraId="64AFD5F1" w14:textId="328C1558" w:rsidR="001802BD" w:rsidRDefault="001802BD" w:rsidP="00BE5DA4"/>
    <w:p w14:paraId="431BAD0E" w14:textId="22B7AFBA" w:rsidR="001802BD" w:rsidRDefault="001802BD" w:rsidP="00BE5DA4"/>
    <w:p w14:paraId="7BDD47C3" w14:textId="3F415528" w:rsidR="001802BD" w:rsidRDefault="001802BD" w:rsidP="00BE5DA4"/>
    <w:p w14:paraId="486CA66A" w14:textId="2C00CF28" w:rsidR="001802BD" w:rsidRDefault="001802BD" w:rsidP="00BE5DA4"/>
    <w:p w14:paraId="361805E7" w14:textId="1011CDA8" w:rsidR="001802BD" w:rsidRDefault="001802BD" w:rsidP="00BE5DA4"/>
    <w:p w14:paraId="160B6666" w14:textId="37BF6E04" w:rsidR="001802BD" w:rsidRDefault="001802BD" w:rsidP="00BE5DA4"/>
    <w:p w14:paraId="45EC634C" w14:textId="2B05D1D8" w:rsidR="001802BD" w:rsidRDefault="001802BD" w:rsidP="00BE5DA4"/>
    <w:p w14:paraId="19502469" w14:textId="2B7BDF7B" w:rsidR="001802BD" w:rsidRDefault="001802BD" w:rsidP="00BE5DA4">
      <w:r w:rsidRPr="001802BD">
        <w:lastRenderedPageBreak/>
        <w:t>2) Las estaturas de cierta población se distribuyen N(168,8). Calcula la probabilidad de que en una muestra de 36 personas la altura media no difiera de la de la población en más de 1 cm.</w:t>
      </w:r>
    </w:p>
    <w:p w14:paraId="4A393F29" w14:textId="1138F1B2" w:rsidR="001802BD" w:rsidRDefault="001802BD" w:rsidP="00BE5DA4"/>
    <w:p w14:paraId="509CFF6C" w14:textId="7C4289C2" w:rsidR="001802BD" w:rsidRPr="001802BD" w:rsidRDefault="001802BD" w:rsidP="00BE5DA4">
      <w:pPr>
        <w:rPr>
          <w:i/>
          <w:iCs/>
        </w:rPr>
      </w:pPr>
      <w:r w:rsidRPr="001802BD">
        <w:rPr>
          <w:i/>
          <w:iCs/>
        </w:rPr>
        <w:t>Cambia los valores en la escena, con las flechas o escribiéndolos sobre los actuales y pulsando INTRO.  Cambia el valor de la ESCALA para verlo mejor.</w:t>
      </w:r>
    </w:p>
    <w:p w14:paraId="7BA8AB1F" w14:textId="77777777" w:rsidR="001802BD" w:rsidRDefault="001802BD" w:rsidP="00BE5DA4"/>
    <w:p w14:paraId="5614F83C" w14:textId="65DE63D5" w:rsidR="00012567" w:rsidRDefault="00012567" w:rsidP="00012567">
      <w:pPr>
        <w:pStyle w:val="Ttulo2"/>
      </w:pPr>
      <w:bookmarkStart w:id="16" w:name="_Toc78793070"/>
      <w:r>
        <w:t>Distribución de muestras de Proporciones</w:t>
      </w:r>
      <w:bookmarkEnd w:id="16"/>
    </w:p>
    <w:p w14:paraId="53D6B52B" w14:textId="57213517" w:rsidR="00896BDD" w:rsidRDefault="00AF1AFE" w:rsidP="00D313FA">
      <w:r>
        <w:rPr>
          <w:noProof/>
        </w:rPr>
        <w:drawing>
          <wp:anchor distT="0" distB="0" distL="114300" distR="114300" simplePos="0" relativeHeight="251671552" behindDoc="1" locked="0" layoutInCell="1" allowOverlap="1" wp14:anchorId="37133FA2" wp14:editId="0F2FE35D">
            <wp:simplePos x="0" y="0"/>
            <wp:positionH relativeFrom="column">
              <wp:posOffset>4225290</wp:posOffset>
            </wp:positionH>
            <wp:positionV relativeFrom="paragraph">
              <wp:posOffset>878205</wp:posOffset>
            </wp:positionV>
            <wp:extent cx="771525" cy="200025"/>
            <wp:effectExtent l="0" t="0" r="9525" b="9525"/>
            <wp:wrapTight wrapText="bothSides">
              <wp:wrapPolygon edited="0">
                <wp:start x="11733" y="0"/>
                <wp:lineTo x="0" y="0"/>
                <wp:lineTo x="0" y="16457"/>
                <wp:lineTo x="2667" y="20571"/>
                <wp:lineTo x="21333" y="20571"/>
                <wp:lineTo x="21333" y="2057"/>
                <wp:lineTo x="20800" y="0"/>
                <wp:lineTo x="11733" y="0"/>
              </wp:wrapPolygon>
            </wp:wrapTight>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715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sidR="00896BDD" w:rsidRPr="00896BDD">
        <w:t>En numerosas ocasiones se plantea estimar una proporción o porcentaje. En estos casos la variable aleatoria toma solamente dos valores diferentes (éxito o fracaso), es decir sigue una distribución binomial y cuando la extensión de la población es grande la distribución binomial B(</w:t>
      </w:r>
      <w:proofErr w:type="spellStart"/>
      <w:r w:rsidR="00896BDD" w:rsidRPr="00896BDD">
        <w:t>n,p</w:t>
      </w:r>
      <w:proofErr w:type="spellEnd"/>
      <w:r w:rsidR="00896BDD" w:rsidRPr="00896BDD">
        <w:t>) se aproxima a la normal</w:t>
      </w:r>
    </w:p>
    <w:p w14:paraId="089DC663" w14:textId="3B322C3F" w:rsidR="00D313FA" w:rsidRDefault="00D313FA" w:rsidP="00D313FA"/>
    <w:p w14:paraId="0ED82EFA" w14:textId="471FB3FF" w:rsidR="00AF1AFE" w:rsidRDefault="00AF1AFE" w:rsidP="00AF1AFE">
      <w:pPr>
        <w:pStyle w:val="Prrafodelista"/>
        <w:numPr>
          <w:ilvl w:val="0"/>
          <w:numId w:val="1"/>
        </w:numPr>
      </w:pPr>
      <w:r w:rsidRPr="00AF1AFE">
        <w:t>Para muestras de tamaño n&gt;30, la distribución muestral de proporciones sigue una distribución normal</w:t>
      </w:r>
    </w:p>
    <w:p w14:paraId="15512DDC" w14:textId="41AB80C3" w:rsidR="00AF1AFE" w:rsidRDefault="00AF1AFE" w:rsidP="00D313FA">
      <w:r>
        <w:rPr>
          <w:noProof/>
        </w:rPr>
        <w:drawing>
          <wp:anchor distT="0" distB="0" distL="114300" distR="114300" simplePos="0" relativeHeight="251672576" behindDoc="1" locked="0" layoutInCell="1" allowOverlap="1" wp14:anchorId="7BE3362F" wp14:editId="3243B594">
            <wp:simplePos x="0" y="0"/>
            <wp:positionH relativeFrom="column">
              <wp:posOffset>2663190</wp:posOffset>
            </wp:positionH>
            <wp:positionV relativeFrom="paragraph">
              <wp:posOffset>8890</wp:posOffset>
            </wp:positionV>
            <wp:extent cx="904875" cy="513080"/>
            <wp:effectExtent l="0" t="0" r="9525" b="1270"/>
            <wp:wrapTight wrapText="bothSides">
              <wp:wrapPolygon edited="0">
                <wp:start x="12278" y="0"/>
                <wp:lineTo x="0" y="6416"/>
                <wp:lineTo x="0" y="14436"/>
                <wp:lineTo x="10914" y="20851"/>
                <wp:lineTo x="18644" y="20851"/>
                <wp:lineTo x="21373" y="14436"/>
                <wp:lineTo x="21373" y="8020"/>
                <wp:lineTo x="20463" y="0"/>
                <wp:lineTo x="12278" y="0"/>
              </wp:wrapPolygon>
            </wp:wrapTight>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04875" cy="5130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18400B" w14:textId="315DA17E" w:rsidR="00AF1AFE" w:rsidRDefault="00AF1AFE" w:rsidP="00D313FA"/>
    <w:p w14:paraId="70091ACA" w14:textId="4189233D" w:rsidR="00AF1AFE" w:rsidRDefault="00B56DB2" w:rsidP="00D313FA">
      <w:r w:rsidRPr="00B56DB2">
        <w:t>donde p es la proporción de uno de los valores que presenta la variable estadística en la población y q=1-p.</w:t>
      </w:r>
    </w:p>
    <w:p w14:paraId="45199FA5" w14:textId="030E5789" w:rsidR="00B56DB2" w:rsidRDefault="00B56DB2" w:rsidP="00D313FA"/>
    <w:p w14:paraId="5840C709" w14:textId="44729452" w:rsidR="00B56DB2" w:rsidRDefault="00B56DB2" w:rsidP="00D313FA">
      <w:r w:rsidRPr="00B56DB2">
        <w:t>3) Si tiramos una moneda no trucada 100 veces, ¿cuál es la probabilidad de que obtengamos más de 55 caras?</w:t>
      </w:r>
    </w:p>
    <w:p w14:paraId="7AB0F75C" w14:textId="720E8200" w:rsidR="00B56DB2" w:rsidRDefault="00B56DB2" w:rsidP="00D313FA"/>
    <w:p w14:paraId="7D62BDBF" w14:textId="04D12EE2" w:rsidR="00E8493C" w:rsidRDefault="00E8493C" w:rsidP="00E8493C">
      <w:pPr>
        <w:pStyle w:val="Prrafodelista"/>
        <w:numPr>
          <w:ilvl w:val="0"/>
          <w:numId w:val="1"/>
        </w:numPr>
      </w:pPr>
      <w:r>
        <w:t>En una moneda no trucada la proporción de caras es 0,5, con lo que p=0,5  q=0,5  n=100</w:t>
      </w:r>
    </w:p>
    <w:p w14:paraId="319E2453" w14:textId="5016399A" w:rsidR="00B56DB2" w:rsidRDefault="00E8493C" w:rsidP="00E8493C">
      <w:pPr>
        <w:pStyle w:val="Prrafodelista"/>
        <w:numPr>
          <w:ilvl w:val="0"/>
          <w:numId w:val="1"/>
        </w:numPr>
      </w:pPr>
      <w:r>
        <w:t>La distribución muestral de proporciones se distribuye</w:t>
      </w:r>
    </w:p>
    <w:p w14:paraId="788848A8" w14:textId="1F584DF8" w:rsidR="00AF1AFE" w:rsidRDefault="00AF1AFE" w:rsidP="00D313FA"/>
    <w:p w14:paraId="2B878DDE" w14:textId="77777777" w:rsidR="00E8493C" w:rsidRPr="00BC565A" w:rsidRDefault="00E8493C" w:rsidP="00BC565A">
      <w:pPr>
        <w:jc w:val="center"/>
        <w:rPr>
          <w:b/>
          <w:bCs/>
        </w:rPr>
      </w:pPr>
      <w:r w:rsidRPr="00BC565A">
        <w:rPr>
          <w:b/>
          <w:bCs/>
        </w:rPr>
        <w:t>N(0,5 , 0,05)</w:t>
      </w:r>
    </w:p>
    <w:p w14:paraId="0A5A37A6" w14:textId="77777777" w:rsidR="00E8493C" w:rsidRDefault="00E8493C" w:rsidP="00E8493C"/>
    <w:p w14:paraId="42157F0C" w14:textId="77777777" w:rsidR="00E8493C" w:rsidRDefault="00E8493C" w:rsidP="00E8493C">
      <w:r>
        <w:t xml:space="preserve">Si llamamos p' a la proporción en la muestra hemos de calcular la probabilidad </w:t>
      </w:r>
    </w:p>
    <w:p w14:paraId="4DB7BB7C" w14:textId="77777777" w:rsidR="00E8493C" w:rsidRDefault="00E8493C" w:rsidP="00E8493C"/>
    <w:p w14:paraId="1CA072DE" w14:textId="77777777" w:rsidR="00E8493C" w:rsidRPr="00BC565A" w:rsidRDefault="00E8493C" w:rsidP="00BC565A">
      <w:pPr>
        <w:jc w:val="center"/>
        <w:rPr>
          <w:b/>
          <w:bCs/>
        </w:rPr>
      </w:pPr>
      <w:r w:rsidRPr="00BC565A">
        <w:rPr>
          <w:b/>
          <w:bCs/>
        </w:rPr>
        <w:t>P(p'&gt;0,55) = P(z&gt;1) =</w:t>
      </w:r>
    </w:p>
    <w:p w14:paraId="52637AED" w14:textId="77777777" w:rsidR="00E8493C" w:rsidRPr="00BC565A" w:rsidRDefault="00E8493C" w:rsidP="00BC565A">
      <w:pPr>
        <w:jc w:val="center"/>
        <w:rPr>
          <w:b/>
          <w:bCs/>
        </w:rPr>
      </w:pPr>
    </w:p>
    <w:p w14:paraId="19B3DD2A" w14:textId="0CFD758C" w:rsidR="00AF1AFE" w:rsidRPr="00BC565A" w:rsidRDefault="00E8493C" w:rsidP="00BC565A">
      <w:pPr>
        <w:jc w:val="center"/>
        <w:rPr>
          <w:b/>
          <w:bCs/>
        </w:rPr>
      </w:pPr>
      <w:r w:rsidRPr="00BC565A">
        <w:rPr>
          <w:b/>
          <w:bCs/>
        </w:rPr>
        <w:t xml:space="preserve">= 1 - P(z </w:t>
      </w:r>
      <m:oMath>
        <m:r>
          <m:rPr>
            <m:sty m:val="b"/>
          </m:rPr>
          <w:rPr>
            <w:rFonts w:ascii="Cambria Math" w:hAnsi="Cambria Math"/>
          </w:rPr>
          <m:t>≤</m:t>
        </m:r>
      </m:oMath>
      <w:r w:rsidRPr="00BC565A">
        <w:rPr>
          <w:b/>
          <w:bCs/>
        </w:rPr>
        <w:t xml:space="preserve"> 1) = 1 - 0,8413 = 0,1587</w:t>
      </w:r>
    </w:p>
    <w:p w14:paraId="1416AF8D" w14:textId="455963BA" w:rsidR="00BC565A" w:rsidRDefault="00BC565A" w:rsidP="00BC565A"/>
    <w:p w14:paraId="1153B68E" w14:textId="1F8F61AB" w:rsidR="00BC565A" w:rsidRDefault="005D7EB2" w:rsidP="00BC565A">
      <w:r w:rsidRPr="005D7EB2">
        <w:t xml:space="preserve">4) </w:t>
      </w:r>
      <w:r w:rsidR="003441F7" w:rsidRPr="003441F7">
        <w:t>Una máquina fabrica piezas de precisión y en su producción habitual tiene un 3% de piezas defectuosas. Se empaquetan en cajas de 200, ¿cuál es la probabilidad de encontrar entre 5 y 7 piezas defectuosas en una caja?</w:t>
      </w:r>
    </w:p>
    <w:p w14:paraId="37AC7F5A" w14:textId="5AA28E0C" w:rsidR="00BC565A" w:rsidRDefault="00BC565A" w:rsidP="00BC565A"/>
    <w:p w14:paraId="293053A7" w14:textId="6C7B9F37" w:rsidR="005D7EB2" w:rsidRPr="005D7EB2" w:rsidRDefault="005D7EB2" w:rsidP="00BC565A">
      <w:pPr>
        <w:rPr>
          <w:i/>
          <w:iCs/>
        </w:rPr>
      </w:pPr>
      <w:r w:rsidRPr="005D7EB2">
        <w:rPr>
          <w:i/>
          <w:iCs/>
        </w:rPr>
        <w:t>Como antes, cambia los valores en la escena. Cambia también el valor de la ESCALA para verlo mejor.</w:t>
      </w:r>
    </w:p>
    <w:p w14:paraId="2AC68FAE" w14:textId="2D6D3446" w:rsidR="00BC565A" w:rsidRDefault="00CE48C6" w:rsidP="00BC565A">
      <w:r>
        <w:rPr>
          <w:noProof/>
        </w:rPr>
        <w:drawing>
          <wp:anchor distT="0" distB="0" distL="114300" distR="114300" simplePos="0" relativeHeight="251673600" behindDoc="1" locked="0" layoutInCell="1" allowOverlap="1" wp14:anchorId="4A88711F" wp14:editId="6031F94C">
            <wp:simplePos x="0" y="0"/>
            <wp:positionH relativeFrom="column">
              <wp:posOffset>443865</wp:posOffset>
            </wp:positionH>
            <wp:positionV relativeFrom="paragraph">
              <wp:posOffset>31115</wp:posOffset>
            </wp:positionV>
            <wp:extent cx="4581525" cy="3648075"/>
            <wp:effectExtent l="0" t="0" r="9525" b="9525"/>
            <wp:wrapTight wrapText="bothSides">
              <wp:wrapPolygon edited="0">
                <wp:start x="0" y="0"/>
                <wp:lineTo x="0" y="21544"/>
                <wp:lineTo x="21555" y="21544"/>
                <wp:lineTo x="21555" y="0"/>
                <wp:lineTo x="0" y="0"/>
              </wp:wrapPolygon>
            </wp:wrapTight>
            <wp:docPr id="35" name="Imagen 35"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descr="Interfaz de usuario gráfica&#10;&#10;Descripción generada automáticamente"/>
                    <pic:cNvPicPr/>
                  </pic:nvPicPr>
                  <pic:blipFill>
                    <a:blip r:embed="rId15">
                      <a:extLst>
                        <a:ext uri="{28A0092B-C50C-407E-A947-70E740481C1C}">
                          <a14:useLocalDpi xmlns:a14="http://schemas.microsoft.com/office/drawing/2010/main" val="0"/>
                        </a:ext>
                      </a:extLst>
                    </a:blip>
                    <a:stretch>
                      <a:fillRect/>
                    </a:stretch>
                  </pic:blipFill>
                  <pic:spPr>
                    <a:xfrm>
                      <a:off x="0" y="0"/>
                      <a:ext cx="4581525" cy="3648075"/>
                    </a:xfrm>
                    <a:prstGeom prst="rect">
                      <a:avLst/>
                    </a:prstGeom>
                  </pic:spPr>
                </pic:pic>
              </a:graphicData>
            </a:graphic>
            <wp14:sizeRelH relativeFrom="page">
              <wp14:pctWidth>0</wp14:pctWidth>
            </wp14:sizeRelH>
            <wp14:sizeRelV relativeFrom="page">
              <wp14:pctHeight>0</wp14:pctHeight>
            </wp14:sizeRelV>
          </wp:anchor>
        </w:drawing>
      </w:r>
    </w:p>
    <w:p w14:paraId="1B89FF0A" w14:textId="52449DF9" w:rsidR="00BC565A" w:rsidRDefault="00BC565A" w:rsidP="00BC565A"/>
    <w:p w14:paraId="1EF08F18" w14:textId="517B1A99" w:rsidR="00D313FA" w:rsidRDefault="00D313FA" w:rsidP="00D313FA"/>
    <w:p w14:paraId="7AB8501F" w14:textId="39FAF691" w:rsidR="00CE48C6" w:rsidRDefault="00CE48C6" w:rsidP="00D313FA"/>
    <w:p w14:paraId="6BD1EEEA" w14:textId="6B40CE42" w:rsidR="00CE48C6" w:rsidRDefault="00CE48C6" w:rsidP="00D313FA"/>
    <w:p w14:paraId="3035BA68" w14:textId="430992E3" w:rsidR="00CE48C6" w:rsidRDefault="00CE48C6" w:rsidP="00D313FA"/>
    <w:p w14:paraId="6154F6D7" w14:textId="32717C76" w:rsidR="00CE48C6" w:rsidRDefault="00CE48C6" w:rsidP="00D313FA"/>
    <w:p w14:paraId="46C08DF6" w14:textId="107858E4" w:rsidR="00CE48C6" w:rsidRDefault="00CE48C6" w:rsidP="00D313FA"/>
    <w:p w14:paraId="73F6D241" w14:textId="099D702E" w:rsidR="00CE48C6" w:rsidRDefault="00CE48C6" w:rsidP="00D313FA"/>
    <w:p w14:paraId="77E53873" w14:textId="590359F5" w:rsidR="00CE48C6" w:rsidRDefault="00CE48C6" w:rsidP="00D313FA"/>
    <w:p w14:paraId="709EE265" w14:textId="262A0F7E" w:rsidR="00CE48C6" w:rsidRDefault="00CE48C6" w:rsidP="00D313FA"/>
    <w:p w14:paraId="36A12938" w14:textId="2DAE3E12" w:rsidR="00CE48C6" w:rsidRDefault="00CE48C6" w:rsidP="00D313FA"/>
    <w:p w14:paraId="108FF54F" w14:textId="69A2D0E5" w:rsidR="00CE48C6" w:rsidRDefault="00CE48C6" w:rsidP="00D313FA"/>
    <w:p w14:paraId="2634CB97" w14:textId="77777777" w:rsidR="00CE48C6" w:rsidRPr="00D313FA" w:rsidRDefault="00CE48C6" w:rsidP="00D313FA"/>
    <w:p w14:paraId="36EA4A68" w14:textId="7172C711" w:rsidR="00012567" w:rsidRDefault="00012567" w:rsidP="00012567">
      <w:pPr>
        <w:pStyle w:val="Ttulo2"/>
      </w:pPr>
      <w:bookmarkStart w:id="17" w:name="_Toc78793071"/>
      <w:r>
        <w:lastRenderedPageBreak/>
        <w:t>Aplicación de Conceptos Estadísticos al mundo de los Negocios</w:t>
      </w:r>
      <w:bookmarkEnd w:id="17"/>
    </w:p>
    <w:p w14:paraId="31B4932E" w14:textId="77777777" w:rsidR="007A25CB" w:rsidRDefault="007A25CB" w:rsidP="00D313FA"/>
    <w:p w14:paraId="24FE2F3B" w14:textId="3B060652" w:rsidR="00DD39CD" w:rsidRDefault="00DD39CD" w:rsidP="00DD39CD">
      <w:r>
        <w:t>"La estadística es el conjunto de indicadores num</w:t>
      </w:r>
      <w:r w:rsidR="003B212E">
        <w:t>é</w:t>
      </w:r>
      <w:r>
        <w:t xml:space="preserve">ricos que caracterizan diferentes aspectos de la vida social, incluyendo la </w:t>
      </w:r>
      <w:r w:rsidR="003B212E">
        <w:t>producción</w:t>
      </w:r>
      <w:r>
        <w:t>, las relaciones pol</w:t>
      </w:r>
      <w:r w:rsidR="003B212E">
        <w:t>í</w:t>
      </w:r>
      <w:r>
        <w:t>ticas, culturales de la vida cotidiana</w:t>
      </w:r>
      <w:r w:rsidR="003B212E">
        <w:t xml:space="preserve"> </w:t>
      </w:r>
      <w:r>
        <w:t xml:space="preserve">puede definirse como la </w:t>
      </w:r>
      <w:r w:rsidR="003B212E">
        <w:t>recopilación</w:t>
      </w:r>
      <w:r>
        <w:t xml:space="preserve">, </w:t>
      </w:r>
      <w:r w:rsidR="003B212E">
        <w:t>presentación</w:t>
      </w:r>
      <w:r>
        <w:t xml:space="preserve"> </w:t>
      </w:r>
      <w:r w:rsidR="003B212E">
        <w:t>análisis</w:t>
      </w:r>
      <w:r>
        <w:t xml:space="preserve"> e </w:t>
      </w:r>
      <w:r w:rsidR="003B212E">
        <w:t>interpretación</w:t>
      </w:r>
      <w:r>
        <w:t xml:space="preserve"> de los datos </w:t>
      </w:r>
      <w:r w:rsidR="003B212E">
        <w:t xml:space="preserve">numéricos </w:t>
      </w:r>
      <w:r>
        <w:t xml:space="preserve">la </w:t>
      </w:r>
      <w:r w:rsidR="003B212E">
        <w:t>estadística</w:t>
      </w:r>
      <w:r>
        <w:t xml:space="preserve"> se refiere a las colecciones </w:t>
      </w:r>
      <w:r w:rsidR="003B212E">
        <w:t>sistemáticas</w:t>
      </w:r>
      <w:r>
        <w:t xml:space="preserve"> de datos relativos a un </w:t>
      </w:r>
      <w:r w:rsidR="003B212E">
        <w:t>fenómeno</w:t>
      </w:r>
      <w:r>
        <w:t>".</w:t>
      </w:r>
    </w:p>
    <w:p w14:paraId="6DD8365E" w14:textId="77777777" w:rsidR="00DD39CD" w:rsidRDefault="00DD39CD" w:rsidP="00DD39CD"/>
    <w:p w14:paraId="1AAAB421" w14:textId="6B78B39D" w:rsidR="00DD39CD" w:rsidRDefault="00DD39CD" w:rsidP="00DD39CD">
      <w:r>
        <w:t xml:space="preserve">Esta ciencia tiene </w:t>
      </w:r>
      <w:r w:rsidR="00BF2E65">
        <w:t>disímiles</w:t>
      </w:r>
      <w:r>
        <w:t xml:space="preserve"> aplicaciones y a </w:t>
      </w:r>
      <w:r w:rsidR="00BF2E65">
        <w:t>través</w:t>
      </w:r>
      <w:r>
        <w:t xml:space="preserve"> de ella se pueden expresar, mediante indicadores, aspectos de gran utilidad en lo </w:t>
      </w:r>
      <w:r w:rsidR="00BF2E65">
        <w:t>económico</w:t>
      </w:r>
      <w:r>
        <w:t>, social y natural.</w:t>
      </w:r>
    </w:p>
    <w:p w14:paraId="21CD12C2" w14:textId="77777777" w:rsidR="00DD39CD" w:rsidRDefault="00DD39CD" w:rsidP="00DD39CD"/>
    <w:p w14:paraId="0CB220C1" w14:textId="71F0911B" w:rsidR="00DD39CD" w:rsidRDefault="00DD39CD" w:rsidP="00DD39CD">
      <w:r>
        <w:t xml:space="preserve">La </w:t>
      </w:r>
      <w:r w:rsidR="00BF2E65">
        <w:t>Estadística</w:t>
      </w:r>
      <w:r>
        <w:t xml:space="preserve"> </w:t>
      </w:r>
      <w:r w:rsidR="00BF2E65">
        <w:t>Económica</w:t>
      </w:r>
      <w:r>
        <w:t xml:space="preserve"> tiene sus antecedentes en el siglo XVII y su </w:t>
      </w:r>
      <w:r w:rsidR="00BF2E65">
        <w:t>máximo</w:t>
      </w:r>
      <w:r>
        <w:t xml:space="preserve"> exponente fue William Petty </w:t>
      </w:r>
      <w:r w:rsidR="00BF2E65">
        <w:t>quien</w:t>
      </w:r>
      <w:r>
        <w:t xml:space="preserve"> es considerado por Carlos Marx como el creador de esta ciencia sin olvidar a Gregory King que </w:t>
      </w:r>
      <w:r w:rsidR="00BF2E65">
        <w:t>también</w:t>
      </w:r>
      <w:r>
        <w:t xml:space="preserve"> </w:t>
      </w:r>
      <w:r w:rsidR="00BF2E65">
        <w:t>realizar</w:t>
      </w:r>
      <w:r>
        <w:t xml:space="preserve"> </w:t>
      </w:r>
      <w:r w:rsidR="00BF2E65">
        <w:t>cálculos</w:t>
      </w:r>
      <w:r>
        <w:t xml:space="preserve"> aproximados de los </w:t>
      </w:r>
      <w:r w:rsidR="00BF2E65">
        <w:t>índices</w:t>
      </w:r>
      <w:r>
        <w:t xml:space="preserve"> econ</w:t>
      </w:r>
      <w:r w:rsidR="00BF2E65">
        <w:t>ó</w:t>
      </w:r>
      <w:r>
        <w:t>micos sociales de esta ciencia.</w:t>
      </w:r>
    </w:p>
    <w:p w14:paraId="352C99E9" w14:textId="77777777" w:rsidR="005A74D9" w:rsidRDefault="005A74D9" w:rsidP="00DD39CD"/>
    <w:p w14:paraId="728B8492" w14:textId="3E11FA0C" w:rsidR="00DD39CD" w:rsidRDefault="00DD39CD" w:rsidP="00DD39CD">
      <w:r>
        <w:t xml:space="preserve">La </w:t>
      </w:r>
      <w:r w:rsidR="005A74D9">
        <w:t>economía</w:t>
      </w:r>
      <w:r>
        <w:t xml:space="preserve"> necesita de la </w:t>
      </w:r>
      <w:r w:rsidR="005A74D9">
        <w:t>Estadística</w:t>
      </w:r>
      <w:r>
        <w:t xml:space="preserve">, con la ayuda de esta se confeccionan los planes de desarrollo de la </w:t>
      </w:r>
      <w:r w:rsidR="005A74D9">
        <w:t>economía</w:t>
      </w:r>
      <w:r>
        <w:t xml:space="preserve"> nacional, se supervisa el control de su cumplimiento y se determinan las necesidades de recursos por territorios, as</w:t>
      </w:r>
      <w:r w:rsidR="006511A2">
        <w:t>í</w:t>
      </w:r>
      <w:r>
        <w:t xml:space="preserve"> como las reservas con que cuenta la </w:t>
      </w:r>
      <w:r w:rsidR="005A74D9">
        <w:t>economía</w:t>
      </w:r>
      <w:r>
        <w:t xml:space="preserve"> a cualquier nivel. </w:t>
      </w:r>
      <w:r w:rsidR="006511A2">
        <w:t>Además,</w:t>
      </w:r>
      <w:r>
        <w:t xml:space="preserve"> la </w:t>
      </w:r>
      <w:r w:rsidR="005A74D9">
        <w:t>estadística</w:t>
      </w:r>
      <w:r>
        <w:t xml:space="preserve"> constituye un instrumento de suma importancia para que se conozca el comportamiento de la </w:t>
      </w:r>
      <w:r w:rsidR="005A74D9">
        <w:t>economía</w:t>
      </w:r>
      <w:r>
        <w:t xml:space="preserve"> a diferentes niveles ya sea en una empresa, municipio, provincia, </w:t>
      </w:r>
      <w:r w:rsidR="005A74D9">
        <w:t>nación</w:t>
      </w:r>
      <w:r>
        <w:t>, as</w:t>
      </w:r>
      <w:r w:rsidR="005A74D9">
        <w:t>í</w:t>
      </w:r>
      <w:r>
        <w:t xml:space="preserve"> como a escala internacional.</w:t>
      </w:r>
    </w:p>
    <w:p w14:paraId="0BCB2F74" w14:textId="77777777" w:rsidR="00DD39CD" w:rsidRDefault="00DD39CD" w:rsidP="00DD39CD"/>
    <w:p w14:paraId="0CE822ED" w14:textId="2E7B12D6" w:rsidR="00DD39CD" w:rsidRDefault="00DD39CD" w:rsidP="00DD39CD">
      <w:r>
        <w:t xml:space="preserve">El conocimiento de la </w:t>
      </w:r>
      <w:r w:rsidR="006511A2">
        <w:t>Estadística</w:t>
      </w:r>
      <w:r>
        <w:t xml:space="preserve"> </w:t>
      </w:r>
      <w:r w:rsidR="006511A2">
        <w:t>Económica</w:t>
      </w:r>
      <w:r>
        <w:t xml:space="preserve"> permite apoyar la toma de decisiones para la </w:t>
      </w:r>
      <w:r w:rsidR="0087627C">
        <w:t>aplicación</w:t>
      </w:r>
      <w:r>
        <w:t xml:space="preserve"> de la </w:t>
      </w:r>
      <w:r w:rsidR="0087627C">
        <w:t>política</w:t>
      </w:r>
      <w:r>
        <w:t xml:space="preserve"> </w:t>
      </w:r>
      <w:r w:rsidR="0087627C">
        <w:t>económica</w:t>
      </w:r>
      <w:r>
        <w:t xml:space="preserve"> que se proponen los </w:t>
      </w:r>
      <w:r w:rsidR="0087627C">
        <w:t>países</w:t>
      </w:r>
      <w:r>
        <w:t xml:space="preserve"> para conducir la sociedad, as</w:t>
      </w:r>
      <w:r w:rsidR="0087627C">
        <w:t>í</w:t>
      </w:r>
      <w:r>
        <w:t xml:space="preserve"> como para trazar la estrategia de desarrollo acorde con los programas que se consideran </w:t>
      </w:r>
      <w:r w:rsidR="0087627C">
        <w:t>según</w:t>
      </w:r>
      <w:r>
        <w:t xml:space="preserve"> las condiciones imperantes en cada </w:t>
      </w:r>
      <w:r w:rsidR="0087627C">
        <w:t>nación</w:t>
      </w:r>
      <w:r>
        <w:t xml:space="preserve">. </w:t>
      </w:r>
      <w:r w:rsidR="0087627C">
        <w:t>Sería</w:t>
      </w:r>
      <w:r>
        <w:t xml:space="preserve"> un error concebir la </w:t>
      </w:r>
      <w:r w:rsidR="006511A2">
        <w:t>Estadística</w:t>
      </w:r>
      <w:r>
        <w:t xml:space="preserve"> </w:t>
      </w:r>
      <w:r w:rsidR="0087627C">
        <w:t>Económica</w:t>
      </w:r>
      <w:r>
        <w:t xml:space="preserve"> como un simple instrumento para </w:t>
      </w:r>
      <w:r>
        <w:lastRenderedPageBreak/>
        <w:t xml:space="preserve">estudiar aspectos parciales. El amplio campo de su </w:t>
      </w:r>
      <w:r w:rsidR="0087627C">
        <w:t>aplicación</w:t>
      </w:r>
      <w:r>
        <w:t xml:space="preserve"> permite incursionar en cada uno de los elementos que componen el complejo sistema </w:t>
      </w:r>
      <w:r w:rsidR="0087627C">
        <w:t>socioeconómico</w:t>
      </w:r>
      <w:r>
        <w:t>, as</w:t>
      </w:r>
      <w:r w:rsidR="0087627C">
        <w:t>í</w:t>
      </w:r>
      <w:r>
        <w:t xml:space="preserve"> como investigar de una manera integral la </w:t>
      </w:r>
      <w:r w:rsidR="000C7824">
        <w:t>relación</w:t>
      </w:r>
      <w:r>
        <w:t xml:space="preserve"> entre sus principales variables. Es por esto que en el estudio de la </w:t>
      </w:r>
      <w:r w:rsidR="000C7824">
        <w:t>economía</w:t>
      </w:r>
      <w:r>
        <w:t xml:space="preserve"> la </w:t>
      </w:r>
      <w:r w:rsidR="006511A2">
        <w:t>Estadística</w:t>
      </w:r>
      <w:r>
        <w:t xml:space="preserve"> </w:t>
      </w:r>
      <w:r w:rsidR="0087627C">
        <w:t>Económica</w:t>
      </w:r>
      <w:r>
        <w:t xml:space="preserve"> constituye un elemento de inestimable valor.</w:t>
      </w:r>
    </w:p>
    <w:p w14:paraId="409090E6" w14:textId="77777777" w:rsidR="00DD39CD" w:rsidRDefault="00DD39CD" w:rsidP="00DD39CD"/>
    <w:p w14:paraId="3F6B30AF" w14:textId="47F2BE9A" w:rsidR="006511A2" w:rsidRDefault="006511A2" w:rsidP="006511A2">
      <w:r>
        <w:t xml:space="preserve">Como toda ciencia la </w:t>
      </w:r>
      <w:r w:rsidR="000C7824">
        <w:t>Estadística</w:t>
      </w:r>
      <w:r>
        <w:t xml:space="preserve"> </w:t>
      </w:r>
      <w:r w:rsidR="0087627C">
        <w:t>Económica</w:t>
      </w:r>
      <w:r>
        <w:t xml:space="preserve"> tiene su objeto de estudio el que guarda </w:t>
      </w:r>
      <w:r w:rsidR="000C7824">
        <w:t>relación</w:t>
      </w:r>
      <w:r>
        <w:t xml:space="preserve"> indiscutible con el de la ciencia </w:t>
      </w:r>
      <w:r w:rsidR="000C7824">
        <w:t>Estadística</w:t>
      </w:r>
      <w:r>
        <w:t xml:space="preserve"> en general, pues se apoya en sus </w:t>
      </w:r>
      <w:r w:rsidR="000C7824">
        <w:t>técnicas</w:t>
      </w:r>
      <w:r>
        <w:t xml:space="preserve"> y m</w:t>
      </w:r>
      <w:r w:rsidR="000C7824">
        <w:t>é</w:t>
      </w:r>
      <w:r>
        <w:t>todos.</w:t>
      </w:r>
    </w:p>
    <w:p w14:paraId="00CDC14C" w14:textId="77777777" w:rsidR="006511A2" w:rsidRDefault="006511A2" w:rsidP="006511A2"/>
    <w:p w14:paraId="707D41CB" w14:textId="5B606A80" w:rsidR="006511A2" w:rsidRDefault="006511A2" w:rsidP="006511A2">
      <w:r>
        <w:t xml:space="preserve">Esta ciencia estudia desde el punto de vista cuantitativo y cualitativo los procesos masivos, tanto </w:t>
      </w:r>
      <w:r w:rsidR="000C7824">
        <w:t>económicas</w:t>
      </w:r>
      <w:r>
        <w:t xml:space="preserve"> como sociales, que caracterizan la </w:t>
      </w:r>
      <w:r w:rsidR="000C7824">
        <w:t>reproducción</w:t>
      </w:r>
      <w:r>
        <w:t xml:space="preserve"> ampliada y sus resultados en la </w:t>
      </w:r>
      <w:r w:rsidR="000C7824">
        <w:t>economía</w:t>
      </w:r>
      <w:r>
        <w:t xml:space="preserve"> nacional. As�, la </w:t>
      </w:r>
      <w:r w:rsidR="000C7824">
        <w:t>Estadística</w:t>
      </w:r>
      <w:r>
        <w:t xml:space="preserve"> </w:t>
      </w:r>
      <w:r w:rsidR="0087627C">
        <w:t>Económica</w:t>
      </w:r>
      <w:r>
        <w:t xml:space="preserve"> caracteriza la </w:t>
      </w:r>
      <w:r w:rsidR="000C7824">
        <w:t>manifestación</w:t>
      </w:r>
      <w:r>
        <w:t xml:space="preserve"> de las leyes </w:t>
      </w:r>
      <w:r w:rsidR="000C7824">
        <w:t>económicas</w:t>
      </w:r>
      <w:r>
        <w:t xml:space="preserve"> que rigen en la sociedad y </w:t>
      </w:r>
      <w:r w:rsidR="00580392">
        <w:t>además</w:t>
      </w:r>
      <w:r>
        <w:t xml:space="preserve"> la incidencia de los factores naturales y </w:t>
      </w:r>
      <w:r w:rsidR="00580392">
        <w:t>técnicos</w:t>
      </w:r>
      <w:r>
        <w:t xml:space="preserve"> sobre los </w:t>
      </w:r>
      <w:r w:rsidR="00580392">
        <w:t>fenómenos</w:t>
      </w:r>
      <w:r>
        <w:t xml:space="preserve"> sociales y la influencia del desarrollo de la </w:t>
      </w:r>
      <w:r w:rsidR="00580392">
        <w:t>producción</w:t>
      </w:r>
      <w:r>
        <w:t xml:space="preserve"> social sobre las condiciones naturales de la vida de la sociedad.</w:t>
      </w:r>
    </w:p>
    <w:p w14:paraId="36566DC1" w14:textId="77777777" w:rsidR="006511A2" w:rsidRDefault="006511A2" w:rsidP="006511A2"/>
    <w:p w14:paraId="2CBD5118" w14:textId="08A4D3B1" w:rsidR="006511A2" w:rsidRDefault="006511A2" w:rsidP="006511A2">
      <w:r>
        <w:t xml:space="preserve">La </w:t>
      </w:r>
      <w:r w:rsidR="000C7824">
        <w:t>Estadística</w:t>
      </w:r>
      <w:r>
        <w:t xml:space="preserve"> </w:t>
      </w:r>
      <w:r w:rsidR="0087627C">
        <w:t>Económica</w:t>
      </w:r>
      <w:r>
        <w:t xml:space="preserve"> da una </w:t>
      </w:r>
      <w:r w:rsidR="00580392">
        <w:t>caracterización</w:t>
      </w:r>
      <w:r>
        <w:t xml:space="preserve"> cuantitativa y cualitativa del volumen, </w:t>
      </w:r>
      <w:r w:rsidR="00580392">
        <w:t>composición</w:t>
      </w:r>
      <w:r>
        <w:t xml:space="preserve"> y dinamismo de las fuerzas productivas y </w:t>
      </w:r>
      <w:r w:rsidR="00580392">
        <w:t>además</w:t>
      </w:r>
      <w:r>
        <w:t xml:space="preserve"> refleja el comportamiento de las relaciones de </w:t>
      </w:r>
      <w:r w:rsidR="00580392">
        <w:t>producción</w:t>
      </w:r>
      <w:r>
        <w:t xml:space="preserve"> en cada </w:t>
      </w:r>
      <w:r w:rsidR="000C7824">
        <w:t>economía</w:t>
      </w:r>
      <w:r>
        <w:t xml:space="preserve">. Estudiar las fuerzas productivas de un </w:t>
      </w:r>
      <w:r w:rsidR="00580392">
        <w:t>país</w:t>
      </w:r>
      <w:r>
        <w:t xml:space="preserve">, las condiciones de </w:t>
      </w:r>
      <w:r w:rsidR="00580392">
        <w:t>producción</w:t>
      </w:r>
      <w:r>
        <w:t>, es el fin de esta ciencia.</w:t>
      </w:r>
    </w:p>
    <w:p w14:paraId="30C7B8AE" w14:textId="77777777" w:rsidR="006511A2" w:rsidRDefault="006511A2" w:rsidP="006511A2"/>
    <w:p w14:paraId="7904C0DA" w14:textId="5EF2EC64" w:rsidR="006511A2" w:rsidRDefault="006511A2" w:rsidP="006511A2">
      <w:r>
        <w:t xml:space="preserve">Esta ciencia </w:t>
      </w:r>
      <w:r w:rsidR="00580392">
        <w:t>además</w:t>
      </w:r>
      <w:r>
        <w:t xml:space="preserve"> de reunir los hechos, posibilita analizarlos profundamente y generalizarlos, </w:t>
      </w:r>
      <w:r w:rsidR="00580392">
        <w:t>colocándose</w:t>
      </w:r>
      <w:r>
        <w:t xml:space="preserve"> en el centro de los </w:t>
      </w:r>
      <w:r w:rsidR="00580392">
        <w:t>fenómenos</w:t>
      </w:r>
      <w:r>
        <w:t xml:space="preserve">, </w:t>
      </w:r>
      <w:r w:rsidR="00580392">
        <w:t>convirtiéndose</w:t>
      </w:r>
      <w:r>
        <w:t xml:space="preserve"> as� en un elemento activo que interviene en la </w:t>
      </w:r>
      <w:r w:rsidR="00580392">
        <w:t>solución</w:t>
      </w:r>
      <w:r>
        <w:t xml:space="preserve"> de los problemas sociales.</w:t>
      </w:r>
    </w:p>
    <w:p w14:paraId="46675CA3" w14:textId="77777777" w:rsidR="006511A2" w:rsidRDefault="006511A2" w:rsidP="006511A2"/>
    <w:p w14:paraId="0659B35C" w14:textId="77777777" w:rsidR="006511A2" w:rsidRDefault="006511A2" w:rsidP="006511A2"/>
    <w:p w14:paraId="3A42713E" w14:textId="238D6EAE" w:rsidR="006511A2" w:rsidRDefault="006511A2" w:rsidP="006511A2">
      <w:r>
        <w:lastRenderedPageBreak/>
        <w:t xml:space="preserve">Uno de los aspectos </w:t>
      </w:r>
      <w:r w:rsidR="00580392">
        <w:t>básicos</w:t>
      </w:r>
      <w:r>
        <w:t xml:space="preserve"> de la </w:t>
      </w:r>
      <w:r w:rsidR="000C7824">
        <w:t>Estadística</w:t>
      </w:r>
      <w:r>
        <w:t xml:space="preserve"> </w:t>
      </w:r>
      <w:r w:rsidR="0087627C">
        <w:t>Económica</w:t>
      </w:r>
      <w:r>
        <w:t xml:space="preserve"> consiste en la </w:t>
      </w:r>
      <w:r w:rsidR="00580392">
        <w:t>elaboración</w:t>
      </w:r>
      <w:r>
        <w:t xml:space="preserve"> de las </w:t>
      </w:r>
      <w:r w:rsidR="00580392">
        <w:t>metodologías</w:t>
      </w:r>
      <w:r>
        <w:t xml:space="preserve"> de los sistemas de indicadores globales o </w:t>
      </w:r>
      <w:r w:rsidR="00580392">
        <w:t>macro agregados</w:t>
      </w:r>
      <w:r>
        <w:t xml:space="preserve"> que deben caracterizar el estudio coherente de la </w:t>
      </w:r>
      <w:r w:rsidR="000C7824">
        <w:t>economía</w:t>
      </w:r>
      <w:r>
        <w:t xml:space="preserve"> nacional. Esto permite conocer como marcha el cumplimiento de los programas </w:t>
      </w:r>
      <w:r w:rsidR="000C7824">
        <w:t>económicas</w:t>
      </w:r>
      <w:r>
        <w:t xml:space="preserve"> a nivel de la </w:t>
      </w:r>
      <w:r w:rsidR="000C7824">
        <w:t>economía</w:t>
      </w:r>
      <w:r>
        <w:t xml:space="preserve"> nacional.</w:t>
      </w:r>
    </w:p>
    <w:p w14:paraId="21FF206E" w14:textId="77777777" w:rsidR="006511A2" w:rsidRDefault="006511A2" w:rsidP="006511A2"/>
    <w:p w14:paraId="29F58D93" w14:textId="1F6539FC" w:rsidR="007A25CB" w:rsidRDefault="006511A2" w:rsidP="006511A2">
      <w:r>
        <w:t xml:space="preserve">Mediante la </w:t>
      </w:r>
      <w:r w:rsidR="00A428E0">
        <w:t>estadística</w:t>
      </w:r>
      <w:r>
        <w:t xml:space="preserve"> se descubren los </w:t>
      </w:r>
      <w:r w:rsidR="00A428E0">
        <w:t>estímulos</w:t>
      </w:r>
      <w:r>
        <w:t xml:space="preserve"> del desarrollo de la </w:t>
      </w:r>
      <w:r w:rsidR="00580392">
        <w:t>producción</w:t>
      </w:r>
      <w:r>
        <w:t xml:space="preserve"> sobre la base del progreso </w:t>
      </w:r>
      <w:r w:rsidR="00A428E0">
        <w:t>técnico</w:t>
      </w:r>
      <w:r>
        <w:t xml:space="preserve"> y se estudia como satisfacer cada vez </w:t>
      </w:r>
      <w:r w:rsidR="00A428E0">
        <w:t>más</w:t>
      </w:r>
      <w:r>
        <w:t xml:space="preserve"> las necesidades materiales de la sociedad y las posibilidades reales de </w:t>
      </w:r>
      <w:r w:rsidR="00A428E0">
        <w:t>satisfacción</w:t>
      </w:r>
      <w:r>
        <w:t xml:space="preserve"> de ellas.</w:t>
      </w:r>
    </w:p>
    <w:p w14:paraId="33A9B893" w14:textId="77777777" w:rsidR="00AB2DF6" w:rsidRDefault="00212908" w:rsidP="00AB2DF6">
      <w:pPr>
        <w:spacing w:line="276" w:lineRule="auto"/>
        <w:jc w:val="left"/>
      </w:pPr>
      <w:r>
        <w:rPr>
          <w:noProof/>
          <w:lang w:eastAsia="es-NI"/>
        </w:rPr>
        <mc:AlternateContent>
          <mc:Choice Requires="wpg">
            <w:drawing>
              <wp:anchor distT="0" distB="0" distL="114300" distR="114300" simplePos="0" relativeHeight="251664384" behindDoc="0" locked="0" layoutInCell="1" allowOverlap="1" wp14:anchorId="6FF14830" wp14:editId="166B5512">
                <wp:simplePos x="0" y="0"/>
                <wp:positionH relativeFrom="column">
                  <wp:posOffset>-536330</wp:posOffset>
                </wp:positionH>
                <wp:positionV relativeFrom="paragraph">
                  <wp:posOffset>131689</wp:posOffset>
                </wp:positionV>
                <wp:extent cx="6384290" cy="346710"/>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6710"/>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6315B0" w14:textId="77777777" w:rsidR="00AB2DF6" w:rsidRPr="00A32AB9" w:rsidRDefault="00AB2DF6" w:rsidP="00A32AB9">
                              <w:pPr>
                                <w:pStyle w:val="Ttulo1"/>
                              </w:pPr>
                              <w:bookmarkStart w:id="18" w:name="_Toc46999616"/>
                              <w:bookmarkStart w:id="19" w:name="_Toc51942773"/>
                              <w:bookmarkStart w:id="20" w:name="_Toc78793072"/>
                              <w:r w:rsidRPr="00A32AB9">
                                <w:t>Bibliografía y Webgrafía</w:t>
                              </w:r>
                              <w:bookmarkEnd w:id="18"/>
                              <w:bookmarkEnd w:id="19"/>
                              <w:bookmarkEnd w:id="2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FF14830" id="Grupo 20" o:spid="_x0000_s1037" style="position:absolute;margin-left:-42.25pt;margin-top:10.35pt;width:502.7pt;height:27.3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O4pWfQ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7F6315B0" w14:textId="77777777" w:rsidR="00AB2DF6" w:rsidRPr="00A32AB9" w:rsidRDefault="00AB2DF6" w:rsidP="00A32AB9">
                        <w:pPr>
                          <w:pStyle w:val="Ttulo1"/>
                        </w:pPr>
                        <w:bookmarkStart w:id="21" w:name="_Toc46999616"/>
                        <w:bookmarkStart w:id="22" w:name="_Toc51942773"/>
                        <w:bookmarkStart w:id="23" w:name="_Toc78793072"/>
                        <w:r w:rsidRPr="00A32AB9">
                          <w:t>Bibliografía y Webgrafía</w:t>
                        </w:r>
                        <w:bookmarkEnd w:id="21"/>
                        <w:bookmarkEnd w:id="22"/>
                        <w:bookmarkEnd w:id="23"/>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0" o:title="UPOLI_identidad" cropbottom="64420f" cropright="31396f"/>
                  <o:lock v:ext="edit" aspectratio="f"/>
                </v:shape>
              </v:group>
            </w:pict>
          </mc:Fallback>
        </mc:AlternateContent>
      </w:r>
    </w:p>
    <w:p w14:paraId="111AA6AA" w14:textId="77777777" w:rsidR="00AB2DF6" w:rsidRDefault="00AB2DF6" w:rsidP="00AB2DF6">
      <w:pPr>
        <w:spacing w:line="276" w:lineRule="auto"/>
        <w:jc w:val="left"/>
      </w:pPr>
    </w:p>
    <w:p w14:paraId="46787145" w14:textId="77777777" w:rsidR="00AB2DF6" w:rsidRDefault="00AB2DF6" w:rsidP="00AB2DF6">
      <w:pPr>
        <w:spacing w:line="276" w:lineRule="auto"/>
        <w:jc w:val="left"/>
      </w:pPr>
    </w:p>
    <w:p w14:paraId="159E2FAC" w14:textId="77777777" w:rsidR="00AB2DF6" w:rsidRDefault="00AB2DF6" w:rsidP="00AB2DF6">
      <w:pPr>
        <w:spacing w:line="276" w:lineRule="auto"/>
        <w:jc w:val="left"/>
      </w:pPr>
    </w:p>
    <w:p w14:paraId="70979786" w14:textId="02AC1449" w:rsidR="00AB2DF6" w:rsidRDefault="006853A5" w:rsidP="00AB2DF6">
      <w:pPr>
        <w:spacing w:line="276" w:lineRule="auto"/>
        <w:jc w:val="left"/>
      </w:pPr>
      <w:hyperlink r:id="rId16" w:history="1">
        <w:r w:rsidR="009E5A90" w:rsidRPr="000755B2">
          <w:rPr>
            <w:rStyle w:val="Hipervnculo"/>
          </w:rPr>
          <w:t>https://es.coursera.org/lecture/estadistica-aplicada-negocios/distribuciones-muestrales-parte-1-XFdVs</w:t>
        </w:r>
      </w:hyperlink>
    </w:p>
    <w:p w14:paraId="0AE6ADBF" w14:textId="77777777" w:rsidR="009E5A90" w:rsidRDefault="009E5A90" w:rsidP="00AB2DF6">
      <w:pPr>
        <w:spacing w:line="276" w:lineRule="auto"/>
        <w:jc w:val="left"/>
      </w:pPr>
    </w:p>
    <w:p w14:paraId="029CD8CF" w14:textId="2F58FF84" w:rsidR="00AB2DF6" w:rsidRPr="00911EC4" w:rsidRDefault="006853A5" w:rsidP="00AB2DF6">
      <w:pPr>
        <w:spacing w:line="276" w:lineRule="auto"/>
        <w:jc w:val="left"/>
        <w:rPr>
          <w:bCs/>
        </w:rPr>
      </w:pPr>
      <w:hyperlink r:id="rId17" w:history="1">
        <w:r w:rsidR="00911EC4" w:rsidRPr="00911EC4">
          <w:rPr>
            <w:rStyle w:val="Hipervnculo"/>
            <w:bCs/>
          </w:rPr>
          <w:t>https://www.questionpro.com/blog/es/que-es-un-error-de-muestreo/</w:t>
        </w:r>
      </w:hyperlink>
    </w:p>
    <w:p w14:paraId="21BAE3EE" w14:textId="77777777" w:rsidR="00911EC4" w:rsidRDefault="00911EC4" w:rsidP="00AB2DF6">
      <w:pPr>
        <w:spacing w:line="276" w:lineRule="auto"/>
        <w:jc w:val="left"/>
        <w:rPr>
          <w:b/>
        </w:rPr>
      </w:pPr>
    </w:p>
    <w:p w14:paraId="56362AAE" w14:textId="096E388A" w:rsidR="00AB2DF6" w:rsidRDefault="006853A5" w:rsidP="00AB2DF6">
      <w:pPr>
        <w:tabs>
          <w:tab w:val="left" w:pos="1305"/>
        </w:tabs>
      </w:pPr>
      <w:hyperlink r:id="rId18" w:history="1">
        <w:r w:rsidR="00D167A5" w:rsidRPr="00710538">
          <w:rPr>
            <w:rStyle w:val="Hipervnculo"/>
          </w:rPr>
          <w:t>https://proyectodescartes.org/uudd/materiales_didacticos/inferencia_estadistica_JS/distrib_muestrales.htm</w:t>
        </w:r>
      </w:hyperlink>
    </w:p>
    <w:p w14:paraId="647BBE41" w14:textId="7A3E9F53" w:rsidR="00A428E0" w:rsidRDefault="00A428E0" w:rsidP="00AB2DF6">
      <w:pPr>
        <w:tabs>
          <w:tab w:val="left" w:pos="1305"/>
        </w:tabs>
      </w:pPr>
    </w:p>
    <w:p w14:paraId="4F731994" w14:textId="6F292A51" w:rsidR="00A428E0" w:rsidRDefault="006853A5" w:rsidP="00AB2DF6">
      <w:pPr>
        <w:tabs>
          <w:tab w:val="left" w:pos="1305"/>
        </w:tabs>
      </w:pPr>
      <w:hyperlink r:id="rId19" w:history="1">
        <w:r w:rsidR="00A428E0" w:rsidRPr="00D6036D">
          <w:rPr>
            <w:rStyle w:val="Hipervnculo"/>
          </w:rPr>
          <w:t>https://www.eumed.net/libros-gratis/2006b/emd2/1b.htm</w:t>
        </w:r>
      </w:hyperlink>
    </w:p>
    <w:p w14:paraId="771038DD" w14:textId="77777777" w:rsidR="00AB2DF6" w:rsidRDefault="00AB2DF6" w:rsidP="00AB2DF6">
      <w:pPr>
        <w:tabs>
          <w:tab w:val="left" w:pos="1305"/>
        </w:tabs>
      </w:pPr>
    </w:p>
    <w:p w14:paraId="44627D75" w14:textId="77777777" w:rsidR="00AB2DF6" w:rsidRDefault="00212908" w:rsidP="00AB2DF6">
      <w:pPr>
        <w:tabs>
          <w:tab w:val="left" w:pos="1305"/>
        </w:tabs>
      </w:pPr>
      <w:r>
        <w:rPr>
          <w:noProof/>
          <w:lang w:eastAsia="es-NI"/>
        </w:rPr>
        <mc:AlternateContent>
          <mc:Choice Requires="wpg">
            <w:drawing>
              <wp:anchor distT="0" distB="0" distL="114300" distR="114300" simplePos="0" relativeHeight="251667456" behindDoc="0" locked="0" layoutInCell="1" allowOverlap="1" wp14:anchorId="2EAB624A" wp14:editId="7FE6870C">
                <wp:simplePos x="0" y="0"/>
                <wp:positionH relativeFrom="column">
                  <wp:posOffset>-420370</wp:posOffset>
                </wp:positionH>
                <wp:positionV relativeFrom="paragraph">
                  <wp:posOffset>160655</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1A3ABD" w14:textId="77777777" w:rsidR="00AB2DF6" w:rsidRPr="00A32AB9" w:rsidRDefault="00AB2DF6" w:rsidP="00A32AB9">
                              <w:pPr>
                                <w:pStyle w:val="Ttulo1"/>
                              </w:pPr>
                              <w:bookmarkStart w:id="24" w:name="_Toc46999617"/>
                              <w:bookmarkStart w:id="25" w:name="_Toc51942774"/>
                              <w:bookmarkStart w:id="26" w:name="_Toc78793073"/>
                              <w:r w:rsidRPr="00A32AB9">
                                <w:t>Glosario</w:t>
                              </w:r>
                              <w:bookmarkEnd w:id="24"/>
                              <w:bookmarkEnd w:id="25"/>
                              <w:bookmarkEnd w:id="26"/>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EAB624A" id="Grupo 17" o:spid="_x0000_s1040" style="position:absolute;left:0;text-align:left;margin-left:-33.1pt;margin-top:12.65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291A3ABD" w14:textId="77777777" w:rsidR="00AB2DF6" w:rsidRPr="00A32AB9" w:rsidRDefault="00AB2DF6" w:rsidP="00A32AB9">
                        <w:pPr>
                          <w:pStyle w:val="Ttulo1"/>
                        </w:pPr>
                        <w:bookmarkStart w:id="27" w:name="_Toc46999617"/>
                        <w:bookmarkStart w:id="28" w:name="_Toc51942774"/>
                        <w:bookmarkStart w:id="29" w:name="_Toc78793073"/>
                        <w:r w:rsidRPr="00A32AB9">
                          <w:t>Glosario</w:t>
                        </w:r>
                        <w:bookmarkEnd w:id="27"/>
                        <w:bookmarkEnd w:id="28"/>
                        <w:bookmarkEnd w:id="29"/>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0" o:title="UPOLI_identidad" cropbottom="64420f" cropright="31396f"/>
                  <o:lock v:ext="edit" aspectratio="f"/>
                </v:shape>
              </v:group>
            </w:pict>
          </mc:Fallback>
        </mc:AlternateContent>
      </w:r>
    </w:p>
    <w:p w14:paraId="1173BF0F" w14:textId="77777777" w:rsidR="00AB2DF6" w:rsidRDefault="00AB2DF6" w:rsidP="00AB2DF6">
      <w:pPr>
        <w:tabs>
          <w:tab w:val="left" w:pos="1305"/>
        </w:tabs>
      </w:pPr>
    </w:p>
    <w:p w14:paraId="207555DA" w14:textId="77777777" w:rsidR="00AB2DF6" w:rsidRDefault="00AB2DF6" w:rsidP="00AB2DF6">
      <w:pPr>
        <w:tabs>
          <w:tab w:val="left" w:pos="1305"/>
        </w:tabs>
        <w:jc w:val="left"/>
      </w:pPr>
    </w:p>
    <w:p w14:paraId="506B56E6" w14:textId="77777777" w:rsidR="00AB2DF6" w:rsidRDefault="00AB2DF6" w:rsidP="00AB2DF6">
      <w:pPr>
        <w:spacing w:line="276" w:lineRule="auto"/>
        <w:jc w:val="left"/>
        <w:rPr>
          <w:b/>
        </w:rPr>
      </w:pPr>
    </w:p>
    <w:p w14:paraId="40F19311" w14:textId="77777777" w:rsidR="00AB2DF6" w:rsidRDefault="00AB2DF6" w:rsidP="00AB2DF6">
      <w:pPr>
        <w:tabs>
          <w:tab w:val="left" w:pos="1305"/>
        </w:tabs>
      </w:pPr>
    </w:p>
    <w:sectPr w:rsidR="00AB2DF6" w:rsidSect="00A66A79">
      <w:headerReference w:type="default" r:id="rId20"/>
      <w:footerReference w:type="default" r:id="rId21"/>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1547F2" w14:textId="77777777" w:rsidR="00564708" w:rsidRDefault="00564708" w:rsidP="007F1B53">
      <w:pPr>
        <w:spacing w:before="0" w:after="0" w:line="240" w:lineRule="auto"/>
      </w:pPr>
      <w:r>
        <w:separator/>
      </w:r>
    </w:p>
  </w:endnote>
  <w:endnote w:type="continuationSeparator" w:id="0">
    <w:p w14:paraId="6965E3A4" w14:textId="77777777" w:rsidR="00564708" w:rsidRDefault="00564708"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Cambria Math">
    <w:panose1 w:val="02040503050406030204"/>
    <w:charset w:val="00"/>
    <w:family w:val="roman"/>
    <w:pitch w:val="variable"/>
    <w:sig w:usb0="E00006FF" w:usb1="420024FF" w:usb2="02000000" w:usb3="00000000" w:csb0="0000019F"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B09D81"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1C350FEB" wp14:editId="3AB07A65">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1F544E3C" wp14:editId="004A0999">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1AFE3EF4"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26C1DE80"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1F544E3C"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1AFE3EF4"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26C1DE80"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897F4C" w14:textId="77777777" w:rsidR="00564708" w:rsidRDefault="00564708" w:rsidP="007F1B53">
      <w:pPr>
        <w:spacing w:before="0" w:after="0" w:line="240" w:lineRule="auto"/>
      </w:pPr>
      <w:r>
        <w:separator/>
      </w:r>
    </w:p>
  </w:footnote>
  <w:footnote w:type="continuationSeparator" w:id="0">
    <w:p w14:paraId="1ED18C07" w14:textId="77777777" w:rsidR="00564708" w:rsidRDefault="00564708"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324EF0" w14:textId="77777777" w:rsidR="00A66A79" w:rsidRDefault="00A66A79">
    <w:pPr>
      <w:pStyle w:val="Encabezado"/>
    </w:pPr>
    <w:r>
      <w:rPr>
        <w:noProof/>
      </w:rPr>
      <w:drawing>
        <wp:anchor distT="0" distB="0" distL="114300" distR="114300" simplePos="0" relativeHeight="251667456" behindDoc="0" locked="0" layoutInCell="1" allowOverlap="1" wp14:anchorId="61DF5748" wp14:editId="5024509A">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3B687F"/>
    <w:multiLevelType w:val="hybridMultilevel"/>
    <w:tmpl w:val="B824CEE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6C001B2D"/>
    <w:multiLevelType w:val="multilevel"/>
    <w:tmpl w:val="76DEAE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0486283">
    <w:abstractNumId w:val="0"/>
  </w:num>
  <w:num w:numId="2" w16cid:durableId="11100032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E0D"/>
    <w:rsid w:val="00012567"/>
    <w:rsid w:val="00014C46"/>
    <w:rsid w:val="000446AD"/>
    <w:rsid w:val="000C7824"/>
    <w:rsid w:val="001138D5"/>
    <w:rsid w:val="00166467"/>
    <w:rsid w:val="001726BE"/>
    <w:rsid w:val="001802BD"/>
    <w:rsid w:val="001938DE"/>
    <w:rsid w:val="001C720B"/>
    <w:rsid w:val="0020003D"/>
    <w:rsid w:val="00212908"/>
    <w:rsid w:val="00232293"/>
    <w:rsid w:val="002A6BFE"/>
    <w:rsid w:val="002D348E"/>
    <w:rsid w:val="002E3A77"/>
    <w:rsid w:val="002F0A67"/>
    <w:rsid w:val="002F424D"/>
    <w:rsid w:val="003441F7"/>
    <w:rsid w:val="00346434"/>
    <w:rsid w:val="00346876"/>
    <w:rsid w:val="003513DC"/>
    <w:rsid w:val="003717C3"/>
    <w:rsid w:val="003B212E"/>
    <w:rsid w:val="003E0D37"/>
    <w:rsid w:val="003F3A88"/>
    <w:rsid w:val="0047166C"/>
    <w:rsid w:val="00483903"/>
    <w:rsid w:val="004A18B8"/>
    <w:rsid w:val="004D74F1"/>
    <w:rsid w:val="004D7CAF"/>
    <w:rsid w:val="00507CCA"/>
    <w:rsid w:val="00526FCA"/>
    <w:rsid w:val="0054053B"/>
    <w:rsid w:val="00547521"/>
    <w:rsid w:val="00564708"/>
    <w:rsid w:val="00580392"/>
    <w:rsid w:val="005A74D9"/>
    <w:rsid w:val="005B0B82"/>
    <w:rsid w:val="005B7617"/>
    <w:rsid w:val="005D7EB2"/>
    <w:rsid w:val="005E27A5"/>
    <w:rsid w:val="006233F8"/>
    <w:rsid w:val="00632E0D"/>
    <w:rsid w:val="00635F19"/>
    <w:rsid w:val="00636C8A"/>
    <w:rsid w:val="006511A2"/>
    <w:rsid w:val="00680D3C"/>
    <w:rsid w:val="006853A5"/>
    <w:rsid w:val="00686701"/>
    <w:rsid w:val="006B6105"/>
    <w:rsid w:val="00755531"/>
    <w:rsid w:val="007A25CB"/>
    <w:rsid w:val="007E2D53"/>
    <w:rsid w:val="007F1B53"/>
    <w:rsid w:val="008269E4"/>
    <w:rsid w:val="00843820"/>
    <w:rsid w:val="00857A4F"/>
    <w:rsid w:val="0087627C"/>
    <w:rsid w:val="00880817"/>
    <w:rsid w:val="00881EBE"/>
    <w:rsid w:val="00891D18"/>
    <w:rsid w:val="00896BDD"/>
    <w:rsid w:val="008B0A58"/>
    <w:rsid w:val="00911EC4"/>
    <w:rsid w:val="009344E7"/>
    <w:rsid w:val="00984E87"/>
    <w:rsid w:val="009E5A90"/>
    <w:rsid w:val="00A32AB9"/>
    <w:rsid w:val="00A428E0"/>
    <w:rsid w:val="00A66A79"/>
    <w:rsid w:val="00A67DD5"/>
    <w:rsid w:val="00AB2DF6"/>
    <w:rsid w:val="00AD56E2"/>
    <w:rsid w:val="00AF1AFE"/>
    <w:rsid w:val="00AF551B"/>
    <w:rsid w:val="00B0609B"/>
    <w:rsid w:val="00B47A03"/>
    <w:rsid w:val="00B56DB2"/>
    <w:rsid w:val="00BC01BC"/>
    <w:rsid w:val="00BC565A"/>
    <w:rsid w:val="00BE5DA4"/>
    <w:rsid w:val="00BF2E65"/>
    <w:rsid w:val="00C05DF4"/>
    <w:rsid w:val="00C35999"/>
    <w:rsid w:val="00C57985"/>
    <w:rsid w:val="00C739AF"/>
    <w:rsid w:val="00CE48C6"/>
    <w:rsid w:val="00D142D4"/>
    <w:rsid w:val="00D167A5"/>
    <w:rsid w:val="00D313FA"/>
    <w:rsid w:val="00D55BEC"/>
    <w:rsid w:val="00D7007A"/>
    <w:rsid w:val="00DB09EA"/>
    <w:rsid w:val="00DD39CD"/>
    <w:rsid w:val="00DE5F24"/>
    <w:rsid w:val="00E0150F"/>
    <w:rsid w:val="00E42177"/>
    <w:rsid w:val="00E546AA"/>
    <w:rsid w:val="00E8493C"/>
    <w:rsid w:val="00E879FE"/>
    <w:rsid w:val="00EC5B11"/>
    <w:rsid w:val="00EE1423"/>
    <w:rsid w:val="00F02BF4"/>
    <w:rsid w:val="00F3756A"/>
    <w:rsid w:val="00F43320"/>
    <w:rsid w:val="00F47697"/>
    <w:rsid w:val="00F52DFA"/>
    <w:rsid w:val="00F65696"/>
    <w:rsid w:val="00FB2E29"/>
    <w:rsid w:val="00FF2011"/>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A84176D"/>
  <w15:chartTrackingRefBased/>
  <w15:docId w15:val="{C6237A62-3791-4EF2-B3B0-35A0DB929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F47697"/>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F47697"/>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TDC2">
    <w:name w:val="toc 2"/>
    <w:basedOn w:val="Normal"/>
    <w:next w:val="Normal"/>
    <w:autoRedefine/>
    <w:uiPriority w:val="39"/>
    <w:unhideWhenUsed/>
    <w:rsid w:val="00D313FA"/>
    <w:pPr>
      <w:spacing w:after="100"/>
      <w:ind w:left="240"/>
    </w:pPr>
  </w:style>
  <w:style w:type="character" w:styleId="Mencinsinresolver">
    <w:name w:val="Unresolved Mention"/>
    <w:basedOn w:val="Fuentedeprrafopredeter"/>
    <w:uiPriority w:val="99"/>
    <w:semiHidden/>
    <w:unhideWhenUsed/>
    <w:rsid w:val="009E5A90"/>
    <w:rPr>
      <w:color w:val="605E5C"/>
      <w:shd w:val="clear" w:color="auto" w:fill="E1DFDD"/>
    </w:rPr>
  </w:style>
  <w:style w:type="paragraph" w:styleId="Prrafodelista">
    <w:name w:val="List Paragraph"/>
    <w:basedOn w:val="Normal"/>
    <w:uiPriority w:val="34"/>
    <w:qFormat/>
    <w:rsid w:val="00C579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1616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proyectodescartes.org/uudd/materiales_didacticos/inferencia_estadistica_JS/distrib_muestrales.htm"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questionpro.com/blog/es/que-es-un-error-de-muestreo/" TargetMode="External"/><Relationship Id="rId2" Type="http://schemas.openxmlformats.org/officeDocument/2006/relationships/numbering" Target="numbering.xml"/><Relationship Id="rId16" Type="http://schemas.openxmlformats.org/officeDocument/2006/relationships/hyperlink" Target="https://es.coursera.org/lecture/estadistica-aplicada-negocios/distribuciones-muestrales-parte-1-XFdVs"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eumed.net/libros-gratis/2006b/emd2/1b.ht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334</TotalTime>
  <Pages>13</Pages>
  <Words>2419</Words>
  <Characters>13310</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AntonioAguirre</cp:lastModifiedBy>
  <cp:revision>7</cp:revision>
  <dcterms:created xsi:type="dcterms:W3CDTF">2021-08-02T16:35:00Z</dcterms:created>
  <dcterms:modified xsi:type="dcterms:W3CDTF">2022-08-17T03:20:00Z</dcterms:modified>
</cp:coreProperties>
</file>
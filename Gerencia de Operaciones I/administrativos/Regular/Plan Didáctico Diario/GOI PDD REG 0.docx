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69D06B98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702A8"/>
    <w:rsid w:val="00473B94"/>
    <w:rsid w:val="00536600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D6C53"/>
    <w:rsid w:val="00AA46ED"/>
    <w:rsid w:val="00B3683B"/>
    <w:rsid w:val="00B5715E"/>
    <w:rsid w:val="00C04208"/>
    <w:rsid w:val="00D335C7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17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9</cp:revision>
  <dcterms:created xsi:type="dcterms:W3CDTF">2023-03-06T01:56:00Z</dcterms:created>
  <dcterms:modified xsi:type="dcterms:W3CDTF">2023-03-07T12:22:00Z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
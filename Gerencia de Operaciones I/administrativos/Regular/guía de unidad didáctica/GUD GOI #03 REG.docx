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68F86F" w14:textId="77777777" w:rsidR="00F43320" w:rsidRDefault="00F43320"/>
    <w:p w14:paraId="5F0F8134" w14:textId="77777777" w:rsidR="00F43320" w:rsidRDefault="00840CE1">
      <w:r>
        <w:rPr>
          <w:noProof/>
        </w:rPr>
        <w:drawing>
          <wp:anchor distT="0" distB="0" distL="114300" distR="114300" simplePos="0" relativeHeight="251639808" behindDoc="0" locked="0" layoutInCell="1" allowOverlap="1" wp14:anchorId="14F0B694" wp14:editId="71990516">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DCA1A5" w14:textId="77777777" w:rsidR="00F43320" w:rsidRDefault="00F43320"/>
    <w:p w14:paraId="5B323D83" w14:textId="77777777" w:rsidR="00F43320" w:rsidRDefault="00F43320"/>
    <w:p w14:paraId="316EAD1F" w14:textId="77777777" w:rsidR="00F43320" w:rsidRDefault="00F43320"/>
    <w:p w14:paraId="7DF452A1" w14:textId="77777777" w:rsidR="00F43320" w:rsidRDefault="00F43320"/>
    <w:p w14:paraId="2112D88F" w14:textId="77777777" w:rsidR="00F43320" w:rsidRDefault="00F43320"/>
    <w:p w14:paraId="6B0AB958" w14:textId="77777777" w:rsidR="00F43320" w:rsidRDefault="00F43320"/>
    <w:p w14:paraId="1575452E" w14:textId="77777777" w:rsidR="00F43320" w:rsidRDefault="003E0D37">
      <w:r>
        <w:rPr>
          <w:noProof/>
        </w:rPr>
        <mc:AlternateContent>
          <mc:Choice Requires="wps">
            <w:drawing>
              <wp:anchor distT="0" distB="0" distL="114300" distR="114300" simplePos="0" relativeHeight="251641856" behindDoc="1" locked="0" layoutInCell="1" allowOverlap="1" wp14:anchorId="1665009D" wp14:editId="3BD53A36">
                <wp:simplePos x="0" y="0"/>
                <wp:positionH relativeFrom="column">
                  <wp:posOffset>462915</wp:posOffset>
                </wp:positionH>
                <wp:positionV relativeFrom="paragraph">
                  <wp:posOffset>248285</wp:posOffset>
                </wp:positionV>
                <wp:extent cx="510540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0540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0126669"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665009D" id="_x0000_t202" coordsize="21600,21600" o:spt="202" path="m,l,21600r21600,l21600,xe">
                <v:stroke joinstyle="miter"/>
                <v:path gradientshapeok="t" o:connecttype="rect"/>
              </v:shapetype>
              <v:shape id="Cuadro de texto 6" o:spid="_x0000_s1026" type="#_x0000_t202" style="position:absolute;left:0;text-align:left;margin-left:36.45pt;margin-top:19.55pt;width:402pt;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" filled="f" stroked="f">
                <v:stroke joinstyle="round"/>
                <o:lock v:ext="edit" shapetype="t"/>
                <v:textbox style="mso-fit-shape-to-text:t">
                  <w:txbxContent>
                    <w:p w14:paraId="20126669"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4EEBB1E1" w14:textId="77777777" w:rsidR="00F43320" w:rsidRDefault="00F43320"/>
    <w:p w14:paraId="4313D91C" w14:textId="77777777" w:rsidR="00F43320" w:rsidRDefault="00F43320"/>
    <w:p w14:paraId="6B7CCEE0" w14:textId="77777777" w:rsidR="00F43320" w:rsidRDefault="00F43320"/>
    <w:p w14:paraId="2E19610F" w14:textId="77777777" w:rsidR="00F43320" w:rsidRDefault="003E0D37">
      <w:r>
        <w:rPr>
          <w:noProof/>
        </w:rPr>
        <mc:AlternateContent>
          <mc:Choice Requires="wpg">
            <w:drawing>
              <wp:anchor distT="0" distB="0" distL="114300" distR="114300" simplePos="0" relativeHeight="251640832" behindDoc="0" locked="0" layoutInCell="1" allowOverlap="1" wp14:anchorId="7E2705C7" wp14:editId="3A158D2B">
                <wp:simplePos x="0" y="0"/>
                <wp:positionH relativeFrom="column">
                  <wp:posOffset>567690</wp:posOffset>
                </wp:positionH>
                <wp:positionV relativeFrom="paragraph">
                  <wp:posOffset>176530</wp:posOffset>
                </wp:positionV>
                <wp:extent cx="4949190" cy="219075"/>
                <wp:effectExtent l="0" t="0" r="3810" b="952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49190" cy="219075"/>
                          <a:chOff x="4186" y="3550"/>
                          <a:chExt cx="4124" cy="110"/>
                        </a:xfrm>
                      </wpg:grpSpPr>
                      <wps:wsp>
                        <wps:cNvPr id="4" name="Rectangle 5"/>
                        <wps:cNvSpPr>
                          <a:spLocks noChangeArrowheads="1"/>
                        </wps:cNvSpPr>
                        <wps:spPr bwMode="auto">
                          <a:xfrm>
                            <a:off x="4186" y="3550"/>
                            <a:ext cx="2746"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DDAC19E" id="Grupo 3" o:spid="_x0000_s1026" style="position:absolute;margin-left:44.7pt;margin-top:13.9pt;width:389.7pt;height:17.25pt;z-index:25164083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" fillcolor="#041c7b"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2xdwwAAANoAAAAPAAAAZHJzL2Rvd25yZXYueG1sRI9Pi8Iw&#10;FMTvC36H8AQvy5oqKN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rqtsXcMAAADaAAAADwAA&#10;AAAAAAAAAAAAAAAHAgAAZHJzL2Rvd25yZXYueG1sUEsFBgAAAAADAAMAtwAAAPcCAAAAAA==&#10;" fillcolor="#c00000" stroked="f"/>
              </v:group>
            </w:pict>
          </mc:Fallback>
        </mc:AlternateContent>
      </w:r>
    </w:p>
    <w:p w14:paraId="1EAD55B1" w14:textId="77777777" w:rsidR="00F43320" w:rsidRDefault="003E0D37">
      <w:r>
        <w:rPr>
          <w:noProof/>
        </w:rPr>
        <mc:AlternateContent>
          <mc:Choice Requires="wps">
            <w:drawing>
              <wp:anchor distT="0" distB="0" distL="114300" distR="114300" simplePos="0" relativeHeight="251642880" behindDoc="0" locked="0" layoutInCell="1" allowOverlap="1" wp14:anchorId="67D5776C" wp14:editId="03534B0C">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EC6057" w14:textId="63090C39" w:rsidR="00F43320" w:rsidRPr="005E6C17" w:rsidRDefault="00863696" w:rsidP="007A125E">
                            <w:pPr>
                              <w:jc w:val="right"/>
                              <w:rPr>
                                <w:rFonts w:ascii="EleganTech™" w:hAnsi="EleganTech™"/>
                                <w:b/>
                                <w:color w:val="404040"/>
                                <w:sz w:val="54"/>
                                <w:szCs w:val="56"/>
                              </w:rPr>
                            </w:pPr>
                            <w:r w:rsidRPr="00863696">
                              <w:rPr>
                                <w:rFonts w:cs="Calibri"/>
                                <w:b/>
                                <w:color w:val="000000"/>
                                <w:sz w:val="48"/>
                                <w:szCs w:val="52"/>
                                <w:lang w:eastAsia="es-NI"/>
                              </w:rPr>
                              <w:t>Administración de la Capacidad</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15528F">
                              <w:rPr>
                                <w:rFonts w:cs="Calibri"/>
                                <w:b/>
                                <w:color w:val="000000"/>
                                <w:sz w:val="48"/>
                                <w:szCs w:val="52"/>
                                <w:lang w:eastAsia="es-NI"/>
                              </w:rPr>
                              <w:t>II</w:t>
                            </w:r>
                            <w:r w:rsidR="00B00319">
                              <w:rPr>
                                <w:rFonts w:cs="Calibri"/>
                                <w:b/>
                                <w:color w:val="000000"/>
                                <w:sz w:val="48"/>
                                <w:szCs w:val="52"/>
                                <w:lang w:eastAsia="es-NI"/>
                              </w:rPr>
                              <w:t>I</w:t>
                            </w:r>
                          </w:p>
                          <w:p w14:paraId="0638A7E0"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D5776C" id="Cuadro de texto 7" o:spid="_x0000_s1027" type="#_x0000_t202" style="position:absolute;left:0;text-align:left;margin-left:-24.25pt;margin-top:7.35pt;width:458.35pt;height:81.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0BEC6057" w14:textId="63090C39" w:rsidR="00F43320" w:rsidRPr="005E6C17" w:rsidRDefault="00863696" w:rsidP="007A125E">
                      <w:pPr>
                        <w:jc w:val="right"/>
                        <w:rPr>
                          <w:rFonts w:ascii="EleganTech™" w:hAnsi="EleganTech™"/>
                          <w:b/>
                          <w:color w:val="404040"/>
                          <w:sz w:val="54"/>
                          <w:szCs w:val="56"/>
                        </w:rPr>
                      </w:pPr>
                      <w:r w:rsidRPr="00863696">
                        <w:rPr>
                          <w:rFonts w:cs="Calibri"/>
                          <w:b/>
                          <w:color w:val="000000"/>
                          <w:sz w:val="48"/>
                          <w:szCs w:val="52"/>
                          <w:lang w:eastAsia="es-NI"/>
                        </w:rPr>
                        <w:t>Administración de la Capacidad</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15528F">
                        <w:rPr>
                          <w:rFonts w:cs="Calibri"/>
                          <w:b/>
                          <w:color w:val="000000"/>
                          <w:sz w:val="48"/>
                          <w:szCs w:val="52"/>
                          <w:lang w:eastAsia="es-NI"/>
                        </w:rPr>
                        <w:t>II</w:t>
                      </w:r>
                      <w:r w:rsidR="00B00319">
                        <w:rPr>
                          <w:rFonts w:cs="Calibri"/>
                          <w:b/>
                          <w:color w:val="000000"/>
                          <w:sz w:val="48"/>
                          <w:szCs w:val="52"/>
                          <w:lang w:eastAsia="es-NI"/>
                        </w:rPr>
                        <w:t>I</w:t>
                      </w:r>
                    </w:p>
                    <w:p w14:paraId="0638A7E0" w14:textId="77777777" w:rsidR="00F43320" w:rsidRDefault="00F43320" w:rsidP="00F43320">
                      <w:pPr>
                        <w:jc w:val="right"/>
                      </w:pPr>
                    </w:p>
                  </w:txbxContent>
                </v:textbox>
              </v:shape>
            </w:pict>
          </mc:Fallback>
        </mc:AlternateContent>
      </w:r>
    </w:p>
    <w:p w14:paraId="7ABD2796" w14:textId="77777777" w:rsidR="00F43320" w:rsidRDefault="00F43320"/>
    <w:p w14:paraId="45A49FDA" w14:textId="77777777" w:rsidR="005B0B82" w:rsidRDefault="005B0B82"/>
    <w:p w14:paraId="5795397F" w14:textId="77777777" w:rsidR="005B0B82" w:rsidRDefault="005B0B82"/>
    <w:p w14:paraId="12CBAC09" w14:textId="77777777" w:rsidR="005B0B82" w:rsidRDefault="008032D0" w:rsidP="008032D0">
      <w:pPr>
        <w:tabs>
          <w:tab w:val="left" w:pos="2799"/>
        </w:tabs>
      </w:pPr>
      <w:r>
        <w:tab/>
      </w:r>
    </w:p>
    <w:p w14:paraId="2A938227" w14:textId="77777777" w:rsidR="005B0B82" w:rsidRDefault="005B0B82"/>
    <w:p w14:paraId="77F4E470" w14:textId="77777777" w:rsidR="005B0B82" w:rsidRDefault="005B0B82"/>
    <w:p w14:paraId="08EC8777" w14:textId="77777777" w:rsidR="005B0B82" w:rsidRDefault="005B0B82"/>
    <w:p w14:paraId="75158D8F" w14:textId="77777777" w:rsidR="005B0B82" w:rsidRDefault="005B0B82"/>
    <w:p w14:paraId="56E4A308" w14:textId="77777777" w:rsidR="005B0B82" w:rsidRDefault="005B0B82"/>
    <w:p w14:paraId="1C4F3BF5" w14:textId="77777777" w:rsidR="005B0B82" w:rsidRDefault="005B0B82"/>
    <w:p w14:paraId="26BBD583" w14:textId="77777777" w:rsidR="005B0B82" w:rsidRDefault="005B0B82"/>
    <w:p w14:paraId="0EFABC37" w14:textId="77777777" w:rsidR="005B0B82" w:rsidRDefault="005B0B82"/>
    <w:p w14:paraId="4413313E" w14:textId="77777777" w:rsidR="00EC298D" w:rsidRDefault="00EC298D"/>
    <w:p w14:paraId="2F54F842" w14:textId="77777777" w:rsidR="00477DAC" w:rsidRDefault="00477DAC">
      <w:pPr>
        <w:sectPr w:rsidR="00477DAC" w:rsidSect="00636C8A">
          <w:pgSz w:w="12240" w:h="15840"/>
          <w:pgMar w:top="1418" w:right="1701" w:bottom="1418" w:left="1701" w:header="709" w:footer="709" w:gutter="0"/>
          <w:cols w:space="708"/>
          <w:docGrid w:linePitch="360"/>
        </w:sectPr>
      </w:pPr>
    </w:p>
    <w:p w14:paraId="69C4C28F" w14:textId="77777777" w:rsidR="00EC298D" w:rsidRDefault="00EC298D"/>
    <w:p w14:paraId="3C68C5D6"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1A7A6D13"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65B72C92" w14:textId="77777777" w:rsidR="00843820" w:rsidRPr="007B5A76" w:rsidRDefault="00843820" w:rsidP="00843820">
          <w:pPr>
            <w:rPr>
              <w:rFonts w:cs="Tahoma"/>
              <w:szCs w:val="24"/>
              <w:lang w:val="es-ES" w:eastAsia="es-NI"/>
            </w:rPr>
          </w:pPr>
        </w:p>
        <w:p w14:paraId="3F35BF7F" w14:textId="7167E02F"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D90B2C">
              <w:rPr>
                <w:rFonts w:cs="Tahoma"/>
                <w:noProof/>
                <w:webHidden/>
                <w:szCs w:val="24"/>
              </w:rPr>
              <w:t>2</w:t>
            </w:r>
            <w:r w:rsidR="007D7B98" w:rsidRPr="007B5A76">
              <w:rPr>
                <w:rFonts w:cs="Tahoma"/>
                <w:noProof/>
                <w:webHidden/>
                <w:szCs w:val="24"/>
              </w:rPr>
              <w:fldChar w:fldCharType="end"/>
            </w:r>
          </w:hyperlink>
        </w:p>
        <w:p w14:paraId="0C00388B" w14:textId="3D298A4F" w:rsidR="007D7B98" w:rsidRPr="007B5A76" w:rsidRDefault="00D43743">
          <w:pPr>
            <w:pStyle w:val="TDC1"/>
            <w:tabs>
              <w:tab w:val="right" w:leader="dot" w:pos="8828"/>
            </w:tabs>
            <w:rPr>
              <w:rFonts w:eastAsiaTheme="minorEastAsia" w:cs="Tahoma"/>
              <w:noProof/>
              <w:szCs w:val="24"/>
              <w:lang w:eastAsia="es-NI"/>
            </w:rPr>
          </w:pPr>
          <w:hyperlink r:id="rId10"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sidR="00D90B2C">
              <w:rPr>
                <w:rFonts w:cs="Tahoma"/>
                <w:noProof/>
                <w:webHidden/>
                <w:szCs w:val="24"/>
              </w:rPr>
              <w:t>2</w:t>
            </w:r>
            <w:r w:rsidR="007D7B98" w:rsidRPr="007B5A76">
              <w:rPr>
                <w:rFonts w:cs="Tahoma"/>
                <w:noProof/>
                <w:webHidden/>
                <w:szCs w:val="24"/>
              </w:rPr>
              <w:fldChar w:fldCharType="end"/>
            </w:r>
          </w:hyperlink>
        </w:p>
        <w:p w14:paraId="7F85D1F5" w14:textId="404EF11F" w:rsidR="007D7B98" w:rsidRPr="007B5A76" w:rsidRDefault="00D43743">
          <w:pPr>
            <w:pStyle w:val="TDC1"/>
            <w:tabs>
              <w:tab w:val="right" w:leader="dot" w:pos="8828"/>
            </w:tabs>
            <w:rPr>
              <w:rFonts w:eastAsiaTheme="minorEastAsia" w:cs="Tahoma"/>
              <w:noProof/>
              <w:szCs w:val="24"/>
              <w:lang w:eastAsia="es-NI"/>
            </w:rPr>
          </w:pPr>
          <w:hyperlink r:id="rId11"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sidR="00D90B2C">
              <w:rPr>
                <w:rFonts w:cs="Tahoma"/>
                <w:noProof/>
                <w:webHidden/>
                <w:szCs w:val="24"/>
              </w:rPr>
              <w:t>2</w:t>
            </w:r>
            <w:r w:rsidR="007D7B98" w:rsidRPr="007B5A76">
              <w:rPr>
                <w:rFonts w:cs="Tahoma"/>
                <w:noProof/>
                <w:webHidden/>
                <w:szCs w:val="24"/>
              </w:rPr>
              <w:fldChar w:fldCharType="end"/>
            </w:r>
          </w:hyperlink>
        </w:p>
        <w:p w14:paraId="4BD49D50" w14:textId="1C28AA66" w:rsidR="007D7B98" w:rsidRPr="007B5A76" w:rsidRDefault="00D43743">
          <w:pPr>
            <w:pStyle w:val="TDC1"/>
            <w:tabs>
              <w:tab w:val="right" w:leader="dot" w:pos="8828"/>
            </w:tabs>
            <w:rPr>
              <w:rFonts w:eastAsiaTheme="minorEastAsia" w:cs="Tahoma"/>
              <w:noProof/>
              <w:szCs w:val="24"/>
              <w:lang w:eastAsia="es-NI"/>
            </w:rPr>
          </w:pPr>
          <w:hyperlink r:id="rId12"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sidR="00D90B2C">
              <w:rPr>
                <w:rFonts w:cs="Tahoma"/>
                <w:noProof/>
                <w:webHidden/>
                <w:szCs w:val="24"/>
              </w:rPr>
              <w:t>2</w:t>
            </w:r>
            <w:r w:rsidR="007D7B98" w:rsidRPr="007B5A76">
              <w:rPr>
                <w:rFonts w:cs="Tahoma"/>
                <w:noProof/>
                <w:webHidden/>
                <w:szCs w:val="24"/>
              </w:rPr>
              <w:fldChar w:fldCharType="end"/>
            </w:r>
          </w:hyperlink>
        </w:p>
        <w:p w14:paraId="36A3E2E6" w14:textId="1500639D" w:rsidR="007D7B98" w:rsidRPr="007B5A76" w:rsidRDefault="00D43743">
          <w:pPr>
            <w:pStyle w:val="TDC1"/>
            <w:tabs>
              <w:tab w:val="right" w:leader="dot" w:pos="8828"/>
            </w:tabs>
            <w:rPr>
              <w:rFonts w:eastAsiaTheme="minorEastAsia" w:cs="Tahoma"/>
              <w:noProof/>
              <w:szCs w:val="24"/>
              <w:lang w:eastAsia="es-NI"/>
            </w:rPr>
          </w:pPr>
          <w:hyperlink r:id="rId13"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sidR="00D90B2C">
              <w:rPr>
                <w:rFonts w:cs="Tahoma"/>
                <w:noProof/>
                <w:webHidden/>
                <w:szCs w:val="24"/>
              </w:rPr>
              <w:t>2</w:t>
            </w:r>
            <w:r w:rsidR="007D7B98" w:rsidRPr="007B5A76">
              <w:rPr>
                <w:rFonts w:cs="Tahoma"/>
                <w:noProof/>
                <w:webHidden/>
                <w:szCs w:val="24"/>
              </w:rPr>
              <w:fldChar w:fldCharType="end"/>
            </w:r>
          </w:hyperlink>
        </w:p>
        <w:p w14:paraId="48446D6B" w14:textId="77777777" w:rsidR="00843820" w:rsidRDefault="00843820">
          <w:r w:rsidRPr="007B5A76">
            <w:rPr>
              <w:rFonts w:cs="Tahoma"/>
              <w:szCs w:val="24"/>
              <w:lang w:val="es-ES"/>
            </w:rPr>
            <w:fldChar w:fldCharType="end"/>
          </w:r>
        </w:p>
      </w:sdtContent>
    </w:sdt>
    <w:p w14:paraId="04266FE0" w14:textId="77777777" w:rsidR="00B0609B" w:rsidRDefault="00B0609B" w:rsidP="001C720B">
      <w:pPr>
        <w:spacing w:line="276" w:lineRule="auto"/>
        <w:rPr>
          <w:b/>
        </w:rPr>
      </w:pPr>
    </w:p>
    <w:p w14:paraId="519E9B39" w14:textId="77777777" w:rsidR="00B0609B" w:rsidRDefault="00B0609B" w:rsidP="00AB2DF6">
      <w:pPr>
        <w:spacing w:line="276" w:lineRule="auto"/>
        <w:jc w:val="right"/>
        <w:rPr>
          <w:b/>
        </w:rPr>
      </w:pPr>
    </w:p>
    <w:p w14:paraId="4CB5B20C" w14:textId="77777777" w:rsidR="00B0609B" w:rsidRDefault="00B0609B" w:rsidP="00AB2DF6">
      <w:pPr>
        <w:spacing w:line="276" w:lineRule="auto"/>
        <w:jc w:val="right"/>
        <w:rPr>
          <w:b/>
        </w:rPr>
      </w:pPr>
    </w:p>
    <w:p w14:paraId="717C561D" w14:textId="77777777" w:rsidR="00B0609B" w:rsidRDefault="00B0609B" w:rsidP="00AB2DF6">
      <w:pPr>
        <w:spacing w:line="276" w:lineRule="auto"/>
        <w:jc w:val="right"/>
        <w:rPr>
          <w:b/>
        </w:rPr>
      </w:pPr>
    </w:p>
    <w:p w14:paraId="4A009BFB" w14:textId="77777777" w:rsidR="00B0609B" w:rsidRDefault="00B0609B" w:rsidP="00AB2DF6">
      <w:pPr>
        <w:spacing w:line="276" w:lineRule="auto"/>
        <w:jc w:val="right"/>
        <w:rPr>
          <w:b/>
        </w:rPr>
      </w:pPr>
    </w:p>
    <w:p w14:paraId="146CD95B" w14:textId="77777777" w:rsidR="00B0609B" w:rsidRDefault="00B0609B" w:rsidP="00AB2DF6">
      <w:pPr>
        <w:spacing w:line="276" w:lineRule="auto"/>
        <w:jc w:val="right"/>
        <w:rPr>
          <w:b/>
        </w:rPr>
      </w:pPr>
    </w:p>
    <w:p w14:paraId="2EDB447D" w14:textId="77777777" w:rsidR="00B0609B" w:rsidRDefault="00B0609B" w:rsidP="00AB2DF6">
      <w:pPr>
        <w:spacing w:line="276" w:lineRule="auto"/>
        <w:jc w:val="right"/>
        <w:rPr>
          <w:b/>
        </w:rPr>
      </w:pPr>
    </w:p>
    <w:p w14:paraId="2CDF2D61" w14:textId="77777777" w:rsidR="00B0609B" w:rsidRDefault="00B0609B" w:rsidP="00AB2DF6">
      <w:pPr>
        <w:spacing w:line="276" w:lineRule="auto"/>
        <w:jc w:val="right"/>
        <w:rPr>
          <w:b/>
        </w:rPr>
      </w:pPr>
    </w:p>
    <w:p w14:paraId="08DC9E09" w14:textId="77777777" w:rsidR="00B0609B" w:rsidRDefault="00B0609B" w:rsidP="00AB2DF6">
      <w:pPr>
        <w:spacing w:line="276" w:lineRule="auto"/>
        <w:jc w:val="right"/>
        <w:rPr>
          <w:b/>
        </w:rPr>
      </w:pPr>
    </w:p>
    <w:p w14:paraId="12A770CD" w14:textId="77777777" w:rsidR="00B0609B" w:rsidRDefault="00B0609B" w:rsidP="00AB2DF6">
      <w:pPr>
        <w:spacing w:line="276" w:lineRule="auto"/>
        <w:jc w:val="right"/>
        <w:rPr>
          <w:b/>
        </w:rPr>
      </w:pPr>
    </w:p>
    <w:p w14:paraId="3C9F1E6C" w14:textId="77777777" w:rsidR="00B0609B" w:rsidRDefault="00B0609B" w:rsidP="00AB2DF6">
      <w:pPr>
        <w:spacing w:line="276" w:lineRule="auto"/>
        <w:jc w:val="right"/>
        <w:rPr>
          <w:b/>
        </w:rPr>
      </w:pPr>
    </w:p>
    <w:p w14:paraId="3F5EE6AF" w14:textId="77777777" w:rsidR="00B0609B" w:rsidRDefault="00B0609B" w:rsidP="00AB2DF6">
      <w:pPr>
        <w:spacing w:line="276" w:lineRule="auto"/>
        <w:jc w:val="right"/>
        <w:rPr>
          <w:b/>
        </w:rPr>
      </w:pPr>
    </w:p>
    <w:p w14:paraId="36C48C0F" w14:textId="77777777" w:rsidR="00B0609B" w:rsidRDefault="00B0609B" w:rsidP="00AB2DF6">
      <w:pPr>
        <w:spacing w:line="276" w:lineRule="auto"/>
        <w:jc w:val="right"/>
        <w:rPr>
          <w:b/>
        </w:rPr>
      </w:pPr>
    </w:p>
    <w:p w14:paraId="2D3DF60A" w14:textId="77777777" w:rsidR="00B0609B" w:rsidRDefault="00B0609B" w:rsidP="00AB2DF6">
      <w:pPr>
        <w:spacing w:line="276" w:lineRule="auto"/>
        <w:jc w:val="right"/>
        <w:rPr>
          <w:b/>
        </w:rPr>
      </w:pPr>
    </w:p>
    <w:p w14:paraId="3D14A843" w14:textId="77777777" w:rsidR="00B0609B" w:rsidRDefault="00B0609B" w:rsidP="00AB2DF6">
      <w:pPr>
        <w:spacing w:line="276" w:lineRule="auto"/>
        <w:jc w:val="right"/>
        <w:rPr>
          <w:b/>
        </w:rPr>
      </w:pPr>
    </w:p>
    <w:p w14:paraId="5C87E8E1" w14:textId="77777777" w:rsidR="00B0609B" w:rsidRDefault="00B0609B" w:rsidP="00AB2DF6">
      <w:pPr>
        <w:spacing w:line="276" w:lineRule="auto"/>
        <w:jc w:val="right"/>
        <w:rPr>
          <w:b/>
        </w:rPr>
      </w:pPr>
    </w:p>
    <w:p w14:paraId="64FDF812" w14:textId="77777777" w:rsidR="00B0609B" w:rsidRDefault="00B0609B" w:rsidP="00AB2DF6">
      <w:pPr>
        <w:spacing w:line="276" w:lineRule="auto"/>
        <w:jc w:val="right"/>
        <w:rPr>
          <w:b/>
        </w:rPr>
      </w:pPr>
    </w:p>
    <w:p w14:paraId="7E22BFCC" w14:textId="77777777" w:rsidR="00B0609B" w:rsidRDefault="00B0609B" w:rsidP="00AB2DF6">
      <w:pPr>
        <w:spacing w:line="276" w:lineRule="auto"/>
        <w:jc w:val="right"/>
        <w:rPr>
          <w:b/>
        </w:rPr>
      </w:pPr>
    </w:p>
    <w:p w14:paraId="1624FF94" w14:textId="77777777" w:rsidR="00B0609B" w:rsidRDefault="00B0609B" w:rsidP="00AB2DF6">
      <w:pPr>
        <w:spacing w:line="276" w:lineRule="auto"/>
        <w:jc w:val="right"/>
        <w:rPr>
          <w:b/>
        </w:rPr>
      </w:pPr>
    </w:p>
    <w:p w14:paraId="246D9E05" w14:textId="77777777" w:rsidR="00B0609B" w:rsidRDefault="00B0609B" w:rsidP="00AB2DF6">
      <w:pPr>
        <w:spacing w:line="276" w:lineRule="auto"/>
        <w:jc w:val="right"/>
        <w:rPr>
          <w:b/>
        </w:rPr>
      </w:pPr>
    </w:p>
    <w:p w14:paraId="1C53E3B6" w14:textId="77777777" w:rsidR="00B0609B" w:rsidRDefault="00B0609B" w:rsidP="00AB2DF6">
      <w:pPr>
        <w:spacing w:line="276" w:lineRule="auto"/>
        <w:jc w:val="right"/>
        <w:rPr>
          <w:b/>
        </w:rPr>
      </w:pPr>
    </w:p>
    <w:p w14:paraId="595371F1" w14:textId="7771320A" w:rsidR="00B0609B" w:rsidRDefault="00CF5E5D" w:rsidP="00DE5F24">
      <w:pPr>
        <w:spacing w:line="276" w:lineRule="auto"/>
        <w:rPr>
          <w:b/>
        </w:rPr>
      </w:pPr>
      <w:r>
        <w:rPr>
          <w:b/>
          <w:noProof/>
        </w:rPr>
        <w:lastRenderedPageBreak/>
        <mc:AlternateContent>
          <mc:Choice Requires="wpg">
            <w:drawing>
              <wp:anchor distT="0" distB="0" distL="114300" distR="114300" simplePos="0" relativeHeight="251676672" behindDoc="0" locked="0" layoutInCell="1" allowOverlap="1" wp14:anchorId="2D72B28C" wp14:editId="04CFE165">
                <wp:simplePos x="0" y="0"/>
                <wp:positionH relativeFrom="column">
                  <wp:posOffset>1227636</wp:posOffset>
                </wp:positionH>
                <wp:positionV relativeFrom="paragraph">
                  <wp:posOffset>-119380</wp:posOffset>
                </wp:positionV>
                <wp:extent cx="4852670" cy="198000"/>
                <wp:effectExtent l="0" t="0" r="5080" b="0"/>
                <wp:wrapNone/>
                <wp:docPr id="20" name="Grupo 20"/>
                <wp:cNvGraphicFramePr/>
                <a:graphic xmlns:a="http://schemas.openxmlformats.org/drawingml/2006/main">
                  <a:graphicData uri="http://schemas.microsoft.com/office/word/2010/wordprocessingGroup">
                    <wpg:wgp>
                      <wpg:cNvGrpSpPr/>
                      <wpg:grpSpPr>
                        <a:xfrm>
                          <a:off x="0" y="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3D3C51" id="Grupo 20" o:spid="_x0000_s1026" style="position:absolute;margin-left:96.65pt;margin-top:-9.4pt;width:382.1pt;height:15.6pt;z-index:251676672;mso-height-relative:margin" coordsize="4852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">
                <v:rect id="Rectángulo 13" o:spid="_x0000_s102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2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w:pict>
          </mc:Fallback>
        </mc:AlternateContent>
      </w:r>
      <w:r>
        <w:rPr>
          <w:b/>
          <w:noProof/>
        </w:rPr>
        <mc:AlternateContent>
          <mc:Choice Requires="wps">
            <w:drawing>
              <wp:anchor distT="0" distB="0" distL="114300" distR="114300" simplePos="0" relativeHeight="251646976" behindDoc="0" locked="0" layoutInCell="1" allowOverlap="1" wp14:anchorId="265EA1D5" wp14:editId="17733CD3">
                <wp:simplePos x="0" y="0"/>
                <wp:positionH relativeFrom="column">
                  <wp:posOffset>-260985</wp:posOffset>
                </wp:positionH>
                <wp:positionV relativeFrom="paragraph">
                  <wp:posOffset>-347980</wp:posOffset>
                </wp:positionV>
                <wp:extent cx="1514475" cy="558165"/>
                <wp:effectExtent l="0" t="0" r="0" b="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86F39F"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a:graphicData>
                </a:graphic>
              </wp:anchor>
            </w:drawing>
          </mc:Choice>
          <mc:Fallback>
            <w:pict>
              <v:shape w14:anchorId="265EA1D5" id="Cuadro de texto 2" o:spid="_x0000_s1028" type="#_x0000_t202" style="position:absolute;left:0;text-align:left;margin-left:-20.55pt;margin-top:-27.4pt;width:119.25pt;height:43.9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" filled="f" stroked="f">
                <v:textbox>
                  <w:txbxContent>
                    <w:p w14:paraId="2786F39F"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w:pict>
          </mc:Fallback>
        </mc:AlternateContent>
      </w:r>
    </w:p>
    <w:p w14:paraId="6EB4E5F3" w14:textId="4C99B2D3" w:rsidR="00570FA8" w:rsidRPr="00570FA8" w:rsidRDefault="00345BB8" w:rsidP="00570FA8">
      <w:pPr>
        <w:spacing w:line="276" w:lineRule="auto"/>
        <w:rPr>
          <w:bCs/>
        </w:rPr>
      </w:pPr>
      <w:r>
        <w:rPr>
          <w:bCs/>
          <w:noProof/>
        </w:rPr>
        <w:drawing>
          <wp:anchor distT="0" distB="0" distL="114300" distR="114300" simplePos="0" relativeHeight="251694080" behindDoc="1" locked="0" layoutInCell="1" allowOverlap="1" wp14:anchorId="52A1FB82" wp14:editId="370216CF">
            <wp:simplePos x="0" y="0"/>
            <wp:positionH relativeFrom="column">
              <wp:posOffset>0</wp:posOffset>
            </wp:positionH>
            <wp:positionV relativeFrom="paragraph">
              <wp:posOffset>65796</wp:posOffset>
            </wp:positionV>
            <wp:extent cx="2447925" cy="2624455"/>
            <wp:effectExtent l="0" t="0" r="9525" b="4445"/>
            <wp:wrapTight wrapText="bothSides">
              <wp:wrapPolygon edited="0">
                <wp:start x="3698" y="0"/>
                <wp:lineTo x="0" y="1568"/>
                <wp:lineTo x="0" y="3606"/>
                <wp:lineTo x="168" y="5331"/>
                <wp:lineTo x="1849" y="7526"/>
                <wp:lineTo x="1513" y="10034"/>
                <wp:lineTo x="504" y="12543"/>
                <wp:lineTo x="0" y="13013"/>
                <wp:lineTo x="1009" y="14268"/>
                <wp:lineTo x="9413" y="15052"/>
                <wp:lineTo x="3194" y="15052"/>
                <wp:lineTo x="0" y="15835"/>
                <wp:lineTo x="0" y="20069"/>
                <wp:lineTo x="504" y="21323"/>
                <wp:lineTo x="672" y="21480"/>
                <wp:lineTo x="18826" y="21480"/>
                <wp:lineTo x="19667" y="21323"/>
                <wp:lineTo x="21516" y="20382"/>
                <wp:lineTo x="21516" y="16933"/>
                <wp:lineTo x="19163" y="15679"/>
                <wp:lineTo x="16137" y="15052"/>
                <wp:lineTo x="17986" y="15052"/>
                <wp:lineTo x="19835" y="13640"/>
                <wp:lineTo x="19667" y="12543"/>
                <wp:lineTo x="20507" y="10505"/>
                <wp:lineTo x="19499" y="7526"/>
                <wp:lineTo x="20675" y="5174"/>
                <wp:lineTo x="20844" y="4233"/>
                <wp:lineTo x="20003" y="3293"/>
                <wp:lineTo x="18322" y="2509"/>
                <wp:lineTo x="18490" y="784"/>
                <wp:lineTo x="14288" y="0"/>
                <wp:lineTo x="4707" y="0"/>
                <wp:lineTo x="3698" y="0"/>
              </wp:wrapPolygon>
            </wp:wrapTight>
            <wp:docPr id="1975793430" name="Imagen 1" descr="Interfaz de usuario gráfica, Aplicación,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93430" name="Imagen 1" descr="Interfaz de usuario gráfica, Aplicación, Icono&#10;&#10;Descripción generada automáticamente"/>
                    <pic:cNvPicPr/>
                  </pic:nvPicPr>
                  <pic:blipFill>
                    <a:blip r:embed="rId14" cstate="print">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2447925" cy="2624455"/>
                    </a:xfrm>
                    <a:prstGeom prst="rect">
                      <a:avLst/>
                    </a:prstGeom>
                  </pic:spPr>
                </pic:pic>
              </a:graphicData>
            </a:graphic>
            <wp14:sizeRelH relativeFrom="page">
              <wp14:pctWidth>0</wp14:pctWidth>
            </wp14:sizeRelH>
            <wp14:sizeRelV relativeFrom="page">
              <wp14:pctHeight>0</wp14:pctHeight>
            </wp14:sizeRelV>
          </wp:anchor>
        </w:drawing>
      </w:r>
      <w:r w:rsidR="00570FA8" w:rsidRPr="00570FA8">
        <w:rPr>
          <w:bCs/>
        </w:rPr>
        <w:t>En este material encontrarás una detallada guía de las actividades que deberás completar a lo largo de esta unidad, organizadas por semanas con fechas específicas, junto con los objetivos que buscamos alcanzar mediante estas actividades y una descripción detallada de cada una.</w:t>
      </w:r>
    </w:p>
    <w:p w14:paraId="2CE6999C" w14:textId="77777777" w:rsidR="00570FA8" w:rsidRPr="00570FA8" w:rsidRDefault="00570FA8" w:rsidP="00570FA8">
      <w:pPr>
        <w:spacing w:line="276" w:lineRule="auto"/>
        <w:rPr>
          <w:bCs/>
        </w:rPr>
      </w:pPr>
    </w:p>
    <w:p w14:paraId="259FB2BE" w14:textId="77777777" w:rsidR="00570FA8" w:rsidRPr="00570FA8" w:rsidRDefault="00570FA8" w:rsidP="00570FA8">
      <w:pPr>
        <w:spacing w:line="276" w:lineRule="auto"/>
        <w:rPr>
          <w:bCs/>
        </w:rPr>
      </w:pPr>
      <w:r w:rsidRPr="00570FA8">
        <w:rPr>
          <w:bCs/>
        </w:rPr>
        <w:t>Las lecturas y tareas propuestas están diseñadas para construir tu conocimiento en el tema de Administración de la Capacidad a través de tu propio esfuerzo y trabajo. Esperamos que esta información te sea útil y te sirva de orientación a lo largo de la unidad.</w:t>
      </w:r>
    </w:p>
    <w:p w14:paraId="7A98D7EB" w14:textId="77777777" w:rsidR="00570FA8" w:rsidRPr="00570FA8" w:rsidRDefault="00570FA8" w:rsidP="00570FA8">
      <w:pPr>
        <w:spacing w:line="276" w:lineRule="auto"/>
        <w:rPr>
          <w:bCs/>
        </w:rPr>
      </w:pPr>
    </w:p>
    <w:p w14:paraId="7147068F" w14:textId="54A05BB7" w:rsidR="00B0609B" w:rsidRPr="003102D9" w:rsidRDefault="00570FA8" w:rsidP="00570FA8">
      <w:pPr>
        <w:spacing w:line="276" w:lineRule="auto"/>
        <w:rPr>
          <w:bCs/>
        </w:rPr>
      </w:pPr>
      <w:r w:rsidRPr="00570FA8">
        <w:rPr>
          <w:bCs/>
        </w:rPr>
        <w:t>Recuerda que cualquier duda o pregunta que tengas puede ser abordada en las sesiones de chat o en los foros de consulta. ¡Te deseamos mucho éxito en tu aprendizaje!</w:t>
      </w:r>
    </w:p>
    <w:p w14:paraId="48544053" w14:textId="77777777" w:rsidR="00772E40" w:rsidRDefault="008032D0" w:rsidP="00AB2DF6">
      <w:pPr>
        <w:tabs>
          <w:tab w:val="left" w:pos="3075"/>
        </w:tabs>
      </w:pPr>
      <w:r>
        <w:rPr>
          <w:b/>
          <w:noProof/>
        </w:rPr>
        <mc:AlternateContent>
          <mc:Choice Requires="wpg">
            <w:drawing>
              <wp:anchor distT="0" distB="0" distL="114300" distR="114300" simplePos="0" relativeHeight="251679744" behindDoc="0" locked="0" layoutInCell="1" allowOverlap="1" wp14:anchorId="3AF13954" wp14:editId="340A8FFD">
                <wp:simplePos x="0" y="0"/>
                <wp:positionH relativeFrom="column">
                  <wp:posOffset>-144145</wp:posOffset>
                </wp:positionH>
                <wp:positionV relativeFrom="paragraph">
                  <wp:posOffset>65796</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5924FA" w14:textId="77777777" w:rsidR="00772E40" w:rsidRPr="00D904A7" w:rsidRDefault="00772E40" w:rsidP="00772E40">
                              <w:pPr>
                                <w:pStyle w:val="Ttulo1"/>
                              </w:pPr>
                              <w:bookmarkStart w:id="3" w:name="_Toc51942890"/>
                              <w:bookmarkStart w:id="4" w:name="_Toc51942919"/>
                              <w:r>
                                <w:t>Objetivos Específicos</w:t>
                              </w:r>
                              <w:bookmarkEnd w:id="3"/>
                              <w:bookmarkEnd w:id="4"/>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AF13954" id="Grupo 29" o:spid="_x0000_s1029" style="position:absolute;left:0;text-align:left;margin-left:-11.35pt;margin-top:5.2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">
                <v:shape id="_x0000_s1030"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5B5924FA"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group id="Grupo 23" o:spid="_x0000_s1031"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2"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3"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63347E13" w14:textId="77777777" w:rsidR="00772E40" w:rsidRDefault="00772E40" w:rsidP="00AB2DF6">
      <w:pPr>
        <w:tabs>
          <w:tab w:val="left" w:pos="3075"/>
        </w:tabs>
      </w:pPr>
    </w:p>
    <w:p w14:paraId="70BBA6AF" w14:textId="77777777" w:rsidR="00772E40" w:rsidRDefault="00772E40" w:rsidP="00AB2DF6">
      <w:pPr>
        <w:tabs>
          <w:tab w:val="left" w:pos="3075"/>
        </w:tabs>
      </w:pPr>
    </w:p>
    <w:p w14:paraId="26DCE2B0" w14:textId="5B959634" w:rsidR="00345BB8" w:rsidRDefault="00345BB8" w:rsidP="0011736D">
      <w:pPr>
        <w:pStyle w:val="Prrafodelista"/>
        <w:numPr>
          <w:ilvl w:val="0"/>
          <w:numId w:val="1"/>
        </w:numPr>
        <w:tabs>
          <w:tab w:val="left" w:pos="3075"/>
        </w:tabs>
      </w:pPr>
      <w:r>
        <w:t>Identificar los factores que determinan la capacidad de producción de una empresa.</w:t>
      </w:r>
    </w:p>
    <w:p w14:paraId="02F14758" w14:textId="24A2EB4E" w:rsidR="00345BB8" w:rsidRDefault="00345BB8" w:rsidP="0011736D">
      <w:pPr>
        <w:pStyle w:val="Prrafodelista"/>
        <w:numPr>
          <w:ilvl w:val="0"/>
          <w:numId w:val="1"/>
        </w:numPr>
        <w:tabs>
          <w:tab w:val="left" w:pos="3075"/>
        </w:tabs>
      </w:pPr>
      <w:r>
        <w:t>Calcular la eficiencia de un sistema productivo, para conocer si la empresa está produciendo conforme a lo planificado.</w:t>
      </w:r>
    </w:p>
    <w:p w14:paraId="7D4AA06E" w14:textId="767EC50E" w:rsidR="00345BB8" w:rsidRDefault="00345BB8" w:rsidP="0011736D">
      <w:pPr>
        <w:pStyle w:val="Prrafodelista"/>
        <w:numPr>
          <w:ilvl w:val="0"/>
          <w:numId w:val="1"/>
        </w:numPr>
        <w:tabs>
          <w:tab w:val="left" w:pos="3075"/>
        </w:tabs>
      </w:pPr>
      <w:r>
        <w:t>Utilizar adecuadamente las herramientas para determinar la capacidad productiva de una empresa, a través de modelos matemáticos.</w:t>
      </w:r>
    </w:p>
    <w:p w14:paraId="69F68D78" w14:textId="454A1869" w:rsidR="00772E40" w:rsidRDefault="00345BB8" w:rsidP="0011736D">
      <w:pPr>
        <w:pStyle w:val="Prrafodelista"/>
        <w:numPr>
          <w:ilvl w:val="0"/>
          <w:numId w:val="1"/>
        </w:numPr>
        <w:tabs>
          <w:tab w:val="left" w:pos="3075"/>
        </w:tabs>
      </w:pPr>
      <w:r>
        <w:t>Aplicar correctamente los modelos matemáticos para determinar punto de equilibrio, la planeación de la capacidad de producción y/ de servicios.</w:t>
      </w:r>
    </w:p>
    <w:p w14:paraId="329E2536" w14:textId="77777777" w:rsidR="00772E40" w:rsidRDefault="00772E40" w:rsidP="00AB2DF6">
      <w:pPr>
        <w:tabs>
          <w:tab w:val="left" w:pos="3075"/>
        </w:tabs>
      </w:pPr>
    </w:p>
    <w:p w14:paraId="780662AE" w14:textId="77777777" w:rsidR="00772E40" w:rsidRDefault="00772E40" w:rsidP="00AB2DF6">
      <w:pPr>
        <w:tabs>
          <w:tab w:val="left" w:pos="3075"/>
        </w:tabs>
      </w:pPr>
    </w:p>
    <w:p w14:paraId="280493CA" w14:textId="77777777" w:rsidR="00772E40" w:rsidRDefault="00772E40" w:rsidP="00AB2DF6">
      <w:pPr>
        <w:tabs>
          <w:tab w:val="left" w:pos="3075"/>
        </w:tabs>
      </w:pPr>
    </w:p>
    <w:p w14:paraId="5AEBBDA4" w14:textId="77777777" w:rsidR="0011736D" w:rsidRDefault="0011736D" w:rsidP="00AB2DF6">
      <w:pPr>
        <w:tabs>
          <w:tab w:val="left" w:pos="3075"/>
        </w:tabs>
      </w:pPr>
    </w:p>
    <w:p w14:paraId="2898203F" w14:textId="14429F73" w:rsidR="00772E40" w:rsidRDefault="008032D0" w:rsidP="00AB2DF6">
      <w:pPr>
        <w:tabs>
          <w:tab w:val="left" w:pos="3075"/>
        </w:tabs>
      </w:pPr>
      <w:r>
        <w:rPr>
          <w:noProof/>
        </w:rPr>
        <w:lastRenderedPageBreak/>
        <mc:AlternateContent>
          <mc:Choice Requires="wpg">
            <w:drawing>
              <wp:anchor distT="0" distB="0" distL="114300" distR="114300" simplePos="0" relativeHeight="251682816" behindDoc="0" locked="0" layoutInCell="1" allowOverlap="1" wp14:anchorId="1DDAB819" wp14:editId="11C5EA7C">
                <wp:simplePos x="0" y="0"/>
                <wp:positionH relativeFrom="column">
                  <wp:posOffset>-160558</wp:posOffset>
                </wp:positionH>
                <wp:positionV relativeFrom="paragraph">
                  <wp:posOffset>-360680</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936568" w14:textId="77777777" w:rsidR="007671D2" w:rsidRDefault="009C161D" w:rsidP="007671D2">
                              <w:pPr>
                                <w:pStyle w:val="Ttulo1"/>
                              </w:pPr>
                              <w:bookmarkStart w:id="5" w:name="_Toc51942891"/>
                              <w:bookmarkStart w:id="6" w:name="_Toc51942920"/>
                              <w:r>
                                <w:t>Orientaciones</w:t>
                              </w:r>
                              <w:r w:rsidR="007671D2">
                                <w:t xml:space="preserve"> Específic</w:t>
                              </w:r>
                              <w:r>
                                <w:t>a</w:t>
                              </w:r>
                              <w:r w:rsidR="007671D2">
                                <w:t>s</w:t>
                              </w:r>
                              <w:bookmarkEnd w:id="5"/>
                              <w:bookmarkEnd w:id="6"/>
                              <w:r w:rsidR="007671D2">
                                <w:t xml:space="preserve"> </w:t>
                              </w:r>
                            </w:p>
                            <w:p w14:paraId="63A639F2" w14:textId="77777777" w:rsidR="009C161D" w:rsidRDefault="009C161D" w:rsidP="009C161D"/>
                            <w:p w14:paraId="7B09D9B8" w14:textId="77777777" w:rsidR="009C161D" w:rsidRDefault="009C161D" w:rsidP="009C161D"/>
                            <w:p w14:paraId="43F25BC2" w14:textId="77777777" w:rsidR="009C161D" w:rsidRDefault="009C161D" w:rsidP="009C161D"/>
                            <w:p w14:paraId="43B6FB51" w14:textId="77777777" w:rsidR="009C161D" w:rsidRDefault="009C161D" w:rsidP="009C161D"/>
                            <w:p w14:paraId="5DD42419"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DDAB819" id="Grupo 33" o:spid="_x0000_s1034" style="position:absolute;left:0;text-align:left;margin-left:-12.65pt;margin-top:-28.4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">
                <v:shape id="_x0000_s1035"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5A936568"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63A639F2" w14:textId="77777777" w:rsidR="009C161D" w:rsidRDefault="009C161D" w:rsidP="009C161D"/>
                      <w:p w14:paraId="7B09D9B8" w14:textId="77777777" w:rsidR="009C161D" w:rsidRDefault="009C161D" w:rsidP="009C161D"/>
                      <w:p w14:paraId="43F25BC2" w14:textId="77777777" w:rsidR="009C161D" w:rsidRDefault="009C161D" w:rsidP="009C161D"/>
                      <w:p w14:paraId="43B6FB51" w14:textId="77777777" w:rsidR="009C161D" w:rsidRDefault="009C161D" w:rsidP="009C161D"/>
                      <w:p w14:paraId="5DD42419" w14:textId="77777777" w:rsidR="009C161D" w:rsidRPr="009C161D" w:rsidRDefault="009C161D" w:rsidP="009C161D"/>
                    </w:txbxContent>
                  </v:textbox>
                </v:shape>
                <v:group id="Grupo 30" o:spid="_x0000_s1036"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3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3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52A3A4A6" w14:textId="77777777" w:rsidR="0011736D" w:rsidRDefault="0011736D" w:rsidP="0011736D">
      <w:pPr>
        <w:tabs>
          <w:tab w:val="left" w:pos="3075"/>
        </w:tabs>
      </w:pPr>
      <w:r>
        <w:t>Para esta unidad de Administración de la Capacidad, es crucial comprender la importancia de tomar decisiones informadas y estratégicas en el ámbito empresarial. Al igual que en la vida cotidiana, nuestras elecciones empresariales tienen repercusiones significativas, no solo para nosotros mismos, sino también para nuestros empleados, accionistas, proveedores y clientes.</w:t>
      </w:r>
    </w:p>
    <w:p w14:paraId="6AF04526" w14:textId="77777777" w:rsidR="0011736D" w:rsidRDefault="0011736D" w:rsidP="0011736D">
      <w:pPr>
        <w:tabs>
          <w:tab w:val="left" w:pos="3075"/>
        </w:tabs>
      </w:pPr>
    </w:p>
    <w:p w14:paraId="1E99C2A2" w14:textId="77777777" w:rsidR="0011736D" w:rsidRDefault="0011736D" w:rsidP="0011736D">
      <w:pPr>
        <w:tabs>
          <w:tab w:val="left" w:pos="3075"/>
        </w:tabs>
      </w:pPr>
      <w:r>
        <w:t>El propósito de esta unidad es proporcionarte una sólida comprensión de los conceptos y métodos relacionados con la gestión efectiva de la capacidad en una organización. A lo largo de las actividades planificadas, explorarás diversos enfoques probados y estudiados que te ayudarán a tomar decisiones más acertadas en situaciones que impliquen la administración de recursos y capacidades empresariales.</w:t>
      </w:r>
    </w:p>
    <w:p w14:paraId="0BCC9633" w14:textId="77777777" w:rsidR="0011736D" w:rsidRDefault="0011736D" w:rsidP="0011736D">
      <w:pPr>
        <w:tabs>
          <w:tab w:val="left" w:pos="3075"/>
        </w:tabs>
      </w:pPr>
    </w:p>
    <w:p w14:paraId="7006BCE3" w14:textId="7D8F5F6D" w:rsidR="0011736D" w:rsidRDefault="0011736D" w:rsidP="0011736D">
      <w:pPr>
        <w:tabs>
          <w:tab w:val="left" w:pos="3075"/>
        </w:tabs>
      </w:pPr>
      <w:r>
        <w:t>En la siguiente sección, encontrarás una tabla detallada con cada actividad programada, junto con sus fechas de inicio y finalización correspondientes. Te recomendamos encarecidamente que te organices y sigas estas fechas de cerca, utilizando el calendario del aula virtual o cualquier otro organizador que prefieras. Esto te ayudará a cumplir con los objetivos establecidos y evitar penalizaciones por retrasos en las entregas. Además, al cumplir con los plazos establecidos, tendrás la oportunidad de compartir tus avances y conocimientos con tus compañeros, enriqueciendo así tu experiencia de aprendizaje. Recuerda mantener un ambiente de respeto y tolerancia en todas las interacciones, valorando las opiniones diversas que puedan surgir.</w:t>
      </w:r>
    </w:p>
    <w:p w14:paraId="4D895610" w14:textId="77777777" w:rsidR="0011736D" w:rsidRDefault="0011736D" w:rsidP="0011736D">
      <w:pPr>
        <w:tabs>
          <w:tab w:val="left" w:pos="3075"/>
        </w:tabs>
      </w:pPr>
    </w:p>
    <w:p w14:paraId="4C9565E6" w14:textId="004CDA14" w:rsidR="00772E40" w:rsidRDefault="0011736D" w:rsidP="00AB2DF6">
      <w:pPr>
        <w:tabs>
          <w:tab w:val="left" w:pos="3075"/>
        </w:tabs>
      </w:pPr>
      <w:r>
        <w:t>Te invitamos a sumergirte en esta unidad con entusiasmo y compromiso, aprovechando al máximo cada actividad y recurso disponible para mejorar tu comprensión y habilidades en el campo de la Administración de la Capacidad. ¡Adelante y mucho éxito en tu aprendizaje!</w:t>
      </w:r>
    </w:p>
    <w:p w14:paraId="36059C25" w14:textId="26BD1FC1" w:rsidR="008032D0" w:rsidRDefault="008032D0" w:rsidP="00AB2DF6">
      <w:pPr>
        <w:tabs>
          <w:tab w:val="left" w:pos="3075"/>
        </w:tabs>
      </w:pPr>
      <w:r>
        <w:rPr>
          <w:noProof/>
        </w:rPr>
        <w:lastRenderedPageBreak/>
        <mc:AlternateContent>
          <mc:Choice Requires="wpg">
            <w:drawing>
              <wp:anchor distT="0" distB="0" distL="114300" distR="114300" simplePos="0" relativeHeight="251688960" behindDoc="0" locked="0" layoutInCell="1" allowOverlap="1" wp14:anchorId="14FE9196" wp14:editId="29EA90AE">
                <wp:simplePos x="0" y="0"/>
                <wp:positionH relativeFrom="column">
                  <wp:posOffset>-207694</wp:posOffset>
                </wp:positionH>
                <wp:positionV relativeFrom="paragraph">
                  <wp:posOffset>-259080</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DA6C30" w14:textId="77777777" w:rsidR="00372AE8" w:rsidRPr="00D904A7" w:rsidRDefault="00372AE8" w:rsidP="00372AE8">
                              <w:pPr>
                                <w:jc w:val="left"/>
                                <w:rPr>
                                  <w:b/>
                                  <w:sz w:val="32"/>
                                  <w:szCs w:val="32"/>
                                </w:rPr>
                              </w:pPr>
                              <w:bookmarkStart w:id="7" w:name="_Toc51942892"/>
                              <w:bookmarkStart w:id="8" w:name="_Toc51942921"/>
                              <w:r w:rsidRPr="00372AE8">
                                <w:rPr>
                                  <w:rStyle w:val="Ttulo1Car"/>
                                </w:rPr>
                                <w:t>Esquema de Trabajo Independiente</w:t>
                              </w:r>
                              <w:bookmarkEnd w:id="7"/>
                              <w:bookmarkEnd w:id="8"/>
                              <w:r>
                                <w:rPr>
                                  <w:b/>
                                  <w:sz w:val="32"/>
                                  <w:szCs w:val="32"/>
                                </w:rPr>
                                <w:t xml:space="preserv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4FE9196" id="Grupo 40" o:spid="_x0000_s1039" style="position:absolute;left:0;text-align:left;margin-left:-16.35pt;margin-top:-20.4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">
                <v:shape id="_x0000_s1040"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0CDA6C30"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Específicas  </w:t>
                        </w:r>
                        <w:r w:rsidRPr="00B52CCE">
                          <w:rPr>
                            <w:b/>
                            <w:sz w:val="56"/>
                            <w:szCs w:val="56"/>
                          </w:rPr>
                          <w:t>A</w:t>
                        </w:r>
                        <w:r>
                          <w:rPr>
                            <w:b/>
                            <w:sz w:val="32"/>
                            <w:szCs w:val="32"/>
                          </w:rPr>
                          <w:t xml:space="preserve">prendizajes </w:t>
                        </w:r>
                      </w:p>
                    </w:txbxContent>
                  </v:textbox>
                </v:shape>
                <v:group id="Grupo 39" o:spid="_x0000_s1041"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2"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3"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p w14:paraId="10440F30" w14:textId="77777777" w:rsidR="00772E40" w:rsidRDefault="00772E40" w:rsidP="00AB2DF6">
      <w:pPr>
        <w:tabs>
          <w:tab w:val="left" w:pos="3075"/>
        </w:tabs>
      </w:pPr>
    </w:p>
    <w:tbl>
      <w:tblPr>
        <w:tblW w:w="836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4824"/>
        <w:gridCol w:w="1298"/>
        <w:gridCol w:w="1298"/>
      </w:tblGrid>
      <w:tr w:rsidR="00A97C72" w:rsidRPr="007C3419" w14:paraId="04D18349" w14:textId="77777777" w:rsidTr="00644301">
        <w:tc>
          <w:tcPr>
            <w:tcW w:w="945" w:type="dxa"/>
            <w:shd w:val="clear" w:color="auto" w:fill="011D7C"/>
          </w:tcPr>
          <w:p w14:paraId="1E074C74"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4837" w:type="dxa"/>
            <w:shd w:val="clear" w:color="auto" w:fill="011D7C"/>
          </w:tcPr>
          <w:p w14:paraId="190CB178"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1298" w:type="dxa"/>
            <w:shd w:val="clear" w:color="auto" w:fill="011D7C"/>
          </w:tcPr>
          <w:p w14:paraId="17010C55"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85" w:type="dxa"/>
            <w:shd w:val="clear" w:color="auto" w:fill="011D7C"/>
          </w:tcPr>
          <w:p w14:paraId="1E42D426"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A97C72" w:rsidRPr="007C3419" w14:paraId="1617FD33" w14:textId="77777777" w:rsidTr="00644301">
        <w:tc>
          <w:tcPr>
            <w:tcW w:w="945" w:type="dxa"/>
            <w:shd w:val="clear" w:color="auto" w:fill="EDEDED"/>
          </w:tcPr>
          <w:p w14:paraId="74A633F3" w14:textId="6BAB7F86"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D03FD3">
              <w:rPr>
                <w:rFonts w:ascii="Calibri" w:eastAsia="Calibri" w:hAnsi="Calibri" w:cs="Calibri"/>
                <w:sz w:val="22"/>
                <w:lang w:eastAsia="es-NI"/>
              </w:rPr>
              <w:t>11</w:t>
            </w:r>
          </w:p>
        </w:tc>
        <w:tc>
          <w:tcPr>
            <w:tcW w:w="4837" w:type="dxa"/>
            <w:shd w:val="clear" w:color="auto" w:fill="EDEDED"/>
          </w:tcPr>
          <w:p w14:paraId="2723E678" w14:textId="431EEB75" w:rsidR="00A97C72" w:rsidRPr="00203FA4" w:rsidRDefault="00D265AB" w:rsidP="003169C9">
            <w:pPr>
              <w:spacing w:line="240" w:lineRule="auto"/>
              <w:jc w:val="left"/>
              <w:rPr>
                <w:rFonts w:ascii="Calibri" w:eastAsia="Calibri" w:hAnsi="Calibri" w:cs="Calibri"/>
                <w:sz w:val="22"/>
                <w:lang w:eastAsia="es-NI"/>
              </w:rPr>
            </w:pPr>
            <w:r w:rsidRPr="00D265AB">
              <w:rPr>
                <w:rFonts w:ascii="Calibri" w:eastAsia="Calibri" w:hAnsi="Calibri" w:cs="Calibri"/>
                <w:sz w:val="22"/>
                <w:lang w:eastAsia="es-NI"/>
              </w:rPr>
              <w:t xml:space="preserve">Sumativa </w:t>
            </w:r>
            <w:r w:rsidR="003F3457">
              <w:rPr>
                <w:rFonts w:ascii="Calibri" w:eastAsia="Calibri" w:hAnsi="Calibri" w:cs="Calibri"/>
                <w:sz w:val="22"/>
                <w:lang w:eastAsia="es-NI"/>
              </w:rPr>
              <w:t>N</w:t>
            </w:r>
            <w:r w:rsidRPr="00D265AB">
              <w:rPr>
                <w:rFonts w:ascii="Calibri" w:eastAsia="Calibri" w:hAnsi="Calibri" w:cs="Calibri"/>
                <w:sz w:val="22"/>
                <w:lang w:eastAsia="es-NI"/>
              </w:rPr>
              <w:t xml:space="preserve">4: Clase práctica: </w:t>
            </w:r>
            <w:r w:rsidR="00702A74" w:rsidRPr="00702A74">
              <w:rPr>
                <w:rFonts w:ascii="Calibri" w:eastAsia="Calibri" w:hAnsi="Calibri" w:cs="Calibri"/>
                <w:sz w:val="22"/>
                <w:lang w:eastAsia="es-NI"/>
              </w:rPr>
              <w:t>Calculo de capacidad para su proyecto de fin de curso</w:t>
            </w:r>
          </w:p>
        </w:tc>
        <w:tc>
          <w:tcPr>
            <w:tcW w:w="1298" w:type="dxa"/>
            <w:shd w:val="clear" w:color="auto" w:fill="EDEDED"/>
          </w:tcPr>
          <w:p w14:paraId="274D405E" w14:textId="6658F19E" w:rsidR="00A97C72" w:rsidRPr="00203FA4" w:rsidRDefault="00D265AB" w:rsidP="003169C9">
            <w:pPr>
              <w:spacing w:line="240" w:lineRule="auto"/>
              <w:jc w:val="left"/>
              <w:rPr>
                <w:rFonts w:ascii="Calibri" w:eastAsia="Calibri" w:hAnsi="Calibri" w:cs="Calibri"/>
                <w:b/>
                <w:sz w:val="22"/>
                <w:lang w:eastAsia="es-NI"/>
              </w:rPr>
            </w:pPr>
            <w:r>
              <w:rPr>
                <w:rFonts w:ascii="Calibri" w:eastAsia="Calibri" w:hAnsi="Calibri" w:cs="Calibri"/>
                <w:b/>
                <w:sz w:val="22"/>
                <w:lang w:eastAsia="es-NI"/>
              </w:rPr>
              <w:t>0</w:t>
            </w:r>
            <w:r w:rsidR="00097D03">
              <w:rPr>
                <w:rFonts w:ascii="Calibri" w:eastAsia="Calibri" w:hAnsi="Calibri" w:cs="Calibri"/>
                <w:b/>
                <w:sz w:val="22"/>
                <w:lang w:eastAsia="es-NI"/>
              </w:rPr>
              <w:t>3</w:t>
            </w:r>
            <w:r w:rsidR="0009392B">
              <w:rPr>
                <w:rFonts w:ascii="Calibri" w:eastAsia="Calibri" w:hAnsi="Calibri" w:cs="Calibri"/>
                <w:b/>
                <w:sz w:val="22"/>
                <w:lang w:eastAsia="es-NI"/>
              </w:rPr>
              <w:t>/0</w:t>
            </w:r>
            <w:r w:rsidR="00097D03">
              <w:rPr>
                <w:rFonts w:ascii="Calibri" w:eastAsia="Calibri" w:hAnsi="Calibri" w:cs="Calibri"/>
                <w:b/>
                <w:sz w:val="22"/>
                <w:lang w:eastAsia="es-NI"/>
              </w:rPr>
              <w:t>6</w:t>
            </w:r>
            <w:r w:rsidR="0009392B">
              <w:rPr>
                <w:rFonts w:ascii="Calibri" w:eastAsia="Calibri" w:hAnsi="Calibri" w:cs="Calibri"/>
                <w:b/>
                <w:sz w:val="22"/>
                <w:lang w:eastAsia="es-NI"/>
              </w:rPr>
              <w:t>/202</w:t>
            </w:r>
            <w:r w:rsidR="008F1508">
              <w:rPr>
                <w:rFonts w:ascii="Calibri" w:eastAsia="Calibri" w:hAnsi="Calibri" w:cs="Calibri"/>
                <w:b/>
                <w:sz w:val="22"/>
                <w:lang w:eastAsia="es-NI"/>
              </w:rPr>
              <w:t>4</w:t>
            </w:r>
          </w:p>
        </w:tc>
        <w:tc>
          <w:tcPr>
            <w:tcW w:w="1285" w:type="dxa"/>
            <w:shd w:val="clear" w:color="auto" w:fill="EDEDED"/>
          </w:tcPr>
          <w:p w14:paraId="59AB2785" w14:textId="6ECE5524" w:rsidR="00A97C72" w:rsidRPr="00203FA4" w:rsidRDefault="008023BF" w:rsidP="003169C9">
            <w:pPr>
              <w:spacing w:line="240" w:lineRule="auto"/>
              <w:jc w:val="left"/>
              <w:rPr>
                <w:rFonts w:ascii="Calibri" w:eastAsia="Calibri" w:hAnsi="Calibri" w:cs="Calibri"/>
                <w:sz w:val="22"/>
                <w:lang w:eastAsia="es-NI"/>
              </w:rPr>
            </w:pPr>
            <w:r>
              <w:rPr>
                <w:rFonts w:ascii="Calibri" w:eastAsia="Calibri" w:hAnsi="Calibri" w:cs="Calibri"/>
                <w:b/>
                <w:bCs/>
                <w:color w:val="FF0000"/>
                <w:sz w:val="22"/>
                <w:lang w:eastAsia="es-NI"/>
              </w:rPr>
              <w:t>04</w:t>
            </w:r>
            <w:r w:rsidR="003668BE" w:rsidRPr="003668BE">
              <w:rPr>
                <w:rFonts w:ascii="Calibri" w:eastAsia="Calibri" w:hAnsi="Calibri" w:cs="Calibri"/>
                <w:b/>
                <w:bCs/>
                <w:color w:val="FF0000"/>
                <w:sz w:val="22"/>
                <w:lang w:eastAsia="es-NI"/>
              </w:rPr>
              <w:t>/0</w:t>
            </w:r>
            <w:r>
              <w:rPr>
                <w:rFonts w:ascii="Calibri" w:eastAsia="Calibri" w:hAnsi="Calibri" w:cs="Calibri"/>
                <w:b/>
                <w:bCs/>
                <w:color w:val="FF0000"/>
                <w:sz w:val="22"/>
                <w:lang w:eastAsia="es-NI"/>
              </w:rPr>
              <w:t>6</w:t>
            </w:r>
            <w:r w:rsidR="003668BE" w:rsidRPr="003668BE">
              <w:rPr>
                <w:rFonts w:ascii="Calibri" w:eastAsia="Calibri" w:hAnsi="Calibri" w:cs="Calibri"/>
                <w:b/>
                <w:bCs/>
                <w:color w:val="FF0000"/>
                <w:sz w:val="22"/>
                <w:lang w:eastAsia="es-NI"/>
              </w:rPr>
              <w:t>/202</w:t>
            </w:r>
            <w:r w:rsidR="008F1508">
              <w:rPr>
                <w:rFonts w:ascii="Calibri" w:eastAsia="Calibri" w:hAnsi="Calibri" w:cs="Calibri"/>
                <w:b/>
                <w:bCs/>
                <w:color w:val="FF0000"/>
                <w:sz w:val="22"/>
                <w:lang w:eastAsia="es-NI"/>
              </w:rPr>
              <w:t>4</w:t>
            </w:r>
          </w:p>
        </w:tc>
      </w:tr>
      <w:tr w:rsidR="00A97C72" w:rsidRPr="00203FA4" w14:paraId="3AD07693" w14:textId="77777777" w:rsidTr="00644301">
        <w:tc>
          <w:tcPr>
            <w:tcW w:w="945" w:type="dxa"/>
            <w:shd w:val="clear" w:color="auto" w:fill="auto"/>
          </w:tcPr>
          <w:p w14:paraId="315945E0" w14:textId="0501DEF2"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D03FD3">
              <w:rPr>
                <w:rFonts w:ascii="Calibri" w:eastAsia="Calibri" w:hAnsi="Calibri" w:cs="Calibri"/>
                <w:sz w:val="22"/>
                <w:lang w:eastAsia="es-NI"/>
              </w:rPr>
              <w:t>12</w:t>
            </w:r>
          </w:p>
        </w:tc>
        <w:tc>
          <w:tcPr>
            <w:tcW w:w="4837" w:type="dxa"/>
            <w:shd w:val="clear" w:color="auto" w:fill="auto"/>
          </w:tcPr>
          <w:p w14:paraId="48DA6CA1" w14:textId="1B821D63" w:rsidR="00A97C72" w:rsidRPr="00203FA4" w:rsidRDefault="00644301" w:rsidP="003169C9">
            <w:pPr>
              <w:spacing w:line="240" w:lineRule="auto"/>
              <w:jc w:val="left"/>
              <w:rPr>
                <w:rFonts w:ascii="Calibri" w:eastAsia="Calibri" w:hAnsi="Calibri" w:cs="Calibri"/>
                <w:sz w:val="22"/>
                <w:lang w:eastAsia="es-NI"/>
              </w:rPr>
            </w:pPr>
            <w:r w:rsidRPr="00644301">
              <w:rPr>
                <w:rFonts w:ascii="Calibri" w:eastAsia="Calibri" w:hAnsi="Calibri" w:cs="Calibri"/>
                <w:sz w:val="22"/>
                <w:lang w:eastAsia="es-NI"/>
              </w:rPr>
              <w:t xml:space="preserve">Sumativa </w:t>
            </w:r>
            <w:r w:rsidR="003F3457">
              <w:rPr>
                <w:rFonts w:ascii="Calibri" w:eastAsia="Calibri" w:hAnsi="Calibri" w:cs="Calibri"/>
                <w:sz w:val="22"/>
                <w:lang w:eastAsia="es-NI"/>
              </w:rPr>
              <w:t>N</w:t>
            </w:r>
            <w:r w:rsidRPr="00644301">
              <w:rPr>
                <w:rFonts w:ascii="Calibri" w:eastAsia="Calibri" w:hAnsi="Calibri" w:cs="Calibri"/>
                <w:sz w:val="22"/>
                <w:lang w:eastAsia="es-NI"/>
              </w:rPr>
              <w:t xml:space="preserve">5: </w:t>
            </w:r>
            <w:r w:rsidR="00C35538" w:rsidRPr="00C35538">
              <w:rPr>
                <w:rFonts w:ascii="Calibri" w:eastAsia="Calibri" w:hAnsi="Calibri" w:cs="Calibri"/>
                <w:sz w:val="22"/>
                <w:lang w:eastAsia="es-NI"/>
              </w:rPr>
              <w:t xml:space="preserve">Calculo de punto de equilibrio y planeación de la capacidad </w:t>
            </w:r>
            <w:r w:rsidRPr="00644301">
              <w:rPr>
                <w:rFonts w:ascii="Calibri" w:eastAsia="Calibri" w:hAnsi="Calibri" w:cs="Calibri"/>
                <w:sz w:val="22"/>
                <w:lang w:eastAsia="es-NI"/>
              </w:rPr>
              <w:t>para su proyecto de fin de curso</w:t>
            </w:r>
          </w:p>
        </w:tc>
        <w:tc>
          <w:tcPr>
            <w:tcW w:w="1298" w:type="dxa"/>
            <w:shd w:val="clear" w:color="auto" w:fill="auto"/>
          </w:tcPr>
          <w:p w14:paraId="7E86368C" w14:textId="3ACD9B50" w:rsidR="00A97C72" w:rsidRPr="003668BE" w:rsidRDefault="00644301" w:rsidP="003169C9">
            <w:pPr>
              <w:spacing w:line="240" w:lineRule="auto"/>
              <w:jc w:val="left"/>
              <w:rPr>
                <w:rFonts w:ascii="Calibri" w:eastAsia="Calibri" w:hAnsi="Calibri" w:cs="Calibri"/>
                <w:b/>
                <w:bCs/>
                <w:sz w:val="22"/>
                <w:lang w:eastAsia="es-NI"/>
              </w:rPr>
            </w:pPr>
            <w:r w:rsidRPr="003668BE">
              <w:rPr>
                <w:rFonts w:ascii="Calibri" w:eastAsia="Calibri" w:hAnsi="Calibri" w:cs="Calibri"/>
                <w:b/>
                <w:bCs/>
                <w:sz w:val="22"/>
                <w:lang w:eastAsia="es-NI"/>
              </w:rPr>
              <w:t>1</w:t>
            </w:r>
            <w:r w:rsidR="008F1508">
              <w:rPr>
                <w:rFonts w:ascii="Calibri" w:eastAsia="Calibri" w:hAnsi="Calibri" w:cs="Calibri"/>
                <w:b/>
                <w:bCs/>
                <w:sz w:val="22"/>
                <w:lang w:eastAsia="es-NI"/>
              </w:rPr>
              <w:t>0</w:t>
            </w:r>
            <w:r w:rsidRPr="003668BE">
              <w:rPr>
                <w:rFonts w:ascii="Calibri" w:eastAsia="Calibri" w:hAnsi="Calibri" w:cs="Calibri"/>
                <w:b/>
                <w:bCs/>
                <w:sz w:val="22"/>
                <w:lang w:eastAsia="es-NI"/>
              </w:rPr>
              <w:t>/0</w:t>
            </w:r>
            <w:r w:rsidR="008F1508">
              <w:rPr>
                <w:rFonts w:ascii="Calibri" w:eastAsia="Calibri" w:hAnsi="Calibri" w:cs="Calibri"/>
                <w:b/>
                <w:bCs/>
                <w:sz w:val="22"/>
                <w:lang w:eastAsia="es-NI"/>
              </w:rPr>
              <w:t>6</w:t>
            </w:r>
            <w:r w:rsidRPr="003668BE">
              <w:rPr>
                <w:rFonts w:ascii="Calibri" w:eastAsia="Calibri" w:hAnsi="Calibri" w:cs="Calibri"/>
                <w:b/>
                <w:bCs/>
                <w:sz w:val="22"/>
                <w:lang w:eastAsia="es-NI"/>
              </w:rPr>
              <w:t>/202</w:t>
            </w:r>
            <w:r w:rsidR="008F1508">
              <w:rPr>
                <w:rFonts w:ascii="Calibri" w:eastAsia="Calibri" w:hAnsi="Calibri" w:cs="Calibri"/>
                <w:b/>
                <w:bCs/>
                <w:sz w:val="22"/>
                <w:lang w:eastAsia="es-NI"/>
              </w:rPr>
              <w:t>4</w:t>
            </w:r>
          </w:p>
        </w:tc>
        <w:tc>
          <w:tcPr>
            <w:tcW w:w="1285" w:type="dxa"/>
            <w:shd w:val="clear" w:color="auto" w:fill="auto"/>
          </w:tcPr>
          <w:p w14:paraId="7DE7A5CC" w14:textId="2D1CB5AF" w:rsidR="00A97C72" w:rsidRPr="00203FA4" w:rsidRDefault="001C5811" w:rsidP="003169C9">
            <w:pPr>
              <w:spacing w:line="240" w:lineRule="auto"/>
              <w:jc w:val="left"/>
              <w:rPr>
                <w:rFonts w:ascii="Calibri" w:eastAsia="Calibri" w:hAnsi="Calibri" w:cs="Calibri"/>
                <w:sz w:val="22"/>
                <w:lang w:eastAsia="es-NI"/>
              </w:rPr>
            </w:pPr>
            <w:r>
              <w:rPr>
                <w:rFonts w:ascii="Calibri" w:eastAsia="Calibri" w:hAnsi="Calibri" w:cs="Calibri"/>
                <w:b/>
                <w:bCs/>
                <w:color w:val="FF0000"/>
                <w:sz w:val="22"/>
                <w:lang w:eastAsia="es-NI"/>
              </w:rPr>
              <w:t>1</w:t>
            </w:r>
            <w:r w:rsidR="003668BE" w:rsidRPr="003668BE">
              <w:rPr>
                <w:rFonts w:ascii="Calibri" w:eastAsia="Calibri" w:hAnsi="Calibri" w:cs="Calibri"/>
                <w:b/>
                <w:bCs/>
                <w:color w:val="FF0000"/>
                <w:sz w:val="22"/>
                <w:lang w:eastAsia="es-NI"/>
              </w:rPr>
              <w:t>3/0</w:t>
            </w:r>
            <w:r>
              <w:rPr>
                <w:rFonts w:ascii="Calibri" w:eastAsia="Calibri" w:hAnsi="Calibri" w:cs="Calibri"/>
                <w:b/>
                <w:bCs/>
                <w:color w:val="FF0000"/>
                <w:sz w:val="22"/>
                <w:lang w:eastAsia="es-NI"/>
              </w:rPr>
              <w:t>6</w:t>
            </w:r>
            <w:r w:rsidR="003668BE" w:rsidRPr="003668BE">
              <w:rPr>
                <w:rFonts w:ascii="Calibri" w:eastAsia="Calibri" w:hAnsi="Calibri" w:cs="Calibri"/>
                <w:b/>
                <w:bCs/>
                <w:color w:val="FF0000"/>
                <w:sz w:val="22"/>
                <w:lang w:eastAsia="es-NI"/>
              </w:rPr>
              <w:t>/202</w:t>
            </w:r>
            <w:r w:rsidR="008F1508">
              <w:rPr>
                <w:rFonts w:ascii="Calibri" w:eastAsia="Calibri" w:hAnsi="Calibri" w:cs="Calibri"/>
                <w:b/>
                <w:bCs/>
                <w:color w:val="FF0000"/>
                <w:sz w:val="22"/>
                <w:lang w:eastAsia="es-NI"/>
              </w:rPr>
              <w:t>4</w:t>
            </w:r>
          </w:p>
        </w:tc>
      </w:tr>
    </w:tbl>
    <w:p w14:paraId="2C10C815" w14:textId="77777777" w:rsidR="00772E40" w:rsidRDefault="00A25AC2" w:rsidP="00AB2DF6">
      <w:pPr>
        <w:tabs>
          <w:tab w:val="left" w:pos="3075"/>
        </w:tabs>
      </w:pPr>
      <w:r>
        <w:rPr>
          <w:noProof/>
        </w:rPr>
        <mc:AlternateContent>
          <mc:Choice Requires="wpg">
            <w:drawing>
              <wp:anchor distT="0" distB="0" distL="114300" distR="114300" simplePos="0" relativeHeight="251692032" behindDoc="0" locked="0" layoutInCell="1" allowOverlap="1" wp14:anchorId="4F710147" wp14:editId="3D4ADBFB">
                <wp:simplePos x="0" y="0"/>
                <wp:positionH relativeFrom="column">
                  <wp:posOffset>-268477</wp:posOffset>
                </wp:positionH>
                <wp:positionV relativeFrom="paragraph">
                  <wp:posOffset>303195</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601AFE" w14:textId="77777777" w:rsidR="001D0B87" w:rsidRPr="00D904A7" w:rsidRDefault="001D0B87" w:rsidP="001D0B87">
                              <w:pPr>
                                <w:jc w:val="left"/>
                                <w:rPr>
                                  <w:b/>
                                  <w:sz w:val="32"/>
                                  <w:szCs w:val="32"/>
                                </w:rPr>
                              </w:pPr>
                              <w:bookmarkStart w:id="9" w:name="_Toc51942893"/>
                              <w:bookmarkStart w:id="10" w:name="_Toc51942922"/>
                              <w:r w:rsidRPr="001D0B87">
                                <w:rPr>
                                  <w:rStyle w:val="Ttulo1Car"/>
                                </w:rPr>
                                <w:t>Actividades de Aprendizaje</w:t>
                              </w:r>
                              <w:bookmarkEnd w:id="9"/>
                              <w:bookmarkEnd w:id="10"/>
                              <w:r>
                                <w:rPr>
                                  <w:b/>
                                  <w:sz w:val="32"/>
                                  <w:szCs w:val="32"/>
                                </w:rPr>
                                <w:t xml:space="preserve"> </w:t>
                              </w:r>
                              <w:r w:rsidRPr="00203FA4">
                                <w:rPr>
                                  <w:b/>
                                  <w:sz w:val="56"/>
                                  <w:szCs w:val="56"/>
                                </w:rPr>
                                <w:t>I</w:t>
                              </w:r>
                              <w:r>
                                <w:rPr>
                                  <w:b/>
                                  <w:sz w:val="32"/>
                                  <w:szCs w:val="32"/>
                                </w:rPr>
                                <w:t xml:space="preserve">ndependiente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F710147" id="Grupo 12" o:spid="_x0000_s1044" style="position:absolute;left:0;text-align:left;margin-left:-21.15pt;margin-top:23.85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">
                <v:shape id="_x0000_s1045"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50601AFE" w14:textId="77777777" w:rsidR="001D0B87" w:rsidRPr="00D904A7" w:rsidRDefault="001D0B87" w:rsidP="001D0B87">
                        <w:pPr>
                          <w:jc w:val="left"/>
                          <w:rPr>
                            <w:b/>
                            <w:sz w:val="32"/>
                            <w:szCs w:val="32"/>
                          </w:rPr>
                        </w:pPr>
                        <w:bookmarkStart w:id="20" w:name="_Toc51942893"/>
                        <w:bookmarkStart w:id="21" w:name="_Toc51942922"/>
                        <w:r w:rsidRPr="001D0B87">
                          <w:rPr>
                            <w:rStyle w:val="Ttulo1Car"/>
                          </w:rPr>
                          <w:t>Actividades de Aprendizaje</w:t>
                        </w:r>
                        <w:bookmarkEnd w:id="20"/>
                        <w:bookmarkEnd w:id="21"/>
                        <w:r>
                          <w:rPr>
                            <w:b/>
                            <w:sz w:val="32"/>
                            <w:szCs w:val="32"/>
                          </w:rPr>
                          <w:t xml:space="preserve"> </w:t>
                        </w:r>
                        <w:r w:rsidRPr="00203FA4">
                          <w:rPr>
                            <w:b/>
                            <w:sz w:val="56"/>
                            <w:szCs w:val="56"/>
                          </w:rPr>
                          <w:t>I</w:t>
                        </w:r>
                        <w:r>
                          <w:rPr>
                            <w:b/>
                            <w:sz w:val="32"/>
                            <w:szCs w:val="32"/>
                          </w:rPr>
                          <w:t xml:space="preserve">ndependiente Específicas  </w:t>
                        </w:r>
                        <w:r w:rsidRPr="00B52CCE">
                          <w:rPr>
                            <w:b/>
                            <w:sz w:val="56"/>
                            <w:szCs w:val="56"/>
                          </w:rPr>
                          <w:t>A</w:t>
                        </w:r>
                        <w:r>
                          <w:rPr>
                            <w:b/>
                            <w:sz w:val="32"/>
                            <w:szCs w:val="32"/>
                          </w:rPr>
                          <w:t xml:space="preserve">prendizajes </w:t>
                        </w:r>
                      </w:p>
                    </w:txbxContent>
                  </v:textbox>
                </v:shape>
                <v:group id="Grupo 1" o:spid="_x0000_s1046"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4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4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1AD896FC" w14:textId="77777777" w:rsidR="00772E40" w:rsidRDefault="00772E40" w:rsidP="00AB2DF6">
      <w:pPr>
        <w:tabs>
          <w:tab w:val="left" w:pos="3075"/>
        </w:tabs>
      </w:pPr>
    </w:p>
    <w:p w14:paraId="022514B9" w14:textId="77777777" w:rsidR="00772E40" w:rsidRDefault="00772E40" w:rsidP="00AB2DF6">
      <w:pPr>
        <w:tabs>
          <w:tab w:val="left" w:pos="3075"/>
        </w:tabs>
      </w:pPr>
    </w:p>
    <w:p w14:paraId="6F5D517D" w14:textId="3693D2A1" w:rsidR="005A2EB0" w:rsidRDefault="002C1A62" w:rsidP="005A2EB0">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66432" behindDoc="0" locked="0" layoutInCell="1" allowOverlap="1" wp14:anchorId="7BE60831" wp14:editId="0192BDE2">
                <wp:simplePos x="0" y="0"/>
                <wp:positionH relativeFrom="column">
                  <wp:posOffset>-51484</wp:posOffset>
                </wp:positionH>
                <wp:positionV relativeFrom="paragraph">
                  <wp:posOffset>34632</wp:posOffset>
                </wp:positionV>
                <wp:extent cx="5838825" cy="720969"/>
                <wp:effectExtent l="0" t="0" r="9525" b="3175"/>
                <wp:wrapNone/>
                <wp:docPr id="17" name="Rectángulo 17"/>
                <wp:cNvGraphicFramePr/>
                <a:graphic xmlns:a="http://schemas.openxmlformats.org/drawingml/2006/main">
                  <a:graphicData uri="http://schemas.microsoft.com/office/word/2010/wordprocessingShape">
                    <wps:wsp>
                      <wps:cNvSpPr/>
                      <wps:spPr>
                        <a:xfrm>
                          <a:off x="0" y="0"/>
                          <a:ext cx="5838825" cy="720969"/>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00CA0E" w14:textId="508D9841" w:rsidR="005A2EB0" w:rsidRPr="00774846" w:rsidRDefault="002C1A62" w:rsidP="009F4FF1">
                            <w:pPr>
                              <w:jc w:val="center"/>
                              <w:rPr>
                                <w:b/>
                                <w:bCs/>
                                <w:sz w:val="28"/>
                                <w:szCs w:val="24"/>
                              </w:rPr>
                            </w:pPr>
                            <w:r w:rsidRPr="002C1A62">
                              <w:rPr>
                                <w:b/>
                                <w:bCs/>
                                <w:sz w:val="28"/>
                                <w:szCs w:val="24"/>
                              </w:rPr>
                              <w:t xml:space="preserve">Sumativa #04: Clase práctica: </w:t>
                            </w:r>
                            <w:r w:rsidR="00702A74" w:rsidRPr="00702A74">
                              <w:rPr>
                                <w:b/>
                                <w:bCs/>
                                <w:sz w:val="28"/>
                                <w:szCs w:val="24"/>
                              </w:rPr>
                              <w:t>Calculo de capacidad para su proyecto de fin de curso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E60831" id="Rectángulo 17" o:spid="_x0000_s1049" style="position:absolute;left:0;text-align:left;margin-left:-4.05pt;margin-top:2.75pt;width:459.75pt;height:56.7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" fillcolor="#011d7c" stroked="f" strokeweight="1pt">
                <v:textbox>
                  <w:txbxContent>
                    <w:p w14:paraId="0100CA0E" w14:textId="508D9841" w:rsidR="005A2EB0" w:rsidRPr="00774846" w:rsidRDefault="002C1A62" w:rsidP="009F4FF1">
                      <w:pPr>
                        <w:jc w:val="center"/>
                        <w:rPr>
                          <w:b/>
                          <w:bCs/>
                          <w:sz w:val="28"/>
                          <w:szCs w:val="24"/>
                        </w:rPr>
                      </w:pPr>
                      <w:r w:rsidRPr="002C1A62">
                        <w:rPr>
                          <w:b/>
                          <w:bCs/>
                          <w:sz w:val="28"/>
                          <w:szCs w:val="24"/>
                        </w:rPr>
                        <w:t xml:space="preserve">Sumativa #04: Clase práctica: </w:t>
                      </w:r>
                      <w:r w:rsidR="00702A74" w:rsidRPr="00702A74">
                        <w:rPr>
                          <w:b/>
                          <w:bCs/>
                          <w:sz w:val="28"/>
                          <w:szCs w:val="24"/>
                        </w:rPr>
                        <w:t>Calculo de capacidad para su proyecto de fin de curso</w:t>
                      </w:r>
                    </w:p>
                  </w:txbxContent>
                </v:textbox>
              </v:rect>
            </w:pict>
          </mc:Fallback>
        </mc:AlternateContent>
      </w:r>
    </w:p>
    <w:p w14:paraId="6A0C1820" w14:textId="5D12D575" w:rsidR="005A2EB0" w:rsidRDefault="005A2EB0" w:rsidP="005A2EB0">
      <w:pPr>
        <w:tabs>
          <w:tab w:val="left" w:pos="3075"/>
        </w:tabs>
        <w:spacing w:beforeLines="40" w:before="96" w:afterLines="20" w:after="48"/>
      </w:pPr>
    </w:p>
    <w:p w14:paraId="6D067D3B" w14:textId="77777777" w:rsidR="005A2EB0" w:rsidRDefault="005A2EB0" w:rsidP="005A2EB0">
      <w:pPr>
        <w:tabs>
          <w:tab w:val="left" w:pos="3075"/>
        </w:tabs>
        <w:spacing w:beforeLines="40" w:before="96" w:afterLines="20" w:after="48"/>
      </w:pPr>
    </w:p>
    <w:p w14:paraId="563D2C19" w14:textId="295EF72A" w:rsidR="005A2EB0" w:rsidRDefault="00855D50" w:rsidP="005A2EB0">
      <w:pPr>
        <w:tabs>
          <w:tab w:val="left" w:pos="3075"/>
        </w:tabs>
        <w:spacing w:beforeLines="40" w:before="96" w:afterLines="20" w:after="48"/>
      </w:pPr>
      <w:r w:rsidRPr="00855D50">
        <w:t>El propósito de la Sumativa #04, que consiste en una Clase Práctica de Ejercicios de Cálculo de Capacidad, es evaluar tu comprensión y habilidades en la aplicación de los conceptos relacionados con la gestión de la capacidad en entornos empresariales. A través de una serie de ejercicios prácticos, se busca evaluar tu capacidad para calcular y analizar la capacidad de producción, identificar cuellos de botella, determinar la capacidad disponible y tomar decisiones estratégicas para optimizar los recursos disponibles. Este ejercicio proporcionará una oportunidad para demostrar tu dominio de los métodos y herramientas utilizados en la gestión de la capacidad, así como tu capacidad para aplicarlos en situaciones prácticas.</w:t>
      </w:r>
    </w:p>
    <w:p w14:paraId="3B3CC0B1" w14:textId="77777777" w:rsidR="00855D50" w:rsidRDefault="00855D50" w:rsidP="005A2EB0">
      <w:pPr>
        <w:tabs>
          <w:tab w:val="left" w:pos="3075"/>
        </w:tabs>
        <w:spacing w:beforeLines="40" w:before="96" w:afterLines="20" w:after="48"/>
      </w:pPr>
    </w:p>
    <w:p w14:paraId="03D19CA5" w14:textId="77777777" w:rsidR="005A2EB0" w:rsidRDefault="005A2EB0" w:rsidP="005A2EB0">
      <w:pPr>
        <w:tabs>
          <w:tab w:val="left" w:pos="3075"/>
        </w:tabs>
        <w:spacing w:beforeLines="40" w:before="96" w:afterLines="20" w:after="48"/>
        <w:rPr>
          <w:b/>
          <w:bCs/>
          <w:u w:val="single"/>
        </w:rPr>
      </w:pPr>
      <w:r w:rsidRPr="009140F6">
        <w:rPr>
          <w:b/>
          <w:bCs/>
          <w:u w:val="single"/>
        </w:rPr>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7F6C08" w14:paraId="39372D0B" w14:textId="77777777" w:rsidTr="009571F4">
        <w:trPr>
          <w:trHeight w:val="838"/>
        </w:trPr>
        <w:tc>
          <w:tcPr>
            <w:tcW w:w="846" w:type="dxa"/>
          </w:tcPr>
          <w:p w14:paraId="4EF8203B" w14:textId="77777777" w:rsidR="007F6C08" w:rsidRDefault="007F6C08" w:rsidP="009571F4">
            <w:pPr>
              <w:tabs>
                <w:tab w:val="left" w:pos="3075"/>
              </w:tabs>
              <w:spacing w:beforeLines="40" w:before="96" w:afterLines="20" w:after="48"/>
            </w:pPr>
            <w:r>
              <w:rPr>
                <w:noProof/>
              </w:rPr>
              <w:drawing>
                <wp:anchor distT="0" distB="0" distL="114300" distR="114300" simplePos="0" relativeHeight="251696128" behindDoc="0" locked="0" layoutInCell="1" allowOverlap="1" wp14:anchorId="14C7DB29" wp14:editId="522F7767">
                  <wp:simplePos x="0" y="0"/>
                  <wp:positionH relativeFrom="column">
                    <wp:posOffset>-53340</wp:posOffset>
                  </wp:positionH>
                  <wp:positionV relativeFrom="paragraph">
                    <wp:posOffset>20320</wp:posOffset>
                  </wp:positionV>
                  <wp:extent cx="410845" cy="410845"/>
                  <wp:effectExtent l="0" t="0" r="0" b="8255"/>
                  <wp:wrapNone/>
                  <wp:docPr id="28" name="Gráfico 28"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1FF94776" w14:textId="2FD18908" w:rsidR="007F6C08" w:rsidRDefault="00D43743" w:rsidP="009571F4">
            <w:pPr>
              <w:tabs>
                <w:tab w:val="left" w:pos="3075"/>
              </w:tabs>
              <w:spacing w:beforeLines="40" w:before="96" w:afterLines="20" w:after="48"/>
            </w:pPr>
            <w:hyperlink r:id="rId17" w:history="1">
              <w:r w:rsidR="007F6C08" w:rsidRPr="007F6C08">
                <w:rPr>
                  <w:rStyle w:val="Hipervnculo"/>
                </w:rPr>
                <w:t>Documentación Unidad III: Administración de la Capacidad</w:t>
              </w:r>
            </w:hyperlink>
          </w:p>
        </w:tc>
      </w:tr>
    </w:tbl>
    <w:p w14:paraId="1B730617" w14:textId="24B92AF8" w:rsidR="007F47C8" w:rsidRDefault="007F47C8" w:rsidP="005A2EB0">
      <w:pPr>
        <w:tabs>
          <w:tab w:val="left" w:pos="3075"/>
        </w:tabs>
        <w:spacing w:beforeLines="40" w:before="96" w:afterLines="20" w:after="48"/>
      </w:pPr>
    </w:p>
    <w:p w14:paraId="6EB23406" w14:textId="4582B268" w:rsidR="00855D50" w:rsidRDefault="00855D50" w:rsidP="005A2EB0">
      <w:pPr>
        <w:tabs>
          <w:tab w:val="left" w:pos="3075"/>
        </w:tabs>
        <w:spacing w:beforeLines="40" w:before="96" w:afterLines="20" w:after="48"/>
      </w:pPr>
    </w:p>
    <w:p w14:paraId="3CC5989E" w14:textId="77777777" w:rsidR="002C1A62" w:rsidRPr="007F47C8" w:rsidRDefault="002C1A62" w:rsidP="005A2EB0">
      <w:pPr>
        <w:tabs>
          <w:tab w:val="left" w:pos="3075"/>
        </w:tabs>
        <w:spacing w:beforeLines="40" w:before="96" w:afterLines="20" w:after="48"/>
      </w:pPr>
    </w:p>
    <w:p w14:paraId="154D0EDB" w14:textId="53636561" w:rsidR="00772E40" w:rsidRPr="002C1A62" w:rsidRDefault="005A2EB0" w:rsidP="002C1A62">
      <w:pPr>
        <w:tabs>
          <w:tab w:val="left" w:pos="3075"/>
        </w:tabs>
        <w:spacing w:beforeLines="40" w:before="96" w:afterLines="20" w:after="48"/>
        <w:rPr>
          <w:u w:val="single"/>
        </w:rPr>
      </w:pPr>
      <w:r w:rsidRPr="002C1A62">
        <w:rPr>
          <w:b/>
          <w:bCs/>
          <w:u w:val="single"/>
        </w:rPr>
        <w:lastRenderedPageBreak/>
        <w:t xml:space="preserve">Indicaciones </w:t>
      </w:r>
    </w:p>
    <w:p w14:paraId="122DB4D6" w14:textId="77777777" w:rsidR="002D7FAB" w:rsidRDefault="002D7FAB" w:rsidP="00C867CA">
      <w:pPr>
        <w:pStyle w:val="Prrafodelista"/>
        <w:numPr>
          <w:ilvl w:val="0"/>
          <w:numId w:val="2"/>
        </w:numPr>
        <w:tabs>
          <w:tab w:val="left" w:pos="3075"/>
        </w:tabs>
      </w:pPr>
      <w:r>
        <w:t>Formen equipos con sus compañeros de clase.</w:t>
      </w:r>
    </w:p>
    <w:p w14:paraId="18F5E850" w14:textId="77777777" w:rsidR="002D7FAB" w:rsidRDefault="002D7FAB" w:rsidP="00C867CA">
      <w:pPr>
        <w:pStyle w:val="Prrafodelista"/>
        <w:numPr>
          <w:ilvl w:val="0"/>
          <w:numId w:val="2"/>
        </w:numPr>
        <w:tabs>
          <w:tab w:val="left" w:pos="3075"/>
        </w:tabs>
      </w:pPr>
      <w:r>
        <w:t>Lean el material proporcionado por el docente sobre la medición de la capacidad de la planta.</w:t>
      </w:r>
    </w:p>
    <w:p w14:paraId="5E2B97DA" w14:textId="77777777" w:rsidR="002D7FAB" w:rsidRDefault="002D7FAB" w:rsidP="00C867CA">
      <w:pPr>
        <w:pStyle w:val="Prrafodelista"/>
        <w:numPr>
          <w:ilvl w:val="0"/>
          <w:numId w:val="2"/>
        </w:numPr>
        <w:tabs>
          <w:tab w:val="left" w:pos="3075"/>
        </w:tabs>
      </w:pPr>
      <w:r>
        <w:t>Junto con su equipo, realicen un ejemplo práctico sobre cómo llevar a cabo la medición de la capacidad de una planta con la ayuda del docente.</w:t>
      </w:r>
    </w:p>
    <w:p w14:paraId="496D7B62" w14:textId="77777777" w:rsidR="002D7FAB" w:rsidRDefault="002D7FAB" w:rsidP="00C867CA">
      <w:pPr>
        <w:pStyle w:val="Prrafodelista"/>
        <w:numPr>
          <w:ilvl w:val="0"/>
          <w:numId w:val="2"/>
        </w:numPr>
        <w:tabs>
          <w:tab w:val="left" w:pos="3075"/>
        </w:tabs>
      </w:pPr>
      <w:r>
        <w:t>Asegúrense de comprender los pasos necesarios y las herramientas requeridas para realizar la medición de manera efectiva.</w:t>
      </w:r>
    </w:p>
    <w:p w14:paraId="7F907DC8" w14:textId="77777777" w:rsidR="002D7FAB" w:rsidRDefault="002D7FAB" w:rsidP="00C867CA">
      <w:pPr>
        <w:pStyle w:val="Prrafodelista"/>
        <w:numPr>
          <w:ilvl w:val="0"/>
          <w:numId w:val="2"/>
        </w:numPr>
        <w:tabs>
          <w:tab w:val="left" w:pos="3075"/>
        </w:tabs>
      </w:pPr>
      <w:r>
        <w:t>Trabajen en equipo para llevar a cabo la recopilación de datos de tiempo de producción.</w:t>
      </w:r>
    </w:p>
    <w:p w14:paraId="42CBB180" w14:textId="7E7CABD7" w:rsidR="002D7FAB" w:rsidRDefault="002D7FAB" w:rsidP="00C867CA">
      <w:pPr>
        <w:pStyle w:val="Prrafodelista"/>
        <w:numPr>
          <w:ilvl w:val="0"/>
          <w:numId w:val="2"/>
        </w:numPr>
        <w:tabs>
          <w:tab w:val="left" w:pos="3075"/>
        </w:tabs>
      </w:pPr>
      <w:r>
        <w:t>Sigan las instrucciones proporcionadas por el docente para realizar las tareas asignadas y registrar los tiempos de producción.</w:t>
      </w:r>
    </w:p>
    <w:p w14:paraId="1B65623B" w14:textId="77777777" w:rsidR="002D7FAB" w:rsidRDefault="002D7FAB" w:rsidP="00C867CA">
      <w:pPr>
        <w:pStyle w:val="Prrafodelista"/>
        <w:numPr>
          <w:ilvl w:val="0"/>
          <w:numId w:val="2"/>
        </w:numPr>
        <w:tabs>
          <w:tab w:val="left" w:pos="3075"/>
        </w:tabs>
      </w:pPr>
      <w:r>
        <w:t>Una vez recopilados los datos, reúnanse con su equipo para calcular el tiempo promedio de producción para cada tarea.</w:t>
      </w:r>
    </w:p>
    <w:p w14:paraId="1B762609" w14:textId="77777777" w:rsidR="002D7FAB" w:rsidRDefault="002D7FAB" w:rsidP="00C867CA">
      <w:pPr>
        <w:pStyle w:val="Prrafodelista"/>
        <w:numPr>
          <w:ilvl w:val="0"/>
          <w:numId w:val="2"/>
        </w:numPr>
        <w:tabs>
          <w:tab w:val="left" w:pos="3075"/>
        </w:tabs>
      </w:pPr>
      <w:r>
        <w:t>Utilicen estos datos para calcular la capacidad efectiva de la planta según las fórmulas proporcionadas en clase.</w:t>
      </w:r>
    </w:p>
    <w:p w14:paraId="35D5AF32" w14:textId="77777777" w:rsidR="002D7FAB" w:rsidRDefault="002D7FAB" w:rsidP="00C867CA">
      <w:pPr>
        <w:pStyle w:val="Prrafodelista"/>
        <w:numPr>
          <w:ilvl w:val="0"/>
          <w:numId w:val="2"/>
        </w:numPr>
        <w:tabs>
          <w:tab w:val="left" w:pos="3075"/>
        </w:tabs>
      </w:pPr>
      <w:r>
        <w:t>Resuelvan los ejercicios relacionados con la medición de la capacidad de la planta en la sección designada por el docente.</w:t>
      </w:r>
    </w:p>
    <w:p w14:paraId="61AECE74" w14:textId="77777777" w:rsidR="002D7FAB" w:rsidRDefault="002D7FAB" w:rsidP="00C867CA">
      <w:pPr>
        <w:pStyle w:val="Prrafodelista"/>
        <w:numPr>
          <w:ilvl w:val="0"/>
          <w:numId w:val="2"/>
        </w:numPr>
        <w:tabs>
          <w:tab w:val="left" w:pos="3075"/>
        </w:tabs>
      </w:pPr>
      <w:r>
        <w:t>Apliquen los conceptos aprendidos durante el ejercicio práctico y la lectura del material para resolver los problemas planteados.</w:t>
      </w:r>
    </w:p>
    <w:p w14:paraId="3B703D5E" w14:textId="77777777" w:rsidR="002D7FAB" w:rsidRDefault="002D7FAB" w:rsidP="00C867CA">
      <w:pPr>
        <w:pStyle w:val="Prrafodelista"/>
        <w:numPr>
          <w:ilvl w:val="0"/>
          <w:numId w:val="2"/>
        </w:numPr>
        <w:tabs>
          <w:tab w:val="left" w:pos="3075"/>
        </w:tabs>
      </w:pPr>
      <w:r>
        <w:t>Preparen una presentación de los resultados obtenidos, incluyendo los tiempos promedio de producción y la capacidad efectiva de la planta.</w:t>
      </w:r>
    </w:p>
    <w:p w14:paraId="5BEF09ED" w14:textId="77777777" w:rsidR="002D7FAB" w:rsidRDefault="002D7FAB" w:rsidP="00C867CA">
      <w:pPr>
        <w:pStyle w:val="Prrafodelista"/>
        <w:numPr>
          <w:ilvl w:val="0"/>
          <w:numId w:val="2"/>
        </w:numPr>
        <w:tabs>
          <w:tab w:val="left" w:pos="3075"/>
        </w:tabs>
      </w:pPr>
      <w:r>
        <w:t>Estén preparados para discutir y explicar sus resultados durante la sesión de revisión.</w:t>
      </w:r>
    </w:p>
    <w:p w14:paraId="4AFA67C9" w14:textId="77777777" w:rsidR="002D7FAB" w:rsidRDefault="002D7FAB" w:rsidP="00C867CA">
      <w:pPr>
        <w:pStyle w:val="Prrafodelista"/>
        <w:numPr>
          <w:ilvl w:val="0"/>
          <w:numId w:val="2"/>
        </w:numPr>
        <w:tabs>
          <w:tab w:val="left" w:pos="3075"/>
        </w:tabs>
      </w:pPr>
      <w:r>
        <w:t>Participen activamente durante la sesión de ejercicios, compartiendo sus experiencias y aprendizajes con el resto de la clase.</w:t>
      </w:r>
    </w:p>
    <w:p w14:paraId="483FA347" w14:textId="036C6716" w:rsidR="007F47C8" w:rsidRDefault="002D7FAB" w:rsidP="00C867CA">
      <w:pPr>
        <w:pStyle w:val="Prrafodelista"/>
        <w:numPr>
          <w:ilvl w:val="0"/>
          <w:numId w:val="2"/>
        </w:numPr>
        <w:tabs>
          <w:tab w:val="left" w:pos="3075"/>
        </w:tabs>
      </w:pPr>
      <w:r>
        <w:t>Estén abiertos a discutir diferentes enfoques y estrategias utilizadas por otros equipos.</w:t>
      </w:r>
    </w:p>
    <w:p w14:paraId="1939F3E2" w14:textId="75E4CB9F" w:rsidR="00855D50" w:rsidRDefault="00855D50" w:rsidP="00AB2DF6">
      <w:pPr>
        <w:tabs>
          <w:tab w:val="left" w:pos="3075"/>
        </w:tabs>
      </w:pPr>
    </w:p>
    <w:p w14:paraId="4451E793" w14:textId="7C55B2E1" w:rsidR="000A485F" w:rsidRPr="00E45069" w:rsidRDefault="00395CB0" w:rsidP="00AB2DF6">
      <w:pPr>
        <w:tabs>
          <w:tab w:val="left" w:pos="3075"/>
        </w:tabs>
        <w:rPr>
          <w:b/>
          <w:bCs/>
          <w:u w:val="single"/>
        </w:rPr>
      </w:pPr>
      <w:r w:rsidRPr="00E45069">
        <w:rPr>
          <w:b/>
          <w:bCs/>
          <w:u w:val="single"/>
        </w:rPr>
        <w:lastRenderedPageBreak/>
        <w:t>Ejercicios</w:t>
      </w:r>
    </w:p>
    <w:p w14:paraId="1A1202CE" w14:textId="053A8FDF" w:rsidR="00395CB0" w:rsidRDefault="00395CB0" w:rsidP="00E45069">
      <w:pPr>
        <w:pStyle w:val="Prrafodelista"/>
        <w:numPr>
          <w:ilvl w:val="0"/>
          <w:numId w:val="4"/>
        </w:numPr>
        <w:tabs>
          <w:tab w:val="left" w:pos="3075"/>
        </w:tabs>
      </w:pPr>
      <w:r>
        <w:t xml:space="preserve">En una empacadora de sardinas, se midieron los tiempos de enlatado, se obtuvo la siguiente tabla: </w:t>
      </w:r>
    </w:p>
    <w:tbl>
      <w:tblPr>
        <w:tblStyle w:val="Tablanormal5"/>
        <w:tblW w:w="4812" w:type="dxa"/>
        <w:tblInd w:w="2019" w:type="dxa"/>
        <w:tblLook w:val="04A0" w:firstRow="1" w:lastRow="0" w:firstColumn="1" w:lastColumn="0" w:noHBand="0" w:noVBand="1"/>
      </w:tblPr>
      <w:tblGrid>
        <w:gridCol w:w="2691"/>
        <w:gridCol w:w="2121"/>
      </w:tblGrid>
      <w:tr w:rsidR="00395CB0" w:rsidRPr="00395CB0" w14:paraId="6384989E" w14:textId="77777777" w:rsidTr="00E4506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1" w:type="dxa"/>
            <w:hideMark/>
          </w:tcPr>
          <w:p w14:paraId="49EF3AA1" w14:textId="5DFB57F6" w:rsidR="00395CB0" w:rsidRPr="00395CB0" w:rsidRDefault="00395CB0" w:rsidP="00395CB0">
            <w:pPr>
              <w:spacing w:before="0" w:after="0" w:line="240" w:lineRule="auto"/>
              <w:jc w:val="center"/>
              <w:rPr>
                <w:rFonts w:ascii="Segoe UI" w:eastAsia="Times New Roman" w:hAnsi="Segoe UI" w:cs="Segoe UI"/>
                <w:b/>
                <w:bCs/>
                <w:sz w:val="21"/>
                <w:szCs w:val="21"/>
                <w:lang w:eastAsia="es-NI"/>
              </w:rPr>
            </w:pPr>
            <w:r w:rsidRPr="00395CB0">
              <w:rPr>
                <w:rFonts w:ascii="Segoe UI" w:eastAsia="Times New Roman" w:hAnsi="Segoe UI" w:cs="Segoe UI"/>
                <w:b/>
                <w:bCs/>
                <w:sz w:val="21"/>
                <w:szCs w:val="21"/>
                <w:lang w:eastAsia="es-NI"/>
              </w:rPr>
              <w:t>Número de Medición</w:t>
            </w:r>
          </w:p>
        </w:tc>
        <w:tc>
          <w:tcPr>
            <w:tcW w:w="2121" w:type="dxa"/>
            <w:hideMark/>
          </w:tcPr>
          <w:p w14:paraId="79A9007C" w14:textId="77777777" w:rsidR="00395CB0" w:rsidRPr="00395CB0" w:rsidRDefault="00395CB0" w:rsidP="00395CB0">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b/>
                <w:bCs/>
                <w:sz w:val="21"/>
                <w:szCs w:val="21"/>
                <w:lang w:eastAsia="es-NI"/>
              </w:rPr>
            </w:pPr>
            <w:r w:rsidRPr="00395CB0">
              <w:rPr>
                <w:rFonts w:ascii="Segoe UI" w:eastAsia="Times New Roman" w:hAnsi="Segoe UI" w:cs="Segoe UI"/>
                <w:b/>
                <w:bCs/>
                <w:sz w:val="21"/>
                <w:szCs w:val="21"/>
                <w:lang w:eastAsia="es-NI"/>
              </w:rPr>
              <w:t>Tiempo (minutos)</w:t>
            </w:r>
          </w:p>
        </w:tc>
      </w:tr>
      <w:tr w:rsidR="00395CB0" w:rsidRPr="00395CB0" w14:paraId="74883F1F" w14:textId="77777777" w:rsidTr="00E45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1" w:type="dxa"/>
            <w:hideMark/>
          </w:tcPr>
          <w:p w14:paraId="70DFE419" w14:textId="77777777" w:rsidR="00395CB0" w:rsidRPr="00395CB0" w:rsidRDefault="00395CB0" w:rsidP="00395CB0">
            <w:pPr>
              <w:spacing w:before="0" w:after="0" w:line="240" w:lineRule="auto"/>
              <w:jc w:val="left"/>
              <w:rPr>
                <w:rFonts w:ascii="Segoe UI" w:eastAsia="Times New Roman" w:hAnsi="Segoe UI" w:cs="Segoe UI"/>
                <w:sz w:val="21"/>
                <w:szCs w:val="21"/>
                <w:lang w:eastAsia="es-NI"/>
              </w:rPr>
            </w:pPr>
            <w:r w:rsidRPr="00395CB0">
              <w:rPr>
                <w:rFonts w:ascii="Segoe UI" w:eastAsia="Times New Roman" w:hAnsi="Segoe UI" w:cs="Segoe UI"/>
                <w:sz w:val="21"/>
                <w:szCs w:val="21"/>
                <w:lang w:eastAsia="es-NI"/>
              </w:rPr>
              <w:t>1</w:t>
            </w:r>
          </w:p>
        </w:tc>
        <w:tc>
          <w:tcPr>
            <w:tcW w:w="2121" w:type="dxa"/>
            <w:hideMark/>
          </w:tcPr>
          <w:p w14:paraId="583E9934" w14:textId="77777777" w:rsidR="00395CB0" w:rsidRPr="00395CB0" w:rsidRDefault="00395CB0" w:rsidP="00395CB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eastAsia="es-NI"/>
              </w:rPr>
            </w:pPr>
            <w:r w:rsidRPr="00395CB0">
              <w:rPr>
                <w:rFonts w:ascii="Segoe UI" w:eastAsia="Times New Roman" w:hAnsi="Segoe UI" w:cs="Segoe UI"/>
                <w:sz w:val="21"/>
                <w:szCs w:val="21"/>
                <w:lang w:eastAsia="es-NI"/>
              </w:rPr>
              <w:t>30</w:t>
            </w:r>
          </w:p>
        </w:tc>
      </w:tr>
      <w:tr w:rsidR="00395CB0" w:rsidRPr="00395CB0" w14:paraId="508DC298" w14:textId="77777777" w:rsidTr="00E45069">
        <w:tc>
          <w:tcPr>
            <w:cnfStyle w:val="001000000000" w:firstRow="0" w:lastRow="0" w:firstColumn="1" w:lastColumn="0" w:oddVBand="0" w:evenVBand="0" w:oddHBand="0" w:evenHBand="0" w:firstRowFirstColumn="0" w:firstRowLastColumn="0" w:lastRowFirstColumn="0" w:lastRowLastColumn="0"/>
            <w:tcW w:w="2691" w:type="dxa"/>
            <w:hideMark/>
          </w:tcPr>
          <w:p w14:paraId="29EA834C" w14:textId="77777777" w:rsidR="00395CB0" w:rsidRPr="00395CB0" w:rsidRDefault="00395CB0" w:rsidP="00395CB0">
            <w:pPr>
              <w:spacing w:before="0" w:after="0" w:line="240" w:lineRule="auto"/>
              <w:jc w:val="left"/>
              <w:rPr>
                <w:rFonts w:ascii="Segoe UI" w:eastAsia="Times New Roman" w:hAnsi="Segoe UI" w:cs="Segoe UI"/>
                <w:sz w:val="21"/>
                <w:szCs w:val="21"/>
                <w:lang w:eastAsia="es-NI"/>
              </w:rPr>
            </w:pPr>
            <w:r w:rsidRPr="00395CB0">
              <w:rPr>
                <w:rFonts w:ascii="Segoe UI" w:eastAsia="Times New Roman" w:hAnsi="Segoe UI" w:cs="Segoe UI"/>
                <w:sz w:val="21"/>
                <w:szCs w:val="21"/>
                <w:lang w:eastAsia="es-NI"/>
              </w:rPr>
              <w:t>2</w:t>
            </w:r>
          </w:p>
        </w:tc>
        <w:tc>
          <w:tcPr>
            <w:tcW w:w="2121" w:type="dxa"/>
            <w:hideMark/>
          </w:tcPr>
          <w:p w14:paraId="24BBB7FA" w14:textId="77777777" w:rsidR="00395CB0" w:rsidRPr="00395CB0" w:rsidRDefault="00395CB0" w:rsidP="00395CB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eastAsia="es-NI"/>
              </w:rPr>
            </w:pPr>
            <w:r w:rsidRPr="00395CB0">
              <w:rPr>
                <w:rFonts w:ascii="Segoe UI" w:eastAsia="Times New Roman" w:hAnsi="Segoe UI" w:cs="Segoe UI"/>
                <w:sz w:val="21"/>
                <w:szCs w:val="21"/>
                <w:lang w:eastAsia="es-NI"/>
              </w:rPr>
              <w:t>32</w:t>
            </w:r>
          </w:p>
        </w:tc>
      </w:tr>
      <w:tr w:rsidR="00395CB0" w:rsidRPr="00395CB0" w14:paraId="6947555D" w14:textId="77777777" w:rsidTr="00E45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1" w:type="dxa"/>
            <w:hideMark/>
          </w:tcPr>
          <w:p w14:paraId="696F13B6" w14:textId="77777777" w:rsidR="00395CB0" w:rsidRPr="00395CB0" w:rsidRDefault="00395CB0" w:rsidP="00395CB0">
            <w:pPr>
              <w:spacing w:before="0" w:after="0" w:line="240" w:lineRule="auto"/>
              <w:jc w:val="left"/>
              <w:rPr>
                <w:rFonts w:ascii="Segoe UI" w:eastAsia="Times New Roman" w:hAnsi="Segoe UI" w:cs="Segoe UI"/>
                <w:sz w:val="21"/>
                <w:szCs w:val="21"/>
                <w:lang w:eastAsia="es-NI"/>
              </w:rPr>
            </w:pPr>
            <w:r w:rsidRPr="00395CB0">
              <w:rPr>
                <w:rFonts w:ascii="Segoe UI" w:eastAsia="Times New Roman" w:hAnsi="Segoe UI" w:cs="Segoe UI"/>
                <w:sz w:val="21"/>
                <w:szCs w:val="21"/>
                <w:lang w:eastAsia="es-NI"/>
              </w:rPr>
              <w:t>3</w:t>
            </w:r>
          </w:p>
        </w:tc>
        <w:tc>
          <w:tcPr>
            <w:tcW w:w="2121" w:type="dxa"/>
            <w:hideMark/>
          </w:tcPr>
          <w:p w14:paraId="65542CCB" w14:textId="77777777" w:rsidR="00395CB0" w:rsidRPr="00395CB0" w:rsidRDefault="00395CB0" w:rsidP="00395CB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eastAsia="es-NI"/>
              </w:rPr>
            </w:pPr>
            <w:r w:rsidRPr="00395CB0">
              <w:rPr>
                <w:rFonts w:ascii="Segoe UI" w:eastAsia="Times New Roman" w:hAnsi="Segoe UI" w:cs="Segoe UI"/>
                <w:sz w:val="21"/>
                <w:szCs w:val="21"/>
                <w:lang w:eastAsia="es-NI"/>
              </w:rPr>
              <w:t>29</w:t>
            </w:r>
          </w:p>
        </w:tc>
      </w:tr>
      <w:tr w:rsidR="00395CB0" w:rsidRPr="00395CB0" w14:paraId="0D236923" w14:textId="77777777" w:rsidTr="00E45069">
        <w:tc>
          <w:tcPr>
            <w:cnfStyle w:val="001000000000" w:firstRow="0" w:lastRow="0" w:firstColumn="1" w:lastColumn="0" w:oddVBand="0" w:evenVBand="0" w:oddHBand="0" w:evenHBand="0" w:firstRowFirstColumn="0" w:firstRowLastColumn="0" w:lastRowFirstColumn="0" w:lastRowLastColumn="0"/>
            <w:tcW w:w="2691" w:type="dxa"/>
            <w:hideMark/>
          </w:tcPr>
          <w:p w14:paraId="70A2C705" w14:textId="77777777" w:rsidR="00395CB0" w:rsidRPr="00395CB0" w:rsidRDefault="00395CB0" w:rsidP="00395CB0">
            <w:pPr>
              <w:spacing w:before="0" w:after="0" w:line="240" w:lineRule="auto"/>
              <w:jc w:val="left"/>
              <w:rPr>
                <w:rFonts w:ascii="Segoe UI" w:eastAsia="Times New Roman" w:hAnsi="Segoe UI" w:cs="Segoe UI"/>
                <w:sz w:val="21"/>
                <w:szCs w:val="21"/>
                <w:lang w:eastAsia="es-NI"/>
              </w:rPr>
            </w:pPr>
            <w:r w:rsidRPr="00395CB0">
              <w:rPr>
                <w:rFonts w:ascii="Segoe UI" w:eastAsia="Times New Roman" w:hAnsi="Segoe UI" w:cs="Segoe UI"/>
                <w:sz w:val="21"/>
                <w:szCs w:val="21"/>
                <w:lang w:eastAsia="es-NI"/>
              </w:rPr>
              <w:t>4</w:t>
            </w:r>
          </w:p>
        </w:tc>
        <w:tc>
          <w:tcPr>
            <w:tcW w:w="2121" w:type="dxa"/>
            <w:hideMark/>
          </w:tcPr>
          <w:p w14:paraId="2FB9FCC9" w14:textId="77777777" w:rsidR="00395CB0" w:rsidRPr="00395CB0" w:rsidRDefault="00395CB0" w:rsidP="00395CB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eastAsia="es-NI"/>
              </w:rPr>
            </w:pPr>
            <w:r w:rsidRPr="00395CB0">
              <w:rPr>
                <w:rFonts w:ascii="Segoe UI" w:eastAsia="Times New Roman" w:hAnsi="Segoe UI" w:cs="Segoe UI"/>
                <w:sz w:val="21"/>
                <w:szCs w:val="21"/>
                <w:lang w:eastAsia="es-NI"/>
              </w:rPr>
              <w:t>31</w:t>
            </w:r>
          </w:p>
        </w:tc>
      </w:tr>
      <w:tr w:rsidR="00395CB0" w:rsidRPr="00395CB0" w14:paraId="64B2C8DF" w14:textId="77777777" w:rsidTr="00E45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1" w:type="dxa"/>
            <w:hideMark/>
          </w:tcPr>
          <w:p w14:paraId="22852D72" w14:textId="77777777" w:rsidR="00395CB0" w:rsidRPr="00395CB0" w:rsidRDefault="00395CB0" w:rsidP="00395CB0">
            <w:pPr>
              <w:spacing w:before="0" w:after="0" w:line="240" w:lineRule="auto"/>
              <w:jc w:val="left"/>
              <w:rPr>
                <w:rFonts w:ascii="Segoe UI" w:eastAsia="Times New Roman" w:hAnsi="Segoe UI" w:cs="Segoe UI"/>
                <w:sz w:val="21"/>
                <w:szCs w:val="21"/>
                <w:lang w:eastAsia="es-NI"/>
              </w:rPr>
            </w:pPr>
            <w:r w:rsidRPr="00395CB0">
              <w:rPr>
                <w:rFonts w:ascii="Segoe UI" w:eastAsia="Times New Roman" w:hAnsi="Segoe UI" w:cs="Segoe UI"/>
                <w:sz w:val="21"/>
                <w:szCs w:val="21"/>
                <w:lang w:eastAsia="es-NI"/>
              </w:rPr>
              <w:t>5</w:t>
            </w:r>
          </w:p>
        </w:tc>
        <w:tc>
          <w:tcPr>
            <w:tcW w:w="2121" w:type="dxa"/>
            <w:hideMark/>
          </w:tcPr>
          <w:p w14:paraId="6A2D3E10" w14:textId="77777777" w:rsidR="00395CB0" w:rsidRPr="00395CB0" w:rsidRDefault="00395CB0" w:rsidP="00395CB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eastAsia="es-NI"/>
              </w:rPr>
            </w:pPr>
            <w:r w:rsidRPr="00395CB0">
              <w:rPr>
                <w:rFonts w:ascii="Segoe UI" w:eastAsia="Times New Roman" w:hAnsi="Segoe UI" w:cs="Segoe UI"/>
                <w:sz w:val="21"/>
                <w:szCs w:val="21"/>
                <w:lang w:eastAsia="es-NI"/>
              </w:rPr>
              <w:t>28</w:t>
            </w:r>
          </w:p>
        </w:tc>
      </w:tr>
      <w:tr w:rsidR="00395CB0" w:rsidRPr="00395CB0" w14:paraId="428C0895" w14:textId="77777777" w:rsidTr="00E45069">
        <w:tc>
          <w:tcPr>
            <w:cnfStyle w:val="001000000000" w:firstRow="0" w:lastRow="0" w:firstColumn="1" w:lastColumn="0" w:oddVBand="0" w:evenVBand="0" w:oddHBand="0" w:evenHBand="0" w:firstRowFirstColumn="0" w:firstRowLastColumn="0" w:lastRowFirstColumn="0" w:lastRowLastColumn="0"/>
            <w:tcW w:w="2691" w:type="dxa"/>
            <w:hideMark/>
          </w:tcPr>
          <w:p w14:paraId="39D103C8" w14:textId="77777777" w:rsidR="00395CB0" w:rsidRPr="00395CB0" w:rsidRDefault="00395CB0" w:rsidP="00395CB0">
            <w:pPr>
              <w:spacing w:before="0" w:after="0" w:line="240" w:lineRule="auto"/>
              <w:jc w:val="left"/>
              <w:rPr>
                <w:rFonts w:ascii="Segoe UI" w:eastAsia="Times New Roman" w:hAnsi="Segoe UI" w:cs="Segoe UI"/>
                <w:sz w:val="21"/>
                <w:szCs w:val="21"/>
                <w:lang w:eastAsia="es-NI"/>
              </w:rPr>
            </w:pPr>
            <w:r w:rsidRPr="00395CB0">
              <w:rPr>
                <w:rFonts w:ascii="Segoe UI" w:eastAsia="Times New Roman" w:hAnsi="Segoe UI" w:cs="Segoe UI"/>
                <w:sz w:val="21"/>
                <w:szCs w:val="21"/>
                <w:lang w:eastAsia="es-NI"/>
              </w:rPr>
              <w:t>6</w:t>
            </w:r>
          </w:p>
        </w:tc>
        <w:tc>
          <w:tcPr>
            <w:tcW w:w="2121" w:type="dxa"/>
            <w:hideMark/>
          </w:tcPr>
          <w:p w14:paraId="228AD14C" w14:textId="77777777" w:rsidR="00395CB0" w:rsidRPr="00395CB0" w:rsidRDefault="00395CB0" w:rsidP="00395CB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eastAsia="es-NI"/>
              </w:rPr>
            </w:pPr>
            <w:r w:rsidRPr="00395CB0">
              <w:rPr>
                <w:rFonts w:ascii="Segoe UI" w:eastAsia="Times New Roman" w:hAnsi="Segoe UI" w:cs="Segoe UI"/>
                <w:sz w:val="21"/>
                <w:szCs w:val="21"/>
                <w:lang w:eastAsia="es-NI"/>
              </w:rPr>
              <w:t>30</w:t>
            </w:r>
          </w:p>
        </w:tc>
      </w:tr>
      <w:tr w:rsidR="00395CB0" w:rsidRPr="00395CB0" w14:paraId="321F4C32" w14:textId="77777777" w:rsidTr="00E45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1" w:type="dxa"/>
            <w:hideMark/>
          </w:tcPr>
          <w:p w14:paraId="113209E8" w14:textId="77777777" w:rsidR="00395CB0" w:rsidRPr="00395CB0" w:rsidRDefault="00395CB0" w:rsidP="00395CB0">
            <w:pPr>
              <w:spacing w:before="0" w:after="0" w:line="240" w:lineRule="auto"/>
              <w:jc w:val="left"/>
              <w:rPr>
                <w:rFonts w:ascii="Segoe UI" w:eastAsia="Times New Roman" w:hAnsi="Segoe UI" w:cs="Segoe UI"/>
                <w:sz w:val="21"/>
                <w:szCs w:val="21"/>
                <w:lang w:eastAsia="es-NI"/>
              </w:rPr>
            </w:pPr>
            <w:r w:rsidRPr="00395CB0">
              <w:rPr>
                <w:rFonts w:ascii="Segoe UI" w:eastAsia="Times New Roman" w:hAnsi="Segoe UI" w:cs="Segoe UI"/>
                <w:sz w:val="21"/>
                <w:szCs w:val="21"/>
                <w:lang w:eastAsia="es-NI"/>
              </w:rPr>
              <w:t>7</w:t>
            </w:r>
          </w:p>
        </w:tc>
        <w:tc>
          <w:tcPr>
            <w:tcW w:w="2121" w:type="dxa"/>
            <w:hideMark/>
          </w:tcPr>
          <w:p w14:paraId="47B2D196" w14:textId="77777777" w:rsidR="00395CB0" w:rsidRPr="00395CB0" w:rsidRDefault="00395CB0" w:rsidP="00395CB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eastAsia="es-NI"/>
              </w:rPr>
            </w:pPr>
            <w:r w:rsidRPr="00395CB0">
              <w:rPr>
                <w:rFonts w:ascii="Segoe UI" w:eastAsia="Times New Roman" w:hAnsi="Segoe UI" w:cs="Segoe UI"/>
                <w:sz w:val="21"/>
                <w:szCs w:val="21"/>
                <w:lang w:eastAsia="es-NI"/>
              </w:rPr>
              <w:t>33</w:t>
            </w:r>
          </w:p>
        </w:tc>
      </w:tr>
      <w:tr w:rsidR="00395CB0" w:rsidRPr="00395CB0" w14:paraId="6F1C57CF" w14:textId="77777777" w:rsidTr="00E45069">
        <w:tc>
          <w:tcPr>
            <w:cnfStyle w:val="001000000000" w:firstRow="0" w:lastRow="0" w:firstColumn="1" w:lastColumn="0" w:oddVBand="0" w:evenVBand="0" w:oddHBand="0" w:evenHBand="0" w:firstRowFirstColumn="0" w:firstRowLastColumn="0" w:lastRowFirstColumn="0" w:lastRowLastColumn="0"/>
            <w:tcW w:w="2691" w:type="dxa"/>
            <w:hideMark/>
          </w:tcPr>
          <w:p w14:paraId="75BAF8CC" w14:textId="77777777" w:rsidR="00395CB0" w:rsidRPr="00395CB0" w:rsidRDefault="00395CB0" w:rsidP="00395CB0">
            <w:pPr>
              <w:spacing w:before="0" w:after="0" w:line="240" w:lineRule="auto"/>
              <w:jc w:val="left"/>
              <w:rPr>
                <w:rFonts w:ascii="Segoe UI" w:eastAsia="Times New Roman" w:hAnsi="Segoe UI" w:cs="Segoe UI"/>
                <w:sz w:val="21"/>
                <w:szCs w:val="21"/>
                <w:lang w:eastAsia="es-NI"/>
              </w:rPr>
            </w:pPr>
            <w:r w:rsidRPr="00395CB0">
              <w:rPr>
                <w:rFonts w:ascii="Segoe UI" w:eastAsia="Times New Roman" w:hAnsi="Segoe UI" w:cs="Segoe UI"/>
                <w:sz w:val="21"/>
                <w:szCs w:val="21"/>
                <w:lang w:eastAsia="es-NI"/>
              </w:rPr>
              <w:t>8</w:t>
            </w:r>
          </w:p>
        </w:tc>
        <w:tc>
          <w:tcPr>
            <w:tcW w:w="2121" w:type="dxa"/>
            <w:hideMark/>
          </w:tcPr>
          <w:p w14:paraId="20E793C3" w14:textId="77777777" w:rsidR="00395CB0" w:rsidRPr="00395CB0" w:rsidRDefault="00395CB0" w:rsidP="00395CB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eastAsia="es-NI"/>
              </w:rPr>
            </w:pPr>
            <w:r w:rsidRPr="00395CB0">
              <w:rPr>
                <w:rFonts w:ascii="Segoe UI" w:eastAsia="Times New Roman" w:hAnsi="Segoe UI" w:cs="Segoe UI"/>
                <w:sz w:val="21"/>
                <w:szCs w:val="21"/>
                <w:lang w:eastAsia="es-NI"/>
              </w:rPr>
              <w:t>29</w:t>
            </w:r>
          </w:p>
        </w:tc>
      </w:tr>
      <w:tr w:rsidR="00395CB0" w:rsidRPr="00395CB0" w14:paraId="607DB016" w14:textId="77777777" w:rsidTr="00E45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1" w:type="dxa"/>
            <w:hideMark/>
          </w:tcPr>
          <w:p w14:paraId="2D619457" w14:textId="77777777" w:rsidR="00395CB0" w:rsidRPr="00395CB0" w:rsidRDefault="00395CB0" w:rsidP="00395CB0">
            <w:pPr>
              <w:spacing w:before="0" w:after="0" w:line="240" w:lineRule="auto"/>
              <w:jc w:val="left"/>
              <w:rPr>
                <w:rFonts w:ascii="Segoe UI" w:eastAsia="Times New Roman" w:hAnsi="Segoe UI" w:cs="Segoe UI"/>
                <w:sz w:val="21"/>
                <w:szCs w:val="21"/>
                <w:lang w:eastAsia="es-NI"/>
              </w:rPr>
            </w:pPr>
            <w:r w:rsidRPr="00395CB0">
              <w:rPr>
                <w:rFonts w:ascii="Segoe UI" w:eastAsia="Times New Roman" w:hAnsi="Segoe UI" w:cs="Segoe UI"/>
                <w:sz w:val="21"/>
                <w:szCs w:val="21"/>
                <w:lang w:eastAsia="es-NI"/>
              </w:rPr>
              <w:t>9</w:t>
            </w:r>
          </w:p>
        </w:tc>
        <w:tc>
          <w:tcPr>
            <w:tcW w:w="2121" w:type="dxa"/>
            <w:hideMark/>
          </w:tcPr>
          <w:p w14:paraId="13849610" w14:textId="77777777" w:rsidR="00395CB0" w:rsidRPr="00395CB0" w:rsidRDefault="00395CB0" w:rsidP="00395CB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eastAsia="es-NI"/>
              </w:rPr>
            </w:pPr>
            <w:r w:rsidRPr="00395CB0">
              <w:rPr>
                <w:rFonts w:ascii="Segoe UI" w:eastAsia="Times New Roman" w:hAnsi="Segoe UI" w:cs="Segoe UI"/>
                <w:sz w:val="21"/>
                <w:szCs w:val="21"/>
                <w:lang w:eastAsia="es-NI"/>
              </w:rPr>
              <w:t>32</w:t>
            </w:r>
          </w:p>
        </w:tc>
      </w:tr>
      <w:tr w:rsidR="00395CB0" w:rsidRPr="00395CB0" w14:paraId="447CB329" w14:textId="77777777" w:rsidTr="00E45069">
        <w:tc>
          <w:tcPr>
            <w:cnfStyle w:val="001000000000" w:firstRow="0" w:lastRow="0" w:firstColumn="1" w:lastColumn="0" w:oddVBand="0" w:evenVBand="0" w:oddHBand="0" w:evenHBand="0" w:firstRowFirstColumn="0" w:firstRowLastColumn="0" w:lastRowFirstColumn="0" w:lastRowLastColumn="0"/>
            <w:tcW w:w="2691" w:type="dxa"/>
            <w:hideMark/>
          </w:tcPr>
          <w:p w14:paraId="50D938BF" w14:textId="77777777" w:rsidR="00395CB0" w:rsidRPr="00395CB0" w:rsidRDefault="00395CB0" w:rsidP="00395CB0">
            <w:pPr>
              <w:spacing w:before="0" w:after="0" w:line="240" w:lineRule="auto"/>
              <w:jc w:val="left"/>
              <w:rPr>
                <w:rFonts w:ascii="Segoe UI" w:eastAsia="Times New Roman" w:hAnsi="Segoe UI" w:cs="Segoe UI"/>
                <w:sz w:val="21"/>
                <w:szCs w:val="21"/>
                <w:lang w:eastAsia="es-NI"/>
              </w:rPr>
            </w:pPr>
            <w:r w:rsidRPr="00395CB0">
              <w:rPr>
                <w:rFonts w:ascii="Segoe UI" w:eastAsia="Times New Roman" w:hAnsi="Segoe UI" w:cs="Segoe UI"/>
                <w:sz w:val="21"/>
                <w:szCs w:val="21"/>
                <w:lang w:eastAsia="es-NI"/>
              </w:rPr>
              <w:t>10</w:t>
            </w:r>
          </w:p>
        </w:tc>
        <w:tc>
          <w:tcPr>
            <w:tcW w:w="2121" w:type="dxa"/>
            <w:hideMark/>
          </w:tcPr>
          <w:p w14:paraId="3862E1C9" w14:textId="77777777" w:rsidR="00395CB0" w:rsidRPr="00395CB0" w:rsidRDefault="00395CB0" w:rsidP="00395CB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eastAsia="es-NI"/>
              </w:rPr>
            </w:pPr>
            <w:r w:rsidRPr="00395CB0">
              <w:rPr>
                <w:rFonts w:ascii="Segoe UI" w:eastAsia="Times New Roman" w:hAnsi="Segoe UI" w:cs="Segoe UI"/>
                <w:sz w:val="21"/>
                <w:szCs w:val="21"/>
                <w:lang w:eastAsia="es-NI"/>
              </w:rPr>
              <w:t>31</w:t>
            </w:r>
          </w:p>
        </w:tc>
      </w:tr>
    </w:tbl>
    <w:p w14:paraId="34E8D722" w14:textId="77777777" w:rsidR="00395CB0" w:rsidRDefault="00395CB0" w:rsidP="00AB2DF6">
      <w:pPr>
        <w:tabs>
          <w:tab w:val="left" w:pos="3075"/>
        </w:tabs>
      </w:pPr>
    </w:p>
    <w:p w14:paraId="16ED7020" w14:textId="05FC94BB" w:rsidR="000A485F" w:rsidRDefault="00F977F0" w:rsidP="00E45069">
      <w:pPr>
        <w:tabs>
          <w:tab w:val="left" w:pos="3075"/>
        </w:tabs>
        <w:ind w:left="851"/>
      </w:pPr>
      <w:r>
        <w:t xml:space="preserve">El </w:t>
      </w:r>
      <w:r w:rsidR="006E39AC">
        <w:t>porcentaje</w:t>
      </w:r>
      <w:r>
        <w:t xml:space="preserve"> de suplemento será del 1</w:t>
      </w:r>
      <w:r w:rsidR="00757616">
        <w:t xml:space="preserve">3%, </w:t>
      </w:r>
      <w:r w:rsidR="006E39AC">
        <w:t>y el porcentaje de merma de 1</w:t>
      </w:r>
      <w:r w:rsidR="006C1FAD">
        <w:t>6%. Calcule la utilización</w:t>
      </w:r>
      <w:r w:rsidR="00E45069">
        <w:t xml:space="preserve"> y</w:t>
      </w:r>
      <w:r w:rsidR="006C1FAD">
        <w:t xml:space="preserve"> la Eficiencia </w:t>
      </w:r>
    </w:p>
    <w:p w14:paraId="1D67D184" w14:textId="77777777" w:rsidR="00E45069" w:rsidRDefault="00E45069" w:rsidP="00AB2DF6">
      <w:pPr>
        <w:tabs>
          <w:tab w:val="left" w:pos="3075"/>
        </w:tabs>
      </w:pPr>
    </w:p>
    <w:p w14:paraId="76578EF6" w14:textId="48ECC25D" w:rsidR="00E45069" w:rsidRDefault="00E45069" w:rsidP="00E45069">
      <w:pPr>
        <w:pStyle w:val="Prrafodelista"/>
        <w:numPr>
          <w:ilvl w:val="0"/>
          <w:numId w:val="4"/>
        </w:numPr>
        <w:tabs>
          <w:tab w:val="left" w:pos="3075"/>
        </w:tabs>
      </w:pPr>
      <w:r>
        <w:t>Tomando como referencia la data de su proyecto (diagrama ASME, Cursograma y maquinaria) calcule el tiempo de producción de un</w:t>
      </w:r>
      <w:r w:rsidR="00114898">
        <w:t>a unidad de su producto, determinando cuál es el tiempo total de producción y cuantos productos elabora en ese tiempo, luego multiplíquelo por las horas de trabajo del día</w:t>
      </w:r>
      <w:r w:rsidR="000621AF">
        <w:t xml:space="preserve">. Para calcular la eficiencia de su planta y la utilización use el </w:t>
      </w:r>
      <w:r w:rsidR="0031554E">
        <w:t>porcentaje</w:t>
      </w:r>
      <w:r w:rsidR="000621AF">
        <w:t xml:space="preserve"> de suplemento y merma </w:t>
      </w:r>
      <w:r w:rsidR="0031554E">
        <w:t>en el ejemplo resuelto con su docente.</w:t>
      </w:r>
    </w:p>
    <w:p w14:paraId="56D6BE73" w14:textId="77777777" w:rsidR="0031554E" w:rsidRDefault="0031554E" w:rsidP="00AB2DF6">
      <w:pPr>
        <w:tabs>
          <w:tab w:val="left" w:pos="3075"/>
        </w:tabs>
      </w:pPr>
    </w:p>
    <w:p w14:paraId="6564857A" w14:textId="7210E5D1" w:rsidR="00855D50" w:rsidRPr="00855D50" w:rsidRDefault="00855D50" w:rsidP="00AB2DF6">
      <w:pPr>
        <w:tabs>
          <w:tab w:val="left" w:pos="3075"/>
        </w:tabs>
        <w:rPr>
          <w:b/>
          <w:bCs/>
          <w:u w:val="single"/>
        </w:rPr>
      </w:pPr>
      <w:r w:rsidRPr="00855D50">
        <w:rPr>
          <w:b/>
          <w:bCs/>
          <w:u w:val="single"/>
        </w:rPr>
        <w:t>Criterios de Evaluación</w:t>
      </w:r>
    </w:p>
    <w:p w14:paraId="1B6C95E3" w14:textId="490DF007" w:rsidR="00FC0E4A" w:rsidRDefault="00FC0E4A" w:rsidP="005E5C4D">
      <w:pPr>
        <w:pStyle w:val="Prrafodelista"/>
        <w:numPr>
          <w:ilvl w:val="0"/>
          <w:numId w:val="3"/>
        </w:numPr>
        <w:tabs>
          <w:tab w:val="left" w:pos="3075"/>
        </w:tabs>
        <w:spacing w:beforeLines="40" w:before="96" w:afterLines="20" w:after="48"/>
        <w:rPr>
          <w:noProof/>
        </w:rPr>
      </w:pPr>
      <w:r w:rsidRPr="005E5C4D">
        <w:rPr>
          <w:b/>
          <w:bCs/>
          <w:noProof/>
        </w:rPr>
        <w:t>Comprensión del Proceso de Medición</w:t>
      </w:r>
      <w:r>
        <w:rPr>
          <w:noProof/>
        </w:rPr>
        <w:t xml:space="preserve"> (</w:t>
      </w:r>
      <w:r w:rsidRPr="005E5C4D">
        <w:rPr>
          <w:b/>
          <w:bCs/>
          <w:noProof/>
          <w:color w:val="FF0000"/>
        </w:rPr>
        <w:t>20%</w:t>
      </w:r>
      <w:r>
        <w:rPr>
          <w:noProof/>
        </w:rPr>
        <w:t>):</w:t>
      </w:r>
      <w:r w:rsidR="005E5C4D">
        <w:rPr>
          <w:noProof/>
        </w:rPr>
        <w:t xml:space="preserve"> </w:t>
      </w:r>
      <w:r>
        <w:rPr>
          <w:noProof/>
        </w:rPr>
        <w:t>¿Los estudiantes demuestran comprensión del proceso de medición de la capacidad de la planta?</w:t>
      </w:r>
      <w:r w:rsidR="005E5C4D">
        <w:rPr>
          <w:noProof/>
        </w:rPr>
        <w:t xml:space="preserve"> </w:t>
      </w:r>
      <w:r>
        <w:rPr>
          <w:noProof/>
        </w:rPr>
        <w:t>¿Pueden explicar los pasos necesarios para llevar a cabo la medición de manera efectiva?</w:t>
      </w:r>
    </w:p>
    <w:p w14:paraId="0F26487F" w14:textId="5D7D1679" w:rsidR="00FC0E4A" w:rsidRDefault="00FC0E4A" w:rsidP="005E5C4D">
      <w:pPr>
        <w:pStyle w:val="Prrafodelista"/>
        <w:numPr>
          <w:ilvl w:val="0"/>
          <w:numId w:val="3"/>
        </w:numPr>
        <w:tabs>
          <w:tab w:val="left" w:pos="3075"/>
        </w:tabs>
        <w:spacing w:beforeLines="40" w:before="96" w:afterLines="20" w:after="48"/>
        <w:rPr>
          <w:noProof/>
        </w:rPr>
      </w:pPr>
      <w:r w:rsidRPr="005E5C4D">
        <w:rPr>
          <w:b/>
          <w:bCs/>
          <w:noProof/>
        </w:rPr>
        <w:t>Precisión en la Recopilación de Datos</w:t>
      </w:r>
      <w:r>
        <w:rPr>
          <w:noProof/>
        </w:rPr>
        <w:t xml:space="preserve"> (</w:t>
      </w:r>
      <w:r w:rsidRPr="005E5C4D">
        <w:rPr>
          <w:b/>
          <w:bCs/>
          <w:noProof/>
          <w:color w:val="FF0000"/>
        </w:rPr>
        <w:t>25%</w:t>
      </w:r>
      <w:r>
        <w:rPr>
          <w:noProof/>
        </w:rPr>
        <w:t>):</w:t>
      </w:r>
      <w:r w:rsidR="005E5C4D">
        <w:rPr>
          <w:noProof/>
        </w:rPr>
        <w:t xml:space="preserve"> </w:t>
      </w:r>
      <w:r>
        <w:rPr>
          <w:noProof/>
        </w:rPr>
        <w:t>¿Los datos de tiempo de producción fueron recopilados con precisión y atención al detalle?</w:t>
      </w:r>
      <w:r w:rsidR="001F1DB6">
        <w:rPr>
          <w:noProof/>
        </w:rPr>
        <w:t xml:space="preserve"> </w:t>
      </w:r>
      <w:r>
        <w:rPr>
          <w:noProof/>
        </w:rPr>
        <w:t xml:space="preserve">¿Se </w:t>
      </w:r>
      <w:r>
        <w:rPr>
          <w:noProof/>
        </w:rPr>
        <w:lastRenderedPageBreak/>
        <w:t>realizaron múltiples repeticiones de cada tarea para obtener datos más precisos?</w:t>
      </w:r>
    </w:p>
    <w:p w14:paraId="1CD6D0CD" w14:textId="7EBE2831" w:rsidR="00FC0E4A" w:rsidRDefault="00FC0E4A" w:rsidP="005E5C4D">
      <w:pPr>
        <w:pStyle w:val="Prrafodelista"/>
        <w:numPr>
          <w:ilvl w:val="0"/>
          <w:numId w:val="3"/>
        </w:numPr>
        <w:tabs>
          <w:tab w:val="left" w:pos="3075"/>
        </w:tabs>
        <w:spacing w:beforeLines="40" w:before="96" w:afterLines="20" w:after="48"/>
        <w:rPr>
          <w:noProof/>
        </w:rPr>
      </w:pPr>
      <w:r w:rsidRPr="005E5C4D">
        <w:rPr>
          <w:b/>
          <w:bCs/>
          <w:noProof/>
        </w:rPr>
        <w:t>Análisis Correcto de los Datos</w:t>
      </w:r>
      <w:r>
        <w:rPr>
          <w:noProof/>
        </w:rPr>
        <w:t xml:space="preserve"> (</w:t>
      </w:r>
      <w:r w:rsidRPr="005E5C4D">
        <w:rPr>
          <w:b/>
          <w:bCs/>
          <w:noProof/>
          <w:color w:val="FF0000"/>
        </w:rPr>
        <w:t>20%</w:t>
      </w:r>
      <w:r>
        <w:rPr>
          <w:noProof/>
        </w:rPr>
        <w:t>):</w:t>
      </w:r>
      <w:r w:rsidR="001F1DB6">
        <w:rPr>
          <w:noProof/>
        </w:rPr>
        <w:t xml:space="preserve"> </w:t>
      </w:r>
      <w:r>
        <w:rPr>
          <w:noProof/>
        </w:rPr>
        <w:t>¿Los estudiantes calcularon correctamente el tiempo promedio de producción para cada tarea?</w:t>
      </w:r>
      <w:r w:rsidR="001F1DB6">
        <w:rPr>
          <w:noProof/>
        </w:rPr>
        <w:t xml:space="preserve"> </w:t>
      </w:r>
      <w:r>
        <w:rPr>
          <w:noProof/>
        </w:rPr>
        <w:t>¿Utilizaron los datos recopilados de manera adecuada para calcular la capacidad efectiva de la planta?</w:t>
      </w:r>
    </w:p>
    <w:p w14:paraId="2450D5E0" w14:textId="7CE9E5E9" w:rsidR="00FC0E4A" w:rsidRDefault="00FC0E4A" w:rsidP="005E5C4D">
      <w:pPr>
        <w:pStyle w:val="Prrafodelista"/>
        <w:numPr>
          <w:ilvl w:val="0"/>
          <w:numId w:val="3"/>
        </w:numPr>
        <w:tabs>
          <w:tab w:val="left" w:pos="3075"/>
        </w:tabs>
        <w:spacing w:beforeLines="40" w:before="96" w:afterLines="20" w:after="48"/>
        <w:rPr>
          <w:noProof/>
        </w:rPr>
      </w:pPr>
      <w:r w:rsidRPr="005E5C4D">
        <w:rPr>
          <w:b/>
          <w:bCs/>
          <w:noProof/>
        </w:rPr>
        <w:t>Presentación de Resultados</w:t>
      </w:r>
      <w:r>
        <w:rPr>
          <w:noProof/>
        </w:rPr>
        <w:t xml:space="preserve"> (</w:t>
      </w:r>
      <w:r w:rsidRPr="005E5C4D">
        <w:rPr>
          <w:b/>
          <w:bCs/>
          <w:noProof/>
          <w:color w:val="FF0000"/>
        </w:rPr>
        <w:t>15%</w:t>
      </w:r>
      <w:r>
        <w:rPr>
          <w:noProof/>
        </w:rPr>
        <w:t>):</w:t>
      </w:r>
      <w:r w:rsidR="001F1DB6">
        <w:rPr>
          <w:noProof/>
        </w:rPr>
        <w:t xml:space="preserve"> </w:t>
      </w:r>
      <w:r>
        <w:rPr>
          <w:noProof/>
        </w:rPr>
        <w:t>¿La presentación de los resultados fue clara y organizada?</w:t>
      </w:r>
      <w:r w:rsidR="001F1DB6">
        <w:rPr>
          <w:noProof/>
        </w:rPr>
        <w:t xml:space="preserve"> </w:t>
      </w:r>
      <w:r>
        <w:rPr>
          <w:noProof/>
        </w:rPr>
        <w:t>¿Los estudiantes comunicaron efectivamente los tiempos promedio de producción y la capacidad efectiva de la planta?</w:t>
      </w:r>
    </w:p>
    <w:p w14:paraId="15D5FCD7" w14:textId="19B8DA25" w:rsidR="002C1A62" w:rsidRDefault="00FC0E4A" w:rsidP="005E5C4D">
      <w:pPr>
        <w:pStyle w:val="Prrafodelista"/>
        <w:numPr>
          <w:ilvl w:val="0"/>
          <w:numId w:val="3"/>
        </w:numPr>
        <w:tabs>
          <w:tab w:val="left" w:pos="3075"/>
        </w:tabs>
        <w:spacing w:beforeLines="40" w:before="96" w:afterLines="20" w:after="48"/>
        <w:rPr>
          <w:noProof/>
        </w:rPr>
      </w:pPr>
      <w:r w:rsidRPr="005E5C4D">
        <w:rPr>
          <w:b/>
          <w:bCs/>
          <w:noProof/>
        </w:rPr>
        <w:t>Participación en la Sesión de Ejercicios</w:t>
      </w:r>
      <w:r>
        <w:rPr>
          <w:noProof/>
        </w:rPr>
        <w:t xml:space="preserve"> (</w:t>
      </w:r>
      <w:r w:rsidRPr="005E5C4D">
        <w:rPr>
          <w:b/>
          <w:bCs/>
          <w:noProof/>
          <w:color w:val="FF0000"/>
        </w:rPr>
        <w:t>20%</w:t>
      </w:r>
      <w:r>
        <w:rPr>
          <w:noProof/>
        </w:rPr>
        <w:t>):</w:t>
      </w:r>
      <w:r w:rsidR="001F1DB6">
        <w:rPr>
          <w:noProof/>
        </w:rPr>
        <w:t xml:space="preserve"> </w:t>
      </w:r>
      <w:r>
        <w:rPr>
          <w:noProof/>
        </w:rPr>
        <w:t>¿Los estudiantes participaron activamente durante la sesión de ejercicios?</w:t>
      </w:r>
      <w:r w:rsidR="001F1DB6">
        <w:rPr>
          <w:noProof/>
        </w:rPr>
        <w:t xml:space="preserve"> </w:t>
      </w:r>
      <w:r>
        <w:rPr>
          <w:noProof/>
        </w:rPr>
        <w:t>¿Contribuyeron al debate y la discusión sobre los resultados y los conceptos relacionados con la medición de la capacidad de la planta?</w:t>
      </w:r>
    </w:p>
    <w:p w14:paraId="4A5F0AA2" w14:textId="77777777" w:rsidR="00A9028B" w:rsidRDefault="00A9028B" w:rsidP="007F47C8">
      <w:pPr>
        <w:tabs>
          <w:tab w:val="left" w:pos="3075"/>
        </w:tabs>
        <w:spacing w:beforeLines="40" w:before="96" w:afterLines="20" w:after="48"/>
      </w:pPr>
    </w:p>
    <w:p w14:paraId="0A174806" w14:textId="77777777" w:rsidR="00855D50" w:rsidRDefault="00855D50" w:rsidP="00A21883">
      <w:pPr>
        <w:tabs>
          <w:tab w:val="left" w:pos="3075"/>
        </w:tabs>
        <w:spacing w:beforeLines="40" w:before="96" w:afterLines="20" w:after="48"/>
      </w:pPr>
    </w:p>
    <w:p w14:paraId="3B27D80C" w14:textId="54FD078B" w:rsidR="00772E40" w:rsidRDefault="00A21883" w:rsidP="00A21883">
      <w:pPr>
        <w:tabs>
          <w:tab w:val="left" w:pos="3075"/>
        </w:tabs>
        <w:spacing w:beforeLines="40" w:before="96" w:afterLines="20" w:after="48"/>
      </w:pPr>
      <w:r>
        <w:rPr>
          <w:noProof/>
        </w:rPr>
        <mc:AlternateContent>
          <mc:Choice Requires="wps">
            <w:drawing>
              <wp:anchor distT="0" distB="0" distL="114300" distR="114300" simplePos="0" relativeHeight="251670528" behindDoc="0" locked="0" layoutInCell="1" allowOverlap="1" wp14:anchorId="0B471AAF" wp14:editId="4EA1B0B4">
                <wp:simplePos x="0" y="0"/>
                <wp:positionH relativeFrom="column">
                  <wp:posOffset>-6985</wp:posOffset>
                </wp:positionH>
                <wp:positionV relativeFrom="paragraph">
                  <wp:posOffset>-237245</wp:posOffset>
                </wp:positionV>
                <wp:extent cx="5732584" cy="659423"/>
                <wp:effectExtent l="0" t="0" r="1905" b="7620"/>
                <wp:wrapNone/>
                <wp:docPr id="9" name="Rectángulo 9"/>
                <wp:cNvGraphicFramePr/>
                <a:graphic xmlns:a="http://schemas.openxmlformats.org/drawingml/2006/main">
                  <a:graphicData uri="http://schemas.microsoft.com/office/word/2010/wordprocessingShape">
                    <wps:wsp>
                      <wps:cNvSpPr/>
                      <wps:spPr>
                        <a:xfrm>
                          <a:off x="0" y="0"/>
                          <a:ext cx="5732584" cy="659423"/>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EA233B" w14:textId="3342E887" w:rsidR="00D76B33" w:rsidRPr="00D76B33" w:rsidRDefault="00C867CA" w:rsidP="00D76B33">
                            <w:pPr>
                              <w:jc w:val="center"/>
                              <w:rPr>
                                <w:b/>
                                <w:bCs/>
                              </w:rPr>
                            </w:pPr>
                            <w:r w:rsidRPr="00C867CA">
                              <w:rPr>
                                <w:b/>
                                <w:bCs/>
                                <w:sz w:val="28"/>
                                <w:szCs w:val="24"/>
                              </w:rPr>
                              <w:t>Sumativa #05: Calculo de punto de equilibrio y planeación de la capacidad para su proyecto de fin de curso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471AAF" id="Rectángulo 9" o:spid="_x0000_s1050" style="position:absolute;left:0;text-align:left;margin-left:-.55pt;margin-top:-18.7pt;width:451.4pt;height:51.9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" fillcolor="#041c7b" stroked="f" strokeweight="1pt">
                <v:textbox>
                  <w:txbxContent>
                    <w:p w14:paraId="35EA233B" w14:textId="3342E887" w:rsidR="00D76B33" w:rsidRPr="00D76B33" w:rsidRDefault="00C867CA" w:rsidP="00D76B33">
                      <w:pPr>
                        <w:jc w:val="center"/>
                        <w:rPr>
                          <w:b/>
                          <w:bCs/>
                        </w:rPr>
                      </w:pPr>
                      <w:r w:rsidRPr="00C867CA">
                        <w:rPr>
                          <w:b/>
                          <w:bCs/>
                          <w:sz w:val="28"/>
                          <w:szCs w:val="24"/>
                        </w:rPr>
                        <w:t>Sumativa #05: Calculo de punto de equilibrio y planeación de la capacidad para su proyecto de fin de curso</w:t>
                      </w:r>
                    </w:p>
                  </w:txbxContent>
                </v:textbox>
              </v:rect>
            </w:pict>
          </mc:Fallback>
        </mc:AlternateContent>
      </w:r>
    </w:p>
    <w:p w14:paraId="02980D1E" w14:textId="77777777" w:rsidR="00772E40" w:rsidRDefault="00772E40" w:rsidP="00AB2DF6">
      <w:pPr>
        <w:tabs>
          <w:tab w:val="left" w:pos="3075"/>
        </w:tabs>
      </w:pPr>
    </w:p>
    <w:p w14:paraId="1E3BF9B0" w14:textId="77777777" w:rsidR="00772E40" w:rsidRDefault="00772E40" w:rsidP="00AB2DF6">
      <w:pPr>
        <w:tabs>
          <w:tab w:val="left" w:pos="3075"/>
        </w:tabs>
      </w:pPr>
    </w:p>
    <w:p w14:paraId="12CF535F" w14:textId="4A999F64" w:rsidR="006D6D7A" w:rsidRDefault="00AE738A" w:rsidP="00AB2DF6">
      <w:pPr>
        <w:tabs>
          <w:tab w:val="left" w:pos="3075"/>
        </w:tabs>
      </w:pPr>
      <w:r w:rsidRPr="00AE738A">
        <w:t>El propósito de la Sumativa #05, centrada en el cálculo de capacidad para tu proyecto de fin de curso, es aplicar los conocimientos adquiridos sobre gestión de capacidad en un contexto específico relacionado con tu proyecto final. A través de este ejercicio, se espera que puedas determinar y analizar la capacidad necesaria para llevar a cabo tu proyecto, identificar posibles cuellos de botella, evaluar la capacidad disponible y planificar estrategias para optimizar los recursos y garantizar el éxito del proyecto. Esta actividad te brindará la oportunidad de poner en práctica tus habilidades de cálculo de capacidad en un escenario real y aplicarlas de manera efectiva para lograr los objetivos establecidos en tu proyecto de fin de curso.</w:t>
      </w:r>
    </w:p>
    <w:p w14:paraId="0284AB9B" w14:textId="77777777" w:rsidR="00AE738A" w:rsidRDefault="00AE738A" w:rsidP="00AB2DF6">
      <w:pPr>
        <w:tabs>
          <w:tab w:val="left" w:pos="3075"/>
        </w:tabs>
      </w:pPr>
    </w:p>
    <w:p w14:paraId="36BE2394" w14:textId="77777777" w:rsidR="006D6D7A" w:rsidRPr="00462BE7" w:rsidRDefault="006D6D7A" w:rsidP="00AB2DF6">
      <w:pPr>
        <w:tabs>
          <w:tab w:val="left" w:pos="3075"/>
        </w:tabs>
        <w:rPr>
          <w:b/>
          <w:bCs/>
          <w:u w:val="single"/>
        </w:rPr>
      </w:pPr>
      <w:r w:rsidRPr="00462BE7">
        <w:rPr>
          <w:b/>
          <w:bCs/>
          <w:u w:val="single"/>
        </w:rPr>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5149BB" w14:paraId="29EAE993" w14:textId="77777777" w:rsidTr="009571F4">
        <w:trPr>
          <w:trHeight w:val="838"/>
        </w:trPr>
        <w:tc>
          <w:tcPr>
            <w:tcW w:w="846" w:type="dxa"/>
          </w:tcPr>
          <w:p w14:paraId="78536ED0" w14:textId="77777777" w:rsidR="005149BB" w:rsidRDefault="005149BB" w:rsidP="009571F4">
            <w:pPr>
              <w:tabs>
                <w:tab w:val="left" w:pos="3075"/>
              </w:tabs>
              <w:spacing w:beforeLines="40" w:before="96" w:afterLines="20" w:after="48"/>
            </w:pPr>
            <w:r>
              <w:rPr>
                <w:noProof/>
              </w:rPr>
              <w:lastRenderedPageBreak/>
              <w:drawing>
                <wp:anchor distT="0" distB="0" distL="114300" distR="114300" simplePos="0" relativeHeight="251698176" behindDoc="0" locked="0" layoutInCell="1" allowOverlap="1" wp14:anchorId="340F68CC" wp14:editId="4E341D05">
                  <wp:simplePos x="0" y="0"/>
                  <wp:positionH relativeFrom="column">
                    <wp:posOffset>-53340</wp:posOffset>
                  </wp:positionH>
                  <wp:positionV relativeFrom="paragraph">
                    <wp:posOffset>20320</wp:posOffset>
                  </wp:positionV>
                  <wp:extent cx="410845" cy="410845"/>
                  <wp:effectExtent l="0" t="0" r="0" b="8255"/>
                  <wp:wrapNone/>
                  <wp:docPr id="21" name="Gráfico 21"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33CF11CE" w14:textId="77777777" w:rsidR="005149BB" w:rsidRDefault="00D43743" w:rsidP="009571F4">
            <w:pPr>
              <w:tabs>
                <w:tab w:val="left" w:pos="3075"/>
              </w:tabs>
              <w:spacing w:beforeLines="40" w:before="96" w:afterLines="20" w:after="48"/>
            </w:pPr>
            <w:hyperlink r:id="rId18" w:history="1">
              <w:r w:rsidR="005149BB" w:rsidRPr="007F6C08">
                <w:rPr>
                  <w:rStyle w:val="Hipervnculo"/>
                </w:rPr>
                <w:t>Documentación Unidad III: Administración de la Capacidad</w:t>
              </w:r>
            </w:hyperlink>
          </w:p>
        </w:tc>
      </w:tr>
    </w:tbl>
    <w:p w14:paraId="3767A3DB" w14:textId="77777777" w:rsidR="006D6D7A" w:rsidRDefault="006D6D7A" w:rsidP="00AB2DF6">
      <w:pPr>
        <w:tabs>
          <w:tab w:val="left" w:pos="3075"/>
        </w:tabs>
      </w:pPr>
    </w:p>
    <w:p w14:paraId="6274F89B" w14:textId="30B2395E" w:rsidR="00462BE7" w:rsidRDefault="00462BE7" w:rsidP="00AB2DF6">
      <w:pPr>
        <w:tabs>
          <w:tab w:val="left" w:pos="3075"/>
        </w:tabs>
      </w:pPr>
    </w:p>
    <w:p w14:paraId="404F9E05" w14:textId="77777777" w:rsidR="00855D50" w:rsidRDefault="00855D50" w:rsidP="00AB2DF6">
      <w:pPr>
        <w:tabs>
          <w:tab w:val="left" w:pos="3075"/>
        </w:tabs>
      </w:pPr>
    </w:p>
    <w:p w14:paraId="5E72F614" w14:textId="4C8EEDF1" w:rsidR="00772E40" w:rsidRPr="00855D50" w:rsidRDefault="006D6D7A" w:rsidP="00855D50">
      <w:pPr>
        <w:tabs>
          <w:tab w:val="left" w:pos="3075"/>
        </w:tabs>
        <w:rPr>
          <w:b/>
          <w:bCs/>
          <w:u w:val="single"/>
        </w:rPr>
      </w:pPr>
      <w:r w:rsidRPr="00855D50">
        <w:rPr>
          <w:b/>
          <w:bCs/>
          <w:u w:val="single"/>
        </w:rPr>
        <w:t xml:space="preserve">Indicaciones </w:t>
      </w:r>
    </w:p>
    <w:p w14:paraId="224B22E6" w14:textId="37869E0F" w:rsidR="00855D50" w:rsidRDefault="00855D50" w:rsidP="00855D50">
      <w:pPr>
        <w:tabs>
          <w:tab w:val="left" w:pos="3075"/>
        </w:tabs>
      </w:pPr>
    </w:p>
    <w:p w14:paraId="426A6A62" w14:textId="07800FA4" w:rsidR="00855D50" w:rsidRDefault="00855D50" w:rsidP="00855D50">
      <w:pPr>
        <w:tabs>
          <w:tab w:val="left" w:pos="3075"/>
        </w:tabs>
      </w:pPr>
    </w:p>
    <w:p w14:paraId="56E4B87B" w14:textId="1F861F7A" w:rsidR="00855D50" w:rsidRDefault="00855D50" w:rsidP="00855D50">
      <w:pPr>
        <w:tabs>
          <w:tab w:val="left" w:pos="3075"/>
        </w:tabs>
      </w:pPr>
    </w:p>
    <w:p w14:paraId="7647399D" w14:textId="77777777" w:rsidR="00855D50" w:rsidRPr="00855D50" w:rsidRDefault="00855D50" w:rsidP="00855D50">
      <w:pPr>
        <w:tabs>
          <w:tab w:val="left" w:pos="3075"/>
        </w:tabs>
        <w:rPr>
          <w:b/>
          <w:bCs/>
          <w:u w:val="single"/>
        </w:rPr>
      </w:pPr>
      <w:r w:rsidRPr="00855D50">
        <w:rPr>
          <w:b/>
          <w:bCs/>
          <w:u w:val="single"/>
        </w:rPr>
        <w:t>Criterios de Evaluación</w:t>
      </w:r>
    </w:p>
    <w:p w14:paraId="77724829" w14:textId="77777777" w:rsidR="00855D50" w:rsidRPr="00855D50" w:rsidRDefault="00855D50" w:rsidP="00855D50">
      <w:pPr>
        <w:tabs>
          <w:tab w:val="left" w:pos="3075"/>
        </w:tabs>
      </w:pPr>
    </w:p>
    <w:p w14:paraId="7B5748A2" w14:textId="77777777" w:rsidR="00772E40" w:rsidRDefault="00772E40" w:rsidP="00AB2DF6">
      <w:pPr>
        <w:tabs>
          <w:tab w:val="left" w:pos="3075"/>
        </w:tabs>
      </w:pPr>
    </w:p>
    <w:p w14:paraId="5E8A7A37" w14:textId="77777777" w:rsidR="00AB2DF6" w:rsidRDefault="00AB2DF6" w:rsidP="00AB2DF6">
      <w:pPr>
        <w:spacing w:line="276" w:lineRule="auto"/>
        <w:jc w:val="left"/>
        <w:rPr>
          <w:b/>
        </w:rPr>
      </w:pPr>
    </w:p>
    <w:p w14:paraId="017F8A7E" w14:textId="77777777" w:rsidR="00AB2DF6" w:rsidRDefault="00AB2DF6" w:rsidP="00AB2DF6">
      <w:pPr>
        <w:tabs>
          <w:tab w:val="left" w:pos="1305"/>
        </w:tabs>
      </w:pPr>
    </w:p>
    <w:sectPr w:rsidR="00AB2DF6" w:rsidSect="00477DAC">
      <w:headerReference w:type="default" r:id="rId19"/>
      <w:footerReference w:type="default" r:id="rId20"/>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D9BCDF" w14:textId="77777777" w:rsidR="00D43743" w:rsidRDefault="00D43743" w:rsidP="007F1B53">
      <w:pPr>
        <w:spacing w:before="0" w:after="0" w:line="240" w:lineRule="auto"/>
      </w:pPr>
      <w:r>
        <w:separator/>
      </w:r>
    </w:p>
  </w:endnote>
  <w:endnote w:type="continuationSeparator" w:id="0">
    <w:p w14:paraId="5951D747" w14:textId="77777777" w:rsidR="00D43743" w:rsidRDefault="00D43743"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Segoe UI">
    <w:panose1 w:val="020B0502040204020203"/>
    <w:charset w:val="00"/>
    <w:family w:val="swiss"/>
    <w:pitch w:val="variable"/>
    <w:sig w:usb0="E4002EFF" w:usb1="C000E47F" w:usb2="00000009" w:usb3="00000000" w:csb0="000001F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B30C3"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32A89562" wp14:editId="08779829">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6F152247" wp14:editId="18D0DF47">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7FD513BF"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2C6379B4"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152247" id="_x0000_t202" coordsize="21600,21600" o:spt="202" path="m,l,21600r21600,l21600,xe">
              <v:stroke joinstyle="miter"/>
              <v:path gradientshapeok="t" o:connecttype="rect"/>
            </v:shapetype>
            <v:shape id="_x0000_s1051"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" filled="f" stroked="f">
              <v:textbox>
                <w:txbxContent>
                  <w:p w14:paraId="7FD513BF"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2C6379B4"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C8E3E4" w14:textId="77777777" w:rsidR="00D43743" w:rsidRDefault="00D43743" w:rsidP="007F1B53">
      <w:pPr>
        <w:spacing w:before="0" w:after="0" w:line="240" w:lineRule="auto"/>
      </w:pPr>
      <w:r>
        <w:separator/>
      </w:r>
    </w:p>
  </w:footnote>
  <w:footnote w:type="continuationSeparator" w:id="0">
    <w:p w14:paraId="0118A150" w14:textId="77777777" w:rsidR="00D43743" w:rsidRDefault="00D43743"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ABC18" w14:textId="77777777" w:rsidR="00477DAC" w:rsidRDefault="00477DAC">
    <w:pPr>
      <w:pStyle w:val="Encabezado"/>
    </w:pPr>
    <w:r>
      <w:rPr>
        <w:noProof/>
      </w:rPr>
      <w:drawing>
        <wp:anchor distT="0" distB="0" distL="114300" distR="114300" simplePos="0" relativeHeight="251667456" behindDoc="0" locked="0" layoutInCell="1" allowOverlap="1" wp14:anchorId="48A7AF57" wp14:editId="63FE6D00">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46B05"/>
    <w:multiLevelType w:val="hybridMultilevel"/>
    <w:tmpl w:val="F89C236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32AD59A1"/>
    <w:multiLevelType w:val="hybridMultilevel"/>
    <w:tmpl w:val="9FB6B1F0"/>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36BD342B"/>
    <w:multiLevelType w:val="hybridMultilevel"/>
    <w:tmpl w:val="0BD4058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469636BC"/>
    <w:multiLevelType w:val="hybridMultilevel"/>
    <w:tmpl w:val="048CA65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28F"/>
    <w:rsid w:val="000437FF"/>
    <w:rsid w:val="000446AD"/>
    <w:rsid w:val="000621AF"/>
    <w:rsid w:val="0008100E"/>
    <w:rsid w:val="000905C9"/>
    <w:rsid w:val="0009392B"/>
    <w:rsid w:val="00097D03"/>
    <w:rsid w:val="000A485F"/>
    <w:rsid w:val="00114898"/>
    <w:rsid w:val="0011736D"/>
    <w:rsid w:val="00122516"/>
    <w:rsid w:val="0015528F"/>
    <w:rsid w:val="001726BE"/>
    <w:rsid w:val="001B4292"/>
    <w:rsid w:val="001C5811"/>
    <w:rsid w:val="001C720B"/>
    <w:rsid w:val="001D0B87"/>
    <w:rsid w:val="001F1DB6"/>
    <w:rsid w:val="0020003D"/>
    <w:rsid w:val="002175E3"/>
    <w:rsid w:val="00232293"/>
    <w:rsid w:val="0024372F"/>
    <w:rsid w:val="002C1A62"/>
    <w:rsid w:val="002D7FAB"/>
    <w:rsid w:val="002E3A77"/>
    <w:rsid w:val="002F0A67"/>
    <w:rsid w:val="003102D9"/>
    <w:rsid w:val="0031554E"/>
    <w:rsid w:val="00345BB8"/>
    <w:rsid w:val="00346434"/>
    <w:rsid w:val="00360B78"/>
    <w:rsid w:val="003668BE"/>
    <w:rsid w:val="003717C3"/>
    <w:rsid w:val="00372AE8"/>
    <w:rsid w:val="00395CB0"/>
    <w:rsid w:val="003E0D37"/>
    <w:rsid w:val="003F3457"/>
    <w:rsid w:val="003F3A88"/>
    <w:rsid w:val="00425485"/>
    <w:rsid w:val="00462BE7"/>
    <w:rsid w:val="00477DAC"/>
    <w:rsid w:val="00490543"/>
    <w:rsid w:val="004F36FE"/>
    <w:rsid w:val="00507CCA"/>
    <w:rsid w:val="005149BB"/>
    <w:rsid w:val="00526FCA"/>
    <w:rsid w:val="0054053B"/>
    <w:rsid w:val="00547521"/>
    <w:rsid w:val="00570FA8"/>
    <w:rsid w:val="005874FF"/>
    <w:rsid w:val="005A2EB0"/>
    <w:rsid w:val="005B0B82"/>
    <w:rsid w:val="005B7617"/>
    <w:rsid w:val="005E27A5"/>
    <w:rsid w:val="005E5C4D"/>
    <w:rsid w:val="006233F8"/>
    <w:rsid w:val="00636C8A"/>
    <w:rsid w:val="00644301"/>
    <w:rsid w:val="00656D92"/>
    <w:rsid w:val="00680D3C"/>
    <w:rsid w:val="00686701"/>
    <w:rsid w:val="006A2741"/>
    <w:rsid w:val="006B6105"/>
    <w:rsid w:val="006C1A12"/>
    <w:rsid w:val="006C1FAD"/>
    <w:rsid w:val="006D6D7A"/>
    <w:rsid w:val="006E39AC"/>
    <w:rsid w:val="00702A74"/>
    <w:rsid w:val="00757616"/>
    <w:rsid w:val="007671D2"/>
    <w:rsid w:val="00772E40"/>
    <w:rsid w:val="007A125E"/>
    <w:rsid w:val="007A22FF"/>
    <w:rsid w:val="007B5A76"/>
    <w:rsid w:val="007D7B98"/>
    <w:rsid w:val="007F1B53"/>
    <w:rsid w:val="007F47C8"/>
    <w:rsid w:val="007F6C08"/>
    <w:rsid w:val="008023BF"/>
    <w:rsid w:val="008032D0"/>
    <w:rsid w:val="00840CE1"/>
    <w:rsid w:val="00843820"/>
    <w:rsid w:val="00855D50"/>
    <w:rsid w:val="00857A4F"/>
    <w:rsid w:val="00863696"/>
    <w:rsid w:val="00890DD2"/>
    <w:rsid w:val="00891D18"/>
    <w:rsid w:val="008B0A58"/>
    <w:rsid w:val="008D6C1C"/>
    <w:rsid w:val="008F1508"/>
    <w:rsid w:val="008F7011"/>
    <w:rsid w:val="00976C11"/>
    <w:rsid w:val="009C161D"/>
    <w:rsid w:val="009F4FF1"/>
    <w:rsid w:val="00A21883"/>
    <w:rsid w:val="00A25AC2"/>
    <w:rsid w:val="00A837DB"/>
    <w:rsid w:val="00A87B9C"/>
    <w:rsid w:val="00A9028B"/>
    <w:rsid w:val="00A97C72"/>
    <w:rsid w:val="00AB2DF6"/>
    <w:rsid w:val="00AB407E"/>
    <w:rsid w:val="00AE738A"/>
    <w:rsid w:val="00B00319"/>
    <w:rsid w:val="00B0609B"/>
    <w:rsid w:val="00B47A03"/>
    <w:rsid w:val="00B50AA3"/>
    <w:rsid w:val="00BC01BC"/>
    <w:rsid w:val="00BD01BA"/>
    <w:rsid w:val="00C35538"/>
    <w:rsid w:val="00C867CA"/>
    <w:rsid w:val="00CF5E5D"/>
    <w:rsid w:val="00D03FD3"/>
    <w:rsid w:val="00D265AB"/>
    <w:rsid w:val="00D43743"/>
    <w:rsid w:val="00D723F4"/>
    <w:rsid w:val="00D76B33"/>
    <w:rsid w:val="00D90B2C"/>
    <w:rsid w:val="00DE5F24"/>
    <w:rsid w:val="00E14E89"/>
    <w:rsid w:val="00E42177"/>
    <w:rsid w:val="00E45069"/>
    <w:rsid w:val="00E636DE"/>
    <w:rsid w:val="00EC298D"/>
    <w:rsid w:val="00EE1423"/>
    <w:rsid w:val="00EE1694"/>
    <w:rsid w:val="00F02BF4"/>
    <w:rsid w:val="00F3756A"/>
    <w:rsid w:val="00F43320"/>
    <w:rsid w:val="00F52DFA"/>
    <w:rsid w:val="00F977F0"/>
    <w:rsid w:val="00FB27FC"/>
    <w:rsid w:val="00FB6208"/>
    <w:rsid w:val="00FC0E4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5D4D87"/>
  <w15:chartTrackingRefBased/>
  <w15:docId w15:val="{C708794A-C0E5-48AB-954C-636FBBE10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9B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11736D"/>
    <w:pPr>
      <w:ind w:left="720"/>
      <w:contextualSpacing/>
    </w:pPr>
  </w:style>
  <w:style w:type="table" w:styleId="Tablaconcuadrcula">
    <w:name w:val="Table Grid"/>
    <w:basedOn w:val="Tablanormal"/>
    <w:uiPriority w:val="39"/>
    <w:rsid w:val="007F6C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7F6C08"/>
    <w:rPr>
      <w:color w:val="605E5C"/>
      <w:shd w:val="clear" w:color="auto" w:fill="E1DFDD"/>
    </w:rPr>
  </w:style>
  <w:style w:type="table" w:styleId="Tablanormal5">
    <w:name w:val="Plain Table 5"/>
    <w:basedOn w:val="Tablanormal"/>
    <w:uiPriority w:val="45"/>
    <w:rsid w:val="00395CB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9652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hyperlink" Target="https://upoliedu-my.sharepoint.com/:b:/g/personal/gaguirre29_docente_unp_edu_ni/ESUJK46pdN1PjdZmuujK0qYBE_ljP6uSvwjkKn1vCw8QNg?e=wN7ML8"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hyperlink" Target="https://upoliedu-my.sharepoint.com/:b:/g/personal/gaguirre29_docente_unp_edu_ni/ESUJK46pdN1PjdZmuujK0qYBE_ljP6uSvwjkKn1vCw8QNg?e=wN7ML8" TargetMode="External"/><Relationship Id="rId2" Type="http://schemas.openxmlformats.org/officeDocument/2006/relationships/numbering" Target="numbering.xml"/><Relationship Id="rId16" Type="http://schemas.openxmlformats.org/officeDocument/2006/relationships/image" Target="media/image4.sv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file:///F:\Documentos\Plantillas%20personalizadas%20de%20Office\Gu&#237;a%20Unidad%20Did&#225;ctica.docx"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file:///F:\Documentos\Plantillas%20personalizadas%20de%20Office\Gu&#237;a%20Unidad%20Did&#225;ctica.docx" TargetMode="External"/><Relationship Id="rId14" Type="http://schemas.openxmlformats.org/officeDocument/2006/relationships/image" Target="media/image2.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61</TotalTime>
  <Pages>9</Pages>
  <Words>1506</Words>
  <Characters>8283</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28</cp:revision>
  <cp:lastPrinted>2024-03-09T01:40:00Z</cp:lastPrinted>
  <dcterms:created xsi:type="dcterms:W3CDTF">2024-03-02T00:24:00Z</dcterms:created>
  <dcterms:modified xsi:type="dcterms:W3CDTF">2024-03-10T17:24:00Z</dcterms:modified>
</cp:coreProperties>
</file>
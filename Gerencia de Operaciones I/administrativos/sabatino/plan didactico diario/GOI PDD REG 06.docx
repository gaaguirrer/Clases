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C6A7B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5EFDC042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3119"/>
        <w:gridCol w:w="2551"/>
        <w:gridCol w:w="5063"/>
      </w:tblGrid>
      <w:tr w:rsidR="00AA46ED" w:rsidRPr="007B46B7" w14:paraId="1D67ECC0" w14:textId="77777777" w:rsidTr="00ED3EC4">
        <w:tc>
          <w:tcPr>
            <w:tcW w:w="2263" w:type="dxa"/>
          </w:tcPr>
          <w:p w14:paraId="47C57A12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3119" w:type="dxa"/>
          </w:tcPr>
          <w:p w14:paraId="7DE8D30F" w14:textId="6114DE1B" w:rsidR="00AA46ED" w:rsidRPr="007B46B7" w:rsidRDefault="00747EAE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Profesional</w:t>
            </w:r>
          </w:p>
        </w:tc>
        <w:tc>
          <w:tcPr>
            <w:tcW w:w="2551" w:type="dxa"/>
          </w:tcPr>
          <w:p w14:paraId="67F5F470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5063" w:type="dxa"/>
          </w:tcPr>
          <w:p w14:paraId="61AF4E9E" w14:textId="1A627C26" w:rsidR="00AA46ED" w:rsidRPr="007B46B7" w:rsidRDefault="00747EAE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Gerencia de Operaciones I</w:t>
            </w:r>
          </w:p>
        </w:tc>
      </w:tr>
      <w:tr w:rsidR="00AA46ED" w:rsidRPr="007B46B7" w14:paraId="4422AC43" w14:textId="77777777" w:rsidTr="00ED3EC4">
        <w:tc>
          <w:tcPr>
            <w:tcW w:w="2263" w:type="dxa"/>
          </w:tcPr>
          <w:p w14:paraId="36F24410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3119" w:type="dxa"/>
          </w:tcPr>
          <w:p w14:paraId="0729EA24" w14:textId="45BBA293" w:rsidR="00AA46ED" w:rsidRPr="007B46B7" w:rsidRDefault="004702A8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Administración de Empresas</w:t>
            </w:r>
          </w:p>
        </w:tc>
        <w:tc>
          <w:tcPr>
            <w:tcW w:w="2551" w:type="dxa"/>
          </w:tcPr>
          <w:p w14:paraId="6E080FC3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5063" w:type="dxa"/>
          </w:tcPr>
          <w:p w14:paraId="46519DE1" w14:textId="2892678A" w:rsidR="00AA46ED" w:rsidRPr="007B46B7" w:rsidRDefault="004702A8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AE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>-I</w:t>
            </w:r>
            <w:r>
              <w:rPr>
                <w:rFonts w:ascii="Tahoma" w:hAnsi="Tahoma" w:cs="Tahoma"/>
                <w:sz w:val="20"/>
                <w:szCs w:val="20"/>
              </w:rPr>
              <w:t>I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>I-MAT</w:t>
            </w:r>
          </w:p>
        </w:tc>
      </w:tr>
      <w:tr w:rsidR="003C0FAB" w:rsidRPr="007B46B7" w14:paraId="3F7F3A27" w14:textId="77777777" w:rsidTr="00ED3EC4">
        <w:trPr>
          <w:trHeight w:val="143"/>
        </w:trPr>
        <w:tc>
          <w:tcPr>
            <w:tcW w:w="2263" w:type="dxa"/>
          </w:tcPr>
          <w:p w14:paraId="013752EC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3119" w:type="dxa"/>
          </w:tcPr>
          <w:p w14:paraId="4274CD46" w14:textId="37F8755E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2551" w:type="dxa"/>
            <w:vMerge w:val="restart"/>
          </w:tcPr>
          <w:p w14:paraId="15F3D059" w14:textId="77777777" w:rsidR="003C0FAB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Objetivo general de la asignatura:</w:t>
            </w:r>
          </w:p>
        </w:tc>
        <w:tc>
          <w:tcPr>
            <w:tcW w:w="5063" w:type="dxa"/>
            <w:vMerge w:val="restart"/>
          </w:tcPr>
          <w:p w14:paraId="461036CB" w14:textId="77777777" w:rsidR="00D066E7" w:rsidRPr="00D066E7" w:rsidRDefault="00D066E7" w:rsidP="00D066E7">
            <w:pPr>
              <w:rPr>
                <w:rFonts w:ascii="Tahoma" w:hAnsi="Tahoma" w:cs="Tahoma"/>
                <w:sz w:val="20"/>
                <w:szCs w:val="20"/>
              </w:rPr>
            </w:pPr>
            <w:r w:rsidRPr="00D066E7">
              <w:rPr>
                <w:rFonts w:ascii="Tahoma" w:hAnsi="Tahoma" w:cs="Tahoma"/>
                <w:sz w:val="20"/>
                <w:szCs w:val="20"/>
              </w:rPr>
              <w:t>Identificar los factores que determinan la capacidad de producción de una empresa.</w:t>
            </w:r>
          </w:p>
          <w:p w14:paraId="458CA413" w14:textId="7712EE12" w:rsidR="003C0FAB" w:rsidRPr="007B46B7" w:rsidRDefault="00D066E7" w:rsidP="00D066E7">
            <w:pPr>
              <w:rPr>
                <w:rFonts w:ascii="Tahoma" w:hAnsi="Tahoma" w:cs="Tahoma"/>
                <w:sz w:val="20"/>
                <w:szCs w:val="20"/>
              </w:rPr>
            </w:pPr>
            <w:r w:rsidRPr="00D066E7">
              <w:rPr>
                <w:rFonts w:ascii="Tahoma" w:hAnsi="Tahoma" w:cs="Tahoma"/>
                <w:sz w:val="20"/>
                <w:szCs w:val="20"/>
              </w:rPr>
              <w:t>Calcular la eficiencia de un sistema productivo, para conocer si la empresa está produciendo conforme a lo planificado.</w:t>
            </w:r>
          </w:p>
        </w:tc>
      </w:tr>
      <w:tr w:rsidR="003C0FAB" w:rsidRPr="007B46B7" w14:paraId="6E2C129E" w14:textId="77777777" w:rsidTr="00ED3EC4">
        <w:trPr>
          <w:trHeight w:val="143"/>
        </w:trPr>
        <w:tc>
          <w:tcPr>
            <w:tcW w:w="2263" w:type="dxa"/>
          </w:tcPr>
          <w:p w14:paraId="0EE6CE6D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Sesión de clase No.</w:t>
            </w:r>
          </w:p>
        </w:tc>
        <w:tc>
          <w:tcPr>
            <w:tcW w:w="3119" w:type="dxa"/>
          </w:tcPr>
          <w:p w14:paraId="4789E06C" w14:textId="4C96C20F" w:rsidR="003C0FAB" w:rsidRPr="007B46B7" w:rsidRDefault="005D1C70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</w:t>
            </w:r>
          </w:p>
        </w:tc>
        <w:tc>
          <w:tcPr>
            <w:tcW w:w="2551" w:type="dxa"/>
            <w:vMerge/>
          </w:tcPr>
          <w:p w14:paraId="0F736B4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5063" w:type="dxa"/>
            <w:vMerge/>
          </w:tcPr>
          <w:p w14:paraId="59E62BD3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54678FF0" w14:textId="77777777" w:rsidTr="00ED3EC4">
        <w:trPr>
          <w:trHeight w:val="143"/>
        </w:trPr>
        <w:tc>
          <w:tcPr>
            <w:tcW w:w="2263" w:type="dxa"/>
          </w:tcPr>
          <w:p w14:paraId="2BD336DA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Tiempo:</w:t>
            </w:r>
          </w:p>
        </w:tc>
        <w:tc>
          <w:tcPr>
            <w:tcW w:w="3119" w:type="dxa"/>
          </w:tcPr>
          <w:p w14:paraId="60EC21FC" w14:textId="7F2C275A" w:rsidR="003C0FAB" w:rsidRPr="007B46B7" w:rsidRDefault="00ED3EC4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135</w:t>
            </w:r>
            <w:r w:rsidR="001C2A56">
              <w:rPr>
                <w:rFonts w:ascii="Tahoma" w:hAnsi="Tahoma" w:cs="Tahoma"/>
                <w:sz w:val="20"/>
                <w:szCs w:val="20"/>
              </w:rPr>
              <w:t xml:space="preserve"> minutos</w:t>
            </w:r>
          </w:p>
        </w:tc>
        <w:tc>
          <w:tcPr>
            <w:tcW w:w="2551" w:type="dxa"/>
            <w:vMerge/>
          </w:tcPr>
          <w:p w14:paraId="5DE0A3C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5063" w:type="dxa"/>
            <w:vMerge/>
          </w:tcPr>
          <w:p w14:paraId="0DF6E97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1028D3EB" w14:textId="77777777" w:rsidTr="00ED3EC4">
        <w:trPr>
          <w:trHeight w:val="142"/>
        </w:trPr>
        <w:tc>
          <w:tcPr>
            <w:tcW w:w="2263" w:type="dxa"/>
          </w:tcPr>
          <w:p w14:paraId="2409C0E2" w14:textId="77777777" w:rsidR="003C0FAB" w:rsidRPr="007B46B7" w:rsidRDefault="009141BA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3119" w:type="dxa"/>
          </w:tcPr>
          <w:p w14:paraId="253957A6" w14:textId="56F18BE5" w:rsidR="003C0FAB" w:rsidRPr="007B46B7" w:rsidRDefault="006C0223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Sábado, 09 de marzo de 2024</w:t>
            </w:r>
          </w:p>
        </w:tc>
        <w:tc>
          <w:tcPr>
            <w:tcW w:w="2551" w:type="dxa"/>
            <w:vMerge/>
          </w:tcPr>
          <w:p w14:paraId="23E441F7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5063" w:type="dxa"/>
            <w:vMerge/>
          </w:tcPr>
          <w:p w14:paraId="06C35F3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0956996B" w14:textId="77777777" w:rsidR="009D6C53" w:rsidRDefault="009D6C53">
      <w:pPr>
        <w:rPr>
          <w:sz w:val="18"/>
          <w:szCs w:val="18"/>
        </w:rPr>
      </w:pPr>
    </w:p>
    <w:p w14:paraId="5A485671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22"/>
        <w:gridCol w:w="2409"/>
        <w:gridCol w:w="4111"/>
        <w:gridCol w:w="1891"/>
        <w:gridCol w:w="1343"/>
        <w:gridCol w:w="1120"/>
      </w:tblGrid>
      <w:tr w:rsidR="00ED3F29" w14:paraId="41C70FA6" w14:textId="77777777" w:rsidTr="003C004E">
        <w:trPr>
          <w:jc w:val="center"/>
        </w:trPr>
        <w:tc>
          <w:tcPr>
            <w:tcW w:w="2122" w:type="dxa"/>
            <w:shd w:val="clear" w:color="auto" w:fill="143AB4"/>
            <w:vAlign w:val="center"/>
          </w:tcPr>
          <w:p w14:paraId="24290C36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Objetivos de Aprendizaje</w:t>
            </w:r>
          </w:p>
        </w:tc>
        <w:tc>
          <w:tcPr>
            <w:tcW w:w="2409" w:type="dxa"/>
            <w:shd w:val="clear" w:color="auto" w:fill="143AB4"/>
            <w:vAlign w:val="center"/>
          </w:tcPr>
          <w:p w14:paraId="55C64151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4111" w:type="dxa"/>
            <w:shd w:val="clear" w:color="auto" w:fill="143AB4"/>
            <w:vAlign w:val="center"/>
          </w:tcPr>
          <w:p w14:paraId="31C4A82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Pedagógicas</w:t>
            </w:r>
          </w:p>
        </w:tc>
        <w:tc>
          <w:tcPr>
            <w:tcW w:w="1891" w:type="dxa"/>
            <w:shd w:val="clear" w:color="auto" w:fill="143AB4"/>
            <w:vAlign w:val="center"/>
          </w:tcPr>
          <w:p w14:paraId="6072BC73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Medios y Recursos Didácticos</w:t>
            </w:r>
          </w:p>
        </w:tc>
        <w:tc>
          <w:tcPr>
            <w:tcW w:w="1343" w:type="dxa"/>
            <w:shd w:val="clear" w:color="auto" w:fill="143AB4"/>
            <w:vAlign w:val="center"/>
          </w:tcPr>
          <w:p w14:paraId="2CB4660A" w14:textId="77777777" w:rsidR="00B5715E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</w:t>
            </w:r>
          </w:p>
          <w:p w14:paraId="1FBB547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  <w:tc>
          <w:tcPr>
            <w:tcW w:w="1120" w:type="dxa"/>
            <w:shd w:val="clear" w:color="auto" w:fill="143AB4"/>
            <w:vAlign w:val="center"/>
          </w:tcPr>
          <w:p w14:paraId="70A33F7A" w14:textId="77777777" w:rsidR="009B000B" w:rsidRPr="00F736E6" w:rsidRDefault="00B3683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Duración</w:t>
            </w:r>
          </w:p>
        </w:tc>
      </w:tr>
      <w:tr w:rsidR="00FD574F" w14:paraId="5702924F" w14:textId="77777777" w:rsidTr="003C004E">
        <w:trPr>
          <w:trHeight w:val="996"/>
          <w:jc w:val="center"/>
        </w:trPr>
        <w:tc>
          <w:tcPr>
            <w:tcW w:w="2122" w:type="dxa"/>
            <w:vMerge w:val="restart"/>
            <w:vAlign w:val="center"/>
          </w:tcPr>
          <w:p w14:paraId="0E12F522" w14:textId="77777777" w:rsidR="00D066E7" w:rsidRPr="00D066E7" w:rsidRDefault="00D066E7" w:rsidP="00D066E7">
            <w:pPr>
              <w:rPr>
                <w:sz w:val="18"/>
                <w:szCs w:val="18"/>
              </w:rPr>
            </w:pPr>
            <w:r w:rsidRPr="00D066E7">
              <w:rPr>
                <w:sz w:val="18"/>
                <w:szCs w:val="18"/>
              </w:rPr>
              <w:t>Identificar los factores que determinan la capacidad de producción de una empresa.</w:t>
            </w:r>
          </w:p>
          <w:p w14:paraId="0CB0358A" w14:textId="0852D526" w:rsidR="00FD574F" w:rsidRDefault="00D066E7" w:rsidP="00D066E7">
            <w:pPr>
              <w:rPr>
                <w:sz w:val="18"/>
                <w:szCs w:val="18"/>
              </w:rPr>
            </w:pPr>
            <w:r w:rsidRPr="00D066E7">
              <w:rPr>
                <w:sz w:val="18"/>
                <w:szCs w:val="18"/>
              </w:rPr>
              <w:t>Calcular la eficiencia de un sistema productivo, para conocer si la empresa está produciendo conforme a lo planificado.</w:t>
            </w:r>
          </w:p>
        </w:tc>
        <w:tc>
          <w:tcPr>
            <w:tcW w:w="2409" w:type="dxa"/>
            <w:vMerge w:val="restart"/>
            <w:vAlign w:val="center"/>
          </w:tcPr>
          <w:p w14:paraId="373CD45B" w14:textId="77777777" w:rsidR="00F107C3" w:rsidRPr="00F107C3" w:rsidRDefault="00F107C3" w:rsidP="00F107C3">
            <w:pPr>
              <w:rPr>
                <w:sz w:val="18"/>
                <w:szCs w:val="18"/>
              </w:rPr>
            </w:pPr>
            <w:r w:rsidRPr="00F107C3">
              <w:rPr>
                <w:sz w:val="18"/>
                <w:szCs w:val="18"/>
              </w:rPr>
              <w:t>Unidad III: Administración de la Capacidad</w:t>
            </w:r>
          </w:p>
          <w:p w14:paraId="33AB66C0" w14:textId="77777777" w:rsidR="00F107C3" w:rsidRPr="00F107C3" w:rsidRDefault="00F107C3" w:rsidP="00F107C3">
            <w:pPr>
              <w:rPr>
                <w:sz w:val="18"/>
                <w:szCs w:val="18"/>
              </w:rPr>
            </w:pPr>
            <w:r w:rsidRPr="00F107C3">
              <w:rPr>
                <w:sz w:val="18"/>
                <w:szCs w:val="18"/>
              </w:rPr>
              <w:t>3.1 Definición de capacidad.</w:t>
            </w:r>
          </w:p>
          <w:p w14:paraId="5191965C" w14:textId="77777777" w:rsidR="00F107C3" w:rsidRPr="00F107C3" w:rsidRDefault="00F107C3" w:rsidP="00F107C3">
            <w:pPr>
              <w:rPr>
                <w:sz w:val="18"/>
                <w:szCs w:val="18"/>
              </w:rPr>
            </w:pPr>
            <w:r w:rsidRPr="00F107C3">
              <w:rPr>
                <w:sz w:val="18"/>
                <w:szCs w:val="18"/>
              </w:rPr>
              <w:t xml:space="preserve">3.2. Medidas de la capacidad. </w:t>
            </w:r>
          </w:p>
          <w:p w14:paraId="5942339E" w14:textId="77777777" w:rsidR="00F107C3" w:rsidRPr="00F107C3" w:rsidRDefault="00F107C3" w:rsidP="00F107C3">
            <w:pPr>
              <w:rPr>
                <w:sz w:val="18"/>
                <w:szCs w:val="18"/>
              </w:rPr>
            </w:pPr>
            <w:r w:rsidRPr="00F107C3">
              <w:rPr>
                <w:sz w:val="18"/>
                <w:szCs w:val="18"/>
              </w:rPr>
              <w:t>3.3 Factores de capacidad.</w:t>
            </w:r>
          </w:p>
          <w:p w14:paraId="5BC31953" w14:textId="77777777" w:rsidR="00F107C3" w:rsidRPr="00F107C3" w:rsidRDefault="00F107C3" w:rsidP="00F107C3">
            <w:pPr>
              <w:rPr>
                <w:sz w:val="18"/>
                <w:szCs w:val="18"/>
              </w:rPr>
            </w:pPr>
            <w:r w:rsidRPr="00F107C3">
              <w:rPr>
                <w:sz w:val="18"/>
                <w:szCs w:val="18"/>
              </w:rPr>
              <w:t xml:space="preserve">3.4 Decisiones sobre instalaciones para la capacidad. </w:t>
            </w:r>
          </w:p>
          <w:p w14:paraId="5F02A7A1" w14:textId="66AF78B1" w:rsidR="00FD574F" w:rsidRDefault="00F107C3" w:rsidP="00F107C3">
            <w:pPr>
              <w:rPr>
                <w:sz w:val="18"/>
                <w:szCs w:val="18"/>
              </w:rPr>
            </w:pPr>
            <w:r w:rsidRPr="00F107C3">
              <w:rPr>
                <w:sz w:val="18"/>
                <w:szCs w:val="18"/>
              </w:rPr>
              <w:t>3.5 Estrategias acerca de la capacidad</w:t>
            </w:r>
          </w:p>
        </w:tc>
        <w:tc>
          <w:tcPr>
            <w:tcW w:w="4111" w:type="dxa"/>
            <w:vAlign w:val="center"/>
          </w:tcPr>
          <w:p w14:paraId="10FA2EA7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Inicio de la sesión:</w:t>
            </w:r>
          </w:p>
          <w:p w14:paraId="68DC6A5F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709E2DC2" w14:textId="77777777" w:rsidR="00DE1379" w:rsidRPr="00DE1379" w:rsidRDefault="00DE1379" w:rsidP="00DE1379">
            <w:pPr>
              <w:rPr>
                <w:sz w:val="18"/>
                <w:szCs w:val="18"/>
              </w:rPr>
            </w:pPr>
            <w:r w:rsidRPr="00DE1379">
              <w:rPr>
                <w:sz w:val="18"/>
                <w:szCs w:val="18"/>
              </w:rPr>
              <w:t>Da la bienvenida a la clase</w:t>
            </w:r>
          </w:p>
          <w:p w14:paraId="7F4E5DE3" w14:textId="77777777" w:rsidR="00DE1379" w:rsidRPr="00DE1379" w:rsidRDefault="00DE1379" w:rsidP="00DE1379">
            <w:pPr>
              <w:rPr>
                <w:sz w:val="18"/>
                <w:szCs w:val="18"/>
              </w:rPr>
            </w:pPr>
            <w:r w:rsidRPr="00DE1379">
              <w:rPr>
                <w:sz w:val="18"/>
                <w:szCs w:val="18"/>
              </w:rPr>
              <w:t>Indica a los estudiantes las rutas de evacuación</w:t>
            </w:r>
          </w:p>
          <w:p w14:paraId="7C74DBC0" w14:textId="77777777" w:rsidR="00DE1379" w:rsidRPr="00DE1379" w:rsidRDefault="00DE1379" w:rsidP="00DE1379">
            <w:pPr>
              <w:rPr>
                <w:sz w:val="18"/>
                <w:szCs w:val="18"/>
              </w:rPr>
            </w:pPr>
            <w:r w:rsidRPr="00DE1379">
              <w:rPr>
                <w:sz w:val="18"/>
                <w:szCs w:val="18"/>
              </w:rPr>
              <w:t>Realiza preguntas de control de la clase anterior a modo de repaso</w:t>
            </w:r>
          </w:p>
          <w:p w14:paraId="2A1F528E" w14:textId="77777777" w:rsidR="00DE1379" w:rsidRPr="00DE1379" w:rsidRDefault="00DE1379" w:rsidP="00DE1379">
            <w:pPr>
              <w:rPr>
                <w:sz w:val="18"/>
                <w:szCs w:val="18"/>
              </w:rPr>
            </w:pPr>
            <w:r w:rsidRPr="00DE1379">
              <w:rPr>
                <w:sz w:val="18"/>
                <w:szCs w:val="18"/>
              </w:rPr>
              <w:t>Pasa asistencia</w:t>
            </w:r>
          </w:p>
          <w:p w14:paraId="7E29F87D" w14:textId="0EAEEA87" w:rsidR="00FD574F" w:rsidRDefault="00DE1379" w:rsidP="00DE1379">
            <w:pPr>
              <w:rPr>
                <w:sz w:val="18"/>
                <w:szCs w:val="18"/>
              </w:rPr>
            </w:pPr>
            <w:r w:rsidRPr="00DE1379">
              <w:rPr>
                <w:sz w:val="18"/>
                <w:szCs w:val="18"/>
              </w:rPr>
              <w:t>Indica los temas del día y los objetivos de la clase</w:t>
            </w:r>
          </w:p>
          <w:p w14:paraId="49DD8E04" w14:textId="77777777" w:rsidR="00A34C7E" w:rsidRDefault="00A34C7E">
            <w:pPr>
              <w:rPr>
                <w:sz w:val="18"/>
                <w:szCs w:val="18"/>
              </w:rPr>
            </w:pPr>
          </w:p>
          <w:p w14:paraId="3E73400A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5A225197" w14:textId="77777777" w:rsidR="006E7B77" w:rsidRPr="006E7B77" w:rsidRDefault="006E7B77" w:rsidP="006E7B77">
            <w:pPr>
              <w:rPr>
                <w:sz w:val="18"/>
                <w:szCs w:val="18"/>
              </w:rPr>
            </w:pPr>
            <w:r w:rsidRPr="006E7B77">
              <w:rPr>
                <w:sz w:val="18"/>
                <w:szCs w:val="18"/>
              </w:rPr>
              <w:t>Escuchan atentamente las instrucciones de las rutas de evacuación</w:t>
            </w:r>
          </w:p>
          <w:p w14:paraId="71A0EBAA" w14:textId="77777777" w:rsidR="006E7B77" w:rsidRPr="006E7B77" w:rsidRDefault="006E7B77" w:rsidP="006E7B77">
            <w:pPr>
              <w:rPr>
                <w:sz w:val="18"/>
                <w:szCs w:val="18"/>
              </w:rPr>
            </w:pPr>
            <w:r w:rsidRPr="006E7B77">
              <w:rPr>
                <w:sz w:val="18"/>
                <w:szCs w:val="18"/>
              </w:rPr>
              <w:t xml:space="preserve">Responde las preguntas del docente </w:t>
            </w:r>
          </w:p>
          <w:p w14:paraId="457DC27B" w14:textId="77777777" w:rsidR="006E7B77" w:rsidRPr="006E7B77" w:rsidRDefault="006E7B77" w:rsidP="006E7B77">
            <w:pPr>
              <w:rPr>
                <w:sz w:val="18"/>
                <w:szCs w:val="18"/>
              </w:rPr>
            </w:pPr>
            <w:r w:rsidRPr="006E7B77">
              <w:rPr>
                <w:sz w:val="18"/>
                <w:szCs w:val="18"/>
              </w:rPr>
              <w:t>Responden al paso de asistencia</w:t>
            </w:r>
          </w:p>
          <w:p w14:paraId="6E7E8EF2" w14:textId="0AC8A9E2" w:rsidR="00894B95" w:rsidRDefault="006E7B77" w:rsidP="006E7B77">
            <w:pPr>
              <w:rPr>
                <w:sz w:val="18"/>
                <w:szCs w:val="18"/>
              </w:rPr>
            </w:pPr>
            <w:r w:rsidRPr="006E7B77">
              <w:rPr>
                <w:sz w:val="18"/>
                <w:szCs w:val="18"/>
              </w:rPr>
              <w:t xml:space="preserve">Escuchan atentamente los temas y objetivos y preguntan sus </w:t>
            </w:r>
            <w:r w:rsidR="00861FCC" w:rsidRPr="006E7B77">
              <w:rPr>
                <w:sz w:val="18"/>
                <w:szCs w:val="18"/>
              </w:rPr>
              <w:t>inquietudes</w:t>
            </w:r>
          </w:p>
          <w:p w14:paraId="03E5A3AF" w14:textId="539DF9A2" w:rsidR="00A34C7E" w:rsidRDefault="00A34C7E">
            <w:pPr>
              <w:rPr>
                <w:sz w:val="18"/>
                <w:szCs w:val="18"/>
              </w:rPr>
            </w:pPr>
          </w:p>
        </w:tc>
        <w:tc>
          <w:tcPr>
            <w:tcW w:w="1891" w:type="dxa"/>
            <w:vAlign w:val="center"/>
          </w:tcPr>
          <w:p w14:paraId="1BC51C09" w14:textId="7A1B34BC" w:rsidR="00FD574F" w:rsidRDefault="00C0420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Marcadores, pizarra, borrador, proyectos, laptop</w:t>
            </w:r>
          </w:p>
        </w:tc>
        <w:tc>
          <w:tcPr>
            <w:tcW w:w="1343" w:type="dxa"/>
            <w:vMerge w:val="restart"/>
            <w:vAlign w:val="center"/>
          </w:tcPr>
          <w:p w14:paraId="73D1463B" w14:textId="179DF7EA" w:rsidR="00FD574F" w:rsidRDefault="00A34C7E" w:rsidP="00206AA1">
            <w:pPr>
              <w:jc w:val="center"/>
              <w:rPr>
                <w:sz w:val="18"/>
                <w:szCs w:val="18"/>
              </w:rPr>
            </w:pPr>
            <w:r w:rsidRPr="00A34C7E">
              <w:rPr>
                <w:sz w:val="18"/>
                <w:szCs w:val="18"/>
              </w:rPr>
              <w:t xml:space="preserve">Formativa / </w:t>
            </w:r>
            <w:proofErr w:type="spellStart"/>
            <w:r w:rsidRPr="00A34C7E">
              <w:rPr>
                <w:sz w:val="18"/>
                <w:szCs w:val="18"/>
              </w:rPr>
              <w:t>sumantiva</w:t>
            </w:r>
            <w:proofErr w:type="spellEnd"/>
          </w:p>
        </w:tc>
        <w:tc>
          <w:tcPr>
            <w:tcW w:w="1120" w:type="dxa"/>
            <w:vAlign w:val="center"/>
          </w:tcPr>
          <w:p w14:paraId="3E8031C8" w14:textId="1A4BEF03" w:rsidR="00FD574F" w:rsidRDefault="00F107C3" w:rsidP="00206A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</w:t>
            </w:r>
            <w:r w:rsidR="007F399D">
              <w:rPr>
                <w:sz w:val="18"/>
                <w:szCs w:val="18"/>
              </w:rPr>
              <w:t xml:space="preserve"> min</w:t>
            </w:r>
          </w:p>
        </w:tc>
      </w:tr>
      <w:tr w:rsidR="00FD574F" w14:paraId="4818915C" w14:textId="77777777" w:rsidTr="003C004E">
        <w:trPr>
          <w:trHeight w:val="841"/>
          <w:jc w:val="center"/>
        </w:trPr>
        <w:tc>
          <w:tcPr>
            <w:tcW w:w="2122" w:type="dxa"/>
            <w:vMerge/>
            <w:vAlign w:val="center"/>
          </w:tcPr>
          <w:p w14:paraId="18B3B393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2409" w:type="dxa"/>
            <w:vMerge/>
            <w:vAlign w:val="center"/>
          </w:tcPr>
          <w:p w14:paraId="40FCBDD5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4111" w:type="dxa"/>
            <w:vAlign w:val="center"/>
          </w:tcPr>
          <w:p w14:paraId="560B2C76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Desarrollo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73EB9A9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30965DA3" w14:textId="50447690" w:rsidR="0012329E" w:rsidRDefault="00951CFF" w:rsidP="0012329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 hace una lectura explicativa del material, abordando cada punto</w:t>
            </w:r>
          </w:p>
          <w:p w14:paraId="2C2F1835" w14:textId="0B1A016B" w:rsidR="00951CFF" w:rsidRDefault="00951CFF" w:rsidP="0012329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Explica un ejercicio de cálculo de capacidad</w:t>
            </w:r>
          </w:p>
          <w:p w14:paraId="170C900A" w14:textId="0BF0DBC9" w:rsidR="00612E70" w:rsidRDefault="00612E70" w:rsidP="0012329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 xml:space="preserve">Proporciona indicaciones para realizar el cálculo de capacidad de los proyectos </w:t>
            </w:r>
            <w:r w:rsidR="0035755B">
              <w:rPr>
                <w:sz w:val="18"/>
                <w:szCs w:val="18"/>
              </w:rPr>
              <w:t>de los estudiantes</w:t>
            </w:r>
          </w:p>
          <w:p w14:paraId="588783C7" w14:textId="6C8DEC55" w:rsidR="0035755B" w:rsidRDefault="0035755B" w:rsidP="0012329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Revisa atentamente las propuestas de los estudiantes y corrige indicando los fallos y mejoras para el cálculo de la capacidad</w:t>
            </w:r>
          </w:p>
          <w:p w14:paraId="6B0987AF" w14:textId="77777777" w:rsidR="00A34C7E" w:rsidRDefault="00A34C7E" w:rsidP="0012329E">
            <w:pPr>
              <w:rPr>
                <w:sz w:val="18"/>
                <w:szCs w:val="18"/>
              </w:rPr>
            </w:pPr>
          </w:p>
          <w:p w14:paraId="1392F47C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15FB0425" w14:textId="02D9AA1C" w:rsidR="00FD574F" w:rsidRDefault="000C480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Realiza la lectura junto al docente atendiendo a cada uno de los temas</w:t>
            </w:r>
          </w:p>
          <w:p w14:paraId="3695A9A7" w14:textId="577A4FA0" w:rsidR="000C480E" w:rsidRDefault="000C480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Realiza escucha activa de las explicaciones del docente, </w:t>
            </w:r>
            <w:r w:rsidR="00E5783B">
              <w:rPr>
                <w:sz w:val="18"/>
                <w:szCs w:val="18"/>
              </w:rPr>
              <w:t xml:space="preserve">manifestando sus dudas e </w:t>
            </w:r>
            <w:r w:rsidR="000B702C">
              <w:rPr>
                <w:sz w:val="18"/>
                <w:szCs w:val="18"/>
              </w:rPr>
              <w:t>inquietudes</w:t>
            </w:r>
          </w:p>
          <w:p w14:paraId="34EBE855" w14:textId="4C821B54" w:rsidR="00E5783B" w:rsidRDefault="00E5783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Anota y atiende las explicaciones del ejemplo propuesto por el docente</w:t>
            </w:r>
          </w:p>
          <w:p w14:paraId="7EBDDB59" w14:textId="554A7FED" w:rsidR="00E5783B" w:rsidRDefault="000B702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Revisa sus avances del proyecto y a partir de sus datos realiza el cálculo de capacidad</w:t>
            </w:r>
          </w:p>
          <w:p w14:paraId="64078F61" w14:textId="4DD48C1C" w:rsidR="000B702C" w:rsidRDefault="00D11F6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Lleva sus conclusiones a revisión</w:t>
            </w:r>
          </w:p>
          <w:p w14:paraId="72FF33DA" w14:textId="687E248F" w:rsidR="00D11F63" w:rsidRDefault="00D11F6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Atiende las correcciones del docente </w:t>
            </w:r>
          </w:p>
          <w:p w14:paraId="1A618586" w14:textId="02342C0A" w:rsidR="00D11F63" w:rsidRDefault="00D11F6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Aplica las correcciones y nuevamente lo lleva a revisión</w:t>
            </w:r>
          </w:p>
          <w:p w14:paraId="3B0B6D65" w14:textId="67A73DCE" w:rsidR="00A34C7E" w:rsidRDefault="00A34C7E">
            <w:pPr>
              <w:rPr>
                <w:sz w:val="18"/>
                <w:szCs w:val="18"/>
              </w:rPr>
            </w:pPr>
          </w:p>
        </w:tc>
        <w:tc>
          <w:tcPr>
            <w:tcW w:w="1891" w:type="dxa"/>
            <w:vAlign w:val="center"/>
          </w:tcPr>
          <w:p w14:paraId="40708D70" w14:textId="6B5F4CE4" w:rsidR="00FD574F" w:rsidRDefault="00073A0F">
            <w:pPr>
              <w:rPr>
                <w:sz w:val="18"/>
                <w:szCs w:val="18"/>
              </w:rPr>
            </w:pPr>
            <w:r w:rsidRPr="00073A0F">
              <w:rPr>
                <w:sz w:val="18"/>
                <w:szCs w:val="18"/>
              </w:rPr>
              <w:lastRenderedPageBreak/>
              <w:t xml:space="preserve">Material de la unidad </w:t>
            </w:r>
            <w:r w:rsidR="00A34C7E">
              <w:rPr>
                <w:sz w:val="18"/>
                <w:szCs w:val="18"/>
              </w:rPr>
              <w:t>II</w:t>
            </w:r>
            <w:r w:rsidRPr="00073A0F">
              <w:rPr>
                <w:sz w:val="18"/>
                <w:szCs w:val="18"/>
              </w:rPr>
              <w:t xml:space="preserve">I en archivo PDF y guía de actividades no. </w:t>
            </w:r>
            <w:r w:rsidR="00A34C7E">
              <w:rPr>
                <w:sz w:val="18"/>
                <w:szCs w:val="18"/>
              </w:rPr>
              <w:t>3</w:t>
            </w:r>
            <w:r w:rsidRPr="00073A0F">
              <w:rPr>
                <w:sz w:val="18"/>
                <w:szCs w:val="18"/>
              </w:rPr>
              <w:t xml:space="preserve"> enviado al grupo de </w:t>
            </w:r>
            <w:proofErr w:type="spellStart"/>
            <w:r w:rsidRPr="00073A0F">
              <w:rPr>
                <w:sz w:val="18"/>
                <w:szCs w:val="18"/>
              </w:rPr>
              <w:lastRenderedPageBreak/>
              <w:t>wsap</w:t>
            </w:r>
            <w:proofErr w:type="spellEnd"/>
            <w:r w:rsidRPr="00073A0F">
              <w:rPr>
                <w:sz w:val="18"/>
                <w:szCs w:val="18"/>
              </w:rPr>
              <w:t xml:space="preserve"> de los estudiantes.</w:t>
            </w:r>
          </w:p>
        </w:tc>
        <w:tc>
          <w:tcPr>
            <w:tcW w:w="1343" w:type="dxa"/>
            <w:vMerge/>
            <w:vAlign w:val="center"/>
          </w:tcPr>
          <w:p w14:paraId="38EEE20C" w14:textId="77777777" w:rsidR="00FD574F" w:rsidRDefault="00FD574F" w:rsidP="00206AA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F62B077" w14:textId="3CA25141" w:rsidR="00FD574F" w:rsidRDefault="006A1A41" w:rsidP="00206A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  <w:r w:rsidR="007F399D">
              <w:rPr>
                <w:sz w:val="18"/>
                <w:szCs w:val="18"/>
              </w:rPr>
              <w:t>0 min</w:t>
            </w:r>
          </w:p>
        </w:tc>
      </w:tr>
      <w:tr w:rsidR="00FD574F" w14:paraId="2D18D9B2" w14:textId="77777777" w:rsidTr="003C004E">
        <w:trPr>
          <w:trHeight w:val="838"/>
          <w:jc w:val="center"/>
        </w:trPr>
        <w:tc>
          <w:tcPr>
            <w:tcW w:w="2122" w:type="dxa"/>
            <w:vMerge/>
            <w:vAlign w:val="center"/>
          </w:tcPr>
          <w:p w14:paraId="718D3EE0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2409" w:type="dxa"/>
            <w:vMerge/>
            <w:vAlign w:val="center"/>
          </w:tcPr>
          <w:p w14:paraId="52B20A04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4111" w:type="dxa"/>
            <w:vAlign w:val="center"/>
          </w:tcPr>
          <w:p w14:paraId="5AC7A61F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Cierre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426E3141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3785F42E" w14:textId="77777777" w:rsidR="00167327" w:rsidRPr="00167327" w:rsidRDefault="00167327" w:rsidP="00167327">
            <w:pPr>
              <w:rPr>
                <w:sz w:val="18"/>
                <w:szCs w:val="18"/>
              </w:rPr>
            </w:pPr>
            <w:r w:rsidRPr="00167327">
              <w:rPr>
                <w:sz w:val="18"/>
                <w:szCs w:val="18"/>
              </w:rPr>
              <w:t>Selecciona a algunos estudiantes para realizar un repaso de lo aprendido en el día</w:t>
            </w:r>
          </w:p>
          <w:p w14:paraId="28F54E3F" w14:textId="77777777" w:rsidR="00167327" w:rsidRPr="00167327" w:rsidRDefault="00167327" w:rsidP="00167327">
            <w:pPr>
              <w:rPr>
                <w:sz w:val="18"/>
                <w:szCs w:val="18"/>
              </w:rPr>
            </w:pPr>
            <w:r w:rsidRPr="00167327">
              <w:rPr>
                <w:sz w:val="18"/>
                <w:szCs w:val="18"/>
              </w:rPr>
              <w:t>Indica las aplicaciones futuras de lo aprendido</w:t>
            </w:r>
          </w:p>
          <w:p w14:paraId="65C78FF1" w14:textId="77777777" w:rsidR="00167327" w:rsidRPr="00167327" w:rsidRDefault="00167327" w:rsidP="00167327">
            <w:pPr>
              <w:rPr>
                <w:sz w:val="18"/>
                <w:szCs w:val="18"/>
              </w:rPr>
            </w:pPr>
            <w:r w:rsidRPr="00167327">
              <w:rPr>
                <w:sz w:val="18"/>
                <w:szCs w:val="18"/>
              </w:rPr>
              <w:t>Realiza indicaciones de los ejercicios que serán entregados la siguiente semana como forma de evaluación</w:t>
            </w:r>
          </w:p>
          <w:p w14:paraId="33E9EE36" w14:textId="77777777" w:rsidR="00167327" w:rsidRPr="00167327" w:rsidRDefault="00167327" w:rsidP="00167327">
            <w:pPr>
              <w:rPr>
                <w:sz w:val="18"/>
                <w:szCs w:val="18"/>
              </w:rPr>
            </w:pPr>
            <w:r w:rsidRPr="00167327">
              <w:rPr>
                <w:sz w:val="18"/>
                <w:szCs w:val="18"/>
              </w:rPr>
              <w:t>Se dan indicaciones sobre el correcto uso de los baños</w:t>
            </w:r>
          </w:p>
          <w:p w14:paraId="30646968" w14:textId="77777777" w:rsidR="00167327" w:rsidRPr="00167327" w:rsidRDefault="00167327" w:rsidP="00167327">
            <w:pPr>
              <w:rPr>
                <w:sz w:val="18"/>
                <w:szCs w:val="18"/>
              </w:rPr>
            </w:pPr>
            <w:r w:rsidRPr="00167327">
              <w:rPr>
                <w:sz w:val="18"/>
                <w:szCs w:val="18"/>
              </w:rPr>
              <w:t>Se indica a los estudiantes que organicen las sillas, limpien el aula apaguen todo antes de retirarse del aula de clases</w:t>
            </w:r>
          </w:p>
          <w:p w14:paraId="18647458" w14:textId="172C81D1" w:rsidR="0012329E" w:rsidRDefault="00167327" w:rsidP="00167327">
            <w:pPr>
              <w:rPr>
                <w:sz w:val="18"/>
                <w:szCs w:val="18"/>
              </w:rPr>
            </w:pPr>
            <w:r w:rsidRPr="00167327">
              <w:rPr>
                <w:sz w:val="18"/>
                <w:szCs w:val="18"/>
              </w:rPr>
              <w:t>Despide a los estudiantes</w:t>
            </w:r>
          </w:p>
          <w:p w14:paraId="3805BC69" w14:textId="77777777" w:rsidR="00A34C7E" w:rsidRDefault="00A34C7E" w:rsidP="0012329E">
            <w:pPr>
              <w:rPr>
                <w:sz w:val="18"/>
                <w:szCs w:val="18"/>
              </w:rPr>
            </w:pPr>
          </w:p>
          <w:p w14:paraId="60D0036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29B1CE8D" w14:textId="77777777" w:rsidR="005441CD" w:rsidRPr="005441CD" w:rsidRDefault="005441CD" w:rsidP="005441CD">
            <w:pPr>
              <w:rPr>
                <w:sz w:val="18"/>
                <w:szCs w:val="18"/>
              </w:rPr>
            </w:pPr>
            <w:r w:rsidRPr="005441CD">
              <w:rPr>
                <w:sz w:val="18"/>
                <w:szCs w:val="18"/>
              </w:rPr>
              <w:t>Los alumnos seleccionados resumen lo que recuerdan de la clase</w:t>
            </w:r>
          </w:p>
          <w:p w14:paraId="254DBC29" w14:textId="77777777" w:rsidR="005441CD" w:rsidRPr="005441CD" w:rsidRDefault="005441CD" w:rsidP="005441CD">
            <w:pPr>
              <w:rPr>
                <w:sz w:val="18"/>
                <w:szCs w:val="18"/>
              </w:rPr>
            </w:pPr>
            <w:r w:rsidRPr="005441CD">
              <w:rPr>
                <w:sz w:val="18"/>
                <w:szCs w:val="18"/>
              </w:rPr>
              <w:t>Escuchan atentamente al docente</w:t>
            </w:r>
          </w:p>
          <w:p w14:paraId="32382891" w14:textId="77777777" w:rsidR="005441CD" w:rsidRPr="005441CD" w:rsidRDefault="005441CD" w:rsidP="005441CD">
            <w:pPr>
              <w:rPr>
                <w:sz w:val="18"/>
                <w:szCs w:val="18"/>
              </w:rPr>
            </w:pPr>
            <w:r w:rsidRPr="005441CD">
              <w:rPr>
                <w:sz w:val="18"/>
                <w:szCs w:val="18"/>
              </w:rPr>
              <w:t>Toman nota de lo que deben entregar para la siguiente evaluación</w:t>
            </w:r>
          </w:p>
          <w:p w14:paraId="2F791AF1" w14:textId="77777777" w:rsidR="005441CD" w:rsidRPr="005441CD" w:rsidRDefault="005441CD" w:rsidP="005441CD">
            <w:pPr>
              <w:rPr>
                <w:sz w:val="18"/>
                <w:szCs w:val="18"/>
              </w:rPr>
            </w:pPr>
            <w:r w:rsidRPr="005441CD">
              <w:rPr>
                <w:sz w:val="18"/>
                <w:szCs w:val="18"/>
              </w:rPr>
              <w:t>Escuchan las indicaciones del uso de los baños</w:t>
            </w:r>
          </w:p>
          <w:p w14:paraId="540B6857" w14:textId="77777777" w:rsidR="005441CD" w:rsidRPr="005441CD" w:rsidRDefault="005441CD" w:rsidP="005441CD">
            <w:pPr>
              <w:rPr>
                <w:sz w:val="18"/>
                <w:szCs w:val="18"/>
              </w:rPr>
            </w:pPr>
            <w:r w:rsidRPr="005441CD">
              <w:rPr>
                <w:sz w:val="18"/>
                <w:szCs w:val="18"/>
              </w:rPr>
              <w:t>Organizan el aula y recogen la basura en caso de haberla</w:t>
            </w:r>
          </w:p>
          <w:p w14:paraId="54AEB4CF" w14:textId="77777777" w:rsidR="005441CD" w:rsidRPr="005441CD" w:rsidRDefault="005441CD" w:rsidP="005441CD">
            <w:pPr>
              <w:rPr>
                <w:sz w:val="18"/>
                <w:szCs w:val="18"/>
              </w:rPr>
            </w:pPr>
            <w:r w:rsidRPr="005441CD">
              <w:rPr>
                <w:sz w:val="18"/>
                <w:szCs w:val="18"/>
              </w:rPr>
              <w:t>Apagan todo</w:t>
            </w:r>
          </w:p>
          <w:p w14:paraId="301625AD" w14:textId="4D5B55EB" w:rsidR="00FD574F" w:rsidRDefault="005441CD" w:rsidP="005441CD">
            <w:pPr>
              <w:rPr>
                <w:sz w:val="18"/>
                <w:szCs w:val="18"/>
              </w:rPr>
            </w:pPr>
            <w:r w:rsidRPr="005441CD">
              <w:rPr>
                <w:sz w:val="18"/>
                <w:szCs w:val="18"/>
              </w:rPr>
              <w:t>Se retiran del aula en orden</w:t>
            </w:r>
          </w:p>
          <w:p w14:paraId="13371200" w14:textId="4F19E940" w:rsidR="00A34C7E" w:rsidRDefault="00A34C7E">
            <w:pPr>
              <w:rPr>
                <w:sz w:val="18"/>
                <w:szCs w:val="18"/>
              </w:rPr>
            </w:pPr>
          </w:p>
        </w:tc>
        <w:tc>
          <w:tcPr>
            <w:tcW w:w="1891" w:type="dxa"/>
            <w:vAlign w:val="center"/>
          </w:tcPr>
          <w:p w14:paraId="42BA359C" w14:textId="76CCF223" w:rsidR="00FD574F" w:rsidRDefault="00EF0A61">
            <w:pPr>
              <w:rPr>
                <w:sz w:val="18"/>
                <w:szCs w:val="18"/>
              </w:rPr>
            </w:pPr>
            <w:r w:rsidRPr="00EF0A61">
              <w:rPr>
                <w:sz w:val="18"/>
                <w:szCs w:val="18"/>
              </w:rPr>
              <w:lastRenderedPageBreak/>
              <w:t xml:space="preserve">Lectura recomendada sobre </w:t>
            </w:r>
            <w:r w:rsidR="00A34C7E">
              <w:rPr>
                <w:sz w:val="18"/>
                <w:szCs w:val="18"/>
              </w:rPr>
              <w:t>Cálculo de capacidad</w:t>
            </w:r>
          </w:p>
        </w:tc>
        <w:tc>
          <w:tcPr>
            <w:tcW w:w="1343" w:type="dxa"/>
            <w:vMerge/>
            <w:vAlign w:val="center"/>
          </w:tcPr>
          <w:p w14:paraId="7CA77091" w14:textId="77777777" w:rsidR="00FD574F" w:rsidRDefault="00FD574F" w:rsidP="00206AA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E967525" w14:textId="382864A9" w:rsidR="00FD574F" w:rsidRDefault="007F399D" w:rsidP="00206A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</w:tbl>
    <w:p w14:paraId="2D643F8E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7003FC">
      <w:headerReference w:type="default" r:id="rId9"/>
      <w:pgSz w:w="15840" w:h="12240" w:orient="landscape" w:code="1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325513" w14:textId="77777777" w:rsidR="008377E6" w:rsidRDefault="008377E6" w:rsidP="00346567">
      <w:r>
        <w:separator/>
      </w:r>
    </w:p>
  </w:endnote>
  <w:endnote w:type="continuationSeparator" w:id="0">
    <w:p w14:paraId="18DE5487" w14:textId="77777777" w:rsidR="008377E6" w:rsidRDefault="008377E6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C6EAC8" w14:textId="77777777" w:rsidR="008377E6" w:rsidRDefault="008377E6" w:rsidP="00346567">
      <w:r>
        <w:separator/>
      </w:r>
    </w:p>
  </w:footnote>
  <w:footnote w:type="continuationSeparator" w:id="0">
    <w:p w14:paraId="1D47AA28" w14:textId="77777777" w:rsidR="008377E6" w:rsidRDefault="008377E6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7DAD55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C49F5D0" wp14:editId="1C68232D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6C3"/>
    <w:rsid w:val="00003336"/>
    <w:rsid w:val="00017CA2"/>
    <w:rsid w:val="00073A0F"/>
    <w:rsid w:val="000B702C"/>
    <w:rsid w:val="000C480E"/>
    <w:rsid w:val="0012329E"/>
    <w:rsid w:val="00167327"/>
    <w:rsid w:val="001A36C3"/>
    <w:rsid w:val="001C2A56"/>
    <w:rsid w:val="00206AA1"/>
    <w:rsid w:val="002672A0"/>
    <w:rsid w:val="00346567"/>
    <w:rsid w:val="0035755B"/>
    <w:rsid w:val="003B463C"/>
    <w:rsid w:val="003C004E"/>
    <w:rsid w:val="003C0FAB"/>
    <w:rsid w:val="00403341"/>
    <w:rsid w:val="00411302"/>
    <w:rsid w:val="004702A8"/>
    <w:rsid w:val="00473B94"/>
    <w:rsid w:val="00536600"/>
    <w:rsid w:val="005441CD"/>
    <w:rsid w:val="005D1C70"/>
    <w:rsid w:val="005E51C5"/>
    <w:rsid w:val="00612E70"/>
    <w:rsid w:val="00613795"/>
    <w:rsid w:val="00636F96"/>
    <w:rsid w:val="006529CA"/>
    <w:rsid w:val="00691BCA"/>
    <w:rsid w:val="006A1A41"/>
    <w:rsid w:val="006B4456"/>
    <w:rsid w:val="006C0223"/>
    <w:rsid w:val="006E30F5"/>
    <w:rsid w:val="006E7B77"/>
    <w:rsid w:val="007003FC"/>
    <w:rsid w:val="00747EAE"/>
    <w:rsid w:val="007B46B7"/>
    <w:rsid w:val="007F399D"/>
    <w:rsid w:val="008377E6"/>
    <w:rsid w:val="00861FCC"/>
    <w:rsid w:val="00894B95"/>
    <w:rsid w:val="008A2DDD"/>
    <w:rsid w:val="009141BA"/>
    <w:rsid w:val="00951CFF"/>
    <w:rsid w:val="009B000B"/>
    <w:rsid w:val="009B370F"/>
    <w:rsid w:val="009B3CE2"/>
    <w:rsid w:val="009D6C53"/>
    <w:rsid w:val="00A34C7E"/>
    <w:rsid w:val="00A74FFD"/>
    <w:rsid w:val="00AA46ED"/>
    <w:rsid w:val="00B3683B"/>
    <w:rsid w:val="00B5715E"/>
    <w:rsid w:val="00C04208"/>
    <w:rsid w:val="00D066E7"/>
    <w:rsid w:val="00D11F63"/>
    <w:rsid w:val="00D234E5"/>
    <w:rsid w:val="00D335C7"/>
    <w:rsid w:val="00D737DB"/>
    <w:rsid w:val="00DE1379"/>
    <w:rsid w:val="00E10464"/>
    <w:rsid w:val="00E5146C"/>
    <w:rsid w:val="00E568EB"/>
    <w:rsid w:val="00E5783B"/>
    <w:rsid w:val="00ED3EC4"/>
    <w:rsid w:val="00ED3F29"/>
    <w:rsid w:val="00EE28FF"/>
    <w:rsid w:val="00EF0A61"/>
    <w:rsid w:val="00F107C3"/>
    <w:rsid w:val="00F54250"/>
    <w:rsid w:val="00F736E6"/>
    <w:rsid w:val="00FD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4:docId w14:val="23B374C3"/>
  <w15:chartTrackingRefBased/>
  <w15:docId w15:val="{0282ED7A-008E-454D-853F-45F992681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29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Plan%20didactico%20Diari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 didactico Diario.dotx</Template>
  <TotalTime>44</TotalTime>
  <Pages>3</Pages>
  <Words>536</Words>
  <Characters>2950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38</cp:revision>
  <dcterms:created xsi:type="dcterms:W3CDTF">2023-03-06T01:56:00Z</dcterms:created>
  <dcterms:modified xsi:type="dcterms:W3CDTF">2024-03-09T04:49:00Z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
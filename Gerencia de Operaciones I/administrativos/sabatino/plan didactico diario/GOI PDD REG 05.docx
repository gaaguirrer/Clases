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D201C8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D201C8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494F9F82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</w:t>
            </w:r>
            <w:r w:rsidR="00646510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3F7F3A27" w14:textId="77777777" w:rsidTr="00D201C8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239B87D8" w:rsidR="003C0FAB" w:rsidRPr="007B46B7" w:rsidRDefault="008F3673">
            <w:pPr>
              <w:rPr>
                <w:rFonts w:ascii="Tahoma" w:hAnsi="Tahoma" w:cs="Tahoma"/>
                <w:sz w:val="20"/>
                <w:szCs w:val="20"/>
              </w:rPr>
            </w:pPr>
            <w:r w:rsidRPr="008F3673">
              <w:rPr>
                <w:rFonts w:ascii="Tahoma" w:hAnsi="Tahoma" w:cs="Tahoma"/>
                <w:sz w:val="20"/>
                <w:szCs w:val="20"/>
              </w:rPr>
              <w:t>Evaluar los conocimientos adquiridos en la primera mitad de la clase. Fase 1</w:t>
            </w:r>
          </w:p>
        </w:tc>
      </w:tr>
      <w:tr w:rsidR="003C0FAB" w:rsidRPr="007B46B7" w14:paraId="6E2C129E" w14:textId="77777777" w:rsidTr="00D201C8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65AA8DE" w:rsidR="003C0FAB" w:rsidRPr="007B46B7" w:rsidRDefault="000D0BA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D201C8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069AD0C7" w:rsidR="003C0FAB" w:rsidRPr="007B46B7" w:rsidRDefault="004539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1C2A56">
              <w:rPr>
                <w:rFonts w:ascii="Tahoma" w:hAnsi="Tahoma" w:cs="Tahoma"/>
                <w:sz w:val="20"/>
                <w:szCs w:val="20"/>
              </w:rPr>
              <w:t xml:space="preserve">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D201C8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3B3E14C3" w:rsidR="003C0FAB" w:rsidRPr="007B46B7" w:rsidRDefault="004539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02</w:t>
            </w:r>
            <w:r w:rsidR="00646510">
              <w:rPr>
                <w:rFonts w:ascii="Tahoma" w:hAnsi="Tahoma" w:cs="Tahoma"/>
                <w:sz w:val="20"/>
                <w:szCs w:val="20"/>
              </w:rPr>
              <w:t xml:space="preserve"> de marzo de 2024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126"/>
        <w:gridCol w:w="4253"/>
        <w:gridCol w:w="2174"/>
        <w:gridCol w:w="1343"/>
        <w:gridCol w:w="1120"/>
      </w:tblGrid>
      <w:tr w:rsidR="00ED3F29" w14:paraId="41C70FA6" w14:textId="77777777" w:rsidTr="00EC18DF">
        <w:trPr>
          <w:jc w:val="center"/>
        </w:trPr>
        <w:tc>
          <w:tcPr>
            <w:tcW w:w="1980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2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EC18DF">
        <w:trPr>
          <w:trHeight w:val="996"/>
          <w:jc w:val="center"/>
        </w:trPr>
        <w:tc>
          <w:tcPr>
            <w:tcW w:w="1980" w:type="dxa"/>
            <w:vMerge w:val="restart"/>
            <w:vAlign w:val="center"/>
          </w:tcPr>
          <w:p w14:paraId="0CB0358A" w14:textId="753A44FE" w:rsidR="00FD574F" w:rsidRDefault="008F3673" w:rsidP="0046178F">
            <w:pPr>
              <w:rPr>
                <w:sz w:val="18"/>
                <w:szCs w:val="18"/>
              </w:rPr>
            </w:pPr>
            <w:r w:rsidRPr="008F3673">
              <w:rPr>
                <w:sz w:val="18"/>
                <w:szCs w:val="18"/>
              </w:rPr>
              <w:t>Evaluar los conocimientos adquiridos en la primera mitad de la clase. Fase 1</w:t>
            </w:r>
          </w:p>
        </w:tc>
        <w:tc>
          <w:tcPr>
            <w:tcW w:w="2126" w:type="dxa"/>
            <w:vMerge w:val="restart"/>
            <w:vAlign w:val="center"/>
          </w:tcPr>
          <w:p w14:paraId="5F02A7A1" w14:textId="79F958DF" w:rsidR="00FD574F" w:rsidRDefault="0045395C" w:rsidP="00C71882">
            <w:pPr>
              <w:rPr>
                <w:sz w:val="18"/>
                <w:szCs w:val="18"/>
              </w:rPr>
            </w:pPr>
            <w:r w:rsidRPr="0045395C">
              <w:rPr>
                <w:sz w:val="18"/>
                <w:szCs w:val="18"/>
              </w:rPr>
              <w:t>Primer parcial (20 Puntos)</w:t>
            </w:r>
          </w:p>
        </w:tc>
        <w:tc>
          <w:tcPr>
            <w:tcW w:w="42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495EE6E" w14:textId="77777777" w:rsidR="003428D2" w:rsidRPr="003428D2" w:rsidRDefault="003428D2" w:rsidP="003428D2">
            <w:pPr>
              <w:rPr>
                <w:sz w:val="18"/>
                <w:szCs w:val="18"/>
              </w:rPr>
            </w:pPr>
            <w:r w:rsidRPr="003428D2">
              <w:rPr>
                <w:sz w:val="18"/>
                <w:szCs w:val="18"/>
              </w:rPr>
              <w:t>Dar la bienvenida</w:t>
            </w:r>
          </w:p>
          <w:p w14:paraId="36E8EC52" w14:textId="77777777" w:rsidR="003428D2" w:rsidRPr="003428D2" w:rsidRDefault="003428D2" w:rsidP="003428D2">
            <w:pPr>
              <w:rPr>
                <w:sz w:val="18"/>
                <w:szCs w:val="18"/>
              </w:rPr>
            </w:pPr>
            <w:r w:rsidRPr="003428D2">
              <w:rPr>
                <w:sz w:val="18"/>
                <w:szCs w:val="18"/>
              </w:rPr>
              <w:t>Hace preguntas de control sobre el tema anterior</w:t>
            </w:r>
          </w:p>
          <w:p w14:paraId="7E29F87D" w14:textId="53684E40" w:rsidR="00FD574F" w:rsidRDefault="003428D2" w:rsidP="003428D2">
            <w:pPr>
              <w:rPr>
                <w:sz w:val="18"/>
                <w:szCs w:val="18"/>
              </w:rPr>
            </w:pPr>
            <w:r w:rsidRPr="003428D2">
              <w:rPr>
                <w:sz w:val="18"/>
                <w:szCs w:val="18"/>
              </w:rPr>
              <w:t>Pasa asistencia</w:t>
            </w:r>
          </w:p>
          <w:p w14:paraId="0B2051A3" w14:textId="77777777" w:rsidR="003428D2" w:rsidRDefault="003428D2" w:rsidP="003428D2">
            <w:pPr>
              <w:rPr>
                <w:sz w:val="18"/>
                <w:szCs w:val="18"/>
              </w:rPr>
            </w:pPr>
          </w:p>
          <w:p w14:paraId="3E73400A" w14:textId="77777777" w:rsidR="00894B95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F34EC21" w14:textId="1DEECBD5" w:rsidR="003428D2" w:rsidRPr="00A75F92" w:rsidRDefault="00860D92" w:rsidP="00860D92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75F92">
              <w:rPr>
                <w:rFonts w:asciiTheme="minorHAnsi" w:hAnsiTheme="minorHAnsi" w:cstheme="minorHAnsi"/>
                <w:sz w:val="18"/>
                <w:szCs w:val="18"/>
              </w:rPr>
              <w:t>Aportan sus inquietudes a la conversación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2174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3C5622B5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  <w:r w:rsidR="00AD64E7">
              <w:rPr>
                <w:sz w:val="18"/>
                <w:szCs w:val="18"/>
              </w:rPr>
              <w:t xml:space="preserve"> / Sumativa</w:t>
            </w:r>
          </w:p>
        </w:tc>
        <w:tc>
          <w:tcPr>
            <w:tcW w:w="1120" w:type="dxa"/>
            <w:vAlign w:val="center"/>
          </w:tcPr>
          <w:p w14:paraId="3E8031C8" w14:textId="4619F413" w:rsidR="00FD574F" w:rsidRDefault="00AD64E7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F399D">
              <w:rPr>
                <w:sz w:val="18"/>
                <w:szCs w:val="18"/>
              </w:rPr>
              <w:t xml:space="preserve"> min</w:t>
            </w:r>
          </w:p>
        </w:tc>
      </w:tr>
      <w:tr w:rsidR="00FD574F" w14:paraId="4818915C" w14:textId="77777777" w:rsidTr="00EC18DF">
        <w:trPr>
          <w:trHeight w:val="841"/>
          <w:jc w:val="center"/>
        </w:trPr>
        <w:tc>
          <w:tcPr>
            <w:tcW w:w="1980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2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5112455" w14:textId="09CF62FF" w:rsidR="000B38CA" w:rsidRDefault="00F63690" w:rsidP="002829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Orienta a los estudiantes el orden en que pasarán a exponer cada grupo</w:t>
            </w:r>
          </w:p>
          <w:p w14:paraId="77D64593" w14:textId="6F0B8DD0" w:rsidR="00F63690" w:rsidRDefault="00F63690" w:rsidP="002829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Escucha atentamente las exposiciones</w:t>
            </w:r>
          </w:p>
          <w:p w14:paraId="73609DE9" w14:textId="0B3B083C" w:rsidR="00F63690" w:rsidRDefault="00F63690" w:rsidP="002829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Evalúa los avances de cada</w:t>
            </w:r>
            <w:r w:rsidR="00133F47">
              <w:rPr>
                <w:sz w:val="18"/>
                <w:szCs w:val="18"/>
              </w:rPr>
              <w:t xml:space="preserve"> grupo</w:t>
            </w:r>
          </w:p>
          <w:p w14:paraId="08324799" w14:textId="1657542E" w:rsidR="00133F47" w:rsidRDefault="00133F47" w:rsidP="002829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Pregunta y realiza observaciones y recomendaciones de mejora que deberán ser implementadas para la siguiente revisión</w:t>
            </w:r>
          </w:p>
          <w:p w14:paraId="601B4BC2" w14:textId="77777777" w:rsidR="00282956" w:rsidRDefault="00282956" w:rsidP="00282956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DC7B2B3" w14:textId="04DAA102" w:rsidR="00157647" w:rsidRDefault="00362918" w:rsidP="001576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Pasan al frente y explican los avances de su proyecto</w:t>
            </w:r>
          </w:p>
          <w:p w14:paraId="31F1A0FB" w14:textId="1FA75B8B" w:rsidR="00362918" w:rsidRDefault="00362918" w:rsidP="001576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Responden a las peguntas del docente y de sus compañeros</w:t>
            </w:r>
          </w:p>
          <w:p w14:paraId="3E69FB58" w14:textId="3C0C617F" w:rsidR="00362918" w:rsidRDefault="00362918" w:rsidP="001576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Escuchan atentamente a su docente </w:t>
            </w:r>
          </w:p>
          <w:p w14:paraId="5A26071F" w14:textId="696E10C3" w:rsidR="00362918" w:rsidRDefault="00362918" w:rsidP="001576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Toman nota de las recomendaciones de mejora a implementar</w:t>
            </w:r>
          </w:p>
          <w:p w14:paraId="366F042B" w14:textId="6B796C88" w:rsidR="00362918" w:rsidRDefault="00362918" w:rsidP="001576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sientan y escuchan atentamente la exposición del siguiente grupo</w:t>
            </w:r>
          </w:p>
          <w:p w14:paraId="3B0B6D65" w14:textId="6565645A" w:rsidR="00133F47" w:rsidRDefault="00133F47" w:rsidP="00157647">
            <w:pPr>
              <w:rPr>
                <w:sz w:val="18"/>
                <w:szCs w:val="18"/>
              </w:rPr>
            </w:pPr>
          </w:p>
        </w:tc>
        <w:tc>
          <w:tcPr>
            <w:tcW w:w="2174" w:type="dxa"/>
            <w:vAlign w:val="center"/>
          </w:tcPr>
          <w:p w14:paraId="40708D70" w14:textId="78A5AC39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lastRenderedPageBreak/>
              <w:t>Material de la unidad I</w:t>
            </w:r>
            <w:r w:rsidR="008F3673">
              <w:rPr>
                <w:sz w:val="18"/>
                <w:szCs w:val="18"/>
              </w:rPr>
              <w:t>, II</w:t>
            </w:r>
            <w:r w:rsidRPr="00073A0F">
              <w:rPr>
                <w:sz w:val="18"/>
                <w:szCs w:val="18"/>
              </w:rPr>
              <w:t xml:space="preserve"> en archivo PDF y guía de actividades no. </w:t>
            </w:r>
            <w:r w:rsidR="008F3673">
              <w:rPr>
                <w:sz w:val="18"/>
                <w:szCs w:val="18"/>
              </w:rPr>
              <w:t>2</w:t>
            </w:r>
            <w:r w:rsidRPr="00073A0F">
              <w:rPr>
                <w:sz w:val="18"/>
                <w:szCs w:val="18"/>
              </w:rPr>
              <w:t xml:space="preserve">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224DA646" w:rsidR="00FD574F" w:rsidRDefault="00AD64E7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  <w:r w:rsidR="007F399D">
              <w:rPr>
                <w:sz w:val="18"/>
                <w:szCs w:val="18"/>
              </w:rPr>
              <w:t xml:space="preserve"> min</w:t>
            </w:r>
          </w:p>
        </w:tc>
      </w:tr>
      <w:tr w:rsidR="00FD574F" w14:paraId="2D18D9B2" w14:textId="77777777" w:rsidTr="00EC18DF">
        <w:trPr>
          <w:trHeight w:val="838"/>
          <w:jc w:val="center"/>
        </w:trPr>
        <w:tc>
          <w:tcPr>
            <w:tcW w:w="1980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2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1D5817C" w14:textId="77777777" w:rsidR="00E66E27" w:rsidRPr="00E66E27" w:rsidRDefault="00E66E27" w:rsidP="00E66E27">
            <w:pPr>
              <w:rPr>
                <w:sz w:val="18"/>
                <w:szCs w:val="18"/>
              </w:rPr>
            </w:pPr>
            <w:r w:rsidRPr="00E66E27">
              <w:rPr>
                <w:sz w:val="18"/>
                <w:szCs w:val="18"/>
              </w:rPr>
              <w:t>Proporciona la documentación y materiales necesarios para la siguiente clase</w:t>
            </w:r>
          </w:p>
          <w:p w14:paraId="56D54B5C" w14:textId="77777777" w:rsidR="00E66E27" w:rsidRPr="00E66E27" w:rsidRDefault="00E66E27" w:rsidP="00E66E27">
            <w:pPr>
              <w:rPr>
                <w:sz w:val="18"/>
                <w:szCs w:val="18"/>
              </w:rPr>
            </w:pPr>
            <w:r w:rsidRPr="00E66E27">
              <w:rPr>
                <w:sz w:val="18"/>
                <w:szCs w:val="18"/>
              </w:rPr>
              <w:t>Notifica nuevamente de las notas de entrada y acumulado a los estudiantes</w:t>
            </w:r>
          </w:p>
          <w:p w14:paraId="0AECB992" w14:textId="77777777" w:rsidR="00E66E27" w:rsidRDefault="00E66E27" w:rsidP="00E66E27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0A6D6F3" w14:textId="77777777" w:rsidR="00E403E8" w:rsidRPr="00E403E8" w:rsidRDefault="00E403E8" w:rsidP="00E403E8">
            <w:pPr>
              <w:rPr>
                <w:sz w:val="18"/>
                <w:szCs w:val="18"/>
              </w:rPr>
            </w:pPr>
            <w:r w:rsidRPr="00E403E8">
              <w:rPr>
                <w:sz w:val="18"/>
                <w:szCs w:val="18"/>
              </w:rPr>
              <w:t>Reciben la documentación y el material en sus celulares</w:t>
            </w:r>
          </w:p>
          <w:p w14:paraId="6B90F00E" w14:textId="77777777" w:rsidR="00E403E8" w:rsidRPr="00E403E8" w:rsidRDefault="00E403E8" w:rsidP="00E403E8">
            <w:pPr>
              <w:rPr>
                <w:sz w:val="18"/>
                <w:szCs w:val="18"/>
              </w:rPr>
            </w:pPr>
            <w:r w:rsidRPr="00E403E8">
              <w:rPr>
                <w:sz w:val="18"/>
                <w:szCs w:val="18"/>
              </w:rPr>
              <w:t>Escuchan sus notas de acumulado de primer parcial</w:t>
            </w:r>
          </w:p>
          <w:p w14:paraId="321C5BAD" w14:textId="77777777" w:rsidR="00FD574F" w:rsidRDefault="00E403E8" w:rsidP="00E403E8">
            <w:pPr>
              <w:rPr>
                <w:sz w:val="18"/>
                <w:szCs w:val="18"/>
              </w:rPr>
            </w:pPr>
            <w:r w:rsidRPr="00E403E8">
              <w:rPr>
                <w:sz w:val="18"/>
                <w:szCs w:val="18"/>
              </w:rPr>
              <w:t>Atienden a las indicaciones para recibir notas y realizar reclamos</w:t>
            </w:r>
          </w:p>
          <w:p w14:paraId="13371200" w14:textId="5814D42B" w:rsidR="00E403E8" w:rsidRDefault="00E403E8" w:rsidP="00E403E8">
            <w:pPr>
              <w:rPr>
                <w:sz w:val="18"/>
                <w:szCs w:val="18"/>
              </w:rPr>
            </w:pPr>
          </w:p>
        </w:tc>
        <w:tc>
          <w:tcPr>
            <w:tcW w:w="2174" w:type="dxa"/>
            <w:vAlign w:val="center"/>
          </w:tcPr>
          <w:p w14:paraId="42BA359C" w14:textId="1A8C093F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</w:t>
            </w:r>
            <w:r w:rsidR="00AD64E7">
              <w:rPr>
                <w:sz w:val="18"/>
                <w:szCs w:val="18"/>
              </w:rPr>
              <w:t>capacidad instalada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3CDE0" w14:textId="77777777" w:rsidR="004466EC" w:rsidRDefault="004466EC" w:rsidP="00346567">
      <w:r>
        <w:separator/>
      </w:r>
    </w:p>
  </w:endnote>
  <w:endnote w:type="continuationSeparator" w:id="0">
    <w:p w14:paraId="22B494CC" w14:textId="77777777" w:rsidR="004466EC" w:rsidRDefault="004466EC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8D131" w14:textId="77777777" w:rsidR="004466EC" w:rsidRDefault="004466EC" w:rsidP="00346567">
      <w:r>
        <w:separator/>
      </w:r>
    </w:p>
  </w:footnote>
  <w:footnote w:type="continuationSeparator" w:id="0">
    <w:p w14:paraId="35926415" w14:textId="77777777" w:rsidR="004466EC" w:rsidRDefault="004466EC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0B38CA"/>
    <w:rsid w:val="000D0BA0"/>
    <w:rsid w:val="0012329E"/>
    <w:rsid w:val="00133F47"/>
    <w:rsid w:val="00157647"/>
    <w:rsid w:val="001A36C3"/>
    <w:rsid w:val="001C2A56"/>
    <w:rsid w:val="00206AA1"/>
    <w:rsid w:val="002672A0"/>
    <w:rsid w:val="00282956"/>
    <w:rsid w:val="003428D2"/>
    <w:rsid w:val="00346567"/>
    <w:rsid w:val="00362918"/>
    <w:rsid w:val="003B463C"/>
    <w:rsid w:val="003C0FAB"/>
    <w:rsid w:val="00403341"/>
    <w:rsid w:val="00411302"/>
    <w:rsid w:val="004466EC"/>
    <w:rsid w:val="0045395C"/>
    <w:rsid w:val="0046178F"/>
    <w:rsid w:val="004702A8"/>
    <w:rsid w:val="00473B94"/>
    <w:rsid w:val="00536600"/>
    <w:rsid w:val="005E51C5"/>
    <w:rsid w:val="00613795"/>
    <w:rsid w:val="00636F96"/>
    <w:rsid w:val="00646510"/>
    <w:rsid w:val="00691BCA"/>
    <w:rsid w:val="006B4456"/>
    <w:rsid w:val="006E30F5"/>
    <w:rsid w:val="007003FC"/>
    <w:rsid w:val="00747EAE"/>
    <w:rsid w:val="007B46B7"/>
    <w:rsid w:val="007F399D"/>
    <w:rsid w:val="00860D92"/>
    <w:rsid w:val="00894B95"/>
    <w:rsid w:val="008A2DDD"/>
    <w:rsid w:val="008F3673"/>
    <w:rsid w:val="009141BA"/>
    <w:rsid w:val="0099254F"/>
    <w:rsid w:val="009B000B"/>
    <w:rsid w:val="009B370F"/>
    <w:rsid w:val="009B3CE2"/>
    <w:rsid w:val="009D6C53"/>
    <w:rsid w:val="00A75F92"/>
    <w:rsid w:val="00AA46ED"/>
    <w:rsid w:val="00AD64E7"/>
    <w:rsid w:val="00AF39F4"/>
    <w:rsid w:val="00B3683B"/>
    <w:rsid w:val="00B5715E"/>
    <w:rsid w:val="00BE29FB"/>
    <w:rsid w:val="00C04208"/>
    <w:rsid w:val="00C71882"/>
    <w:rsid w:val="00D201C8"/>
    <w:rsid w:val="00D234E5"/>
    <w:rsid w:val="00D335C7"/>
    <w:rsid w:val="00D737DB"/>
    <w:rsid w:val="00E10464"/>
    <w:rsid w:val="00E403E8"/>
    <w:rsid w:val="00E5146C"/>
    <w:rsid w:val="00E568EB"/>
    <w:rsid w:val="00E66E27"/>
    <w:rsid w:val="00EC18DF"/>
    <w:rsid w:val="00ED3F29"/>
    <w:rsid w:val="00EE28FF"/>
    <w:rsid w:val="00EF0A61"/>
    <w:rsid w:val="00F63690"/>
    <w:rsid w:val="00F703E0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44</TotalTime>
  <Pages>2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37</cp:revision>
  <dcterms:created xsi:type="dcterms:W3CDTF">2023-03-06T01:56:00Z</dcterms:created>
  <dcterms:modified xsi:type="dcterms:W3CDTF">2024-03-02T03:31:00Z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
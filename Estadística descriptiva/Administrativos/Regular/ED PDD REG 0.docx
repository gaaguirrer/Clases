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4F23F677" w:rsidR="00AA46ED" w:rsidRPr="007B46B7" w:rsidRDefault="00362EC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Básica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56D42D50" w:rsidR="00AA46ED" w:rsidRPr="007B46B7" w:rsidRDefault="009F687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Estadística Descriptiva</w:t>
            </w:r>
          </w:p>
        </w:tc>
      </w:tr>
      <w:tr w:rsidR="00AA46ED" w:rsidRPr="007B46B7" w14:paraId="4422AC43" w14:textId="77777777" w:rsidTr="00071928">
        <w:trPr>
          <w:trHeight w:val="228"/>
        </w:trPr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5A3AFD9F" w:rsidR="00565BDF" w:rsidRPr="007B46B7" w:rsidRDefault="00565BD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Contaduría </w:t>
            </w:r>
            <w:r w:rsidR="00071928">
              <w:rPr>
                <w:rFonts w:ascii="Tahoma" w:hAnsi="Tahoma" w:cs="Tahoma"/>
                <w:sz w:val="20"/>
                <w:szCs w:val="20"/>
              </w:rPr>
              <w:t>P</w:t>
            </w:r>
            <w:r>
              <w:rPr>
                <w:rFonts w:ascii="Tahoma" w:hAnsi="Tahoma" w:cs="Tahoma"/>
                <w:sz w:val="20"/>
                <w:szCs w:val="20"/>
              </w:rPr>
              <w:t>ública y</w:t>
            </w:r>
            <w:r w:rsidR="001362BE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071928">
              <w:rPr>
                <w:rFonts w:ascii="Tahoma" w:hAnsi="Tahoma" w:cs="Tahoma"/>
                <w:sz w:val="20"/>
                <w:szCs w:val="20"/>
              </w:rPr>
              <w:t>F</w:t>
            </w:r>
            <w:r>
              <w:rPr>
                <w:rFonts w:ascii="Tahoma" w:hAnsi="Tahoma" w:cs="Tahoma"/>
                <w:sz w:val="20"/>
                <w:szCs w:val="20"/>
              </w:rPr>
              <w:t>inanzas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63A542D5" w:rsidR="00AA46ED" w:rsidRPr="007B46B7" w:rsidRDefault="00565BD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6C93C33C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466FBC68" w:rsidR="003C0FAB" w:rsidRPr="007B46B7" w:rsidRDefault="0080335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</w:t>
            </w:r>
            <w:r w:rsidR="001C2A56">
              <w:rPr>
                <w:rFonts w:ascii="Tahoma" w:hAnsi="Tahoma" w:cs="Tahoma"/>
                <w:sz w:val="20"/>
                <w:szCs w:val="20"/>
              </w:rPr>
              <w:t xml:space="preserve">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03AAB7FF" w:rsidR="003C0FAB" w:rsidRPr="007B46B7" w:rsidRDefault="001362B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miércoles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8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>Lectura recomendada sobre Interfaz de excel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E3C66" w14:textId="77777777" w:rsidR="00D6021F" w:rsidRDefault="00D6021F" w:rsidP="00346567">
      <w:r>
        <w:separator/>
      </w:r>
    </w:p>
  </w:endnote>
  <w:endnote w:type="continuationSeparator" w:id="0">
    <w:p w14:paraId="7E5222B0" w14:textId="77777777" w:rsidR="00D6021F" w:rsidRDefault="00D6021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06876" w14:textId="77777777" w:rsidR="00D6021F" w:rsidRDefault="00D6021F" w:rsidP="00346567">
      <w:r>
        <w:separator/>
      </w:r>
    </w:p>
  </w:footnote>
  <w:footnote w:type="continuationSeparator" w:id="0">
    <w:p w14:paraId="3FA825D3" w14:textId="77777777" w:rsidR="00D6021F" w:rsidRDefault="00D6021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1928"/>
    <w:rsid w:val="00073A0F"/>
    <w:rsid w:val="0012329E"/>
    <w:rsid w:val="001362BE"/>
    <w:rsid w:val="001A36C3"/>
    <w:rsid w:val="001C2A56"/>
    <w:rsid w:val="00206AA1"/>
    <w:rsid w:val="002672A0"/>
    <w:rsid w:val="00346567"/>
    <w:rsid w:val="00362ECC"/>
    <w:rsid w:val="003C0FAB"/>
    <w:rsid w:val="00403341"/>
    <w:rsid w:val="00411302"/>
    <w:rsid w:val="004702A8"/>
    <w:rsid w:val="00473B94"/>
    <w:rsid w:val="00536600"/>
    <w:rsid w:val="00565BDF"/>
    <w:rsid w:val="005E51C5"/>
    <w:rsid w:val="00613795"/>
    <w:rsid w:val="00636F96"/>
    <w:rsid w:val="00691BCA"/>
    <w:rsid w:val="006B4456"/>
    <w:rsid w:val="006E30F5"/>
    <w:rsid w:val="007003FC"/>
    <w:rsid w:val="00747EAE"/>
    <w:rsid w:val="007B46B7"/>
    <w:rsid w:val="007F399D"/>
    <w:rsid w:val="0080335C"/>
    <w:rsid w:val="00894B95"/>
    <w:rsid w:val="008A2DDD"/>
    <w:rsid w:val="009141BA"/>
    <w:rsid w:val="009B000B"/>
    <w:rsid w:val="009B370F"/>
    <w:rsid w:val="009D6C53"/>
    <w:rsid w:val="009F6876"/>
    <w:rsid w:val="00AA46ED"/>
    <w:rsid w:val="00B3683B"/>
    <w:rsid w:val="00B5715E"/>
    <w:rsid w:val="00C04208"/>
    <w:rsid w:val="00D335C7"/>
    <w:rsid w:val="00D6021F"/>
    <w:rsid w:val="00D737DB"/>
    <w:rsid w:val="00E10464"/>
    <w:rsid w:val="00E5146C"/>
    <w:rsid w:val="00E568EB"/>
    <w:rsid w:val="00ED3F29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21</TotalTime>
  <Pages>1</Pages>
  <Words>136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15</cp:revision>
  <dcterms:created xsi:type="dcterms:W3CDTF">2023-03-06T01:56:00Z</dcterms:created>
  <dcterms:modified xsi:type="dcterms:W3CDTF">2023-03-08T12:33:00Z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
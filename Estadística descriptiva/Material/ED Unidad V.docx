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F9505" w14:textId="52F5D810" w:rsidR="00F43320" w:rsidRDefault="00B0400E">
      <w:r>
        <w:rPr>
          <w:noProof/>
        </w:rPr>
        <w:drawing>
          <wp:anchor distT="0" distB="0" distL="114300" distR="114300" simplePos="0" relativeHeight="251659264" behindDoc="0" locked="0" layoutInCell="1" allowOverlap="1" wp14:anchorId="5173856E" wp14:editId="57D2B79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4981D" w14:textId="77777777" w:rsidR="00F43320" w:rsidRDefault="00F43320"/>
    <w:p w14:paraId="659C6C52" w14:textId="77777777" w:rsidR="00F43320" w:rsidRDefault="00F43320"/>
    <w:p w14:paraId="3CF4732F" w14:textId="77777777" w:rsidR="00F43320" w:rsidRDefault="00F43320"/>
    <w:p w14:paraId="08F3B369" w14:textId="77777777" w:rsidR="00F43320" w:rsidRDefault="00F43320"/>
    <w:p w14:paraId="083674C0" w14:textId="77777777" w:rsidR="00F43320" w:rsidRDefault="00F43320"/>
    <w:p w14:paraId="2C29A6AB" w14:textId="77777777" w:rsidR="00F43320" w:rsidRDefault="00F43320"/>
    <w:p w14:paraId="54EBBB72" w14:textId="77777777" w:rsidR="00F43320" w:rsidRDefault="00F43320"/>
    <w:p w14:paraId="7282EFA2" w14:textId="77777777" w:rsidR="00F43320" w:rsidRDefault="003E0D37">
      <w:r>
        <w:rPr>
          <w:noProof/>
        </w:rPr>
        <mc:AlternateContent>
          <mc:Choice Requires="wps">
            <w:drawing>
              <wp:anchor distT="0" distB="0" distL="114300" distR="114300" simplePos="0" relativeHeight="251661312" behindDoc="1" locked="0" layoutInCell="1" allowOverlap="1" wp14:anchorId="1957D307" wp14:editId="594769B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957D30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4301749" w14:textId="77777777" w:rsidR="00F43320" w:rsidRDefault="00F43320"/>
    <w:p w14:paraId="63FA01B1" w14:textId="77777777" w:rsidR="00F43320" w:rsidRDefault="00F43320"/>
    <w:p w14:paraId="091FC9A8" w14:textId="77777777" w:rsidR="00F43320" w:rsidRDefault="00F43320"/>
    <w:p w14:paraId="2387EA28" w14:textId="77777777" w:rsidR="00F43320" w:rsidRDefault="003E0D37">
      <w:r>
        <w:rPr>
          <w:noProof/>
        </w:rPr>
        <mc:AlternateContent>
          <mc:Choice Requires="wpg">
            <w:drawing>
              <wp:anchor distT="0" distB="0" distL="114300" distR="114300" simplePos="0" relativeHeight="251660288" behindDoc="0" locked="0" layoutInCell="1" allowOverlap="1" wp14:anchorId="23AF77D6" wp14:editId="1D9504DE">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24558742"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02EB5E2" w14:textId="77777777" w:rsidR="00F43320" w:rsidRDefault="003E0D37">
      <w:r>
        <w:rPr>
          <w:noProof/>
        </w:rPr>
        <mc:AlternateContent>
          <mc:Choice Requires="wps">
            <w:drawing>
              <wp:anchor distT="0" distB="0" distL="114300" distR="114300" simplePos="0" relativeHeight="251662336" behindDoc="0" locked="0" layoutInCell="1" allowOverlap="1" wp14:anchorId="78E86DFF" wp14:editId="3F1D69A9">
                <wp:simplePos x="0" y="0"/>
                <wp:positionH relativeFrom="column">
                  <wp:posOffset>500187</wp:posOffset>
                </wp:positionH>
                <wp:positionV relativeFrom="paragraph">
                  <wp:posOffset>89425</wp:posOffset>
                </wp:positionV>
                <wp:extent cx="5015368" cy="159026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5368" cy="1590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1472A" w14:textId="666B47BE" w:rsidR="00F43320" w:rsidRPr="005E6C17" w:rsidRDefault="00A951EB" w:rsidP="00EF5DC0">
                            <w:pPr>
                              <w:jc w:val="right"/>
                              <w:rPr>
                                <w:rFonts w:ascii="EleganTech™" w:hAnsi="EleganTech™"/>
                                <w:b/>
                                <w:color w:val="404040"/>
                                <w:sz w:val="54"/>
                                <w:szCs w:val="56"/>
                              </w:rPr>
                            </w:pPr>
                            <w:r w:rsidRPr="00A951EB">
                              <w:rPr>
                                <w:rFonts w:cs="Calibri"/>
                                <w:b/>
                                <w:color w:val="000000"/>
                                <w:sz w:val="48"/>
                                <w:szCs w:val="52"/>
                                <w:lang w:eastAsia="es-NI"/>
                              </w:rPr>
                              <w:t>Distribución de probabilidades: Binomial, Poisson y Normal</w:t>
                            </w:r>
                            <w:r w:rsidR="00F43320">
                              <w:rPr>
                                <w:rFonts w:cs="Calibri"/>
                                <w:b/>
                                <w:color w:val="000000"/>
                                <w:sz w:val="48"/>
                                <w:szCs w:val="52"/>
                                <w:lang w:eastAsia="es-NI"/>
                              </w:rPr>
                              <w:t xml:space="preserve">, Unidad </w:t>
                            </w:r>
                            <w:r w:rsidR="00A91E5A">
                              <w:rPr>
                                <w:rFonts w:cs="Calibri"/>
                                <w:b/>
                                <w:color w:val="000000"/>
                                <w:sz w:val="48"/>
                                <w:szCs w:val="52"/>
                                <w:lang w:eastAsia="es-NI"/>
                              </w:rPr>
                              <w:t>V</w:t>
                            </w:r>
                          </w:p>
                          <w:p w14:paraId="5883C4A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86DFF" id="Cuadro de texto 7" o:spid="_x0000_s1027" type="#_x0000_t202" style="position:absolute;left:0;text-align:left;margin-left:39.4pt;margin-top:7.05pt;width:394.9pt;height:12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" filled="f" stroked="f">
                <v:textbox>
                  <w:txbxContent>
                    <w:p w14:paraId="1731472A" w14:textId="666B47BE" w:rsidR="00F43320" w:rsidRPr="005E6C17" w:rsidRDefault="00A951EB" w:rsidP="00EF5DC0">
                      <w:pPr>
                        <w:jc w:val="right"/>
                        <w:rPr>
                          <w:rFonts w:ascii="EleganTech™" w:hAnsi="EleganTech™"/>
                          <w:b/>
                          <w:color w:val="404040"/>
                          <w:sz w:val="54"/>
                          <w:szCs w:val="56"/>
                        </w:rPr>
                      </w:pPr>
                      <w:r w:rsidRPr="00A951EB">
                        <w:rPr>
                          <w:rFonts w:cs="Calibri"/>
                          <w:b/>
                          <w:color w:val="000000"/>
                          <w:sz w:val="48"/>
                          <w:szCs w:val="52"/>
                          <w:lang w:eastAsia="es-NI"/>
                        </w:rPr>
                        <w:t>Distribución de probabilidades: Binomial, Poisson y Normal</w:t>
                      </w:r>
                      <w:r w:rsidR="00F43320">
                        <w:rPr>
                          <w:rFonts w:cs="Calibri"/>
                          <w:b/>
                          <w:color w:val="000000"/>
                          <w:sz w:val="48"/>
                          <w:szCs w:val="52"/>
                          <w:lang w:eastAsia="es-NI"/>
                        </w:rPr>
                        <w:t xml:space="preserve">, Unidad </w:t>
                      </w:r>
                      <w:r w:rsidR="00A91E5A">
                        <w:rPr>
                          <w:rFonts w:cs="Calibri"/>
                          <w:b/>
                          <w:color w:val="000000"/>
                          <w:sz w:val="48"/>
                          <w:szCs w:val="52"/>
                          <w:lang w:eastAsia="es-NI"/>
                        </w:rPr>
                        <w:t>V</w:t>
                      </w:r>
                    </w:p>
                    <w:p w14:paraId="5883C4A3" w14:textId="77777777" w:rsidR="00F43320" w:rsidRDefault="00F43320" w:rsidP="00F43320">
                      <w:pPr>
                        <w:jc w:val="right"/>
                      </w:pPr>
                    </w:p>
                  </w:txbxContent>
                </v:textbox>
              </v:shape>
            </w:pict>
          </mc:Fallback>
        </mc:AlternateContent>
      </w:r>
    </w:p>
    <w:p w14:paraId="0B045F2B" w14:textId="77777777" w:rsidR="00F43320" w:rsidRDefault="00F43320"/>
    <w:p w14:paraId="41C3B3B6" w14:textId="77777777" w:rsidR="005B0B82" w:rsidRDefault="005B0B82"/>
    <w:p w14:paraId="0BD224B6" w14:textId="77777777" w:rsidR="005B0B82" w:rsidRDefault="005B0B82"/>
    <w:p w14:paraId="17D71A8F" w14:textId="77777777" w:rsidR="005B0B82" w:rsidRDefault="005B0B82"/>
    <w:p w14:paraId="32229B85" w14:textId="77777777" w:rsidR="005B0B82" w:rsidRDefault="005B0B82"/>
    <w:p w14:paraId="74B5004D" w14:textId="77777777" w:rsidR="005B0B82" w:rsidRDefault="005B0B82"/>
    <w:p w14:paraId="5ED972A5" w14:textId="77777777" w:rsidR="005B0B82" w:rsidRDefault="005B0B82"/>
    <w:p w14:paraId="57101AB4" w14:textId="77777777" w:rsidR="005B0B82" w:rsidRDefault="005B0B82"/>
    <w:p w14:paraId="1FDD4169" w14:textId="77777777" w:rsidR="005B0B82" w:rsidRDefault="005B0B82"/>
    <w:p w14:paraId="062320B4" w14:textId="77777777" w:rsidR="005B0B82" w:rsidRDefault="005B0B82"/>
    <w:p w14:paraId="0CAA5EC7" w14:textId="77777777" w:rsidR="005B0B82" w:rsidRDefault="005B0B82"/>
    <w:p w14:paraId="7F02B368" w14:textId="77777777" w:rsidR="005B0B82" w:rsidRDefault="005B0B82"/>
    <w:p w14:paraId="25A9A90D" w14:textId="77777777" w:rsidR="00636C8A" w:rsidRDefault="00636C8A"/>
    <w:p w14:paraId="78C70C65" w14:textId="77777777" w:rsidR="00A66A79" w:rsidRDefault="00A66A79">
      <w:pPr>
        <w:sectPr w:rsidR="00A66A79" w:rsidSect="00636C8A">
          <w:pgSz w:w="12240" w:h="15840"/>
          <w:pgMar w:top="1418" w:right="1701" w:bottom="1418" w:left="1701" w:header="709" w:footer="709" w:gutter="0"/>
          <w:cols w:space="708"/>
          <w:docGrid w:linePitch="360"/>
        </w:sectPr>
      </w:pPr>
    </w:p>
    <w:p w14:paraId="07337322"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CE56957" wp14:editId="38070D2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D9CEC"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E5695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CD9CEC"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5BD49D51" w14:textId="77777777" w:rsidR="00A66A79" w:rsidRDefault="00A66A79"/>
    <w:p w14:paraId="06A40E9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D04205" w14:textId="77777777" w:rsidR="00843820" w:rsidRPr="009317D2" w:rsidRDefault="00843820" w:rsidP="00635F19">
          <w:pPr>
            <w:pStyle w:val="TtuloTDC"/>
            <w:jc w:val="center"/>
            <w:rPr>
              <w:rFonts w:ascii="Tahoma" w:hAnsi="Tahoma" w:cs="Tahoma"/>
              <w:b/>
              <w:bCs/>
              <w:color w:val="auto"/>
              <w:lang w:val="es-ES"/>
            </w:rPr>
          </w:pPr>
          <w:r w:rsidRPr="009317D2">
            <w:rPr>
              <w:rFonts w:ascii="Tahoma" w:hAnsi="Tahoma" w:cs="Tahoma"/>
              <w:b/>
              <w:bCs/>
              <w:color w:val="auto"/>
              <w:lang w:val="es-ES"/>
            </w:rPr>
            <w:t>Contenido</w:t>
          </w:r>
        </w:p>
        <w:p w14:paraId="76819620" w14:textId="77777777" w:rsidR="00843820" w:rsidRPr="009317D2" w:rsidRDefault="00843820" w:rsidP="00843820">
          <w:pPr>
            <w:rPr>
              <w:rFonts w:cs="Tahoma"/>
              <w:szCs w:val="24"/>
              <w:lang w:val="es-ES" w:eastAsia="es-NI"/>
            </w:rPr>
          </w:pPr>
        </w:p>
        <w:p w14:paraId="05FBCDF8" w14:textId="2C7B7485" w:rsidR="002C1D26" w:rsidRDefault="00843820">
          <w:pPr>
            <w:pStyle w:val="TDC1"/>
            <w:tabs>
              <w:tab w:val="right" w:leader="dot" w:pos="8828"/>
            </w:tabs>
            <w:rPr>
              <w:rFonts w:asciiTheme="minorHAnsi" w:eastAsiaTheme="minorEastAsia" w:hAnsiTheme="minorHAnsi"/>
              <w:noProof/>
              <w:sz w:val="22"/>
              <w:lang w:eastAsia="es-NI"/>
            </w:rPr>
          </w:pPr>
          <w:r w:rsidRPr="009317D2">
            <w:rPr>
              <w:rFonts w:cs="Tahoma"/>
              <w:szCs w:val="24"/>
            </w:rPr>
            <w:fldChar w:fldCharType="begin"/>
          </w:r>
          <w:r w:rsidRPr="009317D2">
            <w:rPr>
              <w:rFonts w:cs="Tahoma"/>
              <w:szCs w:val="24"/>
            </w:rPr>
            <w:instrText xml:space="preserve"> TOC \o "1-3" \h \z \u </w:instrText>
          </w:r>
          <w:r w:rsidRPr="009317D2">
            <w:rPr>
              <w:rFonts w:cs="Tahoma"/>
              <w:szCs w:val="24"/>
            </w:rPr>
            <w:fldChar w:fldCharType="separate"/>
          </w:r>
          <w:hyperlink r:id="rId11" w:anchor="_Toc128590094" w:history="1">
            <w:r w:rsidR="002C1D26" w:rsidRPr="00D911A9">
              <w:rPr>
                <w:rStyle w:val="Hipervnculo"/>
                <w:noProof/>
              </w:rPr>
              <w:t>Introducción</w:t>
            </w:r>
            <w:r w:rsidR="002C1D26">
              <w:rPr>
                <w:noProof/>
                <w:webHidden/>
              </w:rPr>
              <w:tab/>
            </w:r>
            <w:r w:rsidR="002C1D26">
              <w:rPr>
                <w:noProof/>
                <w:webHidden/>
              </w:rPr>
              <w:fldChar w:fldCharType="begin"/>
            </w:r>
            <w:r w:rsidR="002C1D26">
              <w:rPr>
                <w:noProof/>
                <w:webHidden/>
              </w:rPr>
              <w:instrText xml:space="preserve"> PAGEREF _Toc128590094 \h </w:instrText>
            </w:r>
            <w:r w:rsidR="002C1D26">
              <w:rPr>
                <w:noProof/>
                <w:webHidden/>
              </w:rPr>
            </w:r>
            <w:r w:rsidR="002C1D26">
              <w:rPr>
                <w:noProof/>
                <w:webHidden/>
              </w:rPr>
              <w:fldChar w:fldCharType="separate"/>
            </w:r>
            <w:r w:rsidR="00055F4D">
              <w:rPr>
                <w:noProof/>
                <w:webHidden/>
              </w:rPr>
              <w:t>3</w:t>
            </w:r>
            <w:r w:rsidR="002C1D26">
              <w:rPr>
                <w:noProof/>
                <w:webHidden/>
              </w:rPr>
              <w:fldChar w:fldCharType="end"/>
            </w:r>
          </w:hyperlink>
        </w:p>
        <w:p w14:paraId="281947E3" w14:textId="1A2FFD4D" w:rsidR="002C1D26" w:rsidRDefault="00000000">
          <w:pPr>
            <w:pStyle w:val="TDC1"/>
            <w:tabs>
              <w:tab w:val="right" w:leader="dot" w:pos="8828"/>
            </w:tabs>
            <w:rPr>
              <w:rFonts w:asciiTheme="minorHAnsi" w:eastAsiaTheme="minorEastAsia" w:hAnsiTheme="minorHAnsi"/>
              <w:noProof/>
              <w:sz w:val="22"/>
              <w:lang w:eastAsia="es-NI"/>
            </w:rPr>
          </w:pPr>
          <w:hyperlink r:id="rId12" w:anchor="_Toc128590095" w:history="1">
            <w:r w:rsidR="002C1D26" w:rsidRPr="00D911A9">
              <w:rPr>
                <w:rStyle w:val="Hipervnculo"/>
                <w:noProof/>
              </w:rPr>
              <w:t>Desarrollo de Contenidos</w:t>
            </w:r>
            <w:r w:rsidR="002C1D26">
              <w:rPr>
                <w:noProof/>
                <w:webHidden/>
              </w:rPr>
              <w:tab/>
            </w:r>
            <w:r w:rsidR="002C1D26">
              <w:rPr>
                <w:noProof/>
                <w:webHidden/>
              </w:rPr>
              <w:fldChar w:fldCharType="begin"/>
            </w:r>
            <w:r w:rsidR="002C1D26">
              <w:rPr>
                <w:noProof/>
                <w:webHidden/>
              </w:rPr>
              <w:instrText xml:space="preserve"> PAGEREF _Toc128590095 \h </w:instrText>
            </w:r>
            <w:r w:rsidR="002C1D26">
              <w:rPr>
                <w:noProof/>
                <w:webHidden/>
              </w:rPr>
            </w:r>
            <w:r w:rsidR="002C1D26">
              <w:rPr>
                <w:noProof/>
                <w:webHidden/>
              </w:rPr>
              <w:fldChar w:fldCharType="separate"/>
            </w:r>
            <w:r w:rsidR="00055F4D">
              <w:rPr>
                <w:noProof/>
                <w:webHidden/>
              </w:rPr>
              <w:t>4</w:t>
            </w:r>
            <w:r w:rsidR="002C1D26">
              <w:rPr>
                <w:noProof/>
                <w:webHidden/>
              </w:rPr>
              <w:fldChar w:fldCharType="end"/>
            </w:r>
          </w:hyperlink>
        </w:p>
        <w:p w14:paraId="6CE78A0E" w14:textId="50BDC9EB" w:rsidR="002C1D26" w:rsidRDefault="00000000">
          <w:pPr>
            <w:pStyle w:val="TDC2"/>
            <w:tabs>
              <w:tab w:val="right" w:leader="dot" w:pos="8828"/>
            </w:tabs>
            <w:rPr>
              <w:rFonts w:asciiTheme="minorHAnsi" w:eastAsiaTheme="minorEastAsia" w:hAnsiTheme="minorHAnsi"/>
              <w:noProof/>
              <w:sz w:val="22"/>
              <w:lang w:eastAsia="es-NI"/>
            </w:rPr>
          </w:pPr>
          <w:hyperlink w:anchor="_Toc128590096" w:history="1">
            <w:r w:rsidR="002C1D26" w:rsidRPr="00D911A9">
              <w:rPr>
                <w:rStyle w:val="Hipervnculo"/>
                <w:noProof/>
              </w:rPr>
              <w:t>Distribución de Probabilidad</w:t>
            </w:r>
            <w:r w:rsidR="002C1D26">
              <w:rPr>
                <w:noProof/>
                <w:webHidden/>
              </w:rPr>
              <w:tab/>
            </w:r>
            <w:r w:rsidR="002C1D26">
              <w:rPr>
                <w:noProof/>
                <w:webHidden/>
              </w:rPr>
              <w:fldChar w:fldCharType="begin"/>
            </w:r>
            <w:r w:rsidR="002C1D26">
              <w:rPr>
                <w:noProof/>
                <w:webHidden/>
              </w:rPr>
              <w:instrText xml:space="preserve"> PAGEREF _Toc128590096 \h </w:instrText>
            </w:r>
            <w:r w:rsidR="002C1D26">
              <w:rPr>
                <w:noProof/>
                <w:webHidden/>
              </w:rPr>
            </w:r>
            <w:r w:rsidR="002C1D26">
              <w:rPr>
                <w:noProof/>
                <w:webHidden/>
              </w:rPr>
              <w:fldChar w:fldCharType="separate"/>
            </w:r>
            <w:r w:rsidR="00055F4D">
              <w:rPr>
                <w:noProof/>
                <w:webHidden/>
              </w:rPr>
              <w:t>4</w:t>
            </w:r>
            <w:r w:rsidR="002C1D26">
              <w:rPr>
                <w:noProof/>
                <w:webHidden/>
              </w:rPr>
              <w:fldChar w:fldCharType="end"/>
            </w:r>
          </w:hyperlink>
        </w:p>
        <w:p w14:paraId="09A83CF1" w14:textId="1695D182" w:rsidR="002C1D26" w:rsidRDefault="00000000">
          <w:pPr>
            <w:pStyle w:val="TDC2"/>
            <w:tabs>
              <w:tab w:val="right" w:leader="dot" w:pos="8828"/>
            </w:tabs>
            <w:rPr>
              <w:rFonts w:asciiTheme="minorHAnsi" w:eastAsiaTheme="minorEastAsia" w:hAnsiTheme="minorHAnsi"/>
              <w:noProof/>
              <w:sz w:val="22"/>
              <w:lang w:eastAsia="es-NI"/>
            </w:rPr>
          </w:pPr>
          <w:hyperlink w:anchor="_Toc128590097" w:history="1">
            <w:r w:rsidR="002C1D26" w:rsidRPr="00D911A9">
              <w:rPr>
                <w:rStyle w:val="Hipervnculo"/>
                <w:noProof/>
              </w:rPr>
              <w:t>Variables Aleatorias</w:t>
            </w:r>
            <w:r w:rsidR="002C1D26">
              <w:rPr>
                <w:noProof/>
                <w:webHidden/>
              </w:rPr>
              <w:tab/>
            </w:r>
            <w:r w:rsidR="002C1D26">
              <w:rPr>
                <w:noProof/>
                <w:webHidden/>
              </w:rPr>
              <w:fldChar w:fldCharType="begin"/>
            </w:r>
            <w:r w:rsidR="002C1D26">
              <w:rPr>
                <w:noProof/>
                <w:webHidden/>
              </w:rPr>
              <w:instrText xml:space="preserve"> PAGEREF _Toc128590097 \h </w:instrText>
            </w:r>
            <w:r w:rsidR="002C1D26">
              <w:rPr>
                <w:noProof/>
                <w:webHidden/>
              </w:rPr>
            </w:r>
            <w:r w:rsidR="002C1D26">
              <w:rPr>
                <w:noProof/>
                <w:webHidden/>
              </w:rPr>
              <w:fldChar w:fldCharType="separate"/>
            </w:r>
            <w:r w:rsidR="00055F4D">
              <w:rPr>
                <w:noProof/>
                <w:webHidden/>
              </w:rPr>
              <w:t>5</w:t>
            </w:r>
            <w:r w:rsidR="002C1D26">
              <w:rPr>
                <w:noProof/>
                <w:webHidden/>
              </w:rPr>
              <w:fldChar w:fldCharType="end"/>
            </w:r>
          </w:hyperlink>
        </w:p>
        <w:p w14:paraId="163694CA" w14:textId="05551AA4" w:rsidR="002C1D26" w:rsidRDefault="00000000">
          <w:pPr>
            <w:pStyle w:val="TDC2"/>
            <w:tabs>
              <w:tab w:val="right" w:leader="dot" w:pos="8828"/>
            </w:tabs>
            <w:rPr>
              <w:rFonts w:asciiTheme="minorHAnsi" w:eastAsiaTheme="minorEastAsia" w:hAnsiTheme="minorHAnsi"/>
              <w:noProof/>
              <w:sz w:val="22"/>
              <w:lang w:eastAsia="es-NI"/>
            </w:rPr>
          </w:pPr>
          <w:hyperlink w:anchor="_Toc128590098" w:history="1">
            <w:r w:rsidR="002C1D26" w:rsidRPr="00D911A9">
              <w:rPr>
                <w:rStyle w:val="Hipervnculo"/>
                <w:noProof/>
              </w:rPr>
              <w:t>Esperanza Matemática</w:t>
            </w:r>
            <w:r w:rsidR="002C1D26">
              <w:rPr>
                <w:noProof/>
                <w:webHidden/>
              </w:rPr>
              <w:tab/>
            </w:r>
            <w:r w:rsidR="002C1D26">
              <w:rPr>
                <w:noProof/>
                <w:webHidden/>
              </w:rPr>
              <w:fldChar w:fldCharType="begin"/>
            </w:r>
            <w:r w:rsidR="002C1D26">
              <w:rPr>
                <w:noProof/>
                <w:webHidden/>
              </w:rPr>
              <w:instrText xml:space="preserve"> PAGEREF _Toc128590098 \h </w:instrText>
            </w:r>
            <w:r w:rsidR="002C1D26">
              <w:rPr>
                <w:noProof/>
                <w:webHidden/>
              </w:rPr>
            </w:r>
            <w:r w:rsidR="002C1D26">
              <w:rPr>
                <w:noProof/>
                <w:webHidden/>
              </w:rPr>
              <w:fldChar w:fldCharType="separate"/>
            </w:r>
            <w:r w:rsidR="00055F4D">
              <w:rPr>
                <w:noProof/>
                <w:webHidden/>
              </w:rPr>
              <w:t>6</w:t>
            </w:r>
            <w:r w:rsidR="002C1D26">
              <w:rPr>
                <w:noProof/>
                <w:webHidden/>
              </w:rPr>
              <w:fldChar w:fldCharType="end"/>
            </w:r>
          </w:hyperlink>
        </w:p>
        <w:p w14:paraId="46F6B571" w14:textId="697D8763" w:rsidR="002C1D26" w:rsidRDefault="00000000">
          <w:pPr>
            <w:pStyle w:val="TDC2"/>
            <w:tabs>
              <w:tab w:val="right" w:leader="dot" w:pos="8828"/>
            </w:tabs>
            <w:rPr>
              <w:rFonts w:asciiTheme="minorHAnsi" w:eastAsiaTheme="minorEastAsia" w:hAnsiTheme="minorHAnsi"/>
              <w:noProof/>
              <w:sz w:val="22"/>
              <w:lang w:eastAsia="es-NI"/>
            </w:rPr>
          </w:pPr>
          <w:hyperlink w:anchor="_Toc128590099" w:history="1">
            <w:r w:rsidR="002C1D26" w:rsidRPr="00D911A9">
              <w:rPr>
                <w:rStyle w:val="Hipervnculo"/>
                <w:noProof/>
              </w:rPr>
              <w:t>Distribución Binomial</w:t>
            </w:r>
            <w:r w:rsidR="002C1D26">
              <w:rPr>
                <w:noProof/>
                <w:webHidden/>
              </w:rPr>
              <w:tab/>
            </w:r>
            <w:r w:rsidR="002C1D26">
              <w:rPr>
                <w:noProof/>
                <w:webHidden/>
              </w:rPr>
              <w:fldChar w:fldCharType="begin"/>
            </w:r>
            <w:r w:rsidR="002C1D26">
              <w:rPr>
                <w:noProof/>
                <w:webHidden/>
              </w:rPr>
              <w:instrText xml:space="preserve"> PAGEREF _Toc128590099 \h </w:instrText>
            </w:r>
            <w:r w:rsidR="002C1D26">
              <w:rPr>
                <w:noProof/>
                <w:webHidden/>
              </w:rPr>
            </w:r>
            <w:r w:rsidR="002C1D26">
              <w:rPr>
                <w:noProof/>
                <w:webHidden/>
              </w:rPr>
              <w:fldChar w:fldCharType="separate"/>
            </w:r>
            <w:r w:rsidR="00055F4D">
              <w:rPr>
                <w:noProof/>
                <w:webHidden/>
              </w:rPr>
              <w:t>7</w:t>
            </w:r>
            <w:r w:rsidR="002C1D26">
              <w:rPr>
                <w:noProof/>
                <w:webHidden/>
              </w:rPr>
              <w:fldChar w:fldCharType="end"/>
            </w:r>
          </w:hyperlink>
        </w:p>
        <w:p w14:paraId="019B8267" w14:textId="4B4E4CE9" w:rsidR="002C1D26" w:rsidRDefault="00000000">
          <w:pPr>
            <w:pStyle w:val="TDC2"/>
            <w:tabs>
              <w:tab w:val="right" w:leader="dot" w:pos="8828"/>
            </w:tabs>
            <w:rPr>
              <w:rFonts w:asciiTheme="minorHAnsi" w:eastAsiaTheme="minorEastAsia" w:hAnsiTheme="minorHAnsi"/>
              <w:noProof/>
              <w:sz w:val="22"/>
              <w:lang w:eastAsia="es-NI"/>
            </w:rPr>
          </w:pPr>
          <w:hyperlink w:anchor="_Toc128590100" w:history="1">
            <w:r w:rsidR="002C1D26" w:rsidRPr="00D911A9">
              <w:rPr>
                <w:rStyle w:val="Hipervnculo"/>
                <w:noProof/>
              </w:rPr>
              <w:t>Distribución de Poisson</w:t>
            </w:r>
            <w:r w:rsidR="002C1D26">
              <w:rPr>
                <w:noProof/>
                <w:webHidden/>
              </w:rPr>
              <w:tab/>
            </w:r>
            <w:r w:rsidR="002C1D26">
              <w:rPr>
                <w:noProof/>
                <w:webHidden/>
              </w:rPr>
              <w:fldChar w:fldCharType="begin"/>
            </w:r>
            <w:r w:rsidR="002C1D26">
              <w:rPr>
                <w:noProof/>
                <w:webHidden/>
              </w:rPr>
              <w:instrText xml:space="preserve"> PAGEREF _Toc128590100 \h </w:instrText>
            </w:r>
            <w:r w:rsidR="002C1D26">
              <w:rPr>
                <w:noProof/>
                <w:webHidden/>
              </w:rPr>
            </w:r>
            <w:r w:rsidR="002C1D26">
              <w:rPr>
                <w:noProof/>
                <w:webHidden/>
              </w:rPr>
              <w:fldChar w:fldCharType="separate"/>
            </w:r>
            <w:r w:rsidR="00055F4D">
              <w:rPr>
                <w:noProof/>
                <w:webHidden/>
              </w:rPr>
              <w:t>20</w:t>
            </w:r>
            <w:r w:rsidR="002C1D26">
              <w:rPr>
                <w:noProof/>
                <w:webHidden/>
              </w:rPr>
              <w:fldChar w:fldCharType="end"/>
            </w:r>
          </w:hyperlink>
        </w:p>
        <w:p w14:paraId="45E64E6F" w14:textId="356F237D" w:rsidR="002C1D26" w:rsidRDefault="00000000">
          <w:pPr>
            <w:pStyle w:val="TDC2"/>
            <w:tabs>
              <w:tab w:val="right" w:leader="dot" w:pos="8828"/>
            </w:tabs>
            <w:rPr>
              <w:rFonts w:asciiTheme="minorHAnsi" w:eastAsiaTheme="minorEastAsia" w:hAnsiTheme="minorHAnsi"/>
              <w:noProof/>
              <w:sz w:val="22"/>
              <w:lang w:eastAsia="es-NI"/>
            </w:rPr>
          </w:pPr>
          <w:hyperlink w:anchor="_Toc128590101" w:history="1">
            <w:r w:rsidR="002C1D26" w:rsidRPr="00D911A9">
              <w:rPr>
                <w:rStyle w:val="Hipervnculo"/>
                <w:noProof/>
              </w:rPr>
              <w:t>Distribución de Normal</w:t>
            </w:r>
            <w:r w:rsidR="002C1D26">
              <w:rPr>
                <w:noProof/>
                <w:webHidden/>
              </w:rPr>
              <w:tab/>
            </w:r>
            <w:r w:rsidR="002C1D26">
              <w:rPr>
                <w:noProof/>
                <w:webHidden/>
              </w:rPr>
              <w:fldChar w:fldCharType="begin"/>
            </w:r>
            <w:r w:rsidR="002C1D26">
              <w:rPr>
                <w:noProof/>
                <w:webHidden/>
              </w:rPr>
              <w:instrText xml:space="preserve"> PAGEREF _Toc128590101 \h </w:instrText>
            </w:r>
            <w:r w:rsidR="002C1D26">
              <w:rPr>
                <w:noProof/>
                <w:webHidden/>
              </w:rPr>
            </w:r>
            <w:r w:rsidR="002C1D26">
              <w:rPr>
                <w:noProof/>
                <w:webHidden/>
              </w:rPr>
              <w:fldChar w:fldCharType="separate"/>
            </w:r>
            <w:r w:rsidR="00055F4D">
              <w:rPr>
                <w:noProof/>
                <w:webHidden/>
              </w:rPr>
              <w:t>24</w:t>
            </w:r>
            <w:r w:rsidR="002C1D26">
              <w:rPr>
                <w:noProof/>
                <w:webHidden/>
              </w:rPr>
              <w:fldChar w:fldCharType="end"/>
            </w:r>
          </w:hyperlink>
        </w:p>
        <w:p w14:paraId="2F5BC7D3" w14:textId="3FC4D317" w:rsidR="002C1D26" w:rsidRDefault="00000000">
          <w:pPr>
            <w:pStyle w:val="TDC3"/>
            <w:tabs>
              <w:tab w:val="right" w:leader="dot" w:pos="8828"/>
            </w:tabs>
            <w:rPr>
              <w:rFonts w:asciiTheme="minorHAnsi" w:eastAsiaTheme="minorEastAsia" w:hAnsiTheme="minorHAnsi"/>
              <w:noProof/>
              <w:sz w:val="22"/>
              <w:lang w:eastAsia="es-NI"/>
            </w:rPr>
          </w:pPr>
          <w:hyperlink w:anchor="_Toc128590102" w:history="1">
            <w:r w:rsidR="002C1D26" w:rsidRPr="00D911A9">
              <w:rPr>
                <w:rStyle w:val="Hipervnculo"/>
                <w:rFonts w:eastAsia="Calibri"/>
                <w:noProof/>
              </w:rPr>
              <w:t>Propiedades</w:t>
            </w:r>
            <w:r w:rsidR="002C1D26">
              <w:rPr>
                <w:noProof/>
                <w:webHidden/>
              </w:rPr>
              <w:tab/>
            </w:r>
            <w:r w:rsidR="002C1D26">
              <w:rPr>
                <w:noProof/>
                <w:webHidden/>
              </w:rPr>
              <w:fldChar w:fldCharType="begin"/>
            </w:r>
            <w:r w:rsidR="002C1D26">
              <w:rPr>
                <w:noProof/>
                <w:webHidden/>
              </w:rPr>
              <w:instrText xml:space="preserve"> PAGEREF _Toc128590102 \h </w:instrText>
            </w:r>
            <w:r w:rsidR="002C1D26">
              <w:rPr>
                <w:noProof/>
                <w:webHidden/>
              </w:rPr>
            </w:r>
            <w:r w:rsidR="002C1D26">
              <w:rPr>
                <w:noProof/>
                <w:webHidden/>
              </w:rPr>
              <w:fldChar w:fldCharType="separate"/>
            </w:r>
            <w:r w:rsidR="00055F4D">
              <w:rPr>
                <w:noProof/>
                <w:webHidden/>
              </w:rPr>
              <w:t>31</w:t>
            </w:r>
            <w:r w:rsidR="002C1D26">
              <w:rPr>
                <w:noProof/>
                <w:webHidden/>
              </w:rPr>
              <w:fldChar w:fldCharType="end"/>
            </w:r>
          </w:hyperlink>
        </w:p>
        <w:p w14:paraId="6F0DC43D" w14:textId="2B89E077" w:rsidR="002C1D26" w:rsidRDefault="00000000">
          <w:pPr>
            <w:pStyle w:val="TDC3"/>
            <w:tabs>
              <w:tab w:val="right" w:leader="dot" w:pos="8828"/>
            </w:tabs>
            <w:rPr>
              <w:rFonts w:asciiTheme="minorHAnsi" w:eastAsiaTheme="minorEastAsia" w:hAnsiTheme="minorHAnsi"/>
              <w:noProof/>
              <w:sz w:val="22"/>
              <w:lang w:eastAsia="es-NI"/>
            </w:rPr>
          </w:pPr>
          <w:hyperlink w:anchor="_Toc128590103" w:history="1">
            <w:r w:rsidR="002C1D26" w:rsidRPr="00D911A9">
              <w:rPr>
                <w:rStyle w:val="Hipervnculo"/>
                <w:rFonts w:eastAsia="Calibri"/>
                <w:noProof/>
              </w:rPr>
              <w:t>Tipificación.</w:t>
            </w:r>
            <w:r w:rsidR="002C1D26">
              <w:rPr>
                <w:noProof/>
                <w:webHidden/>
              </w:rPr>
              <w:tab/>
            </w:r>
            <w:r w:rsidR="002C1D26">
              <w:rPr>
                <w:noProof/>
                <w:webHidden/>
              </w:rPr>
              <w:fldChar w:fldCharType="begin"/>
            </w:r>
            <w:r w:rsidR="002C1D26">
              <w:rPr>
                <w:noProof/>
                <w:webHidden/>
              </w:rPr>
              <w:instrText xml:space="preserve"> PAGEREF _Toc128590103 \h </w:instrText>
            </w:r>
            <w:r w:rsidR="002C1D26">
              <w:rPr>
                <w:noProof/>
                <w:webHidden/>
              </w:rPr>
            </w:r>
            <w:r w:rsidR="002C1D26">
              <w:rPr>
                <w:noProof/>
                <w:webHidden/>
              </w:rPr>
              <w:fldChar w:fldCharType="separate"/>
            </w:r>
            <w:r w:rsidR="00055F4D">
              <w:rPr>
                <w:noProof/>
                <w:webHidden/>
              </w:rPr>
              <w:t>32</w:t>
            </w:r>
            <w:r w:rsidR="002C1D26">
              <w:rPr>
                <w:noProof/>
                <w:webHidden/>
              </w:rPr>
              <w:fldChar w:fldCharType="end"/>
            </w:r>
          </w:hyperlink>
        </w:p>
        <w:p w14:paraId="7E2E4926" w14:textId="19661E87" w:rsidR="002C1D26" w:rsidRDefault="00000000">
          <w:pPr>
            <w:pStyle w:val="TDC3"/>
            <w:tabs>
              <w:tab w:val="right" w:leader="dot" w:pos="8828"/>
            </w:tabs>
            <w:rPr>
              <w:rFonts w:asciiTheme="minorHAnsi" w:eastAsiaTheme="minorEastAsia" w:hAnsiTheme="minorHAnsi"/>
              <w:noProof/>
              <w:sz w:val="22"/>
              <w:lang w:eastAsia="es-NI"/>
            </w:rPr>
          </w:pPr>
          <w:hyperlink w:anchor="_Toc128590104" w:history="1">
            <w:r w:rsidR="002C1D26" w:rsidRPr="00D911A9">
              <w:rPr>
                <w:rStyle w:val="Hipervnculo"/>
                <w:rFonts w:eastAsia="Calibri"/>
                <w:noProof/>
              </w:rPr>
              <w:t>Uso de la tabla de distribución de probabilidad de la normal.</w:t>
            </w:r>
            <w:r w:rsidR="002C1D26">
              <w:rPr>
                <w:noProof/>
                <w:webHidden/>
              </w:rPr>
              <w:tab/>
            </w:r>
            <w:r w:rsidR="002C1D26">
              <w:rPr>
                <w:noProof/>
                <w:webHidden/>
              </w:rPr>
              <w:fldChar w:fldCharType="begin"/>
            </w:r>
            <w:r w:rsidR="002C1D26">
              <w:rPr>
                <w:noProof/>
                <w:webHidden/>
              </w:rPr>
              <w:instrText xml:space="preserve"> PAGEREF _Toc128590104 \h </w:instrText>
            </w:r>
            <w:r w:rsidR="002C1D26">
              <w:rPr>
                <w:noProof/>
                <w:webHidden/>
              </w:rPr>
            </w:r>
            <w:r w:rsidR="002C1D26">
              <w:rPr>
                <w:noProof/>
                <w:webHidden/>
              </w:rPr>
              <w:fldChar w:fldCharType="separate"/>
            </w:r>
            <w:r w:rsidR="00055F4D">
              <w:rPr>
                <w:noProof/>
                <w:webHidden/>
              </w:rPr>
              <w:t>33</w:t>
            </w:r>
            <w:r w:rsidR="002C1D26">
              <w:rPr>
                <w:noProof/>
                <w:webHidden/>
              </w:rPr>
              <w:fldChar w:fldCharType="end"/>
            </w:r>
          </w:hyperlink>
        </w:p>
        <w:p w14:paraId="50B933B6" w14:textId="14735950" w:rsidR="002C1D26" w:rsidRDefault="00000000">
          <w:pPr>
            <w:pStyle w:val="TDC1"/>
            <w:tabs>
              <w:tab w:val="right" w:leader="dot" w:pos="8828"/>
            </w:tabs>
            <w:rPr>
              <w:rFonts w:asciiTheme="minorHAnsi" w:eastAsiaTheme="minorEastAsia" w:hAnsiTheme="minorHAnsi"/>
              <w:noProof/>
              <w:sz w:val="22"/>
              <w:lang w:eastAsia="es-NI"/>
            </w:rPr>
          </w:pPr>
          <w:hyperlink r:id="rId13" w:anchor="_Toc128590105" w:history="1">
            <w:r w:rsidR="002C1D26" w:rsidRPr="00D911A9">
              <w:rPr>
                <w:rStyle w:val="Hipervnculo"/>
                <w:noProof/>
              </w:rPr>
              <w:t>Bibliografía y Webgrafía</w:t>
            </w:r>
            <w:r w:rsidR="002C1D26">
              <w:rPr>
                <w:noProof/>
                <w:webHidden/>
              </w:rPr>
              <w:tab/>
            </w:r>
            <w:r w:rsidR="002C1D26">
              <w:rPr>
                <w:noProof/>
                <w:webHidden/>
              </w:rPr>
              <w:fldChar w:fldCharType="begin"/>
            </w:r>
            <w:r w:rsidR="002C1D26">
              <w:rPr>
                <w:noProof/>
                <w:webHidden/>
              </w:rPr>
              <w:instrText xml:space="preserve"> PAGEREF _Toc128590105 \h </w:instrText>
            </w:r>
            <w:r w:rsidR="002C1D26">
              <w:rPr>
                <w:noProof/>
                <w:webHidden/>
              </w:rPr>
            </w:r>
            <w:r w:rsidR="002C1D26">
              <w:rPr>
                <w:noProof/>
                <w:webHidden/>
              </w:rPr>
              <w:fldChar w:fldCharType="separate"/>
            </w:r>
            <w:r w:rsidR="00055F4D">
              <w:rPr>
                <w:noProof/>
                <w:webHidden/>
              </w:rPr>
              <w:t>34</w:t>
            </w:r>
            <w:r w:rsidR="002C1D26">
              <w:rPr>
                <w:noProof/>
                <w:webHidden/>
              </w:rPr>
              <w:fldChar w:fldCharType="end"/>
            </w:r>
          </w:hyperlink>
        </w:p>
        <w:p w14:paraId="6C019F29" w14:textId="3E98AD1C" w:rsidR="002C1D26" w:rsidRDefault="00000000">
          <w:pPr>
            <w:pStyle w:val="TDC1"/>
            <w:tabs>
              <w:tab w:val="right" w:leader="dot" w:pos="8828"/>
            </w:tabs>
            <w:rPr>
              <w:rFonts w:asciiTheme="minorHAnsi" w:eastAsiaTheme="minorEastAsia" w:hAnsiTheme="minorHAnsi"/>
              <w:noProof/>
              <w:sz w:val="22"/>
              <w:lang w:eastAsia="es-NI"/>
            </w:rPr>
          </w:pPr>
          <w:hyperlink r:id="rId14" w:anchor="_Toc128590106" w:history="1">
            <w:r w:rsidR="002C1D26" w:rsidRPr="00D911A9">
              <w:rPr>
                <w:rStyle w:val="Hipervnculo"/>
                <w:noProof/>
              </w:rPr>
              <w:t>Glosario</w:t>
            </w:r>
            <w:r w:rsidR="002C1D26">
              <w:rPr>
                <w:noProof/>
                <w:webHidden/>
              </w:rPr>
              <w:tab/>
            </w:r>
            <w:r w:rsidR="002C1D26">
              <w:rPr>
                <w:noProof/>
                <w:webHidden/>
              </w:rPr>
              <w:fldChar w:fldCharType="begin"/>
            </w:r>
            <w:r w:rsidR="002C1D26">
              <w:rPr>
                <w:noProof/>
                <w:webHidden/>
              </w:rPr>
              <w:instrText xml:space="preserve"> PAGEREF _Toc128590106 \h </w:instrText>
            </w:r>
            <w:r w:rsidR="002C1D26">
              <w:rPr>
                <w:noProof/>
                <w:webHidden/>
              </w:rPr>
            </w:r>
            <w:r w:rsidR="002C1D26">
              <w:rPr>
                <w:noProof/>
                <w:webHidden/>
              </w:rPr>
              <w:fldChar w:fldCharType="separate"/>
            </w:r>
            <w:r w:rsidR="00055F4D">
              <w:rPr>
                <w:noProof/>
                <w:webHidden/>
              </w:rPr>
              <w:t>35</w:t>
            </w:r>
            <w:r w:rsidR="002C1D26">
              <w:rPr>
                <w:noProof/>
                <w:webHidden/>
              </w:rPr>
              <w:fldChar w:fldCharType="end"/>
            </w:r>
          </w:hyperlink>
        </w:p>
        <w:p w14:paraId="186BF7A7" w14:textId="1543E421" w:rsidR="00843820" w:rsidRDefault="00843820">
          <w:r w:rsidRPr="009317D2">
            <w:rPr>
              <w:rFonts w:cs="Tahoma"/>
              <w:szCs w:val="24"/>
              <w:lang w:val="es-ES"/>
            </w:rPr>
            <w:fldChar w:fldCharType="end"/>
          </w:r>
        </w:p>
      </w:sdtContent>
    </w:sdt>
    <w:p w14:paraId="68E5B688" w14:textId="11ADB7C6" w:rsidR="00B0609B" w:rsidRDefault="00B0609B" w:rsidP="00F97463">
      <w:pPr>
        <w:spacing w:line="276" w:lineRule="auto"/>
        <w:rPr>
          <w:b/>
        </w:rPr>
      </w:pPr>
    </w:p>
    <w:p w14:paraId="506FF348" w14:textId="69615D04" w:rsidR="009317D2" w:rsidRDefault="009317D2" w:rsidP="00F97463">
      <w:pPr>
        <w:spacing w:line="276" w:lineRule="auto"/>
        <w:rPr>
          <w:b/>
        </w:rPr>
      </w:pPr>
    </w:p>
    <w:p w14:paraId="573A5B9C" w14:textId="21D6F5E6" w:rsidR="00A91E5A" w:rsidRDefault="00A91E5A" w:rsidP="00F97463">
      <w:pPr>
        <w:spacing w:line="276" w:lineRule="auto"/>
        <w:rPr>
          <w:b/>
        </w:rPr>
      </w:pPr>
    </w:p>
    <w:p w14:paraId="4EA43D0A" w14:textId="0DC68339" w:rsidR="00A91E5A" w:rsidRDefault="00A91E5A" w:rsidP="00F97463">
      <w:pPr>
        <w:spacing w:line="276" w:lineRule="auto"/>
        <w:rPr>
          <w:b/>
        </w:rPr>
      </w:pPr>
    </w:p>
    <w:p w14:paraId="4998F990" w14:textId="0CAAE481" w:rsidR="00A91E5A" w:rsidRDefault="00A91E5A" w:rsidP="00F97463">
      <w:pPr>
        <w:spacing w:line="276" w:lineRule="auto"/>
        <w:rPr>
          <w:b/>
        </w:rPr>
      </w:pPr>
    </w:p>
    <w:p w14:paraId="130CDE84" w14:textId="6FC12386" w:rsidR="00A91E5A" w:rsidRDefault="00A91E5A" w:rsidP="00F97463">
      <w:pPr>
        <w:spacing w:line="276" w:lineRule="auto"/>
        <w:rPr>
          <w:b/>
        </w:rPr>
      </w:pPr>
    </w:p>
    <w:p w14:paraId="5F7CC703" w14:textId="77777777" w:rsidR="00A91E5A" w:rsidRDefault="00A91E5A" w:rsidP="00F97463">
      <w:pPr>
        <w:spacing w:line="276" w:lineRule="auto"/>
        <w:rPr>
          <w:b/>
        </w:rPr>
      </w:pPr>
    </w:p>
    <w:p w14:paraId="4F987F29" w14:textId="77777777" w:rsidR="00B0609B" w:rsidRPr="00A76AA1" w:rsidRDefault="00B0609B" w:rsidP="00A76AA1">
      <w:pPr>
        <w:contextualSpacing/>
        <w:rPr>
          <w:bCs/>
        </w:rPr>
      </w:pPr>
    </w:p>
    <w:p w14:paraId="2853161F"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190E718" wp14:editId="2EFE273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D7017" w14:textId="77777777" w:rsidR="00AB2DF6" w:rsidRPr="00A32AB9" w:rsidRDefault="00AB2DF6" w:rsidP="00A32AB9">
                              <w:pPr>
                                <w:pStyle w:val="Ttulo1"/>
                              </w:pPr>
                              <w:bookmarkStart w:id="2" w:name="_Toc46999614"/>
                              <w:bookmarkStart w:id="3" w:name="_Toc51942771"/>
                              <w:bookmarkStart w:id="4" w:name="_Toc128590094"/>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90E71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CDD7017" w14:textId="77777777" w:rsidR="00AB2DF6" w:rsidRPr="00A32AB9" w:rsidRDefault="00AB2DF6" w:rsidP="00A32AB9">
                        <w:pPr>
                          <w:pStyle w:val="Ttulo1"/>
                        </w:pPr>
                        <w:bookmarkStart w:id="5" w:name="_Toc46999614"/>
                        <w:bookmarkStart w:id="6" w:name="_Toc51942771"/>
                        <w:bookmarkStart w:id="7" w:name="_Toc128590094"/>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658B41C8" w14:textId="3F1ABE6E" w:rsidR="00E8298A" w:rsidRPr="00E8298A" w:rsidRDefault="00E41A01" w:rsidP="00E8298A">
      <w:pPr>
        <w:contextualSpacing/>
        <w:rPr>
          <w:bCs/>
        </w:rPr>
      </w:pPr>
      <w:r>
        <w:rPr>
          <w:bCs/>
          <w:noProof/>
        </w:rPr>
        <w:drawing>
          <wp:anchor distT="0" distB="0" distL="114300" distR="114300" simplePos="0" relativeHeight="251669504" behindDoc="1" locked="0" layoutInCell="1" allowOverlap="1" wp14:anchorId="000846AD" wp14:editId="05F1CE5B">
            <wp:simplePos x="0" y="0"/>
            <wp:positionH relativeFrom="column">
              <wp:posOffset>4386</wp:posOffset>
            </wp:positionH>
            <wp:positionV relativeFrom="paragraph">
              <wp:posOffset>3559</wp:posOffset>
            </wp:positionV>
            <wp:extent cx="2700283" cy="2509284"/>
            <wp:effectExtent l="0" t="0" r="5080" b="5715"/>
            <wp:wrapTight wrapText="bothSides">
              <wp:wrapPolygon edited="0">
                <wp:start x="1981" y="0"/>
                <wp:lineTo x="1981" y="17221"/>
                <wp:lineTo x="9601" y="18697"/>
                <wp:lineTo x="14935" y="18697"/>
                <wp:lineTo x="152" y="20501"/>
                <wp:lineTo x="0" y="21321"/>
                <wp:lineTo x="5944" y="21485"/>
                <wp:lineTo x="15697" y="21485"/>
                <wp:lineTo x="21488" y="21321"/>
                <wp:lineTo x="21488" y="20665"/>
                <wp:lineTo x="18288" y="18697"/>
                <wp:lineTo x="18440" y="13449"/>
                <wp:lineTo x="19355" y="10825"/>
                <wp:lineTo x="19812" y="5248"/>
                <wp:lineTo x="18593" y="3608"/>
                <wp:lineTo x="17678" y="2952"/>
                <wp:lineTo x="17983" y="1312"/>
                <wp:lineTo x="16764" y="328"/>
                <wp:lineTo x="14630" y="0"/>
                <wp:lineTo x="1981" y="0"/>
              </wp:wrapPolygon>
            </wp:wrapTight>
            <wp:docPr id="1"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 Sitio web&#10;&#10;Descripción generada automáticamente"/>
                    <pic:cNvPicPr/>
                  </pic:nvPicPr>
                  <pic:blipFill rotWithShape="1">
                    <a:blip r:embed="rId15">
                      <a:clrChange>
                        <a:clrFrom>
                          <a:srgbClr val="00B7D9"/>
                        </a:clrFrom>
                        <a:clrTo>
                          <a:srgbClr val="00B7D9">
                            <a:alpha val="0"/>
                          </a:srgbClr>
                        </a:clrTo>
                      </a:clrChange>
                      <a:extLst>
                        <a:ext uri="{BEBA8EAE-BF5A-486C-A8C5-ECC9F3942E4B}">
                          <a14:imgProps xmlns:a14="http://schemas.microsoft.com/office/drawing/2010/main">
                            <a14:imgLayer r:embed="rId16">
                              <a14:imgEffect>
                                <a14:backgroundRemoval t="9607" b="93013" l="10000" r="90000">
                                  <a14:foregroundMark x1="67500" y1="42358" x2="63906" y2="60917"/>
                                  <a14:foregroundMark x1="63438" y1="47598" x2="67813" y2="36900"/>
                                  <a14:foregroundMark x1="59531" y1="46070" x2="65781" y2="45852"/>
                                  <a14:foregroundMark x1="63281" y1="85808" x2="63281" y2="80568"/>
                                  <a14:foregroundMark x1="41250" y1="92140" x2="53438" y2="89738"/>
                                  <a14:foregroundMark x1="53438" y1="89738" x2="53594" y2="89738"/>
                                  <a14:foregroundMark x1="51094" y1="93013" x2="61719" y2="91048"/>
                                  <a14:foregroundMark x1="68594" y1="90175" x2="68594" y2="82096"/>
                                  <a14:foregroundMark x1="69375" y1="92576" x2="53438" y2="93013"/>
                                  <a14:foregroundMark x1="32344" y1="92358" x2="44688" y2="92358"/>
                                  <a14:foregroundMark x1="44688" y1="92358" x2="57813" y2="91703"/>
                                  <a14:foregroundMark x1="26406" y1="92358" x2="43125" y2="91703"/>
                                  <a14:foregroundMark x1="24219" y1="92358" x2="27344" y2="91921"/>
                                  <a14:foregroundMark x1="76563" y1="92358" x2="66250" y2="92358"/>
                                </a14:backgroundRemoval>
                              </a14:imgEffect>
                            </a14:imgLayer>
                          </a14:imgProps>
                        </a:ext>
                        <a:ext uri="{28A0092B-C50C-407E-A947-70E740481C1C}">
                          <a14:useLocalDpi xmlns:a14="http://schemas.microsoft.com/office/drawing/2010/main" val="0"/>
                        </a:ext>
                      </a:extLst>
                    </a:blip>
                    <a:srcRect l="22768" t="22507" r="21565" b="5210"/>
                    <a:stretch/>
                  </pic:blipFill>
                  <pic:spPr bwMode="auto">
                    <a:xfrm>
                      <a:off x="0" y="0"/>
                      <a:ext cx="2700283" cy="25092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298A" w:rsidRPr="00E8298A">
        <w:rPr>
          <w:bCs/>
        </w:rPr>
        <w:t>Bienvenido al mundo de la estadística, donde se utilizan herramientas y técnicas para analizar datos y tomar decisiones basadas en evidencia. En este campo, la distribución de probabilidad y las variables aleatorias son conceptos fundamentales. Una distribución de probabilidad es una función que asigna una probabilidad a cada posible resultado de un experimento aleatorio. Una variable aleatoria es una función que asigna un número real a cada resultado posible de un experimento aleatorio.</w:t>
      </w:r>
    </w:p>
    <w:p w14:paraId="2A677351" w14:textId="77777777" w:rsidR="00E8298A" w:rsidRPr="00E8298A" w:rsidRDefault="00E8298A" w:rsidP="00E8298A">
      <w:pPr>
        <w:contextualSpacing/>
        <w:rPr>
          <w:bCs/>
        </w:rPr>
      </w:pPr>
    </w:p>
    <w:p w14:paraId="5DBFC636" w14:textId="77777777" w:rsidR="00E8298A" w:rsidRPr="00E8298A" w:rsidRDefault="00E8298A" w:rsidP="00E8298A">
      <w:pPr>
        <w:contextualSpacing/>
        <w:rPr>
          <w:bCs/>
        </w:rPr>
      </w:pPr>
      <w:r w:rsidRPr="00E8298A">
        <w:rPr>
          <w:bCs/>
        </w:rPr>
        <w:t>La esperanza matemática es una medida de centralidad que representa el valor promedio de una variable aleatoria. La distribución binomial describe la probabilidad de un número específico de éxitos en un número fijo de ensayos independientes de Bernoulli. La distribución de Poisson se utiliza para modelar la probabilidad de un número de eventos en un intervalo de tiempo o espacio. La distribución normal, también conocida como distribución gaussiana, es una de las distribuciones más utilizadas en estadística debido a su propiedad de ser una aproximación a muchas situaciones en el mundo real.</w:t>
      </w:r>
    </w:p>
    <w:p w14:paraId="2123F304" w14:textId="77777777" w:rsidR="00E8298A" w:rsidRPr="00E8298A" w:rsidRDefault="00E8298A" w:rsidP="00E8298A">
      <w:pPr>
        <w:contextualSpacing/>
        <w:rPr>
          <w:bCs/>
        </w:rPr>
      </w:pPr>
    </w:p>
    <w:p w14:paraId="16846F04" w14:textId="7B2E9B6B" w:rsidR="00B0609B" w:rsidRPr="00A76AA1" w:rsidRDefault="00E8298A" w:rsidP="00E8298A">
      <w:pPr>
        <w:contextualSpacing/>
        <w:rPr>
          <w:bCs/>
        </w:rPr>
      </w:pPr>
      <w:r w:rsidRPr="00E8298A">
        <w:rPr>
          <w:bCs/>
        </w:rPr>
        <w:t>Además, la estandarización de variables aleatorias mediante la tipificación y el uso de tablas de distribución de probabilidad de la normal permiten calcular probabilidades y hacer inferencias sobre los datos. En resumen, el conocimiento de las distribuciones de probabilidad y sus propiedades es esencial para cualquier persona que desee comprender y aplicar la estadística en la toma de decisiones informadas en una variedad de campos y situaciones.</w:t>
      </w:r>
    </w:p>
    <w:p w14:paraId="66BC258D" w14:textId="77777777" w:rsidR="00AB2DF6" w:rsidRDefault="00AB2DF6" w:rsidP="00A76AA1">
      <w:pPr>
        <w:contextualSpacing/>
        <w:rPr>
          <w:bCs/>
        </w:rPr>
      </w:pPr>
    </w:p>
    <w:p w14:paraId="5F76627F" w14:textId="77777777" w:rsidR="00C248F7" w:rsidRPr="002117E6" w:rsidRDefault="00C248F7" w:rsidP="00A76AA1">
      <w:pPr>
        <w:contextualSpacing/>
        <w:rPr>
          <w:bCs/>
        </w:rPr>
      </w:pPr>
    </w:p>
    <w:p w14:paraId="0BD2646A" w14:textId="00C9BFAD" w:rsidR="002117E6" w:rsidRDefault="00212908" w:rsidP="00C248F7">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7340662" wp14:editId="6E6AA1B5">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3711A" w14:textId="77777777" w:rsidR="00AB2DF6" w:rsidRPr="00A32AB9" w:rsidRDefault="00AB2DF6" w:rsidP="00A32AB9">
                              <w:pPr>
                                <w:pStyle w:val="Ttulo1"/>
                              </w:pPr>
                              <w:bookmarkStart w:id="8" w:name="_Toc46999615"/>
                              <w:bookmarkStart w:id="9" w:name="_Toc51942772"/>
                              <w:bookmarkStart w:id="10" w:name="_Toc128590095"/>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340662"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1C3711A" w14:textId="77777777" w:rsidR="00AB2DF6" w:rsidRPr="00A32AB9" w:rsidRDefault="00AB2DF6" w:rsidP="00A32AB9">
                        <w:pPr>
                          <w:pStyle w:val="Ttulo1"/>
                        </w:pPr>
                        <w:bookmarkStart w:id="11" w:name="_Toc46999615"/>
                        <w:bookmarkStart w:id="12" w:name="_Toc51942772"/>
                        <w:bookmarkStart w:id="13" w:name="_Toc128590095"/>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5AD36A96" w14:textId="12695495" w:rsidR="00B87779" w:rsidRDefault="005C2D6E" w:rsidP="002C1D26">
      <w:pPr>
        <w:pStyle w:val="Ttulo2"/>
      </w:pPr>
      <w:bookmarkStart w:id="14" w:name="_Toc128590096"/>
      <w:r>
        <w:t>Distribución de P</w:t>
      </w:r>
      <w:r w:rsidR="00B87779" w:rsidRPr="00B87779">
        <w:t>robabilidad</w:t>
      </w:r>
      <w:bookmarkEnd w:id="14"/>
    </w:p>
    <w:p w14:paraId="1EA75EB5" w14:textId="77777777" w:rsidR="00BD03E1" w:rsidRDefault="00BD03E1" w:rsidP="00BD03E1"/>
    <w:p w14:paraId="329682DF" w14:textId="77777777" w:rsidR="00706ACA" w:rsidRDefault="00706ACA" w:rsidP="00706ACA">
      <w:r>
        <w:t>La distribución de probabilidad es una herramienta fundamental en el campo de la estadística que permite describir el comportamiento aleatorio de un evento o variable. Esta distribución se utiliza para modelar la probabilidad de que una variable aleatoria X tome un determinado valor x, es decir, se trata de una función que asigna una probabilidad a cada posible resultado de un experimento aleatorio.</w:t>
      </w:r>
    </w:p>
    <w:p w14:paraId="53276539" w14:textId="77777777" w:rsidR="00706ACA" w:rsidRDefault="00706ACA" w:rsidP="00706ACA"/>
    <w:p w14:paraId="29632F19" w14:textId="77777777" w:rsidR="00706ACA" w:rsidRDefault="00706ACA" w:rsidP="00706ACA">
      <w:r>
        <w:t>Existen diferentes tipos de distribuciones de probabilidad, cada una con sus propias características y aplicaciones específicas. Algunos ejemplos de distribuciones de probabilidad comunes incluyen la distribución binomial, la distribución de Poisson y la distribución normal.</w:t>
      </w:r>
    </w:p>
    <w:p w14:paraId="5D12A16E" w14:textId="77777777" w:rsidR="00706ACA" w:rsidRDefault="00706ACA" w:rsidP="00706ACA"/>
    <w:p w14:paraId="2EC7E083" w14:textId="77777777" w:rsidR="00706ACA" w:rsidRDefault="00706ACA" w:rsidP="00706ACA">
      <w:r>
        <w:t>En general, una distribución de probabilidad debe cumplir ciertas condiciones, como que la probabilidad de todos los resultados posibles debe sumar 1 y que la probabilidad de cualquier resultado debe estar entre 0 y 1. Además, la distribución puede ser discreta o continua, dependiendo de si la variable aleatoria es discreta o continua.</w:t>
      </w:r>
    </w:p>
    <w:p w14:paraId="44FCDC7A" w14:textId="77777777" w:rsidR="00706ACA" w:rsidRDefault="00706ACA" w:rsidP="00706ACA"/>
    <w:p w14:paraId="33A31AD3" w14:textId="77777777" w:rsidR="00706ACA" w:rsidRDefault="00706ACA" w:rsidP="00706ACA">
      <w:r>
        <w:t>Un ejemplo de distribución de probabilidad discreta es la distribución binomial, que se utiliza para modelar eventos binarios en los que se puede obtener un resultado "éxito" o "fracaso". Por ejemplo, la probabilidad de que una moneda justa caiga cara es del 50%, por lo que si se lanza la moneda n veces, la distribución binomial podría utilizarse para calcular la probabilidad de obtener k caras.</w:t>
      </w:r>
    </w:p>
    <w:p w14:paraId="1348D6B7" w14:textId="77777777" w:rsidR="00706ACA" w:rsidRDefault="00706ACA" w:rsidP="00706ACA"/>
    <w:p w14:paraId="6C61D796" w14:textId="77777777" w:rsidR="00706ACA" w:rsidRDefault="00706ACA" w:rsidP="00706ACA">
      <w:r>
        <w:t xml:space="preserve">Por otro lado, la distribución normal es un ejemplo de distribución de probabilidad continua y se utiliza comúnmente en estadística debido a su propiedad de aproximarse a muchas otras distribuciones de probabilidad. La distribución normal </w:t>
      </w:r>
      <w:r>
        <w:lastRenderedPageBreak/>
        <w:t>tiene una forma de campana y se caracteriza por su media y desviación estándar, lo que la hace útil para modelar variables continuas en una amplia variedad de campos, como la economía, la psicología y las ciencias naturales.</w:t>
      </w:r>
    </w:p>
    <w:p w14:paraId="00987CAC" w14:textId="77777777" w:rsidR="00706ACA" w:rsidRDefault="00706ACA" w:rsidP="00706ACA"/>
    <w:p w14:paraId="2ABBA3E9" w14:textId="74F38A9A" w:rsidR="00BD03E1" w:rsidRDefault="00706ACA" w:rsidP="00706ACA">
      <w:r>
        <w:t>En resumen, la distribución de probabilidad es una herramienta importante para describir el comportamiento aleatorio de una variable aleatoria. Es importante entender las características y propiedades de las diferentes distribuciones de probabilidad para poder utilizarlas adecuadamente en el análisis estadístico y en la toma de decisiones.</w:t>
      </w:r>
    </w:p>
    <w:p w14:paraId="61F36043" w14:textId="77777777" w:rsidR="00BD03E1" w:rsidRPr="00BD03E1" w:rsidRDefault="00BD03E1" w:rsidP="00BD03E1"/>
    <w:p w14:paraId="7BACEA09" w14:textId="176D16F1" w:rsidR="00B87779" w:rsidRDefault="00B87779" w:rsidP="002C1D26">
      <w:pPr>
        <w:pStyle w:val="Ttulo2"/>
      </w:pPr>
      <w:bookmarkStart w:id="15" w:name="_Toc128590097"/>
      <w:r w:rsidRPr="00B87779">
        <w:t xml:space="preserve">Variables </w:t>
      </w:r>
      <w:r w:rsidR="005C2D6E">
        <w:t>Aleatorias</w:t>
      </w:r>
      <w:bookmarkEnd w:id="15"/>
    </w:p>
    <w:p w14:paraId="12CE023C" w14:textId="77777777" w:rsidR="00BD03E1" w:rsidRDefault="00BD03E1" w:rsidP="00BD03E1"/>
    <w:p w14:paraId="770D63F4" w14:textId="77777777" w:rsidR="009B04A7" w:rsidRDefault="009B04A7" w:rsidP="009B04A7">
      <w:r>
        <w:t>En la teoría de la probabilidad y la estadística, una variable aleatoria es una función que asigna un valor numérico a cada resultado posible de un experimento aleatorio. Es decir, una variable aleatoria es una medida cuantitativa de los resultados de un experimento aleatorio.</w:t>
      </w:r>
    </w:p>
    <w:p w14:paraId="57C084EB" w14:textId="77777777" w:rsidR="009B04A7" w:rsidRDefault="009B04A7" w:rsidP="009B04A7"/>
    <w:p w14:paraId="0FB82030" w14:textId="77777777" w:rsidR="009B04A7" w:rsidRDefault="009B04A7" w:rsidP="009B04A7">
      <w:r>
        <w:t>Existen dos tipos de variables aleatorias: discretas y continuas. Las variables aleatorias discretas toman valores aislados, como números enteros, mientras que las variables aleatorias continuas toman valores en un rango continuo de números reales.</w:t>
      </w:r>
    </w:p>
    <w:p w14:paraId="25B78BBC" w14:textId="77777777" w:rsidR="009B04A7" w:rsidRDefault="009B04A7" w:rsidP="009B04A7"/>
    <w:p w14:paraId="0D786AEA" w14:textId="77777777" w:rsidR="009B04A7" w:rsidRDefault="009B04A7" w:rsidP="009B04A7">
      <w:r>
        <w:t>Por ejemplo, supongamos que se lanza un dado y se registra el número que aparece en la cara superior. La variable aleatoria en este caso es el número que aparece en el dado, y es discreta, ya que solo puede tomar los valores 1, 2, 3, 4, 5 o 6.</w:t>
      </w:r>
    </w:p>
    <w:p w14:paraId="5FAA4EA6" w14:textId="77777777" w:rsidR="009B04A7" w:rsidRDefault="009B04A7" w:rsidP="009B04A7"/>
    <w:p w14:paraId="239826A0" w14:textId="77777777" w:rsidR="009B04A7" w:rsidRDefault="009B04A7" w:rsidP="009B04A7">
      <w:r>
        <w:lastRenderedPageBreak/>
        <w:t>Otro ejemplo es el tiempo que tarda un estudiante en completar un examen de matemáticas. La variable aleatoria en este caso es el tiempo que tarda el estudiante, y es continua, ya que puede tomar cualquier valor en un rango continuo de tiempo.</w:t>
      </w:r>
    </w:p>
    <w:p w14:paraId="1F0E8651" w14:textId="77777777" w:rsidR="009B04A7" w:rsidRDefault="009B04A7" w:rsidP="009B04A7"/>
    <w:p w14:paraId="0B43A221" w14:textId="77777777" w:rsidR="009B04A7" w:rsidRDefault="009B04A7" w:rsidP="009B04A7">
      <w:r>
        <w:t>Las variables aleatorias son importantes porque permiten modelar y analizar situaciones probabilísticas. A través del uso de funciones de distribución de probabilidad, se puede determinar la probabilidad de que una variable aleatoria tome un valor particular o un rango de valores.</w:t>
      </w:r>
    </w:p>
    <w:p w14:paraId="3CAF7127" w14:textId="77777777" w:rsidR="009B04A7" w:rsidRDefault="009B04A7" w:rsidP="009B04A7"/>
    <w:p w14:paraId="05B7143E" w14:textId="3194C29B" w:rsidR="00BD03E1" w:rsidRDefault="009B04A7" w:rsidP="009B04A7">
      <w:r>
        <w:t>En resumen, una variable aleatoria es una función que asigna un valor numérico a cada resultado posible de un experimento aleatorio, y puede ser discreta o continua.</w:t>
      </w:r>
    </w:p>
    <w:p w14:paraId="73D6F218" w14:textId="77777777" w:rsidR="00BD03E1" w:rsidRPr="00BD03E1" w:rsidRDefault="00BD03E1" w:rsidP="00BD03E1"/>
    <w:p w14:paraId="339B4A8A" w14:textId="0C5C9978" w:rsidR="00B87779" w:rsidRDefault="00B87779" w:rsidP="002C1D26">
      <w:pPr>
        <w:pStyle w:val="Ttulo2"/>
      </w:pPr>
      <w:bookmarkStart w:id="16" w:name="_Toc128590098"/>
      <w:r w:rsidRPr="00B87779">
        <w:t xml:space="preserve">Esperanza </w:t>
      </w:r>
      <w:r w:rsidR="005C2D6E">
        <w:t>M</w:t>
      </w:r>
      <w:r w:rsidRPr="00B87779">
        <w:t>atemática</w:t>
      </w:r>
      <w:bookmarkEnd w:id="16"/>
    </w:p>
    <w:p w14:paraId="7ECB617B" w14:textId="77777777" w:rsidR="002B435E" w:rsidRDefault="002B435E" w:rsidP="002B435E"/>
    <w:p w14:paraId="1CD4FAF2" w14:textId="4D6D8D1D" w:rsidR="002B435E" w:rsidRDefault="002B435E" w:rsidP="002B435E">
      <w:r w:rsidRPr="002B435E">
        <w:t>La esperanza matemática es un concepto clave en la teoría de la probabilidad y estadística, utilizado para medir el valor esperado de una variable aleatoria. La esperanza matemática se define como la suma ponderada de todos los posibles valores que puede tomar una variable aleatoria, donde la ponderación es la probabilidad de cada valor.</w:t>
      </w:r>
    </w:p>
    <w:p w14:paraId="322321D5" w14:textId="77777777" w:rsidR="002B435E" w:rsidRPr="002B435E" w:rsidRDefault="002B435E" w:rsidP="002B435E"/>
    <w:p w14:paraId="31ABDC6C" w14:textId="77777777" w:rsidR="002B435E" w:rsidRDefault="002B435E" w:rsidP="002B435E">
      <w:r w:rsidRPr="002B435E">
        <w:t>Para una variable aleatoria discreta, la esperanza matemática se calcula multiplicando cada valor posible por su probabilidad correspondiente y sumando todos los productos. Por ejemplo, si lanzamos un dado justo, la variable aleatoria es el número de puntos que obtendremos. La esperanza matemática para esta variable es:</w:t>
      </w:r>
    </w:p>
    <w:p w14:paraId="0A385F26" w14:textId="77777777" w:rsidR="002B435E" w:rsidRPr="002B435E" w:rsidRDefault="002B435E" w:rsidP="002B435E"/>
    <w:p w14:paraId="2933F227" w14:textId="77777777" w:rsidR="002B435E" w:rsidRPr="002B435E" w:rsidRDefault="002B435E" w:rsidP="002B435E">
      <w:r w:rsidRPr="002B435E">
        <w:t>E(X) = (1/6)</w:t>
      </w:r>
      <w:r w:rsidRPr="002B435E">
        <w:rPr>
          <w:i/>
          <w:iCs/>
        </w:rPr>
        <w:t>(1) + (1/6)</w:t>
      </w:r>
      <w:r w:rsidRPr="002B435E">
        <w:t>(2) + (1/6)</w:t>
      </w:r>
      <w:r w:rsidRPr="002B435E">
        <w:rPr>
          <w:i/>
          <w:iCs/>
        </w:rPr>
        <w:t>(3) + (1/6)</w:t>
      </w:r>
      <w:r w:rsidRPr="002B435E">
        <w:t>(4) + (1/6)</w:t>
      </w:r>
      <w:r w:rsidRPr="002B435E">
        <w:rPr>
          <w:i/>
          <w:iCs/>
        </w:rPr>
        <w:t>(5) + (1/6)</w:t>
      </w:r>
      <w:r w:rsidRPr="002B435E">
        <w:t>(6) = 3.5</w:t>
      </w:r>
    </w:p>
    <w:p w14:paraId="48DD909E" w14:textId="77777777" w:rsidR="002B435E" w:rsidRDefault="002B435E" w:rsidP="002B435E">
      <w:r w:rsidRPr="002B435E">
        <w:lastRenderedPageBreak/>
        <w:t>Esto significa que si lanzamos el dado muchas veces, en promedio obtendremos 3.5 puntos por lanzamiento.</w:t>
      </w:r>
    </w:p>
    <w:p w14:paraId="345D1EF9" w14:textId="77777777" w:rsidR="002B435E" w:rsidRPr="002B435E" w:rsidRDefault="002B435E" w:rsidP="002B435E"/>
    <w:p w14:paraId="7701DE0E" w14:textId="77777777" w:rsidR="002B435E" w:rsidRDefault="002B435E" w:rsidP="002B435E">
      <w:r w:rsidRPr="002B435E">
        <w:t>Para una variable aleatoria continua, la esperanza matemática se calcula mediante una integral en lugar de una suma. Por ejemplo, la esperanza matemática para una distribución normal con media μ y desviación estándar σ es:</w:t>
      </w:r>
    </w:p>
    <w:p w14:paraId="29354ECC" w14:textId="77777777" w:rsidR="002B435E" w:rsidRPr="002B435E" w:rsidRDefault="002B435E" w:rsidP="002B435E"/>
    <w:p w14:paraId="1DB0A511" w14:textId="77777777" w:rsidR="002B435E" w:rsidRPr="002B435E" w:rsidRDefault="002B435E" w:rsidP="002B435E">
      <w:r w:rsidRPr="002B435E">
        <w:t xml:space="preserve">E(X) = ∫_-∞^∞ x*f(x) </w:t>
      </w:r>
      <w:proofErr w:type="spellStart"/>
      <w:r w:rsidRPr="002B435E">
        <w:t>dx</w:t>
      </w:r>
      <w:proofErr w:type="spellEnd"/>
    </w:p>
    <w:p w14:paraId="50413BDE" w14:textId="77777777" w:rsidR="002B435E" w:rsidRDefault="002B435E" w:rsidP="002B435E"/>
    <w:p w14:paraId="1CB938E5" w14:textId="7D1CADB7" w:rsidR="002B435E" w:rsidRPr="002B435E" w:rsidRDefault="002B435E" w:rsidP="002B435E">
      <w:r w:rsidRPr="002B435E">
        <w:t>donde f(x) es la función de densidad de probabilidad de la distribución normal.</w:t>
      </w:r>
    </w:p>
    <w:p w14:paraId="040F469A" w14:textId="77777777" w:rsidR="002B435E" w:rsidRDefault="002B435E" w:rsidP="002B435E"/>
    <w:p w14:paraId="0678C642" w14:textId="36B7F206" w:rsidR="00BD03E1" w:rsidRDefault="002B435E" w:rsidP="00BD03E1">
      <w:r w:rsidRPr="002B435E">
        <w:t>La esperanza matemática es importante porque proporciona información valiosa sobre una variable aleatoria, como su valor promedio y su variabilidad. Es utilizado en una variedad de aplicaciones, incluyendo la toma de decisiones y el modelado estadístico.</w:t>
      </w:r>
    </w:p>
    <w:p w14:paraId="49982B06" w14:textId="77777777" w:rsidR="006F170C" w:rsidRPr="00BD03E1" w:rsidRDefault="006F170C" w:rsidP="00BD03E1"/>
    <w:p w14:paraId="67875FEE" w14:textId="3BFAB6A9" w:rsidR="00B87779" w:rsidRDefault="00B87779" w:rsidP="002C1D26">
      <w:pPr>
        <w:pStyle w:val="Ttulo2"/>
      </w:pPr>
      <w:bookmarkStart w:id="17" w:name="_Toc128590099"/>
      <w:r w:rsidRPr="00B87779">
        <w:t>Distribución Binomi</w:t>
      </w:r>
      <w:r w:rsidR="005C2D6E">
        <w:t>a</w:t>
      </w:r>
      <w:r w:rsidRPr="00B87779">
        <w:t>l</w:t>
      </w:r>
      <w:bookmarkEnd w:id="17"/>
    </w:p>
    <w:p w14:paraId="2D72D338" w14:textId="77777777" w:rsidR="00BD03E1" w:rsidRDefault="00BD03E1" w:rsidP="00BD03E1"/>
    <w:p w14:paraId="15675A35" w14:textId="77777777" w:rsidR="00CF3E8B" w:rsidRDefault="00CF3E8B" w:rsidP="00CF3E8B">
      <w:r>
        <w:t>La distribución de probabilidad binomial es una distribución discreta que tiene muchísimas aplicaciones. Se asocia con un experimento de múltiples pasos que se llama experimento binomial. La palabra binomial viene de otra palabra que significa “dos nombres” y esto nos hará recordar que en cada ensayo que veremos en este tema siempre habrá dos resultados: éxito y fracaso. Si es que respondes una pregunta de alternativas al azar, la respuesta es correcta o incorrecta. Si es que realizas un control de calidad a un producto, este será defectuoso o no defectuoso. Si es que lanzas una moneda, sale cara o sale cruz.</w:t>
      </w:r>
    </w:p>
    <w:p w14:paraId="38FC6351" w14:textId="77777777" w:rsidR="00CF3E8B" w:rsidRDefault="00CF3E8B" w:rsidP="00CF3E8B"/>
    <w:p w14:paraId="76D7BCD1" w14:textId="457AFFE1" w:rsidR="00BD03E1" w:rsidRDefault="00CF3E8B" w:rsidP="00CF3E8B">
      <w:r>
        <w:lastRenderedPageBreak/>
        <w:t>Veamos a detalle la distribución binomial, su fórmula y por supuesto, muchos ejercicios.</w:t>
      </w:r>
    </w:p>
    <w:p w14:paraId="1E517F07" w14:textId="77777777" w:rsidR="00CF3E8B" w:rsidRDefault="00CF3E8B" w:rsidP="00CF3E8B"/>
    <w:p w14:paraId="1A172FCC" w14:textId="77777777" w:rsidR="00731952" w:rsidRPr="00731952" w:rsidRDefault="00731952" w:rsidP="00731952">
      <w:r w:rsidRPr="00731952">
        <w:t>1) Experimento binomial</w:t>
      </w:r>
    </w:p>
    <w:p w14:paraId="06916E9E" w14:textId="77777777" w:rsidR="00731952" w:rsidRPr="00731952" w:rsidRDefault="00731952" w:rsidP="00731952">
      <w:r w:rsidRPr="00731952">
        <w:t>Un experimento binomial es un experimento que cumple las siguientes condiciones:</w:t>
      </w:r>
    </w:p>
    <w:p w14:paraId="144D5E25" w14:textId="77777777" w:rsidR="00731952" w:rsidRPr="00731952" w:rsidRDefault="00731952" w:rsidP="00731952">
      <w:r w:rsidRPr="00731952">
        <w:t>i) El experimento consta de una secuencia de </w:t>
      </w:r>
      <w:r w:rsidRPr="00731952">
        <w:rPr>
          <w:i/>
          <w:iCs/>
        </w:rPr>
        <w:t>n</w:t>
      </w:r>
      <w:r w:rsidRPr="00731952">
        <w:t> ensayos idénticos.</w:t>
      </w:r>
      <w:r w:rsidRPr="00731952">
        <w:br/>
      </w:r>
      <w:proofErr w:type="spellStart"/>
      <w:r w:rsidRPr="00731952">
        <w:t>ii</w:t>
      </w:r>
      <w:proofErr w:type="spellEnd"/>
      <w:r w:rsidRPr="00731952">
        <w:t>) En cada ensayo hay dos resultados posibles. A uno de ellos se le llama éxito y al otro, fracaso.</w:t>
      </w:r>
      <w:r w:rsidRPr="00731952">
        <w:br/>
      </w:r>
      <w:proofErr w:type="spellStart"/>
      <w:r w:rsidRPr="00731952">
        <w:t>iii</w:t>
      </w:r>
      <w:proofErr w:type="spellEnd"/>
      <w:r w:rsidRPr="00731952">
        <w:t>) La probabilidad de éxito es constante de un ensayo a otro, nunca cambia y se denota por p. Por ello, la probabilidad de fracaso será </w:t>
      </w:r>
      <w:r w:rsidRPr="00731952">
        <w:rPr>
          <w:i/>
          <w:iCs/>
        </w:rPr>
        <w:t>1 – p</w:t>
      </w:r>
      <w:r w:rsidRPr="00731952">
        <w:t>. Esto se debe a que la probabilidad de éxito más la probabilidad de fracaso suman </w:t>
      </w:r>
      <w:r w:rsidRPr="00731952">
        <w:rPr>
          <w:i/>
          <w:iCs/>
        </w:rPr>
        <w:t>1</w:t>
      </w:r>
      <w:r w:rsidRPr="00731952">
        <w:t>.</w:t>
      </w:r>
      <w:r w:rsidRPr="00731952">
        <w:br/>
      </w:r>
      <w:proofErr w:type="spellStart"/>
      <w:r w:rsidRPr="00731952">
        <w:t>iv</w:t>
      </w:r>
      <w:proofErr w:type="spellEnd"/>
      <w:r w:rsidRPr="00731952">
        <w:t>) Los ensayos son independientes, de modo que el resultado de cualquiera de ellos no influye en el resultado de cualquier otro ensayo.</w:t>
      </w:r>
    </w:p>
    <w:p w14:paraId="509EFEDB" w14:textId="77777777" w:rsidR="00C62107" w:rsidRDefault="00C62107" w:rsidP="00731952"/>
    <w:p w14:paraId="77217480" w14:textId="32285704" w:rsidR="00731952" w:rsidRDefault="00731952" w:rsidP="00731952">
      <w:r w:rsidRPr="00731952">
        <w:t>Antes de resolver un ejercicio aplicando la fórmula de probabilidad binomial, tenemos que verificar siempre que se cumplen estas cuatro condiciones, pues esta fórmula solo funciona para experimentos binomiales.</w:t>
      </w:r>
    </w:p>
    <w:p w14:paraId="748FEF48" w14:textId="77777777" w:rsidR="00C62107" w:rsidRPr="00731952" w:rsidRDefault="00C62107" w:rsidP="00731952"/>
    <w:p w14:paraId="597F4224" w14:textId="77777777" w:rsidR="00731952" w:rsidRPr="00731952" w:rsidRDefault="00731952" w:rsidP="00731952">
      <w:r w:rsidRPr="00731952">
        <w:t>Esta ya se está poniendo muy aburrido, mejor veamos un ejemplo. </w:t>
      </w:r>
    </w:p>
    <w:p w14:paraId="021951CC" w14:textId="50DB915F" w:rsidR="00731952" w:rsidRPr="00731952" w:rsidRDefault="00731952" w:rsidP="00731952"/>
    <w:p w14:paraId="2063B61C" w14:textId="77777777" w:rsidR="00731952" w:rsidRPr="00731952" w:rsidRDefault="00731952" w:rsidP="00731952">
      <w:r w:rsidRPr="00731952">
        <w:t>2) Las hamburguesas de Jorge</w:t>
      </w:r>
    </w:p>
    <w:p w14:paraId="2C4E1017" w14:textId="77777777" w:rsidR="00731952" w:rsidRPr="00731952" w:rsidRDefault="00731952" w:rsidP="00731952">
      <w:r w:rsidRPr="00731952">
        <w:t xml:space="preserve">Últimamente con las clases de matemática no me va muy bien, por eso, he puesto mi cafetería. Preparo unas cosas riquísimas, pasteles, pizza, agua helada, pero lo más vendido son las </w:t>
      </w:r>
      <w:proofErr w:type="spellStart"/>
      <w:r w:rsidRPr="00731952">
        <w:t>matehamburguesas</w:t>
      </w:r>
      <w:proofErr w:type="spellEnd"/>
      <w:r w:rsidRPr="00731952">
        <w:t>, las únicas hamburguesas que se venden con papas y leche chocolatada.</w:t>
      </w:r>
    </w:p>
    <w:p w14:paraId="33BC1A5C" w14:textId="645E1BF7" w:rsidR="00731952" w:rsidRDefault="00731952" w:rsidP="00731952">
      <w:pPr>
        <w:rPr>
          <w:b/>
          <w:bCs/>
          <w:i/>
          <w:iCs/>
        </w:rPr>
      </w:pPr>
      <w:r w:rsidRPr="00731952">
        <w:rPr>
          <w:noProof/>
        </w:rPr>
        <w:lastRenderedPageBreak/>
        <w:drawing>
          <wp:anchor distT="0" distB="0" distL="114300" distR="114300" simplePos="0" relativeHeight="251670528" behindDoc="1" locked="0" layoutInCell="1" allowOverlap="1" wp14:anchorId="43243AC7" wp14:editId="73E9CC35">
            <wp:simplePos x="0" y="0"/>
            <wp:positionH relativeFrom="column">
              <wp:posOffset>-3810</wp:posOffset>
            </wp:positionH>
            <wp:positionV relativeFrom="paragraph">
              <wp:posOffset>4445</wp:posOffset>
            </wp:positionV>
            <wp:extent cx="2333625" cy="3430270"/>
            <wp:effectExtent l="0" t="0" r="9525" b="0"/>
            <wp:wrapTight wrapText="bothSides">
              <wp:wrapPolygon edited="0">
                <wp:start x="0" y="0"/>
                <wp:lineTo x="0" y="21472"/>
                <wp:lineTo x="21512" y="21472"/>
                <wp:lineTo x="21512" y="0"/>
                <wp:lineTo x="0" y="0"/>
              </wp:wrapPolygon>
            </wp:wrapTight>
            <wp:docPr id="2100087848" name="Imagen 64" descr="distribución n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ción normal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3625" cy="3430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952">
        <w:rPr>
          <w:b/>
          <w:bCs/>
          <w:i/>
          <w:iCs/>
        </w:rPr>
        <w:t xml:space="preserve">La probabilidad de que a un cliente nuevo le guste la </w:t>
      </w:r>
      <w:proofErr w:type="spellStart"/>
      <w:r w:rsidRPr="00731952">
        <w:rPr>
          <w:b/>
          <w:bCs/>
          <w:i/>
          <w:iCs/>
        </w:rPr>
        <w:t>matehamburguesa</w:t>
      </w:r>
      <w:proofErr w:type="spellEnd"/>
      <w:r w:rsidRPr="00731952">
        <w:rPr>
          <w:b/>
          <w:bCs/>
          <w:i/>
          <w:iCs/>
        </w:rPr>
        <w:t xml:space="preserve"> es de 0,8. Si vienen 3 nuevos clientes a mí cafetería ¿cuál será la probabilidad de que solo a dos de ellos les guste la hamburguesa?</w:t>
      </w:r>
    </w:p>
    <w:p w14:paraId="740D7C18" w14:textId="77777777" w:rsidR="00C62107" w:rsidRPr="00731952" w:rsidRDefault="00C62107" w:rsidP="00731952"/>
    <w:p w14:paraId="524BFBEF" w14:textId="77777777" w:rsidR="00731952" w:rsidRDefault="00731952" w:rsidP="00731952">
      <w:r w:rsidRPr="00731952">
        <w:t>Si al cliente le gusta la hamburguesa tendrá carita feliz y si no le gusta, tendrá carita molesta. Por ejemplo, si a los dos primeros les gusta y al tercero no, colocaré esta gráfica:</w:t>
      </w:r>
    </w:p>
    <w:p w14:paraId="50249E57" w14:textId="77777777" w:rsidR="008A779D" w:rsidRDefault="008A779D" w:rsidP="00731952"/>
    <w:p w14:paraId="22F68814" w14:textId="77777777" w:rsidR="008A779D" w:rsidRDefault="008A779D" w:rsidP="00731952"/>
    <w:p w14:paraId="480CE8B9" w14:textId="25896753" w:rsidR="00731952" w:rsidRPr="00731952" w:rsidRDefault="00731952" w:rsidP="00731952"/>
    <w:p w14:paraId="3248E670" w14:textId="234DA197" w:rsidR="00731952" w:rsidRPr="00731952" w:rsidRDefault="008A779D" w:rsidP="00731952">
      <w:r w:rsidRPr="00731952">
        <w:rPr>
          <w:noProof/>
        </w:rPr>
        <w:drawing>
          <wp:anchor distT="0" distB="0" distL="114300" distR="114300" simplePos="0" relativeHeight="251671552" behindDoc="1" locked="0" layoutInCell="1" allowOverlap="1" wp14:anchorId="5FEFCE3D" wp14:editId="535691DE">
            <wp:simplePos x="0" y="0"/>
            <wp:positionH relativeFrom="column">
              <wp:posOffset>-2521</wp:posOffset>
            </wp:positionH>
            <wp:positionV relativeFrom="paragraph">
              <wp:posOffset>72390</wp:posOffset>
            </wp:positionV>
            <wp:extent cx="1762125" cy="434658"/>
            <wp:effectExtent l="0" t="0" r="0" b="3810"/>
            <wp:wrapTight wrapText="bothSides">
              <wp:wrapPolygon edited="0">
                <wp:start x="0" y="0"/>
                <wp:lineTo x="0" y="20842"/>
                <wp:lineTo x="21250" y="20842"/>
                <wp:lineTo x="21250" y="0"/>
                <wp:lineTo x="0" y="0"/>
              </wp:wrapPolygon>
            </wp:wrapTight>
            <wp:docPr id="905810653" name="Imagen 63"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ribución binomi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62125" cy="434658"/>
                    </a:xfrm>
                    <a:prstGeom prst="rect">
                      <a:avLst/>
                    </a:prstGeom>
                    <a:noFill/>
                    <a:ln>
                      <a:noFill/>
                    </a:ln>
                  </pic:spPr>
                </pic:pic>
              </a:graphicData>
            </a:graphic>
            <wp14:sizeRelH relativeFrom="page">
              <wp14:pctWidth>0</wp14:pctWidth>
            </wp14:sizeRelH>
            <wp14:sizeRelV relativeFrom="page">
              <wp14:pctHeight>0</wp14:pctHeight>
            </wp14:sizeRelV>
          </wp:anchor>
        </w:drawing>
      </w:r>
      <w:r w:rsidR="00731952" w:rsidRPr="00731952">
        <w:t>Pero no es la única opción, en total son tres opciones. Que a los dos primeros les guste y al tercero no. Que al primero y al tercero les guste, y al segundo no. O que les guste al segundo y tercero y al primero no. Graficamos estas tres opciones:</w:t>
      </w:r>
    </w:p>
    <w:p w14:paraId="31BD1960" w14:textId="4CCC7A05" w:rsidR="00731952" w:rsidRPr="00731952" w:rsidRDefault="00731952" w:rsidP="00731952">
      <w:r w:rsidRPr="00731952">
        <w:rPr>
          <w:noProof/>
        </w:rPr>
        <w:drawing>
          <wp:anchor distT="0" distB="0" distL="114300" distR="114300" simplePos="0" relativeHeight="251672576" behindDoc="1" locked="0" layoutInCell="1" allowOverlap="1" wp14:anchorId="0DC7F439" wp14:editId="7E08E622">
            <wp:simplePos x="0" y="0"/>
            <wp:positionH relativeFrom="column">
              <wp:posOffset>-3810</wp:posOffset>
            </wp:positionH>
            <wp:positionV relativeFrom="paragraph">
              <wp:posOffset>225425</wp:posOffset>
            </wp:positionV>
            <wp:extent cx="1381125" cy="1289050"/>
            <wp:effectExtent l="0" t="0" r="9525" b="6350"/>
            <wp:wrapTight wrapText="bothSides">
              <wp:wrapPolygon edited="0">
                <wp:start x="0" y="0"/>
                <wp:lineTo x="0" y="21387"/>
                <wp:lineTo x="21451" y="21387"/>
                <wp:lineTo x="21451" y="0"/>
                <wp:lineTo x="0" y="0"/>
              </wp:wrapPolygon>
            </wp:wrapTight>
            <wp:docPr id="713944280" name="Imagen 62"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tribución binomi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81125" cy="1289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344AD" w14:textId="77777777" w:rsidR="00731952" w:rsidRPr="00731952" w:rsidRDefault="00731952" w:rsidP="00731952">
      <w:r w:rsidRPr="00731952">
        <w:t xml:space="preserve">Si la probabilidad de que a un cliente le guste la </w:t>
      </w:r>
      <w:proofErr w:type="spellStart"/>
      <w:r w:rsidRPr="00731952">
        <w:t>matehamburguesas</w:t>
      </w:r>
      <w:proofErr w:type="spellEnd"/>
      <w:r w:rsidRPr="00731952">
        <w:t xml:space="preserve"> es de </w:t>
      </w:r>
      <w:r w:rsidRPr="00731952">
        <w:rPr>
          <w:i/>
          <w:iCs/>
        </w:rPr>
        <w:t>0,8</w:t>
      </w:r>
      <w:r w:rsidRPr="00731952">
        <w:t>, entonces, la probabilidad de que no le gusten será:</w:t>
      </w:r>
    </w:p>
    <w:p w14:paraId="4CEE81A8" w14:textId="3C587A2F" w:rsidR="00731952" w:rsidRPr="00731952" w:rsidRDefault="00731952" w:rsidP="00731952"/>
    <w:p w14:paraId="7060D7A9" w14:textId="6EED568D" w:rsidR="008A779D" w:rsidRDefault="008A779D" w:rsidP="00731952"/>
    <w:p w14:paraId="74F0D794" w14:textId="221E4102" w:rsidR="00731952" w:rsidRPr="00731952" w:rsidRDefault="008A779D" w:rsidP="00731952">
      <w:r w:rsidRPr="00731952">
        <w:rPr>
          <w:noProof/>
        </w:rPr>
        <w:drawing>
          <wp:anchor distT="0" distB="0" distL="114300" distR="114300" simplePos="0" relativeHeight="251673600" behindDoc="1" locked="0" layoutInCell="1" allowOverlap="1" wp14:anchorId="4AF0DE10" wp14:editId="41928850">
            <wp:simplePos x="0" y="0"/>
            <wp:positionH relativeFrom="column">
              <wp:posOffset>71755</wp:posOffset>
            </wp:positionH>
            <wp:positionV relativeFrom="paragraph">
              <wp:posOffset>20955</wp:posOffset>
            </wp:positionV>
            <wp:extent cx="2257425" cy="1381760"/>
            <wp:effectExtent l="0" t="0" r="9525" b="8890"/>
            <wp:wrapTight wrapText="bothSides">
              <wp:wrapPolygon edited="0">
                <wp:start x="0" y="0"/>
                <wp:lineTo x="0" y="21441"/>
                <wp:lineTo x="21509" y="21441"/>
                <wp:lineTo x="21509" y="0"/>
                <wp:lineTo x="0" y="0"/>
              </wp:wrapPolygon>
            </wp:wrapTight>
            <wp:docPr id="1637348607" name="Imagen 6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48607" name="Imagen 61" descr="Forma&#10;&#10;Descripción generada automáticamente con confianza m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57425" cy="138176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952" w:rsidRPr="00731952">
        <w:t>Ahora calcularemos la probabilidad de que ocurra cada evento. Por ejemplo, en la primera línea, calcularemos la probabilidad de que al primer y al segundo cliente les guste la hamburguesa y que al tercero no. Aplicaremos la regla de la multiplicación de probabilidades para eventos independientes.</w:t>
      </w:r>
    </w:p>
    <w:p w14:paraId="568B48E4" w14:textId="6AB9BE33" w:rsidR="00731952" w:rsidRPr="00731952" w:rsidRDefault="00731952" w:rsidP="00731952">
      <w:r w:rsidRPr="00731952">
        <w:rPr>
          <w:noProof/>
        </w:rPr>
        <w:lastRenderedPageBreak/>
        <w:drawing>
          <wp:inline distT="0" distB="0" distL="0" distR="0" wp14:anchorId="1583DDDD" wp14:editId="3B52196E">
            <wp:extent cx="2733675" cy="294462"/>
            <wp:effectExtent l="0" t="0" r="0" b="0"/>
            <wp:docPr id="175526345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2801" cy="302985"/>
                    </a:xfrm>
                    <a:prstGeom prst="rect">
                      <a:avLst/>
                    </a:prstGeom>
                    <a:noFill/>
                    <a:ln>
                      <a:noFill/>
                    </a:ln>
                  </pic:spPr>
                </pic:pic>
              </a:graphicData>
            </a:graphic>
          </wp:inline>
        </w:drawing>
      </w:r>
    </w:p>
    <w:p w14:paraId="3878440C" w14:textId="77777777" w:rsidR="00731952" w:rsidRPr="00731952" w:rsidRDefault="00731952" w:rsidP="00731952">
      <w:r w:rsidRPr="00731952">
        <w:t>Coloco ahora todas las opciones.</w:t>
      </w:r>
    </w:p>
    <w:p w14:paraId="78D74571" w14:textId="6B7561C0" w:rsidR="00731952" w:rsidRPr="00731952" w:rsidRDefault="00731952" w:rsidP="00731952">
      <w:r w:rsidRPr="00731952">
        <w:rPr>
          <w:noProof/>
        </w:rPr>
        <w:drawing>
          <wp:inline distT="0" distB="0" distL="0" distR="0" wp14:anchorId="7EE316C9" wp14:editId="17CBB80A">
            <wp:extent cx="2686050" cy="1092594"/>
            <wp:effectExtent l="0" t="0" r="0" b="0"/>
            <wp:docPr id="850997333" name="Imagen 59"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tribución binomia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3245" cy="1099589"/>
                    </a:xfrm>
                    <a:prstGeom prst="rect">
                      <a:avLst/>
                    </a:prstGeom>
                    <a:noFill/>
                    <a:ln>
                      <a:noFill/>
                    </a:ln>
                  </pic:spPr>
                </pic:pic>
              </a:graphicData>
            </a:graphic>
          </wp:inline>
        </w:drawing>
      </w:r>
    </w:p>
    <w:p w14:paraId="758FEC05" w14:textId="77777777" w:rsidR="00731952" w:rsidRPr="00731952" w:rsidRDefault="00731952" w:rsidP="00731952">
      <w:r w:rsidRPr="00731952">
        <w:t>Esas mismas probabilidades, las colocaré en forma de potencias:</w:t>
      </w:r>
    </w:p>
    <w:p w14:paraId="2D5E7248" w14:textId="2F31E3AD" w:rsidR="00731952" w:rsidRPr="00731952" w:rsidRDefault="00731952" w:rsidP="00731952">
      <w:r w:rsidRPr="00731952">
        <w:rPr>
          <w:noProof/>
        </w:rPr>
        <w:drawing>
          <wp:inline distT="0" distB="0" distL="0" distR="0" wp14:anchorId="68EE235D" wp14:editId="1C4B039D">
            <wp:extent cx="4448175" cy="1274358"/>
            <wp:effectExtent l="0" t="0" r="0" b="2540"/>
            <wp:docPr id="861132507" name="Imagen 58"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stribución binomi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5813" cy="1279411"/>
                    </a:xfrm>
                    <a:prstGeom prst="rect">
                      <a:avLst/>
                    </a:prstGeom>
                    <a:noFill/>
                    <a:ln>
                      <a:noFill/>
                    </a:ln>
                  </pic:spPr>
                </pic:pic>
              </a:graphicData>
            </a:graphic>
          </wp:inline>
        </w:drawing>
      </w:r>
    </w:p>
    <w:p w14:paraId="1B52EE61" w14:textId="77777777" w:rsidR="00731952" w:rsidRPr="00731952" w:rsidRDefault="00731952" w:rsidP="00731952">
      <w:r w:rsidRPr="00731952">
        <w:t>Me quedaré solo con las potencias, eliminando el resto.</w:t>
      </w:r>
    </w:p>
    <w:p w14:paraId="578FB7E2" w14:textId="67AFA977" w:rsidR="00731952" w:rsidRPr="00731952" w:rsidRDefault="00731952" w:rsidP="00731952">
      <w:r w:rsidRPr="00731952">
        <w:rPr>
          <w:noProof/>
        </w:rPr>
        <w:drawing>
          <wp:inline distT="0" distB="0" distL="0" distR="0" wp14:anchorId="12CF9ADA" wp14:editId="5AF166BE">
            <wp:extent cx="3790950" cy="1579019"/>
            <wp:effectExtent l="0" t="0" r="0" b="2540"/>
            <wp:docPr id="1047070541" name="Imagen 57"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tribución binom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1478" cy="1583404"/>
                    </a:xfrm>
                    <a:prstGeom prst="rect">
                      <a:avLst/>
                    </a:prstGeom>
                    <a:noFill/>
                    <a:ln>
                      <a:noFill/>
                    </a:ln>
                  </pic:spPr>
                </pic:pic>
              </a:graphicData>
            </a:graphic>
          </wp:inline>
        </w:drawing>
      </w:r>
    </w:p>
    <w:p w14:paraId="3F8E3F3B" w14:textId="77777777" w:rsidR="00731952" w:rsidRPr="00731952" w:rsidRDefault="00731952" w:rsidP="00731952">
      <w:r w:rsidRPr="00731952">
        <w:t>A continuación, calculamos la probabilidad total de que solo a 2 de los 3 clientes les guste mi hamburguesa empleando la regla de la suma de probabilidades para eventos mutuamente excluyentes.</w:t>
      </w:r>
    </w:p>
    <w:p w14:paraId="4F1C8403" w14:textId="2D026999" w:rsidR="00731952" w:rsidRPr="00731952" w:rsidRDefault="00731952" w:rsidP="00731952">
      <w:r w:rsidRPr="00731952">
        <w:rPr>
          <w:noProof/>
        </w:rPr>
        <w:drawing>
          <wp:inline distT="0" distB="0" distL="0" distR="0" wp14:anchorId="41745E88" wp14:editId="1C7F77D6">
            <wp:extent cx="3343275" cy="1636835"/>
            <wp:effectExtent l="0" t="0" r="0" b="1905"/>
            <wp:docPr id="583351121" name="Imagen 56"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tribución binomi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43275" cy="1636835"/>
                    </a:xfrm>
                    <a:prstGeom prst="rect">
                      <a:avLst/>
                    </a:prstGeom>
                    <a:noFill/>
                    <a:ln>
                      <a:noFill/>
                    </a:ln>
                  </pic:spPr>
                </pic:pic>
              </a:graphicData>
            </a:graphic>
          </wp:inline>
        </w:drawing>
      </w:r>
    </w:p>
    <w:p w14:paraId="14014F2B" w14:textId="77777777" w:rsidR="00731952" w:rsidRDefault="00731952" w:rsidP="00731952">
      <w:pPr>
        <w:rPr>
          <w:b/>
          <w:bCs/>
        </w:rPr>
      </w:pPr>
      <w:r w:rsidRPr="00731952">
        <w:lastRenderedPageBreak/>
        <w:t>Si esta multiplicación la metemos a la calculadora, nos quedaría</w:t>
      </w:r>
      <w:r w:rsidRPr="00731952">
        <w:rPr>
          <w:b/>
          <w:bCs/>
        </w:rPr>
        <w:t> 0,384.</w:t>
      </w:r>
    </w:p>
    <w:p w14:paraId="637D9667" w14:textId="77777777" w:rsidR="00A61C4C" w:rsidRPr="00731952" w:rsidRDefault="00A61C4C" w:rsidP="00731952"/>
    <w:p w14:paraId="1146E390" w14:textId="77777777" w:rsidR="00731952" w:rsidRPr="00731952" w:rsidRDefault="00731952" w:rsidP="00731952">
      <w:r w:rsidRPr="00731952">
        <w:rPr>
          <w:b/>
          <w:bCs/>
        </w:rPr>
        <w:t>¿Es un poco largo este cálculo? Pues sí, está larguísimo</w:t>
      </w:r>
      <w:r w:rsidRPr="00731952">
        <w:t xml:space="preserve">. Imagínate que ahora llegan 10 clientes nuevos a mi cafetería y queremos calcular la probabilidad de que a 4 de ellos les guste la </w:t>
      </w:r>
      <w:proofErr w:type="spellStart"/>
      <w:r w:rsidRPr="00731952">
        <w:t>matehamburguesa</w:t>
      </w:r>
      <w:proofErr w:type="spellEnd"/>
      <w:r w:rsidRPr="00731952">
        <w:t>. Me tardaría horas, por eso es mejor usar la fórmula de la función de probabilidad binomial.  Esta fórmula permite encontrar la probabilidad para cada posible valor de </w:t>
      </w:r>
      <w:r w:rsidRPr="00731952">
        <w:rPr>
          <w:i/>
          <w:iCs/>
        </w:rPr>
        <w:t>x</w:t>
      </w:r>
      <w:r w:rsidRPr="00731952">
        <w:t> (número de éxitos). Veamos los detalles:</w:t>
      </w:r>
    </w:p>
    <w:p w14:paraId="6794D4F7" w14:textId="7C235F68" w:rsidR="00731952" w:rsidRPr="00731952" w:rsidRDefault="00731952" w:rsidP="00731952"/>
    <w:p w14:paraId="53BAF6C6" w14:textId="77777777" w:rsidR="00731952" w:rsidRPr="00731952" w:rsidRDefault="00731952" w:rsidP="00731952">
      <w:r w:rsidRPr="00731952">
        <w:t>3) Función de probabilidad binomial (fórmula)</w:t>
      </w:r>
    </w:p>
    <w:p w14:paraId="4699EB1D" w14:textId="77777777" w:rsidR="00731952" w:rsidRDefault="00731952" w:rsidP="00731952">
      <w:r w:rsidRPr="00731952">
        <w:t>Para un experimento binomial, sea </w:t>
      </w:r>
      <w:r w:rsidRPr="00731952">
        <w:rPr>
          <w:i/>
          <w:iCs/>
        </w:rPr>
        <w:t>p</w:t>
      </w:r>
      <w:r w:rsidRPr="00731952">
        <w:t> la probabilidad de “éxito” y </w:t>
      </w:r>
      <w:r w:rsidRPr="00731952">
        <w:rPr>
          <w:i/>
          <w:iCs/>
        </w:rPr>
        <w:t>1-p</w:t>
      </w:r>
      <w:r w:rsidRPr="00731952">
        <w:t> la probabilidad de un “fracaso” en un solo ensayo; entonces la probabilidad de obtener </w:t>
      </w:r>
      <w:r w:rsidRPr="00731952">
        <w:rPr>
          <w:i/>
          <w:iCs/>
        </w:rPr>
        <w:t>x</w:t>
      </w:r>
      <w:r w:rsidRPr="00731952">
        <w:t> éxitos en </w:t>
      </w:r>
      <w:r w:rsidRPr="00731952">
        <w:rPr>
          <w:i/>
          <w:iCs/>
        </w:rPr>
        <w:t>n</w:t>
      </w:r>
      <w:r w:rsidRPr="00731952">
        <w:t> ensayos, está dada por la función de probabilidad </w:t>
      </w:r>
      <w:r w:rsidRPr="00731952">
        <w:rPr>
          <w:i/>
          <w:iCs/>
        </w:rPr>
        <w:t>f(x)</w:t>
      </w:r>
      <w:r w:rsidRPr="00731952">
        <w:t>:</w:t>
      </w:r>
    </w:p>
    <w:p w14:paraId="266AC670" w14:textId="77777777" w:rsidR="0066122D" w:rsidRPr="00731952" w:rsidRDefault="0066122D" w:rsidP="00731952"/>
    <w:p w14:paraId="19DD8191" w14:textId="576803E0" w:rsidR="00731952" w:rsidRPr="00731952" w:rsidRDefault="00731952" w:rsidP="00731952">
      <w:r w:rsidRPr="00731952">
        <w:rPr>
          <w:noProof/>
        </w:rPr>
        <w:drawing>
          <wp:inline distT="0" distB="0" distL="0" distR="0" wp14:anchorId="56ED65B1" wp14:editId="5610A3C8">
            <wp:extent cx="5612130" cy="403225"/>
            <wp:effectExtent l="0" t="0" r="7620" b="0"/>
            <wp:docPr id="1801059694" name="Imagen 55" descr="fórmula de 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órmula de distribución binomi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403225"/>
                    </a:xfrm>
                    <a:prstGeom prst="rect">
                      <a:avLst/>
                    </a:prstGeom>
                    <a:noFill/>
                    <a:ln>
                      <a:noFill/>
                    </a:ln>
                  </pic:spPr>
                </pic:pic>
              </a:graphicData>
            </a:graphic>
          </wp:inline>
        </w:drawing>
      </w:r>
    </w:p>
    <w:p w14:paraId="129860DB" w14:textId="77777777" w:rsidR="0066122D" w:rsidRDefault="0066122D" w:rsidP="00731952"/>
    <w:p w14:paraId="774B7FBF" w14:textId="149E8D5B" w:rsidR="0066122D" w:rsidRDefault="00731952" w:rsidP="00731952">
      <w:r w:rsidRPr="00731952">
        <w:t>Siendo el coeficiente binomial o número combinatorio:</w:t>
      </w:r>
    </w:p>
    <w:p w14:paraId="0B4DF7B2" w14:textId="76A00089" w:rsidR="00731952" w:rsidRDefault="0066122D" w:rsidP="00731952">
      <w:r w:rsidRPr="00731952">
        <w:rPr>
          <w:noProof/>
        </w:rPr>
        <w:drawing>
          <wp:anchor distT="0" distB="0" distL="114300" distR="114300" simplePos="0" relativeHeight="251674624" behindDoc="1" locked="0" layoutInCell="1" allowOverlap="1" wp14:anchorId="6C632478" wp14:editId="1B332268">
            <wp:simplePos x="0" y="0"/>
            <wp:positionH relativeFrom="column">
              <wp:posOffset>-3810</wp:posOffset>
            </wp:positionH>
            <wp:positionV relativeFrom="paragraph">
              <wp:posOffset>146050</wp:posOffset>
            </wp:positionV>
            <wp:extent cx="1962150" cy="676275"/>
            <wp:effectExtent l="0" t="0" r="0" b="9525"/>
            <wp:wrapTight wrapText="bothSides">
              <wp:wrapPolygon edited="0">
                <wp:start x="0" y="0"/>
                <wp:lineTo x="0" y="21296"/>
                <wp:lineTo x="21390" y="21296"/>
                <wp:lineTo x="21390" y="0"/>
                <wp:lineTo x="0" y="0"/>
              </wp:wrapPolygon>
            </wp:wrapTight>
            <wp:docPr id="234705854" name="Imagen 54" descr="fórmula de 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órmula de distribución binomi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6215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952" w:rsidRPr="00731952">
        <w:t>Por eso, en algunos libros encontrarás la función de probabilidad binomial </w:t>
      </w:r>
      <w:r w:rsidR="00731952" w:rsidRPr="00731952">
        <w:rPr>
          <w:i/>
          <w:iCs/>
        </w:rPr>
        <w:t>f(x)</w:t>
      </w:r>
      <w:r w:rsidR="00731952" w:rsidRPr="00731952">
        <w:t> con el coeficiente binomial ya incorporado y presentada de la siguiente manera:</w:t>
      </w:r>
    </w:p>
    <w:p w14:paraId="3324378D" w14:textId="77777777" w:rsidR="0066122D" w:rsidRPr="00731952" w:rsidRDefault="0066122D" w:rsidP="00731952"/>
    <w:p w14:paraId="49241B37" w14:textId="3EFFD031" w:rsidR="00731952" w:rsidRPr="00731952" w:rsidRDefault="00731952" w:rsidP="00731952">
      <w:r w:rsidRPr="00731952">
        <w:rPr>
          <w:noProof/>
        </w:rPr>
        <w:drawing>
          <wp:inline distT="0" distB="0" distL="0" distR="0" wp14:anchorId="327B0263" wp14:editId="3A49DF14">
            <wp:extent cx="5612130" cy="485775"/>
            <wp:effectExtent l="0" t="0" r="7620" b="9525"/>
            <wp:docPr id="1715739138" name="Imagen 53" descr="distribución binomial ejercicios resue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stribución binomial ejercicios resuelto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485775"/>
                    </a:xfrm>
                    <a:prstGeom prst="rect">
                      <a:avLst/>
                    </a:prstGeom>
                    <a:noFill/>
                    <a:ln>
                      <a:noFill/>
                    </a:ln>
                  </pic:spPr>
                </pic:pic>
              </a:graphicData>
            </a:graphic>
          </wp:inline>
        </w:drawing>
      </w:r>
    </w:p>
    <w:p w14:paraId="4DF54D7A" w14:textId="77777777" w:rsidR="0066122D" w:rsidRDefault="0066122D" w:rsidP="00731952"/>
    <w:p w14:paraId="0934E5A0" w14:textId="21A18EF0" w:rsidR="00731952" w:rsidRDefault="00731952" w:rsidP="00731952">
      <w:r w:rsidRPr="00731952">
        <w:t>¿Cuál de las formas es la mejor? Eso ya depende de lo que diga tu corazón, pero recuerda que el resultado es el mismo.</w:t>
      </w:r>
    </w:p>
    <w:p w14:paraId="56008FA7" w14:textId="77777777" w:rsidR="0066122D" w:rsidRPr="00731952" w:rsidRDefault="0066122D" w:rsidP="00731952"/>
    <w:p w14:paraId="4D59DA08" w14:textId="77777777" w:rsidR="00731952" w:rsidRPr="00731952" w:rsidRDefault="00731952" w:rsidP="00731952">
      <w:r w:rsidRPr="00731952">
        <w:lastRenderedPageBreak/>
        <w:t>La función de probabilidad binomial se aplica a cualquier experimento binomial. Si una situación demuestra las propiedades de un experimento binomial y se conocen los valores de </w:t>
      </w:r>
      <w:r w:rsidRPr="00731952">
        <w:rPr>
          <w:i/>
          <w:iCs/>
        </w:rPr>
        <w:t>n</w:t>
      </w:r>
      <w:r w:rsidRPr="00731952">
        <w:t> y </w:t>
      </w:r>
      <w:r w:rsidRPr="00731952">
        <w:rPr>
          <w:i/>
          <w:iCs/>
        </w:rPr>
        <w:t>p</w:t>
      </w:r>
      <w:r w:rsidRPr="00731952">
        <w:t>, se puede usar la ecuación de arriba para calcular la probabilidad de </w:t>
      </w:r>
      <w:r w:rsidRPr="00731952">
        <w:rPr>
          <w:i/>
          <w:iCs/>
        </w:rPr>
        <w:t>x</w:t>
      </w:r>
      <w:r w:rsidRPr="00731952">
        <w:t> éxitos en </w:t>
      </w:r>
      <w:r w:rsidRPr="00731952">
        <w:rPr>
          <w:i/>
          <w:iCs/>
        </w:rPr>
        <w:t>n</w:t>
      </w:r>
      <w:r w:rsidRPr="00731952">
        <w:t> ensayos. </w:t>
      </w:r>
      <w:r w:rsidRPr="00731952">
        <w:rPr>
          <w:b/>
          <w:bCs/>
        </w:rPr>
        <w:t>Recuerda, antes de usar la fórmula de probabilidad binomial, siempre verifica que te encuentres ante un experimento binomial.</w:t>
      </w:r>
    </w:p>
    <w:p w14:paraId="0B0E3382" w14:textId="0BA29A32" w:rsidR="00731952" w:rsidRPr="00731952" w:rsidRDefault="00731952" w:rsidP="00731952"/>
    <w:p w14:paraId="3ADACA75" w14:textId="77777777" w:rsidR="00731952" w:rsidRPr="00731952" w:rsidRDefault="00731952" w:rsidP="00731952">
      <w:r w:rsidRPr="00731952">
        <w:t>4) Media, varianza y desviación estándar de la distribución binomial</w:t>
      </w:r>
    </w:p>
    <w:p w14:paraId="7695C83C" w14:textId="77777777" w:rsidR="00731952" w:rsidRPr="00731952" w:rsidRDefault="00731952" w:rsidP="00731952">
      <w:r w:rsidRPr="00731952">
        <w:t>La media, la varianza y la desviación estándar se pueden encontrar con estas fórmulas:</w:t>
      </w:r>
    </w:p>
    <w:p w14:paraId="6B2FAEEA" w14:textId="77777777" w:rsidR="00731952" w:rsidRPr="00731952" w:rsidRDefault="00731952" w:rsidP="00731952">
      <w:r w:rsidRPr="00731952">
        <w:t>Media:</w:t>
      </w:r>
    </w:p>
    <w:p w14:paraId="1F56306F" w14:textId="41DF7EB0" w:rsidR="00731952" w:rsidRPr="00731952" w:rsidRDefault="00731952" w:rsidP="00731952">
      <w:r w:rsidRPr="00731952">
        <w:rPr>
          <w:noProof/>
        </w:rPr>
        <w:drawing>
          <wp:inline distT="0" distB="0" distL="0" distR="0" wp14:anchorId="7D15859D" wp14:editId="1495620E">
            <wp:extent cx="809625" cy="333375"/>
            <wp:effectExtent l="0" t="0" r="9525" b="9525"/>
            <wp:docPr id="35914024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9625" cy="333375"/>
                    </a:xfrm>
                    <a:prstGeom prst="rect">
                      <a:avLst/>
                    </a:prstGeom>
                    <a:noFill/>
                    <a:ln>
                      <a:noFill/>
                    </a:ln>
                  </pic:spPr>
                </pic:pic>
              </a:graphicData>
            </a:graphic>
          </wp:inline>
        </w:drawing>
      </w:r>
    </w:p>
    <w:p w14:paraId="488CDBAE" w14:textId="77777777" w:rsidR="00731952" w:rsidRPr="00731952" w:rsidRDefault="00731952" w:rsidP="00731952">
      <w:r w:rsidRPr="00731952">
        <w:t>Varianza:</w:t>
      </w:r>
    </w:p>
    <w:p w14:paraId="5ED47561" w14:textId="61A27577" w:rsidR="00731952" w:rsidRPr="00731952" w:rsidRDefault="00731952" w:rsidP="00731952">
      <w:r w:rsidRPr="00731952">
        <w:rPr>
          <w:noProof/>
        </w:rPr>
        <w:drawing>
          <wp:inline distT="0" distB="0" distL="0" distR="0" wp14:anchorId="3DB3D64A" wp14:editId="4DDE3BA1">
            <wp:extent cx="1781175" cy="342900"/>
            <wp:effectExtent l="0" t="0" r="9525" b="0"/>
            <wp:docPr id="2297790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81175" cy="342900"/>
                    </a:xfrm>
                    <a:prstGeom prst="rect">
                      <a:avLst/>
                    </a:prstGeom>
                    <a:noFill/>
                    <a:ln>
                      <a:noFill/>
                    </a:ln>
                  </pic:spPr>
                </pic:pic>
              </a:graphicData>
            </a:graphic>
          </wp:inline>
        </w:drawing>
      </w:r>
    </w:p>
    <w:p w14:paraId="17A7FBE8" w14:textId="77777777" w:rsidR="00731952" w:rsidRPr="00731952" w:rsidRDefault="00731952" w:rsidP="00731952">
      <w:r w:rsidRPr="00731952">
        <w:t>Desviación estándar:</w:t>
      </w:r>
    </w:p>
    <w:p w14:paraId="2277BBD0" w14:textId="22576715" w:rsidR="00731952" w:rsidRPr="00731952" w:rsidRDefault="00731952" w:rsidP="00731952">
      <w:r w:rsidRPr="00731952">
        <w:rPr>
          <w:noProof/>
        </w:rPr>
        <w:drawing>
          <wp:inline distT="0" distB="0" distL="0" distR="0" wp14:anchorId="3730B145" wp14:editId="1C5C773F">
            <wp:extent cx="1847850" cy="419100"/>
            <wp:effectExtent l="0" t="0" r="0" b="0"/>
            <wp:docPr id="1447695289" name="Imagen 50"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95289" name="Imagen 50" descr="Imagen que contiene Logotipo&#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47850" cy="419100"/>
                    </a:xfrm>
                    <a:prstGeom prst="rect">
                      <a:avLst/>
                    </a:prstGeom>
                    <a:noFill/>
                    <a:ln>
                      <a:noFill/>
                    </a:ln>
                  </pic:spPr>
                </pic:pic>
              </a:graphicData>
            </a:graphic>
          </wp:inline>
        </w:drawing>
      </w:r>
    </w:p>
    <w:p w14:paraId="666CEDCE" w14:textId="5F3CCD7C" w:rsidR="00731952" w:rsidRPr="00731952" w:rsidRDefault="00731952" w:rsidP="00731952"/>
    <w:p w14:paraId="7BEBF078" w14:textId="77777777" w:rsidR="00731952" w:rsidRPr="00731952" w:rsidRDefault="00731952" w:rsidP="00731952">
      <w:r w:rsidRPr="00731952">
        <w:t>5) Ejemplos</w:t>
      </w:r>
    </w:p>
    <w:p w14:paraId="2575165E" w14:textId="77777777" w:rsidR="00731952" w:rsidRDefault="00731952" w:rsidP="00731952">
      <w:r w:rsidRPr="00731952">
        <w:t xml:space="preserve">La probabilidad de que a un cliente nuevo le guste la </w:t>
      </w:r>
      <w:proofErr w:type="spellStart"/>
      <w:r w:rsidRPr="00731952">
        <w:t>matehamburguesa</w:t>
      </w:r>
      <w:proofErr w:type="spellEnd"/>
      <w:r w:rsidRPr="00731952">
        <w:t xml:space="preserve"> de Jorge es de 0,8. Si llegan 5 clientes nuevos a la cafetería, ¿cuál es la probabilidad de que solo a 3 de ellos les guste la </w:t>
      </w:r>
      <w:proofErr w:type="spellStart"/>
      <w:r w:rsidRPr="00731952">
        <w:t>matehamburguesa</w:t>
      </w:r>
      <w:proofErr w:type="spellEnd"/>
      <w:r w:rsidRPr="00731952">
        <w:t>?</w:t>
      </w:r>
    </w:p>
    <w:p w14:paraId="4100333A" w14:textId="77777777" w:rsidR="00010643" w:rsidRPr="00731952" w:rsidRDefault="00010643" w:rsidP="00731952"/>
    <w:p w14:paraId="17E7E7D9" w14:textId="77777777" w:rsidR="00731952" w:rsidRPr="00731952" w:rsidRDefault="00731952" w:rsidP="00731952">
      <w:r w:rsidRPr="00731952">
        <w:rPr>
          <w:b/>
          <w:bCs/>
        </w:rPr>
        <w:t>Solución</w:t>
      </w:r>
      <w:r w:rsidRPr="00731952">
        <w:t>:</w:t>
      </w:r>
    </w:p>
    <w:p w14:paraId="36B61F30" w14:textId="77777777" w:rsidR="00731952" w:rsidRPr="00731952" w:rsidRDefault="00731952" w:rsidP="00731952">
      <w:r w:rsidRPr="00731952">
        <w:t>Antes de aplicar la fórmula, verificamos que se trate de un experimento binomial. Para ello, tiene que cumplir con las 4 condiciones que mencionamos arriba. Efectivamente, se trata de un experimento binomial.</w:t>
      </w:r>
    </w:p>
    <w:p w14:paraId="03D7467D" w14:textId="77777777" w:rsidR="00731952" w:rsidRDefault="00731952" w:rsidP="00731952">
      <w:r w:rsidRPr="00731952">
        <w:lastRenderedPageBreak/>
        <w:t>En este caso, vamos a centrarnos en los clientes a los que les gusta esta hamburguesa, por ello diremos que:</w:t>
      </w:r>
    </w:p>
    <w:p w14:paraId="5F765304" w14:textId="77777777" w:rsidR="00010643" w:rsidRPr="00731952" w:rsidRDefault="00010643" w:rsidP="00731952"/>
    <w:p w14:paraId="74B7D8E9" w14:textId="77777777" w:rsidR="00731952" w:rsidRDefault="00731952" w:rsidP="00731952">
      <w:pPr>
        <w:rPr>
          <w:b/>
          <w:bCs/>
          <w:i/>
          <w:iCs/>
        </w:rPr>
      </w:pPr>
      <w:r w:rsidRPr="00731952">
        <w:rPr>
          <w:b/>
          <w:bCs/>
          <w:i/>
          <w:iCs/>
        </w:rPr>
        <w:t xml:space="preserve">X = número de clientes nuevos de 5 a los que les gusta la </w:t>
      </w:r>
      <w:proofErr w:type="spellStart"/>
      <w:r w:rsidRPr="00731952">
        <w:rPr>
          <w:b/>
          <w:bCs/>
          <w:i/>
          <w:iCs/>
        </w:rPr>
        <w:t>matehamburguesa</w:t>
      </w:r>
      <w:proofErr w:type="spellEnd"/>
    </w:p>
    <w:p w14:paraId="2A7D1DF2" w14:textId="77777777" w:rsidR="00010643" w:rsidRPr="00731952" w:rsidRDefault="00010643" w:rsidP="00731952"/>
    <w:p w14:paraId="4C0968FE" w14:textId="77777777" w:rsidR="00731952" w:rsidRPr="00731952" w:rsidRDefault="00731952" w:rsidP="00731952">
      <w:r w:rsidRPr="00731952">
        <w:t>Entonces consideramos un éxito si al cliente le gusta esta hamburguesa.</w:t>
      </w:r>
    </w:p>
    <w:p w14:paraId="200DA5FA" w14:textId="77777777" w:rsidR="00731952" w:rsidRPr="00731952" w:rsidRDefault="00731952" w:rsidP="00731952">
      <w:r w:rsidRPr="00731952">
        <w:t>Aplicaremos la fórmula binomial:</w:t>
      </w:r>
    </w:p>
    <w:p w14:paraId="46A52928" w14:textId="67969B46" w:rsidR="00731952" w:rsidRPr="00731952" w:rsidRDefault="00731952" w:rsidP="00731952">
      <w:r w:rsidRPr="00731952">
        <w:rPr>
          <w:noProof/>
        </w:rPr>
        <w:drawing>
          <wp:inline distT="0" distB="0" distL="0" distR="0" wp14:anchorId="3A6D6169" wp14:editId="3A90FF15">
            <wp:extent cx="4505325" cy="504825"/>
            <wp:effectExtent l="0" t="0" r="9525" b="9525"/>
            <wp:docPr id="106460772" name="Imagen 4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772" name="Imagen 49" descr="Imagen que contiene Text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5325" cy="504825"/>
                    </a:xfrm>
                    <a:prstGeom prst="rect">
                      <a:avLst/>
                    </a:prstGeom>
                    <a:noFill/>
                    <a:ln>
                      <a:noFill/>
                    </a:ln>
                  </pic:spPr>
                </pic:pic>
              </a:graphicData>
            </a:graphic>
          </wp:inline>
        </w:drawing>
      </w:r>
    </w:p>
    <w:p w14:paraId="212E0BBB" w14:textId="77777777" w:rsidR="00010643" w:rsidRDefault="00010643" w:rsidP="00731952"/>
    <w:p w14:paraId="4928CC5B" w14:textId="1CF29440" w:rsidR="00731952" w:rsidRPr="00731952" w:rsidRDefault="00731952" w:rsidP="00731952">
      <w:r w:rsidRPr="00731952">
        <w:t>Ahora colocamos los valores de </w:t>
      </w:r>
      <w:r w:rsidRPr="00731952">
        <w:rPr>
          <w:i/>
          <w:iCs/>
        </w:rPr>
        <w:t>n, k</w:t>
      </w:r>
      <w:r w:rsidRPr="00731952">
        <w:t> y </w:t>
      </w:r>
      <w:r w:rsidRPr="00731952">
        <w:rPr>
          <w:i/>
          <w:iCs/>
        </w:rPr>
        <w:t>p</w:t>
      </w:r>
      <w:r w:rsidRPr="00731952">
        <w:t>. Recuerda que </w:t>
      </w:r>
      <w:r w:rsidRPr="00731952">
        <w:rPr>
          <w:i/>
          <w:iCs/>
        </w:rPr>
        <w:t>n</w:t>
      </w:r>
      <w:r w:rsidRPr="00731952">
        <w:t> es el número de ensayos, </w:t>
      </w:r>
      <w:r w:rsidRPr="00731952">
        <w:rPr>
          <w:i/>
          <w:iCs/>
        </w:rPr>
        <w:t>k</w:t>
      </w:r>
      <w:r w:rsidRPr="00731952">
        <w:t> el número de éxitos y </w:t>
      </w:r>
      <w:r w:rsidRPr="00731952">
        <w:rPr>
          <w:i/>
          <w:iCs/>
        </w:rPr>
        <w:t>p</w:t>
      </w:r>
      <w:r w:rsidRPr="00731952">
        <w:t> la probabilidad de éxito.</w:t>
      </w:r>
    </w:p>
    <w:p w14:paraId="3D349D52" w14:textId="653FD85E" w:rsidR="00731952" w:rsidRPr="00731952" w:rsidRDefault="00731952" w:rsidP="00731952">
      <w:r w:rsidRPr="00731952">
        <w:rPr>
          <w:noProof/>
        </w:rPr>
        <w:drawing>
          <wp:inline distT="0" distB="0" distL="0" distR="0" wp14:anchorId="113ED41C" wp14:editId="6F60879F">
            <wp:extent cx="3705225" cy="333375"/>
            <wp:effectExtent l="0" t="0" r="9525" b="9525"/>
            <wp:docPr id="90964861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05225" cy="333375"/>
                    </a:xfrm>
                    <a:prstGeom prst="rect">
                      <a:avLst/>
                    </a:prstGeom>
                    <a:noFill/>
                    <a:ln>
                      <a:noFill/>
                    </a:ln>
                  </pic:spPr>
                </pic:pic>
              </a:graphicData>
            </a:graphic>
          </wp:inline>
        </w:drawing>
      </w:r>
    </w:p>
    <w:p w14:paraId="47A2E349" w14:textId="77777777" w:rsidR="00010643" w:rsidRDefault="00010643" w:rsidP="00731952"/>
    <w:p w14:paraId="26841999" w14:textId="7E84CC69" w:rsidR="00731952" w:rsidRPr="00731952" w:rsidRDefault="00731952" w:rsidP="00731952">
      <w:r w:rsidRPr="00731952">
        <w:t>Reemplazamos estos valores en la fórmula:</w:t>
      </w:r>
    </w:p>
    <w:p w14:paraId="34D6CF03" w14:textId="7C199098" w:rsidR="00731952" w:rsidRPr="00731952" w:rsidRDefault="00731952" w:rsidP="00731952">
      <w:r w:rsidRPr="00731952">
        <w:rPr>
          <w:noProof/>
        </w:rPr>
        <w:drawing>
          <wp:inline distT="0" distB="0" distL="0" distR="0" wp14:anchorId="325BFD48" wp14:editId="66DE6019">
            <wp:extent cx="4505325" cy="504825"/>
            <wp:effectExtent l="0" t="0" r="9525" b="9525"/>
            <wp:docPr id="238911670" name="Imagen 4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11670" name="Imagen 47" descr="Imagen que contiene Text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5325" cy="504825"/>
                    </a:xfrm>
                    <a:prstGeom prst="rect">
                      <a:avLst/>
                    </a:prstGeom>
                    <a:noFill/>
                    <a:ln>
                      <a:noFill/>
                    </a:ln>
                  </pic:spPr>
                </pic:pic>
              </a:graphicData>
            </a:graphic>
          </wp:inline>
        </w:drawing>
      </w:r>
    </w:p>
    <w:p w14:paraId="2FD0640F" w14:textId="489D5627" w:rsidR="00731952" w:rsidRPr="00731952" w:rsidRDefault="00731952" w:rsidP="00731952">
      <w:r w:rsidRPr="00731952">
        <w:rPr>
          <w:noProof/>
        </w:rPr>
        <w:drawing>
          <wp:inline distT="0" distB="0" distL="0" distR="0" wp14:anchorId="0E107519" wp14:editId="075E52DB">
            <wp:extent cx="4848225" cy="561975"/>
            <wp:effectExtent l="0" t="0" r="9525" b="9525"/>
            <wp:docPr id="5419992" name="Imagen 4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992" name="Imagen 46" descr="Imagen que contiene Diagrama&#10;&#10;Descripción generada automá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48225" cy="561975"/>
                    </a:xfrm>
                    <a:prstGeom prst="rect">
                      <a:avLst/>
                    </a:prstGeom>
                    <a:noFill/>
                    <a:ln>
                      <a:noFill/>
                    </a:ln>
                  </pic:spPr>
                </pic:pic>
              </a:graphicData>
            </a:graphic>
          </wp:inline>
        </w:drawing>
      </w:r>
    </w:p>
    <w:p w14:paraId="689B4F3D" w14:textId="443DF2DE" w:rsidR="00731952" w:rsidRPr="00731952" w:rsidRDefault="00731952" w:rsidP="00731952">
      <w:r w:rsidRPr="00731952">
        <w:rPr>
          <w:noProof/>
        </w:rPr>
        <w:drawing>
          <wp:inline distT="0" distB="0" distL="0" distR="0" wp14:anchorId="2868ED91" wp14:editId="49B51D9D">
            <wp:extent cx="4895850" cy="685800"/>
            <wp:effectExtent l="0" t="0" r="0" b="0"/>
            <wp:docPr id="858682262" name="Imagen 45"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2262" name="Imagen 45" descr="Forma&#10;&#10;Descripción generada automá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95850" cy="685800"/>
                    </a:xfrm>
                    <a:prstGeom prst="rect">
                      <a:avLst/>
                    </a:prstGeom>
                    <a:noFill/>
                    <a:ln>
                      <a:noFill/>
                    </a:ln>
                  </pic:spPr>
                </pic:pic>
              </a:graphicData>
            </a:graphic>
          </wp:inline>
        </w:drawing>
      </w:r>
    </w:p>
    <w:p w14:paraId="293BD56B" w14:textId="28D81EA8" w:rsidR="00731952" w:rsidRPr="00731952" w:rsidRDefault="00731952" w:rsidP="00731952">
      <w:r w:rsidRPr="00731952">
        <w:rPr>
          <w:noProof/>
        </w:rPr>
        <w:drawing>
          <wp:inline distT="0" distB="0" distL="0" distR="0" wp14:anchorId="5C6E90F7" wp14:editId="726BB3A8">
            <wp:extent cx="4848225" cy="638175"/>
            <wp:effectExtent l="0" t="0" r="9525" b="9525"/>
            <wp:docPr id="1807784545" name="Imagen 4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84545" name="Imagen 44" descr="Imagen que contiene Diagrama&#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48225" cy="638175"/>
                    </a:xfrm>
                    <a:prstGeom prst="rect">
                      <a:avLst/>
                    </a:prstGeom>
                    <a:noFill/>
                    <a:ln>
                      <a:noFill/>
                    </a:ln>
                  </pic:spPr>
                </pic:pic>
              </a:graphicData>
            </a:graphic>
          </wp:inline>
        </w:drawing>
      </w:r>
    </w:p>
    <w:p w14:paraId="77771FD1" w14:textId="1A99FE41" w:rsidR="00731952" w:rsidRPr="00731952" w:rsidRDefault="00731952" w:rsidP="00731952">
      <w:r w:rsidRPr="00731952">
        <w:rPr>
          <w:noProof/>
        </w:rPr>
        <w:lastRenderedPageBreak/>
        <w:drawing>
          <wp:inline distT="0" distB="0" distL="0" distR="0" wp14:anchorId="18BC43E7" wp14:editId="26B2209D">
            <wp:extent cx="4524375" cy="619125"/>
            <wp:effectExtent l="0" t="0" r="9525" b="9525"/>
            <wp:docPr id="1414451252" name="Imagen 4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51252" name="Imagen 43" descr="Imagen que contiene Texto&#10;&#10;Descripción generada automáticamen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24375" cy="619125"/>
                    </a:xfrm>
                    <a:prstGeom prst="rect">
                      <a:avLst/>
                    </a:prstGeom>
                    <a:noFill/>
                    <a:ln>
                      <a:noFill/>
                    </a:ln>
                  </pic:spPr>
                </pic:pic>
              </a:graphicData>
            </a:graphic>
          </wp:inline>
        </w:drawing>
      </w:r>
    </w:p>
    <w:p w14:paraId="300C8CBD" w14:textId="5A6A3093" w:rsidR="00731952" w:rsidRPr="00731952" w:rsidRDefault="00731952" w:rsidP="00731952">
      <w:r w:rsidRPr="00731952">
        <w:rPr>
          <w:noProof/>
        </w:rPr>
        <w:drawing>
          <wp:inline distT="0" distB="0" distL="0" distR="0" wp14:anchorId="0985A52D" wp14:editId="674197D2">
            <wp:extent cx="4162425" cy="333375"/>
            <wp:effectExtent l="0" t="0" r="9525" b="9525"/>
            <wp:docPr id="101978368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62425" cy="333375"/>
                    </a:xfrm>
                    <a:prstGeom prst="rect">
                      <a:avLst/>
                    </a:prstGeom>
                    <a:noFill/>
                    <a:ln>
                      <a:noFill/>
                    </a:ln>
                  </pic:spPr>
                </pic:pic>
              </a:graphicData>
            </a:graphic>
          </wp:inline>
        </w:drawing>
      </w:r>
    </w:p>
    <w:p w14:paraId="6C7FF338" w14:textId="09DFCD11" w:rsidR="00731952" w:rsidRPr="00731952" w:rsidRDefault="00731952" w:rsidP="00731952">
      <w:r w:rsidRPr="00731952">
        <w:rPr>
          <w:noProof/>
        </w:rPr>
        <w:drawing>
          <wp:inline distT="0" distB="0" distL="0" distR="0" wp14:anchorId="671E61EC" wp14:editId="23E7ACE0">
            <wp:extent cx="3181350" cy="333375"/>
            <wp:effectExtent l="0" t="0" r="0" b="9525"/>
            <wp:docPr id="1957788716" name="Imagen 41"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stribución binomia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81350" cy="333375"/>
                    </a:xfrm>
                    <a:prstGeom prst="rect">
                      <a:avLst/>
                    </a:prstGeom>
                    <a:noFill/>
                    <a:ln>
                      <a:noFill/>
                    </a:ln>
                  </pic:spPr>
                </pic:pic>
              </a:graphicData>
            </a:graphic>
          </wp:inline>
        </w:drawing>
      </w:r>
    </w:p>
    <w:p w14:paraId="2FFB4250" w14:textId="77777777" w:rsidR="00747A36" w:rsidRDefault="00747A36" w:rsidP="00731952"/>
    <w:p w14:paraId="03A28CE8" w14:textId="31D0BD4F" w:rsidR="00731952" w:rsidRPr="00731952" w:rsidRDefault="00731952" w:rsidP="00731952">
      <w:r w:rsidRPr="00731952">
        <w:t>La respuesta sería </w:t>
      </w:r>
      <w:r w:rsidRPr="00731952">
        <w:rPr>
          <w:b/>
          <w:bCs/>
        </w:rPr>
        <w:t>0,2048.</w:t>
      </w:r>
    </w:p>
    <w:p w14:paraId="09FA8220" w14:textId="77777777" w:rsidR="00747A36" w:rsidRDefault="00747A36" w:rsidP="00731952"/>
    <w:p w14:paraId="0E044094" w14:textId="552BBCE5" w:rsidR="00731952" w:rsidRPr="00731952" w:rsidRDefault="00731952" w:rsidP="00731952">
      <w:r w:rsidRPr="00731952">
        <w:t>Recuerda que X, nuestra variable aleatoria, es el número de clientes nuevos de 5 a los que les gustan las hamburguesas de Jorge. Aunque el problema no lo pide, vamos a elaborar la tablita de distribución de probabilidad. Para calcular todas las probabilidades, usaré la misma fórmula de arriba.</w:t>
      </w:r>
    </w:p>
    <w:p w14:paraId="542E2C41" w14:textId="720B42AB" w:rsidR="00731952" w:rsidRPr="00731952" w:rsidRDefault="00731952" w:rsidP="00731952">
      <w:r w:rsidRPr="00731952">
        <w:rPr>
          <w:noProof/>
        </w:rPr>
        <w:drawing>
          <wp:inline distT="0" distB="0" distL="0" distR="0" wp14:anchorId="139F8BE1" wp14:editId="048B60BF">
            <wp:extent cx="5612130" cy="545465"/>
            <wp:effectExtent l="0" t="0" r="7620" b="6985"/>
            <wp:docPr id="1907181150" name="Imagen 40" descr="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stribución binomia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545465"/>
                    </a:xfrm>
                    <a:prstGeom prst="rect">
                      <a:avLst/>
                    </a:prstGeom>
                    <a:noFill/>
                    <a:ln>
                      <a:noFill/>
                    </a:ln>
                  </pic:spPr>
                </pic:pic>
              </a:graphicData>
            </a:graphic>
          </wp:inline>
        </w:drawing>
      </w:r>
    </w:p>
    <w:p w14:paraId="4D0A21F9" w14:textId="77777777" w:rsidR="00747A36" w:rsidRDefault="00747A36" w:rsidP="00731952"/>
    <w:p w14:paraId="0A64A630" w14:textId="5F8C709C" w:rsidR="00731952" w:rsidRPr="00731952" w:rsidRDefault="00747A36" w:rsidP="00731952">
      <w:r w:rsidRPr="00731952">
        <w:rPr>
          <w:noProof/>
        </w:rPr>
        <w:drawing>
          <wp:anchor distT="0" distB="0" distL="114300" distR="114300" simplePos="0" relativeHeight="251675648" behindDoc="1" locked="0" layoutInCell="1" allowOverlap="1" wp14:anchorId="6AC5F4DA" wp14:editId="3C4D3361">
            <wp:simplePos x="0" y="0"/>
            <wp:positionH relativeFrom="column">
              <wp:posOffset>62865</wp:posOffset>
            </wp:positionH>
            <wp:positionV relativeFrom="paragraph">
              <wp:posOffset>546735</wp:posOffset>
            </wp:positionV>
            <wp:extent cx="3835877" cy="2819400"/>
            <wp:effectExtent l="0" t="0" r="0" b="0"/>
            <wp:wrapTight wrapText="bothSides">
              <wp:wrapPolygon edited="0">
                <wp:start x="0" y="0"/>
                <wp:lineTo x="0" y="21454"/>
                <wp:lineTo x="21457" y="21454"/>
                <wp:lineTo x="21457" y="0"/>
                <wp:lineTo x="0" y="0"/>
              </wp:wrapPolygon>
            </wp:wrapTight>
            <wp:docPr id="627085709" name="Imagen 39" descr="diagrama de barras distribución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a de barras distribución binomia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35877" cy="281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952" w:rsidRPr="00731952">
        <w:t>Vamos a elaborar una gráfica para representar esta distribución de probabilidad, empleando un diagrama de barras.</w:t>
      </w:r>
    </w:p>
    <w:p w14:paraId="52483A7B" w14:textId="3F13395D" w:rsidR="00731952" w:rsidRPr="00731952" w:rsidRDefault="00731952" w:rsidP="00731952"/>
    <w:p w14:paraId="37F85F9E" w14:textId="77777777" w:rsidR="00731952" w:rsidRDefault="00731952" w:rsidP="00731952">
      <w:r w:rsidRPr="00731952">
        <w:t>Algunos usan los histogramas, también es válido.</w:t>
      </w:r>
    </w:p>
    <w:p w14:paraId="2090BEF2" w14:textId="77777777" w:rsidR="00747A36" w:rsidRDefault="00747A36" w:rsidP="00731952"/>
    <w:p w14:paraId="27197FC8" w14:textId="77777777" w:rsidR="00747A36" w:rsidRDefault="00747A36" w:rsidP="00731952"/>
    <w:p w14:paraId="1B851C1B" w14:textId="77777777" w:rsidR="00747A36" w:rsidRDefault="00747A36" w:rsidP="00731952"/>
    <w:p w14:paraId="32121D0E" w14:textId="77777777" w:rsidR="00747A36" w:rsidRDefault="00747A36" w:rsidP="00731952"/>
    <w:p w14:paraId="7796E283" w14:textId="77777777" w:rsidR="00747A36" w:rsidRDefault="00747A36" w:rsidP="00731952"/>
    <w:p w14:paraId="2A8CDD1E" w14:textId="77777777" w:rsidR="00747A36" w:rsidRPr="00731952" w:rsidRDefault="00747A36" w:rsidP="00731952"/>
    <w:p w14:paraId="1556AEA7" w14:textId="77777777" w:rsidR="00731952" w:rsidRPr="00731952" w:rsidRDefault="00731952" w:rsidP="00731952">
      <w:r w:rsidRPr="00731952">
        <w:lastRenderedPageBreak/>
        <w:t>Ejemplo 2</w:t>
      </w:r>
    </w:p>
    <w:p w14:paraId="3976FE02" w14:textId="77777777" w:rsidR="00731952" w:rsidRDefault="00731952" w:rsidP="00731952">
      <w:r w:rsidRPr="00731952">
        <w:t>De todas las flores plantadas por una empresa de jardinería, el 90% sobrevive. Si se plantan 10 flores ¿cuál es la probabilidad de que 9 o más sobrevivan?</w:t>
      </w:r>
    </w:p>
    <w:p w14:paraId="7C56CF5A" w14:textId="77777777" w:rsidR="00EF688A" w:rsidRPr="00731952" w:rsidRDefault="00EF688A" w:rsidP="00731952"/>
    <w:p w14:paraId="24FB5531" w14:textId="77777777" w:rsidR="00731952" w:rsidRPr="00731952" w:rsidRDefault="00731952" w:rsidP="00731952">
      <w:r w:rsidRPr="00731952">
        <w:rPr>
          <w:b/>
          <w:bCs/>
        </w:rPr>
        <w:t>Solución:</w:t>
      </w:r>
    </w:p>
    <w:p w14:paraId="58FFF0B2" w14:textId="77777777" w:rsidR="00731952" w:rsidRDefault="00731952" w:rsidP="00731952">
      <w:r w:rsidRPr="00731952">
        <w:t>Antes de aplicar la fórmula, verificamos que se trate de un experimento binomial. Para ello, tiene que cumplir con las 4 condiciones que mencionamos arriba. Efectivamente, se trata de un experimento binomial.</w:t>
      </w:r>
    </w:p>
    <w:p w14:paraId="077A3B9A" w14:textId="77777777" w:rsidR="00EF688A" w:rsidRPr="00731952" w:rsidRDefault="00EF688A" w:rsidP="00731952"/>
    <w:p w14:paraId="6DC1C9D5" w14:textId="77777777" w:rsidR="00731952" w:rsidRPr="00731952" w:rsidRDefault="00731952" w:rsidP="00731952">
      <w:r w:rsidRPr="00731952">
        <w:t>En este caso, vamos a centrarnos en las flores que sobreviven, por ello diremos que:</w:t>
      </w:r>
    </w:p>
    <w:p w14:paraId="3E68E32B" w14:textId="77777777" w:rsidR="00731952" w:rsidRPr="00731952" w:rsidRDefault="00731952" w:rsidP="00731952">
      <w:r w:rsidRPr="00731952">
        <w:rPr>
          <w:b/>
          <w:bCs/>
        </w:rPr>
        <w:t>X = número de flores de 10 que sobreviven</w:t>
      </w:r>
    </w:p>
    <w:p w14:paraId="6921F3E9" w14:textId="77777777" w:rsidR="00EF688A" w:rsidRDefault="00EF688A" w:rsidP="00731952"/>
    <w:p w14:paraId="58DFCCF3" w14:textId="774D3CC9" w:rsidR="00731952" w:rsidRPr="00731952" w:rsidRDefault="00731952" w:rsidP="00731952">
      <w:r w:rsidRPr="00731952">
        <w:t>Entonces consideramos un éxito si la flor sobrevive. A las que flores que se mueren, las consideramos como un fracaso.</w:t>
      </w:r>
    </w:p>
    <w:p w14:paraId="00912CD2" w14:textId="77777777" w:rsidR="00EF688A" w:rsidRDefault="00EF688A" w:rsidP="00731952"/>
    <w:p w14:paraId="1CC66870" w14:textId="56972C73" w:rsidR="00731952" w:rsidRPr="00731952" w:rsidRDefault="00731952" w:rsidP="00731952">
      <w:r w:rsidRPr="00731952">
        <w:t>Aplicaremos la fórmula binomial:</w:t>
      </w:r>
    </w:p>
    <w:p w14:paraId="02A14238" w14:textId="5808D3E4" w:rsidR="00731952" w:rsidRPr="00731952" w:rsidRDefault="00731952" w:rsidP="00731952">
      <w:r w:rsidRPr="00731952">
        <w:rPr>
          <w:noProof/>
        </w:rPr>
        <w:drawing>
          <wp:inline distT="0" distB="0" distL="0" distR="0" wp14:anchorId="463BC988" wp14:editId="11572A92">
            <wp:extent cx="4505325" cy="504825"/>
            <wp:effectExtent l="0" t="0" r="9525" b="9525"/>
            <wp:docPr id="191824937" name="Imagen 38" descr="fórmula bi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órmula binomia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5325" cy="504825"/>
                    </a:xfrm>
                    <a:prstGeom prst="rect">
                      <a:avLst/>
                    </a:prstGeom>
                    <a:noFill/>
                    <a:ln>
                      <a:noFill/>
                    </a:ln>
                  </pic:spPr>
                </pic:pic>
              </a:graphicData>
            </a:graphic>
          </wp:inline>
        </w:drawing>
      </w:r>
    </w:p>
    <w:p w14:paraId="7F76144A" w14:textId="77777777" w:rsidR="00731952" w:rsidRPr="00731952" w:rsidRDefault="00731952" w:rsidP="00731952">
      <w:r w:rsidRPr="00731952">
        <w:t>Nos piden calcular la probabilidad de 9 o más sobrevivan.</w:t>
      </w:r>
    </w:p>
    <w:p w14:paraId="6FF552B1" w14:textId="0E034C48" w:rsidR="00731952" w:rsidRPr="00731952" w:rsidRDefault="00731952" w:rsidP="00731952">
      <w:r w:rsidRPr="00731952">
        <w:rPr>
          <w:noProof/>
        </w:rPr>
        <w:drawing>
          <wp:inline distT="0" distB="0" distL="0" distR="0" wp14:anchorId="7EAF4377" wp14:editId="2AE77F17">
            <wp:extent cx="1066800" cy="333375"/>
            <wp:effectExtent l="0" t="0" r="0" b="9525"/>
            <wp:docPr id="159640687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66800" cy="333375"/>
                    </a:xfrm>
                    <a:prstGeom prst="rect">
                      <a:avLst/>
                    </a:prstGeom>
                    <a:noFill/>
                    <a:ln>
                      <a:noFill/>
                    </a:ln>
                  </pic:spPr>
                </pic:pic>
              </a:graphicData>
            </a:graphic>
          </wp:inline>
        </w:drawing>
      </w:r>
    </w:p>
    <w:p w14:paraId="7A772E3D" w14:textId="77777777" w:rsidR="00EF688A" w:rsidRDefault="00EF688A" w:rsidP="00731952"/>
    <w:p w14:paraId="31725227" w14:textId="5C711D20" w:rsidR="00731952" w:rsidRPr="00731952" w:rsidRDefault="00731952" w:rsidP="00731952">
      <w:r w:rsidRPr="00731952">
        <w:t>Este problema tiene trampa, porque dado que se plantaron 10 flores, la máxima cantidad de flores que pueden sobrevivir es 10, por lo tanto:</w:t>
      </w:r>
    </w:p>
    <w:p w14:paraId="09C673C5" w14:textId="43D27A28" w:rsidR="00731952" w:rsidRDefault="00731952" w:rsidP="00731952">
      <w:r w:rsidRPr="00731952">
        <w:rPr>
          <w:noProof/>
        </w:rPr>
        <w:drawing>
          <wp:inline distT="0" distB="0" distL="0" distR="0" wp14:anchorId="24BC1D00" wp14:editId="45074AEF">
            <wp:extent cx="4019550" cy="333375"/>
            <wp:effectExtent l="0" t="0" r="0" b="9525"/>
            <wp:docPr id="132143836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19550" cy="333375"/>
                    </a:xfrm>
                    <a:prstGeom prst="rect">
                      <a:avLst/>
                    </a:prstGeom>
                    <a:noFill/>
                    <a:ln>
                      <a:noFill/>
                    </a:ln>
                  </pic:spPr>
                </pic:pic>
              </a:graphicData>
            </a:graphic>
          </wp:inline>
        </w:drawing>
      </w:r>
    </w:p>
    <w:p w14:paraId="2F6371DA" w14:textId="77777777" w:rsidR="00EF688A" w:rsidRDefault="00EF688A" w:rsidP="00731952"/>
    <w:p w14:paraId="266C87C5" w14:textId="77777777" w:rsidR="00EF688A" w:rsidRPr="00731952" w:rsidRDefault="00EF688A" w:rsidP="00731952"/>
    <w:p w14:paraId="1D53F8A0" w14:textId="77777777" w:rsidR="00731952" w:rsidRPr="00731952" w:rsidRDefault="00731952" w:rsidP="00EF688A">
      <w:pPr>
        <w:jc w:val="left"/>
      </w:pPr>
      <w:r w:rsidRPr="00731952">
        <w:rPr>
          <w:i/>
          <w:iCs/>
        </w:rPr>
        <w:lastRenderedPageBreak/>
        <w:t>– ¿Y no pueden sobrevivir 11 flores?</w:t>
      </w:r>
      <w:r w:rsidRPr="00731952">
        <w:br/>
      </w:r>
      <w:r w:rsidRPr="00731952">
        <w:rPr>
          <w:i/>
          <w:iCs/>
        </w:rPr>
        <w:t>– No se puede, porque solo se plantaron 10.</w:t>
      </w:r>
      <w:r w:rsidRPr="00731952">
        <w:br/>
      </w:r>
      <w:r w:rsidRPr="00731952">
        <w:rPr>
          <w:i/>
          <w:iCs/>
        </w:rPr>
        <w:t>– ¿Y si las flores tienen hijitos bonitos?</w:t>
      </w:r>
      <w:r w:rsidRPr="00731952">
        <w:br/>
      </w:r>
      <w:r w:rsidRPr="00731952">
        <w:rPr>
          <w:i/>
          <w:iCs/>
        </w:rPr>
        <w:t>– Alumno por favor, tome menos azúcar. Concéntrese y sigamos con la clase.</w:t>
      </w:r>
    </w:p>
    <w:p w14:paraId="3975E479" w14:textId="77777777" w:rsidR="00731952" w:rsidRPr="00731952" w:rsidRDefault="00731952" w:rsidP="00731952">
      <w:r w:rsidRPr="00731952">
        <w:t>Ahora colocamos los valores de </w:t>
      </w:r>
      <w:r w:rsidRPr="00731952">
        <w:rPr>
          <w:i/>
          <w:iCs/>
        </w:rPr>
        <w:t>n, k</w:t>
      </w:r>
      <w:r w:rsidRPr="00731952">
        <w:t> y </w:t>
      </w:r>
      <w:r w:rsidRPr="00731952">
        <w:rPr>
          <w:i/>
          <w:iCs/>
        </w:rPr>
        <w:t>p</w:t>
      </w:r>
      <w:r w:rsidRPr="00731952">
        <w:t>. Recuerda que </w:t>
      </w:r>
      <w:r w:rsidRPr="00731952">
        <w:rPr>
          <w:i/>
          <w:iCs/>
        </w:rPr>
        <w:t>n</w:t>
      </w:r>
      <w:r w:rsidRPr="00731952">
        <w:t> es el número de ensayos, </w:t>
      </w:r>
      <w:r w:rsidRPr="00731952">
        <w:rPr>
          <w:i/>
          <w:iCs/>
        </w:rPr>
        <w:t>k</w:t>
      </w:r>
      <w:r w:rsidRPr="00731952">
        <w:t> el número de éxitos y </w:t>
      </w:r>
      <w:r w:rsidRPr="00731952">
        <w:rPr>
          <w:i/>
          <w:iCs/>
        </w:rPr>
        <w:t>p</w:t>
      </w:r>
      <w:r w:rsidRPr="00731952">
        <w:t> la probabilidad de éxito. En este caso:</w:t>
      </w:r>
    </w:p>
    <w:p w14:paraId="7ACAC155" w14:textId="6E7BEBB7" w:rsidR="00731952" w:rsidRPr="00731952" w:rsidRDefault="00731952" w:rsidP="00731952">
      <w:r w:rsidRPr="00731952">
        <w:rPr>
          <w:noProof/>
        </w:rPr>
        <w:drawing>
          <wp:inline distT="0" distB="0" distL="0" distR="0" wp14:anchorId="5FB14AB6" wp14:editId="70B1C267">
            <wp:extent cx="2457450" cy="333375"/>
            <wp:effectExtent l="0" t="0" r="0" b="9525"/>
            <wp:docPr id="17441684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57450" cy="333375"/>
                    </a:xfrm>
                    <a:prstGeom prst="rect">
                      <a:avLst/>
                    </a:prstGeom>
                    <a:noFill/>
                    <a:ln>
                      <a:noFill/>
                    </a:ln>
                  </pic:spPr>
                </pic:pic>
              </a:graphicData>
            </a:graphic>
          </wp:inline>
        </w:drawing>
      </w:r>
    </w:p>
    <w:p w14:paraId="4F67CFBE" w14:textId="77777777" w:rsidR="00731952" w:rsidRPr="00731952" w:rsidRDefault="00731952" w:rsidP="00731952">
      <w:r w:rsidRPr="00731952">
        <w:t>Regresamos con la fórmula de arriba:</w:t>
      </w:r>
    </w:p>
    <w:p w14:paraId="5C997B39" w14:textId="5E09CA43" w:rsidR="00731952" w:rsidRPr="00731952" w:rsidRDefault="00731952" w:rsidP="00731952">
      <w:r w:rsidRPr="00731952">
        <w:rPr>
          <w:noProof/>
        </w:rPr>
        <w:drawing>
          <wp:inline distT="0" distB="0" distL="0" distR="0" wp14:anchorId="2F8C0D6C" wp14:editId="1ECA9D85">
            <wp:extent cx="4019550" cy="333375"/>
            <wp:effectExtent l="0" t="0" r="0" b="9525"/>
            <wp:docPr id="30389339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19550" cy="333375"/>
                    </a:xfrm>
                    <a:prstGeom prst="rect">
                      <a:avLst/>
                    </a:prstGeom>
                    <a:noFill/>
                    <a:ln>
                      <a:noFill/>
                    </a:ln>
                  </pic:spPr>
                </pic:pic>
              </a:graphicData>
            </a:graphic>
          </wp:inline>
        </w:drawing>
      </w:r>
    </w:p>
    <w:p w14:paraId="07191353" w14:textId="77777777" w:rsidR="00731952" w:rsidRPr="00731952" w:rsidRDefault="00731952" w:rsidP="00731952">
      <w:r w:rsidRPr="00731952">
        <w:t>Vamos a calcular cada probabilidad por separado, empezando con </w:t>
      </w:r>
      <w:r w:rsidRPr="00731952">
        <w:rPr>
          <w:i/>
          <w:iCs/>
        </w:rPr>
        <w:t>P(X = 9)</w:t>
      </w:r>
      <w:r w:rsidRPr="00731952">
        <w:t>:</w:t>
      </w:r>
    </w:p>
    <w:p w14:paraId="680713EB" w14:textId="603A20C8" w:rsidR="00731952" w:rsidRPr="00731952" w:rsidRDefault="00731952" w:rsidP="00731952">
      <w:r w:rsidRPr="00731952">
        <w:rPr>
          <w:noProof/>
        </w:rPr>
        <w:drawing>
          <wp:inline distT="0" distB="0" distL="0" distR="0" wp14:anchorId="2AEBB1E4" wp14:editId="5EE3B240">
            <wp:extent cx="4219575" cy="561975"/>
            <wp:effectExtent l="0" t="0" r="9525" b="9525"/>
            <wp:docPr id="214651042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19575" cy="561975"/>
                    </a:xfrm>
                    <a:prstGeom prst="rect">
                      <a:avLst/>
                    </a:prstGeom>
                    <a:noFill/>
                    <a:ln>
                      <a:noFill/>
                    </a:ln>
                  </pic:spPr>
                </pic:pic>
              </a:graphicData>
            </a:graphic>
          </wp:inline>
        </w:drawing>
      </w:r>
    </w:p>
    <w:p w14:paraId="7294041F" w14:textId="421C5A38" w:rsidR="00731952" w:rsidRPr="00731952" w:rsidRDefault="00731952" w:rsidP="00731952">
      <w:r w:rsidRPr="00731952">
        <w:rPr>
          <w:noProof/>
        </w:rPr>
        <w:drawing>
          <wp:inline distT="0" distB="0" distL="0" distR="0" wp14:anchorId="2F144083" wp14:editId="4E1621D2">
            <wp:extent cx="4991100" cy="685800"/>
            <wp:effectExtent l="0" t="0" r="0" b="0"/>
            <wp:docPr id="95707412" name="Imagen 3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7412" name="Imagen 32" descr="Forma&#10;&#10;Descripción generada automáticamente con confianza medi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91100" cy="685800"/>
                    </a:xfrm>
                    <a:prstGeom prst="rect">
                      <a:avLst/>
                    </a:prstGeom>
                    <a:noFill/>
                    <a:ln>
                      <a:noFill/>
                    </a:ln>
                  </pic:spPr>
                </pic:pic>
              </a:graphicData>
            </a:graphic>
          </wp:inline>
        </w:drawing>
      </w:r>
    </w:p>
    <w:p w14:paraId="336F0CBA" w14:textId="516BE03D" w:rsidR="00731952" w:rsidRPr="00731952" w:rsidRDefault="00731952" w:rsidP="00731952">
      <w:r w:rsidRPr="00731952">
        <w:rPr>
          <w:noProof/>
        </w:rPr>
        <w:drawing>
          <wp:inline distT="0" distB="0" distL="0" distR="0" wp14:anchorId="36FB9C69" wp14:editId="72C02C2E">
            <wp:extent cx="3667125" cy="628650"/>
            <wp:effectExtent l="0" t="0" r="9525" b="0"/>
            <wp:docPr id="188220608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67125" cy="628650"/>
                    </a:xfrm>
                    <a:prstGeom prst="rect">
                      <a:avLst/>
                    </a:prstGeom>
                    <a:noFill/>
                    <a:ln>
                      <a:noFill/>
                    </a:ln>
                  </pic:spPr>
                </pic:pic>
              </a:graphicData>
            </a:graphic>
          </wp:inline>
        </w:drawing>
      </w:r>
    </w:p>
    <w:p w14:paraId="464811F6" w14:textId="715CD3B5" w:rsidR="00731952" w:rsidRPr="00731952" w:rsidRDefault="00731952" w:rsidP="00731952">
      <w:r w:rsidRPr="00731952">
        <w:rPr>
          <w:noProof/>
        </w:rPr>
        <w:drawing>
          <wp:inline distT="0" distB="0" distL="0" distR="0" wp14:anchorId="6DAC322C" wp14:editId="71C6C412">
            <wp:extent cx="3086100" cy="342900"/>
            <wp:effectExtent l="0" t="0" r="0" b="0"/>
            <wp:docPr id="138874963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86100" cy="342900"/>
                    </a:xfrm>
                    <a:prstGeom prst="rect">
                      <a:avLst/>
                    </a:prstGeom>
                    <a:noFill/>
                    <a:ln>
                      <a:noFill/>
                    </a:ln>
                  </pic:spPr>
                </pic:pic>
              </a:graphicData>
            </a:graphic>
          </wp:inline>
        </w:drawing>
      </w:r>
    </w:p>
    <w:p w14:paraId="55E5F4C4" w14:textId="4F88E4EF" w:rsidR="00731952" w:rsidRPr="00731952" w:rsidRDefault="00731952" w:rsidP="00731952">
      <w:r w:rsidRPr="00731952">
        <w:rPr>
          <w:noProof/>
        </w:rPr>
        <w:drawing>
          <wp:inline distT="0" distB="0" distL="0" distR="0" wp14:anchorId="020DAD83" wp14:editId="6D89838F">
            <wp:extent cx="2209800" cy="333375"/>
            <wp:effectExtent l="0" t="0" r="0" b="9525"/>
            <wp:docPr id="79572095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09800" cy="333375"/>
                    </a:xfrm>
                    <a:prstGeom prst="rect">
                      <a:avLst/>
                    </a:prstGeom>
                    <a:noFill/>
                    <a:ln>
                      <a:noFill/>
                    </a:ln>
                  </pic:spPr>
                </pic:pic>
              </a:graphicData>
            </a:graphic>
          </wp:inline>
        </w:drawing>
      </w:r>
    </w:p>
    <w:p w14:paraId="42E9FE17" w14:textId="77777777" w:rsidR="00EF688A" w:rsidRDefault="00EF688A" w:rsidP="00731952"/>
    <w:p w14:paraId="25DA0D1B" w14:textId="77777777" w:rsidR="00EF688A" w:rsidRDefault="00EF688A" w:rsidP="00731952"/>
    <w:p w14:paraId="590B785D" w14:textId="77777777" w:rsidR="00EF688A" w:rsidRDefault="00EF688A" w:rsidP="00731952"/>
    <w:p w14:paraId="5918143C" w14:textId="77777777" w:rsidR="00EF688A" w:rsidRDefault="00EF688A" w:rsidP="00731952"/>
    <w:p w14:paraId="5622F3F7" w14:textId="77777777" w:rsidR="00EF688A" w:rsidRDefault="00EF688A" w:rsidP="00731952"/>
    <w:p w14:paraId="1F1C6442" w14:textId="77777777" w:rsidR="00EF688A" w:rsidRDefault="00EF688A" w:rsidP="00731952"/>
    <w:p w14:paraId="71EBDA58" w14:textId="15F625FF" w:rsidR="00731952" w:rsidRPr="00731952" w:rsidRDefault="00731952" w:rsidP="00731952">
      <w:r w:rsidRPr="00731952">
        <w:lastRenderedPageBreak/>
        <w:t>Continuamos con </w:t>
      </w:r>
      <w:r w:rsidRPr="00731952">
        <w:rPr>
          <w:i/>
          <w:iCs/>
        </w:rPr>
        <w:t>P(X = 10)</w:t>
      </w:r>
      <w:r w:rsidRPr="00731952">
        <w:t>.</w:t>
      </w:r>
    </w:p>
    <w:p w14:paraId="00244554" w14:textId="57155268" w:rsidR="00731952" w:rsidRPr="00731952" w:rsidRDefault="00731952" w:rsidP="00731952">
      <w:r w:rsidRPr="00731952">
        <w:rPr>
          <w:noProof/>
        </w:rPr>
        <w:drawing>
          <wp:inline distT="0" distB="0" distL="0" distR="0" wp14:anchorId="61C620E0" wp14:editId="3A61DAD8">
            <wp:extent cx="4591050" cy="561975"/>
            <wp:effectExtent l="0" t="0" r="0" b="9525"/>
            <wp:docPr id="1303720404" name="Imagen 28"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0404" name="Imagen 28" descr="Imagen que contiene Logotipo&#10;&#10;Descripción generada automáticam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91050" cy="561975"/>
                    </a:xfrm>
                    <a:prstGeom prst="rect">
                      <a:avLst/>
                    </a:prstGeom>
                    <a:noFill/>
                    <a:ln>
                      <a:noFill/>
                    </a:ln>
                  </pic:spPr>
                </pic:pic>
              </a:graphicData>
            </a:graphic>
          </wp:inline>
        </w:drawing>
      </w:r>
    </w:p>
    <w:p w14:paraId="0A84559A" w14:textId="7DC6C7F6" w:rsidR="00731952" w:rsidRPr="00731952" w:rsidRDefault="00731952" w:rsidP="00731952">
      <w:r w:rsidRPr="00731952">
        <w:rPr>
          <w:noProof/>
        </w:rPr>
        <w:drawing>
          <wp:inline distT="0" distB="0" distL="0" distR="0" wp14:anchorId="08E82A9D" wp14:editId="0AFBED2F">
            <wp:extent cx="4724400" cy="685800"/>
            <wp:effectExtent l="0" t="0" r="0" b="0"/>
            <wp:docPr id="115281117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24400" cy="685800"/>
                    </a:xfrm>
                    <a:prstGeom prst="rect">
                      <a:avLst/>
                    </a:prstGeom>
                    <a:noFill/>
                    <a:ln>
                      <a:noFill/>
                    </a:ln>
                  </pic:spPr>
                </pic:pic>
              </a:graphicData>
            </a:graphic>
          </wp:inline>
        </w:drawing>
      </w:r>
    </w:p>
    <w:p w14:paraId="11D49D43" w14:textId="21C2D6F8" w:rsidR="00731952" w:rsidRPr="00731952" w:rsidRDefault="00731952" w:rsidP="00731952">
      <w:r w:rsidRPr="00731952">
        <w:rPr>
          <w:noProof/>
        </w:rPr>
        <w:drawing>
          <wp:inline distT="0" distB="0" distL="0" distR="0" wp14:anchorId="4DB78F78" wp14:editId="5680AEE8">
            <wp:extent cx="3419475" cy="628650"/>
            <wp:effectExtent l="0" t="0" r="9525" b="0"/>
            <wp:docPr id="122356004" name="Imagen 26"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004" name="Imagen 26" descr="Icono&#10;&#10;Descripción generada automáticamente con confianza medi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19475" cy="628650"/>
                    </a:xfrm>
                    <a:prstGeom prst="rect">
                      <a:avLst/>
                    </a:prstGeom>
                    <a:noFill/>
                    <a:ln>
                      <a:noFill/>
                    </a:ln>
                  </pic:spPr>
                </pic:pic>
              </a:graphicData>
            </a:graphic>
          </wp:inline>
        </w:drawing>
      </w:r>
    </w:p>
    <w:p w14:paraId="24A1CA8E" w14:textId="031C7C38" w:rsidR="00731952" w:rsidRPr="00731952" w:rsidRDefault="00731952" w:rsidP="00731952">
      <w:r w:rsidRPr="00731952">
        <w:rPr>
          <w:noProof/>
        </w:rPr>
        <w:drawing>
          <wp:inline distT="0" distB="0" distL="0" distR="0" wp14:anchorId="1607BE8C" wp14:editId="40C29009">
            <wp:extent cx="3333750" cy="628650"/>
            <wp:effectExtent l="0" t="0" r="0" b="0"/>
            <wp:docPr id="812708228" name="Imagen 2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8228" name="Imagen 25" descr="Imagen que contiene Icono&#10;&#10;Descripción generada automáticament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3750" cy="628650"/>
                    </a:xfrm>
                    <a:prstGeom prst="rect">
                      <a:avLst/>
                    </a:prstGeom>
                    <a:noFill/>
                    <a:ln>
                      <a:noFill/>
                    </a:ln>
                  </pic:spPr>
                </pic:pic>
              </a:graphicData>
            </a:graphic>
          </wp:inline>
        </w:drawing>
      </w:r>
    </w:p>
    <w:p w14:paraId="6DE46F28" w14:textId="1C77D1B6" w:rsidR="00731952" w:rsidRPr="00731952" w:rsidRDefault="00731952" w:rsidP="00731952">
      <w:r w:rsidRPr="00731952">
        <w:rPr>
          <w:noProof/>
        </w:rPr>
        <w:drawing>
          <wp:inline distT="0" distB="0" distL="0" distR="0" wp14:anchorId="4225AD11" wp14:editId="300DCCD5">
            <wp:extent cx="2400300" cy="342900"/>
            <wp:effectExtent l="0" t="0" r="0" b="0"/>
            <wp:docPr id="701657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00300" cy="342900"/>
                    </a:xfrm>
                    <a:prstGeom prst="rect">
                      <a:avLst/>
                    </a:prstGeom>
                    <a:noFill/>
                    <a:ln>
                      <a:noFill/>
                    </a:ln>
                  </pic:spPr>
                </pic:pic>
              </a:graphicData>
            </a:graphic>
          </wp:inline>
        </w:drawing>
      </w:r>
    </w:p>
    <w:p w14:paraId="6F893140" w14:textId="7CC4C204" w:rsidR="00731952" w:rsidRPr="00731952" w:rsidRDefault="00731952" w:rsidP="00731952">
      <w:r w:rsidRPr="00731952">
        <w:rPr>
          <w:noProof/>
        </w:rPr>
        <w:drawing>
          <wp:inline distT="0" distB="0" distL="0" distR="0" wp14:anchorId="3A6D4576" wp14:editId="5806179D">
            <wp:extent cx="2362200" cy="333375"/>
            <wp:effectExtent l="0" t="0" r="0" b="9525"/>
            <wp:docPr id="155564575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62200" cy="333375"/>
                    </a:xfrm>
                    <a:prstGeom prst="rect">
                      <a:avLst/>
                    </a:prstGeom>
                    <a:noFill/>
                    <a:ln>
                      <a:noFill/>
                    </a:ln>
                  </pic:spPr>
                </pic:pic>
              </a:graphicData>
            </a:graphic>
          </wp:inline>
        </w:drawing>
      </w:r>
    </w:p>
    <w:p w14:paraId="4B8DF64E" w14:textId="77777777" w:rsidR="00EF688A" w:rsidRDefault="00EF688A" w:rsidP="00731952"/>
    <w:p w14:paraId="7D335311" w14:textId="1F3EE96E" w:rsidR="00731952" w:rsidRPr="00731952" w:rsidRDefault="00731952" w:rsidP="00731952">
      <w:r w:rsidRPr="00731952">
        <w:t>Regresamos con esta fórmula:</w:t>
      </w:r>
    </w:p>
    <w:p w14:paraId="3506A5E4" w14:textId="2D12CB0B" w:rsidR="00731952" w:rsidRPr="00731952" w:rsidRDefault="00731952" w:rsidP="00731952">
      <w:r w:rsidRPr="00731952">
        <w:rPr>
          <w:noProof/>
        </w:rPr>
        <w:drawing>
          <wp:inline distT="0" distB="0" distL="0" distR="0" wp14:anchorId="0D0E8302" wp14:editId="022052BD">
            <wp:extent cx="4019550" cy="333375"/>
            <wp:effectExtent l="0" t="0" r="0" b="9525"/>
            <wp:docPr id="42510498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19550" cy="333375"/>
                    </a:xfrm>
                    <a:prstGeom prst="rect">
                      <a:avLst/>
                    </a:prstGeom>
                    <a:noFill/>
                    <a:ln>
                      <a:noFill/>
                    </a:ln>
                  </pic:spPr>
                </pic:pic>
              </a:graphicData>
            </a:graphic>
          </wp:inline>
        </w:drawing>
      </w:r>
    </w:p>
    <w:p w14:paraId="5B16F943" w14:textId="77777777" w:rsidR="00731952" w:rsidRPr="00731952" w:rsidRDefault="00731952" w:rsidP="00731952">
      <w:r w:rsidRPr="00731952">
        <w:t>Y reemplazamos lo calculado:</w:t>
      </w:r>
    </w:p>
    <w:p w14:paraId="1B656C96" w14:textId="06BB3E3C" w:rsidR="00731952" w:rsidRPr="00731952" w:rsidRDefault="00731952" w:rsidP="00731952">
      <w:r w:rsidRPr="00731952">
        <w:rPr>
          <w:noProof/>
        </w:rPr>
        <w:drawing>
          <wp:inline distT="0" distB="0" distL="0" distR="0" wp14:anchorId="00C48D9E" wp14:editId="124546D6">
            <wp:extent cx="3324225" cy="333375"/>
            <wp:effectExtent l="0" t="0" r="9525" b="9525"/>
            <wp:docPr id="179852942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24225" cy="333375"/>
                    </a:xfrm>
                    <a:prstGeom prst="rect">
                      <a:avLst/>
                    </a:prstGeom>
                    <a:noFill/>
                    <a:ln>
                      <a:noFill/>
                    </a:ln>
                  </pic:spPr>
                </pic:pic>
              </a:graphicData>
            </a:graphic>
          </wp:inline>
        </w:drawing>
      </w:r>
    </w:p>
    <w:p w14:paraId="1D0389E4" w14:textId="4EB06727" w:rsidR="00731952" w:rsidRPr="00731952" w:rsidRDefault="00731952" w:rsidP="00731952">
      <w:r w:rsidRPr="00731952">
        <w:rPr>
          <w:noProof/>
        </w:rPr>
        <w:drawing>
          <wp:inline distT="0" distB="0" distL="0" distR="0" wp14:anchorId="0F79881F" wp14:editId="24B4FF3C">
            <wp:extent cx="2209800" cy="333375"/>
            <wp:effectExtent l="0" t="0" r="0" b="9525"/>
            <wp:docPr id="136109297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09800" cy="333375"/>
                    </a:xfrm>
                    <a:prstGeom prst="rect">
                      <a:avLst/>
                    </a:prstGeom>
                    <a:noFill/>
                    <a:ln>
                      <a:noFill/>
                    </a:ln>
                  </pic:spPr>
                </pic:pic>
              </a:graphicData>
            </a:graphic>
          </wp:inline>
        </w:drawing>
      </w:r>
    </w:p>
    <w:p w14:paraId="2BCDA9AD" w14:textId="202EE3E8" w:rsidR="00731952" w:rsidRPr="00731952" w:rsidRDefault="00731952" w:rsidP="00731952"/>
    <w:p w14:paraId="0BF30E05" w14:textId="77777777" w:rsidR="00731952" w:rsidRPr="00731952" w:rsidRDefault="00731952" w:rsidP="00731952">
      <w:r w:rsidRPr="00731952">
        <w:t>Ejemplo 3</w:t>
      </w:r>
    </w:p>
    <w:p w14:paraId="066D83D4" w14:textId="77777777" w:rsidR="00731952" w:rsidRDefault="00731952" w:rsidP="00731952">
      <w:r w:rsidRPr="00731952">
        <w:t>Considere un experimento binomial con dos ensayos y </w:t>
      </w:r>
      <w:r w:rsidRPr="00731952">
        <w:rPr>
          <w:i/>
          <w:iCs/>
        </w:rPr>
        <w:t>p=0,4</w:t>
      </w:r>
      <w:r w:rsidRPr="00731952">
        <w:t>.</w:t>
      </w:r>
      <w:r w:rsidRPr="00731952">
        <w:br/>
        <w:t>a) Calcular la probabilidad de no obtener ningún éxito.</w:t>
      </w:r>
      <w:r w:rsidRPr="00731952">
        <w:br/>
        <w:t>b) Calcular la probabilidad de obtener al menos 1 éxito.</w:t>
      </w:r>
    </w:p>
    <w:p w14:paraId="48F77D70" w14:textId="77777777" w:rsidR="00EF688A" w:rsidRPr="00731952" w:rsidRDefault="00EF688A" w:rsidP="00731952"/>
    <w:p w14:paraId="3266FD5C" w14:textId="77777777" w:rsidR="00731952" w:rsidRPr="00731952" w:rsidRDefault="00731952" w:rsidP="00731952">
      <w:r w:rsidRPr="00731952">
        <w:rPr>
          <w:b/>
          <w:bCs/>
        </w:rPr>
        <w:lastRenderedPageBreak/>
        <w:t>Solución:</w:t>
      </w:r>
    </w:p>
    <w:p w14:paraId="341285BE" w14:textId="77777777" w:rsidR="00731952" w:rsidRPr="00731952" w:rsidRDefault="00731952" w:rsidP="00731952">
      <w:r w:rsidRPr="00731952">
        <w:t>Iniciamos definiendo la variable aleatoria de interés en nuestro experimento binomial:</w:t>
      </w:r>
    </w:p>
    <w:p w14:paraId="45A1A343" w14:textId="77777777" w:rsidR="00731952" w:rsidRPr="00731952" w:rsidRDefault="00731952" w:rsidP="00731952">
      <w:r w:rsidRPr="00731952">
        <w:rPr>
          <w:i/>
          <w:iCs/>
        </w:rPr>
        <w:t>X = número de éxitos en n ensayos.</w:t>
      </w:r>
    </w:p>
    <w:p w14:paraId="650127FD" w14:textId="77777777" w:rsidR="00731952" w:rsidRPr="00731952" w:rsidRDefault="00731952" w:rsidP="00731952">
      <w:r w:rsidRPr="00731952">
        <w:rPr>
          <w:i/>
          <w:iCs/>
        </w:rPr>
        <w:t>x = 0; 1; 2.</w:t>
      </w:r>
    </w:p>
    <w:p w14:paraId="205A0268" w14:textId="77777777" w:rsidR="00EF688A" w:rsidRDefault="00EF688A" w:rsidP="00731952"/>
    <w:p w14:paraId="78680F44" w14:textId="599410EC" w:rsidR="00731952" w:rsidRPr="00731952" w:rsidRDefault="00731952" w:rsidP="00731952">
      <w:r w:rsidRPr="00731952">
        <w:t>El enunciado nos dice que: </w:t>
      </w:r>
      <w:r w:rsidRPr="00731952">
        <w:rPr>
          <w:i/>
          <w:iCs/>
        </w:rPr>
        <w:t>n = 2</w:t>
      </w:r>
      <w:r w:rsidRPr="00731952">
        <w:t> y que </w:t>
      </w:r>
      <w:r w:rsidRPr="00731952">
        <w:rPr>
          <w:i/>
          <w:iCs/>
        </w:rPr>
        <w:t>p = 0,4</w:t>
      </w:r>
      <w:r w:rsidRPr="00731952">
        <w:t>; con ello podemos definir la función de probabilidad de </w:t>
      </w:r>
      <w:r w:rsidRPr="00731952">
        <w:rPr>
          <w:i/>
          <w:iCs/>
        </w:rPr>
        <w:t>X</w:t>
      </w:r>
      <w:r w:rsidRPr="00731952">
        <w:t>.</w:t>
      </w:r>
    </w:p>
    <w:p w14:paraId="4B1E954B" w14:textId="3F5226D4" w:rsidR="00731952" w:rsidRPr="00731952" w:rsidRDefault="00731952" w:rsidP="00731952">
      <w:r w:rsidRPr="00731952">
        <w:rPr>
          <w:noProof/>
        </w:rPr>
        <w:drawing>
          <wp:inline distT="0" distB="0" distL="0" distR="0" wp14:anchorId="59D8C129" wp14:editId="652E6128">
            <wp:extent cx="3562350" cy="419100"/>
            <wp:effectExtent l="0" t="0" r="0" b="0"/>
            <wp:docPr id="163153550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62350" cy="419100"/>
                    </a:xfrm>
                    <a:prstGeom prst="rect">
                      <a:avLst/>
                    </a:prstGeom>
                    <a:noFill/>
                    <a:ln>
                      <a:noFill/>
                    </a:ln>
                  </pic:spPr>
                </pic:pic>
              </a:graphicData>
            </a:graphic>
          </wp:inline>
        </w:drawing>
      </w:r>
    </w:p>
    <w:p w14:paraId="6F52462B" w14:textId="03C742AF" w:rsidR="00731952" w:rsidRPr="00731952" w:rsidRDefault="00731952" w:rsidP="00731952">
      <w:r w:rsidRPr="00731952">
        <w:rPr>
          <w:noProof/>
        </w:rPr>
        <w:drawing>
          <wp:inline distT="0" distB="0" distL="0" distR="0" wp14:anchorId="6B773907" wp14:editId="4732D2A1">
            <wp:extent cx="3876675" cy="466725"/>
            <wp:effectExtent l="0" t="0" r="9525" b="9525"/>
            <wp:docPr id="13062546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76675" cy="466725"/>
                    </a:xfrm>
                    <a:prstGeom prst="rect">
                      <a:avLst/>
                    </a:prstGeom>
                    <a:noFill/>
                    <a:ln>
                      <a:noFill/>
                    </a:ln>
                  </pic:spPr>
                </pic:pic>
              </a:graphicData>
            </a:graphic>
          </wp:inline>
        </w:drawing>
      </w:r>
    </w:p>
    <w:p w14:paraId="425ADD5A" w14:textId="7B719B3D" w:rsidR="00731952" w:rsidRDefault="00731952" w:rsidP="00731952">
      <w:r w:rsidRPr="00731952">
        <w:rPr>
          <w:noProof/>
        </w:rPr>
        <w:drawing>
          <wp:inline distT="0" distB="0" distL="0" distR="0" wp14:anchorId="57D3BA67" wp14:editId="0C2ED36C">
            <wp:extent cx="3495675" cy="466725"/>
            <wp:effectExtent l="0" t="0" r="9525" b="9525"/>
            <wp:docPr id="18482464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95675" cy="466725"/>
                    </a:xfrm>
                    <a:prstGeom prst="rect">
                      <a:avLst/>
                    </a:prstGeom>
                    <a:noFill/>
                    <a:ln>
                      <a:noFill/>
                    </a:ln>
                  </pic:spPr>
                </pic:pic>
              </a:graphicData>
            </a:graphic>
          </wp:inline>
        </w:drawing>
      </w:r>
    </w:p>
    <w:p w14:paraId="00CE7BD7" w14:textId="77777777" w:rsidR="00EF688A" w:rsidRPr="00731952" w:rsidRDefault="00EF688A" w:rsidP="00731952"/>
    <w:p w14:paraId="32EA97BE" w14:textId="77777777" w:rsidR="00731952" w:rsidRPr="00731952" w:rsidRDefault="00731952" w:rsidP="00731952">
      <w:r w:rsidRPr="00731952">
        <w:t>a) Calcular la probabilidad de no obtener ningún éxito: </w:t>
      </w:r>
      <w:r w:rsidRPr="00731952">
        <w:rPr>
          <w:i/>
          <w:iCs/>
        </w:rPr>
        <w:t>P(X = 0)</w:t>
      </w:r>
      <w:r w:rsidRPr="00731952">
        <w:t>.</w:t>
      </w:r>
    </w:p>
    <w:p w14:paraId="6CCC29E4" w14:textId="3ADF339F" w:rsidR="00731952" w:rsidRPr="00731952" w:rsidRDefault="00731952" w:rsidP="00731952">
      <w:r w:rsidRPr="00731952">
        <w:rPr>
          <w:noProof/>
        </w:rPr>
        <w:drawing>
          <wp:inline distT="0" distB="0" distL="0" distR="0" wp14:anchorId="70A2DACE" wp14:editId="6A5786E7">
            <wp:extent cx="3467100" cy="466725"/>
            <wp:effectExtent l="0" t="0" r="0" b="9525"/>
            <wp:docPr id="16831809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67100" cy="466725"/>
                    </a:xfrm>
                    <a:prstGeom prst="rect">
                      <a:avLst/>
                    </a:prstGeom>
                    <a:noFill/>
                    <a:ln>
                      <a:noFill/>
                    </a:ln>
                  </pic:spPr>
                </pic:pic>
              </a:graphicData>
            </a:graphic>
          </wp:inline>
        </w:drawing>
      </w:r>
    </w:p>
    <w:p w14:paraId="6F6FEFCF" w14:textId="5DBD9BA0" w:rsidR="00731952" w:rsidRPr="00731952" w:rsidRDefault="00731952" w:rsidP="00731952">
      <w:r w:rsidRPr="00731952">
        <w:rPr>
          <w:noProof/>
        </w:rPr>
        <w:drawing>
          <wp:inline distT="0" distB="0" distL="0" distR="0" wp14:anchorId="32B1056D" wp14:editId="3F849E67">
            <wp:extent cx="3105150" cy="285750"/>
            <wp:effectExtent l="0" t="0" r="0" b="0"/>
            <wp:docPr id="126094526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05150" cy="285750"/>
                    </a:xfrm>
                    <a:prstGeom prst="rect">
                      <a:avLst/>
                    </a:prstGeom>
                    <a:noFill/>
                    <a:ln>
                      <a:noFill/>
                    </a:ln>
                  </pic:spPr>
                </pic:pic>
              </a:graphicData>
            </a:graphic>
          </wp:inline>
        </w:drawing>
      </w:r>
    </w:p>
    <w:p w14:paraId="344FCC44" w14:textId="028990F4" w:rsidR="00731952" w:rsidRDefault="00731952" w:rsidP="00731952">
      <w:r w:rsidRPr="00731952">
        <w:rPr>
          <w:noProof/>
        </w:rPr>
        <w:drawing>
          <wp:inline distT="0" distB="0" distL="0" distR="0" wp14:anchorId="4C29F25A" wp14:editId="6088FE1D">
            <wp:extent cx="2247900" cy="285750"/>
            <wp:effectExtent l="0" t="0" r="0" b="0"/>
            <wp:docPr id="2103944725" name="Imagen 14"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44725" name="Imagen 14" descr="Imagen que contiene Icono&#10;&#10;Descripción generada automáticament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47900" cy="285750"/>
                    </a:xfrm>
                    <a:prstGeom prst="rect">
                      <a:avLst/>
                    </a:prstGeom>
                    <a:noFill/>
                    <a:ln>
                      <a:noFill/>
                    </a:ln>
                  </pic:spPr>
                </pic:pic>
              </a:graphicData>
            </a:graphic>
          </wp:inline>
        </w:drawing>
      </w:r>
    </w:p>
    <w:p w14:paraId="7D66963F" w14:textId="77777777" w:rsidR="00EF688A" w:rsidRPr="00731952" w:rsidRDefault="00EF688A" w:rsidP="00731952"/>
    <w:p w14:paraId="745C0E1D" w14:textId="77777777" w:rsidR="00731952" w:rsidRPr="00731952" w:rsidRDefault="00731952" w:rsidP="00731952">
      <w:r w:rsidRPr="00731952">
        <w:t>b) Calcular la probabilidad de obtener al menos 1 éxito.</w:t>
      </w:r>
    </w:p>
    <w:p w14:paraId="0A965E55" w14:textId="77777777" w:rsidR="00731952" w:rsidRPr="00731952" w:rsidRDefault="00731952" w:rsidP="00731952">
      <w:r w:rsidRPr="00731952">
        <w:t>Aquí nos piden calcular:</w:t>
      </w:r>
    </w:p>
    <w:p w14:paraId="45AD96A8" w14:textId="22E23997" w:rsidR="00731952" w:rsidRPr="00731952" w:rsidRDefault="00731952" w:rsidP="00731952">
      <w:r w:rsidRPr="00731952">
        <w:rPr>
          <w:noProof/>
        </w:rPr>
        <w:drawing>
          <wp:inline distT="0" distB="0" distL="0" distR="0" wp14:anchorId="004332AD" wp14:editId="002191C7">
            <wp:extent cx="3228975" cy="285750"/>
            <wp:effectExtent l="0" t="0" r="9525" b="0"/>
            <wp:docPr id="15478709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28975" cy="285750"/>
                    </a:xfrm>
                    <a:prstGeom prst="rect">
                      <a:avLst/>
                    </a:prstGeom>
                    <a:noFill/>
                    <a:ln>
                      <a:noFill/>
                    </a:ln>
                  </pic:spPr>
                </pic:pic>
              </a:graphicData>
            </a:graphic>
          </wp:inline>
        </w:drawing>
      </w:r>
    </w:p>
    <w:p w14:paraId="2F797237" w14:textId="77777777" w:rsidR="00731952" w:rsidRPr="00731952" w:rsidRDefault="00731952" w:rsidP="00731952">
      <w:r w:rsidRPr="00731952">
        <w:t>Pero:</w:t>
      </w:r>
    </w:p>
    <w:p w14:paraId="611F70E2" w14:textId="73FBB4D0" w:rsidR="00731952" w:rsidRPr="00731952" w:rsidRDefault="00731952" w:rsidP="00731952">
      <w:r w:rsidRPr="00731952">
        <w:rPr>
          <w:noProof/>
        </w:rPr>
        <w:drawing>
          <wp:inline distT="0" distB="0" distL="0" distR="0" wp14:anchorId="2CFBD15E" wp14:editId="032D17EE">
            <wp:extent cx="3467100" cy="466725"/>
            <wp:effectExtent l="0" t="0" r="0" b="9525"/>
            <wp:docPr id="524784325"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84325" name="Imagen 12" descr="Imagen que contiene Texto&#10;&#10;Descripción generada automáticament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67100" cy="466725"/>
                    </a:xfrm>
                    <a:prstGeom prst="rect">
                      <a:avLst/>
                    </a:prstGeom>
                    <a:noFill/>
                    <a:ln>
                      <a:noFill/>
                    </a:ln>
                  </pic:spPr>
                </pic:pic>
              </a:graphicData>
            </a:graphic>
          </wp:inline>
        </w:drawing>
      </w:r>
    </w:p>
    <w:p w14:paraId="0E3A8431" w14:textId="3219B5B8" w:rsidR="00731952" w:rsidRPr="00731952" w:rsidRDefault="00731952" w:rsidP="00731952">
      <w:r w:rsidRPr="00731952">
        <w:rPr>
          <w:noProof/>
        </w:rPr>
        <w:lastRenderedPageBreak/>
        <w:drawing>
          <wp:inline distT="0" distB="0" distL="0" distR="0" wp14:anchorId="539BD7AB" wp14:editId="1405805A">
            <wp:extent cx="2324100" cy="285750"/>
            <wp:effectExtent l="0" t="0" r="0" b="0"/>
            <wp:docPr id="2177604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24100" cy="285750"/>
                    </a:xfrm>
                    <a:prstGeom prst="rect">
                      <a:avLst/>
                    </a:prstGeom>
                    <a:noFill/>
                    <a:ln>
                      <a:noFill/>
                    </a:ln>
                  </pic:spPr>
                </pic:pic>
              </a:graphicData>
            </a:graphic>
          </wp:inline>
        </w:drawing>
      </w:r>
    </w:p>
    <w:p w14:paraId="6345A734" w14:textId="77777777" w:rsidR="00EF688A" w:rsidRDefault="00EF688A" w:rsidP="00731952"/>
    <w:p w14:paraId="75EE0977" w14:textId="639EEF0D" w:rsidR="00731952" w:rsidRPr="00731952" w:rsidRDefault="00731952" w:rsidP="00731952">
      <w:r w:rsidRPr="00731952">
        <w:t>Además:</w:t>
      </w:r>
    </w:p>
    <w:p w14:paraId="47EE06E0" w14:textId="1E31A6E2" w:rsidR="00731952" w:rsidRPr="00731952" w:rsidRDefault="00731952" w:rsidP="00731952">
      <w:r w:rsidRPr="00731952">
        <w:rPr>
          <w:noProof/>
        </w:rPr>
        <w:drawing>
          <wp:inline distT="0" distB="0" distL="0" distR="0" wp14:anchorId="1CAD9F27" wp14:editId="212832CD">
            <wp:extent cx="3467100" cy="466725"/>
            <wp:effectExtent l="0" t="0" r="0" b="9525"/>
            <wp:docPr id="624364502" name="Imagen 10"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64502" name="Imagen 10" descr="Imagen que contiene Icono&#10;&#10;Descripción generada automáticament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67100" cy="466725"/>
                    </a:xfrm>
                    <a:prstGeom prst="rect">
                      <a:avLst/>
                    </a:prstGeom>
                    <a:noFill/>
                    <a:ln>
                      <a:noFill/>
                    </a:ln>
                  </pic:spPr>
                </pic:pic>
              </a:graphicData>
            </a:graphic>
          </wp:inline>
        </w:drawing>
      </w:r>
    </w:p>
    <w:p w14:paraId="118AA7E7" w14:textId="788157EE" w:rsidR="00731952" w:rsidRPr="00731952" w:rsidRDefault="00731952" w:rsidP="00731952">
      <w:r w:rsidRPr="00731952">
        <w:rPr>
          <w:noProof/>
        </w:rPr>
        <w:drawing>
          <wp:inline distT="0" distB="0" distL="0" distR="0" wp14:anchorId="4BBF6173" wp14:editId="6406EB64">
            <wp:extent cx="2324100" cy="285750"/>
            <wp:effectExtent l="0" t="0" r="0" b="0"/>
            <wp:docPr id="117537270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24100" cy="285750"/>
                    </a:xfrm>
                    <a:prstGeom prst="rect">
                      <a:avLst/>
                    </a:prstGeom>
                    <a:noFill/>
                    <a:ln>
                      <a:noFill/>
                    </a:ln>
                  </pic:spPr>
                </pic:pic>
              </a:graphicData>
            </a:graphic>
          </wp:inline>
        </w:drawing>
      </w:r>
    </w:p>
    <w:p w14:paraId="7ACA55C8" w14:textId="77777777" w:rsidR="00EF688A" w:rsidRDefault="00EF688A" w:rsidP="00731952"/>
    <w:p w14:paraId="0F580B4F" w14:textId="022C5BCC" w:rsidR="00731952" w:rsidRPr="00731952" w:rsidRDefault="00731952" w:rsidP="00731952">
      <w:r w:rsidRPr="00731952">
        <w:t>Reemplazamos:</w:t>
      </w:r>
    </w:p>
    <w:p w14:paraId="3FB686A1" w14:textId="2942EFDE" w:rsidR="00731952" w:rsidRPr="00731952" w:rsidRDefault="00731952" w:rsidP="00731952">
      <w:r w:rsidRPr="00731952">
        <w:rPr>
          <w:noProof/>
        </w:rPr>
        <w:drawing>
          <wp:inline distT="0" distB="0" distL="0" distR="0" wp14:anchorId="080A6128" wp14:editId="07F3A664">
            <wp:extent cx="3228975" cy="285750"/>
            <wp:effectExtent l="0" t="0" r="9525" b="0"/>
            <wp:docPr id="80320145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28975" cy="285750"/>
                    </a:xfrm>
                    <a:prstGeom prst="rect">
                      <a:avLst/>
                    </a:prstGeom>
                    <a:noFill/>
                    <a:ln>
                      <a:noFill/>
                    </a:ln>
                  </pic:spPr>
                </pic:pic>
              </a:graphicData>
            </a:graphic>
          </wp:inline>
        </w:drawing>
      </w:r>
    </w:p>
    <w:p w14:paraId="5857996A" w14:textId="7B23846F" w:rsidR="00731952" w:rsidRPr="00731952" w:rsidRDefault="00731952" w:rsidP="00731952">
      <w:r w:rsidRPr="00731952">
        <w:rPr>
          <w:noProof/>
        </w:rPr>
        <w:drawing>
          <wp:inline distT="0" distB="0" distL="0" distR="0" wp14:anchorId="113DEFFC" wp14:editId="1F2F7836">
            <wp:extent cx="2276475" cy="285750"/>
            <wp:effectExtent l="0" t="0" r="9525" b="0"/>
            <wp:docPr id="369382841" name="Imagen 7"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82841" name="Imagen 7" descr="Icono&#10;&#10;Descripción generada automáticamente con confianza baja"/>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76475" cy="285750"/>
                    </a:xfrm>
                    <a:prstGeom prst="rect">
                      <a:avLst/>
                    </a:prstGeom>
                    <a:noFill/>
                    <a:ln>
                      <a:noFill/>
                    </a:ln>
                  </pic:spPr>
                </pic:pic>
              </a:graphicData>
            </a:graphic>
          </wp:inline>
        </w:drawing>
      </w:r>
    </w:p>
    <w:p w14:paraId="33A569ED" w14:textId="7FB037D9" w:rsidR="00731952" w:rsidRPr="00731952" w:rsidRDefault="00731952" w:rsidP="00731952">
      <w:r w:rsidRPr="00731952">
        <w:rPr>
          <w:noProof/>
        </w:rPr>
        <w:drawing>
          <wp:inline distT="0" distB="0" distL="0" distR="0" wp14:anchorId="102C4FB8" wp14:editId="0F85162B">
            <wp:extent cx="1666875" cy="285750"/>
            <wp:effectExtent l="0" t="0" r="9525" b="0"/>
            <wp:docPr id="2633145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666875" cy="285750"/>
                    </a:xfrm>
                    <a:prstGeom prst="rect">
                      <a:avLst/>
                    </a:prstGeom>
                    <a:noFill/>
                    <a:ln>
                      <a:noFill/>
                    </a:ln>
                  </pic:spPr>
                </pic:pic>
              </a:graphicData>
            </a:graphic>
          </wp:inline>
        </w:drawing>
      </w:r>
    </w:p>
    <w:p w14:paraId="0D7469FB" w14:textId="77777777" w:rsidR="00EF688A" w:rsidRDefault="00EF688A" w:rsidP="00731952"/>
    <w:p w14:paraId="6BDD6A95" w14:textId="3F49CE19" w:rsidR="00731952" w:rsidRPr="00731952" w:rsidRDefault="00731952" w:rsidP="00731952">
      <w:r w:rsidRPr="00731952">
        <w:t>Esa sería la respuesta: 0,64.</w:t>
      </w:r>
    </w:p>
    <w:p w14:paraId="4C109363" w14:textId="77777777" w:rsidR="00EF688A" w:rsidRDefault="00EF688A" w:rsidP="00731952">
      <w:pPr>
        <w:rPr>
          <w:b/>
          <w:bCs/>
        </w:rPr>
      </w:pPr>
    </w:p>
    <w:p w14:paraId="284ECCE4" w14:textId="46126DF1" w:rsidR="00731952" w:rsidRPr="00731952" w:rsidRDefault="00731952" w:rsidP="00731952">
      <w:r w:rsidRPr="00731952">
        <w:rPr>
          <w:b/>
          <w:bCs/>
        </w:rPr>
        <w:t>Una forma alternativa </w:t>
      </w:r>
      <w:r w:rsidRPr="00731952">
        <w:t>de desarrollar el apartado b, sería usando la siguiente</w:t>
      </w:r>
    </w:p>
    <w:p w14:paraId="72171CEB" w14:textId="77777777" w:rsidR="00731952" w:rsidRPr="00731952" w:rsidRDefault="00731952" w:rsidP="00731952">
      <w:r w:rsidRPr="00731952">
        <w:t>“La suma de las probabilidades para todos los resultados del experimento debe ser igual a 1”.</w:t>
      </w:r>
    </w:p>
    <w:p w14:paraId="7BBD5842" w14:textId="54C1D30A" w:rsidR="00731952" w:rsidRPr="00731952" w:rsidRDefault="00731952" w:rsidP="00731952">
      <w:r w:rsidRPr="00731952">
        <w:rPr>
          <w:noProof/>
        </w:rPr>
        <w:drawing>
          <wp:inline distT="0" distB="0" distL="0" distR="0" wp14:anchorId="0EFB1007" wp14:editId="202C0B7F">
            <wp:extent cx="1200150" cy="476250"/>
            <wp:effectExtent l="0" t="0" r="0" b="0"/>
            <wp:docPr id="9842825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00150" cy="476250"/>
                    </a:xfrm>
                    <a:prstGeom prst="rect">
                      <a:avLst/>
                    </a:prstGeom>
                    <a:noFill/>
                    <a:ln>
                      <a:noFill/>
                    </a:ln>
                  </pic:spPr>
                </pic:pic>
              </a:graphicData>
            </a:graphic>
          </wp:inline>
        </w:drawing>
      </w:r>
    </w:p>
    <w:p w14:paraId="29EFC39B" w14:textId="50EB2D63" w:rsidR="00731952" w:rsidRPr="00731952" w:rsidRDefault="00731952" w:rsidP="00731952">
      <w:r w:rsidRPr="00731952">
        <w:rPr>
          <w:noProof/>
        </w:rPr>
        <w:drawing>
          <wp:inline distT="0" distB="0" distL="0" distR="0" wp14:anchorId="50A28946" wp14:editId="3CDBA239">
            <wp:extent cx="3609975" cy="285750"/>
            <wp:effectExtent l="0" t="0" r="9525" b="0"/>
            <wp:docPr id="855861278"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61278" name="Imagen 4" descr="Texto&#10;&#10;Descripción generada automáticamente con confianza medi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09975" cy="285750"/>
                    </a:xfrm>
                    <a:prstGeom prst="rect">
                      <a:avLst/>
                    </a:prstGeom>
                    <a:noFill/>
                    <a:ln>
                      <a:noFill/>
                    </a:ln>
                  </pic:spPr>
                </pic:pic>
              </a:graphicData>
            </a:graphic>
          </wp:inline>
        </w:drawing>
      </w:r>
    </w:p>
    <w:p w14:paraId="6E2FCCE0" w14:textId="7EA628BC" w:rsidR="00731952" w:rsidRPr="00731952" w:rsidRDefault="00731952" w:rsidP="00731952">
      <w:r w:rsidRPr="00731952">
        <w:rPr>
          <w:noProof/>
        </w:rPr>
        <w:drawing>
          <wp:inline distT="0" distB="0" distL="0" distR="0" wp14:anchorId="06792D22" wp14:editId="4216C591">
            <wp:extent cx="3609975" cy="285750"/>
            <wp:effectExtent l="0" t="0" r="9525" b="0"/>
            <wp:docPr id="641200812"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0812" name="Imagen 3" descr="Logotipo&#10;&#10;Descripción generada automáticame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609975" cy="285750"/>
                    </a:xfrm>
                    <a:prstGeom prst="rect">
                      <a:avLst/>
                    </a:prstGeom>
                    <a:noFill/>
                    <a:ln>
                      <a:noFill/>
                    </a:ln>
                  </pic:spPr>
                </pic:pic>
              </a:graphicData>
            </a:graphic>
          </wp:inline>
        </w:drawing>
      </w:r>
    </w:p>
    <w:p w14:paraId="330C4B04" w14:textId="77777777" w:rsidR="00EF688A" w:rsidRDefault="00EF688A" w:rsidP="00731952"/>
    <w:p w14:paraId="3AD396BA" w14:textId="32F318D4" w:rsidR="00731952" w:rsidRPr="00731952" w:rsidRDefault="00731952" w:rsidP="00731952">
      <w:r w:rsidRPr="00731952">
        <w:t>Pero recuerda que </w:t>
      </w:r>
      <w:r w:rsidRPr="00731952">
        <w:rPr>
          <w:i/>
          <w:iCs/>
        </w:rPr>
        <w:t>P(X=0)</w:t>
      </w:r>
      <w:r w:rsidRPr="00731952">
        <w:t> ya lo calculamos en el apartado </w:t>
      </w:r>
      <w:r w:rsidRPr="00731952">
        <w:rPr>
          <w:i/>
          <w:iCs/>
        </w:rPr>
        <w:t>a</w:t>
      </w:r>
      <w:r w:rsidRPr="00731952">
        <w:t>, y es igual a </w:t>
      </w:r>
      <w:r w:rsidRPr="00731952">
        <w:rPr>
          <w:i/>
          <w:iCs/>
        </w:rPr>
        <w:t>0,36</w:t>
      </w:r>
      <w:r w:rsidRPr="00731952">
        <w:t>.</w:t>
      </w:r>
    </w:p>
    <w:p w14:paraId="624A2008" w14:textId="62E278A5" w:rsidR="00731952" w:rsidRPr="00731952" w:rsidRDefault="00731952" w:rsidP="00731952">
      <w:r w:rsidRPr="00731952">
        <w:rPr>
          <w:noProof/>
        </w:rPr>
        <w:drawing>
          <wp:inline distT="0" distB="0" distL="0" distR="0" wp14:anchorId="71C517A3" wp14:editId="37661939">
            <wp:extent cx="3133725" cy="285750"/>
            <wp:effectExtent l="0" t="0" r="9525" b="0"/>
            <wp:docPr id="11130987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133725" cy="285750"/>
                    </a:xfrm>
                    <a:prstGeom prst="rect">
                      <a:avLst/>
                    </a:prstGeom>
                    <a:noFill/>
                    <a:ln>
                      <a:noFill/>
                    </a:ln>
                  </pic:spPr>
                </pic:pic>
              </a:graphicData>
            </a:graphic>
          </wp:inline>
        </w:drawing>
      </w:r>
    </w:p>
    <w:p w14:paraId="50BBB12A" w14:textId="43E5C895" w:rsidR="00731952" w:rsidRPr="00731952" w:rsidRDefault="00731952" w:rsidP="00731952">
      <w:r w:rsidRPr="00731952">
        <w:rPr>
          <w:noProof/>
        </w:rPr>
        <w:lastRenderedPageBreak/>
        <w:drawing>
          <wp:inline distT="0" distB="0" distL="0" distR="0" wp14:anchorId="3128C173" wp14:editId="4874CCE8">
            <wp:extent cx="2819400" cy="285750"/>
            <wp:effectExtent l="0" t="0" r="0" b="0"/>
            <wp:docPr id="840334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19400" cy="285750"/>
                    </a:xfrm>
                    <a:prstGeom prst="rect">
                      <a:avLst/>
                    </a:prstGeom>
                    <a:noFill/>
                    <a:ln>
                      <a:noFill/>
                    </a:ln>
                  </pic:spPr>
                </pic:pic>
              </a:graphicData>
            </a:graphic>
          </wp:inline>
        </w:drawing>
      </w:r>
    </w:p>
    <w:p w14:paraId="4B88856E" w14:textId="038E6720" w:rsidR="00731952" w:rsidRPr="00731952" w:rsidRDefault="00731952" w:rsidP="00731952"/>
    <w:p w14:paraId="4F739963" w14:textId="77777777" w:rsidR="00731952" w:rsidRPr="00731952" w:rsidRDefault="00731952" w:rsidP="00731952">
      <w:r w:rsidRPr="00731952">
        <w:t>6) Guía de ejercicios</w:t>
      </w:r>
    </w:p>
    <w:p w14:paraId="20D04F4C" w14:textId="77777777" w:rsidR="00731952" w:rsidRPr="00731952" w:rsidRDefault="00731952" w:rsidP="00731952">
      <w:r w:rsidRPr="00731952">
        <w:t>Desde el botón que viene a continuación, podrás descargar la guía de ejercicios de distribución binomial.</w:t>
      </w:r>
    </w:p>
    <w:p w14:paraId="727ED266" w14:textId="05C85B86" w:rsidR="00731952" w:rsidRPr="00731952" w:rsidRDefault="00000000" w:rsidP="00731952">
      <w:hyperlink r:id="rId76" w:tgtFrame="_blank" w:history="1">
        <w:r w:rsidR="00731952" w:rsidRPr="00731952">
          <w:rPr>
            <w:rStyle w:val="Hipervnculo"/>
            <w:b/>
            <w:bCs/>
          </w:rPr>
          <w:t>EJERCICIOS BINOMIAL</w:t>
        </w:r>
      </w:hyperlink>
    </w:p>
    <w:p w14:paraId="1428ED77" w14:textId="77777777" w:rsidR="00BD03E1" w:rsidRPr="00BD03E1" w:rsidRDefault="00BD03E1" w:rsidP="00BD03E1"/>
    <w:p w14:paraId="4F781875" w14:textId="304C1594" w:rsidR="00B87779" w:rsidRDefault="00B87779" w:rsidP="002C1D26">
      <w:pPr>
        <w:pStyle w:val="Ttulo2"/>
      </w:pPr>
      <w:bookmarkStart w:id="18" w:name="_Toc128590100"/>
      <w:r w:rsidRPr="00B87779">
        <w:t>Distribución de Poisson</w:t>
      </w:r>
      <w:bookmarkEnd w:id="18"/>
    </w:p>
    <w:p w14:paraId="74531244" w14:textId="77777777" w:rsidR="00D77168" w:rsidRDefault="00D77168" w:rsidP="00BD03E1"/>
    <w:p w14:paraId="56E99B97" w14:textId="77777777" w:rsidR="00D77168" w:rsidRDefault="00D77168" w:rsidP="00D77168">
      <w:r>
        <w:t>La distribución de Poisson fue propuesta por primera vez por Simeón Poisson en libro publicado en 1837. A medida que pasaron los años, el número de aplicaciones comenzó a aumentar, sobre todo el siglo XX y con la aparición de las computadoras en el siglo XXI permitió incrementarlas aún más. La distribución de Poisson es una distribución de probabilidad discreta, que describe el número de veces que ocurre un evento durante un intervalo específico; el cual puede ser de tiempo, distancia, área, volumen, entre otros. Por ejemplo, son variables de Poisson: el número de llamadas que recibe una central telefónica en el período de 1 minuto, el número de bacterias en un volumen de 1 litro de agua o el número de fallas en la superficie de una pieza de cerámica rectangular.</w:t>
      </w:r>
    </w:p>
    <w:p w14:paraId="5B02DA68" w14:textId="77777777" w:rsidR="00D77168" w:rsidRDefault="00D77168" w:rsidP="00D77168"/>
    <w:p w14:paraId="1CFB3282" w14:textId="17819D81" w:rsidR="00BD03E1" w:rsidRDefault="00D77168" w:rsidP="00D77168">
      <w:r>
        <w:t>Veamos los ejemplos y ejercicios que hemos preparado.</w:t>
      </w:r>
    </w:p>
    <w:p w14:paraId="3BB92190" w14:textId="77777777" w:rsidR="00D77168" w:rsidRDefault="00D77168" w:rsidP="00D77168"/>
    <w:p w14:paraId="12C0EF5D" w14:textId="77777777" w:rsidR="00125288" w:rsidRPr="00125288" w:rsidRDefault="00125288" w:rsidP="00125288">
      <w:r w:rsidRPr="00125288">
        <w:t>Como les había contado antes, de profesor de matemáticas me va muy mal, por eso paso la mayor parte de mi día trabajando en una veterinaria. Todos los días llegan muchos pacientes, sobre todo perros y gatos, pero han llegado también algunas tortugas, mapaches, serpientes, tiburones, vacas, dinosaurios y patos. Esperamos cada día la llegada de 4 pacientes, pero algunos días llegan más, otros menos.</w:t>
      </w:r>
    </w:p>
    <w:p w14:paraId="0EAB8566" w14:textId="77777777" w:rsidR="00125288" w:rsidRPr="00125288" w:rsidRDefault="00125288" w:rsidP="00125288">
      <w:r w:rsidRPr="00125288">
        <w:lastRenderedPageBreak/>
        <w:t>¿Será posible calcular la probabilidad de que lleguen 3 pacientes en un día? o ¿5 pacientes en un día?</w:t>
      </w:r>
    </w:p>
    <w:p w14:paraId="65295FE3" w14:textId="77777777" w:rsidR="00125288" w:rsidRPr="00125288" w:rsidRDefault="00125288" w:rsidP="00125288">
      <w:r w:rsidRPr="00125288">
        <w:t>La respuesta es que sí, gracias a la fórmula de la distribución de Poisson. Eso sí, antes de aplicar la fórmula de la distribución de Poisson, tenemos que verificar que nos encontramos ante un experimento de Poisson. Si no estamos en un experimento de Poisson, no podemos aplicar la fórmula.</w:t>
      </w:r>
    </w:p>
    <w:p w14:paraId="7F506C64" w14:textId="459F7F14" w:rsidR="00125288" w:rsidRPr="00125288" w:rsidRDefault="00125288" w:rsidP="00125288"/>
    <w:p w14:paraId="4B5B2BDE" w14:textId="12DAFAC2" w:rsidR="00125288" w:rsidRPr="00125288" w:rsidRDefault="00125288" w:rsidP="00125288">
      <w:pPr>
        <w:rPr>
          <w:b/>
          <w:bCs/>
        </w:rPr>
      </w:pPr>
      <w:r w:rsidRPr="00125288">
        <w:rPr>
          <w:b/>
          <w:bCs/>
        </w:rPr>
        <w:t>Experimento de Poisson</w:t>
      </w:r>
    </w:p>
    <w:p w14:paraId="03AEC117" w14:textId="77777777" w:rsidR="00125288" w:rsidRPr="00125288" w:rsidRDefault="00125288" w:rsidP="00125288">
      <w:r w:rsidRPr="00125288">
        <w:t>En una distribución de Poisson, se cumplen siempre los siguientes supuestos:</w:t>
      </w:r>
    </w:p>
    <w:p w14:paraId="62322FDF" w14:textId="77777777" w:rsidR="00125288" w:rsidRPr="00125288" w:rsidRDefault="00125288" w:rsidP="00125288">
      <w:r w:rsidRPr="00125288">
        <w:t>i) la variable aleatoria es el número de veces que ocurre un evento durante un intervalo definido. El intervalo puede ser tiempo, distancia, área, volumen o alguna unidad similar.</w:t>
      </w:r>
    </w:p>
    <w:p w14:paraId="3A6377C5" w14:textId="77777777" w:rsidR="00125288" w:rsidRPr="00125288" w:rsidRDefault="00125288" w:rsidP="00125288">
      <w:r w:rsidRPr="00125288">
        <w:t>X = número de veces que ocurre un evento durante un intervalo definido</w:t>
      </w:r>
    </w:p>
    <w:p w14:paraId="14F6A0C7" w14:textId="77777777" w:rsidR="00125288" w:rsidRDefault="00125288" w:rsidP="00125288">
      <w:proofErr w:type="spellStart"/>
      <w:r w:rsidRPr="00125288">
        <w:t>ii</w:t>
      </w:r>
      <w:proofErr w:type="spellEnd"/>
      <w:r w:rsidRPr="00125288">
        <w:t>) la probabilidad de ocurrencia es la misma para cualesquiera 2 intervalos de igual longitud.</w:t>
      </w:r>
      <w:r w:rsidRPr="00125288">
        <w:br/>
      </w:r>
      <w:proofErr w:type="spellStart"/>
      <w:r w:rsidRPr="00125288">
        <w:t>iii</w:t>
      </w:r>
      <w:proofErr w:type="spellEnd"/>
      <w:r w:rsidRPr="00125288">
        <w:t>) la ocurrencia o no ocurrencia en cualquier intervalo es independiente de la ocurrencia o no ocurrencia en cualquier otro intervalo.</w:t>
      </w:r>
      <w:r w:rsidRPr="00125288">
        <w:br/>
      </w:r>
      <w:proofErr w:type="spellStart"/>
      <w:r w:rsidRPr="00125288">
        <w:t>iv</w:t>
      </w:r>
      <w:proofErr w:type="spellEnd"/>
      <w:r w:rsidRPr="00125288">
        <w:t>) dos eventos no pueden ocurrir exactamente al mismo tiempo. </w:t>
      </w:r>
    </w:p>
    <w:p w14:paraId="4030C44A" w14:textId="77777777" w:rsidR="002A7336" w:rsidRPr="00125288" w:rsidRDefault="002A7336" w:rsidP="00125288"/>
    <w:p w14:paraId="5482AE76" w14:textId="77777777" w:rsidR="00125288" w:rsidRPr="00125288" w:rsidRDefault="00125288" w:rsidP="00125288">
      <w:r w:rsidRPr="00125288">
        <w:t>Si se cumplen esas condiciones, la variable aleatoria discreta </w:t>
      </w:r>
      <w:r w:rsidRPr="00125288">
        <w:rPr>
          <w:i/>
          <w:iCs/>
        </w:rPr>
        <w:t>X</w:t>
      </w:r>
      <w:r w:rsidRPr="00125288">
        <w:t> sigue una distribución de Poisson y podemos aplicar la fórmula de la distribución de Poisson.</w:t>
      </w:r>
    </w:p>
    <w:p w14:paraId="346BB93D" w14:textId="77777777" w:rsidR="00125288" w:rsidRPr="00125288" w:rsidRDefault="00125288" w:rsidP="00125288">
      <w:r w:rsidRPr="00125288">
        <w:t>Aquí algunos ejemplos típicos de variables aleatorias que siguen una distribución de Poisson:</w:t>
      </w:r>
    </w:p>
    <w:p w14:paraId="23AE20DE" w14:textId="77777777" w:rsidR="00125288" w:rsidRPr="00125288" w:rsidRDefault="00125288" w:rsidP="00125288">
      <w:pPr>
        <w:numPr>
          <w:ilvl w:val="0"/>
          <w:numId w:val="1"/>
        </w:numPr>
      </w:pPr>
      <w:r w:rsidRPr="00125288">
        <w:t>El número de clientes que ingresan a un supermercado en un día.</w:t>
      </w:r>
    </w:p>
    <w:p w14:paraId="6A2FB7F7" w14:textId="77777777" w:rsidR="00125288" w:rsidRPr="00125288" w:rsidRDefault="00125288" w:rsidP="00125288">
      <w:pPr>
        <w:numPr>
          <w:ilvl w:val="0"/>
          <w:numId w:val="1"/>
        </w:numPr>
      </w:pPr>
      <w:r w:rsidRPr="00125288">
        <w:t>El número de accidentes registrados en una fábrica durante una semana. </w:t>
      </w:r>
    </w:p>
    <w:p w14:paraId="43B17E55" w14:textId="77777777" w:rsidR="00125288" w:rsidRPr="00125288" w:rsidRDefault="00125288" w:rsidP="00125288">
      <w:pPr>
        <w:numPr>
          <w:ilvl w:val="0"/>
          <w:numId w:val="1"/>
        </w:numPr>
      </w:pPr>
      <w:r w:rsidRPr="00125288">
        <w:t>El número de llamadas que recibe una central telefónica en el período de un minuto.</w:t>
      </w:r>
    </w:p>
    <w:p w14:paraId="0B486989" w14:textId="77777777" w:rsidR="00125288" w:rsidRPr="00125288" w:rsidRDefault="00125288" w:rsidP="00125288">
      <w:pPr>
        <w:numPr>
          <w:ilvl w:val="0"/>
          <w:numId w:val="1"/>
        </w:numPr>
      </w:pPr>
      <w:r w:rsidRPr="00125288">
        <w:t>El número de bacterias en un volumen de un litro de agua.</w:t>
      </w:r>
    </w:p>
    <w:p w14:paraId="74055A66" w14:textId="77777777" w:rsidR="00125288" w:rsidRPr="00125288" w:rsidRDefault="00125288" w:rsidP="00125288">
      <w:pPr>
        <w:numPr>
          <w:ilvl w:val="0"/>
          <w:numId w:val="1"/>
        </w:numPr>
      </w:pPr>
      <w:r w:rsidRPr="00125288">
        <w:lastRenderedPageBreak/>
        <w:t>El número de vehículos que llegan a una gasolinera en una hora.</w:t>
      </w:r>
    </w:p>
    <w:p w14:paraId="0C69ECA6" w14:textId="77777777" w:rsidR="00125288" w:rsidRPr="00125288" w:rsidRDefault="00125288" w:rsidP="00125288">
      <w:pPr>
        <w:numPr>
          <w:ilvl w:val="0"/>
          <w:numId w:val="1"/>
        </w:numPr>
      </w:pPr>
      <w:r w:rsidRPr="00125288">
        <w:t>El número de fallas en la superficie de una pieza de cerámica rectangular.</w:t>
      </w:r>
    </w:p>
    <w:p w14:paraId="56A85DDE" w14:textId="77777777" w:rsidR="00125288" w:rsidRPr="00125288" w:rsidRDefault="00125288" w:rsidP="00125288">
      <w:pPr>
        <w:numPr>
          <w:ilvl w:val="0"/>
          <w:numId w:val="1"/>
        </w:numPr>
      </w:pPr>
      <w:r w:rsidRPr="00125288">
        <w:t>El número de toxinas en partes por millón encontradas en un litro de agua de un río.</w:t>
      </w:r>
    </w:p>
    <w:p w14:paraId="1425E505" w14:textId="29E730A3" w:rsidR="00125288" w:rsidRPr="00125288" w:rsidRDefault="00125288" w:rsidP="00125288"/>
    <w:p w14:paraId="0CCF9C5A" w14:textId="2541AA51" w:rsidR="00125288" w:rsidRPr="00125288" w:rsidRDefault="00125288" w:rsidP="00125288">
      <w:pPr>
        <w:rPr>
          <w:b/>
          <w:bCs/>
        </w:rPr>
      </w:pPr>
      <w:r w:rsidRPr="00125288">
        <w:rPr>
          <w:b/>
          <w:bCs/>
        </w:rPr>
        <w:t>Distribución de Poisson</w:t>
      </w:r>
    </w:p>
    <w:p w14:paraId="13ADF0A1" w14:textId="77777777" w:rsidR="00125288" w:rsidRPr="00125288" w:rsidRDefault="00125288" w:rsidP="00125288">
      <w:r w:rsidRPr="00125288">
        <w:t>Se dice que una variable aleatoria discreta </w:t>
      </w:r>
      <w:r w:rsidRPr="00125288">
        <w:rPr>
          <w:i/>
          <w:iCs/>
        </w:rPr>
        <w:t>X</w:t>
      </w:r>
      <w:r w:rsidRPr="00125288">
        <w:t> tiene una distribución de Poisson con parámetro </w:t>
      </w:r>
      <w:r w:rsidRPr="00125288">
        <w:rPr>
          <w:i/>
          <w:iCs/>
        </w:rPr>
        <w:t>μ (μ&gt;0)</w:t>
      </w:r>
      <w:r w:rsidRPr="00125288">
        <w:t> si la función de probabilidad de </w:t>
      </w:r>
      <w:r w:rsidRPr="00125288">
        <w:rPr>
          <w:i/>
          <w:iCs/>
        </w:rPr>
        <w:t>X</w:t>
      </w:r>
      <w:r w:rsidRPr="00125288">
        <w:t> es:</w:t>
      </w:r>
    </w:p>
    <w:p w14:paraId="12F5125A" w14:textId="39424B74" w:rsidR="00125288" w:rsidRDefault="00125288" w:rsidP="00125288"/>
    <w:p w14:paraId="4D925E66" w14:textId="5E2EA8D8" w:rsidR="002A7336" w:rsidRDefault="00716574" w:rsidP="00125288">
      <w:r w:rsidRPr="00716574">
        <w:rPr>
          <w:noProof/>
        </w:rPr>
        <w:drawing>
          <wp:inline distT="0" distB="0" distL="0" distR="0" wp14:anchorId="3F105F41" wp14:editId="722312F5">
            <wp:extent cx="4895850" cy="514350"/>
            <wp:effectExtent l="0" t="0" r="0" b="0"/>
            <wp:docPr id="2036401097"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1097" name="Imagen 1" descr="Imagen que contiene objeto, reloj&#10;&#10;Descripción generada automáticamente"/>
                    <pic:cNvPicPr/>
                  </pic:nvPicPr>
                  <pic:blipFill>
                    <a:blip r:embed="rId77"/>
                    <a:stretch>
                      <a:fillRect/>
                    </a:stretch>
                  </pic:blipFill>
                  <pic:spPr>
                    <a:xfrm>
                      <a:off x="0" y="0"/>
                      <a:ext cx="4895850" cy="514350"/>
                    </a:xfrm>
                    <a:prstGeom prst="rect">
                      <a:avLst/>
                    </a:prstGeom>
                  </pic:spPr>
                </pic:pic>
              </a:graphicData>
            </a:graphic>
          </wp:inline>
        </w:drawing>
      </w:r>
    </w:p>
    <w:p w14:paraId="3A77AE5B" w14:textId="77777777" w:rsidR="002A7336" w:rsidRPr="00125288" w:rsidRDefault="002A7336" w:rsidP="00125288"/>
    <w:p w14:paraId="5ECDD392" w14:textId="77777777" w:rsidR="00125288" w:rsidRPr="00125288" w:rsidRDefault="00125288" w:rsidP="00125288">
      <w:r w:rsidRPr="00125288">
        <w:t>Donde:</w:t>
      </w:r>
    </w:p>
    <w:p w14:paraId="193A6FD1" w14:textId="77777777" w:rsidR="00125288" w:rsidRPr="00125288" w:rsidRDefault="00125288" w:rsidP="00125288">
      <w:pPr>
        <w:numPr>
          <w:ilvl w:val="0"/>
          <w:numId w:val="2"/>
        </w:numPr>
      </w:pPr>
      <w:r w:rsidRPr="00125288">
        <w:rPr>
          <w:i/>
          <w:iCs/>
        </w:rPr>
        <w:t>f(x) = P(X=x)</w:t>
      </w:r>
      <w:r w:rsidRPr="00125288">
        <w:t> : probabilidad de </w:t>
      </w:r>
      <w:r w:rsidRPr="00125288">
        <w:rPr>
          <w:i/>
          <w:iCs/>
        </w:rPr>
        <w:t>x</w:t>
      </w:r>
      <w:r w:rsidRPr="00125288">
        <w:t> ocurrencias en un intervalo.</w:t>
      </w:r>
    </w:p>
    <w:p w14:paraId="71E06E5A" w14:textId="77777777" w:rsidR="00125288" w:rsidRPr="00125288" w:rsidRDefault="00125288" w:rsidP="00125288">
      <w:pPr>
        <w:numPr>
          <w:ilvl w:val="0"/>
          <w:numId w:val="2"/>
        </w:numPr>
      </w:pPr>
      <w:r w:rsidRPr="00125288">
        <w:rPr>
          <w:i/>
          <w:iCs/>
        </w:rPr>
        <w:t>μ</w:t>
      </w:r>
      <w:r w:rsidRPr="00125288">
        <w:t>: valor esperado o media de </w:t>
      </w:r>
      <w:r w:rsidRPr="00125288">
        <w:rPr>
          <w:i/>
          <w:iCs/>
        </w:rPr>
        <w:t>X</w:t>
      </w:r>
      <w:r w:rsidRPr="00125288">
        <w:t>.</w:t>
      </w:r>
    </w:p>
    <w:p w14:paraId="49F67332" w14:textId="77777777" w:rsidR="00125288" w:rsidRPr="00125288" w:rsidRDefault="00125288" w:rsidP="00125288">
      <w:pPr>
        <w:numPr>
          <w:ilvl w:val="0"/>
          <w:numId w:val="2"/>
        </w:numPr>
      </w:pPr>
      <w:proofErr w:type="spellStart"/>
      <w:r w:rsidRPr="00125288">
        <w:rPr>
          <w:i/>
          <w:iCs/>
        </w:rPr>
        <w:t>e</w:t>
      </w:r>
      <w:proofErr w:type="spellEnd"/>
      <w:r w:rsidRPr="00125288">
        <w:t>: base de los logaritmos naturales. Su valor es 2,71828…</w:t>
      </w:r>
    </w:p>
    <w:p w14:paraId="4AF69909" w14:textId="77777777" w:rsidR="00716574" w:rsidRDefault="00716574" w:rsidP="00125288"/>
    <w:p w14:paraId="0EAE32CA" w14:textId="469B32BF" w:rsidR="00125288" w:rsidRPr="00125288" w:rsidRDefault="00125288" w:rsidP="00125288">
      <w:r w:rsidRPr="00125288">
        <w:t>Además, en una distribución de Poisson:</w:t>
      </w:r>
    </w:p>
    <w:p w14:paraId="4BDF18E5" w14:textId="77777777" w:rsidR="00125288" w:rsidRPr="00125288" w:rsidRDefault="00125288" w:rsidP="00125288">
      <w:pPr>
        <w:numPr>
          <w:ilvl w:val="0"/>
          <w:numId w:val="3"/>
        </w:numPr>
      </w:pPr>
      <w:r w:rsidRPr="00125288">
        <w:t>La media de </w:t>
      </w:r>
      <w:r w:rsidRPr="00125288">
        <w:rPr>
          <w:i/>
          <w:iCs/>
        </w:rPr>
        <w:t>X</w:t>
      </w:r>
      <w:r w:rsidRPr="00125288">
        <w:t> es igual a </w:t>
      </w:r>
      <w:r w:rsidRPr="00125288">
        <w:rPr>
          <w:i/>
          <w:iCs/>
        </w:rPr>
        <w:t>μ</w:t>
      </w:r>
      <w:r w:rsidRPr="00125288">
        <w:t>.</w:t>
      </w:r>
    </w:p>
    <w:p w14:paraId="48CAD4CB" w14:textId="77777777" w:rsidR="00125288" w:rsidRPr="00125288" w:rsidRDefault="00125288" w:rsidP="00125288">
      <w:pPr>
        <w:numPr>
          <w:ilvl w:val="0"/>
          <w:numId w:val="3"/>
        </w:numPr>
      </w:pPr>
      <w:r w:rsidRPr="00125288">
        <w:t>La varianza de </w:t>
      </w:r>
      <w:r w:rsidRPr="00125288">
        <w:rPr>
          <w:i/>
          <w:iCs/>
        </w:rPr>
        <w:t>X</w:t>
      </w:r>
      <w:r w:rsidRPr="00125288">
        <w:t> es igual a </w:t>
      </w:r>
      <w:r w:rsidRPr="00125288">
        <w:rPr>
          <w:i/>
          <w:iCs/>
        </w:rPr>
        <w:t>μ</w:t>
      </w:r>
      <w:r w:rsidRPr="00125288">
        <w:t>.</w:t>
      </w:r>
    </w:p>
    <w:p w14:paraId="28525427" w14:textId="7159CB54" w:rsidR="00125288" w:rsidRPr="00125288" w:rsidRDefault="00125288" w:rsidP="00125288"/>
    <w:p w14:paraId="79731EED" w14:textId="1CDA4649" w:rsidR="00125288" w:rsidRPr="00125288" w:rsidRDefault="00125288" w:rsidP="00125288">
      <w:pPr>
        <w:rPr>
          <w:b/>
          <w:bCs/>
        </w:rPr>
      </w:pPr>
      <w:r w:rsidRPr="00125288">
        <w:rPr>
          <w:b/>
          <w:bCs/>
        </w:rPr>
        <w:t>Ejemplos</w:t>
      </w:r>
    </w:p>
    <w:p w14:paraId="5076643B" w14:textId="77777777" w:rsidR="00125288" w:rsidRDefault="00125288" w:rsidP="00125288">
      <w:r w:rsidRPr="00125288">
        <w:t>La veterinaria de Jorge recibe un promedio de </w:t>
      </w:r>
      <w:r w:rsidRPr="00125288">
        <w:rPr>
          <w:i/>
          <w:iCs/>
        </w:rPr>
        <w:t>μ = 4</w:t>
      </w:r>
      <w:r w:rsidRPr="00125288">
        <w:t> pacientes por día. Sabiendo que el número de pacientes que llegan en un día sigue una distribución de Poisson, calcular:</w:t>
      </w:r>
    </w:p>
    <w:p w14:paraId="7E2C5CBC" w14:textId="77777777" w:rsidR="00716574" w:rsidRPr="00125288" w:rsidRDefault="00716574" w:rsidP="00125288"/>
    <w:p w14:paraId="68F00844" w14:textId="77777777" w:rsidR="00125288" w:rsidRPr="00125288" w:rsidRDefault="00125288" w:rsidP="00125288">
      <w:r w:rsidRPr="00125288">
        <w:t>a) la probabilidad de que lleguen </w:t>
      </w:r>
      <w:r w:rsidRPr="00125288">
        <w:rPr>
          <w:i/>
          <w:iCs/>
        </w:rPr>
        <w:t>3</w:t>
      </w:r>
      <w:r w:rsidRPr="00125288">
        <w:t> pacientes en un día.</w:t>
      </w:r>
    </w:p>
    <w:p w14:paraId="5B7A1AED" w14:textId="77777777" w:rsidR="00125288" w:rsidRPr="00125288" w:rsidRDefault="00125288" w:rsidP="00125288">
      <w:r w:rsidRPr="00125288">
        <w:t>Primero definimos nuestra variable aleatoria:</w:t>
      </w:r>
    </w:p>
    <w:p w14:paraId="7667EA75" w14:textId="2D399C42" w:rsidR="00125288" w:rsidRPr="00125288" w:rsidRDefault="00125288" w:rsidP="00125288">
      <w:r w:rsidRPr="00125288">
        <w:rPr>
          <w:i/>
          <w:iCs/>
        </w:rPr>
        <w:lastRenderedPageBreak/>
        <w:t>X = número de pacientes que llegan en un día.</w:t>
      </w:r>
    </w:p>
    <w:p w14:paraId="5BF27584" w14:textId="77777777" w:rsidR="00716574" w:rsidRDefault="00716574" w:rsidP="00125288"/>
    <w:p w14:paraId="0B9A8E15" w14:textId="7E71DB9E" w:rsidR="00125288" w:rsidRPr="00125288" w:rsidRDefault="00125288" w:rsidP="00125288">
      <w:r w:rsidRPr="00125288">
        <w:t>Además, nos indican que esta variable aleatoria </w:t>
      </w:r>
      <w:r w:rsidRPr="00125288">
        <w:rPr>
          <w:i/>
          <w:iCs/>
        </w:rPr>
        <w:t>X</w:t>
      </w:r>
      <w:r w:rsidRPr="00125288">
        <w:t> sigue una distribución de Poisson, entonces podemos aplicar la fórmula:</w:t>
      </w:r>
    </w:p>
    <w:p w14:paraId="43496D9B" w14:textId="39956050" w:rsidR="00125288" w:rsidRDefault="00125288" w:rsidP="00125288"/>
    <w:p w14:paraId="5E6C0E4A" w14:textId="4C38107B" w:rsidR="00716574" w:rsidRPr="00125288" w:rsidRDefault="00614E15" w:rsidP="00125288">
      <w:r>
        <w:rPr>
          <w:noProof/>
        </w:rPr>
        <w:drawing>
          <wp:inline distT="0" distB="0" distL="0" distR="0" wp14:anchorId="6D38CECB" wp14:editId="2ADF1BBE">
            <wp:extent cx="2800350" cy="600075"/>
            <wp:effectExtent l="0" t="0" r="0" b="9525"/>
            <wp:docPr id="1850714888"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00350" cy="600075"/>
                    </a:xfrm>
                    <a:prstGeom prst="rect">
                      <a:avLst/>
                    </a:prstGeom>
                    <a:noFill/>
                  </pic:spPr>
                </pic:pic>
              </a:graphicData>
            </a:graphic>
          </wp:inline>
        </w:drawing>
      </w:r>
    </w:p>
    <w:p w14:paraId="72FEB310" w14:textId="23E43E3A" w:rsidR="00125288" w:rsidRDefault="00CC3FF4" w:rsidP="00125288">
      <w:pPr>
        <w:rPr>
          <w:i/>
          <w:iCs/>
        </w:rPr>
      </w:pPr>
      <w:r>
        <w:rPr>
          <w:noProof/>
        </w:rPr>
        <w:drawing>
          <wp:anchor distT="0" distB="0" distL="114300" distR="114300" simplePos="0" relativeHeight="251676672" behindDoc="1" locked="0" layoutInCell="1" allowOverlap="1" wp14:anchorId="2134C73F" wp14:editId="4CADC2E6">
            <wp:simplePos x="0" y="0"/>
            <wp:positionH relativeFrom="column">
              <wp:posOffset>986790</wp:posOffset>
            </wp:positionH>
            <wp:positionV relativeFrom="paragraph">
              <wp:posOffset>752475</wp:posOffset>
            </wp:positionV>
            <wp:extent cx="3400425" cy="1657350"/>
            <wp:effectExtent l="0" t="0" r="9525" b="0"/>
            <wp:wrapTight wrapText="bothSides">
              <wp:wrapPolygon edited="0">
                <wp:start x="0" y="0"/>
                <wp:lineTo x="0" y="21352"/>
                <wp:lineTo x="21539" y="21352"/>
                <wp:lineTo x="21539" y="0"/>
                <wp:lineTo x="0" y="0"/>
              </wp:wrapPolygon>
            </wp:wrapTight>
            <wp:docPr id="51110864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00425" cy="1657350"/>
                    </a:xfrm>
                    <a:prstGeom prst="rect">
                      <a:avLst/>
                    </a:prstGeom>
                    <a:noFill/>
                  </pic:spPr>
                </pic:pic>
              </a:graphicData>
            </a:graphic>
            <wp14:sizeRelH relativeFrom="page">
              <wp14:pctWidth>0</wp14:pctWidth>
            </wp14:sizeRelH>
            <wp14:sizeRelV relativeFrom="page">
              <wp14:pctHeight>0</wp14:pctHeight>
            </wp14:sizeRelV>
          </wp:anchor>
        </w:drawing>
      </w:r>
      <w:r w:rsidR="00125288" w:rsidRPr="00125288">
        <w:t>Calculamos la probabilidad de que lleguen </w:t>
      </w:r>
      <w:r w:rsidR="00125288" w:rsidRPr="00125288">
        <w:rPr>
          <w:i/>
          <w:iCs/>
        </w:rPr>
        <w:t>3</w:t>
      </w:r>
      <w:r w:rsidR="00125288" w:rsidRPr="00125288">
        <w:t> pacientes en un día, es decir, </w:t>
      </w:r>
      <w:r w:rsidR="00125288" w:rsidRPr="00125288">
        <w:rPr>
          <w:i/>
          <w:iCs/>
        </w:rPr>
        <w:t>f(3)</w:t>
      </w:r>
      <w:r w:rsidR="00125288" w:rsidRPr="00125288">
        <w:t>. Además, el enunciado nos indica que llegan en promedio </w:t>
      </w:r>
      <w:r w:rsidR="00125288" w:rsidRPr="00125288">
        <w:rPr>
          <w:i/>
          <w:iCs/>
        </w:rPr>
        <w:t>4</w:t>
      </w:r>
      <w:r w:rsidR="00125288" w:rsidRPr="00125288">
        <w:t> pacientes por día, es decir, </w:t>
      </w:r>
      <w:r w:rsidR="00125288" w:rsidRPr="00125288">
        <w:rPr>
          <w:i/>
          <w:iCs/>
        </w:rPr>
        <w:t>μ = 4.</w:t>
      </w:r>
    </w:p>
    <w:p w14:paraId="61D7A2DD" w14:textId="687FB3E9" w:rsidR="00614E15" w:rsidRPr="00125288" w:rsidRDefault="00614E15" w:rsidP="00125288"/>
    <w:p w14:paraId="3FE38EF7" w14:textId="166B0A75" w:rsidR="00614E15" w:rsidRDefault="00614E15" w:rsidP="00125288"/>
    <w:p w14:paraId="050CB2BA" w14:textId="77777777" w:rsidR="00614E15" w:rsidRDefault="00614E15" w:rsidP="00125288"/>
    <w:p w14:paraId="67E708D7" w14:textId="79635428" w:rsidR="00CC3FF4" w:rsidRDefault="00CC3FF4" w:rsidP="00125288"/>
    <w:p w14:paraId="0B29C000" w14:textId="47EB6585" w:rsidR="00CC3FF4" w:rsidRDefault="00CC3FF4" w:rsidP="00125288"/>
    <w:p w14:paraId="29BBAB23" w14:textId="12EE70B7" w:rsidR="00CC3FF4" w:rsidRDefault="00CC3FF4" w:rsidP="00125288"/>
    <w:p w14:paraId="1AB43B26" w14:textId="34039B3B" w:rsidR="00125288" w:rsidRDefault="00125288" w:rsidP="00125288">
      <w:r w:rsidRPr="00125288">
        <w:t>La probabilidad de que lleguen 3 pacientes en un día es de 0,1954 o 19,54 %.</w:t>
      </w:r>
    </w:p>
    <w:p w14:paraId="31DB9785" w14:textId="77777777" w:rsidR="00614E15" w:rsidRPr="00125288" w:rsidRDefault="00614E15" w:rsidP="00125288"/>
    <w:p w14:paraId="0F4DED3C" w14:textId="77777777" w:rsidR="00125288" w:rsidRPr="00125288" w:rsidRDefault="00125288" w:rsidP="00125288">
      <w:r w:rsidRPr="00125288">
        <w:rPr>
          <w:b/>
          <w:bCs/>
        </w:rPr>
        <w:t>b) la probabilidad de que lleguen 5 pacientes en un día.</w:t>
      </w:r>
    </w:p>
    <w:p w14:paraId="3B92D4C3" w14:textId="2CA288BE" w:rsidR="00125288" w:rsidRDefault="00C656DC" w:rsidP="00125288">
      <w:pPr>
        <w:rPr>
          <w:i/>
          <w:iCs/>
        </w:rPr>
      </w:pPr>
      <w:r>
        <w:rPr>
          <w:noProof/>
        </w:rPr>
        <w:drawing>
          <wp:anchor distT="0" distB="0" distL="114300" distR="114300" simplePos="0" relativeHeight="251677696" behindDoc="1" locked="0" layoutInCell="1" allowOverlap="1" wp14:anchorId="61092B14" wp14:editId="4F9EBE77">
            <wp:simplePos x="0" y="0"/>
            <wp:positionH relativeFrom="column">
              <wp:posOffset>1901190</wp:posOffset>
            </wp:positionH>
            <wp:positionV relativeFrom="paragraph">
              <wp:posOffset>53975</wp:posOffset>
            </wp:positionV>
            <wp:extent cx="3505200" cy="2295525"/>
            <wp:effectExtent l="0" t="0" r="0" b="9525"/>
            <wp:wrapTight wrapText="bothSides">
              <wp:wrapPolygon edited="0">
                <wp:start x="0" y="0"/>
                <wp:lineTo x="0" y="21510"/>
                <wp:lineTo x="21483" y="21510"/>
                <wp:lineTo x="21483" y="0"/>
                <wp:lineTo x="0" y="0"/>
              </wp:wrapPolygon>
            </wp:wrapTight>
            <wp:docPr id="780686528"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05200" cy="2295525"/>
                    </a:xfrm>
                    <a:prstGeom prst="rect">
                      <a:avLst/>
                    </a:prstGeom>
                    <a:noFill/>
                  </pic:spPr>
                </pic:pic>
              </a:graphicData>
            </a:graphic>
            <wp14:sizeRelH relativeFrom="page">
              <wp14:pctWidth>0</wp14:pctWidth>
            </wp14:sizeRelH>
            <wp14:sizeRelV relativeFrom="page">
              <wp14:pctHeight>0</wp14:pctHeight>
            </wp14:sizeRelV>
          </wp:anchor>
        </w:drawing>
      </w:r>
      <w:r w:rsidR="00125288" w:rsidRPr="00125288">
        <w:t>Calculamos la probabilidad de que lleguen </w:t>
      </w:r>
      <w:r w:rsidR="00125288" w:rsidRPr="00125288">
        <w:rPr>
          <w:i/>
          <w:iCs/>
        </w:rPr>
        <w:t>5</w:t>
      </w:r>
      <w:r w:rsidR="00125288" w:rsidRPr="00125288">
        <w:t> pacientes en un día, es decir, </w:t>
      </w:r>
      <w:r w:rsidR="00125288" w:rsidRPr="00125288">
        <w:rPr>
          <w:i/>
          <w:iCs/>
        </w:rPr>
        <w:t>f(5)</w:t>
      </w:r>
      <w:r w:rsidR="00125288" w:rsidRPr="00125288">
        <w:t>. Además, el enunciado nos indica que el enunciado que llegan en promedio </w:t>
      </w:r>
      <w:r w:rsidR="00125288" w:rsidRPr="00125288">
        <w:rPr>
          <w:i/>
          <w:iCs/>
        </w:rPr>
        <w:t>4</w:t>
      </w:r>
      <w:r w:rsidR="00125288" w:rsidRPr="00125288">
        <w:t> pacientes por día, es decir, </w:t>
      </w:r>
      <w:r w:rsidR="00125288" w:rsidRPr="00125288">
        <w:rPr>
          <w:i/>
          <w:iCs/>
        </w:rPr>
        <w:t>μ = 4.</w:t>
      </w:r>
    </w:p>
    <w:p w14:paraId="05E8BF41" w14:textId="77777777" w:rsidR="00CC3FF4" w:rsidRPr="00125288" w:rsidRDefault="00CC3FF4" w:rsidP="00125288"/>
    <w:p w14:paraId="1226F488" w14:textId="77777777" w:rsidR="00125288" w:rsidRPr="00125288" w:rsidRDefault="00125288" w:rsidP="00125288">
      <w:r w:rsidRPr="00125288">
        <w:lastRenderedPageBreak/>
        <w:t>La probabilidad de que lleguen 5 pacientes en un día es de 0,1563 o 15,63 %.</w:t>
      </w:r>
    </w:p>
    <w:p w14:paraId="7B7FBB5A" w14:textId="690F98FA" w:rsidR="00125288" w:rsidRPr="00125288" w:rsidRDefault="00125288" w:rsidP="00125288"/>
    <w:p w14:paraId="6E436381" w14:textId="77777777" w:rsidR="00125288" w:rsidRPr="00125288" w:rsidRDefault="00125288" w:rsidP="00125288">
      <w:r w:rsidRPr="00125288">
        <w:t>5) Guía de ejercicios</w:t>
      </w:r>
    </w:p>
    <w:p w14:paraId="2A4D36CA" w14:textId="77777777" w:rsidR="00125288" w:rsidRPr="00125288" w:rsidRDefault="00125288" w:rsidP="00125288">
      <w:r w:rsidRPr="00125288">
        <w:t>Desde el botón que viene a continuación, podrás descargar la guía de ejercicios de la distribución de Poisson:</w:t>
      </w:r>
    </w:p>
    <w:p w14:paraId="6F3B9EA6" w14:textId="77777777" w:rsidR="00125288" w:rsidRPr="00125288" w:rsidRDefault="00125288" w:rsidP="00125288">
      <w:r w:rsidRPr="00125288">
        <w:t> </w:t>
      </w:r>
    </w:p>
    <w:p w14:paraId="5D423A24" w14:textId="77777777" w:rsidR="00125288" w:rsidRPr="00125288" w:rsidRDefault="00000000" w:rsidP="00125288">
      <w:hyperlink r:id="rId81" w:tgtFrame="_blank" w:history="1">
        <w:r w:rsidR="00125288" w:rsidRPr="00125288">
          <w:rPr>
            <w:rStyle w:val="Hipervnculo"/>
            <w:b/>
            <w:bCs/>
          </w:rPr>
          <w:t>EJERCICIOS DE POISSON</w:t>
        </w:r>
      </w:hyperlink>
    </w:p>
    <w:p w14:paraId="30C12306" w14:textId="77777777" w:rsidR="00BD03E1" w:rsidRPr="00BD03E1" w:rsidRDefault="00BD03E1" w:rsidP="00BD03E1"/>
    <w:p w14:paraId="77B137D1" w14:textId="77777777" w:rsidR="005C2D6E" w:rsidRDefault="00B87779" w:rsidP="002C1D26">
      <w:pPr>
        <w:pStyle w:val="Ttulo2"/>
      </w:pPr>
      <w:bookmarkStart w:id="19" w:name="_Toc128590101"/>
      <w:r w:rsidRPr="00B87779">
        <w:t>Distribución de Normal</w:t>
      </w:r>
      <w:bookmarkEnd w:id="19"/>
    </w:p>
    <w:p w14:paraId="3873E655" w14:textId="77777777" w:rsidR="0002426A" w:rsidRDefault="0002426A" w:rsidP="0002426A"/>
    <w:p w14:paraId="7EFE2C7F" w14:textId="77777777" w:rsidR="005368C3" w:rsidRDefault="005368C3" w:rsidP="005368C3">
      <w:r w:rsidRPr="005368C3">
        <w:t>La distribución normal, distribución de Gauss o distribución gaussiana, es la </w:t>
      </w:r>
      <w:r w:rsidRPr="005368C3">
        <w:rPr>
          <w:b/>
          <w:bCs/>
        </w:rPr>
        <w:t>distribución de probabilidad</w:t>
      </w:r>
      <w:r w:rsidRPr="005368C3">
        <w:t> individual más importante. La distribución normal nos permite crear modelos de muchísimas variables y fenómenos, como por ejemplo, la estatura de los habitantes de un país, la temperatura ambiental de una ciudad, los errores de medición y muchos otros fenómenos naturales, sociales y hasta psicológicos. Por ello, hoy vamos a revisar sus características y muchísimos problemas resueltos en 3 niveles de dificultad.</w:t>
      </w:r>
    </w:p>
    <w:p w14:paraId="2417FBA6" w14:textId="77777777" w:rsidR="005368C3" w:rsidRPr="005368C3" w:rsidRDefault="005368C3" w:rsidP="005368C3"/>
    <w:p w14:paraId="77FDF7AC" w14:textId="77777777" w:rsidR="005368C3" w:rsidRPr="005368C3" w:rsidRDefault="005368C3" w:rsidP="005368C3">
      <w:pPr>
        <w:rPr>
          <w:b/>
          <w:bCs/>
        </w:rPr>
      </w:pPr>
      <w:r w:rsidRPr="005368C3">
        <w:rPr>
          <w:b/>
          <w:bCs/>
        </w:rPr>
        <w:t>Repaso</w:t>
      </w:r>
    </w:p>
    <w:p w14:paraId="65138548" w14:textId="77777777" w:rsidR="005368C3" w:rsidRPr="005368C3" w:rsidRDefault="005368C3" w:rsidP="005368C3">
      <w:r w:rsidRPr="005368C3">
        <w:t>¿Qué pasaría si se realiza una encuesta en una ciudad a personas adultas consultando su estatura? A partir de los resultados obtenidos, se puede elaborar un histograma que tendría la siguiente forma:</w:t>
      </w:r>
    </w:p>
    <w:p w14:paraId="38ED087A" w14:textId="3FD90F28" w:rsidR="005368C3" w:rsidRPr="005368C3" w:rsidRDefault="005368C3" w:rsidP="005368C3">
      <w:r w:rsidRPr="005368C3">
        <w:rPr>
          <w:noProof/>
        </w:rPr>
        <w:drawing>
          <wp:inline distT="0" distB="0" distL="0" distR="0" wp14:anchorId="51E4FBB9" wp14:editId="69F6E5C1">
            <wp:extent cx="5612130" cy="1631950"/>
            <wp:effectExtent l="0" t="0" r="7620" b="6350"/>
            <wp:docPr id="1176985319" name="Imagen 79" descr="histogra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istograma-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2130" cy="1631950"/>
                    </a:xfrm>
                    <a:prstGeom prst="rect">
                      <a:avLst/>
                    </a:prstGeom>
                    <a:noFill/>
                    <a:ln>
                      <a:noFill/>
                    </a:ln>
                  </pic:spPr>
                </pic:pic>
              </a:graphicData>
            </a:graphic>
          </wp:inline>
        </w:drawing>
      </w:r>
    </w:p>
    <w:p w14:paraId="786B0AAE" w14:textId="77777777" w:rsidR="005368C3" w:rsidRDefault="005368C3" w:rsidP="005368C3">
      <w:r w:rsidRPr="005368C3">
        <w:lastRenderedPageBreak/>
        <w:t>Como vemos, el histograma tiene </w:t>
      </w:r>
      <w:r w:rsidRPr="005368C3">
        <w:rPr>
          <w:b/>
          <w:bCs/>
        </w:rPr>
        <w:t>forma de campana</w:t>
      </w:r>
      <w:r w:rsidRPr="005368C3">
        <w:t>, una característica importante de la distribución normal.</w:t>
      </w:r>
    </w:p>
    <w:p w14:paraId="5D10D574" w14:textId="628C1A04" w:rsidR="005368C3" w:rsidRPr="005368C3" w:rsidRDefault="005368C3" w:rsidP="005368C3"/>
    <w:p w14:paraId="3D85B7A9" w14:textId="75E0A2E8" w:rsidR="005368C3" w:rsidRDefault="009A64A9" w:rsidP="005368C3">
      <w:pPr>
        <w:rPr>
          <w:b/>
          <w:bCs/>
        </w:rPr>
      </w:pPr>
      <w:r w:rsidRPr="005368C3">
        <w:rPr>
          <w:noProof/>
        </w:rPr>
        <w:drawing>
          <wp:anchor distT="0" distB="0" distL="114300" distR="114300" simplePos="0" relativeHeight="251678720" behindDoc="1" locked="0" layoutInCell="1" allowOverlap="1" wp14:anchorId="5899C1AC" wp14:editId="2F9A5F83">
            <wp:simplePos x="0" y="0"/>
            <wp:positionH relativeFrom="column">
              <wp:posOffset>1910715</wp:posOffset>
            </wp:positionH>
            <wp:positionV relativeFrom="paragraph">
              <wp:posOffset>119380</wp:posOffset>
            </wp:positionV>
            <wp:extent cx="3745230" cy="1814983"/>
            <wp:effectExtent l="0" t="0" r="7620" b="0"/>
            <wp:wrapTight wrapText="bothSides">
              <wp:wrapPolygon edited="0">
                <wp:start x="0" y="0"/>
                <wp:lineTo x="0" y="21313"/>
                <wp:lineTo x="21534" y="21313"/>
                <wp:lineTo x="21534" y="0"/>
                <wp:lineTo x="0" y="0"/>
              </wp:wrapPolygon>
            </wp:wrapTight>
            <wp:docPr id="914607415" name="Imagen 78" descr="media-de-la-distribució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media-de-la-distribución-normal"/>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45230" cy="1814983"/>
                    </a:xfrm>
                    <a:prstGeom prst="rect">
                      <a:avLst/>
                    </a:prstGeom>
                    <a:noFill/>
                    <a:ln>
                      <a:noFill/>
                    </a:ln>
                  </pic:spPr>
                </pic:pic>
              </a:graphicData>
            </a:graphic>
            <wp14:sizeRelH relativeFrom="page">
              <wp14:pctWidth>0</wp14:pctWidth>
            </wp14:sizeRelH>
            <wp14:sizeRelV relativeFrom="page">
              <wp14:pctHeight>0</wp14:pctHeight>
            </wp14:sizeRelV>
          </wp:anchor>
        </w:drawing>
      </w:r>
      <w:r w:rsidR="005368C3" w:rsidRPr="005368C3">
        <w:t>Un parámetro muy importante es la </w:t>
      </w:r>
      <w:r w:rsidR="005368C3" w:rsidRPr="005368C3">
        <w:rPr>
          <w:b/>
          <w:bCs/>
        </w:rPr>
        <w:t>media (µ)</w:t>
      </w:r>
      <w:r w:rsidR="005368C3" w:rsidRPr="005368C3">
        <w:t> y siempre estará al centro de la curva con forma de campana. Por ejemplo, aquí tenemos la gráfica de una distribución normal con </w:t>
      </w:r>
      <w:r w:rsidR="005368C3" w:rsidRPr="005368C3">
        <w:rPr>
          <w:b/>
          <w:bCs/>
        </w:rPr>
        <w:t>media igual a 8.</w:t>
      </w:r>
    </w:p>
    <w:p w14:paraId="4D0721E8" w14:textId="77777777" w:rsidR="00E0786D" w:rsidRDefault="00E0786D" w:rsidP="005368C3">
      <w:pPr>
        <w:rPr>
          <w:b/>
          <w:bCs/>
        </w:rPr>
      </w:pPr>
    </w:p>
    <w:p w14:paraId="331887B1" w14:textId="30280A61" w:rsidR="005368C3" w:rsidRDefault="009A64A9" w:rsidP="005368C3">
      <w:r w:rsidRPr="005368C3">
        <w:rPr>
          <w:noProof/>
        </w:rPr>
        <w:drawing>
          <wp:anchor distT="0" distB="0" distL="114300" distR="114300" simplePos="0" relativeHeight="251679744" behindDoc="1" locked="0" layoutInCell="1" allowOverlap="1" wp14:anchorId="1DA7B8AE" wp14:editId="74623F39">
            <wp:simplePos x="0" y="0"/>
            <wp:positionH relativeFrom="column">
              <wp:posOffset>1596390</wp:posOffset>
            </wp:positionH>
            <wp:positionV relativeFrom="paragraph">
              <wp:posOffset>1496695</wp:posOffset>
            </wp:positionV>
            <wp:extent cx="4152900" cy="2184995"/>
            <wp:effectExtent l="0" t="0" r="0" b="6350"/>
            <wp:wrapTight wrapText="bothSides">
              <wp:wrapPolygon edited="0">
                <wp:start x="0" y="0"/>
                <wp:lineTo x="0" y="21474"/>
                <wp:lineTo x="21501" y="21474"/>
                <wp:lineTo x="21501" y="0"/>
                <wp:lineTo x="0" y="0"/>
              </wp:wrapPolygon>
            </wp:wrapTight>
            <wp:docPr id="1970710612" name="Imagen 77" descr="desviación-estándar-en-la-distribució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desviación-estándar-en-la-distribución-normal"/>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52900" cy="2184995"/>
                    </a:xfrm>
                    <a:prstGeom prst="rect">
                      <a:avLst/>
                    </a:prstGeom>
                    <a:noFill/>
                    <a:ln>
                      <a:noFill/>
                    </a:ln>
                  </pic:spPr>
                </pic:pic>
              </a:graphicData>
            </a:graphic>
            <wp14:sizeRelH relativeFrom="page">
              <wp14:pctWidth>0</wp14:pctWidth>
            </wp14:sizeRelH>
            <wp14:sizeRelV relativeFrom="page">
              <wp14:pctHeight>0</wp14:pctHeight>
            </wp14:sizeRelV>
          </wp:anchor>
        </w:drawing>
      </w:r>
      <w:r w:rsidR="005368C3" w:rsidRPr="005368C3">
        <w:t>Además de la media, existe otro parámetro muy importante, se trata de la </w:t>
      </w:r>
      <w:r w:rsidR="005368C3" w:rsidRPr="005368C3">
        <w:rPr>
          <w:b/>
          <w:bCs/>
        </w:rPr>
        <w:t>desviación estándar</w:t>
      </w:r>
      <w:r w:rsidR="005368C3" w:rsidRPr="005368C3">
        <w:t>, representada con la letra griega </w:t>
      </w:r>
      <w:r w:rsidR="005368C3" w:rsidRPr="005368C3">
        <w:rPr>
          <w:b/>
          <w:bCs/>
        </w:rPr>
        <w:t>σ.</w:t>
      </w:r>
      <w:r w:rsidR="005368C3" w:rsidRPr="005368C3">
        <w:t> La desviación estándar es la medida de variabilidad más utilizada y nos indica que tan dispersos se encuentran los datos. Por ejemplo, aquí veremos dos curvas normales, una con desviación estándar pequeña, y otra con desviación estándar grande. Cuando la desviación estándar es pequeña, los datos tienen una dispersión baja y se agrupan alrededor de la media. En cambio, cuando la desviación estándar es alta, los datos tienen una dispersión alta y se alejan de la media.</w:t>
      </w:r>
    </w:p>
    <w:p w14:paraId="6469C852" w14:textId="06A30158" w:rsidR="00E0786D" w:rsidRDefault="00E0786D" w:rsidP="005368C3"/>
    <w:p w14:paraId="57339CB5" w14:textId="77777777" w:rsidR="009A64A9" w:rsidRPr="005368C3" w:rsidRDefault="009A64A9" w:rsidP="005368C3"/>
    <w:p w14:paraId="42E09D82" w14:textId="1D285A97" w:rsidR="005368C3" w:rsidRPr="005368C3" w:rsidRDefault="005368C3" w:rsidP="005368C3">
      <w:pPr>
        <w:rPr>
          <w:b/>
          <w:bCs/>
        </w:rPr>
      </w:pPr>
      <w:r w:rsidRPr="005368C3">
        <w:rPr>
          <w:b/>
          <w:bCs/>
        </w:rPr>
        <w:lastRenderedPageBreak/>
        <w:t>Características de la distribución normal</w:t>
      </w:r>
    </w:p>
    <w:p w14:paraId="3E076EB3" w14:textId="77777777" w:rsidR="005368C3" w:rsidRPr="005368C3" w:rsidRDefault="005368C3" w:rsidP="005368C3">
      <w:r w:rsidRPr="005368C3">
        <w:t>Existe una función matemática con forma de campana que tiene la siguiente definición:</w:t>
      </w:r>
    </w:p>
    <w:p w14:paraId="3E2EA723" w14:textId="3A222379" w:rsidR="005368C3" w:rsidRPr="005368C3" w:rsidRDefault="005368C3" w:rsidP="005368C3">
      <w:r w:rsidRPr="005368C3">
        <w:rPr>
          <w:noProof/>
        </w:rPr>
        <w:drawing>
          <wp:inline distT="0" distB="0" distL="0" distR="0" wp14:anchorId="4664B2D8" wp14:editId="5EA0569E">
            <wp:extent cx="2324100" cy="743399"/>
            <wp:effectExtent l="0" t="0" r="0" b="0"/>
            <wp:docPr id="1966399705" name="Imagen 76" descr="fórmula-distribució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fórmula-distribución-normal"/>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328476" cy="744799"/>
                    </a:xfrm>
                    <a:prstGeom prst="rect">
                      <a:avLst/>
                    </a:prstGeom>
                    <a:noFill/>
                    <a:ln>
                      <a:noFill/>
                    </a:ln>
                  </pic:spPr>
                </pic:pic>
              </a:graphicData>
            </a:graphic>
          </wp:inline>
        </w:drawing>
      </w:r>
    </w:p>
    <w:p w14:paraId="1ECEC8F3" w14:textId="77777777" w:rsidR="005368C3" w:rsidRPr="005368C3" w:rsidRDefault="005368C3" w:rsidP="005368C3">
      <w:r w:rsidRPr="005368C3">
        <w:t>Si se grafica esta función, se obtiene como resultado la </w:t>
      </w:r>
      <w:r w:rsidRPr="005368C3">
        <w:rPr>
          <w:b/>
          <w:bCs/>
        </w:rPr>
        <w:t>curva normal:</w:t>
      </w:r>
    </w:p>
    <w:p w14:paraId="7DFFE6F1" w14:textId="208C2A94" w:rsidR="005368C3" w:rsidRPr="005368C3" w:rsidRDefault="005368C3" w:rsidP="005368C3">
      <w:r w:rsidRPr="005368C3">
        <w:rPr>
          <w:noProof/>
        </w:rPr>
        <w:drawing>
          <wp:inline distT="0" distB="0" distL="0" distR="0" wp14:anchorId="202DD4D3" wp14:editId="0E9FDC72">
            <wp:extent cx="4316730" cy="1952248"/>
            <wp:effectExtent l="0" t="0" r="7620" b="0"/>
            <wp:docPr id="256347029" name="Imagen 75" descr="distribución-normal-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distribución-normal-característica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19136" cy="1953336"/>
                    </a:xfrm>
                    <a:prstGeom prst="rect">
                      <a:avLst/>
                    </a:prstGeom>
                    <a:noFill/>
                    <a:ln>
                      <a:noFill/>
                    </a:ln>
                  </pic:spPr>
                </pic:pic>
              </a:graphicData>
            </a:graphic>
          </wp:inline>
        </w:drawing>
      </w:r>
    </w:p>
    <w:p w14:paraId="09047972" w14:textId="77777777" w:rsidR="009A64A9" w:rsidRDefault="009A64A9" w:rsidP="005368C3"/>
    <w:p w14:paraId="5D4BB57E" w14:textId="25D8CB85" w:rsidR="005368C3" w:rsidRPr="005368C3" w:rsidRDefault="005368C3" w:rsidP="005368C3">
      <w:r w:rsidRPr="005368C3">
        <w:t>Además, tiene las siguientes características:</w:t>
      </w:r>
    </w:p>
    <w:p w14:paraId="3C7E8C0C" w14:textId="77777777" w:rsidR="005368C3" w:rsidRPr="005368C3" w:rsidRDefault="005368C3" w:rsidP="005368C3">
      <w:pPr>
        <w:numPr>
          <w:ilvl w:val="0"/>
          <w:numId w:val="5"/>
        </w:numPr>
      </w:pPr>
      <w:r w:rsidRPr="005368C3">
        <w:t>Toma en cuenta la </w:t>
      </w:r>
      <w:r w:rsidRPr="005368C3">
        <w:rPr>
          <w:b/>
          <w:bCs/>
        </w:rPr>
        <w:t>media(µ) y la desviación estándar(σ).  </w:t>
      </w:r>
    </w:p>
    <w:p w14:paraId="5DCF8A10" w14:textId="77777777" w:rsidR="005368C3" w:rsidRPr="005368C3" w:rsidRDefault="005368C3" w:rsidP="005368C3">
      <w:pPr>
        <w:numPr>
          <w:ilvl w:val="0"/>
          <w:numId w:val="5"/>
        </w:numPr>
      </w:pPr>
      <w:r w:rsidRPr="005368C3">
        <w:t>El </w:t>
      </w:r>
      <w:r w:rsidRPr="005368C3">
        <w:rPr>
          <w:b/>
          <w:bCs/>
        </w:rPr>
        <w:t>área bajo la curva</w:t>
      </w:r>
      <w:r w:rsidRPr="005368C3">
        <w:t> es igual a 1.</w:t>
      </w:r>
    </w:p>
    <w:p w14:paraId="7DF0829E" w14:textId="77777777" w:rsidR="005368C3" w:rsidRPr="005368C3" w:rsidRDefault="005368C3" w:rsidP="005368C3">
      <w:pPr>
        <w:numPr>
          <w:ilvl w:val="0"/>
          <w:numId w:val="5"/>
        </w:numPr>
      </w:pPr>
      <w:r w:rsidRPr="005368C3">
        <w:t>Es </w:t>
      </w:r>
      <w:r w:rsidRPr="005368C3">
        <w:rPr>
          <w:b/>
          <w:bCs/>
        </w:rPr>
        <w:t>simétrica</w:t>
      </w:r>
      <w:r w:rsidRPr="005368C3">
        <w:t> respecto al centro, o a la media.</w:t>
      </w:r>
    </w:p>
    <w:p w14:paraId="0ECFDC71" w14:textId="77777777" w:rsidR="005368C3" w:rsidRPr="005368C3" w:rsidRDefault="005368C3" w:rsidP="005368C3">
      <w:pPr>
        <w:numPr>
          <w:ilvl w:val="0"/>
          <w:numId w:val="5"/>
        </w:numPr>
      </w:pPr>
      <w:r w:rsidRPr="005368C3">
        <w:t>50% de los valores son mayores que la media, y 50% de los valores son menores que la media.</w:t>
      </w:r>
    </w:p>
    <w:p w14:paraId="57488409" w14:textId="77777777" w:rsidR="005368C3" w:rsidRPr="005368C3" w:rsidRDefault="005368C3" w:rsidP="005368C3">
      <w:pPr>
        <w:numPr>
          <w:ilvl w:val="0"/>
          <w:numId w:val="5"/>
        </w:numPr>
      </w:pPr>
      <w:r w:rsidRPr="005368C3">
        <w:t>La </w:t>
      </w:r>
      <w:r w:rsidRPr="005368C3">
        <w:rPr>
          <w:b/>
          <w:bCs/>
        </w:rPr>
        <w:t>media es igual a la mediana y a la moda.</w:t>
      </w:r>
    </w:p>
    <w:p w14:paraId="13FE34D3" w14:textId="77777777" w:rsidR="005368C3" w:rsidRPr="005368C3" w:rsidRDefault="005368C3" w:rsidP="005368C3">
      <w:pPr>
        <w:numPr>
          <w:ilvl w:val="0"/>
          <w:numId w:val="5"/>
        </w:numPr>
      </w:pPr>
      <w:r w:rsidRPr="005368C3">
        <w:t>Tiene una asíntota en y = 0 (eje x).</w:t>
      </w:r>
    </w:p>
    <w:p w14:paraId="0CAD814B" w14:textId="77777777" w:rsidR="009A64A9" w:rsidRDefault="009A64A9" w:rsidP="005368C3"/>
    <w:p w14:paraId="1A3D372E" w14:textId="0BB3D2E0" w:rsidR="005368C3" w:rsidRPr="005368C3" w:rsidRDefault="005368C3" w:rsidP="005368C3">
      <w:r w:rsidRPr="005368C3">
        <w:t>Algunos otros ejemplos de variables con distribución normal:</w:t>
      </w:r>
    </w:p>
    <w:p w14:paraId="397A9FDA" w14:textId="77777777" w:rsidR="005368C3" w:rsidRPr="005368C3" w:rsidRDefault="005368C3" w:rsidP="005368C3">
      <w:pPr>
        <w:numPr>
          <w:ilvl w:val="0"/>
          <w:numId w:val="6"/>
        </w:numPr>
      </w:pPr>
      <w:r w:rsidRPr="005368C3">
        <w:t>Notas en un examen.</w:t>
      </w:r>
    </w:p>
    <w:p w14:paraId="30533441" w14:textId="77777777" w:rsidR="005368C3" w:rsidRPr="005368C3" w:rsidRDefault="005368C3" w:rsidP="005368C3">
      <w:pPr>
        <w:numPr>
          <w:ilvl w:val="0"/>
          <w:numId w:val="6"/>
        </w:numPr>
      </w:pPr>
      <w:r w:rsidRPr="005368C3">
        <w:t>Errores de medida.</w:t>
      </w:r>
    </w:p>
    <w:p w14:paraId="03087516" w14:textId="77777777" w:rsidR="005368C3" w:rsidRPr="005368C3" w:rsidRDefault="005368C3" w:rsidP="005368C3">
      <w:pPr>
        <w:numPr>
          <w:ilvl w:val="0"/>
          <w:numId w:val="6"/>
        </w:numPr>
      </w:pPr>
      <w:r w:rsidRPr="005368C3">
        <w:t>Presión sanguínea.</w:t>
      </w:r>
    </w:p>
    <w:p w14:paraId="76808DCD" w14:textId="77777777" w:rsidR="005368C3" w:rsidRPr="005368C3" w:rsidRDefault="005368C3" w:rsidP="005368C3">
      <w:pPr>
        <w:numPr>
          <w:ilvl w:val="0"/>
          <w:numId w:val="6"/>
        </w:numPr>
      </w:pPr>
      <w:r w:rsidRPr="005368C3">
        <w:lastRenderedPageBreak/>
        <w:t>Tamaño de las piezas producidas por una máquina.</w:t>
      </w:r>
    </w:p>
    <w:p w14:paraId="4B6DC9D4" w14:textId="77777777" w:rsidR="009A64A9" w:rsidRDefault="009A64A9" w:rsidP="005368C3"/>
    <w:p w14:paraId="3CCCF640" w14:textId="7745CA46" w:rsidR="005368C3" w:rsidRDefault="005368C3" w:rsidP="005368C3">
      <w:r w:rsidRPr="005368C3">
        <w:t>Para encontrar las probabilidades o cantidad de datos entre determinados valores de la variable, se calcula el área bajo la curva normal, que se encuentra en la tabla z o tabla de áreas bajo la curva normal estandarizada.</w:t>
      </w:r>
    </w:p>
    <w:p w14:paraId="57075EE3" w14:textId="77777777" w:rsidR="009A64A9" w:rsidRPr="005368C3" w:rsidRDefault="009A64A9" w:rsidP="005368C3"/>
    <w:p w14:paraId="1E0FBAB6" w14:textId="77777777" w:rsidR="005368C3" w:rsidRPr="005368C3" w:rsidRDefault="005368C3" w:rsidP="005368C3">
      <w:pPr>
        <w:rPr>
          <w:b/>
          <w:bCs/>
        </w:rPr>
      </w:pPr>
      <w:r w:rsidRPr="005368C3">
        <w:rPr>
          <w:b/>
          <w:bCs/>
        </w:rPr>
        <w:t>La distribución normal estándar</w:t>
      </w:r>
    </w:p>
    <w:p w14:paraId="5C7A9A34" w14:textId="77777777" w:rsidR="005368C3" w:rsidRPr="005368C3" w:rsidRDefault="005368C3" w:rsidP="005368C3">
      <w:r w:rsidRPr="005368C3">
        <w:t>La distribución normal estándar, es aquella distribución normal que tiene una </w:t>
      </w:r>
      <w:r w:rsidRPr="005368C3">
        <w:rPr>
          <w:b/>
          <w:bCs/>
        </w:rPr>
        <w:t>media igual a cero,</w:t>
      </w:r>
      <w:r w:rsidRPr="005368C3">
        <w:t> y una </w:t>
      </w:r>
      <w:r w:rsidRPr="005368C3">
        <w:rPr>
          <w:b/>
          <w:bCs/>
        </w:rPr>
        <w:t>desviación estándar igual a uno.</w:t>
      </w:r>
      <w:r w:rsidRPr="005368C3">
        <w:t> Veamos la función densidad normal estandarizada, que trabaja con la variable estandarizada z en el eje horizontal:</w:t>
      </w:r>
    </w:p>
    <w:p w14:paraId="092607E7" w14:textId="16EB4E20" w:rsidR="005368C3" w:rsidRDefault="005368C3" w:rsidP="005368C3">
      <w:r w:rsidRPr="005368C3">
        <w:rPr>
          <w:noProof/>
        </w:rPr>
        <w:drawing>
          <wp:anchor distT="0" distB="0" distL="114300" distR="114300" simplePos="0" relativeHeight="251680768" behindDoc="1" locked="0" layoutInCell="1" allowOverlap="1" wp14:anchorId="194A59A7" wp14:editId="37F5A5B5">
            <wp:simplePos x="0" y="0"/>
            <wp:positionH relativeFrom="column">
              <wp:posOffset>-3810</wp:posOffset>
            </wp:positionH>
            <wp:positionV relativeFrom="paragraph">
              <wp:posOffset>10795</wp:posOffset>
            </wp:positionV>
            <wp:extent cx="3914775" cy="1782866"/>
            <wp:effectExtent l="0" t="0" r="0" b="8255"/>
            <wp:wrapTight wrapText="bothSides">
              <wp:wrapPolygon edited="0">
                <wp:start x="0" y="0"/>
                <wp:lineTo x="0" y="21469"/>
                <wp:lineTo x="21442" y="21469"/>
                <wp:lineTo x="21442" y="0"/>
                <wp:lineTo x="0" y="0"/>
              </wp:wrapPolygon>
            </wp:wrapTight>
            <wp:docPr id="817376671" name="Imagen 74" descr="distribución-normal-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distribución-normal-estánda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14775" cy="17828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68C3">
        <w:t>Por ejemplo, si se desea encontrar la probabilidad de que la variable estandarizada z, tome un valor entre 0 y 1,50; hay que encontrar el área bajo la curva entre z = 0  y  z = 1,50.</w:t>
      </w:r>
    </w:p>
    <w:p w14:paraId="720C5E95" w14:textId="77777777" w:rsidR="009A64A9" w:rsidRPr="005368C3" w:rsidRDefault="009A64A9" w:rsidP="005368C3"/>
    <w:p w14:paraId="1309CD1D" w14:textId="412E1E37" w:rsidR="005368C3" w:rsidRPr="005368C3" w:rsidRDefault="005368C3" w:rsidP="005368C3">
      <w:r w:rsidRPr="005368C3">
        <w:rPr>
          <w:noProof/>
        </w:rPr>
        <w:drawing>
          <wp:anchor distT="0" distB="0" distL="114300" distR="114300" simplePos="0" relativeHeight="251681792" behindDoc="1" locked="0" layoutInCell="1" allowOverlap="1" wp14:anchorId="545E1B95" wp14:editId="161C5C5B">
            <wp:simplePos x="0" y="0"/>
            <wp:positionH relativeFrom="column">
              <wp:posOffset>-3810</wp:posOffset>
            </wp:positionH>
            <wp:positionV relativeFrom="paragraph">
              <wp:posOffset>10160</wp:posOffset>
            </wp:positionV>
            <wp:extent cx="3781425" cy="1652395"/>
            <wp:effectExtent l="0" t="0" r="0" b="5080"/>
            <wp:wrapTight wrapText="bothSides">
              <wp:wrapPolygon edited="0">
                <wp:start x="0" y="0"/>
                <wp:lineTo x="0" y="21417"/>
                <wp:lineTo x="21437" y="21417"/>
                <wp:lineTo x="21437" y="0"/>
                <wp:lineTo x="0" y="0"/>
              </wp:wrapPolygon>
            </wp:wrapTight>
            <wp:docPr id="520007634" name="Imagen 73" descr="distribución-normal-estándar-ejemp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distribución-normal-estándar-ejemplo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781425" cy="1652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E7ABE" w14:textId="77777777" w:rsidR="005368C3" w:rsidRPr="005368C3" w:rsidRDefault="005368C3" w:rsidP="005368C3">
      <w:r w:rsidRPr="005368C3">
        <w:t>Para calcular el valor de esta área, se utiliza la tabla z y se busca el valor de 1,50:</w:t>
      </w:r>
    </w:p>
    <w:p w14:paraId="1887C77B" w14:textId="6123B383" w:rsidR="005368C3" w:rsidRPr="005368C3" w:rsidRDefault="005368C3" w:rsidP="005368C3">
      <w:r w:rsidRPr="005368C3">
        <w:rPr>
          <w:noProof/>
        </w:rPr>
        <w:lastRenderedPageBreak/>
        <w:drawing>
          <wp:inline distT="0" distB="0" distL="0" distR="0" wp14:anchorId="3954FAA5" wp14:editId="7DB34324">
            <wp:extent cx="5612130" cy="2745740"/>
            <wp:effectExtent l="0" t="0" r="7620" b="0"/>
            <wp:docPr id="615432392" name="Imagen 72" descr="como-usar-la-tabla-z-áreas-bajo-la-curva-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omo-usar-la-tabla-z-áreas-bajo-la-curva-normal"/>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12130" cy="2745740"/>
                    </a:xfrm>
                    <a:prstGeom prst="rect">
                      <a:avLst/>
                    </a:prstGeom>
                    <a:noFill/>
                    <a:ln>
                      <a:noFill/>
                    </a:ln>
                  </pic:spPr>
                </pic:pic>
              </a:graphicData>
            </a:graphic>
          </wp:inline>
        </w:drawing>
      </w:r>
    </w:p>
    <w:p w14:paraId="2BFC8849" w14:textId="77777777" w:rsidR="005368C3" w:rsidRDefault="005368C3" w:rsidP="005368C3">
      <w:r w:rsidRPr="005368C3">
        <w:t>Como vemos, el valor del área bajo la curva es de 0,4332, y esa sería la probabilidad de que la variable estandarizada z, tome un valor comprendido entre 0 y 1,50.</w:t>
      </w:r>
    </w:p>
    <w:p w14:paraId="4E89BDB7" w14:textId="77777777" w:rsidR="003E455A" w:rsidRPr="005368C3" w:rsidRDefault="003E455A" w:rsidP="005368C3"/>
    <w:p w14:paraId="120520C1" w14:textId="77777777" w:rsidR="005368C3" w:rsidRPr="005368C3" w:rsidRDefault="005368C3" w:rsidP="005368C3">
      <w:pPr>
        <w:rPr>
          <w:b/>
          <w:bCs/>
        </w:rPr>
      </w:pPr>
      <w:r w:rsidRPr="005368C3">
        <w:rPr>
          <w:b/>
          <w:bCs/>
        </w:rPr>
        <w:t>¿Y si mi distribución normal no es estandarizada?</w:t>
      </w:r>
    </w:p>
    <w:p w14:paraId="69C6437C" w14:textId="77777777" w:rsidR="005368C3" w:rsidRDefault="005368C3" w:rsidP="005368C3">
      <w:r w:rsidRPr="005368C3">
        <w:t>En la mayoría de problemas, cuando se analizan diferentes variables x, la distribución normal no tiene la forma estandarizada, es decir, la media no es cero y la desviación estándar no es uno. En esos casos, se convierten los valores de la variable (x) a z, es decir, se estandarizan los valores de la variable (x).</w:t>
      </w:r>
    </w:p>
    <w:p w14:paraId="5076B257" w14:textId="77777777" w:rsidR="003E455A" w:rsidRPr="005368C3" w:rsidRDefault="003E455A" w:rsidP="005368C3"/>
    <w:p w14:paraId="7617CECD" w14:textId="77777777" w:rsidR="005368C3" w:rsidRPr="005368C3" w:rsidRDefault="005368C3" w:rsidP="005368C3">
      <w:r w:rsidRPr="005368C3">
        <w:t>La </w:t>
      </w:r>
      <w:r w:rsidRPr="005368C3">
        <w:rPr>
          <w:b/>
          <w:bCs/>
        </w:rPr>
        <w:t>fórmula de la variable estandarizada «z», </w:t>
      </w:r>
      <w:r w:rsidRPr="005368C3">
        <w:t>la cual </w:t>
      </w:r>
      <w:r w:rsidRPr="005368C3">
        <w:rPr>
          <w:b/>
          <w:bCs/>
        </w:rPr>
        <w:t>indica cuántas desviaciones estándar se aleja el valor x de la media,</w:t>
      </w:r>
      <w:r w:rsidRPr="005368C3">
        <w:t> es la siguiente:</w:t>
      </w:r>
    </w:p>
    <w:p w14:paraId="0A6577C0" w14:textId="7A685422" w:rsidR="005368C3" w:rsidRPr="005368C3" w:rsidRDefault="005368C3" w:rsidP="005368C3">
      <w:r w:rsidRPr="005368C3">
        <w:rPr>
          <w:noProof/>
        </w:rPr>
        <w:drawing>
          <wp:inline distT="0" distB="0" distL="0" distR="0" wp14:anchorId="0C206BC7" wp14:editId="14542050">
            <wp:extent cx="1285875" cy="600075"/>
            <wp:effectExtent l="0" t="0" r="9525" b="9525"/>
            <wp:docPr id="1596879564" name="Imagen 71" descr="fórmula-variabla-estandarizad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fórmula-variabla-estandarizada-z"/>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285875" cy="600075"/>
                    </a:xfrm>
                    <a:prstGeom prst="rect">
                      <a:avLst/>
                    </a:prstGeom>
                    <a:noFill/>
                    <a:ln>
                      <a:noFill/>
                    </a:ln>
                  </pic:spPr>
                </pic:pic>
              </a:graphicData>
            </a:graphic>
          </wp:inline>
        </w:drawing>
      </w:r>
    </w:p>
    <w:p w14:paraId="6909921E" w14:textId="77777777" w:rsidR="003E455A" w:rsidRDefault="003E455A" w:rsidP="005368C3"/>
    <w:p w14:paraId="71AFBC2A" w14:textId="74A49589" w:rsidR="005368C3" w:rsidRDefault="005368C3" w:rsidP="005368C3">
      <w:r w:rsidRPr="005368C3">
        <w:t>Y luego, con los valores de z, se utiliza la tabla y se calculan las áreas bajo la curva, porcentajes o probabilidades. En los videos que vienen líneas abajo, encontrarás muchos ejemplos.</w:t>
      </w:r>
    </w:p>
    <w:p w14:paraId="7D12A477" w14:textId="77777777" w:rsidR="003E455A" w:rsidRPr="005368C3" w:rsidRDefault="003E455A" w:rsidP="005368C3"/>
    <w:p w14:paraId="7DD29908" w14:textId="77777777" w:rsidR="005368C3" w:rsidRPr="005368C3" w:rsidRDefault="005368C3" w:rsidP="005368C3">
      <w:r w:rsidRPr="005368C3">
        <w:lastRenderedPageBreak/>
        <w:t>Por ejemplo, si tenemos una variable aleatoria continua X con una distribución normal no estandarizada, con media igual a 10 y desviación estándar igual a 1, y el problema pide calcular la probabilidad de que la variable X tome un valor entre 10 y 11,50, hay que estandarizar los valores de la variable X aplicando la fórmula de z:</w:t>
      </w:r>
    </w:p>
    <w:p w14:paraId="1345B8D4" w14:textId="72820DCD" w:rsidR="005368C3" w:rsidRPr="005368C3" w:rsidRDefault="005368C3" w:rsidP="005368C3">
      <w:r w:rsidRPr="005368C3">
        <w:rPr>
          <w:noProof/>
        </w:rPr>
        <w:drawing>
          <wp:inline distT="0" distB="0" distL="0" distR="0" wp14:anchorId="52D370FB" wp14:editId="1DF59C83">
            <wp:extent cx="2990850" cy="1219200"/>
            <wp:effectExtent l="0" t="0" r="0" b="0"/>
            <wp:docPr id="871023623" name="Imagen 70" descr="Imagen de la pantalla de un celular de un mensaje en letras neg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23623" name="Imagen 70" descr="Imagen de la pantalla de un celular de un mensaje en letras negras&#10;&#10;Descripción generada automáticamente con confianza baja"/>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990850" cy="1219200"/>
                    </a:xfrm>
                    <a:prstGeom prst="rect">
                      <a:avLst/>
                    </a:prstGeom>
                    <a:noFill/>
                    <a:ln>
                      <a:noFill/>
                    </a:ln>
                  </pic:spPr>
                </pic:pic>
              </a:graphicData>
            </a:graphic>
          </wp:inline>
        </w:drawing>
      </w:r>
    </w:p>
    <w:p w14:paraId="74D0464C" w14:textId="77777777" w:rsidR="005368C3" w:rsidRPr="005368C3" w:rsidRDefault="005368C3" w:rsidP="005368C3">
      <w:r w:rsidRPr="005368C3">
        <w:t>Ahora, veamos la gráfica de esta distribución normal:</w:t>
      </w:r>
    </w:p>
    <w:p w14:paraId="7525D508" w14:textId="441F306A" w:rsidR="005368C3" w:rsidRPr="005368C3" w:rsidRDefault="005368C3" w:rsidP="005368C3">
      <w:r w:rsidRPr="005368C3">
        <w:rPr>
          <w:noProof/>
        </w:rPr>
        <w:drawing>
          <wp:inline distT="0" distB="0" distL="0" distR="0" wp14:anchorId="14A23629" wp14:editId="7906FBB0">
            <wp:extent cx="4110666" cy="3838575"/>
            <wp:effectExtent l="0" t="0" r="4445" b="0"/>
            <wp:docPr id="604170872" name="Imagen 69" descr="estandarización-de-la-distribución-norm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estandarización-de-la-distribución-normal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112026" cy="3839845"/>
                    </a:xfrm>
                    <a:prstGeom prst="rect">
                      <a:avLst/>
                    </a:prstGeom>
                    <a:noFill/>
                    <a:ln>
                      <a:noFill/>
                    </a:ln>
                  </pic:spPr>
                </pic:pic>
              </a:graphicData>
            </a:graphic>
          </wp:inline>
        </w:drawing>
      </w:r>
    </w:p>
    <w:p w14:paraId="401FEFCB" w14:textId="77777777" w:rsidR="003E455A" w:rsidRDefault="003E455A" w:rsidP="005368C3"/>
    <w:p w14:paraId="476A84D3" w14:textId="1BF27930" w:rsidR="005368C3" w:rsidRPr="005368C3" w:rsidRDefault="005368C3" w:rsidP="005368C3">
      <w:r w:rsidRPr="005368C3">
        <w:t>Y usando la tabla z, se calcula el área bajo la curva. </w:t>
      </w:r>
      <w:r w:rsidRPr="005368C3">
        <w:rPr>
          <w:b/>
          <w:bCs/>
        </w:rPr>
        <w:t>Cuando z es igual a 1,50, el área bajo la curva es de 0,4332.</w:t>
      </w:r>
    </w:p>
    <w:p w14:paraId="5C76624D" w14:textId="3017C8FF" w:rsidR="005368C3" w:rsidRPr="005368C3" w:rsidRDefault="005368C3" w:rsidP="005368C3">
      <w:r w:rsidRPr="005368C3">
        <w:rPr>
          <w:noProof/>
        </w:rPr>
        <w:lastRenderedPageBreak/>
        <w:drawing>
          <wp:inline distT="0" distB="0" distL="0" distR="0" wp14:anchorId="2E0488BB" wp14:editId="0CE7B502">
            <wp:extent cx="5612130" cy="2745740"/>
            <wp:effectExtent l="0" t="0" r="7620" b="0"/>
            <wp:docPr id="1960223976" name="Imagen 68" descr="como-usar-la-tabla-z-áreas-bajo-la-curva-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omo-usar-la-tabla-z-áreas-bajo-la-curva-normal"/>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12130" cy="2745740"/>
                    </a:xfrm>
                    <a:prstGeom prst="rect">
                      <a:avLst/>
                    </a:prstGeom>
                    <a:noFill/>
                    <a:ln>
                      <a:noFill/>
                    </a:ln>
                  </pic:spPr>
                </pic:pic>
              </a:graphicData>
            </a:graphic>
          </wp:inline>
        </w:drawing>
      </w:r>
    </w:p>
    <w:p w14:paraId="229F2FAD" w14:textId="77777777" w:rsidR="003E455A" w:rsidRDefault="003E455A" w:rsidP="005368C3"/>
    <w:p w14:paraId="44A60109" w14:textId="243F11EB" w:rsidR="005368C3" w:rsidRDefault="005368C3" w:rsidP="005368C3">
      <w:r w:rsidRPr="005368C3">
        <w:t>Podemos concluir que la probabilidad de que la variable estandarizada z, tome un valor comprendido entre 10 y 11,50 es de 0,4332.</w:t>
      </w:r>
    </w:p>
    <w:p w14:paraId="7CB8047B" w14:textId="77777777" w:rsidR="003E455A" w:rsidRPr="005368C3" w:rsidRDefault="003E455A" w:rsidP="005368C3"/>
    <w:p w14:paraId="2F8280AD" w14:textId="77777777" w:rsidR="005368C3" w:rsidRPr="005368C3" w:rsidRDefault="005368C3" w:rsidP="005368C3">
      <w:r w:rsidRPr="005368C3">
        <w:t>Descarga la tabla z</w:t>
      </w:r>
    </w:p>
    <w:p w14:paraId="3C8F2E7C" w14:textId="77777777" w:rsidR="005368C3" w:rsidRPr="005368C3" w:rsidRDefault="005368C3" w:rsidP="005368C3">
      <w:r w:rsidRPr="005368C3">
        <w:t>Desde el siguiente enlace podrás acceder a la tabla de áreas bajo la curva normal. Recuerda imprimirla y llevarla a tu examen.</w:t>
      </w:r>
    </w:p>
    <w:p w14:paraId="5BF72961" w14:textId="77777777" w:rsidR="005368C3" w:rsidRPr="005368C3" w:rsidRDefault="00000000" w:rsidP="005368C3">
      <w:hyperlink r:id="rId93" w:tgtFrame="_blank" w:history="1">
        <w:r w:rsidR="005368C3" w:rsidRPr="005368C3">
          <w:rPr>
            <w:rStyle w:val="Hipervnculo"/>
          </w:rPr>
          <w:t xml:space="preserve">Tabla z distribución normal estandarizada – </w:t>
        </w:r>
        <w:proofErr w:type="spellStart"/>
        <w:r w:rsidR="005368C3" w:rsidRPr="005368C3">
          <w:rPr>
            <w:rStyle w:val="Hipervnculo"/>
          </w:rPr>
          <w:t>MateMovil</w:t>
        </w:r>
        <w:proofErr w:type="spellEnd"/>
      </w:hyperlink>
    </w:p>
    <w:p w14:paraId="623A9D59" w14:textId="77777777" w:rsidR="003E455A" w:rsidRDefault="003E455A" w:rsidP="005368C3"/>
    <w:p w14:paraId="33FB6261" w14:textId="3A90DB52" w:rsidR="005368C3" w:rsidRPr="005368C3" w:rsidRDefault="005368C3" w:rsidP="005368C3">
      <w:r w:rsidRPr="005368C3">
        <w:t>Descarga la guía de ejercicios</w:t>
      </w:r>
    </w:p>
    <w:p w14:paraId="4DF9EB8B" w14:textId="77777777" w:rsidR="005368C3" w:rsidRPr="005368C3" w:rsidRDefault="005368C3" w:rsidP="005368C3">
      <w:r w:rsidRPr="005368C3">
        <w:t>Además, hemos preparado una guía con varios ejercicios propuestos de distribución normal.</w:t>
      </w:r>
    </w:p>
    <w:p w14:paraId="07CE1834" w14:textId="77777777" w:rsidR="005368C3" w:rsidRPr="005368C3" w:rsidRDefault="00000000" w:rsidP="005368C3">
      <w:hyperlink r:id="rId94" w:tgtFrame="_blank" w:history="1">
        <w:r w:rsidR="005368C3" w:rsidRPr="005368C3">
          <w:rPr>
            <w:rStyle w:val="Hipervnculo"/>
          </w:rPr>
          <w:t>Distribución Normal Ejercicios Propuestos PDF</w:t>
        </w:r>
      </w:hyperlink>
    </w:p>
    <w:p w14:paraId="3EE148DE" w14:textId="77777777" w:rsidR="0002426A" w:rsidRDefault="0002426A" w:rsidP="0002426A"/>
    <w:p w14:paraId="4C52B307" w14:textId="77777777" w:rsidR="0002426A" w:rsidRDefault="0002426A" w:rsidP="0002426A"/>
    <w:p w14:paraId="60CD3155" w14:textId="77777777" w:rsidR="003E455A" w:rsidRDefault="003E455A" w:rsidP="0002426A"/>
    <w:p w14:paraId="5252DE37" w14:textId="77777777" w:rsidR="003E455A" w:rsidRPr="0002426A" w:rsidRDefault="003E455A" w:rsidP="0002426A"/>
    <w:p w14:paraId="43465D1A" w14:textId="77777777" w:rsidR="005C2D6E" w:rsidRDefault="00B87779" w:rsidP="002C1D26">
      <w:pPr>
        <w:pStyle w:val="Ttulo3"/>
        <w:rPr>
          <w:rFonts w:eastAsia="Calibri"/>
        </w:rPr>
      </w:pPr>
      <w:bookmarkStart w:id="20" w:name="_Toc128590102"/>
      <w:r w:rsidRPr="00B87779">
        <w:rPr>
          <w:rFonts w:eastAsia="Calibri"/>
        </w:rPr>
        <w:lastRenderedPageBreak/>
        <w:t>Propiedades</w:t>
      </w:r>
      <w:bookmarkEnd w:id="20"/>
    </w:p>
    <w:p w14:paraId="4DB134BB" w14:textId="77777777" w:rsidR="00DB1030" w:rsidRPr="00DB1030" w:rsidRDefault="00DB1030" w:rsidP="00DB1030">
      <w:r w:rsidRPr="00DB1030">
        <w:t>Las principales propiedades de la distribución normal son las siguientes:</w:t>
      </w:r>
    </w:p>
    <w:p w14:paraId="2240BA7C" w14:textId="77777777" w:rsidR="00DB1030" w:rsidRPr="00DB1030" w:rsidRDefault="00DB1030" w:rsidP="00DB1030">
      <w:pPr>
        <w:numPr>
          <w:ilvl w:val="0"/>
          <w:numId w:val="4"/>
        </w:numPr>
      </w:pPr>
      <w:r w:rsidRPr="00DB1030">
        <w:t>Forma de campana: La distribución normal tiene una forma de campana simétrica alrededor de su media. Esto significa que la mayoría de los datos se concentran cerca de la media y se vuelven más raros a medida que nos alejamos de ella.</w:t>
      </w:r>
    </w:p>
    <w:p w14:paraId="283EE4A4" w14:textId="77777777" w:rsidR="00DB1030" w:rsidRPr="00DB1030" w:rsidRDefault="00DB1030" w:rsidP="00DB1030">
      <w:pPr>
        <w:numPr>
          <w:ilvl w:val="0"/>
          <w:numId w:val="4"/>
        </w:numPr>
      </w:pPr>
      <w:r w:rsidRPr="00DB1030">
        <w:t>Media: La media es el punto central de la distribución normal y es también su punto de simetría. En una distribución normal, la media, la mediana y la moda son iguales.</w:t>
      </w:r>
    </w:p>
    <w:p w14:paraId="0FD626E5" w14:textId="77777777" w:rsidR="00DB1030" w:rsidRPr="00DB1030" w:rsidRDefault="00DB1030" w:rsidP="00DB1030">
      <w:pPr>
        <w:numPr>
          <w:ilvl w:val="0"/>
          <w:numId w:val="4"/>
        </w:numPr>
      </w:pPr>
      <w:r w:rsidRPr="00DB1030">
        <w:t>Desviación estándar: La desviación estándar mide la dispersión de los datos con respecto a la media. En una distribución normal, el 68% de los datos se encuentran dentro de una desviación estándar de la media, el 95% de los datos se encuentran dentro de dos desviaciones estándar de la media, y el 99.7% de los datos se encuentran dentro de tres desviaciones estándar de la media.</w:t>
      </w:r>
    </w:p>
    <w:p w14:paraId="259EE554" w14:textId="77777777" w:rsidR="00DB1030" w:rsidRPr="00DB1030" w:rsidRDefault="00DB1030" w:rsidP="00DB1030">
      <w:pPr>
        <w:numPr>
          <w:ilvl w:val="0"/>
          <w:numId w:val="4"/>
        </w:numPr>
      </w:pPr>
      <w:r w:rsidRPr="00DB1030">
        <w:t>Función de densidad de probabilidad: La distribución normal se puede representar mediante su función de densidad de probabilidad, que describe la proporción de datos que se encuentra en un intervalo específico. La función de densidad de probabilidad es simétrica alrededor de la media y tiene un valor máximo en la media.</w:t>
      </w:r>
    </w:p>
    <w:p w14:paraId="5BD07B97" w14:textId="77777777" w:rsidR="00DB1030" w:rsidRPr="00DB1030" w:rsidRDefault="00DB1030" w:rsidP="00DB1030">
      <w:pPr>
        <w:numPr>
          <w:ilvl w:val="0"/>
          <w:numId w:val="4"/>
        </w:numPr>
      </w:pPr>
      <w:r w:rsidRPr="00DB1030">
        <w:t>Tabla de distribución normal: La tabla de distribución normal se utiliza para calcular las probabilidades de la distribución normal estándar (con media 0 y desviación estándar 1). Esta tabla proporciona los valores correspondientes a diferentes z-score (valores estandarizados) y sus probabilidades acumuladas.</w:t>
      </w:r>
    </w:p>
    <w:p w14:paraId="5ACBA505" w14:textId="77777777" w:rsidR="00DB1030" w:rsidRDefault="00DB1030" w:rsidP="00DB1030">
      <w:r w:rsidRPr="00DB1030">
        <w:rPr>
          <w:vanish/>
        </w:rPr>
        <w:t>Final del formulario</w:t>
      </w:r>
    </w:p>
    <w:p w14:paraId="15FD4801" w14:textId="77777777" w:rsidR="003E455A" w:rsidRDefault="003E455A" w:rsidP="00DB1030"/>
    <w:p w14:paraId="0DA6DEDE" w14:textId="77777777" w:rsidR="003E455A" w:rsidRDefault="003E455A" w:rsidP="00DB1030"/>
    <w:p w14:paraId="5AB57554" w14:textId="77777777" w:rsidR="003E455A" w:rsidRPr="00DB1030" w:rsidRDefault="003E455A" w:rsidP="00DB1030">
      <w:pPr>
        <w:rPr>
          <w:vanish/>
        </w:rPr>
      </w:pPr>
    </w:p>
    <w:p w14:paraId="4223AFFE" w14:textId="77777777" w:rsidR="00E207FE" w:rsidRPr="00E207FE" w:rsidRDefault="00E207FE" w:rsidP="00E207FE"/>
    <w:p w14:paraId="11EE2709" w14:textId="77777777" w:rsidR="005C2D6E" w:rsidRDefault="00B87779" w:rsidP="002C1D26">
      <w:pPr>
        <w:pStyle w:val="Ttulo3"/>
        <w:rPr>
          <w:rFonts w:eastAsia="Calibri"/>
        </w:rPr>
      </w:pPr>
      <w:bookmarkStart w:id="21" w:name="_Toc128590103"/>
      <w:r w:rsidRPr="00B87779">
        <w:rPr>
          <w:rFonts w:eastAsia="Calibri"/>
        </w:rPr>
        <w:lastRenderedPageBreak/>
        <w:t>Tipificación.</w:t>
      </w:r>
      <w:bookmarkEnd w:id="21"/>
      <w:r w:rsidRPr="00B87779">
        <w:rPr>
          <w:rFonts w:eastAsia="Calibri"/>
        </w:rPr>
        <w:t xml:space="preserve"> </w:t>
      </w:r>
    </w:p>
    <w:p w14:paraId="1347D301" w14:textId="77777777" w:rsidR="009B50E0" w:rsidRDefault="009B50E0" w:rsidP="009B50E0"/>
    <w:p w14:paraId="3D06CB69" w14:textId="77777777" w:rsidR="009B50E0" w:rsidRDefault="009B50E0" w:rsidP="009B50E0">
      <w:r w:rsidRPr="009B50E0">
        <w:t>La tipificación es un proceso estadístico utilizado para estandarizar una variable aleatoria que sigue una distribución normal. El objetivo es transformar la variable en una nueva escala que tenga una media de cero y una desviación estándar de uno, lo que facilita la comparación y análisis de diferentes conjuntos de datos.</w:t>
      </w:r>
    </w:p>
    <w:p w14:paraId="0CE50BEB" w14:textId="77777777" w:rsidR="009B50E0" w:rsidRPr="009B50E0" w:rsidRDefault="009B50E0" w:rsidP="009B50E0"/>
    <w:p w14:paraId="48B65FB3" w14:textId="77777777" w:rsidR="009B50E0" w:rsidRDefault="009B50E0" w:rsidP="009B50E0">
      <w:r w:rsidRPr="009B50E0">
        <w:t>El proceso de tipificación implica restar la media de la variable y luego dividir por la desviación estándar. La nueva variable tipificada resultante, también conocida como puntuación z o puntaje estándar, indica la cantidad de desviaciones estándar que un valor específico se encuentra por encima o por debajo de la media.</w:t>
      </w:r>
    </w:p>
    <w:p w14:paraId="07B5EAF4" w14:textId="77777777" w:rsidR="009B50E0" w:rsidRPr="009B50E0" w:rsidRDefault="009B50E0" w:rsidP="009B50E0"/>
    <w:p w14:paraId="178226BA" w14:textId="77777777" w:rsidR="009B50E0" w:rsidRPr="009B50E0" w:rsidRDefault="009B50E0" w:rsidP="009B50E0">
      <w:r w:rsidRPr="009B50E0">
        <w:t>La fórmula para tipificar una variable X es: z = (X - media) / desviación estándar</w:t>
      </w:r>
    </w:p>
    <w:p w14:paraId="3F046ECB" w14:textId="77777777" w:rsidR="009B50E0" w:rsidRDefault="009B50E0" w:rsidP="009B50E0"/>
    <w:p w14:paraId="77147918" w14:textId="69034F41" w:rsidR="009B50E0" w:rsidRDefault="009B50E0" w:rsidP="009B50E0">
      <w:r w:rsidRPr="009B50E0">
        <w:t>Donde z es la puntuación tipificada, X es el valor de la variable original, la media es la media de la distribución original y la desviación estándar es la desviación estándar de la distribución original.</w:t>
      </w:r>
    </w:p>
    <w:p w14:paraId="371D42ED" w14:textId="77777777" w:rsidR="009B50E0" w:rsidRPr="009B50E0" w:rsidRDefault="009B50E0" w:rsidP="009B50E0"/>
    <w:p w14:paraId="67769184" w14:textId="77777777" w:rsidR="009B50E0" w:rsidRDefault="009B50E0" w:rsidP="009B50E0">
      <w:r w:rsidRPr="009B50E0">
        <w:t>La tipificación es útil para comparar variables que están en diferentes escalas o unidades de medida, y también se utiliza en la construcción de pruebas estandarizadas y evaluaciones psicológicas.</w:t>
      </w:r>
    </w:p>
    <w:p w14:paraId="4401C95D" w14:textId="77777777" w:rsidR="009B50E0" w:rsidRPr="009B50E0" w:rsidRDefault="009B50E0" w:rsidP="009B50E0"/>
    <w:p w14:paraId="4AB96246" w14:textId="77777777" w:rsidR="009B50E0" w:rsidRPr="009B50E0" w:rsidRDefault="009B50E0" w:rsidP="009B50E0">
      <w:r w:rsidRPr="009B50E0">
        <w:t>Por ejemplo, si se tiene un conjunto de datos de las puntuaciones de un examen, se puede tipificar las puntuaciones para comparar el rendimiento de diferentes grupos de estudiantes. Si la media de las puntuaciones es 70 y la desviación estándar es 10, una puntuación de 80 tendría una puntuación z de 0.8, lo que indica que está por encima de la media por 0.8 desviaciones estándar.</w:t>
      </w:r>
    </w:p>
    <w:p w14:paraId="67AC6CE8" w14:textId="77777777" w:rsidR="009B50E0" w:rsidRPr="009B50E0" w:rsidRDefault="009B50E0" w:rsidP="009B50E0"/>
    <w:p w14:paraId="6A136197" w14:textId="488EEC5C" w:rsidR="002117E6" w:rsidRDefault="002C1D26" w:rsidP="002C1D26">
      <w:pPr>
        <w:pStyle w:val="Ttulo3"/>
      </w:pPr>
      <w:bookmarkStart w:id="22" w:name="_Toc128590104"/>
      <w:r>
        <w:rPr>
          <w:rFonts w:eastAsia="Calibri"/>
        </w:rPr>
        <w:lastRenderedPageBreak/>
        <w:t>U</w:t>
      </w:r>
      <w:r w:rsidR="00B87779" w:rsidRPr="00B87779">
        <w:rPr>
          <w:rFonts w:eastAsia="Calibri"/>
        </w:rPr>
        <w:t xml:space="preserve">so de la tabla de distribución de probabilidad </w:t>
      </w:r>
      <w:r w:rsidR="00293CD2">
        <w:rPr>
          <w:rFonts w:eastAsia="Calibri"/>
        </w:rPr>
        <w:t>d</w:t>
      </w:r>
      <w:r w:rsidR="00B87779" w:rsidRPr="00B87779">
        <w:rPr>
          <w:rFonts w:eastAsia="Calibri"/>
        </w:rPr>
        <w:t xml:space="preserve">e </w:t>
      </w:r>
      <w:r w:rsidR="00154C9F">
        <w:rPr>
          <w:rFonts w:eastAsia="Calibri"/>
        </w:rPr>
        <w:t>l</w:t>
      </w:r>
      <w:r w:rsidR="00B87779" w:rsidRPr="00B87779">
        <w:rPr>
          <w:rFonts w:eastAsia="Calibri"/>
        </w:rPr>
        <w:t>a normal.</w:t>
      </w:r>
      <w:bookmarkEnd w:id="22"/>
    </w:p>
    <w:p w14:paraId="37A97F18" w14:textId="77777777" w:rsidR="00D05EFE" w:rsidRDefault="00D05EFE" w:rsidP="00A76AA1">
      <w:pPr>
        <w:contextualSpacing/>
      </w:pPr>
    </w:p>
    <w:p w14:paraId="028540B8" w14:textId="77777777" w:rsidR="0002426A" w:rsidRDefault="0002426A" w:rsidP="0002426A">
      <w:pPr>
        <w:contextualSpacing/>
      </w:pPr>
      <w:r>
        <w:t>La tabla de distribución de probabilidad de la normal es una herramienta útil en estadística para encontrar la probabilidad asociada a un valor específico de una variable aleatoria normal estándar (con media 0 y desviación estándar 1). La tabla se utiliza para calcular valores z, que se definen como la cantidad de desviaciones estándar por encima o por debajo de la media.</w:t>
      </w:r>
    </w:p>
    <w:p w14:paraId="4D108CB0" w14:textId="77777777" w:rsidR="0002426A" w:rsidRDefault="0002426A" w:rsidP="0002426A">
      <w:pPr>
        <w:contextualSpacing/>
      </w:pPr>
    </w:p>
    <w:p w14:paraId="0EF21E79" w14:textId="77777777" w:rsidR="0002426A" w:rsidRDefault="0002426A" w:rsidP="0002426A">
      <w:pPr>
        <w:contextualSpacing/>
      </w:pPr>
      <w:r>
        <w:t>Para utilizar la tabla, primero es necesario determinar el valor z correspondiente al valor de la variable aleatoria en cuestión. Para ello, se utiliza la fórmula:</w:t>
      </w:r>
    </w:p>
    <w:p w14:paraId="7987CCF6" w14:textId="77777777" w:rsidR="0002426A" w:rsidRDefault="0002426A" w:rsidP="0002426A">
      <w:pPr>
        <w:contextualSpacing/>
      </w:pPr>
    </w:p>
    <w:p w14:paraId="69CF04BB" w14:textId="77777777" w:rsidR="0002426A" w:rsidRDefault="0002426A" w:rsidP="0002426A">
      <w:pPr>
        <w:contextualSpacing/>
      </w:pPr>
      <w:r>
        <w:t>z = (X - μ) / σ</w:t>
      </w:r>
    </w:p>
    <w:p w14:paraId="45F57471" w14:textId="77777777" w:rsidR="0002426A" w:rsidRDefault="0002426A" w:rsidP="0002426A">
      <w:pPr>
        <w:contextualSpacing/>
      </w:pPr>
    </w:p>
    <w:p w14:paraId="7480EC36" w14:textId="77777777" w:rsidR="0002426A" w:rsidRDefault="0002426A" w:rsidP="0002426A">
      <w:pPr>
        <w:contextualSpacing/>
      </w:pPr>
      <w:r>
        <w:t>donde X es el valor de la variable aleatoria, μ es la media y σ es la desviación estándar. Una vez que se ha determinado el valor z correspondiente, se busca en la tabla el área bajo la curva de la distribución normal estándar hasta ese valor de z. Esta área representa la probabilidad asociada al valor de la variable aleatoria.</w:t>
      </w:r>
    </w:p>
    <w:p w14:paraId="10F2D9AB" w14:textId="77777777" w:rsidR="0002426A" w:rsidRDefault="0002426A" w:rsidP="0002426A">
      <w:pPr>
        <w:contextualSpacing/>
      </w:pPr>
    </w:p>
    <w:p w14:paraId="4F9526F3" w14:textId="77777777" w:rsidR="0002426A" w:rsidRDefault="0002426A" w:rsidP="0002426A">
      <w:pPr>
        <w:contextualSpacing/>
      </w:pPr>
      <w:r>
        <w:t>Por ejemplo, supongamos que se quiere encontrar la probabilidad de que una variable aleatoria normal tenga un valor menor a 2. Para ello, primero se debe tipificar el valor de la variable utilizando la fórmula anterior:</w:t>
      </w:r>
    </w:p>
    <w:p w14:paraId="28040A1A" w14:textId="77777777" w:rsidR="0002426A" w:rsidRDefault="0002426A" w:rsidP="0002426A">
      <w:pPr>
        <w:contextualSpacing/>
      </w:pPr>
    </w:p>
    <w:p w14:paraId="3E044869" w14:textId="77777777" w:rsidR="0002426A" w:rsidRDefault="0002426A" w:rsidP="0002426A">
      <w:pPr>
        <w:contextualSpacing/>
      </w:pPr>
      <w:r>
        <w:t>z = (2 - μ) / σ</w:t>
      </w:r>
    </w:p>
    <w:p w14:paraId="455AAA21" w14:textId="77777777" w:rsidR="0002426A" w:rsidRDefault="0002426A" w:rsidP="0002426A">
      <w:pPr>
        <w:contextualSpacing/>
      </w:pPr>
    </w:p>
    <w:p w14:paraId="423D807E" w14:textId="77777777" w:rsidR="0002426A" w:rsidRDefault="0002426A" w:rsidP="0002426A">
      <w:pPr>
        <w:contextualSpacing/>
      </w:pPr>
      <w:r>
        <w:t>Supongamos que se sabe que la media de la distribución es de 5 y la desviación estándar es de 2. Entonces:</w:t>
      </w:r>
    </w:p>
    <w:p w14:paraId="4C7726B5" w14:textId="77777777" w:rsidR="0002426A" w:rsidRDefault="0002426A" w:rsidP="0002426A">
      <w:pPr>
        <w:contextualSpacing/>
      </w:pPr>
    </w:p>
    <w:p w14:paraId="1214CBCB" w14:textId="77777777" w:rsidR="0002426A" w:rsidRDefault="0002426A" w:rsidP="0002426A">
      <w:pPr>
        <w:contextualSpacing/>
      </w:pPr>
      <w:r>
        <w:t>z = (2 - 5) / 2 = -1.5</w:t>
      </w:r>
    </w:p>
    <w:p w14:paraId="42DADCA6" w14:textId="77777777" w:rsidR="0002426A" w:rsidRDefault="0002426A" w:rsidP="0002426A">
      <w:pPr>
        <w:contextualSpacing/>
      </w:pPr>
    </w:p>
    <w:p w14:paraId="556091B2" w14:textId="614FA518" w:rsidR="00D05EFE" w:rsidRDefault="0002426A" w:rsidP="0002426A">
      <w:pPr>
        <w:contextualSpacing/>
      </w:pPr>
      <w:r>
        <w:lastRenderedPageBreak/>
        <w:t>Se busca en la tabla de distribución de probabilidad de la normal el valor correspondiente a -1.5, que es 0.0668. Esto significa que la probabilidad de que la variable aleatoria sea menor a 2 es de 0.0668 o aproximadamente del 6.68%.</w:t>
      </w:r>
    </w:p>
    <w:p w14:paraId="78E8003B" w14:textId="3E48EB99" w:rsidR="00D05EFE" w:rsidRDefault="00D05EFE" w:rsidP="00A76AA1">
      <w:pPr>
        <w:contextualSpacing/>
      </w:pPr>
      <w:r>
        <w:rPr>
          <w:noProof/>
          <w:lang w:eastAsia="es-NI"/>
        </w:rPr>
        <mc:AlternateContent>
          <mc:Choice Requires="wpg">
            <w:drawing>
              <wp:anchor distT="0" distB="0" distL="114300" distR="114300" simplePos="0" relativeHeight="251664384" behindDoc="0" locked="0" layoutInCell="1" allowOverlap="1" wp14:anchorId="75B3E07F" wp14:editId="2092FCE0">
                <wp:simplePos x="0" y="0"/>
                <wp:positionH relativeFrom="column">
                  <wp:posOffset>-485790</wp:posOffset>
                </wp:positionH>
                <wp:positionV relativeFrom="paragraph">
                  <wp:posOffset>298346</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23968" w14:textId="77777777" w:rsidR="00AB2DF6" w:rsidRPr="00A32AB9" w:rsidRDefault="00AB2DF6" w:rsidP="00A32AB9">
                              <w:pPr>
                                <w:pStyle w:val="Ttulo1"/>
                              </w:pPr>
                              <w:bookmarkStart w:id="23" w:name="_Toc46999616"/>
                              <w:bookmarkStart w:id="24" w:name="_Toc51942773"/>
                              <w:bookmarkStart w:id="25" w:name="_Toc128590105"/>
                              <w:r w:rsidRPr="00A32AB9">
                                <w:t>Bibliografía y Webgrafía</w:t>
                              </w:r>
                              <w:bookmarkEnd w:id="23"/>
                              <w:bookmarkEnd w:id="24"/>
                              <w:bookmarkEnd w:id="2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B3E07F" id="Grupo 20" o:spid="_x0000_s1037" style="position:absolute;left:0;text-align:left;margin-left:-38.25pt;margin-top:23.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MXzTrz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8D23968" w14:textId="77777777" w:rsidR="00AB2DF6" w:rsidRPr="00A32AB9" w:rsidRDefault="00AB2DF6" w:rsidP="00A32AB9">
                        <w:pPr>
                          <w:pStyle w:val="Ttulo1"/>
                        </w:pPr>
                        <w:bookmarkStart w:id="26" w:name="_Toc46999616"/>
                        <w:bookmarkStart w:id="27" w:name="_Toc51942773"/>
                        <w:bookmarkStart w:id="28" w:name="_Toc128590105"/>
                        <w:r w:rsidRPr="00A32AB9">
                          <w:t>Bibliografía y Webgrafía</w:t>
                        </w:r>
                        <w:bookmarkEnd w:id="26"/>
                        <w:bookmarkEnd w:id="27"/>
                        <w:bookmarkEnd w:id="2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493BBF8" w14:textId="1B1CE34E" w:rsidR="00AB2DF6" w:rsidRDefault="00AB2DF6" w:rsidP="00A76AA1">
      <w:pPr>
        <w:contextualSpacing/>
      </w:pPr>
    </w:p>
    <w:p w14:paraId="329ED1F7" w14:textId="77777777" w:rsidR="00AB2DF6" w:rsidRDefault="00AB2DF6" w:rsidP="00A76AA1">
      <w:pPr>
        <w:contextualSpacing/>
      </w:pPr>
    </w:p>
    <w:p w14:paraId="3C601DCC" w14:textId="511BDC81" w:rsidR="006416C0" w:rsidRPr="006416C0" w:rsidRDefault="006416C0" w:rsidP="006416C0">
      <w:pPr>
        <w:contextualSpacing/>
        <w:rPr>
          <w:lang w:val="en-US"/>
        </w:rPr>
      </w:pPr>
      <w:r w:rsidRPr="006416C0">
        <w:rPr>
          <w:lang w:val="en-US"/>
        </w:rPr>
        <w:t xml:space="preserve">Casella, G., &amp; Berger, R. L. (2002). </w:t>
      </w:r>
      <w:proofErr w:type="spellStart"/>
      <w:r w:rsidRPr="006416C0">
        <w:rPr>
          <w:lang w:val="en-US"/>
        </w:rPr>
        <w:t>Estadística</w:t>
      </w:r>
      <w:proofErr w:type="spellEnd"/>
      <w:r w:rsidRPr="006416C0">
        <w:rPr>
          <w:lang w:val="en-US"/>
        </w:rPr>
        <w:t xml:space="preserve"> </w:t>
      </w:r>
      <w:proofErr w:type="spellStart"/>
      <w:r w:rsidRPr="006416C0">
        <w:rPr>
          <w:lang w:val="en-US"/>
        </w:rPr>
        <w:t>inferencial</w:t>
      </w:r>
      <w:proofErr w:type="spellEnd"/>
      <w:r w:rsidRPr="006416C0">
        <w:rPr>
          <w:lang w:val="en-US"/>
        </w:rPr>
        <w:t>. Thomson Learning.</w:t>
      </w:r>
    </w:p>
    <w:p w14:paraId="11E9C567" w14:textId="4E63DE3F" w:rsidR="00AB2DF6" w:rsidRDefault="006416C0" w:rsidP="006416C0">
      <w:pPr>
        <w:contextualSpacing/>
      </w:pPr>
      <w:r w:rsidRPr="006416C0">
        <w:rPr>
          <w:lang w:val="en-US"/>
        </w:rPr>
        <w:t xml:space="preserve">Ross, S. M. (2004). </w:t>
      </w:r>
      <w:r>
        <w:t>Introducción a la probabilidad y estadística. Alianza Editorial.</w:t>
      </w:r>
    </w:p>
    <w:p w14:paraId="5046BDA2" w14:textId="3C8197BF" w:rsidR="00AB2DF6" w:rsidRDefault="002B651D" w:rsidP="00A76AA1">
      <w:pPr>
        <w:contextualSpacing/>
      </w:pPr>
      <w:r w:rsidRPr="002B651D">
        <w:t>Valencia, R. (2019). Probabilidad y estadística para ingenieros. Pearson Educación.</w:t>
      </w:r>
    </w:p>
    <w:p w14:paraId="757727D9" w14:textId="07288741" w:rsidR="002B651D" w:rsidRDefault="00877AC4" w:rsidP="00A76AA1">
      <w:pPr>
        <w:contextualSpacing/>
      </w:pPr>
      <w:r w:rsidRPr="00877AC4">
        <w:t>Navarro, A. (2014). Estadística aplicada a los negocios y la economía. McGraw-Hill Interamericana.</w:t>
      </w:r>
    </w:p>
    <w:p w14:paraId="0CB9362A" w14:textId="1F02E692" w:rsidR="00877AC4" w:rsidRDefault="007A2E93" w:rsidP="00A76AA1">
      <w:pPr>
        <w:contextualSpacing/>
      </w:pPr>
      <w:r w:rsidRPr="007A2E93">
        <w:t xml:space="preserve">Devore, J. L. (2010). Probabilidad y estadística para ingeniería y ciencias. Cengage </w:t>
      </w:r>
      <w:proofErr w:type="spellStart"/>
      <w:r w:rsidRPr="007A2E93">
        <w:t>Learning</w:t>
      </w:r>
      <w:proofErr w:type="spellEnd"/>
      <w:r w:rsidRPr="007A2E93">
        <w:t>.</w:t>
      </w:r>
    </w:p>
    <w:p w14:paraId="306F2B9C" w14:textId="75BF8992" w:rsidR="007A2E93" w:rsidRDefault="00D05EFE" w:rsidP="00A76AA1">
      <w:pPr>
        <w:contextualSpacing/>
      </w:pPr>
      <w:proofErr w:type="spellStart"/>
      <w:r w:rsidRPr="00D05EFE">
        <w:t>Canavos</w:t>
      </w:r>
      <w:proofErr w:type="spellEnd"/>
      <w:r w:rsidRPr="00D05EFE">
        <w:t xml:space="preserve">, G. C. (2014). Probabilidad y estadística: aplicaciones y métodos. McGraw-Hill </w:t>
      </w:r>
      <w:proofErr w:type="spellStart"/>
      <w:r w:rsidRPr="00D05EFE">
        <w:t>Education</w:t>
      </w:r>
      <w:proofErr w:type="spellEnd"/>
      <w:r w:rsidRPr="00D05EFE">
        <w:t>.</w:t>
      </w:r>
    </w:p>
    <w:p w14:paraId="44E5D90D" w14:textId="77777777" w:rsidR="00AB2DF6" w:rsidRDefault="00AB2DF6" w:rsidP="00A76AA1">
      <w:pPr>
        <w:contextualSpacing/>
      </w:pPr>
    </w:p>
    <w:p w14:paraId="40C4A276" w14:textId="77777777" w:rsidR="00AB2DF6" w:rsidRPr="002117E6" w:rsidRDefault="00AB2DF6" w:rsidP="00A76AA1">
      <w:pPr>
        <w:contextualSpacing/>
        <w:rPr>
          <w:bCs/>
        </w:rPr>
      </w:pPr>
    </w:p>
    <w:p w14:paraId="5299616E" w14:textId="77777777" w:rsidR="00AB2DF6" w:rsidRDefault="00AB2DF6" w:rsidP="00A76AA1">
      <w:pPr>
        <w:tabs>
          <w:tab w:val="left" w:pos="1305"/>
        </w:tabs>
        <w:contextualSpacing/>
      </w:pPr>
    </w:p>
    <w:p w14:paraId="59B21286" w14:textId="77777777" w:rsidR="003E455A" w:rsidRDefault="003E455A" w:rsidP="00A76AA1">
      <w:pPr>
        <w:tabs>
          <w:tab w:val="left" w:pos="1305"/>
        </w:tabs>
        <w:contextualSpacing/>
      </w:pPr>
    </w:p>
    <w:p w14:paraId="2E25F9BA" w14:textId="77777777" w:rsidR="003E455A" w:rsidRDefault="003E455A" w:rsidP="00A76AA1">
      <w:pPr>
        <w:tabs>
          <w:tab w:val="left" w:pos="1305"/>
        </w:tabs>
        <w:contextualSpacing/>
      </w:pPr>
    </w:p>
    <w:p w14:paraId="0F28CDA6" w14:textId="77777777" w:rsidR="003E455A" w:rsidRDefault="003E455A" w:rsidP="00A76AA1">
      <w:pPr>
        <w:tabs>
          <w:tab w:val="left" w:pos="1305"/>
        </w:tabs>
        <w:contextualSpacing/>
      </w:pPr>
    </w:p>
    <w:p w14:paraId="05E5733F" w14:textId="77777777" w:rsidR="003E455A" w:rsidRDefault="003E455A" w:rsidP="00A76AA1">
      <w:pPr>
        <w:tabs>
          <w:tab w:val="left" w:pos="1305"/>
        </w:tabs>
        <w:contextualSpacing/>
      </w:pPr>
    </w:p>
    <w:p w14:paraId="11B127C2" w14:textId="77777777" w:rsidR="003E455A" w:rsidRDefault="003E455A" w:rsidP="00A76AA1">
      <w:pPr>
        <w:tabs>
          <w:tab w:val="left" w:pos="1305"/>
        </w:tabs>
        <w:contextualSpacing/>
      </w:pPr>
    </w:p>
    <w:p w14:paraId="76335324" w14:textId="77777777" w:rsidR="003E455A" w:rsidRDefault="003E455A" w:rsidP="00A76AA1">
      <w:pPr>
        <w:tabs>
          <w:tab w:val="left" w:pos="1305"/>
        </w:tabs>
        <w:contextualSpacing/>
      </w:pPr>
    </w:p>
    <w:p w14:paraId="4BEA1162" w14:textId="77777777" w:rsidR="003E455A" w:rsidRDefault="003E455A" w:rsidP="00A76AA1">
      <w:pPr>
        <w:tabs>
          <w:tab w:val="left" w:pos="1305"/>
        </w:tabs>
        <w:contextualSpacing/>
      </w:pPr>
    </w:p>
    <w:p w14:paraId="220E0722" w14:textId="77777777" w:rsidR="003E455A" w:rsidRDefault="003E455A" w:rsidP="00A76AA1">
      <w:pPr>
        <w:tabs>
          <w:tab w:val="left" w:pos="1305"/>
        </w:tabs>
        <w:contextualSpacing/>
      </w:pPr>
    </w:p>
    <w:p w14:paraId="65CB967F" w14:textId="77777777" w:rsidR="003E455A" w:rsidRDefault="003E455A" w:rsidP="00A76AA1">
      <w:pPr>
        <w:tabs>
          <w:tab w:val="left" w:pos="1305"/>
        </w:tabs>
        <w:contextualSpacing/>
      </w:pPr>
    </w:p>
    <w:p w14:paraId="58982AE7" w14:textId="77777777" w:rsidR="003E455A" w:rsidRDefault="003E455A" w:rsidP="00A76AA1">
      <w:pPr>
        <w:tabs>
          <w:tab w:val="left" w:pos="1305"/>
        </w:tabs>
        <w:contextualSpacing/>
      </w:pPr>
    </w:p>
    <w:p w14:paraId="43145E95" w14:textId="77777777" w:rsidR="003E455A" w:rsidRDefault="003E455A" w:rsidP="00A76AA1">
      <w:pPr>
        <w:tabs>
          <w:tab w:val="left" w:pos="1305"/>
        </w:tabs>
        <w:contextualSpacing/>
      </w:pPr>
    </w:p>
    <w:p w14:paraId="613BAD9F" w14:textId="77777777" w:rsidR="00AB2DF6" w:rsidRDefault="00AB2DF6" w:rsidP="00A76AA1">
      <w:pPr>
        <w:tabs>
          <w:tab w:val="left" w:pos="1305"/>
        </w:tabs>
        <w:contextualSpacing/>
      </w:pPr>
    </w:p>
    <w:p w14:paraId="4980A5D8"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0B42FD7B" wp14:editId="4D1D1DE3">
                <wp:simplePos x="0" y="0"/>
                <wp:positionH relativeFrom="column">
                  <wp:posOffset>-344170</wp:posOffset>
                </wp:positionH>
                <wp:positionV relativeFrom="paragraph">
                  <wp:posOffset>-175895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AD888" w14:textId="77777777" w:rsidR="00AB2DF6" w:rsidRPr="00A32AB9" w:rsidRDefault="00AB2DF6" w:rsidP="00A32AB9">
                              <w:pPr>
                                <w:pStyle w:val="Ttulo1"/>
                              </w:pPr>
                              <w:bookmarkStart w:id="29" w:name="_Toc46999617"/>
                              <w:bookmarkStart w:id="30" w:name="_Toc51942774"/>
                              <w:bookmarkStart w:id="31" w:name="_Toc128590106"/>
                              <w:r w:rsidRPr="00A32AB9">
                                <w:t>Glosario</w:t>
                              </w:r>
                              <w:bookmarkEnd w:id="29"/>
                              <w:bookmarkEnd w:id="30"/>
                              <w:bookmarkEnd w:id="3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42FD7B" id="Grupo 17" o:spid="_x0000_s1040" style="position:absolute;left:0;text-align:left;margin-left:-27.1pt;margin-top:-13.8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pIKI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2AD888" w14:textId="77777777" w:rsidR="00AB2DF6" w:rsidRPr="00A32AB9" w:rsidRDefault="00AB2DF6" w:rsidP="00A32AB9">
                        <w:pPr>
                          <w:pStyle w:val="Ttulo1"/>
                        </w:pPr>
                        <w:bookmarkStart w:id="32" w:name="_Toc46999617"/>
                        <w:bookmarkStart w:id="33" w:name="_Toc51942774"/>
                        <w:bookmarkStart w:id="34" w:name="_Toc128590106"/>
                        <w:r w:rsidRPr="00A32AB9">
                          <w:t>Glosario</w:t>
                        </w:r>
                        <w:bookmarkEnd w:id="32"/>
                        <w:bookmarkEnd w:id="33"/>
                        <w:bookmarkEnd w:id="3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083514FA" w14:textId="77777777" w:rsidR="00DF2378" w:rsidRDefault="00DF2378" w:rsidP="00DF2378">
      <w:pPr>
        <w:tabs>
          <w:tab w:val="left" w:pos="1305"/>
        </w:tabs>
        <w:contextualSpacing/>
      </w:pPr>
    </w:p>
    <w:p w14:paraId="77727C01" w14:textId="77777777" w:rsidR="00DF2378" w:rsidRDefault="00DF2378" w:rsidP="00DF2378">
      <w:pPr>
        <w:tabs>
          <w:tab w:val="left" w:pos="1305"/>
        </w:tabs>
        <w:contextualSpacing/>
      </w:pPr>
      <w:r>
        <w:t>Distribución Binomial: Es una distribución de probabilidad discreta que describe el número de éxitos en un número fijo de ensayos independientes.</w:t>
      </w:r>
    </w:p>
    <w:p w14:paraId="7E0C339C" w14:textId="77777777" w:rsidR="00DF2378" w:rsidRDefault="00DF2378" w:rsidP="00DF2378">
      <w:pPr>
        <w:tabs>
          <w:tab w:val="left" w:pos="1305"/>
        </w:tabs>
        <w:contextualSpacing/>
      </w:pPr>
      <w:r>
        <w:t>Distribución de Poisson: Es una distribución de probabilidad discreta que describe la probabilidad de un número determinado de eventos en un intervalo de tiempo específico.</w:t>
      </w:r>
    </w:p>
    <w:p w14:paraId="3524F49D" w14:textId="77777777" w:rsidR="00DF2378" w:rsidRDefault="00DF2378" w:rsidP="00DF2378">
      <w:pPr>
        <w:tabs>
          <w:tab w:val="left" w:pos="1305"/>
        </w:tabs>
        <w:contextualSpacing/>
      </w:pPr>
      <w:r>
        <w:t>Distribución de Probabilidad: Es una función matemática que describe la probabilidad de ocurrencia de los diferentes resultados posibles en un experimento aleatorio.</w:t>
      </w:r>
    </w:p>
    <w:p w14:paraId="65C8F822" w14:textId="77777777" w:rsidR="00DF2378" w:rsidRDefault="00DF2378" w:rsidP="00DF2378">
      <w:pPr>
        <w:tabs>
          <w:tab w:val="left" w:pos="1305"/>
        </w:tabs>
        <w:contextualSpacing/>
      </w:pPr>
      <w:r>
        <w:t>Distribución Normal: Es una distribución de probabilidad continua que se utiliza para describir la distribución de una variable aleatoria que se espera que siga un patrón normal.</w:t>
      </w:r>
    </w:p>
    <w:p w14:paraId="69E42D08" w14:textId="77777777" w:rsidR="00DF2378" w:rsidRDefault="00DF2378" w:rsidP="00DF2378">
      <w:pPr>
        <w:tabs>
          <w:tab w:val="left" w:pos="1305"/>
        </w:tabs>
        <w:contextualSpacing/>
      </w:pPr>
      <w:r>
        <w:t>Esperanza Matemática: Es un valor que representa la media o promedio de los resultados posibles de una variable aleatoria.</w:t>
      </w:r>
    </w:p>
    <w:p w14:paraId="71A06F55" w14:textId="77777777" w:rsidR="00DF2378" w:rsidRDefault="00DF2378" w:rsidP="00DF2378">
      <w:pPr>
        <w:tabs>
          <w:tab w:val="left" w:pos="1305"/>
        </w:tabs>
        <w:contextualSpacing/>
      </w:pPr>
      <w:r>
        <w:t>Propiedades: Las distribuciones de probabilidad tienen varias propiedades importantes, como la suma total igual a 1 y el valor esperado de la variable aleatoria.</w:t>
      </w:r>
    </w:p>
    <w:p w14:paraId="32DC1182" w14:textId="77777777" w:rsidR="00DF2378" w:rsidRDefault="00DF2378" w:rsidP="00DF2378">
      <w:pPr>
        <w:tabs>
          <w:tab w:val="left" w:pos="1305"/>
        </w:tabs>
        <w:contextualSpacing/>
      </w:pPr>
      <w:r>
        <w:t>Tipificación: Es un proceso que convierte una distribución de probabilidad en una distribución estándar, utilizando la media y la desviación estándar.</w:t>
      </w:r>
    </w:p>
    <w:p w14:paraId="3F9864FE" w14:textId="77777777" w:rsidR="00DF2378" w:rsidRDefault="00DF2378" w:rsidP="00DF2378">
      <w:pPr>
        <w:tabs>
          <w:tab w:val="left" w:pos="1305"/>
        </w:tabs>
        <w:contextualSpacing/>
      </w:pPr>
      <w:r>
        <w:t>Uso de la tabla de distribución de probabilidad de la normal: Se utiliza para calcular las probabilidades asociadas a la distribución normal estándar, y permite encontrar valores z que correspondan a probabilidades dadas o encontrar probabilidades asociadas a valores z dados.</w:t>
      </w:r>
    </w:p>
    <w:p w14:paraId="54674A06" w14:textId="77777777" w:rsidR="00DF2378" w:rsidRDefault="00DF2378" w:rsidP="00DF2378">
      <w:pPr>
        <w:tabs>
          <w:tab w:val="left" w:pos="1305"/>
        </w:tabs>
        <w:contextualSpacing/>
      </w:pPr>
      <w:r>
        <w:t>Variables Aleatorias: Es una función que asigna un valor numérico a cada resultado posible de un experimento aleatorio.</w:t>
      </w:r>
    </w:p>
    <w:p w14:paraId="3714D12A" w14:textId="77777777" w:rsidR="00AB2DF6" w:rsidRPr="00A76AA1" w:rsidRDefault="00AB2DF6" w:rsidP="00A76AA1">
      <w:pPr>
        <w:contextualSpacing/>
        <w:rPr>
          <w:bCs/>
        </w:rPr>
      </w:pPr>
    </w:p>
    <w:p w14:paraId="34A8F95F" w14:textId="77777777" w:rsidR="00AB2DF6" w:rsidRDefault="00AB2DF6" w:rsidP="00A76AA1">
      <w:pPr>
        <w:tabs>
          <w:tab w:val="left" w:pos="1305"/>
        </w:tabs>
        <w:contextualSpacing/>
      </w:pPr>
    </w:p>
    <w:sectPr w:rsidR="00AB2DF6" w:rsidSect="00A66A79">
      <w:headerReference w:type="default" r:id="rId95"/>
      <w:footerReference w:type="default" r:id="rId9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6EC1C" w14:textId="77777777" w:rsidR="00DB7F57" w:rsidRDefault="00DB7F57" w:rsidP="007F1B53">
      <w:pPr>
        <w:spacing w:before="0" w:after="0" w:line="240" w:lineRule="auto"/>
      </w:pPr>
      <w:r>
        <w:separator/>
      </w:r>
    </w:p>
  </w:endnote>
  <w:endnote w:type="continuationSeparator" w:id="0">
    <w:p w14:paraId="5B33B2C4" w14:textId="77777777" w:rsidR="00DB7F57" w:rsidRDefault="00DB7F5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E1F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8B31B06" wp14:editId="2A206AA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8A96336" wp14:editId="554FEBD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8A9633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2E95F" w14:textId="77777777" w:rsidR="00DB7F57" w:rsidRDefault="00DB7F57" w:rsidP="007F1B53">
      <w:pPr>
        <w:spacing w:before="0" w:after="0" w:line="240" w:lineRule="auto"/>
      </w:pPr>
      <w:r>
        <w:separator/>
      </w:r>
    </w:p>
  </w:footnote>
  <w:footnote w:type="continuationSeparator" w:id="0">
    <w:p w14:paraId="23630BC8" w14:textId="77777777" w:rsidR="00DB7F57" w:rsidRDefault="00DB7F5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74F80" w14:textId="77777777" w:rsidR="00A66A79" w:rsidRDefault="00A66A79">
    <w:pPr>
      <w:pStyle w:val="Encabezado"/>
    </w:pPr>
    <w:r>
      <w:rPr>
        <w:noProof/>
      </w:rPr>
      <w:drawing>
        <wp:anchor distT="0" distB="0" distL="114300" distR="114300" simplePos="0" relativeHeight="251667456" behindDoc="0" locked="0" layoutInCell="1" allowOverlap="1" wp14:anchorId="4FC3DD8C" wp14:editId="281715F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B50B1"/>
    <w:multiLevelType w:val="multilevel"/>
    <w:tmpl w:val="CAC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E520C0"/>
    <w:multiLevelType w:val="multilevel"/>
    <w:tmpl w:val="3C1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3A258E"/>
    <w:multiLevelType w:val="multilevel"/>
    <w:tmpl w:val="067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E407EF"/>
    <w:multiLevelType w:val="multilevel"/>
    <w:tmpl w:val="2C0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E1331B"/>
    <w:multiLevelType w:val="multilevel"/>
    <w:tmpl w:val="C56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F3257D"/>
    <w:multiLevelType w:val="multilevel"/>
    <w:tmpl w:val="C336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501773">
    <w:abstractNumId w:val="4"/>
  </w:num>
  <w:num w:numId="2" w16cid:durableId="1628467195">
    <w:abstractNumId w:val="0"/>
  </w:num>
  <w:num w:numId="3" w16cid:durableId="825366156">
    <w:abstractNumId w:val="3"/>
  </w:num>
  <w:num w:numId="4" w16cid:durableId="1044527141">
    <w:abstractNumId w:val="5"/>
  </w:num>
  <w:num w:numId="5" w16cid:durableId="612833503">
    <w:abstractNumId w:val="2"/>
  </w:num>
  <w:num w:numId="6" w16cid:durableId="1562711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7C"/>
    <w:rsid w:val="00010643"/>
    <w:rsid w:val="0002426A"/>
    <w:rsid w:val="00037500"/>
    <w:rsid w:val="000446AD"/>
    <w:rsid w:val="00055F4D"/>
    <w:rsid w:val="001138D5"/>
    <w:rsid w:val="00125288"/>
    <w:rsid w:val="00143117"/>
    <w:rsid w:val="00154C9F"/>
    <w:rsid w:val="001726BE"/>
    <w:rsid w:val="00175EDB"/>
    <w:rsid w:val="0018373F"/>
    <w:rsid w:val="001C720B"/>
    <w:rsid w:val="001F02B0"/>
    <w:rsid w:val="0020003D"/>
    <w:rsid w:val="002117E6"/>
    <w:rsid w:val="00212908"/>
    <w:rsid w:val="002321AA"/>
    <w:rsid w:val="00232293"/>
    <w:rsid w:val="0028133E"/>
    <w:rsid w:val="00293CD2"/>
    <w:rsid w:val="002A6BFE"/>
    <w:rsid w:val="002A7336"/>
    <w:rsid w:val="002B435E"/>
    <w:rsid w:val="002B651D"/>
    <w:rsid w:val="002C1D26"/>
    <w:rsid w:val="002E3A77"/>
    <w:rsid w:val="002F0A67"/>
    <w:rsid w:val="00346434"/>
    <w:rsid w:val="00361AFD"/>
    <w:rsid w:val="003717C3"/>
    <w:rsid w:val="00373028"/>
    <w:rsid w:val="00373E55"/>
    <w:rsid w:val="003D1EBB"/>
    <w:rsid w:val="003D3258"/>
    <w:rsid w:val="003E0D37"/>
    <w:rsid w:val="003E455A"/>
    <w:rsid w:val="003F3A88"/>
    <w:rsid w:val="0040512A"/>
    <w:rsid w:val="004913EA"/>
    <w:rsid w:val="004A18B8"/>
    <w:rsid w:val="00507CCA"/>
    <w:rsid w:val="00526FCA"/>
    <w:rsid w:val="0053643D"/>
    <w:rsid w:val="005368C3"/>
    <w:rsid w:val="0054053B"/>
    <w:rsid w:val="00547521"/>
    <w:rsid w:val="0058237C"/>
    <w:rsid w:val="005B0B82"/>
    <w:rsid w:val="005B7617"/>
    <w:rsid w:val="005C2D6E"/>
    <w:rsid w:val="005E27A5"/>
    <w:rsid w:val="00614E15"/>
    <w:rsid w:val="006232D7"/>
    <w:rsid w:val="006233F8"/>
    <w:rsid w:val="00635F19"/>
    <w:rsid w:val="00636C8A"/>
    <w:rsid w:val="006416C0"/>
    <w:rsid w:val="0066122D"/>
    <w:rsid w:val="00680D3C"/>
    <w:rsid w:val="00686701"/>
    <w:rsid w:val="006B6105"/>
    <w:rsid w:val="006E2AEC"/>
    <w:rsid w:val="006F170C"/>
    <w:rsid w:val="00706ACA"/>
    <w:rsid w:val="00716574"/>
    <w:rsid w:val="00731952"/>
    <w:rsid w:val="00747A36"/>
    <w:rsid w:val="007918BF"/>
    <w:rsid w:val="007A2E93"/>
    <w:rsid w:val="007F1B53"/>
    <w:rsid w:val="008269E4"/>
    <w:rsid w:val="00843820"/>
    <w:rsid w:val="00857A4F"/>
    <w:rsid w:val="00877AC4"/>
    <w:rsid w:val="00880817"/>
    <w:rsid w:val="00881EBE"/>
    <w:rsid w:val="00891D18"/>
    <w:rsid w:val="008A779D"/>
    <w:rsid w:val="008B0A58"/>
    <w:rsid w:val="00913EDF"/>
    <w:rsid w:val="009317D2"/>
    <w:rsid w:val="0096132E"/>
    <w:rsid w:val="0096185C"/>
    <w:rsid w:val="00984E87"/>
    <w:rsid w:val="009A17D8"/>
    <w:rsid w:val="009A64A9"/>
    <w:rsid w:val="009B04A7"/>
    <w:rsid w:val="009B50E0"/>
    <w:rsid w:val="00A008C2"/>
    <w:rsid w:val="00A1020A"/>
    <w:rsid w:val="00A32AB9"/>
    <w:rsid w:val="00A61C4C"/>
    <w:rsid w:val="00A66A79"/>
    <w:rsid w:val="00A67DD5"/>
    <w:rsid w:val="00A76AA1"/>
    <w:rsid w:val="00A91E5A"/>
    <w:rsid w:val="00A951EB"/>
    <w:rsid w:val="00AB2DF6"/>
    <w:rsid w:val="00AF551B"/>
    <w:rsid w:val="00B0400E"/>
    <w:rsid w:val="00B0609B"/>
    <w:rsid w:val="00B47A03"/>
    <w:rsid w:val="00B637C3"/>
    <w:rsid w:val="00B87779"/>
    <w:rsid w:val="00BC01BC"/>
    <w:rsid w:val="00BD03E1"/>
    <w:rsid w:val="00C05DF4"/>
    <w:rsid w:val="00C248F7"/>
    <w:rsid w:val="00C4596E"/>
    <w:rsid w:val="00C62107"/>
    <w:rsid w:val="00C656DC"/>
    <w:rsid w:val="00C739AF"/>
    <w:rsid w:val="00CA4D56"/>
    <w:rsid w:val="00CC3FF4"/>
    <w:rsid w:val="00CD7211"/>
    <w:rsid w:val="00CF3E8B"/>
    <w:rsid w:val="00D05EFE"/>
    <w:rsid w:val="00D1428E"/>
    <w:rsid w:val="00D55BEC"/>
    <w:rsid w:val="00D77168"/>
    <w:rsid w:val="00DA7FFE"/>
    <w:rsid w:val="00DB1030"/>
    <w:rsid w:val="00DB7F57"/>
    <w:rsid w:val="00DE5F24"/>
    <w:rsid w:val="00DF2378"/>
    <w:rsid w:val="00E0786D"/>
    <w:rsid w:val="00E207FE"/>
    <w:rsid w:val="00E34DAD"/>
    <w:rsid w:val="00E41A01"/>
    <w:rsid w:val="00E42177"/>
    <w:rsid w:val="00E8298A"/>
    <w:rsid w:val="00EE1423"/>
    <w:rsid w:val="00EF5DC0"/>
    <w:rsid w:val="00EF688A"/>
    <w:rsid w:val="00F02BF4"/>
    <w:rsid w:val="00F3756A"/>
    <w:rsid w:val="00F43320"/>
    <w:rsid w:val="00F47697"/>
    <w:rsid w:val="00F52DFA"/>
    <w:rsid w:val="00F65696"/>
    <w:rsid w:val="00F97463"/>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2E291"/>
  <w15:chartTrackingRefBased/>
  <w15:docId w15:val="{9FF55FAB-7184-4202-ABC8-9703701F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97463"/>
    <w:pPr>
      <w:spacing w:after="100"/>
      <w:ind w:left="240"/>
    </w:pPr>
  </w:style>
  <w:style w:type="paragraph" w:styleId="TDC3">
    <w:name w:val="toc 3"/>
    <w:basedOn w:val="Normal"/>
    <w:next w:val="Normal"/>
    <w:autoRedefine/>
    <w:uiPriority w:val="39"/>
    <w:unhideWhenUsed/>
    <w:rsid w:val="00F97463"/>
    <w:pPr>
      <w:spacing w:after="100"/>
      <w:ind w:left="480"/>
    </w:pPr>
  </w:style>
  <w:style w:type="character" w:styleId="Mencinsinresolver">
    <w:name w:val="Unresolved Mention"/>
    <w:basedOn w:val="Fuentedeprrafopredeter"/>
    <w:uiPriority w:val="99"/>
    <w:semiHidden/>
    <w:unhideWhenUsed/>
    <w:rsid w:val="00731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2220">
      <w:bodyDiv w:val="1"/>
      <w:marLeft w:val="0"/>
      <w:marRight w:val="0"/>
      <w:marTop w:val="0"/>
      <w:marBottom w:val="0"/>
      <w:divBdr>
        <w:top w:val="none" w:sz="0" w:space="0" w:color="auto"/>
        <w:left w:val="none" w:sz="0" w:space="0" w:color="auto"/>
        <w:bottom w:val="none" w:sz="0" w:space="0" w:color="auto"/>
        <w:right w:val="none" w:sz="0" w:space="0" w:color="auto"/>
      </w:divBdr>
      <w:divsChild>
        <w:div w:id="1346058091">
          <w:marLeft w:val="0"/>
          <w:marRight w:val="0"/>
          <w:marTop w:val="240"/>
          <w:marBottom w:val="240"/>
          <w:divBdr>
            <w:top w:val="none" w:sz="0" w:space="0" w:color="auto"/>
            <w:left w:val="none" w:sz="0" w:space="0" w:color="auto"/>
            <w:bottom w:val="none" w:sz="0" w:space="0" w:color="auto"/>
            <w:right w:val="none" w:sz="0" w:space="0" w:color="auto"/>
          </w:divBdr>
        </w:div>
        <w:div w:id="173231768">
          <w:marLeft w:val="0"/>
          <w:marRight w:val="0"/>
          <w:marTop w:val="240"/>
          <w:marBottom w:val="240"/>
          <w:divBdr>
            <w:top w:val="none" w:sz="0" w:space="0" w:color="auto"/>
            <w:left w:val="none" w:sz="0" w:space="0" w:color="auto"/>
            <w:bottom w:val="none" w:sz="0" w:space="0" w:color="auto"/>
            <w:right w:val="none" w:sz="0" w:space="0" w:color="auto"/>
          </w:divBdr>
        </w:div>
        <w:div w:id="1140459193">
          <w:marLeft w:val="0"/>
          <w:marRight w:val="0"/>
          <w:marTop w:val="240"/>
          <w:marBottom w:val="240"/>
          <w:divBdr>
            <w:top w:val="none" w:sz="0" w:space="0" w:color="auto"/>
            <w:left w:val="none" w:sz="0" w:space="0" w:color="auto"/>
            <w:bottom w:val="none" w:sz="0" w:space="0" w:color="auto"/>
            <w:right w:val="none" w:sz="0" w:space="0" w:color="auto"/>
          </w:divBdr>
        </w:div>
        <w:div w:id="1919440161">
          <w:marLeft w:val="0"/>
          <w:marRight w:val="0"/>
          <w:marTop w:val="240"/>
          <w:marBottom w:val="240"/>
          <w:divBdr>
            <w:top w:val="none" w:sz="0" w:space="0" w:color="auto"/>
            <w:left w:val="none" w:sz="0" w:space="0" w:color="auto"/>
            <w:bottom w:val="none" w:sz="0" w:space="0" w:color="auto"/>
            <w:right w:val="none" w:sz="0" w:space="0" w:color="auto"/>
          </w:divBdr>
        </w:div>
        <w:div w:id="1816557690">
          <w:marLeft w:val="0"/>
          <w:marRight w:val="0"/>
          <w:marTop w:val="0"/>
          <w:marBottom w:val="240"/>
          <w:divBdr>
            <w:top w:val="none" w:sz="0" w:space="0" w:color="auto"/>
            <w:left w:val="none" w:sz="0" w:space="0" w:color="auto"/>
            <w:bottom w:val="none" w:sz="0" w:space="0" w:color="auto"/>
            <w:right w:val="none" w:sz="0" w:space="0" w:color="auto"/>
          </w:divBdr>
        </w:div>
      </w:divsChild>
    </w:div>
    <w:div w:id="400560275">
      <w:bodyDiv w:val="1"/>
      <w:marLeft w:val="0"/>
      <w:marRight w:val="0"/>
      <w:marTop w:val="0"/>
      <w:marBottom w:val="0"/>
      <w:divBdr>
        <w:top w:val="none" w:sz="0" w:space="0" w:color="auto"/>
        <w:left w:val="none" w:sz="0" w:space="0" w:color="auto"/>
        <w:bottom w:val="none" w:sz="0" w:space="0" w:color="auto"/>
        <w:right w:val="none" w:sz="0" w:space="0" w:color="auto"/>
      </w:divBdr>
    </w:div>
    <w:div w:id="491409775">
      <w:bodyDiv w:val="1"/>
      <w:marLeft w:val="0"/>
      <w:marRight w:val="0"/>
      <w:marTop w:val="0"/>
      <w:marBottom w:val="0"/>
      <w:divBdr>
        <w:top w:val="none" w:sz="0" w:space="0" w:color="auto"/>
        <w:left w:val="none" w:sz="0" w:space="0" w:color="auto"/>
        <w:bottom w:val="none" w:sz="0" w:space="0" w:color="auto"/>
        <w:right w:val="none" w:sz="0" w:space="0" w:color="auto"/>
      </w:divBdr>
      <w:divsChild>
        <w:div w:id="95253773">
          <w:marLeft w:val="0"/>
          <w:marRight w:val="0"/>
          <w:marTop w:val="0"/>
          <w:marBottom w:val="0"/>
          <w:divBdr>
            <w:top w:val="single" w:sz="2" w:space="0" w:color="auto"/>
            <w:left w:val="single" w:sz="2" w:space="0" w:color="auto"/>
            <w:bottom w:val="single" w:sz="6" w:space="0" w:color="auto"/>
            <w:right w:val="single" w:sz="2" w:space="0" w:color="auto"/>
          </w:divBdr>
          <w:divsChild>
            <w:div w:id="15076696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3398796">
                  <w:marLeft w:val="0"/>
                  <w:marRight w:val="0"/>
                  <w:marTop w:val="0"/>
                  <w:marBottom w:val="0"/>
                  <w:divBdr>
                    <w:top w:val="single" w:sz="2" w:space="0" w:color="D9D9E3"/>
                    <w:left w:val="single" w:sz="2" w:space="0" w:color="D9D9E3"/>
                    <w:bottom w:val="single" w:sz="2" w:space="0" w:color="D9D9E3"/>
                    <w:right w:val="single" w:sz="2" w:space="0" w:color="D9D9E3"/>
                  </w:divBdr>
                  <w:divsChild>
                    <w:div w:id="2060126847">
                      <w:marLeft w:val="0"/>
                      <w:marRight w:val="0"/>
                      <w:marTop w:val="0"/>
                      <w:marBottom w:val="0"/>
                      <w:divBdr>
                        <w:top w:val="single" w:sz="2" w:space="0" w:color="D9D9E3"/>
                        <w:left w:val="single" w:sz="2" w:space="0" w:color="D9D9E3"/>
                        <w:bottom w:val="single" w:sz="2" w:space="0" w:color="D9D9E3"/>
                        <w:right w:val="single" w:sz="2" w:space="0" w:color="D9D9E3"/>
                      </w:divBdr>
                      <w:divsChild>
                        <w:div w:id="1217933916">
                          <w:marLeft w:val="0"/>
                          <w:marRight w:val="0"/>
                          <w:marTop w:val="0"/>
                          <w:marBottom w:val="0"/>
                          <w:divBdr>
                            <w:top w:val="single" w:sz="2" w:space="0" w:color="D9D9E3"/>
                            <w:left w:val="single" w:sz="2" w:space="0" w:color="D9D9E3"/>
                            <w:bottom w:val="single" w:sz="2" w:space="0" w:color="D9D9E3"/>
                            <w:right w:val="single" w:sz="2" w:space="0" w:color="D9D9E3"/>
                          </w:divBdr>
                          <w:divsChild>
                            <w:div w:id="27074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85994373">
      <w:bodyDiv w:val="1"/>
      <w:marLeft w:val="0"/>
      <w:marRight w:val="0"/>
      <w:marTop w:val="0"/>
      <w:marBottom w:val="0"/>
      <w:divBdr>
        <w:top w:val="none" w:sz="0" w:space="0" w:color="auto"/>
        <w:left w:val="none" w:sz="0" w:space="0" w:color="auto"/>
        <w:bottom w:val="none" w:sz="0" w:space="0" w:color="auto"/>
        <w:right w:val="none" w:sz="0" w:space="0" w:color="auto"/>
      </w:divBdr>
      <w:divsChild>
        <w:div w:id="1309551887">
          <w:marLeft w:val="0"/>
          <w:marRight w:val="0"/>
          <w:marTop w:val="0"/>
          <w:marBottom w:val="0"/>
          <w:divBdr>
            <w:top w:val="none" w:sz="0" w:space="0" w:color="auto"/>
            <w:left w:val="none" w:sz="0" w:space="0" w:color="auto"/>
            <w:bottom w:val="none" w:sz="0" w:space="0" w:color="auto"/>
            <w:right w:val="none" w:sz="0" w:space="0" w:color="auto"/>
          </w:divBdr>
        </w:div>
        <w:div w:id="918906769">
          <w:marLeft w:val="0"/>
          <w:marRight w:val="0"/>
          <w:marTop w:val="0"/>
          <w:marBottom w:val="0"/>
          <w:divBdr>
            <w:top w:val="none" w:sz="0" w:space="0" w:color="auto"/>
            <w:left w:val="none" w:sz="0" w:space="0" w:color="auto"/>
            <w:bottom w:val="none" w:sz="0" w:space="0" w:color="auto"/>
            <w:right w:val="none" w:sz="0" w:space="0" w:color="auto"/>
          </w:divBdr>
        </w:div>
        <w:div w:id="1560439195">
          <w:marLeft w:val="0"/>
          <w:marRight w:val="0"/>
          <w:marTop w:val="0"/>
          <w:marBottom w:val="0"/>
          <w:divBdr>
            <w:top w:val="none" w:sz="0" w:space="0" w:color="auto"/>
            <w:left w:val="none" w:sz="0" w:space="0" w:color="auto"/>
            <w:bottom w:val="none" w:sz="0" w:space="0" w:color="auto"/>
            <w:right w:val="none" w:sz="0" w:space="0" w:color="auto"/>
          </w:divBdr>
        </w:div>
        <w:div w:id="50160435">
          <w:marLeft w:val="0"/>
          <w:marRight w:val="0"/>
          <w:marTop w:val="0"/>
          <w:marBottom w:val="0"/>
          <w:divBdr>
            <w:top w:val="none" w:sz="0" w:space="0" w:color="auto"/>
            <w:left w:val="none" w:sz="0" w:space="0" w:color="auto"/>
            <w:bottom w:val="none" w:sz="0" w:space="0" w:color="auto"/>
            <w:right w:val="none" w:sz="0" w:space="0" w:color="auto"/>
          </w:divBdr>
        </w:div>
        <w:div w:id="1162623864">
          <w:marLeft w:val="0"/>
          <w:marRight w:val="0"/>
          <w:marTop w:val="0"/>
          <w:marBottom w:val="0"/>
          <w:divBdr>
            <w:top w:val="none" w:sz="0" w:space="0" w:color="auto"/>
            <w:left w:val="none" w:sz="0" w:space="0" w:color="auto"/>
            <w:bottom w:val="none" w:sz="0" w:space="0" w:color="auto"/>
            <w:right w:val="none" w:sz="0" w:space="0" w:color="auto"/>
          </w:divBdr>
        </w:div>
        <w:div w:id="131018548">
          <w:marLeft w:val="0"/>
          <w:marRight w:val="0"/>
          <w:marTop w:val="0"/>
          <w:marBottom w:val="0"/>
          <w:divBdr>
            <w:top w:val="none" w:sz="0" w:space="0" w:color="auto"/>
            <w:left w:val="none" w:sz="0" w:space="0" w:color="auto"/>
            <w:bottom w:val="none" w:sz="0" w:space="0" w:color="auto"/>
            <w:right w:val="none" w:sz="0" w:space="0" w:color="auto"/>
          </w:divBdr>
        </w:div>
        <w:div w:id="2018458614">
          <w:marLeft w:val="0"/>
          <w:marRight w:val="0"/>
          <w:marTop w:val="0"/>
          <w:marBottom w:val="0"/>
          <w:divBdr>
            <w:top w:val="none" w:sz="0" w:space="0" w:color="auto"/>
            <w:left w:val="none" w:sz="0" w:space="0" w:color="auto"/>
            <w:bottom w:val="none" w:sz="0" w:space="0" w:color="auto"/>
            <w:right w:val="none" w:sz="0" w:space="0" w:color="auto"/>
          </w:divBdr>
        </w:div>
        <w:div w:id="2034332601">
          <w:marLeft w:val="0"/>
          <w:marRight w:val="0"/>
          <w:marTop w:val="0"/>
          <w:marBottom w:val="0"/>
          <w:divBdr>
            <w:top w:val="none" w:sz="0" w:space="0" w:color="auto"/>
            <w:left w:val="none" w:sz="0" w:space="0" w:color="auto"/>
            <w:bottom w:val="none" w:sz="0" w:space="0" w:color="auto"/>
            <w:right w:val="none" w:sz="0" w:space="0" w:color="auto"/>
          </w:divBdr>
        </w:div>
        <w:div w:id="461119470">
          <w:marLeft w:val="0"/>
          <w:marRight w:val="0"/>
          <w:marTop w:val="0"/>
          <w:marBottom w:val="0"/>
          <w:divBdr>
            <w:top w:val="none" w:sz="0" w:space="0" w:color="auto"/>
            <w:left w:val="none" w:sz="0" w:space="0" w:color="auto"/>
            <w:bottom w:val="none" w:sz="0" w:space="0" w:color="auto"/>
            <w:right w:val="none" w:sz="0" w:space="0" w:color="auto"/>
          </w:divBdr>
        </w:div>
        <w:div w:id="1986663081">
          <w:marLeft w:val="0"/>
          <w:marRight w:val="0"/>
          <w:marTop w:val="0"/>
          <w:marBottom w:val="0"/>
          <w:divBdr>
            <w:top w:val="none" w:sz="0" w:space="0" w:color="auto"/>
            <w:left w:val="none" w:sz="0" w:space="0" w:color="auto"/>
            <w:bottom w:val="none" w:sz="0" w:space="0" w:color="auto"/>
            <w:right w:val="none" w:sz="0" w:space="0" w:color="auto"/>
          </w:divBdr>
        </w:div>
        <w:div w:id="1567036490">
          <w:marLeft w:val="0"/>
          <w:marRight w:val="0"/>
          <w:marTop w:val="0"/>
          <w:marBottom w:val="0"/>
          <w:divBdr>
            <w:top w:val="none" w:sz="0" w:space="0" w:color="auto"/>
            <w:left w:val="none" w:sz="0" w:space="0" w:color="auto"/>
            <w:bottom w:val="none" w:sz="0" w:space="0" w:color="auto"/>
            <w:right w:val="none" w:sz="0" w:space="0" w:color="auto"/>
          </w:divBdr>
        </w:div>
        <w:div w:id="1986350500">
          <w:marLeft w:val="0"/>
          <w:marRight w:val="0"/>
          <w:marTop w:val="0"/>
          <w:marBottom w:val="0"/>
          <w:divBdr>
            <w:top w:val="none" w:sz="0" w:space="0" w:color="auto"/>
            <w:left w:val="none" w:sz="0" w:space="0" w:color="auto"/>
            <w:bottom w:val="none" w:sz="0" w:space="0" w:color="auto"/>
            <w:right w:val="none" w:sz="0" w:space="0" w:color="auto"/>
          </w:divBdr>
        </w:div>
        <w:div w:id="472066037">
          <w:marLeft w:val="0"/>
          <w:marRight w:val="0"/>
          <w:marTop w:val="0"/>
          <w:marBottom w:val="0"/>
          <w:divBdr>
            <w:top w:val="none" w:sz="0" w:space="0" w:color="auto"/>
            <w:left w:val="none" w:sz="0" w:space="0" w:color="auto"/>
            <w:bottom w:val="none" w:sz="0" w:space="0" w:color="auto"/>
            <w:right w:val="none" w:sz="0" w:space="0" w:color="auto"/>
          </w:divBdr>
        </w:div>
        <w:div w:id="1745907957">
          <w:marLeft w:val="0"/>
          <w:marRight w:val="0"/>
          <w:marTop w:val="0"/>
          <w:marBottom w:val="0"/>
          <w:divBdr>
            <w:top w:val="none" w:sz="0" w:space="0" w:color="auto"/>
            <w:left w:val="none" w:sz="0" w:space="0" w:color="auto"/>
            <w:bottom w:val="none" w:sz="0" w:space="0" w:color="auto"/>
            <w:right w:val="none" w:sz="0" w:space="0" w:color="auto"/>
          </w:divBdr>
        </w:div>
        <w:div w:id="393434294">
          <w:marLeft w:val="0"/>
          <w:marRight w:val="0"/>
          <w:marTop w:val="0"/>
          <w:marBottom w:val="0"/>
          <w:divBdr>
            <w:top w:val="none" w:sz="0" w:space="0" w:color="auto"/>
            <w:left w:val="none" w:sz="0" w:space="0" w:color="auto"/>
            <w:bottom w:val="none" w:sz="0" w:space="0" w:color="auto"/>
            <w:right w:val="none" w:sz="0" w:space="0" w:color="auto"/>
          </w:divBdr>
        </w:div>
        <w:div w:id="1547568734">
          <w:marLeft w:val="0"/>
          <w:marRight w:val="0"/>
          <w:marTop w:val="0"/>
          <w:marBottom w:val="0"/>
          <w:divBdr>
            <w:top w:val="none" w:sz="0" w:space="0" w:color="auto"/>
            <w:left w:val="none" w:sz="0" w:space="0" w:color="auto"/>
            <w:bottom w:val="none" w:sz="0" w:space="0" w:color="auto"/>
            <w:right w:val="none" w:sz="0" w:space="0" w:color="auto"/>
          </w:divBdr>
        </w:div>
        <w:div w:id="1122192323">
          <w:marLeft w:val="0"/>
          <w:marRight w:val="0"/>
          <w:marTop w:val="0"/>
          <w:marBottom w:val="0"/>
          <w:divBdr>
            <w:top w:val="none" w:sz="0" w:space="0" w:color="auto"/>
            <w:left w:val="none" w:sz="0" w:space="0" w:color="auto"/>
            <w:bottom w:val="none" w:sz="0" w:space="0" w:color="auto"/>
            <w:right w:val="none" w:sz="0" w:space="0" w:color="auto"/>
          </w:divBdr>
        </w:div>
        <w:div w:id="472215056">
          <w:marLeft w:val="0"/>
          <w:marRight w:val="0"/>
          <w:marTop w:val="0"/>
          <w:marBottom w:val="0"/>
          <w:divBdr>
            <w:top w:val="none" w:sz="0" w:space="0" w:color="auto"/>
            <w:left w:val="none" w:sz="0" w:space="0" w:color="auto"/>
            <w:bottom w:val="none" w:sz="0" w:space="0" w:color="auto"/>
            <w:right w:val="none" w:sz="0" w:space="0" w:color="auto"/>
          </w:divBdr>
        </w:div>
        <w:div w:id="2067870077">
          <w:marLeft w:val="0"/>
          <w:marRight w:val="0"/>
          <w:marTop w:val="0"/>
          <w:marBottom w:val="0"/>
          <w:divBdr>
            <w:top w:val="none" w:sz="0" w:space="0" w:color="auto"/>
            <w:left w:val="none" w:sz="0" w:space="0" w:color="auto"/>
            <w:bottom w:val="none" w:sz="0" w:space="0" w:color="auto"/>
            <w:right w:val="none" w:sz="0" w:space="0" w:color="auto"/>
          </w:divBdr>
        </w:div>
        <w:div w:id="651178147">
          <w:marLeft w:val="0"/>
          <w:marRight w:val="0"/>
          <w:marTop w:val="0"/>
          <w:marBottom w:val="0"/>
          <w:divBdr>
            <w:top w:val="none" w:sz="0" w:space="0" w:color="auto"/>
            <w:left w:val="none" w:sz="0" w:space="0" w:color="auto"/>
            <w:bottom w:val="none" w:sz="0" w:space="0" w:color="auto"/>
            <w:right w:val="none" w:sz="0" w:space="0" w:color="auto"/>
          </w:divBdr>
        </w:div>
        <w:div w:id="1662537035">
          <w:marLeft w:val="0"/>
          <w:marRight w:val="0"/>
          <w:marTop w:val="0"/>
          <w:marBottom w:val="0"/>
          <w:divBdr>
            <w:top w:val="none" w:sz="0" w:space="0" w:color="auto"/>
            <w:left w:val="none" w:sz="0" w:space="0" w:color="auto"/>
            <w:bottom w:val="none" w:sz="0" w:space="0" w:color="auto"/>
            <w:right w:val="none" w:sz="0" w:space="0" w:color="auto"/>
          </w:divBdr>
        </w:div>
        <w:div w:id="1173570178">
          <w:marLeft w:val="0"/>
          <w:marRight w:val="0"/>
          <w:marTop w:val="0"/>
          <w:marBottom w:val="0"/>
          <w:divBdr>
            <w:top w:val="none" w:sz="0" w:space="0" w:color="auto"/>
            <w:left w:val="none" w:sz="0" w:space="0" w:color="auto"/>
            <w:bottom w:val="none" w:sz="0" w:space="0" w:color="auto"/>
            <w:right w:val="none" w:sz="0" w:space="0" w:color="auto"/>
          </w:divBdr>
        </w:div>
        <w:div w:id="364211832">
          <w:marLeft w:val="0"/>
          <w:marRight w:val="0"/>
          <w:marTop w:val="0"/>
          <w:marBottom w:val="0"/>
          <w:divBdr>
            <w:top w:val="none" w:sz="0" w:space="0" w:color="auto"/>
            <w:left w:val="none" w:sz="0" w:space="0" w:color="auto"/>
            <w:bottom w:val="none" w:sz="0" w:space="0" w:color="auto"/>
            <w:right w:val="none" w:sz="0" w:space="0" w:color="auto"/>
          </w:divBdr>
        </w:div>
        <w:div w:id="141123756">
          <w:marLeft w:val="0"/>
          <w:marRight w:val="0"/>
          <w:marTop w:val="0"/>
          <w:marBottom w:val="0"/>
          <w:divBdr>
            <w:top w:val="none" w:sz="0" w:space="0" w:color="auto"/>
            <w:left w:val="none" w:sz="0" w:space="0" w:color="auto"/>
            <w:bottom w:val="none" w:sz="0" w:space="0" w:color="auto"/>
            <w:right w:val="none" w:sz="0" w:space="0" w:color="auto"/>
          </w:divBdr>
        </w:div>
        <w:div w:id="1154761092">
          <w:marLeft w:val="0"/>
          <w:marRight w:val="0"/>
          <w:marTop w:val="0"/>
          <w:marBottom w:val="0"/>
          <w:divBdr>
            <w:top w:val="none" w:sz="0" w:space="0" w:color="auto"/>
            <w:left w:val="none" w:sz="0" w:space="0" w:color="auto"/>
            <w:bottom w:val="none" w:sz="0" w:space="0" w:color="auto"/>
            <w:right w:val="none" w:sz="0" w:space="0" w:color="auto"/>
          </w:divBdr>
        </w:div>
        <w:div w:id="1940945420">
          <w:marLeft w:val="0"/>
          <w:marRight w:val="0"/>
          <w:marTop w:val="0"/>
          <w:marBottom w:val="0"/>
          <w:divBdr>
            <w:top w:val="none" w:sz="0" w:space="0" w:color="auto"/>
            <w:left w:val="none" w:sz="0" w:space="0" w:color="auto"/>
            <w:bottom w:val="none" w:sz="0" w:space="0" w:color="auto"/>
            <w:right w:val="none" w:sz="0" w:space="0" w:color="auto"/>
          </w:divBdr>
        </w:div>
        <w:div w:id="981809722">
          <w:marLeft w:val="0"/>
          <w:marRight w:val="0"/>
          <w:marTop w:val="0"/>
          <w:marBottom w:val="0"/>
          <w:divBdr>
            <w:top w:val="none" w:sz="0" w:space="0" w:color="auto"/>
            <w:left w:val="none" w:sz="0" w:space="0" w:color="auto"/>
            <w:bottom w:val="none" w:sz="0" w:space="0" w:color="auto"/>
            <w:right w:val="none" w:sz="0" w:space="0" w:color="auto"/>
          </w:divBdr>
        </w:div>
        <w:div w:id="1284384393">
          <w:marLeft w:val="0"/>
          <w:marRight w:val="0"/>
          <w:marTop w:val="0"/>
          <w:marBottom w:val="0"/>
          <w:divBdr>
            <w:top w:val="none" w:sz="0" w:space="0" w:color="auto"/>
            <w:left w:val="none" w:sz="0" w:space="0" w:color="auto"/>
            <w:bottom w:val="none" w:sz="0" w:space="0" w:color="auto"/>
            <w:right w:val="none" w:sz="0" w:space="0" w:color="auto"/>
          </w:divBdr>
        </w:div>
        <w:div w:id="2049603248">
          <w:marLeft w:val="0"/>
          <w:marRight w:val="0"/>
          <w:marTop w:val="0"/>
          <w:marBottom w:val="0"/>
          <w:divBdr>
            <w:top w:val="none" w:sz="0" w:space="0" w:color="auto"/>
            <w:left w:val="none" w:sz="0" w:space="0" w:color="auto"/>
            <w:bottom w:val="none" w:sz="0" w:space="0" w:color="auto"/>
            <w:right w:val="none" w:sz="0" w:space="0" w:color="auto"/>
          </w:divBdr>
        </w:div>
        <w:div w:id="1879394932">
          <w:marLeft w:val="0"/>
          <w:marRight w:val="0"/>
          <w:marTop w:val="0"/>
          <w:marBottom w:val="0"/>
          <w:divBdr>
            <w:top w:val="none" w:sz="0" w:space="0" w:color="auto"/>
            <w:left w:val="none" w:sz="0" w:space="0" w:color="auto"/>
            <w:bottom w:val="none" w:sz="0" w:space="0" w:color="auto"/>
            <w:right w:val="none" w:sz="0" w:space="0" w:color="auto"/>
          </w:divBdr>
        </w:div>
        <w:div w:id="1779786779">
          <w:marLeft w:val="0"/>
          <w:marRight w:val="0"/>
          <w:marTop w:val="0"/>
          <w:marBottom w:val="0"/>
          <w:divBdr>
            <w:top w:val="none" w:sz="0" w:space="0" w:color="auto"/>
            <w:left w:val="none" w:sz="0" w:space="0" w:color="auto"/>
            <w:bottom w:val="none" w:sz="0" w:space="0" w:color="auto"/>
            <w:right w:val="none" w:sz="0" w:space="0" w:color="auto"/>
          </w:divBdr>
        </w:div>
        <w:div w:id="2083066477">
          <w:marLeft w:val="0"/>
          <w:marRight w:val="0"/>
          <w:marTop w:val="0"/>
          <w:marBottom w:val="0"/>
          <w:divBdr>
            <w:top w:val="none" w:sz="0" w:space="0" w:color="auto"/>
            <w:left w:val="none" w:sz="0" w:space="0" w:color="auto"/>
            <w:bottom w:val="none" w:sz="0" w:space="0" w:color="auto"/>
            <w:right w:val="none" w:sz="0" w:space="0" w:color="auto"/>
          </w:divBdr>
        </w:div>
        <w:div w:id="1694375709">
          <w:marLeft w:val="0"/>
          <w:marRight w:val="0"/>
          <w:marTop w:val="0"/>
          <w:marBottom w:val="0"/>
          <w:divBdr>
            <w:top w:val="none" w:sz="0" w:space="0" w:color="auto"/>
            <w:left w:val="none" w:sz="0" w:space="0" w:color="auto"/>
            <w:bottom w:val="none" w:sz="0" w:space="0" w:color="auto"/>
            <w:right w:val="none" w:sz="0" w:space="0" w:color="auto"/>
          </w:divBdr>
        </w:div>
        <w:div w:id="658778047">
          <w:marLeft w:val="0"/>
          <w:marRight w:val="0"/>
          <w:marTop w:val="0"/>
          <w:marBottom w:val="0"/>
          <w:divBdr>
            <w:top w:val="none" w:sz="0" w:space="0" w:color="auto"/>
            <w:left w:val="none" w:sz="0" w:space="0" w:color="auto"/>
            <w:bottom w:val="none" w:sz="0" w:space="0" w:color="auto"/>
            <w:right w:val="none" w:sz="0" w:space="0" w:color="auto"/>
          </w:divBdr>
        </w:div>
        <w:div w:id="1709717498">
          <w:marLeft w:val="0"/>
          <w:marRight w:val="0"/>
          <w:marTop w:val="0"/>
          <w:marBottom w:val="0"/>
          <w:divBdr>
            <w:top w:val="none" w:sz="0" w:space="0" w:color="auto"/>
            <w:left w:val="none" w:sz="0" w:space="0" w:color="auto"/>
            <w:bottom w:val="none" w:sz="0" w:space="0" w:color="auto"/>
            <w:right w:val="none" w:sz="0" w:space="0" w:color="auto"/>
          </w:divBdr>
        </w:div>
        <w:div w:id="29188658">
          <w:marLeft w:val="0"/>
          <w:marRight w:val="0"/>
          <w:marTop w:val="0"/>
          <w:marBottom w:val="0"/>
          <w:divBdr>
            <w:top w:val="none" w:sz="0" w:space="0" w:color="auto"/>
            <w:left w:val="none" w:sz="0" w:space="0" w:color="auto"/>
            <w:bottom w:val="none" w:sz="0" w:space="0" w:color="auto"/>
            <w:right w:val="none" w:sz="0" w:space="0" w:color="auto"/>
          </w:divBdr>
        </w:div>
        <w:div w:id="1112087958">
          <w:marLeft w:val="0"/>
          <w:marRight w:val="0"/>
          <w:marTop w:val="0"/>
          <w:marBottom w:val="0"/>
          <w:divBdr>
            <w:top w:val="none" w:sz="0" w:space="0" w:color="auto"/>
            <w:left w:val="none" w:sz="0" w:space="0" w:color="auto"/>
            <w:bottom w:val="none" w:sz="0" w:space="0" w:color="auto"/>
            <w:right w:val="none" w:sz="0" w:space="0" w:color="auto"/>
          </w:divBdr>
        </w:div>
        <w:div w:id="18432366">
          <w:marLeft w:val="0"/>
          <w:marRight w:val="0"/>
          <w:marTop w:val="0"/>
          <w:marBottom w:val="0"/>
          <w:divBdr>
            <w:top w:val="none" w:sz="0" w:space="0" w:color="auto"/>
            <w:left w:val="none" w:sz="0" w:space="0" w:color="auto"/>
            <w:bottom w:val="none" w:sz="0" w:space="0" w:color="auto"/>
            <w:right w:val="none" w:sz="0" w:space="0" w:color="auto"/>
          </w:divBdr>
        </w:div>
        <w:div w:id="922302895">
          <w:marLeft w:val="0"/>
          <w:marRight w:val="0"/>
          <w:marTop w:val="0"/>
          <w:marBottom w:val="0"/>
          <w:divBdr>
            <w:top w:val="none" w:sz="0" w:space="0" w:color="auto"/>
            <w:left w:val="none" w:sz="0" w:space="0" w:color="auto"/>
            <w:bottom w:val="none" w:sz="0" w:space="0" w:color="auto"/>
            <w:right w:val="none" w:sz="0" w:space="0" w:color="auto"/>
          </w:divBdr>
        </w:div>
        <w:div w:id="361440200">
          <w:marLeft w:val="0"/>
          <w:marRight w:val="0"/>
          <w:marTop w:val="0"/>
          <w:marBottom w:val="0"/>
          <w:divBdr>
            <w:top w:val="none" w:sz="0" w:space="0" w:color="auto"/>
            <w:left w:val="none" w:sz="0" w:space="0" w:color="auto"/>
            <w:bottom w:val="none" w:sz="0" w:space="0" w:color="auto"/>
            <w:right w:val="none" w:sz="0" w:space="0" w:color="auto"/>
          </w:divBdr>
        </w:div>
        <w:div w:id="1244216637">
          <w:marLeft w:val="0"/>
          <w:marRight w:val="0"/>
          <w:marTop w:val="0"/>
          <w:marBottom w:val="0"/>
          <w:divBdr>
            <w:top w:val="none" w:sz="0" w:space="0" w:color="auto"/>
            <w:left w:val="none" w:sz="0" w:space="0" w:color="auto"/>
            <w:bottom w:val="none" w:sz="0" w:space="0" w:color="auto"/>
            <w:right w:val="none" w:sz="0" w:space="0" w:color="auto"/>
          </w:divBdr>
        </w:div>
        <w:div w:id="1763917492">
          <w:marLeft w:val="0"/>
          <w:marRight w:val="0"/>
          <w:marTop w:val="0"/>
          <w:marBottom w:val="0"/>
          <w:divBdr>
            <w:top w:val="none" w:sz="0" w:space="0" w:color="auto"/>
            <w:left w:val="none" w:sz="0" w:space="0" w:color="auto"/>
            <w:bottom w:val="none" w:sz="0" w:space="0" w:color="auto"/>
            <w:right w:val="none" w:sz="0" w:space="0" w:color="auto"/>
          </w:divBdr>
        </w:div>
        <w:div w:id="717321666">
          <w:marLeft w:val="0"/>
          <w:marRight w:val="0"/>
          <w:marTop w:val="0"/>
          <w:marBottom w:val="0"/>
          <w:divBdr>
            <w:top w:val="none" w:sz="0" w:space="0" w:color="auto"/>
            <w:left w:val="none" w:sz="0" w:space="0" w:color="auto"/>
            <w:bottom w:val="none" w:sz="0" w:space="0" w:color="auto"/>
            <w:right w:val="none" w:sz="0" w:space="0" w:color="auto"/>
          </w:divBdr>
        </w:div>
        <w:div w:id="1005864863">
          <w:marLeft w:val="0"/>
          <w:marRight w:val="0"/>
          <w:marTop w:val="0"/>
          <w:marBottom w:val="0"/>
          <w:divBdr>
            <w:top w:val="none" w:sz="0" w:space="0" w:color="auto"/>
            <w:left w:val="none" w:sz="0" w:space="0" w:color="auto"/>
            <w:bottom w:val="none" w:sz="0" w:space="0" w:color="auto"/>
            <w:right w:val="none" w:sz="0" w:space="0" w:color="auto"/>
          </w:divBdr>
        </w:div>
        <w:div w:id="709840167">
          <w:marLeft w:val="0"/>
          <w:marRight w:val="0"/>
          <w:marTop w:val="0"/>
          <w:marBottom w:val="0"/>
          <w:divBdr>
            <w:top w:val="none" w:sz="0" w:space="0" w:color="auto"/>
            <w:left w:val="none" w:sz="0" w:space="0" w:color="auto"/>
            <w:bottom w:val="none" w:sz="0" w:space="0" w:color="auto"/>
            <w:right w:val="none" w:sz="0" w:space="0" w:color="auto"/>
          </w:divBdr>
        </w:div>
        <w:div w:id="2021735961">
          <w:marLeft w:val="0"/>
          <w:marRight w:val="0"/>
          <w:marTop w:val="0"/>
          <w:marBottom w:val="0"/>
          <w:divBdr>
            <w:top w:val="none" w:sz="0" w:space="0" w:color="auto"/>
            <w:left w:val="none" w:sz="0" w:space="0" w:color="auto"/>
            <w:bottom w:val="none" w:sz="0" w:space="0" w:color="auto"/>
            <w:right w:val="none" w:sz="0" w:space="0" w:color="auto"/>
          </w:divBdr>
        </w:div>
        <w:div w:id="1641617052">
          <w:marLeft w:val="0"/>
          <w:marRight w:val="0"/>
          <w:marTop w:val="0"/>
          <w:marBottom w:val="0"/>
          <w:divBdr>
            <w:top w:val="none" w:sz="0" w:space="0" w:color="auto"/>
            <w:left w:val="none" w:sz="0" w:space="0" w:color="auto"/>
            <w:bottom w:val="none" w:sz="0" w:space="0" w:color="auto"/>
            <w:right w:val="none" w:sz="0" w:space="0" w:color="auto"/>
          </w:divBdr>
        </w:div>
        <w:div w:id="2076733004">
          <w:marLeft w:val="0"/>
          <w:marRight w:val="0"/>
          <w:marTop w:val="0"/>
          <w:marBottom w:val="0"/>
          <w:divBdr>
            <w:top w:val="none" w:sz="0" w:space="0" w:color="auto"/>
            <w:left w:val="none" w:sz="0" w:space="0" w:color="auto"/>
            <w:bottom w:val="none" w:sz="0" w:space="0" w:color="auto"/>
            <w:right w:val="none" w:sz="0" w:space="0" w:color="auto"/>
          </w:divBdr>
        </w:div>
        <w:div w:id="165095334">
          <w:marLeft w:val="0"/>
          <w:marRight w:val="0"/>
          <w:marTop w:val="0"/>
          <w:marBottom w:val="0"/>
          <w:divBdr>
            <w:top w:val="none" w:sz="0" w:space="0" w:color="auto"/>
            <w:left w:val="none" w:sz="0" w:space="0" w:color="auto"/>
            <w:bottom w:val="none" w:sz="0" w:space="0" w:color="auto"/>
            <w:right w:val="none" w:sz="0" w:space="0" w:color="auto"/>
          </w:divBdr>
        </w:div>
        <w:div w:id="366489584">
          <w:marLeft w:val="0"/>
          <w:marRight w:val="0"/>
          <w:marTop w:val="0"/>
          <w:marBottom w:val="0"/>
          <w:divBdr>
            <w:top w:val="none" w:sz="0" w:space="0" w:color="auto"/>
            <w:left w:val="none" w:sz="0" w:space="0" w:color="auto"/>
            <w:bottom w:val="none" w:sz="0" w:space="0" w:color="auto"/>
            <w:right w:val="none" w:sz="0" w:space="0" w:color="auto"/>
          </w:divBdr>
        </w:div>
        <w:div w:id="339283960">
          <w:marLeft w:val="0"/>
          <w:marRight w:val="0"/>
          <w:marTop w:val="0"/>
          <w:marBottom w:val="0"/>
          <w:divBdr>
            <w:top w:val="none" w:sz="0" w:space="0" w:color="auto"/>
            <w:left w:val="none" w:sz="0" w:space="0" w:color="auto"/>
            <w:bottom w:val="none" w:sz="0" w:space="0" w:color="auto"/>
            <w:right w:val="none" w:sz="0" w:space="0" w:color="auto"/>
          </w:divBdr>
        </w:div>
        <w:div w:id="429929901">
          <w:marLeft w:val="0"/>
          <w:marRight w:val="0"/>
          <w:marTop w:val="0"/>
          <w:marBottom w:val="0"/>
          <w:divBdr>
            <w:top w:val="none" w:sz="0" w:space="0" w:color="auto"/>
            <w:left w:val="none" w:sz="0" w:space="0" w:color="auto"/>
            <w:bottom w:val="none" w:sz="0" w:space="0" w:color="auto"/>
            <w:right w:val="none" w:sz="0" w:space="0" w:color="auto"/>
          </w:divBdr>
        </w:div>
        <w:div w:id="1172721764">
          <w:marLeft w:val="0"/>
          <w:marRight w:val="0"/>
          <w:marTop w:val="0"/>
          <w:marBottom w:val="0"/>
          <w:divBdr>
            <w:top w:val="none" w:sz="0" w:space="0" w:color="auto"/>
            <w:left w:val="none" w:sz="0" w:space="0" w:color="auto"/>
            <w:bottom w:val="none" w:sz="0" w:space="0" w:color="auto"/>
            <w:right w:val="none" w:sz="0" w:space="0" w:color="auto"/>
          </w:divBdr>
        </w:div>
        <w:div w:id="1006439647">
          <w:marLeft w:val="0"/>
          <w:marRight w:val="0"/>
          <w:marTop w:val="0"/>
          <w:marBottom w:val="0"/>
          <w:divBdr>
            <w:top w:val="none" w:sz="0" w:space="0" w:color="auto"/>
            <w:left w:val="none" w:sz="0" w:space="0" w:color="auto"/>
            <w:bottom w:val="none" w:sz="0" w:space="0" w:color="auto"/>
            <w:right w:val="none" w:sz="0" w:space="0" w:color="auto"/>
          </w:divBdr>
        </w:div>
        <w:div w:id="1172724614">
          <w:marLeft w:val="0"/>
          <w:marRight w:val="0"/>
          <w:marTop w:val="0"/>
          <w:marBottom w:val="0"/>
          <w:divBdr>
            <w:top w:val="none" w:sz="0" w:space="0" w:color="auto"/>
            <w:left w:val="none" w:sz="0" w:space="0" w:color="auto"/>
            <w:bottom w:val="none" w:sz="0" w:space="0" w:color="auto"/>
            <w:right w:val="none" w:sz="0" w:space="0" w:color="auto"/>
          </w:divBdr>
        </w:div>
        <w:div w:id="1308707170">
          <w:marLeft w:val="0"/>
          <w:marRight w:val="0"/>
          <w:marTop w:val="0"/>
          <w:marBottom w:val="0"/>
          <w:divBdr>
            <w:top w:val="none" w:sz="0" w:space="0" w:color="auto"/>
            <w:left w:val="none" w:sz="0" w:space="0" w:color="auto"/>
            <w:bottom w:val="none" w:sz="0" w:space="0" w:color="auto"/>
            <w:right w:val="none" w:sz="0" w:space="0" w:color="auto"/>
          </w:divBdr>
        </w:div>
        <w:div w:id="1560282086">
          <w:marLeft w:val="0"/>
          <w:marRight w:val="0"/>
          <w:marTop w:val="0"/>
          <w:marBottom w:val="0"/>
          <w:divBdr>
            <w:top w:val="none" w:sz="0" w:space="0" w:color="auto"/>
            <w:left w:val="none" w:sz="0" w:space="0" w:color="auto"/>
            <w:bottom w:val="none" w:sz="0" w:space="0" w:color="auto"/>
            <w:right w:val="none" w:sz="0" w:space="0" w:color="auto"/>
          </w:divBdr>
        </w:div>
        <w:div w:id="588000392">
          <w:marLeft w:val="0"/>
          <w:marRight w:val="0"/>
          <w:marTop w:val="0"/>
          <w:marBottom w:val="0"/>
          <w:divBdr>
            <w:top w:val="none" w:sz="0" w:space="0" w:color="auto"/>
            <w:left w:val="none" w:sz="0" w:space="0" w:color="auto"/>
            <w:bottom w:val="none" w:sz="0" w:space="0" w:color="auto"/>
            <w:right w:val="none" w:sz="0" w:space="0" w:color="auto"/>
          </w:divBdr>
        </w:div>
        <w:div w:id="2052221167">
          <w:marLeft w:val="0"/>
          <w:marRight w:val="0"/>
          <w:marTop w:val="0"/>
          <w:marBottom w:val="0"/>
          <w:divBdr>
            <w:top w:val="none" w:sz="0" w:space="0" w:color="auto"/>
            <w:left w:val="none" w:sz="0" w:space="0" w:color="auto"/>
            <w:bottom w:val="none" w:sz="0" w:space="0" w:color="auto"/>
            <w:right w:val="none" w:sz="0" w:space="0" w:color="auto"/>
          </w:divBdr>
        </w:div>
        <w:div w:id="828055729">
          <w:marLeft w:val="0"/>
          <w:marRight w:val="0"/>
          <w:marTop w:val="0"/>
          <w:marBottom w:val="0"/>
          <w:divBdr>
            <w:top w:val="none" w:sz="0" w:space="0" w:color="auto"/>
            <w:left w:val="none" w:sz="0" w:space="0" w:color="auto"/>
            <w:bottom w:val="none" w:sz="0" w:space="0" w:color="auto"/>
            <w:right w:val="none" w:sz="0" w:space="0" w:color="auto"/>
          </w:divBdr>
        </w:div>
        <w:div w:id="716005943">
          <w:marLeft w:val="0"/>
          <w:marRight w:val="0"/>
          <w:marTop w:val="0"/>
          <w:marBottom w:val="0"/>
          <w:divBdr>
            <w:top w:val="none" w:sz="0" w:space="0" w:color="auto"/>
            <w:left w:val="none" w:sz="0" w:space="0" w:color="auto"/>
            <w:bottom w:val="none" w:sz="0" w:space="0" w:color="auto"/>
            <w:right w:val="none" w:sz="0" w:space="0" w:color="auto"/>
          </w:divBdr>
        </w:div>
        <w:div w:id="2040281214">
          <w:marLeft w:val="0"/>
          <w:marRight w:val="0"/>
          <w:marTop w:val="0"/>
          <w:marBottom w:val="0"/>
          <w:divBdr>
            <w:top w:val="none" w:sz="0" w:space="0" w:color="auto"/>
            <w:left w:val="none" w:sz="0" w:space="0" w:color="auto"/>
            <w:bottom w:val="none" w:sz="0" w:space="0" w:color="auto"/>
            <w:right w:val="none" w:sz="0" w:space="0" w:color="auto"/>
          </w:divBdr>
        </w:div>
        <w:div w:id="1299411136">
          <w:marLeft w:val="0"/>
          <w:marRight w:val="0"/>
          <w:marTop w:val="0"/>
          <w:marBottom w:val="0"/>
          <w:divBdr>
            <w:top w:val="none" w:sz="0" w:space="0" w:color="auto"/>
            <w:left w:val="none" w:sz="0" w:space="0" w:color="auto"/>
            <w:bottom w:val="none" w:sz="0" w:space="0" w:color="auto"/>
            <w:right w:val="none" w:sz="0" w:space="0" w:color="auto"/>
          </w:divBdr>
        </w:div>
        <w:div w:id="481891312">
          <w:marLeft w:val="0"/>
          <w:marRight w:val="0"/>
          <w:marTop w:val="0"/>
          <w:marBottom w:val="0"/>
          <w:divBdr>
            <w:top w:val="none" w:sz="0" w:space="0" w:color="auto"/>
            <w:left w:val="none" w:sz="0" w:space="0" w:color="auto"/>
            <w:bottom w:val="none" w:sz="0" w:space="0" w:color="auto"/>
            <w:right w:val="none" w:sz="0" w:space="0" w:color="auto"/>
          </w:divBdr>
        </w:div>
        <w:div w:id="1544977823">
          <w:marLeft w:val="0"/>
          <w:marRight w:val="0"/>
          <w:marTop w:val="0"/>
          <w:marBottom w:val="240"/>
          <w:divBdr>
            <w:top w:val="none" w:sz="0" w:space="0" w:color="auto"/>
            <w:left w:val="none" w:sz="0" w:space="0" w:color="auto"/>
            <w:bottom w:val="none" w:sz="0" w:space="0" w:color="auto"/>
            <w:right w:val="none" w:sz="0" w:space="0" w:color="auto"/>
          </w:divBdr>
        </w:div>
      </w:divsChild>
    </w:div>
    <w:div w:id="1981884636">
      <w:bodyDiv w:val="1"/>
      <w:marLeft w:val="0"/>
      <w:marRight w:val="0"/>
      <w:marTop w:val="0"/>
      <w:marBottom w:val="0"/>
      <w:divBdr>
        <w:top w:val="none" w:sz="0" w:space="0" w:color="auto"/>
        <w:left w:val="none" w:sz="0" w:space="0" w:color="auto"/>
        <w:bottom w:val="none" w:sz="0" w:space="0" w:color="auto"/>
        <w:right w:val="none" w:sz="0" w:space="0" w:color="auto"/>
      </w:divBdr>
      <w:divsChild>
        <w:div w:id="371079749">
          <w:marLeft w:val="0"/>
          <w:marRight w:val="0"/>
          <w:marTop w:val="0"/>
          <w:marBottom w:val="0"/>
          <w:divBdr>
            <w:top w:val="single" w:sz="2" w:space="0" w:color="D9D9E3"/>
            <w:left w:val="single" w:sz="2" w:space="0" w:color="D9D9E3"/>
            <w:bottom w:val="single" w:sz="2" w:space="0" w:color="D9D9E3"/>
            <w:right w:val="single" w:sz="2" w:space="0" w:color="D9D9E3"/>
          </w:divBdr>
          <w:divsChild>
            <w:div w:id="881673338">
              <w:marLeft w:val="0"/>
              <w:marRight w:val="0"/>
              <w:marTop w:val="0"/>
              <w:marBottom w:val="0"/>
              <w:divBdr>
                <w:top w:val="single" w:sz="2" w:space="0" w:color="D9D9E3"/>
                <w:left w:val="single" w:sz="2" w:space="0" w:color="D9D9E3"/>
                <w:bottom w:val="single" w:sz="2" w:space="0" w:color="D9D9E3"/>
                <w:right w:val="single" w:sz="2" w:space="0" w:color="D9D9E3"/>
              </w:divBdr>
              <w:divsChild>
                <w:div w:id="186453401">
                  <w:marLeft w:val="0"/>
                  <w:marRight w:val="0"/>
                  <w:marTop w:val="0"/>
                  <w:marBottom w:val="0"/>
                  <w:divBdr>
                    <w:top w:val="single" w:sz="2" w:space="0" w:color="D9D9E3"/>
                    <w:left w:val="single" w:sz="2" w:space="0" w:color="D9D9E3"/>
                    <w:bottom w:val="single" w:sz="2" w:space="0" w:color="D9D9E3"/>
                    <w:right w:val="single" w:sz="2" w:space="0" w:color="D9D9E3"/>
                  </w:divBdr>
                  <w:divsChild>
                    <w:div w:id="498038229">
                      <w:marLeft w:val="0"/>
                      <w:marRight w:val="0"/>
                      <w:marTop w:val="0"/>
                      <w:marBottom w:val="0"/>
                      <w:divBdr>
                        <w:top w:val="single" w:sz="2" w:space="0" w:color="D9D9E3"/>
                        <w:left w:val="single" w:sz="2" w:space="0" w:color="D9D9E3"/>
                        <w:bottom w:val="single" w:sz="2" w:space="0" w:color="D9D9E3"/>
                        <w:right w:val="single" w:sz="2" w:space="0" w:color="D9D9E3"/>
                      </w:divBdr>
                      <w:divsChild>
                        <w:div w:id="1319267360">
                          <w:marLeft w:val="0"/>
                          <w:marRight w:val="0"/>
                          <w:marTop w:val="0"/>
                          <w:marBottom w:val="0"/>
                          <w:divBdr>
                            <w:top w:val="single" w:sz="2" w:space="0" w:color="auto"/>
                            <w:left w:val="single" w:sz="2" w:space="0" w:color="auto"/>
                            <w:bottom w:val="single" w:sz="6" w:space="0" w:color="auto"/>
                            <w:right w:val="single" w:sz="2" w:space="0" w:color="auto"/>
                          </w:divBdr>
                          <w:divsChild>
                            <w:div w:id="991369743">
                              <w:marLeft w:val="0"/>
                              <w:marRight w:val="0"/>
                              <w:marTop w:val="100"/>
                              <w:marBottom w:val="100"/>
                              <w:divBdr>
                                <w:top w:val="single" w:sz="2" w:space="0" w:color="D9D9E3"/>
                                <w:left w:val="single" w:sz="2" w:space="0" w:color="D9D9E3"/>
                                <w:bottom w:val="single" w:sz="2" w:space="0" w:color="D9D9E3"/>
                                <w:right w:val="single" w:sz="2" w:space="0" w:color="D9D9E3"/>
                              </w:divBdr>
                              <w:divsChild>
                                <w:div w:id="1498417784">
                                  <w:marLeft w:val="0"/>
                                  <w:marRight w:val="0"/>
                                  <w:marTop w:val="0"/>
                                  <w:marBottom w:val="0"/>
                                  <w:divBdr>
                                    <w:top w:val="single" w:sz="2" w:space="0" w:color="D9D9E3"/>
                                    <w:left w:val="single" w:sz="2" w:space="0" w:color="D9D9E3"/>
                                    <w:bottom w:val="single" w:sz="2" w:space="0" w:color="D9D9E3"/>
                                    <w:right w:val="single" w:sz="2" w:space="0" w:color="D9D9E3"/>
                                  </w:divBdr>
                                  <w:divsChild>
                                    <w:div w:id="1968319874">
                                      <w:marLeft w:val="0"/>
                                      <w:marRight w:val="0"/>
                                      <w:marTop w:val="0"/>
                                      <w:marBottom w:val="0"/>
                                      <w:divBdr>
                                        <w:top w:val="single" w:sz="2" w:space="0" w:color="D9D9E3"/>
                                        <w:left w:val="single" w:sz="2" w:space="0" w:color="D9D9E3"/>
                                        <w:bottom w:val="single" w:sz="2" w:space="0" w:color="D9D9E3"/>
                                        <w:right w:val="single" w:sz="2" w:space="0" w:color="D9D9E3"/>
                                      </w:divBdr>
                                      <w:divsChild>
                                        <w:div w:id="969743872">
                                          <w:marLeft w:val="0"/>
                                          <w:marRight w:val="0"/>
                                          <w:marTop w:val="0"/>
                                          <w:marBottom w:val="0"/>
                                          <w:divBdr>
                                            <w:top w:val="single" w:sz="2" w:space="0" w:color="D9D9E3"/>
                                            <w:left w:val="single" w:sz="2" w:space="0" w:color="D9D9E3"/>
                                            <w:bottom w:val="single" w:sz="2" w:space="0" w:color="D9D9E3"/>
                                            <w:right w:val="single" w:sz="2" w:space="0" w:color="D9D9E3"/>
                                          </w:divBdr>
                                          <w:divsChild>
                                            <w:div w:id="895435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32037487">
          <w:marLeft w:val="0"/>
          <w:marRight w:val="0"/>
          <w:marTop w:val="0"/>
          <w:marBottom w:val="0"/>
          <w:divBdr>
            <w:top w:val="none" w:sz="0" w:space="0" w:color="auto"/>
            <w:left w:val="none" w:sz="0" w:space="0" w:color="auto"/>
            <w:bottom w:val="none" w:sz="0" w:space="0" w:color="auto"/>
            <w:right w:val="none" w:sz="0" w:space="0" w:color="auto"/>
          </w:divBdr>
          <w:divsChild>
            <w:div w:id="712922574">
              <w:marLeft w:val="0"/>
              <w:marRight w:val="0"/>
              <w:marTop w:val="0"/>
              <w:marBottom w:val="0"/>
              <w:divBdr>
                <w:top w:val="single" w:sz="2" w:space="0" w:color="D9D9E3"/>
                <w:left w:val="single" w:sz="2" w:space="0" w:color="D9D9E3"/>
                <w:bottom w:val="single" w:sz="2" w:space="0" w:color="D9D9E3"/>
                <w:right w:val="single" w:sz="2" w:space="0" w:color="D9D9E3"/>
              </w:divBdr>
              <w:divsChild>
                <w:div w:id="1199273506">
                  <w:marLeft w:val="0"/>
                  <w:marRight w:val="0"/>
                  <w:marTop w:val="0"/>
                  <w:marBottom w:val="0"/>
                  <w:divBdr>
                    <w:top w:val="single" w:sz="2" w:space="0" w:color="D9D9E3"/>
                    <w:left w:val="single" w:sz="2" w:space="0" w:color="D9D9E3"/>
                    <w:bottom w:val="single" w:sz="2" w:space="0" w:color="D9D9E3"/>
                    <w:right w:val="single" w:sz="2" w:space="0" w:color="D9D9E3"/>
                  </w:divBdr>
                  <w:divsChild>
                    <w:div w:id="1887180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29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jpeg"/><Relationship Id="rId89" Type="http://schemas.openxmlformats.org/officeDocument/2006/relationships/image" Target="media/image75.jpeg"/><Relationship Id="rId16" Type="http://schemas.microsoft.com/office/2007/relationships/hdphoto" Target="media/hdphoto1.wdp"/><Relationship Id="rId11" Type="http://schemas.openxmlformats.org/officeDocument/2006/relationships/hyperlink" Target="https://upoliedu-my.sharepoint.com/personal/gaguirre29_docente_unp_edu_ni/Documents/Clases/Materias/Estad&#237;stica%20descriptiva/Administrativos/Regular/ED%20Unidad%20V.docx"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header" Target="header1.xml"/><Relationship Id="rId22" Type="http://schemas.openxmlformats.org/officeDocument/2006/relationships/image" Target="media/image10.jpe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7.png"/><Relationship Id="rId85" Type="http://schemas.openxmlformats.org/officeDocument/2006/relationships/image" Target="media/image71.jpeg"/><Relationship Id="rId3" Type="http://schemas.openxmlformats.org/officeDocument/2006/relationships/styles" Target="styles.xml"/><Relationship Id="rId12" Type="http://schemas.openxmlformats.org/officeDocument/2006/relationships/hyperlink" Target="https://upoliedu-my.sharepoint.com/personal/gaguirre29_docente_unp_edu_ni/Documents/Clases/Materias/Estad&#237;stica%20descriptiva/Administrativos/Regular/ED%20Unidad%20V.docx"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69.jpeg"/><Relationship Id="rId88" Type="http://schemas.openxmlformats.org/officeDocument/2006/relationships/image" Target="media/image74.jpeg"/><Relationship Id="rId91" Type="http://schemas.openxmlformats.org/officeDocument/2006/relationships/image" Target="media/image77.jpe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5.png"/><Relationship Id="rId81" Type="http://schemas.openxmlformats.org/officeDocument/2006/relationships/hyperlink" Target="https://matemovil.com/wp-content/uploads/2022/07/Distribucion-de-Poisson-Matemovil.pdf" TargetMode="External"/><Relationship Id="rId86" Type="http://schemas.openxmlformats.org/officeDocument/2006/relationships/image" Target="media/image72.jpeg"/><Relationship Id="rId94" Type="http://schemas.openxmlformats.org/officeDocument/2006/relationships/hyperlink" Target="https://matemovil.com/wp-content/uploads/2018/06/Distribuci%C3%B3n-Normal-Ejercicios-Propuestos-PDF.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upoliedu-my.sharepoint.com/personal/gaguirre29_docente_unp_edu_ni/Documents/Clases/Materias/Estad&#237;stica%20descriptiva/Administrativos/Regular/ED%20Unidad%20V.docx" TargetMode="External"/><Relationship Id="rId18" Type="http://schemas.openxmlformats.org/officeDocument/2006/relationships/image" Target="media/image6.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matemovil.com/wp-content/uploads/2023/04/Distribucion-binomial-ejercicios-propuestos-en-PDF.pdf"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8.jpe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3.jpeg"/><Relationship Id="rId61" Type="http://schemas.openxmlformats.org/officeDocument/2006/relationships/image" Target="media/image49.png"/><Relationship Id="rId82" Type="http://schemas.openxmlformats.org/officeDocument/2006/relationships/image" Target="media/image68.jpeg"/><Relationship Id="rId19" Type="http://schemas.openxmlformats.org/officeDocument/2006/relationships/image" Target="media/image7.jpeg"/><Relationship Id="rId14" Type="http://schemas.openxmlformats.org/officeDocument/2006/relationships/hyperlink" Target="https://upoliedu-my.sharepoint.com/personal/gaguirre29_docente_unp_edu_ni/Documents/Clases/Materias/Estad&#237;stica%20descriptiva/Administrativos/Regular/ED%20Unidad%20V.docx"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4.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matemovil.com/wp-content/uploads/2018/06/Tabla-z-distribuci%C3%B3n-normal-estandarizada-MateMovil.pdf" TargetMode="External"/><Relationship Id="rId9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0.png"/></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79</TotalTime>
  <Pages>35</Pages>
  <Words>5334</Words>
  <Characters>29340</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54</cp:revision>
  <cp:lastPrinted>2023-04-08T03:37:00Z</cp:lastPrinted>
  <dcterms:created xsi:type="dcterms:W3CDTF">2023-03-02T01:04:00Z</dcterms:created>
  <dcterms:modified xsi:type="dcterms:W3CDTF">2023-06-07T03:02:00Z</dcterms:modified>
</cp:coreProperties>
</file>
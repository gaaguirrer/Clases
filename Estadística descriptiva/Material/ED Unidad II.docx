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F9505" w14:textId="52F5D810" w:rsidR="00F43320" w:rsidRDefault="00B0400E">
      <w:r>
        <w:rPr>
          <w:noProof/>
        </w:rPr>
        <w:drawing>
          <wp:anchor distT="0" distB="0" distL="114300" distR="114300" simplePos="0" relativeHeight="251659264" behindDoc="0" locked="0" layoutInCell="1" allowOverlap="1" wp14:anchorId="5173856E" wp14:editId="57D2B795">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94981D" w14:textId="77777777" w:rsidR="00F43320" w:rsidRDefault="00F43320"/>
    <w:p w14:paraId="659C6C52" w14:textId="77777777" w:rsidR="00F43320" w:rsidRDefault="00F43320"/>
    <w:p w14:paraId="3CF4732F" w14:textId="77777777" w:rsidR="00F43320" w:rsidRDefault="00F43320"/>
    <w:p w14:paraId="08F3B369" w14:textId="77777777" w:rsidR="00F43320" w:rsidRDefault="00F43320"/>
    <w:p w14:paraId="083674C0" w14:textId="77777777" w:rsidR="00F43320" w:rsidRDefault="00F43320"/>
    <w:p w14:paraId="2C29A6AB" w14:textId="77777777" w:rsidR="00F43320" w:rsidRDefault="00F43320"/>
    <w:p w14:paraId="54EBBB72" w14:textId="77777777" w:rsidR="00F43320" w:rsidRDefault="00F43320"/>
    <w:p w14:paraId="7282EFA2" w14:textId="77777777" w:rsidR="00F43320" w:rsidRDefault="003E0D37">
      <w:r>
        <w:rPr>
          <w:noProof/>
        </w:rPr>
        <mc:AlternateContent>
          <mc:Choice Requires="wps">
            <w:drawing>
              <wp:anchor distT="0" distB="0" distL="114300" distR="114300" simplePos="0" relativeHeight="251661312" behindDoc="1" locked="0" layoutInCell="1" allowOverlap="1" wp14:anchorId="1957D307" wp14:editId="594769B7">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616FC5A"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957D307"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7616FC5A"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24301749" w14:textId="77777777" w:rsidR="00F43320" w:rsidRDefault="00F43320"/>
    <w:p w14:paraId="63FA01B1" w14:textId="77777777" w:rsidR="00F43320" w:rsidRDefault="00F43320"/>
    <w:p w14:paraId="091FC9A8" w14:textId="77777777" w:rsidR="00F43320" w:rsidRDefault="00F43320"/>
    <w:p w14:paraId="2387EA28" w14:textId="77777777" w:rsidR="00F43320" w:rsidRDefault="003E0D37">
      <w:r>
        <w:rPr>
          <w:noProof/>
        </w:rPr>
        <mc:AlternateContent>
          <mc:Choice Requires="wpg">
            <w:drawing>
              <wp:anchor distT="0" distB="0" distL="114300" distR="114300" simplePos="0" relativeHeight="251660288" behindDoc="0" locked="0" layoutInCell="1" allowOverlap="1" wp14:anchorId="23AF77D6" wp14:editId="1D9504DE">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CC6CA9"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302EB5E2" w14:textId="77777777" w:rsidR="00F43320" w:rsidRDefault="003E0D37">
      <w:r>
        <w:rPr>
          <w:noProof/>
        </w:rPr>
        <mc:AlternateContent>
          <mc:Choice Requires="wps">
            <w:drawing>
              <wp:anchor distT="0" distB="0" distL="114300" distR="114300" simplePos="0" relativeHeight="251662336" behindDoc="0" locked="0" layoutInCell="1" allowOverlap="1" wp14:anchorId="78E86DFF" wp14:editId="07D0B611">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1472A" w14:textId="68E52EE9" w:rsidR="00F43320" w:rsidRPr="005E6C17" w:rsidRDefault="0096132E" w:rsidP="00EF5DC0">
                            <w:pPr>
                              <w:jc w:val="right"/>
                              <w:rPr>
                                <w:rFonts w:ascii="EleganTech™" w:hAnsi="EleganTech™"/>
                                <w:b/>
                                <w:color w:val="404040"/>
                                <w:sz w:val="54"/>
                                <w:szCs w:val="56"/>
                              </w:rPr>
                            </w:pPr>
                            <w:r w:rsidRPr="0096132E">
                              <w:rPr>
                                <w:rFonts w:cs="Calibri"/>
                                <w:b/>
                                <w:color w:val="000000"/>
                                <w:sz w:val="48"/>
                                <w:szCs w:val="52"/>
                                <w:lang w:eastAsia="es-NI"/>
                              </w:rPr>
                              <w:t>Medidas de: tendencia central, variabilidad y posición</w:t>
                            </w:r>
                            <w:r w:rsidR="00F43320">
                              <w:rPr>
                                <w:rFonts w:cs="Calibri"/>
                                <w:b/>
                                <w:color w:val="000000"/>
                                <w:sz w:val="48"/>
                                <w:szCs w:val="52"/>
                                <w:lang w:eastAsia="es-NI"/>
                              </w:rPr>
                              <w:t xml:space="preserve">, Unidad </w:t>
                            </w:r>
                            <w:r>
                              <w:rPr>
                                <w:rFonts w:cs="Calibri"/>
                                <w:b/>
                                <w:color w:val="000000"/>
                                <w:sz w:val="48"/>
                                <w:szCs w:val="52"/>
                                <w:lang w:eastAsia="es-NI"/>
                              </w:rPr>
                              <w:t>I</w:t>
                            </w:r>
                            <w:r w:rsidR="0058237C">
                              <w:rPr>
                                <w:rFonts w:cs="Calibri"/>
                                <w:b/>
                                <w:color w:val="000000"/>
                                <w:sz w:val="48"/>
                                <w:szCs w:val="52"/>
                                <w:lang w:eastAsia="es-NI"/>
                              </w:rPr>
                              <w:t>I</w:t>
                            </w:r>
                          </w:p>
                          <w:p w14:paraId="5883C4A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86DFF"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1731472A" w14:textId="68E52EE9" w:rsidR="00F43320" w:rsidRPr="005E6C17" w:rsidRDefault="0096132E" w:rsidP="00EF5DC0">
                      <w:pPr>
                        <w:jc w:val="right"/>
                        <w:rPr>
                          <w:rFonts w:ascii="EleganTech™" w:hAnsi="EleganTech™"/>
                          <w:b/>
                          <w:color w:val="404040"/>
                          <w:sz w:val="54"/>
                          <w:szCs w:val="56"/>
                        </w:rPr>
                      </w:pPr>
                      <w:r w:rsidRPr="0096132E">
                        <w:rPr>
                          <w:rFonts w:cs="Calibri"/>
                          <w:b/>
                          <w:color w:val="000000"/>
                          <w:sz w:val="48"/>
                          <w:szCs w:val="52"/>
                          <w:lang w:eastAsia="es-NI"/>
                        </w:rPr>
                        <w:t>Medidas de: tendencia central, variabilidad y posición</w:t>
                      </w:r>
                      <w:r w:rsidR="00F43320">
                        <w:rPr>
                          <w:rFonts w:cs="Calibri"/>
                          <w:b/>
                          <w:color w:val="000000"/>
                          <w:sz w:val="48"/>
                          <w:szCs w:val="52"/>
                          <w:lang w:eastAsia="es-NI"/>
                        </w:rPr>
                        <w:t xml:space="preserve">, Unidad </w:t>
                      </w:r>
                      <w:r>
                        <w:rPr>
                          <w:rFonts w:cs="Calibri"/>
                          <w:b/>
                          <w:color w:val="000000"/>
                          <w:sz w:val="48"/>
                          <w:szCs w:val="52"/>
                          <w:lang w:eastAsia="es-NI"/>
                        </w:rPr>
                        <w:t>I</w:t>
                      </w:r>
                      <w:r w:rsidR="0058237C">
                        <w:rPr>
                          <w:rFonts w:cs="Calibri"/>
                          <w:b/>
                          <w:color w:val="000000"/>
                          <w:sz w:val="48"/>
                          <w:szCs w:val="52"/>
                          <w:lang w:eastAsia="es-NI"/>
                        </w:rPr>
                        <w:t>I</w:t>
                      </w:r>
                    </w:p>
                    <w:p w14:paraId="5883C4A3" w14:textId="77777777" w:rsidR="00F43320" w:rsidRDefault="00F43320" w:rsidP="00F43320">
                      <w:pPr>
                        <w:jc w:val="right"/>
                      </w:pPr>
                    </w:p>
                  </w:txbxContent>
                </v:textbox>
              </v:shape>
            </w:pict>
          </mc:Fallback>
        </mc:AlternateContent>
      </w:r>
    </w:p>
    <w:p w14:paraId="0B045F2B" w14:textId="77777777" w:rsidR="00F43320" w:rsidRDefault="00F43320"/>
    <w:p w14:paraId="41C3B3B6" w14:textId="77777777" w:rsidR="005B0B82" w:rsidRDefault="005B0B82"/>
    <w:p w14:paraId="0BD224B6" w14:textId="77777777" w:rsidR="005B0B82" w:rsidRDefault="005B0B82"/>
    <w:p w14:paraId="17D71A8F" w14:textId="77777777" w:rsidR="005B0B82" w:rsidRDefault="005B0B82"/>
    <w:p w14:paraId="32229B85" w14:textId="77777777" w:rsidR="005B0B82" w:rsidRDefault="005B0B82"/>
    <w:p w14:paraId="74B5004D" w14:textId="77777777" w:rsidR="005B0B82" w:rsidRDefault="005B0B82"/>
    <w:p w14:paraId="5ED972A5" w14:textId="77777777" w:rsidR="005B0B82" w:rsidRDefault="005B0B82"/>
    <w:p w14:paraId="57101AB4" w14:textId="77777777" w:rsidR="005B0B82" w:rsidRDefault="005B0B82"/>
    <w:p w14:paraId="1FDD4169" w14:textId="77777777" w:rsidR="005B0B82" w:rsidRDefault="005B0B82"/>
    <w:p w14:paraId="062320B4" w14:textId="77777777" w:rsidR="005B0B82" w:rsidRDefault="005B0B82"/>
    <w:p w14:paraId="0CAA5EC7" w14:textId="77777777" w:rsidR="005B0B82" w:rsidRDefault="005B0B82"/>
    <w:p w14:paraId="7F02B368" w14:textId="77777777" w:rsidR="005B0B82" w:rsidRDefault="005B0B82"/>
    <w:p w14:paraId="25A9A90D" w14:textId="77777777" w:rsidR="00636C8A" w:rsidRDefault="00636C8A"/>
    <w:p w14:paraId="78C70C65" w14:textId="77777777" w:rsidR="00A66A79" w:rsidRDefault="00A66A79">
      <w:pPr>
        <w:sectPr w:rsidR="00A66A79" w:rsidSect="00636C8A">
          <w:pgSz w:w="12240" w:h="15840"/>
          <w:pgMar w:top="1418" w:right="1701" w:bottom="1418" w:left="1701" w:header="709" w:footer="709" w:gutter="0"/>
          <w:cols w:space="708"/>
          <w:docGrid w:linePitch="360"/>
        </w:sectPr>
      </w:pPr>
    </w:p>
    <w:p w14:paraId="07337322"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6CE56957" wp14:editId="38070D2A">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D9CEC"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CE56957"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05CD9CEC"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5BD49D51" w14:textId="77777777" w:rsidR="00A66A79" w:rsidRDefault="00A66A79"/>
    <w:p w14:paraId="06A40E96"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ED04205" w14:textId="77777777" w:rsidR="00843820" w:rsidRPr="009317D2" w:rsidRDefault="00843820" w:rsidP="00635F19">
          <w:pPr>
            <w:pStyle w:val="TtuloTDC"/>
            <w:jc w:val="center"/>
            <w:rPr>
              <w:rFonts w:ascii="Tahoma" w:hAnsi="Tahoma" w:cs="Tahoma"/>
              <w:b/>
              <w:bCs/>
              <w:color w:val="auto"/>
              <w:lang w:val="es-ES"/>
            </w:rPr>
          </w:pPr>
          <w:r w:rsidRPr="009317D2">
            <w:rPr>
              <w:rFonts w:ascii="Tahoma" w:hAnsi="Tahoma" w:cs="Tahoma"/>
              <w:b/>
              <w:bCs/>
              <w:color w:val="auto"/>
              <w:lang w:val="es-ES"/>
            </w:rPr>
            <w:t>Contenido</w:t>
          </w:r>
        </w:p>
        <w:p w14:paraId="76819620" w14:textId="77777777" w:rsidR="00843820" w:rsidRPr="009317D2" w:rsidRDefault="00843820" w:rsidP="00843820">
          <w:pPr>
            <w:rPr>
              <w:rFonts w:cs="Tahoma"/>
              <w:szCs w:val="24"/>
              <w:lang w:val="es-ES" w:eastAsia="es-NI"/>
            </w:rPr>
          </w:pPr>
        </w:p>
        <w:p w14:paraId="793D75A8" w14:textId="442B981A" w:rsidR="009317D2" w:rsidRDefault="00843820">
          <w:pPr>
            <w:pStyle w:val="TDC1"/>
            <w:tabs>
              <w:tab w:val="right" w:leader="dot" w:pos="8828"/>
            </w:tabs>
            <w:rPr>
              <w:rFonts w:asciiTheme="minorHAnsi" w:eastAsiaTheme="minorEastAsia" w:hAnsiTheme="minorHAnsi"/>
              <w:noProof/>
              <w:sz w:val="22"/>
              <w:lang w:eastAsia="es-NI"/>
            </w:rPr>
          </w:pPr>
          <w:r w:rsidRPr="009317D2">
            <w:rPr>
              <w:rFonts w:cs="Tahoma"/>
              <w:szCs w:val="24"/>
            </w:rPr>
            <w:fldChar w:fldCharType="begin"/>
          </w:r>
          <w:r w:rsidRPr="009317D2">
            <w:rPr>
              <w:rFonts w:cs="Tahoma"/>
              <w:szCs w:val="24"/>
            </w:rPr>
            <w:instrText xml:space="preserve"> TOC \o "1-3" \h \z \u </w:instrText>
          </w:r>
          <w:r w:rsidRPr="009317D2">
            <w:rPr>
              <w:rFonts w:cs="Tahoma"/>
              <w:szCs w:val="24"/>
            </w:rPr>
            <w:fldChar w:fldCharType="separate"/>
          </w:r>
          <w:hyperlink r:id="rId11" w:anchor="_Toc128588471" w:history="1">
            <w:r w:rsidR="009317D2" w:rsidRPr="009C0186">
              <w:rPr>
                <w:rStyle w:val="Hipervnculo"/>
                <w:noProof/>
              </w:rPr>
              <w:t>Introducción</w:t>
            </w:r>
            <w:r w:rsidR="009317D2">
              <w:rPr>
                <w:noProof/>
                <w:webHidden/>
              </w:rPr>
              <w:tab/>
            </w:r>
            <w:r w:rsidR="009317D2">
              <w:rPr>
                <w:noProof/>
                <w:webHidden/>
              </w:rPr>
              <w:fldChar w:fldCharType="begin"/>
            </w:r>
            <w:r w:rsidR="009317D2">
              <w:rPr>
                <w:noProof/>
                <w:webHidden/>
              </w:rPr>
              <w:instrText xml:space="preserve"> PAGEREF _Toc128588471 \h </w:instrText>
            </w:r>
            <w:r w:rsidR="009317D2">
              <w:rPr>
                <w:noProof/>
                <w:webHidden/>
              </w:rPr>
            </w:r>
            <w:r w:rsidR="009317D2">
              <w:rPr>
                <w:noProof/>
                <w:webHidden/>
              </w:rPr>
              <w:fldChar w:fldCharType="separate"/>
            </w:r>
            <w:r w:rsidR="00906A22">
              <w:rPr>
                <w:noProof/>
                <w:webHidden/>
              </w:rPr>
              <w:t>3</w:t>
            </w:r>
            <w:r w:rsidR="009317D2">
              <w:rPr>
                <w:noProof/>
                <w:webHidden/>
              </w:rPr>
              <w:fldChar w:fldCharType="end"/>
            </w:r>
          </w:hyperlink>
        </w:p>
        <w:p w14:paraId="45D79475" w14:textId="4BD1A82C" w:rsidR="009317D2" w:rsidRDefault="00000000">
          <w:pPr>
            <w:pStyle w:val="TDC1"/>
            <w:tabs>
              <w:tab w:val="right" w:leader="dot" w:pos="8828"/>
            </w:tabs>
            <w:rPr>
              <w:rFonts w:asciiTheme="minorHAnsi" w:eastAsiaTheme="minorEastAsia" w:hAnsiTheme="minorHAnsi"/>
              <w:noProof/>
              <w:sz w:val="22"/>
              <w:lang w:eastAsia="es-NI"/>
            </w:rPr>
          </w:pPr>
          <w:hyperlink r:id="rId12" w:anchor="_Toc128588472" w:history="1">
            <w:r w:rsidR="009317D2" w:rsidRPr="009C0186">
              <w:rPr>
                <w:rStyle w:val="Hipervnculo"/>
                <w:noProof/>
              </w:rPr>
              <w:t>Desarrollo de Contenidos</w:t>
            </w:r>
            <w:r w:rsidR="009317D2">
              <w:rPr>
                <w:noProof/>
                <w:webHidden/>
              </w:rPr>
              <w:tab/>
            </w:r>
            <w:r w:rsidR="009317D2">
              <w:rPr>
                <w:noProof/>
                <w:webHidden/>
              </w:rPr>
              <w:fldChar w:fldCharType="begin"/>
            </w:r>
            <w:r w:rsidR="009317D2">
              <w:rPr>
                <w:noProof/>
                <w:webHidden/>
              </w:rPr>
              <w:instrText xml:space="preserve"> PAGEREF _Toc128588472 \h </w:instrText>
            </w:r>
            <w:r w:rsidR="009317D2">
              <w:rPr>
                <w:noProof/>
                <w:webHidden/>
              </w:rPr>
            </w:r>
            <w:r w:rsidR="009317D2">
              <w:rPr>
                <w:noProof/>
                <w:webHidden/>
              </w:rPr>
              <w:fldChar w:fldCharType="separate"/>
            </w:r>
            <w:r w:rsidR="00906A22">
              <w:rPr>
                <w:noProof/>
                <w:webHidden/>
              </w:rPr>
              <w:t>4</w:t>
            </w:r>
            <w:r w:rsidR="009317D2">
              <w:rPr>
                <w:noProof/>
                <w:webHidden/>
              </w:rPr>
              <w:fldChar w:fldCharType="end"/>
            </w:r>
          </w:hyperlink>
        </w:p>
        <w:p w14:paraId="7A673207" w14:textId="7E1D1482" w:rsidR="009317D2" w:rsidRDefault="00000000">
          <w:pPr>
            <w:pStyle w:val="TDC2"/>
            <w:tabs>
              <w:tab w:val="right" w:leader="dot" w:pos="8828"/>
            </w:tabs>
            <w:rPr>
              <w:rFonts w:asciiTheme="minorHAnsi" w:eastAsiaTheme="minorEastAsia" w:hAnsiTheme="minorHAnsi"/>
              <w:noProof/>
              <w:sz w:val="22"/>
              <w:lang w:eastAsia="es-NI"/>
            </w:rPr>
          </w:pPr>
          <w:hyperlink w:anchor="_Toc128588473" w:history="1">
            <w:r w:rsidR="009317D2" w:rsidRPr="009C0186">
              <w:rPr>
                <w:rStyle w:val="Hipervnculo"/>
                <w:noProof/>
              </w:rPr>
              <w:t>Medidas de tendencia central</w:t>
            </w:r>
            <w:r w:rsidR="009317D2">
              <w:rPr>
                <w:noProof/>
                <w:webHidden/>
              </w:rPr>
              <w:tab/>
            </w:r>
            <w:r w:rsidR="009317D2">
              <w:rPr>
                <w:noProof/>
                <w:webHidden/>
              </w:rPr>
              <w:fldChar w:fldCharType="begin"/>
            </w:r>
            <w:r w:rsidR="009317D2">
              <w:rPr>
                <w:noProof/>
                <w:webHidden/>
              </w:rPr>
              <w:instrText xml:space="preserve"> PAGEREF _Toc128588473 \h </w:instrText>
            </w:r>
            <w:r w:rsidR="009317D2">
              <w:rPr>
                <w:noProof/>
                <w:webHidden/>
              </w:rPr>
            </w:r>
            <w:r w:rsidR="009317D2">
              <w:rPr>
                <w:noProof/>
                <w:webHidden/>
              </w:rPr>
              <w:fldChar w:fldCharType="separate"/>
            </w:r>
            <w:r w:rsidR="00906A22">
              <w:rPr>
                <w:noProof/>
                <w:webHidden/>
              </w:rPr>
              <w:t>4</w:t>
            </w:r>
            <w:r w:rsidR="009317D2">
              <w:rPr>
                <w:noProof/>
                <w:webHidden/>
              </w:rPr>
              <w:fldChar w:fldCharType="end"/>
            </w:r>
          </w:hyperlink>
        </w:p>
        <w:p w14:paraId="63F73B77" w14:textId="30E72F28" w:rsidR="009317D2" w:rsidRDefault="00000000">
          <w:pPr>
            <w:pStyle w:val="TDC3"/>
            <w:tabs>
              <w:tab w:val="right" w:leader="dot" w:pos="8828"/>
            </w:tabs>
            <w:rPr>
              <w:rFonts w:asciiTheme="minorHAnsi" w:eastAsiaTheme="minorEastAsia" w:hAnsiTheme="minorHAnsi"/>
              <w:noProof/>
              <w:sz w:val="22"/>
              <w:lang w:eastAsia="es-NI"/>
            </w:rPr>
          </w:pPr>
          <w:hyperlink w:anchor="_Toc128588474" w:history="1">
            <w:r w:rsidR="009317D2" w:rsidRPr="009C0186">
              <w:rPr>
                <w:rStyle w:val="Hipervnculo"/>
                <w:noProof/>
              </w:rPr>
              <w:t>Media aritmética</w:t>
            </w:r>
            <w:r w:rsidR="009317D2">
              <w:rPr>
                <w:noProof/>
                <w:webHidden/>
              </w:rPr>
              <w:tab/>
            </w:r>
            <w:r w:rsidR="009317D2">
              <w:rPr>
                <w:noProof/>
                <w:webHidden/>
              </w:rPr>
              <w:fldChar w:fldCharType="begin"/>
            </w:r>
            <w:r w:rsidR="009317D2">
              <w:rPr>
                <w:noProof/>
                <w:webHidden/>
              </w:rPr>
              <w:instrText xml:space="preserve"> PAGEREF _Toc128588474 \h </w:instrText>
            </w:r>
            <w:r w:rsidR="009317D2">
              <w:rPr>
                <w:noProof/>
                <w:webHidden/>
              </w:rPr>
            </w:r>
            <w:r w:rsidR="009317D2">
              <w:rPr>
                <w:noProof/>
                <w:webHidden/>
              </w:rPr>
              <w:fldChar w:fldCharType="separate"/>
            </w:r>
            <w:r w:rsidR="00906A22">
              <w:rPr>
                <w:noProof/>
                <w:webHidden/>
              </w:rPr>
              <w:t>4</w:t>
            </w:r>
            <w:r w:rsidR="009317D2">
              <w:rPr>
                <w:noProof/>
                <w:webHidden/>
              </w:rPr>
              <w:fldChar w:fldCharType="end"/>
            </w:r>
          </w:hyperlink>
        </w:p>
        <w:p w14:paraId="1EB12710" w14:textId="608B1512" w:rsidR="009317D2" w:rsidRDefault="00000000">
          <w:pPr>
            <w:pStyle w:val="TDC3"/>
            <w:tabs>
              <w:tab w:val="right" w:leader="dot" w:pos="8828"/>
            </w:tabs>
            <w:rPr>
              <w:rFonts w:asciiTheme="minorHAnsi" w:eastAsiaTheme="minorEastAsia" w:hAnsiTheme="minorHAnsi"/>
              <w:noProof/>
              <w:sz w:val="22"/>
              <w:lang w:eastAsia="es-NI"/>
            </w:rPr>
          </w:pPr>
          <w:hyperlink w:anchor="_Toc128588475" w:history="1">
            <w:r w:rsidR="009317D2" w:rsidRPr="009C0186">
              <w:rPr>
                <w:rStyle w:val="Hipervnculo"/>
                <w:noProof/>
              </w:rPr>
              <w:t>Mediana.</w:t>
            </w:r>
            <w:r w:rsidR="009317D2">
              <w:rPr>
                <w:noProof/>
                <w:webHidden/>
              </w:rPr>
              <w:tab/>
            </w:r>
            <w:r w:rsidR="009317D2">
              <w:rPr>
                <w:noProof/>
                <w:webHidden/>
              </w:rPr>
              <w:fldChar w:fldCharType="begin"/>
            </w:r>
            <w:r w:rsidR="009317D2">
              <w:rPr>
                <w:noProof/>
                <w:webHidden/>
              </w:rPr>
              <w:instrText xml:space="preserve"> PAGEREF _Toc128588475 \h </w:instrText>
            </w:r>
            <w:r w:rsidR="009317D2">
              <w:rPr>
                <w:noProof/>
                <w:webHidden/>
              </w:rPr>
            </w:r>
            <w:r w:rsidR="009317D2">
              <w:rPr>
                <w:noProof/>
                <w:webHidden/>
              </w:rPr>
              <w:fldChar w:fldCharType="separate"/>
            </w:r>
            <w:r w:rsidR="00906A22">
              <w:rPr>
                <w:noProof/>
                <w:webHidden/>
              </w:rPr>
              <w:t>9</w:t>
            </w:r>
            <w:r w:rsidR="009317D2">
              <w:rPr>
                <w:noProof/>
                <w:webHidden/>
              </w:rPr>
              <w:fldChar w:fldCharType="end"/>
            </w:r>
          </w:hyperlink>
        </w:p>
        <w:p w14:paraId="0D345AB2" w14:textId="6859F016" w:rsidR="009317D2" w:rsidRDefault="00000000">
          <w:pPr>
            <w:pStyle w:val="TDC3"/>
            <w:tabs>
              <w:tab w:val="right" w:leader="dot" w:pos="8828"/>
            </w:tabs>
            <w:rPr>
              <w:rFonts w:asciiTheme="minorHAnsi" w:eastAsiaTheme="minorEastAsia" w:hAnsiTheme="minorHAnsi"/>
              <w:noProof/>
              <w:sz w:val="22"/>
              <w:lang w:eastAsia="es-NI"/>
            </w:rPr>
          </w:pPr>
          <w:hyperlink w:anchor="_Toc128588476" w:history="1">
            <w:r w:rsidR="009317D2" w:rsidRPr="009C0186">
              <w:rPr>
                <w:rStyle w:val="Hipervnculo"/>
                <w:noProof/>
              </w:rPr>
              <w:t>Moda</w:t>
            </w:r>
            <w:r w:rsidR="009317D2">
              <w:rPr>
                <w:noProof/>
                <w:webHidden/>
              </w:rPr>
              <w:tab/>
            </w:r>
            <w:r w:rsidR="009317D2">
              <w:rPr>
                <w:noProof/>
                <w:webHidden/>
              </w:rPr>
              <w:fldChar w:fldCharType="begin"/>
            </w:r>
            <w:r w:rsidR="009317D2">
              <w:rPr>
                <w:noProof/>
                <w:webHidden/>
              </w:rPr>
              <w:instrText xml:space="preserve"> PAGEREF _Toc128588476 \h </w:instrText>
            </w:r>
            <w:r w:rsidR="009317D2">
              <w:rPr>
                <w:noProof/>
                <w:webHidden/>
              </w:rPr>
            </w:r>
            <w:r w:rsidR="009317D2">
              <w:rPr>
                <w:noProof/>
                <w:webHidden/>
              </w:rPr>
              <w:fldChar w:fldCharType="separate"/>
            </w:r>
            <w:r w:rsidR="00906A22">
              <w:rPr>
                <w:noProof/>
                <w:webHidden/>
              </w:rPr>
              <w:t>15</w:t>
            </w:r>
            <w:r w:rsidR="009317D2">
              <w:rPr>
                <w:noProof/>
                <w:webHidden/>
              </w:rPr>
              <w:fldChar w:fldCharType="end"/>
            </w:r>
          </w:hyperlink>
        </w:p>
        <w:p w14:paraId="2C8815E3" w14:textId="3BABAEA9" w:rsidR="009317D2" w:rsidRDefault="00000000">
          <w:pPr>
            <w:pStyle w:val="TDC3"/>
            <w:tabs>
              <w:tab w:val="right" w:leader="dot" w:pos="8828"/>
            </w:tabs>
            <w:rPr>
              <w:rFonts w:asciiTheme="minorHAnsi" w:eastAsiaTheme="minorEastAsia" w:hAnsiTheme="minorHAnsi"/>
              <w:noProof/>
              <w:sz w:val="22"/>
              <w:lang w:eastAsia="es-NI"/>
            </w:rPr>
          </w:pPr>
          <w:hyperlink w:anchor="_Toc128588477" w:history="1">
            <w:r w:rsidR="009317D2" w:rsidRPr="009C0186">
              <w:rPr>
                <w:rStyle w:val="Hipervnculo"/>
                <w:noProof/>
              </w:rPr>
              <w:t>Media geométrica</w:t>
            </w:r>
            <w:r w:rsidR="009317D2">
              <w:rPr>
                <w:noProof/>
                <w:webHidden/>
              </w:rPr>
              <w:tab/>
            </w:r>
            <w:r w:rsidR="009317D2">
              <w:rPr>
                <w:noProof/>
                <w:webHidden/>
              </w:rPr>
              <w:fldChar w:fldCharType="begin"/>
            </w:r>
            <w:r w:rsidR="009317D2">
              <w:rPr>
                <w:noProof/>
                <w:webHidden/>
              </w:rPr>
              <w:instrText xml:space="preserve"> PAGEREF _Toc128588477 \h </w:instrText>
            </w:r>
            <w:r w:rsidR="009317D2">
              <w:rPr>
                <w:noProof/>
                <w:webHidden/>
              </w:rPr>
            </w:r>
            <w:r w:rsidR="009317D2">
              <w:rPr>
                <w:noProof/>
                <w:webHidden/>
              </w:rPr>
              <w:fldChar w:fldCharType="separate"/>
            </w:r>
            <w:r w:rsidR="00906A22">
              <w:rPr>
                <w:noProof/>
                <w:webHidden/>
              </w:rPr>
              <w:t>19</w:t>
            </w:r>
            <w:r w:rsidR="009317D2">
              <w:rPr>
                <w:noProof/>
                <w:webHidden/>
              </w:rPr>
              <w:fldChar w:fldCharType="end"/>
            </w:r>
          </w:hyperlink>
        </w:p>
        <w:p w14:paraId="7BBC7A48" w14:textId="0F1198E5" w:rsidR="009317D2" w:rsidRDefault="00000000">
          <w:pPr>
            <w:pStyle w:val="TDC2"/>
            <w:tabs>
              <w:tab w:val="right" w:leader="dot" w:pos="8828"/>
            </w:tabs>
            <w:rPr>
              <w:rFonts w:asciiTheme="minorHAnsi" w:eastAsiaTheme="minorEastAsia" w:hAnsiTheme="minorHAnsi"/>
              <w:noProof/>
              <w:sz w:val="22"/>
              <w:lang w:eastAsia="es-NI"/>
            </w:rPr>
          </w:pPr>
          <w:hyperlink w:anchor="_Toc128588478" w:history="1">
            <w:r w:rsidR="009317D2" w:rsidRPr="009C0186">
              <w:rPr>
                <w:rStyle w:val="Hipervnculo"/>
                <w:noProof/>
              </w:rPr>
              <w:t>Medidas de variabilidad</w:t>
            </w:r>
            <w:r w:rsidR="009317D2">
              <w:rPr>
                <w:noProof/>
                <w:webHidden/>
              </w:rPr>
              <w:tab/>
            </w:r>
            <w:r w:rsidR="009317D2">
              <w:rPr>
                <w:noProof/>
                <w:webHidden/>
              </w:rPr>
              <w:fldChar w:fldCharType="begin"/>
            </w:r>
            <w:r w:rsidR="009317D2">
              <w:rPr>
                <w:noProof/>
                <w:webHidden/>
              </w:rPr>
              <w:instrText xml:space="preserve"> PAGEREF _Toc128588478 \h </w:instrText>
            </w:r>
            <w:r w:rsidR="009317D2">
              <w:rPr>
                <w:noProof/>
                <w:webHidden/>
              </w:rPr>
            </w:r>
            <w:r w:rsidR="009317D2">
              <w:rPr>
                <w:noProof/>
                <w:webHidden/>
              </w:rPr>
              <w:fldChar w:fldCharType="separate"/>
            </w:r>
            <w:r w:rsidR="00906A22">
              <w:rPr>
                <w:noProof/>
                <w:webHidden/>
              </w:rPr>
              <w:t>24</w:t>
            </w:r>
            <w:r w:rsidR="009317D2">
              <w:rPr>
                <w:noProof/>
                <w:webHidden/>
              </w:rPr>
              <w:fldChar w:fldCharType="end"/>
            </w:r>
          </w:hyperlink>
        </w:p>
        <w:p w14:paraId="08AC0DAD" w14:textId="2E2EF110" w:rsidR="009317D2" w:rsidRDefault="00000000">
          <w:pPr>
            <w:pStyle w:val="TDC3"/>
            <w:tabs>
              <w:tab w:val="right" w:leader="dot" w:pos="8828"/>
            </w:tabs>
            <w:rPr>
              <w:rFonts w:asciiTheme="minorHAnsi" w:eastAsiaTheme="minorEastAsia" w:hAnsiTheme="minorHAnsi"/>
              <w:noProof/>
              <w:sz w:val="22"/>
              <w:lang w:eastAsia="es-NI"/>
            </w:rPr>
          </w:pPr>
          <w:hyperlink w:anchor="_Toc128588479" w:history="1">
            <w:r w:rsidR="009317D2" w:rsidRPr="009C0186">
              <w:rPr>
                <w:rStyle w:val="Hipervnculo"/>
                <w:noProof/>
              </w:rPr>
              <w:t>Desviación media</w:t>
            </w:r>
            <w:r w:rsidR="009317D2">
              <w:rPr>
                <w:noProof/>
                <w:webHidden/>
              </w:rPr>
              <w:tab/>
            </w:r>
            <w:r w:rsidR="009317D2">
              <w:rPr>
                <w:noProof/>
                <w:webHidden/>
              </w:rPr>
              <w:fldChar w:fldCharType="begin"/>
            </w:r>
            <w:r w:rsidR="009317D2">
              <w:rPr>
                <w:noProof/>
                <w:webHidden/>
              </w:rPr>
              <w:instrText xml:space="preserve"> PAGEREF _Toc128588479 \h </w:instrText>
            </w:r>
            <w:r w:rsidR="009317D2">
              <w:rPr>
                <w:noProof/>
                <w:webHidden/>
              </w:rPr>
            </w:r>
            <w:r w:rsidR="009317D2">
              <w:rPr>
                <w:noProof/>
                <w:webHidden/>
              </w:rPr>
              <w:fldChar w:fldCharType="separate"/>
            </w:r>
            <w:r w:rsidR="00906A22">
              <w:rPr>
                <w:noProof/>
                <w:webHidden/>
              </w:rPr>
              <w:t>24</w:t>
            </w:r>
            <w:r w:rsidR="009317D2">
              <w:rPr>
                <w:noProof/>
                <w:webHidden/>
              </w:rPr>
              <w:fldChar w:fldCharType="end"/>
            </w:r>
          </w:hyperlink>
        </w:p>
        <w:p w14:paraId="4B956084" w14:textId="6CC954BA" w:rsidR="009317D2" w:rsidRDefault="00000000">
          <w:pPr>
            <w:pStyle w:val="TDC3"/>
            <w:tabs>
              <w:tab w:val="right" w:leader="dot" w:pos="8828"/>
            </w:tabs>
            <w:rPr>
              <w:rFonts w:asciiTheme="minorHAnsi" w:eastAsiaTheme="minorEastAsia" w:hAnsiTheme="minorHAnsi"/>
              <w:noProof/>
              <w:sz w:val="22"/>
              <w:lang w:eastAsia="es-NI"/>
            </w:rPr>
          </w:pPr>
          <w:hyperlink w:anchor="_Toc128588480" w:history="1">
            <w:r w:rsidR="009317D2" w:rsidRPr="009C0186">
              <w:rPr>
                <w:rStyle w:val="Hipervnculo"/>
                <w:noProof/>
              </w:rPr>
              <w:t>Varianza.</w:t>
            </w:r>
            <w:r w:rsidR="009317D2">
              <w:rPr>
                <w:noProof/>
                <w:webHidden/>
              </w:rPr>
              <w:tab/>
            </w:r>
            <w:r w:rsidR="009317D2">
              <w:rPr>
                <w:noProof/>
                <w:webHidden/>
              </w:rPr>
              <w:fldChar w:fldCharType="begin"/>
            </w:r>
            <w:r w:rsidR="009317D2">
              <w:rPr>
                <w:noProof/>
                <w:webHidden/>
              </w:rPr>
              <w:instrText xml:space="preserve"> PAGEREF _Toc128588480 \h </w:instrText>
            </w:r>
            <w:r w:rsidR="009317D2">
              <w:rPr>
                <w:noProof/>
                <w:webHidden/>
              </w:rPr>
            </w:r>
            <w:r w:rsidR="009317D2">
              <w:rPr>
                <w:noProof/>
                <w:webHidden/>
              </w:rPr>
              <w:fldChar w:fldCharType="separate"/>
            </w:r>
            <w:r w:rsidR="00906A22">
              <w:rPr>
                <w:noProof/>
                <w:webHidden/>
              </w:rPr>
              <w:t>28</w:t>
            </w:r>
            <w:r w:rsidR="009317D2">
              <w:rPr>
                <w:noProof/>
                <w:webHidden/>
              </w:rPr>
              <w:fldChar w:fldCharType="end"/>
            </w:r>
          </w:hyperlink>
        </w:p>
        <w:p w14:paraId="3CA48A69" w14:textId="3F3DC267" w:rsidR="009317D2" w:rsidRDefault="00000000">
          <w:pPr>
            <w:pStyle w:val="TDC3"/>
            <w:tabs>
              <w:tab w:val="right" w:leader="dot" w:pos="8828"/>
            </w:tabs>
            <w:rPr>
              <w:rFonts w:asciiTheme="minorHAnsi" w:eastAsiaTheme="minorEastAsia" w:hAnsiTheme="minorHAnsi"/>
              <w:noProof/>
              <w:sz w:val="22"/>
              <w:lang w:eastAsia="es-NI"/>
            </w:rPr>
          </w:pPr>
          <w:hyperlink w:anchor="_Toc128588481" w:history="1">
            <w:r w:rsidR="009317D2" w:rsidRPr="009C0186">
              <w:rPr>
                <w:rStyle w:val="Hipervnculo"/>
                <w:noProof/>
              </w:rPr>
              <w:t>Desviación Estándar.</w:t>
            </w:r>
            <w:r w:rsidR="009317D2">
              <w:rPr>
                <w:noProof/>
                <w:webHidden/>
              </w:rPr>
              <w:tab/>
            </w:r>
            <w:r w:rsidR="009317D2">
              <w:rPr>
                <w:noProof/>
                <w:webHidden/>
              </w:rPr>
              <w:fldChar w:fldCharType="begin"/>
            </w:r>
            <w:r w:rsidR="009317D2">
              <w:rPr>
                <w:noProof/>
                <w:webHidden/>
              </w:rPr>
              <w:instrText xml:space="preserve"> PAGEREF _Toc128588481 \h </w:instrText>
            </w:r>
            <w:r w:rsidR="009317D2">
              <w:rPr>
                <w:noProof/>
                <w:webHidden/>
              </w:rPr>
            </w:r>
            <w:r w:rsidR="009317D2">
              <w:rPr>
                <w:noProof/>
                <w:webHidden/>
              </w:rPr>
              <w:fldChar w:fldCharType="separate"/>
            </w:r>
            <w:r w:rsidR="00906A22">
              <w:rPr>
                <w:noProof/>
                <w:webHidden/>
              </w:rPr>
              <w:t>28</w:t>
            </w:r>
            <w:r w:rsidR="009317D2">
              <w:rPr>
                <w:noProof/>
                <w:webHidden/>
              </w:rPr>
              <w:fldChar w:fldCharType="end"/>
            </w:r>
          </w:hyperlink>
        </w:p>
        <w:p w14:paraId="0F5EAB8C" w14:textId="267A31AD" w:rsidR="009317D2" w:rsidRDefault="00000000">
          <w:pPr>
            <w:pStyle w:val="TDC3"/>
            <w:tabs>
              <w:tab w:val="right" w:leader="dot" w:pos="8828"/>
            </w:tabs>
            <w:rPr>
              <w:rFonts w:asciiTheme="minorHAnsi" w:eastAsiaTheme="minorEastAsia" w:hAnsiTheme="minorHAnsi"/>
              <w:noProof/>
              <w:sz w:val="22"/>
              <w:lang w:eastAsia="es-NI"/>
            </w:rPr>
          </w:pPr>
          <w:hyperlink w:anchor="_Toc128588482" w:history="1">
            <w:r w:rsidR="009317D2" w:rsidRPr="009C0186">
              <w:rPr>
                <w:rStyle w:val="Hipervnculo"/>
                <w:noProof/>
              </w:rPr>
              <w:t>Coeficiente de Variación.</w:t>
            </w:r>
            <w:r w:rsidR="009317D2">
              <w:rPr>
                <w:noProof/>
                <w:webHidden/>
              </w:rPr>
              <w:tab/>
            </w:r>
            <w:r w:rsidR="009317D2">
              <w:rPr>
                <w:noProof/>
                <w:webHidden/>
              </w:rPr>
              <w:fldChar w:fldCharType="begin"/>
            </w:r>
            <w:r w:rsidR="009317D2">
              <w:rPr>
                <w:noProof/>
                <w:webHidden/>
              </w:rPr>
              <w:instrText xml:space="preserve"> PAGEREF _Toc128588482 \h </w:instrText>
            </w:r>
            <w:r w:rsidR="009317D2">
              <w:rPr>
                <w:noProof/>
                <w:webHidden/>
              </w:rPr>
            </w:r>
            <w:r w:rsidR="009317D2">
              <w:rPr>
                <w:noProof/>
                <w:webHidden/>
              </w:rPr>
              <w:fldChar w:fldCharType="separate"/>
            </w:r>
            <w:r w:rsidR="00906A22">
              <w:rPr>
                <w:noProof/>
                <w:webHidden/>
              </w:rPr>
              <w:t>35</w:t>
            </w:r>
            <w:r w:rsidR="009317D2">
              <w:rPr>
                <w:noProof/>
                <w:webHidden/>
              </w:rPr>
              <w:fldChar w:fldCharType="end"/>
            </w:r>
          </w:hyperlink>
        </w:p>
        <w:p w14:paraId="3DE7E5B0" w14:textId="33B62482" w:rsidR="009317D2" w:rsidRDefault="00000000">
          <w:pPr>
            <w:pStyle w:val="TDC2"/>
            <w:tabs>
              <w:tab w:val="right" w:leader="dot" w:pos="8828"/>
            </w:tabs>
            <w:rPr>
              <w:rFonts w:asciiTheme="minorHAnsi" w:eastAsiaTheme="minorEastAsia" w:hAnsiTheme="minorHAnsi"/>
              <w:noProof/>
              <w:sz w:val="22"/>
              <w:lang w:eastAsia="es-NI"/>
            </w:rPr>
          </w:pPr>
          <w:hyperlink w:anchor="_Toc128588483" w:history="1">
            <w:r w:rsidR="009317D2" w:rsidRPr="009C0186">
              <w:rPr>
                <w:rStyle w:val="Hipervnculo"/>
                <w:noProof/>
              </w:rPr>
              <w:t>Medidas de posición</w:t>
            </w:r>
            <w:r w:rsidR="009317D2">
              <w:rPr>
                <w:noProof/>
                <w:webHidden/>
              </w:rPr>
              <w:tab/>
            </w:r>
            <w:r w:rsidR="009317D2">
              <w:rPr>
                <w:noProof/>
                <w:webHidden/>
              </w:rPr>
              <w:fldChar w:fldCharType="begin"/>
            </w:r>
            <w:r w:rsidR="009317D2">
              <w:rPr>
                <w:noProof/>
                <w:webHidden/>
              </w:rPr>
              <w:instrText xml:space="preserve"> PAGEREF _Toc128588483 \h </w:instrText>
            </w:r>
            <w:r w:rsidR="009317D2">
              <w:rPr>
                <w:noProof/>
                <w:webHidden/>
              </w:rPr>
            </w:r>
            <w:r w:rsidR="009317D2">
              <w:rPr>
                <w:noProof/>
                <w:webHidden/>
              </w:rPr>
              <w:fldChar w:fldCharType="separate"/>
            </w:r>
            <w:r w:rsidR="00906A22">
              <w:rPr>
                <w:noProof/>
                <w:webHidden/>
              </w:rPr>
              <w:t>38</w:t>
            </w:r>
            <w:r w:rsidR="009317D2">
              <w:rPr>
                <w:noProof/>
                <w:webHidden/>
              </w:rPr>
              <w:fldChar w:fldCharType="end"/>
            </w:r>
          </w:hyperlink>
        </w:p>
        <w:p w14:paraId="046363E3" w14:textId="3044CB62" w:rsidR="009317D2" w:rsidRDefault="00000000">
          <w:pPr>
            <w:pStyle w:val="TDC3"/>
            <w:tabs>
              <w:tab w:val="right" w:leader="dot" w:pos="8828"/>
            </w:tabs>
            <w:rPr>
              <w:rFonts w:asciiTheme="minorHAnsi" w:eastAsiaTheme="minorEastAsia" w:hAnsiTheme="minorHAnsi"/>
              <w:noProof/>
              <w:sz w:val="22"/>
              <w:lang w:eastAsia="es-NI"/>
            </w:rPr>
          </w:pPr>
          <w:hyperlink w:anchor="_Toc128588484" w:history="1">
            <w:r w:rsidR="009317D2" w:rsidRPr="009C0186">
              <w:rPr>
                <w:rStyle w:val="Hipervnculo"/>
                <w:noProof/>
              </w:rPr>
              <w:t>Cuartiles y Percentiles.</w:t>
            </w:r>
            <w:r w:rsidR="009317D2">
              <w:rPr>
                <w:noProof/>
                <w:webHidden/>
              </w:rPr>
              <w:tab/>
            </w:r>
            <w:r w:rsidR="009317D2">
              <w:rPr>
                <w:noProof/>
                <w:webHidden/>
              </w:rPr>
              <w:fldChar w:fldCharType="begin"/>
            </w:r>
            <w:r w:rsidR="009317D2">
              <w:rPr>
                <w:noProof/>
                <w:webHidden/>
              </w:rPr>
              <w:instrText xml:space="preserve"> PAGEREF _Toc128588484 \h </w:instrText>
            </w:r>
            <w:r w:rsidR="009317D2">
              <w:rPr>
                <w:noProof/>
                <w:webHidden/>
              </w:rPr>
            </w:r>
            <w:r w:rsidR="009317D2">
              <w:rPr>
                <w:noProof/>
                <w:webHidden/>
              </w:rPr>
              <w:fldChar w:fldCharType="separate"/>
            </w:r>
            <w:r w:rsidR="00906A22">
              <w:rPr>
                <w:noProof/>
                <w:webHidden/>
              </w:rPr>
              <w:t>38</w:t>
            </w:r>
            <w:r w:rsidR="009317D2">
              <w:rPr>
                <w:noProof/>
                <w:webHidden/>
              </w:rPr>
              <w:fldChar w:fldCharType="end"/>
            </w:r>
          </w:hyperlink>
        </w:p>
        <w:p w14:paraId="73FBB1DC" w14:textId="2FC9E38D" w:rsidR="009317D2" w:rsidRDefault="00000000">
          <w:pPr>
            <w:pStyle w:val="TDC3"/>
            <w:tabs>
              <w:tab w:val="right" w:leader="dot" w:pos="8828"/>
            </w:tabs>
            <w:rPr>
              <w:rFonts w:asciiTheme="minorHAnsi" w:eastAsiaTheme="minorEastAsia" w:hAnsiTheme="minorHAnsi"/>
              <w:noProof/>
              <w:sz w:val="22"/>
              <w:lang w:eastAsia="es-NI"/>
            </w:rPr>
          </w:pPr>
          <w:hyperlink w:anchor="_Toc128588485" w:history="1">
            <w:r w:rsidR="009317D2" w:rsidRPr="009C0186">
              <w:rPr>
                <w:rStyle w:val="Hipervnculo"/>
                <w:noProof/>
              </w:rPr>
              <w:t>Rango semi-intercuartilico.</w:t>
            </w:r>
            <w:r w:rsidR="009317D2">
              <w:rPr>
                <w:noProof/>
                <w:webHidden/>
              </w:rPr>
              <w:tab/>
            </w:r>
            <w:r w:rsidR="009317D2">
              <w:rPr>
                <w:noProof/>
                <w:webHidden/>
              </w:rPr>
              <w:fldChar w:fldCharType="begin"/>
            </w:r>
            <w:r w:rsidR="009317D2">
              <w:rPr>
                <w:noProof/>
                <w:webHidden/>
              </w:rPr>
              <w:instrText xml:space="preserve"> PAGEREF _Toc128588485 \h </w:instrText>
            </w:r>
            <w:r w:rsidR="009317D2">
              <w:rPr>
                <w:noProof/>
                <w:webHidden/>
              </w:rPr>
            </w:r>
            <w:r w:rsidR="009317D2">
              <w:rPr>
                <w:noProof/>
                <w:webHidden/>
              </w:rPr>
              <w:fldChar w:fldCharType="separate"/>
            </w:r>
            <w:r w:rsidR="00906A22">
              <w:rPr>
                <w:noProof/>
                <w:webHidden/>
              </w:rPr>
              <w:t>45</w:t>
            </w:r>
            <w:r w:rsidR="009317D2">
              <w:rPr>
                <w:noProof/>
                <w:webHidden/>
              </w:rPr>
              <w:fldChar w:fldCharType="end"/>
            </w:r>
          </w:hyperlink>
        </w:p>
        <w:p w14:paraId="19E3402E" w14:textId="6EFD75EA" w:rsidR="009317D2" w:rsidRDefault="00000000">
          <w:pPr>
            <w:pStyle w:val="TDC1"/>
            <w:tabs>
              <w:tab w:val="right" w:leader="dot" w:pos="8828"/>
            </w:tabs>
            <w:rPr>
              <w:rFonts w:asciiTheme="minorHAnsi" w:eastAsiaTheme="minorEastAsia" w:hAnsiTheme="minorHAnsi"/>
              <w:noProof/>
              <w:sz w:val="22"/>
              <w:lang w:eastAsia="es-NI"/>
            </w:rPr>
          </w:pPr>
          <w:hyperlink r:id="rId13" w:anchor="_Toc128588486" w:history="1">
            <w:r w:rsidR="009317D2" w:rsidRPr="009C0186">
              <w:rPr>
                <w:rStyle w:val="Hipervnculo"/>
                <w:noProof/>
              </w:rPr>
              <w:t>Bibliografía y Webgrafía</w:t>
            </w:r>
            <w:r w:rsidR="009317D2">
              <w:rPr>
                <w:noProof/>
                <w:webHidden/>
              </w:rPr>
              <w:tab/>
            </w:r>
            <w:r w:rsidR="009317D2">
              <w:rPr>
                <w:noProof/>
                <w:webHidden/>
              </w:rPr>
              <w:fldChar w:fldCharType="begin"/>
            </w:r>
            <w:r w:rsidR="009317D2">
              <w:rPr>
                <w:noProof/>
                <w:webHidden/>
              </w:rPr>
              <w:instrText xml:space="preserve"> PAGEREF _Toc128588486 \h </w:instrText>
            </w:r>
            <w:r w:rsidR="009317D2">
              <w:rPr>
                <w:noProof/>
                <w:webHidden/>
              </w:rPr>
            </w:r>
            <w:r w:rsidR="009317D2">
              <w:rPr>
                <w:noProof/>
                <w:webHidden/>
              </w:rPr>
              <w:fldChar w:fldCharType="separate"/>
            </w:r>
            <w:r w:rsidR="00906A22">
              <w:rPr>
                <w:noProof/>
                <w:webHidden/>
              </w:rPr>
              <w:t>46</w:t>
            </w:r>
            <w:r w:rsidR="009317D2">
              <w:rPr>
                <w:noProof/>
                <w:webHidden/>
              </w:rPr>
              <w:fldChar w:fldCharType="end"/>
            </w:r>
          </w:hyperlink>
        </w:p>
        <w:p w14:paraId="3E21F6E8" w14:textId="2D3975F4" w:rsidR="009317D2" w:rsidRDefault="00000000">
          <w:pPr>
            <w:pStyle w:val="TDC1"/>
            <w:tabs>
              <w:tab w:val="right" w:leader="dot" w:pos="8828"/>
            </w:tabs>
            <w:rPr>
              <w:rFonts w:asciiTheme="minorHAnsi" w:eastAsiaTheme="minorEastAsia" w:hAnsiTheme="minorHAnsi"/>
              <w:noProof/>
              <w:sz w:val="22"/>
              <w:lang w:eastAsia="es-NI"/>
            </w:rPr>
          </w:pPr>
          <w:hyperlink r:id="rId14" w:anchor="_Toc128588487" w:history="1">
            <w:r w:rsidR="009317D2" w:rsidRPr="009C0186">
              <w:rPr>
                <w:rStyle w:val="Hipervnculo"/>
                <w:noProof/>
              </w:rPr>
              <w:t>Glosario</w:t>
            </w:r>
            <w:r w:rsidR="009317D2">
              <w:rPr>
                <w:noProof/>
                <w:webHidden/>
              </w:rPr>
              <w:tab/>
            </w:r>
            <w:r w:rsidR="009317D2">
              <w:rPr>
                <w:noProof/>
                <w:webHidden/>
              </w:rPr>
              <w:fldChar w:fldCharType="begin"/>
            </w:r>
            <w:r w:rsidR="009317D2">
              <w:rPr>
                <w:noProof/>
                <w:webHidden/>
              </w:rPr>
              <w:instrText xml:space="preserve"> PAGEREF _Toc128588487 \h </w:instrText>
            </w:r>
            <w:r w:rsidR="009317D2">
              <w:rPr>
                <w:noProof/>
                <w:webHidden/>
              </w:rPr>
            </w:r>
            <w:r w:rsidR="009317D2">
              <w:rPr>
                <w:noProof/>
                <w:webHidden/>
              </w:rPr>
              <w:fldChar w:fldCharType="separate"/>
            </w:r>
            <w:r w:rsidR="00906A22">
              <w:rPr>
                <w:noProof/>
                <w:webHidden/>
              </w:rPr>
              <w:t>46</w:t>
            </w:r>
            <w:r w:rsidR="009317D2">
              <w:rPr>
                <w:noProof/>
                <w:webHidden/>
              </w:rPr>
              <w:fldChar w:fldCharType="end"/>
            </w:r>
          </w:hyperlink>
        </w:p>
        <w:p w14:paraId="186BF7A7" w14:textId="380A0616" w:rsidR="00843820" w:rsidRDefault="00843820">
          <w:r w:rsidRPr="009317D2">
            <w:rPr>
              <w:rFonts w:cs="Tahoma"/>
              <w:szCs w:val="24"/>
              <w:lang w:val="es-ES"/>
            </w:rPr>
            <w:fldChar w:fldCharType="end"/>
          </w:r>
        </w:p>
      </w:sdtContent>
    </w:sdt>
    <w:p w14:paraId="68E5B688" w14:textId="11ADB7C6" w:rsidR="00B0609B" w:rsidRDefault="00B0609B" w:rsidP="00F97463">
      <w:pPr>
        <w:spacing w:line="276" w:lineRule="auto"/>
        <w:rPr>
          <w:b/>
        </w:rPr>
      </w:pPr>
    </w:p>
    <w:p w14:paraId="506FF348" w14:textId="77777777" w:rsidR="009317D2" w:rsidRDefault="009317D2" w:rsidP="00F97463">
      <w:pPr>
        <w:spacing w:line="276" w:lineRule="auto"/>
        <w:rPr>
          <w:b/>
        </w:rPr>
      </w:pPr>
    </w:p>
    <w:p w14:paraId="4F987F29" w14:textId="77777777" w:rsidR="00B0609B" w:rsidRPr="00A76AA1" w:rsidRDefault="00B0609B" w:rsidP="00A76AA1">
      <w:pPr>
        <w:contextualSpacing/>
        <w:rPr>
          <w:bCs/>
        </w:rPr>
      </w:pPr>
    </w:p>
    <w:p w14:paraId="2853161F"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0190E718" wp14:editId="2EFE273C">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D7017" w14:textId="77777777" w:rsidR="00AB2DF6" w:rsidRPr="00A32AB9" w:rsidRDefault="00AB2DF6" w:rsidP="00A32AB9">
                              <w:pPr>
                                <w:pStyle w:val="Ttulo1"/>
                              </w:pPr>
                              <w:bookmarkStart w:id="2" w:name="_Toc46999614"/>
                              <w:bookmarkStart w:id="3" w:name="_Toc51942771"/>
                              <w:bookmarkStart w:id="4" w:name="_Toc128588471"/>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190E718"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CDD7017" w14:textId="77777777" w:rsidR="00AB2DF6" w:rsidRPr="00A32AB9" w:rsidRDefault="00AB2DF6" w:rsidP="00A32AB9">
                        <w:pPr>
                          <w:pStyle w:val="Ttulo1"/>
                        </w:pPr>
                        <w:bookmarkStart w:id="5" w:name="_Toc46999614"/>
                        <w:bookmarkStart w:id="6" w:name="_Toc51942771"/>
                        <w:bookmarkStart w:id="7" w:name="_Toc128588471"/>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16846F04" w14:textId="7216BA05" w:rsidR="00B0609B" w:rsidRPr="00A76AA1" w:rsidRDefault="00390A8A" w:rsidP="00A76AA1">
      <w:pPr>
        <w:contextualSpacing/>
        <w:rPr>
          <w:bCs/>
        </w:rPr>
      </w:pPr>
      <w:r>
        <w:rPr>
          <w:bCs/>
          <w:noProof/>
        </w:rPr>
        <w:drawing>
          <wp:anchor distT="0" distB="0" distL="114300" distR="114300" simplePos="0" relativeHeight="251669504" behindDoc="1" locked="0" layoutInCell="1" allowOverlap="1" wp14:anchorId="7631E3D6" wp14:editId="14487F1F">
            <wp:simplePos x="0" y="0"/>
            <wp:positionH relativeFrom="column">
              <wp:posOffset>-70618</wp:posOffset>
            </wp:positionH>
            <wp:positionV relativeFrom="paragraph">
              <wp:posOffset>279400</wp:posOffset>
            </wp:positionV>
            <wp:extent cx="3317240" cy="2054860"/>
            <wp:effectExtent l="0" t="0" r="0" b="2540"/>
            <wp:wrapTight wrapText="bothSides">
              <wp:wrapPolygon edited="0">
                <wp:start x="0" y="0"/>
                <wp:lineTo x="0" y="21426"/>
                <wp:lineTo x="21459" y="21426"/>
                <wp:lineTo x="21459" y="0"/>
                <wp:lineTo x="0" y="0"/>
              </wp:wrapPolygon>
            </wp:wrapTight>
            <wp:docPr id="1"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o, Gráfico de líneas&#10;&#10;Descripción generada automá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17240" cy="2054860"/>
                    </a:xfrm>
                    <a:prstGeom prst="rect">
                      <a:avLst/>
                    </a:prstGeom>
                  </pic:spPr>
                </pic:pic>
              </a:graphicData>
            </a:graphic>
            <wp14:sizeRelH relativeFrom="page">
              <wp14:pctWidth>0</wp14:pctWidth>
            </wp14:sizeRelH>
            <wp14:sizeRelV relativeFrom="page">
              <wp14:pctHeight>0</wp14:pctHeight>
            </wp14:sizeRelV>
          </wp:anchor>
        </w:drawing>
      </w:r>
    </w:p>
    <w:p w14:paraId="0C6BE23B" w14:textId="491CD4A6" w:rsidR="0096712B" w:rsidRPr="0096712B" w:rsidRDefault="0096712B" w:rsidP="0096712B">
      <w:pPr>
        <w:contextualSpacing/>
        <w:rPr>
          <w:bCs/>
        </w:rPr>
      </w:pPr>
      <w:r w:rsidRPr="0096712B">
        <w:rPr>
          <w:bCs/>
        </w:rPr>
        <w:t>¡Bienvenidos al maravilloso mundo de la estadística! Hoy hablaremos de tres importantes temas que nos permiten comprender mejor cómo se distribuyen los datos en un conjunto de información. Estamos hablando de las medidas de tendencia central, variabilidad y posición.</w:t>
      </w:r>
    </w:p>
    <w:p w14:paraId="21D2A2E3" w14:textId="77777777" w:rsidR="0096712B" w:rsidRPr="0096712B" w:rsidRDefault="0096712B" w:rsidP="0096712B">
      <w:pPr>
        <w:contextualSpacing/>
        <w:rPr>
          <w:bCs/>
        </w:rPr>
      </w:pPr>
    </w:p>
    <w:p w14:paraId="28BFB3CF" w14:textId="77777777" w:rsidR="0096712B" w:rsidRPr="0096712B" w:rsidRDefault="0096712B" w:rsidP="0096712B">
      <w:pPr>
        <w:contextualSpacing/>
        <w:rPr>
          <w:bCs/>
        </w:rPr>
      </w:pPr>
      <w:r w:rsidRPr="0096712B">
        <w:rPr>
          <w:bCs/>
        </w:rPr>
        <w:t>Las medidas de tendencia central nos permiten conocer el valor que se encuentra en el centro de los datos, es decir, el valor que mejor representa la información. En este tema hablaremos de tres importantes medidas: la media aritmética, la mediana y la moda. Conoceremos sus características, propiedades y cómo se calculan. Además, veremos cómo estas medidas pueden ayudarnos a tomar decisiones importantes en diferentes situaciones, desde el mundo empresarial hasta la vida cotidiana.</w:t>
      </w:r>
    </w:p>
    <w:p w14:paraId="5D61E1C4" w14:textId="77777777" w:rsidR="0096712B" w:rsidRPr="0096712B" w:rsidRDefault="0096712B" w:rsidP="0096712B">
      <w:pPr>
        <w:contextualSpacing/>
        <w:rPr>
          <w:bCs/>
        </w:rPr>
      </w:pPr>
    </w:p>
    <w:p w14:paraId="0F1F06AE" w14:textId="77777777" w:rsidR="0096712B" w:rsidRPr="0096712B" w:rsidRDefault="0096712B" w:rsidP="0096712B">
      <w:pPr>
        <w:contextualSpacing/>
        <w:rPr>
          <w:bCs/>
        </w:rPr>
      </w:pPr>
      <w:r w:rsidRPr="0096712B">
        <w:rPr>
          <w:bCs/>
        </w:rPr>
        <w:t>Por otro lado, las medidas de variabilidad nos permiten conocer cuánto se alejan los datos del valor central. En este tema hablaremos de cuatro importantes medidas: la desviación media, la varianza, la desviación estándar y el coeficiente de variación. Aprenderemos sus propiedades y cómo se calculan. Conoceremos cómo estas medidas nos permiten analizar la homogeneidad o heterogeneidad de los datos, y cómo pueden ayudarnos a comprender mejor los riesgos en diferentes situaciones.</w:t>
      </w:r>
    </w:p>
    <w:p w14:paraId="344FF8F5" w14:textId="77777777" w:rsidR="0096712B" w:rsidRPr="0096712B" w:rsidRDefault="0096712B" w:rsidP="0096712B">
      <w:pPr>
        <w:contextualSpacing/>
        <w:rPr>
          <w:bCs/>
        </w:rPr>
      </w:pPr>
    </w:p>
    <w:p w14:paraId="7B0EAE3C" w14:textId="77777777" w:rsidR="0096712B" w:rsidRPr="0096712B" w:rsidRDefault="0096712B" w:rsidP="0096712B">
      <w:pPr>
        <w:contextualSpacing/>
        <w:rPr>
          <w:bCs/>
        </w:rPr>
      </w:pPr>
      <w:r w:rsidRPr="0096712B">
        <w:rPr>
          <w:bCs/>
        </w:rPr>
        <w:t xml:space="preserve">Finalmente, en el tema de medidas de posición hablaremos de cómo podemos localizar a un individuo dentro de un conjunto de datos. Conoceremos la importancia de los cuartiles y percentiles, así como del rango </w:t>
      </w:r>
      <w:proofErr w:type="spellStart"/>
      <w:r w:rsidRPr="0096712B">
        <w:rPr>
          <w:bCs/>
        </w:rPr>
        <w:t>semi-intercuartílico</w:t>
      </w:r>
      <w:proofErr w:type="spellEnd"/>
      <w:r w:rsidRPr="0096712B">
        <w:rPr>
          <w:bCs/>
        </w:rPr>
        <w:t xml:space="preserve">. Veremos cómo </w:t>
      </w:r>
      <w:r w:rsidRPr="0096712B">
        <w:rPr>
          <w:bCs/>
        </w:rPr>
        <w:lastRenderedPageBreak/>
        <w:t>estas medidas nos permiten comparar diferentes conjuntos de datos y entender cómo se distribuyen los valores en ellos.</w:t>
      </w:r>
    </w:p>
    <w:p w14:paraId="7D3F2ED3" w14:textId="77777777" w:rsidR="0096712B" w:rsidRPr="0096712B" w:rsidRDefault="0096712B" w:rsidP="0096712B">
      <w:pPr>
        <w:contextualSpacing/>
        <w:rPr>
          <w:bCs/>
        </w:rPr>
      </w:pPr>
    </w:p>
    <w:p w14:paraId="66BC258D" w14:textId="65469CA8" w:rsidR="00AB2DF6" w:rsidRPr="002117E6" w:rsidRDefault="0096712B" w:rsidP="00A76AA1">
      <w:pPr>
        <w:contextualSpacing/>
        <w:rPr>
          <w:bCs/>
        </w:rPr>
      </w:pPr>
      <w:r w:rsidRPr="0096712B">
        <w:rPr>
          <w:bCs/>
        </w:rPr>
        <w:t>Estos tres temas son fundamentales en la estadística, y su comprensión nos permitirá tomar decisiones más informadas en diferentes situaciones. ¡Así que prepárate para adentrarte en este fascinante mundo de las medidas estadísticas!</w:t>
      </w:r>
    </w:p>
    <w:p w14:paraId="5AF992F3" w14:textId="77777777" w:rsidR="00AB2DF6" w:rsidRDefault="00212908" w:rsidP="00A76AA1">
      <w:pPr>
        <w:tabs>
          <w:tab w:val="left" w:pos="3075"/>
        </w:tabs>
        <w:contextualSpacing/>
      </w:pPr>
      <w:r>
        <w:rPr>
          <w:noProof/>
          <w:lang w:eastAsia="es-NI"/>
        </w:rPr>
        <mc:AlternateContent>
          <mc:Choice Requires="wpg">
            <w:drawing>
              <wp:anchor distT="0" distB="0" distL="114300" distR="114300" simplePos="0" relativeHeight="251666432" behindDoc="0" locked="0" layoutInCell="1" allowOverlap="1" wp14:anchorId="67340662" wp14:editId="51E5BDEC">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3711A" w14:textId="77777777" w:rsidR="00AB2DF6" w:rsidRPr="00A32AB9" w:rsidRDefault="00AB2DF6" w:rsidP="00A32AB9">
                              <w:pPr>
                                <w:pStyle w:val="Ttulo1"/>
                              </w:pPr>
                              <w:bookmarkStart w:id="8" w:name="_Toc46999615"/>
                              <w:bookmarkStart w:id="9" w:name="_Toc51942772"/>
                              <w:bookmarkStart w:id="10" w:name="_Toc128588472"/>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7340662"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ojQTv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1C3711A" w14:textId="77777777" w:rsidR="00AB2DF6" w:rsidRPr="00A32AB9" w:rsidRDefault="00AB2DF6" w:rsidP="00A32AB9">
                        <w:pPr>
                          <w:pStyle w:val="Ttulo1"/>
                        </w:pPr>
                        <w:bookmarkStart w:id="11" w:name="_Toc46999615"/>
                        <w:bookmarkStart w:id="12" w:name="_Toc51942772"/>
                        <w:bookmarkStart w:id="13" w:name="_Toc128588472"/>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3387505E" w14:textId="77777777" w:rsidR="00AB2DF6" w:rsidRDefault="00AB2DF6" w:rsidP="00A76AA1">
      <w:pPr>
        <w:tabs>
          <w:tab w:val="left" w:pos="3075"/>
        </w:tabs>
        <w:contextualSpacing/>
      </w:pPr>
    </w:p>
    <w:p w14:paraId="47028A99" w14:textId="77777777" w:rsidR="00B637C3" w:rsidRDefault="00B637C3" w:rsidP="003D1EBB">
      <w:pPr>
        <w:pStyle w:val="Ttulo2"/>
      </w:pPr>
      <w:bookmarkStart w:id="14" w:name="_Toc128588473"/>
      <w:r>
        <w:t>Medidas de tendencia central</w:t>
      </w:r>
      <w:bookmarkEnd w:id="14"/>
      <w:r>
        <w:t xml:space="preserve"> </w:t>
      </w:r>
    </w:p>
    <w:p w14:paraId="5FB44CD1" w14:textId="506D35B3" w:rsidR="00B637C3" w:rsidRDefault="00B637C3" w:rsidP="0053643D">
      <w:pPr>
        <w:pStyle w:val="Ttulo3"/>
      </w:pPr>
      <w:bookmarkStart w:id="15" w:name="_Toc128588474"/>
      <w:r>
        <w:t>Media aritmética</w:t>
      </w:r>
      <w:bookmarkEnd w:id="15"/>
      <w:r>
        <w:t xml:space="preserve"> </w:t>
      </w:r>
    </w:p>
    <w:p w14:paraId="6D96E1AE" w14:textId="62FD7916" w:rsidR="00E3193A" w:rsidRDefault="0069636B" w:rsidP="00E3193A">
      <w:r>
        <w:t>La media es el valor que se obtiene al sumar todos los datos y dividir el resultado entre la cantidad de datos. La mediana es el valor que ocupa la posición central cuando todos los datos están ordenados en orden creciente o decreciente. La moda es valor que más se repite. Veamos cada una de ellas a detalle con ejemplos y ejercicios</w:t>
      </w:r>
      <w:r w:rsidR="00E3193A">
        <w:t>.</w:t>
      </w:r>
    </w:p>
    <w:p w14:paraId="505CD0B6" w14:textId="3DF63470" w:rsidR="00E3193A" w:rsidRDefault="00C84AAD" w:rsidP="00E3193A">
      <w:r>
        <w:rPr>
          <w:noProof/>
        </w:rPr>
        <w:drawing>
          <wp:anchor distT="0" distB="0" distL="114300" distR="114300" simplePos="0" relativeHeight="251670528" behindDoc="1" locked="0" layoutInCell="1" allowOverlap="1" wp14:anchorId="45F6F3B9" wp14:editId="0A6BC0F7">
            <wp:simplePos x="0" y="0"/>
            <wp:positionH relativeFrom="column">
              <wp:posOffset>2300605</wp:posOffset>
            </wp:positionH>
            <wp:positionV relativeFrom="paragraph">
              <wp:posOffset>110047</wp:posOffset>
            </wp:positionV>
            <wp:extent cx="2857500" cy="590550"/>
            <wp:effectExtent l="0" t="0" r="0" b="0"/>
            <wp:wrapTight wrapText="bothSides">
              <wp:wrapPolygon edited="0">
                <wp:start x="0" y="0"/>
                <wp:lineTo x="0" y="20903"/>
                <wp:lineTo x="21456" y="20903"/>
                <wp:lineTo x="2145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590550"/>
                    </a:xfrm>
                    <a:prstGeom prst="rect">
                      <a:avLst/>
                    </a:prstGeom>
                    <a:noFill/>
                  </pic:spPr>
                </pic:pic>
              </a:graphicData>
            </a:graphic>
            <wp14:sizeRelH relativeFrom="page">
              <wp14:pctWidth>0</wp14:pctWidth>
            </wp14:sizeRelH>
            <wp14:sizeRelV relativeFrom="page">
              <wp14:pctHeight>0</wp14:pctHeight>
            </wp14:sizeRelV>
          </wp:anchor>
        </w:drawing>
      </w:r>
    </w:p>
    <w:p w14:paraId="11B39362" w14:textId="28A430F0" w:rsidR="0069636B" w:rsidRDefault="00E3193A" w:rsidP="00E3193A">
      <w:r>
        <w:t>Su fórmula es la siguiente:</w:t>
      </w:r>
      <w:r w:rsidR="00C84AAD">
        <w:t xml:space="preserve"> </w:t>
      </w:r>
    </w:p>
    <w:p w14:paraId="55AB3409" w14:textId="77777777" w:rsidR="00C84AAD" w:rsidRDefault="00C84AAD" w:rsidP="00E3193A"/>
    <w:p w14:paraId="7D76838E" w14:textId="77777777" w:rsidR="00835166" w:rsidRDefault="00835166" w:rsidP="00835166">
      <w:r>
        <w:t>Aunque la fórmula parezca complicada, calcular el valor de la media es muy sencillo.</w:t>
      </w:r>
    </w:p>
    <w:p w14:paraId="46A1CC95" w14:textId="26E71FE0" w:rsidR="00835166" w:rsidRDefault="00835166" w:rsidP="00835166"/>
    <w:tbl>
      <w:tblPr>
        <w:tblStyle w:val="Tablaconcuadrcula"/>
        <w:tblW w:w="0" w:type="auto"/>
        <w:tblLook w:val="04A0" w:firstRow="1" w:lastRow="0" w:firstColumn="1" w:lastColumn="0" w:noHBand="0" w:noVBand="1"/>
      </w:tblPr>
      <w:tblGrid>
        <w:gridCol w:w="3602"/>
        <w:gridCol w:w="5226"/>
      </w:tblGrid>
      <w:tr w:rsidR="001304FB" w14:paraId="7DF2FD07" w14:textId="77777777" w:rsidTr="001304FB">
        <w:tc>
          <w:tcPr>
            <w:tcW w:w="4414" w:type="dxa"/>
          </w:tcPr>
          <w:p w14:paraId="786514B5" w14:textId="205A5577" w:rsidR="001304FB" w:rsidRPr="00014FC2" w:rsidRDefault="001304FB" w:rsidP="00014FC2">
            <w:pPr>
              <w:jc w:val="center"/>
              <w:rPr>
                <w:b/>
                <w:bCs/>
              </w:rPr>
            </w:pPr>
            <w:r w:rsidRPr="00014FC2">
              <w:rPr>
                <w:b/>
                <w:bCs/>
              </w:rPr>
              <w:t>Ejemplo</w:t>
            </w:r>
          </w:p>
        </w:tc>
        <w:tc>
          <w:tcPr>
            <w:tcW w:w="4414" w:type="dxa"/>
          </w:tcPr>
          <w:p w14:paraId="58D852F2" w14:textId="646D7B0B" w:rsidR="001304FB" w:rsidRPr="00014FC2" w:rsidRDefault="00014FC2" w:rsidP="00014FC2">
            <w:pPr>
              <w:jc w:val="center"/>
              <w:rPr>
                <w:b/>
                <w:bCs/>
              </w:rPr>
            </w:pPr>
            <w:r w:rsidRPr="00014FC2">
              <w:rPr>
                <w:b/>
                <w:bCs/>
              </w:rPr>
              <w:t>Solución</w:t>
            </w:r>
          </w:p>
        </w:tc>
      </w:tr>
      <w:tr w:rsidR="001304FB" w14:paraId="49BC43C5" w14:textId="77777777" w:rsidTr="001304FB">
        <w:tc>
          <w:tcPr>
            <w:tcW w:w="4414" w:type="dxa"/>
          </w:tcPr>
          <w:p w14:paraId="6DE2040E" w14:textId="4811553D" w:rsidR="001304FB" w:rsidRDefault="001304FB" w:rsidP="00835166">
            <w:r w:rsidRPr="001304FB">
              <w:t>Calcular la media de los siguientes datos: 11, 6, 7, 7, 4.</w:t>
            </w:r>
          </w:p>
        </w:tc>
        <w:tc>
          <w:tcPr>
            <w:tcW w:w="4414" w:type="dxa"/>
          </w:tcPr>
          <w:p w14:paraId="12C27983" w14:textId="5BBB8A76" w:rsidR="001304FB" w:rsidRDefault="00014FC2" w:rsidP="00835166">
            <w:r>
              <w:rPr>
                <w:noProof/>
              </w:rPr>
              <w:drawing>
                <wp:anchor distT="0" distB="0" distL="114300" distR="114300" simplePos="0" relativeHeight="251671552" behindDoc="1" locked="0" layoutInCell="1" allowOverlap="1" wp14:anchorId="171BF7A7" wp14:editId="198D641C">
                  <wp:simplePos x="0" y="0"/>
                  <wp:positionH relativeFrom="column">
                    <wp:posOffset>-65245</wp:posOffset>
                  </wp:positionH>
                  <wp:positionV relativeFrom="paragraph">
                    <wp:posOffset>225735</wp:posOffset>
                  </wp:positionV>
                  <wp:extent cx="2857500" cy="571500"/>
                  <wp:effectExtent l="0" t="0" r="0" b="0"/>
                  <wp:wrapTight wrapText="bothSides">
                    <wp:wrapPolygon edited="0">
                      <wp:start x="0" y="0"/>
                      <wp:lineTo x="0" y="20880"/>
                      <wp:lineTo x="21456" y="20880"/>
                      <wp:lineTo x="2145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7500" cy="571500"/>
                          </a:xfrm>
                          <a:prstGeom prst="rect">
                            <a:avLst/>
                          </a:prstGeom>
                          <a:noFill/>
                        </pic:spPr>
                      </pic:pic>
                    </a:graphicData>
                  </a:graphic>
                  <wp14:sizeRelH relativeFrom="page">
                    <wp14:pctWidth>0</wp14:pctWidth>
                  </wp14:sizeRelH>
                  <wp14:sizeRelV relativeFrom="page">
                    <wp14:pctHeight>0</wp14:pctHeight>
                  </wp14:sizeRelV>
                </wp:anchor>
              </w:drawing>
            </w:r>
          </w:p>
        </w:tc>
      </w:tr>
      <w:tr w:rsidR="001304FB" w14:paraId="23B0A4E7" w14:textId="77777777" w:rsidTr="001304FB">
        <w:tc>
          <w:tcPr>
            <w:tcW w:w="4414" w:type="dxa"/>
          </w:tcPr>
          <w:p w14:paraId="18B7B0D3" w14:textId="77777777" w:rsidR="001304FB" w:rsidRDefault="00014FC2" w:rsidP="00835166">
            <w:r w:rsidRPr="00014FC2">
              <w:t>Las edades de 8 niños que van a una fiesta son: 2, 2, 3, 5, 7, 7, 9, 10. Hallar la edad media:</w:t>
            </w:r>
          </w:p>
          <w:p w14:paraId="5680CAB6" w14:textId="3C014B6F" w:rsidR="00841A96" w:rsidRDefault="00841A96" w:rsidP="00835166"/>
        </w:tc>
        <w:tc>
          <w:tcPr>
            <w:tcW w:w="4414" w:type="dxa"/>
          </w:tcPr>
          <w:p w14:paraId="5985C7B1" w14:textId="2897F8E6" w:rsidR="001304FB" w:rsidRDefault="00841A96" w:rsidP="00835166">
            <w:r>
              <w:rPr>
                <w:noProof/>
              </w:rPr>
              <w:drawing>
                <wp:inline distT="0" distB="0" distL="0" distR="0" wp14:anchorId="5586D32D" wp14:editId="7C134966">
                  <wp:extent cx="2793705" cy="518716"/>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93705" cy="518716"/>
                          </a:xfrm>
                          <a:prstGeom prst="rect">
                            <a:avLst/>
                          </a:prstGeom>
                          <a:noFill/>
                        </pic:spPr>
                      </pic:pic>
                    </a:graphicData>
                  </a:graphic>
                </wp:inline>
              </w:drawing>
            </w:r>
          </w:p>
          <w:p w14:paraId="7CEA5D70" w14:textId="2AB10139" w:rsidR="000D0F6B" w:rsidRDefault="000D0F6B" w:rsidP="00835166">
            <w:r>
              <w:rPr>
                <w:noProof/>
              </w:rPr>
              <w:drawing>
                <wp:anchor distT="0" distB="0" distL="114300" distR="114300" simplePos="0" relativeHeight="251676672" behindDoc="1" locked="0" layoutInCell="1" allowOverlap="1" wp14:anchorId="2D060777" wp14:editId="32FB70DC">
                  <wp:simplePos x="0" y="0"/>
                  <wp:positionH relativeFrom="column">
                    <wp:posOffset>457835</wp:posOffset>
                  </wp:positionH>
                  <wp:positionV relativeFrom="paragraph">
                    <wp:posOffset>12065</wp:posOffset>
                  </wp:positionV>
                  <wp:extent cx="1115695" cy="463550"/>
                  <wp:effectExtent l="0" t="0" r="8255" b="0"/>
                  <wp:wrapTight wrapText="bothSides">
                    <wp:wrapPolygon edited="0">
                      <wp:start x="0" y="0"/>
                      <wp:lineTo x="0" y="20416"/>
                      <wp:lineTo x="21391" y="20416"/>
                      <wp:lineTo x="21391"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15695" cy="463550"/>
                          </a:xfrm>
                          <a:prstGeom prst="rect">
                            <a:avLst/>
                          </a:prstGeom>
                          <a:noFill/>
                        </pic:spPr>
                      </pic:pic>
                    </a:graphicData>
                  </a:graphic>
                  <wp14:sizeRelH relativeFrom="page">
                    <wp14:pctWidth>0</wp14:pctWidth>
                  </wp14:sizeRelH>
                  <wp14:sizeRelV relativeFrom="page">
                    <wp14:pctHeight>0</wp14:pctHeight>
                  </wp14:sizeRelV>
                </wp:anchor>
              </w:drawing>
            </w:r>
          </w:p>
          <w:p w14:paraId="25ED8268" w14:textId="7A6B2EAB" w:rsidR="000D0F6B" w:rsidRDefault="000D0F6B" w:rsidP="00835166"/>
        </w:tc>
      </w:tr>
      <w:tr w:rsidR="001304FB" w14:paraId="7F6A06EE" w14:textId="77777777" w:rsidTr="001304FB">
        <w:tc>
          <w:tcPr>
            <w:tcW w:w="4414" w:type="dxa"/>
          </w:tcPr>
          <w:p w14:paraId="4AB2F295" w14:textId="431B1AEA" w:rsidR="001304FB" w:rsidRDefault="000D0F6B" w:rsidP="00835166">
            <w:r w:rsidRPr="000D0F6B">
              <w:lastRenderedPageBreak/>
              <w:t>En un examen calificado del 0 al 10, 3 personas obtuvieron 5 de nota, 5 personas obtuvieron 4 de nota, y 2 personas obtuvieron 3 de nota. Calcular la nota media:</w:t>
            </w:r>
          </w:p>
        </w:tc>
        <w:tc>
          <w:tcPr>
            <w:tcW w:w="4414" w:type="dxa"/>
          </w:tcPr>
          <w:p w14:paraId="4E110E9A" w14:textId="485B8498" w:rsidR="001304FB" w:rsidRDefault="0062610E" w:rsidP="00835166">
            <w:r>
              <w:rPr>
                <w:noProof/>
              </w:rPr>
              <w:drawing>
                <wp:anchor distT="0" distB="0" distL="114300" distR="114300" simplePos="0" relativeHeight="251677696" behindDoc="1" locked="0" layoutInCell="1" allowOverlap="1" wp14:anchorId="219EC6F4" wp14:editId="0F244AF4">
                  <wp:simplePos x="0" y="0"/>
                  <wp:positionH relativeFrom="column">
                    <wp:posOffset>366720</wp:posOffset>
                  </wp:positionH>
                  <wp:positionV relativeFrom="paragraph">
                    <wp:posOffset>847179</wp:posOffset>
                  </wp:positionV>
                  <wp:extent cx="910118" cy="572770"/>
                  <wp:effectExtent l="0" t="0" r="4445" b="0"/>
                  <wp:wrapTight wrapText="bothSides">
                    <wp:wrapPolygon edited="0">
                      <wp:start x="0" y="0"/>
                      <wp:lineTo x="0" y="20834"/>
                      <wp:lineTo x="21253" y="20834"/>
                      <wp:lineTo x="21253" y="0"/>
                      <wp:lineTo x="0" y="0"/>
                    </wp:wrapPolygon>
                  </wp:wrapTight>
                  <wp:docPr id="37" name="Imagen 37"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Diagrama&#10;&#10;Descripción generada automáticamente con confianza media"/>
                          <pic:cNvPicPr>
                            <a:picLocks noChangeAspect="1" noChangeArrowheads="1"/>
                          </pic:cNvPicPr>
                        </pic:nvPicPr>
                        <pic:blipFill rotWithShape="1">
                          <a:blip r:embed="rId20">
                            <a:extLst>
                              <a:ext uri="{28A0092B-C50C-407E-A947-70E740481C1C}">
                                <a14:useLocalDpi xmlns:a14="http://schemas.microsoft.com/office/drawing/2010/main" val="0"/>
                              </a:ext>
                            </a:extLst>
                          </a:blip>
                          <a:srcRect l="77916"/>
                          <a:stretch/>
                        </pic:blipFill>
                        <pic:spPr bwMode="auto">
                          <a:xfrm>
                            <a:off x="0" y="0"/>
                            <a:ext cx="910118" cy="5727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1" locked="0" layoutInCell="1" allowOverlap="1" wp14:anchorId="46106476" wp14:editId="7894632E">
                  <wp:simplePos x="0" y="0"/>
                  <wp:positionH relativeFrom="column">
                    <wp:posOffset>-65405</wp:posOffset>
                  </wp:positionH>
                  <wp:positionV relativeFrom="paragraph">
                    <wp:posOffset>187355</wp:posOffset>
                  </wp:positionV>
                  <wp:extent cx="3178810" cy="571500"/>
                  <wp:effectExtent l="0" t="0" r="2540" b="0"/>
                  <wp:wrapTight wrapText="bothSides">
                    <wp:wrapPolygon edited="0">
                      <wp:start x="0" y="0"/>
                      <wp:lineTo x="0" y="20880"/>
                      <wp:lineTo x="21488" y="20880"/>
                      <wp:lineTo x="21488"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a:extLst>
                              <a:ext uri="{28A0092B-C50C-407E-A947-70E740481C1C}">
                                <a14:useLocalDpi xmlns:a14="http://schemas.microsoft.com/office/drawing/2010/main" val="0"/>
                              </a:ext>
                            </a:extLst>
                          </a:blip>
                          <a:srcRect l="2062" r="20855"/>
                          <a:stretch/>
                        </pic:blipFill>
                        <pic:spPr bwMode="auto">
                          <a:xfrm>
                            <a:off x="0" y="0"/>
                            <a:ext cx="3178810" cy="571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74577989" w14:textId="630D26A3" w:rsidR="00304599" w:rsidRDefault="00304599" w:rsidP="00835166"/>
    <w:p w14:paraId="269CA222" w14:textId="7EE748C8" w:rsidR="00E3193A" w:rsidRPr="0093709F" w:rsidRDefault="00782EC1" w:rsidP="00E3193A">
      <w:pPr>
        <w:rPr>
          <w:b/>
          <w:bCs/>
        </w:rPr>
      </w:pPr>
      <w:r w:rsidRPr="0093709F">
        <w:rPr>
          <w:b/>
          <w:bCs/>
        </w:rPr>
        <w:t>Media sin intervalos</w:t>
      </w:r>
    </w:p>
    <w:p w14:paraId="5FB77220" w14:textId="7E32DBF9" w:rsidR="003F5126" w:rsidRDefault="0093709F" w:rsidP="003F5126">
      <w:r w:rsidRPr="0093709F">
        <w:t>Usamos la siguiente fórmula:</w:t>
      </w:r>
    </w:p>
    <w:p w14:paraId="7B6B823E" w14:textId="61C1CBDC" w:rsidR="0093709F" w:rsidRDefault="00BA5337" w:rsidP="003F5126">
      <w:r>
        <w:rPr>
          <w:noProof/>
        </w:rPr>
        <w:drawing>
          <wp:anchor distT="0" distB="0" distL="114300" distR="114300" simplePos="0" relativeHeight="251678720" behindDoc="1" locked="0" layoutInCell="1" allowOverlap="1" wp14:anchorId="451B2AEF" wp14:editId="06C733D0">
            <wp:simplePos x="0" y="0"/>
            <wp:positionH relativeFrom="column">
              <wp:posOffset>609866</wp:posOffset>
            </wp:positionH>
            <wp:positionV relativeFrom="paragraph">
              <wp:posOffset>16510</wp:posOffset>
            </wp:positionV>
            <wp:extent cx="4391025" cy="571500"/>
            <wp:effectExtent l="0" t="0" r="9525" b="0"/>
            <wp:wrapTight wrapText="bothSides">
              <wp:wrapPolygon edited="0">
                <wp:start x="0" y="0"/>
                <wp:lineTo x="0" y="20880"/>
                <wp:lineTo x="21553" y="20880"/>
                <wp:lineTo x="21553"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91025" cy="571500"/>
                    </a:xfrm>
                    <a:prstGeom prst="rect">
                      <a:avLst/>
                    </a:prstGeom>
                    <a:noFill/>
                  </pic:spPr>
                </pic:pic>
              </a:graphicData>
            </a:graphic>
            <wp14:sizeRelH relativeFrom="page">
              <wp14:pctWidth>0</wp14:pctWidth>
            </wp14:sizeRelH>
            <wp14:sizeRelV relativeFrom="page">
              <wp14:pctHeight>0</wp14:pctHeight>
            </wp14:sizeRelV>
          </wp:anchor>
        </w:drawing>
      </w:r>
    </w:p>
    <w:p w14:paraId="14BB4E43" w14:textId="77777777" w:rsidR="0093709F" w:rsidRDefault="0093709F" w:rsidP="003F5126"/>
    <w:p w14:paraId="159B99A9" w14:textId="77777777" w:rsidR="0093709F" w:rsidRDefault="0093709F" w:rsidP="003F5126"/>
    <w:p w14:paraId="406D1004" w14:textId="4FB819DD" w:rsidR="00057041" w:rsidRDefault="00057041" w:rsidP="00057041">
      <w:r>
        <w:t>Ejemplo:</w:t>
      </w:r>
    </w:p>
    <w:p w14:paraId="330C4BFC" w14:textId="77777777" w:rsidR="00057041" w:rsidRDefault="00057041" w:rsidP="00057041">
      <w:r>
        <w:t>Calcular la media de la siguiente distribución:</w:t>
      </w:r>
    </w:p>
    <w:p w14:paraId="2E3D306C" w14:textId="076422AC" w:rsidR="00FD00FD" w:rsidRDefault="00057041" w:rsidP="00FD00FD">
      <w:r>
        <w:rPr>
          <w:noProof/>
        </w:rPr>
        <w:drawing>
          <wp:anchor distT="0" distB="0" distL="114300" distR="114300" simplePos="0" relativeHeight="251679744" behindDoc="1" locked="0" layoutInCell="1" allowOverlap="1" wp14:anchorId="25B8107A" wp14:editId="4EF0E5A7">
            <wp:simplePos x="0" y="0"/>
            <wp:positionH relativeFrom="column">
              <wp:posOffset>14605</wp:posOffset>
            </wp:positionH>
            <wp:positionV relativeFrom="paragraph">
              <wp:posOffset>62865</wp:posOffset>
            </wp:positionV>
            <wp:extent cx="2870200" cy="1119505"/>
            <wp:effectExtent l="0" t="0" r="6350" b="4445"/>
            <wp:wrapTight wrapText="bothSides">
              <wp:wrapPolygon edited="0">
                <wp:start x="0" y="0"/>
                <wp:lineTo x="0" y="21318"/>
                <wp:lineTo x="21504" y="21318"/>
                <wp:lineTo x="21504"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70200" cy="1119505"/>
                    </a:xfrm>
                    <a:prstGeom prst="rect">
                      <a:avLst/>
                    </a:prstGeom>
                    <a:noFill/>
                  </pic:spPr>
                </pic:pic>
              </a:graphicData>
            </a:graphic>
            <wp14:sizeRelH relativeFrom="page">
              <wp14:pctWidth>0</wp14:pctWidth>
            </wp14:sizeRelH>
            <wp14:sizeRelV relativeFrom="page">
              <wp14:pctHeight>0</wp14:pctHeight>
            </wp14:sizeRelV>
          </wp:anchor>
        </w:drawing>
      </w:r>
    </w:p>
    <w:p w14:paraId="47F9C19D" w14:textId="74BB1683" w:rsidR="00FD00FD" w:rsidRDefault="00FD00FD" w:rsidP="00FD00FD"/>
    <w:p w14:paraId="73C2EC7D" w14:textId="7868BF1F" w:rsidR="0062610E" w:rsidRDefault="0062610E" w:rsidP="00FD00FD"/>
    <w:p w14:paraId="099B0BE5" w14:textId="77777777" w:rsidR="0062610E" w:rsidRDefault="0062610E" w:rsidP="00FD00FD"/>
    <w:p w14:paraId="2D1DA3C0" w14:textId="77777777" w:rsidR="0062610E" w:rsidRDefault="0062610E" w:rsidP="00FD00FD"/>
    <w:p w14:paraId="7C7AEA8C" w14:textId="39E1EEC9" w:rsidR="00EA1573" w:rsidRDefault="00EA1573" w:rsidP="00EA1573">
      <w:r>
        <w:t>Solución:</w:t>
      </w:r>
    </w:p>
    <w:p w14:paraId="481DA577" w14:textId="128504DB" w:rsidR="00057041" w:rsidRDefault="00EA1573" w:rsidP="00EA1573">
      <w:r>
        <w:t>Para calcula la media, vamos a agregar una columna adicional, en la que multiplicaremos el valor de la variable (x) por la frecuencia absoluta (f).</w:t>
      </w:r>
    </w:p>
    <w:p w14:paraId="1F5C276A" w14:textId="77777777" w:rsidR="00EA1573" w:rsidRDefault="00EA1573" w:rsidP="00EA1573"/>
    <w:p w14:paraId="78D77BAA" w14:textId="77777777" w:rsidR="00EA1573" w:rsidRDefault="00EA1573" w:rsidP="00EA1573"/>
    <w:p w14:paraId="6B314AE7" w14:textId="7A10DE75" w:rsidR="00EA1573" w:rsidRDefault="00EA1573" w:rsidP="00EA1573">
      <w:r>
        <w:rPr>
          <w:noProof/>
        </w:rPr>
        <w:drawing>
          <wp:anchor distT="0" distB="0" distL="114300" distR="114300" simplePos="0" relativeHeight="251680768" behindDoc="1" locked="0" layoutInCell="1" allowOverlap="1" wp14:anchorId="2BF57EA2" wp14:editId="15C958A3">
            <wp:simplePos x="0" y="0"/>
            <wp:positionH relativeFrom="column">
              <wp:posOffset>269624</wp:posOffset>
            </wp:positionH>
            <wp:positionV relativeFrom="paragraph">
              <wp:posOffset>-459385</wp:posOffset>
            </wp:positionV>
            <wp:extent cx="4135755" cy="1287780"/>
            <wp:effectExtent l="0" t="0" r="0" b="7620"/>
            <wp:wrapTight wrapText="bothSides">
              <wp:wrapPolygon edited="0">
                <wp:start x="0" y="0"/>
                <wp:lineTo x="0" y="21408"/>
                <wp:lineTo x="21491" y="21408"/>
                <wp:lineTo x="21491"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35755" cy="1287780"/>
                    </a:xfrm>
                    <a:prstGeom prst="rect">
                      <a:avLst/>
                    </a:prstGeom>
                    <a:noFill/>
                  </pic:spPr>
                </pic:pic>
              </a:graphicData>
            </a:graphic>
            <wp14:sizeRelH relativeFrom="page">
              <wp14:pctWidth>0</wp14:pctWidth>
            </wp14:sizeRelH>
            <wp14:sizeRelV relativeFrom="page">
              <wp14:pctHeight>0</wp14:pctHeight>
            </wp14:sizeRelV>
          </wp:anchor>
        </w:drawing>
      </w:r>
    </w:p>
    <w:p w14:paraId="4B41AF65" w14:textId="6547A7E6" w:rsidR="00EA1573" w:rsidRDefault="00EA1573" w:rsidP="00EA1573"/>
    <w:p w14:paraId="4181C5B1" w14:textId="1232CD1F" w:rsidR="00EA1573" w:rsidRDefault="00EA1573" w:rsidP="00EA1573"/>
    <w:p w14:paraId="070939DE" w14:textId="2AFE5508" w:rsidR="00EA1573" w:rsidRDefault="00EA1573" w:rsidP="00EA1573"/>
    <w:p w14:paraId="205DA32E" w14:textId="49CF3D88" w:rsidR="00057041" w:rsidRDefault="00B45AAA" w:rsidP="00FD00FD">
      <w:r w:rsidRPr="00B45AAA">
        <w:lastRenderedPageBreak/>
        <w:t>Recordamos la fórmula</w:t>
      </w:r>
    </w:p>
    <w:p w14:paraId="74FC287D" w14:textId="0001565D" w:rsidR="00B45AAA" w:rsidRDefault="00B45AAA" w:rsidP="00FD00FD">
      <w:r>
        <w:rPr>
          <w:noProof/>
        </w:rPr>
        <w:drawing>
          <wp:anchor distT="0" distB="0" distL="114300" distR="114300" simplePos="0" relativeHeight="251681792" behindDoc="1" locked="0" layoutInCell="1" allowOverlap="1" wp14:anchorId="05BA3DC1" wp14:editId="491AD0A7">
            <wp:simplePos x="0" y="0"/>
            <wp:positionH relativeFrom="column">
              <wp:posOffset>896945</wp:posOffset>
            </wp:positionH>
            <wp:positionV relativeFrom="paragraph">
              <wp:posOffset>12065</wp:posOffset>
            </wp:positionV>
            <wp:extent cx="3402330" cy="449580"/>
            <wp:effectExtent l="0" t="0" r="7620" b="7620"/>
            <wp:wrapTight wrapText="bothSides">
              <wp:wrapPolygon edited="0">
                <wp:start x="0" y="0"/>
                <wp:lineTo x="0" y="21051"/>
                <wp:lineTo x="21527" y="21051"/>
                <wp:lineTo x="21527"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02330" cy="449580"/>
                    </a:xfrm>
                    <a:prstGeom prst="rect">
                      <a:avLst/>
                    </a:prstGeom>
                    <a:noFill/>
                  </pic:spPr>
                </pic:pic>
              </a:graphicData>
            </a:graphic>
            <wp14:sizeRelH relativeFrom="page">
              <wp14:pctWidth>0</wp14:pctWidth>
            </wp14:sizeRelH>
            <wp14:sizeRelV relativeFrom="page">
              <wp14:pctHeight>0</wp14:pctHeight>
            </wp14:sizeRelV>
          </wp:anchor>
        </w:drawing>
      </w:r>
    </w:p>
    <w:p w14:paraId="025BED94" w14:textId="1D90703B" w:rsidR="00057041" w:rsidRDefault="00057041" w:rsidP="00FD00FD"/>
    <w:p w14:paraId="2EB874ED" w14:textId="3FC571E8" w:rsidR="00057041" w:rsidRPr="0090568E" w:rsidRDefault="00831918" w:rsidP="00FD00FD">
      <w:pPr>
        <w:rPr>
          <w:b/>
          <w:bCs/>
        </w:rPr>
      </w:pPr>
      <w:r w:rsidRPr="0090568E">
        <w:rPr>
          <w:b/>
          <w:bCs/>
        </w:rPr>
        <w:t>Media para datos agrupados en intervalos</w:t>
      </w:r>
    </w:p>
    <w:p w14:paraId="0D47BC91" w14:textId="6D658087" w:rsidR="00057041" w:rsidRDefault="0090568E" w:rsidP="00FD00FD">
      <w:r w:rsidRPr="0090568E">
        <w:t>La media se calcula usando la siguiente fórmula:</w:t>
      </w:r>
    </w:p>
    <w:p w14:paraId="3C7F9F63" w14:textId="6032CA9B" w:rsidR="00057041" w:rsidRDefault="0090568E" w:rsidP="00FD00FD">
      <w:r>
        <w:rPr>
          <w:noProof/>
        </w:rPr>
        <w:drawing>
          <wp:anchor distT="0" distB="0" distL="114300" distR="114300" simplePos="0" relativeHeight="251682816" behindDoc="1" locked="0" layoutInCell="1" allowOverlap="1" wp14:anchorId="170121F2" wp14:editId="110B4BC1">
            <wp:simplePos x="0" y="0"/>
            <wp:positionH relativeFrom="column">
              <wp:posOffset>346075</wp:posOffset>
            </wp:positionH>
            <wp:positionV relativeFrom="paragraph">
              <wp:posOffset>103505</wp:posOffset>
            </wp:positionV>
            <wp:extent cx="3952875" cy="571500"/>
            <wp:effectExtent l="0" t="0" r="9525" b="0"/>
            <wp:wrapTight wrapText="bothSides">
              <wp:wrapPolygon edited="0">
                <wp:start x="0" y="0"/>
                <wp:lineTo x="0" y="20880"/>
                <wp:lineTo x="21548" y="20880"/>
                <wp:lineTo x="21548"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52875" cy="571500"/>
                    </a:xfrm>
                    <a:prstGeom prst="rect">
                      <a:avLst/>
                    </a:prstGeom>
                    <a:noFill/>
                  </pic:spPr>
                </pic:pic>
              </a:graphicData>
            </a:graphic>
            <wp14:sizeRelH relativeFrom="page">
              <wp14:pctWidth>0</wp14:pctWidth>
            </wp14:sizeRelH>
            <wp14:sizeRelV relativeFrom="page">
              <wp14:pctHeight>0</wp14:pctHeight>
            </wp14:sizeRelV>
          </wp:anchor>
        </w:drawing>
      </w:r>
    </w:p>
    <w:p w14:paraId="6BD642F8" w14:textId="77777777" w:rsidR="00057041" w:rsidRDefault="00057041" w:rsidP="00FD00FD"/>
    <w:p w14:paraId="03456E9B" w14:textId="77777777" w:rsidR="00057041" w:rsidRDefault="00057041" w:rsidP="00FD00FD"/>
    <w:p w14:paraId="60B605BE" w14:textId="5556B2CC" w:rsidR="00EC0389" w:rsidRDefault="00EC0389" w:rsidP="00EC0389">
      <w:r>
        <w:t>Ejemplo</w:t>
      </w:r>
    </w:p>
    <w:p w14:paraId="32BD8095" w14:textId="6284CF65" w:rsidR="00057041" w:rsidRDefault="00EC0389" w:rsidP="00EC0389">
      <w:r>
        <w:t>Determina la media de la siguiente distribución:</w:t>
      </w:r>
    </w:p>
    <w:p w14:paraId="708585DA" w14:textId="1F466C5D" w:rsidR="00EC0389" w:rsidRDefault="00EC0389" w:rsidP="00EC0389">
      <w:r>
        <w:rPr>
          <w:noProof/>
        </w:rPr>
        <w:drawing>
          <wp:anchor distT="0" distB="0" distL="114300" distR="114300" simplePos="0" relativeHeight="251683840" behindDoc="1" locked="0" layoutInCell="1" allowOverlap="1" wp14:anchorId="6541B315" wp14:editId="57578E8A">
            <wp:simplePos x="0" y="0"/>
            <wp:positionH relativeFrom="column">
              <wp:posOffset>1279717</wp:posOffset>
            </wp:positionH>
            <wp:positionV relativeFrom="paragraph">
              <wp:posOffset>75225</wp:posOffset>
            </wp:positionV>
            <wp:extent cx="3359785" cy="1981835"/>
            <wp:effectExtent l="0" t="0" r="0" b="0"/>
            <wp:wrapTight wrapText="bothSides">
              <wp:wrapPolygon edited="0">
                <wp:start x="0" y="0"/>
                <wp:lineTo x="0" y="21385"/>
                <wp:lineTo x="21433" y="21385"/>
                <wp:lineTo x="21433"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59785" cy="1981835"/>
                    </a:xfrm>
                    <a:prstGeom prst="rect">
                      <a:avLst/>
                    </a:prstGeom>
                    <a:noFill/>
                  </pic:spPr>
                </pic:pic>
              </a:graphicData>
            </a:graphic>
            <wp14:sizeRelH relativeFrom="page">
              <wp14:pctWidth>0</wp14:pctWidth>
            </wp14:sizeRelH>
            <wp14:sizeRelV relativeFrom="page">
              <wp14:pctHeight>0</wp14:pctHeight>
            </wp14:sizeRelV>
          </wp:anchor>
        </w:drawing>
      </w:r>
    </w:p>
    <w:p w14:paraId="68E6EDC0" w14:textId="77777777" w:rsidR="0090568E" w:rsidRDefault="0090568E" w:rsidP="00FD00FD"/>
    <w:p w14:paraId="54814663" w14:textId="20C98F21" w:rsidR="0090568E" w:rsidRDefault="0090568E" w:rsidP="00FD00FD"/>
    <w:p w14:paraId="179294C8" w14:textId="693DA7AF" w:rsidR="0090568E" w:rsidRDefault="0090568E" w:rsidP="00FD00FD"/>
    <w:p w14:paraId="773D79F3" w14:textId="77777777" w:rsidR="0090568E" w:rsidRDefault="0090568E" w:rsidP="00FD00FD"/>
    <w:p w14:paraId="16AD6E5F" w14:textId="77777777" w:rsidR="0090568E" w:rsidRDefault="0090568E" w:rsidP="00FD00FD"/>
    <w:p w14:paraId="5CE29793" w14:textId="77777777" w:rsidR="0090568E" w:rsidRDefault="0090568E" w:rsidP="00FD00FD"/>
    <w:p w14:paraId="053AC04F" w14:textId="6BA418BE" w:rsidR="0090568E" w:rsidRDefault="00B20374" w:rsidP="00FD00FD">
      <w:r w:rsidRPr="00B20374">
        <w:t>Dado que tenemos 5 intervalos, la media la calculamos usando la fórmula:</w:t>
      </w:r>
    </w:p>
    <w:p w14:paraId="423DB2D0" w14:textId="46769FEB" w:rsidR="00B20374" w:rsidRDefault="00B20374" w:rsidP="00FD00FD">
      <w:r>
        <w:rPr>
          <w:noProof/>
        </w:rPr>
        <w:drawing>
          <wp:anchor distT="0" distB="0" distL="114300" distR="114300" simplePos="0" relativeHeight="251684864" behindDoc="1" locked="0" layoutInCell="1" allowOverlap="1" wp14:anchorId="36CB962E" wp14:editId="24F5F489">
            <wp:simplePos x="0" y="0"/>
            <wp:positionH relativeFrom="column">
              <wp:posOffset>152666</wp:posOffset>
            </wp:positionH>
            <wp:positionV relativeFrom="paragraph">
              <wp:posOffset>99134</wp:posOffset>
            </wp:positionV>
            <wp:extent cx="4686300" cy="571500"/>
            <wp:effectExtent l="0" t="0" r="0" b="0"/>
            <wp:wrapTight wrapText="bothSides">
              <wp:wrapPolygon edited="0">
                <wp:start x="0" y="0"/>
                <wp:lineTo x="0" y="20880"/>
                <wp:lineTo x="21512" y="20880"/>
                <wp:lineTo x="21512"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86300" cy="571500"/>
                    </a:xfrm>
                    <a:prstGeom prst="rect">
                      <a:avLst/>
                    </a:prstGeom>
                    <a:noFill/>
                  </pic:spPr>
                </pic:pic>
              </a:graphicData>
            </a:graphic>
            <wp14:sizeRelH relativeFrom="page">
              <wp14:pctWidth>0</wp14:pctWidth>
            </wp14:sizeRelH>
            <wp14:sizeRelV relativeFrom="page">
              <wp14:pctHeight>0</wp14:pctHeight>
            </wp14:sizeRelV>
          </wp:anchor>
        </w:drawing>
      </w:r>
    </w:p>
    <w:p w14:paraId="6D0EBF3F" w14:textId="682E2B33" w:rsidR="00B20374" w:rsidRDefault="00B20374" w:rsidP="00FD00FD"/>
    <w:p w14:paraId="54DE550D" w14:textId="47EB5DFB" w:rsidR="0090568E" w:rsidRDefault="0090568E" w:rsidP="00FD00FD"/>
    <w:p w14:paraId="53AF03E6" w14:textId="78461B98" w:rsidR="0090568E" w:rsidRDefault="00BB4550" w:rsidP="00FD00FD">
      <w:r w:rsidRPr="00BB4550">
        <w:t xml:space="preserve">En la tabla, agregamos una columna donde colocaremos todos los valores de </w:t>
      </w:r>
      <w:proofErr w:type="spellStart"/>
      <w:r w:rsidRPr="00BB4550">
        <w:t>x.f</w:t>
      </w:r>
      <w:proofErr w:type="spellEnd"/>
    </w:p>
    <w:p w14:paraId="38837466" w14:textId="77777777" w:rsidR="00BB4550" w:rsidRDefault="00BB4550" w:rsidP="00FD00FD"/>
    <w:p w14:paraId="285A37B6" w14:textId="4845DFFD" w:rsidR="0090568E" w:rsidRDefault="0090568E" w:rsidP="00FD00FD"/>
    <w:p w14:paraId="3AC7349D" w14:textId="77777777" w:rsidR="0090568E" w:rsidRDefault="0090568E" w:rsidP="00FD00FD"/>
    <w:p w14:paraId="6217CF8B" w14:textId="349D7C46" w:rsidR="0090568E" w:rsidRDefault="00BB4550" w:rsidP="00FD00FD">
      <w:r>
        <w:rPr>
          <w:noProof/>
        </w:rPr>
        <w:lastRenderedPageBreak/>
        <w:drawing>
          <wp:anchor distT="0" distB="0" distL="114300" distR="114300" simplePos="0" relativeHeight="251685888" behindDoc="1" locked="0" layoutInCell="1" allowOverlap="1" wp14:anchorId="119DE199" wp14:editId="56FBF78A">
            <wp:simplePos x="0" y="0"/>
            <wp:positionH relativeFrom="column">
              <wp:posOffset>714655</wp:posOffset>
            </wp:positionH>
            <wp:positionV relativeFrom="paragraph">
              <wp:posOffset>576</wp:posOffset>
            </wp:positionV>
            <wp:extent cx="4072255" cy="2139315"/>
            <wp:effectExtent l="0" t="0" r="4445" b="0"/>
            <wp:wrapTight wrapText="bothSides">
              <wp:wrapPolygon edited="0">
                <wp:start x="0" y="0"/>
                <wp:lineTo x="0" y="21350"/>
                <wp:lineTo x="21523" y="21350"/>
                <wp:lineTo x="21523" y="0"/>
                <wp:lineTo x="0" y="0"/>
              </wp:wrapPolygon>
            </wp:wrapTight>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72255" cy="2139315"/>
                    </a:xfrm>
                    <a:prstGeom prst="rect">
                      <a:avLst/>
                    </a:prstGeom>
                    <a:noFill/>
                  </pic:spPr>
                </pic:pic>
              </a:graphicData>
            </a:graphic>
            <wp14:sizeRelH relativeFrom="page">
              <wp14:pctWidth>0</wp14:pctWidth>
            </wp14:sizeRelH>
            <wp14:sizeRelV relativeFrom="page">
              <wp14:pctHeight>0</wp14:pctHeight>
            </wp14:sizeRelV>
          </wp:anchor>
        </w:drawing>
      </w:r>
    </w:p>
    <w:p w14:paraId="6C1969F9" w14:textId="77777777" w:rsidR="00057041" w:rsidRDefault="00057041" w:rsidP="00FD00FD"/>
    <w:p w14:paraId="6B810043" w14:textId="77777777" w:rsidR="00057041" w:rsidRDefault="00057041" w:rsidP="00FD00FD"/>
    <w:p w14:paraId="0284B0D6" w14:textId="77777777" w:rsidR="00057041" w:rsidRDefault="00057041" w:rsidP="00FD00FD"/>
    <w:p w14:paraId="7E38C791" w14:textId="77777777" w:rsidR="00BB4550" w:rsidRDefault="00BB4550" w:rsidP="00FD00FD"/>
    <w:p w14:paraId="735FEA9C" w14:textId="77777777" w:rsidR="00BB4550" w:rsidRDefault="00BB4550" w:rsidP="00FD00FD"/>
    <w:p w14:paraId="5A7F3411" w14:textId="77777777" w:rsidR="00BB4550" w:rsidRDefault="00BB4550" w:rsidP="00FD00FD"/>
    <w:p w14:paraId="7FCA820E" w14:textId="77777777" w:rsidR="00BB4550" w:rsidRDefault="00BB4550" w:rsidP="00FD00FD"/>
    <w:p w14:paraId="0483215A" w14:textId="6C502D07" w:rsidR="00BB4550" w:rsidRDefault="004001B3" w:rsidP="00FD00FD">
      <w:r w:rsidRPr="004001B3">
        <w:t xml:space="preserve">Calculamos los valores de </w:t>
      </w:r>
      <w:proofErr w:type="spellStart"/>
      <w:proofErr w:type="gramStart"/>
      <w:r w:rsidRPr="004001B3">
        <w:t>x.f</w:t>
      </w:r>
      <w:proofErr w:type="spellEnd"/>
      <w:r w:rsidRPr="004001B3">
        <w:t xml:space="preserve"> :</w:t>
      </w:r>
      <w:proofErr w:type="gramEnd"/>
    </w:p>
    <w:p w14:paraId="5024C815" w14:textId="21A49DB2" w:rsidR="004001B3" w:rsidRDefault="004001B3" w:rsidP="00FD00FD">
      <w:r>
        <w:rPr>
          <w:noProof/>
        </w:rPr>
        <w:drawing>
          <wp:anchor distT="0" distB="0" distL="114300" distR="114300" simplePos="0" relativeHeight="251686912" behindDoc="1" locked="0" layoutInCell="1" allowOverlap="1" wp14:anchorId="1BE71D0E" wp14:editId="766A86E1">
            <wp:simplePos x="0" y="0"/>
            <wp:positionH relativeFrom="column">
              <wp:posOffset>875680</wp:posOffset>
            </wp:positionH>
            <wp:positionV relativeFrom="paragraph">
              <wp:posOffset>121034</wp:posOffset>
            </wp:positionV>
            <wp:extent cx="3816985" cy="1987550"/>
            <wp:effectExtent l="0" t="0" r="0" b="0"/>
            <wp:wrapTight wrapText="bothSides">
              <wp:wrapPolygon edited="0">
                <wp:start x="0" y="0"/>
                <wp:lineTo x="0" y="21324"/>
                <wp:lineTo x="21453" y="21324"/>
                <wp:lineTo x="21453" y="0"/>
                <wp:lineTo x="0" y="0"/>
              </wp:wrapPolygon>
            </wp:wrapTight>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16985" cy="1987550"/>
                    </a:xfrm>
                    <a:prstGeom prst="rect">
                      <a:avLst/>
                    </a:prstGeom>
                    <a:noFill/>
                  </pic:spPr>
                </pic:pic>
              </a:graphicData>
            </a:graphic>
            <wp14:sizeRelH relativeFrom="page">
              <wp14:pctWidth>0</wp14:pctWidth>
            </wp14:sizeRelH>
            <wp14:sizeRelV relativeFrom="page">
              <wp14:pctHeight>0</wp14:pctHeight>
            </wp14:sizeRelV>
          </wp:anchor>
        </w:drawing>
      </w:r>
    </w:p>
    <w:p w14:paraId="527E4655" w14:textId="25009018" w:rsidR="00BB4550" w:rsidRDefault="00BB4550" w:rsidP="00FD00FD"/>
    <w:p w14:paraId="7B3419DD" w14:textId="77777777" w:rsidR="00BB4550" w:rsidRDefault="00BB4550" w:rsidP="00FD00FD"/>
    <w:p w14:paraId="29FC5367" w14:textId="77777777" w:rsidR="00BB4550" w:rsidRDefault="00BB4550" w:rsidP="00FD00FD"/>
    <w:p w14:paraId="503937F5" w14:textId="77777777" w:rsidR="00BB4550" w:rsidRDefault="00BB4550" w:rsidP="00FD00FD"/>
    <w:p w14:paraId="19CB1E04" w14:textId="77777777" w:rsidR="00BB4550" w:rsidRDefault="00BB4550" w:rsidP="00FD00FD"/>
    <w:p w14:paraId="01E4AF81" w14:textId="77777777" w:rsidR="00BB4550" w:rsidRDefault="00BB4550" w:rsidP="00FD00FD"/>
    <w:p w14:paraId="1AC3FDBD" w14:textId="77777777" w:rsidR="00BB4550" w:rsidRDefault="00BB4550" w:rsidP="00FD00FD"/>
    <w:p w14:paraId="60C60ABB" w14:textId="77777777" w:rsidR="00057041" w:rsidRDefault="00057041" w:rsidP="00FD00FD"/>
    <w:p w14:paraId="32325193" w14:textId="77777777" w:rsidR="00E325B1" w:rsidRPr="00E325B1" w:rsidRDefault="00E325B1" w:rsidP="00E325B1">
      <w:r w:rsidRPr="00E325B1">
        <w:t xml:space="preserve">Finalmente, calculamos el valor de la media, dividiendo la suma de valores de la columna </w:t>
      </w:r>
      <w:proofErr w:type="spellStart"/>
      <w:r w:rsidRPr="00E325B1">
        <w:t>x.f</w:t>
      </w:r>
      <w:proofErr w:type="spellEnd"/>
      <w:r w:rsidRPr="00E325B1">
        <w:t xml:space="preserve"> entre n.</w:t>
      </w:r>
    </w:p>
    <w:p w14:paraId="68325FF1" w14:textId="5B71745E" w:rsidR="004001B3" w:rsidRDefault="00E325B1" w:rsidP="00FD00FD">
      <w:r>
        <w:rPr>
          <w:noProof/>
        </w:rPr>
        <w:drawing>
          <wp:anchor distT="0" distB="0" distL="114300" distR="114300" simplePos="0" relativeHeight="251687936" behindDoc="1" locked="0" layoutInCell="1" allowOverlap="1" wp14:anchorId="61FCC319" wp14:editId="2B8BE9E3">
            <wp:simplePos x="0" y="0"/>
            <wp:positionH relativeFrom="column">
              <wp:posOffset>3810</wp:posOffset>
            </wp:positionH>
            <wp:positionV relativeFrom="paragraph">
              <wp:posOffset>308610</wp:posOffset>
            </wp:positionV>
            <wp:extent cx="5570855" cy="498475"/>
            <wp:effectExtent l="0" t="0" r="0" b="0"/>
            <wp:wrapTight wrapText="bothSides">
              <wp:wrapPolygon edited="0">
                <wp:start x="0" y="0"/>
                <wp:lineTo x="0" y="20637"/>
                <wp:lineTo x="21494" y="20637"/>
                <wp:lineTo x="21494" y="0"/>
                <wp:lineTo x="0" y="0"/>
              </wp:wrapPolygon>
            </wp:wrapTight>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70855" cy="498475"/>
                    </a:xfrm>
                    <a:prstGeom prst="rect">
                      <a:avLst/>
                    </a:prstGeom>
                    <a:noFill/>
                  </pic:spPr>
                </pic:pic>
              </a:graphicData>
            </a:graphic>
            <wp14:sizeRelH relativeFrom="page">
              <wp14:pctWidth>0</wp14:pctWidth>
            </wp14:sizeRelH>
            <wp14:sizeRelV relativeFrom="page">
              <wp14:pctHeight>0</wp14:pctHeight>
            </wp14:sizeRelV>
          </wp:anchor>
        </w:drawing>
      </w:r>
    </w:p>
    <w:p w14:paraId="1D54422C" w14:textId="77777777" w:rsidR="0019019F" w:rsidRDefault="0019019F" w:rsidP="00FD00FD"/>
    <w:p w14:paraId="11F1ECA9" w14:textId="385E8655" w:rsidR="00E325B1" w:rsidRDefault="0019019F" w:rsidP="00FD00FD">
      <w:r w:rsidRPr="0019019F">
        <w:t>El valor de la media sería 9,810.</w:t>
      </w:r>
    </w:p>
    <w:p w14:paraId="4F2457DC" w14:textId="77777777" w:rsidR="004001B3" w:rsidRDefault="004001B3" w:rsidP="00FD00FD"/>
    <w:p w14:paraId="29AF19F8" w14:textId="77777777" w:rsidR="004001B3" w:rsidRDefault="004001B3" w:rsidP="00FD00FD"/>
    <w:p w14:paraId="0D421715" w14:textId="77777777" w:rsidR="004001B3" w:rsidRDefault="004001B3" w:rsidP="00FD00FD"/>
    <w:p w14:paraId="25583375" w14:textId="77777777" w:rsidR="004001B3" w:rsidRPr="005E4FD9" w:rsidRDefault="004001B3" w:rsidP="00FD00FD"/>
    <w:p w14:paraId="62773DA6" w14:textId="08FFB377" w:rsidR="00B637C3" w:rsidRDefault="00B637C3" w:rsidP="0053643D">
      <w:pPr>
        <w:pStyle w:val="Ttulo4"/>
      </w:pPr>
      <w:r>
        <w:t>Propiedades de la Media aritmética</w:t>
      </w:r>
    </w:p>
    <w:p w14:paraId="268421D9" w14:textId="109C5251" w:rsidR="009C048F" w:rsidRDefault="009C048F" w:rsidP="009C048F">
      <w:r w:rsidRPr="009C048F">
        <w:t>La media aritmética es una medida de tendencia central comúnmente utilizada en estadística. Es el valor obtenido al sumar todos los datos y dividir el resultado entre el número total de datos. A continuación, se presentan algunas de las propiedades más importantes de la media aritmética:</w:t>
      </w:r>
    </w:p>
    <w:tbl>
      <w:tblPr>
        <w:tblStyle w:val="Tabladecuadrcula3"/>
        <w:tblW w:w="8926" w:type="dxa"/>
        <w:tblInd w:w="5" w:type="dxa"/>
        <w:tblLook w:val="04A0" w:firstRow="1" w:lastRow="0" w:firstColumn="1" w:lastColumn="0" w:noHBand="0" w:noVBand="1"/>
      </w:tblPr>
      <w:tblGrid>
        <w:gridCol w:w="2005"/>
        <w:gridCol w:w="6921"/>
      </w:tblGrid>
      <w:tr w:rsidR="00273934" w:rsidRPr="00273934" w14:paraId="1CA231CF" w14:textId="77777777" w:rsidTr="0027393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6CD8A25" w14:textId="77777777" w:rsidR="00273934" w:rsidRPr="00273934" w:rsidRDefault="00273934" w:rsidP="00273934">
            <w:r w:rsidRPr="00273934">
              <w:t>Propiedad</w:t>
            </w:r>
          </w:p>
        </w:tc>
        <w:tc>
          <w:tcPr>
            <w:tcW w:w="6921" w:type="dxa"/>
            <w:hideMark/>
          </w:tcPr>
          <w:p w14:paraId="7639A5FF" w14:textId="77777777" w:rsidR="00273934" w:rsidRPr="00273934" w:rsidRDefault="00273934" w:rsidP="00273934">
            <w:pPr>
              <w:cnfStyle w:val="100000000000" w:firstRow="1" w:lastRow="0" w:firstColumn="0" w:lastColumn="0" w:oddVBand="0" w:evenVBand="0" w:oddHBand="0" w:evenHBand="0" w:firstRowFirstColumn="0" w:firstRowLastColumn="0" w:lastRowFirstColumn="0" w:lastRowLastColumn="0"/>
            </w:pPr>
            <w:r w:rsidRPr="00273934">
              <w:t>Descripción</w:t>
            </w:r>
          </w:p>
        </w:tc>
      </w:tr>
      <w:tr w:rsidR="00273934" w:rsidRPr="00273934" w14:paraId="3552A5C5" w14:textId="77777777" w:rsidTr="00273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D8394" w14:textId="77777777" w:rsidR="00273934" w:rsidRPr="00273934" w:rsidRDefault="00273934" w:rsidP="00273934">
            <w:r w:rsidRPr="00273934">
              <w:t>Linealidad</w:t>
            </w:r>
          </w:p>
        </w:tc>
        <w:tc>
          <w:tcPr>
            <w:tcW w:w="6921" w:type="dxa"/>
            <w:hideMark/>
          </w:tcPr>
          <w:p w14:paraId="3F8D9324" w14:textId="77777777" w:rsidR="00273934" w:rsidRPr="00273934" w:rsidRDefault="00273934" w:rsidP="00273934">
            <w:pPr>
              <w:cnfStyle w:val="000000100000" w:firstRow="0" w:lastRow="0" w:firstColumn="0" w:lastColumn="0" w:oddVBand="0" w:evenVBand="0" w:oddHBand="1" w:evenHBand="0" w:firstRowFirstColumn="0" w:firstRowLastColumn="0" w:lastRowFirstColumn="0" w:lastRowLastColumn="0"/>
            </w:pPr>
            <w:r w:rsidRPr="00273934">
              <w:t>La media aritmética es lineal, es decir, la media de una combinación lineal de variables es igual a la combinación lineal de las medias de las variables.</w:t>
            </w:r>
          </w:p>
        </w:tc>
      </w:tr>
      <w:tr w:rsidR="00273934" w:rsidRPr="00273934" w14:paraId="308270C9" w14:textId="77777777" w:rsidTr="00273934">
        <w:tc>
          <w:tcPr>
            <w:cnfStyle w:val="001000000000" w:firstRow="0" w:lastRow="0" w:firstColumn="1" w:lastColumn="0" w:oddVBand="0" w:evenVBand="0" w:oddHBand="0" w:evenHBand="0" w:firstRowFirstColumn="0" w:firstRowLastColumn="0" w:lastRowFirstColumn="0" w:lastRowLastColumn="0"/>
            <w:tcW w:w="0" w:type="auto"/>
            <w:hideMark/>
          </w:tcPr>
          <w:p w14:paraId="3EAE3A4D" w14:textId="77777777" w:rsidR="00273934" w:rsidRPr="00273934" w:rsidRDefault="00273934" w:rsidP="00273934">
            <w:r w:rsidRPr="00273934">
              <w:t>Simetría</w:t>
            </w:r>
          </w:p>
        </w:tc>
        <w:tc>
          <w:tcPr>
            <w:tcW w:w="6921" w:type="dxa"/>
            <w:hideMark/>
          </w:tcPr>
          <w:p w14:paraId="3CFF7D9B" w14:textId="77777777" w:rsidR="00273934" w:rsidRPr="00273934" w:rsidRDefault="00273934" w:rsidP="00273934">
            <w:pPr>
              <w:cnfStyle w:val="000000000000" w:firstRow="0" w:lastRow="0" w:firstColumn="0" w:lastColumn="0" w:oddVBand="0" w:evenVBand="0" w:oddHBand="0" w:evenHBand="0" w:firstRowFirstColumn="0" w:firstRowLastColumn="0" w:lastRowFirstColumn="0" w:lastRowLastColumn="0"/>
            </w:pPr>
            <w:r w:rsidRPr="00273934">
              <w:t>Si los datos tienen simetría, entonces la media aritmética es igual a la mediana y la moda.</w:t>
            </w:r>
          </w:p>
        </w:tc>
      </w:tr>
      <w:tr w:rsidR="00273934" w:rsidRPr="00273934" w14:paraId="08A1ABE4" w14:textId="77777777" w:rsidTr="00273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2DA1D1" w14:textId="77777777" w:rsidR="00273934" w:rsidRPr="00273934" w:rsidRDefault="00273934" w:rsidP="00273934">
            <w:r w:rsidRPr="00273934">
              <w:t>Sensibilidad</w:t>
            </w:r>
          </w:p>
        </w:tc>
        <w:tc>
          <w:tcPr>
            <w:tcW w:w="6921" w:type="dxa"/>
            <w:hideMark/>
          </w:tcPr>
          <w:p w14:paraId="4CA59DC0" w14:textId="77777777" w:rsidR="00273934" w:rsidRPr="00273934" w:rsidRDefault="00273934" w:rsidP="00273934">
            <w:pPr>
              <w:cnfStyle w:val="000000100000" w:firstRow="0" w:lastRow="0" w:firstColumn="0" w:lastColumn="0" w:oddVBand="0" w:evenVBand="0" w:oddHBand="1" w:evenHBand="0" w:firstRowFirstColumn="0" w:firstRowLastColumn="0" w:lastRowFirstColumn="0" w:lastRowLastColumn="0"/>
            </w:pPr>
            <w:r w:rsidRPr="00273934">
              <w:t>La media aritmética es sensible a los valores extremos en la distribución de datos. Un valor extremo puede aumentar o disminuir significativamente la media aritmética.</w:t>
            </w:r>
          </w:p>
        </w:tc>
      </w:tr>
      <w:tr w:rsidR="00273934" w:rsidRPr="00273934" w14:paraId="669E4778" w14:textId="77777777" w:rsidTr="00273934">
        <w:tc>
          <w:tcPr>
            <w:cnfStyle w:val="001000000000" w:firstRow="0" w:lastRow="0" w:firstColumn="1" w:lastColumn="0" w:oddVBand="0" w:evenVBand="0" w:oddHBand="0" w:evenHBand="0" w:firstRowFirstColumn="0" w:firstRowLastColumn="0" w:lastRowFirstColumn="0" w:lastRowLastColumn="0"/>
            <w:tcW w:w="0" w:type="auto"/>
            <w:hideMark/>
          </w:tcPr>
          <w:p w14:paraId="3D4BF4D6" w14:textId="77777777" w:rsidR="00273934" w:rsidRPr="00273934" w:rsidRDefault="00273934" w:rsidP="00273934">
            <w:proofErr w:type="spellStart"/>
            <w:r w:rsidRPr="00273934">
              <w:t>Aditividad</w:t>
            </w:r>
            <w:proofErr w:type="spellEnd"/>
          </w:p>
        </w:tc>
        <w:tc>
          <w:tcPr>
            <w:tcW w:w="6921" w:type="dxa"/>
            <w:hideMark/>
          </w:tcPr>
          <w:p w14:paraId="25FC99A0" w14:textId="77777777" w:rsidR="00273934" w:rsidRPr="00273934" w:rsidRDefault="00273934" w:rsidP="00273934">
            <w:pPr>
              <w:cnfStyle w:val="000000000000" w:firstRow="0" w:lastRow="0" w:firstColumn="0" w:lastColumn="0" w:oddVBand="0" w:evenVBand="0" w:oddHBand="0" w:evenHBand="0" w:firstRowFirstColumn="0" w:firstRowLastColumn="0" w:lastRowFirstColumn="0" w:lastRowLastColumn="0"/>
            </w:pPr>
            <w:r w:rsidRPr="00273934">
              <w:t>La media aritmética de dos o más grupos de datos se puede calcular como la suma de las medias de cada grupo dividida por el número total de observaciones.</w:t>
            </w:r>
          </w:p>
        </w:tc>
      </w:tr>
      <w:tr w:rsidR="00273934" w:rsidRPr="00273934" w14:paraId="6E9B35C9" w14:textId="77777777" w:rsidTr="00273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8B736" w14:textId="77777777" w:rsidR="00273934" w:rsidRPr="00273934" w:rsidRDefault="00273934" w:rsidP="00273934">
            <w:r w:rsidRPr="00273934">
              <w:t>Homogeneidad</w:t>
            </w:r>
          </w:p>
        </w:tc>
        <w:tc>
          <w:tcPr>
            <w:tcW w:w="6921" w:type="dxa"/>
            <w:hideMark/>
          </w:tcPr>
          <w:p w14:paraId="72096CAE" w14:textId="77777777" w:rsidR="00273934" w:rsidRPr="00273934" w:rsidRDefault="00273934" w:rsidP="00273934">
            <w:pPr>
              <w:cnfStyle w:val="000000100000" w:firstRow="0" w:lastRow="0" w:firstColumn="0" w:lastColumn="0" w:oddVBand="0" w:evenVBand="0" w:oddHBand="1" w:evenHBand="0" w:firstRowFirstColumn="0" w:firstRowLastColumn="0" w:lastRowFirstColumn="0" w:lastRowLastColumn="0"/>
            </w:pPr>
            <w:r w:rsidRPr="00273934">
              <w:t>Si todos los elementos de un conjunto de datos se multiplican por una constante, la media aritmética se multiplicará por esa constante.</w:t>
            </w:r>
          </w:p>
        </w:tc>
      </w:tr>
      <w:tr w:rsidR="00273934" w:rsidRPr="00273934" w14:paraId="47F4BD16" w14:textId="77777777" w:rsidTr="00273934">
        <w:tc>
          <w:tcPr>
            <w:cnfStyle w:val="001000000000" w:firstRow="0" w:lastRow="0" w:firstColumn="1" w:lastColumn="0" w:oddVBand="0" w:evenVBand="0" w:oddHBand="0" w:evenHBand="0" w:firstRowFirstColumn="0" w:firstRowLastColumn="0" w:lastRowFirstColumn="0" w:lastRowLastColumn="0"/>
            <w:tcW w:w="0" w:type="auto"/>
            <w:hideMark/>
          </w:tcPr>
          <w:p w14:paraId="536B537C" w14:textId="77777777" w:rsidR="00273934" w:rsidRPr="00273934" w:rsidRDefault="00273934" w:rsidP="00273934">
            <w:proofErr w:type="spellStart"/>
            <w:r w:rsidRPr="00273934">
              <w:t>Monotonicidad</w:t>
            </w:r>
            <w:proofErr w:type="spellEnd"/>
          </w:p>
        </w:tc>
        <w:tc>
          <w:tcPr>
            <w:tcW w:w="6921" w:type="dxa"/>
            <w:hideMark/>
          </w:tcPr>
          <w:p w14:paraId="576E9270" w14:textId="77777777" w:rsidR="00273934" w:rsidRPr="00273934" w:rsidRDefault="00273934" w:rsidP="00273934">
            <w:pPr>
              <w:cnfStyle w:val="000000000000" w:firstRow="0" w:lastRow="0" w:firstColumn="0" w:lastColumn="0" w:oddVBand="0" w:evenVBand="0" w:oddHBand="0" w:evenHBand="0" w:firstRowFirstColumn="0" w:firstRowLastColumn="0" w:lastRowFirstColumn="0" w:lastRowLastColumn="0"/>
            </w:pPr>
            <w:r w:rsidRPr="00273934">
              <w:t>La media aritmética se incrementa o disminuye si cada valor en el conjunto de datos se incrementa o disminuye en una cantidad constante.</w:t>
            </w:r>
          </w:p>
        </w:tc>
      </w:tr>
      <w:tr w:rsidR="00273934" w:rsidRPr="00273934" w14:paraId="44E44F0C" w14:textId="77777777" w:rsidTr="00273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6CC23" w14:textId="77777777" w:rsidR="00273934" w:rsidRPr="00273934" w:rsidRDefault="00273934" w:rsidP="00273934">
            <w:r w:rsidRPr="00273934">
              <w:t>Invariancia tras traslación</w:t>
            </w:r>
          </w:p>
        </w:tc>
        <w:tc>
          <w:tcPr>
            <w:tcW w:w="6921" w:type="dxa"/>
            <w:hideMark/>
          </w:tcPr>
          <w:p w14:paraId="06D217B6" w14:textId="77777777" w:rsidR="00273934" w:rsidRPr="00273934" w:rsidRDefault="00273934" w:rsidP="00273934">
            <w:pPr>
              <w:cnfStyle w:val="000000100000" w:firstRow="0" w:lastRow="0" w:firstColumn="0" w:lastColumn="0" w:oddVBand="0" w:evenVBand="0" w:oddHBand="1" w:evenHBand="0" w:firstRowFirstColumn="0" w:firstRowLastColumn="0" w:lastRowFirstColumn="0" w:lastRowLastColumn="0"/>
            </w:pPr>
            <w:r w:rsidRPr="00273934">
              <w:t>La media aritmética se mantiene constante si se agrega una constante a cada elemento del conjunto de datos.</w:t>
            </w:r>
          </w:p>
        </w:tc>
      </w:tr>
    </w:tbl>
    <w:p w14:paraId="1A54C484" w14:textId="77777777" w:rsidR="009C048F" w:rsidRDefault="009C048F" w:rsidP="009C048F"/>
    <w:p w14:paraId="1384EB8A" w14:textId="09F3F883" w:rsidR="00B637C3" w:rsidRDefault="00B637C3" w:rsidP="0053643D">
      <w:pPr>
        <w:pStyle w:val="Ttulo3"/>
      </w:pPr>
      <w:bookmarkStart w:id="16" w:name="_Toc128588475"/>
      <w:r>
        <w:lastRenderedPageBreak/>
        <w:t>Mediana.</w:t>
      </w:r>
      <w:bookmarkEnd w:id="16"/>
    </w:p>
    <w:p w14:paraId="3D541381" w14:textId="190FCA3D" w:rsidR="00A63FF6" w:rsidRDefault="00A63FF6" w:rsidP="00A63FF6">
      <w:r>
        <w:t>La mediana es el valor que ocupa la posición central cuando todos los datos están ordenados en orden creciente o decreciente.</w:t>
      </w:r>
      <w:r w:rsidR="00BA4268">
        <w:t xml:space="preserve"> </w:t>
      </w:r>
      <w:r>
        <w:t>La mediana se representa con las letras: Me.</w:t>
      </w:r>
    </w:p>
    <w:p w14:paraId="7605917F" w14:textId="77777777" w:rsidR="00653391" w:rsidRDefault="00653391" w:rsidP="00A63FF6"/>
    <w:tbl>
      <w:tblPr>
        <w:tblStyle w:val="Tablaconcuadrcula"/>
        <w:tblW w:w="0" w:type="auto"/>
        <w:tblLook w:val="04A0" w:firstRow="1" w:lastRow="0" w:firstColumn="1" w:lastColumn="0" w:noHBand="0" w:noVBand="1"/>
      </w:tblPr>
      <w:tblGrid>
        <w:gridCol w:w="2689"/>
        <w:gridCol w:w="6139"/>
      </w:tblGrid>
      <w:tr w:rsidR="00653391" w14:paraId="4F2A5E71" w14:textId="77777777" w:rsidTr="00730090">
        <w:tc>
          <w:tcPr>
            <w:tcW w:w="2689" w:type="dxa"/>
          </w:tcPr>
          <w:p w14:paraId="674FE40B" w14:textId="17A3E8E0" w:rsidR="00653391" w:rsidRPr="003D0932" w:rsidRDefault="00653391" w:rsidP="003D0932">
            <w:pPr>
              <w:jc w:val="center"/>
              <w:rPr>
                <w:b/>
                <w:bCs/>
              </w:rPr>
            </w:pPr>
            <w:r w:rsidRPr="003D0932">
              <w:rPr>
                <w:b/>
                <w:bCs/>
              </w:rPr>
              <w:t>E</w:t>
            </w:r>
            <w:r w:rsidR="003D0932" w:rsidRPr="003D0932">
              <w:rPr>
                <w:b/>
                <w:bCs/>
              </w:rPr>
              <w:t>jemplos</w:t>
            </w:r>
          </w:p>
        </w:tc>
        <w:tc>
          <w:tcPr>
            <w:tcW w:w="6139" w:type="dxa"/>
          </w:tcPr>
          <w:p w14:paraId="7EEC6D4F" w14:textId="78144B23" w:rsidR="00653391" w:rsidRPr="003D0932" w:rsidRDefault="003D0932" w:rsidP="003D0932">
            <w:pPr>
              <w:jc w:val="center"/>
              <w:rPr>
                <w:b/>
                <w:bCs/>
              </w:rPr>
            </w:pPr>
            <w:r w:rsidRPr="003D0932">
              <w:rPr>
                <w:b/>
                <w:bCs/>
              </w:rPr>
              <w:t>Solución</w:t>
            </w:r>
          </w:p>
        </w:tc>
      </w:tr>
      <w:tr w:rsidR="00653391" w14:paraId="74EAB7A5" w14:textId="77777777" w:rsidTr="00730090">
        <w:tc>
          <w:tcPr>
            <w:tcW w:w="2689" w:type="dxa"/>
          </w:tcPr>
          <w:p w14:paraId="277600E0" w14:textId="7F5EE20A" w:rsidR="00653391" w:rsidRDefault="00B52123" w:rsidP="00A63FF6">
            <w:r w:rsidRPr="00B52123">
              <w:t>Calcular la mediana de los siguientes datos: 11, 6, 7, 7, 4.</w:t>
            </w:r>
          </w:p>
        </w:tc>
        <w:tc>
          <w:tcPr>
            <w:tcW w:w="6139" w:type="dxa"/>
          </w:tcPr>
          <w:p w14:paraId="70C6F75C" w14:textId="77777777" w:rsidR="00B52123" w:rsidRDefault="00B52123" w:rsidP="00B52123">
            <w:r>
              <w:t>Ordenamos los datos de menor a mayor: 4, 6, 7, 7, 11.</w:t>
            </w:r>
          </w:p>
          <w:p w14:paraId="1C0C8347" w14:textId="77777777" w:rsidR="00B52123" w:rsidRDefault="00B52123" w:rsidP="00B52123"/>
          <w:p w14:paraId="27150234" w14:textId="77777777" w:rsidR="00B52123" w:rsidRDefault="00B52123" w:rsidP="00B52123">
            <w:r>
              <w:t>Ahora tomamos el dato que se encuentra al centro: 4, 6, 7, 7, 11.</w:t>
            </w:r>
          </w:p>
          <w:p w14:paraId="6C023C56" w14:textId="77777777" w:rsidR="00B52123" w:rsidRDefault="00B52123" w:rsidP="00B52123"/>
          <w:p w14:paraId="2A7B69AE" w14:textId="77777777" w:rsidR="00653391" w:rsidRDefault="00B52123" w:rsidP="00B52123">
            <w:r>
              <w:t>El valor de la mediana es: Me = 7.</w:t>
            </w:r>
          </w:p>
          <w:p w14:paraId="0E132B2A" w14:textId="77777777" w:rsidR="00730090" w:rsidRDefault="00730090" w:rsidP="00B52123"/>
          <w:p w14:paraId="45BCD67D" w14:textId="77777777" w:rsidR="00730090" w:rsidRDefault="00730090" w:rsidP="00730090">
            <w:r>
              <w:t>¿Y si la cantidad de datos es un número par?</w:t>
            </w:r>
          </w:p>
          <w:p w14:paraId="750C5375" w14:textId="787D60E2" w:rsidR="00730090" w:rsidRDefault="00730090" w:rsidP="00730090">
            <w:r>
              <w:t>En ese caso, la mediana es la media entre los dos valores centrales.</w:t>
            </w:r>
          </w:p>
        </w:tc>
      </w:tr>
      <w:tr w:rsidR="00653391" w14:paraId="12199178" w14:textId="77777777" w:rsidTr="00730090">
        <w:tc>
          <w:tcPr>
            <w:tcW w:w="2689" w:type="dxa"/>
          </w:tcPr>
          <w:p w14:paraId="6B9436CA" w14:textId="3D981945" w:rsidR="00653391" w:rsidRDefault="00730090" w:rsidP="00A63FF6">
            <w:r w:rsidRPr="00730090">
              <w:t>Calcular la mediana de los siguientes datos: 3, 6, 7, 9, 4, 4.</w:t>
            </w:r>
          </w:p>
        </w:tc>
        <w:tc>
          <w:tcPr>
            <w:tcW w:w="6139" w:type="dxa"/>
          </w:tcPr>
          <w:p w14:paraId="6F9B28C3" w14:textId="77777777" w:rsidR="00934645" w:rsidRDefault="00934645" w:rsidP="00934645">
            <w:r>
              <w:t>Primero ordenamos los datos de menor a mayor: 3, 4, 4, 6, 7, 9.</w:t>
            </w:r>
          </w:p>
          <w:p w14:paraId="2E77C205" w14:textId="77777777" w:rsidR="00934645" w:rsidRDefault="00934645" w:rsidP="00934645"/>
          <w:p w14:paraId="435AF2FD" w14:textId="77777777" w:rsidR="00934645" w:rsidRDefault="00934645" w:rsidP="00934645">
            <w:r>
              <w:t>La cantidad de datos es 6, es decir, un número par, así que vamos a ubicar los 2 valores centrales: 3, 4, 4, 6, 7, 9.</w:t>
            </w:r>
          </w:p>
          <w:p w14:paraId="13289E18" w14:textId="77777777" w:rsidR="00934645" w:rsidRDefault="00934645" w:rsidP="00934645"/>
          <w:p w14:paraId="53D04D71" w14:textId="77777777" w:rsidR="00653391" w:rsidRDefault="00934645" w:rsidP="00934645">
            <w:r>
              <w:t>Entonces, la moda sería la media entre 4 y 6:</w:t>
            </w:r>
          </w:p>
          <w:p w14:paraId="698F2B16" w14:textId="77777777" w:rsidR="00934645" w:rsidRDefault="00934645" w:rsidP="00934645"/>
          <w:p w14:paraId="02254939" w14:textId="77777777" w:rsidR="00934645" w:rsidRDefault="00934645" w:rsidP="00934645"/>
          <w:p w14:paraId="459AFA37" w14:textId="77777777" w:rsidR="00934645" w:rsidRDefault="00934645" w:rsidP="00934645"/>
          <w:p w14:paraId="2A46718D" w14:textId="02212474" w:rsidR="00934645" w:rsidRDefault="00934645" w:rsidP="00934645">
            <w:r>
              <w:rPr>
                <w:noProof/>
              </w:rPr>
              <w:lastRenderedPageBreak/>
              <w:drawing>
                <wp:anchor distT="0" distB="0" distL="114300" distR="114300" simplePos="0" relativeHeight="251674624" behindDoc="1" locked="0" layoutInCell="1" allowOverlap="1" wp14:anchorId="1AF51C26" wp14:editId="5212F18B">
                  <wp:simplePos x="0" y="0"/>
                  <wp:positionH relativeFrom="column">
                    <wp:posOffset>765175</wp:posOffset>
                  </wp:positionH>
                  <wp:positionV relativeFrom="paragraph">
                    <wp:posOffset>47492</wp:posOffset>
                  </wp:positionV>
                  <wp:extent cx="1990725" cy="571500"/>
                  <wp:effectExtent l="0" t="0" r="9525" b="0"/>
                  <wp:wrapTight wrapText="bothSides">
                    <wp:wrapPolygon edited="0">
                      <wp:start x="0" y="0"/>
                      <wp:lineTo x="0" y="20880"/>
                      <wp:lineTo x="21497" y="20880"/>
                      <wp:lineTo x="21497"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90725" cy="571500"/>
                          </a:xfrm>
                          <a:prstGeom prst="rect">
                            <a:avLst/>
                          </a:prstGeom>
                          <a:noFill/>
                        </pic:spPr>
                      </pic:pic>
                    </a:graphicData>
                  </a:graphic>
                  <wp14:sizeRelH relativeFrom="page">
                    <wp14:pctWidth>0</wp14:pctWidth>
                  </wp14:sizeRelH>
                  <wp14:sizeRelV relativeFrom="page">
                    <wp14:pctHeight>0</wp14:pctHeight>
                  </wp14:sizeRelV>
                </wp:anchor>
              </w:drawing>
            </w:r>
          </w:p>
          <w:p w14:paraId="7E6E98A5" w14:textId="3515D7D8" w:rsidR="00934645" w:rsidRDefault="00934645" w:rsidP="00934645"/>
          <w:p w14:paraId="61626A5D" w14:textId="77A2401C" w:rsidR="00934645" w:rsidRDefault="00934645" w:rsidP="00934645"/>
          <w:p w14:paraId="3006DB58" w14:textId="553C85E7" w:rsidR="00934645" w:rsidRDefault="00934645" w:rsidP="00934645"/>
        </w:tc>
      </w:tr>
      <w:tr w:rsidR="00653391" w14:paraId="13753BDA" w14:textId="77777777" w:rsidTr="00730090">
        <w:tc>
          <w:tcPr>
            <w:tcW w:w="2689" w:type="dxa"/>
          </w:tcPr>
          <w:p w14:paraId="79EE5B8B" w14:textId="60451F5C" w:rsidR="00653391" w:rsidRDefault="004D5207" w:rsidP="00A63FF6">
            <w:r w:rsidRPr="004D5207">
              <w:lastRenderedPageBreak/>
              <w:t>En un examen calificado del 0 al 10, 3 personas obtuvieron 5 de nota, 5 personas obtuvieron 4 de nota, y 2 personas obtuvieron 3 de nota. Calcular la mediana.</w:t>
            </w:r>
          </w:p>
        </w:tc>
        <w:tc>
          <w:tcPr>
            <w:tcW w:w="6139" w:type="dxa"/>
          </w:tcPr>
          <w:p w14:paraId="7AA6D089" w14:textId="77777777" w:rsidR="003129E5" w:rsidRDefault="003129E5" w:rsidP="003129E5">
            <w:r>
              <w:t>Primero hacemos una lista de las notas obtenidas: 5, 5, 5, 4, 4, 4, 4, 4, 3, 3.</w:t>
            </w:r>
          </w:p>
          <w:p w14:paraId="6C9B02EA" w14:textId="77777777" w:rsidR="003129E5" w:rsidRDefault="003129E5" w:rsidP="003129E5"/>
          <w:p w14:paraId="11CBC19F" w14:textId="77777777" w:rsidR="003129E5" w:rsidRDefault="003129E5" w:rsidP="003129E5">
            <w:r>
              <w:t>Ahora ordenamos los datos de menor a mayor: 3, 3, 4, 4, 4, 4, 4, 5, 5, 5.</w:t>
            </w:r>
          </w:p>
          <w:p w14:paraId="50CFB8EB" w14:textId="77777777" w:rsidR="003129E5" w:rsidRDefault="003129E5" w:rsidP="003129E5"/>
          <w:p w14:paraId="4BF5E623" w14:textId="77777777" w:rsidR="003129E5" w:rsidRDefault="003129E5" w:rsidP="003129E5">
            <w:r>
              <w:t>Como el número de datos es par (10), entonces nos enfocamos en los 2 valores centrales: 3, 3, 4, 4, 4, 4, 4, 5, 5, 5.</w:t>
            </w:r>
          </w:p>
          <w:p w14:paraId="338AB398" w14:textId="77777777" w:rsidR="003129E5" w:rsidRDefault="003129E5" w:rsidP="003129E5"/>
          <w:p w14:paraId="36C9B30A" w14:textId="77777777" w:rsidR="00653391" w:rsidRDefault="003129E5" w:rsidP="003129E5">
            <w:r>
              <w:t>Finalmente, encontramos la media de estos 2 valores centrales:</w:t>
            </w:r>
          </w:p>
          <w:p w14:paraId="08B70EA9" w14:textId="7F24CB19" w:rsidR="003129E5" w:rsidRDefault="003129E5" w:rsidP="003129E5">
            <w:r>
              <w:rPr>
                <w:noProof/>
              </w:rPr>
              <w:drawing>
                <wp:anchor distT="0" distB="0" distL="114300" distR="114300" simplePos="0" relativeHeight="251675648" behindDoc="1" locked="0" layoutInCell="1" allowOverlap="1" wp14:anchorId="1BC82EAC" wp14:editId="0282F41E">
                  <wp:simplePos x="0" y="0"/>
                  <wp:positionH relativeFrom="column">
                    <wp:posOffset>868636</wp:posOffset>
                  </wp:positionH>
                  <wp:positionV relativeFrom="paragraph">
                    <wp:posOffset>152637</wp:posOffset>
                  </wp:positionV>
                  <wp:extent cx="1819275" cy="571500"/>
                  <wp:effectExtent l="0" t="0" r="9525" b="0"/>
                  <wp:wrapTight wrapText="bothSides">
                    <wp:wrapPolygon edited="0">
                      <wp:start x="0" y="0"/>
                      <wp:lineTo x="0" y="20880"/>
                      <wp:lineTo x="21487" y="20880"/>
                      <wp:lineTo x="21487"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19275" cy="571500"/>
                          </a:xfrm>
                          <a:prstGeom prst="rect">
                            <a:avLst/>
                          </a:prstGeom>
                          <a:noFill/>
                        </pic:spPr>
                      </pic:pic>
                    </a:graphicData>
                  </a:graphic>
                  <wp14:sizeRelH relativeFrom="page">
                    <wp14:pctWidth>0</wp14:pctWidth>
                  </wp14:sizeRelH>
                  <wp14:sizeRelV relativeFrom="page">
                    <wp14:pctHeight>0</wp14:pctHeight>
                  </wp14:sizeRelV>
                </wp:anchor>
              </w:drawing>
            </w:r>
          </w:p>
          <w:p w14:paraId="0E7C0B76" w14:textId="669C4E45" w:rsidR="003129E5" w:rsidRDefault="003129E5" w:rsidP="003129E5"/>
          <w:p w14:paraId="1E89D1C8" w14:textId="0C812ACB" w:rsidR="003129E5" w:rsidRDefault="003129E5" w:rsidP="003129E5"/>
          <w:p w14:paraId="483AD11E" w14:textId="47D05641" w:rsidR="003129E5" w:rsidRDefault="003129E5" w:rsidP="003129E5"/>
        </w:tc>
      </w:tr>
    </w:tbl>
    <w:p w14:paraId="0E3C24AF" w14:textId="71EB0136" w:rsidR="00653391" w:rsidRDefault="00653391" w:rsidP="00A63FF6"/>
    <w:p w14:paraId="6AAF548B" w14:textId="54B72F1F" w:rsidR="00AA068B" w:rsidRDefault="00105507" w:rsidP="00AA068B">
      <w:r w:rsidRPr="00105507">
        <w:t>Si al momento de calcular la mediana, ordenas los datos en forma decreciente o descendente, obtendrás el mismo resultado que al hacerlo de forma creciente o ascendente.</w:t>
      </w:r>
    </w:p>
    <w:p w14:paraId="1E4DD72C" w14:textId="77777777" w:rsidR="00AA068B" w:rsidRDefault="00AA068B" w:rsidP="00AA068B"/>
    <w:p w14:paraId="7F0E74CA" w14:textId="77777777" w:rsidR="00754496" w:rsidRDefault="00754496" w:rsidP="00AA068B"/>
    <w:p w14:paraId="5F9DB6AB" w14:textId="77777777" w:rsidR="00754496" w:rsidRDefault="00754496" w:rsidP="00AA068B"/>
    <w:p w14:paraId="301AFB7D" w14:textId="77777777" w:rsidR="00754496" w:rsidRDefault="00754496" w:rsidP="00AA068B"/>
    <w:p w14:paraId="2916933B" w14:textId="3426F2E0" w:rsidR="00754496" w:rsidRPr="009745CA" w:rsidRDefault="009745CA" w:rsidP="00AA068B">
      <w:pPr>
        <w:rPr>
          <w:b/>
          <w:bCs/>
        </w:rPr>
      </w:pPr>
      <w:r w:rsidRPr="009745CA">
        <w:rPr>
          <w:b/>
          <w:bCs/>
        </w:rPr>
        <w:lastRenderedPageBreak/>
        <w:t>Mediana para tablas sin intervalos</w:t>
      </w:r>
    </w:p>
    <w:p w14:paraId="0B5834EF" w14:textId="030C0362" w:rsidR="00754496" w:rsidRDefault="00EF137F" w:rsidP="00AA068B">
      <w:r>
        <w:rPr>
          <w:noProof/>
        </w:rPr>
        <w:drawing>
          <wp:anchor distT="0" distB="0" distL="114300" distR="114300" simplePos="0" relativeHeight="251699200" behindDoc="1" locked="0" layoutInCell="1" allowOverlap="1" wp14:anchorId="092CA727" wp14:editId="7AF72FC7">
            <wp:simplePos x="0" y="0"/>
            <wp:positionH relativeFrom="column">
              <wp:posOffset>3449173</wp:posOffset>
            </wp:positionH>
            <wp:positionV relativeFrom="paragraph">
              <wp:posOffset>11844</wp:posOffset>
            </wp:positionV>
            <wp:extent cx="1943100" cy="571500"/>
            <wp:effectExtent l="0" t="0" r="0" b="0"/>
            <wp:wrapTight wrapText="bothSides">
              <wp:wrapPolygon edited="0">
                <wp:start x="0" y="0"/>
                <wp:lineTo x="0" y="20880"/>
                <wp:lineTo x="21388" y="20880"/>
                <wp:lineTo x="21388" y="0"/>
                <wp:lineTo x="0" y="0"/>
              </wp:wrapPolygon>
            </wp:wrapTight>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43100" cy="571500"/>
                    </a:xfrm>
                    <a:prstGeom prst="rect">
                      <a:avLst/>
                    </a:prstGeom>
                    <a:noFill/>
                  </pic:spPr>
                </pic:pic>
              </a:graphicData>
            </a:graphic>
            <wp14:sizeRelH relativeFrom="page">
              <wp14:pctWidth>0</wp14:pctWidth>
            </wp14:sizeRelH>
            <wp14:sizeRelV relativeFrom="page">
              <wp14:pctHeight>0</wp14:pctHeight>
            </wp14:sizeRelV>
          </wp:anchor>
        </w:drawing>
      </w:r>
      <w:r w:rsidRPr="00EF137F">
        <w:t xml:space="preserve">Una manera rápida de encontrar la </w:t>
      </w:r>
      <w:proofErr w:type="gramStart"/>
      <w:r w:rsidRPr="00EF137F">
        <w:t>mediana,</w:t>
      </w:r>
      <w:proofErr w:type="gramEnd"/>
      <w:r w:rsidRPr="00EF137F">
        <w:t xml:space="preserve"> es encontrar el dato que ocupa la siguiente posición</w:t>
      </w:r>
    </w:p>
    <w:p w14:paraId="5E2CFC20" w14:textId="77777777" w:rsidR="00C419A3" w:rsidRDefault="00C419A3" w:rsidP="00AA068B"/>
    <w:p w14:paraId="4BDBA5C1" w14:textId="77777777" w:rsidR="00861CE9" w:rsidRDefault="00861CE9" w:rsidP="00861CE9">
      <w:r>
        <w:t>Y luego, ubicar dicho valor (x) a partir de la columna de frecuencias acumuladas.</w:t>
      </w:r>
    </w:p>
    <w:p w14:paraId="4472C138" w14:textId="77777777" w:rsidR="00861CE9" w:rsidRDefault="00861CE9" w:rsidP="00861CE9"/>
    <w:p w14:paraId="016B4E99" w14:textId="71973A83" w:rsidR="00861CE9" w:rsidRDefault="00861CE9" w:rsidP="00861CE9">
      <w:r>
        <w:t>Ejemplo (n impar):</w:t>
      </w:r>
    </w:p>
    <w:p w14:paraId="3A3575F9" w14:textId="0CB3017A" w:rsidR="00C419A3" w:rsidRDefault="00861CE9" w:rsidP="00861CE9">
      <w:r>
        <w:t>Calcular la mediana de la siguiente distribución:</w:t>
      </w:r>
    </w:p>
    <w:p w14:paraId="633DE76B" w14:textId="3188B069" w:rsidR="00C419A3" w:rsidRDefault="00814EC8" w:rsidP="00AA068B">
      <w:r>
        <w:rPr>
          <w:noProof/>
        </w:rPr>
        <w:drawing>
          <wp:anchor distT="0" distB="0" distL="114300" distR="114300" simplePos="0" relativeHeight="251700224" behindDoc="1" locked="0" layoutInCell="1" allowOverlap="1" wp14:anchorId="1F15E867" wp14:editId="0169F87D">
            <wp:simplePos x="0" y="0"/>
            <wp:positionH relativeFrom="column">
              <wp:posOffset>3810</wp:posOffset>
            </wp:positionH>
            <wp:positionV relativeFrom="paragraph">
              <wp:posOffset>12065</wp:posOffset>
            </wp:positionV>
            <wp:extent cx="3136265" cy="1220470"/>
            <wp:effectExtent l="0" t="0" r="6985" b="0"/>
            <wp:wrapTight wrapText="bothSides">
              <wp:wrapPolygon edited="0">
                <wp:start x="0" y="0"/>
                <wp:lineTo x="0" y="21240"/>
                <wp:lineTo x="21517" y="21240"/>
                <wp:lineTo x="21517" y="0"/>
                <wp:lineTo x="0" y="0"/>
              </wp:wrapPolygon>
            </wp:wrapTight>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36265" cy="1220470"/>
                    </a:xfrm>
                    <a:prstGeom prst="rect">
                      <a:avLst/>
                    </a:prstGeom>
                    <a:noFill/>
                  </pic:spPr>
                </pic:pic>
              </a:graphicData>
            </a:graphic>
            <wp14:sizeRelH relativeFrom="page">
              <wp14:pctWidth>0</wp14:pctWidth>
            </wp14:sizeRelH>
            <wp14:sizeRelV relativeFrom="page">
              <wp14:pctHeight>0</wp14:pctHeight>
            </wp14:sizeRelV>
          </wp:anchor>
        </w:drawing>
      </w:r>
    </w:p>
    <w:p w14:paraId="3B709613" w14:textId="77777777" w:rsidR="00C419A3" w:rsidRDefault="00C419A3" w:rsidP="00AA068B"/>
    <w:p w14:paraId="651DF936" w14:textId="77777777" w:rsidR="00754496" w:rsidRDefault="00754496" w:rsidP="00AA068B"/>
    <w:p w14:paraId="490D3F89" w14:textId="77777777" w:rsidR="00754496" w:rsidRDefault="00754496" w:rsidP="00AA068B"/>
    <w:p w14:paraId="7B4A013E" w14:textId="6BF0DA22" w:rsidR="00754496" w:rsidRDefault="00754496" w:rsidP="00AA068B"/>
    <w:p w14:paraId="028F693E" w14:textId="2A63091A" w:rsidR="00814EC8" w:rsidRDefault="00747BA9" w:rsidP="00AA068B">
      <w:r>
        <w:rPr>
          <w:noProof/>
        </w:rPr>
        <w:drawing>
          <wp:anchor distT="0" distB="0" distL="114300" distR="114300" simplePos="0" relativeHeight="251701248" behindDoc="1" locked="0" layoutInCell="1" allowOverlap="1" wp14:anchorId="4894C72E" wp14:editId="68B2EAD6">
            <wp:simplePos x="0" y="0"/>
            <wp:positionH relativeFrom="column">
              <wp:posOffset>2672582</wp:posOffset>
            </wp:positionH>
            <wp:positionV relativeFrom="paragraph">
              <wp:posOffset>15181</wp:posOffset>
            </wp:positionV>
            <wp:extent cx="3009014" cy="446883"/>
            <wp:effectExtent l="0" t="0" r="1270" b="0"/>
            <wp:wrapTight wrapText="bothSides">
              <wp:wrapPolygon edited="0">
                <wp:start x="0" y="0"/>
                <wp:lineTo x="0" y="20279"/>
                <wp:lineTo x="21472" y="20279"/>
                <wp:lineTo x="21472" y="0"/>
                <wp:lineTo x="0" y="0"/>
              </wp:wrapPolygon>
            </wp:wrapTight>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09014" cy="446883"/>
                    </a:xfrm>
                    <a:prstGeom prst="rect">
                      <a:avLst/>
                    </a:prstGeom>
                    <a:noFill/>
                  </pic:spPr>
                </pic:pic>
              </a:graphicData>
            </a:graphic>
            <wp14:sizeRelH relativeFrom="page">
              <wp14:pctWidth>0</wp14:pctWidth>
            </wp14:sizeRelH>
            <wp14:sizeRelV relativeFrom="page">
              <wp14:pctHeight>0</wp14:pctHeight>
            </wp14:sizeRelV>
          </wp:anchor>
        </w:drawing>
      </w:r>
      <w:r w:rsidRPr="00747BA9">
        <w:t>Encontramos la posición del valor que está ubicado al centro:</w:t>
      </w:r>
    </w:p>
    <w:p w14:paraId="2C952AB2" w14:textId="277B173A" w:rsidR="00747BA9" w:rsidRDefault="00747BA9" w:rsidP="00AA068B"/>
    <w:p w14:paraId="6F892C6C" w14:textId="67A345B7" w:rsidR="00814EC8" w:rsidRDefault="00B76993" w:rsidP="00AA068B">
      <w:r w:rsidRPr="00B76993">
        <w:t>Ahora, buscamos la posición 17 en la columna de frecuencias acumuladas:</w:t>
      </w:r>
    </w:p>
    <w:p w14:paraId="5A2EF4B5" w14:textId="4140B7DE" w:rsidR="00B76993" w:rsidRDefault="00B76993" w:rsidP="00AA068B">
      <w:r>
        <w:rPr>
          <w:noProof/>
        </w:rPr>
        <w:drawing>
          <wp:anchor distT="0" distB="0" distL="114300" distR="114300" simplePos="0" relativeHeight="251702272" behindDoc="1" locked="0" layoutInCell="1" allowOverlap="1" wp14:anchorId="26958AC8" wp14:editId="614DDEB9">
            <wp:simplePos x="0" y="0"/>
            <wp:positionH relativeFrom="column">
              <wp:posOffset>3810</wp:posOffset>
            </wp:positionH>
            <wp:positionV relativeFrom="paragraph">
              <wp:posOffset>15875</wp:posOffset>
            </wp:positionV>
            <wp:extent cx="3210560" cy="1249680"/>
            <wp:effectExtent l="0" t="0" r="8890" b="7620"/>
            <wp:wrapTight wrapText="bothSides">
              <wp:wrapPolygon edited="0">
                <wp:start x="0" y="0"/>
                <wp:lineTo x="0" y="21402"/>
                <wp:lineTo x="21532" y="21402"/>
                <wp:lineTo x="21532" y="0"/>
                <wp:lineTo x="0" y="0"/>
              </wp:wrapPolygon>
            </wp:wrapTight>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10560" cy="1249680"/>
                    </a:xfrm>
                    <a:prstGeom prst="rect">
                      <a:avLst/>
                    </a:prstGeom>
                    <a:noFill/>
                  </pic:spPr>
                </pic:pic>
              </a:graphicData>
            </a:graphic>
            <wp14:sizeRelH relativeFrom="page">
              <wp14:pctWidth>0</wp14:pctWidth>
            </wp14:sizeRelH>
            <wp14:sizeRelV relativeFrom="page">
              <wp14:pctHeight>0</wp14:pctHeight>
            </wp14:sizeRelV>
          </wp:anchor>
        </w:drawing>
      </w:r>
    </w:p>
    <w:p w14:paraId="742C4D17" w14:textId="78D25ADA" w:rsidR="00814EC8" w:rsidRDefault="00814EC8" w:rsidP="00AA068B"/>
    <w:p w14:paraId="3CC93FCE" w14:textId="6C9850DC" w:rsidR="00814EC8" w:rsidRDefault="00814EC8" w:rsidP="00AA068B"/>
    <w:p w14:paraId="43F84360" w14:textId="77777777" w:rsidR="00814EC8" w:rsidRDefault="00814EC8" w:rsidP="00AA068B"/>
    <w:p w14:paraId="242A7BB7" w14:textId="77777777" w:rsidR="00814EC8" w:rsidRDefault="00814EC8" w:rsidP="00AA068B"/>
    <w:p w14:paraId="57F1FEA7" w14:textId="77777777" w:rsidR="00740CD4" w:rsidRDefault="00740CD4" w:rsidP="00740CD4">
      <w:r>
        <w:t>El valor (x) que ocupa dicha posición es 4, por lo tanto, Me = 4.</w:t>
      </w:r>
    </w:p>
    <w:p w14:paraId="79C33185" w14:textId="77777777" w:rsidR="00740CD4" w:rsidRDefault="00740CD4" w:rsidP="00740CD4"/>
    <w:p w14:paraId="504FA7E3" w14:textId="053B02AD" w:rsidR="00740CD4" w:rsidRDefault="00740CD4" w:rsidP="00740CD4">
      <w:r>
        <w:t>Ejemplo (n par):</w:t>
      </w:r>
    </w:p>
    <w:p w14:paraId="755FF4F9" w14:textId="1AE890F3" w:rsidR="00814EC8" w:rsidRDefault="00740CD4" w:rsidP="00740CD4">
      <w:r>
        <w:t>Calcular la mediana de la siguiente distribución:</w:t>
      </w:r>
    </w:p>
    <w:p w14:paraId="7F632D97" w14:textId="77777777" w:rsidR="00814EC8" w:rsidRDefault="00814EC8" w:rsidP="00AA068B"/>
    <w:p w14:paraId="0F8DF3C1" w14:textId="0A6329EE" w:rsidR="00814EC8" w:rsidRDefault="00CA07BC" w:rsidP="00AA068B">
      <w:r>
        <w:rPr>
          <w:noProof/>
        </w:rPr>
        <w:lastRenderedPageBreak/>
        <w:drawing>
          <wp:anchor distT="0" distB="0" distL="114300" distR="114300" simplePos="0" relativeHeight="251703296" behindDoc="1" locked="0" layoutInCell="1" allowOverlap="1" wp14:anchorId="37DB7116" wp14:editId="3FD29DDB">
            <wp:simplePos x="0" y="0"/>
            <wp:positionH relativeFrom="column">
              <wp:posOffset>4386</wp:posOffset>
            </wp:positionH>
            <wp:positionV relativeFrom="paragraph">
              <wp:posOffset>3337</wp:posOffset>
            </wp:positionV>
            <wp:extent cx="2977116" cy="1158758"/>
            <wp:effectExtent l="0" t="0" r="0" b="3810"/>
            <wp:wrapTight wrapText="bothSides">
              <wp:wrapPolygon edited="0">
                <wp:start x="0" y="0"/>
                <wp:lineTo x="0" y="21316"/>
                <wp:lineTo x="21425" y="21316"/>
                <wp:lineTo x="21425" y="0"/>
                <wp:lineTo x="0" y="0"/>
              </wp:wrapPolygon>
            </wp:wrapTight>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77116" cy="1158758"/>
                    </a:xfrm>
                    <a:prstGeom prst="rect">
                      <a:avLst/>
                    </a:prstGeom>
                    <a:noFill/>
                  </pic:spPr>
                </pic:pic>
              </a:graphicData>
            </a:graphic>
            <wp14:sizeRelH relativeFrom="page">
              <wp14:pctWidth>0</wp14:pctWidth>
            </wp14:sizeRelH>
            <wp14:sizeRelV relativeFrom="page">
              <wp14:pctHeight>0</wp14:pctHeight>
            </wp14:sizeRelV>
          </wp:anchor>
        </w:drawing>
      </w:r>
    </w:p>
    <w:p w14:paraId="764125D4" w14:textId="77777777" w:rsidR="00814EC8" w:rsidRDefault="00814EC8" w:rsidP="00AA068B"/>
    <w:p w14:paraId="288FDC3D" w14:textId="77777777" w:rsidR="00814EC8" w:rsidRDefault="00814EC8" w:rsidP="00AA068B"/>
    <w:p w14:paraId="64A59BA2" w14:textId="77777777" w:rsidR="00814EC8" w:rsidRDefault="00814EC8" w:rsidP="00AA068B"/>
    <w:p w14:paraId="0F8DE2AE" w14:textId="77777777" w:rsidR="00F66A2B" w:rsidRDefault="00F66A2B" w:rsidP="00AA068B"/>
    <w:p w14:paraId="69E4FEF1" w14:textId="02E11276" w:rsidR="00814EC8" w:rsidRDefault="00F66A2B" w:rsidP="00AA068B">
      <w:r w:rsidRPr="00F66A2B">
        <w:t>Encontramos la posición del valor que está ubicado al centro:</w:t>
      </w:r>
    </w:p>
    <w:p w14:paraId="0097B081" w14:textId="719A71C6" w:rsidR="00CA07BC" w:rsidRDefault="00F66A2B" w:rsidP="00AA068B">
      <w:r>
        <w:rPr>
          <w:noProof/>
        </w:rPr>
        <w:drawing>
          <wp:anchor distT="0" distB="0" distL="114300" distR="114300" simplePos="0" relativeHeight="251704320" behindDoc="1" locked="0" layoutInCell="1" allowOverlap="1" wp14:anchorId="4FECD113" wp14:editId="5575C39A">
            <wp:simplePos x="0" y="0"/>
            <wp:positionH relativeFrom="column">
              <wp:posOffset>4386</wp:posOffset>
            </wp:positionH>
            <wp:positionV relativeFrom="paragraph">
              <wp:posOffset>15727</wp:posOffset>
            </wp:positionV>
            <wp:extent cx="3314700" cy="571500"/>
            <wp:effectExtent l="0" t="0" r="0" b="0"/>
            <wp:wrapTight wrapText="bothSides">
              <wp:wrapPolygon edited="0">
                <wp:start x="0" y="0"/>
                <wp:lineTo x="0" y="20880"/>
                <wp:lineTo x="21476" y="20880"/>
                <wp:lineTo x="21476" y="0"/>
                <wp:lineTo x="0" y="0"/>
              </wp:wrapPolygon>
            </wp:wrapTight>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14700" cy="571500"/>
                    </a:xfrm>
                    <a:prstGeom prst="rect">
                      <a:avLst/>
                    </a:prstGeom>
                    <a:noFill/>
                  </pic:spPr>
                </pic:pic>
              </a:graphicData>
            </a:graphic>
            <wp14:sizeRelH relativeFrom="page">
              <wp14:pctWidth>0</wp14:pctWidth>
            </wp14:sizeRelH>
            <wp14:sizeRelV relativeFrom="page">
              <wp14:pctHeight>0</wp14:pctHeight>
            </wp14:sizeRelV>
          </wp:anchor>
        </w:drawing>
      </w:r>
    </w:p>
    <w:p w14:paraId="7C9DD4E9" w14:textId="77777777" w:rsidR="00814EC8" w:rsidRDefault="00814EC8" w:rsidP="00AA068B"/>
    <w:p w14:paraId="3AF7FEB5" w14:textId="77777777" w:rsidR="00754496" w:rsidRDefault="00754496" w:rsidP="00AA068B"/>
    <w:p w14:paraId="76C76AFE" w14:textId="77777777" w:rsidR="00FC2B6F" w:rsidRDefault="00FC2B6F" w:rsidP="00FC2B6F">
      <w:r>
        <w:t>Como nos ha quedado un valor con decimales, significa que la mediana será la media aritmética del valor que ocupa la posición 17, con el valor que ocupa la posición 18.</w:t>
      </w:r>
    </w:p>
    <w:p w14:paraId="5B6083A3" w14:textId="77777777" w:rsidR="00FC2B6F" w:rsidRDefault="00FC2B6F" w:rsidP="00FC2B6F"/>
    <w:p w14:paraId="52BC513C" w14:textId="20A6FDAD" w:rsidR="00F66A2B" w:rsidRDefault="00FC2B6F" w:rsidP="00FC2B6F">
      <w:r>
        <w:t>Buscamos los valores de posición 17 y 18 en la tabla de frecuencias acumuladas:</w:t>
      </w:r>
    </w:p>
    <w:p w14:paraId="71CA3FD7" w14:textId="4399F453" w:rsidR="00FC2B6F" w:rsidRDefault="00FC2B6F" w:rsidP="00FC2B6F">
      <w:r>
        <w:rPr>
          <w:noProof/>
        </w:rPr>
        <w:drawing>
          <wp:anchor distT="0" distB="0" distL="114300" distR="114300" simplePos="0" relativeHeight="251705344" behindDoc="1" locked="0" layoutInCell="1" allowOverlap="1" wp14:anchorId="41EEA3E1" wp14:editId="363EE212">
            <wp:simplePos x="0" y="0"/>
            <wp:positionH relativeFrom="column">
              <wp:posOffset>4660</wp:posOffset>
            </wp:positionH>
            <wp:positionV relativeFrom="paragraph">
              <wp:posOffset>100403</wp:posOffset>
            </wp:positionV>
            <wp:extent cx="3115339" cy="1212557"/>
            <wp:effectExtent l="0" t="0" r="0" b="6985"/>
            <wp:wrapTight wrapText="bothSides">
              <wp:wrapPolygon edited="0">
                <wp:start x="0" y="0"/>
                <wp:lineTo x="0" y="21385"/>
                <wp:lineTo x="21397" y="21385"/>
                <wp:lineTo x="21397" y="0"/>
                <wp:lineTo x="0" y="0"/>
              </wp:wrapPolygon>
            </wp:wrapTight>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15339" cy="1212557"/>
                    </a:xfrm>
                    <a:prstGeom prst="rect">
                      <a:avLst/>
                    </a:prstGeom>
                    <a:noFill/>
                  </pic:spPr>
                </pic:pic>
              </a:graphicData>
            </a:graphic>
            <wp14:sizeRelH relativeFrom="page">
              <wp14:pctWidth>0</wp14:pctWidth>
            </wp14:sizeRelH>
            <wp14:sizeRelV relativeFrom="page">
              <wp14:pctHeight>0</wp14:pctHeight>
            </wp14:sizeRelV>
          </wp:anchor>
        </w:drawing>
      </w:r>
    </w:p>
    <w:p w14:paraId="5A07B8BD" w14:textId="2EDBDC2A" w:rsidR="00FC2B6F" w:rsidRDefault="00FC2B6F" w:rsidP="00FC2B6F"/>
    <w:p w14:paraId="1EFFB7DC" w14:textId="77777777" w:rsidR="00F66A2B" w:rsidRDefault="00F66A2B" w:rsidP="00AA068B"/>
    <w:p w14:paraId="6F0D6529" w14:textId="77777777" w:rsidR="00F66A2B" w:rsidRDefault="00F66A2B" w:rsidP="00AA068B"/>
    <w:p w14:paraId="356AD35B" w14:textId="77777777" w:rsidR="00F66A2B" w:rsidRDefault="00F66A2B" w:rsidP="00AA068B"/>
    <w:p w14:paraId="1A5C2894" w14:textId="49AB5183" w:rsidR="00F66A2B" w:rsidRDefault="00507C8E" w:rsidP="00AA068B">
      <w:r>
        <w:rPr>
          <w:noProof/>
        </w:rPr>
        <w:drawing>
          <wp:anchor distT="0" distB="0" distL="114300" distR="114300" simplePos="0" relativeHeight="251706368" behindDoc="1" locked="0" layoutInCell="1" allowOverlap="1" wp14:anchorId="216EB358" wp14:editId="28106A8D">
            <wp:simplePos x="0" y="0"/>
            <wp:positionH relativeFrom="column">
              <wp:posOffset>3885167</wp:posOffset>
            </wp:positionH>
            <wp:positionV relativeFrom="paragraph">
              <wp:posOffset>18415</wp:posOffset>
            </wp:positionV>
            <wp:extent cx="1445895" cy="468630"/>
            <wp:effectExtent l="0" t="0" r="1905" b="7620"/>
            <wp:wrapTight wrapText="bothSides">
              <wp:wrapPolygon edited="0">
                <wp:start x="0" y="0"/>
                <wp:lineTo x="0" y="21073"/>
                <wp:lineTo x="21344" y="21073"/>
                <wp:lineTo x="21344" y="0"/>
                <wp:lineTo x="0" y="0"/>
              </wp:wrapPolygon>
            </wp:wrapTight>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45895" cy="468630"/>
                    </a:xfrm>
                    <a:prstGeom prst="rect">
                      <a:avLst/>
                    </a:prstGeom>
                    <a:noFill/>
                  </pic:spPr>
                </pic:pic>
              </a:graphicData>
            </a:graphic>
            <wp14:sizeRelH relativeFrom="page">
              <wp14:pctWidth>0</wp14:pctWidth>
            </wp14:sizeRelH>
            <wp14:sizeRelV relativeFrom="page">
              <wp14:pctHeight>0</wp14:pctHeight>
            </wp14:sizeRelV>
          </wp:anchor>
        </w:drawing>
      </w:r>
      <w:r w:rsidRPr="00507C8E">
        <w:t>La posición 17, pertenece al valor x = 4, y la posición 18 también pertenece al mismo valor. Por lo tanto</w:t>
      </w:r>
    </w:p>
    <w:p w14:paraId="09A05F56" w14:textId="424AC66E" w:rsidR="00507C8E" w:rsidRDefault="00507C8E" w:rsidP="00AA068B"/>
    <w:p w14:paraId="3AB3FBED" w14:textId="097D17D4" w:rsidR="00A33E99" w:rsidRDefault="00A33E99" w:rsidP="00A33E99">
      <w:r>
        <w:t>Ejemplo (n par):</w:t>
      </w:r>
    </w:p>
    <w:p w14:paraId="3AF0DFD4" w14:textId="25D47616" w:rsidR="00F66A2B" w:rsidRDefault="00A33E99" w:rsidP="00A33E99">
      <w:r>
        <w:t>Calcular la mediana de la siguiente distribución:</w:t>
      </w:r>
    </w:p>
    <w:p w14:paraId="182B8E21" w14:textId="18C1E7E4" w:rsidR="00F66A2B" w:rsidRDefault="00133E57" w:rsidP="00AA068B">
      <w:r>
        <w:rPr>
          <w:noProof/>
        </w:rPr>
        <w:drawing>
          <wp:anchor distT="0" distB="0" distL="114300" distR="114300" simplePos="0" relativeHeight="251707392" behindDoc="1" locked="0" layoutInCell="1" allowOverlap="1" wp14:anchorId="45CF203A" wp14:editId="3ADB7286">
            <wp:simplePos x="0" y="0"/>
            <wp:positionH relativeFrom="column">
              <wp:posOffset>4386</wp:posOffset>
            </wp:positionH>
            <wp:positionV relativeFrom="paragraph">
              <wp:posOffset>15713</wp:posOffset>
            </wp:positionV>
            <wp:extent cx="3253563" cy="1258819"/>
            <wp:effectExtent l="0" t="0" r="4445" b="0"/>
            <wp:wrapTight wrapText="bothSides">
              <wp:wrapPolygon edited="0">
                <wp:start x="0" y="0"/>
                <wp:lineTo x="0" y="21251"/>
                <wp:lineTo x="21503" y="21251"/>
                <wp:lineTo x="21503" y="0"/>
                <wp:lineTo x="0" y="0"/>
              </wp:wrapPolygon>
            </wp:wrapTight>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53563" cy="1258819"/>
                    </a:xfrm>
                    <a:prstGeom prst="rect">
                      <a:avLst/>
                    </a:prstGeom>
                    <a:noFill/>
                  </pic:spPr>
                </pic:pic>
              </a:graphicData>
            </a:graphic>
            <wp14:sizeRelH relativeFrom="page">
              <wp14:pctWidth>0</wp14:pctWidth>
            </wp14:sizeRelH>
            <wp14:sizeRelV relativeFrom="page">
              <wp14:pctHeight>0</wp14:pctHeight>
            </wp14:sizeRelV>
          </wp:anchor>
        </w:drawing>
      </w:r>
    </w:p>
    <w:p w14:paraId="0AB3B5AA" w14:textId="77777777" w:rsidR="00A33E99" w:rsidRDefault="00A33E99" w:rsidP="00AA068B"/>
    <w:p w14:paraId="41706490" w14:textId="77777777" w:rsidR="00A33E99" w:rsidRDefault="00A33E99" w:rsidP="00AA068B"/>
    <w:p w14:paraId="0B56F432" w14:textId="77777777" w:rsidR="00A33E99" w:rsidRDefault="00A33E99" w:rsidP="00AA068B"/>
    <w:p w14:paraId="161C66E6" w14:textId="1D88BD7F" w:rsidR="00A33E99" w:rsidRDefault="006E3601" w:rsidP="00AA068B">
      <w:r>
        <w:rPr>
          <w:noProof/>
        </w:rPr>
        <w:lastRenderedPageBreak/>
        <w:drawing>
          <wp:anchor distT="0" distB="0" distL="114300" distR="114300" simplePos="0" relativeHeight="251708416" behindDoc="1" locked="0" layoutInCell="1" allowOverlap="1" wp14:anchorId="702DE9CA" wp14:editId="757291CF">
            <wp:simplePos x="0" y="0"/>
            <wp:positionH relativeFrom="column">
              <wp:posOffset>2236647</wp:posOffset>
            </wp:positionH>
            <wp:positionV relativeFrom="paragraph">
              <wp:posOffset>107729</wp:posOffset>
            </wp:positionV>
            <wp:extent cx="3083442" cy="484310"/>
            <wp:effectExtent l="0" t="0" r="3175" b="0"/>
            <wp:wrapTight wrapText="bothSides">
              <wp:wrapPolygon edited="0">
                <wp:start x="0" y="0"/>
                <wp:lineTo x="0" y="20409"/>
                <wp:lineTo x="21489" y="20409"/>
                <wp:lineTo x="21489" y="0"/>
                <wp:lineTo x="0" y="0"/>
              </wp:wrapPolygon>
            </wp:wrapTight>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83442" cy="484310"/>
                    </a:xfrm>
                    <a:prstGeom prst="rect">
                      <a:avLst/>
                    </a:prstGeom>
                    <a:noFill/>
                  </pic:spPr>
                </pic:pic>
              </a:graphicData>
            </a:graphic>
            <wp14:sizeRelH relativeFrom="page">
              <wp14:pctWidth>0</wp14:pctWidth>
            </wp14:sizeRelH>
            <wp14:sizeRelV relativeFrom="page">
              <wp14:pctHeight>0</wp14:pctHeight>
            </wp14:sizeRelV>
          </wp:anchor>
        </w:drawing>
      </w:r>
      <w:r w:rsidR="00133E57" w:rsidRPr="00133E57">
        <w:t>Encontramos la posición del valor que está ubicado al centro:</w:t>
      </w:r>
    </w:p>
    <w:p w14:paraId="22D616C9" w14:textId="4264511E" w:rsidR="00133E57" w:rsidRDefault="00133E57" w:rsidP="00AA068B"/>
    <w:p w14:paraId="56F5D74B" w14:textId="0B9F40D9" w:rsidR="006E3601" w:rsidRDefault="006E3601" w:rsidP="00AA068B">
      <w:r w:rsidRPr="006E3601">
        <w:t>Como nos ha quedado un valor con decimales, significa que la mediana será la media aritmética del valor que ocupa la posición 29, con el valor que ocupa la posición 30. Buscamos los valores de posición 29 y 30 en la tabla de frecuencias acumuladas:</w:t>
      </w:r>
    </w:p>
    <w:p w14:paraId="23E87752" w14:textId="77777777" w:rsidR="006E3601" w:rsidRDefault="006E3601" w:rsidP="00AA068B"/>
    <w:p w14:paraId="45CB3B56" w14:textId="763EA43F" w:rsidR="006E3601" w:rsidRDefault="002A59AC" w:rsidP="00AA068B">
      <w:r>
        <w:rPr>
          <w:noProof/>
        </w:rPr>
        <w:drawing>
          <wp:anchor distT="0" distB="0" distL="114300" distR="114300" simplePos="0" relativeHeight="251709440" behindDoc="1" locked="0" layoutInCell="1" allowOverlap="1" wp14:anchorId="1A10A8DB" wp14:editId="5DD2BF93">
            <wp:simplePos x="0" y="0"/>
            <wp:positionH relativeFrom="column">
              <wp:posOffset>3810</wp:posOffset>
            </wp:positionH>
            <wp:positionV relativeFrom="paragraph">
              <wp:posOffset>13970</wp:posOffset>
            </wp:positionV>
            <wp:extent cx="3147060" cy="1217295"/>
            <wp:effectExtent l="0" t="0" r="0" b="1905"/>
            <wp:wrapTight wrapText="bothSides">
              <wp:wrapPolygon edited="0">
                <wp:start x="0" y="0"/>
                <wp:lineTo x="0" y="21296"/>
                <wp:lineTo x="21443" y="21296"/>
                <wp:lineTo x="21443" y="0"/>
                <wp:lineTo x="0" y="0"/>
              </wp:wrapPolygon>
            </wp:wrapTight>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47060" cy="1217295"/>
                    </a:xfrm>
                    <a:prstGeom prst="rect">
                      <a:avLst/>
                    </a:prstGeom>
                    <a:noFill/>
                  </pic:spPr>
                </pic:pic>
              </a:graphicData>
            </a:graphic>
            <wp14:sizeRelH relativeFrom="page">
              <wp14:pctWidth>0</wp14:pctWidth>
            </wp14:sizeRelH>
            <wp14:sizeRelV relativeFrom="page">
              <wp14:pctHeight>0</wp14:pctHeight>
            </wp14:sizeRelV>
          </wp:anchor>
        </w:drawing>
      </w:r>
    </w:p>
    <w:p w14:paraId="22C35944" w14:textId="77777777" w:rsidR="00F66A2B" w:rsidRDefault="00F66A2B" w:rsidP="00AA068B"/>
    <w:p w14:paraId="6982AF16" w14:textId="77777777" w:rsidR="002A59AC" w:rsidRDefault="002A59AC" w:rsidP="00AA068B"/>
    <w:p w14:paraId="3C2AF476" w14:textId="77777777" w:rsidR="002A59AC" w:rsidRDefault="002A59AC" w:rsidP="00AA068B"/>
    <w:p w14:paraId="7CD432DB" w14:textId="77777777" w:rsidR="002A59AC" w:rsidRDefault="002A59AC" w:rsidP="00AA068B"/>
    <w:p w14:paraId="3E7A5AB2" w14:textId="6ADFCFDC" w:rsidR="002A59AC" w:rsidRDefault="00457CDE" w:rsidP="00AA068B">
      <w:r>
        <w:rPr>
          <w:noProof/>
        </w:rPr>
        <w:drawing>
          <wp:anchor distT="0" distB="0" distL="114300" distR="114300" simplePos="0" relativeHeight="251710464" behindDoc="1" locked="0" layoutInCell="1" allowOverlap="1" wp14:anchorId="67DC58BE" wp14:editId="4001D92A">
            <wp:simplePos x="0" y="0"/>
            <wp:positionH relativeFrom="column">
              <wp:posOffset>3363285</wp:posOffset>
            </wp:positionH>
            <wp:positionV relativeFrom="paragraph">
              <wp:posOffset>165735</wp:posOffset>
            </wp:positionV>
            <wp:extent cx="1955800" cy="482600"/>
            <wp:effectExtent l="0" t="0" r="6350" b="0"/>
            <wp:wrapTight wrapText="bothSides">
              <wp:wrapPolygon edited="0">
                <wp:start x="0" y="0"/>
                <wp:lineTo x="0" y="20463"/>
                <wp:lineTo x="21460" y="20463"/>
                <wp:lineTo x="21460" y="0"/>
                <wp:lineTo x="0" y="0"/>
              </wp:wrapPolygon>
            </wp:wrapTight>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55800" cy="482600"/>
                    </a:xfrm>
                    <a:prstGeom prst="rect">
                      <a:avLst/>
                    </a:prstGeom>
                    <a:noFill/>
                  </pic:spPr>
                </pic:pic>
              </a:graphicData>
            </a:graphic>
            <wp14:sizeRelH relativeFrom="page">
              <wp14:pctWidth>0</wp14:pctWidth>
            </wp14:sizeRelH>
            <wp14:sizeRelV relativeFrom="page">
              <wp14:pctHeight>0</wp14:pctHeight>
            </wp14:sizeRelV>
          </wp:anchor>
        </w:drawing>
      </w:r>
      <w:r w:rsidR="002A59AC" w:rsidRPr="002A59AC">
        <w:t>El valor que ocupa la posición 29, es x = 4; mientras que el valor que ocupa la posición 30, es x = 5. Por lo tanto, la mediana sería:</w:t>
      </w:r>
    </w:p>
    <w:p w14:paraId="11B18503" w14:textId="77777777" w:rsidR="002A59AC" w:rsidRDefault="002A59AC" w:rsidP="00AA068B"/>
    <w:p w14:paraId="7B48DFA1" w14:textId="07DE4BF6" w:rsidR="00754496" w:rsidRPr="00CD2BD4" w:rsidRDefault="00CD2BD4" w:rsidP="00AA068B">
      <w:pPr>
        <w:rPr>
          <w:b/>
          <w:bCs/>
        </w:rPr>
      </w:pPr>
      <w:r w:rsidRPr="00CD2BD4">
        <w:rPr>
          <w:b/>
          <w:bCs/>
        </w:rPr>
        <w:t>Mediana para datos agrupados en intervalos</w:t>
      </w:r>
    </w:p>
    <w:p w14:paraId="76E2ED12" w14:textId="77777777" w:rsidR="000C2D67" w:rsidRDefault="000C2D67" w:rsidP="000C2D67">
      <w:r>
        <w:t>Para estimar la mediana, hay que seguir 2 pasos:</w:t>
      </w:r>
    </w:p>
    <w:p w14:paraId="7AADB15D" w14:textId="77777777" w:rsidR="000C2D67" w:rsidRDefault="000C2D67" w:rsidP="000C2D67"/>
    <w:p w14:paraId="4416EDE3" w14:textId="5D17533E" w:rsidR="00754496" w:rsidRDefault="009B5C92" w:rsidP="000C2D67">
      <w:r>
        <w:rPr>
          <w:noProof/>
        </w:rPr>
        <w:drawing>
          <wp:anchor distT="0" distB="0" distL="114300" distR="114300" simplePos="0" relativeHeight="251693056" behindDoc="1" locked="0" layoutInCell="1" allowOverlap="1" wp14:anchorId="4EBB9913" wp14:editId="1ECB0F25">
            <wp:simplePos x="0" y="0"/>
            <wp:positionH relativeFrom="column">
              <wp:posOffset>3629512</wp:posOffset>
            </wp:positionH>
            <wp:positionV relativeFrom="paragraph">
              <wp:posOffset>79139</wp:posOffset>
            </wp:positionV>
            <wp:extent cx="1360805" cy="407670"/>
            <wp:effectExtent l="0" t="0" r="0" b="0"/>
            <wp:wrapTight wrapText="bothSides">
              <wp:wrapPolygon edited="0">
                <wp:start x="0" y="0"/>
                <wp:lineTo x="0" y="20187"/>
                <wp:lineTo x="21167" y="20187"/>
                <wp:lineTo x="21167" y="0"/>
                <wp:lineTo x="0" y="0"/>
              </wp:wrapPolygon>
            </wp:wrapTight>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60805" cy="407670"/>
                    </a:xfrm>
                    <a:prstGeom prst="rect">
                      <a:avLst/>
                    </a:prstGeom>
                    <a:noFill/>
                  </pic:spPr>
                </pic:pic>
              </a:graphicData>
            </a:graphic>
            <wp14:sizeRelH relativeFrom="page">
              <wp14:pctWidth>0</wp14:pctWidth>
            </wp14:sizeRelH>
            <wp14:sizeRelV relativeFrom="page">
              <wp14:pctHeight>0</wp14:pctHeight>
            </wp14:sizeRelV>
          </wp:anchor>
        </w:drawing>
      </w:r>
      <w:r w:rsidR="000C2D67">
        <w:t>Encontrar el intervalo en el que se encuentra la mediana usando la fórmula:</w:t>
      </w:r>
    </w:p>
    <w:p w14:paraId="3F0F1797" w14:textId="4375B11D" w:rsidR="00754496" w:rsidRDefault="00F61AC7" w:rsidP="00AA068B">
      <w:r>
        <w:rPr>
          <w:noProof/>
        </w:rPr>
        <w:drawing>
          <wp:anchor distT="0" distB="0" distL="114300" distR="114300" simplePos="0" relativeHeight="251694080" behindDoc="1" locked="0" layoutInCell="1" allowOverlap="1" wp14:anchorId="47CA0E51" wp14:editId="464DD727">
            <wp:simplePos x="0" y="0"/>
            <wp:positionH relativeFrom="column">
              <wp:posOffset>2237326</wp:posOffset>
            </wp:positionH>
            <wp:positionV relativeFrom="paragraph">
              <wp:posOffset>86552</wp:posOffset>
            </wp:positionV>
            <wp:extent cx="1903095" cy="581025"/>
            <wp:effectExtent l="0" t="0" r="1905" b="9525"/>
            <wp:wrapTight wrapText="bothSides">
              <wp:wrapPolygon edited="0">
                <wp:start x="0" y="0"/>
                <wp:lineTo x="0" y="21246"/>
                <wp:lineTo x="21405" y="21246"/>
                <wp:lineTo x="21405" y="0"/>
                <wp:lineTo x="0" y="0"/>
              </wp:wrapPolygon>
            </wp:wrapTight>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03095" cy="581025"/>
                    </a:xfrm>
                    <a:prstGeom prst="rect">
                      <a:avLst/>
                    </a:prstGeom>
                    <a:noFill/>
                  </pic:spPr>
                </pic:pic>
              </a:graphicData>
            </a:graphic>
            <wp14:sizeRelH relativeFrom="page">
              <wp14:pctWidth>0</wp14:pctWidth>
            </wp14:sizeRelH>
            <wp14:sizeRelV relativeFrom="page">
              <wp14:pctHeight>0</wp14:pctHeight>
            </wp14:sizeRelV>
          </wp:anchor>
        </w:drawing>
      </w:r>
    </w:p>
    <w:p w14:paraId="455CCD1C" w14:textId="4A088225" w:rsidR="00754496" w:rsidRDefault="00F61AC7" w:rsidP="00AA068B">
      <w:r w:rsidRPr="00F61AC7">
        <w:t>Usar la fórmula de la mediana:</w:t>
      </w:r>
    </w:p>
    <w:p w14:paraId="4576CC3C" w14:textId="77777777" w:rsidR="00754496" w:rsidRDefault="00754496" w:rsidP="00AA068B"/>
    <w:p w14:paraId="42ED2CC0" w14:textId="77777777" w:rsidR="00754496" w:rsidRDefault="00754496" w:rsidP="00AA068B"/>
    <w:p w14:paraId="3505E477" w14:textId="77777777" w:rsidR="00E7310C" w:rsidRDefault="00E7310C" w:rsidP="00AA068B"/>
    <w:p w14:paraId="17CA563E" w14:textId="77777777" w:rsidR="00E7310C" w:rsidRDefault="00E7310C" w:rsidP="00AA068B"/>
    <w:p w14:paraId="67620923" w14:textId="77777777" w:rsidR="00906BE1" w:rsidRDefault="00906BE1" w:rsidP="00906BE1">
      <w:r>
        <w:lastRenderedPageBreak/>
        <w:t>Donde:</w:t>
      </w:r>
    </w:p>
    <w:p w14:paraId="37057C46" w14:textId="77777777" w:rsidR="00906BE1" w:rsidRDefault="00906BE1" w:rsidP="00906BE1"/>
    <w:p w14:paraId="687D6D3B" w14:textId="77777777" w:rsidR="00906BE1" w:rsidRDefault="00906BE1" w:rsidP="00906BE1">
      <w:pPr>
        <w:pStyle w:val="Prrafodelista"/>
        <w:numPr>
          <w:ilvl w:val="0"/>
          <w:numId w:val="1"/>
        </w:numPr>
      </w:pPr>
      <w:r>
        <w:t>Li: límite inferior del intervalo en el cual se encuentra la mediana.</w:t>
      </w:r>
    </w:p>
    <w:p w14:paraId="2ED46E8A" w14:textId="77777777" w:rsidR="00906BE1" w:rsidRDefault="00906BE1" w:rsidP="00906BE1">
      <w:pPr>
        <w:pStyle w:val="Prrafodelista"/>
        <w:numPr>
          <w:ilvl w:val="0"/>
          <w:numId w:val="1"/>
        </w:numPr>
      </w:pPr>
      <w:r>
        <w:t>n: número de datos del estudio. Es la sumatoria de las frecuencias absolutas.</w:t>
      </w:r>
    </w:p>
    <w:p w14:paraId="26A17282" w14:textId="77777777" w:rsidR="00906BE1" w:rsidRDefault="00906BE1" w:rsidP="00906BE1">
      <w:pPr>
        <w:pStyle w:val="Prrafodelista"/>
        <w:numPr>
          <w:ilvl w:val="0"/>
          <w:numId w:val="1"/>
        </w:numPr>
      </w:pPr>
      <w:r>
        <w:t>Fi-1: frecuencia acumulada del intervalo anterior al que se encuentra la mediana.</w:t>
      </w:r>
    </w:p>
    <w:p w14:paraId="1AB2BEEB" w14:textId="77777777" w:rsidR="00906BE1" w:rsidRDefault="00906BE1" w:rsidP="00906BE1">
      <w:pPr>
        <w:pStyle w:val="Prrafodelista"/>
        <w:numPr>
          <w:ilvl w:val="0"/>
          <w:numId w:val="1"/>
        </w:numPr>
      </w:pPr>
      <w:proofErr w:type="spellStart"/>
      <w:r>
        <w:t>Ai</w:t>
      </w:r>
      <w:proofErr w:type="spellEnd"/>
      <w:r>
        <w:t>: amplitud del intervalo en el que se encuentra la mediana.</w:t>
      </w:r>
    </w:p>
    <w:p w14:paraId="4A75DEE6" w14:textId="5653011B" w:rsidR="00F61AC7" w:rsidRDefault="00906BE1" w:rsidP="00906BE1">
      <w:pPr>
        <w:pStyle w:val="Prrafodelista"/>
        <w:numPr>
          <w:ilvl w:val="0"/>
          <w:numId w:val="1"/>
        </w:numPr>
      </w:pPr>
      <w:r>
        <w:t>fi: frecuencia absoluta del intervalo en el que se encuentra la mediana.</w:t>
      </w:r>
    </w:p>
    <w:p w14:paraId="20275DFF" w14:textId="77777777" w:rsidR="00754496" w:rsidRDefault="00754496" w:rsidP="00AA068B"/>
    <w:p w14:paraId="23388F5B" w14:textId="40DD8F40" w:rsidR="0062780F" w:rsidRDefault="0062780F" w:rsidP="0062780F">
      <w:r>
        <w:t>Ejemplo</w:t>
      </w:r>
    </w:p>
    <w:p w14:paraId="512E9D7D" w14:textId="4BE0487C" w:rsidR="00754496" w:rsidRDefault="0062780F" w:rsidP="0062780F">
      <w:r>
        <w:t>Encontrar la mediana de la siguiente distribución:</w:t>
      </w:r>
    </w:p>
    <w:p w14:paraId="7A8820E0" w14:textId="72C5725A" w:rsidR="0062780F" w:rsidRDefault="0062780F" w:rsidP="0062780F"/>
    <w:p w14:paraId="77B33C57" w14:textId="29889FC3" w:rsidR="0062780F" w:rsidRDefault="0062780F" w:rsidP="0062780F">
      <w:r>
        <w:rPr>
          <w:noProof/>
        </w:rPr>
        <w:drawing>
          <wp:anchor distT="0" distB="0" distL="114300" distR="114300" simplePos="0" relativeHeight="251695104" behindDoc="1" locked="0" layoutInCell="1" allowOverlap="1" wp14:anchorId="65470588" wp14:editId="0DEF9528">
            <wp:simplePos x="0" y="0"/>
            <wp:positionH relativeFrom="column">
              <wp:posOffset>471805</wp:posOffset>
            </wp:positionH>
            <wp:positionV relativeFrom="paragraph">
              <wp:posOffset>-83820</wp:posOffset>
            </wp:positionV>
            <wp:extent cx="3667760" cy="2164080"/>
            <wp:effectExtent l="0" t="0" r="8890" b="7620"/>
            <wp:wrapTight wrapText="bothSides">
              <wp:wrapPolygon edited="0">
                <wp:start x="0" y="0"/>
                <wp:lineTo x="0" y="21486"/>
                <wp:lineTo x="21540" y="21486"/>
                <wp:lineTo x="21540" y="0"/>
                <wp:lineTo x="0" y="0"/>
              </wp:wrapPolygon>
            </wp:wrapTight>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67760" cy="2164080"/>
                    </a:xfrm>
                    <a:prstGeom prst="rect">
                      <a:avLst/>
                    </a:prstGeom>
                    <a:noFill/>
                  </pic:spPr>
                </pic:pic>
              </a:graphicData>
            </a:graphic>
            <wp14:sizeRelH relativeFrom="page">
              <wp14:pctWidth>0</wp14:pctWidth>
            </wp14:sizeRelH>
            <wp14:sizeRelV relativeFrom="page">
              <wp14:pctHeight>0</wp14:pctHeight>
            </wp14:sizeRelV>
          </wp:anchor>
        </w:drawing>
      </w:r>
    </w:p>
    <w:p w14:paraId="65254AB3" w14:textId="4553BBBE" w:rsidR="0062780F" w:rsidRDefault="0062780F" w:rsidP="0062780F"/>
    <w:p w14:paraId="05AF3950" w14:textId="196DECDD" w:rsidR="0062780F" w:rsidRDefault="0062780F" w:rsidP="0062780F"/>
    <w:p w14:paraId="790483BD" w14:textId="77777777" w:rsidR="0062780F" w:rsidRDefault="0062780F" w:rsidP="0062780F"/>
    <w:p w14:paraId="326AABED" w14:textId="77777777" w:rsidR="0062780F" w:rsidRDefault="0062780F" w:rsidP="0062780F"/>
    <w:p w14:paraId="12FA8719" w14:textId="77777777" w:rsidR="0062780F" w:rsidRDefault="0062780F" w:rsidP="0062780F"/>
    <w:p w14:paraId="772CFFB2" w14:textId="064A800A" w:rsidR="0062780F" w:rsidRDefault="0062780F" w:rsidP="0062780F"/>
    <w:p w14:paraId="01C35238" w14:textId="77777777" w:rsidR="00940D8C" w:rsidRDefault="00940D8C" w:rsidP="00940D8C">
      <w:r>
        <w:t>Para estimar el valor de la mediana, seguimos los 2 pasos.</w:t>
      </w:r>
    </w:p>
    <w:p w14:paraId="3D35EDCF" w14:textId="77777777" w:rsidR="00940D8C" w:rsidRDefault="00940D8C" w:rsidP="00940D8C"/>
    <w:p w14:paraId="5289C878" w14:textId="41063F33" w:rsidR="0062780F" w:rsidRDefault="007C4C09" w:rsidP="00940D8C">
      <w:r>
        <w:rPr>
          <w:noProof/>
        </w:rPr>
        <w:drawing>
          <wp:anchor distT="0" distB="0" distL="114300" distR="114300" simplePos="0" relativeHeight="251696128" behindDoc="1" locked="0" layoutInCell="1" allowOverlap="1" wp14:anchorId="60B8B173" wp14:editId="0BFE7C69">
            <wp:simplePos x="0" y="0"/>
            <wp:positionH relativeFrom="column">
              <wp:posOffset>2098424</wp:posOffset>
            </wp:positionH>
            <wp:positionV relativeFrom="paragraph">
              <wp:posOffset>135994</wp:posOffset>
            </wp:positionV>
            <wp:extent cx="3369945" cy="495300"/>
            <wp:effectExtent l="0" t="0" r="1905" b="0"/>
            <wp:wrapTight wrapText="bothSides">
              <wp:wrapPolygon edited="0">
                <wp:start x="0" y="0"/>
                <wp:lineTo x="0" y="20769"/>
                <wp:lineTo x="21490" y="20769"/>
                <wp:lineTo x="21490" y="0"/>
                <wp:lineTo x="0" y="0"/>
              </wp:wrapPolygon>
            </wp:wrapTight>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69945" cy="495300"/>
                    </a:xfrm>
                    <a:prstGeom prst="rect">
                      <a:avLst/>
                    </a:prstGeom>
                    <a:noFill/>
                  </pic:spPr>
                </pic:pic>
              </a:graphicData>
            </a:graphic>
            <wp14:sizeRelH relativeFrom="page">
              <wp14:pctWidth>0</wp14:pctWidth>
            </wp14:sizeRelH>
            <wp14:sizeRelV relativeFrom="page">
              <wp14:pctHeight>0</wp14:pctHeight>
            </wp14:sizeRelV>
          </wp:anchor>
        </w:drawing>
      </w:r>
      <w:r w:rsidR="00940D8C">
        <w:t>Primero encontramos el intervalo en el cual se encuentra la mediana usando la fórmula:</w:t>
      </w:r>
    </w:p>
    <w:p w14:paraId="1D3E3BB3" w14:textId="6A23F70A" w:rsidR="00940D8C" w:rsidRDefault="00940D8C" w:rsidP="00940D8C"/>
    <w:p w14:paraId="2694515E" w14:textId="4F937A10" w:rsidR="007C4C09" w:rsidRDefault="009106B1" w:rsidP="00940D8C">
      <w:r w:rsidRPr="009106B1">
        <w:lastRenderedPageBreak/>
        <w:t>Este valor, lo buscamos en la columna de frecuencias acumuladas. Si no aparece, buscamos el valor que sigue. Como vemos, después del 11 sigue el 14, por lo tanto, la mediana se ubica en el intervalo 3.</w:t>
      </w:r>
    </w:p>
    <w:p w14:paraId="6A9625D8" w14:textId="67BE87C2" w:rsidR="009106B1" w:rsidRDefault="009106B1" w:rsidP="00940D8C">
      <w:r>
        <w:rPr>
          <w:noProof/>
        </w:rPr>
        <w:drawing>
          <wp:anchor distT="0" distB="0" distL="114300" distR="114300" simplePos="0" relativeHeight="251697152" behindDoc="1" locked="0" layoutInCell="1" allowOverlap="1" wp14:anchorId="5591274B" wp14:editId="22D2ADF4">
            <wp:simplePos x="0" y="0"/>
            <wp:positionH relativeFrom="column">
              <wp:posOffset>1035168</wp:posOffset>
            </wp:positionH>
            <wp:positionV relativeFrom="paragraph">
              <wp:posOffset>106488</wp:posOffset>
            </wp:positionV>
            <wp:extent cx="3412490" cy="2013585"/>
            <wp:effectExtent l="0" t="0" r="0" b="5715"/>
            <wp:wrapTight wrapText="bothSides">
              <wp:wrapPolygon edited="0">
                <wp:start x="0" y="0"/>
                <wp:lineTo x="0" y="21457"/>
                <wp:lineTo x="21463" y="21457"/>
                <wp:lineTo x="21463" y="0"/>
                <wp:lineTo x="0" y="0"/>
              </wp:wrapPolygon>
            </wp:wrapTight>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12490" cy="2013585"/>
                    </a:xfrm>
                    <a:prstGeom prst="rect">
                      <a:avLst/>
                    </a:prstGeom>
                    <a:noFill/>
                  </pic:spPr>
                </pic:pic>
              </a:graphicData>
            </a:graphic>
            <wp14:sizeRelH relativeFrom="page">
              <wp14:pctWidth>0</wp14:pctWidth>
            </wp14:sizeRelH>
            <wp14:sizeRelV relativeFrom="page">
              <wp14:pctHeight>0</wp14:pctHeight>
            </wp14:sizeRelV>
          </wp:anchor>
        </w:drawing>
      </w:r>
    </w:p>
    <w:p w14:paraId="477CB17A" w14:textId="3401B840" w:rsidR="00940D8C" w:rsidRDefault="00940D8C" w:rsidP="00940D8C"/>
    <w:p w14:paraId="5F6AF1E3" w14:textId="77777777" w:rsidR="0062780F" w:rsidRDefault="0062780F" w:rsidP="0062780F"/>
    <w:p w14:paraId="1DC68335" w14:textId="77777777" w:rsidR="0062780F" w:rsidRDefault="0062780F" w:rsidP="0062780F"/>
    <w:p w14:paraId="6D8C1BA6" w14:textId="77777777" w:rsidR="009106B1" w:rsidRDefault="009106B1" w:rsidP="0062780F"/>
    <w:p w14:paraId="09CF9A03" w14:textId="77777777" w:rsidR="009106B1" w:rsidRDefault="009106B1" w:rsidP="0062780F"/>
    <w:p w14:paraId="404DCF36" w14:textId="77777777" w:rsidR="009106B1" w:rsidRDefault="009106B1" w:rsidP="0062780F"/>
    <w:p w14:paraId="6D816D24" w14:textId="77777777" w:rsidR="009106B1" w:rsidRDefault="009106B1" w:rsidP="0062780F"/>
    <w:p w14:paraId="0D5EE804" w14:textId="63EDF475" w:rsidR="00754496" w:rsidRDefault="00B070CE" w:rsidP="00AA068B">
      <w:r w:rsidRPr="00B070CE">
        <w:t>Ahora, aplicamos la fórmula de la mediana:</w:t>
      </w:r>
    </w:p>
    <w:p w14:paraId="2B80CCC1" w14:textId="3AC816D4" w:rsidR="00B070CE" w:rsidRDefault="00B070CE" w:rsidP="00AA068B">
      <w:r>
        <w:rPr>
          <w:noProof/>
        </w:rPr>
        <w:drawing>
          <wp:anchor distT="0" distB="0" distL="114300" distR="114300" simplePos="0" relativeHeight="251698176" behindDoc="1" locked="0" layoutInCell="1" allowOverlap="1" wp14:anchorId="027B31D9" wp14:editId="7CA409A3">
            <wp:simplePos x="0" y="0"/>
            <wp:positionH relativeFrom="column">
              <wp:posOffset>1141494</wp:posOffset>
            </wp:positionH>
            <wp:positionV relativeFrom="paragraph">
              <wp:posOffset>10160</wp:posOffset>
            </wp:positionV>
            <wp:extent cx="3200400" cy="1584960"/>
            <wp:effectExtent l="0" t="0" r="0" b="0"/>
            <wp:wrapTight wrapText="bothSides">
              <wp:wrapPolygon edited="0">
                <wp:start x="0" y="0"/>
                <wp:lineTo x="0" y="21288"/>
                <wp:lineTo x="21471" y="21288"/>
                <wp:lineTo x="21471" y="0"/>
                <wp:lineTo x="0" y="0"/>
              </wp:wrapPolygon>
            </wp:wrapTight>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00400" cy="1584960"/>
                    </a:xfrm>
                    <a:prstGeom prst="rect">
                      <a:avLst/>
                    </a:prstGeom>
                    <a:noFill/>
                  </pic:spPr>
                </pic:pic>
              </a:graphicData>
            </a:graphic>
            <wp14:sizeRelH relativeFrom="page">
              <wp14:pctWidth>0</wp14:pctWidth>
            </wp14:sizeRelH>
            <wp14:sizeRelV relativeFrom="page">
              <wp14:pctHeight>0</wp14:pctHeight>
            </wp14:sizeRelV>
          </wp:anchor>
        </w:drawing>
      </w:r>
    </w:p>
    <w:p w14:paraId="1EAE86F2" w14:textId="77777777" w:rsidR="00B070CE" w:rsidRDefault="00B070CE" w:rsidP="00AA068B"/>
    <w:p w14:paraId="6201E86A" w14:textId="77777777" w:rsidR="00B070CE" w:rsidRDefault="00B070CE" w:rsidP="00AA068B"/>
    <w:p w14:paraId="015B48A4" w14:textId="77777777" w:rsidR="00B070CE" w:rsidRDefault="00B070CE" w:rsidP="00AA068B"/>
    <w:p w14:paraId="572D9BC2" w14:textId="77777777" w:rsidR="00B070CE" w:rsidRDefault="00B070CE" w:rsidP="00AA068B"/>
    <w:p w14:paraId="7C40B94E" w14:textId="77777777" w:rsidR="00B070CE" w:rsidRDefault="00B070CE" w:rsidP="00AA068B"/>
    <w:p w14:paraId="7AE3B775" w14:textId="2F3F8388" w:rsidR="00E7310C" w:rsidRDefault="00163BC1" w:rsidP="00AA068B">
      <w:r w:rsidRPr="00163BC1">
        <w:t xml:space="preserve">El valor de la </w:t>
      </w:r>
      <w:r w:rsidR="00A07EF6" w:rsidRPr="00163BC1">
        <w:t>mediana</w:t>
      </w:r>
      <w:r w:rsidRPr="00163BC1">
        <w:t xml:space="preserve"> sería:  Me = 9,667.</w:t>
      </w:r>
    </w:p>
    <w:p w14:paraId="6EF33520" w14:textId="77777777" w:rsidR="00D816F9" w:rsidRPr="00A63FF6" w:rsidRDefault="00D816F9" w:rsidP="00AA068B"/>
    <w:p w14:paraId="6D4CC5A0" w14:textId="6F916053" w:rsidR="00B637C3" w:rsidRDefault="00B637C3" w:rsidP="0053643D">
      <w:pPr>
        <w:pStyle w:val="Ttulo3"/>
      </w:pPr>
      <w:bookmarkStart w:id="17" w:name="_Toc128588476"/>
      <w:r>
        <w:t>Moda</w:t>
      </w:r>
      <w:bookmarkEnd w:id="17"/>
    </w:p>
    <w:p w14:paraId="039D7626" w14:textId="77777777" w:rsidR="007E5D87" w:rsidRDefault="007E5D87" w:rsidP="007E5D87">
      <w:r>
        <w:t>La moda es el valor que más se repite. También podemos decir que la moda es el valor con mayor frecuencia absoluta o el valor que ocurre con más frecuencia.</w:t>
      </w:r>
    </w:p>
    <w:p w14:paraId="4ACA314C" w14:textId="77777777" w:rsidR="007E5D87" w:rsidRDefault="007E5D87" w:rsidP="007E5D87"/>
    <w:p w14:paraId="49D211DE" w14:textId="77777777" w:rsidR="007E5D87" w:rsidRDefault="007E5D87" w:rsidP="007E5D87">
      <w:r>
        <w:t>La moda se representa con las letras: Mo.</w:t>
      </w:r>
    </w:p>
    <w:p w14:paraId="4B288F58" w14:textId="77777777" w:rsidR="00D816F9" w:rsidRDefault="00D816F9" w:rsidP="007E5D87"/>
    <w:p w14:paraId="1B0442A6" w14:textId="77777777" w:rsidR="007E5D87" w:rsidRDefault="007E5D87" w:rsidP="007E5D87"/>
    <w:tbl>
      <w:tblPr>
        <w:tblStyle w:val="Tablaconcuadrcula"/>
        <w:tblW w:w="0" w:type="auto"/>
        <w:tblLook w:val="04A0" w:firstRow="1" w:lastRow="0" w:firstColumn="1" w:lastColumn="0" w:noHBand="0" w:noVBand="1"/>
      </w:tblPr>
      <w:tblGrid>
        <w:gridCol w:w="2972"/>
        <w:gridCol w:w="5856"/>
      </w:tblGrid>
      <w:tr w:rsidR="00C67CCF" w14:paraId="5505212C" w14:textId="77777777" w:rsidTr="006C0C24">
        <w:tc>
          <w:tcPr>
            <w:tcW w:w="2972" w:type="dxa"/>
          </w:tcPr>
          <w:p w14:paraId="18AA7C65" w14:textId="546A8704" w:rsidR="00C67CCF" w:rsidRPr="004B7ECD" w:rsidRDefault="00C67CCF" w:rsidP="004B7ECD">
            <w:pPr>
              <w:jc w:val="center"/>
              <w:rPr>
                <w:b/>
                <w:bCs/>
              </w:rPr>
            </w:pPr>
            <w:r w:rsidRPr="004B7ECD">
              <w:rPr>
                <w:b/>
                <w:bCs/>
              </w:rPr>
              <w:lastRenderedPageBreak/>
              <w:t>Ejemplo</w:t>
            </w:r>
          </w:p>
        </w:tc>
        <w:tc>
          <w:tcPr>
            <w:tcW w:w="5856" w:type="dxa"/>
          </w:tcPr>
          <w:p w14:paraId="5F72DFEB" w14:textId="4A7E49A4" w:rsidR="00C67CCF" w:rsidRPr="004B7ECD" w:rsidRDefault="00C67CCF" w:rsidP="004B7ECD">
            <w:pPr>
              <w:jc w:val="center"/>
              <w:rPr>
                <w:b/>
                <w:bCs/>
              </w:rPr>
            </w:pPr>
            <w:r w:rsidRPr="004B7ECD">
              <w:rPr>
                <w:b/>
                <w:bCs/>
              </w:rPr>
              <w:t>Solución</w:t>
            </w:r>
          </w:p>
        </w:tc>
      </w:tr>
      <w:tr w:rsidR="00C67CCF" w14:paraId="622503BB" w14:textId="77777777" w:rsidTr="006C0C24">
        <w:tc>
          <w:tcPr>
            <w:tcW w:w="2972" w:type="dxa"/>
          </w:tcPr>
          <w:p w14:paraId="40D676EA" w14:textId="588A081C" w:rsidR="00C67CCF" w:rsidRDefault="004B7ECD" w:rsidP="007E5D87">
            <w:r w:rsidRPr="004B7ECD">
              <w:t>Calcular la moda de los siguientes datos: 11, 6, 7, 7, 4.</w:t>
            </w:r>
          </w:p>
        </w:tc>
        <w:tc>
          <w:tcPr>
            <w:tcW w:w="5856" w:type="dxa"/>
          </w:tcPr>
          <w:p w14:paraId="7E9CD85A" w14:textId="352D9570" w:rsidR="00C67CCF" w:rsidRDefault="004B7ECD" w:rsidP="007E5D87">
            <w:r w:rsidRPr="004B7ECD">
              <w:t>Podemos ver que el valor que más se repite es el 7, ya que tiene una frecuencia absoluta de 2, por lo tanto, Mo = 7.</w:t>
            </w:r>
          </w:p>
        </w:tc>
      </w:tr>
      <w:tr w:rsidR="00C67CCF" w14:paraId="3D182622" w14:textId="77777777" w:rsidTr="006C0C24">
        <w:tc>
          <w:tcPr>
            <w:tcW w:w="2972" w:type="dxa"/>
          </w:tcPr>
          <w:p w14:paraId="410D13B2" w14:textId="548814D3" w:rsidR="00C67CCF" w:rsidRDefault="004B7ECD" w:rsidP="007E5D87">
            <w:r w:rsidRPr="004B7ECD">
              <w:t>En un examen calificado del 0 al 10, 3 personas obtuvieron 5 de nota, 5 personas obtuvieron 4 de nota, y 2 personas obtuvieron 3 de nota. Calcular la moda.</w:t>
            </w:r>
          </w:p>
        </w:tc>
        <w:tc>
          <w:tcPr>
            <w:tcW w:w="5856" w:type="dxa"/>
          </w:tcPr>
          <w:p w14:paraId="3ADE57CB" w14:textId="77777777" w:rsidR="006C0C24" w:rsidRDefault="006C0C24" w:rsidP="006C0C24">
            <w:r>
              <w:t>Los datos son los siguientes: 5, 5, 5, 4, 4, 4, 4, 4, 3, 3.</w:t>
            </w:r>
          </w:p>
          <w:p w14:paraId="7EDADFE8" w14:textId="77777777" w:rsidR="006C0C24" w:rsidRDefault="006C0C24" w:rsidP="006C0C24"/>
          <w:p w14:paraId="2DCCCD54" w14:textId="77777777" w:rsidR="006C0C24" w:rsidRDefault="006C0C24" w:rsidP="006C0C24">
            <w:r>
              <w:t>El valor que más se repite es el 4, que aparece 5 veces, por lo tanto, Mo = 4.</w:t>
            </w:r>
          </w:p>
          <w:p w14:paraId="24EDE7B5" w14:textId="77777777" w:rsidR="006C0C24" w:rsidRDefault="006C0C24" w:rsidP="006C0C24"/>
          <w:p w14:paraId="55DEDC93" w14:textId="77777777" w:rsidR="006C0C24" w:rsidRDefault="006C0C24" w:rsidP="006C0C24">
            <w:r>
              <w:t>¿Y si hay varias modas?</w:t>
            </w:r>
          </w:p>
          <w:p w14:paraId="2DB969AF" w14:textId="61C0DABA" w:rsidR="00C67CCF" w:rsidRDefault="006C0C24" w:rsidP="006C0C24">
            <w:r>
              <w:t>Si en un grupo de datos, dos o más valores tienen la misma frecuencia, y es la frecuencia máxima, entonces la distribución tiene dos o más modas y decimos que es bimodal (2 modas), o multimodal (varias modas).</w:t>
            </w:r>
          </w:p>
        </w:tc>
      </w:tr>
      <w:tr w:rsidR="00C67CCF" w14:paraId="465AB432" w14:textId="77777777" w:rsidTr="006C0C24">
        <w:tc>
          <w:tcPr>
            <w:tcW w:w="2972" w:type="dxa"/>
          </w:tcPr>
          <w:p w14:paraId="627BABBC" w14:textId="49272EE0" w:rsidR="00C67CCF" w:rsidRDefault="006C0C24" w:rsidP="007E5D87">
            <w:r w:rsidRPr="006C0C24">
              <w:t>Calcular la moda de los siguientes datos: 3, 4, 4, 6, 7, 7, 9, 11.</w:t>
            </w:r>
          </w:p>
        </w:tc>
        <w:tc>
          <w:tcPr>
            <w:tcW w:w="5856" w:type="dxa"/>
          </w:tcPr>
          <w:p w14:paraId="073CA08C" w14:textId="77777777" w:rsidR="006C0C24" w:rsidRDefault="006C0C24" w:rsidP="006C0C24">
            <w:r>
              <w:t>Como vemos, hay 2 valores que se repiten 2 veces, el 4 y el 7, por lo tanto, los valores de la moda son Mo = 4; 7.</w:t>
            </w:r>
          </w:p>
          <w:p w14:paraId="3BE7C1D3" w14:textId="77777777" w:rsidR="006C0C24" w:rsidRDefault="006C0C24" w:rsidP="006C0C24"/>
          <w:p w14:paraId="45038083" w14:textId="77777777" w:rsidR="006C0C24" w:rsidRDefault="006C0C24" w:rsidP="006C0C24">
            <w:r>
              <w:t>¿Y si todos los valores tienen la misma frecuencia?</w:t>
            </w:r>
          </w:p>
          <w:p w14:paraId="3D782CC7" w14:textId="3265F8A8" w:rsidR="00C67CCF" w:rsidRDefault="006C0C24" w:rsidP="006C0C24">
            <w:r>
              <w:t>Si todos los valores tienen la misma frecuencia, entonces, no hay moda.</w:t>
            </w:r>
          </w:p>
        </w:tc>
      </w:tr>
      <w:tr w:rsidR="006C0C24" w14:paraId="4F0F1EC7" w14:textId="77777777" w:rsidTr="006C0C24">
        <w:tc>
          <w:tcPr>
            <w:tcW w:w="2972" w:type="dxa"/>
          </w:tcPr>
          <w:p w14:paraId="73ED1179" w14:textId="774C9450" w:rsidR="006C0C24" w:rsidRPr="006C0C24" w:rsidRDefault="006C0C24" w:rsidP="007E5D87">
            <w:r w:rsidRPr="006C0C24">
              <w:t>Encontrar la moda de los siguientes datos: 3, 3, 5, 5, 6, 6, 7, 7.</w:t>
            </w:r>
          </w:p>
        </w:tc>
        <w:tc>
          <w:tcPr>
            <w:tcW w:w="5856" w:type="dxa"/>
          </w:tcPr>
          <w:p w14:paraId="68C45573" w14:textId="417BDB28" w:rsidR="006C0C24" w:rsidRDefault="006C0C24" w:rsidP="006C0C24">
            <w:r w:rsidRPr="006C0C24">
              <w:t>Todos los valores tienen una frecuencia de 2, por lo tanto, no hay moda.</w:t>
            </w:r>
          </w:p>
        </w:tc>
      </w:tr>
    </w:tbl>
    <w:p w14:paraId="4A97AC0D" w14:textId="77777777" w:rsidR="00C67CCF" w:rsidRDefault="00C67CCF" w:rsidP="007E5D87"/>
    <w:p w14:paraId="44E93EFE" w14:textId="77777777" w:rsidR="00D816F9" w:rsidRDefault="00D816F9" w:rsidP="007E5D87"/>
    <w:p w14:paraId="5C37F79A" w14:textId="54A32251" w:rsidR="007E5D87" w:rsidRPr="00B00371" w:rsidRDefault="006130F1" w:rsidP="00394F4C">
      <w:pPr>
        <w:rPr>
          <w:b/>
          <w:bCs/>
        </w:rPr>
      </w:pPr>
      <w:r w:rsidRPr="00B00371">
        <w:rPr>
          <w:b/>
          <w:bCs/>
        </w:rPr>
        <w:lastRenderedPageBreak/>
        <w:t>moda para tablas sin intervalos</w:t>
      </w:r>
    </w:p>
    <w:p w14:paraId="11705161" w14:textId="593EDF12" w:rsidR="00D816F9" w:rsidRDefault="00D816F9" w:rsidP="00D816F9">
      <w:r>
        <w:t>Ejemplo:</w:t>
      </w:r>
    </w:p>
    <w:p w14:paraId="6D6C5AD4" w14:textId="1CEE9F27" w:rsidR="006C0C24" w:rsidRDefault="00D816F9" w:rsidP="00D816F9">
      <w:r>
        <w:t>Encontrar la moda de la siguiente distribución:</w:t>
      </w:r>
    </w:p>
    <w:p w14:paraId="7D4F15D4" w14:textId="0352D02B" w:rsidR="00B00371" w:rsidRDefault="00FC5761" w:rsidP="00394F4C">
      <w:r>
        <w:rPr>
          <w:noProof/>
        </w:rPr>
        <w:drawing>
          <wp:anchor distT="0" distB="0" distL="114300" distR="114300" simplePos="0" relativeHeight="251711488" behindDoc="1" locked="0" layoutInCell="1" allowOverlap="1" wp14:anchorId="7A3F7874" wp14:editId="7A815B3E">
            <wp:simplePos x="0" y="0"/>
            <wp:positionH relativeFrom="column">
              <wp:posOffset>4386</wp:posOffset>
            </wp:positionH>
            <wp:positionV relativeFrom="paragraph">
              <wp:posOffset>15565</wp:posOffset>
            </wp:positionV>
            <wp:extent cx="3168502" cy="1235716"/>
            <wp:effectExtent l="0" t="0" r="0" b="2540"/>
            <wp:wrapTight wrapText="bothSides">
              <wp:wrapPolygon edited="0">
                <wp:start x="0" y="0"/>
                <wp:lineTo x="0" y="21311"/>
                <wp:lineTo x="21431" y="21311"/>
                <wp:lineTo x="21431" y="0"/>
                <wp:lineTo x="0" y="0"/>
              </wp:wrapPolygon>
            </wp:wrapTight>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68502" cy="1235716"/>
                    </a:xfrm>
                    <a:prstGeom prst="rect">
                      <a:avLst/>
                    </a:prstGeom>
                    <a:noFill/>
                  </pic:spPr>
                </pic:pic>
              </a:graphicData>
            </a:graphic>
            <wp14:sizeRelH relativeFrom="page">
              <wp14:pctWidth>0</wp14:pctWidth>
            </wp14:sizeRelH>
            <wp14:sizeRelV relativeFrom="page">
              <wp14:pctHeight>0</wp14:pctHeight>
            </wp14:sizeRelV>
          </wp:anchor>
        </w:drawing>
      </w:r>
    </w:p>
    <w:p w14:paraId="11B072C4" w14:textId="77777777" w:rsidR="00B00371" w:rsidRDefault="00B00371" w:rsidP="00394F4C"/>
    <w:p w14:paraId="7DA493D4" w14:textId="77777777" w:rsidR="00B00371" w:rsidRDefault="00B00371" w:rsidP="00394F4C"/>
    <w:p w14:paraId="1912EE32" w14:textId="77777777" w:rsidR="00B00371" w:rsidRDefault="00B00371" w:rsidP="00394F4C"/>
    <w:p w14:paraId="729F13DF" w14:textId="77777777" w:rsidR="00B00371" w:rsidRDefault="00B00371" w:rsidP="00394F4C"/>
    <w:p w14:paraId="5CEF9323" w14:textId="5172BAE3" w:rsidR="00B00371" w:rsidRDefault="00FC5761" w:rsidP="00394F4C">
      <w:r w:rsidRPr="00FC5761">
        <w:t>La moda es el valor con mayor frecuencia absoluta, así que ubicamos el mayor valor de frecuencia absoluta con su correspondiente valor de la variable x:</w:t>
      </w:r>
    </w:p>
    <w:p w14:paraId="346C60F4" w14:textId="77777777" w:rsidR="00FA1AD7" w:rsidRDefault="00FA1AD7" w:rsidP="00394F4C"/>
    <w:p w14:paraId="6011089F" w14:textId="62BF17CC" w:rsidR="00FC5761" w:rsidRDefault="00FA1AD7" w:rsidP="00394F4C">
      <w:r>
        <w:rPr>
          <w:noProof/>
        </w:rPr>
        <w:drawing>
          <wp:inline distT="0" distB="0" distL="0" distR="0" wp14:anchorId="2486947E" wp14:editId="29D9A036">
            <wp:extent cx="3381375" cy="1308270"/>
            <wp:effectExtent l="0" t="0" r="0" b="635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97531" cy="1314521"/>
                    </a:xfrm>
                    <a:prstGeom prst="rect">
                      <a:avLst/>
                    </a:prstGeom>
                    <a:noFill/>
                  </pic:spPr>
                </pic:pic>
              </a:graphicData>
            </a:graphic>
          </wp:inline>
        </w:drawing>
      </w:r>
    </w:p>
    <w:p w14:paraId="78AB86E7" w14:textId="77777777" w:rsidR="00B00371" w:rsidRDefault="00B00371" w:rsidP="00394F4C"/>
    <w:p w14:paraId="61D3D866" w14:textId="3E09C7D1" w:rsidR="00B00371" w:rsidRDefault="00FA1AD7" w:rsidP="00394F4C">
      <w:r w:rsidRPr="00FA1AD7">
        <w:t xml:space="preserve">El valor con mayor frecuencia </w:t>
      </w:r>
      <w:proofErr w:type="gramStart"/>
      <w:r w:rsidRPr="00FA1AD7">
        <w:t>absoluta,</w:t>
      </w:r>
      <w:proofErr w:type="gramEnd"/>
      <w:r w:rsidRPr="00FA1AD7">
        <w:t xml:space="preserve"> es el 4, por lo tanto: Mo = 4.</w:t>
      </w:r>
    </w:p>
    <w:p w14:paraId="2DFAA4E6" w14:textId="77777777" w:rsidR="00FA1AD7" w:rsidRDefault="00FA1AD7" w:rsidP="00394F4C"/>
    <w:p w14:paraId="7B50E204" w14:textId="1408C018" w:rsidR="00B00371" w:rsidRPr="004A24CE" w:rsidRDefault="004A24CE" w:rsidP="00394F4C">
      <w:pPr>
        <w:rPr>
          <w:b/>
          <w:bCs/>
        </w:rPr>
      </w:pPr>
      <w:r>
        <w:rPr>
          <w:b/>
          <w:bCs/>
        </w:rPr>
        <w:t>M</w:t>
      </w:r>
      <w:r w:rsidRPr="004A24CE">
        <w:rPr>
          <w:b/>
          <w:bCs/>
        </w:rPr>
        <w:t>oda para datos agrupados en intervalos</w:t>
      </w:r>
    </w:p>
    <w:p w14:paraId="78792182" w14:textId="77777777" w:rsidR="002540EB" w:rsidRDefault="002540EB" w:rsidP="002540EB">
      <w:r>
        <w:t>Para estimar la moda, se siguen los siguientes pasos:</w:t>
      </w:r>
    </w:p>
    <w:p w14:paraId="5A076FBC" w14:textId="77777777" w:rsidR="002540EB" w:rsidRDefault="002540EB" w:rsidP="002540EB"/>
    <w:p w14:paraId="6A5674B5" w14:textId="77777777" w:rsidR="002540EB" w:rsidRDefault="002540EB" w:rsidP="002540EB">
      <w:r>
        <w:t>Encontrar el intervalo en el cual se encuentra la moda, que es el intervalo con mayor frecuencia absoluta.</w:t>
      </w:r>
    </w:p>
    <w:p w14:paraId="7273EB1C" w14:textId="48C4981E" w:rsidR="00B00371" w:rsidRDefault="002540EB" w:rsidP="002540EB">
      <w:r>
        <w:t>Usar la siguiente fórmula para estimar el valor de la moda:</w:t>
      </w:r>
    </w:p>
    <w:p w14:paraId="390C9BE7" w14:textId="33C5C110" w:rsidR="002540EB" w:rsidRDefault="002540EB" w:rsidP="002540EB"/>
    <w:p w14:paraId="448C5BFA" w14:textId="626B3942" w:rsidR="002540EB" w:rsidRDefault="00F2303A" w:rsidP="002540EB">
      <w:r>
        <w:rPr>
          <w:noProof/>
        </w:rPr>
        <w:lastRenderedPageBreak/>
        <w:drawing>
          <wp:anchor distT="0" distB="0" distL="114300" distR="114300" simplePos="0" relativeHeight="251712512" behindDoc="1" locked="0" layoutInCell="1" allowOverlap="1" wp14:anchorId="6E5DEA4E" wp14:editId="4F71268B">
            <wp:simplePos x="0" y="0"/>
            <wp:positionH relativeFrom="column">
              <wp:posOffset>1237186</wp:posOffset>
            </wp:positionH>
            <wp:positionV relativeFrom="paragraph">
              <wp:posOffset>3175</wp:posOffset>
            </wp:positionV>
            <wp:extent cx="2800350" cy="571500"/>
            <wp:effectExtent l="0" t="0" r="0" b="0"/>
            <wp:wrapTight wrapText="bothSides">
              <wp:wrapPolygon edited="0">
                <wp:start x="0" y="0"/>
                <wp:lineTo x="0" y="20880"/>
                <wp:lineTo x="21453" y="20880"/>
                <wp:lineTo x="21453" y="0"/>
                <wp:lineTo x="0" y="0"/>
              </wp:wrapPolygon>
            </wp:wrapTight>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00350" cy="571500"/>
                    </a:xfrm>
                    <a:prstGeom prst="rect">
                      <a:avLst/>
                    </a:prstGeom>
                    <a:noFill/>
                  </pic:spPr>
                </pic:pic>
              </a:graphicData>
            </a:graphic>
            <wp14:sizeRelH relativeFrom="page">
              <wp14:pctWidth>0</wp14:pctWidth>
            </wp14:sizeRelH>
            <wp14:sizeRelV relativeFrom="page">
              <wp14:pctHeight>0</wp14:pctHeight>
            </wp14:sizeRelV>
          </wp:anchor>
        </w:drawing>
      </w:r>
    </w:p>
    <w:p w14:paraId="235248BA" w14:textId="77777777" w:rsidR="00B00371" w:rsidRDefault="00B00371" w:rsidP="00394F4C"/>
    <w:p w14:paraId="304CF10C" w14:textId="77777777" w:rsidR="00B00371" w:rsidRDefault="00B00371" w:rsidP="00394F4C"/>
    <w:p w14:paraId="0969717C" w14:textId="77777777" w:rsidR="00F2303A" w:rsidRDefault="00F2303A" w:rsidP="00F2303A">
      <w:r>
        <w:t>Donde:</w:t>
      </w:r>
    </w:p>
    <w:p w14:paraId="2D334A82" w14:textId="77777777" w:rsidR="00F2303A" w:rsidRDefault="00F2303A" w:rsidP="00F2303A"/>
    <w:p w14:paraId="23BE3A5D" w14:textId="77777777" w:rsidR="00F2303A" w:rsidRDefault="00F2303A" w:rsidP="00287AF1">
      <w:pPr>
        <w:pStyle w:val="Prrafodelista"/>
        <w:numPr>
          <w:ilvl w:val="0"/>
          <w:numId w:val="2"/>
        </w:numPr>
      </w:pPr>
      <w:r>
        <w:t>Li: límite inferior del intervalo en el cual se encuentra la moda.</w:t>
      </w:r>
    </w:p>
    <w:p w14:paraId="53D1D328" w14:textId="77777777" w:rsidR="00F2303A" w:rsidRDefault="00F2303A" w:rsidP="00287AF1">
      <w:pPr>
        <w:pStyle w:val="Prrafodelista"/>
        <w:numPr>
          <w:ilvl w:val="0"/>
          <w:numId w:val="2"/>
        </w:numPr>
      </w:pPr>
      <w:r>
        <w:t>fi-1: frecuencia absoluta del intervalo anterior en el que se encuentra la moda.</w:t>
      </w:r>
    </w:p>
    <w:p w14:paraId="339E8969" w14:textId="77777777" w:rsidR="00F2303A" w:rsidRDefault="00F2303A" w:rsidP="00287AF1">
      <w:pPr>
        <w:pStyle w:val="Prrafodelista"/>
        <w:numPr>
          <w:ilvl w:val="0"/>
          <w:numId w:val="2"/>
        </w:numPr>
      </w:pPr>
      <w:r>
        <w:t>fi: frecuencia absoluta del intervalo en el que se encuentra la moda.</w:t>
      </w:r>
    </w:p>
    <w:p w14:paraId="640A5FDA" w14:textId="77777777" w:rsidR="00F2303A" w:rsidRDefault="00F2303A" w:rsidP="00287AF1">
      <w:pPr>
        <w:pStyle w:val="Prrafodelista"/>
        <w:numPr>
          <w:ilvl w:val="0"/>
          <w:numId w:val="2"/>
        </w:numPr>
      </w:pPr>
      <w:r>
        <w:t>fi+1: frecuencia absoluta del intervalo siguiente en el que se encuentra la moda.</w:t>
      </w:r>
    </w:p>
    <w:p w14:paraId="6743DEEE" w14:textId="7D0C1ECF" w:rsidR="00B00371" w:rsidRDefault="00F2303A" w:rsidP="00287AF1">
      <w:pPr>
        <w:pStyle w:val="Prrafodelista"/>
        <w:numPr>
          <w:ilvl w:val="0"/>
          <w:numId w:val="2"/>
        </w:numPr>
      </w:pPr>
      <w:proofErr w:type="spellStart"/>
      <w:r>
        <w:t>Ai</w:t>
      </w:r>
      <w:proofErr w:type="spellEnd"/>
      <w:r>
        <w:t>: amplitud del intervalo en el que se encuentra la moda.</w:t>
      </w:r>
    </w:p>
    <w:p w14:paraId="3240945C" w14:textId="77777777" w:rsidR="00B00371" w:rsidRDefault="00B00371" w:rsidP="00394F4C"/>
    <w:p w14:paraId="2294A45F" w14:textId="5CBBF82A" w:rsidR="00B00371" w:rsidRDefault="00553604" w:rsidP="00394F4C">
      <w:r w:rsidRPr="00553604">
        <w:t>Ejemplo</w:t>
      </w:r>
    </w:p>
    <w:p w14:paraId="322C4F75" w14:textId="7DD95F27" w:rsidR="00553604" w:rsidRDefault="00553604" w:rsidP="00394F4C">
      <w:r w:rsidRPr="00553604">
        <w:t>Encontrar la moda de la siguiente distribución:</w:t>
      </w:r>
    </w:p>
    <w:p w14:paraId="17245408" w14:textId="3788441E" w:rsidR="00553604" w:rsidRDefault="00744BC3" w:rsidP="00394F4C">
      <w:r>
        <w:rPr>
          <w:noProof/>
        </w:rPr>
        <w:drawing>
          <wp:anchor distT="0" distB="0" distL="114300" distR="114300" simplePos="0" relativeHeight="251713536" behindDoc="1" locked="0" layoutInCell="1" allowOverlap="1" wp14:anchorId="1857E83D" wp14:editId="6D48DF64">
            <wp:simplePos x="0" y="0"/>
            <wp:positionH relativeFrom="column">
              <wp:posOffset>4386</wp:posOffset>
            </wp:positionH>
            <wp:positionV relativeFrom="paragraph">
              <wp:posOffset>14457</wp:posOffset>
            </wp:positionV>
            <wp:extent cx="3115339" cy="1838050"/>
            <wp:effectExtent l="0" t="0" r="8890" b="0"/>
            <wp:wrapTight wrapText="bothSides">
              <wp:wrapPolygon edited="0">
                <wp:start x="0" y="0"/>
                <wp:lineTo x="0" y="21272"/>
                <wp:lineTo x="21530" y="21272"/>
                <wp:lineTo x="21530" y="0"/>
                <wp:lineTo x="0" y="0"/>
              </wp:wrapPolygon>
            </wp:wrapTight>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15339" cy="1838050"/>
                    </a:xfrm>
                    <a:prstGeom prst="rect">
                      <a:avLst/>
                    </a:prstGeom>
                    <a:noFill/>
                  </pic:spPr>
                </pic:pic>
              </a:graphicData>
            </a:graphic>
            <wp14:sizeRelH relativeFrom="page">
              <wp14:pctWidth>0</wp14:pctWidth>
            </wp14:sizeRelH>
            <wp14:sizeRelV relativeFrom="page">
              <wp14:pctHeight>0</wp14:pctHeight>
            </wp14:sizeRelV>
          </wp:anchor>
        </w:drawing>
      </w:r>
    </w:p>
    <w:p w14:paraId="361A87D7" w14:textId="1FAEFC03" w:rsidR="00B00371" w:rsidRDefault="00B00371" w:rsidP="00394F4C"/>
    <w:p w14:paraId="1706BC29" w14:textId="786D25CA" w:rsidR="00744BC3" w:rsidRDefault="00744BC3" w:rsidP="00394F4C"/>
    <w:p w14:paraId="0E4FBFBB" w14:textId="6AA79F28" w:rsidR="00744BC3" w:rsidRDefault="00744BC3" w:rsidP="00394F4C"/>
    <w:p w14:paraId="3B91AC61" w14:textId="315F9A7C" w:rsidR="00744BC3" w:rsidRDefault="00744BC3" w:rsidP="00394F4C"/>
    <w:p w14:paraId="3BB65905" w14:textId="213A92BF" w:rsidR="00744BC3" w:rsidRDefault="00744BC3" w:rsidP="00394F4C"/>
    <w:p w14:paraId="5F1C6747" w14:textId="0ADE401B" w:rsidR="00744BC3" w:rsidRDefault="00744BC3" w:rsidP="00394F4C"/>
    <w:p w14:paraId="0B4DFA7E" w14:textId="62A18B1F" w:rsidR="00744BC3" w:rsidRDefault="00744BC3" w:rsidP="00394F4C">
      <w:r w:rsidRPr="00744BC3">
        <w:t>Primero, encontramos el intervalo en el cual se encuentra la moda, es decir, el intervalo con mayor frecuencia absoluta. El intervalo 3, tiene la mayor frecuencia absoluta (6), por lo tanto, aquí se encontrará la moda.</w:t>
      </w:r>
    </w:p>
    <w:p w14:paraId="6A630BA9" w14:textId="3D0336F6" w:rsidR="00744BC3" w:rsidRDefault="00744BC3" w:rsidP="00394F4C"/>
    <w:p w14:paraId="3F603D75" w14:textId="6A2283EC" w:rsidR="00744BC3" w:rsidRDefault="00744BC3" w:rsidP="00394F4C"/>
    <w:p w14:paraId="492BED72" w14:textId="3540F9CB" w:rsidR="00744BC3" w:rsidRDefault="00744BC3" w:rsidP="00394F4C"/>
    <w:p w14:paraId="18BBB03F" w14:textId="73653002" w:rsidR="00744BC3" w:rsidRDefault="00744BC3" w:rsidP="00394F4C"/>
    <w:p w14:paraId="0BEFB5BD" w14:textId="6ACC8BBB" w:rsidR="00744BC3" w:rsidRDefault="00EC2316" w:rsidP="00394F4C">
      <w:r>
        <w:rPr>
          <w:noProof/>
        </w:rPr>
        <w:lastRenderedPageBreak/>
        <w:drawing>
          <wp:anchor distT="0" distB="0" distL="114300" distR="114300" simplePos="0" relativeHeight="251714560" behindDoc="1" locked="0" layoutInCell="1" allowOverlap="1" wp14:anchorId="54BA9B7F" wp14:editId="01A6D1A8">
            <wp:simplePos x="0" y="0"/>
            <wp:positionH relativeFrom="column">
              <wp:posOffset>4386</wp:posOffset>
            </wp:positionH>
            <wp:positionV relativeFrom="paragraph">
              <wp:posOffset>3337</wp:posOffset>
            </wp:positionV>
            <wp:extent cx="3423684" cy="2019974"/>
            <wp:effectExtent l="0" t="0" r="5715" b="0"/>
            <wp:wrapTight wrapText="bothSides">
              <wp:wrapPolygon edited="0">
                <wp:start x="0" y="0"/>
                <wp:lineTo x="0" y="21390"/>
                <wp:lineTo x="21516" y="21390"/>
                <wp:lineTo x="21516" y="0"/>
                <wp:lineTo x="0" y="0"/>
              </wp:wrapPolygon>
            </wp:wrapTight>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23684" cy="2019974"/>
                    </a:xfrm>
                    <a:prstGeom prst="rect">
                      <a:avLst/>
                    </a:prstGeom>
                    <a:noFill/>
                  </pic:spPr>
                </pic:pic>
              </a:graphicData>
            </a:graphic>
            <wp14:sizeRelH relativeFrom="page">
              <wp14:pctWidth>0</wp14:pctWidth>
            </wp14:sizeRelH>
            <wp14:sizeRelV relativeFrom="page">
              <wp14:pctHeight>0</wp14:pctHeight>
            </wp14:sizeRelV>
          </wp:anchor>
        </w:drawing>
      </w:r>
    </w:p>
    <w:p w14:paraId="7A2240AD" w14:textId="6CDA517C" w:rsidR="00744BC3" w:rsidRDefault="00744BC3" w:rsidP="00394F4C"/>
    <w:p w14:paraId="0E74E149" w14:textId="2614D787" w:rsidR="00744BC3" w:rsidRDefault="00744BC3" w:rsidP="00394F4C"/>
    <w:p w14:paraId="089D0ADF" w14:textId="77C5C6D6" w:rsidR="00744BC3" w:rsidRDefault="00744BC3" w:rsidP="00394F4C"/>
    <w:p w14:paraId="7969F168" w14:textId="705F1D49" w:rsidR="00EC2316" w:rsidRDefault="00EC2316" w:rsidP="00394F4C"/>
    <w:p w14:paraId="0BF37920" w14:textId="167A80FE" w:rsidR="00EC2316" w:rsidRDefault="00EC2316" w:rsidP="00394F4C"/>
    <w:p w14:paraId="74B344DF" w14:textId="1C660C7C" w:rsidR="00EC2316" w:rsidRDefault="00EC2316" w:rsidP="00394F4C"/>
    <w:p w14:paraId="11F9B310" w14:textId="33572143" w:rsidR="00EC2316" w:rsidRDefault="00EC2316" w:rsidP="00394F4C"/>
    <w:p w14:paraId="30A3E6E0" w14:textId="0E639D46" w:rsidR="00EC2316" w:rsidRDefault="001D2EC0" w:rsidP="00394F4C">
      <w:r w:rsidRPr="001D2EC0">
        <w:t>Ahora, aplicamos la fórmula para estimar la moda:</w:t>
      </w:r>
    </w:p>
    <w:p w14:paraId="5FEF1307" w14:textId="77777777" w:rsidR="001D2EC0" w:rsidRDefault="001D2EC0" w:rsidP="00394F4C"/>
    <w:p w14:paraId="27F8BFAF" w14:textId="2FE2088B" w:rsidR="00EC2316" w:rsidRDefault="00E507B5" w:rsidP="00394F4C">
      <w:r>
        <w:rPr>
          <w:noProof/>
        </w:rPr>
        <w:drawing>
          <wp:anchor distT="0" distB="0" distL="114300" distR="114300" simplePos="0" relativeHeight="251715584" behindDoc="1" locked="0" layoutInCell="1" allowOverlap="1" wp14:anchorId="0E1118EF" wp14:editId="140104A1">
            <wp:simplePos x="0" y="0"/>
            <wp:positionH relativeFrom="column">
              <wp:posOffset>4386</wp:posOffset>
            </wp:positionH>
            <wp:positionV relativeFrom="paragraph">
              <wp:posOffset>11976</wp:posOffset>
            </wp:positionV>
            <wp:extent cx="4136065" cy="1323541"/>
            <wp:effectExtent l="0" t="0" r="0" b="0"/>
            <wp:wrapTight wrapText="bothSides">
              <wp:wrapPolygon edited="0">
                <wp:start x="0" y="0"/>
                <wp:lineTo x="0" y="21144"/>
                <wp:lineTo x="21491" y="21144"/>
                <wp:lineTo x="21491" y="0"/>
                <wp:lineTo x="0" y="0"/>
              </wp:wrapPolygon>
            </wp:wrapTight>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136065" cy="1323541"/>
                    </a:xfrm>
                    <a:prstGeom prst="rect">
                      <a:avLst/>
                    </a:prstGeom>
                    <a:noFill/>
                  </pic:spPr>
                </pic:pic>
              </a:graphicData>
            </a:graphic>
            <wp14:sizeRelH relativeFrom="page">
              <wp14:pctWidth>0</wp14:pctWidth>
            </wp14:sizeRelH>
            <wp14:sizeRelV relativeFrom="page">
              <wp14:pctHeight>0</wp14:pctHeight>
            </wp14:sizeRelV>
          </wp:anchor>
        </w:drawing>
      </w:r>
    </w:p>
    <w:p w14:paraId="4A38974C" w14:textId="77777777" w:rsidR="00EC2316" w:rsidRDefault="00EC2316" w:rsidP="00394F4C"/>
    <w:p w14:paraId="39CCBC13" w14:textId="63AC95B3" w:rsidR="00744BC3" w:rsidRDefault="00744BC3" w:rsidP="00394F4C"/>
    <w:p w14:paraId="6EF7D92E" w14:textId="21D9DF6D" w:rsidR="00744BC3" w:rsidRDefault="00744BC3" w:rsidP="00394F4C"/>
    <w:p w14:paraId="3E5D258D" w14:textId="77777777" w:rsidR="00744BC3" w:rsidRDefault="00744BC3" w:rsidP="00394F4C"/>
    <w:p w14:paraId="5E99636E" w14:textId="235556BD" w:rsidR="00E507B5" w:rsidRDefault="00E507B5" w:rsidP="00394F4C">
      <w:r w:rsidRPr="00E507B5">
        <w:t>Por lo tanto, el valor de la moda sería: Mo = 9,333.</w:t>
      </w:r>
    </w:p>
    <w:p w14:paraId="353B7500" w14:textId="77777777" w:rsidR="00E507B5" w:rsidRPr="00394F4C" w:rsidRDefault="00E507B5" w:rsidP="00394F4C"/>
    <w:p w14:paraId="354689AE" w14:textId="37294CD5" w:rsidR="00B637C3" w:rsidRDefault="00B637C3" w:rsidP="0053643D">
      <w:pPr>
        <w:pStyle w:val="Ttulo3"/>
      </w:pPr>
      <w:bookmarkStart w:id="18" w:name="_Toc128588477"/>
      <w:r>
        <w:t>Media geométrica</w:t>
      </w:r>
      <w:bookmarkEnd w:id="18"/>
    </w:p>
    <w:p w14:paraId="610A7BCD" w14:textId="7DAF8BCF" w:rsidR="00E15E61" w:rsidRDefault="00AB3E0C" w:rsidP="00E15E61">
      <w:pPr>
        <w:contextualSpacing/>
      </w:pPr>
      <w:r>
        <w:rPr>
          <w:noProof/>
        </w:rPr>
        <w:drawing>
          <wp:anchor distT="0" distB="0" distL="114300" distR="114300" simplePos="0" relativeHeight="251716608" behindDoc="1" locked="0" layoutInCell="1" allowOverlap="1" wp14:anchorId="3F8AAB40" wp14:editId="5669569C">
            <wp:simplePos x="0" y="0"/>
            <wp:positionH relativeFrom="column">
              <wp:posOffset>3607582</wp:posOffset>
            </wp:positionH>
            <wp:positionV relativeFrom="paragraph">
              <wp:posOffset>552450</wp:posOffset>
            </wp:positionV>
            <wp:extent cx="2249805" cy="2249805"/>
            <wp:effectExtent l="0" t="0" r="0" b="0"/>
            <wp:wrapTight wrapText="bothSides">
              <wp:wrapPolygon edited="0">
                <wp:start x="2195" y="0"/>
                <wp:lineTo x="0" y="1097"/>
                <wp:lineTo x="0" y="19021"/>
                <wp:lineTo x="732" y="20484"/>
                <wp:lineTo x="2012" y="21399"/>
                <wp:lineTo x="2195" y="21399"/>
                <wp:lineTo x="19204" y="21399"/>
                <wp:lineTo x="19387" y="21399"/>
                <wp:lineTo x="20667" y="20484"/>
                <wp:lineTo x="21399" y="19021"/>
                <wp:lineTo x="21399" y="1097"/>
                <wp:lineTo x="19204" y="0"/>
                <wp:lineTo x="2195" y="0"/>
              </wp:wrapPolygon>
            </wp:wrapTight>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49805" cy="2249805"/>
                    </a:xfrm>
                    <a:prstGeom prst="rect">
                      <a:avLst/>
                    </a:prstGeom>
                    <a:noFill/>
                  </pic:spPr>
                </pic:pic>
              </a:graphicData>
            </a:graphic>
            <wp14:sizeRelH relativeFrom="page">
              <wp14:pctWidth>0</wp14:pctWidth>
            </wp14:sizeRelH>
            <wp14:sizeRelV relativeFrom="page">
              <wp14:pctHeight>0</wp14:pctHeight>
            </wp14:sizeRelV>
          </wp:anchor>
        </w:drawing>
      </w:r>
      <w:r w:rsidR="00E15E61">
        <w:t>La media geométrica es una medida de posición central de la estadística descriptiva. La media geométrica de un conjunto de datos estadísticos es igual a la raíz n-</w:t>
      </w:r>
      <w:proofErr w:type="spellStart"/>
      <w:r w:rsidR="00E15E61">
        <w:t>ésima</w:t>
      </w:r>
      <w:proofErr w:type="spellEnd"/>
      <w:r w:rsidR="00E15E61">
        <w:t xml:space="preserve"> del producto de todos los valores.</w:t>
      </w:r>
    </w:p>
    <w:p w14:paraId="6A3C480E" w14:textId="77777777" w:rsidR="00E15E61" w:rsidRDefault="00E15E61" w:rsidP="00E15E61">
      <w:pPr>
        <w:contextualSpacing/>
      </w:pPr>
    </w:p>
    <w:p w14:paraId="25A52019" w14:textId="508E49BC" w:rsidR="00E15E61" w:rsidRDefault="00E15E61" w:rsidP="00E15E61">
      <w:pPr>
        <w:contextualSpacing/>
      </w:pPr>
      <w:r>
        <w:t>La media geométrica se utiliza en las finanzas de las empresas para calcular tasas de retorno, promedios sobre porcentajes, e intereses compuestos.</w:t>
      </w:r>
    </w:p>
    <w:p w14:paraId="4ACD1ED8" w14:textId="77777777" w:rsidR="00E15E61" w:rsidRDefault="00E15E61" w:rsidP="00E15E61">
      <w:pPr>
        <w:contextualSpacing/>
      </w:pPr>
    </w:p>
    <w:p w14:paraId="6E1CAA1B" w14:textId="12673266" w:rsidR="00B637C3" w:rsidRDefault="00E15E61" w:rsidP="00E15E61">
      <w:pPr>
        <w:contextualSpacing/>
      </w:pPr>
      <w:r>
        <w:t>Por lo tanto, la fórmula de la media geométrica es la siguiente:</w:t>
      </w:r>
    </w:p>
    <w:p w14:paraId="16391D43" w14:textId="77777777" w:rsidR="00884E1B" w:rsidRDefault="00884E1B" w:rsidP="00884E1B">
      <w:pPr>
        <w:contextualSpacing/>
      </w:pPr>
      <w:r>
        <w:lastRenderedPageBreak/>
        <w:t>La media geométrica solo se puede calcular cuando todos los datos de la muestra son positivos. Porque si algún valor es negativo la raíz tendría solución negativa o no tendría solución, por otro lado, si algún dato es nulo entonces la multiplicación de los datos daría cero y, en consecuencia, la media geométrica sería igual a 0.</w:t>
      </w:r>
    </w:p>
    <w:p w14:paraId="28244518" w14:textId="77777777" w:rsidR="00884E1B" w:rsidRDefault="00884E1B" w:rsidP="00884E1B">
      <w:pPr>
        <w:contextualSpacing/>
      </w:pPr>
    </w:p>
    <w:p w14:paraId="127B7493" w14:textId="77777777" w:rsidR="00884E1B" w:rsidRDefault="00884E1B" w:rsidP="00884E1B">
      <w:pPr>
        <w:contextualSpacing/>
      </w:pPr>
      <w:r>
        <w:t>La media geométrica no es el único tipo de media que hay, también existe la media aritmética, la media ponderada, la media cuadrática y la media armónica.</w:t>
      </w:r>
    </w:p>
    <w:p w14:paraId="2533F07D" w14:textId="77777777" w:rsidR="00884E1B" w:rsidRDefault="00884E1B" w:rsidP="00884E1B">
      <w:pPr>
        <w:contextualSpacing/>
      </w:pPr>
    </w:p>
    <w:p w14:paraId="549DB105" w14:textId="77777777" w:rsidR="00884E1B" w:rsidRDefault="00884E1B" w:rsidP="00884E1B">
      <w:pPr>
        <w:contextualSpacing/>
      </w:pPr>
      <w:r>
        <w:t>Diferencia entre la media geométrica y la media aritmética</w:t>
      </w:r>
    </w:p>
    <w:p w14:paraId="409CDCD7" w14:textId="77777777" w:rsidR="00884E1B" w:rsidRDefault="00884E1B" w:rsidP="00884E1B">
      <w:pPr>
        <w:contextualSpacing/>
      </w:pPr>
      <w:r>
        <w:t>La principal diferencia entre la media geométrica y la media aritmética es que la media geométrica es menos sensible a los valores extremos que la media aritmética. Además, la media aritmética se puede calcular con valores negativos y nulos, en cambio, la media geométrica solamente se puede calcular con valores positivos.</w:t>
      </w:r>
    </w:p>
    <w:p w14:paraId="5CD0FDA5" w14:textId="77777777" w:rsidR="00884E1B" w:rsidRDefault="00884E1B" w:rsidP="00884E1B">
      <w:pPr>
        <w:contextualSpacing/>
      </w:pPr>
    </w:p>
    <w:p w14:paraId="589F7F1A" w14:textId="77777777" w:rsidR="00884E1B" w:rsidRDefault="00884E1B" w:rsidP="00884E1B">
      <w:pPr>
        <w:contextualSpacing/>
      </w:pPr>
      <w:r>
        <w:t>Asimismo, la media geométrica será, en general, menor que la media aritmética para un mismo conjunto de datos.</w:t>
      </w:r>
    </w:p>
    <w:p w14:paraId="79DBF251" w14:textId="77777777" w:rsidR="00884E1B" w:rsidRDefault="00884E1B" w:rsidP="00884E1B">
      <w:pPr>
        <w:contextualSpacing/>
      </w:pPr>
    </w:p>
    <w:p w14:paraId="05EC0085" w14:textId="77777777" w:rsidR="00884E1B" w:rsidRDefault="00884E1B" w:rsidP="00884E1B">
      <w:pPr>
        <w:contextualSpacing/>
      </w:pPr>
      <w:r>
        <w:t xml:space="preserve">También cabe destacar que el cálculo de la media geométrica es más complejo y, por lo tanto, su significado </w:t>
      </w:r>
      <w:proofErr w:type="spellStart"/>
      <w:r>
        <w:t>estadísitico</w:t>
      </w:r>
      <w:proofErr w:type="spellEnd"/>
      <w:r>
        <w:t xml:space="preserve"> es más difícil de interpretar.</w:t>
      </w:r>
    </w:p>
    <w:p w14:paraId="49DCA1CB" w14:textId="77777777" w:rsidR="00884E1B" w:rsidRDefault="00884E1B" w:rsidP="00884E1B">
      <w:pPr>
        <w:contextualSpacing/>
      </w:pPr>
    </w:p>
    <w:p w14:paraId="3037BA6B" w14:textId="77777777" w:rsidR="00884E1B" w:rsidRDefault="00884E1B" w:rsidP="00884E1B">
      <w:pPr>
        <w:contextualSpacing/>
      </w:pPr>
      <w:r>
        <w:t>En definitiva, la media geométrica tiene ventajas y desventajas respecto a la media aritmética y, dependiendo de la naturaleza de los datos, convendrá calcular una media u otra.</w:t>
      </w:r>
    </w:p>
    <w:p w14:paraId="64F77442" w14:textId="77777777" w:rsidR="00884E1B" w:rsidRDefault="00884E1B" w:rsidP="00884E1B">
      <w:pPr>
        <w:contextualSpacing/>
      </w:pPr>
    </w:p>
    <w:p w14:paraId="0433FC92" w14:textId="77777777" w:rsidR="00884E1B" w:rsidRDefault="00884E1B" w:rsidP="00884E1B">
      <w:pPr>
        <w:contextualSpacing/>
      </w:pPr>
      <w:r>
        <w:t>Cómo calcular la media geométrica</w:t>
      </w:r>
    </w:p>
    <w:p w14:paraId="596D126D" w14:textId="77777777" w:rsidR="00884E1B" w:rsidRDefault="00884E1B" w:rsidP="00884E1B">
      <w:pPr>
        <w:contextualSpacing/>
      </w:pPr>
      <w:r>
        <w:t>Para calcular la media geométrica se deben hacer los siguientes pasos:</w:t>
      </w:r>
    </w:p>
    <w:p w14:paraId="4868D1F0" w14:textId="77777777" w:rsidR="00884E1B" w:rsidRDefault="00884E1B" w:rsidP="00884E1B">
      <w:pPr>
        <w:contextualSpacing/>
      </w:pPr>
    </w:p>
    <w:p w14:paraId="784AC511" w14:textId="77777777" w:rsidR="00884E1B" w:rsidRDefault="00884E1B" w:rsidP="00884E1B">
      <w:pPr>
        <w:pStyle w:val="Prrafodelista"/>
        <w:numPr>
          <w:ilvl w:val="0"/>
          <w:numId w:val="3"/>
        </w:numPr>
      </w:pPr>
      <w:r>
        <w:t>Calcular el producto de todos los datos estadísticos de la muestra.</w:t>
      </w:r>
    </w:p>
    <w:p w14:paraId="6777180E" w14:textId="77777777" w:rsidR="00884E1B" w:rsidRDefault="00884E1B" w:rsidP="00884E1B">
      <w:pPr>
        <w:pStyle w:val="Prrafodelista"/>
        <w:numPr>
          <w:ilvl w:val="0"/>
          <w:numId w:val="3"/>
        </w:numPr>
      </w:pPr>
      <w:r>
        <w:t>Hallar la raíz n-</w:t>
      </w:r>
      <w:proofErr w:type="spellStart"/>
      <w:r>
        <w:t>ésima</w:t>
      </w:r>
      <w:proofErr w:type="spellEnd"/>
      <w:r>
        <w:t xml:space="preserve"> del producto calculado.</w:t>
      </w:r>
    </w:p>
    <w:p w14:paraId="5EE2CD17" w14:textId="77777777" w:rsidR="00884E1B" w:rsidRDefault="00884E1B" w:rsidP="00884E1B">
      <w:pPr>
        <w:pStyle w:val="Prrafodelista"/>
        <w:numPr>
          <w:ilvl w:val="0"/>
          <w:numId w:val="3"/>
        </w:numPr>
      </w:pPr>
      <w:r>
        <w:t>El resultado obtenido es la media geométrica de la muestra estadística.</w:t>
      </w:r>
    </w:p>
    <w:p w14:paraId="3DE2DCCC" w14:textId="77777777" w:rsidR="00884E1B" w:rsidRDefault="00884E1B" w:rsidP="00884E1B">
      <w:pPr>
        <w:contextualSpacing/>
      </w:pPr>
      <w:r>
        <w:lastRenderedPageBreak/>
        <w:t>Como puedes ver, hallar la media geométrica de un conjunto de datos es relativamente sencillo con una calculadora o un programa informático, ya que únicamente tienes que calcular un producto y una raíz. Por contra, resulta bastante laborioso hacer el cálculo a mano.</w:t>
      </w:r>
    </w:p>
    <w:p w14:paraId="433D5819" w14:textId="77777777" w:rsidR="00884E1B" w:rsidRDefault="00884E1B" w:rsidP="00884E1B">
      <w:pPr>
        <w:contextualSpacing/>
      </w:pPr>
    </w:p>
    <w:p w14:paraId="236996B1" w14:textId="77777777" w:rsidR="00884E1B" w:rsidRDefault="00884E1B" w:rsidP="00884E1B">
      <w:pPr>
        <w:contextualSpacing/>
      </w:pPr>
      <w:r>
        <w:rPr>
          <w:rFonts w:ascii="Segoe UI Emoji" w:hAnsi="Segoe UI Emoji" w:cs="Segoe UI Emoji"/>
        </w:rPr>
        <w:t>👉</w:t>
      </w:r>
      <w:r>
        <w:t xml:space="preserve"> Por eso te recomendamos que utilices la calculadora que hay más abajo para calcular la media geométrica de un conjunto de datos.</w:t>
      </w:r>
    </w:p>
    <w:p w14:paraId="24C6D573" w14:textId="77777777" w:rsidR="00884E1B" w:rsidRDefault="00884E1B" w:rsidP="00884E1B">
      <w:pPr>
        <w:contextualSpacing/>
      </w:pPr>
    </w:p>
    <w:p w14:paraId="7AF76BC0" w14:textId="77777777" w:rsidR="00884E1B" w:rsidRPr="00884E1B" w:rsidRDefault="00884E1B" w:rsidP="00884E1B">
      <w:pPr>
        <w:contextualSpacing/>
        <w:rPr>
          <w:b/>
          <w:bCs/>
        </w:rPr>
      </w:pPr>
      <w:r w:rsidRPr="00884E1B">
        <w:rPr>
          <w:b/>
          <w:bCs/>
        </w:rPr>
        <w:t>Ejemplo de la media geométrica</w:t>
      </w:r>
    </w:p>
    <w:p w14:paraId="00ED8FD4" w14:textId="77777777" w:rsidR="00884E1B" w:rsidRDefault="00884E1B" w:rsidP="00884E1B">
      <w:pPr>
        <w:contextualSpacing/>
      </w:pPr>
      <w:r>
        <w:t>Una vez hemos visto la teoría sobra la media geométrica, vamos a hacer un ejemplo para que veas exactamente cómo sacar la media geométrica.</w:t>
      </w:r>
    </w:p>
    <w:p w14:paraId="34B35ADC" w14:textId="77777777" w:rsidR="00884E1B" w:rsidRDefault="00884E1B" w:rsidP="00884E1B">
      <w:pPr>
        <w:contextualSpacing/>
      </w:pPr>
    </w:p>
    <w:p w14:paraId="5FB16F28" w14:textId="23221986" w:rsidR="00884E1B" w:rsidRDefault="00884E1B" w:rsidP="00884E1B">
      <w:pPr>
        <w:pStyle w:val="Prrafodelista"/>
        <w:numPr>
          <w:ilvl w:val="0"/>
          <w:numId w:val="4"/>
        </w:numPr>
      </w:pPr>
      <w:r>
        <w:t>Se conocen los resultados económicos de una empresa de los últimos cinco años. El primer año la empresa generó un 10% de rentabilidad económica, el segundo año el beneficio llegó al 23%, en el tercer año el dinero ganado fue del 16%, el cuarto año logró un 7% de rentabilidad económica y la inversión del quintó año supuso una rentabilidad del 20%. Se pide calcular el promedio de todos los porcentajes.</w:t>
      </w:r>
    </w:p>
    <w:p w14:paraId="35023094" w14:textId="77777777" w:rsidR="00884E1B" w:rsidRDefault="00884E1B" w:rsidP="00884E1B">
      <w:pPr>
        <w:contextualSpacing/>
      </w:pPr>
      <w:r>
        <w:t>Como hemos visto, para calcular el promedio de porcentajes no debes utilizar la media aritmética, sino que tenemos que hacer el cálculo con la media geométrica.</w:t>
      </w:r>
    </w:p>
    <w:p w14:paraId="300E743C" w14:textId="77777777" w:rsidR="00884E1B" w:rsidRDefault="00884E1B" w:rsidP="00884E1B">
      <w:pPr>
        <w:contextualSpacing/>
      </w:pPr>
    </w:p>
    <w:p w14:paraId="1B6C583D" w14:textId="358DECCD" w:rsidR="00E15E61" w:rsidRDefault="00884E1B" w:rsidP="00884E1B">
      <w:pPr>
        <w:contextualSpacing/>
      </w:pPr>
      <w:r>
        <w:t>Por lo tanto, aplicamos la fórmula de la media geométrica:</w:t>
      </w:r>
    </w:p>
    <w:p w14:paraId="40E55744" w14:textId="5F777296" w:rsidR="00AB3E0C" w:rsidRDefault="008B3F5E" w:rsidP="00E15E61">
      <w:pPr>
        <w:contextualSpacing/>
      </w:pPr>
      <w:r>
        <w:rPr>
          <w:noProof/>
        </w:rPr>
        <w:drawing>
          <wp:anchor distT="0" distB="0" distL="114300" distR="114300" simplePos="0" relativeHeight="251717632" behindDoc="1" locked="0" layoutInCell="1" allowOverlap="1" wp14:anchorId="2DDA3765" wp14:editId="0188FB66">
            <wp:simplePos x="0" y="0"/>
            <wp:positionH relativeFrom="column">
              <wp:posOffset>472115</wp:posOffset>
            </wp:positionH>
            <wp:positionV relativeFrom="paragraph">
              <wp:posOffset>115467</wp:posOffset>
            </wp:positionV>
            <wp:extent cx="3668226" cy="414669"/>
            <wp:effectExtent l="0" t="0" r="8890" b="4445"/>
            <wp:wrapTight wrapText="bothSides">
              <wp:wrapPolygon edited="0">
                <wp:start x="5497" y="0"/>
                <wp:lineTo x="0" y="4962"/>
                <wp:lineTo x="0" y="16870"/>
                <wp:lineTo x="4824" y="20839"/>
                <wp:lineTo x="5497" y="20839"/>
                <wp:lineTo x="21540" y="17862"/>
                <wp:lineTo x="21540" y="4962"/>
                <wp:lineTo x="10658" y="0"/>
                <wp:lineTo x="5497" y="0"/>
              </wp:wrapPolygon>
            </wp:wrapTight>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68226" cy="414669"/>
                    </a:xfrm>
                    <a:prstGeom prst="rect">
                      <a:avLst/>
                    </a:prstGeom>
                    <a:noFill/>
                  </pic:spPr>
                </pic:pic>
              </a:graphicData>
            </a:graphic>
            <wp14:sizeRelH relativeFrom="page">
              <wp14:pctWidth>0</wp14:pctWidth>
            </wp14:sizeRelH>
            <wp14:sizeRelV relativeFrom="page">
              <wp14:pctHeight>0</wp14:pctHeight>
            </wp14:sizeRelV>
          </wp:anchor>
        </w:drawing>
      </w:r>
    </w:p>
    <w:p w14:paraId="0A48EE31" w14:textId="759B3CC6" w:rsidR="00AB3E0C" w:rsidRDefault="00AB3E0C" w:rsidP="00E15E61">
      <w:pPr>
        <w:contextualSpacing/>
      </w:pPr>
    </w:p>
    <w:p w14:paraId="689B4B38" w14:textId="77777777" w:rsidR="00AB3E0C" w:rsidRDefault="00AB3E0C" w:rsidP="00E15E61">
      <w:pPr>
        <w:contextualSpacing/>
      </w:pPr>
    </w:p>
    <w:p w14:paraId="5BE3C557" w14:textId="6BE09C15" w:rsidR="00AB3E0C" w:rsidRDefault="00197298" w:rsidP="00E15E61">
      <w:pPr>
        <w:contextualSpacing/>
      </w:pPr>
      <w:r w:rsidRPr="00197298">
        <w:t>Y sustituimos los valores de la muestra en la fórmula y hacemos el cálculo:</w:t>
      </w:r>
    </w:p>
    <w:p w14:paraId="3F3CD3A4" w14:textId="29EB24B2" w:rsidR="00197298" w:rsidRDefault="00197298" w:rsidP="00E15E61">
      <w:pPr>
        <w:contextualSpacing/>
      </w:pPr>
      <w:r>
        <w:rPr>
          <w:noProof/>
        </w:rPr>
        <w:drawing>
          <wp:anchor distT="0" distB="0" distL="114300" distR="114300" simplePos="0" relativeHeight="251718656" behindDoc="1" locked="0" layoutInCell="1" allowOverlap="1" wp14:anchorId="0EA53DC5" wp14:editId="73E4691E">
            <wp:simplePos x="0" y="0"/>
            <wp:positionH relativeFrom="column">
              <wp:posOffset>4386</wp:posOffset>
            </wp:positionH>
            <wp:positionV relativeFrom="paragraph">
              <wp:posOffset>1137</wp:posOffset>
            </wp:positionV>
            <wp:extent cx="5075271" cy="212651"/>
            <wp:effectExtent l="0" t="0" r="0" b="0"/>
            <wp:wrapTight wrapText="bothSides">
              <wp:wrapPolygon edited="0">
                <wp:start x="0" y="0"/>
                <wp:lineTo x="0" y="17461"/>
                <wp:lineTo x="2919" y="19401"/>
                <wp:lineTo x="16541" y="19401"/>
                <wp:lineTo x="21486" y="19401"/>
                <wp:lineTo x="21486" y="0"/>
                <wp:lineTo x="0" y="0"/>
              </wp:wrapPolygon>
            </wp:wrapTight>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75271" cy="212651"/>
                    </a:xfrm>
                    <a:prstGeom prst="rect">
                      <a:avLst/>
                    </a:prstGeom>
                    <a:noFill/>
                  </pic:spPr>
                </pic:pic>
              </a:graphicData>
            </a:graphic>
            <wp14:sizeRelH relativeFrom="page">
              <wp14:pctWidth>0</wp14:pctWidth>
            </wp14:sizeRelH>
            <wp14:sizeRelV relativeFrom="page">
              <wp14:pctHeight>0</wp14:pctHeight>
            </wp14:sizeRelV>
          </wp:anchor>
        </w:drawing>
      </w:r>
    </w:p>
    <w:p w14:paraId="17526A80" w14:textId="52E270DE" w:rsidR="00AB3E0C" w:rsidRDefault="00AB3E0C" w:rsidP="00E15E61">
      <w:pPr>
        <w:contextualSpacing/>
      </w:pPr>
    </w:p>
    <w:p w14:paraId="6EAB84EC" w14:textId="77777777" w:rsidR="00AB3E0C" w:rsidRDefault="00AB3E0C" w:rsidP="00E15E61">
      <w:pPr>
        <w:contextualSpacing/>
      </w:pPr>
    </w:p>
    <w:p w14:paraId="2560E5E3" w14:textId="77777777" w:rsidR="00F6479E" w:rsidRDefault="00F6479E" w:rsidP="00F6479E">
      <w:pPr>
        <w:contextualSpacing/>
      </w:pPr>
      <w:r>
        <w:lastRenderedPageBreak/>
        <w:t>Fíjate que tenemos cinco datos y, por tanto, calculamos la raíz quinta.</w:t>
      </w:r>
    </w:p>
    <w:p w14:paraId="115FEAAB" w14:textId="77777777" w:rsidR="00F6479E" w:rsidRDefault="00F6479E" w:rsidP="00F6479E">
      <w:pPr>
        <w:contextualSpacing/>
      </w:pPr>
    </w:p>
    <w:p w14:paraId="27BA5440" w14:textId="77777777" w:rsidR="00F6479E" w:rsidRDefault="00F6479E" w:rsidP="00F6479E">
      <w:pPr>
        <w:contextualSpacing/>
      </w:pPr>
      <w:r>
        <w:t>El resultado numérico de la media geométrica es 1,15, lo que significa que la empresa ha crecido económicamente un 15% de media cada año.</w:t>
      </w:r>
    </w:p>
    <w:p w14:paraId="323EE295" w14:textId="77777777" w:rsidR="00F6479E" w:rsidRDefault="00F6479E" w:rsidP="00F6479E">
      <w:pPr>
        <w:contextualSpacing/>
      </w:pPr>
    </w:p>
    <w:p w14:paraId="318744F9" w14:textId="77777777" w:rsidR="00F6479E" w:rsidRDefault="00F6479E" w:rsidP="00F6479E">
      <w:pPr>
        <w:contextualSpacing/>
      </w:pPr>
      <w:r>
        <w:t>Ten en cuenta que hemos podido sacar la media geométrica porque todos los valores eran positivos, pero si algún porcentaje hubiese sido negativo tendríamos que haber puesto el dato en la fórmula en forma de decimal positivo con la parte entera igual a cero. Por ejemplo, un crecimiento del -30% se debe expresar en la fórmula como 0,70 (1-0,3=0,7).</w:t>
      </w:r>
    </w:p>
    <w:p w14:paraId="2D6DCBF1" w14:textId="77777777" w:rsidR="00F6479E" w:rsidRDefault="00F6479E" w:rsidP="00F6479E">
      <w:pPr>
        <w:contextualSpacing/>
      </w:pPr>
    </w:p>
    <w:p w14:paraId="68359AF7" w14:textId="77777777" w:rsidR="00F6479E" w:rsidRPr="00F6479E" w:rsidRDefault="00F6479E" w:rsidP="00F6479E">
      <w:pPr>
        <w:contextualSpacing/>
        <w:rPr>
          <w:b/>
          <w:bCs/>
        </w:rPr>
      </w:pPr>
      <w:r w:rsidRPr="00F6479E">
        <w:rPr>
          <w:b/>
          <w:bCs/>
        </w:rPr>
        <w:t>Calculadora de la media geométrica</w:t>
      </w:r>
    </w:p>
    <w:p w14:paraId="0104610E" w14:textId="6B86DB55" w:rsidR="00197298" w:rsidRDefault="00F6479E" w:rsidP="00F6479E">
      <w:pPr>
        <w:contextualSpacing/>
      </w:pPr>
      <w:r>
        <w:t>Introduce cualquier muestra estadística en la siguiente calculadora para calcular su media geométrica. Los datos deben separase por un espacio e introducirse usando el punto como separador decimal. Recuerda que no se puede determinar la media geométrica si algún valor es negativo o cero.</w:t>
      </w:r>
    </w:p>
    <w:p w14:paraId="27CF570B" w14:textId="5C0FB714" w:rsidR="00AB3E0C" w:rsidRDefault="00AB3E0C" w:rsidP="00E15E61">
      <w:pPr>
        <w:contextualSpacing/>
      </w:pPr>
    </w:p>
    <w:p w14:paraId="4EB7A403" w14:textId="77777777" w:rsidR="00F6479E" w:rsidRDefault="00F6479E" w:rsidP="00F6479E">
      <w:pPr>
        <w:contextualSpacing/>
      </w:pPr>
      <w:r>
        <w:t>Propiedades de la media geométrica</w:t>
      </w:r>
    </w:p>
    <w:p w14:paraId="761BDBC1" w14:textId="77777777" w:rsidR="00F6479E" w:rsidRDefault="00F6479E" w:rsidP="00F6479E">
      <w:pPr>
        <w:contextualSpacing/>
      </w:pPr>
      <w:r>
        <w:t>La media geométrica tiene las siguientes características:</w:t>
      </w:r>
    </w:p>
    <w:p w14:paraId="25CA850F" w14:textId="77777777" w:rsidR="00F6479E" w:rsidRDefault="00F6479E" w:rsidP="00F6479E">
      <w:pPr>
        <w:contextualSpacing/>
      </w:pPr>
    </w:p>
    <w:p w14:paraId="655F535C" w14:textId="77777777" w:rsidR="00F6479E" w:rsidRDefault="00F6479E" w:rsidP="00F6479E">
      <w:pPr>
        <w:contextualSpacing/>
      </w:pPr>
      <w:r>
        <w:t>Es un tipo de media muy útil para hallar el promedio de porcentajes o índices.</w:t>
      </w:r>
    </w:p>
    <w:p w14:paraId="150DD222" w14:textId="77777777" w:rsidR="00F6479E" w:rsidRDefault="00F6479E" w:rsidP="00F6479E">
      <w:pPr>
        <w:contextualSpacing/>
      </w:pPr>
      <w:r>
        <w:t>Solamente se puede calcular si todos los datos son positivos.</w:t>
      </w:r>
    </w:p>
    <w:p w14:paraId="5E8D87CA" w14:textId="4E43106F" w:rsidR="00F6479E" w:rsidRDefault="00F6479E" w:rsidP="00F6479E">
      <w:pPr>
        <w:contextualSpacing/>
      </w:pPr>
      <w:r>
        <w:t xml:space="preserve">El significado geométrico de la media geométrica de dos números a y b es el lado de un cuadrado del </w:t>
      </w:r>
      <w:proofErr w:type="gramStart"/>
      <w:r>
        <w:t>mismo área</w:t>
      </w:r>
      <w:proofErr w:type="gramEnd"/>
      <w:r>
        <w:t xml:space="preserve"> que el rectángulo cuyos lados miden a y b.</w:t>
      </w:r>
    </w:p>
    <w:p w14:paraId="58A48929" w14:textId="77777777" w:rsidR="00F6479E" w:rsidRDefault="00F6479E" w:rsidP="00F6479E">
      <w:pPr>
        <w:contextualSpacing/>
      </w:pPr>
    </w:p>
    <w:p w14:paraId="0DA762FF" w14:textId="46E64F5A" w:rsidR="00F6479E" w:rsidRDefault="00FD5EF8" w:rsidP="00F6479E">
      <w:pPr>
        <w:contextualSpacing/>
      </w:pPr>
      <w:r>
        <w:rPr>
          <w:noProof/>
        </w:rPr>
        <w:drawing>
          <wp:inline distT="0" distB="0" distL="0" distR="0" wp14:anchorId="01937507" wp14:editId="58151FFB">
            <wp:extent cx="1870083" cy="276447"/>
            <wp:effectExtent l="0" t="0" r="0" b="952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75607" cy="277264"/>
                    </a:xfrm>
                    <a:prstGeom prst="rect">
                      <a:avLst/>
                    </a:prstGeom>
                    <a:noFill/>
                  </pic:spPr>
                </pic:pic>
              </a:graphicData>
            </a:graphic>
          </wp:inline>
        </w:drawing>
      </w:r>
    </w:p>
    <w:p w14:paraId="4E3F0A48" w14:textId="2C227D6F" w:rsidR="00E15E61" w:rsidRDefault="00E15E61" w:rsidP="00E15E61">
      <w:pPr>
        <w:contextualSpacing/>
      </w:pPr>
    </w:p>
    <w:p w14:paraId="5E56C964" w14:textId="61C834EF" w:rsidR="00FD5EF8" w:rsidRDefault="00FD5EF8" w:rsidP="00E15E61">
      <w:pPr>
        <w:contextualSpacing/>
      </w:pPr>
      <w:r w:rsidRPr="00FD5EF8">
        <w:t>El significado geométrico de la media geométrica de tres números a, b y c es el lado de un cubo cuyo volumen es equivalente al paralelepípedo de lados a, b y c.</w:t>
      </w:r>
    </w:p>
    <w:p w14:paraId="2A79316F" w14:textId="77777777" w:rsidR="00FD5EF8" w:rsidRDefault="00FD5EF8" w:rsidP="00FD5EF8">
      <w:pPr>
        <w:contextualSpacing/>
      </w:pPr>
      <w:r>
        <w:lastRenderedPageBreak/>
        <w:t>El logaritmo de la media geométrica de un conjunto de datos da como resultado la media aritmética de los logaritmos del mismo conjunto.</w:t>
      </w:r>
    </w:p>
    <w:p w14:paraId="3462858E" w14:textId="066A470F" w:rsidR="00FD5EF8" w:rsidRDefault="00FD5EF8" w:rsidP="00FD5EF8">
      <w:pPr>
        <w:contextualSpacing/>
      </w:pPr>
      <w:r>
        <w:t>La media geométrica de un conjunto de valores siempre será más pequeña o igual que la media aritmética.</w:t>
      </w:r>
    </w:p>
    <w:p w14:paraId="00C660D4" w14:textId="76813C43" w:rsidR="00FD5EF8" w:rsidRDefault="00A84893" w:rsidP="00FD5EF8">
      <w:pPr>
        <w:contextualSpacing/>
      </w:pPr>
      <w:r>
        <w:rPr>
          <w:noProof/>
        </w:rPr>
        <w:drawing>
          <wp:anchor distT="0" distB="0" distL="114300" distR="114300" simplePos="0" relativeHeight="251719680" behindDoc="1" locked="0" layoutInCell="1" allowOverlap="1" wp14:anchorId="0119824F" wp14:editId="3187F44F">
            <wp:simplePos x="0" y="0"/>
            <wp:positionH relativeFrom="column">
              <wp:posOffset>609866</wp:posOffset>
            </wp:positionH>
            <wp:positionV relativeFrom="paragraph">
              <wp:posOffset>69126</wp:posOffset>
            </wp:positionV>
            <wp:extent cx="3468345" cy="446568"/>
            <wp:effectExtent l="0" t="0" r="0" b="0"/>
            <wp:wrapTight wrapText="bothSides">
              <wp:wrapPolygon edited="0">
                <wp:start x="12341" y="0"/>
                <wp:lineTo x="0" y="2765"/>
                <wp:lineTo x="0" y="13826"/>
                <wp:lineTo x="119" y="17514"/>
                <wp:lineTo x="15188" y="20279"/>
                <wp:lineTo x="16494" y="20279"/>
                <wp:lineTo x="16850" y="14748"/>
                <wp:lineTo x="21477" y="12905"/>
                <wp:lineTo x="21477" y="0"/>
                <wp:lineTo x="19223" y="0"/>
                <wp:lineTo x="12341" y="0"/>
              </wp:wrapPolygon>
            </wp:wrapTight>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68345" cy="446568"/>
                    </a:xfrm>
                    <a:prstGeom prst="rect">
                      <a:avLst/>
                    </a:prstGeom>
                    <a:noFill/>
                  </pic:spPr>
                </pic:pic>
              </a:graphicData>
            </a:graphic>
            <wp14:sizeRelH relativeFrom="page">
              <wp14:pctWidth>0</wp14:pctWidth>
            </wp14:sizeRelH>
            <wp14:sizeRelV relativeFrom="page">
              <wp14:pctHeight>0</wp14:pctHeight>
            </wp14:sizeRelV>
          </wp:anchor>
        </w:drawing>
      </w:r>
    </w:p>
    <w:p w14:paraId="44375144" w14:textId="1CDA1C6D" w:rsidR="00FD5EF8" w:rsidRDefault="00FD5EF8" w:rsidP="00FD5EF8">
      <w:pPr>
        <w:contextualSpacing/>
      </w:pPr>
    </w:p>
    <w:p w14:paraId="79F8F641" w14:textId="77777777" w:rsidR="00D520DD" w:rsidRDefault="00D520DD" w:rsidP="00D520DD">
      <w:pPr>
        <w:contextualSpacing/>
      </w:pPr>
    </w:p>
    <w:p w14:paraId="43C8FB54" w14:textId="38B7B073" w:rsidR="00D520DD" w:rsidRPr="00D520DD" w:rsidRDefault="00D520DD" w:rsidP="00D520DD">
      <w:pPr>
        <w:contextualSpacing/>
        <w:rPr>
          <w:b/>
          <w:bCs/>
        </w:rPr>
      </w:pPr>
      <w:r w:rsidRPr="00D520DD">
        <w:rPr>
          <w:b/>
          <w:bCs/>
        </w:rPr>
        <w:t>Calcular la media geométrica en Excel</w:t>
      </w:r>
    </w:p>
    <w:p w14:paraId="105E9EE9" w14:textId="77777777" w:rsidR="00D520DD" w:rsidRDefault="00D520DD" w:rsidP="00D520DD">
      <w:pPr>
        <w:contextualSpacing/>
      </w:pPr>
      <w:r>
        <w:t>Por último, vamos a ver cómo se puede encontrar la media geométrica de un conjunto de datos usando el programa Excel.</w:t>
      </w:r>
    </w:p>
    <w:p w14:paraId="190303F9" w14:textId="77777777" w:rsidR="00D520DD" w:rsidRDefault="00D520DD" w:rsidP="00D520DD">
      <w:pPr>
        <w:contextualSpacing/>
      </w:pPr>
    </w:p>
    <w:p w14:paraId="23BC2B32" w14:textId="77777777" w:rsidR="00D520DD" w:rsidRDefault="00D520DD" w:rsidP="00D520DD">
      <w:pPr>
        <w:contextualSpacing/>
      </w:pPr>
      <w:r>
        <w:t>Para calcular la media geométrica en Excel se debe utilizar la función MEDIA.GEOM. Simplemente debes introducir todos los valores de los cuáles quieras sacar la media geométrica y la función te devolverá el resultado de la media geométrica.</w:t>
      </w:r>
    </w:p>
    <w:p w14:paraId="04D1D870" w14:textId="77777777" w:rsidR="00D520DD" w:rsidRDefault="00D520DD" w:rsidP="00D520DD">
      <w:pPr>
        <w:contextualSpacing/>
      </w:pPr>
    </w:p>
    <w:p w14:paraId="0168E7CE" w14:textId="77777777" w:rsidR="00D520DD" w:rsidRDefault="00D520DD" w:rsidP="00D520DD">
      <w:pPr>
        <w:contextualSpacing/>
      </w:pPr>
      <w:r>
        <w:t>Por ejemplo, para determinar la media geométrica del ejemplo resuelto arriba, tienes que escribir en una casilla del Excel =MEDIA.GEOM(1,1;1,23;1,16;1,07;1,20).</w:t>
      </w:r>
    </w:p>
    <w:p w14:paraId="30917645" w14:textId="77777777" w:rsidR="00D520DD" w:rsidRDefault="00D520DD" w:rsidP="00D520DD">
      <w:pPr>
        <w:contextualSpacing/>
      </w:pPr>
    </w:p>
    <w:p w14:paraId="577303E4" w14:textId="77777777" w:rsidR="00D520DD" w:rsidRDefault="00D520DD" w:rsidP="00D520DD">
      <w:pPr>
        <w:contextualSpacing/>
      </w:pPr>
      <w:r>
        <w:t>Debes tener en cuenta que si alguno de los valores es cero o negativo la función devolverá un error.</w:t>
      </w:r>
    </w:p>
    <w:p w14:paraId="72692A76" w14:textId="77777777" w:rsidR="00D520DD" w:rsidRDefault="00D520DD" w:rsidP="00D520DD">
      <w:pPr>
        <w:contextualSpacing/>
      </w:pPr>
    </w:p>
    <w:p w14:paraId="180AF573" w14:textId="478EF74A" w:rsidR="00A84893" w:rsidRDefault="00D520DD" w:rsidP="00D520DD">
      <w:pPr>
        <w:contextualSpacing/>
      </w:pPr>
      <w:r>
        <w:t>Como puedes comprobar, es mucho más sencillo y rápido hacer el cálculo de una media geométrica con Excel, ya que solamente debes copiar los datos en una hoja y utilizar una fórmula.</w:t>
      </w:r>
    </w:p>
    <w:p w14:paraId="2B5E2D4A" w14:textId="77777777" w:rsidR="00A84893" w:rsidRDefault="00A84893" w:rsidP="00FD5EF8">
      <w:pPr>
        <w:contextualSpacing/>
      </w:pPr>
    </w:p>
    <w:p w14:paraId="24E584A0" w14:textId="77777777" w:rsidR="00E15E61" w:rsidRDefault="00E15E61" w:rsidP="00E15E61">
      <w:pPr>
        <w:contextualSpacing/>
      </w:pPr>
    </w:p>
    <w:p w14:paraId="21FD5FD7" w14:textId="77777777" w:rsidR="004B6946" w:rsidRDefault="004B6946" w:rsidP="00E15E61">
      <w:pPr>
        <w:contextualSpacing/>
      </w:pPr>
    </w:p>
    <w:p w14:paraId="38476295" w14:textId="77777777" w:rsidR="00987863" w:rsidRDefault="00987863" w:rsidP="00E15E61">
      <w:pPr>
        <w:contextualSpacing/>
      </w:pPr>
    </w:p>
    <w:p w14:paraId="76F7D660" w14:textId="77777777" w:rsidR="003D1EBB" w:rsidRDefault="00B637C3" w:rsidP="003D1EBB">
      <w:pPr>
        <w:pStyle w:val="Ttulo2"/>
      </w:pPr>
      <w:bookmarkStart w:id="19" w:name="_Toc128588478"/>
      <w:r>
        <w:lastRenderedPageBreak/>
        <w:t>Medidas de variabilidad</w:t>
      </w:r>
      <w:bookmarkEnd w:id="19"/>
      <w:r>
        <w:t xml:space="preserve"> </w:t>
      </w:r>
    </w:p>
    <w:p w14:paraId="62A52562" w14:textId="77777777" w:rsidR="00987863" w:rsidRDefault="00987863" w:rsidP="00987863">
      <w:r>
        <w:t>varianza y la desviación estándar son medidas de dispersión o variabilidad, es decir, indican la dispersión o separación de un conjunto de datos. Hay que tener en cuenta que las fórmulas de la varianza y la desviación estándar son diferentes para una muestra que para una población.</w:t>
      </w:r>
    </w:p>
    <w:p w14:paraId="74980347" w14:textId="77777777" w:rsidR="00987863" w:rsidRDefault="00987863" w:rsidP="00987863"/>
    <w:p w14:paraId="65E93339" w14:textId="16F2A30A" w:rsidR="00987863" w:rsidRDefault="008C520D" w:rsidP="00987863">
      <w:r>
        <w:rPr>
          <w:noProof/>
        </w:rPr>
        <w:drawing>
          <wp:anchor distT="0" distB="0" distL="114300" distR="114300" simplePos="0" relativeHeight="251720704" behindDoc="1" locked="0" layoutInCell="1" allowOverlap="1" wp14:anchorId="7A64C2A6" wp14:editId="7E6CEB7E">
            <wp:simplePos x="0" y="0"/>
            <wp:positionH relativeFrom="column">
              <wp:posOffset>-118110</wp:posOffset>
            </wp:positionH>
            <wp:positionV relativeFrom="paragraph">
              <wp:posOffset>610870</wp:posOffset>
            </wp:positionV>
            <wp:extent cx="5857875" cy="2278380"/>
            <wp:effectExtent l="0" t="0" r="9525" b="7620"/>
            <wp:wrapTight wrapText="bothSides">
              <wp:wrapPolygon edited="0">
                <wp:start x="0" y="0"/>
                <wp:lineTo x="0" y="21492"/>
                <wp:lineTo x="21565" y="21492"/>
                <wp:lineTo x="21565" y="0"/>
                <wp:lineTo x="0" y="0"/>
              </wp:wrapPolygon>
            </wp:wrapTight>
            <wp:docPr id="1888278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857875" cy="2278380"/>
                    </a:xfrm>
                    <a:prstGeom prst="rect">
                      <a:avLst/>
                    </a:prstGeom>
                    <a:noFill/>
                  </pic:spPr>
                </pic:pic>
              </a:graphicData>
            </a:graphic>
            <wp14:sizeRelH relativeFrom="page">
              <wp14:pctWidth>0</wp14:pctWidth>
            </wp14:sizeRelH>
            <wp14:sizeRelV relativeFrom="page">
              <wp14:pctHeight>0</wp14:pctHeight>
            </wp14:sizeRelV>
          </wp:anchor>
        </w:drawing>
      </w:r>
      <w:r w:rsidR="00987863">
        <w:t>A continuación, presentamos el resumen de fórmulas, las cuales analizaremos líneas abajo:</w:t>
      </w:r>
    </w:p>
    <w:p w14:paraId="3028C8D7" w14:textId="77777777" w:rsidR="00987863" w:rsidRPr="00987863" w:rsidRDefault="00987863" w:rsidP="00987863"/>
    <w:p w14:paraId="100D70CE" w14:textId="54949AF2" w:rsidR="003D1EBB" w:rsidRDefault="00B637C3" w:rsidP="0053643D">
      <w:pPr>
        <w:pStyle w:val="Ttulo3"/>
      </w:pPr>
      <w:bookmarkStart w:id="20" w:name="_Toc128588479"/>
      <w:r>
        <w:t>Desviación media</w:t>
      </w:r>
      <w:bookmarkEnd w:id="20"/>
      <w:r>
        <w:t xml:space="preserve"> </w:t>
      </w:r>
    </w:p>
    <w:p w14:paraId="2232BB85" w14:textId="77777777" w:rsidR="004B6946" w:rsidRDefault="004B6946" w:rsidP="004B6946"/>
    <w:p w14:paraId="26695FD4" w14:textId="77777777" w:rsidR="0034073D" w:rsidRDefault="0034073D" w:rsidP="0034073D">
      <w:r>
        <w:t xml:space="preserve">La desviación media de un conjunto de </w:t>
      </w:r>
      <w:proofErr w:type="gramStart"/>
      <w:r>
        <w:t>datos,</w:t>
      </w:r>
      <w:proofErr w:type="gramEnd"/>
      <w:r>
        <w:t xml:space="preserve"> es la media aritmética de los valores absolutos de lo que se desvía cada valor respecto a la media aritmética.</w:t>
      </w:r>
    </w:p>
    <w:p w14:paraId="338E1A23" w14:textId="77777777" w:rsidR="0034073D" w:rsidRDefault="0034073D" w:rsidP="0034073D"/>
    <w:p w14:paraId="5B35B861" w14:textId="6D8D8D8C" w:rsidR="00DF0510" w:rsidRDefault="0034073D" w:rsidP="0034073D">
      <w:r>
        <w:t>La fórmula de la desviación media es la siguiente:</w:t>
      </w:r>
    </w:p>
    <w:p w14:paraId="5210092B" w14:textId="77777777" w:rsidR="0034073D" w:rsidRDefault="0034073D" w:rsidP="0034073D"/>
    <w:p w14:paraId="4B8184E6" w14:textId="2EBB6ECF" w:rsidR="0034073D" w:rsidRDefault="00D365CA" w:rsidP="0034073D">
      <w:r>
        <w:rPr>
          <w:noProof/>
        </w:rPr>
        <w:drawing>
          <wp:inline distT="0" distB="0" distL="0" distR="0" wp14:anchorId="24C69F29" wp14:editId="16FBF964">
            <wp:extent cx="5541166" cy="522136"/>
            <wp:effectExtent l="0" t="0" r="2540" b="0"/>
            <wp:docPr id="9313142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0808" cy="540006"/>
                    </a:xfrm>
                    <a:prstGeom prst="rect">
                      <a:avLst/>
                    </a:prstGeom>
                    <a:noFill/>
                  </pic:spPr>
                </pic:pic>
              </a:graphicData>
            </a:graphic>
          </wp:inline>
        </w:drawing>
      </w:r>
    </w:p>
    <w:p w14:paraId="0153C151" w14:textId="77777777" w:rsidR="00DF0510" w:rsidRDefault="00DF0510" w:rsidP="004B6946"/>
    <w:p w14:paraId="6BCB4E64" w14:textId="77777777" w:rsidR="00D365CA" w:rsidRDefault="00D365CA" w:rsidP="004B6946"/>
    <w:p w14:paraId="0EFEB1F8" w14:textId="77777777" w:rsidR="00E27594" w:rsidRPr="00E27594" w:rsidRDefault="00E27594" w:rsidP="00E27594">
      <w:r w:rsidRPr="00E27594">
        <w:lastRenderedPageBreak/>
        <w:t>Donde:</w:t>
      </w:r>
    </w:p>
    <w:p w14:paraId="5BFE4325" w14:textId="77777777" w:rsidR="00E27594" w:rsidRPr="00E27594" w:rsidRDefault="00E27594" w:rsidP="00E27594">
      <w:pPr>
        <w:numPr>
          <w:ilvl w:val="0"/>
          <w:numId w:val="5"/>
        </w:numPr>
      </w:pPr>
      <w:r w:rsidRPr="00E27594">
        <w:rPr>
          <w:i/>
          <w:iCs/>
        </w:rPr>
        <w:t>x̄:</w:t>
      </w:r>
      <w:r w:rsidRPr="00E27594">
        <w:t> media aritmética de los datos.</w:t>
      </w:r>
    </w:p>
    <w:p w14:paraId="4462CA4B" w14:textId="77777777" w:rsidR="00E27594" w:rsidRPr="00E27594" w:rsidRDefault="00E27594" w:rsidP="00E27594">
      <w:pPr>
        <w:numPr>
          <w:ilvl w:val="0"/>
          <w:numId w:val="5"/>
        </w:numPr>
      </w:pPr>
      <w:r w:rsidRPr="00E27594">
        <w:rPr>
          <w:i/>
          <w:iCs/>
        </w:rPr>
        <w:t>x</w:t>
      </w:r>
      <w:r w:rsidRPr="00E27594">
        <w:rPr>
          <w:i/>
          <w:iCs/>
          <w:vertAlign w:val="subscript"/>
        </w:rPr>
        <w:t>1</w:t>
      </w:r>
      <w:r w:rsidRPr="00E27594">
        <w:rPr>
          <w:i/>
          <w:iCs/>
        </w:rPr>
        <w:t>, x</w:t>
      </w:r>
      <w:r w:rsidRPr="00E27594">
        <w:rPr>
          <w:i/>
          <w:iCs/>
          <w:vertAlign w:val="subscript"/>
        </w:rPr>
        <w:t>2</w:t>
      </w:r>
      <w:r w:rsidRPr="00E27594">
        <w:rPr>
          <w:i/>
          <w:iCs/>
        </w:rPr>
        <w:t>, x</w:t>
      </w:r>
      <w:r w:rsidRPr="00E27594">
        <w:rPr>
          <w:i/>
          <w:iCs/>
          <w:vertAlign w:val="subscript"/>
        </w:rPr>
        <w:t>3</w:t>
      </w:r>
      <w:r w:rsidRPr="00E27594">
        <w:rPr>
          <w:i/>
          <w:iCs/>
        </w:rPr>
        <w:t xml:space="preserve">, …, </w:t>
      </w:r>
      <w:proofErr w:type="spellStart"/>
      <w:r w:rsidRPr="00E27594">
        <w:rPr>
          <w:i/>
          <w:iCs/>
        </w:rPr>
        <w:t>x</w:t>
      </w:r>
      <w:r w:rsidRPr="00E27594">
        <w:rPr>
          <w:i/>
          <w:iCs/>
          <w:vertAlign w:val="subscript"/>
        </w:rPr>
        <w:t>n</w:t>
      </w:r>
      <w:proofErr w:type="spellEnd"/>
      <w:r w:rsidRPr="00E27594">
        <w:rPr>
          <w:i/>
          <w:iCs/>
        </w:rPr>
        <w:t>:</w:t>
      </w:r>
      <w:r w:rsidRPr="00E27594">
        <w:t> datos.</w:t>
      </w:r>
    </w:p>
    <w:p w14:paraId="1CF76FA6" w14:textId="77777777" w:rsidR="00E27594" w:rsidRPr="00E27594" w:rsidRDefault="00E27594" w:rsidP="00E27594">
      <w:pPr>
        <w:numPr>
          <w:ilvl w:val="0"/>
          <w:numId w:val="5"/>
        </w:numPr>
      </w:pPr>
      <w:r w:rsidRPr="00E27594">
        <w:rPr>
          <w:i/>
          <w:iCs/>
        </w:rPr>
        <w:t>x</w:t>
      </w:r>
      <w:r w:rsidRPr="00E27594">
        <w:rPr>
          <w:i/>
          <w:iCs/>
          <w:vertAlign w:val="subscript"/>
        </w:rPr>
        <w:t>i</w:t>
      </w:r>
      <w:r w:rsidRPr="00E27594">
        <w:rPr>
          <w:i/>
          <w:iCs/>
        </w:rPr>
        <w:t>:</w:t>
      </w:r>
      <w:r w:rsidRPr="00E27594">
        <w:t> cada uno de los datos.</w:t>
      </w:r>
    </w:p>
    <w:p w14:paraId="5B82E2F5" w14:textId="77777777" w:rsidR="00E27594" w:rsidRPr="00E27594" w:rsidRDefault="00E27594" w:rsidP="00E27594">
      <w:pPr>
        <w:numPr>
          <w:ilvl w:val="0"/>
          <w:numId w:val="5"/>
        </w:numPr>
      </w:pPr>
      <w:r w:rsidRPr="00E27594">
        <w:rPr>
          <w:i/>
          <w:iCs/>
        </w:rPr>
        <w:t>n:</w:t>
      </w:r>
      <w:r w:rsidRPr="00E27594">
        <w:t> número de datos.</w:t>
      </w:r>
    </w:p>
    <w:p w14:paraId="6B491545" w14:textId="77777777" w:rsidR="00E27594" w:rsidRDefault="00E27594" w:rsidP="00E27594"/>
    <w:p w14:paraId="4749BEEC" w14:textId="0B30D431" w:rsidR="00E27594" w:rsidRPr="00E27594" w:rsidRDefault="00E27594" w:rsidP="00E27594">
      <w:r w:rsidRPr="00E27594">
        <w:t>Recuerda </w:t>
      </w:r>
      <w:r w:rsidRPr="00E27594">
        <w:rPr>
          <w:b/>
          <w:bCs/>
        </w:rPr>
        <w:t>calcular la media aritmética </w:t>
      </w:r>
      <w:r w:rsidRPr="00E27594">
        <w:rPr>
          <w:b/>
          <w:bCs/>
          <w:i/>
          <w:iCs/>
        </w:rPr>
        <w:t>x̄</w:t>
      </w:r>
      <w:r w:rsidRPr="00E27594">
        <w:rPr>
          <w:b/>
          <w:bCs/>
        </w:rPr>
        <w:t> antes de aplicar la fórmula de la desviación media.</w:t>
      </w:r>
      <w:r w:rsidRPr="00E27594">
        <w:t> Su fórmula es esta:</w:t>
      </w:r>
    </w:p>
    <w:p w14:paraId="06B9764D" w14:textId="0D085968" w:rsidR="00D365CA" w:rsidRDefault="008E2156" w:rsidP="004B6946">
      <w:r w:rsidRPr="008E2156">
        <w:drawing>
          <wp:anchor distT="0" distB="0" distL="114300" distR="114300" simplePos="0" relativeHeight="251721728" behindDoc="1" locked="0" layoutInCell="1" allowOverlap="1" wp14:anchorId="07281159" wp14:editId="007AA458">
            <wp:simplePos x="0" y="0"/>
            <wp:positionH relativeFrom="column">
              <wp:posOffset>472440</wp:posOffset>
            </wp:positionH>
            <wp:positionV relativeFrom="paragraph">
              <wp:posOffset>146685</wp:posOffset>
            </wp:positionV>
            <wp:extent cx="3619500" cy="589735"/>
            <wp:effectExtent l="0" t="0" r="0" b="1270"/>
            <wp:wrapTight wrapText="bothSides">
              <wp:wrapPolygon edited="0">
                <wp:start x="0" y="0"/>
                <wp:lineTo x="0" y="20948"/>
                <wp:lineTo x="21486" y="20948"/>
                <wp:lineTo x="21486" y="0"/>
                <wp:lineTo x="0" y="0"/>
              </wp:wrapPolygon>
            </wp:wrapTight>
            <wp:docPr id="876147046" name="Imagen 4" descr="Imagen que contiene objeto, antena,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47046" name="Imagen 4" descr="Imagen que contiene objeto, antena, reloj&#10;&#10;Descripción generada automáticament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619500" cy="589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F710C6" w14:textId="6B393738" w:rsidR="00D365CA" w:rsidRDefault="00D365CA" w:rsidP="004B6946"/>
    <w:p w14:paraId="41730E06" w14:textId="77777777" w:rsidR="00E27594" w:rsidRDefault="00E27594" w:rsidP="004B6946"/>
    <w:p w14:paraId="37465D76" w14:textId="77777777" w:rsidR="000E4BB4" w:rsidRPr="000E4BB4" w:rsidRDefault="000E4BB4" w:rsidP="000E4BB4">
      <w:r w:rsidRPr="000E4BB4">
        <w:t>La desviación media también es llamada desviación promedio de la media o desviación absoluta promedio. Es una medida de dispersión poco usada debido a la dificultad de hacer cálculos con la función valor absoluto.</w:t>
      </w:r>
    </w:p>
    <w:p w14:paraId="217C524F" w14:textId="16EC69ED" w:rsidR="000E4BB4" w:rsidRPr="000E4BB4" w:rsidRDefault="000E4BB4" w:rsidP="000E4BB4"/>
    <w:p w14:paraId="396E5D64" w14:textId="77777777" w:rsidR="000E4BB4" w:rsidRPr="000E4BB4" w:rsidRDefault="000E4BB4" w:rsidP="000E4BB4">
      <w:r w:rsidRPr="000E4BB4">
        <w:t>Ejemplo 1:</w:t>
      </w:r>
    </w:p>
    <w:p w14:paraId="5A01A41C" w14:textId="77777777" w:rsidR="000E4BB4" w:rsidRPr="000E4BB4" w:rsidRDefault="000E4BB4" w:rsidP="000E4BB4">
      <w:r w:rsidRPr="000E4BB4">
        <w:t>Calcular la desviación media de los siguientes datos: 2, 4, 6 y 8.</w:t>
      </w:r>
    </w:p>
    <w:p w14:paraId="03842A1F" w14:textId="77777777" w:rsidR="000E4BB4" w:rsidRDefault="000E4BB4" w:rsidP="000E4BB4">
      <w:pPr>
        <w:rPr>
          <w:b/>
          <w:bCs/>
        </w:rPr>
      </w:pPr>
    </w:p>
    <w:p w14:paraId="0C01BDC3" w14:textId="06A859A8" w:rsidR="000E4BB4" w:rsidRPr="000E4BB4" w:rsidRDefault="000E4BB4" w:rsidP="000E4BB4">
      <w:r w:rsidRPr="000E4BB4">
        <w:rPr>
          <w:b/>
          <w:bCs/>
        </w:rPr>
        <w:t>Solución:</w:t>
      </w:r>
    </w:p>
    <w:p w14:paraId="39D9916C" w14:textId="77777777" w:rsidR="000E4BB4" w:rsidRPr="000E4BB4" w:rsidRDefault="000E4BB4" w:rsidP="000E4BB4">
      <w:r w:rsidRPr="000E4BB4">
        <w:t>Empezamos calculando la media aritmética de los datos, teniendo en cuenta que tenemos 4 datos </w:t>
      </w:r>
      <w:r w:rsidRPr="000E4BB4">
        <w:rPr>
          <w:i/>
          <w:iCs/>
        </w:rPr>
        <w:t>(n = 4)</w:t>
      </w:r>
      <w:r w:rsidRPr="000E4BB4">
        <w:t>.</w:t>
      </w:r>
    </w:p>
    <w:p w14:paraId="3F5259D6" w14:textId="77777777" w:rsidR="00E27594" w:rsidRDefault="00E27594" w:rsidP="004B6946"/>
    <w:p w14:paraId="3052AA91" w14:textId="6450996D" w:rsidR="000E4BB4" w:rsidRDefault="000E4BB4" w:rsidP="004B6946">
      <w:r>
        <w:rPr>
          <w:noProof/>
        </w:rPr>
        <w:drawing>
          <wp:inline distT="0" distB="0" distL="0" distR="0" wp14:anchorId="628B7A21" wp14:editId="5847CA23">
            <wp:extent cx="5597132" cy="539482"/>
            <wp:effectExtent l="0" t="0" r="3810" b="0"/>
            <wp:docPr id="1285566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87373" cy="557818"/>
                    </a:xfrm>
                    <a:prstGeom prst="rect">
                      <a:avLst/>
                    </a:prstGeom>
                    <a:noFill/>
                  </pic:spPr>
                </pic:pic>
              </a:graphicData>
            </a:graphic>
          </wp:inline>
        </w:drawing>
      </w:r>
    </w:p>
    <w:p w14:paraId="56C07B86" w14:textId="77777777" w:rsidR="00E27594" w:rsidRDefault="00E27594" w:rsidP="004B6946"/>
    <w:p w14:paraId="1886DAB3" w14:textId="77777777" w:rsidR="00016348" w:rsidRDefault="00016348" w:rsidP="00016348">
      <w:r>
        <w:t>El valor de la media aritmética es de 5.</w:t>
      </w:r>
    </w:p>
    <w:p w14:paraId="0880CB77" w14:textId="77777777" w:rsidR="00016348" w:rsidRDefault="00016348" w:rsidP="00016348"/>
    <w:p w14:paraId="2EB940EF" w14:textId="7EFD41DA" w:rsidR="00E27594" w:rsidRDefault="00016348" w:rsidP="00016348">
      <w:r>
        <w:lastRenderedPageBreak/>
        <w:t>Ahora aplicamos la fórmula de la desviación media:</w:t>
      </w:r>
    </w:p>
    <w:p w14:paraId="79C39FC2" w14:textId="2ABBC3F3" w:rsidR="00016348" w:rsidRDefault="00C710EA" w:rsidP="00016348">
      <w:r>
        <w:rPr>
          <w:noProof/>
        </w:rPr>
        <w:drawing>
          <wp:anchor distT="0" distB="0" distL="114300" distR="114300" simplePos="0" relativeHeight="251722752" behindDoc="1" locked="0" layoutInCell="1" allowOverlap="1" wp14:anchorId="1C2A6742" wp14:editId="727581F8">
            <wp:simplePos x="0" y="0"/>
            <wp:positionH relativeFrom="column">
              <wp:posOffset>53340</wp:posOffset>
            </wp:positionH>
            <wp:positionV relativeFrom="paragraph">
              <wp:posOffset>125095</wp:posOffset>
            </wp:positionV>
            <wp:extent cx="5246370" cy="1548765"/>
            <wp:effectExtent l="0" t="0" r="0" b="0"/>
            <wp:wrapTight wrapText="bothSides">
              <wp:wrapPolygon edited="0">
                <wp:start x="0" y="0"/>
                <wp:lineTo x="0" y="21255"/>
                <wp:lineTo x="21490" y="21255"/>
                <wp:lineTo x="21490" y="0"/>
                <wp:lineTo x="0" y="0"/>
              </wp:wrapPolygon>
            </wp:wrapTight>
            <wp:docPr id="127013303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46370" cy="1548765"/>
                    </a:xfrm>
                    <a:prstGeom prst="rect">
                      <a:avLst/>
                    </a:prstGeom>
                    <a:noFill/>
                  </pic:spPr>
                </pic:pic>
              </a:graphicData>
            </a:graphic>
            <wp14:sizeRelH relativeFrom="page">
              <wp14:pctWidth>0</wp14:pctWidth>
            </wp14:sizeRelH>
            <wp14:sizeRelV relativeFrom="page">
              <wp14:pctHeight>0</wp14:pctHeight>
            </wp14:sizeRelV>
          </wp:anchor>
        </w:drawing>
      </w:r>
    </w:p>
    <w:p w14:paraId="38829E5B" w14:textId="321DDC3A" w:rsidR="00232CC4" w:rsidRPr="00232CC4" w:rsidRDefault="00232CC4" w:rsidP="00232CC4">
      <w:r w:rsidRPr="00232CC4">
        <w:t xml:space="preserve">El valor de la desviación </w:t>
      </w:r>
      <w:proofErr w:type="gramStart"/>
      <w:r w:rsidRPr="00232CC4">
        <w:t>media,</w:t>
      </w:r>
      <w:proofErr w:type="gramEnd"/>
      <w:r w:rsidRPr="00232CC4">
        <w:t> </w:t>
      </w:r>
      <w:r w:rsidRPr="00232CC4">
        <w:rPr>
          <w:b/>
          <w:bCs/>
        </w:rPr>
        <w:t>es de 2.</w:t>
      </w:r>
    </w:p>
    <w:p w14:paraId="0601EC44" w14:textId="64A0E6BB" w:rsidR="00232CC4" w:rsidRPr="00232CC4" w:rsidRDefault="00232CC4" w:rsidP="00232CC4"/>
    <w:p w14:paraId="12D1B310" w14:textId="257A8A3E" w:rsidR="00232CC4" w:rsidRPr="00232CC4" w:rsidRDefault="00232CC4" w:rsidP="00232CC4">
      <w:r w:rsidRPr="00232CC4">
        <w:t>Ejemplo 2:</w:t>
      </w:r>
    </w:p>
    <w:p w14:paraId="11CF35CC" w14:textId="344FF4DC" w:rsidR="00232CC4" w:rsidRPr="00232CC4" w:rsidRDefault="00232CC4" w:rsidP="00232CC4">
      <w:r w:rsidRPr="00232CC4">
        <w:t>Calcular la desviación media de los siguientes datos: 3, 5, 8, 6, 2, 4, 7 y 5.</w:t>
      </w:r>
    </w:p>
    <w:p w14:paraId="05AACF51" w14:textId="45CA23FE" w:rsidR="00232CC4" w:rsidRDefault="00232CC4" w:rsidP="00232CC4">
      <w:pPr>
        <w:rPr>
          <w:b/>
          <w:bCs/>
        </w:rPr>
      </w:pPr>
    </w:p>
    <w:p w14:paraId="554F8370" w14:textId="1D6CB7B8" w:rsidR="00232CC4" w:rsidRPr="00232CC4" w:rsidRDefault="00232CC4" w:rsidP="00232CC4">
      <w:r>
        <w:rPr>
          <w:noProof/>
        </w:rPr>
        <w:drawing>
          <wp:anchor distT="0" distB="0" distL="114300" distR="114300" simplePos="0" relativeHeight="251723776" behindDoc="1" locked="0" layoutInCell="1" allowOverlap="1" wp14:anchorId="1F8A2FE1" wp14:editId="54501010">
            <wp:simplePos x="0" y="0"/>
            <wp:positionH relativeFrom="column">
              <wp:posOffset>4539615</wp:posOffset>
            </wp:positionH>
            <wp:positionV relativeFrom="paragraph">
              <wp:posOffset>52705</wp:posOffset>
            </wp:positionV>
            <wp:extent cx="828675" cy="1946275"/>
            <wp:effectExtent l="0" t="0" r="9525" b="0"/>
            <wp:wrapTight wrapText="bothSides">
              <wp:wrapPolygon edited="0">
                <wp:start x="0" y="0"/>
                <wp:lineTo x="0" y="21353"/>
                <wp:lineTo x="21352" y="21353"/>
                <wp:lineTo x="21352" y="0"/>
                <wp:lineTo x="0" y="0"/>
              </wp:wrapPolygon>
            </wp:wrapTight>
            <wp:docPr id="3537455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28675" cy="1946275"/>
                    </a:xfrm>
                    <a:prstGeom prst="rect">
                      <a:avLst/>
                    </a:prstGeom>
                    <a:noFill/>
                  </pic:spPr>
                </pic:pic>
              </a:graphicData>
            </a:graphic>
            <wp14:sizeRelH relativeFrom="page">
              <wp14:pctWidth>0</wp14:pctWidth>
            </wp14:sizeRelH>
            <wp14:sizeRelV relativeFrom="page">
              <wp14:pctHeight>0</wp14:pctHeight>
            </wp14:sizeRelV>
          </wp:anchor>
        </w:drawing>
      </w:r>
      <w:r w:rsidRPr="00232CC4">
        <w:rPr>
          <w:b/>
          <w:bCs/>
        </w:rPr>
        <w:t>Solución:</w:t>
      </w:r>
    </w:p>
    <w:p w14:paraId="66723F98" w14:textId="1BB83AAC" w:rsidR="00232CC4" w:rsidRPr="00232CC4" w:rsidRDefault="00232CC4" w:rsidP="00232CC4">
      <w:r w:rsidRPr="00232CC4">
        <w:t>Como son muchos datos, vamos a colocar los datos en una tablita:</w:t>
      </w:r>
    </w:p>
    <w:p w14:paraId="5D6D04AE" w14:textId="3F3E3663" w:rsidR="00016348" w:rsidRDefault="00016348" w:rsidP="00016348"/>
    <w:p w14:paraId="672E8757" w14:textId="2D366197" w:rsidR="00511A61" w:rsidRDefault="00511A61" w:rsidP="00016348"/>
    <w:p w14:paraId="6383E4E6" w14:textId="08092885" w:rsidR="00511A61" w:rsidRDefault="00511A61" w:rsidP="00016348"/>
    <w:p w14:paraId="2464699E" w14:textId="77777777" w:rsidR="00511A61" w:rsidRDefault="00511A61" w:rsidP="00016348"/>
    <w:p w14:paraId="6B119C40" w14:textId="5CECE283" w:rsidR="00511A61" w:rsidRDefault="00511A61" w:rsidP="00016348"/>
    <w:p w14:paraId="1695EBBA" w14:textId="1A4AAE55" w:rsidR="00016348" w:rsidRDefault="00511A61" w:rsidP="00016348">
      <w:r>
        <w:rPr>
          <w:noProof/>
        </w:rPr>
        <w:drawing>
          <wp:anchor distT="0" distB="0" distL="114300" distR="114300" simplePos="0" relativeHeight="251724800" behindDoc="1" locked="0" layoutInCell="1" allowOverlap="1" wp14:anchorId="3D447E5C" wp14:editId="092A4E7B">
            <wp:simplePos x="0" y="0"/>
            <wp:positionH relativeFrom="column">
              <wp:posOffset>4479925</wp:posOffset>
            </wp:positionH>
            <wp:positionV relativeFrom="paragraph">
              <wp:posOffset>57785</wp:posOffset>
            </wp:positionV>
            <wp:extent cx="888365" cy="1950085"/>
            <wp:effectExtent l="0" t="0" r="6985" b="0"/>
            <wp:wrapTight wrapText="bothSides">
              <wp:wrapPolygon edited="0">
                <wp:start x="0" y="0"/>
                <wp:lineTo x="0" y="21312"/>
                <wp:lineTo x="21307" y="21312"/>
                <wp:lineTo x="21307" y="0"/>
                <wp:lineTo x="0" y="0"/>
              </wp:wrapPolygon>
            </wp:wrapTight>
            <wp:docPr id="1482858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888365" cy="1950085"/>
                    </a:xfrm>
                    <a:prstGeom prst="rect">
                      <a:avLst/>
                    </a:prstGeom>
                    <a:noFill/>
                  </pic:spPr>
                </pic:pic>
              </a:graphicData>
            </a:graphic>
            <wp14:sizeRelH relativeFrom="page">
              <wp14:pctWidth>0</wp14:pctWidth>
            </wp14:sizeRelH>
            <wp14:sizeRelV relativeFrom="page">
              <wp14:pctHeight>0</wp14:pctHeight>
            </wp14:sizeRelV>
          </wp:anchor>
        </w:drawing>
      </w:r>
      <w:r w:rsidRPr="00511A61">
        <w:t>Sumamos los datos y calculamos su media aritmética, teniendo en cuenta que son 8 datos (n = 8)</w:t>
      </w:r>
    </w:p>
    <w:p w14:paraId="402B4D01" w14:textId="556D511D" w:rsidR="00016348" w:rsidRDefault="00016348" w:rsidP="00016348"/>
    <w:p w14:paraId="26FCD037" w14:textId="77777777" w:rsidR="00016348" w:rsidRDefault="00016348" w:rsidP="00016348"/>
    <w:p w14:paraId="02217990" w14:textId="330CDC03" w:rsidR="00016348" w:rsidRDefault="00016348" w:rsidP="00016348"/>
    <w:p w14:paraId="3901E952" w14:textId="77777777" w:rsidR="00016348" w:rsidRDefault="00016348" w:rsidP="00016348"/>
    <w:p w14:paraId="32340C32" w14:textId="77777777" w:rsidR="00016348" w:rsidRDefault="00016348" w:rsidP="00016348"/>
    <w:p w14:paraId="3EB3C4A5" w14:textId="77777777" w:rsidR="00016348" w:rsidRDefault="00016348" w:rsidP="00016348"/>
    <w:p w14:paraId="58CEF35D" w14:textId="0C78822B" w:rsidR="00EA791E" w:rsidRPr="00EA791E" w:rsidRDefault="00EA791E" w:rsidP="00EA791E">
      <w:r>
        <w:rPr>
          <w:noProof/>
        </w:rPr>
        <w:lastRenderedPageBreak/>
        <w:drawing>
          <wp:anchor distT="0" distB="0" distL="114300" distR="114300" simplePos="0" relativeHeight="251725824" behindDoc="1" locked="0" layoutInCell="1" allowOverlap="1" wp14:anchorId="532E9540" wp14:editId="5D4A85F1">
            <wp:simplePos x="0" y="0"/>
            <wp:positionH relativeFrom="column">
              <wp:posOffset>3139440</wp:posOffset>
            </wp:positionH>
            <wp:positionV relativeFrom="paragraph">
              <wp:posOffset>0</wp:posOffset>
            </wp:positionV>
            <wp:extent cx="2076450" cy="553720"/>
            <wp:effectExtent l="0" t="0" r="0" b="0"/>
            <wp:wrapTight wrapText="bothSides">
              <wp:wrapPolygon edited="0">
                <wp:start x="0" y="0"/>
                <wp:lineTo x="0" y="20807"/>
                <wp:lineTo x="21402" y="20807"/>
                <wp:lineTo x="21402" y="0"/>
                <wp:lineTo x="0" y="0"/>
              </wp:wrapPolygon>
            </wp:wrapTight>
            <wp:docPr id="134050163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076450" cy="553720"/>
                    </a:xfrm>
                    <a:prstGeom prst="rect">
                      <a:avLst/>
                    </a:prstGeom>
                    <a:noFill/>
                  </pic:spPr>
                </pic:pic>
              </a:graphicData>
            </a:graphic>
            <wp14:sizeRelH relativeFrom="page">
              <wp14:pctWidth>0</wp14:pctWidth>
            </wp14:sizeRelH>
            <wp14:sizeRelV relativeFrom="page">
              <wp14:pctHeight>0</wp14:pctHeight>
            </wp14:sizeRelV>
          </wp:anchor>
        </w:drawing>
      </w:r>
      <w:r w:rsidRPr="00EA791E">
        <w:t>Ahora sí, viene el cálculo de la media aritmética.</w:t>
      </w:r>
    </w:p>
    <w:p w14:paraId="38DE27F4" w14:textId="6562703B" w:rsidR="00016348" w:rsidRDefault="00016348" w:rsidP="00016348"/>
    <w:p w14:paraId="1AE7E23C" w14:textId="48979079" w:rsidR="00645E91" w:rsidRPr="00645E91" w:rsidRDefault="00645E91" w:rsidP="00645E91">
      <w:r>
        <w:rPr>
          <w:noProof/>
        </w:rPr>
        <w:drawing>
          <wp:anchor distT="0" distB="0" distL="114300" distR="114300" simplePos="0" relativeHeight="251726848" behindDoc="1" locked="0" layoutInCell="1" allowOverlap="1" wp14:anchorId="5C2EC795" wp14:editId="1DCB92C5">
            <wp:simplePos x="0" y="0"/>
            <wp:positionH relativeFrom="column">
              <wp:posOffset>3291840</wp:posOffset>
            </wp:positionH>
            <wp:positionV relativeFrom="paragraph">
              <wp:posOffset>128905</wp:posOffset>
            </wp:positionV>
            <wp:extent cx="1532334" cy="1857375"/>
            <wp:effectExtent l="0" t="0" r="0" b="0"/>
            <wp:wrapTight wrapText="bothSides">
              <wp:wrapPolygon edited="0">
                <wp:start x="0" y="0"/>
                <wp:lineTo x="0" y="21268"/>
                <wp:lineTo x="21215" y="21268"/>
                <wp:lineTo x="21215" y="0"/>
                <wp:lineTo x="0" y="0"/>
              </wp:wrapPolygon>
            </wp:wrapTight>
            <wp:docPr id="151131872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32334" cy="1857375"/>
                    </a:xfrm>
                    <a:prstGeom prst="rect">
                      <a:avLst/>
                    </a:prstGeom>
                    <a:noFill/>
                  </pic:spPr>
                </pic:pic>
              </a:graphicData>
            </a:graphic>
            <wp14:sizeRelH relativeFrom="page">
              <wp14:pctWidth>0</wp14:pctWidth>
            </wp14:sizeRelH>
            <wp14:sizeRelV relativeFrom="page">
              <wp14:pctHeight>0</wp14:pctHeight>
            </wp14:sizeRelV>
          </wp:anchor>
        </w:drawing>
      </w:r>
      <w:r w:rsidRPr="00645E91">
        <w:t>El valor de la media aritmética es 5.</w:t>
      </w:r>
    </w:p>
    <w:p w14:paraId="4CDEEB44" w14:textId="73296281" w:rsidR="00645E91" w:rsidRPr="00645E91" w:rsidRDefault="00645E91" w:rsidP="00645E91">
      <w:r w:rsidRPr="00645E91">
        <w:t>Agregamos una columna más a la tabla donde colocaremos los valores de </w:t>
      </w:r>
      <w:r w:rsidRPr="00645E91">
        <w:rPr>
          <w:i/>
          <w:iCs/>
        </w:rPr>
        <w:t>x</w:t>
      </w:r>
      <w:r w:rsidRPr="00645E91">
        <w:rPr>
          <w:i/>
          <w:iCs/>
          <w:vertAlign w:val="subscript"/>
        </w:rPr>
        <w:t>i</w:t>
      </w:r>
      <w:r w:rsidRPr="00645E91">
        <w:t> </w:t>
      </w:r>
      <w:r w:rsidRPr="00645E91">
        <w:rPr>
          <w:i/>
          <w:iCs/>
        </w:rPr>
        <w:t xml:space="preserve">– </w:t>
      </w:r>
      <w:proofErr w:type="gramStart"/>
      <w:r w:rsidRPr="00645E91">
        <w:rPr>
          <w:i/>
          <w:iCs/>
        </w:rPr>
        <w:t>μ :</w:t>
      </w:r>
      <w:proofErr w:type="gramEnd"/>
    </w:p>
    <w:p w14:paraId="10E74550" w14:textId="10A15AF3" w:rsidR="00016348" w:rsidRDefault="00016348" w:rsidP="00016348"/>
    <w:p w14:paraId="43172412" w14:textId="4D2CBE91" w:rsidR="00645E91" w:rsidRDefault="00645E91" w:rsidP="00016348"/>
    <w:p w14:paraId="1AE526A3" w14:textId="77777777" w:rsidR="00016348" w:rsidRDefault="00016348" w:rsidP="00016348"/>
    <w:p w14:paraId="203D03E3" w14:textId="77777777" w:rsidR="00016348" w:rsidRDefault="00016348" w:rsidP="00016348"/>
    <w:p w14:paraId="05F29CE0" w14:textId="7CD55754" w:rsidR="00016348" w:rsidRDefault="00230629" w:rsidP="00016348">
      <w:r>
        <w:rPr>
          <w:noProof/>
        </w:rPr>
        <w:drawing>
          <wp:anchor distT="0" distB="0" distL="114300" distR="114300" simplePos="0" relativeHeight="251727872" behindDoc="1" locked="0" layoutInCell="1" allowOverlap="1" wp14:anchorId="627ED28A" wp14:editId="51868198">
            <wp:simplePos x="0" y="0"/>
            <wp:positionH relativeFrom="column">
              <wp:posOffset>2567940</wp:posOffset>
            </wp:positionH>
            <wp:positionV relativeFrom="paragraph">
              <wp:posOffset>169545</wp:posOffset>
            </wp:positionV>
            <wp:extent cx="2867025" cy="2394731"/>
            <wp:effectExtent l="0" t="0" r="0" b="5715"/>
            <wp:wrapTight wrapText="bothSides">
              <wp:wrapPolygon edited="0">
                <wp:start x="0" y="0"/>
                <wp:lineTo x="0" y="21480"/>
                <wp:lineTo x="21385" y="21480"/>
                <wp:lineTo x="21385" y="0"/>
                <wp:lineTo x="0" y="0"/>
              </wp:wrapPolygon>
            </wp:wrapTight>
            <wp:docPr id="128917669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867025" cy="2394731"/>
                    </a:xfrm>
                    <a:prstGeom prst="rect">
                      <a:avLst/>
                    </a:prstGeom>
                    <a:noFill/>
                  </pic:spPr>
                </pic:pic>
              </a:graphicData>
            </a:graphic>
            <wp14:sizeRelH relativeFrom="page">
              <wp14:pctWidth>0</wp14:pctWidth>
            </wp14:sizeRelH>
            <wp14:sizeRelV relativeFrom="page">
              <wp14:pctHeight>0</wp14:pctHeight>
            </wp14:sizeRelV>
          </wp:anchor>
        </w:drawing>
      </w:r>
    </w:p>
    <w:p w14:paraId="08744D93" w14:textId="1D94F5C3" w:rsidR="00016348" w:rsidRDefault="00230629" w:rsidP="00016348">
      <w:r w:rsidRPr="00230629">
        <w:t>Agregamos otra columna más a la tabla donde colocaremos los valores de |</w:t>
      </w:r>
      <w:r w:rsidRPr="00230629">
        <w:rPr>
          <w:i/>
          <w:iCs/>
        </w:rPr>
        <w:t>x</w:t>
      </w:r>
      <w:r w:rsidRPr="00230629">
        <w:rPr>
          <w:i/>
          <w:iCs/>
          <w:vertAlign w:val="subscript"/>
        </w:rPr>
        <w:t>i</w:t>
      </w:r>
      <w:r w:rsidRPr="00230629">
        <w:t> </w:t>
      </w:r>
      <w:r w:rsidRPr="00230629">
        <w:rPr>
          <w:i/>
          <w:iCs/>
        </w:rPr>
        <w:t>– μ</w:t>
      </w:r>
      <w:proofErr w:type="gramStart"/>
      <w:r w:rsidRPr="00230629">
        <w:t>| :</w:t>
      </w:r>
      <w:proofErr w:type="gramEnd"/>
    </w:p>
    <w:p w14:paraId="118610EE" w14:textId="427AD1F4" w:rsidR="00016348" w:rsidRDefault="00016348" w:rsidP="00016348"/>
    <w:p w14:paraId="581005EC" w14:textId="77777777" w:rsidR="00016348" w:rsidRDefault="00016348" w:rsidP="00016348"/>
    <w:p w14:paraId="5B994D15" w14:textId="77777777" w:rsidR="00016348" w:rsidRDefault="00016348" w:rsidP="00016348"/>
    <w:p w14:paraId="609F2FFB" w14:textId="77777777" w:rsidR="00016348" w:rsidRDefault="00016348" w:rsidP="00016348"/>
    <w:p w14:paraId="71EEE97B" w14:textId="77777777" w:rsidR="00016348" w:rsidRDefault="00016348" w:rsidP="00016348"/>
    <w:p w14:paraId="4C73C9A0" w14:textId="77777777" w:rsidR="00016348" w:rsidRDefault="00016348" w:rsidP="00016348"/>
    <w:p w14:paraId="6AFB2D54" w14:textId="77777777" w:rsidR="00016348" w:rsidRDefault="00016348" w:rsidP="00016348"/>
    <w:p w14:paraId="18B9C34D" w14:textId="77777777" w:rsidR="00180682" w:rsidRPr="00180682" w:rsidRDefault="00180682" w:rsidP="00180682">
      <w:r w:rsidRPr="00180682">
        <w:t>Ahora sí, calculamos la desviación media con los valores obtenidos en la tabla:</w:t>
      </w:r>
    </w:p>
    <w:p w14:paraId="2986247C" w14:textId="339468EB" w:rsidR="00180682" w:rsidRPr="00180682" w:rsidRDefault="00180682" w:rsidP="00180682">
      <w:r w:rsidRPr="00180682">
        <w:drawing>
          <wp:inline distT="0" distB="0" distL="0" distR="0" wp14:anchorId="08C56B80" wp14:editId="2B0F75BD">
            <wp:extent cx="2800350" cy="509155"/>
            <wp:effectExtent l="0" t="0" r="0" b="5715"/>
            <wp:docPr id="1182965717" name="Imagen 12" descr="desviación-media-ejercicios-resuelt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sviación-media-ejercicios-resueltos-1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818254" cy="512410"/>
                    </a:xfrm>
                    <a:prstGeom prst="rect">
                      <a:avLst/>
                    </a:prstGeom>
                    <a:noFill/>
                    <a:ln>
                      <a:noFill/>
                    </a:ln>
                  </pic:spPr>
                </pic:pic>
              </a:graphicData>
            </a:graphic>
          </wp:inline>
        </w:drawing>
      </w:r>
    </w:p>
    <w:p w14:paraId="182DF41A" w14:textId="77777777" w:rsidR="00180682" w:rsidRDefault="00180682" w:rsidP="00180682"/>
    <w:p w14:paraId="1A3275C7" w14:textId="3AFD5D7B" w:rsidR="00180682" w:rsidRPr="00180682" w:rsidRDefault="00180682" w:rsidP="00180682">
      <w:r w:rsidRPr="00180682">
        <w:t>El valor de la desviación media es de 1,5.</w:t>
      </w:r>
    </w:p>
    <w:p w14:paraId="1CDD06C5" w14:textId="77777777" w:rsidR="00180682" w:rsidRPr="00180682" w:rsidRDefault="00180682" w:rsidP="00180682">
      <w:r w:rsidRPr="00180682">
        <w:lastRenderedPageBreak/>
        <w:t>La desviación media siempre queda expresada en las mismas unidades que los datos originales, por ejemplo, si los datos originales están expresados en kilogramos, pues la desviación media también quedará expresada en kilogramos. </w:t>
      </w:r>
    </w:p>
    <w:p w14:paraId="3E6722C9" w14:textId="77777777" w:rsidR="00016348" w:rsidRDefault="00016348" w:rsidP="00016348"/>
    <w:p w14:paraId="1AAC28B7" w14:textId="77777777" w:rsidR="00850F82" w:rsidRPr="00850F82" w:rsidRDefault="00850F82" w:rsidP="00850F82">
      <w:r w:rsidRPr="00850F82">
        <w:t>Ejercicios para practicar</w:t>
      </w:r>
    </w:p>
    <w:p w14:paraId="59A2BB36" w14:textId="77777777" w:rsidR="00850F82" w:rsidRPr="00850F82" w:rsidRDefault="00850F82" w:rsidP="00850F82">
      <w:r w:rsidRPr="00850F82">
        <w:t>Calcula la desviación media de los siguientes datos:</w:t>
      </w:r>
    </w:p>
    <w:p w14:paraId="52F4F270" w14:textId="77777777" w:rsidR="00850F82" w:rsidRPr="00850F82" w:rsidRDefault="00850F82" w:rsidP="00850F82">
      <w:r w:rsidRPr="00850F82">
        <w:t>a) 10 cm, 12 cm, 20 cm.  Respuesta: D.M. = 4 cm.</w:t>
      </w:r>
    </w:p>
    <w:p w14:paraId="1A059B24" w14:textId="77777777" w:rsidR="00850F82" w:rsidRPr="00850F82" w:rsidRDefault="00850F82" w:rsidP="00850F82">
      <w:pPr>
        <w:rPr>
          <w:lang w:val="en-US"/>
        </w:rPr>
      </w:pPr>
      <w:r w:rsidRPr="00850F82">
        <w:rPr>
          <w:lang w:val="en-US"/>
        </w:rPr>
        <w:t>b) 12 s, 15 s, 18 s, 17 s. Respuesta: D.M. = 2 s.</w:t>
      </w:r>
    </w:p>
    <w:p w14:paraId="26C65626" w14:textId="77777777" w:rsidR="00850F82" w:rsidRDefault="00850F82" w:rsidP="00016348">
      <w:pPr>
        <w:rPr>
          <w:lang w:val="en-US"/>
        </w:rPr>
      </w:pPr>
    </w:p>
    <w:p w14:paraId="432FDA26" w14:textId="77777777" w:rsidR="00850F82" w:rsidRPr="00850F82" w:rsidRDefault="00850F82" w:rsidP="00850F82">
      <w:r w:rsidRPr="00850F82">
        <w:t>Guía de ejercicios</w:t>
      </w:r>
    </w:p>
    <w:p w14:paraId="1DD0BE8C" w14:textId="77777777" w:rsidR="00850F82" w:rsidRDefault="00850F82" w:rsidP="00850F82">
      <w:r w:rsidRPr="00850F82">
        <w:t>A continuación, viene la guía con muchos ejercicios de medidas de dispersión. Resolveremos algunos ejercicios de la guía en el video.</w:t>
      </w:r>
    </w:p>
    <w:p w14:paraId="36A042F7" w14:textId="77777777" w:rsidR="00850F82" w:rsidRPr="00850F82" w:rsidRDefault="00850F82" w:rsidP="00850F82"/>
    <w:p w14:paraId="6C2AB30F" w14:textId="77777777" w:rsidR="00850F82" w:rsidRPr="00850F82" w:rsidRDefault="00850F82" w:rsidP="00850F82">
      <w:hyperlink r:id="rId71" w:tgtFrame="_blank" w:history="1">
        <w:r w:rsidRPr="00850F82">
          <w:rPr>
            <w:rStyle w:val="Hipervnculo"/>
          </w:rPr>
          <w:t>Desviación media, ejercicios propuestos en PDF.</w:t>
        </w:r>
      </w:hyperlink>
    </w:p>
    <w:p w14:paraId="198490A1" w14:textId="77777777" w:rsidR="00E27594" w:rsidRPr="00850F82" w:rsidRDefault="00E27594" w:rsidP="004B6946"/>
    <w:p w14:paraId="5CB6BC1A" w14:textId="6A3F708C" w:rsidR="00B637C3" w:rsidRDefault="00B637C3" w:rsidP="0053643D">
      <w:pPr>
        <w:pStyle w:val="Ttulo3"/>
      </w:pPr>
      <w:bookmarkStart w:id="21" w:name="_Toc128588480"/>
      <w:r>
        <w:t>Varianza.</w:t>
      </w:r>
      <w:bookmarkEnd w:id="21"/>
    </w:p>
    <w:p w14:paraId="1BBC3ED3" w14:textId="21518B2F" w:rsidR="009D78F0" w:rsidRPr="009D78F0" w:rsidRDefault="009D78F0" w:rsidP="009D78F0">
      <w:r w:rsidRPr="009D78F0">
        <w:drawing>
          <wp:anchor distT="0" distB="0" distL="114300" distR="114300" simplePos="0" relativeHeight="251728896" behindDoc="1" locked="0" layoutInCell="1" allowOverlap="1" wp14:anchorId="15FCBBC5" wp14:editId="73137328">
            <wp:simplePos x="0" y="0"/>
            <wp:positionH relativeFrom="column">
              <wp:posOffset>3739515</wp:posOffset>
            </wp:positionH>
            <wp:positionV relativeFrom="paragraph">
              <wp:posOffset>104775</wp:posOffset>
            </wp:positionV>
            <wp:extent cx="1638300" cy="555984"/>
            <wp:effectExtent l="0" t="0" r="0" b="0"/>
            <wp:wrapTight wrapText="bothSides">
              <wp:wrapPolygon edited="0">
                <wp:start x="0" y="0"/>
                <wp:lineTo x="0" y="20736"/>
                <wp:lineTo x="21349" y="20736"/>
                <wp:lineTo x="21349" y="0"/>
                <wp:lineTo x="0" y="0"/>
              </wp:wrapPolygon>
            </wp:wrapTight>
            <wp:docPr id="1305467771" name="Imagen 13" descr="fórmula de la varianza pobl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órmula de la varianza poblacional"/>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638300" cy="555984"/>
                    </a:xfrm>
                    <a:prstGeom prst="rect">
                      <a:avLst/>
                    </a:prstGeom>
                    <a:noFill/>
                    <a:ln>
                      <a:noFill/>
                    </a:ln>
                  </pic:spPr>
                </pic:pic>
              </a:graphicData>
            </a:graphic>
            <wp14:sizeRelH relativeFrom="page">
              <wp14:pctWidth>0</wp14:pctWidth>
            </wp14:sizeRelH>
            <wp14:sizeRelV relativeFrom="page">
              <wp14:pctHeight>0</wp14:pctHeight>
            </wp14:sizeRelV>
          </wp:anchor>
        </w:drawing>
      </w:r>
      <w:r w:rsidRPr="009D78F0">
        <w:t>La varianza se define como la media aritmética de los cuadrados de las diferencias de los datos con su media aritmética. </w:t>
      </w:r>
    </w:p>
    <w:p w14:paraId="1FC2D85B" w14:textId="4729954D" w:rsidR="009D78F0" w:rsidRDefault="009D78F0" w:rsidP="009D78F0"/>
    <w:p w14:paraId="721A59DE" w14:textId="0A9E0F2A" w:rsidR="00810410" w:rsidRPr="00810410" w:rsidRDefault="00810410" w:rsidP="00810410">
      <w:r w:rsidRPr="00810410">
        <w:drawing>
          <wp:anchor distT="0" distB="0" distL="114300" distR="114300" simplePos="0" relativeHeight="251729920" behindDoc="1" locked="0" layoutInCell="1" allowOverlap="1" wp14:anchorId="04209C57" wp14:editId="1A721B4E">
            <wp:simplePos x="0" y="0"/>
            <wp:positionH relativeFrom="column">
              <wp:posOffset>3739515</wp:posOffset>
            </wp:positionH>
            <wp:positionV relativeFrom="paragraph">
              <wp:posOffset>32385</wp:posOffset>
            </wp:positionV>
            <wp:extent cx="1609725" cy="545465"/>
            <wp:effectExtent l="0" t="0" r="9525" b="6985"/>
            <wp:wrapTight wrapText="bothSides">
              <wp:wrapPolygon edited="0">
                <wp:start x="0" y="0"/>
                <wp:lineTo x="0" y="21122"/>
                <wp:lineTo x="21472" y="21122"/>
                <wp:lineTo x="21472" y="0"/>
                <wp:lineTo x="0" y="0"/>
              </wp:wrapPolygon>
            </wp:wrapTight>
            <wp:docPr id="1152192678" name="Imagen 16" descr="fórmula de la varianza de la mues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órmula de la varianza de la muestra"/>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609725" cy="5454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0410">
        <w:t>La fórmula de la varianza de la muestra es diferente a la de varianza de la población.</w:t>
      </w:r>
    </w:p>
    <w:p w14:paraId="77F6968D" w14:textId="3017582A" w:rsidR="00810410" w:rsidRPr="00810410" w:rsidRDefault="00810410" w:rsidP="00810410"/>
    <w:p w14:paraId="72748CE4" w14:textId="77777777" w:rsidR="009D78F0" w:rsidRPr="009D78F0" w:rsidRDefault="009D78F0" w:rsidP="009D78F0"/>
    <w:p w14:paraId="5162260C" w14:textId="77777777" w:rsidR="004B6946" w:rsidRDefault="004B6946" w:rsidP="004B6946"/>
    <w:p w14:paraId="6C340939" w14:textId="77777777" w:rsidR="004B6946" w:rsidRPr="004B6946" w:rsidRDefault="004B6946" w:rsidP="004B6946"/>
    <w:p w14:paraId="695B19AB" w14:textId="1ECDA5D2" w:rsidR="00B637C3" w:rsidRDefault="00B637C3" w:rsidP="0053643D">
      <w:pPr>
        <w:pStyle w:val="Ttulo3"/>
      </w:pPr>
      <w:bookmarkStart w:id="22" w:name="_Toc128588481"/>
      <w:r>
        <w:t>Desviación Estándar.</w:t>
      </w:r>
      <w:bookmarkEnd w:id="22"/>
    </w:p>
    <w:p w14:paraId="0A03402E" w14:textId="77777777" w:rsidR="004B6946" w:rsidRDefault="004B6946" w:rsidP="004B6946"/>
    <w:p w14:paraId="5AC0AFEE" w14:textId="3F6C7B7E" w:rsidR="004B6946" w:rsidRDefault="00E521D2" w:rsidP="004B6946">
      <w:r w:rsidRPr="00336E83">
        <w:lastRenderedPageBreak/>
        <w:drawing>
          <wp:anchor distT="0" distB="0" distL="114300" distR="114300" simplePos="0" relativeHeight="251730944" behindDoc="1" locked="0" layoutInCell="1" allowOverlap="1" wp14:anchorId="058F5099" wp14:editId="6A21E991">
            <wp:simplePos x="0" y="0"/>
            <wp:positionH relativeFrom="column">
              <wp:posOffset>3034030</wp:posOffset>
            </wp:positionH>
            <wp:positionV relativeFrom="paragraph">
              <wp:posOffset>242570</wp:posOffset>
            </wp:positionV>
            <wp:extent cx="2371725" cy="645160"/>
            <wp:effectExtent l="0" t="0" r="9525" b="2540"/>
            <wp:wrapTight wrapText="bothSides">
              <wp:wrapPolygon edited="0">
                <wp:start x="0" y="0"/>
                <wp:lineTo x="0" y="21047"/>
                <wp:lineTo x="21513" y="21047"/>
                <wp:lineTo x="21513" y="0"/>
                <wp:lineTo x="0" y="0"/>
              </wp:wrapPolygon>
            </wp:wrapTight>
            <wp:docPr id="1320164671" name="Imagen 15" descr="desviación estándar de la pob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esviación estándar de la població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371725" cy="645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81C6D8" w14:textId="210322A3" w:rsidR="00336E83" w:rsidRPr="00336E83" w:rsidRDefault="00336E83" w:rsidP="00336E83">
      <w:r>
        <w:t>L</w:t>
      </w:r>
      <w:r w:rsidRPr="00336E83">
        <w:t>a desviación estándar es la raíz cuadrada positiva de la varianza.</w:t>
      </w:r>
    </w:p>
    <w:p w14:paraId="73B618F8" w14:textId="32B0B069" w:rsidR="00336E83" w:rsidRPr="00336E83" w:rsidRDefault="00336E83" w:rsidP="00336E83"/>
    <w:p w14:paraId="2BE8CD65" w14:textId="77777777" w:rsidR="00336E83" w:rsidRDefault="00336E83" w:rsidP="00336E83">
      <w:r w:rsidRPr="00336E83">
        <w:t>Te recomendamos calcular primero la varianza de la población y luego sacar su raíz cuadrada para obtener la desviación estándar.</w:t>
      </w:r>
    </w:p>
    <w:p w14:paraId="5576E30A" w14:textId="77777777" w:rsidR="00E521D2" w:rsidRPr="00336E83" w:rsidRDefault="00E521D2" w:rsidP="00336E83"/>
    <w:p w14:paraId="1D1C535E" w14:textId="329384D6" w:rsidR="00336E83" w:rsidRPr="00336E83" w:rsidRDefault="00E521D2" w:rsidP="00336E83">
      <w:r w:rsidRPr="00336E83">
        <w:drawing>
          <wp:anchor distT="0" distB="0" distL="114300" distR="114300" simplePos="0" relativeHeight="251731968" behindDoc="1" locked="0" layoutInCell="1" allowOverlap="1" wp14:anchorId="6613BE8B" wp14:editId="6BAFF6F5">
            <wp:simplePos x="0" y="0"/>
            <wp:positionH relativeFrom="column">
              <wp:posOffset>4148455</wp:posOffset>
            </wp:positionH>
            <wp:positionV relativeFrom="paragraph">
              <wp:posOffset>34925</wp:posOffset>
            </wp:positionV>
            <wp:extent cx="1304925" cy="660400"/>
            <wp:effectExtent l="0" t="0" r="9525" b="6350"/>
            <wp:wrapTight wrapText="bothSides">
              <wp:wrapPolygon edited="0">
                <wp:start x="0" y="0"/>
                <wp:lineTo x="0" y="21185"/>
                <wp:lineTo x="21442" y="21185"/>
                <wp:lineTo x="21442" y="0"/>
                <wp:lineTo x="0" y="0"/>
              </wp:wrapPolygon>
            </wp:wrapTight>
            <wp:docPr id="75330515" name="Imagen 14" descr="fórmula de la media pobl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órmula de la media poblacional"/>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304925" cy="660400"/>
                    </a:xfrm>
                    <a:prstGeom prst="rect">
                      <a:avLst/>
                    </a:prstGeom>
                    <a:noFill/>
                    <a:ln>
                      <a:noFill/>
                    </a:ln>
                  </pic:spPr>
                </pic:pic>
              </a:graphicData>
            </a:graphic>
            <wp14:sizeRelH relativeFrom="page">
              <wp14:pctWidth>0</wp14:pctWidth>
            </wp14:sizeRelH>
            <wp14:sizeRelV relativeFrom="page">
              <wp14:pctHeight>0</wp14:pctHeight>
            </wp14:sizeRelV>
          </wp:anchor>
        </w:drawing>
      </w:r>
      <w:r w:rsidR="00336E83" w:rsidRPr="00336E83">
        <w:t>Ten en cuenta que, si tienes una serie de valores de una población y necesitas calcular su varianza y su desviación estándar, deberás calcular primero la media poblacional µ con la siguiente fórmula:</w:t>
      </w:r>
    </w:p>
    <w:p w14:paraId="62B6EF0D" w14:textId="19E258B1" w:rsidR="00336E83" w:rsidRPr="00336E83" w:rsidRDefault="009674D1" w:rsidP="00336E83">
      <w:r w:rsidRPr="009674D1">
        <w:drawing>
          <wp:anchor distT="0" distB="0" distL="114300" distR="114300" simplePos="0" relativeHeight="251732992" behindDoc="1" locked="0" layoutInCell="1" allowOverlap="1" wp14:anchorId="36CD0A28" wp14:editId="6882BAE2">
            <wp:simplePos x="0" y="0"/>
            <wp:positionH relativeFrom="column">
              <wp:posOffset>3672840</wp:posOffset>
            </wp:positionH>
            <wp:positionV relativeFrom="paragraph">
              <wp:posOffset>210820</wp:posOffset>
            </wp:positionV>
            <wp:extent cx="1866900" cy="589915"/>
            <wp:effectExtent l="0" t="0" r="0" b="635"/>
            <wp:wrapTight wrapText="bothSides">
              <wp:wrapPolygon edited="0">
                <wp:start x="0" y="0"/>
                <wp:lineTo x="0" y="20926"/>
                <wp:lineTo x="21380" y="20926"/>
                <wp:lineTo x="21380" y="0"/>
                <wp:lineTo x="0" y="0"/>
              </wp:wrapPolygon>
            </wp:wrapTight>
            <wp:docPr id="2138816145" name="Imagen 18" descr="fórmula de la desviación estándar de la mues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órmula de la desviación estándar de la muestra"/>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866900" cy="589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8A9E60" w14:textId="017F797F" w:rsidR="009674D1" w:rsidRPr="009674D1" w:rsidRDefault="009674D1" w:rsidP="009674D1">
      <w:r w:rsidRPr="009674D1">
        <w:t>Recuerda que la desviación estándar es la raíz cuadrada positiva de la varianza.</w:t>
      </w:r>
    </w:p>
    <w:p w14:paraId="52EA8EEF" w14:textId="35625EF9" w:rsidR="009674D1" w:rsidRPr="009674D1" w:rsidRDefault="009674D1" w:rsidP="009674D1"/>
    <w:p w14:paraId="0B7A3A4C" w14:textId="77777777" w:rsidR="009674D1" w:rsidRDefault="009674D1" w:rsidP="009674D1">
      <w:r w:rsidRPr="009674D1">
        <w:t>Te recomendamos calcular primero la varianza de la muestra y luego sacar su raíz cuadrada para obtener la desviación estándar.</w:t>
      </w:r>
    </w:p>
    <w:p w14:paraId="7746FF26" w14:textId="77777777" w:rsidR="009674D1" w:rsidRPr="009674D1" w:rsidRDefault="009674D1" w:rsidP="009674D1"/>
    <w:p w14:paraId="6B1B366C" w14:textId="53C4643D" w:rsidR="009674D1" w:rsidRPr="009674D1" w:rsidRDefault="009674D1" w:rsidP="009674D1">
      <w:r w:rsidRPr="009674D1">
        <w:drawing>
          <wp:anchor distT="0" distB="0" distL="114300" distR="114300" simplePos="0" relativeHeight="251734016" behindDoc="1" locked="0" layoutInCell="1" allowOverlap="1" wp14:anchorId="730B7B6B" wp14:editId="1B2E2289">
            <wp:simplePos x="0" y="0"/>
            <wp:positionH relativeFrom="column">
              <wp:posOffset>4149090</wp:posOffset>
            </wp:positionH>
            <wp:positionV relativeFrom="paragraph">
              <wp:posOffset>104775</wp:posOffset>
            </wp:positionV>
            <wp:extent cx="1257300" cy="609600"/>
            <wp:effectExtent l="0" t="0" r="0" b="0"/>
            <wp:wrapTight wrapText="bothSides">
              <wp:wrapPolygon edited="0">
                <wp:start x="0" y="0"/>
                <wp:lineTo x="0" y="20925"/>
                <wp:lineTo x="21273" y="20925"/>
                <wp:lineTo x="21273" y="0"/>
                <wp:lineTo x="0" y="0"/>
              </wp:wrapPolygon>
            </wp:wrapTight>
            <wp:docPr id="2075599450" name="Imagen 17" descr="fórmula de la media de la mues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órmula de la media de la muestra"/>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257300" cy="609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674D1">
        <w:t>Ten en cuenta que, si tienes una serie de valores de una muestra y necesitas calcular su varianza y su desviación estándar, deberás calcular primero la media poblacional x̄ con la siguiente fórmula:</w:t>
      </w:r>
    </w:p>
    <w:p w14:paraId="0E03ABA6" w14:textId="2648D948" w:rsidR="009674D1" w:rsidRPr="009674D1" w:rsidRDefault="009674D1" w:rsidP="009674D1"/>
    <w:p w14:paraId="3DDCADB0" w14:textId="77777777" w:rsidR="009674D1" w:rsidRPr="009674D1" w:rsidRDefault="009674D1" w:rsidP="009674D1">
      <w:r w:rsidRPr="009674D1">
        <w:t>En los </w:t>
      </w:r>
      <w:r w:rsidRPr="009674D1">
        <w:rPr>
          <w:b/>
          <w:bCs/>
        </w:rPr>
        <w:t>ejercicios</w:t>
      </w:r>
      <w:r w:rsidRPr="009674D1">
        <w:t>, se siguen los siguientes pasos:</w:t>
      </w:r>
    </w:p>
    <w:p w14:paraId="55FFFD1F" w14:textId="77777777" w:rsidR="009674D1" w:rsidRPr="009674D1" w:rsidRDefault="009674D1" w:rsidP="009674D1">
      <w:pPr>
        <w:numPr>
          <w:ilvl w:val="0"/>
          <w:numId w:val="6"/>
        </w:numPr>
      </w:pPr>
      <w:r w:rsidRPr="009674D1">
        <w:t>Se calcula la media.</w:t>
      </w:r>
    </w:p>
    <w:p w14:paraId="589E7357" w14:textId="77777777" w:rsidR="009674D1" w:rsidRPr="009674D1" w:rsidRDefault="009674D1" w:rsidP="009674D1">
      <w:pPr>
        <w:numPr>
          <w:ilvl w:val="0"/>
          <w:numId w:val="6"/>
        </w:numPr>
      </w:pPr>
      <w:r w:rsidRPr="009674D1">
        <w:t>Se calcula la varianza.</w:t>
      </w:r>
    </w:p>
    <w:p w14:paraId="0168FA42" w14:textId="2C027306" w:rsidR="00E521D2" w:rsidRPr="004B6946" w:rsidRDefault="009674D1" w:rsidP="004B6946">
      <w:pPr>
        <w:numPr>
          <w:ilvl w:val="0"/>
          <w:numId w:val="6"/>
        </w:numPr>
      </w:pPr>
      <w:r w:rsidRPr="009674D1">
        <w:t>Se calcula la desviación estándar, que es la raíz cuadrada positiva de la varianza.</w:t>
      </w:r>
    </w:p>
    <w:p w14:paraId="6A5CB12C" w14:textId="2649B818" w:rsidR="003D1EBB" w:rsidRDefault="00B637C3" w:rsidP="0053643D">
      <w:pPr>
        <w:pStyle w:val="Ttulo4"/>
      </w:pPr>
      <w:r>
        <w:lastRenderedPageBreak/>
        <w:t xml:space="preserve">Propiedades de la Desviación estándar </w:t>
      </w:r>
    </w:p>
    <w:p w14:paraId="3A612F00" w14:textId="77777777" w:rsidR="008579C4" w:rsidRPr="008579C4" w:rsidRDefault="008579C4" w:rsidP="008579C4">
      <w:r w:rsidRPr="008579C4">
        <w:t>Las propiedades de la desviación estándar se pueden representar en una tabla con los siguientes encabezados:</w:t>
      </w:r>
    </w:p>
    <w:p w14:paraId="3D54E160" w14:textId="77777777" w:rsidR="008579C4" w:rsidRPr="008579C4" w:rsidRDefault="008579C4" w:rsidP="008579C4">
      <w:pPr>
        <w:numPr>
          <w:ilvl w:val="0"/>
          <w:numId w:val="7"/>
        </w:numPr>
      </w:pPr>
      <w:r w:rsidRPr="008579C4">
        <w:t>Propiedad: Indica la propiedad específica de la desviación estándar.</w:t>
      </w:r>
    </w:p>
    <w:p w14:paraId="7C56F990" w14:textId="77777777" w:rsidR="008579C4" w:rsidRPr="008579C4" w:rsidRDefault="008579C4" w:rsidP="008579C4">
      <w:pPr>
        <w:numPr>
          <w:ilvl w:val="0"/>
          <w:numId w:val="7"/>
        </w:numPr>
      </w:pPr>
      <w:r w:rsidRPr="008579C4">
        <w:t>Descripción: Explica en qué consiste la propiedad.</w:t>
      </w:r>
    </w:p>
    <w:p w14:paraId="2FB0F36A" w14:textId="77777777" w:rsidR="008579C4" w:rsidRPr="008579C4" w:rsidRDefault="008579C4" w:rsidP="008579C4">
      <w:pPr>
        <w:numPr>
          <w:ilvl w:val="0"/>
          <w:numId w:val="7"/>
        </w:numPr>
      </w:pPr>
      <w:r w:rsidRPr="008579C4">
        <w:t>Fórmula: Muestra la fórmula matemática utilizada para calcular la propiedad.</w:t>
      </w:r>
    </w:p>
    <w:p w14:paraId="3276E4C7" w14:textId="77777777" w:rsidR="008579C4" w:rsidRPr="008579C4" w:rsidRDefault="008579C4" w:rsidP="008579C4">
      <w:pPr>
        <w:numPr>
          <w:ilvl w:val="0"/>
          <w:numId w:val="7"/>
        </w:numPr>
      </w:pPr>
      <w:r w:rsidRPr="008579C4">
        <w:t>Ejemplo: Proporciona un ejemplo numérico que ilustra la propiedad.</w:t>
      </w:r>
    </w:p>
    <w:p w14:paraId="163373C6" w14:textId="77777777" w:rsidR="008579C4" w:rsidRPr="008579C4" w:rsidRDefault="008579C4" w:rsidP="008579C4">
      <w:pPr>
        <w:numPr>
          <w:ilvl w:val="0"/>
          <w:numId w:val="7"/>
        </w:numPr>
      </w:pPr>
      <w:r w:rsidRPr="008579C4">
        <w:t>Interpretación: Explica qué significa la propiedad en términos de los datos.</w:t>
      </w:r>
    </w:p>
    <w:p w14:paraId="43469887" w14:textId="77777777" w:rsidR="008579C4" w:rsidRDefault="008579C4" w:rsidP="008579C4"/>
    <w:p w14:paraId="4EED1F5D" w14:textId="05B41491" w:rsidR="008579C4" w:rsidRPr="008579C4" w:rsidRDefault="008579C4" w:rsidP="008579C4">
      <w:r w:rsidRPr="008579C4">
        <w:t xml:space="preserve">A </w:t>
      </w:r>
      <w:r w:rsidRPr="008579C4">
        <w:t>continuación,</w:t>
      </w:r>
      <w:r w:rsidRPr="008579C4">
        <w:t xml:space="preserve"> se presenta una posible tabla con las propiedades de la desviación estándar:</w:t>
      </w:r>
    </w:p>
    <w:p w14:paraId="48E44581" w14:textId="77777777" w:rsidR="004B6946" w:rsidRDefault="004B6946" w:rsidP="004B6946"/>
    <w:tbl>
      <w:tblPr>
        <w:tblStyle w:val="Tablanormal5"/>
        <w:tblW w:w="8923" w:type="dxa"/>
        <w:tblLook w:val="04A0" w:firstRow="1" w:lastRow="0" w:firstColumn="1" w:lastColumn="0" w:noHBand="0" w:noVBand="1"/>
      </w:tblPr>
      <w:tblGrid>
        <w:gridCol w:w="1806"/>
        <w:gridCol w:w="2091"/>
        <w:gridCol w:w="1953"/>
        <w:gridCol w:w="3073"/>
      </w:tblGrid>
      <w:tr w:rsidR="00C874E4" w:rsidRPr="00C874E4" w14:paraId="7429F970" w14:textId="77777777" w:rsidTr="00C874E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3BEB395" w14:textId="77777777" w:rsidR="00C874E4" w:rsidRPr="00C874E4" w:rsidRDefault="00C874E4" w:rsidP="00C874E4">
            <w:pPr>
              <w:jc w:val="center"/>
              <w:rPr>
                <w:b/>
                <w:bCs/>
              </w:rPr>
            </w:pPr>
            <w:r w:rsidRPr="00C874E4">
              <w:rPr>
                <w:b/>
                <w:bCs/>
              </w:rPr>
              <w:t>Propiedad</w:t>
            </w:r>
          </w:p>
        </w:tc>
        <w:tc>
          <w:tcPr>
            <w:tcW w:w="2092" w:type="dxa"/>
            <w:hideMark/>
          </w:tcPr>
          <w:p w14:paraId="55FC2D7A" w14:textId="77777777" w:rsidR="00C874E4" w:rsidRPr="00C874E4" w:rsidRDefault="00C874E4" w:rsidP="00C874E4">
            <w:pPr>
              <w:jc w:val="center"/>
              <w:cnfStyle w:val="100000000000" w:firstRow="1" w:lastRow="0" w:firstColumn="0" w:lastColumn="0" w:oddVBand="0" w:evenVBand="0" w:oddHBand="0" w:evenHBand="0" w:firstRowFirstColumn="0" w:firstRowLastColumn="0" w:lastRowFirstColumn="0" w:lastRowLastColumn="0"/>
              <w:rPr>
                <w:b/>
                <w:bCs/>
              </w:rPr>
            </w:pPr>
            <w:r w:rsidRPr="00C874E4">
              <w:rPr>
                <w:b/>
                <w:bCs/>
              </w:rPr>
              <w:t>Descripción</w:t>
            </w:r>
          </w:p>
        </w:tc>
        <w:tc>
          <w:tcPr>
            <w:tcW w:w="1954" w:type="dxa"/>
            <w:hideMark/>
          </w:tcPr>
          <w:p w14:paraId="4669782A" w14:textId="77777777" w:rsidR="00C874E4" w:rsidRPr="00C874E4" w:rsidRDefault="00C874E4" w:rsidP="00C874E4">
            <w:pPr>
              <w:jc w:val="center"/>
              <w:cnfStyle w:val="100000000000" w:firstRow="1" w:lastRow="0" w:firstColumn="0" w:lastColumn="0" w:oddVBand="0" w:evenVBand="0" w:oddHBand="0" w:evenHBand="0" w:firstRowFirstColumn="0" w:firstRowLastColumn="0" w:lastRowFirstColumn="0" w:lastRowLastColumn="0"/>
              <w:rPr>
                <w:b/>
                <w:bCs/>
              </w:rPr>
            </w:pPr>
            <w:r w:rsidRPr="00C874E4">
              <w:rPr>
                <w:b/>
                <w:bCs/>
              </w:rPr>
              <w:t>Ejemplo</w:t>
            </w:r>
          </w:p>
        </w:tc>
        <w:tc>
          <w:tcPr>
            <w:tcW w:w="3074" w:type="dxa"/>
            <w:hideMark/>
          </w:tcPr>
          <w:p w14:paraId="5733AABD" w14:textId="77777777" w:rsidR="00C874E4" w:rsidRPr="00C874E4" w:rsidRDefault="00C874E4" w:rsidP="00C874E4">
            <w:pPr>
              <w:jc w:val="center"/>
              <w:cnfStyle w:val="100000000000" w:firstRow="1" w:lastRow="0" w:firstColumn="0" w:lastColumn="0" w:oddVBand="0" w:evenVBand="0" w:oddHBand="0" w:evenHBand="0" w:firstRowFirstColumn="0" w:firstRowLastColumn="0" w:lastRowFirstColumn="0" w:lastRowLastColumn="0"/>
              <w:rPr>
                <w:b/>
                <w:bCs/>
              </w:rPr>
            </w:pPr>
            <w:r w:rsidRPr="00C874E4">
              <w:rPr>
                <w:b/>
                <w:bCs/>
              </w:rPr>
              <w:t>Interpretación</w:t>
            </w:r>
          </w:p>
        </w:tc>
      </w:tr>
      <w:tr w:rsidR="00C874E4" w:rsidRPr="00C874E4" w14:paraId="18A5E9D9" w14:textId="77777777" w:rsidTr="00C87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3234B" w14:textId="77777777" w:rsidR="00C874E4" w:rsidRPr="00C874E4" w:rsidRDefault="00C874E4" w:rsidP="00C874E4">
            <w:r w:rsidRPr="00C874E4">
              <w:t>Homogeneidad</w:t>
            </w:r>
          </w:p>
        </w:tc>
        <w:tc>
          <w:tcPr>
            <w:tcW w:w="2092" w:type="dxa"/>
            <w:hideMark/>
          </w:tcPr>
          <w:p w14:paraId="557DB369" w14:textId="77777777" w:rsidR="00C874E4" w:rsidRPr="00C874E4" w:rsidRDefault="00C874E4" w:rsidP="00C874E4">
            <w:pPr>
              <w:cnfStyle w:val="000000100000" w:firstRow="0" w:lastRow="0" w:firstColumn="0" w:lastColumn="0" w:oddVBand="0" w:evenVBand="0" w:oddHBand="1" w:evenHBand="0" w:firstRowFirstColumn="0" w:firstRowLastColumn="0" w:lastRowFirstColumn="0" w:lastRowLastColumn="0"/>
              <w:rPr>
                <w:sz w:val="20"/>
                <w:szCs w:val="18"/>
              </w:rPr>
            </w:pPr>
            <w:r w:rsidRPr="00C874E4">
              <w:rPr>
                <w:sz w:val="20"/>
                <w:szCs w:val="18"/>
              </w:rPr>
              <w:t>La desviación estándar es homogénea a la unidad de medida de los datos</w:t>
            </w:r>
          </w:p>
        </w:tc>
        <w:tc>
          <w:tcPr>
            <w:tcW w:w="1954" w:type="dxa"/>
            <w:hideMark/>
          </w:tcPr>
          <w:p w14:paraId="5258A1B4" w14:textId="77777777" w:rsidR="00C874E4" w:rsidRPr="00C874E4" w:rsidRDefault="00C874E4" w:rsidP="00C874E4">
            <w:pPr>
              <w:cnfStyle w:val="000000100000" w:firstRow="0" w:lastRow="0" w:firstColumn="0" w:lastColumn="0" w:oddVBand="0" w:evenVBand="0" w:oddHBand="1" w:evenHBand="0" w:firstRowFirstColumn="0" w:firstRowLastColumn="0" w:lastRowFirstColumn="0" w:lastRowLastColumn="0"/>
              <w:rPr>
                <w:sz w:val="20"/>
                <w:szCs w:val="18"/>
              </w:rPr>
            </w:pPr>
            <w:r w:rsidRPr="00C874E4">
              <w:rPr>
                <w:sz w:val="20"/>
                <w:szCs w:val="18"/>
              </w:rPr>
              <w:t>En un conjunto de datos en metros, la desviación estándar es en metros.</w:t>
            </w:r>
          </w:p>
        </w:tc>
        <w:tc>
          <w:tcPr>
            <w:tcW w:w="3074" w:type="dxa"/>
            <w:hideMark/>
          </w:tcPr>
          <w:p w14:paraId="2D405913" w14:textId="77777777" w:rsidR="00C874E4" w:rsidRPr="00C874E4" w:rsidRDefault="00C874E4" w:rsidP="00C874E4">
            <w:pPr>
              <w:cnfStyle w:val="000000100000" w:firstRow="0" w:lastRow="0" w:firstColumn="0" w:lastColumn="0" w:oddVBand="0" w:evenVBand="0" w:oddHBand="1" w:evenHBand="0" w:firstRowFirstColumn="0" w:firstRowLastColumn="0" w:lastRowFirstColumn="0" w:lastRowLastColumn="0"/>
              <w:rPr>
                <w:sz w:val="20"/>
                <w:szCs w:val="18"/>
              </w:rPr>
            </w:pPr>
            <w:r w:rsidRPr="00C874E4">
              <w:rPr>
                <w:sz w:val="20"/>
                <w:szCs w:val="18"/>
              </w:rPr>
              <w:t>La desviación estándar es una medida de dispersión que se expresa en la misma unidad que los datos.</w:t>
            </w:r>
          </w:p>
        </w:tc>
      </w:tr>
      <w:tr w:rsidR="00C874E4" w:rsidRPr="00C874E4" w14:paraId="4682603C" w14:textId="77777777" w:rsidTr="00C874E4">
        <w:tc>
          <w:tcPr>
            <w:cnfStyle w:val="001000000000" w:firstRow="0" w:lastRow="0" w:firstColumn="1" w:lastColumn="0" w:oddVBand="0" w:evenVBand="0" w:oddHBand="0" w:evenHBand="0" w:firstRowFirstColumn="0" w:firstRowLastColumn="0" w:lastRowFirstColumn="0" w:lastRowLastColumn="0"/>
            <w:tcW w:w="0" w:type="auto"/>
            <w:hideMark/>
          </w:tcPr>
          <w:p w14:paraId="3008E94C" w14:textId="77777777" w:rsidR="00C874E4" w:rsidRPr="00C874E4" w:rsidRDefault="00C874E4" w:rsidP="00C874E4">
            <w:r w:rsidRPr="00C874E4">
              <w:t>No negatividad</w:t>
            </w:r>
          </w:p>
        </w:tc>
        <w:tc>
          <w:tcPr>
            <w:tcW w:w="2092" w:type="dxa"/>
            <w:hideMark/>
          </w:tcPr>
          <w:p w14:paraId="60EADCAD" w14:textId="77777777" w:rsidR="00C874E4" w:rsidRPr="00C874E4" w:rsidRDefault="00C874E4" w:rsidP="00C874E4">
            <w:pPr>
              <w:cnfStyle w:val="000000000000" w:firstRow="0" w:lastRow="0" w:firstColumn="0" w:lastColumn="0" w:oddVBand="0" w:evenVBand="0" w:oddHBand="0" w:evenHBand="0" w:firstRowFirstColumn="0" w:firstRowLastColumn="0" w:lastRowFirstColumn="0" w:lastRowLastColumn="0"/>
              <w:rPr>
                <w:sz w:val="20"/>
                <w:szCs w:val="18"/>
              </w:rPr>
            </w:pPr>
            <w:r w:rsidRPr="00C874E4">
              <w:rPr>
                <w:sz w:val="20"/>
                <w:szCs w:val="18"/>
              </w:rPr>
              <w:t>La desviación estándar no puede ser negativa</w:t>
            </w:r>
          </w:p>
        </w:tc>
        <w:tc>
          <w:tcPr>
            <w:tcW w:w="1954" w:type="dxa"/>
            <w:hideMark/>
          </w:tcPr>
          <w:p w14:paraId="2D20D169" w14:textId="77777777" w:rsidR="00C874E4" w:rsidRPr="00C874E4" w:rsidRDefault="00C874E4" w:rsidP="00C874E4">
            <w:pPr>
              <w:cnfStyle w:val="000000000000" w:firstRow="0" w:lastRow="0" w:firstColumn="0" w:lastColumn="0" w:oddVBand="0" w:evenVBand="0" w:oddHBand="0" w:evenHBand="0" w:firstRowFirstColumn="0" w:firstRowLastColumn="0" w:lastRowFirstColumn="0" w:lastRowLastColumn="0"/>
              <w:rPr>
                <w:sz w:val="20"/>
                <w:szCs w:val="18"/>
              </w:rPr>
            </w:pPr>
            <w:r w:rsidRPr="00C874E4">
              <w:rPr>
                <w:sz w:val="20"/>
                <w:szCs w:val="18"/>
              </w:rPr>
              <w:t>Si la desviación estándar calculada es -1, no tiene sentido ya que no puede haber desviación negativa.</w:t>
            </w:r>
          </w:p>
        </w:tc>
        <w:tc>
          <w:tcPr>
            <w:tcW w:w="3074" w:type="dxa"/>
            <w:hideMark/>
          </w:tcPr>
          <w:p w14:paraId="5F0E6696" w14:textId="77777777" w:rsidR="00C874E4" w:rsidRPr="00C874E4" w:rsidRDefault="00C874E4" w:rsidP="00C874E4">
            <w:pPr>
              <w:cnfStyle w:val="000000000000" w:firstRow="0" w:lastRow="0" w:firstColumn="0" w:lastColumn="0" w:oddVBand="0" w:evenVBand="0" w:oddHBand="0" w:evenHBand="0" w:firstRowFirstColumn="0" w:firstRowLastColumn="0" w:lastRowFirstColumn="0" w:lastRowLastColumn="0"/>
              <w:rPr>
                <w:sz w:val="20"/>
                <w:szCs w:val="18"/>
              </w:rPr>
            </w:pPr>
            <w:r w:rsidRPr="00C874E4">
              <w:rPr>
                <w:sz w:val="20"/>
                <w:szCs w:val="18"/>
              </w:rPr>
              <w:t>La desviación estándar siempre será un número positivo o igual a cero.</w:t>
            </w:r>
          </w:p>
        </w:tc>
      </w:tr>
      <w:tr w:rsidR="00C874E4" w:rsidRPr="00C874E4" w14:paraId="63DE1850" w14:textId="77777777" w:rsidTr="00C87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2AC2D" w14:textId="77777777" w:rsidR="00C874E4" w:rsidRPr="00C874E4" w:rsidRDefault="00C874E4" w:rsidP="00C874E4">
            <w:r w:rsidRPr="00C874E4">
              <w:t>Varianza cero</w:t>
            </w:r>
          </w:p>
        </w:tc>
        <w:tc>
          <w:tcPr>
            <w:tcW w:w="2092" w:type="dxa"/>
            <w:hideMark/>
          </w:tcPr>
          <w:p w14:paraId="6B83EDAC" w14:textId="77777777" w:rsidR="00C874E4" w:rsidRPr="00C874E4" w:rsidRDefault="00C874E4" w:rsidP="00C874E4">
            <w:pPr>
              <w:cnfStyle w:val="000000100000" w:firstRow="0" w:lastRow="0" w:firstColumn="0" w:lastColumn="0" w:oddVBand="0" w:evenVBand="0" w:oddHBand="1" w:evenHBand="0" w:firstRowFirstColumn="0" w:firstRowLastColumn="0" w:lastRowFirstColumn="0" w:lastRowLastColumn="0"/>
              <w:rPr>
                <w:sz w:val="20"/>
                <w:szCs w:val="18"/>
              </w:rPr>
            </w:pPr>
            <w:r w:rsidRPr="00C874E4">
              <w:rPr>
                <w:sz w:val="20"/>
                <w:szCs w:val="18"/>
              </w:rPr>
              <w:t>Si todos los datos son iguales, la desviación estándar es cero</w:t>
            </w:r>
          </w:p>
        </w:tc>
        <w:tc>
          <w:tcPr>
            <w:tcW w:w="1954" w:type="dxa"/>
            <w:hideMark/>
          </w:tcPr>
          <w:p w14:paraId="3F41C995" w14:textId="77777777" w:rsidR="00C874E4" w:rsidRPr="00C874E4" w:rsidRDefault="00C874E4" w:rsidP="00C874E4">
            <w:pPr>
              <w:cnfStyle w:val="000000100000" w:firstRow="0" w:lastRow="0" w:firstColumn="0" w:lastColumn="0" w:oddVBand="0" w:evenVBand="0" w:oddHBand="1" w:evenHBand="0" w:firstRowFirstColumn="0" w:firstRowLastColumn="0" w:lastRowFirstColumn="0" w:lastRowLastColumn="0"/>
              <w:rPr>
                <w:sz w:val="20"/>
                <w:szCs w:val="18"/>
              </w:rPr>
            </w:pPr>
            <w:r w:rsidRPr="00C874E4">
              <w:rPr>
                <w:sz w:val="20"/>
                <w:szCs w:val="18"/>
              </w:rPr>
              <w:t>En un conjunto de datos con valores repetidos, la desviación estándar es cero.</w:t>
            </w:r>
          </w:p>
        </w:tc>
        <w:tc>
          <w:tcPr>
            <w:tcW w:w="3074" w:type="dxa"/>
            <w:hideMark/>
          </w:tcPr>
          <w:p w14:paraId="59DF3AC2" w14:textId="77777777" w:rsidR="00C874E4" w:rsidRPr="00C874E4" w:rsidRDefault="00C874E4" w:rsidP="00C874E4">
            <w:pPr>
              <w:cnfStyle w:val="000000100000" w:firstRow="0" w:lastRow="0" w:firstColumn="0" w:lastColumn="0" w:oddVBand="0" w:evenVBand="0" w:oddHBand="1" w:evenHBand="0" w:firstRowFirstColumn="0" w:firstRowLastColumn="0" w:lastRowFirstColumn="0" w:lastRowLastColumn="0"/>
              <w:rPr>
                <w:sz w:val="20"/>
                <w:szCs w:val="18"/>
              </w:rPr>
            </w:pPr>
            <w:r w:rsidRPr="00C874E4">
              <w:rPr>
                <w:sz w:val="20"/>
                <w:szCs w:val="18"/>
              </w:rPr>
              <w:t>Si todos los datos son iguales, no hay variabilidad en los datos, y la desviación estándar será cero.</w:t>
            </w:r>
          </w:p>
        </w:tc>
      </w:tr>
      <w:tr w:rsidR="00C874E4" w:rsidRPr="00C874E4" w14:paraId="67517265" w14:textId="77777777" w:rsidTr="00C874E4">
        <w:tc>
          <w:tcPr>
            <w:cnfStyle w:val="001000000000" w:firstRow="0" w:lastRow="0" w:firstColumn="1" w:lastColumn="0" w:oddVBand="0" w:evenVBand="0" w:oddHBand="0" w:evenHBand="0" w:firstRowFirstColumn="0" w:firstRowLastColumn="0" w:lastRowFirstColumn="0" w:lastRowLastColumn="0"/>
            <w:tcW w:w="0" w:type="auto"/>
            <w:hideMark/>
          </w:tcPr>
          <w:p w14:paraId="5A57AE38" w14:textId="77777777" w:rsidR="00C874E4" w:rsidRPr="00C874E4" w:rsidRDefault="00C874E4" w:rsidP="00C874E4">
            <w:r w:rsidRPr="00C874E4">
              <w:lastRenderedPageBreak/>
              <w:t>Relación con la media</w:t>
            </w:r>
          </w:p>
        </w:tc>
        <w:tc>
          <w:tcPr>
            <w:tcW w:w="2092" w:type="dxa"/>
            <w:hideMark/>
          </w:tcPr>
          <w:p w14:paraId="70C38F87" w14:textId="77777777" w:rsidR="00C874E4" w:rsidRPr="00C874E4" w:rsidRDefault="00C874E4" w:rsidP="00C874E4">
            <w:pPr>
              <w:cnfStyle w:val="000000000000" w:firstRow="0" w:lastRow="0" w:firstColumn="0" w:lastColumn="0" w:oddVBand="0" w:evenVBand="0" w:oddHBand="0" w:evenHBand="0" w:firstRowFirstColumn="0" w:firstRowLastColumn="0" w:lastRowFirstColumn="0" w:lastRowLastColumn="0"/>
              <w:rPr>
                <w:sz w:val="20"/>
                <w:szCs w:val="18"/>
              </w:rPr>
            </w:pPr>
            <w:r w:rsidRPr="00C874E4">
              <w:rPr>
                <w:sz w:val="20"/>
                <w:szCs w:val="18"/>
              </w:rPr>
              <w:t>La desviación estándar es mayor cuando los datos están más dispersos</w:t>
            </w:r>
          </w:p>
        </w:tc>
        <w:tc>
          <w:tcPr>
            <w:tcW w:w="1954" w:type="dxa"/>
            <w:hideMark/>
          </w:tcPr>
          <w:p w14:paraId="1966318B" w14:textId="77777777" w:rsidR="00C874E4" w:rsidRPr="00C874E4" w:rsidRDefault="00C874E4" w:rsidP="00C874E4">
            <w:pPr>
              <w:cnfStyle w:val="000000000000" w:firstRow="0" w:lastRow="0" w:firstColumn="0" w:lastColumn="0" w:oddVBand="0" w:evenVBand="0" w:oddHBand="0" w:evenHBand="0" w:firstRowFirstColumn="0" w:firstRowLastColumn="0" w:lastRowFirstColumn="0" w:lastRowLastColumn="0"/>
              <w:rPr>
                <w:sz w:val="20"/>
                <w:szCs w:val="18"/>
              </w:rPr>
            </w:pPr>
            <w:r w:rsidRPr="00C874E4">
              <w:rPr>
                <w:sz w:val="20"/>
                <w:szCs w:val="18"/>
              </w:rPr>
              <w:t>En un conjunto de datos con una media de 10 y desviación estándar de 2, la desviación estándar será mayor si los datos tienen una media de 10 y una desviación estándar de 5.</w:t>
            </w:r>
          </w:p>
        </w:tc>
        <w:tc>
          <w:tcPr>
            <w:tcW w:w="3074" w:type="dxa"/>
            <w:hideMark/>
          </w:tcPr>
          <w:p w14:paraId="008772F3" w14:textId="77777777" w:rsidR="00C874E4" w:rsidRPr="00C874E4" w:rsidRDefault="00C874E4" w:rsidP="00C874E4">
            <w:pPr>
              <w:cnfStyle w:val="000000000000" w:firstRow="0" w:lastRow="0" w:firstColumn="0" w:lastColumn="0" w:oddVBand="0" w:evenVBand="0" w:oddHBand="0" w:evenHBand="0" w:firstRowFirstColumn="0" w:firstRowLastColumn="0" w:lastRowFirstColumn="0" w:lastRowLastColumn="0"/>
              <w:rPr>
                <w:sz w:val="20"/>
                <w:szCs w:val="18"/>
              </w:rPr>
            </w:pPr>
            <w:r w:rsidRPr="00C874E4">
              <w:rPr>
                <w:sz w:val="20"/>
                <w:szCs w:val="18"/>
              </w:rPr>
              <w:t>Si los datos están más dispersos, la desviación estándar será mayor. Si los datos están agrupados en torno a la media, la desviación estándar será menor.</w:t>
            </w:r>
          </w:p>
        </w:tc>
      </w:tr>
    </w:tbl>
    <w:p w14:paraId="7BB1F8B8" w14:textId="77777777" w:rsidR="004B6946" w:rsidRDefault="004B6946" w:rsidP="004B6946"/>
    <w:p w14:paraId="7D30F9DD" w14:textId="77777777" w:rsidR="00E259E8" w:rsidRPr="00E259E8" w:rsidRDefault="00E259E8" w:rsidP="00E259E8">
      <w:r w:rsidRPr="00E259E8">
        <w:br/>
        <w:t>Ejemplo 1:</w:t>
      </w:r>
    </w:p>
    <w:p w14:paraId="5AEE8BEB" w14:textId="77777777" w:rsidR="00E259E8" w:rsidRDefault="00E259E8" w:rsidP="00E259E8">
      <w:r w:rsidRPr="00E259E8">
        <w:t>Calcular la varianza y la desviación estándar de los siguientes datos: 2, 4, 6 y 8 sabiendo que corresponden a una población.</w:t>
      </w:r>
    </w:p>
    <w:p w14:paraId="0E6A464D" w14:textId="77777777" w:rsidR="0079060E" w:rsidRPr="00E259E8" w:rsidRDefault="0079060E" w:rsidP="00E259E8"/>
    <w:p w14:paraId="0C7AA14C" w14:textId="77777777" w:rsidR="00E259E8" w:rsidRDefault="00E259E8" w:rsidP="00E259E8">
      <w:r w:rsidRPr="00E259E8">
        <w:rPr>
          <w:b/>
          <w:bCs/>
        </w:rPr>
        <w:t>Solución:</w:t>
      </w:r>
      <w:r w:rsidRPr="00E259E8">
        <w:rPr>
          <w:b/>
          <w:bCs/>
        </w:rPr>
        <w:br/>
      </w:r>
      <w:r w:rsidRPr="00E259E8">
        <w:t>Nos indican que estos datos forman una población, por lo tanto, usaremos las fórmulas de varianza y desviación estándar para la población, teniendo en cuenta que tenemos 4 datos, es decir, N = 4.</w:t>
      </w:r>
    </w:p>
    <w:p w14:paraId="106C062C" w14:textId="77777777" w:rsidR="0079060E" w:rsidRPr="00E259E8" w:rsidRDefault="0079060E" w:rsidP="00E259E8"/>
    <w:p w14:paraId="578A9BCD" w14:textId="77777777" w:rsidR="00E259E8" w:rsidRPr="00E259E8" w:rsidRDefault="00E259E8" w:rsidP="00E259E8">
      <w:r w:rsidRPr="00E259E8">
        <w:t>Empezamos calculando la media poblacional:</w:t>
      </w:r>
    </w:p>
    <w:p w14:paraId="7B87F457" w14:textId="2CA6D5E2" w:rsidR="00E259E8" w:rsidRPr="00E259E8" w:rsidRDefault="00E259E8" w:rsidP="00E259E8">
      <w:r w:rsidRPr="00E259E8">
        <w:drawing>
          <wp:inline distT="0" distB="0" distL="0" distR="0" wp14:anchorId="5FF8ABD4" wp14:editId="35109DAB">
            <wp:extent cx="5012055" cy="603965"/>
            <wp:effectExtent l="0" t="0" r="0" b="5715"/>
            <wp:docPr id="1782668250" name="Imagen 31" descr="ejercicios de varianza y desviación está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jercicios de varianza y desviación estánda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021774" cy="605136"/>
                    </a:xfrm>
                    <a:prstGeom prst="rect">
                      <a:avLst/>
                    </a:prstGeom>
                    <a:noFill/>
                    <a:ln>
                      <a:noFill/>
                    </a:ln>
                  </pic:spPr>
                </pic:pic>
              </a:graphicData>
            </a:graphic>
          </wp:inline>
        </w:drawing>
      </w:r>
    </w:p>
    <w:p w14:paraId="6E9B28DD" w14:textId="77777777" w:rsidR="0079060E" w:rsidRDefault="0079060E" w:rsidP="00E259E8"/>
    <w:p w14:paraId="29B5AAE3" w14:textId="1B3580CE" w:rsidR="00E259E8" w:rsidRPr="00E259E8" w:rsidRDefault="00E259E8" w:rsidP="00E259E8">
      <w:r w:rsidRPr="00E259E8">
        <w:t>Ahora calculamos la varianza poblacional:</w:t>
      </w:r>
    </w:p>
    <w:p w14:paraId="396994EA" w14:textId="100C9606" w:rsidR="00E259E8" w:rsidRPr="00E259E8" w:rsidRDefault="00E259E8" w:rsidP="00E259E8">
      <w:r w:rsidRPr="00E259E8">
        <w:lastRenderedPageBreak/>
        <w:drawing>
          <wp:inline distT="0" distB="0" distL="0" distR="0" wp14:anchorId="61E4BC5B" wp14:editId="63961766">
            <wp:extent cx="5612130" cy="1467485"/>
            <wp:effectExtent l="0" t="0" r="7620" b="0"/>
            <wp:docPr id="1731595997" name="Imagen 30" descr="ejercicios de varianza y desviación está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jercicios de varianza y desviación estánda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612130" cy="1467485"/>
                    </a:xfrm>
                    <a:prstGeom prst="rect">
                      <a:avLst/>
                    </a:prstGeom>
                    <a:noFill/>
                    <a:ln>
                      <a:noFill/>
                    </a:ln>
                  </pic:spPr>
                </pic:pic>
              </a:graphicData>
            </a:graphic>
          </wp:inline>
        </w:drawing>
      </w:r>
    </w:p>
    <w:p w14:paraId="2282B5AB" w14:textId="69599FA3" w:rsidR="00E259E8" w:rsidRPr="00E259E8" w:rsidRDefault="00E259E8" w:rsidP="00E259E8">
      <w:r w:rsidRPr="00E259E8">
        <w:t xml:space="preserve">El valor de la varianza </w:t>
      </w:r>
      <w:r w:rsidR="0079060E" w:rsidRPr="00E259E8">
        <w:t>poblacional</w:t>
      </w:r>
      <w:r w:rsidRPr="00E259E8">
        <w:t xml:space="preserve"> es de 5.</w:t>
      </w:r>
    </w:p>
    <w:p w14:paraId="3D9A7A1C" w14:textId="041153AD" w:rsidR="0079060E" w:rsidRDefault="0079060E" w:rsidP="00E259E8">
      <w:r w:rsidRPr="00E259E8">
        <w:drawing>
          <wp:anchor distT="0" distB="0" distL="114300" distR="114300" simplePos="0" relativeHeight="251735040" behindDoc="1" locked="0" layoutInCell="1" allowOverlap="1" wp14:anchorId="1F1ACED2" wp14:editId="1A9C0081">
            <wp:simplePos x="0" y="0"/>
            <wp:positionH relativeFrom="column">
              <wp:posOffset>3958590</wp:posOffset>
            </wp:positionH>
            <wp:positionV relativeFrom="paragraph">
              <wp:posOffset>245745</wp:posOffset>
            </wp:positionV>
            <wp:extent cx="1495425" cy="811995"/>
            <wp:effectExtent l="0" t="0" r="0" b="7620"/>
            <wp:wrapTight wrapText="bothSides">
              <wp:wrapPolygon edited="0">
                <wp:start x="0" y="0"/>
                <wp:lineTo x="0" y="21296"/>
                <wp:lineTo x="21187" y="21296"/>
                <wp:lineTo x="21187" y="0"/>
                <wp:lineTo x="0" y="0"/>
              </wp:wrapPolygon>
            </wp:wrapTight>
            <wp:docPr id="490144464" name="Imagen 29" descr="ejercicios de varianza y desviación está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jercicios de varianza y desviación estánda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495425" cy="811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8020BD" w14:textId="7C9F48CC" w:rsidR="00E259E8" w:rsidRPr="00E259E8" w:rsidRDefault="00E259E8" w:rsidP="00E259E8">
      <w:r w:rsidRPr="00E259E8">
        <w:t>Ahora calculamos la desviación estándar, teniendo en cuenta que es la raíz cuadrada de la varianza.</w:t>
      </w:r>
    </w:p>
    <w:p w14:paraId="4D74AE4D" w14:textId="278A6A00" w:rsidR="00E259E8" w:rsidRPr="00E259E8" w:rsidRDefault="00E259E8" w:rsidP="00E259E8"/>
    <w:p w14:paraId="104FB04B" w14:textId="42453B66" w:rsidR="00E259E8" w:rsidRPr="00E259E8" w:rsidRDefault="00E259E8" w:rsidP="00E259E8"/>
    <w:p w14:paraId="5C2AEB6F" w14:textId="77777777" w:rsidR="00E259E8" w:rsidRPr="00E259E8" w:rsidRDefault="00E259E8" w:rsidP="00E259E8">
      <w:r w:rsidRPr="00E259E8">
        <w:t>Ejemplo 2:</w:t>
      </w:r>
    </w:p>
    <w:p w14:paraId="7596F862" w14:textId="77777777" w:rsidR="00E259E8" w:rsidRDefault="00E259E8" w:rsidP="00E259E8">
      <w:r w:rsidRPr="00E259E8">
        <w:t>Calcular la varianza y la desviación estándar de los siguientes datos: 1, 3, 5, 7 y 9 sabiendo que corresponden a una muestra</w:t>
      </w:r>
    </w:p>
    <w:p w14:paraId="0BDD6220" w14:textId="77777777" w:rsidR="00034D6E" w:rsidRPr="00E259E8" w:rsidRDefault="00034D6E" w:rsidP="00E259E8"/>
    <w:p w14:paraId="3BC3B97E" w14:textId="77777777" w:rsidR="00E259E8" w:rsidRDefault="00E259E8" w:rsidP="00E259E8">
      <w:r w:rsidRPr="00E259E8">
        <w:rPr>
          <w:b/>
          <w:bCs/>
        </w:rPr>
        <w:t>Solución:</w:t>
      </w:r>
      <w:r w:rsidRPr="00E259E8">
        <w:rPr>
          <w:b/>
          <w:bCs/>
        </w:rPr>
        <w:br/>
      </w:r>
      <w:r w:rsidRPr="00E259E8">
        <w:t>Nos indican que estos datos forman una muestra, por lo tanto, usaremos las fórmulas de varianza y desviación estándar para la muestra, teniendo en cuenta que tenemos 5 datos, es decir, n = 5.</w:t>
      </w:r>
    </w:p>
    <w:p w14:paraId="6C79E932" w14:textId="77777777" w:rsidR="00034D6E" w:rsidRPr="00E259E8" w:rsidRDefault="00034D6E" w:rsidP="00E259E8"/>
    <w:p w14:paraId="5EAFF435" w14:textId="77777777" w:rsidR="00E259E8" w:rsidRPr="00E259E8" w:rsidRDefault="00E259E8" w:rsidP="00E259E8">
      <w:r w:rsidRPr="00E259E8">
        <w:t>Empezamos calculando la media de la muestra:</w:t>
      </w:r>
    </w:p>
    <w:p w14:paraId="1F388280" w14:textId="517A8872" w:rsidR="00E259E8" w:rsidRPr="00E259E8" w:rsidRDefault="00E259E8" w:rsidP="00E259E8">
      <w:r w:rsidRPr="00E259E8">
        <w:drawing>
          <wp:inline distT="0" distB="0" distL="0" distR="0" wp14:anchorId="7182C4D2" wp14:editId="486B2516">
            <wp:extent cx="5612130" cy="509905"/>
            <wp:effectExtent l="0" t="0" r="7620" b="4445"/>
            <wp:docPr id="2021860909" name="Imagen 28" descr="ejercicios de varianza y desviación está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jercicios de varianza y desviación estánda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612130" cy="509905"/>
                    </a:xfrm>
                    <a:prstGeom prst="rect">
                      <a:avLst/>
                    </a:prstGeom>
                    <a:noFill/>
                    <a:ln>
                      <a:noFill/>
                    </a:ln>
                  </pic:spPr>
                </pic:pic>
              </a:graphicData>
            </a:graphic>
          </wp:inline>
        </w:drawing>
      </w:r>
    </w:p>
    <w:p w14:paraId="7FE69FED" w14:textId="77777777" w:rsidR="00034D6E" w:rsidRDefault="00034D6E" w:rsidP="00E259E8"/>
    <w:p w14:paraId="7FF144DA" w14:textId="77777777" w:rsidR="00034D6E" w:rsidRDefault="00034D6E" w:rsidP="00E259E8"/>
    <w:p w14:paraId="10394F14" w14:textId="77777777" w:rsidR="00034D6E" w:rsidRDefault="00034D6E" w:rsidP="00E259E8"/>
    <w:p w14:paraId="4546F168" w14:textId="77777777" w:rsidR="00034D6E" w:rsidRDefault="00034D6E" w:rsidP="00E259E8"/>
    <w:p w14:paraId="55F33BE5" w14:textId="019B7E3F" w:rsidR="00E259E8" w:rsidRPr="00E259E8" w:rsidRDefault="00E259E8" w:rsidP="00E259E8">
      <w:r w:rsidRPr="00E259E8">
        <w:lastRenderedPageBreak/>
        <w:t>Ahora calculamos la varianza de la muestra:</w:t>
      </w:r>
    </w:p>
    <w:p w14:paraId="6F4DA066" w14:textId="54D9D056" w:rsidR="00E259E8" w:rsidRPr="00E259E8" w:rsidRDefault="00E259E8" w:rsidP="00E259E8">
      <w:r w:rsidRPr="00E259E8">
        <w:drawing>
          <wp:inline distT="0" distB="0" distL="0" distR="0" wp14:anchorId="40C5981C" wp14:editId="75338748">
            <wp:extent cx="5612130" cy="1989455"/>
            <wp:effectExtent l="0" t="0" r="7620" b="0"/>
            <wp:docPr id="1557766016" name="Imagen 27" descr="ejercicios de varianza y desviación está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jercicios de varianza y desviación estánda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612130" cy="1989455"/>
                    </a:xfrm>
                    <a:prstGeom prst="rect">
                      <a:avLst/>
                    </a:prstGeom>
                    <a:noFill/>
                    <a:ln>
                      <a:noFill/>
                    </a:ln>
                  </pic:spPr>
                </pic:pic>
              </a:graphicData>
            </a:graphic>
          </wp:inline>
        </w:drawing>
      </w:r>
    </w:p>
    <w:p w14:paraId="100F4B97" w14:textId="3FC72614" w:rsidR="00E259E8" w:rsidRPr="00E259E8" w:rsidRDefault="00E259E8" w:rsidP="00E259E8">
      <w:r w:rsidRPr="00E259E8">
        <w:t xml:space="preserve">El valor de la varianza </w:t>
      </w:r>
      <w:r w:rsidR="00034D6E" w:rsidRPr="00E259E8">
        <w:t>poblacional</w:t>
      </w:r>
      <w:r w:rsidRPr="00E259E8">
        <w:t xml:space="preserve"> es de 10.</w:t>
      </w:r>
    </w:p>
    <w:p w14:paraId="33809CA4" w14:textId="77777777" w:rsidR="003B1044" w:rsidRDefault="003B1044" w:rsidP="00E259E8"/>
    <w:p w14:paraId="35D38DF0" w14:textId="0B26478E" w:rsidR="00E259E8" w:rsidRPr="00E259E8" w:rsidRDefault="003B1044" w:rsidP="00E259E8">
      <w:r w:rsidRPr="00E259E8">
        <w:drawing>
          <wp:anchor distT="0" distB="0" distL="114300" distR="114300" simplePos="0" relativeHeight="251736064" behindDoc="1" locked="0" layoutInCell="1" allowOverlap="1" wp14:anchorId="776952B2" wp14:editId="7D0C27CE">
            <wp:simplePos x="0" y="0"/>
            <wp:positionH relativeFrom="column">
              <wp:posOffset>3720465</wp:posOffset>
            </wp:positionH>
            <wp:positionV relativeFrom="paragraph">
              <wp:posOffset>16510</wp:posOffset>
            </wp:positionV>
            <wp:extent cx="1666875" cy="757670"/>
            <wp:effectExtent l="0" t="0" r="0" b="4445"/>
            <wp:wrapTight wrapText="bothSides">
              <wp:wrapPolygon edited="0">
                <wp:start x="0" y="0"/>
                <wp:lineTo x="0" y="21184"/>
                <wp:lineTo x="21230" y="21184"/>
                <wp:lineTo x="21230" y="0"/>
                <wp:lineTo x="0" y="0"/>
              </wp:wrapPolygon>
            </wp:wrapTight>
            <wp:docPr id="1354369348" name="Imagen 26" descr="ejercicios de varianza y desviación está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jercicios de varianza y desviación estánd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666875" cy="757670"/>
                    </a:xfrm>
                    <a:prstGeom prst="rect">
                      <a:avLst/>
                    </a:prstGeom>
                    <a:noFill/>
                    <a:ln>
                      <a:noFill/>
                    </a:ln>
                  </pic:spPr>
                </pic:pic>
              </a:graphicData>
            </a:graphic>
            <wp14:sizeRelH relativeFrom="page">
              <wp14:pctWidth>0</wp14:pctWidth>
            </wp14:sizeRelH>
            <wp14:sizeRelV relativeFrom="page">
              <wp14:pctHeight>0</wp14:pctHeight>
            </wp14:sizeRelV>
          </wp:anchor>
        </w:drawing>
      </w:r>
      <w:r w:rsidR="00E259E8" w:rsidRPr="00E259E8">
        <w:t>Ahora calculamos la desviación estándar, teniendo en cuenta que es la raíz cuadrada de la varianza.</w:t>
      </w:r>
    </w:p>
    <w:p w14:paraId="0FF8FEDE" w14:textId="03987752" w:rsidR="00E259E8" w:rsidRPr="00E259E8" w:rsidRDefault="00E259E8" w:rsidP="00E259E8"/>
    <w:p w14:paraId="5E56337C" w14:textId="5693BFFE" w:rsidR="00E259E8" w:rsidRPr="00E259E8" w:rsidRDefault="00E259E8" w:rsidP="00E259E8"/>
    <w:p w14:paraId="2C01F5AA" w14:textId="77777777" w:rsidR="00E259E8" w:rsidRPr="00E259E8" w:rsidRDefault="00E259E8" w:rsidP="00E259E8">
      <w:r w:rsidRPr="00E259E8">
        <w:t>Ejemplo 3:</w:t>
      </w:r>
    </w:p>
    <w:p w14:paraId="623A3786" w14:textId="77777777" w:rsidR="00E259E8" w:rsidRPr="00E259E8" w:rsidRDefault="00E259E8" w:rsidP="00E259E8">
      <w:r w:rsidRPr="00E259E8">
        <w:t>Calcular la varianza y la desviación estándar de los siguientes datos: 10, 12, 13, 16, 9, 8, 12, 8, 6, 16 sabiendo que corresponden a una población.</w:t>
      </w:r>
    </w:p>
    <w:p w14:paraId="1ABD5E4C" w14:textId="77777777" w:rsidR="003B1044" w:rsidRDefault="003B1044" w:rsidP="00E259E8">
      <w:pPr>
        <w:rPr>
          <w:b/>
          <w:bCs/>
        </w:rPr>
      </w:pPr>
    </w:p>
    <w:p w14:paraId="6E70F56E" w14:textId="7D394FF5" w:rsidR="00E259E8" w:rsidRPr="00E259E8" w:rsidRDefault="00E259E8" w:rsidP="00E259E8">
      <w:r w:rsidRPr="00E259E8">
        <w:rPr>
          <w:b/>
          <w:bCs/>
        </w:rPr>
        <w:t>Solución:</w:t>
      </w:r>
    </w:p>
    <w:p w14:paraId="7E84706C" w14:textId="77777777" w:rsidR="00E259E8" w:rsidRPr="00E259E8" w:rsidRDefault="00E259E8" w:rsidP="00E259E8">
      <w:r w:rsidRPr="00E259E8">
        <w:t>Empezaremos calculando la media y la varianza usando las fórmulas de la población.</w:t>
      </w:r>
    </w:p>
    <w:p w14:paraId="39D9DBFE" w14:textId="67DBABDA" w:rsidR="00E259E8" w:rsidRPr="00E259E8" w:rsidRDefault="00E259E8" w:rsidP="00E259E8">
      <w:r w:rsidRPr="00E259E8">
        <w:drawing>
          <wp:inline distT="0" distB="0" distL="0" distR="0" wp14:anchorId="09D73CF4" wp14:editId="798AB0C6">
            <wp:extent cx="4067175" cy="599215"/>
            <wp:effectExtent l="0" t="0" r="0" b="0"/>
            <wp:docPr id="924821949" name="Imagen 2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21949" name="Imagen 25" descr="Imagen que contiene Interfaz de usuario gráfica&#10;&#10;Descripción generada automáticamente"/>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085636" cy="601935"/>
                    </a:xfrm>
                    <a:prstGeom prst="rect">
                      <a:avLst/>
                    </a:prstGeom>
                    <a:noFill/>
                    <a:ln>
                      <a:noFill/>
                    </a:ln>
                  </pic:spPr>
                </pic:pic>
              </a:graphicData>
            </a:graphic>
          </wp:inline>
        </w:drawing>
      </w:r>
    </w:p>
    <w:p w14:paraId="6DDAF988" w14:textId="77777777" w:rsidR="003B1044" w:rsidRDefault="003B1044" w:rsidP="00E259E8"/>
    <w:p w14:paraId="654F497B" w14:textId="77777777" w:rsidR="00F05AFB" w:rsidRDefault="00E259E8" w:rsidP="00E259E8">
      <w:r w:rsidRPr="00E259E8">
        <w:t>En este caso, como tenemos muchos datos, recurriremos a una tabla para mantener el orden. Colocaremos los valores de los elementos de la población (xi) y sumaremos los valores.</w:t>
      </w:r>
    </w:p>
    <w:p w14:paraId="2FC684B6" w14:textId="21C38843" w:rsidR="00E259E8" w:rsidRPr="00E259E8" w:rsidRDefault="00E259E8" w:rsidP="00E259E8">
      <w:r w:rsidRPr="00E259E8">
        <w:lastRenderedPageBreak/>
        <w:drawing>
          <wp:anchor distT="0" distB="0" distL="114300" distR="114300" simplePos="0" relativeHeight="251737088" behindDoc="1" locked="0" layoutInCell="1" allowOverlap="1" wp14:anchorId="214A0F25" wp14:editId="68DA8310">
            <wp:simplePos x="0" y="0"/>
            <wp:positionH relativeFrom="column">
              <wp:posOffset>-3810</wp:posOffset>
            </wp:positionH>
            <wp:positionV relativeFrom="paragraph">
              <wp:posOffset>4445</wp:posOffset>
            </wp:positionV>
            <wp:extent cx="1657350" cy="2426970"/>
            <wp:effectExtent l="0" t="0" r="0" b="0"/>
            <wp:wrapTight wrapText="bothSides">
              <wp:wrapPolygon edited="0">
                <wp:start x="0" y="0"/>
                <wp:lineTo x="0" y="21363"/>
                <wp:lineTo x="21352" y="21363"/>
                <wp:lineTo x="21352" y="0"/>
                <wp:lineTo x="0" y="0"/>
              </wp:wrapPolygon>
            </wp:wrapTight>
            <wp:docPr id="2083173238" name="Imagen 24" descr="ejercicios-de-varianza-y-desviación-estánda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jercicios-de-varianza-y-desviación-estándar-11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657350" cy="2426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DE1959" w14:textId="0D96921A" w:rsidR="00E259E8" w:rsidRPr="00E259E8" w:rsidRDefault="00F05AFB" w:rsidP="00E259E8">
      <w:r w:rsidRPr="00E259E8">
        <w:drawing>
          <wp:anchor distT="0" distB="0" distL="114300" distR="114300" simplePos="0" relativeHeight="251738112" behindDoc="1" locked="0" layoutInCell="1" allowOverlap="1" wp14:anchorId="3133C241" wp14:editId="11E2CF42">
            <wp:simplePos x="0" y="0"/>
            <wp:positionH relativeFrom="column">
              <wp:posOffset>3749040</wp:posOffset>
            </wp:positionH>
            <wp:positionV relativeFrom="paragraph">
              <wp:posOffset>77470</wp:posOffset>
            </wp:positionV>
            <wp:extent cx="1913890" cy="490220"/>
            <wp:effectExtent l="0" t="0" r="0" b="5080"/>
            <wp:wrapTight wrapText="bothSides">
              <wp:wrapPolygon edited="0">
                <wp:start x="0" y="0"/>
                <wp:lineTo x="0" y="20984"/>
                <wp:lineTo x="21285" y="20984"/>
                <wp:lineTo x="21285" y="0"/>
                <wp:lineTo x="0" y="0"/>
              </wp:wrapPolygon>
            </wp:wrapTight>
            <wp:docPr id="1134746243" name="Imagen 23" descr="ejercicios de varianza y desviación está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jercicios de varianza y desviación estánda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913890" cy="490220"/>
                    </a:xfrm>
                    <a:prstGeom prst="rect">
                      <a:avLst/>
                    </a:prstGeom>
                    <a:noFill/>
                    <a:ln>
                      <a:noFill/>
                    </a:ln>
                  </pic:spPr>
                </pic:pic>
              </a:graphicData>
            </a:graphic>
            <wp14:sizeRelH relativeFrom="page">
              <wp14:pctWidth>0</wp14:pctWidth>
            </wp14:sizeRelH>
            <wp14:sizeRelV relativeFrom="page">
              <wp14:pctHeight>0</wp14:pctHeight>
            </wp14:sizeRelV>
          </wp:anchor>
        </w:drawing>
      </w:r>
      <w:r w:rsidR="00E259E8" w:rsidRPr="00E259E8">
        <w:t>Teniendo en cuenta que tenemos 10 datos (N = 10), calculamos la media:</w:t>
      </w:r>
    </w:p>
    <w:p w14:paraId="7C7F665C" w14:textId="33E2AAFA" w:rsidR="00E259E8" w:rsidRPr="00E259E8" w:rsidRDefault="00E259E8" w:rsidP="00E259E8"/>
    <w:p w14:paraId="3E86E184" w14:textId="14724FBE" w:rsidR="00E259E8" w:rsidRPr="00E259E8" w:rsidRDefault="00F05AFB" w:rsidP="00E259E8">
      <w:r w:rsidRPr="00E259E8">
        <w:drawing>
          <wp:anchor distT="0" distB="0" distL="114300" distR="114300" simplePos="0" relativeHeight="251739136" behindDoc="1" locked="0" layoutInCell="1" allowOverlap="1" wp14:anchorId="29AFF9DA" wp14:editId="33B0EA15">
            <wp:simplePos x="0" y="0"/>
            <wp:positionH relativeFrom="column">
              <wp:posOffset>3749040</wp:posOffset>
            </wp:positionH>
            <wp:positionV relativeFrom="paragraph">
              <wp:posOffset>8890</wp:posOffset>
            </wp:positionV>
            <wp:extent cx="1590675" cy="478155"/>
            <wp:effectExtent l="0" t="0" r="9525" b="0"/>
            <wp:wrapTight wrapText="bothSides">
              <wp:wrapPolygon edited="0">
                <wp:start x="0" y="0"/>
                <wp:lineTo x="0" y="20653"/>
                <wp:lineTo x="21471" y="20653"/>
                <wp:lineTo x="21471" y="0"/>
                <wp:lineTo x="0" y="0"/>
              </wp:wrapPolygon>
            </wp:wrapTight>
            <wp:docPr id="748602584" name="Imagen 22" descr="ejercicios-de-varianza-y-desviación-estánda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jercicios-de-varianza-y-desviación-estándar-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590675" cy="478155"/>
                    </a:xfrm>
                    <a:prstGeom prst="rect">
                      <a:avLst/>
                    </a:prstGeom>
                    <a:noFill/>
                    <a:ln>
                      <a:noFill/>
                    </a:ln>
                  </pic:spPr>
                </pic:pic>
              </a:graphicData>
            </a:graphic>
            <wp14:sizeRelH relativeFrom="page">
              <wp14:pctWidth>0</wp14:pctWidth>
            </wp14:sizeRelH>
            <wp14:sizeRelV relativeFrom="page">
              <wp14:pctHeight>0</wp14:pctHeight>
            </wp14:sizeRelV>
          </wp:anchor>
        </w:drawing>
      </w:r>
      <w:r w:rsidR="00E259E8" w:rsidRPr="00E259E8">
        <w:t>Con el valor de la media, vamos en busca de la </w:t>
      </w:r>
      <w:r w:rsidR="00E259E8" w:rsidRPr="00E259E8">
        <w:rPr>
          <w:b/>
          <w:bCs/>
        </w:rPr>
        <w:t>varianza poblacional:</w:t>
      </w:r>
    </w:p>
    <w:p w14:paraId="578655CD" w14:textId="4E40510D" w:rsidR="00E259E8" w:rsidRPr="00E259E8" w:rsidRDefault="00E259E8" w:rsidP="00E259E8"/>
    <w:p w14:paraId="579672F0" w14:textId="77777777" w:rsidR="00E259E8" w:rsidRDefault="00E259E8" w:rsidP="00E259E8">
      <w:r w:rsidRPr="00E259E8">
        <w:t>Agregamos 2 columnas más a nuestra tabla para llegar a la forma de la varianza:</w:t>
      </w:r>
    </w:p>
    <w:p w14:paraId="58C075E0" w14:textId="77777777" w:rsidR="00072861" w:rsidRPr="00E259E8" w:rsidRDefault="00072861" w:rsidP="00E259E8"/>
    <w:p w14:paraId="1F67153C" w14:textId="2EA10DEC" w:rsidR="00E259E8" w:rsidRPr="00E259E8" w:rsidRDefault="00E259E8" w:rsidP="00E259E8">
      <w:r w:rsidRPr="00E259E8">
        <w:drawing>
          <wp:anchor distT="0" distB="0" distL="114300" distR="114300" simplePos="0" relativeHeight="251740160" behindDoc="1" locked="0" layoutInCell="1" allowOverlap="1" wp14:anchorId="5F10E98C" wp14:editId="38F3EB29">
            <wp:simplePos x="0" y="0"/>
            <wp:positionH relativeFrom="column">
              <wp:posOffset>-3810</wp:posOffset>
            </wp:positionH>
            <wp:positionV relativeFrom="paragraph">
              <wp:posOffset>10795</wp:posOffset>
            </wp:positionV>
            <wp:extent cx="2533650" cy="2309316"/>
            <wp:effectExtent l="0" t="0" r="0" b="0"/>
            <wp:wrapTight wrapText="bothSides">
              <wp:wrapPolygon edited="0">
                <wp:start x="0" y="0"/>
                <wp:lineTo x="0" y="21386"/>
                <wp:lineTo x="21438" y="21386"/>
                <wp:lineTo x="21438" y="0"/>
                <wp:lineTo x="0" y="0"/>
              </wp:wrapPolygon>
            </wp:wrapTight>
            <wp:docPr id="1501766810" name="Imagen 21" descr="ejercicios de varianza y desviación está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jercicios de varianza y desviación estánda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533650" cy="2309316"/>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59E8">
        <w:t>Reemplazamos los valores en la fórmula:</w:t>
      </w:r>
    </w:p>
    <w:p w14:paraId="50A66B26" w14:textId="281924EE" w:rsidR="00E259E8" w:rsidRPr="00E259E8" w:rsidRDefault="00E259E8" w:rsidP="00E259E8">
      <w:r w:rsidRPr="00E259E8">
        <w:drawing>
          <wp:inline distT="0" distB="0" distL="0" distR="0" wp14:anchorId="26DC9965" wp14:editId="226CDEA9">
            <wp:extent cx="2895600" cy="566377"/>
            <wp:effectExtent l="0" t="0" r="0" b="5715"/>
            <wp:docPr id="1940013409" name="Imagen 20" descr="ejercicios de varianza y desviación está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jercicios de varianza y desviación estánda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913917" cy="569960"/>
                    </a:xfrm>
                    <a:prstGeom prst="rect">
                      <a:avLst/>
                    </a:prstGeom>
                    <a:noFill/>
                    <a:ln>
                      <a:noFill/>
                    </a:ln>
                  </pic:spPr>
                </pic:pic>
              </a:graphicData>
            </a:graphic>
          </wp:inline>
        </w:drawing>
      </w:r>
    </w:p>
    <w:p w14:paraId="1B696E2B" w14:textId="77777777" w:rsidR="00E259E8" w:rsidRPr="00E259E8" w:rsidRDefault="00E259E8" w:rsidP="00E259E8">
      <w:r w:rsidRPr="00E259E8">
        <w:t>La varianza tiene un valor de 10,4.</w:t>
      </w:r>
    </w:p>
    <w:p w14:paraId="36B42789" w14:textId="77777777" w:rsidR="00E259E8" w:rsidRPr="00E259E8" w:rsidRDefault="00E259E8" w:rsidP="00E259E8">
      <w:r w:rsidRPr="00E259E8">
        <w:t>Finalmente calculamos la desviación estándar:</w:t>
      </w:r>
    </w:p>
    <w:p w14:paraId="385D8A49" w14:textId="1626A6BF" w:rsidR="00E259E8" w:rsidRPr="00E259E8" w:rsidRDefault="00E259E8" w:rsidP="00E259E8">
      <w:r w:rsidRPr="00E259E8">
        <w:drawing>
          <wp:inline distT="0" distB="0" distL="0" distR="0" wp14:anchorId="77F582FE" wp14:editId="31190CF5">
            <wp:extent cx="2905125" cy="367221"/>
            <wp:effectExtent l="0" t="0" r="0" b="0"/>
            <wp:docPr id="1742611454" name="Imagen 19" descr="ejercicios de varianza y desviación está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jercicios de varianza y desviación estánda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924968" cy="369729"/>
                    </a:xfrm>
                    <a:prstGeom prst="rect">
                      <a:avLst/>
                    </a:prstGeom>
                    <a:noFill/>
                    <a:ln>
                      <a:noFill/>
                    </a:ln>
                  </pic:spPr>
                </pic:pic>
              </a:graphicData>
            </a:graphic>
          </wp:inline>
        </w:drawing>
      </w:r>
    </w:p>
    <w:p w14:paraId="56376A96" w14:textId="77777777" w:rsidR="0065481E" w:rsidRDefault="0065481E" w:rsidP="00E259E8"/>
    <w:p w14:paraId="778EF25A" w14:textId="2912EDBE" w:rsidR="00E259E8" w:rsidRPr="00E259E8" w:rsidRDefault="00E259E8" w:rsidP="00E259E8">
      <w:r w:rsidRPr="00E259E8">
        <w:t>La desviación estándar tiene un valor de 3,225.</w:t>
      </w:r>
    </w:p>
    <w:p w14:paraId="41F44CBF" w14:textId="2700F128" w:rsidR="00E259E8" w:rsidRPr="00E259E8" w:rsidRDefault="00E259E8" w:rsidP="00E259E8"/>
    <w:p w14:paraId="54312483" w14:textId="77777777" w:rsidR="00E259E8" w:rsidRPr="00E259E8" w:rsidRDefault="00E259E8" w:rsidP="00E259E8">
      <w:r w:rsidRPr="00E259E8">
        <w:t>Guía de ejercicios</w:t>
      </w:r>
    </w:p>
    <w:p w14:paraId="5C9CAB78" w14:textId="77777777" w:rsidR="0065481E" w:rsidRDefault="0065481E" w:rsidP="00E259E8"/>
    <w:p w14:paraId="7C52895B" w14:textId="6A305E40" w:rsidR="00E259E8" w:rsidRPr="00E259E8" w:rsidRDefault="00E259E8" w:rsidP="00E259E8">
      <w:r w:rsidRPr="00E259E8">
        <w:t>A continuación, encontrarás la guía de ejercicios de medidas de dispersión. Resolveremos los ejercicios de varianza y desviación estándar en los videos. </w:t>
      </w:r>
    </w:p>
    <w:p w14:paraId="056C6B1D" w14:textId="77777777" w:rsidR="00E259E8" w:rsidRPr="00E259E8" w:rsidRDefault="00E259E8" w:rsidP="00E259E8">
      <w:hyperlink r:id="rId91" w:tgtFrame="_blank" w:history="1">
        <w:r w:rsidRPr="00E259E8">
          <w:rPr>
            <w:rStyle w:val="Hipervnculo"/>
          </w:rPr>
          <w:t>Varianza y desviación estándar, ejercicios propuestos en PDF.</w:t>
        </w:r>
      </w:hyperlink>
    </w:p>
    <w:p w14:paraId="3DD87C0E" w14:textId="77777777" w:rsidR="00C874E4" w:rsidRPr="004B6946" w:rsidRDefault="00C874E4" w:rsidP="004B6946"/>
    <w:p w14:paraId="52EBB932" w14:textId="525F1F89" w:rsidR="00B637C3" w:rsidRDefault="00B637C3" w:rsidP="0053643D">
      <w:pPr>
        <w:pStyle w:val="Ttulo3"/>
      </w:pPr>
      <w:bookmarkStart w:id="23" w:name="_Toc128588482"/>
      <w:r>
        <w:lastRenderedPageBreak/>
        <w:t>Coeficiente de Variación.</w:t>
      </w:r>
      <w:bookmarkEnd w:id="23"/>
    </w:p>
    <w:p w14:paraId="5B38504B" w14:textId="77777777" w:rsidR="00026E47" w:rsidRPr="00026E47" w:rsidRDefault="00026E47" w:rsidP="00026E47">
      <w:r w:rsidRPr="00026E47">
        <w:t>En ocasiones, necesitamos comparar la variabilidad o dispersión de dos conjuntos de datos, sin embargo, al hacerlo, puede que ambos conjuntos estén expresados en diferentes unidades de medida (por ejemplo, uno en metros, otro en litros), por lo tanto, no se podrán comparar sus varianzas o desviaciones estándar. También puede darse el caso de que estén expresados en la misma unidad de medida, pero nos interesa determinar la variación respecto a una base. Para estos casos, se utiliza el coeficiente de variación.</w:t>
      </w:r>
    </w:p>
    <w:p w14:paraId="1A6D333A" w14:textId="40230975" w:rsidR="00026E47" w:rsidRPr="00026E47" w:rsidRDefault="00026E47" w:rsidP="00026E47"/>
    <w:p w14:paraId="6A52F3B6" w14:textId="77777777" w:rsidR="00026E47" w:rsidRPr="00026E47" w:rsidRDefault="00026E47" w:rsidP="00026E47">
      <w:r w:rsidRPr="00026E47">
        <w:t>Definición y fórmula</w:t>
      </w:r>
    </w:p>
    <w:p w14:paraId="0B5C7D70" w14:textId="77777777" w:rsidR="00026E47" w:rsidRDefault="00026E47" w:rsidP="00026E47">
      <w:r w:rsidRPr="00026E47">
        <w:t>El coeficiente de variación es una medida de dispersión relativa (libre de unidades de medida), que se define como el</w:t>
      </w:r>
      <w:r w:rsidRPr="00026E47">
        <w:rPr>
          <w:b/>
          <w:bCs/>
        </w:rPr>
        <w:t> cociente de la desviación estándar entre la media aritmética</w:t>
      </w:r>
      <w:r w:rsidRPr="00026E47">
        <w:t>. Su fórmula es la siguiente:</w:t>
      </w:r>
    </w:p>
    <w:p w14:paraId="67B70E10" w14:textId="77777777" w:rsidR="00026E47" w:rsidRPr="00026E47" w:rsidRDefault="00026E47" w:rsidP="00026E47"/>
    <w:p w14:paraId="7644EFE0" w14:textId="17C90EC6" w:rsidR="00026E47" w:rsidRPr="00026E47" w:rsidRDefault="00026E47" w:rsidP="00026E47">
      <w:r w:rsidRPr="00026E47">
        <w:drawing>
          <wp:inline distT="0" distB="0" distL="0" distR="0" wp14:anchorId="3262F350" wp14:editId="46BB3ABC">
            <wp:extent cx="5612130" cy="1066165"/>
            <wp:effectExtent l="0" t="0" r="7620" b="635"/>
            <wp:docPr id="1249385574" name="Imagen 34" descr="coeficiente de variación ejercicios resuel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oeficiente de variación ejercicios resueltos"/>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612130" cy="1066165"/>
                    </a:xfrm>
                    <a:prstGeom prst="rect">
                      <a:avLst/>
                    </a:prstGeom>
                    <a:noFill/>
                    <a:ln>
                      <a:noFill/>
                    </a:ln>
                  </pic:spPr>
                </pic:pic>
              </a:graphicData>
            </a:graphic>
          </wp:inline>
        </w:drawing>
      </w:r>
    </w:p>
    <w:p w14:paraId="3A13CE17" w14:textId="77777777" w:rsidR="00026E47" w:rsidRDefault="00026E47" w:rsidP="00026E47"/>
    <w:p w14:paraId="4DB35B70" w14:textId="74A35C2B" w:rsidR="00026E47" w:rsidRPr="00026E47" w:rsidRDefault="00026E47" w:rsidP="00026E47">
      <w:r w:rsidRPr="00026E47">
        <w:t>Donde:</w:t>
      </w:r>
    </w:p>
    <w:p w14:paraId="74C7A34A" w14:textId="77777777" w:rsidR="00026E47" w:rsidRPr="00026E47" w:rsidRDefault="00026E47" w:rsidP="00026E47">
      <w:pPr>
        <w:numPr>
          <w:ilvl w:val="0"/>
          <w:numId w:val="8"/>
        </w:numPr>
      </w:pPr>
      <w:r w:rsidRPr="00026E47">
        <w:rPr>
          <w:i/>
          <w:iCs/>
        </w:rPr>
        <w:t>σ</w:t>
      </w:r>
      <w:r w:rsidRPr="00026E47">
        <w:t>: desviación estándar de la población.</w:t>
      </w:r>
    </w:p>
    <w:p w14:paraId="29D0324A" w14:textId="77777777" w:rsidR="00026E47" w:rsidRPr="00026E47" w:rsidRDefault="00026E47" w:rsidP="00026E47">
      <w:pPr>
        <w:numPr>
          <w:ilvl w:val="0"/>
          <w:numId w:val="8"/>
        </w:numPr>
      </w:pPr>
      <w:r w:rsidRPr="00026E47">
        <w:rPr>
          <w:i/>
          <w:iCs/>
        </w:rPr>
        <w:t>μ</w:t>
      </w:r>
      <w:r w:rsidRPr="00026E47">
        <w:t>: media de la población.</w:t>
      </w:r>
    </w:p>
    <w:p w14:paraId="332603A5" w14:textId="77777777" w:rsidR="00026E47" w:rsidRPr="00026E47" w:rsidRDefault="00026E47" w:rsidP="00026E47">
      <w:pPr>
        <w:numPr>
          <w:ilvl w:val="0"/>
          <w:numId w:val="8"/>
        </w:numPr>
      </w:pPr>
      <w:r w:rsidRPr="00026E47">
        <w:rPr>
          <w:i/>
          <w:iCs/>
        </w:rPr>
        <w:t>s:</w:t>
      </w:r>
      <w:r w:rsidRPr="00026E47">
        <w:t> desviación estándar de la muestra.</w:t>
      </w:r>
    </w:p>
    <w:p w14:paraId="5466A4B6" w14:textId="77777777" w:rsidR="00026E47" w:rsidRPr="00026E47" w:rsidRDefault="00026E47" w:rsidP="00026E47">
      <w:pPr>
        <w:numPr>
          <w:ilvl w:val="0"/>
          <w:numId w:val="8"/>
        </w:numPr>
      </w:pPr>
      <w:r w:rsidRPr="00026E47">
        <w:rPr>
          <w:i/>
          <w:iCs/>
        </w:rPr>
        <w:t>x̄:</w:t>
      </w:r>
      <w:r w:rsidRPr="00026E47">
        <w:t> media de la muestra.</w:t>
      </w:r>
    </w:p>
    <w:p w14:paraId="43DF8160" w14:textId="77777777" w:rsidR="00026E47" w:rsidRDefault="00026E47" w:rsidP="00026E47"/>
    <w:p w14:paraId="0807F1AD" w14:textId="77777777" w:rsidR="00026E47" w:rsidRDefault="00026E47" w:rsidP="00026E47"/>
    <w:p w14:paraId="30048410" w14:textId="77777777" w:rsidR="00026E47" w:rsidRDefault="00026E47" w:rsidP="00026E47"/>
    <w:p w14:paraId="388219E9" w14:textId="77777777" w:rsidR="00026E47" w:rsidRDefault="00026E47" w:rsidP="00026E47"/>
    <w:p w14:paraId="00C9B6CF" w14:textId="384B36CD" w:rsidR="00026E47" w:rsidRPr="00026E47" w:rsidRDefault="00026E47" w:rsidP="00026E47">
      <w:r w:rsidRPr="00026E47">
        <w:lastRenderedPageBreak/>
        <w:t>Para la población y para la muestra, aunque tengan notación diferente, el coeficiente de variación se obtiene dividiendo la desviación estándar entre la muestra.</w:t>
      </w:r>
    </w:p>
    <w:p w14:paraId="2129DE61" w14:textId="77777777" w:rsidR="00026E47" w:rsidRDefault="00026E47" w:rsidP="00026E47"/>
    <w:p w14:paraId="5576CAC3" w14:textId="7228C566" w:rsidR="00026E47" w:rsidRPr="00026E47" w:rsidRDefault="00026E47" w:rsidP="00026E47">
      <w:r w:rsidRPr="00026E47">
        <w:t>Algunos autores, expresan el coeficiente de variación de forma porcentual. En ese caso, solo multiplicamos la fórmula por el 100%.</w:t>
      </w:r>
    </w:p>
    <w:p w14:paraId="494D7115" w14:textId="259B6A3D" w:rsidR="00026E47" w:rsidRPr="00026E47" w:rsidRDefault="00026E47" w:rsidP="00026E47">
      <w:r w:rsidRPr="00026E47">
        <w:drawing>
          <wp:inline distT="0" distB="0" distL="0" distR="0" wp14:anchorId="191D259F" wp14:editId="071E0466">
            <wp:extent cx="5612130" cy="1066165"/>
            <wp:effectExtent l="0" t="0" r="7620" b="635"/>
            <wp:docPr id="389187682" name="Imagen 33" descr="coeficiente de variación ejercicios resuel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oeficiente de variación ejercicios resueltos"/>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612130" cy="1066165"/>
                    </a:xfrm>
                    <a:prstGeom prst="rect">
                      <a:avLst/>
                    </a:prstGeom>
                    <a:noFill/>
                    <a:ln>
                      <a:noFill/>
                    </a:ln>
                  </pic:spPr>
                </pic:pic>
              </a:graphicData>
            </a:graphic>
          </wp:inline>
        </w:drawing>
      </w:r>
    </w:p>
    <w:p w14:paraId="1838246D" w14:textId="77777777" w:rsidR="00026E47" w:rsidRDefault="00026E47" w:rsidP="00026E47"/>
    <w:p w14:paraId="3AF81A8E" w14:textId="5E4500AF" w:rsidR="00026E47" w:rsidRDefault="00026E47" w:rsidP="00026E47">
      <w:r w:rsidRPr="00026E47">
        <w:t>El coeficiente de variación se suele usar para comparar el grado de dispersión de dos o más conjuntos de datos; incluso si tienen medidas diferentes. Es de gran utilidad cuando se necesita comparar las dispersiones de dos conjuntos de datos cuyas medias son muy diferentes. De dos conjuntos de datos, el más homogéneo es el que tiene menor coeficiente de variación.</w:t>
      </w:r>
    </w:p>
    <w:p w14:paraId="16B6F249" w14:textId="77777777" w:rsidR="00026E47" w:rsidRPr="00026E47" w:rsidRDefault="00026E47" w:rsidP="00026E47"/>
    <w:p w14:paraId="5B1F90F3" w14:textId="77777777" w:rsidR="00026E47" w:rsidRPr="00026E47" w:rsidRDefault="00026E47" w:rsidP="00026E47">
      <w:r w:rsidRPr="00026E47">
        <w:t>Esta medida de dispersión fue propuesta por Karl Pearson (1895) para comparar la variabilidad o dispersión entre varias distribuciones de frecuencias.</w:t>
      </w:r>
    </w:p>
    <w:p w14:paraId="6508B289" w14:textId="03798AB4" w:rsidR="00026E47" w:rsidRPr="00026E47" w:rsidRDefault="00026E47" w:rsidP="00026E47"/>
    <w:p w14:paraId="19B62011" w14:textId="77777777" w:rsidR="00026E47" w:rsidRPr="00026E47" w:rsidRDefault="00026E47" w:rsidP="00026E47">
      <w:r w:rsidRPr="00026E47">
        <w:t>Ejemplo 1:</w:t>
      </w:r>
    </w:p>
    <w:p w14:paraId="7AF8EE09" w14:textId="77777777" w:rsidR="00026E47" w:rsidRDefault="00026E47" w:rsidP="00026E47">
      <w:r w:rsidRPr="00026E47">
        <w:t>Una población de alumnos tiene una estatura media de 160 cm con una desviación estándar de 16 cm. Estos mismos alumnos, tienen un peso medio de 70 kg con una desviación estándar de 14 kg. ¿Cuál de las 2 variables presenta mayor variabilidad relativa?</w:t>
      </w:r>
    </w:p>
    <w:p w14:paraId="464119E6" w14:textId="77777777" w:rsidR="00026E47" w:rsidRPr="00026E47" w:rsidRDefault="00026E47" w:rsidP="00026E47"/>
    <w:p w14:paraId="3AD0C283" w14:textId="77777777" w:rsidR="00026E47" w:rsidRPr="00026E47" w:rsidRDefault="00026E47" w:rsidP="00026E47">
      <w:r w:rsidRPr="00026E47">
        <w:rPr>
          <w:b/>
          <w:bCs/>
        </w:rPr>
        <w:t>Solución:</w:t>
      </w:r>
    </w:p>
    <w:p w14:paraId="75C2DD26" w14:textId="77777777" w:rsidR="00026E47" w:rsidRPr="00026E47" w:rsidRDefault="00026E47" w:rsidP="00026E47">
      <w:r w:rsidRPr="00026E47">
        <w:t>Vamos a comparar la dispersión de 2 variables, la estatura y el peso, usando el coeficiente de variación.</w:t>
      </w:r>
    </w:p>
    <w:p w14:paraId="4FAAF889" w14:textId="20E24097" w:rsidR="00026E47" w:rsidRPr="00026E47" w:rsidRDefault="00026E47" w:rsidP="00026E47">
      <w:r w:rsidRPr="00026E47">
        <w:lastRenderedPageBreak/>
        <w:drawing>
          <wp:inline distT="0" distB="0" distL="0" distR="0" wp14:anchorId="3D722CFC" wp14:editId="70665546">
            <wp:extent cx="5612130" cy="1459230"/>
            <wp:effectExtent l="0" t="0" r="7620" b="7620"/>
            <wp:docPr id="1380927232" name="Imagen 32" descr="coeficiente de variación ejercicios resuel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oeficiente de variación ejercicios resueltos"/>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612130" cy="1459230"/>
                    </a:xfrm>
                    <a:prstGeom prst="rect">
                      <a:avLst/>
                    </a:prstGeom>
                    <a:noFill/>
                    <a:ln>
                      <a:noFill/>
                    </a:ln>
                  </pic:spPr>
                </pic:pic>
              </a:graphicData>
            </a:graphic>
          </wp:inline>
        </w:drawing>
      </w:r>
    </w:p>
    <w:p w14:paraId="626DD0A5" w14:textId="77777777" w:rsidR="00026E47" w:rsidRDefault="00026E47" w:rsidP="00026E47"/>
    <w:p w14:paraId="6D0D71D0" w14:textId="4A8B70A9" w:rsidR="00026E47" w:rsidRPr="00026E47" w:rsidRDefault="00026E47" w:rsidP="00026E47">
      <w:r w:rsidRPr="00026E47">
        <w:t xml:space="preserve">Podemos que ver </w:t>
      </w:r>
      <w:proofErr w:type="gramStart"/>
      <w:r w:rsidRPr="00026E47">
        <w:t>que  </w:t>
      </w:r>
      <w:r w:rsidRPr="00026E47">
        <w:rPr>
          <w:i/>
          <w:iCs/>
        </w:rPr>
        <w:t>CV</w:t>
      </w:r>
      <w:r w:rsidRPr="00026E47">
        <w:rPr>
          <w:i/>
          <w:iCs/>
          <w:vertAlign w:val="subscript"/>
        </w:rPr>
        <w:t>P</w:t>
      </w:r>
      <w:proofErr w:type="gramEnd"/>
      <w:r w:rsidRPr="00026E47">
        <w:rPr>
          <w:i/>
          <w:iCs/>
        </w:rPr>
        <w:t> &gt; CV</w:t>
      </w:r>
      <w:r w:rsidRPr="00026E47">
        <w:rPr>
          <w:i/>
          <w:iCs/>
          <w:vertAlign w:val="subscript"/>
        </w:rPr>
        <w:t>E</w:t>
      </w:r>
      <w:r w:rsidRPr="00026E47">
        <w:t> , por eso, </w:t>
      </w:r>
      <w:r w:rsidRPr="00026E47">
        <w:rPr>
          <w:b/>
          <w:bCs/>
        </w:rPr>
        <w:t>el peso de esta población de alumnos tiene mayor variabilidad relativa que la estatura.</w:t>
      </w:r>
    </w:p>
    <w:p w14:paraId="37D434CB" w14:textId="29EA2E32" w:rsidR="00026E47" w:rsidRPr="00026E47" w:rsidRDefault="00026E47" w:rsidP="00026E47"/>
    <w:p w14:paraId="62FA2FE1" w14:textId="77777777" w:rsidR="00026E47" w:rsidRPr="00026E47" w:rsidRDefault="00026E47" w:rsidP="00026E47">
      <w:r w:rsidRPr="00026E47">
        <w:t>Guía de ejercicios</w:t>
      </w:r>
    </w:p>
    <w:p w14:paraId="330BA64D" w14:textId="77777777" w:rsidR="00026E47" w:rsidRPr="00026E47" w:rsidRDefault="00026E47" w:rsidP="00026E47">
      <w:r w:rsidRPr="00026E47">
        <w:t>A continuación, viene la guía con muchos ejercicios de medidas de dispersión. Resolveremos algunos ejercicios de la guía en el video.</w:t>
      </w:r>
    </w:p>
    <w:p w14:paraId="60F7B076" w14:textId="77777777" w:rsidR="00026E47" w:rsidRPr="00026E47" w:rsidRDefault="00026E47" w:rsidP="00026E47">
      <w:hyperlink r:id="rId95" w:tgtFrame="_blank" w:history="1">
        <w:r w:rsidRPr="00026E47">
          <w:rPr>
            <w:rStyle w:val="Hipervnculo"/>
          </w:rPr>
          <w:t>Coeficiente de variación, ejercicios propuestos en PDF.</w:t>
        </w:r>
      </w:hyperlink>
    </w:p>
    <w:p w14:paraId="7AD7D845" w14:textId="77777777" w:rsidR="004B6946" w:rsidRDefault="004B6946" w:rsidP="004B6946"/>
    <w:p w14:paraId="612427F3" w14:textId="77777777" w:rsidR="004B6946" w:rsidRDefault="004B6946" w:rsidP="004B6946"/>
    <w:p w14:paraId="5E6A1EF8" w14:textId="77777777" w:rsidR="004B6946" w:rsidRDefault="004B6946" w:rsidP="004B6946"/>
    <w:p w14:paraId="47A68092" w14:textId="77777777" w:rsidR="004B6946" w:rsidRDefault="004B6946" w:rsidP="004B6946"/>
    <w:p w14:paraId="4AA5D24D" w14:textId="77777777" w:rsidR="004B6946" w:rsidRDefault="004B6946" w:rsidP="004B6946"/>
    <w:p w14:paraId="47F8B61B" w14:textId="77777777" w:rsidR="004B6946" w:rsidRDefault="004B6946" w:rsidP="004B6946"/>
    <w:p w14:paraId="1588CBB6" w14:textId="77777777" w:rsidR="00026E47" w:rsidRDefault="00026E47" w:rsidP="004B6946"/>
    <w:p w14:paraId="4335ED45" w14:textId="77777777" w:rsidR="00026E47" w:rsidRDefault="00026E47" w:rsidP="004B6946"/>
    <w:p w14:paraId="4BEF5C3F" w14:textId="77777777" w:rsidR="00026E47" w:rsidRDefault="00026E47" w:rsidP="004B6946"/>
    <w:p w14:paraId="3B74CB1B" w14:textId="77777777" w:rsidR="00026E47" w:rsidRDefault="00026E47" w:rsidP="004B6946"/>
    <w:p w14:paraId="4D4423B9" w14:textId="77777777" w:rsidR="00026E47" w:rsidRDefault="00026E47" w:rsidP="004B6946"/>
    <w:p w14:paraId="12341436" w14:textId="77777777" w:rsidR="00026E47" w:rsidRPr="004B6946" w:rsidRDefault="00026E47" w:rsidP="004B6946"/>
    <w:p w14:paraId="382CA2F5" w14:textId="77777777" w:rsidR="00B637C3" w:rsidRDefault="00B637C3" w:rsidP="00B637C3">
      <w:pPr>
        <w:contextualSpacing/>
      </w:pPr>
    </w:p>
    <w:p w14:paraId="23746B25" w14:textId="0105C978" w:rsidR="00B637C3" w:rsidRDefault="00B637C3" w:rsidP="003D1EBB">
      <w:pPr>
        <w:pStyle w:val="Ttulo2"/>
      </w:pPr>
      <w:bookmarkStart w:id="24" w:name="_Toc128588483"/>
      <w:r>
        <w:lastRenderedPageBreak/>
        <w:t>Medidas de posición</w:t>
      </w:r>
      <w:bookmarkEnd w:id="24"/>
    </w:p>
    <w:p w14:paraId="443F31A0" w14:textId="752824B7" w:rsidR="00B637C3" w:rsidRDefault="00B637C3" w:rsidP="0053643D">
      <w:pPr>
        <w:pStyle w:val="Ttulo3"/>
      </w:pPr>
      <w:bookmarkStart w:id="25" w:name="_Toc128588484"/>
      <w:r>
        <w:t>Cuartiles y Percentiles.</w:t>
      </w:r>
      <w:bookmarkEnd w:id="25"/>
    </w:p>
    <w:p w14:paraId="5C3C70DD" w14:textId="77777777" w:rsidR="004B6946" w:rsidRDefault="004B6946" w:rsidP="004B6946"/>
    <w:p w14:paraId="2E5CF98D" w14:textId="6813ACF9" w:rsidR="00A5586F" w:rsidRDefault="00A5586F" w:rsidP="004B6946">
      <w:r w:rsidRPr="00A5586F">
        <w:rPr>
          <w:b/>
          <w:bCs/>
        </w:rPr>
        <w:drawing>
          <wp:anchor distT="0" distB="0" distL="114300" distR="114300" simplePos="0" relativeHeight="251741184" behindDoc="1" locked="0" layoutInCell="1" allowOverlap="1" wp14:anchorId="68AA7B0B" wp14:editId="561F6EC9">
            <wp:simplePos x="0" y="0"/>
            <wp:positionH relativeFrom="column">
              <wp:posOffset>2739390</wp:posOffset>
            </wp:positionH>
            <wp:positionV relativeFrom="paragraph">
              <wp:posOffset>305435</wp:posOffset>
            </wp:positionV>
            <wp:extent cx="2771775" cy="1142365"/>
            <wp:effectExtent l="0" t="0" r="9525" b="635"/>
            <wp:wrapTight wrapText="bothSides">
              <wp:wrapPolygon edited="0">
                <wp:start x="0" y="0"/>
                <wp:lineTo x="0" y="21252"/>
                <wp:lineTo x="21526" y="21252"/>
                <wp:lineTo x="21526" y="0"/>
                <wp:lineTo x="0" y="0"/>
              </wp:wrapPolygon>
            </wp:wrapTight>
            <wp:docPr id="503185150"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85150" name="Imagen 1" descr="Escala de tiempo&#10;&#10;Descripción generada automáticamente"/>
                    <pic:cNvPicPr/>
                  </pic:nvPicPr>
                  <pic:blipFill>
                    <a:blip r:embed="rId96">
                      <a:extLst>
                        <a:ext uri="{28A0092B-C50C-407E-A947-70E740481C1C}">
                          <a14:useLocalDpi xmlns:a14="http://schemas.microsoft.com/office/drawing/2010/main" val="0"/>
                        </a:ext>
                      </a:extLst>
                    </a:blip>
                    <a:stretch>
                      <a:fillRect/>
                    </a:stretch>
                  </pic:blipFill>
                  <pic:spPr>
                    <a:xfrm>
                      <a:off x="0" y="0"/>
                      <a:ext cx="2771775" cy="1142365"/>
                    </a:xfrm>
                    <a:prstGeom prst="rect">
                      <a:avLst/>
                    </a:prstGeom>
                  </pic:spPr>
                </pic:pic>
              </a:graphicData>
            </a:graphic>
            <wp14:sizeRelH relativeFrom="page">
              <wp14:pctWidth>0</wp14:pctWidth>
            </wp14:sizeRelH>
            <wp14:sizeRelV relativeFrom="page">
              <wp14:pctHeight>0</wp14:pctHeight>
            </wp14:sizeRelV>
          </wp:anchor>
        </w:drawing>
      </w:r>
      <w:r w:rsidR="003471D1" w:rsidRPr="00A5586F">
        <w:rPr>
          <w:b/>
          <w:bCs/>
        </w:rPr>
        <w:t>Cómo calcular Cuartiles para Datos Agrupados</w:t>
      </w:r>
      <w:r w:rsidR="003471D1" w:rsidRPr="003471D1">
        <w:t xml:space="preserve"> </w:t>
      </w:r>
    </w:p>
    <w:p w14:paraId="56FDF5D6" w14:textId="4BA084CE" w:rsidR="003471D1" w:rsidRDefault="003471D1" w:rsidP="004B6946">
      <w:r w:rsidRPr="003471D1">
        <w:t xml:space="preserve">Los cuartiles básicamente son aquellos datos que permiten dividir o separar la muestra en cuatro partes iguales. </w:t>
      </w:r>
    </w:p>
    <w:p w14:paraId="3B100823" w14:textId="62FBC32C" w:rsidR="003471D1" w:rsidRDefault="003471D1" w:rsidP="004B6946"/>
    <w:p w14:paraId="6AD4E179" w14:textId="62CA0174" w:rsidR="004B6946" w:rsidRDefault="00E55F46" w:rsidP="004B6946">
      <w:r>
        <w:rPr>
          <w:noProof/>
        </w:rPr>
        <w:drawing>
          <wp:anchor distT="0" distB="0" distL="114300" distR="114300" simplePos="0" relativeHeight="251742208" behindDoc="1" locked="0" layoutInCell="1" allowOverlap="1" wp14:anchorId="0D654854" wp14:editId="0F0CDC89">
            <wp:simplePos x="0" y="0"/>
            <wp:positionH relativeFrom="column">
              <wp:posOffset>5053965</wp:posOffset>
            </wp:positionH>
            <wp:positionV relativeFrom="paragraph">
              <wp:posOffset>380365</wp:posOffset>
            </wp:positionV>
            <wp:extent cx="523875" cy="676275"/>
            <wp:effectExtent l="0" t="0" r="9525" b="9525"/>
            <wp:wrapTight wrapText="bothSides">
              <wp:wrapPolygon edited="0">
                <wp:start x="0" y="0"/>
                <wp:lineTo x="0" y="21296"/>
                <wp:lineTo x="21207" y="21296"/>
                <wp:lineTo x="21207" y="0"/>
                <wp:lineTo x="0" y="0"/>
              </wp:wrapPolygon>
            </wp:wrapTight>
            <wp:docPr id="12268513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3875" cy="676275"/>
                    </a:xfrm>
                    <a:prstGeom prst="rect">
                      <a:avLst/>
                    </a:prstGeom>
                    <a:noFill/>
                  </pic:spPr>
                </pic:pic>
              </a:graphicData>
            </a:graphic>
            <wp14:sizeRelH relativeFrom="page">
              <wp14:pctWidth>0</wp14:pctWidth>
            </wp14:sizeRelH>
            <wp14:sizeRelV relativeFrom="page">
              <wp14:pctHeight>0</wp14:pctHeight>
            </wp14:sizeRelV>
          </wp:anchor>
        </w:drawing>
      </w:r>
      <w:r w:rsidR="003471D1" w:rsidRPr="003471D1">
        <w:t>Entre cuartil y cuartil se delimita un 25% El segundo cuartil corresponde al mismo valor de la mediana ya que divide los datos en un 50% a lado y lado. Para calcular cualquier cuartil debemos identificar el intervalo de trabajo. Para ello utilizamos la siguiente expresión:</w:t>
      </w:r>
    </w:p>
    <w:p w14:paraId="4F35E893" w14:textId="79F262EC" w:rsidR="003471D1" w:rsidRDefault="003471D1" w:rsidP="004B6946"/>
    <w:p w14:paraId="7B33546C" w14:textId="77777777" w:rsidR="00D51191" w:rsidRDefault="00D51191" w:rsidP="004B6946">
      <w:r w:rsidRPr="00D51191">
        <w:rPr>
          <w:rFonts w:ascii="Cambria Math" w:hAnsi="Cambria Math" w:cs="Cambria Math"/>
        </w:rPr>
        <w:t>𝑁</w:t>
      </w:r>
      <w:r w:rsidRPr="00D51191">
        <w:t xml:space="preserve"> es la cantidad de datos de la muestra. En este caso </w:t>
      </w:r>
      <w:r w:rsidRPr="00D51191">
        <w:rPr>
          <w:rFonts w:ascii="Cambria Math" w:hAnsi="Cambria Math" w:cs="Cambria Math"/>
        </w:rPr>
        <w:t>𝑁</w:t>
      </w:r>
      <w:r w:rsidRPr="00D51191">
        <w:t xml:space="preserve"> vale 50 porque estamos analizando las edades de 50 personas.</w:t>
      </w:r>
    </w:p>
    <w:p w14:paraId="5DD2CE9C" w14:textId="77777777" w:rsidR="00276353" w:rsidRDefault="00276353" w:rsidP="004B6946">
      <w:pPr>
        <w:rPr>
          <w:rFonts w:ascii="Cambria Math" w:hAnsi="Cambria Math" w:cs="Cambria Math"/>
        </w:rPr>
      </w:pPr>
    </w:p>
    <w:p w14:paraId="3A867867" w14:textId="13E9F1EF" w:rsidR="003471D1" w:rsidRDefault="005F7746" w:rsidP="004B6946">
      <w:r w:rsidRPr="005F7746">
        <w:drawing>
          <wp:anchor distT="0" distB="0" distL="114300" distR="114300" simplePos="0" relativeHeight="251743232" behindDoc="1" locked="0" layoutInCell="1" allowOverlap="1" wp14:anchorId="1EF905A4" wp14:editId="54CD6412">
            <wp:simplePos x="0" y="0"/>
            <wp:positionH relativeFrom="column">
              <wp:posOffset>3576955</wp:posOffset>
            </wp:positionH>
            <wp:positionV relativeFrom="paragraph">
              <wp:posOffset>57785</wp:posOffset>
            </wp:positionV>
            <wp:extent cx="2124075" cy="623570"/>
            <wp:effectExtent l="0" t="0" r="9525" b="5080"/>
            <wp:wrapTight wrapText="bothSides">
              <wp:wrapPolygon edited="0">
                <wp:start x="0" y="0"/>
                <wp:lineTo x="0" y="21116"/>
                <wp:lineTo x="21503" y="21116"/>
                <wp:lineTo x="21503" y="0"/>
                <wp:lineTo x="0" y="0"/>
              </wp:wrapPolygon>
            </wp:wrapTight>
            <wp:docPr id="1451949782" name="Imagen 1"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49782" name="Imagen 1" descr="Imagen que contiene Icono&#10;&#10;Descripción generada automáticamente"/>
                    <pic:cNvPicPr/>
                  </pic:nvPicPr>
                  <pic:blipFill>
                    <a:blip r:embed="rId98">
                      <a:extLst>
                        <a:ext uri="{28A0092B-C50C-407E-A947-70E740481C1C}">
                          <a14:useLocalDpi xmlns:a14="http://schemas.microsoft.com/office/drawing/2010/main" val="0"/>
                        </a:ext>
                      </a:extLst>
                    </a:blip>
                    <a:stretch>
                      <a:fillRect/>
                    </a:stretch>
                  </pic:blipFill>
                  <pic:spPr>
                    <a:xfrm>
                      <a:off x="0" y="0"/>
                      <a:ext cx="2124075" cy="623570"/>
                    </a:xfrm>
                    <a:prstGeom prst="rect">
                      <a:avLst/>
                    </a:prstGeom>
                  </pic:spPr>
                </pic:pic>
              </a:graphicData>
            </a:graphic>
            <wp14:sizeRelH relativeFrom="page">
              <wp14:pctWidth>0</wp14:pctWidth>
            </wp14:sizeRelH>
            <wp14:sizeRelV relativeFrom="page">
              <wp14:pctHeight>0</wp14:pctHeight>
            </wp14:sizeRelV>
          </wp:anchor>
        </w:drawing>
      </w:r>
      <w:r w:rsidR="00D51191" w:rsidRPr="00D51191">
        <w:rPr>
          <w:rFonts w:ascii="Cambria Math" w:hAnsi="Cambria Math" w:cs="Cambria Math"/>
        </w:rPr>
        <w:t>𝐾</w:t>
      </w:r>
      <w:r w:rsidR="00D51191" w:rsidRPr="00D51191">
        <w:t xml:space="preserve"> corresponde al número del cuartil. Si vamos a calcular el cuartil tres </w:t>
      </w:r>
      <w:r w:rsidR="00D51191" w:rsidRPr="00D51191">
        <w:rPr>
          <w:rFonts w:ascii="Cambria Math" w:hAnsi="Cambria Math" w:cs="Cambria Math"/>
        </w:rPr>
        <w:t>𝑄</w:t>
      </w:r>
      <w:r w:rsidRPr="00D51191">
        <w:t>3 entonces</w:t>
      </w:r>
      <w:r w:rsidR="00D51191" w:rsidRPr="00D51191">
        <w:t xml:space="preserve"> </w:t>
      </w:r>
      <w:r w:rsidR="00D51191" w:rsidRPr="00D51191">
        <w:rPr>
          <w:rFonts w:ascii="Cambria Math" w:hAnsi="Cambria Math" w:cs="Cambria Math"/>
        </w:rPr>
        <w:t>𝐾</w:t>
      </w:r>
      <w:r w:rsidR="00D51191" w:rsidRPr="00D51191">
        <w:t xml:space="preserve"> vale 3; si vamos a calcular el cuartil dos </w:t>
      </w:r>
      <w:r w:rsidR="00D51191" w:rsidRPr="00D51191">
        <w:rPr>
          <w:rFonts w:ascii="Cambria Math" w:hAnsi="Cambria Math" w:cs="Cambria Math"/>
        </w:rPr>
        <w:t>𝑄</w:t>
      </w:r>
      <w:r w:rsidRPr="00D51191">
        <w:t>2 entonces</w:t>
      </w:r>
      <w:r w:rsidR="00D51191" w:rsidRPr="00D51191">
        <w:t xml:space="preserve"> </w:t>
      </w:r>
      <w:r w:rsidR="00D51191" w:rsidRPr="00D51191">
        <w:rPr>
          <w:rFonts w:ascii="Cambria Math" w:hAnsi="Cambria Math" w:cs="Cambria Math"/>
        </w:rPr>
        <w:t>𝐾</w:t>
      </w:r>
      <w:r w:rsidR="00D51191" w:rsidRPr="00D51191">
        <w:t xml:space="preserve"> vale 2, y si vamos a calcular el cuartil uno </w:t>
      </w:r>
      <w:r w:rsidR="00D51191" w:rsidRPr="00D51191">
        <w:rPr>
          <w:rFonts w:ascii="Cambria Math" w:hAnsi="Cambria Math" w:cs="Cambria Math"/>
        </w:rPr>
        <w:t>𝑄</w:t>
      </w:r>
      <w:r w:rsidRPr="00D51191">
        <w:t>1 entonces</w:t>
      </w:r>
      <w:r w:rsidR="00D51191" w:rsidRPr="00D51191">
        <w:t xml:space="preserve"> </w:t>
      </w:r>
      <w:r w:rsidR="00D51191" w:rsidRPr="00D51191">
        <w:rPr>
          <w:rFonts w:ascii="Cambria Math" w:hAnsi="Cambria Math" w:cs="Cambria Math"/>
        </w:rPr>
        <w:t>𝐾</w:t>
      </w:r>
      <w:r w:rsidR="00D51191" w:rsidRPr="00D51191">
        <w:t xml:space="preserve"> vale 1. Vamos a calcular el Cuartil 3 </w:t>
      </w:r>
      <w:r w:rsidR="00D51191" w:rsidRPr="00D51191">
        <w:rPr>
          <w:rFonts w:ascii="Cambria Math" w:hAnsi="Cambria Math" w:cs="Cambria Math"/>
        </w:rPr>
        <w:t>𝑄</w:t>
      </w:r>
      <w:r w:rsidR="00D51191" w:rsidRPr="00D51191">
        <w:t>3 Reemplazamos</w:t>
      </w:r>
    </w:p>
    <w:p w14:paraId="09B2F35F" w14:textId="3252F89B" w:rsidR="002537FB" w:rsidRDefault="002537FB" w:rsidP="004B6946"/>
    <w:p w14:paraId="7F758025" w14:textId="3C03B11D" w:rsidR="002537FB" w:rsidRDefault="00280A82" w:rsidP="004B6946">
      <w:r w:rsidRPr="00280A82">
        <w:t>El cuartil debe estar ubicado en el dato número 37.5... vamos a UBICAR en cuál intervalo tendríamos un acumulado en el cuál cabrían 37.5 datos.</w:t>
      </w:r>
    </w:p>
    <w:p w14:paraId="0BB5B5FD" w14:textId="77777777" w:rsidR="00280A82" w:rsidRDefault="00280A82" w:rsidP="004B6946"/>
    <w:p w14:paraId="41A246E5" w14:textId="77777777" w:rsidR="00A5586F" w:rsidRDefault="00A5586F" w:rsidP="004B6946"/>
    <w:p w14:paraId="089E9CA1" w14:textId="77777777" w:rsidR="00A5586F" w:rsidRDefault="00A5586F" w:rsidP="004B6946"/>
    <w:p w14:paraId="312B91CF" w14:textId="77777777" w:rsidR="00A5586F" w:rsidRDefault="00A5586F" w:rsidP="004B6946"/>
    <w:p w14:paraId="6440E050" w14:textId="098E77FD" w:rsidR="00280A82" w:rsidRDefault="00280A82" w:rsidP="004B6946">
      <w:r w:rsidRPr="00280A82">
        <w:lastRenderedPageBreak/>
        <w:t>Revisemos la tabla de frecuencias:</w:t>
      </w:r>
    </w:p>
    <w:p w14:paraId="4643C867" w14:textId="77777777" w:rsidR="00280A82" w:rsidRDefault="00280A82" w:rsidP="004B6946"/>
    <w:p w14:paraId="14EDE455" w14:textId="0F5B6D96" w:rsidR="00280A82" w:rsidRDefault="008313D0" w:rsidP="004B6946">
      <w:r w:rsidRPr="008313D0">
        <w:drawing>
          <wp:anchor distT="0" distB="0" distL="114300" distR="114300" simplePos="0" relativeHeight="251744256" behindDoc="1" locked="0" layoutInCell="1" allowOverlap="1" wp14:anchorId="4187CE29" wp14:editId="301DAE5E">
            <wp:simplePos x="0" y="0"/>
            <wp:positionH relativeFrom="column">
              <wp:posOffset>539115</wp:posOffset>
            </wp:positionH>
            <wp:positionV relativeFrom="paragraph">
              <wp:posOffset>0</wp:posOffset>
            </wp:positionV>
            <wp:extent cx="4181475" cy="2390140"/>
            <wp:effectExtent l="0" t="0" r="9525" b="0"/>
            <wp:wrapTight wrapText="bothSides">
              <wp:wrapPolygon edited="0">
                <wp:start x="0" y="0"/>
                <wp:lineTo x="0" y="21348"/>
                <wp:lineTo x="21551" y="21348"/>
                <wp:lineTo x="21551" y="0"/>
                <wp:lineTo x="0" y="0"/>
              </wp:wrapPolygon>
            </wp:wrapTight>
            <wp:docPr id="236734176" name="Imagen 1" descr="Calendari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34176" name="Imagen 1" descr="Calendario&#10;&#10;Descripción generada automáticamente con confianza baja"/>
                    <pic:cNvPicPr/>
                  </pic:nvPicPr>
                  <pic:blipFill>
                    <a:blip r:embed="rId99">
                      <a:extLst>
                        <a:ext uri="{28A0092B-C50C-407E-A947-70E740481C1C}">
                          <a14:useLocalDpi xmlns:a14="http://schemas.microsoft.com/office/drawing/2010/main" val="0"/>
                        </a:ext>
                      </a:extLst>
                    </a:blip>
                    <a:stretch>
                      <a:fillRect/>
                    </a:stretch>
                  </pic:blipFill>
                  <pic:spPr>
                    <a:xfrm>
                      <a:off x="0" y="0"/>
                      <a:ext cx="4181475" cy="2390140"/>
                    </a:xfrm>
                    <a:prstGeom prst="rect">
                      <a:avLst/>
                    </a:prstGeom>
                  </pic:spPr>
                </pic:pic>
              </a:graphicData>
            </a:graphic>
            <wp14:sizeRelH relativeFrom="page">
              <wp14:pctWidth>0</wp14:pctWidth>
            </wp14:sizeRelH>
            <wp14:sizeRelV relativeFrom="page">
              <wp14:pctHeight>0</wp14:pctHeight>
            </wp14:sizeRelV>
          </wp:anchor>
        </w:drawing>
      </w:r>
    </w:p>
    <w:p w14:paraId="0650B328" w14:textId="77777777" w:rsidR="002537FB" w:rsidRDefault="002537FB" w:rsidP="004B6946"/>
    <w:p w14:paraId="4B96CC9E" w14:textId="77777777" w:rsidR="002537FB" w:rsidRDefault="002537FB" w:rsidP="004B6946"/>
    <w:p w14:paraId="4508511A" w14:textId="77777777" w:rsidR="002537FB" w:rsidRDefault="002537FB" w:rsidP="004B6946"/>
    <w:p w14:paraId="302F9CF9" w14:textId="77777777" w:rsidR="002537FB" w:rsidRDefault="002537FB" w:rsidP="004B6946"/>
    <w:p w14:paraId="4B8B90C4" w14:textId="77777777" w:rsidR="002537FB" w:rsidRDefault="002537FB" w:rsidP="004B6946"/>
    <w:p w14:paraId="0A825CDB" w14:textId="77777777" w:rsidR="002537FB" w:rsidRDefault="002537FB" w:rsidP="004B6946"/>
    <w:p w14:paraId="61D792B2" w14:textId="77777777" w:rsidR="002537FB" w:rsidRDefault="002537FB" w:rsidP="004B6946"/>
    <w:p w14:paraId="3DB6332C" w14:textId="77777777" w:rsidR="002537FB" w:rsidRDefault="002537FB" w:rsidP="004B6946"/>
    <w:p w14:paraId="59D6FB64" w14:textId="46A56D0F" w:rsidR="002537FB" w:rsidRDefault="00FA7A3E" w:rsidP="004B6946">
      <w:r w:rsidRPr="00C15EA6">
        <w:drawing>
          <wp:anchor distT="0" distB="0" distL="114300" distR="114300" simplePos="0" relativeHeight="251745280" behindDoc="1" locked="0" layoutInCell="1" allowOverlap="1" wp14:anchorId="55BE0FE6" wp14:editId="1B0A0285">
            <wp:simplePos x="0" y="0"/>
            <wp:positionH relativeFrom="column">
              <wp:posOffset>-3810</wp:posOffset>
            </wp:positionH>
            <wp:positionV relativeFrom="paragraph">
              <wp:posOffset>1534160</wp:posOffset>
            </wp:positionV>
            <wp:extent cx="5612130" cy="821690"/>
            <wp:effectExtent l="0" t="0" r="7620" b="0"/>
            <wp:wrapTight wrapText="bothSides">
              <wp:wrapPolygon edited="0">
                <wp:start x="0" y="0"/>
                <wp:lineTo x="0" y="21032"/>
                <wp:lineTo x="21556" y="21032"/>
                <wp:lineTo x="21556" y="0"/>
                <wp:lineTo x="0" y="0"/>
              </wp:wrapPolygon>
            </wp:wrapTight>
            <wp:docPr id="78376001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60014" name="Imagen 1" descr="Texto&#10;&#10;Descripción generada automáticamente"/>
                    <pic:cNvPicPr/>
                  </pic:nvPicPr>
                  <pic:blipFill>
                    <a:blip r:embed="rId100">
                      <a:extLst>
                        <a:ext uri="{28A0092B-C50C-407E-A947-70E740481C1C}">
                          <a14:useLocalDpi xmlns:a14="http://schemas.microsoft.com/office/drawing/2010/main" val="0"/>
                        </a:ext>
                      </a:extLst>
                    </a:blip>
                    <a:stretch>
                      <a:fillRect/>
                    </a:stretch>
                  </pic:blipFill>
                  <pic:spPr>
                    <a:xfrm>
                      <a:off x="0" y="0"/>
                      <a:ext cx="5612130" cy="821690"/>
                    </a:xfrm>
                    <a:prstGeom prst="rect">
                      <a:avLst/>
                    </a:prstGeom>
                  </pic:spPr>
                </pic:pic>
              </a:graphicData>
            </a:graphic>
            <wp14:sizeRelH relativeFrom="page">
              <wp14:pctWidth>0</wp14:pctWidth>
            </wp14:sizeRelH>
            <wp14:sizeRelV relativeFrom="page">
              <wp14:pctHeight>0</wp14:pctHeight>
            </wp14:sizeRelV>
          </wp:anchor>
        </w:drawing>
      </w:r>
      <w:r w:rsidR="006B2902" w:rsidRPr="006B2902">
        <w:t>NO SIRVE el intervalo [46 – 55) porque el acumulado es 37... y necesitamos que quepan hasta 37.5... por eso el intervalo que SÍ SIRVE es el de [55 – 64) donde caben hasta 43 acumulados hasta él. Es fácil... en el primer acumulado que quepa... ese es el intervalo de trabajo. Ya tenemos el intervalo de trabajo, ahora vamos a reemplazar los datos en la fórmula de los cuartiles:</w:t>
      </w:r>
    </w:p>
    <w:p w14:paraId="43E2CFBF" w14:textId="7D808619" w:rsidR="00A43C9E" w:rsidRDefault="00A43C9E" w:rsidP="004B6946">
      <w:pPr>
        <w:rPr>
          <w:rFonts w:ascii="Cambria Math" w:hAnsi="Cambria Math" w:cs="Cambria Math"/>
        </w:rPr>
      </w:pPr>
    </w:p>
    <w:p w14:paraId="5423464C" w14:textId="77777777" w:rsidR="00A43C9E" w:rsidRDefault="00A43C9E" w:rsidP="007671AF">
      <w:pPr>
        <w:pStyle w:val="Prrafodelista"/>
        <w:numPr>
          <w:ilvl w:val="0"/>
          <w:numId w:val="4"/>
        </w:numPr>
      </w:pPr>
      <w:r w:rsidRPr="007671AF">
        <w:rPr>
          <w:rFonts w:ascii="Cambria Math" w:hAnsi="Cambria Math" w:cs="Cambria Math"/>
        </w:rPr>
        <w:t>𝐹𝑖</w:t>
      </w:r>
      <w:r w:rsidRPr="00A43C9E">
        <w:t xml:space="preserve">−1 es la frecuencia absoluta acumulada ANTERIOR al intervalo de trabajo. En este caso </w:t>
      </w:r>
      <w:r w:rsidRPr="007671AF">
        <w:rPr>
          <w:rFonts w:ascii="Cambria Math" w:hAnsi="Cambria Math" w:cs="Cambria Math"/>
        </w:rPr>
        <w:t>𝐹𝑖</w:t>
      </w:r>
      <w:r w:rsidRPr="00A43C9E">
        <w:t xml:space="preserve">−1 vale 37 </w:t>
      </w:r>
    </w:p>
    <w:p w14:paraId="60462772" w14:textId="77777777" w:rsidR="007671AF" w:rsidRDefault="00A43C9E" w:rsidP="007671AF">
      <w:pPr>
        <w:pStyle w:val="Prrafodelista"/>
        <w:numPr>
          <w:ilvl w:val="0"/>
          <w:numId w:val="4"/>
        </w:numPr>
      </w:pPr>
      <w:r w:rsidRPr="007671AF">
        <w:rPr>
          <w:rFonts w:ascii="Cambria Math" w:hAnsi="Cambria Math" w:cs="Cambria Math"/>
        </w:rPr>
        <w:t>𝑓𝑖</w:t>
      </w:r>
      <w:r w:rsidRPr="00A43C9E">
        <w:t xml:space="preserve"> es la frecuencia absoluta del intervalo de trabajo. En este caso </w:t>
      </w:r>
      <w:r w:rsidRPr="007671AF">
        <w:rPr>
          <w:rFonts w:ascii="Cambria Math" w:hAnsi="Cambria Math" w:cs="Cambria Math"/>
        </w:rPr>
        <w:t>𝑓𝑖</w:t>
      </w:r>
      <w:r w:rsidRPr="00A43C9E">
        <w:t xml:space="preserve"> vale 6 </w:t>
      </w:r>
    </w:p>
    <w:p w14:paraId="61CB9BB9" w14:textId="77777777" w:rsidR="007671AF" w:rsidRDefault="00A43C9E" w:rsidP="007671AF">
      <w:pPr>
        <w:pStyle w:val="Prrafodelista"/>
        <w:numPr>
          <w:ilvl w:val="0"/>
          <w:numId w:val="4"/>
        </w:numPr>
      </w:pPr>
      <w:r w:rsidRPr="007671AF">
        <w:rPr>
          <w:rFonts w:ascii="Cambria Math" w:hAnsi="Cambria Math" w:cs="Cambria Math"/>
        </w:rPr>
        <w:t>𝐿𝑖</w:t>
      </w:r>
      <w:r w:rsidRPr="00A43C9E">
        <w:t xml:space="preserve"> es el límite inferior del intervalo de trabajo. En este caso </w:t>
      </w:r>
      <w:r w:rsidRPr="007671AF">
        <w:rPr>
          <w:rFonts w:ascii="Cambria Math" w:hAnsi="Cambria Math" w:cs="Cambria Math"/>
        </w:rPr>
        <w:t>𝐿𝑖</w:t>
      </w:r>
      <w:r w:rsidRPr="00A43C9E">
        <w:t xml:space="preserve"> vale 55 </w:t>
      </w:r>
    </w:p>
    <w:p w14:paraId="61796C86" w14:textId="7E641D79" w:rsidR="006B2902" w:rsidRDefault="00A43C9E" w:rsidP="007671AF">
      <w:pPr>
        <w:pStyle w:val="Prrafodelista"/>
        <w:numPr>
          <w:ilvl w:val="0"/>
          <w:numId w:val="4"/>
        </w:numPr>
      </w:pPr>
      <w:r w:rsidRPr="007671AF">
        <w:rPr>
          <w:rFonts w:ascii="Cambria Math" w:hAnsi="Cambria Math" w:cs="Cambria Math"/>
        </w:rPr>
        <w:t>𝐴</w:t>
      </w:r>
      <w:r w:rsidRPr="00A43C9E">
        <w:t xml:space="preserve"> es la amplitud del intervalo de trabajo. En este caso </w:t>
      </w:r>
      <w:r w:rsidRPr="007671AF">
        <w:rPr>
          <w:rFonts w:ascii="Cambria Math" w:hAnsi="Cambria Math" w:cs="Cambria Math"/>
        </w:rPr>
        <w:t>𝐴</w:t>
      </w:r>
      <w:r w:rsidRPr="00A43C9E">
        <w:t xml:space="preserve"> vale 9</w:t>
      </w:r>
    </w:p>
    <w:p w14:paraId="1DE11AEF" w14:textId="4B5AA91F" w:rsidR="006B2902" w:rsidRDefault="006B2902" w:rsidP="004B6946"/>
    <w:p w14:paraId="6E88ADC3" w14:textId="77777777" w:rsidR="00A5586F" w:rsidRDefault="00A5586F" w:rsidP="004B6946"/>
    <w:p w14:paraId="019F04DA" w14:textId="77777777" w:rsidR="00A5586F" w:rsidRDefault="00A5586F" w:rsidP="004B6946"/>
    <w:p w14:paraId="1D784400" w14:textId="5D0B337D" w:rsidR="002537FB" w:rsidRDefault="00FA7A3E" w:rsidP="004B6946">
      <w:r w:rsidRPr="00FA7A3E">
        <w:lastRenderedPageBreak/>
        <w:t>Verifiquemos los datos sobre la tabla de frecuencias:</w:t>
      </w:r>
    </w:p>
    <w:p w14:paraId="47D8973F" w14:textId="1C3D9576" w:rsidR="00FA7A3E" w:rsidRDefault="00A5586F" w:rsidP="004B6946">
      <w:r w:rsidRPr="00B02CF5">
        <w:drawing>
          <wp:anchor distT="0" distB="0" distL="114300" distR="114300" simplePos="0" relativeHeight="251746304" behindDoc="1" locked="0" layoutInCell="1" allowOverlap="1" wp14:anchorId="795E66EA" wp14:editId="1FBB1523">
            <wp:simplePos x="0" y="0"/>
            <wp:positionH relativeFrom="column">
              <wp:posOffset>262890</wp:posOffset>
            </wp:positionH>
            <wp:positionV relativeFrom="paragraph">
              <wp:posOffset>17780</wp:posOffset>
            </wp:positionV>
            <wp:extent cx="4878705" cy="2576252"/>
            <wp:effectExtent l="0" t="0" r="0" b="0"/>
            <wp:wrapTight wrapText="bothSides">
              <wp:wrapPolygon edited="0">
                <wp:start x="0" y="0"/>
                <wp:lineTo x="0" y="21403"/>
                <wp:lineTo x="21507" y="21403"/>
                <wp:lineTo x="21507" y="0"/>
                <wp:lineTo x="0" y="0"/>
              </wp:wrapPolygon>
            </wp:wrapTight>
            <wp:docPr id="1676336895" name="Imagen 1" descr="Tabla, Calendari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36895" name="Imagen 1" descr="Tabla, Calendario&#10;&#10;Descripción generada automáticamente con confianza media"/>
                    <pic:cNvPicPr/>
                  </pic:nvPicPr>
                  <pic:blipFill>
                    <a:blip r:embed="rId101">
                      <a:extLst>
                        <a:ext uri="{28A0092B-C50C-407E-A947-70E740481C1C}">
                          <a14:useLocalDpi xmlns:a14="http://schemas.microsoft.com/office/drawing/2010/main" val="0"/>
                        </a:ext>
                      </a:extLst>
                    </a:blip>
                    <a:stretch>
                      <a:fillRect/>
                    </a:stretch>
                  </pic:blipFill>
                  <pic:spPr>
                    <a:xfrm>
                      <a:off x="0" y="0"/>
                      <a:ext cx="4878705" cy="2576252"/>
                    </a:xfrm>
                    <a:prstGeom prst="rect">
                      <a:avLst/>
                    </a:prstGeom>
                  </pic:spPr>
                </pic:pic>
              </a:graphicData>
            </a:graphic>
            <wp14:sizeRelH relativeFrom="page">
              <wp14:pctWidth>0</wp14:pctWidth>
            </wp14:sizeRelH>
            <wp14:sizeRelV relativeFrom="page">
              <wp14:pctHeight>0</wp14:pctHeight>
            </wp14:sizeRelV>
          </wp:anchor>
        </w:drawing>
      </w:r>
    </w:p>
    <w:p w14:paraId="7D8A66FC" w14:textId="76CE7F46" w:rsidR="002537FB" w:rsidRDefault="002537FB" w:rsidP="004B6946"/>
    <w:p w14:paraId="5EE64019" w14:textId="04338224" w:rsidR="002537FB" w:rsidRDefault="002537FB" w:rsidP="004B6946"/>
    <w:p w14:paraId="29C96523" w14:textId="4F982E85" w:rsidR="002537FB" w:rsidRDefault="002537FB" w:rsidP="004B6946"/>
    <w:p w14:paraId="7735DDF1" w14:textId="77777777" w:rsidR="002537FB" w:rsidRDefault="002537FB" w:rsidP="004B6946"/>
    <w:p w14:paraId="02C659B3" w14:textId="77777777" w:rsidR="002537FB" w:rsidRDefault="002537FB" w:rsidP="004B6946"/>
    <w:p w14:paraId="5B85CD63" w14:textId="77777777" w:rsidR="002537FB" w:rsidRDefault="002537FB" w:rsidP="004B6946"/>
    <w:p w14:paraId="2C528231" w14:textId="77777777" w:rsidR="002537FB" w:rsidRDefault="002537FB" w:rsidP="004B6946"/>
    <w:p w14:paraId="4921560C" w14:textId="77777777" w:rsidR="00B02CF5" w:rsidRDefault="00B02CF5" w:rsidP="004B6946"/>
    <w:p w14:paraId="4CC994CE" w14:textId="561FDFA5" w:rsidR="00B02CF5" w:rsidRDefault="00AF1DC9" w:rsidP="004B6946">
      <w:r w:rsidRPr="00AF1DC9">
        <w:t>Reemplazo todos los valores y calculamos el cuartil tres</w:t>
      </w:r>
    </w:p>
    <w:p w14:paraId="73D5B6A4" w14:textId="7D60B462" w:rsidR="00AF1DC9" w:rsidRDefault="00AF1DC9" w:rsidP="004B6946">
      <w:r w:rsidRPr="00AF1DC9">
        <w:drawing>
          <wp:anchor distT="0" distB="0" distL="114300" distR="114300" simplePos="0" relativeHeight="251747328" behindDoc="0" locked="0" layoutInCell="1" allowOverlap="1" wp14:anchorId="1AF98C6C" wp14:editId="724BB5FE">
            <wp:simplePos x="0" y="0"/>
            <wp:positionH relativeFrom="column">
              <wp:posOffset>-3810</wp:posOffset>
            </wp:positionH>
            <wp:positionV relativeFrom="paragraph">
              <wp:posOffset>61595</wp:posOffset>
            </wp:positionV>
            <wp:extent cx="2495550" cy="2638425"/>
            <wp:effectExtent l="0" t="0" r="0" b="9525"/>
            <wp:wrapSquare wrapText="bothSides"/>
            <wp:docPr id="186260770" name="Imagen 1" descr="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0770" name="Imagen 1" descr="Calendario&#10;&#10;Descripción generada automáticamente"/>
                    <pic:cNvPicPr/>
                  </pic:nvPicPr>
                  <pic:blipFill>
                    <a:blip r:embed="rId102">
                      <a:extLst>
                        <a:ext uri="{28A0092B-C50C-407E-A947-70E740481C1C}">
                          <a14:useLocalDpi xmlns:a14="http://schemas.microsoft.com/office/drawing/2010/main" val="0"/>
                        </a:ext>
                      </a:extLst>
                    </a:blip>
                    <a:stretch>
                      <a:fillRect/>
                    </a:stretch>
                  </pic:blipFill>
                  <pic:spPr>
                    <a:xfrm>
                      <a:off x="0" y="0"/>
                      <a:ext cx="2495550" cy="2638425"/>
                    </a:xfrm>
                    <a:prstGeom prst="rect">
                      <a:avLst/>
                    </a:prstGeom>
                  </pic:spPr>
                </pic:pic>
              </a:graphicData>
            </a:graphic>
            <wp14:sizeRelH relativeFrom="page">
              <wp14:pctWidth>0</wp14:pctWidth>
            </wp14:sizeRelH>
            <wp14:sizeRelV relativeFrom="page">
              <wp14:pctHeight>0</wp14:pctHeight>
            </wp14:sizeRelV>
          </wp:anchor>
        </w:drawing>
      </w:r>
    </w:p>
    <w:p w14:paraId="7EB6D7F7" w14:textId="535EE60A" w:rsidR="00B02CF5" w:rsidRDefault="00A12B6B" w:rsidP="004B6946">
      <w:r w:rsidRPr="00A12B6B">
        <w:t xml:space="preserve">Analicemos el resultado: Para este ejercicio tenemos que el sujeto de menor edad tiene 10 años... y el de mayor edad tiene 73 años. El cuartil tres (Q3) vale 55.75 años... eso significa que el 75% de la muestra está entre 10 y 55.75 años... y el otro 25% de la muestra tiene entre 55.75 y 73 </w:t>
      </w:r>
      <w:proofErr w:type="gramStart"/>
      <w:r w:rsidRPr="00A12B6B">
        <w:t>años de edad</w:t>
      </w:r>
      <w:proofErr w:type="gramEnd"/>
      <w:r w:rsidRPr="00A12B6B">
        <w:t>.</w:t>
      </w:r>
    </w:p>
    <w:p w14:paraId="4D08FDB5" w14:textId="7AABF5DB" w:rsidR="00B02CF5" w:rsidRDefault="00A12B6B" w:rsidP="004B6946">
      <w:r w:rsidRPr="00A12B6B">
        <w:drawing>
          <wp:anchor distT="0" distB="0" distL="114300" distR="114300" simplePos="0" relativeHeight="251748352" behindDoc="1" locked="0" layoutInCell="1" allowOverlap="1" wp14:anchorId="5D19A454" wp14:editId="77AF13A0">
            <wp:simplePos x="0" y="0"/>
            <wp:positionH relativeFrom="column">
              <wp:posOffset>2863215</wp:posOffset>
            </wp:positionH>
            <wp:positionV relativeFrom="paragraph">
              <wp:posOffset>22225</wp:posOffset>
            </wp:positionV>
            <wp:extent cx="2600325" cy="1203325"/>
            <wp:effectExtent l="0" t="0" r="9525" b="0"/>
            <wp:wrapTight wrapText="bothSides">
              <wp:wrapPolygon edited="0">
                <wp:start x="0" y="0"/>
                <wp:lineTo x="0" y="21201"/>
                <wp:lineTo x="21521" y="21201"/>
                <wp:lineTo x="21521" y="0"/>
                <wp:lineTo x="0" y="0"/>
              </wp:wrapPolygon>
            </wp:wrapTight>
            <wp:docPr id="1627094845"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94845" name="Imagen 1" descr="Escala de tiempo&#10;&#10;Descripción generada automáticamente"/>
                    <pic:cNvPicPr/>
                  </pic:nvPicPr>
                  <pic:blipFill>
                    <a:blip r:embed="rId103">
                      <a:extLst>
                        <a:ext uri="{28A0092B-C50C-407E-A947-70E740481C1C}">
                          <a14:useLocalDpi xmlns:a14="http://schemas.microsoft.com/office/drawing/2010/main" val="0"/>
                        </a:ext>
                      </a:extLst>
                    </a:blip>
                    <a:stretch>
                      <a:fillRect/>
                    </a:stretch>
                  </pic:blipFill>
                  <pic:spPr>
                    <a:xfrm>
                      <a:off x="0" y="0"/>
                      <a:ext cx="2600325" cy="1203325"/>
                    </a:xfrm>
                    <a:prstGeom prst="rect">
                      <a:avLst/>
                    </a:prstGeom>
                  </pic:spPr>
                </pic:pic>
              </a:graphicData>
            </a:graphic>
            <wp14:sizeRelH relativeFrom="page">
              <wp14:pctWidth>0</wp14:pctWidth>
            </wp14:sizeRelH>
            <wp14:sizeRelV relativeFrom="page">
              <wp14:pctHeight>0</wp14:pctHeight>
            </wp14:sizeRelV>
          </wp:anchor>
        </w:drawing>
      </w:r>
    </w:p>
    <w:p w14:paraId="4A4E4931" w14:textId="064775A2" w:rsidR="00B02CF5" w:rsidRDefault="00B02CF5" w:rsidP="004B6946"/>
    <w:p w14:paraId="4A98BDBB" w14:textId="77777777" w:rsidR="00A5586F" w:rsidRDefault="00A5586F" w:rsidP="004B6946">
      <w:pPr>
        <w:rPr>
          <w:b/>
          <w:bCs/>
        </w:rPr>
      </w:pPr>
    </w:p>
    <w:p w14:paraId="0B98FE18" w14:textId="77777777" w:rsidR="00A02DBE" w:rsidRDefault="00A02DBE" w:rsidP="004B6946">
      <w:pPr>
        <w:rPr>
          <w:b/>
          <w:bCs/>
        </w:rPr>
      </w:pPr>
    </w:p>
    <w:p w14:paraId="6A216E87" w14:textId="77777777" w:rsidR="00A02DBE" w:rsidRDefault="00A02DBE" w:rsidP="004B6946">
      <w:pPr>
        <w:rPr>
          <w:b/>
          <w:bCs/>
        </w:rPr>
      </w:pPr>
    </w:p>
    <w:p w14:paraId="74A30622" w14:textId="77777777" w:rsidR="00A02DBE" w:rsidRDefault="00A02DBE" w:rsidP="004B6946">
      <w:pPr>
        <w:rPr>
          <w:b/>
          <w:bCs/>
        </w:rPr>
      </w:pPr>
    </w:p>
    <w:p w14:paraId="05CA3458" w14:textId="77777777" w:rsidR="00A02DBE" w:rsidRDefault="00A02DBE" w:rsidP="004B6946">
      <w:pPr>
        <w:rPr>
          <w:b/>
          <w:bCs/>
        </w:rPr>
      </w:pPr>
    </w:p>
    <w:p w14:paraId="7432F7A9" w14:textId="6253F988" w:rsidR="00A5586F" w:rsidRDefault="00A5586F" w:rsidP="004B6946">
      <w:r w:rsidRPr="00A5586F">
        <w:rPr>
          <w:b/>
          <w:bCs/>
        </w:rPr>
        <w:lastRenderedPageBreak/>
        <w:t>Cómo calcular Percentiles para Datos</w:t>
      </w:r>
      <w:r w:rsidRPr="00A5586F">
        <w:t xml:space="preserve"> </w:t>
      </w:r>
      <w:r w:rsidRPr="00A5586F">
        <w:rPr>
          <w:b/>
          <w:bCs/>
        </w:rPr>
        <w:t xml:space="preserve">Agrupados </w:t>
      </w:r>
    </w:p>
    <w:p w14:paraId="6558E5A8" w14:textId="77777777" w:rsidR="00A5586F" w:rsidRDefault="00A5586F" w:rsidP="004B6946"/>
    <w:p w14:paraId="0ABBC7A7" w14:textId="718D0C7A" w:rsidR="00B02CF5" w:rsidRDefault="00A02DBE" w:rsidP="004B6946">
      <w:r w:rsidRPr="00A02DBE">
        <w:drawing>
          <wp:anchor distT="0" distB="0" distL="114300" distR="114300" simplePos="0" relativeHeight="251749376" behindDoc="1" locked="0" layoutInCell="1" allowOverlap="1" wp14:anchorId="16E68763" wp14:editId="0D42E68A">
            <wp:simplePos x="0" y="0"/>
            <wp:positionH relativeFrom="column">
              <wp:posOffset>2329815</wp:posOffset>
            </wp:positionH>
            <wp:positionV relativeFrom="paragraph">
              <wp:posOffset>186055</wp:posOffset>
            </wp:positionV>
            <wp:extent cx="3238500" cy="1060321"/>
            <wp:effectExtent l="0" t="0" r="0" b="6985"/>
            <wp:wrapTight wrapText="bothSides">
              <wp:wrapPolygon edited="0">
                <wp:start x="0" y="0"/>
                <wp:lineTo x="0" y="21354"/>
                <wp:lineTo x="21473" y="21354"/>
                <wp:lineTo x="21473" y="0"/>
                <wp:lineTo x="0" y="0"/>
              </wp:wrapPolygon>
            </wp:wrapTight>
            <wp:docPr id="1819437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37484" name=""/>
                    <pic:cNvPicPr/>
                  </pic:nvPicPr>
                  <pic:blipFill>
                    <a:blip r:embed="rId104">
                      <a:extLst>
                        <a:ext uri="{28A0092B-C50C-407E-A947-70E740481C1C}">
                          <a14:useLocalDpi xmlns:a14="http://schemas.microsoft.com/office/drawing/2010/main" val="0"/>
                        </a:ext>
                      </a:extLst>
                    </a:blip>
                    <a:stretch>
                      <a:fillRect/>
                    </a:stretch>
                  </pic:blipFill>
                  <pic:spPr>
                    <a:xfrm>
                      <a:off x="0" y="0"/>
                      <a:ext cx="3238500" cy="1060321"/>
                    </a:xfrm>
                    <a:prstGeom prst="rect">
                      <a:avLst/>
                    </a:prstGeom>
                  </pic:spPr>
                </pic:pic>
              </a:graphicData>
            </a:graphic>
            <wp14:sizeRelH relativeFrom="page">
              <wp14:pctWidth>0</wp14:pctWidth>
            </wp14:sizeRelH>
            <wp14:sizeRelV relativeFrom="page">
              <wp14:pctHeight>0</wp14:pctHeight>
            </wp14:sizeRelV>
          </wp:anchor>
        </w:drawing>
      </w:r>
      <w:r w:rsidR="00A5586F" w:rsidRPr="00A5586F">
        <w:t>Los percentiles básicamente son aquellos datos que permiten dividir o separar la muestra en cien partes iguales. Entre percentil y percentil se delimita un 1% de la muestra.</w:t>
      </w:r>
    </w:p>
    <w:p w14:paraId="17AC45E9" w14:textId="300016DA" w:rsidR="00B02CF5" w:rsidRDefault="00B02CF5" w:rsidP="004B6946"/>
    <w:p w14:paraId="515A9803" w14:textId="3957D752" w:rsidR="00B02CF5" w:rsidRDefault="00F65C72" w:rsidP="004B6946">
      <w:r w:rsidRPr="00F65C72">
        <w:drawing>
          <wp:anchor distT="0" distB="0" distL="114300" distR="114300" simplePos="0" relativeHeight="251750400" behindDoc="1" locked="0" layoutInCell="1" allowOverlap="1" wp14:anchorId="77D33E8E" wp14:editId="03532854">
            <wp:simplePos x="0" y="0"/>
            <wp:positionH relativeFrom="column">
              <wp:posOffset>4853940</wp:posOffset>
            </wp:positionH>
            <wp:positionV relativeFrom="paragraph">
              <wp:posOffset>194310</wp:posOffset>
            </wp:positionV>
            <wp:extent cx="533400" cy="570865"/>
            <wp:effectExtent l="0" t="0" r="0" b="635"/>
            <wp:wrapTight wrapText="bothSides">
              <wp:wrapPolygon edited="0">
                <wp:start x="0" y="0"/>
                <wp:lineTo x="0" y="20903"/>
                <wp:lineTo x="20829" y="20903"/>
                <wp:lineTo x="20829" y="0"/>
                <wp:lineTo x="0" y="0"/>
              </wp:wrapPolygon>
            </wp:wrapTight>
            <wp:docPr id="790616601" name="Imagen 1"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16601" name="Imagen 1" descr="Icono&#10;&#10;Descripción generada automáticamente con confianza media"/>
                    <pic:cNvPicPr/>
                  </pic:nvPicPr>
                  <pic:blipFill>
                    <a:blip r:embed="rId105">
                      <a:extLst>
                        <a:ext uri="{28A0092B-C50C-407E-A947-70E740481C1C}">
                          <a14:useLocalDpi xmlns:a14="http://schemas.microsoft.com/office/drawing/2010/main" val="0"/>
                        </a:ext>
                      </a:extLst>
                    </a:blip>
                    <a:stretch>
                      <a:fillRect/>
                    </a:stretch>
                  </pic:blipFill>
                  <pic:spPr>
                    <a:xfrm>
                      <a:off x="0" y="0"/>
                      <a:ext cx="533400" cy="570865"/>
                    </a:xfrm>
                    <a:prstGeom prst="rect">
                      <a:avLst/>
                    </a:prstGeom>
                  </pic:spPr>
                </pic:pic>
              </a:graphicData>
            </a:graphic>
            <wp14:sizeRelH relativeFrom="page">
              <wp14:pctWidth>0</wp14:pctWidth>
            </wp14:sizeRelH>
            <wp14:sizeRelV relativeFrom="page">
              <wp14:pctHeight>0</wp14:pctHeight>
            </wp14:sizeRelV>
          </wp:anchor>
        </w:drawing>
      </w:r>
      <w:r w:rsidR="00344C8E" w:rsidRPr="00344C8E">
        <w:t xml:space="preserve">El percentil cincuenta </w:t>
      </w:r>
      <w:r w:rsidR="00344C8E" w:rsidRPr="00344C8E">
        <w:rPr>
          <w:rFonts w:ascii="Cambria Math" w:hAnsi="Cambria Math" w:cs="Cambria Math"/>
        </w:rPr>
        <w:t>𝑃</w:t>
      </w:r>
      <w:r w:rsidR="00344C8E" w:rsidRPr="00344C8E">
        <w:t>50 corresponde al mismo valor de la mediana ya que divide los datos en un 50% a lado y lado. Para calcular cualquier percentil debemos identificar el intervalo de trabajo. Para ello utilizamos la siguiente expresión:</w:t>
      </w:r>
    </w:p>
    <w:p w14:paraId="15A8CD7A" w14:textId="77777777" w:rsidR="00B02CF5" w:rsidRDefault="00B02CF5" w:rsidP="004B6946"/>
    <w:p w14:paraId="292C1D95" w14:textId="77777777" w:rsidR="00D82F84" w:rsidRDefault="00D82F84" w:rsidP="00D82F84">
      <w:r>
        <w:rPr>
          <w:rFonts w:ascii="Cambria Math" w:hAnsi="Cambria Math" w:cs="Cambria Math"/>
        </w:rPr>
        <w:t>𝑁</w:t>
      </w:r>
      <w:r>
        <w:t xml:space="preserve"> es la cantidad de datos de la muestra. En este caso </w:t>
      </w:r>
      <w:r>
        <w:rPr>
          <w:rFonts w:ascii="Cambria Math" w:hAnsi="Cambria Math" w:cs="Cambria Math"/>
        </w:rPr>
        <w:t>𝑁</w:t>
      </w:r>
      <w:r>
        <w:t xml:space="preserve"> vale 50 porque estamos</w:t>
      </w:r>
    </w:p>
    <w:p w14:paraId="1C7799D3" w14:textId="77777777" w:rsidR="00D82F84" w:rsidRDefault="00D82F84" w:rsidP="00D82F84">
      <w:r>
        <w:t>analizando las edades de 50 personas.</w:t>
      </w:r>
    </w:p>
    <w:p w14:paraId="02A1A902" w14:textId="77777777" w:rsidR="007362D6" w:rsidRDefault="007362D6" w:rsidP="00D82F84"/>
    <w:p w14:paraId="23B5BA98" w14:textId="02334497" w:rsidR="00B02CF5" w:rsidRDefault="003B3760" w:rsidP="00D82F84">
      <w:r w:rsidRPr="003B3760">
        <w:drawing>
          <wp:anchor distT="0" distB="0" distL="114300" distR="114300" simplePos="0" relativeHeight="251751424" behindDoc="1" locked="0" layoutInCell="1" allowOverlap="1" wp14:anchorId="4C6B61D4" wp14:editId="185673CD">
            <wp:simplePos x="0" y="0"/>
            <wp:positionH relativeFrom="column">
              <wp:posOffset>-43815</wp:posOffset>
            </wp:positionH>
            <wp:positionV relativeFrom="paragraph">
              <wp:posOffset>1483995</wp:posOffset>
            </wp:positionV>
            <wp:extent cx="5612130" cy="897890"/>
            <wp:effectExtent l="0" t="0" r="7620" b="0"/>
            <wp:wrapTight wrapText="bothSides">
              <wp:wrapPolygon edited="0">
                <wp:start x="0" y="0"/>
                <wp:lineTo x="0" y="21081"/>
                <wp:lineTo x="21556" y="21081"/>
                <wp:lineTo x="21556" y="0"/>
                <wp:lineTo x="0" y="0"/>
              </wp:wrapPolygon>
            </wp:wrapTight>
            <wp:docPr id="176675772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57728" name="Imagen 1" descr="Texto&#10;&#10;Descripción generada automáticamente"/>
                    <pic:cNvPicPr/>
                  </pic:nvPicPr>
                  <pic:blipFill>
                    <a:blip r:embed="rId106">
                      <a:extLst>
                        <a:ext uri="{28A0092B-C50C-407E-A947-70E740481C1C}">
                          <a14:useLocalDpi xmlns:a14="http://schemas.microsoft.com/office/drawing/2010/main" val="0"/>
                        </a:ext>
                      </a:extLst>
                    </a:blip>
                    <a:stretch>
                      <a:fillRect/>
                    </a:stretch>
                  </pic:blipFill>
                  <pic:spPr>
                    <a:xfrm>
                      <a:off x="0" y="0"/>
                      <a:ext cx="5612130" cy="897890"/>
                    </a:xfrm>
                    <a:prstGeom prst="rect">
                      <a:avLst/>
                    </a:prstGeom>
                  </pic:spPr>
                </pic:pic>
              </a:graphicData>
            </a:graphic>
            <wp14:sizeRelH relativeFrom="page">
              <wp14:pctWidth>0</wp14:pctWidth>
            </wp14:sizeRelH>
            <wp14:sizeRelV relativeFrom="page">
              <wp14:pctHeight>0</wp14:pctHeight>
            </wp14:sizeRelV>
          </wp:anchor>
        </w:drawing>
      </w:r>
      <w:r w:rsidR="00D82F84">
        <w:rPr>
          <w:rFonts w:ascii="Cambria Math" w:hAnsi="Cambria Math" w:cs="Cambria Math"/>
        </w:rPr>
        <w:t>𝐾</w:t>
      </w:r>
      <w:r w:rsidR="00D82F84">
        <w:t xml:space="preserve"> corresponde al número del percentil. Si vamos a calcular el percentil uno </w:t>
      </w:r>
      <w:r w:rsidR="00D82F84">
        <w:rPr>
          <w:rFonts w:ascii="Cambria Math" w:hAnsi="Cambria Math" w:cs="Cambria Math"/>
        </w:rPr>
        <w:t>𝑃</w:t>
      </w:r>
      <w:r w:rsidR="00D82F84">
        <w:t>1 entonces</w:t>
      </w:r>
      <w:r w:rsidR="007362D6">
        <w:t xml:space="preserve"> </w:t>
      </w:r>
      <w:r w:rsidR="00D82F84">
        <w:rPr>
          <w:rFonts w:ascii="Cambria Math" w:hAnsi="Cambria Math" w:cs="Cambria Math"/>
        </w:rPr>
        <w:t>𝐾</w:t>
      </w:r>
      <w:r w:rsidR="00D82F84">
        <w:t xml:space="preserve"> vale 1; si vamos a calcular el percentil dos </w:t>
      </w:r>
      <w:r w:rsidR="00D82F84">
        <w:rPr>
          <w:rFonts w:ascii="Cambria Math" w:hAnsi="Cambria Math" w:cs="Cambria Math"/>
        </w:rPr>
        <w:t>𝑃</w:t>
      </w:r>
      <w:r w:rsidR="00D82F84">
        <w:t>2</w:t>
      </w:r>
      <w:r w:rsidR="00913634">
        <w:t xml:space="preserve"> </w:t>
      </w:r>
      <w:r w:rsidR="00D82F84">
        <w:t xml:space="preserve">entonces </w:t>
      </w:r>
      <w:r w:rsidR="00D82F84">
        <w:rPr>
          <w:rFonts w:ascii="Cambria Math" w:hAnsi="Cambria Math" w:cs="Cambria Math"/>
        </w:rPr>
        <w:t>𝐾</w:t>
      </w:r>
      <w:r w:rsidR="00D82F84">
        <w:t xml:space="preserve"> vale 2, y si vamos a calcular</w:t>
      </w:r>
      <w:r w:rsidR="00913634">
        <w:t xml:space="preserve"> </w:t>
      </w:r>
      <w:r w:rsidR="00D82F84">
        <w:t xml:space="preserve">el percentil tres </w:t>
      </w:r>
      <w:r w:rsidR="00D82F84">
        <w:rPr>
          <w:rFonts w:ascii="Cambria Math" w:hAnsi="Cambria Math" w:cs="Cambria Math"/>
        </w:rPr>
        <w:t>𝑃</w:t>
      </w:r>
      <w:r w:rsidR="00D82F84">
        <w:t>3</w:t>
      </w:r>
      <w:r w:rsidR="00913634">
        <w:t xml:space="preserve"> </w:t>
      </w:r>
      <w:r w:rsidR="00D82F84">
        <w:t xml:space="preserve">entonces </w:t>
      </w:r>
      <w:r w:rsidR="00D82F84">
        <w:rPr>
          <w:rFonts w:ascii="Cambria Math" w:hAnsi="Cambria Math" w:cs="Cambria Math"/>
        </w:rPr>
        <w:t>𝐾</w:t>
      </w:r>
      <w:r w:rsidR="00D82F84">
        <w:t xml:space="preserve"> vale 3... y así sucesivamente con cualquier percentil que</w:t>
      </w:r>
      <w:r>
        <w:t xml:space="preserve"> </w:t>
      </w:r>
      <w:r w:rsidR="00D82F84">
        <w:t>desees calcular. Recuerda que son NOVENTA Y NUEVE percentiles.</w:t>
      </w:r>
      <w:r>
        <w:t xml:space="preserve"> </w:t>
      </w:r>
      <w:r w:rsidR="00D82F84">
        <w:t xml:space="preserve">Vamos a calcular el Percentil setenta </w:t>
      </w:r>
      <w:r w:rsidR="00D82F84">
        <w:rPr>
          <w:rFonts w:ascii="Cambria Math" w:hAnsi="Cambria Math" w:cs="Cambria Math"/>
        </w:rPr>
        <w:t>𝑃</w:t>
      </w:r>
      <w:r w:rsidR="00D82F84">
        <w:t>70</w:t>
      </w:r>
    </w:p>
    <w:p w14:paraId="3555D845" w14:textId="53C3D502" w:rsidR="00B02CF5" w:rsidRDefault="00B02CF5" w:rsidP="004B6946"/>
    <w:p w14:paraId="48678E52" w14:textId="1DCDFB6D" w:rsidR="00B02CF5" w:rsidRDefault="00B02CF5" w:rsidP="004B6946"/>
    <w:p w14:paraId="058DAE8A" w14:textId="77777777" w:rsidR="003B3760" w:rsidRDefault="003B3760" w:rsidP="004B6946"/>
    <w:p w14:paraId="02026AB9" w14:textId="583AC933" w:rsidR="003B3760" w:rsidRDefault="00B040AC" w:rsidP="004B6946">
      <w:r w:rsidRPr="00B040AC">
        <w:lastRenderedPageBreak/>
        <w:t>Revisemos la tabla de frecuencias:</w:t>
      </w:r>
    </w:p>
    <w:p w14:paraId="18C183B1" w14:textId="719B5084" w:rsidR="00B040AC" w:rsidRDefault="002C2F29" w:rsidP="004B6946">
      <w:r w:rsidRPr="002C2F29">
        <w:drawing>
          <wp:anchor distT="0" distB="0" distL="114300" distR="114300" simplePos="0" relativeHeight="251752448" behindDoc="1" locked="0" layoutInCell="1" allowOverlap="1" wp14:anchorId="6E6CBB9B" wp14:editId="6F4420B3">
            <wp:simplePos x="0" y="0"/>
            <wp:positionH relativeFrom="column">
              <wp:posOffset>443865</wp:posOffset>
            </wp:positionH>
            <wp:positionV relativeFrom="paragraph">
              <wp:posOffset>58420</wp:posOffset>
            </wp:positionV>
            <wp:extent cx="4295775" cy="2421890"/>
            <wp:effectExtent l="0" t="0" r="9525" b="0"/>
            <wp:wrapTight wrapText="bothSides">
              <wp:wrapPolygon edited="0">
                <wp:start x="0" y="0"/>
                <wp:lineTo x="0" y="21407"/>
                <wp:lineTo x="21552" y="21407"/>
                <wp:lineTo x="21552" y="0"/>
                <wp:lineTo x="0" y="0"/>
              </wp:wrapPolygon>
            </wp:wrapTight>
            <wp:docPr id="1317614330" name="Imagen 1" descr="Calendari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14330" name="Imagen 1" descr="Calendario&#10;&#10;Descripción generada automáticamente con confianza media"/>
                    <pic:cNvPicPr/>
                  </pic:nvPicPr>
                  <pic:blipFill>
                    <a:blip r:embed="rId107">
                      <a:extLst>
                        <a:ext uri="{28A0092B-C50C-407E-A947-70E740481C1C}">
                          <a14:useLocalDpi xmlns:a14="http://schemas.microsoft.com/office/drawing/2010/main" val="0"/>
                        </a:ext>
                      </a:extLst>
                    </a:blip>
                    <a:stretch>
                      <a:fillRect/>
                    </a:stretch>
                  </pic:blipFill>
                  <pic:spPr>
                    <a:xfrm>
                      <a:off x="0" y="0"/>
                      <a:ext cx="4295775" cy="2421890"/>
                    </a:xfrm>
                    <a:prstGeom prst="rect">
                      <a:avLst/>
                    </a:prstGeom>
                  </pic:spPr>
                </pic:pic>
              </a:graphicData>
            </a:graphic>
            <wp14:sizeRelH relativeFrom="page">
              <wp14:pctWidth>0</wp14:pctWidth>
            </wp14:sizeRelH>
            <wp14:sizeRelV relativeFrom="page">
              <wp14:pctHeight>0</wp14:pctHeight>
            </wp14:sizeRelV>
          </wp:anchor>
        </w:drawing>
      </w:r>
    </w:p>
    <w:p w14:paraId="6E8E9C4B" w14:textId="77777777" w:rsidR="00B02CF5" w:rsidRDefault="00B02CF5" w:rsidP="004B6946"/>
    <w:p w14:paraId="06EAF4DB" w14:textId="77777777" w:rsidR="00B02CF5" w:rsidRDefault="00B02CF5" w:rsidP="004B6946"/>
    <w:p w14:paraId="2D8E48F6" w14:textId="77777777" w:rsidR="00B02CF5" w:rsidRDefault="00B02CF5" w:rsidP="004B6946"/>
    <w:p w14:paraId="6080FBB9" w14:textId="77777777" w:rsidR="00B02CF5" w:rsidRDefault="00B02CF5" w:rsidP="004B6946"/>
    <w:p w14:paraId="4614AB49" w14:textId="77777777" w:rsidR="00B02CF5" w:rsidRDefault="00B02CF5" w:rsidP="004B6946"/>
    <w:p w14:paraId="572BCBFE" w14:textId="77777777" w:rsidR="00B02CF5" w:rsidRDefault="00B02CF5" w:rsidP="004B6946"/>
    <w:p w14:paraId="45CFD7BE" w14:textId="77777777" w:rsidR="00B02CF5" w:rsidRDefault="00B02CF5" w:rsidP="004B6946"/>
    <w:p w14:paraId="46BA83C9" w14:textId="77777777" w:rsidR="00B02CF5" w:rsidRDefault="00B02CF5" w:rsidP="004B6946"/>
    <w:p w14:paraId="2F55EA9A" w14:textId="77777777" w:rsidR="00467776" w:rsidRDefault="00467776" w:rsidP="004B6946">
      <w:r w:rsidRPr="00467776">
        <w:t xml:space="preserve">NO SIRVE el intervalo [37 – 46) porque el acumulado es 29... y necesitamos que quepan hasta 35... por eso el intervalo que SÍ SIRVE es el de [46 – 55) donde caben hasta 37 acumulados hasta él. Es fácil... en el primer acumulado que quepa... ese es el intervalo de trabajo. </w:t>
      </w:r>
    </w:p>
    <w:p w14:paraId="798BAFF9" w14:textId="77777777" w:rsidR="00467776" w:rsidRDefault="00467776" w:rsidP="004B6946"/>
    <w:p w14:paraId="50FB9107" w14:textId="0F96748D" w:rsidR="00B02CF5" w:rsidRDefault="00F72E2B" w:rsidP="004B6946">
      <w:r w:rsidRPr="00F72E2B">
        <w:drawing>
          <wp:anchor distT="0" distB="0" distL="114300" distR="114300" simplePos="0" relativeHeight="251753472" behindDoc="1" locked="0" layoutInCell="1" allowOverlap="1" wp14:anchorId="122EBD4E" wp14:editId="10A0586E">
            <wp:simplePos x="0" y="0"/>
            <wp:positionH relativeFrom="column">
              <wp:posOffset>-3810</wp:posOffset>
            </wp:positionH>
            <wp:positionV relativeFrom="paragraph">
              <wp:posOffset>564515</wp:posOffset>
            </wp:positionV>
            <wp:extent cx="5612130" cy="871220"/>
            <wp:effectExtent l="0" t="0" r="7620" b="5080"/>
            <wp:wrapTight wrapText="bothSides">
              <wp:wrapPolygon edited="0">
                <wp:start x="0" y="0"/>
                <wp:lineTo x="0" y="21254"/>
                <wp:lineTo x="21556" y="21254"/>
                <wp:lineTo x="21556" y="0"/>
                <wp:lineTo x="0" y="0"/>
              </wp:wrapPolygon>
            </wp:wrapTight>
            <wp:docPr id="115026886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68861" name="Imagen 1" descr="Texto&#10;&#10;Descripción generada automáticamente"/>
                    <pic:cNvPicPr/>
                  </pic:nvPicPr>
                  <pic:blipFill>
                    <a:blip r:embed="rId108">
                      <a:extLst>
                        <a:ext uri="{28A0092B-C50C-407E-A947-70E740481C1C}">
                          <a14:useLocalDpi xmlns:a14="http://schemas.microsoft.com/office/drawing/2010/main" val="0"/>
                        </a:ext>
                      </a:extLst>
                    </a:blip>
                    <a:stretch>
                      <a:fillRect/>
                    </a:stretch>
                  </pic:blipFill>
                  <pic:spPr>
                    <a:xfrm>
                      <a:off x="0" y="0"/>
                      <a:ext cx="5612130" cy="871220"/>
                    </a:xfrm>
                    <a:prstGeom prst="rect">
                      <a:avLst/>
                    </a:prstGeom>
                  </pic:spPr>
                </pic:pic>
              </a:graphicData>
            </a:graphic>
            <wp14:sizeRelH relativeFrom="page">
              <wp14:pctWidth>0</wp14:pctWidth>
            </wp14:sizeRelH>
            <wp14:sizeRelV relativeFrom="page">
              <wp14:pctHeight>0</wp14:pctHeight>
            </wp14:sizeRelV>
          </wp:anchor>
        </w:drawing>
      </w:r>
      <w:r w:rsidR="00467776" w:rsidRPr="00467776">
        <w:t>Ya tenemos el intervalo de trabajo, ahora vamos a reemplazar los datos en la fórmula de los percentiles:</w:t>
      </w:r>
    </w:p>
    <w:p w14:paraId="5D25C5F9" w14:textId="77777777" w:rsidR="00035034" w:rsidRDefault="00035034" w:rsidP="004B6946">
      <w:pPr>
        <w:rPr>
          <w:rFonts w:ascii="Cambria Math" w:hAnsi="Cambria Math" w:cs="Cambria Math"/>
        </w:rPr>
      </w:pPr>
    </w:p>
    <w:p w14:paraId="715DC4FB" w14:textId="77777777" w:rsidR="00035034" w:rsidRDefault="00035034" w:rsidP="00035034">
      <w:pPr>
        <w:pStyle w:val="Prrafodelista"/>
        <w:numPr>
          <w:ilvl w:val="0"/>
          <w:numId w:val="9"/>
        </w:numPr>
      </w:pPr>
      <w:r w:rsidRPr="00035034">
        <w:rPr>
          <w:rFonts w:ascii="Cambria Math" w:hAnsi="Cambria Math" w:cs="Cambria Math"/>
        </w:rPr>
        <w:t>𝐹𝑖</w:t>
      </w:r>
      <w:r w:rsidRPr="00035034">
        <w:t xml:space="preserve">−1 es la frecuencia absoluta acumulada ANTERIOR al intervalo de trabajo. En este caso </w:t>
      </w:r>
      <w:r w:rsidRPr="00035034">
        <w:rPr>
          <w:rFonts w:ascii="Cambria Math" w:hAnsi="Cambria Math" w:cs="Cambria Math"/>
        </w:rPr>
        <w:t>𝐹𝑖</w:t>
      </w:r>
      <w:r w:rsidRPr="00035034">
        <w:t xml:space="preserve">−1 vale 29 </w:t>
      </w:r>
    </w:p>
    <w:p w14:paraId="7814153A" w14:textId="77777777" w:rsidR="00035034" w:rsidRDefault="00035034" w:rsidP="00035034">
      <w:pPr>
        <w:pStyle w:val="Prrafodelista"/>
        <w:numPr>
          <w:ilvl w:val="0"/>
          <w:numId w:val="9"/>
        </w:numPr>
      </w:pPr>
      <w:r w:rsidRPr="00035034">
        <w:rPr>
          <w:rFonts w:ascii="Cambria Math" w:hAnsi="Cambria Math" w:cs="Cambria Math"/>
        </w:rPr>
        <w:t>𝑓𝑖</w:t>
      </w:r>
      <w:r w:rsidRPr="00035034">
        <w:t xml:space="preserve"> es la frecuencia absoluta del intervalo de trabajo. En este caso </w:t>
      </w:r>
      <w:r w:rsidRPr="00035034">
        <w:rPr>
          <w:rFonts w:ascii="Cambria Math" w:hAnsi="Cambria Math" w:cs="Cambria Math"/>
        </w:rPr>
        <w:t>𝑓𝑖</w:t>
      </w:r>
      <w:r w:rsidRPr="00035034">
        <w:t xml:space="preserve"> i vale 8 </w:t>
      </w:r>
    </w:p>
    <w:p w14:paraId="6E36D3C3" w14:textId="77777777" w:rsidR="00035034" w:rsidRDefault="00035034" w:rsidP="00035034">
      <w:pPr>
        <w:pStyle w:val="Prrafodelista"/>
        <w:numPr>
          <w:ilvl w:val="0"/>
          <w:numId w:val="9"/>
        </w:numPr>
      </w:pPr>
      <w:r w:rsidRPr="00035034">
        <w:rPr>
          <w:rFonts w:ascii="Cambria Math" w:hAnsi="Cambria Math" w:cs="Cambria Math"/>
        </w:rPr>
        <w:t>𝐿𝑖</w:t>
      </w:r>
      <w:r w:rsidRPr="00035034">
        <w:t xml:space="preserve"> es el límite inferior del intervalo de trabajo. En este caso </w:t>
      </w:r>
      <w:r w:rsidRPr="00035034">
        <w:rPr>
          <w:rFonts w:ascii="Cambria Math" w:hAnsi="Cambria Math" w:cs="Cambria Math"/>
        </w:rPr>
        <w:t>𝐿𝑖</w:t>
      </w:r>
      <w:r w:rsidRPr="00035034">
        <w:t xml:space="preserve"> vale 46 </w:t>
      </w:r>
    </w:p>
    <w:p w14:paraId="7DA46ADB" w14:textId="357F42EA" w:rsidR="00B02CF5" w:rsidRDefault="00035034" w:rsidP="00035034">
      <w:pPr>
        <w:pStyle w:val="Prrafodelista"/>
        <w:numPr>
          <w:ilvl w:val="0"/>
          <w:numId w:val="9"/>
        </w:numPr>
      </w:pPr>
      <w:r w:rsidRPr="00035034">
        <w:rPr>
          <w:rFonts w:ascii="Cambria Math" w:hAnsi="Cambria Math" w:cs="Cambria Math"/>
        </w:rPr>
        <w:t>𝐴</w:t>
      </w:r>
      <w:r w:rsidRPr="00035034">
        <w:t xml:space="preserve"> es la amplitud del intervalo de trabajo. En este caso </w:t>
      </w:r>
      <w:r w:rsidRPr="00035034">
        <w:rPr>
          <w:rFonts w:ascii="Cambria Math" w:hAnsi="Cambria Math" w:cs="Cambria Math"/>
        </w:rPr>
        <w:t>𝐴</w:t>
      </w:r>
      <w:r w:rsidRPr="00035034">
        <w:t xml:space="preserve"> vale 9</w:t>
      </w:r>
    </w:p>
    <w:p w14:paraId="15492F6A" w14:textId="4A829B8E" w:rsidR="00467776" w:rsidRDefault="00467776" w:rsidP="004B6946"/>
    <w:p w14:paraId="66F76888" w14:textId="77777777" w:rsidR="00B02CF5" w:rsidRDefault="00B02CF5" w:rsidP="004B6946"/>
    <w:p w14:paraId="00B08E7F" w14:textId="7A8943CE" w:rsidR="00B02CF5" w:rsidRDefault="000F505C" w:rsidP="004B6946">
      <w:r w:rsidRPr="000F505C">
        <w:lastRenderedPageBreak/>
        <w:t>Verifiquemos los datos sobre la tabla de frecuencias:</w:t>
      </w:r>
    </w:p>
    <w:p w14:paraId="50FF445A" w14:textId="25C1FEC4" w:rsidR="000F505C" w:rsidRDefault="00194F9B" w:rsidP="004B6946">
      <w:r w:rsidRPr="00194F9B">
        <w:drawing>
          <wp:anchor distT="0" distB="0" distL="114300" distR="114300" simplePos="0" relativeHeight="251754496" behindDoc="1" locked="0" layoutInCell="1" allowOverlap="1" wp14:anchorId="1E5767D1" wp14:editId="574B8034">
            <wp:simplePos x="0" y="0"/>
            <wp:positionH relativeFrom="column">
              <wp:posOffset>405765</wp:posOffset>
            </wp:positionH>
            <wp:positionV relativeFrom="paragraph">
              <wp:posOffset>10795</wp:posOffset>
            </wp:positionV>
            <wp:extent cx="4726305" cy="2442299"/>
            <wp:effectExtent l="0" t="0" r="0" b="0"/>
            <wp:wrapTight wrapText="bothSides">
              <wp:wrapPolygon edited="0">
                <wp:start x="0" y="0"/>
                <wp:lineTo x="0" y="21398"/>
                <wp:lineTo x="21504" y="21398"/>
                <wp:lineTo x="21504" y="0"/>
                <wp:lineTo x="0" y="0"/>
              </wp:wrapPolygon>
            </wp:wrapTight>
            <wp:docPr id="1264414199" name="Imagen 1" descr="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14199" name="Imagen 1" descr="Calendario&#10;&#10;Descripción generada automáticamente"/>
                    <pic:cNvPicPr/>
                  </pic:nvPicPr>
                  <pic:blipFill>
                    <a:blip r:embed="rId109">
                      <a:extLst>
                        <a:ext uri="{28A0092B-C50C-407E-A947-70E740481C1C}">
                          <a14:useLocalDpi xmlns:a14="http://schemas.microsoft.com/office/drawing/2010/main" val="0"/>
                        </a:ext>
                      </a:extLst>
                    </a:blip>
                    <a:stretch>
                      <a:fillRect/>
                    </a:stretch>
                  </pic:blipFill>
                  <pic:spPr>
                    <a:xfrm>
                      <a:off x="0" y="0"/>
                      <a:ext cx="4726305" cy="2442299"/>
                    </a:xfrm>
                    <a:prstGeom prst="rect">
                      <a:avLst/>
                    </a:prstGeom>
                  </pic:spPr>
                </pic:pic>
              </a:graphicData>
            </a:graphic>
            <wp14:sizeRelH relativeFrom="page">
              <wp14:pctWidth>0</wp14:pctWidth>
            </wp14:sizeRelH>
            <wp14:sizeRelV relativeFrom="page">
              <wp14:pctHeight>0</wp14:pctHeight>
            </wp14:sizeRelV>
          </wp:anchor>
        </w:drawing>
      </w:r>
    </w:p>
    <w:p w14:paraId="292D77E1" w14:textId="77777777" w:rsidR="000F505C" w:rsidRDefault="000F505C" w:rsidP="004B6946"/>
    <w:p w14:paraId="0221D75B" w14:textId="77777777" w:rsidR="00B02CF5" w:rsidRDefault="00B02CF5" w:rsidP="004B6946"/>
    <w:p w14:paraId="624BCC02" w14:textId="77777777" w:rsidR="002537FB" w:rsidRDefault="002537FB" w:rsidP="004B6946"/>
    <w:p w14:paraId="0EFC53A6" w14:textId="77777777" w:rsidR="004B6946" w:rsidRDefault="004B6946" w:rsidP="004B6946"/>
    <w:p w14:paraId="4A99C22A" w14:textId="77777777" w:rsidR="00194F9B" w:rsidRDefault="00194F9B" w:rsidP="004B6946"/>
    <w:p w14:paraId="1E4DEA0F" w14:textId="77777777" w:rsidR="00194F9B" w:rsidRDefault="00194F9B" w:rsidP="004B6946"/>
    <w:p w14:paraId="43EB3522" w14:textId="77777777" w:rsidR="00194F9B" w:rsidRDefault="00194F9B" w:rsidP="004B6946"/>
    <w:p w14:paraId="7DECC389" w14:textId="77777777" w:rsidR="00194F9B" w:rsidRDefault="00194F9B" w:rsidP="004B6946"/>
    <w:p w14:paraId="7C77025E" w14:textId="0CC16868" w:rsidR="00194F9B" w:rsidRDefault="00265FD9" w:rsidP="004B6946">
      <w:r w:rsidRPr="00265FD9">
        <w:t>Reemplazo todos los valores y calculamos el percentil setenta:</w:t>
      </w:r>
    </w:p>
    <w:p w14:paraId="71564D0E" w14:textId="72CF1F57" w:rsidR="00583B0D" w:rsidRDefault="00583B0D" w:rsidP="004B6946">
      <w:r w:rsidRPr="00655FDB">
        <w:drawing>
          <wp:anchor distT="0" distB="0" distL="114300" distR="114300" simplePos="0" relativeHeight="251755520" behindDoc="1" locked="0" layoutInCell="1" allowOverlap="1" wp14:anchorId="019D79F8" wp14:editId="23D0BFC5">
            <wp:simplePos x="0" y="0"/>
            <wp:positionH relativeFrom="column">
              <wp:posOffset>-3810</wp:posOffset>
            </wp:positionH>
            <wp:positionV relativeFrom="paragraph">
              <wp:posOffset>270510</wp:posOffset>
            </wp:positionV>
            <wp:extent cx="2524125" cy="2486025"/>
            <wp:effectExtent l="0" t="0" r="9525" b="9525"/>
            <wp:wrapTight wrapText="bothSides">
              <wp:wrapPolygon edited="0">
                <wp:start x="0" y="0"/>
                <wp:lineTo x="0" y="21517"/>
                <wp:lineTo x="21518" y="21517"/>
                <wp:lineTo x="21518" y="0"/>
                <wp:lineTo x="0" y="0"/>
              </wp:wrapPolygon>
            </wp:wrapTight>
            <wp:docPr id="896309054" name="Imagen 1" descr="Calendari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09054" name="Imagen 1" descr="Calendario&#10;&#10;Descripción generada automáticamente con confianza media"/>
                    <pic:cNvPicPr/>
                  </pic:nvPicPr>
                  <pic:blipFill>
                    <a:blip r:embed="rId110">
                      <a:extLst>
                        <a:ext uri="{28A0092B-C50C-407E-A947-70E740481C1C}">
                          <a14:useLocalDpi xmlns:a14="http://schemas.microsoft.com/office/drawing/2010/main" val="0"/>
                        </a:ext>
                      </a:extLst>
                    </a:blip>
                    <a:stretch>
                      <a:fillRect/>
                    </a:stretch>
                  </pic:blipFill>
                  <pic:spPr>
                    <a:xfrm>
                      <a:off x="0" y="0"/>
                      <a:ext cx="2524125" cy="2486025"/>
                    </a:xfrm>
                    <a:prstGeom prst="rect">
                      <a:avLst/>
                    </a:prstGeom>
                  </pic:spPr>
                </pic:pic>
              </a:graphicData>
            </a:graphic>
            <wp14:sizeRelH relativeFrom="page">
              <wp14:pctWidth>0</wp14:pctWidth>
            </wp14:sizeRelH>
            <wp14:sizeRelV relativeFrom="page">
              <wp14:pctHeight>0</wp14:pctHeight>
            </wp14:sizeRelV>
          </wp:anchor>
        </w:drawing>
      </w:r>
    </w:p>
    <w:p w14:paraId="3BC7D640" w14:textId="10483834" w:rsidR="00265FD9" w:rsidRDefault="0084763A" w:rsidP="004B6946">
      <w:r w:rsidRPr="0084763A">
        <w:t xml:space="preserve">Analicemos el resultado: Para este ejercicio tenemos que el sujeto de menor edad tiene 10 años... y el de mayor edad tiene 73 años. El percentil setenta </w:t>
      </w:r>
      <w:r w:rsidRPr="0084763A">
        <w:rPr>
          <w:rFonts w:ascii="Cambria Math" w:hAnsi="Cambria Math" w:cs="Cambria Math"/>
        </w:rPr>
        <w:t>𝑃</w:t>
      </w:r>
      <w:r w:rsidRPr="0084763A">
        <w:t xml:space="preserve">70 vale 52.75 años... eso significa que el 70% de la muestra está entre 10 y 52.75 años... y el otro 30% de la muestra tiene entre 52.75 y 73 </w:t>
      </w:r>
      <w:proofErr w:type="gramStart"/>
      <w:r w:rsidRPr="0084763A">
        <w:t>años de edad</w:t>
      </w:r>
      <w:proofErr w:type="gramEnd"/>
      <w:r w:rsidRPr="0084763A">
        <w:t>.</w:t>
      </w:r>
    </w:p>
    <w:p w14:paraId="6710D77C" w14:textId="77777777" w:rsidR="00265FD9" w:rsidRDefault="00265FD9" w:rsidP="004B6946"/>
    <w:p w14:paraId="7EDD61CB" w14:textId="5ACD85B7" w:rsidR="0084763A" w:rsidRDefault="001E20C2" w:rsidP="004B6946">
      <w:r w:rsidRPr="001E20C2">
        <w:drawing>
          <wp:anchor distT="0" distB="0" distL="114300" distR="114300" simplePos="0" relativeHeight="251756544" behindDoc="1" locked="0" layoutInCell="1" allowOverlap="1" wp14:anchorId="198FA389" wp14:editId="65485893">
            <wp:simplePos x="0" y="0"/>
            <wp:positionH relativeFrom="column">
              <wp:posOffset>1053465</wp:posOffset>
            </wp:positionH>
            <wp:positionV relativeFrom="paragraph">
              <wp:posOffset>55880</wp:posOffset>
            </wp:positionV>
            <wp:extent cx="3409950" cy="1066800"/>
            <wp:effectExtent l="0" t="0" r="0" b="0"/>
            <wp:wrapTight wrapText="bothSides">
              <wp:wrapPolygon edited="0">
                <wp:start x="0" y="0"/>
                <wp:lineTo x="0" y="21214"/>
                <wp:lineTo x="21479" y="21214"/>
                <wp:lineTo x="21479" y="0"/>
                <wp:lineTo x="0" y="0"/>
              </wp:wrapPolygon>
            </wp:wrapTight>
            <wp:docPr id="1974174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74098" name=""/>
                    <pic:cNvPicPr/>
                  </pic:nvPicPr>
                  <pic:blipFill>
                    <a:blip r:embed="rId111">
                      <a:extLst>
                        <a:ext uri="{28A0092B-C50C-407E-A947-70E740481C1C}">
                          <a14:useLocalDpi xmlns:a14="http://schemas.microsoft.com/office/drawing/2010/main" val="0"/>
                        </a:ext>
                      </a:extLst>
                    </a:blip>
                    <a:stretch>
                      <a:fillRect/>
                    </a:stretch>
                  </pic:blipFill>
                  <pic:spPr>
                    <a:xfrm>
                      <a:off x="0" y="0"/>
                      <a:ext cx="3409950" cy="1066800"/>
                    </a:xfrm>
                    <a:prstGeom prst="rect">
                      <a:avLst/>
                    </a:prstGeom>
                  </pic:spPr>
                </pic:pic>
              </a:graphicData>
            </a:graphic>
            <wp14:sizeRelH relativeFrom="page">
              <wp14:pctWidth>0</wp14:pctWidth>
            </wp14:sizeRelH>
            <wp14:sizeRelV relativeFrom="page">
              <wp14:pctHeight>0</wp14:pctHeight>
            </wp14:sizeRelV>
          </wp:anchor>
        </w:drawing>
      </w:r>
    </w:p>
    <w:p w14:paraId="589D54B5" w14:textId="77777777" w:rsidR="0084763A" w:rsidRDefault="0084763A" w:rsidP="004B6946"/>
    <w:p w14:paraId="516E7C42" w14:textId="77777777" w:rsidR="0084763A" w:rsidRDefault="0084763A" w:rsidP="004B6946"/>
    <w:p w14:paraId="56389A93" w14:textId="77777777" w:rsidR="0084763A" w:rsidRDefault="0084763A" w:rsidP="004B6946"/>
    <w:p w14:paraId="05D4E880" w14:textId="77777777" w:rsidR="0084763A" w:rsidRDefault="0084763A" w:rsidP="004B6946"/>
    <w:p w14:paraId="0EE0F380" w14:textId="77777777" w:rsidR="0084763A" w:rsidRDefault="0084763A" w:rsidP="004B6946"/>
    <w:p w14:paraId="427A563D" w14:textId="77777777" w:rsidR="0084763A" w:rsidRDefault="0084763A" w:rsidP="004B6946"/>
    <w:p w14:paraId="72F4BB17" w14:textId="77777777" w:rsidR="00C32FF5" w:rsidRDefault="00C32FF5" w:rsidP="004B6946">
      <w:r w:rsidRPr="00C32FF5">
        <w:lastRenderedPageBreak/>
        <w:t xml:space="preserve">Construye la tabla de frecuencias para datos agrupados en donde se analicen las edades de 250 estudiantes que se muestran a continuación: </w:t>
      </w:r>
    </w:p>
    <w:p w14:paraId="5676FA1C" w14:textId="77777777" w:rsidR="00C32FF5" w:rsidRDefault="00C32FF5" w:rsidP="004B6946"/>
    <w:p w14:paraId="38228957" w14:textId="77777777" w:rsidR="00C32FF5" w:rsidRDefault="00C32FF5" w:rsidP="004B6946">
      <w:r w:rsidRPr="00C32FF5">
        <w:t xml:space="preserve">10 – 10 – 10 – 10 – 10 – 10 – 10 – 10 – 10 – 10 – 10 – 10 – 10 – 10 – 10 – 10 – 10 – 10 – 10 – 10 – 10 – 10 – 10 – 10 – 10 – 10 – 10 – 10 – 10 – 10 – 10 – 10 – 10 – 10 – 10 – 10 – 10 – 10 – 10 – 10 – 10 – 10 – 10 – 10 – 10 – 10 – 10 – 10 – 10 – 10 – 10 – 10 – 10 – 10 – 10 – 10 – 10 – 10 – 10 – 10 – 10 – 10 – 10 – 10 – 10 – 10 – 10 – 10 – 10 – 10 – 11 – 11 – 11 – 11 – 11 – 11 – 11 – 11 – 11 – 11 – 11 – 11 – 11 – 11 – 11 – 11 – 11 – 11 – 11 – 11 – 11 – 11 – 11 – 11 – 11 – 11 – 11 – 11 – 11 – 11 – 12 – 12 – 12 – 12 – 12 – 12 – 12 – 12 – 12 – 12 – 12 – 12 – 12 – 12 – 12 – 12 – 12 – 12 – 12 – 12 – 12 – 12 – 12 – 12 – 12 – 12 – 12 – 12 – 12 – 12 – 12 – 12 – 12 – 12 – 12 – 12 – 12 – 12 – 12 – 12 – 12 – 12 – 12 – 12 – 12 – 12 – 12 – 12 – 12 – 12 – 12 – 12 – 12 – 12 – 12 – 12 – 12 – 12 – 12 – 12 – 12 – 12 – 12 – 12 – 12 – 12 – 12 – 12 – 12 – 12 – 12 – 12 – 12 – 12 – 12 – 13 – 13 – 13 – 13 – 13 – 13 – 13 – 13 – 13 – 13 – 13 – 13 – 13 – 13 – 13 – 13 – 13 – 13 – 13 – 13 – 14 – 14 – 14 – 14 – 14 – 14 – 14 – 14 – 14 – 14 – 14 – 14 – 14 – 14 – 14 – 14 – 14 – 14 – 14 – 14 – 14 – 14 – 14 – 14 – 14 – 14 – 14 – 14 – 14 – 14 – 14 – 14 – 14 – 14 – 14 – 15 – 15 – 15 – 15 – 15 – 15 – 15 – 15 – 15 – 15 – 15 – 15 – 15 – 15 – 15 – 15 – 15 – 15 – 15 – 15 </w:t>
      </w:r>
    </w:p>
    <w:p w14:paraId="135D5BE4" w14:textId="77777777" w:rsidR="00C32FF5" w:rsidRDefault="00C32FF5" w:rsidP="004B6946"/>
    <w:p w14:paraId="792391C0" w14:textId="77777777" w:rsidR="00C32FF5" w:rsidRDefault="00C32FF5" w:rsidP="004B6946">
      <w:r w:rsidRPr="00C32FF5">
        <w:t xml:space="preserve">Una vez construida la tabla de frecuencias, deberás calcular: </w:t>
      </w:r>
    </w:p>
    <w:p w14:paraId="74C015D8" w14:textId="77777777" w:rsidR="00C32FF5" w:rsidRDefault="00C32FF5" w:rsidP="00C32FF5">
      <w:pPr>
        <w:pStyle w:val="Prrafodelista"/>
        <w:numPr>
          <w:ilvl w:val="0"/>
          <w:numId w:val="10"/>
        </w:numPr>
      </w:pPr>
      <w:r w:rsidRPr="00C32FF5">
        <w:t xml:space="preserve">Cuartiles: </w:t>
      </w:r>
      <w:r w:rsidRPr="00C32FF5">
        <w:rPr>
          <w:rFonts w:ascii="Cambria Math" w:hAnsi="Cambria Math" w:cs="Cambria Math"/>
        </w:rPr>
        <w:t>𝑄</w:t>
      </w:r>
      <w:proofErr w:type="gramStart"/>
      <w:r w:rsidRPr="00C32FF5">
        <w:t>1,</w:t>
      </w:r>
      <w:r w:rsidRPr="00C32FF5">
        <w:rPr>
          <w:rFonts w:ascii="Cambria Math" w:hAnsi="Cambria Math" w:cs="Cambria Math"/>
        </w:rPr>
        <w:t>𝑄</w:t>
      </w:r>
      <w:proofErr w:type="gramEnd"/>
      <w:r w:rsidRPr="00C32FF5">
        <w:t xml:space="preserve">2 y </w:t>
      </w:r>
      <w:r w:rsidRPr="00C32FF5">
        <w:rPr>
          <w:rFonts w:ascii="Cambria Math" w:hAnsi="Cambria Math" w:cs="Cambria Math"/>
        </w:rPr>
        <w:t>𝑄</w:t>
      </w:r>
      <w:r w:rsidRPr="00C32FF5">
        <w:t xml:space="preserve">3 </w:t>
      </w:r>
    </w:p>
    <w:p w14:paraId="6454F1A5" w14:textId="08130778" w:rsidR="0084763A" w:rsidRDefault="00C32FF5" w:rsidP="00C32FF5">
      <w:pPr>
        <w:pStyle w:val="Prrafodelista"/>
        <w:numPr>
          <w:ilvl w:val="0"/>
          <w:numId w:val="10"/>
        </w:numPr>
      </w:pPr>
      <w:r w:rsidRPr="00C32FF5">
        <w:t xml:space="preserve">Percentiles: </w:t>
      </w:r>
      <w:r w:rsidRPr="00C32FF5">
        <w:rPr>
          <w:rFonts w:ascii="Cambria Math" w:hAnsi="Cambria Math" w:cs="Cambria Math"/>
        </w:rPr>
        <w:t>𝑃</w:t>
      </w:r>
      <w:r w:rsidRPr="00C32FF5">
        <w:t xml:space="preserve">30, </w:t>
      </w:r>
      <w:r w:rsidRPr="00C32FF5">
        <w:rPr>
          <w:rFonts w:ascii="Cambria Math" w:hAnsi="Cambria Math" w:cs="Cambria Math"/>
        </w:rPr>
        <w:t>𝑃</w:t>
      </w:r>
      <w:r w:rsidRPr="00C32FF5">
        <w:t xml:space="preserve">50 y </w:t>
      </w:r>
      <w:r w:rsidRPr="00C32FF5">
        <w:rPr>
          <w:rFonts w:ascii="Cambria Math" w:hAnsi="Cambria Math" w:cs="Cambria Math"/>
        </w:rPr>
        <w:t>𝑄</w:t>
      </w:r>
      <w:r w:rsidRPr="00C32FF5">
        <w:t>75</w:t>
      </w:r>
    </w:p>
    <w:p w14:paraId="573E8A75" w14:textId="77777777" w:rsidR="0084763A" w:rsidRDefault="0084763A" w:rsidP="004B6946"/>
    <w:p w14:paraId="1A38CF4E" w14:textId="77777777" w:rsidR="0084763A" w:rsidRDefault="0084763A" w:rsidP="004B6946"/>
    <w:p w14:paraId="0E51EB42" w14:textId="77777777" w:rsidR="0084763A" w:rsidRDefault="0084763A" w:rsidP="004B6946"/>
    <w:p w14:paraId="5B53E8E3" w14:textId="77777777" w:rsidR="0084763A" w:rsidRDefault="0084763A" w:rsidP="004B6946"/>
    <w:p w14:paraId="328F29BA" w14:textId="77777777" w:rsidR="0084763A" w:rsidRDefault="0084763A" w:rsidP="004B6946"/>
    <w:p w14:paraId="64A18DE4" w14:textId="77777777" w:rsidR="00194F9B" w:rsidRPr="004B6946" w:rsidRDefault="00194F9B" w:rsidP="004B6946"/>
    <w:p w14:paraId="6922E2B0" w14:textId="589646FE" w:rsidR="002117E6" w:rsidRDefault="00B637C3" w:rsidP="0053643D">
      <w:pPr>
        <w:pStyle w:val="Ttulo3"/>
      </w:pPr>
      <w:bookmarkStart w:id="26" w:name="_Toc128588485"/>
      <w:r>
        <w:lastRenderedPageBreak/>
        <w:t xml:space="preserve">Rango </w:t>
      </w:r>
      <w:proofErr w:type="spellStart"/>
      <w:r>
        <w:t>semi</w:t>
      </w:r>
      <w:r w:rsidR="0053643D">
        <w:t>-</w:t>
      </w:r>
      <w:r>
        <w:t>intercuartilico</w:t>
      </w:r>
      <w:proofErr w:type="spellEnd"/>
      <w:r>
        <w:t>.</w:t>
      </w:r>
      <w:bookmarkEnd w:id="26"/>
    </w:p>
    <w:p w14:paraId="3967AC0B" w14:textId="77777777" w:rsidR="005245AD" w:rsidRDefault="005245AD" w:rsidP="005245AD"/>
    <w:p w14:paraId="338E4CF7" w14:textId="46AEC27A" w:rsidR="005245AD" w:rsidRDefault="005245AD" w:rsidP="005245AD">
      <w:r w:rsidRPr="005245AD">
        <w:t>El </w:t>
      </w:r>
      <w:r w:rsidRPr="005245AD">
        <w:rPr>
          <w:b/>
          <w:bCs/>
        </w:rPr>
        <w:t xml:space="preserve">rango </w:t>
      </w:r>
      <w:proofErr w:type="spellStart"/>
      <w:r w:rsidRPr="005245AD">
        <w:rPr>
          <w:b/>
          <w:bCs/>
        </w:rPr>
        <w:t>intercuartil</w:t>
      </w:r>
      <w:proofErr w:type="spellEnd"/>
      <w:r w:rsidRPr="005245AD">
        <w:rPr>
          <w:b/>
          <w:bCs/>
        </w:rPr>
        <w:t> </w:t>
      </w:r>
      <w:r w:rsidRPr="005245AD">
        <w:t>es la distancia entre el primer y tercer </w:t>
      </w:r>
      <w:hyperlink r:id="rId112" w:history="1">
        <w:r w:rsidRPr="005245AD">
          <w:rPr>
            <w:rStyle w:val="Hipervnculo"/>
          </w:rPr>
          <w:t>cuartiles </w:t>
        </w:r>
      </w:hyperlink>
      <w:r w:rsidRPr="005245AD">
        <w:t>. Es algunas veces llamado la dispersión H y es una medida estable de desembolso. Se obtiene al evaluar </w:t>
      </w:r>
      <w:r w:rsidRPr="005245AD">
        <w:rPr>
          <w:i/>
          <w:iCs/>
        </w:rPr>
        <w:t>Q </w:t>
      </w:r>
      <w:r w:rsidRPr="005245AD">
        <w:rPr>
          <w:vertAlign w:val="subscript"/>
        </w:rPr>
        <w:t>3 </w:t>
      </w:r>
      <w:r w:rsidRPr="005245AD">
        <w:t>– </w:t>
      </w:r>
      <w:r w:rsidRPr="005245AD">
        <w:rPr>
          <w:i/>
          <w:iCs/>
        </w:rPr>
        <w:t>Q </w:t>
      </w:r>
      <w:proofErr w:type="gramStart"/>
      <w:r w:rsidRPr="005245AD">
        <w:rPr>
          <w:vertAlign w:val="subscript"/>
        </w:rPr>
        <w:t>1 </w:t>
      </w:r>
      <w:r w:rsidRPr="005245AD">
        <w:t>.</w:t>
      </w:r>
      <w:proofErr w:type="gramEnd"/>
    </w:p>
    <w:p w14:paraId="085F1EE4" w14:textId="77777777" w:rsidR="005245AD" w:rsidRPr="005245AD" w:rsidRDefault="005245AD" w:rsidP="005245AD"/>
    <w:p w14:paraId="752B5C6B" w14:textId="347477C6" w:rsidR="005245AD" w:rsidRPr="005245AD" w:rsidRDefault="005245AD" w:rsidP="005245AD">
      <w:r w:rsidRPr="005245AD">
        <w:t>El </w:t>
      </w:r>
      <w:r w:rsidRPr="005245AD">
        <w:rPr>
          <w:b/>
          <w:bCs/>
        </w:rPr>
        <w:t xml:space="preserve">rango </w:t>
      </w:r>
      <w:proofErr w:type="spellStart"/>
      <w:r w:rsidRPr="005245AD">
        <w:rPr>
          <w:b/>
          <w:bCs/>
        </w:rPr>
        <w:t>semi-intercuartil</w:t>
      </w:r>
      <w:proofErr w:type="spellEnd"/>
      <w:r w:rsidRPr="005245AD">
        <w:rPr>
          <w:b/>
          <w:bCs/>
        </w:rPr>
        <w:t> </w:t>
      </w:r>
      <w:r w:rsidRPr="005245AD">
        <w:t xml:space="preserve">es un medio de la diferencia entre el primer y tercer cuartiles. Es la mitad de la distancia requerida para cubrir la mitad de las cuentas. El rango </w:t>
      </w:r>
      <w:proofErr w:type="spellStart"/>
      <w:r w:rsidRPr="005245AD">
        <w:t>semi-intercuartil</w:t>
      </w:r>
      <w:proofErr w:type="spellEnd"/>
      <w:r w:rsidRPr="005245AD">
        <w:t xml:space="preserve"> es afectado muy poco por cuentas extremas. Esto lo hace una buena medida de dispersión para distribuciones sesgadas. Se obtiene evaluando </w:t>
      </w:r>
      <w:r w:rsidRPr="005245AD">
        <w:drawing>
          <wp:inline distT="0" distB="0" distL="0" distR="0" wp14:anchorId="2237B0CC" wp14:editId="7344E0E4">
            <wp:extent cx="561975" cy="390525"/>
            <wp:effectExtent l="0" t="0" r="9525" b="9525"/>
            <wp:docPr id="1011914789"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61975" cy="390525"/>
                    </a:xfrm>
                    <a:prstGeom prst="rect">
                      <a:avLst/>
                    </a:prstGeom>
                    <a:noFill/>
                    <a:ln>
                      <a:noFill/>
                    </a:ln>
                  </pic:spPr>
                </pic:pic>
              </a:graphicData>
            </a:graphic>
          </wp:inline>
        </w:drawing>
      </w:r>
      <w:r w:rsidRPr="005245AD">
        <w:t> .</w:t>
      </w:r>
    </w:p>
    <w:p w14:paraId="1C91A566" w14:textId="77777777" w:rsidR="005245AD" w:rsidRDefault="005245AD" w:rsidP="005245AD"/>
    <w:p w14:paraId="1B857A05" w14:textId="4430BB63" w:rsidR="005245AD" w:rsidRPr="005245AD" w:rsidRDefault="005245AD" w:rsidP="005245AD">
      <w:r w:rsidRPr="005245AD">
        <w:t>El </w:t>
      </w:r>
      <w:r w:rsidRPr="005245AD">
        <w:rPr>
          <w:b/>
          <w:bCs/>
        </w:rPr>
        <w:t>rango cuartil medio </w:t>
      </w:r>
      <w:r w:rsidRPr="005245AD">
        <w:t>es el valor numérico a la mitad entre el primer y tercer cuartiles. Es la mitad de la suma del primer y tercer cuartiles. Se obtiene evaluando </w:t>
      </w:r>
      <w:r w:rsidRPr="005245AD">
        <w:drawing>
          <wp:inline distT="0" distB="0" distL="0" distR="0" wp14:anchorId="4D86483E" wp14:editId="169EBCD8">
            <wp:extent cx="561975" cy="390525"/>
            <wp:effectExtent l="0" t="0" r="9525" b="9525"/>
            <wp:docPr id="1942739744"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61975" cy="390525"/>
                    </a:xfrm>
                    <a:prstGeom prst="rect">
                      <a:avLst/>
                    </a:prstGeom>
                    <a:noFill/>
                    <a:ln>
                      <a:noFill/>
                    </a:ln>
                  </pic:spPr>
                </pic:pic>
              </a:graphicData>
            </a:graphic>
          </wp:inline>
        </w:drawing>
      </w:r>
      <w:r w:rsidRPr="005245AD">
        <w:t xml:space="preserve"> . (La mediana, el </w:t>
      </w:r>
      <w:proofErr w:type="gramStart"/>
      <w:r w:rsidRPr="005245AD">
        <w:t>rango medio y cuartil medio</w:t>
      </w:r>
      <w:proofErr w:type="gramEnd"/>
      <w:r w:rsidRPr="005245AD">
        <w:t xml:space="preserve"> no siempre son el mismo valor, aunque pueden serlo.)</w:t>
      </w:r>
    </w:p>
    <w:p w14:paraId="26E936BD" w14:textId="77777777" w:rsidR="004B6946" w:rsidRDefault="004B6946" w:rsidP="004B6946"/>
    <w:p w14:paraId="16319148" w14:textId="77777777" w:rsidR="004B6946" w:rsidRPr="004B6946" w:rsidRDefault="004B6946" w:rsidP="004B6946"/>
    <w:p w14:paraId="3A849845" w14:textId="77777777" w:rsidR="002117E6" w:rsidRDefault="002117E6" w:rsidP="00A76AA1">
      <w:pPr>
        <w:contextualSpacing/>
      </w:pPr>
    </w:p>
    <w:p w14:paraId="0BD2646A" w14:textId="77777777" w:rsidR="002117E6" w:rsidRDefault="002117E6" w:rsidP="00A76AA1">
      <w:pPr>
        <w:contextualSpacing/>
      </w:pPr>
    </w:p>
    <w:p w14:paraId="304EB8FF" w14:textId="77777777" w:rsidR="005245AD" w:rsidRDefault="005245AD" w:rsidP="00A76AA1">
      <w:pPr>
        <w:contextualSpacing/>
      </w:pPr>
    </w:p>
    <w:p w14:paraId="6225DF59" w14:textId="77777777" w:rsidR="005245AD" w:rsidRDefault="005245AD" w:rsidP="00A76AA1">
      <w:pPr>
        <w:contextualSpacing/>
      </w:pPr>
    </w:p>
    <w:p w14:paraId="3F3AF7F5" w14:textId="77777777" w:rsidR="005245AD" w:rsidRDefault="005245AD" w:rsidP="00A76AA1">
      <w:pPr>
        <w:contextualSpacing/>
      </w:pPr>
    </w:p>
    <w:p w14:paraId="4B2A7230" w14:textId="77777777" w:rsidR="005245AD" w:rsidRDefault="005245AD" w:rsidP="00A76AA1">
      <w:pPr>
        <w:contextualSpacing/>
      </w:pPr>
    </w:p>
    <w:p w14:paraId="54118FDE" w14:textId="77777777" w:rsidR="005245AD" w:rsidRDefault="005245AD" w:rsidP="00A76AA1">
      <w:pPr>
        <w:contextualSpacing/>
      </w:pPr>
    </w:p>
    <w:p w14:paraId="5299001D" w14:textId="77777777" w:rsidR="005245AD" w:rsidRDefault="005245AD" w:rsidP="00A76AA1">
      <w:pPr>
        <w:contextualSpacing/>
      </w:pPr>
    </w:p>
    <w:p w14:paraId="2162E5B7" w14:textId="77777777" w:rsidR="002117E6" w:rsidRDefault="002117E6" w:rsidP="00A76AA1">
      <w:pPr>
        <w:contextualSpacing/>
      </w:pPr>
    </w:p>
    <w:p w14:paraId="6A136197" w14:textId="77777777" w:rsidR="002117E6" w:rsidRDefault="00A76AA1"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75B3E07F" wp14:editId="4B9B6074">
                <wp:simplePos x="0" y="0"/>
                <wp:positionH relativeFrom="column">
                  <wp:posOffset>-177446</wp:posOffset>
                </wp:positionH>
                <wp:positionV relativeFrom="paragraph">
                  <wp:posOffset>-192066</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23968" w14:textId="77777777" w:rsidR="00AB2DF6" w:rsidRPr="00A32AB9" w:rsidRDefault="00AB2DF6" w:rsidP="00A32AB9">
                              <w:pPr>
                                <w:pStyle w:val="Ttulo1"/>
                              </w:pPr>
                              <w:bookmarkStart w:id="27" w:name="_Toc46999616"/>
                              <w:bookmarkStart w:id="28" w:name="_Toc51942773"/>
                              <w:bookmarkStart w:id="29" w:name="_Toc128588486"/>
                              <w:r w:rsidRPr="00A32AB9">
                                <w:t>Bibliografía y Webgrafía</w:t>
                              </w:r>
                              <w:bookmarkEnd w:id="27"/>
                              <w:bookmarkEnd w:id="28"/>
                              <w:bookmarkEnd w:id="29"/>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5B3E07F" id="Grupo 20" o:spid="_x0000_s1037" style="position:absolute;left:0;text-align:left;margin-left:-13.95pt;margin-top:-15.1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38D23968" w14:textId="77777777" w:rsidR="00AB2DF6" w:rsidRPr="00A32AB9" w:rsidRDefault="00AB2DF6" w:rsidP="00A32AB9">
                        <w:pPr>
                          <w:pStyle w:val="Ttulo1"/>
                        </w:pPr>
                        <w:bookmarkStart w:id="30" w:name="_Toc46999616"/>
                        <w:bookmarkStart w:id="31" w:name="_Toc51942773"/>
                        <w:bookmarkStart w:id="32" w:name="_Toc128588486"/>
                        <w:r w:rsidRPr="00A32AB9">
                          <w:t>Bibliografía y Webgrafía</w:t>
                        </w:r>
                        <w:bookmarkEnd w:id="30"/>
                        <w:bookmarkEnd w:id="31"/>
                        <w:bookmarkEnd w:id="32"/>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0FA3263D" w14:textId="77777777" w:rsidR="00C318A5" w:rsidRDefault="00C318A5" w:rsidP="00C318A5">
      <w:pPr>
        <w:contextualSpacing/>
      </w:pPr>
      <w:r>
        <w:t>Peña, D., Taveras, J. &amp; Santos, C. (2015). Estadística Descriptiva. Santo Domingo, República Dominicana: Editorial Universidad APEC.</w:t>
      </w:r>
    </w:p>
    <w:p w14:paraId="5046BDA2" w14:textId="429B619B" w:rsidR="00AB2DF6" w:rsidRDefault="00C318A5" w:rsidP="00C318A5">
      <w:pPr>
        <w:contextualSpacing/>
      </w:pPr>
      <w:r>
        <w:t>Sánchez, A. (2012). Estadística aplicada a los negocios y la economía. México D.F., México: McGraw-Hill Interamericana.</w:t>
      </w:r>
    </w:p>
    <w:p w14:paraId="44E5D90D" w14:textId="09873C42" w:rsidR="00AB2DF6" w:rsidRDefault="003376D3" w:rsidP="00A76AA1">
      <w:pPr>
        <w:contextualSpacing/>
      </w:pPr>
      <w:r w:rsidRPr="003376D3">
        <w:t>Contreras, J. &amp; García, M. (2012). Estadística Aplicada a las Ciencias Sociales con SPSS y Excel. México: Trillas.</w:t>
      </w:r>
    </w:p>
    <w:p w14:paraId="64569DE1" w14:textId="6ECD0954" w:rsidR="003376D3" w:rsidRDefault="00C9360A" w:rsidP="00A76AA1">
      <w:pPr>
        <w:contextualSpacing/>
      </w:pPr>
      <w:r w:rsidRPr="00C9360A">
        <w:t xml:space="preserve">San Martín, E. (2016). Estadística aplicada a los negocios y la economía. México: Cengage </w:t>
      </w:r>
      <w:proofErr w:type="spellStart"/>
      <w:r w:rsidRPr="00C9360A">
        <w:t>Learning</w:t>
      </w:r>
      <w:proofErr w:type="spellEnd"/>
      <w:r w:rsidRPr="00C9360A">
        <w:t>.</w:t>
      </w:r>
    </w:p>
    <w:p w14:paraId="50A769A6" w14:textId="0F6B34CD" w:rsidR="00C9360A" w:rsidRDefault="00C9360A" w:rsidP="00A76AA1">
      <w:pPr>
        <w:contextualSpacing/>
      </w:pPr>
      <w:r w:rsidRPr="00C9360A">
        <w:t xml:space="preserve">Estadística Descriptiva y Probabilidad para Ingenieros y Ciencias. Autor: Jay L. Devore. Año: 2012. Editorial: Cengage </w:t>
      </w:r>
      <w:proofErr w:type="spellStart"/>
      <w:r w:rsidRPr="00C9360A">
        <w:t>Learning</w:t>
      </w:r>
      <w:proofErr w:type="spellEnd"/>
      <w:r w:rsidRPr="00C9360A">
        <w:t xml:space="preserve"> Editores.</w:t>
      </w:r>
    </w:p>
    <w:p w14:paraId="7AE7123C" w14:textId="782297E4" w:rsidR="00C9360A" w:rsidRDefault="00C9360A" w:rsidP="00A76AA1">
      <w:pPr>
        <w:contextualSpacing/>
      </w:pPr>
      <w:r w:rsidRPr="00C9360A">
        <w:t>Estadística para Administración y Economía. Autor: Richard I. Levin. Año: 2017. Editorial: Pearson Educación.</w:t>
      </w:r>
    </w:p>
    <w:p w14:paraId="613BAD9F" w14:textId="77777777" w:rsidR="00AB2DF6" w:rsidRDefault="00AB2DF6" w:rsidP="00A76AA1">
      <w:pPr>
        <w:tabs>
          <w:tab w:val="left" w:pos="1305"/>
        </w:tabs>
        <w:contextualSpacing/>
      </w:pPr>
    </w:p>
    <w:p w14:paraId="58F17B77" w14:textId="35B7E9A5" w:rsidR="00FD2A04" w:rsidRDefault="00212908" w:rsidP="00FD2A04">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0B42FD7B" wp14:editId="7821C68C">
                <wp:simplePos x="0" y="0"/>
                <wp:positionH relativeFrom="column">
                  <wp:posOffset>-344170</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AD888" w14:textId="77777777" w:rsidR="00AB2DF6" w:rsidRPr="00A32AB9" w:rsidRDefault="00AB2DF6" w:rsidP="00A32AB9">
                              <w:pPr>
                                <w:pStyle w:val="Ttulo1"/>
                              </w:pPr>
                              <w:bookmarkStart w:id="33" w:name="_Toc46999617"/>
                              <w:bookmarkStart w:id="34" w:name="_Toc51942774"/>
                              <w:bookmarkStart w:id="35" w:name="_Toc128588487"/>
                              <w:r w:rsidRPr="00A32AB9">
                                <w:t>Glosario</w:t>
                              </w:r>
                              <w:bookmarkEnd w:id="33"/>
                              <w:bookmarkEnd w:id="34"/>
                              <w:bookmarkEnd w:id="35"/>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B42FD7B" id="Grupo 17" o:spid="_x0000_s1040" style="position:absolute;left:0;text-align:left;margin-left:-27.1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052AD888" w14:textId="77777777" w:rsidR="00AB2DF6" w:rsidRPr="00A32AB9" w:rsidRDefault="00AB2DF6" w:rsidP="00A32AB9">
                        <w:pPr>
                          <w:pStyle w:val="Ttulo1"/>
                        </w:pPr>
                        <w:bookmarkStart w:id="36" w:name="_Toc46999617"/>
                        <w:bookmarkStart w:id="37" w:name="_Toc51942774"/>
                        <w:bookmarkStart w:id="38" w:name="_Toc128588487"/>
                        <w:r w:rsidRPr="00A32AB9">
                          <w:t>Glosario</w:t>
                        </w:r>
                        <w:bookmarkEnd w:id="36"/>
                        <w:bookmarkEnd w:id="37"/>
                        <w:bookmarkEnd w:id="38"/>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54706076" w14:textId="77777777" w:rsidR="003906D4" w:rsidRDefault="003906D4" w:rsidP="00FD2A04">
      <w:pPr>
        <w:tabs>
          <w:tab w:val="left" w:pos="1305"/>
        </w:tabs>
        <w:contextualSpacing/>
      </w:pPr>
    </w:p>
    <w:p w14:paraId="431A736D" w14:textId="77777777" w:rsidR="00FD2A04" w:rsidRDefault="00FD2A04" w:rsidP="00FD2A04">
      <w:pPr>
        <w:tabs>
          <w:tab w:val="left" w:pos="1305"/>
        </w:tabs>
        <w:contextualSpacing/>
      </w:pPr>
      <w:r>
        <w:t>Coeficiente de variación: Es el cociente entre la desviación estándar y la media aritmética, expresado en porcentaje.</w:t>
      </w:r>
    </w:p>
    <w:p w14:paraId="68CAE55A" w14:textId="77777777" w:rsidR="00FD2A04" w:rsidRDefault="00FD2A04" w:rsidP="00FD2A04">
      <w:pPr>
        <w:tabs>
          <w:tab w:val="left" w:pos="1305"/>
        </w:tabs>
        <w:contextualSpacing/>
      </w:pPr>
      <w:r>
        <w:t>Cuartiles y percentiles: Son medidas de posición que dividen el conjunto de datos en cuatro o cien partes iguales, respectivamente.</w:t>
      </w:r>
    </w:p>
    <w:p w14:paraId="4ACD95D8" w14:textId="77777777" w:rsidR="00FD2A04" w:rsidRDefault="00FD2A04" w:rsidP="00FD2A04">
      <w:pPr>
        <w:tabs>
          <w:tab w:val="left" w:pos="1305"/>
        </w:tabs>
        <w:contextualSpacing/>
      </w:pPr>
      <w:r>
        <w:t>Desviación estándar: Es la raíz cuadrada de la varianza.</w:t>
      </w:r>
    </w:p>
    <w:p w14:paraId="4BFA6BBD" w14:textId="77777777" w:rsidR="00FD2A04" w:rsidRDefault="00FD2A04" w:rsidP="00FD2A04">
      <w:pPr>
        <w:tabs>
          <w:tab w:val="left" w:pos="1305"/>
        </w:tabs>
        <w:contextualSpacing/>
      </w:pPr>
      <w:r>
        <w:t>Desviación media: Es la suma de las diferencias entre cada valor y la media aritmética, dividida por el número total de valores.</w:t>
      </w:r>
    </w:p>
    <w:p w14:paraId="61041D8E" w14:textId="77777777" w:rsidR="00FD2A04" w:rsidRDefault="00FD2A04" w:rsidP="00FD2A04">
      <w:pPr>
        <w:tabs>
          <w:tab w:val="left" w:pos="1305"/>
        </w:tabs>
        <w:contextualSpacing/>
      </w:pPr>
      <w:r>
        <w:t>Media aritmética: Es la suma de todos los valores dividido por el número total de valores en un conjunto de datos.</w:t>
      </w:r>
    </w:p>
    <w:p w14:paraId="75EEC000" w14:textId="77777777" w:rsidR="00FD2A04" w:rsidRDefault="00FD2A04" w:rsidP="00FD2A04">
      <w:pPr>
        <w:tabs>
          <w:tab w:val="left" w:pos="1305"/>
        </w:tabs>
        <w:contextualSpacing/>
      </w:pPr>
      <w:r>
        <w:t>Media geométrica: Es la raíz n-</w:t>
      </w:r>
      <w:proofErr w:type="spellStart"/>
      <w:r>
        <w:t>ésima</w:t>
      </w:r>
      <w:proofErr w:type="spellEnd"/>
      <w:r>
        <w:t xml:space="preserve"> del producto de todos los valores en un conjunto de datos, donde n es el número total de valores.</w:t>
      </w:r>
    </w:p>
    <w:p w14:paraId="6348C406" w14:textId="77777777" w:rsidR="00FD2A04" w:rsidRDefault="00FD2A04" w:rsidP="00FD2A04">
      <w:pPr>
        <w:tabs>
          <w:tab w:val="left" w:pos="1305"/>
        </w:tabs>
        <w:contextualSpacing/>
      </w:pPr>
      <w:r>
        <w:t>Mediana: Es el valor que se encuentra en la posición central de un conjunto de datos ordenados de menor a mayor o de mayor a menor.</w:t>
      </w:r>
    </w:p>
    <w:p w14:paraId="7994F61D" w14:textId="77777777" w:rsidR="00FD2A04" w:rsidRDefault="00FD2A04" w:rsidP="00FD2A04">
      <w:pPr>
        <w:tabs>
          <w:tab w:val="left" w:pos="1305"/>
        </w:tabs>
        <w:contextualSpacing/>
      </w:pPr>
      <w:r>
        <w:lastRenderedPageBreak/>
        <w:t>Medidas de posición: Son medidas que indican la posición relativa de un valor en un conjunto de datos.</w:t>
      </w:r>
    </w:p>
    <w:p w14:paraId="62B2B1DE" w14:textId="77777777" w:rsidR="00FD2A04" w:rsidRDefault="00FD2A04" w:rsidP="00FD2A04">
      <w:pPr>
        <w:tabs>
          <w:tab w:val="left" w:pos="1305"/>
        </w:tabs>
        <w:contextualSpacing/>
      </w:pPr>
      <w:r>
        <w:t>Medidas de tendencia central: Son medidas que indican el valor más representativo de un conjunto de datos.</w:t>
      </w:r>
    </w:p>
    <w:p w14:paraId="7C5E6AE2" w14:textId="77777777" w:rsidR="00FD2A04" w:rsidRDefault="00FD2A04" w:rsidP="00FD2A04">
      <w:pPr>
        <w:tabs>
          <w:tab w:val="left" w:pos="1305"/>
        </w:tabs>
        <w:contextualSpacing/>
      </w:pPr>
      <w:r>
        <w:t>Medidas de variabilidad: Son medidas que indican la dispersión de los datos en torno a su medida de tendencia central.</w:t>
      </w:r>
    </w:p>
    <w:p w14:paraId="4D376D1E" w14:textId="77777777" w:rsidR="00FD2A04" w:rsidRDefault="00FD2A04" w:rsidP="00FD2A04">
      <w:pPr>
        <w:tabs>
          <w:tab w:val="left" w:pos="1305"/>
        </w:tabs>
        <w:contextualSpacing/>
      </w:pPr>
      <w:r>
        <w:t>Moda: Es el valor que aparece con mayor frecuencia en un conjunto de datos.</w:t>
      </w:r>
    </w:p>
    <w:p w14:paraId="6261EC0B" w14:textId="77777777" w:rsidR="00FD2A04" w:rsidRDefault="00FD2A04" w:rsidP="00FD2A04">
      <w:pPr>
        <w:tabs>
          <w:tab w:val="left" w:pos="1305"/>
        </w:tabs>
        <w:contextualSpacing/>
      </w:pPr>
      <w:r>
        <w:t xml:space="preserve">Rango </w:t>
      </w:r>
      <w:proofErr w:type="spellStart"/>
      <w:r>
        <w:t>semi-intercuartílico</w:t>
      </w:r>
      <w:proofErr w:type="spellEnd"/>
      <w:r>
        <w:t>: Es la diferencia entre el tercer y primer cuartil, y se utiliza para medir la dispersión de los datos que se encuentran entre el primer y tercer cuartil.</w:t>
      </w:r>
    </w:p>
    <w:p w14:paraId="61A93B29" w14:textId="77777777" w:rsidR="00FD2A04" w:rsidRDefault="00FD2A04" w:rsidP="00FD2A04">
      <w:pPr>
        <w:tabs>
          <w:tab w:val="left" w:pos="1305"/>
        </w:tabs>
        <w:contextualSpacing/>
      </w:pPr>
      <w:r>
        <w:t>Varianza: Es la suma de los cuadrados de las diferencias entre cada valor y la media aritmética, dividida por el número total de valores.</w:t>
      </w:r>
    </w:p>
    <w:p w14:paraId="3714D12A" w14:textId="77777777" w:rsidR="00AB2DF6" w:rsidRPr="00A76AA1" w:rsidRDefault="00AB2DF6" w:rsidP="00A76AA1">
      <w:pPr>
        <w:contextualSpacing/>
        <w:rPr>
          <w:bCs/>
        </w:rPr>
      </w:pPr>
    </w:p>
    <w:p w14:paraId="34A8F95F" w14:textId="77777777" w:rsidR="00AB2DF6" w:rsidRDefault="00AB2DF6" w:rsidP="00A76AA1">
      <w:pPr>
        <w:tabs>
          <w:tab w:val="left" w:pos="1305"/>
        </w:tabs>
        <w:contextualSpacing/>
      </w:pPr>
    </w:p>
    <w:sectPr w:rsidR="00AB2DF6" w:rsidSect="00A66A79">
      <w:headerReference w:type="default" r:id="rId115"/>
      <w:footerReference w:type="default" r:id="rId11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B8AA3" w14:textId="77777777" w:rsidR="00BE7C72" w:rsidRDefault="00BE7C72" w:rsidP="007F1B53">
      <w:pPr>
        <w:spacing w:before="0" w:after="0" w:line="240" w:lineRule="auto"/>
      </w:pPr>
      <w:r>
        <w:separator/>
      </w:r>
    </w:p>
  </w:endnote>
  <w:endnote w:type="continuationSeparator" w:id="0">
    <w:p w14:paraId="2F314189" w14:textId="77777777" w:rsidR="00BE7C72" w:rsidRDefault="00BE7C72"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FE1F7"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18B31B06" wp14:editId="2A206AAE">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8A96336" wp14:editId="554FEBD4">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5FB7AF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BA9C4C1"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8A96336"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35FB7AF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BA9C4C1"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BB918" w14:textId="77777777" w:rsidR="00BE7C72" w:rsidRDefault="00BE7C72" w:rsidP="007F1B53">
      <w:pPr>
        <w:spacing w:before="0" w:after="0" w:line="240" w:lineRule="auto"/>
      </w:pPr>
      <w:r>
        <w:separator/>
      </w:r>
    </w:p>
  </w:footnote>
  <w:footnote w:type="continuationSeparator" w:id="0">
    <w:p w14:paraId="23A92490" w14:textId="77777777" w:rsidR="00BE7C72" w:rsidRDefault="00BE7C72"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74F80" w14:textId="77777777" w:rsidR="00A66A79" w:rsidRDefault="00A66A79">
    <w:pPr>
      <w:pStyle w:val="Encabezado"/>
    </w:pPr>
    <w:r>
      <w:rPr>
        <w:noProof/>
      </w:rPr>
      <w:drawing>
        <wp:anchor distT="0" distB="0" distL="114300" distR="114300" simplePos="0" relativeHeight="251667456" behindDoc="0" locked="0" layoutInCell="1" allowOverlap="1" wp14:anchorId="4FC3DD8C" wp14:editId="281715FC">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C3508"/>
    <w:multiLevelType w:val="hybridMultilevel"/>
    <w:tmpl w:val="775A54E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29363D00"/>
    <w:multiLevelType w:val="multilevel"/>
    <w:tmpl w:val="B274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02758D"/>
    <w:multiLevelType w:val="hybridMultilevel"/>
    <w:tmpl w:val="C28AD58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3DFB01D8"/>
    <w:multiLevelType w:val="hybridMultilevel"/>
    <w:tmpl w:val="E440022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44BA64FE"/>
    <w:multiLevelType w:val="hybridMultilevel"/>
    <w:tmpl w:val="3012A2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50367B90"/>
    <w:multiLevelType w:val="multilevel"/>
    <w:tmpl w:val="1394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F845A4"/>
    <w:multiLevelType w:val="multilevel"/>
    <w:tmpl w:val="BFD26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9C3262"/>
    <w:multiLevelType w:val="hybridMultilevel"/>
    <w:tmpl w:val="41363E5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770C6AE4"/>
    <w:multiLevelType w:val="multilevel"/>
    <w:tmpl w:val="09B48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915059"/>
    <w:multiLevelType w:val="hybridMultilevel"/>
    <w:tmpl w:val="358C8BE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475925410">
    <w:abstractNumId w:val="9"/>
  </w:num>
  <w:num w:numId="2" w16cid:durableId="61371431">
    <w:abstractNumId w:val="3"/>
  </w:num>
  <w:num w:numId="3" w16cid:durableId="54592246">
    <w:abstractNumId w:val="2"/>
  </w:num>
  <w:num w:numId="4" w16cid:durableId="279841793">
    <w:abstractNumId w:val="4"/>
  </w:num>
  <w:num w:numId="5" w16cid:durableId="1535120790">
    <w:abstractNumId w:val="5"/>
  </w:num>
  <w:num w:numId="6" w16cid:durableId="458258137">
    <w:abstractNumId w:val="8"/>
  </w:num>
  <w:num w:numId="7" w16cid:durableId="939214440">
    <w:abstractNumId w:val="6"/>
  </w:num>
  <w:num w:numId="8" w16cid:durableId="73362665">
    <w:abstractNumId w:val="1"/>
  </w:num>
  <w:num w:numId="9" w16cid:durableId="1350989750">
    <w:abstractNumId w:val="7"/>
  </w:num>
  <w:num w:numId="10" w16cid:durableId="1719088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7C"/>
    <w:rsid w:val="00014FC2"/>
    <w:rsid w:val="00016348"/>
    <w:rsid w:val="00026E47"/>
    <w:rsid w:val="00034D6E"/>
    <w:rsid w:val="00035034"/>
    <w:rsid w:val="00037500"/>
    <w:rsid w:val="000446AD"/>
    <w:rsid w:val="00057041"/>
    <w:rsid w:val="00072861"/>
    <w:rsid w:val="000C2D67"/>
    <w:rsid w:val="000D0F6B"/>
    <w:rsid w:val="000E4BB4"/>
    <w:rsid w:val="000F505C"/>
    <w:rsid w:val="00105507"/>
    <w:rsid w:val="001138D5"/>
    <w:rsid w:val="00117748"/>
    <w:rsid w:val="001304FB"/>
    <w:rsid w:val="00133E57"/>
    <w:rsid w:val="00143117"/>
    <w:rsid w:val="00163BC1"/>
    <w:rsid w:val="001726BE"/>
    <w:rsid w:val="00175EDB"/>
    <w:rsid w:val="00180682"/>
    <w:rsid w:val="0018373F"/>
    <w:rsid w:val="0019019F"/>
    <w:rsid w:val="00194F9B"/>
    <w:rsid w:val="00197298"/>
    <w:rsid w:val="001C720B"/>
    <w:rsid w:val="001D2EC0"/>
    <w:rsid w:val="001E20C2"/>
    <w:rsid w:val="001F02B0"/>
    <w:rsid w:val="0020003D"/>
    <w:rsid w:val="002117E6"/>
    <w:rsid w:val="00212908"/>
    <w:rsid w:val="00230629"/>
    <w:rsid w:val="00232293"/>
    <w:rsid w:val="00232CC4"/>
    <w:rsid w:val="002537FB"/>
    <w:rsid w:val="002540EB"/>
    <w:rsid w:val="00265FD9"/>
    <w:rsid w:val="00273934"/>
    <w:rsid w:val="00276353"/>
    <w:rsid w:val="00280A82"/>
    <w:rsid w:val="0028133E"/>
    <w:rsid w:val="00287AF1"/>
    <w:rsid w:val="002A4DA4"/>
    <w:rsid w:val="002A59AC"/>
    <w:rsid w:val="002A6BFE"/>
    <w:rsid w:val="002A7A43"/>
    <w:rsid w:val="002B0D9A"/>
    <w:rsid w:val="002C2F29"/>
    <w:rsid w:val="002E3A77"/>
    <w:rsid w:val="002F0A67"/>
    <w:rsid w:val="00304599"/>
    <w:rsid w:val="003129E5"/>
    <w:rsid w:val="00336E83"/>
    <w:rsid w:val="003376D3"/>
    <w:rsid w:val="0034073D"/>
    <w:rsid w:val="00344C8E"/>
    <w:rsid w:val="00346434"/>
    <w:rsid w:val="003471D1"/>
    <w:rsid w:val="003717C3"/>
    <w:rsid w:val="00373028"/>
    <w:rsid w:val="003906D4"/>
    <w:rsid w:val="00390A8A"/>
    <w:rsid w:val="00394F4C"/>
    <w:rsid w:val="003B1044"/>
    <w:rsid w:val="003B3760"/>
    <w:rsid w:val="003D0932"/>
    <w:rsid w:val="003D1EBB"/>
    <w:rsid w:val="003D3258"/>
    <w:rsid w:val="003E0D37"/>
    <w:rsid w:val="003F3A88"/>
    <w:rsid w:val="003F5126"/>
    <w:rsid w:val="004001B3"/>
    <w:rsid w:val="0040512A"/>
    <w:rsid w:val="00457CDE"/>
    <w:rsid w:val="00464DC4"/>
    <w:rsid w:val="00467776"/>
    <w:rsid w:val="004A18B8"/>
    <w:rsid w:val="004A24CE"/>
    <w:rsid w:val="004B6946"/>
    <w:rsid w:val="004B7ECD"/>
    <w:rsid w:val="004D5207"/>
    <w:rsid w:val="004F2538"/>
    <w:rsid w:val="00507C8E"/>
    <w:rsid w:val="00507CCA"/>
    <w:rsid w:val="00511A61"/>
    <w:rsid w:val="005245AD"/>
    <w:rsid w:val="00526FCA"/>
    <w:rsid w:val="0053643D"/>
    <w:rsid w:val="0054053B"/>
    <w:rsid w:val="00547521"/>
    <w:rsid w:val="00553604"/>
    <w:rsid w:val="0058237C"/>
    <w:rsid w:val="00583B0D"/>
    <w:rsid w:val="005B0B82"/>
    <w:rsid w:val="005B7617"/>
    <w:rsid w:val="005E27A5"/>
    <w:rsid w:val="005E4FD9"/>
    <w:rsid w:val="005F7746"/>
    <w:rsid w:val="006130F1"/>
    <w:rsid w:val="00616607"/>
    <w:rsid w:val="006233F8"/>
    <w:rsid w:val="0062610E"/>
    <w:rsid w:val="0062780F"/>
    <w:rsid w:val="00635F19"/>
    <w:rsid w:val="00636C8A"/>
    <w:rsid w:val="00645E91"/>
    <w:rsid w:val="00653391"/>
    <w:rsid w:val="0065481E"/>
    <w:rsid w:val="00655FDB"/>
    <w:rsid w:val="00680D3C"/>
    <w:rsid w:val="00686701"/>
    <w:rsid w:val="0069636B"/>
    <w:rsid w:val="006B2902"/>
    <w:rsid w:val="006B6105"/>
    <w:rsid w:val="006C0C24"/>
    <w:rsid w:val="006E2AEC"/>
    <w:rsid w:val="006E3601"/>
    <w:rsid w:val="007240D5"/>
    <w:rsid w:val="00730090"/>
    <w:rsid w:val="007362D6"/>
    <w:rsid w:val="00740CD4"/>
    <w:rsid w:val="00744BC3"/>
    <w:rsid w:val="00747BA9"/>
    <w:rsid w:val="00754496"/>
    <w:rsid w:val="007671AF"/>
    <w:rsid w:val="00782EC1"/>
    <w:rsid w:val="0079060E"/>
    <w:rsid w:val="00797F58"/>
    <w:rsid w:val="007C4C09"/>
    <w:rsid w:val="007E5D87"/>
    <w:rsid w:val="007F1942"/>
    <w:rsid w:val="007F1B53"/>
    <w:rsid w:val="00810410"/>
    <w:rsid w:val="00813C95"/>
    <w:rsid w:val="00814EC8"/>
    <w:rsid w:val="008269E4"/>
    <w:rsid w:val="008313D0"/>
    <w:rsid w:val="00831918"/>
    <w:rsid w:val="00835166"/>
    <w:rsid w:val="00835D15"/>
    <w:rsid w:val="00841A96"/>
    <w:rsid w:val="00843820"/>
    <w:rsid w:val="0084763A"/>
    <w:rsid w:val="00850F82"/>
    <w:rsid w:val="008579C4"/>
    <w:rsid w:val="00857A4F"/>
    <w:rsid w:val="00861CE9"/>
    <w:rsid w:val="00880817"/>
    <w:rsid w:val="00881EBE"/>
    <w:rsid w:val="00884E1B"/>
    <w:rsid w:val="00891D18"/>
    <w:rsid w:val="008B0A58"/>
    <w:rsid w:val="008B3F5E"/>
    <w:rsid w:val="008C520D"/>
    <w:rsid w:val="008E2156"/>
    <w:rsid w:val="0090568E"/>
    <w:rsid w:val="00906A22"/>
    <w:rsid w:val="00906BE1"/>
    <w:rsid w:val="009106B1"/>
    <w:rsid w:val="00913634"/>
    <w:rsid w:val="00913EDF"/>
    <w:rsid w:val="009317D2"/>
    <w:rsid w:val="00934645"/>
    <w:rsid w:val="0093709F"/>
    <w:rsid w:val="00940D8C"/>
    <w:rsid w:val="0096132E"/>
    <w:rsid w:val="0096185C"/>
    <w:rsid w:val="0096712B"/>
    <w:rsid w:val="009674D1"/>
    <w:rsid w:val="009745CA"/>
    <w:rsid w:val="00984E87"/>
    <w:rsid w:val="00987863"/>
    <w:rsid w:val="009B5C92"/>
    <w:rsid w:val="009C048F"/>
    <w:rsid w:val="009D78F0"/>
    <w:rsid w:val="00A02DBE"/>
    <w:rsid w:val="00A07EF6"/>
    <w:rsid w:val="00A1020A"/>
    <w:rsid w:val="00A12B6B"/>
    <w:rsid w:val="00A32AB9"/>
    <w:rsid w:val="00A33E99"/>
    <w:rsid w:val="00A373EC"/>
    <w:rsid w:val="00A43C9E"/>
    <w:rsid w:val="00A46F54"/>
    <w:rsid w:val="00A5586F"/>
    <w:rsid w:val="00A63FF6"/>
    <w:rsid w:val="00A66A79"/>
    <w:rsid w:val="00A67DD5"/>
    <w:rsid w:val="00A76AA1"/>
    <w:rsid w:val="00A84893"/>
    <w:rsid w:val="00AA068B"/>
    <w:rsid w:val="00AB2DF6"/>
    <w:rsid w:val="00AB3E0C"/>
    <w:rsid w:val="00AF1DC9"/>
    <w:rsid w:val="00AF551B"/>
    <w:rsid w:val="00B00371"/>
    <w:rsid w:val="00B02CF5"/>
    <w:rsid w:val="00B0400E"/>
    <w:rsid w:val="00B040AC"/>
    <w:rsid w:val="00B0609B"/>
    <w:rsid w:val="00B070CE"/>
    <w:rsid w:val="00B20374"/>
    <w:rsid w:val="00B45AAA"/>
    <w:rsid w:val="00B47A03"/>
    <w:rsid w:val="00B52123"/>
    <w:rsid w:val="00B637C3"/>
    <w:rsid w:val="00B76993"/>
    <w:rsid w:val="00B9071B"/>
    <w:rsid w:val="00BA4268"/>
    <w:rsid w:val="00BA5337"/>
    <w:rsid w:val="00BB4550"/>
    <w:rsid w:val="00BC01BC"/>
    <w:rsid w:val="00BE7C72"/>
    <w:rsid w:val="00C05DF4"/>
    <w:rsid w:val="00C15EA6"/>
    <w:rsid w:val="00C318A5"/>
    <w:rsid w:val="00C32FF5"/>
    <w:rsid w:val="00C419A3"/>
    <w:rsid w:val="00C4596E"/>
    <w:rsid w:val="00C67CCF"/>
    <w:rsid w:val="00C710EA"/>
    <w:rsid w:val="00C739AF"/>
    <w:rsid w:val="00C84AAD"/>
    <w:rsid w:val="00C874E4"/>
    <w:rsid w:val="00C9360A"/>
    <w:rsid w:val="00CA07BC"/>
    <w:rsid w:val="00CA4D56"/>
    <w:rsid w:val="00CC1192"/>
    <w:rsid w:val="00CD2BD4"/>
    <w:rsid w:val="00CD7211"/>
    <w:rsid w:val="00D1428E"/>
    <w:rsid w:val="00D365CA"/>
    <w:rsid w:val="00D51191"/>
    <w:rsid w:val="00D520DD"/>
    <w:rsid w:val="00D55BEC"/>
    <w:rsid w:val="00D816F9"/>
    <w:rsid w:val="00D82F84"/>
    <w:rsid w:val="00D85BE9"/>
    <w:rsid w:val="00DA7FFE"/>
    <w:rsid w:val="00DB38B3"/>
    <w:rsid w:val="00DE5F24"/>
    <w:rsid w:val="00DF0510"/>
    <w:rsid w:val="00DF699D"/>
    <w:rsid w:val="00E15E61"/>
    <w:rsid w:val="00E259E8"/>
    <w:rsid w:val="00E27594"/>
    <w:rsid w:val="00E3193A"/>
    <w:rsid w:val="00E325B1"/>
    <w:rsid w:val="00E34DAD"/>
    <w:rsid w:val="00E42177"/>
    <w:rsid w:val="00E507B5"/>
    <w:rsid w:val="00E521D2"/>
    <w:rsid w:val="00E55F46"/>
    <w:rsid w:val="00E7310C"/>
    <w:rsid w:val="00E93877"/>
    <w:rsid w:val="00EA1573"/>
    <w:rsid w:val="00EA791E"/>
    <w:rsid w:val="00EC0389"/>
    <w:rsid w:val="00EC2316"/>
    <w:rsid w:val="00EE1423"/>
    <w:rsid w:val="00EE60C7"/>
    <w:rsid w:val="00EF137F"/>
    <w:rsid w:val="00EF5DC0"/>
    <w:rsid w:val="00F02BF4"/>
    <w:rsid w:val="00F05AFB"/>
    <w:rsid w:val="00F2303A"/>
    <w:rsid w:val="00F3756A"/>
    <w:rsid w:val="00F43320"/>
    <w:rsid w:val="00F47697"/>
    <w:rsid w:val="00F52DFA"/>
    <w:rsid w:val="00F61AC7"/>
    <w:rsid w:val="00F6479E"/>
    <w:rsid w:val="00F65696"/>
    <w:rsid w:val="00F65C72"/>
    <w:rsid w:val="00F66A2B"/>
    <w:rsid w:val="00F72E2B"/>
    <w:rsid w:val="00F80AF7"/>
    <w:rsid w:val="00F97463"/>
    <w:rsid w:val="00FA1AD7"/>
    <w:rsid w:val="00FA7A3E"/>
    <w:rsid w:val="00FC2B6F"/>
    <w:rsid w:val="00FC5761"/>
    <w:rsid w:val="00FD00FD"/>
    <w:rsid w:val="00FD0E8A"/>
    <w:rsid w:val="00FD2A04"/>
    <w:rsid w:val="00FD5EF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2E291"/>
  <w15:chartTrackingRefBased/>
  <w15:docId w15:val="{9FF55FAB-7184-4202-ABC8-9703701FF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F97463"/>
    <w:pPr>
      <w:spacing w:after="100"/>
      <w:ind w:left="240"/>
    </w:pPr>
  </w:style>
  <w:style w:type="paragraph" w:styleId="TDC3">
    <w:name w:val="toc 3"/>
    <w:basedOn w:val="Normal"/>
    <w:next w:val="Normal"/>
    <w:autoRedefine/>
    <w:uiPriority w:val="39"/>
    <w:unhideWhenUsed/>
    <w:rsid w:val="00F97463"/>
    <w:pPr>
      <w:spacing w:after="100"/>
      <w:ind w:left="480"/>
    </w:pPr>
  </w:style>
  <w:style w:type="table" w:styleId="Tabladecuadrcula3">
    <w:name w:val="Grid Table 3"/>
    <w:basedOn w:val="Tablanormal"/>
    <w:uiPriority w:val="48"/>
    <w:rsid w:val="0027393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
    <w:name w:val="Table Grid"/>
    <w:basedOn w:val="Tablanormal"/>
    <w:uiPriority w:val="39"/>
    <w:rsid w:val="001304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06BE1"/>
    <w:pPr>
      <w:ind w:left="720"/>
      <w:contextualSpacing/>
    </w:pPr>
  </w:style>
  <w:style w:type="character" w:styleId="Mencinsinresolver">
    <w:name w:val="Unresolved Mention"/>
    <w:basedOn w:val="Fuentedeprrafopredeter"/>
    <w:uiPriority w:val="99"/>
    <w:semiHidden/>
    <w:unhideWhenUsed/>
    <w:rsid w:val="00850F82"/>
    <w:rPr>
      <w:color w:val="605E5C"/>
      <w:shd w:val="clear" w:color="auto" w:fill="E1DFDD"/>
    </w:rPr>
  </w:style>
  <w:style w:type="table" w:styleId="Tablanormal5">
    <w:name w:val="Plain Table 5"/>
    <w:basedOn w:val="Tablanormal"/>
    <w:uiPriority w:val="45"/>
    <w:rsid w:val="00C874E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225286">
      <w:bodyDiv w:val="1"/>
      <w:marLeft w:val="0"/>
      <w:marRight w:val="0"/>
      <w:marTop w:val="0"/>
      <w:marBottom w:val="0"/>
      <w:divBdr>
        <w:top w:val="none" w:sz="0" w:space="0" w:color="auto"/>
        <w:left w:val="none" w:sz="0" w:space="0" w:color="auto"/>
        <w:bottom w:val="none" w:sz="0" w:space="0" w:color="auto"/>
        <w:right w:val="none" w:sz="0" w:space="0" w:color="auto"/>
      </w:divBdr>
      <w:divsChild>
        <w:div w:id="995500908">
          <w:marLeft w:val="0"/>
          <w:marRight w:val="0"/>
          <w:marTop w:val="0"/>
          <w:marBottom w:val="0"/>
          <w:divBdr>
            <w:top w:val="none" w:sz="0" w:space="0" w:color="auto"/>
            <w:left w:val="none" w:sz="0" w:space="0" w:color="auto"/>
            <w:bottom w:val="none" w:sz="0" w:space="0" w:color="auto"/>
            <w:right w:val="none" w:sz="0" w:space="0" w:color="auto"/>
          </w:divBdr>
        </w:div>
      </w:divsChild>
    </w:div>
    <w:div w:id="108162183">
      <w:bodyDiv w:val="1"/>
      <w:marLeft w:val="0"/>
      <w:marRight w:val="0"/>
      <w:marTop w:val="0"/>
      <w:marBottom w:val="0"/>
      <w:divBdr>
        <w:top w:val="none" w:sz="0" w:space="0" w:color="auto"/>
        <w:left w:val="none" w:sz="0" w:space="0" w:color="auto"/>
        <w:bottom w:val="none" w:sz="0" w:space="0" w:color="auto"/>
        <w:right w:val="none" w:sz="0" w:space="0" w:color="auto"/>
      </w:divBdr>
      <w:divsChild>
        <w:div w:id="1827016874">
          <w:marLeft w:val="0"/>
          <w:marRight w:val="0"/>
          <w:marTop w:val="0"/>
          <w:marBottom w:val="0"/>
          <w:divBdr>
            <w:top w:val="none" w:sz="0" w:space="0" w:color="auto"/>
            <w:left w:val="none" w:sz="0" w:space="0" w:color="auto"/>
            <w:bottom w:val="none" w:sz="0" w:space="0" w:color="auto"/>
            <w:right w:val="none" w:sz="0" w:space="0" w:color="auto"/>
          </w:divBdr>
        </w:div>
        <w:div w:id="1740980789">
          <w:marLeft w:val="0"/>
          <w:marRight w:val="0"/>
          <w:marTop w:val="0"/>
          <w:marBottom w:val="0"/>
          <w:divBdr>
            <w:top w:val="none" w:sz="0" w:space="0" w:color="auto"/>
            <w:left w:val="none" w:sz="0" w:space="0" w:color="auto"/>
            <w:bottom w:val="none" w:sz="0" w:space="0" w:color="auto"/>
            <w:right w:val="none" w:sz="0" w:space="0" w:color="auto"/>
          </w:divBdr>
        </w:div>
      </w:divsChild>
    </w:div>
    <w:div w:id="223688858">
      <w:bodyDiv w:val="1"/>
      <w:marLeft w:val="0"/>
      <w:marRight w:val="0"/>
      <w:marTop w:val="0"/>
      <w:marBottom w:val="0"/>
      <w:divBdr>
        <w:top w:val="none" w:sz="0" w:space="0" w:color="auto"/>
        <w:left w:val="none" w:sz="0" w:space="0" w:color="auto"/>
        <w:bottom w:val="none" w:sz="0" w:space="0" w:color="auto"/>
        <w:right w:val="none" w:sz="0" w:space="0" w:color="auto"/>
      </w:divBdr>
    </w:div>
    <w:div w:id="415060142">
      <w:bodyDiv w:val="1"/>
      <w:marLeft w:val="0"/>
      <w:marRight w:val="0"/>
      <w:marTop w:val="0"/>
      <w:marBottom w:val="0"/>
      <w:divBdr>
        <w:top w:val="none" w:sz="0" w:space="0" w:color="auto"/>
        <w:left w:val="none" w:sz="0" w:space="0" w:color="auto"/>
        <w:bottom w:val="none" w:sz="0" w:space="0" w:color="auto"/>
        <w:right w:val="none" w:sz="0" w:space="0" w:color="auto"/>
      </w:divBdr>
    </w:div>
    <w:div w:id="458185380">
      <w:bodyDiv w:val="1"/>
      <w:marLeft w:val="0"/>
      <w:marRight w:val="0"/>
      <w:marTop w:val="0"/>
      <w:marBottom w:val="0"/>
      <w:divBdr>
        <w:top w:val="none" w:sz="0" w:space="0" w:color="auto"/>
        <w:left w:val="none" w:sz="0" w:space="0" w:color="auto"/>
        <w:bottom w:val="none" w:sz="0" w:space="0" w:color="auto"/>
        <w:right w:val="none" w:sz="0" w:space="0" w:color="auto"/>
      </w:divBdr>
    </w:div>
    <w:div w:id="654337233">
      <w:bodyDiv w:val="1"/>
      <w:marLeft w:val="0"/>
      <w:marRight w:val="0"/>
      <w:marTop w:val="0"/>
      <w:marBottom w:val="0"/>
      <w:divBdr>
        <w:top w:val="none" w:sz="0" w:space="0" w:color="auto"/>
        <w:left w:val="none" w:sz="0" w:space="0" w:color="auto"/>
        <w:bottom w:val="none" w:sz="0" w:space="0" w:color="auto"/>
        <w:right w:val="none" w:sz="0" w:space="0" w:color="auto"/>
      </w:divBdr>
    </w:div>
    <w:div w:id="865220450">
      <w:bodyDiv w:val="1"/>
      <w:marLeft w:val="0"/>
      <w:marRight w:val="0"/>
      <w:marTop w:val="0"/>
      <w:marBottom w:val="0"/>
      <w:divBdr>
        <w:top w:val="none" w:sz="0" w:space="0" w:color="auto"/>
        <w:left w:val="none" w:sz="0" w:space="0" w:color="auto"/>
        <w:bottom w:val="none" w:sz="0" w:space="0" w:color="auto"/>
        <w:right w:val="none" w:sz="0" w:space="0" w:color="auto"/>
      </w:divBdr>
    </w:div>
    <w:div w:id="934636745">
      <w:bodyDiv w:val="1"/>
      <w:marLeft w:val="0"/>
      <w:marRight w:val="0"/>
      <w:marTop w:val="0"/>
      <w:marBottom w:val="0"/>
      <w:divBdr>
        <w:top w:val="none" w:sz="0" w:space="0" w:color="auto"/>
        <w:left w:val="none" w:sz="0" w:space="0" w:color="auto"/>
        <w:bottom w:val="none" w:sz="0" w:space="0" w:color="auto"/>
        <w:right w:val="none" w:sz="0" w:space="0" w:color="auto"/>
      </w:divBdr>
      <w:divsChild>
        <w:div w:id="1001860596">
          <w:marLeft w:val="0"/>
          <w:marRight w:val="0"/>
          <w:marTop w:val="0"/>
          <w:marBottom w:val="0"/>
          <w:divBdr>
            <w:top w:val="none" w:sz="0" w:space="0" w:color="auto"/>
            <w:left w:val="none" w:sz="0" w:space="0" w:color="auto"/>
            <w:bottom w:val="none" w:sz="0" w:space="0" w:color="auto"/>
            <w:right w:val="none" w:sz="0" w:space="0" w:color="auto"/>
          </w:divBdr>
        </w:div>
        <w:div w:id="1858736628">
          <w:marLeft w:val="0"/>
          <w:marRight w:val="0"/>
          <w:marTop w:val="0"/>
          <w:marBottom w:val="0"/>
          <w:divBdr>
            <w:top w:val="none" w:sz="0" w:space="0" w:color="auto"/>
            <w:left w:val="none" w:sz="0" w:space="0" w:color="auto"/>
            <w:bottom w:val="none" w:sz="0" w:space="0" w:color="auto"/>
            <w:right w:val="none" w:sz="0" w:space="0" w:color="auto"/>
          </w:divBdr>
        </w:div>
        <w:div w:id="1546335671">
          <w:marLeft w:val="0"/>
          <w:marRight w:val="0"/>
          <w:marTop w:val="0"/>
          <w:marBottom w:val="0"/>
          <w:divBdr>
            <w:top w:val="none" w:sz="0" w:space="0" w:color="auto"/>
            <w:left w:val="none" w:sz="0" w:space="0" w:color="auto"/>
            <w:bottom w:val="none" w:sz="0" w:space="0" w:color="auto"/>
            <w:right w:val="none" w:sz="0" w:space="0" w:color="auto"/>
          </w:divBdr>
        </w:div>
        <w:div w:id="1043553175">
          <w:marLeft w:val="0"/>
          <w:marRight w:val="0"/>
          <w:marTop w:val="0"/>
          <w:marBottom w:val="0"/>
          <w:divBdr>
            <w:top w:val="none" w:sz="0" w:space="0" w:color="auto"/>
            <w:left w:val="none" w:sz="0" w:space="0" w:color="auto"/>
            <w:bottom w:val="none" w:sz="0" w:space="0" w:color="auto"/>
            <w:right w:val="none" w:sz="0" w:space="0" w:color="auto"/>
          </w:divBdr>
        </w:div>
        <w:div w:id="1662193184">
          <w:marLeft w:val="0"/>
          <w:marRight w:val="0"/>
          <w:marTop w:val="0"/>
          <w:marBottom w:val="0"/>
          <w:divBdr>
            <w:top w:val="none" w:sz="0" w:space="0" w:color="auto"/>
            <w:left w:val="none" w:sz="0" w:space="0" w:color="auto"/>
            <w:bottom w:val="none" w:sz="0" w:space="0" w:color="auto"/>
            <w:right w:val="none" w:sz="0" w:space="0" w:color="auto"/>
          </w:divBdr>
        </w:div>
        <w:div w:id="1961298941">
          <w:marLeft w:val="0"/>
          <w:marRight w:val="0"/>
          <w:marTop w:val="0"/>
          <w:marBottom w:val="0"/>
          <w:divBdr>
            <w:top w:val="none" w:sz="0" w:space="0" w:color="auto"/>
            <w:left w:val="none" w:sz="0" w:space="0" w:color="auto"/>
            <w:bottom w:val="none" w:sz="0" w:space="0" w:color="auto"/>
            <w:right w:val="none" w:sz="0" w:space="0" w:color="auto"/>
          </w:divBdr>
        </w:div>
        <w:div w:id="1878008311">
          <w:marLeft w:val="0"/>
          <w:marRight w:val="0"/>
          <w:marTop w:val="0"/>
          <w:marBottom w:val="0"/>
          <w:divBdr>
            <w:top w:val="none" w:sz="0" w:space="0" w:color="auto"/>
            <w:left w:val="none" w:sz="0" w:space="0" w:color="auto"/>
            <w:bottom w:val="none" w:sz="0" w:space="0" w:color="auto"/>
            <w:right w:val="none" w:sz="0" w:space="0" w:color="auto"/>
          </w:divBdr>
        </w:div>
        <w:div w:id="36702477">
          <w:marLeft w:val="0"/>
          <w:marRight w:val="0"/>
          <w:marTop w:val="0"/>
          <w:marBottom w:val="0"/>
          <w:divBdr>
            <w:top w:val="none" w:sz="0" w:space="0" w:color="auto"/>
            <w:left w:val="none" w:sz="0" w:space="0" w:color="auto"/>
            <w:bottom w:val="none" w:sz="0" w:space="0" w:color="auto"/>
            <w:right w:val="none" w:sz="0" w:space="0" w:color="auto"/>
          </w:divBdr>
        </w:div>
        <w:div w:id="1207792940">
          <w:marLeft w:val="0"/>
          <w:marRight w:val="0"/>
          <w:marTop w:val="0"/>
          <w:marBottom w:val="0"/>
          <w:divBdr>
            <w:top w:val="none" w:sz="0" w:space="0" w:color="auto"/>
            <w:left w:val="none" w:sz="0" w:space="0" w:color="auto"/>
            <w:bottom w:val="none" w:sz="0" w:space="0" w:color="auto"/>
            <w:right w:val="none" w:sz="0" w:space="0" w:color="auto"/>
          </w:divBdr>
        </w:div>
        <w:div w:id="1356620111">
          <w:marLeft w:val="0"/>
          <w:marRight w:val="0"/>
          <w:marTop w:val="0"/>
          <w:marBottom w:val="0"/>
          <w:divBdr>
            <w:top w:val="none" w:sz="0" w:space="0" w:color="auto"/>
            <w:left w:val="none" w:sz="0" w:space="0" w:color="auto"/>
            <w:bottom w:val="none" w:sz="0" w:space="0" w:color="auto"/>
            <w:right w:val="none" w:sz="0" w:space="0" w:color="auto"/>
          </w:divBdr>
        </w:div>
        <w:div w:id="986668509">
          <w:marLeft w:val="0"/>
          <w:marRight w:val="0"/>
          <w:marTop w:val="0"/>
          <w:marBottom w:val="0"/>
          <w:divBdr>
            <w:top w:val="none" w:sz="0" w:space="0" w:color="auto"/>
            <w:left w:val="none" w:sz="0" w:space="0" w:color="auto"/>
            <w:bottom w:val="none" w:sz="0" w:space="0" w:color="auto"/>
            <w:right w:val="none" w:sz="0" w:space="0" w:color="auto"/>
          </w:divBdr>
        </w:div>
        <w:div w:id="443353752">
          <w:marLeft w:val="0"/>
          <w:marRight w:val="0"/>
          <w:marTop w:val="0"/>
          <w:marBottom w:val="0"/>
          <w:divBdr>
            <w:top w:val="none" w:sz="0" w:space="0" w:color="auto"/>
            <w:left w:val="none" w:sz="0" w:space="0" w:color="auto"/>
            <w:bottom w:val="none" w:sz="0" w:space="0" w:color="auto"/>
            <w:right w:val="none" w:sz="0" w:space="0" w:color="auto"/>
          </w:divBdr>
        </w:div>
        <w:div w:id="1882862884">
          <w:marLeft w:val="0"/>
          <w:marRight w:val="0"/>
          <w:marTop w:val="0"/>
          <w:marBottom w:val="0"/>
          <w:divBdr>
            <w:top w:val="none" w:sz="0" w:space="0" w:color="auto"/>
            <w:left w:val="none" w:sz="0" w:space="0" w:color="auto"/>
            <w:bottom w:val="none" w:sz="0" w:space="0" w:color="auto"/>
            <w:right w:val="none" w:sz="0" w:space="0" w:color="auto"/>
          </w:divBdr>
        </w:div>
      </w:divsChild>
    </w:div>
    <w:div w:id="1031078130">
      <w:bodyDiv w:val="1"/>
      <w:marLeft w:val="0"/>
      <w:marRight w:val="0"/>
      <w:marTop w:val="0"/>
      <w:marBottom w:val="0"/>
      <w:divBdr>
        <w:top w:val="none" w:sz="0" w:space="0" w:color="auto"/>
        <w:left w:val="none" w:sz="0" w:space="0" w:color="auto"/>
        <w:bottom w:val="none" w:sz="0" w:space="0" w:color="auto"/>
        <w:right w:val="none" w:sz="0" w:space="0" w:color="auto"/>
      </w:divBdr>
      <w:divsChild>
        <w:div w:id="876355711">
          <w:marLeft w:val="0"/>
          <w:marRight w:val="0"/>
          <w:marTop w:val="0"/>
          <w:marBottom w:val="0"/>
          <w:divBdr>
            <w:top w:val="none" w:sz="0" w:space="0" w:color="auto"/>
            <w:left w:val="none" w:sz="0" w:space="0" w:color="auto"/>
            <w:bottom w:val="none" w:sz="0" w:space="0" w:color="auto"/>
            <w:right w:val="none" w:sz="0" w:space="0" w:color="auto"/>
          </w:divBdr>
        </w:div>
        <w:div w:id="707024236">
          <w:marLeft w:val="0"/>
          <w:marRight w:val="0"/>
          <w:marTop w:val="0"/>
          <w:marBottom w:val="0"/>
          <w:divBdr>
            <w:top w:val="none" w:sz="0" w:space="0" w:color="auto"/>
            <w:left w:val="none" w:sz="0" w:space="0" w:color="auto"/>
            <w:bottom w:val="none" w:sz="0" w:space="0" w:color="auto"/>
            <w:right w:val="none" w:sz="0" w:space="0" w:color="auto"/>
          </w:divBdr>
        </w:div>
        <w:div w:id="712729115">
          <w:marLeft w:val="0"/>
          <w:marRight w:val="0"/>
          <w:marTop w:val="0"/>
          <w:marBottom w:val="0"/>
          <w:divBdr>
            <w:top w:val="none" w:sz="0" w:space="0" w:color="auto"/>
            <w:left w:val="none" w:sz="0" w:space="0" w:color="auto"/>
            <w:bottom w:val="none" w:sz="0" w:space="0" w:color="auto"/>
            <w:right w:val="none" w:sz="0" w:space="0" w:color="auto"/>
          </w:divBdr>
        </w:div>
      </w:divsChild>
    </w:div>
    <w:div w:id="1682661952">
      <w:bodyDiv w:val="1"/>
      <w:marLeft w:val="0"/>
      <w:marRight w:val="0"/>
      <w:marTop w:val="0"/>
      <w:marBottom w:val="0"/>
      <w:divBdr>
        <w:top w:val="none" w:sz="0" w:space="0" w:color="auto"/>
        <w:left w:val="none" w:sz="0" w:space="0" w:color="auto"/>
        <w:bottom w:val="none" w:sz="0" w:space="0" w:color="auto"/>
        <w:right w:val="none" w:sz="0" w:space="0" w:color="auto"/>
      </w:divBdr>
    </w:div>
    <w:div w:id="1758865803">
      <w:bodyDiv w:val="1"/>
      <w:marLeft w:val="0"/>
      <w:marRight w:val="0"/>
      <w:marTop w:val="0"/>
      <w:marBottom w:val="0"/>
      <w:divBdr>
        <w:top w:val="none" w:sz="0" w:space="0" w:color="auto"/>
        <w:left w:val="none" w:sz="0" w:space="0" w:color="auto"/>
        <w:bottom w:val="none" w:sz="0" w:space="0" w:color="auto"/>
        <w:right w:val="none" w:sz="0" w:space="0" w:color="auto"/>
      </w:divBdr>
      <w:divsChild>
        <w:div w:id="1322005453">
          <w:marLeft w:val="0"/>
          <w:marRight w:val="0"/>
          <w:marTop w:val="0"/>
          <w:marBottom w:val="0"/>
          <w:divBdr>
            <w:top w:val="none" w:sz="0" w:space="0" w:color="auto"/>
            <w:left w:val="none" w:sz="0" w:space="0" w:color="auto"/>
            <w:bottom w:val="none" w:sz="0" w:space="0" w:color="auto"/>
            <w:right w:val="none" w:sz="0" w:space="0" w:color="auto"/>
          </w:divBdr>
        </w:div>
      </w:divsChild>
    </w:div>
    <w:div w:id="1788965733">
      <w:bodyDiv w:val="1"/>
      <w:marLeft w:val="0"/>
      <w:marRight w:val="0"/>
      <w:marTop w:val="0"/>
      <w:marBottom w:val="0"/>
      <w:divBdr>
        <w:top w:val="none" w:sz="0" w:space="0" w:color="auto"/>
        <w:left w:val="none" w:sz="0" w:space="0" w:color="auto"/>
        <w:bottom w:val="none" w:sz="0" w:space="0" w:color="auto"/>
        <w:right w:val="none" w:sz="0" w:space="0" w:color="auto"/>
      </w:divBdr>
      <w:divsChild>
        <w:div w:id="2124690358">
          <w:marLeft w:val="0"/>
          <w:marRight w:val="0"/>
          <w:marTop w:val="0"/>
          <w:marBottom w:val="0"/>
          <w:divBdr>
            <w:top w:val="none" w:sz="0" w:space="0" w:color="auto"/>
            <w:left w:val="none" w:sz="0" w:space="0" w:color="auto"/>
            <w:bottom w:val="none" w:sz="0" w:space="0" w:color="auto"/>
            <w:right w:val="none" w:sz="0" w:space="0" w:color="auto"/>
          </w:divBdr>
        </w:div>
      </w:divsChild>
    </w:div>
    <w:div w:id="1837651299">
      <w:bodyDiv w:val="1"/>
      <w:marLeft w:val="0"/>
      <w:marRight w:val="0"/>
      <w:marTop w:val="0"/>
      <w:marBottom w:val="0"/>
      <w:divBdr>
        <w:top w:val="none" w:sz="0" w:space="0" w:color="auto"/>
        <w:left w:val="none" w:sz="0" w:space="0" w:color="auto"/>
        <w:bottom w:val="none" w:sz="0" w:space="0" w:color="auto"/>
        <w:right w:val="none" w:sz="0" w:space="0" w:color="auto"/>
      </w:divBdr>
    </w:div>
    <w:div w:id="1875771822">
      <w:bodyDiv w:val="1"/>
      <w:marLeft w:val="0"/>
      <w:marRight w:val="0"/>
      <w:marTop w:val="0"/>
      <w:marBottom w:val="0"/>
      <w:divBdr>
        <w:top w:val="none" w:sz="0" w:space="0" w:color="auto"/>
        <w:left w:val="none" w:sz="0" w:space="0" w:color="auto"/>
        <w:bottom w:val="none" w:sz="0" w:space="0" w:color="auto"/>
        <w:right w:val="none" w:sz="0" w:space="0" w:color="auto"/>
      </w:divBdr>
    </w:div>
    <w:div w:id="2045789734">
      <w:bodyDiv w:val="1"/>
      <w:marLeft w:val="0"/>
      <w:marRight w:val="0"/>
      <w:marTop w:val="0"/>
      <w:marBottom w:val="0"/>
      <w:divBdr>
        <w:top w:val="none" w:sz="0" w:space="0" w:color="auto"/>
        <w:left w:val="none" w:sz="0" w:space="0" w:color="auto"/>
        <w:bottom w:val="none" w:sz="0" w:space="0" w:color="auto"/>
        <w:right w:val="none" w:sz="0" w:space="0" w:color="auto"/>
      </w:divBdr>
    </w:div>
    <w:div w:id="2089499188">
      <w:bodyDiv w:val="1"/>
      <w:marLeft w:val="0"/>
      <w:marRight w:val="0"/>
      <w:marTop w:val="0"/>
      <w:marBottom w:val="0"/>
      <w:divBdr>
        <w:top w:val="none" w:sz="0" w:space="0" w:color="auto"/>
        <w:left w:val="none" w:sz="0" w:space="0" w:color="auto"/>
        <w:bottom w:val="none" w:sz="0" w:space="0" w:color="auto"/>
        <w:right w:val="none" w:sz="0" w:space="0" w:color="auto"/>
      </w:divBdr>
    </w:div>
    <w:div w:id="2118790353">
      <w:bodyDiv w:val="1"/>
      <w:marLeft w:val="0"/>
      <w:marRight w:val="0"/>
      <w:marTop w:val="0"/>
      <w:marBottom w:val="0"/>
      <w:divBdr>
        <w:top w:val="none" w:sz="0" w:space="0" w:color="auto"/>
        <w:left w:val="none" w:sz="0" w:space="0" w:color="auto"/>
        <w:bottom w:val="none" w:sz="0" w:space="0" w:color="auto"/>
        <w:right w:val="none" w:sz="0" w:space="0" w:color="auto"/>
      </w:divBdr>
      <w:divsChild>
        <w:div w:id="1702432156">
          <w:marLeft w:val="0"/>
          <w:marRight w:val="0"/>
          <w:marTop w:val="0"/>
          <w:marBottom w:val="0"/>
          <w:divBdr>
            <w:top w:val="none" w:sz="0" w:space="0" w:color="auto"/>
            <w:left w:val="none" w:sz="0" w:space="0" w:color="auto"/>
            <w:bottom w:val="none" w:sz="0" w:space="0" w:color="auto"/>
            <w:right w:val="none" w:sz="0" w:space="0" w:color="auto"/>
          </w:divBdr>
        </w:div>
        <w:div w:id="3427062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fontTable" Target="fontTable.xml"/><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2.jpeg"/><Relationship Id="rId89" Type="http://schemas.openxmlformats.org/officeDocument/2006/relationships/image" Target="media/image77.jpeg"/><Relationship Id="rId112" Type="http://schemas.openxmlformats.org/officeDocument/2006/relationships/hyperlink" Target="https://www.varsitytutors.com/hotmath/hotmath_help/spanish/topics/quartiles" TargetMode="External"/><Relationship Id="rId16" Type="http://schemas.openxmlformats.org/officeDocument/2006/relationships/image" Target="media/image5.png"/><Relationship Id="rId107" Type="http://schemas.openxmlformats.org/officeDocument/2006/relationships/image" Target="media/image93.png"/><Relationship Id="rId11" Type="http://schemas.openxmlformats.org/officeDocument/2006/relationships/hyperlink" Target="https://upoliedu-my.sharepoint.com/personal/gaguirre29_docente_unp_edu_ni/Documents/ED%20Unidad%20II.docx"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2.jpeg"/><Relationship Id="rId79" Type="http://schemas.openxmlformats.org/officeDocument/2006/relationships/image" Target="media/image67.jpeg"/><Relationship Id="rId102" Type="http://schemas.openxmlformats.org/officeDocument/2006/relationships/image" Target="media/image88.png"/><Relationship Id="rId5" Type="http://schemas.openxmlformats.org/officeDocument/2006/relationships/webSettings" Target="webSettings.xml"/><Relationship Id="rId90" Type="http://schemas.openxmlformats.org/officeDocument/2006/relationships/image" Target="media/image78.jpeg"/><Relationship Id="rId95" Type="http://schemas.openxmlformats.org/officeDocument/2006/relationships/hyperlink" Target="https://matemovil.com/wp-content/uploads/2022/07/Medidas-de-Dispersion-Matemovil.pdf"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98.gif"/><Relationship Id="rId118" Type="http://schemas.openxmlformats.org/officeDocument/2006/relationships/theme" Target="theme/theme1.xml"/><Relationship Id="rId80" Type="http://schemas.openxmlformats.org/officeDocument/2006/relationships/image" Target="media/image68.jpeg"/><Relationship Id="rId85" Type="http://schemas.openxmlformats.org/officeDocument/2006/relationships/image" Target="media/image73.jpeg"/><Relationship Id="rId12" Type="http://schemas.openxmlformats.org/officeDocument/2006/relationships/hyperlink" Target="https://upoliedu-my.sharepoint.com/personal/gaguirre29_docente_unp_edu_ni/Documents/ED%20Unidad%20II.docx" TargetMode="Externa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89.png"/><Relationship Id="rId108" Type="http://schemas.openxmlformats.org/officeDocument/2006/relationships/image" Target="media/image94.png"/><Relationship Id="rId54" Type="http://schemas.openxmlformats.org/officeDocument/2006/relationships/image" Target="media/image43.png"/><Relationship Id="rId70" Type="http://schemas.openxmlformats.org/officeDocument/2006/relationships/image" Target="media/image59.jpeg"/><Relationship Id="rId75" Type="http://schemas.openxmlformats.org/officeDocument/2006/relationships/image" Target="media/image63.jpeg"/><Relationship Id="rId91" Type="http://schemas.openxmlformats.org/officeDocument/2006/relationships/hyperlink" Target="https://matemovil.com/wp-content/uploads/2022/07/Medidas-de-Dispersion-Matemovil.pdf" TargetMode="External"/><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99.gif"/><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1.jpeg"/><Relationship Id="rId78" Type="http://schemas.openxmlformats.org/officeDocument/2006/relationships/image" Target="media/image66.jpeg"/><Relationship Id="rId81" Type="http://schemas.openxmlformats.org/officeDocument/2006/relationships/image" Target="media/image69.jpeg"/><Relationship Id="rId86" Type="http://schemas.openxmlformats.org/officeDocument/2006/relationships/image" Target="media/image74.jpeg"/><Relationship Id="rId94" Type="http://schemas.openxmlformats.org/officeDocument/2006/relationships/image" Target="media/image81.jpeg"/><Relationship Id="rId99" Type="http://schemas.openxmlformats.org/officeDocument/2006/relationships/image" Target="media/image85.png"/><Relationship Id="rId101"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upoliedu-my.sharepoint.com/personal/gaguirre29_docente_unp_edu_ni/Documents/ED%20Unidad%20II.docx" TargetMode="External"/><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5.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4.jpeg"/><Relationship Id="rId97" Type="http://schemas.openxmlformats.org/officeDocument/2006/relationships/image" Target="media/image83.png"/><Relationship Id="rId104"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hyperlink" Target="https://matemovil.com/wp-content/uploads/2022/07/Medidas-de-Dispersion-Matemovil.pdf" TargetMode="External"/><Relationship Id="rId92" Type="http://schemas.openxmlformats.org/officeDocument/2006/relationships/image" Target="media/image79.jpe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5.jpeg"/><Relationship Id="rId110" Type="http://schemas.openxmlformats.org/officeDocument/2006/relationships/image" Target="media/image96.png"/><Relationship Id="rId115" Type="http://schemas.openxmlformats.org/officeDocument/2006/relationships/header" Target="header1.xml"/><Relationship Id="rId61" Type="http://schemas.openxmlformats.org/officeDocument/2006/relationships/image" Target="media/image50.png"/><Relationship Id="rId82" Type="http://schemas.openxmlformats.org/officeDocument/2006/relationships/image" Target="media/image70.jpeg"/><Relationship Id="rId19" Type="http://schemas.openxmlformats.org/officeDocument/2006/relationships/image" Target="media/image8.png"/><Relationship Id="rId14" Type="http://schemas.openxmlformats.org/officeDocument/2006/relationships/hyperlink" Target="https://upoliedu-my.sharepoint.com/personal/gaguirre29_docente_unp_edu_ni/Documents/ED%20Unidad%20II.docx" TargetMode="Externa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5.jpeg"/><Relationship Id="rId100" Type="http://schemas.openxmlformats.org/officeDocument/2006/relationships/image" Target="media/image86.png"/><Relationship Id="rId105" Type="http://schemas.openxmlformats.org/officeDocument/2006/relationships/image" Target="media/image91.png"/><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image" Target="media/image60.jpeg"/><Relationship Id="rId93" Type="http://schemas.openxmlformats.org/officeDocument/2006/relationships/image" Target="media/image80.jpeg"/><Relationship Id="rId98" Type="http://schemas.openxmlformats.org/officeDocument/2006/relationships/image" Target="media/image84.pn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jpeg"/><Relationship Id="rId83" Type="http://schemas.openxmlformats.org/officeDocument/2006/relationships/image" Target="media/image71.jpeg"/><Relationship Id="rId88" Type="http://schemas.openxmlformats.org/officeDocument/2006/relationships/image" Target="media/image76.jpeg"/><Relationship Id="rId111" Type="http://schemas.openxmlformats.org/officeDocument/2006/relationships/image" Target="media/image97.png"/><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2.png"/></Relationships>
</file>

<file path=word/_rels/footer1.xml.rels><?xml version="1.0" encoding="UTF-8" standalone="yes"?>
<Relationships xmlns="http://schemas.openxmlformats.org/package/2006/relationships"><Relationship Id="rId1" Type="http://schemas.openxmlformats.org/officeDocument/2006/relationships/image" Target="media/image101.png"/></Relationships>
</file>

<file path=word/_rels/header1.xml.rels><?xml version="1.0" encoding="UTF-8" standalone="yes"?>
<Relationships xmlns="http://schemas.openxmlformats.org/package/2006/relationships"><Relationship Id="rId1" Type="http://schemas.openxmlformats.org/officeDocument/2006/relationships/image" Target="media/image100.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862</TotalTime>
  <Pages>47</Pages>
  <Words>6080</Words>
  <Characters>33442</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208</cp:revision>
  <cp:lastPrinted>2023-04-07T04:18:00Z</cp:lastPrinted>
  <dcterms:created xsi:type="dcterms:W3CDTF">2023-03-02T00:32:00Z</dcterms:created>
  <dcterms:modified xsi:type="dcterms:W3CDTF">2023-04-07T04:18:00Z</dcterms:modified>
</cp:coreProperties>
</file>
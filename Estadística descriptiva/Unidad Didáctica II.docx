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628541" w14:textId="77777777" w:rsidR="00F43320" w:rsidRDefault="00F43320" w:rsidP="00DE72BC">
      <w:pPr>
        <w:spacing w:beforeLines="40" w:before="96" w:afterLines="20" w:after="48"/>
      </w:pPr>
      <w:r>
        <w:rPr>
          <w:noProof/>
        </w:rPr>
        <w:drawing>
          <wp:anchor distT="0" distB="0" distL="114300" distR="114300" simplePos="0" relativeHeight="251658240" behindDoc="1" locked="0" layoutInCell="1" allowOverlap="1" wp14:anchorId="76830C80" wp14:editId="1C837B7F">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7B256750" wp14:editId="64F96065">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9EE621" w14:textId="77777777" w:rsidR="00F43320" w:rsidRDefault="00F43320" w:rsidP="00DE72BC">
      <w:pPr>
        <w:spacing w:beforeLines="40" w:before="96" w:afterLines="20" w:after="48"/>
      </w:pPr>
    </w:p>
    <w:p w14:paraId="05EF5FD3" w14:textId="77777777" w:rsidR="00F43320" w:rsidRDefault="00F43320" w:rsidP="00DE72BC">
      <w:pPr>
        <w:spacing w:beforeLines="40" w:before="96" w:afterLines="20" w:after="48"/>
      </w:pPr>
    </w:p>
    <w:p w14:paraId="4B3BE157" w14:textId="77777777" w:rsidR="00F43320" w:rsidRDefault="00F43320" w:rsidP="00DE72BC">
      <w:pPr>
        <w:spacing w:beforeLines="40" w:before="96" w:afterLines="20" w:after="48"/>
      </w:pPr>
    </w:p>
    <w:p w14:paraId="5340AF94" w14:textId="77777777" w:rsidR="00F43320" w:rsidRDefault="00F43320" w:rsidP="00DE72BC">
      <w:pPr>
        <w:spacing w:beforeLines="40" w:before="96" w:afterLines="20" w:after="48"/>
      </w:pPr>
    </w:p>
    <w:p w14:paraId="739CACF6" w14:textId="77777777" w:rsidR="00F43320" w:rsidRDefault="00F43320" w:rsidP="00DE72BC">
      <w:pPr>
        <w:spacing w:beforeLines="40" w:before="96" w:afterLines="20" w:after="48"/>
      </w:pPr>
    </w:p>
    <w:p w14:paraId="5CA43E4B" w14:textId="77777777" w:rsidR="00F43320" w:rsidRDefault="00F43320" w:rsidP="00DE72BC">
      <w:pPr>
        <w:spacing w:beforeLines="40" w:before="96" w:afterLines="20" w:after="48"/>
      </w:pPr>
    </w:p>
    <w:p w14:paraId="23F6B6DD" w14:textId="77777777" w:rsidR="00F43320" w:rsidRDefault="00F43320" w:rsidP="00DE72BC">
      <w:pPr>
        <w:spacing w:beforeLines="40" w:before="96" w:afterLines="20" w:after="48"/>
      </w:pPr>
    </w:p>
    <w:p w14:paraId="4AD1FA2D" w14:textId="77777777" w:rsidR="00F43320" w:rsidRDefault="003E0D37" w:rsidP="00DE72BC">
      <w:pPr>
        <w:spacing w:beforeLines="40" w:before="96" w:afterLines="20" w:after="48"/>
      </w:pPr>
      <w:r>
        <w:rPr>
          <w:noProof/>
        </w:rPr>
        <mc:AlternateContent>
          <mc:Choice Requires="wps">
            <w:drawing>
              <wp:anchor distT="0" distB="0" distL="114300" distR="114300" simplePos="0" relativeHeight="251661312" behindDoc="1" locked="0" layoutInCell="1" allowOverlap="1" wp14:anchorId="4DF3F81A" wp14:editId="2381EF7D">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6A6CBAD"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DF3F81A"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16A6CBAD"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4776B88" w14:textId="77777777" w:rsidR="00F43320" w:rsidRDefault="00F43320" w:rsidP="00DE72BC">
      <w:pPr>
        <w:spacing w:beforeLines="40" w:before="96" w:afterLines="20" w:after="48"/>
      </w:pPr>
    </w:p>
    <w:p w14:paraId="246542C9" w14:textId="77777777" w:rsidR="00F43320" w:rsidRDefault="00F43320" w:rsidP="00DE72BC">
      <w:pPr>
        <w:spacing w:beforeLines="40" w:before="96" w:afterLines="20" w:after="48"/>
      </w:pPr>
    </w:p>
    <w:p w14:paraId="5BBFCE98" w14:textId="77777777" w:rsidR="00F43320" w:rsidRDefault="00F43320" w:rsidP="00DE72BC">
      <w:pPr>
        <w:spacing w:beforeLines="40" w:before="96" w:afterLines="20" w:after="48"/>
      </w:pPr>
    </w:p>
    <w:p w14:paraId="6865722F" w14:textId="5D0B0B30" w:rsidR="00F43320" w:rsidRDefault="002A189B" w:rsidP="00DE72BC">
      <w:pPr>
        <w:spacing w:beforeLines="40" w:before="96" w:afterLines="20" w:after="48"/>
      </w:pPr>
      <w:r>
        <w:rPr>
          <w:noProof/>
        </w:rPr>
        <mc:AlternateContent>
          <mc:Choice Requires="wps">
            <w:drawing>
              <wp:anchor distT="0" distB="0" distL="114300" distR="114300" simplePos="0" relativeHeight="251662336" behindDoc="0" locked="0" layoutInCell="1" allowOverlap="1" wp14:anchorId="7E5BA984" wp14:editId="3F0E3CAC">
                <wp:simplePos x="0" y="0"/>
                <wp:positionH relativeFrom="column">
                  <wp:posOffset>-633095</wp:posOffset>
                </wp:positionH>
                <wp:positionV relativeFrom="paragraph">
                  <wp:posOffset>390525</wp:posOffset>
                </wp:positionV>
                <wp:extent cx="608901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01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2626D" w14:textId="1A71DE95" w:rsidR="00F43320" w:rsidRPr="005E6C17" w:rsidRDefault="008C11A0" w:rsidP="002A189B">
                            <w:pPr>
                              <w:jc w:val="right"/>
                              <w:rPr>
                                <w:rFonts w:ascii="EleganTech™" w:hAnsi="EleganTech™"/>
                                <w:b/>
                                <w:color w:val="404040"/>
                                <w:sz w:val="54"/>
                                <w:szCs w:val="56"/>
                              </w:rPr>
                            </w:pPr>
                            <w:r>
                              <w:rPr>
                                <w:rFonts w:cs="Calibri"/>
                                <w:b/>
                                <w:color w:val="000000"/>
                                <w:sz w:val="48"/>
                                <w:szCs w:val="52"/>
                                <w:lang w:eastAsia="es-NI"/>
                              </w:rPr>
                              <w:t>Medidas de Tendencia, Variabilidad y Posición</w:t>
                            </w:r>
                            <w:r w:rsidR="00F43320">
                              <w:rPr>
                                <w:rFonts w:cs="Calibri"/>
                                <w:b/>
                                <w:color w:val="000000"/>
                                <w:sz w:val="48"/>
                                <w:szCs w:val="52"/>
                                <w:lang w:eastAsia="es-NI"/>
                              </w:rPr>
                              <w:t xml:space="preserve">, Unidad </w:t>
                            </w:r>
                            <w:r w:rsidR="002A189B">
                              <w:rPr>
                                <w:rFonts w:cs="Calibri"/>
                                <w:b/>
                                <w:color w:val="000000"/>
                                <w:sz w:val="48"/>
                                <w:szCs w:val="52"/>
                                <w:lang w:eastAsia="es-NI"/>
                              </w:rPr>
                              <w:t>II</w:t>
                            </w:r>
                          </w:p>
                          <w:p w14:paraId="0E76B2F6"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5BA984" id="Cuadro de texto 7" o:spid="_x0000_s1027" type="#_x0000_t202" style="position:absolute;left:0;text-align:left;margin-left:-49.85pt;margin-top:30.75pt;width:479.4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" filled="f" stroked="f">
                <v:textbox>
                  <w:txbxContent>
                    <w:p w14:paraId="18B2626D" w14:textId="1A71DE95" w:rsidR="00F43320" w:rsidRPr="005E6C17" w:rsidRDefault="008C11A0" w:rsidP="002A189B">
                      <w:pPr>
                        <w:jc w:val="right"/>
                        <w:rPr>
                          <w:rFonts w:ascii="EleganTech™" w:hAnsi="EleganTech™"/>
                          <w:b/>
                          <w:color w:val="404040"/>
                          <w:sz w:val="54"/>
                          <w:szCs w:val="56"/>
                        </w:rPr>
                      </w:pPr>
                      <w:r>
                        <w:rPr>
                          <w:rFonts w:cs="Calibri"/>
                          <w:b/>
                          <w:color w:val="000000"/>
                          <w:sz w:val="48"/>
                          <w:szCs w:val="52"/>
                          <w:lang w:eastAsia="es-NI"/>
                        </w:rPr>
                        <w:t>Medidas de Tendencia, Variabilidad y Posición</w:t>
                      </w:r>
                      <w:r w:rsidR="00F43320">
                        <w:rPr>
                          <w:rFonts w:cs="Calibri"/>
                          <w:b/>
                          <w:color w:val="000000"/>
                          <w:sz w:val="48"/>
                          <w:szCs w:val="52"/>
                          <w:lang w:eastAsia="es-NI"/>
                        </w:rPr>
                        <w:t xml:space="preserve">, Unidad </w:t>
                      </w:r>
                      <w:r w:rsidR="002A189B">
                        <w:rPr>
                          <w:rFonts w:cs="Calibri"/>
                          <w:b/>
                          <w:color w:val="000000"/>
                          <w:sz w:val="48"/>
                          <w:szCs w:val="52"/>
                          <w:lang w:eastAsia="es-NI"/>
                        </w:rPr>
                        <w:t>II</w:t>
                      </w:r>
                    </w:p>
                    <w:p w14:paraId="0E76B2F6"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60288" behindDoc="0" locked="0" layoutInCell="1" allowOverlap="1" wp14:anchorId="4ACD536B" wp14:editId="795F86D1">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3FD3EA"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6DA7488" w14:textId="2E35B26F" w:rsidR="00F43320" w:rsidRDefault="00F43320" w:rsidP="00DE72BC">
      <w:pPr>
        <w:spacing w:beforeLines="40" w:before="96" w:afterLines="20" w:after="48"/>
      </w:pPr>
    </w:p>
    <w:p w14:paraId="55B537C2" w14:textId="77777777" w:rsidR="00F43320" w:rsidRDefault="00F43320" w:rsidP="00DE72BC">
      <w:pPr>
        <w:spacing w:beforeLines="40" w:before="96" w:afterLines="20" w:after="48"/>
      </w:pPr>
    </w:p>
    <w:p w14:paraId="2428E9B7" w14:textId="77777777" w:rsidR="005B0B82" w:rsidRDefault="005B0B82" w:rsidP="00DE72BC">
      <w:pPr>
        <w:spacing w:beforeLines="40" w:before="96" w:afterLines="20" w:after="48"/>
      </w:pPr>
    </w:p>
    <w:p w14:paraId="509ADBF5" w14:textId="77777777" w:rsidR="005B0B82" w:rsidRDefault="005B0B82" w:rsidP="00DE72BC">
      <w:pPr>
        <w:spacing w:beforeLines="40" w:before="96" w:afterLines="20" w:after="48"/>
      </w:pPr>
    </w:p>
    <w:p w14:paraId="5FF534F9" w14:textId="77777777" w:rsidR="005B0B82" w:rsidRDefault="005B0B82" w:rsidP="00DE72BC">
      <w:pPr>
        <w:spacing w:beforeLines="40" w:before="96" w:afterLines="20" w:after="48"/>
      </w:pPr>
    </w:p>
    <w:p w14:paraId="5CFE0EAB" w14:textId="77777777" w:rsidR="005B0B82" w:rsidRDefault="005B0B82" w:rsidP="00DE72BC">
      <w:pPr>
        <w:spacing w:beforeLines="40" w:before="96" w:afterLines="20" w:after="48"/>
      </w:pPr>
    </w:p>
    <w:p w14:paraId="1985AAA3" w14:textId="77777777" w:rsidR="005B0B82" w:rsidRDefault="005B0B82" w:rsidP="00DE72BC">
      <w:pPr>
        <w:spacing w:beforeLines="40" w:before="96" w:afterLines="20" w:after="48"/>
      </w:pPr>
    </w:p>
    <w:p w14:paraId="37EFF400" w14:textId="77777777" w:rsidR="005B0B82" w:rsidRDefault="005B0B82" w:rsidP="00DE72BC">
      <w:pPr>
        <w:spacing w:beforeLines="40" w:before="96" w:afterLines="20" w:after="48"/>
      </w:pPr>
    </w:p>
    <w:p w14:paraId="0B70741A" w14:textId="77777777" w:rsidR="005B0B82" w:rsidRDefault="005B0B82" w:rsidP="00DE72BC">
      <w:pPr>
        <w:spacing w:beforeLines="40" w:before="96" w:afterLines="20" w:after="48"/>
      </w:pPr>
    </w:p>
    <w:p w14:paraId="7422C396" w14:textId="77777777" w:rsidR="005B0B82" w:rsidRDefault="005B0B82" w:rsidP="00DE72BC">
      <w:pPr>
        <w:spacing w:beforeLines="40" w:before="96" w:afterLines="20" w:after="48"/>
      </w:pPr>
    </w:p>
    <w:p w14:paraId="74B64FE5" w14:textId="77777777" w:rsidR="005B0B82" w:rsidRDefault="005B0B82" w:rsidP="00DE72BC">
      <w:pPr>
        <w:spacing w:beforeLines="40" w:before="96" w:afterLines="20" w:after="48"/>
      </w:pPr>
    </w:p>
    <w:p w14:paraId="4777309C" w14:textId="77777777" w:rsidR="00A66A79" w:rsidRDefault="004A18B8" w:rsidP="00DE72BC">
      <w:pPr>
        <w:spacing w:beforeLines="40" w:before="96" w:afterLines="20" w:after="48"/>
      </w:pPr>
      <w:r>
        <w:rPr>
          <w:noProof/>
        </w:rPr>
        <w:lastRenderedPageBreak/>
        <mc:AlternateContent>
          <mc:Choice Requires="wpg">
            <w:drawing>
              <wp:anchor distT="0" distB="0" distL="114300" distR="114300" simplePos="0" relativeHeight="251668480" behindDoc="0" locked="0" layoutInCell="1" allowOverlap="1" wp14:anchorId="4C4E4A84" wp14:editId="728D9001">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C4E9D"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C4E4A84"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3DC4E9D"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4290B932" w14:textId="77777777" w:rsidR="00A66A79" w:rsidRDefault="00A66A79" w:rsidP="00DE72BC">
      <w:pPr>
        <w:spacing w:beforeLines="40" w:before="96" w:afterLines="20" w:after="48"/>
      </w:pPr>
    </w:p>
    <w:p w14:paraId="451D9BEA" w14:textId="77777777" w:rsidR="00A66A79" w:rsidRDefault="00A66A79" w:rsidP="00DE72BC">
      <w:pPr>
        <w:spacing w:beforeLines="40" w:before="96" w:afterLines="20" w:after="48"/>
      </w:pP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BF3374D" w14:textId="77777777" w:rsidR="00843820" w:rsidRPr="001138D5" w:rsidRDefault="00843820" w:rsidP="00DE72BC">
          <w:pPr>
            <w:pStyle w:val="TtuloTDC"/>
            <w:spacing w:beforeLines="40" w:before="96" w:afterLines="20" w:after="48" w:line="360" w:lineRule="auto"/>
            <w:jc w:val="center"/>
            <w:rPr>
              <w:rFonts w:ascii="Tahoma" w:hAnsi="Tahoma" w:cs="Tahoma"/>
              <w:b/>
              <w:bCs/>
              <w:color w:val="auto"/>
              <w:lang w:val="es-ES"/>
            </w:rPr>
          </w:pPr>
          <w:r w:rsidRPr="001138D5">
            <w:rPr>
              <w:rFonts w:ascii="Tahoma" w:hAnsi="Tahoma" w:cs="Tahoma"/>
              <w:b/>
              <w:bCs/>
              <w:color w:val="auto"/>
              <w:lang w:val="es-ES"/>
            </w:rPr>
            <w:t>Contenido</w:t>
          </w:r>
        </w:p>
        <w:p w14:paraId="5C9D4FE6" w14:textId="77777777" w:rsidR="00843820" w:rsidRPr="004A18B8" w:rsidRDefault="00843820" w:rsidP="00DE72BC">
          <w:pPr>
            <w:spacing w:beforeLines="40" w:before="96" w:afterLines="20" w:after="48"/>
            <w:rPr>
              <w:rFonts w:cs="Tahoma"/>
              <w:szCs w:val="24"/>
              <w:lang w:val="es-ES" w:eastAsia="es-NI"/>
            </w:rPr>
          </w:pPr>
        </w:p>
        <w:p w14:paraId="1A0F1CF9" w14:textId="77777777" w:rsidR="00AF551B" w:rsidRPr="001138D5" w:rsidRDefault="00843820" w:rsidP="00DE72BC">
          <w:pPr>
            <w:pStyle w:val="TDC1"/>
            <w:tabs>
              <w:tab w:val="right" w:leader="dot" w:pos="8828"/>
            </w:tabs>
            <w:spacing w:beforeLines="40" w:before="96" w:afterLines="20" w:after="48"/>
            <w:rPr>
              <w:rFonts w:asciiTheme="minorHAnsi" w:eastAsiaTheme="minorEastAsia" w:hAnsiTheme="minorHAnsi"/>
              <w:noProof/>
              <w:szCs w:val="24"/>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51955398" w:history="1">
            <w:r w:rsidR="00AF551B" w:rsidRPr="001138D5">
              <w:rPr>
                <w:rStyle w:val="Hipervnculo"/>
                <w:noProof/>
                <w:szCs w:val="24"/>
              </w:rPr>
              <w:t>Introducción</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_Toc51955398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50D73DF2" w14:textId="77777777" w:rsidR="00AF551B" w:rsidRPr="001138D5" w:rsidRDefault="00637000" w:rsidP="00DE72BC">
          <w:pPr>
            <w:pStyle w:val="TDC1"/>
            <w:tabs>
              <w:tab w:val="right" w:leader="dot" w:pos="8828"/>
            </w:tabs>
            <w:spacing w:beforeLines="40" w:before="96" w:afterLines="20" w:after="48"/>
            <w:rPr>
              <w:rFonts w:asciiTheme="minorHAnsi" w:eastAsiaTheme="minorEastAsia" w:hAnsiTheme="minorHAnsi"/>
              <w:noProof/>
              <w:szCs w:val="24"/>
              <w:lang w:eastAsia="es-NI"/>
            </w:rPr>
          </w:pPr>
          <w:hyperlink w:anchor="_Toc51955399" w:history="1">
            <w:r w:rsidR="00AF551B" w:rsidRPr="001138D5">
              <w:rPr>
                <w:rStyle w:val="Hipervnculo"/>
                <w:noProof/>
                <w:szCs w:val="24"/>
              </w:rPr>
              <w:t>Desarrollo de Contenidos</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_Toc51955399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6C703D4F" w14:textId="77777777" w:rsidR="00AF551B" w:rsidRPr="001138D5" w:rsidRDefault="00637000" w:rsidP="00DE72BC">
          <w:pPr>
            <w:pStyle w:val="TDC1"/>
            <w:tabs>
              <w:tab w:val="right" w:leader="dot" w:pos="8828"/>
            </w:tabs>
            <w:spacing w:beforeLines="40" w:before="96" w:afterLines="20" w:after="48"/>
            <w:rPr>
              <w:rFonts w:asciiTheme="minorHAnsi" w:eastAsiaTheme="minorEastAsia" w:hAnsiTheme="minorHAnsi"/>
              <w:noProof/>
              <w:szCs w:val="24"/>
              <w:lang w:eastAsia="es-NI"/>
            </w:rPr>
          </w:pPr>
          <w:hyperlink w:anchor="_Toc51955400" w:history="1">
            <w:r w:rsidR="00AF551B" w:rsidRPr="001138D5">
              <w:rPr>
                <w:rStyle w:val="Hipervnculo"/>
                <w:noProof/>
                <w:szCs w:val="24"/>
              </w:rPr>
              <w:t>Bibliografía y Webgrafía</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_Toc51955400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28ECFC15" w14:textId="77777777" w:rsidR="00AF551B" w:rsidRPr="001138D5" w:rsidRDefault="00637000" w:rsidP="00DE72BC">
          <w:pPr>
            <w:pStyle w:val="TDC1"/>
            <w:tabs>
              <w:tab w:val="right" w:leader="dot" w:pos="8828"/>
            </w:tabs>
            <w:spacing w:beforeLines="40" w:before="96" w:afterLines="20" w:after="48"/>
            <w:rPr>
              <w:rFonts w:asciiTheme="minorHAnsi" w:eastAsiaTheme="minorEastAsia" w:hAnsiTheme="minorHAnsi"/>
              <w:noProof/>
              <w:szCs w:val="24"/>
              <w:lang w:eastAsia="es-NI"/>
            </w:rPr>
          </w:pPr>
          <w:hyperlink w:anchor="_Toc51955401" w:history="1">
            <w:r w:rsidR="00AF551B" w:rsidRPr="001138D5">
              <w:rPr>
                <w:rStyle w:val="Hipervnculo"/>
                <w:noProof/>
                <w:szCs w:val="24"/>
              </w:rPr>
              <w:t>Glosario</w:t>
            </w:r>
            <w:r w:rsidR="00AF551B" w:rsidRPr="001138D5">
              <w:rPr>
                <w:noProof/>
                <w:webHidden/>
                <w:szCs w:val="24"/>
              </w:rPr>
              <w:tab/>
            </w:r>
            <w:r w:rsidR="00AF551B" w:rsidRPr="001138D5">
              <w:rPr>
                <w:noProof/>
                <w:webHidden/>
                <w:szCs w:val="24"/>
              </w:rPr>
              <w:fldChar w:fldCharType="begin"/>
            </w:r>
            <w:r w:rsidR="00AF551B" w:rsidRPr="001138D5">
              <w:rPr>
                <w:noProof/>
                <w:webHidden/>
                <w:szCs w:val="24"/>
              </w:rPr>
              <w:instrText xml:space="preserve"> PAGEREF _Toc51955401 \h </w:instrText>
            </w:r>
            <w:r w:rsidR="00AF551B" w:rsidRPr="001138D5">
              <w:rPr>
                <w:noProof/>
                <w:webHidden/>
                <w:szCs w:val="24"/>
              </w:rPr>
            </w:r>
            <w:r w:rsidR="00AF551B" w:rsidRPr="001138D5">
              <w:rPr>
                <w:noProof/>
                <w:webHidden/>
                <w:szCs w:val="24"/>
              </w:rPr>
              <w:fldChar w:fldCharType="separate"/>
            </w:r>
            <w:r w:rsidR="00AF551B" w:rsidRPr="001138D5">
              <w:rPr>
                <w:noProof/>
                <w:webHidden/>
                <w:szCs w:val="24"/>
              </w:rPr>
              <w:t>3</w:t>
            </w:r>
            <w:r w:rsidR="00AF551B" w:rsidRPr="001138D5">
              <w:rPr>
                <w:noProof/>
                <w:webHidden/>
                <w:szCs w:val="24"/>
              </w:rPr>
              <w:fldChar w:fldCharType="end"/>
            </w:r>
          </w:hyperlink>
        </w:p>
        <w:p w14:paraId="268F7930" w14:textId="77777777" w:rsidR="00843820" w:rsidRDefault="00843820" w:rsidP="00DE72BC">
          <w:pPr>
            <w:spacing w:beforeLines="40" w:before="96" w:afterLines="20" w:after="48"/>
          </w:pPr>
          <w:r w:rsidRPr="004A18B8">
            <w:rPr>
              <w:rFonts w:cs="Tahoma"/>
              <w:szCs w:val="24"/>
              <w:lang w:val="es-ES"/>
            </w:rPr>
            <w:fldChar w:fldCharType="end"/>
          </w:r>
        </w:p>
      </w:sdtContent>
    </w:sdt>
    <w:p w14:paraId="6928EBD2" w14:textId="77777777" w:rsidR="00B0609B" w:rsidRDefault="00B0609B" w:rsidP="00DE72BC">
      <w:pPr>
        <w:spacing w:beforeLines="40" w:before="96" w:afterLines="20" w:after="48"/>
        <w:rPr>
          <w:b/>
        </w:rPr>
      </w:pPr>
    </w:p>
    <w:p w14:paraId="61EBB8C5" w14:textId="77777777" w:rsidR="00B0609B" w:rsidRDefault="00B0609B" w:rsidP="00DE72BC">
      <w:pPr>
        <w:spacing w:beforeLines="40" w:before="96" w:afterLines="20" w:after="48"/>
        <w:jc w:val="right"/>
        <w:rPr>
          <w:b/>
        </w:rPr>
      </w:pPr>
    </w:p>
    <w:p w14:paraId="2B1C4378" w14:textId="77777777" w:rsidR="00B0609B" w:rsidRDefault="00B0609B" w:rsidP="00DE72BC">
      <w:pPr>
        <w:spacing w:beforeLines="40" w:before="96" w:afterLines="20" w:after="48"/>
        <w:jc w:val="right"/>
        <w:rPr>
          <w:b/>
        </w:rPr>
      </w:pPr>
    </w:p>
    <w:p w14:paraId="76552DA1" w14:textId="77777777" w:rsidR="00B0609B" w:rsidRDefault="00B0609B" w:rsidP="00DE72BC">
      <w:pPr>
        <w:spacing w:beforeLines="40" w:before="96" w:afterLines="20" w:after="48"/>
        <w:jc w:val="right"/>
        <w:rPr>
          <w:b/>
        </w:rPr>
      </w:pPr>
    </w:p>
    <w:p w14:paraId="3CC46DED" w14:textId="77777777" w:rsidR="00B0609B" w:rsidRDefault="00B0609B" w:rsidP="00DE72BC">
      <w:pPr>
        <w:spacing w:beforeLines="40" w:before="96" w:afterLines="20" w:after="48"/>
        <w:jc w:val="right"/>
        <w:rPr>
          <w:b/>
        </w:rPr>
      </w:pPr>
    </w:p>
    <w:p w14:paraId="56BA016D" w14:textId="77777777" w:rsidR="00B0609B" w:rsidRDefault="00B0609B" w:rsidP="00DE72BC">
      <w:pPr>
        <w:spacing w:beforeLines="40" w:before="96" w:afterLines="20" w:after="48"/>
        <w:jc w:val="right"/>
        <w:rPr>
          <w:b/>
        </w:rPr>
      </w:pPr>
    </w:p>
    <w:p w14:paraId="38D594C1" w14:textId="77777777" w:rsidR="00B0609B" w:rsidRDefault="00B0609B" w:rsidP="00DE72BC">
      <w:pPr>
        <w:spacing w:beforeLines="40" w:before="96" w:afterLines="20" w:after="48"/>
        <w:jc w:val="right"/>
        <w:rPr>
          <w:b/>
        </w:rPr>
      </w:pPr>
    </w:p>
    <w:p w14:paraId="74B88800" w14:textId="77777777" w:rsidR="00B0609B" w:rsidRDefault="00B0609B" w:rsidP="00DE72BC">
      <w:pPr>
        <w:spacing w:beforeLines="40" w:before="96" w:afterLines="20" w:after="48"/>
        <w:jc w:val="right"/>
        <w:rPr>
          <w:b/>
        </w:rPr>
      </w:pPr>
    </w:p>
    <w:p w14:paraId="66466AAC" w14:textId="77777777" w:rsidR="00B0609B" w:rsidRDefault="00B0609B" w:rsidP="00DE72BC">
      <w:pPr>
        <w:spacing w:beforeLines="40" w:before="96" w:afterLines="20" w:after="48"/>
        <w:jc w:val="right"/>
        <w:rPr>
          <w:b/>
        </w:rPr>
      </w:pPr>
    </w:p>
    <w:p w14:paraId="3677404C" w14:textId="77777777" w:rsidR="00B0609B" w:rsidRDefault="00B0609B" w:rsidP="00DE72BC">
      <w:pPr>
        <w:spacing w:beforeLines="40" w:before="96" w:afterLines="20" w:after="48"/>
        <w:jc w:val="right"/>
        <w:rPr>
          <w:b/>
        </w:rPr>
      </w:pPr>
    </w:p>
    <w:p w14:paraId="17EA6819" w14:textId="77777777" w:rsidR="00B0609B" w:rsidRDefault="00B0609B" w:rsidP="00DE72BC">
      <w:pPr>
        <w:spacing w:beforeLines="40" w:before="96" w:afterLines="20" w:after="48"/>
        <w:jc w:val="right"/>
        <w:rPr>
          <w:b/>
        </w:rPr>
      </w:pPr>
    </w:p>
    <w:p w14:paraId="16A83B4F" w14:textId="77777777" w:rsidR="00B0609B" w:rsidRDefault="00B0609B" w:rsidP="00DE72BC">
      <w:pPr>
        <w:spacing w:beforeLines="40" w:before="96" w:afterLines="20" w:after="48"/>
        <w:jc w:val="right"/>
        <w:rPr>
          <w:b/>
        </w:rPr>
      </w:pPr>
    </w:p>
    <w:p w14:paraId="4EF81054" w14:textId="77777777" w:rsidR="00B0609B" w:rsidRDefault="00B0609B" w:rsidP="00DE72BC">
      <w:pPr>
        <w:spacing w:beforeLines="40" w:before="96" w:afterLines="20" w:after="48"/>
        <w:jc w:val="right"/>
        <w:rPr>
          <w:b/>
        </w:rPr>
      </w:pPr>
    </w:p>
    <w:p w14:paraId="4E02D141" w14:textId="77777777" w:rsidR="00B0609B" w:rsidRDefault="00B0609B" w:rsidP="00DE72BC">
      <w:pPr>
        <w:spacing w:beforeLines="40" w:before="96" w:afterLines="20" w:after="48"/>
        <w:jc w:val="right"/>
        <w:rPr>
          <w:b/>
        </w:rPr>
      </w:pPr>
    </w:p>
    <w:p w14:paraId="5D22868D" w14:textId="77777777" w:rsidR="00B0609B" w:rsidRDefault="00984E87" w:rsidP="00DE72BC">
      <w:pPr>
        <w:spacing w:beforeLines="40" w:before="96" w:afterLines="20" w:after="48"/>
        <w:rPr>
          <w:b/>
        </w:rPr>
      </w:pPr>
      <w:r>
        <w:rPr>
          <w:noProof/>
          <w:lang w:eastAsia="es-NI"/>
        </w:rPr>
        <w:lastRenderedPageBreak/>
        <mc:AlternateContent>
          <mc:Choice Requires="wpg">
            <w:drawing>
              <wp:anchor distT="0" distB="0" distL="114300" distR="114300" simplePos="0" relativeHeight="251665408" behindDoc="0" locked="0" layoutInCell="1" allowOverlap="1" wp14:anchorId="3BDA5F57" wp14:editId="43885284">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1504E" w14:textId="77777777" w:rsidR="00AB2DF6" w:rsidRPr="00A32AB9" w:rsidRDefault="00AB2DF6" w:rsidP="00A32AB9">
                              <w:pPr>
                                <w:pStyle w:val="Ttulo1"/>
                              </w:pPr>
                              <w:bookmarkStart w:id="2" w:name="_Toc46999614"/>
                              <w:bookmarkStart w:id="3" w:name="_Toc51942771"/>
                              <w:bookmarkStart w:id="4" w:name="_Toc51955398"/>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BDA5F57"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BE1504E" w14:textId="77777777" w:rsidR="00AB2DF6" w:rsidRPr="00A32AB9" w:rsidRDefault="00AB2DF6" w:rsidP="00A32AB9">
                        <w:pPr>
                          <w:pStyle w:val="Ttulo1"/>
                        </w:pPr>
                        <w:bookmarkStart w:id="5" w:name="_Toc46999614"/>
                        <w:bookmarkStart w:id="6" w:name="_Toc51942771"/>
                        <w:bookmarkStart w:id="7" w:name="_Toc51955398"/>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1090A432" w14:textId="77777777" w:rsidR="00B0609B" w:rsidRDefault="00B0609B" w:rsidP="00DE72BC">
      <w:pPr>
        <w:spacing w:beforeLines="40" w:before="96" w:afterLines="20" w:after="48"/>
        <w:jc w:val="right"/>
        <w:rPr>
          <w:b/>
        </w:rPr>
      </w:pPr>
    </w:p>
    <w:p w14:paraId="7928287D" w14:textId="77777777" w:rsidR="00530044" w:rsidRPr="00530044" w:rsidRDefault="00530044" w:rsidP="00DE72BC">
      <w:pPr>
        <w:spacing w:beforeLines="40" w:before="96" w:afterLines="20" w:after="48"/>
        <w:rPr>
          <w:bCs/>
        </w:rPr>
      </w:pPr>
      <w:r w:rsidRPr="00530044">
        <w:rPr>
          <w:bCs/>
        </w:rPr>
        <w:t>Las medidas de tendencia central son medidas estadísticas que pretenden resumir en un solo valor a un conjunto de valores. Representan un centro en torno al cual se encuentra ubicado el conjunto de los datos. Las medidas de tendencia central más utilizadas son: media, mediana y moda. Las medidas de dispersión en cambio miden el grado de dispersión de los valores de la variable. Dicho en otros términos las medidas de dispersión pretenden evaluar en qué medida los datos difieren entre sí. De esta forma, ambos tipos de medidas usadas en conjunto permiten describir un conjunto de datos entregando información acerca de su posición y su dispersión.</w:t>
      </w:r>
    </w:p>
    <w:p w14:paraId="14A6451D" w14:textId="77777777" w:rsidR="00530044" w:rsidRPr="00530044" w:rsidRDefault="00530044" w:rsidP="00DE72BC">
      <w:pPr>
        <w:spacing w:beforeLines="40" w:before="96" w:afterLines="20" w:after="48"/>
        <w:rPr>
          <w:bCs/>
        </w:rPr>
      </w:pPr>
    </w:p>
    <w:p w14:paraId="49B62D32" w14:textId="77777777" w:rsidR="00530044" w:rsidRPr="00530044" w:rsidRDefault="00530044" w:rsidP="00DE72BC">
      <w:pPr>
        <w:spacing w:beforeLines="40" w:before="96" w:afterLines="20" w:after="48"/>
        <w:rPr>
          <w:bCs/>
        </w:rPr>
      </w:pPr>
      <w:r w:rsidRPr="00530044">
        <w:rPr>
          <w:bCs/>
        </w:rPr>
        <w:t>Los procedimientos para obtener las medidas estadísticas difieren levemente dependiendo de la forma en que se encuentren los datos. Si los datos se encuentran ordenados en una tabla estadística diremos que se encuentran “agrupados” y si los datos no están en una tabla hablaremos de datos “no agrupados”.</w:t>
      </w:r>
    </w:p>
    <w:p w14:paraId="6CF0B1D3" w14:textId="77777777" w:rsidR="00530044" w:rsidRPr="00530044" w:rsidRDefault="00530044" w:rsidP="00DE72BC">
      <w:pPr>
        <w:spacing w:beforeLines="40" w:before="96" w:afterLines="20" w:after="48"/>
        <w:rPr>
          <w:bCs/>
        </w:rPr>
      </w:pPr>
    </w:p>
    <w:p w14:paraId="17F7C4E5" w14:textId="68E2E39C" w:rsidR="00B0609B" w:rsidRPr="002A189B" w:rsidRDefault="00530044" w:rsidP="00DE72BC">
      <w:pPr>
        <w:spacing w:beforeLines="40" w:before="96" w:afterLines="20" w:after="48"/>
        <w:rPr>
          <w:bCs/>
        </w:rPr>
      </w:pPr>
      <w:r w:rsidRPr="00530044">
        <w:rPr>
          <w:bCs/>
        </w:rPr>
        <w:t>Según este criterio, haremos primero el estudio de las medidas estadísticas para datos no agrupados y luego para datos agrupados.</w:t>
      </w:r>
    </w:p>
    <w:p w14:paraId="1749378C" w14:textId="77777777" w:rsidR="00AB2DF6" w:rsidRPr="002A189B" w:rsidRDefault="00AB2DF6" w:rsidP="00DE72BC">
      <w:pPr>
        <w:spacing w:beforeLines="40" w:before="96" w:afterLines="20" w:after="48"/>
        <w:rPr>
          <w:bCs/>
        </w:rPr>
      </w:pPr>
    </w:p>
    <w:p w14:paraId="6EE4ABBB" w14:textId="77777777" w:rsidR="00AB2DF6" w:rsidRPr="002A189B" w:rsidRDefault="00AB2DF6" w:rsidP="00DE72BC">
      <w:pPr>
        <w:spacing w:beforeLines="40" w:before="96" w:afterLines="20" w:after="48"/>
        <w:rPr>
          <w:bCs/>
        </w:rPr>
      </w:pPr>
    </w:p>
    <w:p w14:paraId="559D15C6" w14:textId="77777777" w:rsidR="00AB2DF6" w:rsidRPr="002A189B" w:rsidRDefault="00AB2DF6" w:rsidP="00DE72BC">
      <w:pPr>
        <w:spacing w:beforeLines="40" w:before="96" w:afterLines="20" w:after="48"/>
        <w:rPr>
          <w:bCs/>
        </w:rPr>
      </w:pPr>
    </w:p>
    <w:p w14:paraId="06593C0D" w14:textId="77777777" w:rsidR="00AB2DF6" w:rsidRPr="002A189B" w:rsidRDefault="00AB2DF6" w:rsidP="00DE72BC">
      <w:pPr>
        <w:tabs>
          <w:tab w:val="left" w:pos="1276"/>
        </w:tabs>
        <w:spacing w:beforeLines="40" w:before="96" w:afterLines="20" w:after="48"/>
        <w:rPr>
          <w:bCs/>
        </w:rPr>
      </w:pPr>
    </w:p>
    <w:p w14:paraId="28618083" w14:textId="77777777" w:rsidR="00AB2DF6" w:rsidRPr="002A189B" w:rsidRDefault="00AB2DF6" w:rsidP="00DE72BC">
      <w:pPr>
        <w:spacing w:beforeLines="40" w:before="96" w:afterLines="20" w:after="48"/>
        <w:rPr>
          <w:bCs/>
        </w:rPr>
      </w:pPr>
    </w:p>
    <w:p w14:paraId="3F8BE780" w14:textId="712F3A69" w:rsidR="00AB2DF6" w:rsidRDefault="00AB2DF6" w:rsidP="00DE72BC">
      <w:pPr>
        <w:spacing w:beforeLines="40" w:before="96" w:afterLines="20" w:after="48"/>
        <w:rPr>
          <w:bCs/>
        </w:rPr>
      </w:pPr>
    </w:p>
    <w:p w14:paraId="3BE0B28D" w14:textId="362E8DFC" w:rsidR="00530044" w:rsidRDefault="00530044" w:rsidP="00DE72BC">
      <w:pPr>
        <w:spacing w:beforeLines="40" w:before="96" w:afterLines="20" w:after="48"/>
        <w:rPr>
          <w:bCs/>
        </w:rPr>
      </w:pPr>
    </w:p>
    <w:p w14:paraId="796339B5" w14:textId="77777777" w:rsidR="008A5000" w:rsidRDefault="008A5000" w:rsidP="00DE72BC">
      <w:pPr>
        <w:tabs>
          <w:tab w:val="left" w:pos="3075"/>
        </w:tabs>
        <w:spacing w:beforeLines="40" w:before="96" w:afterLines="20" w:after="48"/>
      </w:pPr>
    </w:p>
    <w:p w14:paraId="753CDF08" w14:textId="4D4F61AE" w:rsidR="00AB2DF6" w:rsidRDefault="00212908" w:rsidP="00DE72BC">
      <w:pPr>
        <w:tabs>
          <w:tab w:val="left" w:pos="3075"/>
        </w:tabs>
        <w:spacing w:beforeLines="40" w:before="96" w:afterLines="20" w:after="48"/>
      </w:pPr>
      <w:r>
        <w:rPr>
          <w:noProof/>
          <w:lang w:eastAsia="es-NI"/>
        </w:rPr>
        <w:lastRenderedPageBreak/>
        <mc:AlternateContent>
          <mc:Choice Requires="wpg">
            <w:drawing>
              <wp:anchor distT="0" distB="0" distL="114300" distR="114300" simplePos="0" relativeHeight="251666432" behindDoc="0" locked="0" layoutInCell="1" allowOverlap="1" wp14:anchorId="5FD2577C" wp14:editId="23731F78">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2D60C" w14:textId="77777777" w:rsidR="00AB2DF6" w:rsidRPr="00A32AB9" w:rsidRDefault="00AB2DF6" w:rsidP="00A32AB9">
                              <w:pPr>
                                <w:pStyle w:val="Ttulo1"/>
                              </w:pPr>
                              <w:bookmarkStart w:id="8" w:name="_Toc46999615"/>
                              <w:bookmarkStart w:id="9" w:name="_Toc51942772"/>
                              <w:bookmarkStart w:id="10" w:name="_Toc51955399"/>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FD2577C"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4742D60C" w14:textId="77777777" w:rsidR="00AB2DF6" w:rsidRPr="00A32AB9" w:rsidRDefault="00AB2DF6" w:rsidP="00A32AB9">
                        <w:pPr>
                          <w:pStyle w:val="Ttulo1"/>
                        </w:pPr>
                        <w:bookmarkStart w:id="11" w:name="_Toc46999615"/>
                        <w:bookmarkStart w:id="12" w:name="_Toc51942772"/>
                        <w:bookmarkStart w:id="13" w:name="_Toc51955399"/>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3B452553" w14:textId="77777777" w:rsidR="00AB2DF6" w:rsidRDefault="00AB2DF6" w:rsidP="00DE72BC">
      <w:pPr>
        <w:tabs>
          <w:tab w:val="left" w:pos="3075"/>
        </w:tabs>
        <w:spacing w:beforeLines="40" w:before="96" w:afterLines="20" w:after="48"/>
      </w:pPr>
    </w:p>
    <w:p w14:paraId="5532E235" w14:textId="77777777" w:rsidR="00CF03EF" w:rsidRDefault="00CF03EF" w:rsidP="00DE72BC">
      <w:pPr>
        <w:tabs>
          <w:tab w:val="left" w:pos="3075"/>
        </w:tabs>
        <w:spacing w:beforeLines="40" w:before="96" w:afterLines="20" w:after="48"/>
      </w:pPr>
    </w:p>
    <w:p w14:paraId="65778BBE" w14:textId="3638EFE9" w:rsidR="00A56F74" w:rsidRDefault="00A56F74" w:rsidP="00A56F74">
      <w:pPr>
        <w:tabs>
          <w:tab w:val="left" w:pos="3075"/>
        </w:tabs>
        <w:spacing w:beforeLines="40" w:before="96" w:afterLines="20" w:after="48"/>
        <w:jc w:val="center"/>
        <w:rPr>
          <w:b/>
          <w:bCs/>
          <w:sz w:val="28"/>
          <w:szCs w:val="24"/>
        </w:rPr>
      </w:pPr>
      <w:r w:rsidRPr="008A5000">
        <w:rPr>
          <w:b/>
          <w:bCs/>
          <w:sz w:val="28"/>
          <w:szCs w:val="24"/>
        </w:rPr>
        <w:t>Media, mediana y moda</w:t>
      </w:r>
    </w:p>
    <w:p w14:paraId="6B3CDC0C" w14:textId="2245A92B" w:rsidR="00530044" w:rsidRDefault="00530044" w:rsidP="00DE72BC">
      <w:pPr>
        <w:tabs>
          <w:tab w:val="left" w:pos="3075"/>
        </w:tabs>
        <w:spacing w:beforeLines="40" w:before="96" w:afterLines="20" w:after="48"/>
      </w:pPr>
      <w:r w:rsidRPr="00530044">
        <w:t>La </w:t>
      </w:r>
      <w:r w:rsidRPr="00530044">
        <w:rPr>
          <w:b/>
          <w:bCs/>
        </w:rPr>
        <w:t>media </w:t>
      </w:r>
      <w:r w:rsidRPr="00530044">
        <w:t>es el valor que se obtiene al sumar todos los datos y dividir el resultado entre la cantidad de datos. La </w:t>
      </w:r>
      <w:r w:rsidRPr="00530044">
        <w:rPr>
          <w:b/>
          <w:bCs/>
        </w:rPr>
        <w:t>mediana</w:t>
      </w:r>
      <w:r w:rsidRPr="00530044">
        <w:t> es el valor que ocupa la posición central cuando todos los datos están ordenados en orden creciente o decreciente. La </w:t>
      </w:r>
      <w:r w:rsidRPr="00530044">
        <w:rPr>
          <w:b/>
          <w:bCs/>
        </w:rPr>
        <w:t>moda</w:t>
      </w:r>
      <w:r w:rsidRPr="00530044">
        <w:t> es valor que más se repite. Veamos cada una de ellas a detalle con ejemplos y ejercicios</w:t>
      </w:r>
    </w:p>
    <w:p w14:paraId="1F02F390" w14:textId="77777777" w:rsidR="00CF03EF" w:rsidRPr="00530044" w:rsidRDefault="00CF03EF" w:rsidP="00DE72BC">
      <w:pPr>
        <w:tabs>
          <w:tab w:val="left" w:pos="3075"/>
        </w:tabs>
        <w:spacing w:beforeLines="40" w:before="96" w:afterLines="20" w:after="48"/>
      </w:pPr>
    </w:p>
    <w:p w14:paraId="18D2A229" w14:textId="4F468B0B" w:rsidR="00530044" w:rsidRDefault="00530044" w:rsidP="00DE72BC">
      <w:pPr>
        <w:tabs>
          <w:tab w:val="left" w:pos="3075"/>
        </w:tabs>
        <w:spacing w:beforeLines="40" w:before="96" w:afterLines="20" w:after="48"/>
      </w:pPr>
      <w:r w:rsidRPr="00530044">
        <w:t>Las medidas de tendencia central, como la </w:t>
      </w:r>
      <w:r w:rsidRPr="00530044">
        <w:rPr>
          <w:b/>
          <w:bCs/>
        </w:rPr>
        <w:t>media, mediana y moda</w:t>
      </w:r>
      <w:r w:rsidRPr="00530044">
        <w:t>, son medidas que tratan de </w:t>
      </w:r>
      <w:r w:rsidRPr="00530044">
        <w:rPr>
          <w:b/>
          <w:bCs/>
        </w:rPr>
        <w:t>ubicar la parte central de un conjunto de datos</w:t>
      </w:r>
      <w:r w:rsidRPr="00530044">
        <w:t>.</w:t>
      </w:r>
    </w:p>
    <w:p w14:paraId="6050F385" w14:textId="77777777" w:rsidR="00CF03EF" w:rsidRPr="00530044" w:rsidRDefault="00CF03EF" w:rsidP="00DE72BC">
      <w:pPr>
        <w:tabs>
          <w:tab w:val="left" w:pos="3075"/>
        </w:tabs>
        <w:spacing w:beforeLines="40" w:before="96" w:afterLines="20" w:after="48"/>
      </w:pPr>
    </w:p>
    <w:p w14:paraId="63A3C4A7" w14:textId="77777777" w:rsidR="00530044" w:rsidRPr="00530044" w:rsidRDefault="00530044" w:rsidP="00DE72BC">
      <w:pPr>
        <w:tabs>
          <w:tab w:val="left" w:pos="3075"/>
        </w:tabs>
        <w:spacing w:beforeLines="40" w:before="96" w:afterLines="20" w:after="48"/>
        <w:rPr>
          <w:b/>
          <w:bCs/>
        </w:rPr>
      </w:pPr>
      <w:r w:rsidRPr="00530044">
        <w:rPr>
          <w:b/>
          <w:bCs/>
        </w:rPr>
        <w:t>Media (media aritmética)</w:t>
      </w:r>
    </w:p>
    <w:p w14:paraId="7709A9C8" w14:textId="1902E6ED" w:rsidR="00530044" w:rsidRPr="00530044" w:rsidRDefault="00530044" w:rsidP="00DE72BC">
      <w:pPr>
        <w:tabs>
          <w:tab w:val="left" w:pos="3075"/>
        </w:tabs>
        <w:spacing w:beforeLines="40" w:before="96" w:afterLines="20" w:after="48"/>
      </w:pPr>
      <w:r w:rsidRPr="00530044">
        <w:t>La media es el valor que se obtiene al sumar todos los datos y dividir el resultado entre la cantidad de datos.</w:t>
      </w:r>
      <w:r w:rsidR="00CF03EF">
        <w:t xml:space="preserve"> </w:t>
      </w:r>
      <w:r w:rsidRPr="00530044">
        <w:t>Su fórmula es la siguiente:</w:t>
      </w:r>
    </w:p>
    <w:p w14:paraId="45DD6CB1" w14:textId="1F61C786" w:rsidR="00CF03EF" w:rsidRDefault="00CF03EF" w:rsidP="00DE72BC">
      <w:pPr>
        <w:tabs>
          <w:tab w:val="left" w:pos="3075"/>
        </w:tabs>
        <w:spacing w:beforeLines="40" w:before="96" w:afterLines="20" w:after="48"/>
      </w:pPr>
      <w:r w:rsidRPr="00530044">
        <w:drawing>
          <wp:anchor distT="0" distB="0" distL="114300" distR="114300" simplePos="0" relativeHeight="251669504" behindDoc="1" locked="0" layoutInCell="1" allowOverlap="1" wp14:anchorId="3ED6ACB1" wp14:editId="1FC664C5">
            <wp:simplePos x="0" y="0"/>
            <wp:positionH relativeFrom="column">
              <wp:posOffset>1195870</wp:posOffset>
            </wp:positionH>
            <wp:positionV relativeFrom="paragraph">
              <wp:posOffset>12065</wp:posOffset>
            </wp:positionV>
            <wp:extent cx="2842895" cy="586105"/>
            <wp:effectExtent l="0" t="0" r="0" b="4445"/>
            <wp:wrapTight wrapText="bothSides">
              <wp:wrapPolygon edited="0">
                <wp:start x="0" y="0"/>
                <wp:lineTo x="0" y="21062"/>
                <wp:lineTo x="21421" y="21062"/>
                <wp:lineTo x="21421" y="0"/>
                <wp:lineTo x="0" y="0"/>
              </wp:wrapPolygon>
            </wp:wrapTight>
            <wp:docPr id="31" name="Imagen 31" descr="media-mediana-y-mo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mediana-y-moda-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2895" cy="586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BA73D2" w14:textId="77777777" w:rsidR="00CF03EF" w:rsidRDefault="00CF03EF" w:rsidP="00DE72BC">
      <w:pPr>
        <w:tabs>
          <w:tab w:val="left" w:pos="3075"/>
        </w:tabs>
        <w:spacing w:beforeLines="40" w:before="96" w:afterLines="20" w:after="48"/>
      </w:pPr>
    </w:p>
    <w:p w14:paraId="48C360EE" w14:textId="5A9F923F" w:rsidR="00530044" w:rsidRPr="00530044" w:rsidRDefault="00530044" w:rsidP="00DE72BC">
      <w:pPr>
        <w:tabs>
          <w:tab w:val="left" w:pos="3075"/>
        </w:tabs>
        <w:spacing w:beforeLines="40" w:before="96" w:afterLines="20" w:after="48"/>
      </w:pPr>
      <w:r w:rsidRPr="00530044">
        <w:t>Aunque la fórmula parezca complicada, calcular el valor de la media es muy sencillo.</w:t>
      </w:r>
    </w:p>
    <w:p w14:paraId="4653BB12" w14:textId="77777777" w:rsidR="00CF03EF" w:rsidRDefault="00CF03EF" w:rsidP="00DE72BC">
      <w:pPr>
        <w:tabs>
          <w:tab w:val="left" w:pos="3075"/>
        </w:tabs>
        <w:spacing w:beforeLines="40" w:before="96" w:afterLines="20" w:after="48"/>
        <w:rPr>
          <w:b/>
          <w:bCs/>
        </w:rPr>
      </w:pPr>
    </w:p>
    <w:p w14:paraId="0A6A6D4C" w14:textId="1914998F" w:rsidR="00530044" w:rsidRPr="00530044" w:rsidRDefault="00530044" w:rsidP="00DE72BC">
      <w:pPr>
        <w:tabs>
          <w:tab w:val="left" w:pos="3075"/>
        </w:tabs>
        <w:spacing w:beforeLines="40" w:before="96" w:afterLines="20" w:after="48"/>
        <w:rPr>
          <w:b/>
          <w:bCs/>
        </w:rPr>
      </w:pPr>
      <w:r w:rsidRPr="00530044">
        <w:rPr>
          <w:b/>
          <w:bCs/>
        </w:rPr>
        <w:t>Ejemplo 1</w:t>
      </w:r>
    </w:p>
    <w:p w14:paraId="2FEFA020" w14:textId="77777777" w:rsidR="00530044" w:rsidRPr="00530044" w:rsidRDefault="00530044" w:rsidP="00DE72BC">
      <w:pPr>
        <w:tabs>
          <w:tab w:val="left" w:pos="3075"/>
        </w:tabs>
        <w:spacing w:beforeLines="40" w:before="96" w:afterLines="20" w:after="48"/>
      </w:pPr>
      <w:r w:rsidRPr="00530044">
        <w:t>Calcular la media de los siguientes datos: 11, 6, 7, 7, 4.</w:t>
      </w:r>
    </w:p>
    <w:p w14:paraId="16DEC937" w14:textId="1CAB98CF" w:rsidR="00530044" w:rsidRPr="00530044" w:rsidRDefault="00530044" w:rsidP="00DE72BC">
      <w:pPr>
        <w:tabs>
          <w:tab w:val="left" w:pos="3075"/>
        </w:tabs>
        <w:spacing w:beforeLines="40" w:before="96" w:afterLines="20" w:after="48"/>
      </w:pPr>
      <w:r w:rsidRPr="00530044">
        <w:drawing>
          <wp:anchor distT="0" distB="0" distL="114300" distR="114300" simplePos="0" relativeHeight="251670528" behindDoc="1" locked="0" layoutInCell="1" allowOverlap="1" wp14:anchorId="4CABE116" wp14:editId="5F494E14">
            <wp:simplePos x="0" y="0"/>
            <wp:positionH relativeFrom="column">
              <wp:posOffset>957332</wp:posOffset>
            </wp:positionH>
            <wp:positionV relativeFrom="paragraph">
              <wp:posOffset>13335</wp:posOffset>
            </wp:positionV>
            <wp:extent cx="2862580" cy="566420"/>
            <wp:effectExtent l="0" t="0" r="0" b="5080"/>
            <wp:wrapTight wrapText="bothSides">
              <wp:wrapPolygon edited="0">
                <wp:start x="0" y="0"/>
                <wp:lineTo x="0" y="21067"/>
                <wp:lineTo x="21418" y="21067"/>
                <wp:lineTo x="21418" y="0"/>
                <wp:lineTo x="0" y="0"/>
              </wp:wrapPolygon>
            </wp:wrapTight>
            <wp:docPr id="30" name="Imagen 30" descr="media-mediana-y-mo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dia-mediana-y-moda-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62580"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9DE6AD" w14:textId="41588919" w:rsidR="00CF03EF" w:rsidRDefault="00CF03EF" w:rsidP="00DE72BC">
      <w:pPr>
        <w:tabs>
          <w:tab w:val="left" w:pos="3075"/>
        </w:tabs>
        <w:spacing w:beforeLines="40" w:before="96" w:afterLines="20" w:after="48"/>
        <w:rPr>
          <w:b/>
          <w:bCs/>
        </w:rPr>
      </w:pPr>
    </w:p>
    <w:p w14:paraId="7C905A8C" w14:textId="77777777" w:rsidR="00A56F74" w:rsidRDefault="00A56F74" w:rsidP="00DE72BC">
      <w:pPr>
        <w:tabs>
          <w:tab w:val="left" w:pos="3075"/>
        </w:tabs>
        <w:spacing w:beforeLines="40" w:before="96" w:afterLines="20" w:after="48"/>
        <w:rPr>
          <w:b/>
          <w:bCs/>
        </w:rPr>
      </w:pPr>
    </w:p>
    <w:p w14:paraId="7BD9F16F" w14:textId="153C7D41" w:rsidR="00530044" w:rsidRPr="00530044" w:rsidRDefault="00530044" w:rsidP="00DE72BC">
      <w:pPr>
        <w:tabs>
          <w:tab w:val="left" w:pos="3075"/>
        </w:tabs>
        <w:spacing w:beforeLines="40" w:before="96" w:afterLines="20" w:after="48"/>
        <w:rPr>
          <w:b/>
          <w:bCs/>
        </w:rPr>
      </w:pPr>
      <w:r w:rsidRPr="00530044">
        <w:rPr>
          <w:b/>
          <w:bCs/>
        </w:rPr>
        <w:lastRenderedPageBreak/>
        <w:t>Ejemplo 2</w:t>
      </w:r>
    </w:p>
    <w:p w14:paraId="731020D6" w14:textId="7C41B863" w:rsidR="00530044" w:rsidRPr="00530044" w:rsidRDefault="00A56F74" w:rsidP="00DE72BC">
      <w:pPr>
        <w:tabs>
          <w:tab w:val="left" w:pos="3075"/>
        </w:tabs>
        <w:spacing w:beforeLines="40" w:before="96" w:afterLines="20" w:after="48"/>
      </w:pPr>
      <w:r w:rsidRPr="00530044">
        <w:drawing>
          <wp:anchor distT="0" distB="0" distL="114300" distR="114300" simplePos="0" relativeHeight="251671552" behindDoc="1" locked="0" layoutInCell="1" allowOverlap="1" wp14:anchorId="78E6DA36" wp14:editId="6D1A504A">
            <wp:simplePos x="0" y="0"/>
            <wp:positionH relativeFrom="column">
              <wp:posOffset>638783</wp:posOffset>
            </wp:positionH>
            <wp:positionV relativeFrom="paragraph">
              <wp:posOffset>558497</wp:posOffset>
            </wp:positionV>
            <wp:extent cx="4413250" cy="566420"/>
            <wp:effectExtent l="0" t="0" r="6350" b="5080"/>
            <wp:wrapTight wrapText="bothSides">
              <wp:wrapPolygon edited="0">
                <wp:start x="0" y="0"/>
                <wp:lineTo x="0" y="21067"/>
                <wp:lineTo x="21538" y="21067"/>
                <wp:lineTo x="21538" y="0"/>
                <wp:lineTo x="0" y="0"/>
              </wp:wrapPolygon>
            </wp:wrapTight>
            <wp:docPr id="29" name="Imagen 29" descr="media-mediana-y-mo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dia-mediana-y-moda-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3250" cy="566420"/>
                    </a:xfrm>
                    <a:prstGeom prst="rect">
                      <a:avLst/>
                    </a:prstGeom>
                    <a:noFill/>
                    <a:ln>
                      <a:noFill/>
                    </a:ln>
                  </pic:spPr>
                </pic:pic>
              </a:graphicData>
            </a:graphic>
            <wp14:sizeRelH relativeFrom="page">
              <wp14:pctWidth>0</wp14:pctWidth>
            </wp14:sizeRelH>
            <wp14:sizeRelV relativeFrom="page">
              <wp14:pctHeight>0</wp14:pctHeight>
            </wp14:sizeRelV>
          </wp:anchor>
        </w:drawing>
      </w:r>
      <w:r w:rsidR="00530044" w:rsidRPr="00530044">
        <w:t>Las edades de 8 niños que van a una fiesta son: 2, 2, 3, 5, 7, 7, 9, 10. Hallar la edad media:</w:t>
      </w:r>
    </w:p>
    <w:p w14:paraId="5F6E640E" w14:textId="2E1BEC7D" w:rsidR="00CF03EF" w:rsidRDefault="00CF03EF" w:rsidP="00DE72BC">
      <w:pPr>
        <w:tabs>
          <w:tab w:val="left" w:pos="3075"/>
        </w:tabs>
        <w:spacing w:beforeLines="40" w:before="96" w:afterLines="20" w:after="48"/>
      </w:pPr>
    </w:p>
    <w:p w14:paraId="4CC8B923" w14:textId="674FD23F" w:rsidR="00530044" w:rsidRPr="00530044" w:rsidRDefault="00530044" w:rsidP="00DE72BC">
      <w:pPr>
        <w:tabs>
          <w:tab w:val="left" w:pos="3075"/>
        </w:tabs>
        <w:spacing w:beforeLines="40" w:before="96" w:afterLines="20" w:after="48"/>
      </w:pPr>
    </w:p>
    <w:p w14:paraId="4B73563F" w14:textId="77777777" w:rsidR="00530044" w:rsidRPr="00530044" w:rsidRDefault="00530044" w:rsidP="00DE72BC">
      <w:pPr>
        <w:tabs>
          <w:tab w:val="left" w:pos="3075"/>
        </w:tabs>
        <w:spacing w:beforeLines="40" w:before="96" w:afterLines="20" w:after="48"/>
        <w:rPr>
          <w:b/>
          <w:bCs/>
        </w:rPr>
      </w:pPr>
      <w:r w:rsidRPr="00530044">
        <w:rPr>
          <w:b/>
          <w:bCs/>
        </w:rPr>
        <w:t>Ejemplo 3</w:t>
      </w:r>
    </w:p>
    <w:p w14:paraId="22C08342" w14:textId="77777777" w:rsidR="00530044" w:rsidRPr="00530044" w:rsidRDefault="00530044" w:rsidP="00DE72BC">
      <w:pPr>
        <w:tabs>
          <w:tab w:val="left" w:pos="3075"/>
        </w:tabs>
        <w:spacing w:beforeLines="40" w:before="96" w:afterLines="20" w:after="48"/>
      </w:pPr>
      <w:r w:rsidRPr="00530044">
        <w:t>En un examen calificado del 0 al 10, 3 personas obtuvieron 5 de nota, 5 personas obtuvieron 4 de nota, y 2 personas obtuvieron 3 de nota. Calcular la nota media:</w:t>
      </w:r>
    </w:p>
    <w:p w14:paraId="77870451" w14:textId="349C766D" w:rsidR="00FC14DB" w:rsidRDefault="00FC14DB" w:rsidP="00DE72BC">
      <w:pPr>
        <w:tabs>
          <w:tab w:val="left" w:pos="3075"/>
        </w:tabs>
        <w:spacing w:beforeLines="40" w:before="96" w:afterLines="20" w:after="48"/>
      </w:pPr>
      <w:r w:rsidRPr="00530044">
        <w:drawing>
          <wp:anchor distT="0" distB="0" distL="114300" distR="114300" simplePos="0" relativeHeight="251672576" behindDoc="1" locked="0" layoutInCell="1" allowOverlap="1" wp14:anchorId="4B4E45EC" wp14:editId="590C8C73">
            <wp:simplePos x="0" y="0"/>
            <wp:positionH relativeFrom="column">
              <wp:posOffset>638727</wp:posOffset>
            </wp:positionH>
            <wp:positionV relativeFrom="paragraph">
              <wp:posOffset>34759</wp:posOffset>
            </wp:positionV>
            <wp:extent cx="4124960" cy="566420"/>
            <wp:effectExtent l="0" t="0" r="8890" b="5080"/>
            <wp:wrapTight wrapText="bothSides">
              <wp:wrapPolygon edited="0">
                <wp:start x="0" y="0"/>
                <wp:lineTo x="0" y="21067"/>
                <wp:lineTo x="21547" y="21067"/>
                <wp:lineTo x="21547" y="0"/>
                <wp:lineTo x="0" y="0"/>
              </wp:wrapPolygon>
            </wp:wrapTight>
            <wp:docPr id="13" name="Imagen 13" descr="media-mediana-y-mo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dia-mediana-y-moda-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4960"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7842AF" w14:textId="71780C63" w:rsidR="00530044" w:rsidRDefault="00530044" w:rsidP="00DE72BC">
      <w:pPr>
        <w:tabs>
          <w:tab w:val="left" w:pos="3075"/>
        </w:tabs>
        <w:spacing w:beforeLines="40" w:before="96" w:afterLines="20" w:after="48"/>
      </w:pPr>
    </w:p>
    <w:p w14:paraId="76A306E4" w14:textId="77777777" w:rsidR="00530044" w:rsidRPr="00530044" w:rsidRDefault="00530044" w:rsidP="00DE72BC">
      <w:pPr>
        <w:tabs>
          <w:tab w:val="left" w:pos="3075"/>
        </w:tabs>
        <w:spacing w:beforeLines="40" w:before="96" w:afterLines="20" w:after="48"/>
        <w:rPr>
          <w:b/>
          <w:bCs/>
        </w:rPr>
      </w:pPr>
      <w:r w:rsidRPr="00530044">
        <w:rPr>
          <w:b/>
          <w:bCs/>
        </w:rPr>
        <w:t>Mediana</w:t>
      </w:r>
    </w:p>
    <w:p w14:paraId="674C586E" w14:textId="77777777" w:rsidR="00530044" w:rsidRPr="00530044" w:rsidRDefault="00530044" w:rsidP="00DE72BC">
      <w:pPr>
        <w:tabs>
          <w:tab w:val="left" w:pos="3075"/>
        </w:tabs>
        <w:spacing w:beforeLines="40" w:before="96" w:afterLines="20" w:after="48"/>
      </w:pPr>
      <w:r w:rsidRPr="00530044">
        <w:t>La mediana es el valor que ocupa la posición central cuando todos los datos están ordenados en orden creciente o decreciente.</w:t>
      </w:r>
    </w:p>
    <w:p w14:paraId="76E95AAF" w14:textId="2FE6FD14" w:rsidR="00530044" w:rsidRDefault="00530044" w:rsidP="00DE72BC">
      <w:pPr>
        <w:tabs>
          <w:tab w:val="left" w:pos="3075"/>
        </w:tabs>
        <w:spacing w:beforeLines="40" w:before="96" w:afterLines="20" w:after="48"/>
      </w:pPr>
      <w:r w:rsidRPr="00530044">
        <w:t>La mediana se representa con las letras: </w:t>
      </w:r>
      <w:r w:rsidRPr="00530044">
        <w:rPr>
          <w:b/>
          <w:bCs/>
        </w:rPr>
        <w:t>M</w:t>
      </w:r>
      <w:r w:rsidRPr="00530044">
        <w:rPr>
          <w:b/>
          <w:bCs/>
          <w:vertAlign w:val="subscript"/>
        </w:rPr>
        <w:t>e</w:t>
      </w:r>
      <w:r w:rsidRPr="00530044">
        <w:t>.</w:t>
      </w:r>
    </w:p>
    <w:p w14:paraId="4B87B5E4" w14:textId="77777777" w:rsidR="00FC14DB" w:rsidRPr="00530044" w:rsidRDefault="00FC14DB" w:rsidP="00DE72BC">
      <w:pPr>
        <w:tabs>
          <w:tab w:val="left" w:pos="3075"/>
        </w:tabs>
        <w:spacing w:beforeLines="40" w:before="96" w:afterLines="20" w:after="48"/>
      </w:pPr>
    </w:p>
    <w:p w14:paraId="7148ECE6" w14:textId="77777777" w:rsidR="00530044" w:rsidRPr="00530044" w:rsidRDefault="00530044" w:rsidP="00DE72BC">
      <w:pPr>
        <w:tabs>
          <w:tab w:val="left" w:pos="3075"/>
        </w:tabs>
        <w:spacing w:beforeLines="40" w:before="96" w:afterLines="20" w:after="48"/>
        <w:rPr>
          <w:b/>
          <w:bCs/>
        </w:rPr>
      </w:pPr>
      <w:r w:rsidRPr="00530044">
        <w:rPr>
          <w:b/>
          <w:bCs/>
        </w:rPr>
        <w:t>Ejemplo 4</w:t>
      </w:r>
    </w:p>
    <w:p w14:paraId="15B5212D" w14:textId="3059CC90" w:rsidR="00530044" w:rsidRDefault="00530044" w:rsidP="00DE72BC">
      <w:pPr>
        <w:tabs>
          <w:tab w:val="left" w:pos="3075"/>
        </w:tabs>
        <w:spacing w:beforeLines="40" w:before="96" w:afterLines="20" w:after="48"/>
      </w:pPr>
      <w:r w:rsidRPr="00530044">
        <w:t>Calcular la mediana de los siguientes datos: 11, 6, 7, 7, 4.</w:t>
      </w:r>
    </w:p>
    <w:p w14:paraId="000976E6" w14:textId="77777777" w:rsidR="00FC14DB" w:rsidRPr="00530044" w:rsidRDefault="00FC14DB" w:rsidP="00DE72BC">
      <w:pPr>
        <w:tabs>
          <w:tab w:val="left" w:pos="3075"/>
        </w:tabs>
        <w:spacing w:beforeLines="40" w:before="96" w:afterLines="20" w:after="48"/>
      </w:pPr>
    </w:p>
    <w:p w14:paraId="60C68B4B" w14:textId="77777777" w:rsidR="00530044" w:rsidRPr="00530044" w:rsidRDefault="00530044" w:rsidP="00DE72BC">
      <w:pPr>
        <w:tabs>
          <w:tab w:val="left" w:pos="3075"/>
        </w:tabs>
        <w:spacing w:beforeLines="40" w:before="96" w:afterLines="20" w:after="48"/>
      </w:pPr>
      <w:r w:rsidRPr="00530044">
        <w:rPr>
          <w:b/>
          <w:bCs/>
        </w:rPr>
        <w:t>Solución:</w:t>
      </w:r>
    </w:p>
    <w:p w14:paraId="3BDAB52E" w14:textId="77777777" w:rsidR="00530044" w:rsidRPr="00530044" w:rsidRDefault="00530044" w:rsidP="00DE72BC">
      <w:pPr>
        <w:tabs>
          <w:tab w:val="left" w:pos="3075"/>
        </w:tabs>
        <w:spacing w:beforeLines="40" w:before="96" w:afterLines="20" w:after="48"/>
      </w:pPr>
      <w:r w:rsidRPr="00530044">
        <w:t>Ordenamos los datos de menor a mayor: 4, 6, 7, 7, 11.</w:t>
      </w:r>
    </w:p>
    <w:p w14:paraId="506585FE" w14:textId="77777777" w:rsidR="00530044" w:rsidRPr="00530044" w:rsidRDefault="00530044" w:rsidP="00DE72BC">
      <w:pPr>
        <w:tabs>
          <w:tab w:val="left" w:pos="3075"/>
        </w:tabs>
        <w:spacing w:beforeLines="40" w:before="96" w:afterLines="20" w:after="48"/>
      </w:pPr>
      <w:r w:rsidRPr="00530044">
        <w:t>Ahora tomamos el dato que se encuentra al centro: 4, 6, </w:t>
      </w:r>
      <w:r w:rsidRPr="00530044">
        <w:rPr>
          <w:b/>
          <w:bCs/>
        </w:rPr>
        <w:t>7</w:t>
      </w:r>
      <w:r w:rsidRPr="00530044">
        <w:t>, 7, 11.</w:t>
      </w:r>
    </w:p>
    <w:p w14:paraId="61D24AC5" w14:textId="06230D15" w:rsidR="00530044" w:rsidRDefault="00530044" w:rsidP="00DE72BC">
      <w:pPr>
        <w:tabs>
          <w:tab w:val="left" w:pos="3075"/>
        </w:tabs>
        <w:spacing w:beforeLines="40" w:before="96" w:afterLines="20" w:after="48"/>
      </w:pPr>
      <w:r w:rsidRPr="00530044">
        <w:t>El valor de la mediana es: M</w:t>
      </w:r>
      <w:r w:rsidRPr="00530044">
        <w:rPr>
          <w:vertAlign w:val="subscript"/>
        </w:rPr>
        <w:t>e</w:t>
      </w:r>
      <w:r w:rsidRPr="00530044">
        <w:t> = 7.</w:t>
      </w:r>
    </w:p>
    <w:p w14:paraId="09B98299" w14:textId="77777777" w:rsidR="00FC14DB" w:rsidRPr="00530044" w:rsidRDefault="00FC14DB" w:rsidP="00DE72BC">
      <w:pPr>
        <w:tabs>
          <w:tab w:val="left" w:pos="3075"/>
        </w:tabs>
        <w:spacing w:beforeLines="40" w:before="96" w:afterLines="20" w:after="48"/>
      </w:pPr>
    </w:p>
    <w:p w14:paraId="5B8B5E2D" w14:textId="77777777" w:rsidR="00530044" w:rsidRPr="00530044" w:rsidRDefault="00530044" w:rsidP="00DE72BC">
      <w:pPr>
        <w:tabs>
          <w:tab w:val="left" w:pos="3075"/>
        </w:tabs>
        <w:spacing w:beforeLines="40" w:before="96" w:afterLines="20" w:after="48"/>
        <w:rPr>
          <w:b/>
          <w:bCs/>
        </w:rPr>
      </w:pPr>
      <w:r w:rsidRPr="00530044">
        <w:rPr>
          <w:b/>
          <w:bCs/>
        </w:rPr>
        <w:t>¿Y si la cantidad de datos es un número par?</w:t>
      </w:r>
    </w:p>
    <w:p w14:paraId="02EB9D4F" w14:textId="004BB7B0" w:rsidR="008A5000" w:rsidRPr="00530044" w:rsidRDefault="00530044" w:rsidP="00DE72BC">
      <w:pPr>
        <w:tabs>
          <w:tab w:val="left" w:pos="3075"/>
        </w:tabs>
        <w:spacing w:beforeLines="40" w:before="96" w:afterLines="20" w:after="48"/>
        <w:rPr>
          <w:b/>
          <w:bCs/>
        </w:rPr>
      </w:pPr>
      <w:r w:rsidRPr="00530044">
        <w:t>En ese caso,</w:t>
      </w:r>
      <w:r w:rsidRPr="00530044">
        <w:rPr>
          <w:b/>
          <w:bCs/>
        </w:rPr>
        <w:t> la mediana es la media entre los dos valores centrales.</w:t>
      </w:r>
    </w:p>
    <w:p w14:paraId="43AB858B" w14:textId="77777777" w:rsidR="00530044" w:rsidRPr="00530044" w:rsidRDefault="00530044" w:rsidP="00DE72BC">
      <w:pPr>
        <w:tabs>
          <w:tab w:val="left" w:pos="3075"/>
        </w:tabs>
        <w:spacing w:beforeLines="40" w:before="96" w:afterLines="20" w:after="48"/>
        <w:rPr>
          <w:b/>
          <w:bCs/>
        </w:rPr>
      </w:pPr>
      <w:r w:rsidRPr="00530044">
        <w:rPr>
          <w:b/>
          <w:bCs/>
        </w:rPr>
        <w:lastRenderedPageBreak/>
        <w:t>Ejemplo 5</w:t>
      </w:r>
    </w:p>
    <w:p w14:paraId="262F107F" w14:textId="77777777" w:rsidR="00530044" w:rsidRPr="00530044" w:rsidRDefault="00530044" w:rsidP="00DE72BC">
      <w:pPr>
        <w:tabs>
          <w:tab w:val="left" w:pos="3075"/>
        </w:tabs>
        <w:spacing w:beforeLines="40" w:before="96" w:afterLines="20" w:after="48"/>
      </w:pPr>
      <w:r w:rsidRPr="00530044">
        <w:t>Calcular la mediana de los siguientes datos: 3, 6, 7, 9, 4, 4.</w:t>
      </w:r>
    </w:p>
    <w:p w14:paraId="3082AF59" w14:textId="77777777" w:rsidR="00FC14DB" w:rsidRDefault="00FC14DB" w:rsidP="00DE72BC">
      <w:pPr>
        <w:tabs>
          <w:tab w:val="left" w:pos="3075"/>
        </w:tabs>
        <w:spacing w:beforeLines="40" w:before="96" w:afterLines="20" w:after="48"/>
        <w:rPr>
          <w:b/>
          <w:bCs/>
        </w:rPr>
      </w:pPr>
    </w:p>
    <w:p w14:paraId="76989A4C" w14:textId="081F36B7" w:rsidR="00530044" w:rsidRPr="00530044" w:rsidRDefault="00530044" w:rsidP="00DE72BC">
      <w:pPr>
        <w:tabs>
          <w:tab w:val="left" w:pos="3075"/>
        </w:tabs>
        <w:spacing w:beforeLines="40" w:before="96" w:afterLines="20" w:after="48"/>
      </w:pPr>
      <w:r w:rsidRPr="00530044">
        <w:rPr>
          <w:b/>
          <w:bCs/>
        </w:rPr>
        <w:t>Solución:</w:t>
      </w:r>
    </w:p>
    <w:p w14:paraId="57643E5C" w14:textId="77777777" w:rsidR="00530044" w:rsidRPr="00530044" w:rsidRDefault="00530044" w:rsidP="00DE72BC">
      <w:pPr>
        <w:tabs>
          <w:tab w:val="left" w:pos="3075"/>
        </w:tabs>
        <w:spacing w:beforeLines="40" w:before="96" w:afterLines="20" w:after="48"/>
      </w:pPr>
      <w:r w:rsidRPr="00530044">
        <w:t>Primero ordenamos los datos de menor a mayor: 3, 4, 4, 6, 7, 9.</w:t>
      </w:r>
    </w:p>
    <w:p w14:paraId="3BB926DD" w14:textId="77777777" w:rsidR="00530044" w:rsidRPr="00530044" w:rsidRDefault="00530044" w:rsidP="00DE72BC">
      <w:pPr>
        <w:tabs>
          <w:tab w:val="left" w:pos="3075"/>
        </w:tabs>
        <w:spacing w:beforeLines="40" w:before="96" w:afterLines="20" w:after="48"/>
      </w:pPr>
      <w:r w:rsidRPr="00530044">
        <w:t>La cantidad de datos es 6, es decir, un número par, así que vamos a ubicar los 2 valores centrales: 3, 4, </w:t>
      </w:r>
      <w:r w:rsidRPr="00530044">
        <w:rPr>
          <w:b/>
          <w:bCs/>
        </w:rPr>
        <w:t>4, 6</w:t>
      </w:r>
      <w:r w:rsidRPr="00530044">
        <w:t>, 7, 9.</w:t>
      </w:r>
    </w:p>
    <w:p w14:paraId="4914C526" w14:textId="77777777" w:rsidR="00530044" w:rsidRPr="00530044" w:rsidRDefault="00530044" w:rsidP="00DE72BC">
      <w:pPr>
        <w:tabs>
          <w:tab w:val="left" w:pos="3075"/>
        </w:tabs>
        <w:spacing w:beforeLines="40" w:before="96" w:afterLines="20" w:after="48"/>
      </w:pPr>
      <w:r w:rsidRPr="00530044">
        <w:t>Entonces, la moda sería la media entre 4 y 6:</w:t>
      </w:r>
    </w:p>
    <w:p w14:paraId="36F460AB" w14:textId="6CEBBDD7" w:rsidR="00FC14DB" w:rsidRDefault="007A1910" w:rsidP="00DE72BC">
      <w:pPr>
        <w:tabs>
          <w:tab w:val="left" w:pos="3075"/>
        </w:tabs>
        <w:spacing w:beforeLines="40" w:before="96" w:afterLines="20" w:after="48"/>
      </w:pPr>
      <w:r w:rsidRPr="00530044">
        <w:drawing>
          <wp:anchor distT="0" distB="0" distL="114300" distR="114300" simplePos="0" relativeHeight="251673600" behindDoc="1" locked="0" layoutInCell="1" allowOverlap="1" wp14:anchorId="14DD55C4" wp14:editId="6C7740C6">
            <wp:simplePos x="0" y="0"/>
            <wp:positionH relativeFrom="column">
              <wp:posOffset>1622922</wp:posOffset>
            </wp:positionH>
            <wp:positionV relativeFrom="paragraph">
              <wp:posOffset>107315</wp:posOffset>
            </wp:positionV>
            <wp:extent cx="1987550" cy="566420"/>
            <wp:effectExtent l="0" t="0" r="0" b="5080"/>
            <wp:wrapTight wrapText="bothSides">
              <wp:wrapPolygon edited="0">
                <wp:start x="0" y="0"/>
                <wp:lineTo x="0" y="21067"/>
                <wp:lineTo x="21324" y="21067"/>
                <wp:lineTo x="21324" y="0"/>
                <wp:lineTo x="0" y="0"/>
              </wp:wrapPolygon>
            </wp:wrapTight>
            <wp:docPr id="10" name="Imagen 10" descr="media-mediana-y-mo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dia-mediana-y-moda-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7550"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9BE9B" w14:textId="3DEDA05B" w:rsidR="00FC14DB" w:rsidRDefault="00FC14DB" w:rsidP="00DE72BC">
      <w:pPr>
        <w:tabs>
          <w:tab w:val="left" w:pos="3075"/>
        </w:tabs>
        <w:spacing w:beforeLines="40" w:before="96" w:afterLines="20" w:after="48"/>
      </w:pPr>
    </w:p>
    <w:p w14:paraId="3CDC2CFB" w14:textId="746F4D0C" w:rsidR="00530044" w:rsidRPr="00530044" w:rsidRDefault="00530044" w:rsidP="00DE72BC">
      <w:pPr>
        <w:tabs>
          <w:tab w:val="left" w:pos="3075"/>
        </w:tabs>
        <w:spacing w:beforeLines="40" w:before="96" w:afterLines="20" w:after="48"/>
      </w:pPr>
    </w:p>
    <w:p w14:paraId="65B65B6B" w14:textId="77777777" w:rsidR="00530044" w:rsidRPr="00530044" w:rsidRDefault="00530044" w:rsidP="00DE72BC">
      <w:pPr>
        <w:tabs>
          <w:tab w:val="left" w:pos="3075"/>
        </w:tabs>
        <w:spacing w:beforeLines="40" w:before="96" w:afterLines="20" w:after="48"/>
        <w:rPr>
          <w:b/>
          <w:bCs/>
        </w:rPr>
      </w:pPr>
      <w:r w:rsidRPr="00530044">
        <w:rPr>
          <w:b/>
          <w:bCs/>
        </w:rPr>
        <w:t>Ejemplo 6</w:t>
      </w:r>
    </w:p>
    <w:p w14:paraId="1FDE0797" w14:textId="77777777" w:rsidR="00530044" w:rsidRPr="00530044" w:rsidRDefault="00530044" w:rsidP="00DE72BC">
      <w:pPr>
        <w:tabs>
          <w:tab w:val="left" w:pos="3075"/>
        </w:tabs>
        <w:spacing w:beforeLines="40" w:before="96" w:afterLines="20" w:after="48"/>
      </w:pPr>
      <w:r w:rsidRPr="00530044">
        <w:t>En un examen calificado del 0 al 10, 3 personas obtuvieron 5 de nota, 5 personas obtuvieron 4 de nota, y 2 personas obtuvieron 3 de nota. Calcular la mediana.</w:t>
      </w:r>
    </w:p>
    <w:p w14:paraId="43E96046" w14:textId="77777777" w:rsidR="007A1910" w:rsidRDefault="007A1910" w:rsidP="00DE72BC">
      <w:pPr>
        <w:tabs>
          <w:tab w:val="left" w:pos="3075"/>
        </w:tabs>
        <w:spacing w:beforeLines="40" w:before="96" w:afterLines="20" w:after="48"/>
        <w:rPr>
          <w:b/>
          <w:bCs/>
        </w:rPr>
      </w:pPr>
    </w:p>
    <w:p w14:paraId="23D5FF07" w14:textId="2ADEE44E" w:rsidR="00530044" w:rsidRPr="00530044" w:rsidRDefault="00530044" w:rsidP="00DE72BC">
      <w:pPr>
        <w:tabs>
          <w:tab w:val="left" w:pos="3075"/>
        </w:tabs>
        <w:spacing w:beforeLines="40" w:before="96" w:afterLines="20" w:after="48"/>
      </w:pPr>
      <w:r w:rsidRPr="00530044">
        <w:rPr>
          <w:b/>
          <w:bCs/>
        </w:rPr>
        <w:t>Solución:</w:t>
      </w:r>
    </w:p>
    <w:p w14:paraId="63A57AD8" w14:textId="77777777" w:rsidR="00530044" w:rsidRPr="00530044" w:rsidRDefault="00530044" w:rsidP="00DE72BC">
      <w:pPr>
        <w:tabs>
          <w:tab w:val="left" w:pos="3075"/>
        </w:tabs>
        <w:spacing w:beforeLines="40" w:before="96" w:afterLines="20" w:after="48"/>
      </w:pPr>
      <w:r w:rsidRPr="00530044">
        <w:t>Primero hacemos una lista de las notas obtenidas: 5, 5, 5, 4, 4, 4, 4, 4, 3, 3.</w:t>
      </w:r>
    </w:p>
    <w:p w14:paraId="5E669F5C" w14:textId="77777777" w:rsidR="00530044" w:rsidRPr="00530044" w:rsidRDefault="00530044" w:rsidP="00DE72BC">
      <w:pPr>
        <w:tabs>
          <w:tab w:val="left" w:pos="3075"/>
        </w:tabs>
        <w:spacing w:beforeLines="40" w:before="96" w:afterLines="20" w:after="48"/>
      </w:pPr>
      <w:r w:rsidRPr="00530044">
        <w:t>Ahora ordenamos los datos de menor a mayor: 3, 3, 4, 4, 4, 4, 4, 5, 5, 5.</w:t>
      </w:r>
    </w:p>
    <w:p w14:paraId="21FC8608" w14:textId="77777777" w:rsidR="00530044" w:rsidRPr="00530044" w:rsidRDefault="00530044" w:rsidP="00DE72BC">
      <w:pPr>
        <w:tabs>
          <w:tab w:val="left" w:pos="3075"/>
        </w:tabs>
        <w:spacing w:beforeLines="40" w:before="96" w:afterLines="20" w:after="48"/>
      </w:pPr>
      <w:r w:rsidRPr="00530044">
        <w:t>Como el número de datos es par (10), entonces nos enfocamos en los 2 valores centrales: 3, 3, 4, 4, </w:t>
      </w:r>
      <w:r w:rsidRPr="00530044">
        <w:rPr>
          <w:b/>
          <w:bCs/>
        </w:rPr>
        <w:t>4, 4,</w:t>
      </w:r>
      <w:r w:rsidRPr="00530044">
        <w:t> 4, 5, 5, 5.</w:t>
      </w:r>
    </w:p>
    <w:p w14:paraId="6FAEB32D" w14:textId="447C2EE2" w:rsidR="00530044" w:rsidRPr="00530044" w:rsidRDefault="00530044" w:rsidP="00DE72BC">
      <w:pPr>
        <w:tabs>
          <w:tab w:val="left" w:pos="3075"/>
        </w:tabs>
        <w:spacing w:beforeLines="40" w:before="96" w:afterLines="20" w:after="48"/>
      </w:pPr>
      <w:r w:rsidRPr="00530044">
        <w:t>Finalmente, encontramos la media de estos 2 valores centrales:</w:t>
      </w:r>
    </w:p>
    <w:p w14:paraId="1C1CB01F" w14:textId="6B1F756E" w:rsidR="00530044" w:rsidRDefault="008A5000" w:rsidP="00DE72BC">
      <w:pPr>
        <w:tabs>
          <w:tab w:val="left" w:pos="3075"/>
        </w:tabs>
        <w:spacing w:beforeLines="40" w:before="96" w:afterLines="20" w:after="48"/>
      </w:pPr>
      <w:r w:rsidRPr="00530044">
        <w:drawing>
          <wp:anchor distT="0" distB="0" distL="114300" distR="114300" simplePos="0" relativeHeight="251674624" behindDoc="1" locked="0" layoutInCell="1" allowOverlap="1" wp14:anchorId="0A2FEA51" wp14:editId="714F1A74">
            <wp:simplePos x="0" y="0"/>
            <wp:positionH relativeFrom="column">
              <wp:posOffset>1622507</wp:posOffset>
            </wp:positionH>
            <wp:positionV relativeFrom="paragraph">
              <wp:posOffset>125730</wp:posOffset>
            </wp:positionV>
            <wp:extent cx="1818640" cy="566420"/>
            <wp:effectExtent l="0" t="0" r="0" b="5080"/>
            <wp:wrapTight wrapText="bothSides">
              <wp:wrapPolygon edited="0">
                <wp:start x="0" y="0"/>
                <wp:lineTo x="0" y="21067"/>
                <wp:lineTo x="21268" y="21067"/>
                <wp:lineTo x="21268" y="0"/>
                <wp:lineTo x="0" y="0"/>
              </wp:wrapPolygon>
            </wp:wrapTight>
            <wp:docPr id="9" name="Imagen 9" descr="media-mediana-y-mo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dia-mediana-y-moda-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18640"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877FD1" w14:textId="77777777" w:rsidR="007A1910" w:rsidRPr="00530044" w:rsidRDefault="007A1910" w:rsidP="00DE72BC">
      <w:pPr>
        <w:tabs>
          <w:tab w:val="left" w:pos="3075"/>
        </w:tabs>
        <w:spacing w:beforeLines="40" w:before="96" w:afterLines="20" w:after="48"/>
      </w:pPr>
    </w:p>
    <w:p w14:paraId="139D68F6" w14:textId="546A5054" w:rsidR="00530044" w:rsidRPr="00530044" w:rsidRDefault="00530044" w:rsidP="00DE72BC">
      <w:pPr>
        <w:tabs>
          <w:tab w:val="left" w:pos="3075"/>
        </w:tabs>
        <w:spacing w:beforeLines="40" w:before="96" w:afterLines="20" w:after="48"/>
      </w:pPr>
      <w:r w:rsidRPr="00530044">
        <w:lastRenderedPageBreak/>
        <w:t xml:space="preserve">Si al momento de calcular la mediana, ordenas los datos en forma decreciente o descendente, obtendrás el mismo resultado que al hacerlo de forma creciente o </w:t>
      </w:r>
      <w:r w:rsidR="007A1910" w:rsidRPr="00530044">
        <w:t>ascendente.</w:t>
      </w:r>
    </w:p>
    <w:p w14:paraId="30050346" w14:textId="77777777" w:rsidR="007A1910" w:rsidRDefault="007A1910" w:rsidP="00DE72BC">
      <w:pPr>
        <w:tabs>
          <w:tab w:val="left" w:pos="3075"/>
        </w:tabs>
        <w:spacing w:beforeLines="40" w:before="96" w:afterLines="20" w:after="48"/>
        <w:rPr>
          <w:b/>
          <w:bCs/>
        </w:rPr>
      </w:pPr>
    </w:p>
    <w:p w14:paraId="18D054B9" w14:textId="0D988A79" w:rsidR="00530044" w:rsidRPr="00530044" w:rsidRDefault="00530044" w:rsidP="00DE72BC">
      <w:pPr>
        <w:tabs>
          <w:tab w:val="left" w:pos="3075"/>
        </w:tabs>
        <w:spacing w:beforeLines="40" w:before="96" w:afterLines="20" w:after="48"/>
        <w:rPr>
          <w:b/>
          <w:bCs/>
        </w:rPr>
      </w:pPr>
      <w:r w:rsidRPr="00530044">
        <w:rPr>
          <w:b/>
          <w:bCs/>
        </w:rPr>
        <w:t>Moda</w:t>
      </w:r>
    </w:p>
    <w:p w14:paraId="0B4F0F42" w14:textId="77777777" w:rsidR="00530044" w:rsidRPr="00530044" w:rsidRDefault="00530044" w:rsidP="00DE72BC">
      <w:pPr>
        <w:tabs>
          <w:tab w:val="left" w:pos="3075"/>
        </w:tabs>
        <w:spacing w:beforeLines="40" w:before="96" w:afterLines="20" w:after="48"/>
      </w:pPr>
      <w:r w:rsidRPr="00530044">
        <w:rPr>
          <w:b/>
          <w:bCs/>
        </w:rPr>
        <w:t>La moda es el valor que más se repite. </w:t>
      </w:r>
      <w:r w:rsidRPr="00530044">
        <w:t>También podemos decir que la moda es el valor con mayor frecuencia absoluta o el valor que ocurre con más frecuencia.</w:t>
      </w:r>
    </w:p>
    <w:p w14:paraId="7309067A" w14:textId="77777777" w:rsidR="00530044" w:rsidRPr="00530044" w:rsidRDefault="00530044" w:rsidP="00DE72BC">
      <w:pPr>
        <w:tabs>
          <w:tab w:val="left" w:pos="3075"/>
        </w:tabs>
        <w:spacing w:beforeLines="40" w:before="96" w:afterLines="20" w:after="48"/>
      </w:pPr>
      <w:r w:rsidRPr="00530044">
        <w:t>La moda se representa con las letras: </w:t>
      </w:r>
      <w:r w:rsidRPr="00530044">
        <w:rPr>
          <w:b/>
          <w:bCs/>
        </w:rPr>
        <w:t>M</w:t>
      </w:r>
      <w:r w:rsidRPr="00530044">
        <w:rPr>
          <w:b/>
          <w:bCs/>
          <w:vertAlign w:val="subscript"/>
        </w:rPr>
        <w:t>o</w:t>
      </w:r>
      <w:r w:rsidRPr="00530044">
        <w:rPr>
          <w:b/>
          <w:bCs/>
        </w:rPr>
        <w:t>.</w:t>
      </w:r>
    </w:p>
    <w:p w14:paraId="0AAE20C1" w14:textId="77777777" w:rsidR="007A1910" w:rsidRDefault="007A1910" w:rsidP="00DE72BC">
      <w:pPr>
        <w:tabs>
          <w:tab w:val="left" w:pos="3075"/>
        </w:tabs>
        <w:spacing w:beforeLines="40" w:before="96" w:afterLines="20" w:after="48"/>
        <w:rPr>
          <w:b/>
          <w:bCs/>
        </w:rPr>
      </w:pPr>
    </w:p>
    <w:p w14:paraId="3C4A7CAB" w14:textId="4B5B5A90" w:rsidR="00530044" w:rsidRPr="00530044" w:rsidRDefault="00530044" w:rsidP="00DE72BC">
      <w:pPr>
        <w:tabs>
          <w:tab w:val="left" w:pos="3075"/>
        </w:tabs>
        <w:spacing w:beforeLines="40" w:before="96" w:afterLines="20" w:after="48"/>
        <w:rPr>
          <w:b/>
          <w:bCs/>
        </w:rPr>
      </w:pPr>
      <w:r w:rsidRPr="00530044">
        <w:rPr>
          <w:b/>
          <w:bCs/>
        </w:rPr>
        <w:t>Ejemplo 7</w:t>
      </w:r>
    </w:p>
    <w:p w14:paraId="109D79D3" w14:textId="77777777" w:rsidR="00530044" w:rsidRPr="00530044" w:rsidRDefault="00530044" w:rsidP="00DE72BC">
      <w:pPr>
        <w:tabs>
          <w:tab w:val="left" w:pos="3075"/>
        </w:tabs>
        <w:spacing w:beforeLines="40" w:before="96" w:afterLines="20" w:after="48"/>
      </w:pPr>
      <w:r w:rsidRPr="00530044">
        <w:t>Calcular la moda de los siguientes datos: 11, 6, 7, 7, 4.</w:t>
      </w:r>
    </w:p>
    <w:p w14:paraId="045754FE" w14:textId="77777777" w:rsidR="00530044" w:rsidRPr="00530044" w:rsidRDefault="00530044" w:rsidP="00DE72BC">
      <w:pPr>
        <w:tabs>
          <w:tab w:val="left" w:pos="3075"/>
        </w:tabs>
        <w:spacing w:beforeLines="40" w:before="96" w:afterLines="20" w:after="48"/>
      </w:pPr>
      <w:r w:rsidRPr="00530044">
        <w:t>Podemos ver que el valor que más se repite es el 7, ya que tiene una frecuencia absoluta de 2, por lo tanto, </w:t>
      </w:r>
      <w:r w:rsidRPr="00530044">
        <w:rPr>
          <w:b/>
          <w:bCs/>
        </w:rPr>
        <w:t>M</w:t>
      </w:r>
      <w:r w:rsidRPr="00530044">
        <w:rPr>
          <w:b/>
          <w:bCs/>
          <w:vertAlign w:val="subscript"/>
        </w:rPr>
        <w:t>o</w:t>
      </w:r>
      <w:r w:rsidRPr="00530044">
        <w:rPr>
          <w:b/>
          <w:bCs/>
        </w:rPr>
        <w:t> = 7.</w:t>
      </w:r>
    </w:p>
    <w:p w14:paraId="7894E59E" w14:textId="77777777" w:rsidR="007A1910" w:rsidRDefault="007A1910" w:rsidP="00DE72BC">
      <w:pPr>
        <w:tabs>
          <w:tab w:val="left" w:pos="3075"/>
        </w:tabs>
        <w:spacing w:beforeLines="40" w:before="96" w:afterLines="20" w:after="48"/>
        <w:rPr>
          <w:b/>
          <w:bCs/>
        </w:rPr>
      </w:pPr>
    </w:p>
    <w:p w14:paraId="256456BD" w14:textId="552B48CE" w:rsidR="00530044" w:rsidRPr="00530044" w:rsidRDefault="00530044" w:rsidP="00DE72BC">
      <w:pPr>
        <w:tabs>
          <w:tab w:val="left" w:pos="3075"/>
        </w:tabs>
        <w:spacing w:beforeLines="40" w:before="96" w:afterLines="20" w:after="48"/>
        <w:rPr>
          <w:b/>
          <w:bCs/>
        </w:rPr>
      </w:pPr>
      <w:r w:rsidRPr="00530044">
        <w:rPr>
          <w:b/>
          <w:bCs/>
        </w:rPr>
        <w:t>Ejemplo 8</w:t>
      </w:r>
    </w:p>
    <w:p w14:paraId="1560488F" w14:textId="77777777" w:rsidR="00530044" w:rsidRPr="00530044" w:rsidRDefault="00530044" w:rsidP="00DE72BC">
      <w:pPr>
        <w:tabs>
          <w:tab w:val="left" w:pos="3075"/>
        </w:tabs>
        <w:spacing w:beforeLines="40" w:before="96" w:afterLines="20" w:after="48"/>
      </w:pPr>
      <w:r w:rsidRPr="00530044">
        <w:t>En un examen calificado del 0 al 10, 3 personas obtuvieron 5 de nota, 5 personas obtuvieron 4 de nota, y 2 personas obtuvieron 3 de nota. Calcular la moda.</w:t>
      </w:r>
    </w:p>
    <w:p w14:paraId="5CD2FA7D" w14:textId="77777777" w:rsidR="007A1910" w:rsidRDefault="007A1910" w:rsidP="00DE72BC">
      <w:pPr>
        <w:tabs>
          <w:tab w:val="left" w:pos="3075"/>
        </w:tabs>
        <w:spacing w:beforeLines="40" w:before="96" w:afterLines="20" w:after="48"/>
        <w:rPr>
          <w:b/>
          <w:bCs/>
        </w:rPr>
      </w:pPr>
    </w:p>
    <w:p w14:paraId="29CC5CC2" w14:textId="0339D5FD" w:rsidR="00530044" w:rsidRPr="00530044" w:rsidRDefault="00530044" w:rsidP="00DE72BC">
      <w:pPr>
        <w:tabs>
          <w:tab w:val="left" w:pos="3075"/>
        </w:tabs>
        <w:spacing w:beforeLines="40" w:before="96" w:afterLines="20" w:after="48"/>
      </w:pPr>
      <w:r w:rsidRPr="00530044">
        <w:rPr>
          <w:b/>
          <w:bCs/>
        </w:rPr>
        <w:t>Solución:</w:t>
      </w:r>
    </w:p>
    <w:p w14:paraId="200F4AE8" w14:textId="77777777" w:rsidR="00530044" w:rsidRPr="00530044" w:rsidRDefault="00530044" w:rsidP="00DE72BC">
      <w:pPr>
        <w:tabs>
          <w:tab w:val="left" w:pos="3075"/>
        </w:tabs>
        <w:spacing w:beforeLines="40" w:before="96" w:afterLines="20" w:after="48"/>
      </w:pPr>
      <w:r w:rsidRPr="00530044">
        <w:t>Los datos son los siguientes: 5, 5, 5, </w:t>
      </w:r>
      <w:r w:rsidRPr="00530044">
        <w:rPr>
          <w:b/>
          <w:bCs/>
        </w:rPr>
        <w:t>4, 4, 4, 4, 4</w:t>
      </w:r>
      <w:r w:rsidRPr="00530044">
        <w:t>, 3, 3.</w:t>
      </w:r>
    </w:p>
    <w:p w14:paraId="05B96440" w14:textId="77777777" w:rsidR="00530044" w:rsidRPr="00530044" w:rsidRDefault="00530044" w:rsidP="00DE72BC">
      <w:pPr>
        <w:tabs>
          <w:tab w:val="left" w:pos="3075"/>
        </w:tabs>
        <w:spacing w:beforeLines="40" w:before="96" w:afterLines="20" w:after="48"/>
      </w:pPr>
      <w:r w:rsidRPr="00530044">
        <w:t>El valor que más se repite es el 4, que aparece 5 veces, por lo tanto, </w:t>
      </w:r>
      <w:r w:rsidRPr="00530044">
        <w:rPr>
          <w:b/>
          <w:bCs/>
        </w:rPr>
        <w:t>M</w:t>
      </w:r>
      <w:r w:rsidRPr="00530044">
        <w:rPr>
          <w:b/>
          <w:bCs/>
          <w:vertAlign w:val="subscript"/>
        </w:rPr>
        <w:t>o</w:t>
      </w:r>
      <w:r w:rsidRPr="00530044">
        <w:rPr>
          <w:b/>
          <w:bCs/>
        </w:rPr>
        <w:t> = 4.</w:t>
      </w:r>
    </w:p>
    <w:p w14:paraId="51DCF44B" w14:textId="77777777" w:rsidR="007A1910" w:rsidRDefault="007A1910" w:rsidP="00DE72BC">
      <w:pPr>
        <w:tabs>
          <w:tab w:val="left" w:pos="3075"/>
        </w:tabs>
        <w:spacing w:beforeLines="40" w:before="96" w:afterLines="20" w:after="48"/>
        <w:rPr>
          <w:b/>
          <w:bCs/>
        </w:rPr>
      </w:pPr>
    </w:p>
    <w:p w14:paraId="3447A70B" w14:textId="24E0745E" w:rsidR="00530044" w:rsidRPr="00530044" w:rsidRDefault="00530044" w:rsidP="00DE72BC">
      <w:pPr>
        <w:tabs>
          <w:tab w:val="left" w:pos="3075"/>
        </w:tabs>
        <w:spacing w:beforeLines="40" w:before="96" w:afterLines="20" w:after="48"/>
        <w:rPr>
          <w:b/>
          <w:bCs/>
        </w:rPr>
      </w:pPr>
      <w:r w:rsidRPr="00530044">
        <w:rPr>
          <w:b/>
          <w:bCs/>
        </w:rPr>
        <w:t>¿Y si hay varias modas?</w:t>
      </w:r>
    </w:p>
    <w:p w14:paraId="78950FC4" w14:textId="30E8FB4B" w:rsidR="007A1910" w:rsidRPr="008A5000" w:rsidRDefault="00530044" w:rsidP="00DE72BC">
      <w:pPr>
        <w:tabs>
          <w:tab w:val="left" w:pos="3075"/>
        </w:tabs>
        <w:spacing w:beforeLines="40" w:before="96" w:afterLines="20" w:after="48"/>
      </w:pPr>
      <w:r w:rsidRPr="00530044">
        <w:t>Si en un grupo de datos, dos o más valores tienen la misma frecuencia, y es la frecuencia máxima, entonces la distribución tiene dos o más modas y decimos que es</w:t>
      </w:r>
      <w:r w:rsidRPr="00530044">
        <w:rPr>
          <w:b/>
          <w:bCs/>
        </w:rPr>
        <w:t> bimodal (2 modas), o multimodal (varias modas).</w:t>
      </w:r>
    </w:p>
    <w:p w14:paraId="218D68C7" w14:textId="2494B94A" w:rsidR="00530044" w:rsidRPr="00530044" w:rsidRDefault="00530044" w:rsidP="00DE72BC">
      <w:pPr>
        <w:tabs>
          <w:tab w:val="left" w:pos="3075"/>
        </w:tabs>
        <w:spacing w:beforeLines="40" w:before="96" w:afterLines="20" w:after="48"/>
        <w:rPr>
          <w:b/>
          <w:bCs/>
        </w:rPr>
      </w:pPr>
      <w:r w:rsidRPr="00530044">
        <w:rPr>
          <w:b/>
          <w:bCs/>
        </w:rPr>
        <w:lastRenderedPageBreak/>
        <w:t>Ejemplo 9</w:t>
      </w:r>
    </w:p>
    <w:p w14:paraId="48F96BBD" w14:textId="77777777" w:rsidR="00530044" w:rsidRPr="00530044" w:rsidRDefault="00530044" w:rsidP="00DE72BC">
      <w:pPr>
        <w:tabs>
          <w:tab w:val="left" w:pos="3075"/>
        </w:tabs>
        <w:spacing w:beforeLines="40" w:before="96" w:afterLines="20" w:after="48"/>
      </w:pPr>
      <w:r w:rsidRPr="00530044">
        <w:t>Calcular la moda de los siguientes datos: 3, 4, 4, 6, 7, 7, 9, 11.</w:t>
      </w:r>
    </w:p>
    <w:p w14:paraId="2B388E3D" w14:textId="77777777" w:rsidR="007A1910" w:rsidRDefault="007A1910" w:rsidP="00DE72BC">
      <w:pPr>
        <w:tabs>
          <w:tab w:val="left" w:pos="3075"/>
        </w:tabs>
        <w:spacing w:beforeLines="40" w:before="96" w:afterLines="20" w:after="48"/>
        <w:rPr>
          <w:b/>
          <w:bCs/>
        </w:rPr>
      </w:pPr>
    </w:p>
    <w:p w14:paraId="23A71C83" w14:textId="098AC1C6" w:rsidR="00530044" w:rsidRPr="00530044" w:rsidRDefault="00530044" w:rsidP="00DE72BC">
      <w:pPr>
        <w:tabs>
          <w:tab w:val="left" w:pos="3075"/>
        </w:tabs>
        <w:spacing w:beforeLines="40" w:before="96" w:afterLines="20" w:after="48"/>
      </w:pPr>
      <w:r w:rsidRPr="00530044">
        <w:rPr>
          <w:b/>
          <w:bCs/>
        </w:rPr>
        <w:t>Solución:</w:t>
      </w:r>
    </w:p>
    <w:p w14:paraId="5CFD81D0" w14:textId="77777777" w:rsidR="00530044" w:rsidRPr="00530044" w:rsidRDefault="00530044" w:rsidP="00DE72BC">
      <w:pPr>
        <w:tabs>
          <w:tab w:val="left" w:pos="3075"/>
        </w:tabs>
        <w:spacing w:beforeLines="40" w:before="96" w:afterLines="20" w:after="48"/>
      </w:pPr>
      <w:r w:rsidRPr="00530044">
        <w:t>Como vemos, hay 2 valores que se repiten 2 veces, el 4 y el 7, por lo tanto, los valores de la moda son </w:t>
      </w:r>
      <w:r w:rsidRPr="00530044">
        <w:rPr>
          <w:b/>
          <w:bCs/>
        </w:rPr>
        <w:t>M</w:t>
      </w:r>
      <w:r w:rsidRPr="00530044">
        <w:rPr>
          <w:b/>
          <w:bCs/>
          <w:vertAlign w:val="subscript"/>
        </w:rPr>
        <w:t>o</w:t>
      </w:r>
      <w:r w:rsidRPr="00530044">
        <w:rPr>
          <w:b/>
          <w:bCs/>
        </w:rPr>
        <w:t> = 4; 7.</w:t>
      </w:r>
    </w:p>
    <w:p w14:paraId="58157482" w14:textId="77777777" w:rsidR="007A1910" w:rsidRDefault="007A1910" w:rsidP="00DE72BC">
      <w:pPr>
        <w:tabs>
          <w:tab w:val="left" w:pos="3075"/>
        </w:tabs>
        <w:spacing w:beforeLines="40" w:before="96" w:afterLines="20" w:after="48"/>
        <w:rPr>
          <w:b/>
          <w:bCs/>
        </w:rPr>
      </w:pPr>
    </w:p>
    <w:p w14:paraId="0469F98F" w14:textId="33B594AD" w:rsidR="00530044" w:rsidRPr="00530044" w:rsidRDefault="00530044" w:rsidP="00DE72BC">
      <w:pPr>
        <w:tabs>
          <w:tab w:val="left" w:pos="3075"/>
        </w:tabs>
        <w:spacing w:beforeLines="40" w:before="96" w:afterLines="20" w:after="48"/>
        <w:rPr>
          <w:b/>
          <w:bCs/>
        </w:rPr>
      </w:pPr>
      <w:r w:rsidRPr="00530044">
        <w:rPr>
          <w:b/>
          <w:bCs/>
        </w:rPr>
        <w:t>¿Y si todos los valores tienen la misma frecuencia?</w:t>
      </w:r>
    </w:p>
    <w:p w14:paraId="70979320" w14:textId="77777777" w:rsidR="00530044" w:rsidRPr="00530044" w:rsidRDefault="00530044" w:rsidP="00DE72BC">
      <w:pPr>
        <w:tabs>
          <w:tab w:val="left" w:pos="3075"/>
        </w:tabs>
        <w:spacing w:beforeLines="40" w:before="96" w:afterLines="20" w:after="48"/>
      </w:pPr>
      <w:r w:rsidRPr="00530044">
        <w:t>Si todos los valores tienen la misma frecuencia, entonces, </w:t>
      </w:r>
      <w:r w:rsidRPr="00530044">
        <w:rPr>
          <w:b/>
          <w:bCs/>
        </w:rPr>
        <w:t>no hay moda.</w:t>
      </w:r>
    </w:p>
    <w:p w14:paraId="4E07F16D" w14:textId="77777777" w:rsidR="007A1910" w:rsidRDefault="007A1910" w:rsidP="00DE72BC">
      <w:pPr>
        <w:tabs>
          <w:tab w:val="left" w:pos="3075"/>
        </w:tabs>
        <w:spacing w:beforeLines="40" w:before="96" w:afterLines="20" w:after="48"/>
        <w:rPr>
          <w:b/>
          <w:bCs/>
        </w:rPr>
      </w:pPr>
    </w:p>
    <w:p w14:paraId="01F42AF7" w14:textId="4A2379E4" w:rsidR="00530044" w:rsidRPr="00530044" w:rsidRDefault="00530044" w:rsidP="00DE72BC">
      <w:pPr>
        <w:tabs>
          <w:tab w:val="left" w:pos="3075"/>
        </w:tabs>
        <w:spacing w:beforeLines="40" w:before="96" w:afterLines="20" w:after="48"/>
        <w:rPr>
          <w:b/>
          <w:bCs/>
        </w:rPr>
      </w:pPr>
      <w:r w:rsidRPr="00530044">
        <w:rPr>
          <w:b/>
          <w:bCs/>
        </w:rPr>
        <w:t>Ejemplo 10</w:t>
      </w:r>
    </w:p>
    <w:p w14:paraId="0F20EE6B" w14:textId="77777777" w:rsidR="00530044" w:rsidRPr="00530044" w:rsidRDefault="00530044" w:rsidP="00DE72BC">
      <w:pPr>
        <w:tabs>
          <w:tab w:val="left" w:pos="3075"/>
        </w:tabs>
        <w:spacing w:beforeLines="40" w:before="96" w:afterLines="20" w:after="48"/>
      </w:pPr>
      <w:r w:rsidRPr="00530044">
        <w:t>Encontrar la moda de los siguientes datos: 3, 3, 5, 5, 6, 6, 7, 7.</w:t>
      </w:r>
    </w:p>
    <w:p w14:paraId="7D674A8C" w14:textId="77777777" w:rsidR="00530044" w:rsidRPr="00530044" w:rsidRDefault="00530044" w:rsidP="00DE72BC">
      <w:pPr>
        <w:tabs>
          <w:tab w:val="left" w:pos="3075"/>
        </w:tabs>
        <w:spacing w:beforeLines="40" w:before="96" w:afterLines="20" w:after="48"/>
      </w:pPr>
      <w:r w:rsidRPr="00530044">
        <w:t>Todos los valores tienen una frecuencia de 2, por lo tanto, </w:t>
      </w:r>
      <w:r w:rsidRPr="00530044">
        <w:rPr>
          <w:b/>
          <w:bCs/>
        </w:rPr>
        <w:t>no hay moda.</w:t>
      </w:r>
    </w:p>
    <w:p w14:paraId="66B5BEE3" w14:textId="77777777" w:rsidR="00AB2DF6" w:rsidRDefault="00AB2DF6" w:rsidP="00DE72BC">
      <w:pPr>
        <w:tabs>
          <w:tab w:val="left" w:pos="3075"/>
        </w:tabs>
        <w:spacing w:beforeLines="40" w:before="96" w:afterLines="20" w:after="48"/>
      </w:pPr>
    </w:p>
    <w:p w14:paraId="6568ED38" w14:textId="488BA369" w:rsidR="00AB2DF6" w:rsidRPr="008A5000" w:rsidRDefault="007A1910" w:rsidP="008A5000">
      <w:pPr>
        <w:tabs>
          <w:tab w:val="left" w:pos="3075"/>
        </w:tabs>
        <w:spacing w:beforeLines="40" w:before="96" w:afterLines="20" w:after="48"/>
        <w:jc w:val="center"/>
        <w:rPr>
          <w:b/>
          <w:bCs/>
          <w:sz w:val="28"/>
          <w:szCs w:val="24"/>
        </w:rPr>
      </w:pPr>
      <w:r w:rsidRPr="008A5000">
        <w:rPr>
          <w:b/>
          <w:bCs/>
          <w:sz w:val="28"/>
          <w:szCs w:val="24"/>
        </w:rPr>
        <w:t>Media, mediana y moda para tablas sin intervalos</w:t>
      </w:r>
    </w:p>
    <w:p w14:paraId="0561669F" w14:textId="77777777" w:rsidR="00AB2DF6" w:rsidRDefault="00AB2DF6" w:rsidP="00DE72BC">
      <w:pPr>
        <w:tabs>
          <w:tab w:val="left" w:pos="3075"/>
        </w:tabs>
        <w:spacing w:beforeLines="40" w:before="96" w:afterLines="20" w:after="48"/>
      </w:pPr>
      <w:r>
        <w:t>.</w:t>
      </w:r>
    </w:p>
    <w:p w14:paraId="5C0DF8A4" w14:textId="77777777" w:rsidR="00520C9C" w:rsidRPr="00520C9C" w:rsidRDefault="00520C9C" w:rsidP="00DE72BC">
      <w:pPr>
        <w:spacing w:beforeLines="40" w:before="96" w:afterLines="20" w:after="48"/>
        <w:rPr>
          <w:b/>
          <w:bCs/>
        </w:rPr>
      </w:pPr>
      <w:r w:rsidRPr="00520C9C">
        <w:rPr>
          <w:b/>
          <w:bCs/>
        </w:rPr>
        <w:t>Media</w:t>
      </w:r>
    </w:p>
    <w:p w14:paraId="7D2EAD38" w14:textId="77777777" w:rsidR="00520C9C" w:rsidRDefault="00520C9C" w:rsidP="00DE72BC">
      <w:pPr>
        <w:spacing w:beforeLines="40" w:before="96" w:afterLines="20" w:after="48"/>
      </w:pPr>
    </w:p>
    <w:p w14:paraId="1F088532" w14:textId="2E71754B" w:rsidR="00520C9C" w:rsidRPr="00520C9C" w:rsidRDefault="00520C9C" w:rsidP="00DE72BC">
      <w:pPr>
        <w:spacing w:beforeLines="40" w:before="96" w:afterLines="20" w:after="48"/>
      </w:pPr>
      <w:r w:rsidRPr="00520C9C">
        <w:drawing>
          <wp:anchor distT="0" distB="0" distL="114300" distR="114300" simplePos="0" relativeHeight="251675648" behindDoc="1" locked="0" layoutInCell="1" allowOverlap="1" wp14:anchorId="60227366" wp14:editId="6FD83E19">
            <wp:simplePos x="0" y="0"/>
            <wp:positionH relativeFrom="column">
              <wp:posOffset>768157</wp:posOffset>
            </wp:positionH>
            <wp:positionV relativeFrom="paragraph">
              <wp:posOffset>618546</wp:posOffset>
            </wp:positionV>
            <wp:extent cx="4392930" cy="566420"/>
            <wp:effectExtent l="0" t="0" r="7620" b="5080"/>
            <wp:wrapTight wrapText="bothSides">
              <wp:wrapPolygon edited="0">
                <wp:start x="0" y="0"/>
                <wp:lineTo x="0" y="21067"/>
                <wp:lineTo x="21544" y="21067"/>
                <wp:lineTo x="21544" y="0"/>
                <wp:lineTo x="0" y="0"/>
              </wp:wrapPolygon>
            </wp:wrapTight>
            <wp:docPr id="49" name="Imagen 49" descr="media-mediana-y-moda-para-datos-agrupados-sin-interval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edia-mediana-y-moda-para-datos-agrupados-sin-intervalos-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2930" cy="566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0C9C">
        <w:t>La </w:t>
      </w:r>
      <w:r w:rsidRPr="00520C9C">
        <w:rPr>
          <w:b/>
          <w:bCs/>
        </w:rPr>
        <w:t>media </w:t>
      </w:r>
      <w:r w:rsidRPr="00520C9C">
        <w:t>es el valor que se obtiene al sumar todos los datos multiplicados por su frecuencia y dividir el resultado entre la cantidad de datos. Usamos la siguiente fórmula:</w:t>
      </w:r>
    </w:p>
    <w:p w14:paraId="0F6A064D" w14:textId="64BC43F5" w:rsidR="00520C9C" w:rsidRDefault="00520C9C" w:rsidP="00DE72BC">
      <w:pPr>
        <w:spacing w:beforeLines="40" w:before="96" w:afterLines="20" w:after="48"/>
      </w:pPr>
    </w:p>
    <w:p w14:paraId="24EA8BEF" w14:textId="51AD8F18" w:rsidR="00520C9C" w:rsidRDefault="00520C9C" w:rsidP="00DE72BC">
      <w:pPr>
        <w:spacing w:beforeLines="40" w:before="96" w:afterLines="20" w:after="48"/>
      </w:pPr>
    </w:p>
    <w:p w14:paraId="0A576530" w14:textId="02B6C3F0" w:rsidR="00520C9C" w:rsidRDefault="00520C9C" w:rsidP="00DE72BC">
      <w:pPr>
        <w:spacing w:beforeLines="40" w:before="96" w:afterLines="20" w:after="48"/>
      </w:pPr>
    </w:p>
    <w:p w14:paraId="388781F7" w14:textId="77777777" w:rsidR="00A56F74" w:rsidRPr="00520C9C" w:rsidRDefault="00A56F74" w:rsidP="00DE72BC">
      <w:pPr>
        <w:spacing w:beforeLines="40" w:before="96" w:afterLines="20" w:after="48"/>
      </w:pPr>
    </w:p>
    <w:p w14:paraId="55070F36" w14:textId="77777777" w:rsidR="00520C9C" w:rsidRPr="00520C9C" w:rsidRDefault="00520C9C" w:rsidP="00DE72BC">
      <w:pPr>
        <w:spacing w:beforeLines="40" w:before="96" w:afterLines="20" w:after="48"/>
        <w:rPr>
          <w:b/>
          <w:bCs/>
        </w:rPr>
      </w:pPr>
      <w:r w:rsidRPr="00520C9C">
        <w:rPr>
          <w:b/>
          <w:bCs/>
        </w:rPr>
        <w:lastRenderedPageBreak/>
        <w:t>Ejemplo 1:</w:t>
      </w:r>
    </w:p>
    <w:p w14:paraId="0ADF7E16" w14:textId="77777777" w:rsidR="00520C9C" w:rsidRPr="00520C9C" w:rsidRDefault="00520C9C" w:rsidP="00DE72BC">
      <w:pPr>
        <w:spacing w:beforeLines="40" w:before="96" w:afterLines="20" w:after="48"/>
      </w:pPr>
      <w:r w:rsidRPr="00520C9C">
        <w:t>Calcular la media de la siguiente distribución:</w:t>
      </w:r>
    </w:p>
    <w:p w14:paraId="4A42B9AE" w14:textId="5BE6B438" w:rsidR="00520C9C" w:rsidRDefault="00520C9C" w:rsidP="00DE72BC">
      <w:pPr>
        <w:spacing w:beforeLines="40" w:before="96" w:afterLines="20" w:after="48"/>
      </w:pPr>
      <w:r w:rsidRPr="00520C9C">
        <w:drawing>
          <wp:anchor distT="0" distB="0" distL="114300" distR="114300" simplePos="0" relativeHeight="251676672" behindDoc="1" locked="0" layoutInCell="1" allowOverlap="1" wp14:anchorId="24B1EDCB" wp14:editId="458037EA">
            <wp:simplePos x="0" y="0"/>
            <wp:positionH relativeFrom="column">
              <wp:posOffset>281305</wp:posOffset>
            </wp:positionH>
            <wp:positionV relativeFrom="paragraph">
              <wp:posOffset>101711</wp:posOffset>
            </wp:positionV>
            <wp:extent cx="4760595" cy="1858645"/>
            <wp:effectExtent l="0" t="0" r="1905" b="8255"/>
            <wp:wrapTight wrapText="bothSides">
              <wp:wrapPolygon edited="0">
                <wp:start x="0" y="0"/>
                <wp:lineTo x="0" y="21475"/>
                <wp:lineTo x="21522" y="21475"/>
                <wp:lineTo x="21522" y="0"/>
                <wp:lineTo x="0" y="0"/>
              </wp:wrapPolygon>
            </wp:wrapTight>
            <wp:docPr id="48" name="Imagen 48" descr="media-mediana-y-moda-para-datos-agrupados-sin-intervalos-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edia-mediana-y-moda-para-datos-agrupados-sin-intervalos-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0595" cy="1858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F7B9D0" w14:textId="4191B00B" w:rsidR="00520C9C" w:rsidRDefault="00520C9C" w:rsidP="00DE72BC">
      <w:pPr>
        <w:spacing w:beforeLines="40" w:before="96" w:afterLines="20" w:after="48"/>
      </w:pPr>
    </w:p>
    <w:p w14:paraId="2294629C" w14:textId="77777777" w:rsidR="00520C9C" w:rsidRDefault="00520C9C" w:rsidP="00DE72BC">
      <w:pPr>
        <w:spacing w:beforeLines="40" w:before="96" w:afterLines="20" w:after="48"/>
      </w:pPr>
    </w:p>
    <w:p w14:paraId="3AF4C1F2" w14:textId="3C9CA6C1" w:rsidR="00520C9C" w:rsidRDefault="00520C9C" w:rsidP="00DE72BC">
      <w:pPr>
        <w:spacing w:beforeLines="40" w:before="96" w:afterLines="20" w:after="48"/>
      </w:pPr>
    </w:p>
    <w:p w14:paraId="60B60EDB" w14:textId="6CC88FCF" w:rsidR="00520C9C" w:rsidRDefault="00520C9C" w:rsidP="00DE72BC">
      <w:pPr>
        <w:spacing w:beforeLines="40" w:before="96" w:afterLines="20" w:after="48"/>
      </w:pPr>
    </w:p>
    <w:p w14:paraId="6541D855" w14:textId="6B3B232B" w:rsidR="00520C9C" w:rsidRDefault="00520C9C" w:rsidP="00DE72BC">
      <w:pPr>
        <w:spacing w:beforeLines="40" w:before="96" w:afterLines="20" w:after="48"/>
      </w:pPr>
    </w:p>
    <w:p w14:paraId="1C81AECB" w14:textId="77777777" w:rsidR="00ED5A5D" w:rsidRPr="00520C9C" w:rsidRDefault="00ED5A5D" w:rsidP="00DE72BC">
      <w:pPr>
        <w:spacing w:beforeLines="40" w:before="96" w:afterLines="20" w:after="48"/>
      </w:pPr>
    </w:p>
    <w:p w14:paraId="5AC14458" w14:textId="77777777" w:rsidR="00520C9C" w:rsidRPr="00520C9C" w:rsidRDefault="00520C9C" w:rsidP="00DE72BC">
      <w:pPr>
        <w:spacing w:beforeLines="40" w:before="96" w:afterLines="20" w:after="48"/>
      </w:pPr>
      <w:r w:rsidRPr="00520C9C">
        <w:rPr>
          <w:b/>
          <w:bCs/>
        </w:rPr>
        <w:t>Solución:</w:t>
      </w:r>
    </w:p>
    <w:p w14:paraId="4367BF3B" w14:textId="4A66BBCE" w:rsidR="00520C9C" w:rsidRDefault="00A56F74" w:rsidP="00DE72BC">
      <w:pPr>
        <w:spacing w:beforeLines="40" w:before="96" w:afterLines="20" w:after="48"/>
        <w:rPr>
          <w:b/>
          <w:bCs/>
        </w:rPr>
      </w:pPr>
      <w:r w:rsidRPr="00520C9C">
        <w:drawing>
          <wp:anchor distT="0" distB="0" distL="114300" distR="114300" simplePos="0" relativeHeight="251677696" behindDoc="1" locked="0" layoutInCell="1" allowOverlap="1" wp14:anchorId="58FC4123" wp14:editId="1B08154E">
            <wp:simplePos x="0" y="0"/>
            <wp:positionH relativeFrom="column">
              <wp:posOffset>142323</wp:posOffset>
            </wp:positionH>
            <wp:positionV relativeFrom="paragraph">
              <wp:posOffset>1028893</wp:posOffset>
            </wp:positionV>
            <wp:extent cx="5612130" cy="1749425"/>
            <wp:effectExtent l="0" t="0" r="7620" b="3175"/>
            <wp:wrapTight wrapText="bothSides">
              <wp:wrapPolygon edited="0">
                <wp:start x="0" y="0"/>
                <wp:lineTo x="0" y="21404"/>
                <wp:lineTo x="21556" y="21404"/>
                <wp:lineTo x="21556" y="0"/>
                <wp:lineTo x="0" y="0"/>
              </wp:wrapPolygon>
            </wp:wrapTight>
            <wp:docPr id="47" name="Imagen 47" descr="media-mediana-y-moda-para-datos-agrupados-sin-intervalo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edia-mediana-y-moda-para-datos-agrupados-sin-intervalos-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1749425"/>
                    </a:xfrm>
                    <a:prstGeom prst="rect">
                      <a:avLst/>
                    </a:prstGeom>
                    <a:noFill/>
                    <a:ln>
                      <a:noFill/>
                    </a:ln>
                  </pic:spPr>
                </pic:pic>
              </a:graphicData>
            </a:graphic>
            <wp14:sizeRelH relativeFrom="page">
              <wp14:pctWidth>0</wp14:pctWidth>
            </wp14:sizeRelH>
            <wp14:sizeRelV relativeFrom="page">
              <wp14:pctHeight>0</wp14:pctHeight>
            </wp14:sizeRelV>
          </wp:anchor>
        </w:drawing>
      </w:r>
      <w:r w:rsidR="00520C9C" w:rsidRPr="00520C9C">
        <w:t>Para calcula la media, vamos a agregar una columna adicional, en la que </w:t>
      </w:r>
      <w:r w:rsidR="00520C9C" w:rsidRPr="00520C9C">
        <w:rPr>
          <w:b/>
          <w:bCs/>
        </w:rPr>
        <w:t>multiplicaremos el valor de la variable (x) por la frecuencia absoluta (f).</w:t>
      </w:r>
    </w:p>
    <w:p w14:paraId="17717B73" w14:textId="799789DB" w:rsidR="00A56F74" w:rsidRDefault="00A56F74" w:rsidP="00DE72BC">
      <w:pPr>
        <w:spacing w:beforeLines="40" w:before="96" w:afterLines="20" w:after="48"/>
        <w:rPr>
          <w:b/>
          <w:bCs/>
        </w:rPr>
      </w:pPr>
    </w:p>
    <w:p w14:paraId="31154353" w14:textId="2DD19AFE" w:rsidR="00520C9C" w:rsidRDefault="00520C9C" w:rsidP="00DE72BC">
      <w:pPr>
        <w:spacing w:beforeLines="40" w:before="96" w:afterLines="20" w:after="48"/>
      </w:pPr>
      <w:r w:rsidRPr="00520C9C">
        <w:t>Recordamos la fórmula:</w:t>
      </w:r>
    </w:p>
    <w:p w14:paraId="4D33EDF2" w14:textId="2A5596A3" w:rsidR="00ED5A5D" w:rsidRDefault="00ED5A5D" w:rsidP="00DE72BC">
      <w:pPr>
        <w:spacing w:beforeLines="40" w:before="96" w:afterLines="20" w:after="48"/>
      </w:pPr>
      <w:r w:rsidRPr="00520C9C">
        <w:drawing>
          <wp:anchor distT="0" distB="0" distL="114300" distR="114300" simplePos="0" relativeHeight="251678720" behindDoc="1" locked="0" layoutInCell="1" allowOverlap="1" wp14:anchorId="605BC4FD" wp14:editId="42063BCC">
            <wp:simplePos x="0" y="0"/>
            <wp:positionH relativeFrom="column">
              <wp:posOffset>837565</wp:posOffset>
            </wp:positionH>
            <wp:positionV relativeFrom="paragraph">
              <wp:posOffset>191659</wp:posOffset>
            </wp:positionV>
            <wp:extent cx="4323715" cy="566420"/>
            <wp:effectExtent l="0" t="0" r="635" b="5080"/>
            <wp:wrapTight wrapText="bothSides">
              <wp:wrapPolygon edited="0">
                <wp:start x="0" y="0"/>
                <wp:lineTo x="0" y="21067"/>
                <wp:lineTo x="21508" y="21067"/>
                <wp:lineTo x="21508" y="0"/>
                <wp:lineTo x="0" y="0"/>
              </wp:wrapPolygon>
            </wp:wrapTight>
            <wp:docPr id="46" name="Imagen 46" descr="media-mediana-y-moda-para-datos-agrupados-sin-intervalo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edia-mediana-y-moda-para-datos-agrupados-sin-intervalos-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3715"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BFEACA" w14:textId="0B18AA9E" w:rsidR="00ED5A5D" w:rsidRPr="00520C9C" w:rsidRDefault="00ED5A5D" w:rsidP="00DE72BC">
      <w:pPr>
        <w:spacing w:beforeLines="40" w:before="96" w:afterLines="20" w:after="48"/>
      </w:pPr>
    </w:p>
    <w:p w14:paraId="17C49C80" w14:textId="790DF570" w:rsidR="00520C9C" w:rsidRDefault="00520C9C" w:rsidP="00DE72BC">
      <w:pPr>
        <w:spacing w:beforeLines="40" w:before="96" w:afterLines="20" w:after="48"/>
      </w:pPr>
    </w:p>
    <w:p w14:paraId="278DBD4E" w14:textId="77777777" w:rsidR="00330192" w:rsidRPr="00520C9C" w:rsidRDefault="00330192" w:rsidP="00DE72BC">
      <w:pPr>
        <w:spacing w:beforeLines="40" w:before="96" w:afterLines="20" w:after="48"/>
      </w:pPr>
    </w:p>
    <w:p w14:paraId="6CB489B4" w14:textId="7E2FC44E" w:rsidR="00520C9C" w:rsidRPr="00520C9C" w:rsidRDefault="00520C9C" w:rsidP="00DE72BC">
      <w:pPr>
        <w:spacing w:beforeLines="40" w:before="96" w:afterLines="20" w:after="48"/>
        <w:rPr>
          <w:b/>
          <w:bCs/>
        </w:rPr>
      </w:pPr>
      <w:r w:rsidRPr="00520C9C">
        <w:rPr>
          <w:b/>
          <w:bCs/>
        </w:rPr>
        <w:lastRenderedPageBreak/>
        <w:t>Mediana</w:t>
      </w:r>
    </w:p>
    <w:p w14:paraId="6513A8DD" w14:textId="545D7DC5" w:rsidR="00520C9C" w:rsidRPr="00520C9C" w:rsidRDefault="00520C9C" w:rsidP="00DE72BC">
      <w:pPr>
        <w:spacing w:beforeLines="40" w:before="96" w:afterLines="20" w:after="48"/>
      </w:pPr>
      <w:r w:rsidRPr="00520C9C">
        <w:t>La </w:t>
      </w:r>
      <w:r w:rsidRPr="00520C9C">
        <w:rPr>
          <w:b/>
          <w:bCs/>
        </w:rPr>
        <w:t>mediana</w:t>
      </w:r>
      <w:r w:rsidRPr="00520C9C">
        <w:t> es el valor que ocupa la posición central si n es impar, y es el promedio de los dos datos centrales si n es par, cuando todos los datos están ordenados.</w:t>
      </w:r>
    </w:p>
    <w:p w14:paraId="3E420478" w14:textId="373D6BE1" w:rsidR="00520C9C" w:rsidRDefault="00520C9C" w:rsidP="00DE72BC">
      <w:pPr>
        <w:spacing w:beforeLines="40" w:before="96" w:afterLines="20" w:after="48"/>
      </w:pPr>
      <w:r w:rsidRPr="00520C9C">
        <w:t xml:space="preserve">Una manera rápida de encontrar la </w:t>
      </w:r>
      <w:proofErr w:type="gramStart"/>
      <w:r w:rsidRPr="00520C9C">
        <w:t>mediana,</w:t>
      </w:r>
      <w:proofErr w:type="gramEnd"/>
      <w:r w:rsidRPr="00520C9C">
        <w:t xml:space="preserve"> es encontrar el dato que ocupa la siguiente posición:</w:t>
      </w:r>
    </w:p>
    <w:p w14:paraId="22C5C0B5" w14:textId="44670A49" w:rsidR="00ED5A5D" w:rsidRDefault="00ED5A5D" w:rsidP="00DE72BC">
      <w:pPr>
        <w:spacing w:beforeLines="40" w:before="96" w:afterLines="20" w:after="48"/>
      </w:pPr>
      <w:r w:rsidRPr="00520C9C">
        <w:drawing>
          <wp:anchor distT="0" distB="0" distL="114300" distR="114300" simplePos="0" relativeHeight="251679744" behindDoc="1" locked="0" layoutInCell="1" allowOverlap="1" wp14:anchorId="3BA0FF9E" wp14:editId="1DF16B40">
            <wp:simplePos x="0" y="0"/>
            <wp:positionH relativeFrom="column">
              <wp:posOffset>1761324</wp:posOffset>
            </wp:positionH>
            <wp:positionV relativeFrom="paragraph">
              <wp:posOffset>136608</wp:posOffset>
            </wp:positionV>
            <wp:extent cx="1938020" cy="566420"/>
            <wp:effectExtent l="0" t="0" r="5080" b="5080"/>
            <wp:wrapTight wrapText="bothSides">
              <wp:wrapPolygon edited="0">
                <wp:start x="0" y="0"/>
                <wp:lineTo x="0" y="21067"/>
                <wp:lineTo x="21444" y="21067"/>
                <wp:lineTo x="21444" y="0"/>
                <wp:lineTo x="0" y="0"/>
              </wp:wrapPolygon>
            </wp:wrapTight>
            <wp:docPr id="45" name="Imagen 45" descr="media-mediana-y-moda-para-datos-agrupados-sin-intervalo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edia-mediana-y-moda-para-datos-agrupados-sin-intervalos-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38020"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AC4EA" w14:textId="6EABC1B3" w:rsidR="00ED5A5D" w:rsidRPr="00520C9C" w:rsidRDefault="00ED5A5D" w:rsidP="00DE72BC">
      <w:pPr>
        <w:spacing w:beforeLines="40" w:before="96" w:afterLines="20" w:after="48"/>
      </w:pPr>
    </w:p>
    <w:p w14:paraId="05B255CD" w14:textId="68D90C29" w:rsidR="00520C9C" w:rsidRPr="00520C9C" w:rsidRDefault="00520C9C" w:rsidP="00DE72BC">
      <w:pPr>
        <w:spacing w:beforeLines="40" w:before="96" w:afterLines="20" w:after="48"/>
      </w:pPr>
    </w:p>
    <w:p w14:paraId="259243A9" w14:textId="2CC707AD" w:rsidR="00520C9C" w:rsidRPr="00520C9C" w:rsidRDefault="00520C9C" w:rsidP="00DE72BC">
      <w:pPr>
        <w:spacing w:beforeLines="40" w:before="96" w:afterLines="20" w:after="48"/>
      </w:pPr>
      <w:r w:rsidRPr="00520C9C">
        <w:t>Y luego, ubicar dicho </w:t>
      </w:r>
      <w:r w:rsidRPr="00520C9C">
        <w:rPr>
          <w:b/>
          <w:bCs/>
        </w:rPr>
        <w:t>valor (x)</w:t>
      </w:r>
      <w:r w:rsidRPr="00520C9C">
        <w:t> a partir de la columna de frecuencias acumuladas.</w:t>
      </w:r>
    </w:p>
    <w:p w14:paraId="773A67FC" w14:textId="25BB58C4" w:rsidR="00520C9C" w:rsidRPr="00520C9C" w:rsidRDefault="00520C9C" w:rsidP="00DE72BC">
      <w:pPr>
        <w:spacing w:beforeLines="40" w:before="96" w:afterLines="20" w:after="48"/>
        <w:rPr>
          <w:b/>
          <w:bCs/>
        </w:rPr>
      </w:pPr>
      <w:r w:rsidRPr="00520C9C">
        <w:rPr>
          <w:b/>
          <w:bCs/>
        </w:rPr>
        <w:t>Ejemplo 2 (n impar):</w:t>
      </w:r>
    </w:p>
    <w:p w14:paraId="16B4143A" w14:textId="14BE1533" w:rsidR="00520C9C" w:rsidRPr="00520C9C" w:rsidRDefault="00520C9C" w:rsidP="00DE72BC">
      <w:pPr>
        <w:spacing w:beforeLines="40" w:before="96" w:afterLines="20" w:after="48"/>
      </w:pPr>
      <w:r w:rsidRPr="00520C9C">
        <w:t>Calcular la mediana de la siguiente distribución:</w:t>
      </w:r>
    </w:p>
    <w:p w14:paraId="1578BB48" w14:textId="1A1F2464" w:rsidR="00520C9C" w:rsidRDefault="00520C9C" w:rsidP="00DE72BC">
      <w:pPr>
        <w:spacing w:beforeLines="40" w:before="96" w:afterLines="20" w:after="48"/>
      </w:pPr>
      <w:r w:rsidRPr="00520C9C">
        <w:drawing>
          <wp:anchor distT="0" distB="0" distL="114300" distR="114300" simplePos="0" relativeHeight="251680768" behindDoc="1" locked="0" layoutInCell="1" allowOverlap="1" wp14:anchorId="2A7B24D8" wp14:editId="65791490">
            <wp:simplePos x="0" y="0"/>
            <wp:positionH relativeFrom="column">
              <wp:posOffset>281471</wp:posOffset>
            </wp:positionH>
            <wp:positionV relativeFrom="paragraph">
              <wp:posOffset>70429</wp:posOffset>
            </wp:positionV>
            <wp:extent cx="4770755" cy="1858645"/>
            <wp:effectExtent l="0" t="0" r="0" b="8255"/>
            <wp:wrapTight wrapText="bothSides">
              <wp:wrapPolygon edited="0">
                <wp:start x="0" y="0"/>
                <wp:lineTo x="0" y="21475"/>
                <wp:lineTo x="21476" y="21475"/>
                <wp:lineTo x="21476" y="0"/>
                <wp:lineTo x="0" y="0"/>
              </wp:wrapPolygon>
            </wp:wrapTight>
            <wp:docPr id="44" name="Imagen 44" descr="media-mediana-y-moda-para-datos-agrupados-sin-intervalo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edia-mediana-y-moda-para-datos-agrupados-sin-intervalos-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0755" cy="1858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C3D351" w14:textId="51AC3244" w:rsidR="00ED5A5D" w:rsidRDefault="00ED5A5D" w:rsidP="00DE72BC">
      <w:pPr>
        <w:spacing w:beforeLines="40" w:before="96" w:afterLines="20" w:after="48"/>
      </w:pPr>
    </w:p>
    <w:p w14:paraId="5611477F" w14:textId="6FF0C972" w:rsidR="00330192" w:rsidRDefault="00330192" w:rsidP="00DE72BC">
      <w:pPr>
        <w:spacing w:beforeLines="40" w:before="96" w:afterLines="20" w:after="48"/>
      </w:pPr>
    </w:p>
    <w:p w14:paraId="036D135A" w14:textId="0A8C1DC5" w:rsidR="00330192" w:rsidRDefault="00330192" w:rsidP="00DE72BC">
      <w:pPr>
        <w:spacing w:beforeLines="40" w:before="96" w:afterLines="20" w:after="48"/>
      </w:pPr>
    </w:p>
    <w:p w14:paraId="3C5EB947" w14:textId="18F6A0CD" w:rsidR="00330192" w:rsidRDefault="00330192" w:rsidP="00DE72BC">
      <w:pPr>
        <w:spacing w:beforeLines="40" w:before="96" w:afterLines="20" w:after="48"/>
      </w:pPr>
    </w:p>
    <w:p w14:paraId="4883A14E" w14:textId="7CCFF617" w:rsidR="00330192" w:rsidRDefault="00330192" w:rsidP="00DE72BC">
      <w:pPr>
        <w:spacing w:beforeLines="40" w:before="96" w:afterLines="20" w:after="48"/>
      </w:pPr>
    </w:p>
    <w:p w14:paraId="5120B881" w14:textId="77777777" w:rsidR="00330192" w:rsidRPr="00520C9C" w:rsidRDefault="00330192" w:rsidP="00DE72BC">
      <w:pPr>
        <w:spacing w:beforeLines="40" w:before="96" w:afterLines="20" w:after="48"/>
      </w:pPr>
    </w:p>
    <w:p w14:paraId="53B57433" w14:textId="70571342" w:rsidR="00520C9C" w:rsidRPr="00520C9C" w:rsidRDefault="00520C9C" w:rsidP="00DE72BC">
      <w:pPr>
        <w:spacing w:beforeLines="40" w:before="96" w:afterLines="20" w:after="48"/>
      </w:pPr>
      <w:r w:rsidRPr="00520C9C">
        <w:t>Encontramos la posición del valor que está ubicado al centro:</w:t>
      </w:r>
    </w:p>
    <w:p w14:paraId="7337A775" w14:textId="4CE3DE98" w:rsidR="00520C9C" w:rsidRPr="00520C9C" w:rsidRDefault="00330192" w:rsidP="00DE72BC">
      <w:pPr>
        <w:spacing w:beforeLines="40" w:before="96" w:afterLines="20" w:after="48"/>
      </w:pPr>
      <w:r w:rsidRPr="00520C9C">
        <w:drawing>
          <wp:anchor distT="0" distB="0" distL="114300" distR="114300" simplePos="0" relativeHeight="251681792" behindDoc="1" locked="0" layoutInCell="1" allowOverlap="1" wp14:anchorId="51414125" wp14:editId="4E8BC46F">
            <wp:simplePos x="0" y="0"/>
            <wp:positionH relativeFrom="column">
              <wp:posOffset>687705</wp:posOffset>
            </wp:positionH>
            <wp:positionV relativeFrom="paragraph">
              <wp:posOffset>128463</wp:posOffset>
            </wp:positionV>
            <wp:extent cx="3846195" cy="566420"/>
            <wp:effectExtent l="0" t="0" r="1905" b="5080"/>
            <wp:wrapTight wrapText="bothSides">
              <wp:wrapPolygon edited="0">
                <wp:start x="0" y="0"/>
                <wp:lineTo x="0" y="21067"/>
                <wp:lineTo x="21504" y="21067"/>
                <wp:lineTo x="21504" y="0"/>
                <wp:lineTo x="0" y="0"/>
              </wp:wrapPolygon>
            </wp:wrapTight>
            <wp:docPr id="43" name="Imagen 43" descr="media-mediana-y-moda-para-datos-agrupados-sin-intervalo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edia-mediana-y-moda-para-datos-agrupados-sin-intervalos-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46195"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F9E167" w14:textId="681D7379" w:rsidR="00ED5A5D" w:rsidRDefault="00ED5A5D" w:rsidP="00DE72BC">
      <w:pPr>
        <w:spacing w:beforeLines="40" w:before="96" w:afterLines="20" w:after="48"/>
      </w:pPr>
    </w:p>
    <w:p w14:paraId="71E6AAA1" w14:textId="77777777" w:rsidR="00ED5A5D" w:rsidRDefault="00ED5A5D" w:rsidP="00DE72BC">
      <w:pPr>
        <w:spacing w:beforeLines="40" w:before="96" w:afterLines="20" w:after="48"/>
      </w:pPr>
    </w:p>
    <w:p w14:paraId="39203907" w14:textId="53786675" w:rsidR="00520C9C" w:rsidRPr="00520C9C" w:rsidRDefault="00520C9C" w:rsidP="00DE72BC">
      <w:pPr>
        <w:spacing w:beforeLines="40" w:before="96" w:afterLines="20" w:after="48"/>
      </w:pPr>
      <w:r w:rsidRPr="00520C9C">
        <w:t>Ahora, buscamos la posición 17 en la columna de </w:t>
      </w:r>
      <w:r w:rsidRPr="00520C9C">
        <w:rPr>
          <w:b/>
          <w:bCs/>
        </w:rPr>
        <w:t>frecuencias acumuladas:</w:t>
      </w:r>
    </w:p>
    <w:p w14:paraId="24388F65" w14:textId="018DCEBA" w:rsidR="00520C9C" w:rsidRDefault="00520C9C" w:rsidP="00DE72BC">
      <w:pPr>
        <w:spacing w:beforeLines="40" w:before="96" w:afterLines="20" w:after="48"/>
      </w:pPr>
      <w:r w:rsidRPr="00520C9C">
        <w:lastRenderedPageBreak/>
        <w:drawing>
          <wp:anchor distT="0" distB="0" distL="114300" distR="114300" simplePos="0" relativeHeight="251682816" behindDoc="1" locked="0" layoutInCell="1" allowOverlap="1" wp14:anchorId="4F6CF7A4" wp14:editId="0D0EFC0B">
            <wp:simplePos x="0" y="0"/>
            <wp:positionH relativeFrom="column">
              <wp:posOffset>231775</wp:posOffset>
            </wp:positionH>
            <wp:positionV relativeFrom="paragraph">
              <wp:posOffset>113361</wp:posOffset>
            </wp:positionV>
            <wp:extent cx="4770755" cy="1858645"/>
            <wp:effectExtent l="0" t="0" r="0" b="8255"/>
            <wp:wrapTight wrapText="bothSides">
              <wp:wrapPolygon edited="0">
                <wp:start x="0" y="0"/>
                <wp:lineTo x="0" y="21475"/>
                <wp:lineTo x="21476" y="21475"/>
                <wp:lineTo x="21476" y="0"/>
                <wp:lineTo x="0" y="0"/>
              </wp:wrapPolygon>
            </wp:wrapTight>
            <wp:docPr id="42" name="Imagen 42" descr="media-mediana-y-moda-para-datos-agrupados-sin-intervalo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edia-mediana-y-moda-para-datos-agrupados-sin-intervalos-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70755" cy="1858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406873" w14:textId="1D41052C" w:rsidR="00ED5A5D" w:rsidRDefault="00ED5A5D" w:rsidP="00DE72BC">
      <w:pPr>
        <w:spacing w:beforeLines="40" w:before="96" w:afterLines="20" w:after="48"/>
      </w:pPr>
    </w:p>
    <w:p w14:paraId="62702B25" w14:textId="04341332" w:rsidR="00ED5A5D" w:rsidRDefault="00ED5A5D" w:rsidP="00DE72BC">
      <w:pPr>
        <w:spacing w:beforeLines="40" w:before="96" w:afterLines="20" w:after="48"/>
      </w:pPr>
    </w:p>
    <w:p w14:paraId="5CD11617" w14:textId="5C4961A5" w:rsidR="00ED5A5D" w:rsidRDefault="00ED5A5D" w:rsidP="00DE72BC">
      <w:pPr>
        <w:spacing w:beforeLines="40" w:before="96" w:afterLines="20" w:after="48"/>
      </w:pPr>
    </w:p>
    <w:p w14:paraId="0633E95C" w14:textId="108C2FEA" w:rsidR="00ED5A5D" w:rsidRDefault="00ED5A5D" w:rsidP="00DE72BC">
      <w:pPr>
        <w:spacing w:beforeLines="40" w:before="96" w:afterLines="20" w:after="48"/>
      </w:pPr>
    </w:p>
    <w:p w14:paraId="6D16CE0A" w14:textId="1EEB5204" w:rsidR="00ED5A5D" w:rsidRDefault="00ED5A5D" w:rsidP="00DE72BC">
      <w:pPr>
        <w:spacing w:beforeLines="40" w:before="96" w:afterLines="20" w:after="48"/>
      </w:pPr>
    </w:p>
    <w:p w14:paraId="44B62B02" w14:textId="1B9CD77A" w:rsidR="00ED5A5D" w:rsidRDefault="00ED5A5D" w:rsidP="00DE72BC">
      <w:pPr>
        <w:spacing w:beforeLines="40" w:before="96" w:afterLines="20" w:after="48"/>
      </w:pPr>
    </w:p>
    <w:p w14:paraId="6B031E70" w14:textId="71B39496" w:rsidR="00ED5A5D" w:rsidRDefault="00ED5A5D" w:rsidP="00DE72BC">
      <w:pPr>
        <w:spacing w:beforeLines="40" w:before="96" w:afterLines="20" w:after="48"/>
      </w:pPr>
    </w:p>
    <w:p w14:paraId="28E1E4F8" w14:textId="77777777" w:rsidR="00520C9C" w:rsidRPr="00520C9C" w:rsidRDefault="00520C9C" w:rsidP="00DE72BC">
      <w:pPr>
        <w:spacing w:beforeLines="40" w:before="96" w:afterLines="20" w:after="48"/>
      </w:pPr>
      <w:r w:rsidRPr="00520C9C">
        <w:t>El valor (x) que ocupa dicha posición es 4, por lo tanto,</w:t>
      </w:r>
      <w:r w:rsidRPr="00520C9C">
        <w:rPr>
          <w:b/>
          <w:bCs/>
        </w:rPr>
        <w:t> M</w:t>
      </w:r>
      <w:r w:rsidRPr="00520C9C">
        <w:rPr>
          <w:b/>
          <w:bCs/>
          <w:vertAlign w:val="subscript"/>
        </w:rPr>
        <w:t>e</w:t>
      </w:r>
      <w:r w:rsidRPr="00520C9C">
        <w:rPr>
          <w:b/>
          <w:bCs/>
        </w:rPr>
        <w:t> = 4.</w:t>
      </w:r>
    </w:p>
    <w:p w14:paraId="7D19B84F" w14:textId="4B60DD26" w:rsidR="00520C9C" w:rsidRDefault="00520C9C" w:rsidP="00DE72BC">
      <w:pPr>
        <w:spacing w:beforeLines="40" w:before="96" w:afterLines="20" w:after="48"/>
        <w:rPr>
          <w:b/>
          <w:bCs/>
        </w:rPr>
      </w:pPr>
      <w:r w:rsidRPr="00520C9C">
        <w:rPr>
          <w:b/>
          <w:bCs/>
        </w:rPr>
        <w:t>Ejemplo 3 (n par):</w:t>
      </w:r>
    </w:p>
    <w:p w14:paraId="5E10E2F5" w14:textId="0FB34EDB" w:rsidR="00FA01D7" w:rsidRPr="00520C9C" w:rsidRDefault="00FA01D7" w:rsidP="00DE72BC">
      <w:pPr>
        <w:spacing w:beforeLines="40" w:before="96" w:afterLines="20" w:after="48"/>
        <w:rPr>
          <w:b/>
          <w:bCs/>
        </w:rPr>
      </w:pPr>
    </w:p>
    <w:p w14:paraId="5EC0B412" w14:textId="40F39E87" w:rsidR="00520C9C" w:rsidRDefault="00520C9C" w:rsidP="00DE72BC">
      <w:pPr>
        <w:spacing w:beforeLines="40" w:before="96" w:afterLines="20" w:after="48"/>
      </w:pPr>
      <w:r w:rsidRPr="00520C9C">
        <w:t>Calcular la mediana de la siguiente distribución:</w:t>
      </w:r>
    </w:p>
    <w:p w14:paraId="481FCCD7" w14:textId="5D156A52" w:rsidR="00FA01D7" w:rsidRPr="00520C9C" w:rsidRDefault="00FA01D7" w:rsidP="00DE72BC">
      <w:pPr>
        <w:spacing w:beforeLines="40" w:before="96" w:afterLines="20" w:after="48"/>
      </w:pPr>
      <w:r w:rsidRPr="00520C9C">
        <w:drawing>
          <wp:anchor distT="0" distB="0" distL="114300" distR="114300" simplePos="0" relativeHeight="251683840" behindDoc="1" locked="0" layoutInCell="1" allowOverlap="1" wp14:anchorId="22652832" wp14:editId="7C60003F">
            <wp:simplePos x="0" y="0"/>
            <wp:positionH relativeFrom="column">
              <wp:posOffset>320675</wp:posOffset>
            </wp:positionH>
            <wp:positionV relativeFrom="paragraph">
              <wp:posOffset>173382</wp:posOffset>
            </wp:positionV>
            <wp:extent cx="4770755" cy="1858645"/>
            <wp:effectExtent l="0" t="0" r="0" b="8255"/>
            <wp:wrapTight wrapText="bothSides">
              <wp:wrapPolygon edited="0">
                <wp:start x="0" y="0"/>
                <wp:lineTo x="0" y="21475"/>
                <wp:lineTo x="21476" y="21475"/>
                <wp:lineTo x="21476" y="0"/>
                <wp:lineTo x="0" y="0"/>
              </wp:wrapPolygon>
            </wp:wrapTight>
            <wp:docPr id="41" name="Imagen 41" descr="media-mediana-y-moda-para-datos-agrupados-sin-intervalo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edia-mediana-y-moda-para-datos-agrupados-sin-intervalos-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70755" cy="1858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C8FCAB" w14:textId="1B849293" w:rsidR="00520C9C" w:rsidRDefault="00520C9C" w:rsidP="00DE72BC">
      <w:pPr>
        <w:spacing w:beforeLines="40" w:before="96" w:afterLines="20" w:after="48"/>
      </w:pPr>
    </w:p>
    <w:p w14:paraId="47F7E180" w14:textId="1A73F059" w:rsidR="00FA01D7" w:rsidRDefault="00FA01D7" w:rsidP="00DE72BC">
      <w:pPr>
        <w:spacing w:beforeLines="40" w:before="96" w:afterLines="20" w:after="48"/>
      </w:pPr>
    </w:p>
    <w:p w14:paraId="6CD84B90" w14:textId="40D7CD39" w:rsidR="00FA01D7" w:rsidRDefault="00FA01D7" w:rsidP="00DE72BC">
      <w:pPr>
        <w:spacing w:beforeLines="40" w:before="96" w:afterLines="20" w:after="48"/>
      </w:pPr>
    </w:p>
    <w:p w14:paraId="31E8CB90" w14:textId="4AD63492" w:rsidR="00FA01D7" w:rsidRDefault="00FA01D7" w:rsidP="00DE72BC">
      <w:pPr>
        <w:spacing w:beforeLines="40" w:before="96" w:afterLines="20" w:after="48"/>
      </w:pPr>
    </w:p>
    <w:p w14:paraId="16AB960A" w14:textId="4FA7BEAC" w:rsidR="00FA01D7" w:rsidRDefault="00FA01D7" w:rsidP="00DE72BC">
      <w:pPr>
        <w:spacing w:beforeLines="40" w:before="96" w:afterLines="20" w:after="48"/>
      </w:pPr>
    </w:p>
    <w:p w14:paraId="714A996F" w14:textId="55ED2611" w:rsidR="00FA01D7" w:rsidRDefault="00FA01D7" w:rsidP="00DE72BC">
      <w:pPr>
        <w:spacing w:beforeLines="40" w:before="96" w:afterLines="20" w:after="48"/>
      </w:pPr>
    </w:p>
    <w:p w14:paraId="05DA4600" w14:textId="21BC3017" w:rsidR="00FA01D7" w:rsidRDefault="00FA01D7" w:rsidP="00DE72BC">
      <w:pPr>
        <w:spacing w:beforeLines="40" w:before="96" w:afterLines="20" w:after="48"/>
      </w:pPr>
    </w:p>
    <w:p w14:paraId="3691F5B4" w14:textId="77777777" w:rsidR="00520C9C" w:rsidRPr="00520C9C" w:rsidRDefault="00520C9C" w:rsidP="00DE72BC">
      <w:pPr>
        <w:spacing w:beforeLines="40" w:before="96" w:afterLines="20" w:after="48"/>
      </w:pPr>
      <w:r w:rsidRPr="00520C9C">
        <w:t>Encontramos la posición del valor que está ubicado al centro:</w:t>
      </w:r>
    </w:p>
    <w:p w14:paraId="188BBC1B" w14:textId="199CBE5B" w:rsidR="00520C9C" w:rsidRDefault="00520C9C" w:rsidP="00DE72BC">
      <w:pPr>
        <w:spacing w:beforeLines="40" w:before="96" w:afterLines="20" w:after="48"/>
      </w:pPr>
      <w:r w:rsidRPr="00520C9C">
        <w:drawing>
          <wp:anchor distT="0" distB="0" distL="114300" distR="114300" simplePos="0" relativeHeight="251684864" behindDoc="1" locked="0" layoutInCell="1" allowOverlap="1" wp14:anchorId="1DC3C2EF" wp14:editId="7D660B55">
            <wp:simplePos x="0" y="0"/>
            <wp:positionH relativeFrom="column">
              <wp:posOffset>688975</wp:posOffset>
            </wp:positionH>
            <wp:positionV relativeFrom="paragraph">
              <wp:posOffset>132604</wp:posOffset>
            </wp:positionV>
            <wp:extent cx="3309620" cy="566420"/>
            <wp:effectExtent l="0" t="0" r="5080" b="5080"/>
            <wp:wrapTight wrapText="bothSides">
              <wp:wrapPolygon edited="0">
                <wp:start x="0" y="0"/>
                <wp:lineTo x="0" y="21067"/>
                <wp:lineTo x="21509" y="21067"/>
                <wp:lineTo x="21509" y="0"/>
                <wp:lineTo x="0" y="0"/>
              </wp:wrapPolygon>
            </wp:wrapTight>
            <wp:docPr id="40" name="Imagen 40" descr="media-mediana-y-moda-para-datos-agrupados-sin-interval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edia-mediana-y-moda-para-datos-agrupados-sin-intervalos-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09620"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3F787C" w14:textId="4ECDC85E" w:rsidR="00FA01D7" w:rsidRDefault="00FA01D7" w:rsidP="00DE72BC">
      <w:pPr>
        <w:spacing w:beforeLines="40" w:before="96" w:afterLines="20" w:after="48"/>
      </w:pPr>
    </w:p>
    <w:p w14:paraId="478CAE2B" w14:textId="77777777" w:rsidR="00FA01D7" w:rsidRPr="00520C9C" w:rsidRDefault="00FA01D7" w:rsidP="00DE72BC">
      <w:pPr>
        <w:spacing w:beforeLines="40" w:before="96" w:afterLines="20" w:after="48"/>
      </w:pPr>
    </w:p>
    <w:p w14:paraId="43BC16C0" w14:textId="77777777" w:rsidR="00520C9C" w:rsidRPr="00520C9C" w:rsidRDefault="00520C9C" w:rsidP="00DE72BC">
      <w:pPr>
        <w:spacing w:beforeLines="40" w:before="96" w:afterLines="20" w:after="48"/>
      </w:pPr>
      <w:r w:rsidRPr="00520C9C">
        <w:lastRenderedPageBreak/>
        <w:t>Como nos ha quedado un valor con decimales, significa que la mediana será la media aritmética del valor que ocupa la posición 17, con el valor que ocupa la posición 18.</w:t>
      </w:r>
    </w:p>
    <w:p w14:paraId="21C18D68" w14:textId="77777777" w:rsidR="00520C9C" w:rsidRPr="00520C9C" w:rsidRDefault="00520C9C" w:rsidP="00DE72BC">
      <w:pPr>
        <w:spacing w:beforeLines="40" w:before="96" w:afterLines="20" w:after="48"/>
      </w:pPr>
      <w:r w:rsidRPr="00520C9C">
        <w:t>Buscamos los valores de posición 17 y 18 en la tabla de frecuencias acumuladas:</w:t>
      </w:r>
    </w:p>
    <w:p w14:paraId="6727405D" w14:textId="44274975" w:rsidR="00FA01D7" w:rsidRDefault="00FA01D7" w:rsidP="00DE72BC">
      <w:pPr>
        <w:spacing w:beforeLines="40" w:before="96" w:afterLines="20" w:after="48"/>
      </w:pPr>
      <w:r w:rsidRPr="00520C9C">
        <w:drawing>
          <wp:anchor distT="0" distB="0" distL="114300" distR="114300" simplePos="0" relativeHeight="251685888" behindDoc="1" locked="0" layoutInCell="1" allowOverlap="1" wp14:anchorId="7A1A0A36" wp14:editId="552D9E4D">
            <wp:simplePos x="0" y="0"/>
            <wp:positionH relativeFrom="column">
              <wp:posOffset>281305</wp:posOffset>
            </wp:positionH>
            <wp:positionV relativeFrom="paragraph">
              <wp:posOffset>149087</wp:posOffset>
            </wp:positionV>
            <wp:extent cx="4770755" cy="1858645"/>
            <wp:effectExtent l="0" t="0" r="0" b="8255"/>
            <wp:wrapTight wrapText="bothSides">
              <wp:wrapPolygon edited="0">
                <wp:start x="0" y="0"/>
                <wp:lineTo x="0" y="21475"/>
                <wp:lineTo x="21476" y="21475"/>
                <wp:lineTo x="21476" y="0"/>
                <wp:lineTo x="0" y="0"/>
              </wp:wrapPolygon>
            </wp:wrapTight>
            <wp:docPr id="39" name="Imagen 39" descr="media-mediana-y-moda-para-datos-agrupados-sin-intervalo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edia-mediana-y-moda-para-datos-agrupados-sin-intervalos-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70755" cy="1858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B85A6D" w14:textId="2F671D5C" w:rsidR="00FA01D7" w:rsidRDefault="00FA01D7" w:rsidP="00DE72BC">
      <w:pPr>
        <w:spacing w:beforeLines="40" w:before="96" w:afterLines="20" w:after="48"/>
      </w:pPr>
    </w:p>
    <w:p w14:paraId="36759ECE" w14:textId="77777777" w:rsidR="00FA01D7" w:rsidRDefault="00FA01D7" w:rsidP="00DE72BC">
      <w:pPr>
        <w:spacing w:beforeLines="40" w:before="96" w:afterLines="20" w:after="48"/>
      </w:pPr>
    </w:p>
    <w:p w14:paraId="6FEA94F1" w14:textId="43A8A842" w:rsidR="00FA01D7" w:rsidRDefault="00FA01D7" w:rsidP="00DE72BC">
      <w:pPr>
        <w:spacing w:beforeLines="40" w:before="96" w:afterLines="20" w:after="48"/>
      </w:pPr>
    </w:p>
    <w:p w14:paraId="3EA23361" w14:textId="02C4C2B3" w:rsidR="00FA01D7" w:rsidRDefault="00FA01D7" w:rsidP="00DE72BC">
      <w:pPr>
        <w:spacing w:beforeLines="40" w:before="96" w:afterLines="20" w:after="48"/>
      </w:pPr>
    </w:p>
    <w:p w14:paraId="7141FA16" w14:textId="54F14520" w:rsidR="00FA01D7" w:rsidRDefault="00FA01D7" w:rsidP="00DE72BC">
      <w:pPr>
        <w:spacing w:beforeLines="40" w:before="96" w:afterLines="20" w:after="48"/>
      </w:pPr>
    </w:p>
    <w:p w14:paraId="73085FFA" w14:textId="103297CC" w:rsidR="00FA01D7" w:rsidRDefault="00FA01D7" w:rsidP="00DE72BC">
      <w:pPr>
        <w:spacing w:beforeLines="40" w:before="96" w:afterLines="20" w:after="48"/>
      </w:pPr>
    </w:p>
    <w:p w14:paraId="57EE2A84" w14:textId="1FA4A5DA" w:rsidR="00FA01D7" w:rsidRDefault="00FA01D7" w:rsidP="00DE72BC">
      <w:pPr>
        <w:spacing w:beforeLines="40" w:before="96" w:afterLines="20" w:after="48"/>
      </w:pPr>
    </w:p>
    <w:p w14:paraId="43716B0D" w14:textId="689611DD" w:rsidR="00520C9C" w:rsidRDefault="00FA01D7" w:rsidP="00DE72BC">
      <w:pPr>
        <w:spacing w:beforeLines="40" w:before="96" w:afterLines="20" w:after="48"/>
      </w:pPr>
      <w:r w:rsidRPr="00520C9C">
        <w:drawing>
          <wp:anchor distT="0" distB="0" distL="114300" distR="114300" simplePos="0" relativeHeight="251686912" behindDoc="1" locked="0" layoutInCell="1" allowOverlap="1" wp14:anchorId="5406AD15" wp14:editId="48D9C0F2">
            <wp:simplePos x="0" y="0"/>
            <wp:positionH relativeFrom="column">
              <wp:posOffset>1882140</wp:posOffset>
            </wp:positionH>
            <wp:positionV relativeFrom="paragraph">
              <wp:posOffset>537237</wp:posOffset>
            </wp:positionV>
            <wp:extent cx="1758950" cy="566420"/>
            <wp:effectExtent l="0" t="0" r="0" b="5080"/>
            <wp:wrapTight wrapText="bothSides">
              <wp:wrapPolygon edited="0">
                <wp:start x="0" y="0"/>
                <wp:lineTo x="0" y="21067"/>
                <wp:lineTo x="21288" y="21067"/>
                <wp:lineTo x="21288" y="0"/>
                <wp:lineTo x="0" y="0"/>
              </wp:wrapPolygon>
            </wp:wrapTight>
            <wp:docPr id="38" name="Imagen 38" descr="media-mediana-y-moda-para-datos-agrupados-sin-intervalo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edia-mediana-y-moda-para-datos-agrupados-sin-intervalos-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58950" cy="566420"/>
                    </a:xfrm>
                    <a:prstGeom prst="rect">
                      <a:avLst/>
                    </a:prstGeom>
                    <a:noFill/>
                    <a:ln>
                      <a:noFill/>
                    </a:ln>
                  </pic:spPr>
                </pic:pic>
              </a:graphicData>
            </a:graphic>
            <wp14:sizeRelH relativeFrom="page">
              <wp14:pctWidth>0</wp14:pctWidth>
            </wp14:sizeRelH>
            <wp14:sizeRelV relativeFrom="page">
              <wp14:pctHeight>0</wp14:pctHeight>
            </wp14:sizeRelV>
          </wp:anchor>
        </w:drawing>
      </w:r>
      <w:r w:rsidR="00520C9C" w:rsidRPr="00520C9C">
        <w:t>La posición 17, pertenece al valor x = 4, y la posición 18 también pertenece al mismo valor. Por lo tanto:</w:t>
      </w:r>
    </w:p>
    <w:p w14:paraId="044E4484" w14:textId="191BE614" w:rsidR="00FA01D7" w:rsidRPr="00520C9C" w:rsidRDefault="00FA01D7" w:rsidP="00DE72BC">
      <w:pPr>
        <w:spacing w:beforeLines="40" w:before="96" w:afterLines="20" w:after="48"/>
      </w:pPr>
    </w:p>
    <w:p w14:paraId="71249BC0" w14:textId="682A0876" w:rsidR="00520C9C" w:rsidRDefault="00520C9C" w:rsidP="00DE72BC">
      <w:pPr>
        <w:spacing w:beforeLines="40" w:before="96" w:afterLines="20" w:after="48"/>
      </w:pPr>
    </w:p>
    <w:p w14:paraId="24780046" w14:textId="77777777" w:rsidR="00520C9C" w:rsidRPr="00520C9C" w:rsidRDefault="00520C9C" w:rsidP="00DE72BC">
      <w:pPr>
        <w:spacing w:beforeLines="40" w:before="96" w:afterLines="20" w:after="48"/>
        <w:rPr>
          <w:b/>
          <w:bCs/>
        </w:rPr>
      </w:pPr>
      <w:r w:rsidRPr="00520C9C">
        <w:rPr>
          <w:b/>
          <w:bCs/>
        </w:rPr>
        <w:t>Ejemplo 4 (n par):</w:t>
      </w:r>
    </w:p>
    <w:p w14:paraId="2AAF4A15" w14:textId="1488C004" w:rsidR="00520C9C" w:rsidRDefault="00520C9C" w:rsidP="00DE72BC">
      <w:pPr>
        <w:spacing w:beforeLines="40" w:before="96" w:afterLines="20" w:after="48"/>
      </w:pPr>
      <w:r w:rsidRPr="00520C9C">
        <w:t>Calcular la mediana de la siguiente distribución:</w:t>
      </w:r>
    </w:p>
    <w:p w14:paraId="5D3B1B63" w14:textId="347EC365" w:rsidR="00FA01D7" w:rsidRPr="00520C9C" w:rsidRDefault="00FA01D7" w:rsidP="00DE72BC">
      <w:pPr>
        <w:spacing w:beforeLines="40" w:before="96" w:afterLines="20" w:after="48"/>
      </w:pPr>
      <w:r w:rsidRPr="00520C9C">
        <w:drawing>
          <wp:anchor distT="0" distB="0" distL="114300" distR="114300" simplePos="0" relativeHeight="251687936" behindDoc="1" locked="0" layoutInCell="1" allowOverlap="1" wp14:anchorId="1F2AD506" wp14:editId="77135599">
            <wp:simplePos x="0" y="0"/>
            <wp:positionH relativeFrom="column">
              <wp:posOffset>251433</wp:posOffset>
            </wp:positionH>
            <wp:positionV relativeFrom="paragraph">
              <wp:posOffset>27305</wp:posOffset>
            </wp:positionV>
            <wp:extent cx="4800600" cy="1858645"/>
            <wp:effectExtent l="0" t="0" r="0" b="8255"/>
            <wp:wrapTight wrapText="bothSides">
              <wp:wrapPolygon edited="0">
                <wp:start x="0" y="0"/>
                <wp:lineTo x="0" y="21475"/>
                <wp:lineTo x="21514" y="21475"/>
                <wp:lineTo x="21514" y="0"/>
                <wp:lineTo x="0" y="0"/>
              </wp:wrapPolygon>
            </wp:wrapTight>
            <wp:docPr id="37" name="Imagen 37" descr="media-mediana-y-moda-para-datos-agrupados-sin-intervalos-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edia-mediana-y-moda-para-datos-agrupados-sin-intervalos-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00600" cy="1858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B9DA80" w14:textId="3BC7D77A" w:rsidR="00520C9C" w:rsidRDefault="00520C9C" w:rsidP="00DE72BC">
      <w:pPr>
        <w:spacing w:beforeLines="40" w:before="96" w:afterLines="20" w:after="48"/>
      </w:pPr>
    </w:p>
    <w:p w14:paraId="7CA237C3" w14:textId="77777777" w:rsidR="00330192" w:rsidRPr="00520C9C" w:rsidRDefault="00330192" w:rsidP="00DE72BC">
      <w:pPr>
        <w:spacing w:beforeLines="40" w:before="96" w:afterLines="20" w:after="48"/>
      </w:pPr>
    </w:p>
    <w:p w14:paraId="7200364A" w14:textId="77777777" w:rsidR="00520C9C" w:rsidRPr="00520C9C" w:rsidRDefault="00520C9C" w:rsidP="00DE72BC">
      <w:pPr>
        <w:spacing w:beforeLines="40" w:before="96" w:afterLines="20" w:after="48"/>
      </w:pPr>
      <w:r w:rsidRPr="00520C9C">
        <w:t>Encontramos la posición del valor que está ubicado al centro:</w:t>
      </w:r>
    </w:p>
    <w:p w14:paraId="0D2FB444" w14:textId="7E1ABBED" w:rsidR="00520C9C" w:rsidRDefault="00520C9C" w:rsidP="00DE72BC">
      <w:pPr>
        <w:spacing w:beforeLines="40" w:before="96" w:afterLines="20" w:after="48"/>
      </w:pPr>
      <w:r w:rsidRPr="00520C9C">
        <w:lastRenderedPageBreak/>
        <w:drawing>
          <wp:anchor distT="0" distB="0" distL="114300" distR="114300" simplePos="0" relativeHeight="251688960" behindDoc="1" locked="0" layoutInCell="1" allowOverlap="1" wp14:anchorId="493B0B37" wp14:editId="5BA4B626">
            <wp:simplePos x="0" y="0"/>
            <wp:positionH relativeFrom="column">
              <wp:posOffset>867078</wp:posOffset>
            </wp:positionH>
            <wp:positionV relativeFrom="paragraph">
              <wp:posOffset>304</wp:posOffset>
            </wp:positionV>
            <wp:extent cx="3637915" cy="566420"/>
            <wp:effectExtent l="0" t="0" r="635" b="5080"/>
            <wp:wrapTight wrapText="bothSides">
              <wp:wrapPolygon edited="0">
                <wp:start x="0" y="0"/>
                <wp:lineTo x="0" y="21067"/>
                <wp:lineTo x="21491" y="21067"/>
                <wp:lineTo x="21491" y="0"/>
                <wp:lineTo x="0" y="0"/>
              </wp:wrapPolygon>
            </wp:wrapTight>
            <wp:docPr id="36" name="Imagen 36" descr="media-mediana-y-moda-para-datos-agrupados-sin-intervalos-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edia-mediana-y-moda-para-datos-agrupados-sin-intervalos-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37915"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A862D0" w14:textId="4A381889" w:rsidR="00FA01D7" w:rsidRDefault="00FA01D7" w:rsidP="00DE72BC">
      <w:pPr>
        <w:spacing w:beforeLines="40" w:before="96" w:afterLines="20" w:after="48"/>
      </w:pPr>
    </w:p>
    <w:p w14:paraId="4096EC4E" w14:textId="7BB40311" w:rsidR="00FA01D7" w:rsidRPr="00520C9C" w:rsidRDefault="00FA01D7" w:rsidP="00DE72BC">
      <w:pPr>
        <w:spacing w:beforeLines="40" w:before="96" w:afterLines="20" w:after="48"/>
      </w:pPr>
    </w:p>
    <w:p w14:paraId="7A234015" w14:textId="29D1CAAC" w:rsidR="00520C9C" w:rsidRDefault="00520C9C" w:rsidP="00DE72BC">
      <w:pPr>
        <w:spacing w:beforeLines="40" w:before="96" w:afterLines="20" w:after="48"/>
      </w:pPr>
      <w:r w:rsidRPr="00520C9C">
        <w:t>Como nos ha quedado un valor con decimales, significa que la mediana será la media aritmética del valor que ocupa la posición 29, con el valor que ocupa la posición 30. Buscamos los valores de posición 29 y 30 en la tabla de frecuencias acumuladas:</w:t>
      </w:r>
    </w:p>
    <w:p w14:paraId="2165A595" w14:textId="07651439" w:rsidR="00FA01D7" w:rsidRDefault="00330192" w:rsidP="00DE72BC">
      <w:pPr>
        <w:spacing w:beforeLines="40" w:before="96" w:afterLines="20" w:after="48"/>
      </w:pPr>
      <w:r w:rsidRPr="00520C9C">
        <w:drawing>
          <wp:anchor distT="0" distB="0" distL="114300" distR="114300" simplePos="0" relativeHeight="251689984" behindDoc="1" locked="0" layoutInCell="1" allowOverlap="1" wp14:anchorId="792A141E" wp14:editId="025D87E4">
            <wp:simplePos x="0" y="0"/>
            <wp:positionH relativeFrom="column">
              <wp:posOffset>488950</wp:posOffset>
            </wp:positionH>
            <wp:positionV relativeFrom="paragraph">
              <wp:posOffset>58889</wp:posOffset>
            </wp:positionV>
            <wp:extent cx="4800600" cy="1858645"/>
            <wp:effectExtent l="0" t="0" r="0" b="8255"/>
            <wp:wrapTight wrapText="bothSides">
              <wp:wrapPolygon edited="0">
                <wp:start x="0" y="0"/>
                <wp:lineTo x="0" y="21475"/>
                <wp:lineTo x="21514" y="21475"/>
                <wp:lineTo x="21514" y="0"/>
                <wp:lineTo x="0" y="0"/>
              </wp:wrapPolygon>
            </wp:wrapTight>
            <wp:docPr id="35" name="Imagen 35" descr="media-mediana-y-moda-para-datos-agrupados-sin-intervalos-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edia-mediana-y-moda-para-datos-agrupados-sin-intervalos-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00600" cy="1858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6F4B78" w14:textId="0AA56D77" w:rsidR="00FA01D7" w:rsidRDefault="00FA01D7" w:rsidP="00DE72BC">
      <w:pPr>
        <w:spacing w:beforeLines="40" w:before="96" w:afterLines="20" w:after="48"/>
      </w:pPr>
    </w:p>
    <w:p w14:paraId="2F32173D" w14:textId="615F21C0" w:rsidR="00FA01D7" w:rsidRDefault="00FA01D7" w:rsidP="00DE72BC">
      <w:pPr>
        <w:spacing w:beforeLines="40" w:before="96" w:afterLines="20" w:after="48"/>
      </w:pPr>
    </w:p>
    <w:p w14:paraId="199EB53E" w14:textId="66ED6F1D" w:rsidR="00FA01D7" w:rsidRDefault="00FA01D7" w:rsidP="00DE72BC">
      <w:pPr>
        <w:spacing w:beforeLines="40" w:before="96" w:afterLines="20" w:after="48"/>
      </w:pPr>
    </w:p>
    <w:p w14:paraId="3DCCA0CC" w14:textId="6E419636" w:rsidR="00FA01D7" w:rsidRDefault="00FA01D7" w:rsidP="00DE72BC">
      <w:pPr>
        <w:spacing w:beforeLines="40" w:before="96" w:afterLines="20" w:after="48"/>
      </w:pPr>
    </w:p>
    <w:p w14:paraId="652C893B" w14:textId="789980C2" w:rsidR="00FA01D7" w:rsidRDefault="00FA01D7" w:rsidP="00DE72BC">
      <w:pPr>
        <w:spacing w:beforeLines="40" w:before="96" w:afterLines="20" w:after="48"/>
      </w:pPr>
    </w:p>
    <w:p w14:paraId="33ED9AFF" w14:textId="3D6000AE" w:rsidR="00FA01D7" w:rsidRDefault="00FA01D7" w:rsidP="00DE72BC">
      <w:pPr>
        <w:spacing w:beforeLines="40" w:before="96" w:afterLines="20" w:after="48"/>
      </w:pPr>
    </w:p>
    <w:p w14:paraId="026F82F4" w14:textId="4C76A349" w:rsidR="00520C9C" w:rsidRDefault="00520C9C" w:rsidP="00DE72BC">
      <w:pPr>
        <w:spacing w:beforeLines="40" w:before="96" w:afterLines="20" w:after="48"/>
      </w:pPr>
      <w:r w:rsidRPr="00520C9C">
        <w:t>El valor que ocupa la posición 29, es x = 4; mientras que el valor que ocupa la posición 30, es x = 5. Por lo tanto, la mediana sería:</w:t>
      </w:r>
    </w:p>
    <w:p w14:paraId="7E63131D" w14:textId="35014B52" w:rsidR="00FA01D7" w:rsidRPr="00520C9C" w:rsidRDefault="00490F81" w:rsidP="00DE72BC">
      <w:pPr>
        <w:spacing w:beforeLines="40" w:before="96" w:afterLines="20" w:after="48"/>
      </w:pPr>
      <w:r w:rsidRPr="00520C9C">
        <w:drawing>
          <wp:anchor distT="0" distB="0" distL="114300" distR="114300" simplePos="0" relativeHeight="251691008" behindDoc="1" locked="0" layoutInCell="1" allowOverlap="1" wp14:anchorId="5E52CC9D" wp14:editId="653EF164">
            <wp:simplePos x="0" y="0"/>
            <wp:positionH relativeFrom="column">
              <wp:posOffset>1513840</wp:posOffset>
            </wp:positionH>
            <wp:positionV relativeFrom="paragraph">
              <wp:posOffset>98425</wp:posOffset>
            </wp:positionV>
            <wp:extent cx="2315845" cy="566420"/>
            <wp:effectExtent l="0" t="0" r="8255" b="5080"/>
            <wp:wrapTight wrapText="bothSides">
              <wp:wrapPolygon edited="0">
                <wp:start x="0" y="0"/>
                <wp:lineTo x="0" y="21067"/>
                <wp:lineTo x="21499" y="21067"/>
                <wp:lineTo x="21499" y="0"/>
                <wp:lineTo x="0" y="0"/>
              </wp:wrapPolygon>
            </wp:wrapTight>
            <wp:docPr id="34" name="Imagen 34" descr="media-mediana-y-moda-para-datos-agrupados-sin-intervalos-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edia-mediana-y-moda-para-datos-agrupados-sin-intervalos-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15845"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FF7E58" w14:textId="2398B916" w:rsidR="00520C9C" w:rsidRPr="00520C9C" w:rsidRDefault="00520C9C" w:rsidP="00DE72BC">
      <w:pPr>
        <w:spacing w:beforeLines="40" w:before="96" w:afterLines="20" w:after="48"/>
      </w:pPr>
    </w:p>
    <w:p w14:paraId="069EB630" w14:textId="0D9BB78B" w:rsidR="00520C9C" w:rsidRPr="00520C9C" w:rsidRDefault="00520C9C" w:rsidP="00DE72BC">
      <w:pPr>
        <w:spacing w:beforeLines="40" w:before="96" w:afterLines="20" w:after="48"/>
        <w:rPr>
          <w:b/>
          <w:bCs/>
        </w:rPr>
      </w:pPr>
      <w:r w:rsidRPr="00520C9C">
        <w:rPr>
          <w:b/>
          <w:bCs/>
        </w:rPr>
        <w:t>Moda</w:t>
      </w:r>
    </w:p>
    <w:p w14:paraId="11C00D19" w14:textId="59A39713" w:rsidR="00520C9C" w:rsidRDefault="00520C9C" w:rsidP="00DE72BC">
      <w:pPr>
        <w:spacing w:beforeLines="40" w:before="96" w:afterLines="20" w:after="48"/>
      </w:pPr>
      <w:r w:rsidRPr="00520C9C">
        <w:t>La moda es el valor con mayor frecuencia absoluta.</w:t>
      </w:r>
    </w:p>
    <w:p w14:paraId="73E788CB" w14:textId="77777777" w:rsidR="00490F81" w:rsidRPr="00520C9C" w:rsidRDefault="00490F81" w:rsidP="00DE72BC">
      <w:pPr>
        <w:spacing w:beforeLines="40" w:before="96" w:afterLines="20" w:after="48"/>
      </w:pPr>
    </w:p>
    <w:p w14:paraId="0FC32F1C" w14:textId="77777777" w:rsidR="00520C9C" w:rsidRPr="00520C9C" w:rsidRDefault="00520C9C" w:rsidP="00DE72BC">
      <w:pPr>
        <w:spacing w:beforeLines="40" w:before="96" w:afterLines="20" w:after="48"/>
        <w:rPr>
          <w:b/>
          <w:bCs/>
        </w:rPr>
      </w:pPr>
      <w:r w:rsidRPr="00520C9C">
        <w:rPr>
          <w:b/>
          <w:bCs/>
        </w:rPr>
        <w:t>Ejemplo 5:</w:t>
      </w:r>
    </w:p>
    <w:p w14:paraId="4DF30C81" w14:textId="1477CC3C" w:rsidR="00520C9C" w:rsidRDefault="00520C9C" w:rsidP="00DE72BC">
      <w:pPr>
        <w:spacing w:beforeLines="40" w:before="96" w:afterLines="20" w:after="48"/>
      </w:pPr>
      <w:r w:rsidRPr="00520C9C">
        <w:t>Encontrar la moda de la siguiente distribución:</w:t>
      </w:r>
    </w:p>
    <w:p w14:paraId="52E2D045" w14:textId="0D93615E" w:rsidR="00490F81" w:rsidRDefault="00490F81" w:rsidP="00DE72BC">
      <w:pPr>
        <w:spacing w:beforeLines="40" w:before="96" w:afterLines="20" w:after="48"/>
      </w:pPr>
      <w:r w:rsidRPr="00520C9C">
        <w:lastRenderedPageBreak/>
        <w:drawing>
          <wp:anchor distT="0" distB="0" distL="114300" distR="114300" simplePos="0" relativeHeight="251692032" behindDoc="1" locked="0" layoutInCell="1" allowOverlap="1" wp14:anchorId="29809DD8" wp14:editId="6F99C9E0">
            <wp:simplePos x="0" y="0"/>
            <wp:positionH relativeFrom="column">
              <wp:posOffset>410431</wp:posOffset>
            </wp:positionH>
            <wp:positionV relativeFrom="paragraph">
              <wp:posOffset>248</wp:posOffset>
            </wp:positionV>
            <wp:extent cx="4760595" cy="1858645"/>
            <wp:effectExtent l="0" t="0" r="1905" b="8255"/>
            <wp:wrapTight wrapText="bothSides">
              <wp:wrapPolygon edited="0">
                <wp:start x="0" y="0"/>
                <wp:lineTo x="0" y="21475"/>
                <wp:lineTo x="21522" y="21475"/>
                <wp:lineTo x="21522" y="0"/>
                <wp:lineTo x="0" y="0"/>
              </wp:wrapPolygon>
            </wp:wrapTight>
            <wp:docPr id="33" name="Imagen 33" descr="media-mediana-y-moda-para-datos-agrupados-sin-intervalos-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edia-mediana-y-moda-para-datos-agrupados-sin-intervalos-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0595" cy="1858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AEF277" w14:textId="6BB14111" w:rsidR="00490F81" w:rsidRPr="00520C9C" w:rsidRDefault="00490F81" w:rsidP="00DE72BC">
      <w:pPr>
        <w:spacing w:beforeLines="40" w:before="96" w:afterLines="20" w:after="48"/>
      </w:pPr>
    </w:p>
    <w:p w14:paraId="003387B6" w14:textId="6A0B1442" w:rsidR="00520C9C" w:rsidRDefault="00520C9C" w:rsidP="00DE72BC">
      <w:pPr>
        <w:spacing w:beforeLines="40" w:before="96" w:afterLines="20" w:after="48"/>
      </w:pPr>
    </w:p>
    <w:p w14:paraId="46152242" w14:textId="3BE2281A" w:rsidR="00490F81" w:rsidRDefault="00490F81" w:rsidP="00DE72BC">
      <w:pPr>
        <w:spacing w:beforeLines="40" w:before="96" w:afterLines="20" w:after="48"/>
      </w:pPr>
    </w:p>
    <w:p w14:paraId="6E2949FB" w14:textId="41080889" w:rsidR="00490F81" w:rsidRDefault="00490F81" w:rsidP="00DE72BC">
      <w:pPr>
        <w:spacing w:beforeLines="40" w:before="96" w:afterLines="20" w:after="48"/>
      </w:pPr>
    </w:p>
    <w:p w14:paraId="6C3C4E67" w14:textId="6098AF11" w:rsidR="00490F81" w:rsidRDefault="00490F81" w:rsidP="00DE72BC">
      <w:pPr>
        <w:spacing w:beforeLines="40" w:before="96" w:afterLines="20" w:after="48"/>
      </w:pPr>
    </w:p>
    <w:p w14:paraId="5C80FD82" w14:textId="5B8A585D" w:rsidR="00490F81" w:rsidRDefault="00490F81" w:rsidP="00DE72BC">
      <w:pPr>
        <w:spacing w:beforeLines="40" w:before="96" w:afterLines="20" w:after="48"/>
      </w:pPr>
    </w:p>
    <w:p w14:paraId="53E9F23C" w14:textId="79E298F9" w:rsidR="00520C9C" w:rsidRDefault="00520C9C" w:rsidP="00DE72BC">
      <w:pPr>
        <w:spacing w:beforeLines="40" w:before="96" w:afterLines="20" w:after="48"/>
      </w:pPr>
      <w:r w:rsidRPr="00520C9C">
        <w:t>La moda es el valor con mayor frecuencia absoluta, así que ubicamos el mayor valor de frecuencia absoluta con su correspondiente valor de la variable x:</w:t>
      </w:r>
    </w:p>
    <w:p w14:paraId="05137961" w14:textId="77777777" w:rsidR="00330192" w:rsidRPr="00520C9C" w:rsidRDefault="00330192" w:rsidP="00DE72BC">
      <w:pPr>
        <w:spacing w:beforeLines="40" w:before="96" w:afterLines="20" w:after="48"/>
      </w:pPr>
    </w:p>
    <w:p w14:paraId="50FECC94" w14:textId="7B095E31" w:rsidR="00520C9C" w:rsidRDefault="00520C9C" w:rsidP="00DE72BC">
      <w:pPr>
        <w:spacing w:beforeLines="40" w:before="96" w:afterLines="20" w:after="48"/>
      </w:pPr>
      <w:r w:rsidRPr="00520C9C">
        <w:drawing>
          <wp:anchor distT="0" distB="0" distL="114300" distR="114300" simplePos="0" relativeHeight="251693056" behindDoc="1" locked="0" layoutInCell="1" allowOverlap="1" wp14:anchorId="46343625" wp14:editId="508F904C">
            <wp:simplePos x="0" y="0"/>
            <wp:positionH relativeFrom="column">
              <wp:posOffset>3230</wp:posOffset>
            </wp:positionH>
            <wp:positionV relativeFrom="paragraph">
              <wp:posOffset>4031</wp:posOffset>
            </wp:positionV>
            <wp:extent cx="4800600" cy="1858645"/>
            <wp:effectExtent l="0" t="0" r="0" b="8255"/>
            <wp:wrapTight wrapText="bothSides">
              <wp:wrapPolygon edited="0">
                <wp:start x="0" y="0"/>
                <wp:lineTo x="0" y="21475"/>
                <wp:lineTo x="21514" y="21475"/>
                <wp:lineTo x="21514" y="0"/>
                <wp:lineTo x="0" y="0"/>
              </wp:wrapPolygon>
            </wp:wrapTight>
            <wp:docPr id="32" name="Imagen 32" descr="media-mediana-y-moda-para-datos-agrupados-sin-intervalos-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edia-mediana-y-moda-para-datos-agrupados-sin-intervalos-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00600" cy="1858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6F7BAE" w14:textId="1CE8A20C" w:rsidR="00490F81" w:rsidRDefault="00490F81" w:rsidP="00DE72BC">
      <w:pPr>
        <w:spacing w:beforeLines="40" w:before="96" w:afterLines="20" w:after="48"/>
      </w:pPr>
    </w:p>
    <w:p w14:paraId="239D660D" w14:textId="2E9F8EF3" w:rsidR="00490F81" w:rsidRDefault="00490F81" w:rsidP="00DE72BC">
      <w:pPr>
        <w:spacing w:beforeLines="40" w:before="96" w:afterLines="20" w:after="48"/>
      </w:pPr>
    </w:p>
    <w:p w14:paraId="3A3BC3DD" w14:textId="21D5C8FB" w:rsidR="00490F81" w:rsidRDefault="00490F81" w:rsidP="00DE72BC">
      <w:pPr>
        <w:spacing w:beforeLines="40" w:before="96" w:afterLines="20" w:after="48"/>
      </w:pPr>
    </w:p>
    <w:p w14:paraId="218C1AE7" w14:textId="16F0E1F8" w:rsidR="00490F81" w:rsidRDefault="00490F81" w:rsidP="00DE72BC">
      <w:pPr>
        <w:spacing w:beforeLines="40" w:before="96" w:afterLines="20" w:after="48"/>
      </w:pPr>
    </w:p>
    <w:p w14:paraId="32199699" w14:textId="1AB34B91" w:rsidR="00490F81" w:rsidRDefault="00490F81" w:rsidP="00DE72BC">
      <w:pPr>
        <w:spacing w:beforeLines="40" w:before="96" w:afterLines="20" w:after="48"/>
      </w:pPr>
    </w:p>
    <w:p w14:paraId="6B66C74D" w14:textId="60F8B5B4" w:rsidR="00490F81" w:rsidRDefault="00490F81" w:rsidP="00DE72BC">
      <w:pPr>
        <w:spacing w:beforeLines="40" w:before="96" w:afterLines="20" w:after="48"/>
      </w:pPr>
    </w:p>
    <w:p w14:paraId="59FB1764" w14:textId="77777777" w:rsidR="00520C9C" w:rsidRPr="00520C9C" w:rsidRDefault="00520C9C" w:rsidP="00DE72BC">
      <w:pPr>
        <w:spacing w:beforeLines="40" w:before="96" w:afterLines="20" w:after="48"/>
      </w:pPr>
      <w:r w:rsidRPr="00520C9C">
        <w:t xml:space="preserve">El valor con mayor frecuencia </w:t>
      </w:r>
      <w:proofErr w:type="gramStart"/>
      <w:r w:rsidRPr="00520C9C">
        <w:t>absoluta,</w:t>
      </w:r>
      <w:proofErr w:type="gramEnd"/>
      <w:r w:rsidRPr="00520C9C">
        <w:t xml:space="preserve"> es el 4, por lo tanto:</w:t>
      </w:r>
      <w:r w:rsidRPr="00520C9C">
        <w:rPr>
          <w:b/>
          <w:bCs/>
        </w:rPr>
        <w:t> M</w:t>
      </w:r>
      <w:r w:rsidRPr="00520C9C">
        <w:rPr>
          <w:b/>
          <w:bCs/>
          <w:vertAlign w:val="subscript"/>
        </w:rPr>
        <w:t>o</w:t>
      </w:r>
      <w:r w:rsidRPr="00520C9C">
        <w:rPr>
          <w:b/>
          <w:bCs/>
        </w:rPr>
        <w:t> = 4.</w:t>
      </w:r>
    </w:p>
    <w:p w14:paraId="04AA9D1C" w14:textId="77777777" w:rsidR="00AB2DF6" w:rsidRDefault="00AB2DF6" w:rsidP="00DE72BC">
      <w:pPr>
        <w:spacing w:beforeLines="40" w:before="96" w:afterLines="20" w:after="48"/>
      </w:pPr>
    </w:p>
    <w:p w14:paraId="38FFA517" w14:textId="74A3D624" w:rsidR="00490F81" w:rsidRPr="0008381E" w:rsidRDefault="009114F5" w:rsidP="0008381E">
      <w:pPr>
        <w:spacing w:beforeLines="40" w:before="96" w:afterLines="20" w:after="48"/>
        <w:jc w:val="center"/>
        <w:rPr>
          <w:b/>
          <w:bCs/>
          <w:sz w:val="28"/>
          <w:szCs w:val="24"/>
        </w:rPr>
      </w:pPr>
      <w:r w:rsidRPr="0008381E">
        <w:rPr>
          <w:b/>
          <w:bCs/>
          <w:sz w:val="28"/>
          <w:szCs w:val="24"/>
        </w:rPr>
        <w:t>Media, mediana y moda para datos agrupados en intervalos</w:t>
      </w:r>
    </w:p>
    <w:p w14:paraId="3456314A" w14:textId="27D9B122" w:rsidR="00AB2DF6" w:rsidRDefault="00AB2DF6" w:rsidP="00DE72BC">
      <w:pPr>
        <w:spacing w:beforeLines="40" w:before="96" w:afterLines="20" w:after="48"/>
        <w:jc w:val="left"/>
      </w:pPr>
    </w:p>
    <w:p w14:paraId="32FD2F84" w14:textId="71928AB5" w:rsidR="000E7B90" w:rsidRDefault="000E7B90" w:rsidP="00DE72BC">
      <w:pPr>
        <w:spacing w:beforeLines="40" w:before="96" w:afterLines="20" w:after="48"/>
        <w:jc w:val="left"/>
      </w:pPr>
      <w:r w:rsidRPr="000E7B90">
        <w:t>Calcular la media, mediana y moda cuando trabajamos con datos agrupados en intervalos o tablas de frecuencias con intervalos es muy sencillo, y solo se necesitan algunas fórmulas.</w:t>
      </w:r>
    </w:p>
    <w:p w14:paraId="1DE02F3A" w14:textId="77777777" w:rsidR="000E7B90" w:rsidRPr="000E7B90" w:rsidRDefault="000E7B90" w:rsidP="00DE72BC">
      <w:pPr>
        <w:spacing w:beforeLines="40" w:before="96" w:afterLines="20" w:after="48"/>
        <w:jc w:val="left"/>
      </w:pPr>
    </w:p>
    <w:p w14:paraId="3614A68F" w14:textId="77777777" w:rsidR="000E7B90" w:rsidRPr="000E7B90" w:rsidRDefault="000E7B90" w:rsidP="00DE72BC">
      <w:pPr>
        <w:spacing w:beforeLines="40" w:before="96" w:afterLines="20" w:after="48"/>
        <w:jc w:val="left"/>
        <w:rPr>
          <w:b/>
          <w:bCs/>
        </w:rPr>
      </w:pPr>
      <w:r w:rsidRPr="000E7B90">
        <w:rPr>
          <w:b/>
          <w:bCs/>
        </w:rPr>
        <w:lastRenderedPageBreak/>
        <w:t>Media</w:t>
      </w:r>
    </w:p>
    <w:p w14:paraId="514679FD" w14:textId="77777777" w:rsidR="000E7B90" w:rsidRPr="000E7B90" w:rsidRDefault="000E7B90" w:rsidP="00DE72BC">
      <w:pPr>
        <w:spacing w:beforeLines="40" w:before="96" w:afterLines="20" w:after="48"/>
        <w:jc w:val="left"/>
      </w:pPr>
      <w:r w:rsidRPr="000E7B90">
        <w:t>La media se calcula usando la siguiente fórmula:</w:t>
      </w:r>
    </w:p>
    <w:p w14:paraId="642BCA08" w14:textId="4E8DEFF2" w:rsidR="00DB2067" w:rsidRDefault="00DB2067" w:rsidP="00DE72BC">
      <w:pPr>
        <w:spacing w:beforeLines="40" w:before="96" w:afterLines="20" w:after="48"/>
        <w:jc w:val="left"/>
      </w:pPr>
      <w:r w:rsidRPr="000E7B90">
        <w:drawing>
          <wp:anchor distT="0" distB="0" distL="114300" distR="114300" simplePos="0" relativeHeight="251694080" behindDoc="1" locked="0" layoutInCell="1" allowOverlap="1" wp14:anchorId="29DF61B6" wp14:editId="638FEDDA">
            <wp:simplePos x="0" y="0"/>
            <wp:positionH relativeFrom="column">
              <wp:posOffset>698610</wp:posOffset>
            </wp:positionH>
            <wp:positionV relativeFrom="paragraph">
              <wp:posOffset>68663</wp:posOffset>
            </wp:positionV>
            <wp:extent cx="3956050" cy="566420"/>
            <wp:effectExtent l="0" t="0" r="6350" b="5080"/>
            <wp:wrapTight wrapText="bothSides">
              <wp:wrapPolygon edited="0">
                <wp:start x="0" y="0"/>
                <wp:lineTo x="0" y="21067"/>
                <wp:lineTo x="21531" y="21067"/>
                <wp:lineTo x="21531" y="0"/>
                <wp:lineTo x="0" y="0"/>
              </wp:wrapPolygon>
            </wp:wrapTight>
            <wp:docPr id="65" name="Imagen 65" descr="media-mediana-y-moda-para-datos-agrupados-en-intervalo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edia-mediana-y-moda-para-datos-agrupados-en-intervalos-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56050"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90F3E" w14:textId="1ACCE670" w:rsidR="00DB2067" w:rsidRDefault="00DB2067" w:rsidP="00DE72BC">
      <w:pPr>
        <w:spacing w:beforeLines="40" w:before="96" w:afterLines="20" w:after="48"/>
        <w:jc w:val="left"/>
      </w:pPr>
    </w:p>
    <w:p w14:paraId="17C2C80A" w14:textId="363AFBD8" w:rsidR="000E7B90" w:rsidRDefault="000E7B90" w:rsidP="00DE72BC">
      <w:pPr>
        <w:spacing w:beforeLines="40" w:before="96" w:afterLines="20" w:after="48"/>
        <w:jc w:val="left"/>
      </w:pPr>
    </w:p>
    <w:p w14:paraId="2680D50B" w14:textId="77777777" w:rsidR="000E7B90" w:rsidRPr="000E7B90" w:rsidRDefault="000E7B90" w:rsidP="00DE72BC">
      <w:pPr>
        <w:spacing w:beforeLines="40" w:before="96" w:afterLines="20" w:after="48"/>
        <w:jc w:val="left"/>
        <w:rPr>
          <w:b/>
          <w:bCs/>
        </w:rPr>
      </w:pPr>
      <w:r w:rsidRPr="000E7B90">
        <w:rPr>
          <w:b/>
          <w:bCs/>
        </w:rPr>
        <w:t>Ejemplo 1</w:t>
      </w:r>
    </w:p>
    <w:p w14:paraId="3779BD52" w14:textId="6A023F55" w:rsidR="000E7B90" w:rsidRPr="000E7B90" w:rsidRDefault="0008381E" w:rsidP="00DE72BC">
      <w:pPr>
        <w:spacing w:beforeLines="40" w:before="96" w:afterLines="20" w:after="48"/>
        <w:jc w:val="left"/>
      </w:pPr>
      <w:r w:rsidRPr="000E7B90">
        <w:drawing>
          <wp:anchor distT="0" distB="0" distL="114300" distR="114300" simplePos="0" relativeHeight="251695104" behindDoc="1" locked="0" layoutInCell="1" allowOverlap="1" wp14:anchorId="79B457A2" wp14:editId="3AB9B22D">
            <wp:simplePos x="0" y="0"/>
            <wp:positionH relativeFrom="column">
              <wp:posOffset>72335</wp:posOffset>
            </wp:positionH>
            <wp:positionV relativeFrom="paragraph">
              <wp:posOffset>390469</wp:posOffset>
            </wp:positionV>
            <wp:extent cx="5612130" cy="3308350"/>
            <wp:effectExtent l="0" t="0" r="7620" b="6350"/>
            <wp:wrapTight wrapText="bothSides">
              <wp:wrapPolygon edited="0">
                <wp:start x="0" y="0"/>
                <wp:lineTo x="0" y="21517"/>
                <wp:lineTo x="21556" y="21517"/>
                <wp:lineTo x="21556" y="0"/>
                <wp:lineTo x="0" y="0"/>
              </wp:wrapPolygon>
            </wp:wrapTight>
            <wp:docPr id="64" name="Imagen 64" descr="media-mediana-y-moda-para-datos-agrupados-en-intervalos-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edia-mediana-y-moda-para-datos-agrupados-en-intervalos-9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3308350"/>
                    </a:xfrm>
                    <a:prstGeom prst="rect">
                      <a:avLst/>
                    </a:prstGeom>
                    <a:noFill/>
                    <a:ln>
                      <a:noFill/>
                    </a:ln>
                  </pic:spPr>
                </pic:pic>
              </a:graphicData>
            </a:graphic>
            <wp14:sizeRelH relativeFrom="page">
              <wp14:pctWidth>0</wp14:pctWidth>
            </wp14:sizeRelH>
            <wp14:sizeRelV relativeFrom="page">
              <wp14:pctHeight>0</wp14:pctHeight>
            </wp14:sizeRelV>
          </wp:anchor>
        </w:drawing>
      </w:r>
      <w:r w:rsidR="000E7B90" w:rsidRPr="000E7B90">
        <w:t>Determina la media de la siguiente distribución:</w:t>
      </w:r>
    </w:p>
    <w:p w14:paraId="5460C0B7" w14:textId="3380A9E3" w:rsidR="000E7B90" w:rsidRPr="000E7B90" w:rsidRDefault="000E7B90" w:rsidP="00DE72BC">
      <w:pPr>
        <w:spacing w:beforeLines="40" w:before="96" w:afterLines="20" w:after="48"/>
        <w:jc w:val="left"/>
      </w:pPr>
    </w:p>
    <w:p w14:paraId="1ECE02BA" w14:textId="77777777" w:rsidR="000E7B90" w:rsidRPr="000E7B90" w:rsidRDefault="000E7B90" w:rsidP="00DE72BC">
      <w:pPr>
        <w:spacing w:beforeLines="40" w:before="96" w:afterLines="20" w:after="48"/>
        <w:jc w:val="left"/>
      </w:pPr>
      <w:r w:rsidRPr="000E7B90">
        <w:t>Dado que tenemos 5 intervalos, la media la calculamos usando la fórmula:</w:t>
      </w:r>
    </w:p>
    <w:p w14:paraId="7364AB97" w14:textId="32A271A4" w:rsidR="00DB2067" w:rsidRDefault="00DB2067" w:rsidP="00DE72BC">
      <w:pPr>
        <w:spacing w:beforeLines="40" w:before="96" w:afterLines="20" w:after="48"/>
        <w:jc w:val="left"/>
      </w:pPr>
      <w:r w:rsidRPr="000E7B90">
        <w:drawing>
          <wp:anchor distT="0" distB="0" distL="114300" distR="114300" simplePos="0" relativeHeight="251696128" behindDoc="1" locked="0" layoutInCell="1" allowOverlap="1" wp14:anchorId="1692DDDC" wp14:editId="7BA51C79">
            <wp:simplePos x="0" y="0"/>
            <wp:positionH relativeFrom="column">
              <wp:posOffset>122445</wp:posOffset>
            </wp:positionH>
            <wp:positionV relativeFrom="paragraph">
              <wp:posOffset>119297</wp:posOffset>
            </wp:positionV>
            <wp:extent cx="4681220" cy="566420"/>
            <wp:effectExtent l="0" t="0" r="5080" b="5080"/>
            <wp:wrapTight wrapText="bothSides">
              <wp:wrapPolygon edited="0">
                <wp:start x="0" y="0"/>
                <wp:lineTo x="0" y="21067"/>
                <wp:lineTo x="21536" y="21067"/>
                <wp:lineTo x="21536" y="0"/>
                <wp:lineTo x="0" y="0"/>
              </wp:wrapPolygon>
            </wp:wrapTight>
            <wp:docPr id="63" name="Imagen 63" descr="media-mediana-y-moda-para-datos-agrupados-en-intervalo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edia-mediana-y-moda-para-datos-agrupados-en-intervalos-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81220"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AC9D3" w14:textId="7CEAD82E" w:rsidR="00DB2067" w:rsidRDefault="00DB2067" w:rsidP="00DE72BC">
      <w:pPr>
        <w:spacing w:beforeLines="40" w:before="96" w:afterLines="20" w:after="48"/>
        <w:jc w:val="left"/>
      </w:pPr>
    </w:p>
    <w:p w14:paraId="604B4FAB" w14:textId="1CEE7A6B" w:rsidR="000E7B90" w:rsidRDefault="000E7B90" w:rsidP="00DE72BC">
      <w:pPr>
        <w:spacing w:beforeLines="40" w:before="96" w:afterLines="20" w:after="48"/>
        <w:jc w:val="left"/>
      </w:pPr>
    </w:p>
    <w:p w14:paraId="03DB2C8C" w14:textId="77777777" w:rsidR="00DB2067" w:rsidRPr="000E7B90" w:rsidRDefault="00DB2067" w:rsidP="00DE72BC">
      <w:pPr>
        <w:spacing w:beforeLines="40" w:before="96" w:afterLines="20" w:after="48"/>
        <w:jc w:val="left"/>
      </w:pPr>
    </w:p>
    <w:p w14:paraId="443C3281" w14:textId="56EA2E39" w:rsidR="000E7B90" w:rsidRDefault="0008381E" w:rsidP="00DE72BC">
      <w:pPr>
        <w:spacing w:beforeLines="40" w:before="96" w:afterLines="20" w:after="48"/>
        <w:jc w:val="left"/>
      </w:pPr>
      <w:r w:rsidRPr="000E7B90">
        <w:lastRenderedPageBreak/>
        <w:drawing>
          <wp:anchor distT="0" distB="0" distL="114300" distR="114300" simplePos="0" relativeHeight="251697152" behindDoc="1" locked="0" layoutInCell="1" allowOverlap="1" wp14:anchorId="1B560C14" wp14:editId="7B621F59">
            <wp:simplePos x="0" y="0"/>
            <wp:positionH relativeFrom="column">
              <wp:posOffset>3175</wp:posOffset>
            </wp:positionH>
            <wp:positionV relativeFrom="paragraph">
              <wp:posOffset>446543</wp:posOffset>
            </wp:positionV>
            <wp:extent cx="5612130" cy="2952115"/>
            <wp:effectExtent l="0" t="0" r="7620" b="635"/>
            <wp:wrapTight wrapText="bothSides">
              <wp:wrapPolygon edited="0">
                <wp:start x="0" y="0"/>
                <wp:lineTo x="0" y="21465"/>
                <wp:lineTo x="21556" y="21465"/>
                <wp:lineTo x="21556" y="0"/>
                <wp:lineTo x="0" y="0"/>
              </wp:wrapPolygon>
            </wp:wrapTight>
            <wp:docPr id="62" name="Imagen 62" descr="media-mediana-y-moda-para-datos-agrupados-en-intervalos-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edia-mediana-y-moda-para-datos-agrupados-en-intervalos-8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2952115"/>
                    </a:xfrm>
                    <a:prstGeom prst="rect">
                      <a:avLst/>
                    </a:prstGeom>
                    <a:noFill/>
                    <a:ln>
                      <a:noFill/>
                    </a:ln>
                  </pic:spPr>
                </pic:pic>
              </a:graphicData>
            </a:graphic>
            <wp14:sizeRelH relativeFrom="page">
              <wp14:pctWidth>0</wp14:pctWidth>
            </wp14:sizeRelH>
            <wp14:sizeRelV relativeFrom="page">
              <wp14:pctHeight>0</wp14:pctHeight>
            </wp14:sizeRelV>
          </wp:anchor>
        </w:drawing>
      </w:r>
      <w:r w:rsidR="000E7B90" w:rsidRPr="000E7B90">
        <w:t>En la tabla, agregamos una columna donde colocaremos todos los valores de</w:t>
      </w:r>
      <w:r w:rsidR="000E7B90" w:rsidRPr="000E7B90">
        <w:rPr>
          <w:b/>
          <w:bCs/>
        </w:rPr>
        <w:t> </w:t>
      </w:r>
      <w:proofErr w:type="spellStart"/>
      <w:proofErr w:type="gramStart"/>
      <w:r w:rsidR="000E7B90" w:rsidRPr="000E7B90">
        <w:rPr>
          <w:b/>
          <w:bCs/>
        </w:rPr>
        <w:t>x.f</w:t>
      </w:r>
      <w:proofErr w:type="spellEnd"/>
      <w:r w:rsidR="000E7B90" w:rsidRPr="000E7B90">
        <w:t> :</w:t>
      </w:r>
      <w:proofErr w:type="gramEnd"/>
    </w:p>
    <w:p w14:paraId="202AECB2" w14:textId="3A151C44" w:rsidR="00DB2067" w:rsidRPr="000E7B90" w:rsidRDefault="00DB2067" w:rsidP="00DE72BC">
      <w:pPr>
        <w:spacing w:beforeLines="40" w:before="96" w:afterLines="20" w:after="48"/>
        <w:jc w:val="left"/>
      </w:pPr>
    </w:p>
    <w:p w14:paraId="102A13EF" w14:textId="2FDF8315" w:rsidR="000E7B90" w:rsidRDefault="000E7B90" w:rsidP="00DE72BC">
      <w:pPr>
        <w:spacing w:beforeLines="40" w:before="96" w:afterLines="20" w:after="48"/>
        <w:jc w:val="left"/>
      </w:pPr>
      <w:r w:rsidRPr="000E7B90">
        <w:t xml:space="preserve">Calculamos los valores de </w:t>
      </w:r>
      <w:proofErr w:type="spellStart"/>
      <w:proofErr w:type="gramStart"/>
      <w:r w:rsidRPr="000E7B90">
        <w:t>x.f</w:t>
      </w:r>
      <w:proofErr w:type="spellEnd"/>
      <w:r w:rsidRPr="000E7B90">
        <w:t xml:space="preserve"> :</w:t>
      </w:r>
      <w:proofErr w:type="gramEnd"/>
    </w:p>
    <w:p w14:paraId="2CB47AE5" w14:textId="77777777" w:rsidR="00A12068" w:rsidRPr="000E7B90" w:rsidRDefault="00A12068" w:rsidP="00DE72BC">
      <w:pPr>
        <w:spacing w:beforeLines="40" w:before="96" w:afterLines="20" w:after="48"/>
        <w:jc w:val="left"/>
      </w:pPr>
    </w:p>
    <w:p w14:paraId="394B7B69" w14:textId="6354FC09" w:rsidR="000E7B90" w:rsidRPr="000E7B90" w:rsidRDefault="000E7B90" w:rsidP="00DE72BC">
      <w:pPr>
        <w:spacing w:beforeLines="40" w:before="96" w:afterLines="20" w:after="48"/>
        <w:jc w:val="left"/>
      </w:pPr>
      <w:r w:rsidRPr="000E7B90">
        <w:drawing>
          <wp:anchor distT="0" distB="0" distL="114300" distR="114300" simplePos="0" relativeHeight="251698176" behindDoc="1" locked="0" layoutInCell="1" allowOverlap="1" wp14:anchorId="4F1A15DC" wp14:editId="006AB833">
            <wp:simplePos x="0" y="0"/>
            <wp:positionH relativeFrom="column">
              <wp:posOffset>3175</wp:posOffset>
            </wp:positionH>
            <wp:positionV relativeFrom="paragraph">
              <wp:posOffset>12700</wp:posOffset>
            </wp:positionV>
            <wp:extent cx="5612130" cy="2922905"/>
            <wp:effectExtent l="0" t="0" r="7620" b="0"/>
            <wp:wrapTight wrapText="bothSides">
              <wp:wrapPolygon edited="0">
                <wp:start x="0" y="0"/>
                <wp:lineTo x="0" y="21398"/>
                <wp:lineTo x="21556" y="21398"/>
                <wp:lineTo x="21556" y="0"/>
                <wp:lineTo x="0" y="0"/>
              </wp:wrapPolygon>
            </wp:wrapTight>
            <wp:docPr id="61" name="Imagen 61" descr="media-mediana-y-moda-para-datos-agrupados-en-intervalos-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edia-mediana-y-moda-para-datos-agrupados-en-intervalos-1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2130" cy="2922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857D00" w14:textId="77777777" w:rsidR="00B35780" w:rsidRDefault="00B35780" w:rsidP="00DE72BC">
      <w:pPr>
        <w:spacing w:beforeLines="40" w:before="96" w:afterLines="20" w:after="48"/>
        <w:jc w:val="left"/>
      </w:pPr>
    </w:p>
    <w:p w14:paraId="2CA5009E" w14:textId="40F26591" w:rsidR="00B35780" w:rsidRDefault="00B35780" w:rsidP="00DE72BC">
      <w:pPr>
        <w:spacing w:beforeLines="40" w:before="96" w:afterLines="20" w:after="48"/>
        <w:jc w:val="left"/>
      </w:pPr>
      <w:r w:rsidRPr="000E7B90">
        <w:lastRenderedPageBreak/>
        <w:drawing>
          <wp:anchor distT="0" distB="0" distL="114300" distR="114300" simplePos="0" relativeHeight="251701248" behindDoc="1" locked="0" layoutInCell="1" allowOverlap="1" wp14:anchorId="051FB894" wp14:editId="038C2DA0">
            <wp:simplePos x="0" y="0"/>
            <wp:positionH relativeFrom="column">
              <wp:posOffset>1553680</wp:posOffset>
            </wp:positionH>
            <wp:positionV relativeFrom="paragraph">
              <wp:posOffset>331</wp:posOffset>
            </wp:positionV>
            <wp:extent cx="2494915" cy="765175"/>
            <wp:effectExtent l="0" t="0" r="635" b="0"/>
            <wp:wrapTight wrapText="bothSides">
              <wp:wrapPolygon edited="0">
                <wp:start x="0" y="0"/>
                <wp:lineTo x="0" y="20973"/>
                <wp:lineTo x="21441" y="20973"/>
                <wp:lineTo x="21441"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94915" cy="765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9EA495" w14:textId="77777777" w:rsidR="00B35780" w:rsidRDefault="00B35780" w:rsidP="00DE72BC">
      <w:pPr>
        <w:spacing w:beforeLines="40" w:before="96" w:afterLines="20" w:after="48"/>
        <w:jc w:val="left"/>
      </w:pPr>
    </w:p>
    <w:p w14:paraId="30E271EA" w14:textId="77777777" w:rsidR="00B35780" w:rsidRDefault="00B35780" w:rsidP="00DE72BC">
      <w:pPr>
        <w:spacing w:beforeLines="40" w:before="96" w:afterLines="20" w:after="48"/>
        <w:jc w:val="left"/>
      </w:pPr>
    </w:p>
    <w:p w14:paraId="1FCA3ED7" w14:textId="7E1CC5F0" w:rsidR="000E7B90" w:rsidRDefault="000E7B90" w:rsidP="00DE72BC">
      <w:pPr>
        <w:spacing w:beforeLines="40" w:before="96" w:afterLines="20" w:after="48"/>
        <w:jc w:val="left"/>
      </w:pPr>
      <w:r w:rsidRPr="000E7B90">
        <w:t xml:space="preserve">Finalmente, calculamos el valor de la media, dividiendo la suma de valores de la columna </w:t>
      </w:r>
      <w:proofErr w:type="spellStart"/>
      <w:r w:rsidRPr="000E7B90">
        <w:t>x.f</w:t>
      </w:r>
      <w:proofErr w:type="spellEnd"/>
      <w:r w:rsidRPr="000E7B90">
        <w:t xml:space="preserve"> entre n.</w:t>
      </w:r>
    </w:p>
    <w:p w14:paraId="3621874F" w14:textId="77777777" w:rsidR="00A12068" w:rsidRPr="000E7B90" w:rsidRDefault="00A12068" w:rsidP="00DE72BC">
      <w:pPr>
        <w:spacing w:beforeLines="40" w:before="96" w:afterLines="20" w:after="48"/>
        <w:jc w:val="left"/>
      </w:pPr>
    </w:p>
    <w:p w14:paraId="2CD993D3" w14:textId="43F17352" w:rsidR="000E7B90" w:rsidRPr="000E7B90" w:rsidRDefault="000E7B90" w:rsidP="00DE72BC">
      <w:pPr>
        <w:spacing w:beforeLines="40" w:before="96" w:afterLines="20" w:after="48"/>
        <w:jc w:val="left"/>
      </w:pPr>
      <w:r w:rsidRPr="000E7B90">
        <w:drawing>
          <wp:anchor distT="0" distB="0" distL="114300" distR="114300" simplePos="0" relativeHeight="251699200" behindDoc="1" locked="0" layoutInCell="1" allowOverlap="1" wp14:anchorId="36C57469" wp14:editId="5CA812A3">
            <wp:simplePos x="0" y="0"/>
            <wp:positionH relativeFrom="column">
              <wp:posOffset>3230</wp:posOffset>
            </wp:positionH>
            <wp:positionV relativeFrom="paragraph">
              <wp:posOffset>17559</wp:posOffset>
            </wp:positionV>
            <wp:extent cx="5612130" cy="498475"/>
            <wp:effectExtent l="0" t="0" r="7620" b="0"/>
            <wp:wrapTight wrapText="bothSides">
              <wp:wrapPolygon edited="0">
                <wp:start x="0" y="0"/>
                <wp:lineTo x="0" y="20637"/>
                <wp:lineTo x="21556" y="20637"/>
                <wp:lineTo x="21556" y="0"/>
                <wp:lineTo x="0" y="0"/>
              </wp:wrapPolygon>
            </wp:wrapTight>
            <wp:docPr id="60" name="Imagen 60" descr="media-mediana-y-moda-para-datos-agrupados-en-intervalos-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edia-mediana-y-moda-para-datos-agrupados-en-intervalos-1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498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08D7B3" w14:textId="3F50A37D" w:rsidR="000E7B90" w:rsidRPr="000E7B90" w:rsidRDefault="000E7B90" w:rsidP="00DE72BC">
      <w:pPr>
        <w:spacing w:beforeLines="40" w:before="96" w:afterLines="20" w:after="48"/>
        <w:jc w:val="left"/>
      </w:pPr>
      <w:r w:rsidRPr="000E7B90">
        <w:t>El valor de la media sería </w:t>
      </w:r>
      <w:r w:rsidRPr="000E7B90">
        <w:rPr>
          <w:b/>
          <w:bCs/>
        </w:rPr>
        <w:t>9,810</w:t>
      </w:r>
      <w:r w:rsidRPr="000E7B90">
        <w:t>.</w:t>
      </w:r>
    </w:p>
    <w:p w14:paraId="0D522436" w14:textId="77777777" w:rsidR="00A12068" w:rsidRDefault="00A12068" w:rsidP="00DE72BC">
      <w:pPr>
        <w:spacing w:beforeLines="40" w:before="96" w:afterLines="20" w:after="48"/>
        <w:jc w:val="left"/>
        <w:rPr>
          <w:b/>
          <w:bCs/>
        </w:rPr>
      </w:pPr>
    </w:p>
    <w:p w14:paraId="1847C3E6" w14:textId="7E57E752" w:rsidR="000E7B90" w:rsidRPr="000E7B90" w:rsidRDefault="000E7B90" w:rsidP="00DE72BC">
      <w:pPr>
        <w:spacing w:beforeLines="40" w:before="96" w:afterLines="20" w:after="48"/>
        <w:jc w:val="left"/>
        <w:rPr>
          <w:b/>
          <w:bCs/>
        </w:rPr>
      </w:pPr>
      <w:r w:rsidRPr="000E7B90">
        <w:rPr>
          <w:b/>
          <w:bCs/>
        </w:rPr>
        <w:t>Mediana</w:t>
      </w:r>
    </w:p>
    <w:p w14:paraId="1433082D" w14:textId="2629C2DE" w:rsidR="000E7B90" w:rsidRPr="000E7B90" w:rsidRDefault="000E7B90" w:rsidP="00DE72BC">
      <w:pPr>
        <w:spacing w:beforeLines="40" w:before="96" w:afterLines="20" w:after="48"/>
        <w:jc w:val="left"/>
      </w:pPr>
      <w:r w:rsidRPr="000E7B90">
        <w:t>Para estimar la mediana, hay que seguir 2 pasos:</w:t>
      </w:r>
    </w:p>
    <w:p w14:paraId="58E6F830" w14:textId="70B6B76F" w:rsidR="000E7B90" w:rsidRPr="000E7B90" w:rsidRDefault="000E7B90" w:rsidP="00DE72BC">
      <w:pPr>
        <w:numPr>
          <w:ilvl w:val="0"/>
          <w:numId w:val="1"/>
        </w:numPr>
        <w:spacing w:beforeLines="40" w:before="96" w:afterLines="20" w:after="48"/>
        <w:jc w:val="left"/>
      </w:pPr>
      <w:r w:rsidRPr="000E7B90">
        <w:t>Encontrar el intervalo en el que se encuentra la mediana usando la fórmula:</w:t>
      </w:r>
    </w:p>
    <w:p w14:paraId="2FCC3662" w14:textId="7B012B93" w:rsidR="000E7B90" w:rsidRDefault="000E7B90" w:rsidP="00DE72BC">
      <w:pPr>
        <w:numPr>
          <w:ilvl w:val="0"/>
          <w:numId w:val="2"/>
        </w:numPr>
        <w:spacing w:beforeLines="40" w:before="96" w:afterLines="20" w:after="48"/>
        <w:jc w:val="left"/>
      </w:pPr>
      <w:r w:rsidRPr="000E7B90">
        <w:t>Usar la fórmula de la mediana:</w:t>
      </w:r>
    </w:p>
    <w:p w14:paraId="085640CD" w14:textId="76F18ED9" w:rsidR="00A12068" w:rsidRDefault="00A12068" w:rsidP="00DE72BC">
      <w:pPr>
        <w:spacing w:beforeLines="40" w:before="96" w:afterLines="20" w:after="48"/>
        <w:jc w:val="left"/>
      </w:pPr>
      <w:r w:rsidRPr="000E7B90">
        <w:drawing>
          <wp:anchor distT="0" distB="0" distL="114300" distR="114300" simplePos="0" relativeHeight="251700224" behindDoc="1" locked="0" layoutInCell="1" allowOverlap="1" wp14:anchorId="500FB1AA" wp14:editId="0F027A3F">
            <wp:simplePos x="0" y="0"/>
            <wp:positionH relativeFrom="column">
              <wp:posOffset>1771788</wp:posOffset>
            </wp:positionH>
            <wp:positionV relativeFrom="paragraph">
              <wp:posOffset>106045</wp:posOffset>
            </wp:positionV>
            <wp:extent cx="1908175" cy="566420"/>
            <wp:effectExtent l="0" t="0" r="0" b="5080"/>
            <wp:wrapTight wrapText="bothSides">
              <wp:wrapPolygon edited="0">
                <wp:start x="0" y="0"/>
                <wp:lineTo x="0" y="21067"/>
                <wp:lineTo x="21348" y="21067"/>
                <wp:lineTo x="21348" y="0"/>
                <wp:lineTo x="0"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08175"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B7A79F" w14:textId="77777777" w:rsidR="00A12068" w:rsidRPr="000E7B90" w:rsidRDefault="00A12068" w:rsidP="00DE72BC">
      <w:pPr>
        <w:spacing w:beforeLines="40" w:before="96" w:afterLines="20" w:after="48"/>
        <w:jc w:val="left"/>
      </w:pPr>
    </w:p>
    <w:p w14:paraId="484F2B7D" w14:textId="26CDD1B2" w:rsidR="000E7B90" w:rsidRPr="000E7B90" w:rsidRDefault="000E7B90" w:rsidP="00DE72BC">
      <w:pPr>
        <w:spacing w:beforeLines="40" w:before="96" w:afterLines="20" w:after="48"/>
        <w:jc w:val="left"/>
      </w:pPr>
    </w:p>
    <w:p w14:paraId="204424BE" w14:textId="77777777" w:rsidR="000E7B90" w:rsidRPr="000E7B90" w:rsidRDefault="000E7B90" w:rsidP="00DE72BC">
      <w:pPr>
        <w:spacing w:beforeLines="40" w:before="96" w:afterLines="20" w:after="48"/>
        <w:jc w:val="left"/>
      </w:pPr>
      <w:r w:rsidRPr="000E7B90">
        <w:rPr>
          <w:b/>
          <w:bCs/>
        </w:rPr>
        <w:t>Donde:</w:t>
      </w:r>
    </w:p>
    <w:p w14:paraId="714247B1" w14:textId="77777777" w:rsidR="000E7B90" w:rsidRPr="000E7B90" w:rsidRDefault="000E7B90" w:rsidP="00DE72BC">
      <w:pPr>
        <w:numPr>
          <w:ilvl w:val="0"/>
          <w:numId w:val="3"/>
        </w:numPr>
        <w:spacing w:beforeLines="40" w:before="96" w:afterLines="20" w:after="48"/>
        <w:jc w:val="left"/>
      </w:pPr>
      <w:r w:rsidRPr="000E7B90">
        <w:t>L</w:t>
      </w:r>
      <w:r w:rsidRPr="000E7B90">
        <w:rPr>
          <w:vertAlign w:val="subscript"/>
        </w:rPr>
        <w:t>i</w:t>
      </w:r>
      <w:r w:rsidRPr="000E7B90">
        <w:t>: límite inferior del intervalo en el cual se encuentra la mediana.</w:t>
      </w:r>
    </w:p>
    <w:p w14:paraId="16C533C2" w14:textId="77777777" w:rsidR="000E7B90" w:rsidRPr="000E7B90" w:rsidRDefault="000E7B90" w:rsidP="00DE72BC">
      <w:pPr>
        <w:numPr>
          <w:ilvl w:val="0"/>
          <w:numId w:val="3"/>
        </w:numPr>
        <w:spacing w:beforeLines="40" w:before="96" w:afterLines="20" w:after="48"/>
        <w:jc w:val="left"/>
      </w:pPr>
      <w:r w:rsidRPr="000E7B90">
        <w:t>n: número de datos del estudio. Es la sumatoria de las frecuencias absolutas.</w:t>
      </w:r>
    </w:p>
    <w:p w14:paraId="265F6707" w14:textId="77777777" w:rsidR="000E7B90" w:rsidRPr="000E7B90" w:rsidRDefault="000E7B90" w:rsidP="00DE72BC">
      <w:pPr>
        <w:numPr>
          <w:ilvl w:val="0"/>
          <w:numId w:val="3"/>
        </w:numPr>
        <w:spacing w:beforeLines="40" w:before="96" w:afterLines="20" w:after="48"/>
        <w:jc w:val="left"/>
      </w:pPr>
      <w:r w:rsidRPr="000E7B90">
        <w:t>F</w:t>
      </w:r>
      <w:r w:rsidRPr="000E7B90">
        <w:rPr>
          <w:vertAlign w:val="subscript"/>
        </w:rPr>
        <w:t>i-1</w:t>
      </w:r>
      <w:r w:rsidRPr="000E7B90">
        <w:t>: frecuencia acumulada del intervalo anterior al que se encuentra la mediana.</w:t>
      </w:r>
    </w:p>
    <w:p w14:paraId="3500514F" w14:textId="77777777" w:rsidR="000E7B90" w:rsidRPr="000E7B90" w:rsidRDefault="000E7B90" w:rsidP="00DE72BC">
      <w:pPr>
        <w:numPr>
          <w:ilvl w:val="0"/>
          <w:numId w:val="3"/>
        </w:numPr>
        <w:spacing w:beforeLines="40" w:before="96" w:afterLines="20" w:after="48"/>
        <w:jc w:val="left"/>
      </w:pPr>
      <w:proofErr w:type="spellStart"/>
      <w:r w:rsidRPr="000E7B90">
        <w:t>A</w:t>
      </w:r>
      <w:r w:rsidRPr="000E7B90">
        <w:rPr>
          <w:vertAlign w:val="subscript"/>
        </w:rPr>
        <w:t>i</w:t>
      </w:r>
      <w:proofErr w:type="spellEnd"/>
      <w:r w:rsidRPr="000E7B90">
        <w:t>: amplitud del intervalo en el que se encuentra la mediana.</w:t>
      </w:r>
    </w:p>
    <w:p w14:paraId="683C0E67" w14:textId="77777777" w:rsidR="000E7B90" w:rsidRPr="000E7B90" w:rsidRDefault="000E7B90" w:rsidP="00DE72BC">
      <w:pPr>
        <w:numPr>
          <w:ilvl w:val="0"/>
          <w:numId w:val="3"/>
        </w:numPr>
        <w:spacing w:beforeLines="40" w:before="96" w:afterLines="20" w:after="48"/>
        <w:jc w:val="left"/>
      </w:pPr>
      <w:r w:rsidRPr="000E7B90">
        <w:lastRenderedPageBreak/>
        <w:t>f</w:t>
      </w:r>
      <w:r w:rsidRPr="000E7B90">
        <w:rPr>
          <w:vertAlign w:val="subscript"/>
        </w:rPr>
        <w:t>i</w:t>
      </w:r>
      <w:r w:rsidRPr="000E7B90">
        <w:t>: frecuencia absoluta del intervalo en el que se encuentra la mediana.</w:t>
      </w:r>
    </w:p>
    <w:p w14:paraId="690A6C0C" w14:textId="77777777" w:rsidR="00A12068" w:rsidRDefault="00A12068" w:rsidP="00DE72BC">
      <w:pPr>
        <w:spacing w:beforeLines="40" w:before="96" w:afterLines="20" w:after="48"/>
        <w:jc w:val="left"/>
        <w:rPr>
          <w:b/>
          <w:bCs/>
        </w:rPr>
      </w:pPr>
    </w:p>
    <w:p w14:paraId="630162ED" w14:textId="32892EE8" w:rsidR="000E7B90" w:rsidRPr="000E7B90" w:rsidRDefault="000E7B90" w:rsidP="00DE72BC">
      <w:pPr>
        <w:spacing w:beforeLines="40" w:before="96" w:afterLines="20" w:after="48"/>
        <w:jc w:val="left"/>
        <w:rPr>
          <w:b/>
          <w:bCs/>
        </w:rPr>
      </w:pPr>
      <w:r w:rsidRPr="000E7B90">
        <w:rPr>
          <w:b/>
          <w:bCs/>
        </w:rPr>
        <w:t>Ejemplo 2</w:t>
      </w:r>
    </w:p>
    <w:p w14:paraId="473D1250" w14:textId="2D20642D" w:rsidR="000E7B90" w:rsidRDefault="00797296" w:rsidP="00DE72BC">
      <w:pPr>
        <w:spacing w:beforeLines="40" w:before="96" w:afterLines="20" w:after="48"/>
        <w:jc w:val="left"/>
      </w:pPr>
      <w:r w:rsidRPr="000E7B90">
        <w:drawing>
          <wp:anchor distT="0" distB="0" distL="114300" distR="114300" simplePos="0" relativeHeight="251702272" behindDoc="1" locked="0" layoutInCell="1" allowOverlap="1" wp14:anchorId="2CF8B5DF" wp14:editId="3F7A9F37">
            <wp:simplePos x="0" y="0"/>
            <wp:positionH relativeFrom="column">
              <wp:posOffset>82688</wp:posOffset>
            </wp:positionH>
            <wp:positionV relativeFrom="paragraph">
              <wp:posOffset>328654</wp:posOffset>
            </wp:positionV>
            <wp:extent cx="5612130" cy="3308350"/>
            <wp:effectExtent l="0" t="0" r="7620" b="6350"/>
            <wp:wrapTight wrapText="bothSides">
              <wp:wrapPolygon edited="0">
                <wp:start x="0" y="0"/>
                <wp:lineTo x="0" y="21517"/>
                <wp:lineTo x="21556" y="21517"/>
                <wp:lineTo x="21556" y="0"/>
                <wp:lineTo x="0" y="0"/>
              </wp:wrapPolygon>
            </wp:wrapTight>
            <wp:docPr id="57" name="Imagen 57" descr="media-mediana-y-moda-para-datos-agrupados-en-intervalos-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media-mediana-y-moda-para-datos-agrupados-en-intervalos-9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3308350"/>
                    </a:xfrm>
                    <a:prstGeom prst="rect">
                      <a:avLst/>
                    </a:prstGeom>
                    <a:noFill/>
                    <a:ln>
                      <a:noFill/>
                    </a:ln>
                  </pic:spPr>
                </pic:pic>
              </a:graphicData>
            </a:graphic>
            <wp14:sizeRelH relativeFrom="page">
              <wp14:pctWidth>0</wp14:pctWidth>
            </wp14:sizeRelH>
            <wp14:sizeRelV relativeFrom="page">
              <wp14:pctHeight>0</wp14:pctHeight>
            </wp14:sizeRelV>
          </wp:anchor>
        </w:drawing>
      </w:r>
      <w:r w:rsidR="000E7B90" w:rsidRPr="000E7B90">
        <w:t>Encontrar la mediana de la siguiente distribución:</w:t>
      </w:r>
    </w:p>
    <w:p w14:paraId="48F2DD69" w14:textId="77777777" w:rsidR="00797296" w:rsidRPr="000E7B90" w:rsidRDefault="00797296" w:rsidP="00DE72BC">
      <w:pPr>
        <w:spacing w:beforeLines="40" w:before="96" w:afterLines="20" w:after="48"/>
        <w:jc w:val="left"/>
      </w:pPr>
    </w:p>
    <w:p w14:paraId="14A101D4" w14:textId="77777777" w:rsidR="000E7B90" w:rsidRPr="000E7B90" w:rsidRDefault="000E7B90" w:rsidP="00DE72BC">
      <w:pPr>
        <w:spacing w:beforeLines="40" w:before="96" w:afterLines="20" w:after="48"/>
        <w:jc w:val="left"/>
      </w:pPr>
      <w:r w:rsidRPr="000E7B90">
        <w:t>Para estimar el valor de la mediana, seguimos los 2 pasos.</w:t>
      </w:r>
    </w:p>
    <w:p w14:paraId="7FCFDAA8" w14:textId="4EAFDFBF" w:rsidR="000E7B90" w:rsidRDefault="000E7B90" w:rsidP="00DE72BC">
      <w:pPr>
        <w:spacing w:beforeLines="40" w:before="96" w:afterLines="20" w:after="48"/>
        <w:jc w:val="left"/>
      </w:pPr>
      <w:r w:rsidRPr="000E7B90">
        <w:t>Primero encontramos el intervalo en el cual se encuentra la mediana usando la fórmula:</w:t>
      </w:r>
    </w:p>
    <w:p w14:paraId="4C279494" w14:textId="6406C1D0" w:rsidR="00797296" w:rsidRDefault="00797296" w:rsidP="00DE72BC">
      <w:pPr>
        <w:spacing w:beforeLines="40" w:before="96" w:afterLines="20" w:after="48"/>
        <w:jc w:val="left"/>
      </w:pPr>
      <w:r w:rsidRPr="000E7B90">
        <w:drawing>
          <wp:anchor distT="0" distB="0" distL="114300" distR="114300" simplePos="0" relativeHeight="251703296" behindDoc="1" locked="0" layoutInCell="1" allowOverlap="1" wp14:anchorId="5C65F703" wp14:editId="6C963AA9">
            <wp:simplePos x="0" y="0"/>
            <wp:positionH relativeFrom="column">
              <wp:posOffset>768488</wp:posOffset>
            </wp:positionH>
            <wp:positionV relativeFrom="paragraph">
              <wp:posOffset>24130</wp:posOffset>
            </wp:positionV>
            <wp:extent cx="3886200" cy="566420"/>
            <wp:effectExtent l="0" t="0" r="0" b="5080"/>
            <wp:wrapTight wrapText="bothSides">
              <wp:wrapPolygon edited="0">
                <wp:start x="0" y="0"/>
                <wp:lineTo x="0" y="21067"/>
                <wp:lineTo x="21494" y="21067"/>
                <wp:lineTo x="21494"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86200"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3656E2" w14:textId="5C650B4B" w:rsidR="00797296" w:rsidRPr="000E7B90" w:rsidRDefault="00797296" w:rsidP="00DE72BC">
      <w:pPr>
        <w:spacing w:beforeLines="40" w:before="96" w:afterLines="20" w:after="48"/>
        <w:jc w:val="left"/>
      </w:pPr>
    </w:p>
    <w:p w14:paraId="64046B85" w14:textId="1BC15C83" w:rsidR="000E7B90" w:rsidRPr="000E7B90" w:rsidRDefault="000E7B90" w:rsidP="00DE72BC">
      <w:pPr>
        <w:spacing w:beforeLines="40" w:before="96" w:afterLines="20" w:after="48"/>
        <w:jc w:val="left"/>
      </w:pPr>
    </w:p>
    <w:p w14:paraId="189DBD56" w14:textId="77777777" w:rsidR="000E7B90" w:rsidRPr="000E7B90" w:rsidRDefault="000E7B90" w:rsidP="00DE72BC">
      <w:pPr>
        <w:spacing w:beforeLines="40" w:before="96" w:afterLines="20" w:after="48"/>
        <w:jc w:val="left"/>
      </w:pPr>
      <w:r w:rsidRPr="000E7B90">
        <w:t>Este valor, lo buscamos en la columna de</w:t>
      </w:r>
      <w:r w:rsidRPr="000E7B90">
        <w:rPr>
          <w:b/>
          <w:bCs/>
        </w:rPr>
        <w:t> frecuencias acumuladas.</w:t>
      </w:r>
      <w:r w:rsidRPr="000E7B90">
        <w:t> Si no aparece, buscamos el valor que sigue. Como vemos, después del 11 sigue el 14, por lo tanto,</w:t>
      </w:r>
      <w:r w:rsidRPr="000E7B90">
        <w:rPr>
          <w:b/>
          <w:bCs/>
        </w:rPr>
        <w:t> la mediana se ubica en el intervalo 3.</w:t>
      </w:r>
    </w:p>
    <w:p w14:paraId="767554EB" w14:textId="6F9EC709" w:rsidR="000E7B90" w:rsidRPr="000E7B90" w:rsidRDefault="000E7B90" w:rsidP="00DE72BC">
      <w:pPr>
        <w:spacing w:beforeLines="40" w:before="96" w:afterLines="20" w:after="48"/>
        <w:jc w:val="left"/>
      </w:pPr>
      <w:r w:rsidRPr="000E7B90">
        <w:lastRenderedPageBreak/>
        <w:drawing>
          <wp:anchor distT="0" distB="0" distL="114300" distR="114300" simplePos="0" relativeHeight="251704320" behindDoc="1" locked="0" layoutInCell="1" allowOverlap="1" wp14:anchorId="4EC22779" wp14:editId="43A21687">
            <wp:simplePos x="0" y="0"/>
            <wp:positionH relativeFrom="column">
              <wp:posOffset>3175</wp:posOffset>
            </wp:positionH>
            <wp:positionV relativeFrom="paragraph">
              <wp:posOffset>55</wp:posOffset>
            </wp:positionV>
            <wp:extent cx="5612130" cy="3308350"/>
            <wp:effectExtent l="0" t="0" r="7620" b="6350"/>
            <wp:wrapTight wrapText="bothSides">
              <wp:wrapPolygon edited="0">
                <wp:start x="0" y="0"/>
                <wp:lineTo x="0" y="21517"/>
                <wp:lineTo x="21556" y="21517"/>
                <wp:lineTo x="21556" y="0"/>
                <wp:lineTo x="0" y="0"/>
              </wp:wrapPolygon>
            </wp:wrapTight>
            <wp:docPr id="55" name="Imagen 55" descr="media-mediana-y-moda-para datos agrupados en interva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edia-mediana-y-moda-para datos agrupados en intervalo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3308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47C2EB" w14:textId="7E0B312B" w:rsidR="000E7B90" w:rsidRPr="000E7B90" w:rsidRDefault="000E7B90" w:rsidP="00DE72BC">
      <w:pPr>
        <w:spacing w:beforeLines="40" w:before="96" w:afterLines="20" w:after="48"/>
        <w:jc w:val="left"/>
      </w:pPr>
      <w:r w:rsidRPr="000E7B90">
        <w:t>Ahora, aplicamos la fórmula de la mediana:</w:t>
      </w:r>
    </w:p>
    <w:p w14:paraId="720D7B79" w14:textId="52242DCD" w:rsidR="000E7B90" w:rsidRDefault="000E7B90" w:rsidP="00DE72BC">
      <w:pPr>
        <w:spacing w:beforeLines="40" w:before="96" w:afterLines="20" w:after="48"/>
        <w:jc w:val="left"/>
      </w:pPr>
      <w:r w:rsidRPr="000E7B90">
        <w:drawing>
          <wp:anchor distT="0" distB="0" distL="114300" distR="114300" simplePos="0" relativeHeight="251705344" behindDoc="1" locked="0" layoutInCell="1" allowOverlap="1" wp14:anchorId="097130B1" wp14:editId="1FC517C1">
            <wp:simplePos x="0" y="0"/>
            <wp:positionH relativeFrom="column">
              <wp:posOffset>1136236</wp:posOffset>
            </wp:positionH>
            <wp:positionV relativeFrom="paragraph">
              <wp:posOffset>92848</wp:posOffset>
            </wp:positionV>
            <wp:extent cx="4035425" cy="1997710"/>
            <wp:effectExtent l="0" t="0" r="3175" b="2540"/>
            <wp:wrapTight wrapText="bothSides">
              <wp:wrapPolygon edited="0">
                <wp:start x="0" y="0"/>
                <wp:lineTo x="0" y="21421"/>
                <wp:lineTo x="21515" y="21421"/>
                <wp:lineTo x="21515" y="0"/>
                <wp:lineTo x="0" y="0"/>
              </wp:wrapPolygon>
            </wp:wrapTight>
            <wp:docPr id="54" name="Imagen 54" descr="media-mediana-y-moda-para-datos-agrupados-en-intervalos-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edia-mediana-y-moda-para-datos-agrupados-en-intervalos-9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35425" cy="1997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FDEDA2" w14:textId="5C369D85" w:rsidR="00797296" w:rsidRDefault="00797296" w:rsidP="00DE72BC">
      <w:pPr>
        <w:spacing w:beforeLines="40" w:before="96" w:afterLines="20" w:after="48"/>
        <w:jc w:val="left"/>
      </w:pPr>
    </w:p>
    <w:p w14:paraId="68D9BD01" w14:textId="3788026E" w:rsidR="00797296" w:rsidRDefault="00797296" w:rsidP="00DE72BC">
      <w:pPr>
        <w:spacing w:beforeLines="40" w:before="96" w:afterLines="20" w:after="48"/>
        <w:jc w:val="left"/>
      </w:pPr>
    </w:p>
    <w:p w14:paraId="7429579A" w14:textId="6675BF52" w:rsidR="00797296" w:rsidRDefault="00797296" w:rsidP="00DE72BC">
      <w:pPr>
        <w:spacing w:beforeLines="40" w:before="96" w:afterLines="20" w:after="48"/>
        <w:jc w:val="left"/>
      </w:pPr>
    </w:p>
    <w:p w14:paraId="73354960" w14:textId="39E44850" w:rsidR="00797296" w:rsidRDefault="00797296" w:rsidP="00DE72BC">
      <w:pPr>
        <w:spacing w:beforeLines="40" w:before="96" w:afterLines="20" w:after="48"/>
        <w:jc w:val="left"/>
      </w:pPr>
    </w:p>
    <w:p w14:paraId="47089DAB" w14:textId="3EEFE050" w:rsidR="00797296" w:rsidRDefault="00797296" w:rsidP="00DE72BC">
      <w:pPr>
        <w:spacing w:beforeLines="40" w:before="96" w:afterLines="20" w:after="48"/>
        <w:jc w:val="left"/>
      </w:pPr>
    </w:p>
    <w:p w14:paraId="73048694" w14:textId="7EB16525" w:rsidR="00797296" w:rsidRDefault="00797296" w:rsidP="00DE72BC">
      <w:pPr>
        <w:spacing w:beforeLines="40" w:before="96" w:afterLines="20" w:after="48"/>
        <w:jc w:val="left"/>
      </w:pPr>
    </w:p>
    <w:p w14:paraId="0A46C373" w14:textId="5FE270CC" w:rsidR="000E7B90" w:rsidRPr="000E7B90" w:rsidRDefault="000E7B90" w:rsidP="00DE72BC">
      <w:pPr>
        <w:spacing w:beforeLines="40" w:before="96" w:afterLines="20" w:after="48"/>
        <w:jc w:val="left"/>
      </w:pPr>
      <w:r w:rsidRPr="000E7B90">
        <w:t xml:space="preserve">El valor de la </w:t>
      </w:r>
      <w:proofErr w:type="gramStart"/>
      <w:r w:rsidRPr="000E7B90">
        <w:t>mediana,</w:t>
      </w:r>
      <w:proofErr w:type="gramEnd"/>
      <w:r w:rsidRPr="000E7B90">
        <w:t xml:space="preserve"> sería:  </w:t>
      </w:r>
      <w:r w:rsidRPr="000E7B90">
        <w:rPr>
          <w:b/>
          <w:bCs/>
        </w:rPr>
        <w:t>M</w:t>
      </w:r>
      <w:r w:rsidRPr="000E7B90">
        <w:rPr>
          <w:b/>
          <w:bCs/>
          <w:vertAlign w:val="subscript"/>
        </w:rPr>
        <w:t>e</w:t>
      </w:r>
      <w:r w:rsidRPr="000E7B90">
        <w:rPr>
          <w:b/>
          <w:bCs/>
        </w:rPr>
        <w:t> =</w:t>
      </w:r>
      <w:r w:rsidRPr="000E7B90">
        <w:t> </w:t>
      </w:r>
      <w:r w:rsidRPr="000E7B90">
        <w:rPr>
          <w:b/>
          <w:bCs/>
        </w:rPr>
        <w:t>9,667</w:t>
      </w:r>
      <w:r w:rsidRPr="000E7B90">
        <w:t>.</w:t>
      </w:r>
    </w:p>
    <w:p w14:paraId="47CC4B08" w14:textId="77777777" w:rsidR="00797296" w:rsidRDefault="00797296" w:rsidP="00DE72BC">
      <w:pPr>
        <w:spacing w:beforeLines="40" w:before="96" w:afterLines="20" w:after="48"/>
        <w:jc w:val="left"/>
        <w:rPr>
          <w:b/>
          <w:bCs/>
        </w:rPr>
      </w:pPr>
    </w:p>
    <w:p w14:paraId="57C4DB3B" w14:textId="50FD4EFE" w:rsidR="000E7B90" w:rsidRPr="000E7B90" w:rsidRDefault="000E7B90" w:rsidP="00DE72BC">
      <w:pPr>
        <w:spacing w:beforeLines="40" w:before="96" w:afterLines="20" w:after="48"/>
        <w:jc w:val="left"/>
        <w:rPr>
          <w:b/>
          <w:bCs/>
        </w:rPr>
      </w:pPr>
      <w:r w:rsidRPr="000E7B90">
        <w:rPr>
          <w:b/>
          <w:bCs/>
        </w:rPr>
        <w:t>Moda</w:t>
      </w:r>
    </w:p>
    <w:p w14:paraId="361B5913" w14:textId="377DF8FE" w:rsidR="000E7B90" w:rsidRPr="000E7B90" w:rsidRDefault="000E7B90" w:rsidP="00DE72BC">
      <w:pPr>
        <w:spacing w:beforeLines="40" w:before="96" w:afterLines="20" w:after="48"/>
        <w:jc w:val="left"/>
      </w:pPr>
      <w:r w:rsidRPr="000E7B90">
        <w:t>Para estimar la moda, se siguen los siguientes pasos:</w:t>
      </w:r>
    </w:p>
    <w:p w14:paraId="5235044B" w14:textId="2C024FE0" w:rsidR="000E7B90" w:rsidRPr="000E7B90" w:rsidRDefault="000E7B90" w:rsidP="00DE72BC">
      <w:pPr>
        <w:numPr>
          <w:ilvl w:val="0"/>
          <w:numId w:val="4"/>
        </w:numPr>
        <w:spacing w:beforeLines="40" w:before="96" w:afterLines="20" w:after="48"/>
        <w:jc w:val="left"/>
      </w:pPr>
      <w:r w:rsidRPr="000E7B90">
        <w:lastRenderedPageBreak/>
        <w:t>Encontrar el intervalo en el cual se encuentra la moda, que es el intervalo con mayor frecuencia absoluta.</w:t>
      </w:r>
    </w:p>
    <w:p w14:paraId="56F29BA5" w14:textId="335525BC" w:rsidR="000E7B90" w:rsidRDefault="000E7B90" w:rsidP="00DE72BC">
      <w:pPr>
        <w:numPr>
          <w:ilvl w:val="0"/>
          <w:numId w:val="4"/>
        </w:numPr>
        <w:spacing w:beforeLines="40" w:before="96" w:afterLines="20" w:after="48"/>
        <w:jc w:val="left"/>
      </w:pPr>
      <w:r w:rsidRPr="000E7B90">
        <w:t>Usar la siguiente fórmula para estimar el valor de la moda:</w:t>
      </w:r>
    </w:p>
    <w:p w14:paraId="2F839106" w14:textId="6FBF15AB" w:rsidR="00797296" w:rsidRPr="000E7B90" w:rsidRDefault="00797296" w:rsidP="00DE72BC">
      <w:pPr>
        <w:spacing w:beforeLines="40" w:before="96" w:afterLines="20" w:after="48"/>
        <w:jc w:val="left"/>
      </w:pPr>
      <w:r w:rsidRPr="000E7B90">
        <w:drawing>
          <wp:anchor distT="0" distB="0" distL="114300" distR="114300" simplePos="0" relativeHeight="251706368" behindDoc="1" locked="0" layoutInCell="1" allowOverlap="1" wp14:anchorId="5665A0B6" wp14:editId="16714A55">
            <wp:simplePos x="0" y="0"/>
            <wp:positionH relativeFrom="column">
              <wp:posOffset>1134745</wp:posOffset>
            </wp:positionH>
            <wp:positionV relativeFrom="paragraph">
              <wp:posOffset>178904</wp:posOffset>
            </wp:positionV>
            <wp:extent cx="2802890" cy="566420"/>
            <wp:effectExtent l="0" t="0" r="0" b="5080"/>
            <wp:wrapTight wrapText="bothSides">
              <wp:wrapPolygon edited="0">
                <wp:start x="0" y="0"/>
                <wp:lineTo x="0" y="21067"/>
                <wp:lineTo x="21434" y="21067"/>
                <wp:lineTo x="21434" y="0"/>
                <wp:lineTo x="0" y="0"/>
              </wp:wrapPolygon>
            </wp:wrapTight>
            <wp:docPr id="53" name="Imagen 53" descr="media-mediana-y-moda-para-datos-agrupados-en-intervalos-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media-mediana-y-moda-para-datos-agrupados-en-intervalos-9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02890" cy="566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49E016" w14:textId="26CFD454" w:rsidR="000E7B90" w:rsidRPr="000E7B90" w:rsidRDefault="000E7B90" w:rsidP="00DE72BC">
      <w:pPr>
        <w:spacing w:beforeLines="40" w:before="96" w:afterLines="20" w:after="48"/>
        <w:jc w:val="left"/>
      </w:pPr>
    </w:p>
    <w:p w14:paraId="14571EFF" w14:textId="77777777" w:rsidR="00797296" w:rsidRDefault="00797296" w:rsidP="00DE72BC">
      <w:pPr>
        <w:spacing w:beforeLines="40" w:before="96" w:afterLines="20" w:after="48"/>
        <w:jc w:val="left"/>
      </w:pPr>
    </w:p>
    <w:p w14:paraId="112668FD" w14:textId="655F4E99" w:rsidR="000E7B90" w:rsidRPr="000E7B90" w:rsidRDefault="000E7B90" w:rsidP="00DE72BC">
      <w:pPr>
        <w:spacing w:beforeLines="40" w:before="96" w:afterLines="20" w:after="48"/>
        <w:jc w:val="left"/>
      </w:pPr>
      <w:r w:rsidRPr="000E7B90">
        <w:t>Donde:</w:t>
      </w:r>
    </w:p>
    <w:p w14:paraId="09965FD8" w14:textId="77777777" w:rsidR="000E7B90" w:rsidRPr="000E7B90" w:rsidRDefault="000E7B90" w:rsidP="00DE72BC">
      <w:pPr>
        <w:numPr>
          <w:ilvl w:val="0"/>
          <w:numId w:val="5"/>
        </w:numPr>
        <w:spacing w:beforeLines="40" w:before="96" w:afterLines="20" w:after="48"/>
        <w:jc w:val="left"/>
      </w:pPr>
      <w:r w:rsidRPr="000E7B90">
        <w:t>L</w:t>
      </w:r>
      <w:r w:rsidRPr="000E7B90">
        <w:rPr>
          <w:vertAlign w:val="subscript"/>
        </w:rPr>
        <w:t>i</w:t>
      </w:r>
      <w:r w:rsidRPr="000E7B90">
        <w:t>: límite inferior del intervalo en el cual se encuentra la moda.</w:t>
      </w:r>
    </w:p>
    <w:p w14:paraId="68E7A234" w14:textId="77777777" w:rsidR="000E7B90" w:rsidRPr="000E7B90" w:rsidRDefault="000E7B90" w:rsidP="00DE72BC">
      <w:pPr>
        <w:numPr>
          <w:ilvl w:val="0"/>
          <w:numId w:val="5"/>
        </w:numPr>
        <w:spacing w:beforeLines="40" w:before="96" w:afterLines="20" w:after="48"/>
        <w:jc w:val="left"/>
      </w:pPr>
      <w:r w:rsidRPr="000E7B90">
        <w:t>f</w:t>
      </w:r>
      <w:r w:rsidRPr="000E7B90">
        <w:rPr>
          <w:vertAlign w:val="subscript"/>
        </w:rPr>
        <w:t>i-1</w:t>
      </w:r>
      <w:r w:rsidRPr="000E7B90">
        <w:t>: frecuencia absoluta del intervalo anterior en el que se encuentra la moda.</w:t>
      </w:r>
    </w:p>
    <w:p w14:paraId="1946A2B3" w14:textId="77777777" w:rsidR="000E7B90" w:rsidRPr="000E7B90" w:rsidRDefault="000E7B90" w:rsidP="00DE72BC">
      <w:pPr>
        <w:numPr>
          <w:ilvl w:val="0"/>
          <w:numId w:val="5"/>
        </w:numPr>
        <w:spacing w:beforeLines="40" w:before="96" w:afterLines="20" w:after="48"/>
        <w:jc w:val="left"/>
      </w:pPr>
      <w:r w:rsidRPr="000E7B90">
        <w:t>f</w:t>
      </w:r>
      <w:r w:rsidRPr="000E7B90">
        <w:rPr>
          <w:vertAlign w:val="subscript"/>
        </w:rPr>
        <w:t>i</w:t>
      </w:r>
      <w:r w:rsidRPr="000E7B90">
        <w:t>: frecuencia absoluta del intervalo en el que se encuentra la moda.</w:t>
      </w:r>
    </w:p>
    <w:p w14:paraId="45DC5F87" w14:textId="77777777" w:rsidR="000E7B90" w:rsidRPr="000E7B90" w:rsidRDefault="000E7B90" w:rsidP="00DE72BC">
      <w:pPr>
        <w:numPr>
          <w:ilvl w:val="0"/>
          <w:numId w:val="5"/>
        </w:numPr>
        <w:spacing w:beforeLines="40" w:before="96" w:afterLines="20" w:after="48"/>
        <w:jc w:val="left"/>
      </w:pPr>
      <w:r w:rsidRPr="000E7B90">
        <w:t>f</w:t>
      </w:r>
      <w:r w:rsidRPr="000E7B90">
        <w:rPr>
          <w:vertAlign w:val="subscript"/>
        </w:rPr>
        <w:t>i+1</w:t>
      </w:r>
      <w:r w:rsidRPr="000E7B90">
        <w:t>: frecuencia absoluta del intervalo siguiente en el que se encuentra la moda.</w:t>
      </w:r>
    </w:p>
    <w:p w14:paraId="3249A838" w14:textId="77777777" w:rsidR="000E7B90" w:rsidRPr="000E7B90" w:rsidRDefault="000E7B90" w:rsidP="00DE72BC">
      <w:pPr>
        <w:numPr>
          <w:ilvl w:val="0"/>
          <w:numId w:val="5"/>
        </w:numPr>
        <w:spacing w:beforeLines="40" w:before="96" w:afterLines="20" w:after="48"/>
        <w:jc w:val="left"/>
      </w:pPr>
      <w:proofErr w:type="spellStart"/>
      <w:r w:rsidRPr="000E7B90">
        <w:t>A</w:t>
      </w:r>
      <w:r w:rsidRPr="000E7B90">
        <w:rPr>
          <w:vertAlign w:val="subscript"/>
        </w:rPr>
        <w:t>i</w:t>
      </w:r>
      <w:proofErr w:type="spellEnd"/>
      <w:r w:rsidRPr="000E7B90">
        <w:t>: amplitud del intervalo en el que se encuentra la moda.</w:t>
      </w:r>
    </w:p>
    <w:p w14:paraId="2EDFB986" w14:textId="77777777" w:rsidR="00797296" w:rsidRDefault="00797296" w:rsidP="00DE72BC">
      <w:pPr>
        <w:spacing w:beforeLines="40" w:before="96" w:afterLines="20" w:after="48"/>
        <w:jc w:val="left"/>
        <w:rPr>
          <w:b/>
          <w:bCs/>
        </w:rPr>
      </w:pPr>
    </w:p>
    <w:p w14:paraId="4EC72E94" w14:textId="03AE91D0" w:rsidR="000E7B90" w:rsidRPr="000E7B90" w:rsidRDefault="000E7B90" w:rsidP="00DE72BC">
      <w:pPr>
        <w:spacing w:beforeLines="40" w:before="96" w:afterLines="20" w:after="48"/>
        <w:jc w:val="left"/>
        <w:rPr>
          <w:b/>
          <w:bCs/>
        </w:rPr>
      </w:pPr>
      <w:r w:rsidRPr="000E7B90">
        <w:rPr>
          <w:b/>
          <w:bCs/>
        </w:rPr>
        <w:t>Ejemplo 3</w:t>
      </w:r>
    </w:p>
    <w:p w14:paraId="4A52D37C" w14:textId="74A202DB" w:rsidR="000E7B90" w:rsidRDefault="000E7B90" w:rsidP="00DE72BC">
      <w:pPr>
        <w:spacing w:beforeLines="40" w:before="96" w:afterLines="20" w:after="48"/>
        <w:jc w:val="left"/>
      </w:pPr>
      <w:r w:rsidRPr="000E7B90">
        <w:t>Encontrar la moda de la siguiente distribución:</w:t>
      </w:r>
    </w:p>
    <w:p w14:paraId="57443289" w14:textId="065493B5" w:rsidR="00797296" w:rsidRPr="000E7B90" w:rsidRDefault="00B35780" w:rsidP="00DE72BC">
      <w:pPr>
        <w:spacing w:beforeLines="40" w:before="96" w:afterLines="20" w:after="48"/>
        <w:jc w:val="left"/>
      </w:pPr>
      <w:r w:rsidRPr="000E7B90">
        <w:drawing>
          <wp:anchor distT="0" distB="0" distL="114300" distR="114300" simplePos="0" relativeHeight="251707392" behindDoc="1" locked="0" layoutInCell="1" allowOverlap="1" wp14:anchorId="13D3389E" wp14:editId="2F415FA5">
            <wp:simplePos x="0" y="0"/>
            <wp:positionH relativeFrom="column">
              <wp:posOffset>92627</wp:posOffset>
            </wp:positionH>
            <wp:positionV relativeFrom="paragraph">
              <wp:posOffset>35836</wp:posOffset>
            </wp:positionV>
            <wp:extent cx="4581525" cy="2700655"/>
            <wp:effectExtent l="0" t="0" r="9525" b="4445"/>
            <wp:wrapTight wrapText="bothSides">
              <wp:wrapPolygon edited="0">
                <wp:start x="0" y="0"/>
                <wp:lineTo x="0" y="21483"/>
                <wp:lineTo x="21555" y="21483"/>
                <wp:lineTo x="21555" y="0"/>
                <wp:lineTo x="0" y="0"/>
              </wp:wrapPolygon>
            </wp:wrapTight>
            <wp:docPr id="52" name="Imagen 52" descr="media-mediana-y-moda-para-datos-agrupados-en-intervalos-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edia-mediana-y-moda-para-datos-agrupados-en-intervalos-9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81525" cy="2700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BCA2A6" w14:textId="75B33BE0" w:rsidR="000E7B90" w:rsidRDefault="000E7B90" w:rsidP="00DE72BC">
      <w:pPr>
        <w:spacing w:beforeLines="40" w:before="96" w:afterLines="20" w:after="48"/>
        <w:jc w:val="left"/>
      </w:pPr>
      <w:r w:rsidRPr="000E7B90">
        <w:lastRenderedPageBreak/>
        <w:t>Primero, encontramos el intervalo en el cual se encuentra la moda, es decir, el intervalo con mayor frecuencia absoluta. El intervalo 3, tiene la mayor frecuencia absoluta (6), por lo tanto, aquí se encontrará la moda.</w:t>
      </w:r>
    </w:p>
    <w:p w14:paraId="780CF842" w14:textId="28163768" w:rsidR="00B35780" w:rsidRPr="000E7B90" w:rsidRDefault="00B35780" w:rsidP="00DE72BC">
      <w:pPr>
        <w:spacing w:beforeLines="40" w:before="96" w:afterLines="20" w:after="48"/>
        <w:jc w:val="left"/>
      </w:pPr>
      <w:r w:rsidRPr="000E7B90">
        <w:drawing>
          <wp:anchor distT="0" distB="0" distL="114300" distR="114300" simplePos="0" relativeHeight="251708416" behindDoc="1" locked="0" layoutInCell="1" allowOverlap="1" wp14:anchorId="292FB85A" wp14:editId="19EF6EA5">
            <wp:simplePos x="0" y="0"/>
            <wp:positionH relativeFrom="column">
              <wp:posOffset>3175</wp:posOffset>
            </wp:positionH>
            <wp:positionV relativeFrom="paragraph">
              <wp:posOffset>250908</wp:posOffset>
            </wp:positionV>
            <wp:extent cx="5612130" cy="3308350"/>
            <wp:effectExtent l="0" t="0" r="7620" b="6350"/>
            <wp:wrapTight wrapText="bothSides">
              <wp:wrapPolygon edited="0">
                <wp:start x="0" y="0"/>
                <wp:lineTo x="0" y="21517"/>
                <wp:lineTo x="21556" y="21517"/>
                <wp:lineTo x="21556" y="0"/>
                <wp:lineTo x="0" y="0"/>
              </wp:wrapPolygon>
            </wp:wrapTight>
            <wp:docPr id="51" name="Imagen 51" descr="media-mediana-y-moda-para-datos-agrupados-en-intervalos-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edia-mediana-y-moda-para-datos-agrupados-en-intervalos-5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2130" cy="3308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B882D6" w14:textId="4B3414FE" w:rsidR="000E7B90" w:rsidRPr="000E7B90" w:rsidRDefault="000E7B90" w:rsidP="00DE72BC">
      <w:pPr>
        <w:spacing w:beforeLines="40" w:before="96" w:afterLines="20" w:after="48"/>
        <w:jc w:val="left"/>
      </w:pPr>
    </w:p>
    <w:p w14:paraId="30801EFD" w14:textId="77777777" w:rsidR="000E7B90" w:rsidRPr="000E7B90" w:rsidRDefault="000E7B90" w:rsidP="00DE72BC">
      <w:pPr>
        <w:spacing w:beforeLines="40" w:before="96" w:afterLines="20" w:after="48"/>
        <w:jc w:val="left"/>
      </w:pPr>
      <w:r w:rsidRPr="000E7B90">
        <w:t>Ahora, aplicamos la fórmula para estimar la moda:</w:t>
      </w:r>
    </w:p>
    <w:p w14:paraId="3E31A22F" w14:textId="20383CBE" w:rsidR="000E7B90" w:rsidRPr="000E7B90" w:rsidRDefault="000E7B90" w:rsidP="00DE72BC">
      <w:pPr>
        <w:spacing w:beforeLines="40" w:before="96" w:afterLines="20" w:after="48"/>
        <w:jc w:val="left"/>
      </w:pPr>
      <w:r w:rsidRPr="000E7B90">
        <w:drawing>
          <wp:anchor distT="0" distB="0" distL="114300" distR="114300" simplePos="0" relativeHeight="251709440" behindDoc="1" locked="0" layoutInCell="1" allowOverlap="1" wp14:anchorId="26C01BF4" wp14:editId="24B8ADAD">
            <wp:simplePos x="0" y="0"/>
            <wp:positionH relativeFrom="column">
              <wp:posOffset>3230</wp:posOffset>
            </wp:positionH>
            <wp:positionV relativeFrom="paragraph">
              <wp:posOffset>13611</wp:posOffset>
            </wp:positionV>
            <wp:extent cx="5612130" cy="1795780"/>
            <wp:effectExtent l="0" t="0" r="7620" b="0"/>
            <wp:wrapTight wrapText="bothSides">
              <wp:wrapPolygon edited="0">
                <wp:start x="0" y="0"/>
                <wp:lineTo x="0" y="21310"/>
                <wp:lineTo x="21556" y="21310"/>
                <wp:lineTo x="21556" y="0"/>
                <wp:lineTo x="0" y="0"/>
              </wp:wrapPolygon>
            </wp:wrapTight>
            <wp:docPr id="50" name="Imagen 50" descr="media-mediana-y-moda-para-datos-agrupados-en-intervalos-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media-mediana-y-moda-para-datos-agrupados-en-intervalos-9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179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27A97D" w14:textId="77777777" w:rsidR="000E7B90" w:rsidRPr="000E7B90" w:rsidRDefault="000E7B90" w:rsidP="00DE72BC">
      <w:pPr>
        <w:spacing w:beforeLines="40" w:before="96" w:afterLines="20" w:after="48"/>
        <w:jc w:val="left"/>
      </w:pPr>
      <w:r w:rsidRPr="000E7B90">
        <w:t>Por lo tanto, el valor de la moda sería: </w:t>
      </w:r>
      <w:r w:rsidRPr="000E7B90">
        <w:rPr>
          <w:b/>
          <w:bCs/>
        </w:rPr>
        <w:t>M</w:t>
      </w:r>
      <w:r w:rsidRPr="000E7B90">
        <w:rPr>
          <w:b/>
          <w:bCs/>
          <w:vertAlign w:val="subscript"/>
        </w:rPr>
        <w:t>o</w:t>
      </w:r>
      <w:r w:rsidRPr="000E7B90">
        <w:rPr>
          <w:b/>
          <w:bCs/>
        </w:rPr>
        <w:t> = 9,333.</w:t>
      </w:r>
    </w:p>
    <w:p w14:paraId="656D1ED2" w14:textId="26444458" w:rsidR="000E7B90" w:rsidRDefault="000E7B90" w:rsidP="00DE72BC">
      <w:pPr>
        <w:spacing w:beforeLines="40" w:before="96" w:afterLines="20" w:after="48"/>
        <w:jc w:val="left"/>
      </w:pPr>
    </w:p>
    <w:p w14:paraId="32A261C8" w14:textId="3032BA8A" w:rsidR="000E7B90" w:rsidRDefault="00055020" w:rsidP="00DE72BC">
      <w:pPr>
        <w:spacing w:beforeLines="40" w:before="96" w:afterLines="20" w:after="48"/>
        <w:jc w:val="left"/>
        <w:rPr>
          <w:b/>
          <w:bCs/>
          <w:sz w:val="28"/>
          <w:szCs w:val="24"/>
        </w:rPr>
      </w:pPr>
      <w:r w:rsidRPr="00ED35BC">
        <w:rPr>
          <w:b/>
          <w:bCs/>
          <w:sz w:val="28"/>
          <w:szCs w:val="24"/>
        </w:rPr>
        <w:lastRenderedPageBreak/>
        <w:t>Media geométrica</w:t>
      </w:r>
    </w:p>
    <w:p w14:paraId="252B1A20" w14:textId="601B0E6B" w:rsidR="00ED35BC" w:rsidRDefault="00ED35BC" w:rsidP="00DE72BC">
      <w:pPr>
        <w:spacing w:beforeLines="40" w:before="96" w:afterLines="20" w:after="48"/>
        <w:jc w:val="left"/>
      </w:pPr>
    </w:p>
    <w:p w14:paraId="01CD5A34" w14:textId="4B48E217" w:rsidR="00ED35BC" w:rsidRPr="00ED35BC" w:rsidRDefault="00ED35BC" w:rsidP="00B35780">
      <w:pPr>
        <w:spacing w:beforeLines="40" w:before="96" w:afterLines="20" w:after="48"/>
        <w:rPr>
          <w:b/>
          <w:bCs/>
        </w:rPr>
      </w:pPr>
      <w:r w:rsidRPr="00ED35BC">
        <w:rPr>
          <w:b/>
          <w:bCs/>
        </w:rPr>
        <w:t>La media geométrica es un tipo de media que se calcula como la raíz del producto de un conjunto de números estrictamente positivos.</w:t>
      </w:r>
    </w:p>
    <w:p w14:paraId="11B582C6" w14:textId="77777777" w:rsidR="00B35780" w:rsidRDefault="00B35780" w:rsidP="00B35780">
      <w:pPr>
        <w:spacing w:beforeLines="40" w:before="96" w:afterLines="20" w:after="48"/>
      </w:pPr>
    </w:p>
    <w:p w14:paraId="3E0A2DF8" w14:textId="7B668E3D" w:rsidR="00ED35BC" w:rsidRDefault="00ED35BC" w:rsidP="00B35780">
      <w:pPr>
        <w:spacing w:beforeLines="40" w:before="96" w:afterLines="20" w:after="48"/>
      </w:pPr>
      <w:r w:rsidRPr="00ED35BC">
        <w:t xml:space="preserve">La media geométrica se calcula como un producto conjunto. Es decir, que todos los valores se multiplican entre sí. De modo </w:t>
      </w:r>
      <w:proofErr w:type="gramStart"/>
      <w:r w:rsidRPr="00ED35BC">
        <w:t>que</w:t>
      </w:r>
      <w:proofErr w:type="gramEnd"/>
      <w:r w:rsidRPr="00ED35BC">
        <w:t xml:space="preserve"> si uno de ellos fuera cero, el producto total sería cero. Por ello, debemos siempre tener en cuenta que a la hora de calcular la media geométrica necesitamos números que sean únicamente positivos.</w:t>
      </w:r>
    </w:p>
    <w:p w14:paraId="286BAFB9" w14:textId="77777777" w:rsidR="00B35780" w:rsidRPr="00ED35BC" w:rsidRDefault="00B35780" w:rsidP="00B35780">
      <w:pPr>
        <w:spacing w:beforeLines="40" w:before="96" w:afterLines="20" w:after="48"/>
      </w:pPr>
    </w:p>
    <w:p w14:paraId="27925BF6" w14:textId="77777777" w:rsidR="00ED35BC" w:rsidRPr="00ED35BC" w:rsidRDefault="00ED35BC" w:rsidP="00B35780">
      <w:pPr>
        <w:spacing w:beforeLines="40" w:before="96" w:afterLines="20" w:after="48"/>
      </w:pPr>
      <w:r w:rsidRPr="00ED35BC">
        <w:t>Uno de sus principales usos es para calcular medias sobre porcentajes, pues su cálculo ofrece unos resultados más adaptados a la realidad. Veremos ejemplos de esto más tarde, pero antes debemos conocer su fórmula.</w:t>
      </w:r>
    </w:p>
    <w:p w14:paraId="09051530" w14:textId="46167867" w:rsidR="00ED35BC" w:rsidRDefault="00ED35BC" w:rsidP="00DE72BC">
      <w:pPr>
        <w:spacing w:beforeLines="40" w:before="96" w:afterLines="20" w:after="48"/>
        <w:jc w:val="left"/>
      </w:pPr>
    </w:p>
    <w:p w14:paraId="144AE2A0" w14:textId="77777777" w:rsidR="00957121" w:rsidRPr="00957121" w:rsidRDefault="00957121" w:rsidP="00957121">
      <w:pPr>
        <w:spacing w:beforeLines="40" w:before="96" w:afterLines="20" w:after="48"/>
        <w:jc w:val="left"/>
        <w:rPr>
          <w:b/>
          <w:bCs/>
        </w:rPr>
      </w:pPr>
      <w:r w:rsidRPr="00957121">
        <w:rPr>
          <w:b/>
          <w:bCs/>
        </w:rPr>
        <w:t>Fórmula de la media geométrica</w:t>
      </w:r>
    </w:p>
    <w:p w14:paraId="17E4C6C8" w14:textId="26F15747" w:rsidR="00957121" w:rsidRPr="00957121" w:rsidRDefault="00957121" w:rsidP="00957121">
      <w:pPr>
        <w:spacing w:beforeLines="40" w:before="96" w:afterLines="20" w:after="48"/>
        <w:jc w:val="left"/>
      </w:pPr>
      <w:r w:rsidRPr="00957121">
        <w:drawing>
          <wp:anchor distT="0" distB="0" distL="114300" distR="114300" simplePos="0" relativeHeight="251710464" behindDoc="1" locked="0" layoutInCell="1" allowOverlap="1" wp14:anchorId="37884F8A" wp14:editId="2D55BCA3">
            <wp:simplePos x="0" y="0"/>
            <wp:positionH relativeFrom="column">
              <wp:posOffset>152262</wp:posOffset>
            </wp:positionH>
            <wp:positionV relativeFrom="paragraph">
              <wp:posOffset>338372</wp:posOffset>
            </wp:positionV>
            <wp:extent cx="4889500" cy="861695"/>
            <wp:effectExtent l="0" t="0" r="6350" b="0"/>
            <wp:wrapTight wrapText="bothSides">
              <wp:wrapPolygon edited="0">
                <wp:start x="0" y="0"/>
                <wp:lineTo x="0" y="21011"/>
                <wp:lineTo x="21544" y="21011"/>
                <wp:lineTo x="21544" y="0"/>
                <wp:lineTo x="0" y="0"/>
              </wp:wrapPolygon>
            </wp:wrapTight>
            <wp:docPr id="68" name="Imagen 68">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89500" cy="8616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7121">
        <w:t>La fórmula de la media geométrica es la siguiente:</w:t>
      </w:r>
    </w:p>
    <w:p w14:paraId="798E01E6" w14:textId="07FA3967" w:rsidR="00957121" w:rsidRDefault="00957121" w:rsidP="00957121">
      <w:pPr>
        <w:spacing w:beforeLines="40" w:before="96" w:afterLines="20" w:after="48"/>
        <w:jc w:val="left"/>
      </w:pPr>
    </w:p>
    <w:p w14:paraId="3EAA920A" w14:textId="116691BA" w:rsidR="00957121" w:rsidRPr="00957121" w:rsidRDefault="00957121" w:rsidP="00957121">
      <w:pPr>
        <w:spacing w:beforeLines="40" w:before="96" w:afterLines="20" w:after="48"/>
        <w:jc w:val="left"/>
      </w:pPr>
      <w:r w:rsidRPr="00957121">
        <w:t>Fórmula de la media geométrica</w:t>
      </w:r>
    </w:p>
    <w:p w14:paraId="13C0EC68" w14:textId="77777777" w:rsidR="00957121" w:rsidRDefault="00957121" w:rsidP="00957121">
      <w:pPr>
        <w:spacing w:beforeLines="40" w:before="96" w:afterLines="20" w:after="48"/>
        <w:jc w:val="left"/>
      </w:pPr>
    </w:p>
    <w:p w14:paraId="30B169FE" w14:textId="13ADF5F1" w:rsidR="00957121" w:rsidRPr="00957121" w:rsidRDefault="00957121" w:rsidP="00957121">
      <w:pPr>
        <w:spacing w:beforeLines="40" w:before="96" w:afterLines="20" w:after="48"/>
        <w:jc w:val="left"/>
      </w:pPr>
      <w:r w:rsidRPr="00957121">
        <w:t>Donde:</w:t>
      </w:r>
    </w:p>
    <w:p w14:paraId="213BFF61" w14:textId="77777777" w:rsidR="00957121" w:rsidRPr="00957121" w:rsidRDefault="00957121" w:rsidP="00957121">
      <w:pPr>
        <w:numPr>
          <w:ilvl w:val="0"/>
          <w:numId w:val="6"/>
        </w:numPr>
        <w:spacing w:beforeLines="40" w:before="96" w:afterLines="20" w:after="48"/>
        <w:jc w:val="left"/>
      </w:pPr>
      <w:r w:rsidRPr="00957121">
        <w:rPr>
          <w:b/>
          <w:bCs/>
        </w:rPr>
        <w:t>N: </w:t>
      </w:r>
      <w:r w:rsidRPr="00957121">
        <w:t>Se trata del número total de observaciones. Por ejemplo, si tenemos el crecimiento de los beneficios de una empresa durante 4 periodos, N será 4.</w:t>
      </w:r>
    </w:p>
    <w:p w14:paraId="15C0F85E" w14:textId="77777777" w:rsidR="00957121" w:rsidRPr="00957121" w:rsidRDefault="00957121" w:rsidP="00957121">
      <w:pPr>
        <w:numPr>
          <w:ilvl w:val="0"/>
          <w:numId w:val="6"/>
        </w:numPr>
        <w:spacing w:beforeLines="40" w:before="96" w:afterLines="20" w:after="48"/>
        <w:jc w:val="left"/>
      </w:pPr>
      <w:r w:rsidRPr="00957121">
        <w:rPr>
          <w:b/>
          <w:bCs/>
        </w:rPr>
        <w:lastRenderedPageBreak/>
        <w:t>x: </w:t>
      </w:r>
      <w:r w:rsidRPr="00957121">
        <w:t>La variable X es sobre la que calculamos la media geométrica. Siguiendo el ejemplo anterior, el crecimiento de los beneficios estará expresado en porcentaje y será la variable X.</w:t>
      </w:r>
    </w:p>
    <w:p w14:paraId="2704F69B" w14:textId="77777777" w:rsidR="00957121" w:rsidRPr="00957121" w:rsidRDefault="00957121" w:rsidP="00957121">
      <w:pPr>
        <w:numPr>
          <w:ilvl w:val="0"/>
          <w:numId w:val="6"/>
        </w:numPr>
        <w:spacing w:beforeLines="40" w:before="96" w:afterLines="20" w:after="48"/>
        <w:jc w:val="left"/>
      </w:pPr>
      <w:r w:rsidRPr="00957121">
        <w:rPr>
          <w:b/>
          <w:bCs/>
        </w:rPr>
        <w:t>i:</w:t>
      </w:r>
      <w:r w:rsidRPr="00957121">
        <w:t> Representa la posición de cada observación. En este ejemplo, podríamos ponerle un número cada periodo. Un 1, al periodo 1, un 2 al periodo 2, etc. De manera que x</w:t>
      </w:r>
      <w:r w:rsidRPr="00957121">
        <w:rPr>
          <w:vertAlign w:val="subscript"/>
        </w:rPr>
        <w:t>1</w:t>
      </w:r>
      <w:r w:rsidRPr="00957121">
        <w:t> es el crecimiento de los beneficios en el periodo 1, x</w:t>
      </w:r>
      <w:r w:rsidRPr="00957121">
        <w:rPr>
          <w:vertAlign w:val="subscript"/>
        </w:rPr>
        <w:t>2</w:t>
      </w:r>
      <w:r w:rsidRPr="00957121">
        <w:t> el crecimiento de los beneficios en el periodo 2, x</w:t>
      </w:r>
      <w:r w:rsidRPr="00957121">
        <w:rPr>
          <w:vertAlign w:val="subscript"/>
        </w:rPr>
        <w:t>3</w:t>
      </w:r>
      <w:r w:rsidRPr="00957121">
        <w:t> el crecimiento de los beneficios en el periodo 3 y x</w:t>
      </w:r>
      <w:r w:rsidRPr="00957121">
        <w:rPr>
          <w:vertAlign w:val="subscript"/>
        </w:rPr>
        <w:t>4</w:t>
      </w:r>
      <w:r w:rsidRPr="00957121">
        <w:t> el crecimiento de los beneficios en el periodo 4.</w:t>
      </w:r>
    </w:p>
    <w:p w14:paraId="04756497" w14:textId="58402D48" w:rsidR="00957121" w:rsidRDefault="00957121" w:rsidP="00957121">
      <w:pPr>
        <w:spacing w:beforeLines="40" w:before="96" w:afterLines="20" w:after="48"/>
        <w:jc w:val="left"/>
      </w:pPr>
      <w:r w:rsidRPr="00957121">
        <w:t>Como ya hemos indicado este tipo de media es adecuada para calcular variables en porcentaje o </w:t>
      </w:r>
      <w:r w:rsidRPr="00957121">
        <w:rPr>
          <w:b/>
          <w:bCs/>
        </w:rPr>
        <w:t>índices</w:t>
      </w:r>
      <w:r w:rsidRPr="00957121">
        <w:t>. Una de sus principales ventajas es que es menos sensible a valores extremos (</w:t>
      </w:r>
      <w:proofErr w:type="gramStart"/>
      <w:r w:rsidRPr="00957121">
        <w:t>muy grandes o muy pequeños</w:t>
      </w:r>
      <w:proofErr w:type="gramEnd"/>
      <w:r w:rsidRPr="00957121">
        <w:t>) que podrían alterar la media de una </w:t>
      </w:r>
      <w:r w:rsidRPr="00957121">
        <w:rPr>
          <w:b/>
          <w:bCs/>
        </w:rPr>
        <w:t>muestra estadística</w:t>
      </w:r>
      <w:r w:rsidRPr="00957121">
        <w:t>. Por el contrario, su principal desventaja es que no puede utilizarse con números negativos.</w:t>
      </w:r>
    </w:p>
    <w:p w14:paraId="3115FE92" w14:textId="77777777" w:rsidR="00957121" w:rsidRPr="00957121" w:rsidRDefault="00957121" w:rsidP="00957121">
      <w:pPr>
        <w:spacing w:beforeLines="40" w:before="96" w:afterLines="20" w:after="48"/>
        <w:jc w:val="left"/>
      </w:pPr>
    </w:p>
    <w:p w14:paraId="26A0A4E3" w14:textId="77777777" w:rsidR="00957121" w:rsidRPr="00957121" w:rsidRDefault="00957121" w:rsidP="00957121">
      <w:pPr>
        <w:spacing w:beforeLines="40" w:before="96" w:afterLines="20" w:after="48"/>
        <w:jc w:val="left"/>
        <w:rPr>
          <w:b/>
          <w:bCs/>
        </w:rPr>
      </w:pPr>
      <w:r w:rsidRPr="00957121">
        <w:rPr>
          <w:b/>
          <w:bCs/>
        </w:rPr>
        <w:t>Ejemplo de media geométrica</w:t>
      </w:r>
    </w:p>
    <w:p w14:paraId="1EA41EA2" w14:textId="77777777" w:rsidR="00957121" w:rsidRDefault="00957121" w:rsidP="00957121">
      <w:pPr>
        <w:spacing w:beforeLines="40" w:before="96" w:afterLines="20" w:after="48"/>
        <w:jc w:val="left"/>
      </w:pPr>
    </w:p>
    <w:p w14:paraId="7BE25C7F" w14:textId="38B1F8D7" w:rsidR="00957121" w:rsidRDefault="00957121" w:rsidP="00957121">
      <w:pPr>
        <w:spacing w:beforeLines="40" w:before="96" w:afterLines="20" w:after="48"/>
        <w:jc w:val="left"/>
      </w:pPr>
      <w:r w:rsidRPr="00957121">
        <w:t>Supongamos los resultados de una empresa. La empresa ha generado un 20% de </w:t>
      </w:r>
      <w:r w:rsidRPr="00957121">
        <w:rPr>
          <w:b/>
          <w:bCs/>
        </w:rPr>
        <w:t>rentabilidad</w:t>
      </w:r>
      <w:r w:rsidRPr="00957121">
        <w:t xml:space="preserve"> el primer año, un 15% el segundo año, un 33% el tercer año y un 25% el cuarto año. Lo fácil, en este caso sería sumar las cantidades y dividir entre cuatro. Sin </w:t>
      </w:r>
      <w:proofErr w:type="gramStart"/>
      <w:r w:rsidRPr="00957121">
        <w:t>embargo</w:t>
      </w:r>
      <w:proofErr w:type="gramEnd"/>
      <w:r w:rsidRPr="00957121">
        <w:t xml:space="preserve"> esto no es correcto.</w:t>
      </w:r>
    </w:p>
    <w:p w14:paraId="64E823CA" w14:textId="77777777" w:rsidR="00957121" w:rsidRPr="00957121" w:rsidRDefault="00957121" w:rsidP="00957121">
      <w:pPr>
        <w:spacing w:beforeLines="40" w:before="96" w:afterLines="20" w:after="48"/>
        <w:jc w:val="left"/>
      </w:pPr>
    </w:p>
    <w:p w14:paraId="360371A4" w14:textId="77777777" w:rsidR="00957121" w:rsidRPr="00957121" w:rsidRDefault="00957121" w:rsidP="00957121">
      <w:pPr>
        <w:spacing w:beforeLines="40" w:before="96" w:afterLines="20" w:after="48"/>
        <w:jc w:val="left"/>
      </w:pPr>
      <w:r w:rsidRPr="00957121">
        <w:t>Para calcular la media de varios porcentajes debemos hacer uso de la media geométrica. Aplicado al caso anterior, tendríamos lo siguiente:</w:t>
      </w:r>
    </w:p>
    <w:p w14:paraId="3D2B8402" w14:textId="2BFABDB9" w:rsidR="00957121" w:rsidRPr="00957121" w:rsidRDefault="00957121" w:rsidP="00957121">
      <w:pPr>
        <w:spacing w:beforeLines="40" w:before="96" w:afterLines="20" w:after="48"/>
        <w:jc w:val="left"/>
      </w:pPr>
      <w:r w:rsidRPr="00957121">
        <w:lastRenderedPageBreak/>
        <w:drawing>
          <wp:anchor distT="0" distB="0" distL="114300" distR="114300" simplePos="0" relativeHeight="251711488" behindDoc="1" locked="0" layoutInCell="1" allowOverlap="1" wp14:anchorId="03602DCA" wp14:editId="082FB52C">
            <wp:simplePos x="0" y="0"/>
            <wp:positionH relativeFrom="column">
              <wp:posOffset>3230</wp:posOffset>
            </wp:positionH>
            <wp:positionV relativeFrom="paragraph">
              <wp:posOffset>4031</wp:posOffset>
            </wp:positionV>
            <wp:extent cx="5612130" cy="782320"/>
            <wp:effectExtent l="0" t="0" r="7620" b="0"/>
            <wp:wrapTight wrapText="bothSides">
              <wp:wrapPolygon edited="0">
                <wp:start x="0" y="0"/>
                <wp:lineTo x="0" y="21039"/>
                <wp:lineTo x="21556" y="21039"/>
                <wp:lineTo x="21556" y="0"/>
                <wp:lineTo x="0" y="0"/>
              </wp:wrapPolygon>
            </wp:wrapTight>
            <wp:docPr id="67" name="Imagen 67">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782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7121">
        <w:drawing>
          <wp:anchor distT="0" distB="0" distL="114300" distR="114300" simplePos="0" relativeHeight="251712512" behindDoc="1" locked="0" layoutInCell="1" allowOverlap="1" wp14:anchorId="1BC94AE5" wp14:editId="358D9B04">
            <wp:simplePos x="0" y="0"/>
            <wp:positionH relativeFrom="column">
              <wp:posOffset>3175</wp:posOffset>
            </wp:positionH>
            <wp:positionV relativeFrom="paragraph">
              <wp:posOffset>848360</wp:posOffset>
            </wp:positionV>
            <wp:extent cx="4939665" cy="785495"/>
            <wp:effectExtent l="0" t="0" r="0" b="0"/>
            <wp:wrapTight wrapText="bothSides">
              <wp:wrapPolygon edited="0">
                <wp:start x="0" y="0"/>
                <wp:lineTo x="0" y="20954"/>
                <wp:lineTo x="21492" y="20954"/>
                <wp:lineTo x="21492" y="0"/>
                <wp:lineTo x="0" y="0"/>
              </wp:wrapPolygon>
            </wp:wrapTight>
            <wp:docPr id="66" name="Imagen 66">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39665" cy="785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741BFD" w14:textId="504A17DA" w:rsidR="00957121" w:rsidRDefault="00957121" w:rsidP="000171A6">
      <w:pPr>
        <w:spacing w:beforeLines="40" w:before="96" w:afterLines="20" w:after="48"/>
      </w:pPr>
      <w:r w:rsidRPr="00957121">
        <w:t xml:space="preserve">El resultado es 1,23, que expresado en porcentaje es un 23%. Lo que quiere decir </w:t>
      </w:r>
      <w:proofErr w:type="gramStart"/>
      <w:r w:rsidRPr="00957121">
        <w:t>que</w:t>
      </w:r>
      <w:proofErr w:type="gramEnd"/>
      <w:r w:rsidRPr="00957121">
        <w:t xml:space="preserve"> en promedio, cada año la empresa ha ganado un 23%. Dicho de otra forma, si cada año hubiese ganado un 23%, hubiera ganado lo mismo que ganando un 20% el primer año, un 15% el segundo, un 33% el tercero y un 25% el último año.</w:t>
      </w:r>
    </w:p>
    <w:p w14:paraId="4581DFBC" w14:textId="77777777" w:rsidR="000171A6" w:rsidRPr="00957121" w:rsidRDefault="000171A6" w:rsidP="000171A6">
      <w:pPr>
        <w:spacing w:beforeLines="40" w:before="96" w:afterLines="20" w:after="48"/>
      </w:pPr>
    </w:p>
    <w:p w14:paraId="06629BE5" w14:textId="77777777" w:rsidR="00957121" w:rsidRPr="00957121" w:rsidRDefault="00957121" w:rsidP="000171A6">
      <w:pPr>
        <w:spacing w:beforeLines="40" w:before="96" w:afterLines="20" w:after="48"/>
      </w:pPr>
      <w:r w:rsidRPr="00957121">
        <w:t>NOTA: Si las rentabilidades fueran negativas, no se pondrían números negativos. Si la rentabilidad es del -20%, el número a multiplicar sería 0,80. Si la rentabilidad es del -5%, el número a multiplicar sería 0,95. En conclusión si las rentabilidades son positivas, a uno le sumamos el porcentaje en tanto por uno. Mientras que, si las rentabilidades o porcentajes son negativos, a 1 le restamos el porcentaje en tanto por uno.</w:t>
      </w:r>
    </w:p>
    <w:p w14:paraId="6715DE68" w14:textId="77777777" w:rsidR="00DE72BC" w:rsidRDefault="00DE72BC" w:rsidP="00DE72BC">
      <w:pPr>
        <w:spacing w:beforeLines="40" w:before="96" w:afterLines="20" w:after="48"/>
        <w:jc w:val="left"/>
      </w:pPr>
    </w:p>
    <w:p w14:paraId="70D96C42" w14:textId="77777777" w:rsidR="00ED35BC" w:rsidRPr="00ED35BC" w:rsidRDefault="00ED35BC" w:rsidP="00DE72BC">
      <w:pPr>
        <w:spacing w:beforeLines="40" w:before="96" w:afterLines="20" w:after="48"/>
        <w:jc w:val="left"/>
      </w:pPr>
    </w:p>
    <w:p w14:paraId="712C9A28" w14:textId="77777777" w:rsidR="00ED35BC" w:rsidRPr="00ED35BC" w:rsidRDefault="00ED35BC" w:rsidP="00DE72BC">
      <w:pPr>
        <w:spacing w:beforeLines="40" w:before="96" w:afterLines="20" w:after="48"/>
        <w:jc w:val="left"/>
        <w:rPr>
          <w:b/>
          <w:bCs/>
          <w:sz w:val="28"/>
          <w:szCs w:val="24"/>
        </w:rPr>
      </w:pPr>
    </w:p>
    <w:p w14:paraId="69ADB314" w14:textId="77777777" w:rsidR="00AB2DF6" w:rsidRDefault="00212908" w:rsidP="00DE72BC">
      <w:pPr>
        <w:spacing w:beforeLines="40" w:before="96" w:afterLines="20" w:after="48"/>
        <w:jc w:val="left"/>
      </w:pPr>
      <w:r>
        <w:rPr>
          <w:noProof/>
          <w:lang w:eastAsia="es-NI"/>
        </w:rPr>
        <mc:AlternateContent>
          <mc:Choice Requires="wpg">
            <w:drawing>
              <wp:anchor distT="0" distB="0" distL="114300" distR="114300" simplePos="0" relativeHeight="251664384" behindDoc="0" locked="0" layoutInCell="1" allowOverlap="1" wp14:anchorId="128AF5E5" wp14:editId="57D1E959">
                <wp:simplePos x="0" y="0"/>
                <wp:positionH relativeFrom="column">
                  <wp:posOffset>-357035</wp:posOffset>
                </wp:positionH>
                <wp:positionV relativeFrom="paragraph">
                  <wp:posOffset>121285</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4AB2A" w14:textId="77777777" w:rsidR="00AB2DF6" w:rsidRPr="00A32AB9" w:rsidRDefault="00AB2DF6" w:rsidP="00A32AB9">
                              <w:pPr>
                                <w:pStyle w:val="Ttulo1"/>
                              </w:pPr>
                              <w:bookmarkStart w:id="14" w:name="_Toc46999616"/>
                              <w:bookmarkStart w:id="15" w:name="_Toc51942773"/>
                              <w:bookmarkStart w:id="16" w:name="_Toc51955400"/>
                              <w:r w:rsidRPr="00A32AB9">
                                <w:t>Bibliografía y Webgrafía</w:t>
                              </w:r>
                              <w:bookmarkEnd w:id="14"/>
                              <w:bookmarkEnd w:id="15"/>
                              <w:bookmarkEnd w:id="1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28AF5E5" id="Grupo 20" o:spid="_x0000_s1037" style="position:absolute;margin-left:-28.1pt;margin-top:9.5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434AB2A" w14:textId="77777777" w:rsidR="00AB2DF6" w:rsidRPr="00A32AB9" w:rsidRDefault="00AB2DF6" w:rsidP="00A32AB9">
                        <w:pPr>
                          <w:pStyle w:val="Ttulo1"/>
                        </w:pPr>
                        <w:bookmarkStart w:id="17" w:name="_Toc46999616"/>
                        <w:bookmarkStart w:id="18" w:name="_Toc51942773"/>
                        <w:bookmarkStart w:id="19" w:name="_Toc51955400"/>
                        <w:r w:rsidRPr="00A32AB9">
                          <w:t>Bibliografía y Webgrafía</w:t>
                        </w:r>
                        <w:bookmarkEnd w:id="17"/>
                        <w:bookmarkEnd w:id="18"/>
                        <w:bookmarkEnd w:id="19"/>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47BC063E" w14:textId="77777777" w:rsidR="00AB2DF6" w:rsidRDefault="00AB2DF6" w:rsidP="00DE72BC">
      <w:pPr>
        <w:spacing w:beforeLines="40" w:before="96" w:afterLines="20" w:after="48"/>
        <w:jc w:val="left"/>
      </w:pPr>
    </w:p>
    <w:p w14:paraId="13485BA8" w14:textId="77777777" w:rsidR="00AB2DF6" w:rsidRDefault="00AB2DF6" w:rsidP="00DE72BC">
      <w:pPr>
        <w:spacing w:beforeLines="40" w:before="96" w:afterLines="20" w:after="48"/>
        <w:jc w:val="left"/>
      </w:pPr>
    </w:p>
    <w:p w14:paraId="59F0FB6B" w14:textId="63245A99" w:rsidR="00AB2DF6" w:rsidRDefault="00B07F40" w:rsidP="00DE72BC">
      <w:pPr>
        <w:spacing w:beforeLines="40" w:before="96" w:afterLines="20" w:after="48"/>
        <w:jc w:val="left"/>
      </w:pPr>
      <w:hyperlink r:id="rId55" w:history="1">
        <w:r w:rsidRPr="00363358">
          <w:rPr>
            <w:rStyle w:val="Hipervnculo"/>
          </w:rPr>
          <w:t>https://matemovil.com/media-mediana-y-moda-ejemplos-y-ejercicios/</w:t>
        </w:r>
      </w:hyperlink>
    </w:p>
    <w:p w14:paraId="0999682C" w14:textId="5A152B25" w:rsidR="00B07F40" w:rsidRDefault="00B07F40" w:rsidP="00DE72BC">
      <w:pPr>
        <w:spacing w:beforeLines="40" w:before="96" w:afterLines="20" w:after="48"/>
        <w:jc w:val="left"/>
      </w:pPr>
      <w:hyperlink r:id="rId56" w:history="1">
        <w:r w:rsidRPr="00363358">
          <w:rPr>
            <w:rStyle w:val="Hipervnculo"/>
          </w:rPr>
          <w:t>https://matemovil.com/media-mediana-y-moda-para-tablas-con-datos-no-agrupados-sin-intervalos/</w:t>
        </w:r>
      </w:hyperlink>
    </w:p>
    <w:p w14:paraId="1DF240BD" w14:textId="59DB6447" w:rsidR="00B07F40" w:rsidRDefault="00B07F40" w:rsidP="00DE72BC">
      <w:pPr>
        <w:spacing w:beforeLines="40" w:before="96" w:afterLines="20" w:after="48"/>
        <w:jc w:val="left"/>
      </w:pPr>
      <w:hyperlink r:id="rId57" w:history="1">
        <w:r w:rsidRPr="00363358">
          <w:rPr>
            <w:rStyle w:val="Hipervnculo"/>
          </w:rPr>
          <w:t>https://matemovil.com/media-mediana-y-moda-para-datos-agrupados-en-intervalos/</w:t>
        </w:r>
      </w:hyperlink>
    </w:p>
    <w:p w14:paraId="6EBDD73D" w14:textId="77777777" w:rsidR="00B07F40" w:rsidRDefault="00B07F40" w:rsidP="00DE72BC">
      <w:pPr>
        <w:spacing w:beforeLines="40" w:before="96" w:afterLines="20" w:after="48"/>
        <w:jc w:val="left"/>
      </w:pPr>
    </w:p>
    <w:p w14:paraId="0CEA2B57" w14:textId="77777777" w:rsidR="00AB2DF6" w:rsidRDefault="00AB2DF6" w:rsidP="00DE72BC">
      <w:pPr>
        <w:spacing w:beforeLines="40" w:before="96" w:afterLines="20" w:after="48"/>
        <w:jc w:val="left"/>
      </w:pPr>
    </w:p>
    <w:p w14:paraId="0E8D5890" w14:textId="77777777" w:rsidR="00AB2DF6" w:rsidRDefault="00AB2DF6" w:rsidP="00DE72BC">
      <w:pPr>
        <w:spacing w:beforeLines="40" w:before="96" w:afterLines="20" w:after="48"/>
        <w:jc w:val="left"/>
        <w:rPr>
          <w:b/>
        </w:rPr>
      </w:pPr>
    </w:p>
    <w:p w14:paraId="5F8B4961" w14:textId="77777777" w:rsidR="00AB2DF6" w:rsidRDefault="00AB2DF6" w:rsidP="00DE72BC">
      <w:pPr>
        <w:tabs>
          <w:tab w:val="left" w:pos="1305"/>
        </w:tabs>
        <w:spacing w:beforeLines="40" w:before="96" w:afterLines="20" w:after="48"/>
      </w:pPr>
    </w:p>
    <w:p w14:paraId="7D8AE97F" w14:textId="77777777" w:rsidR="00AB2DF6" w:rsidRDefault="00AB2DF6" w:rsidP="00DE72BC">
      <w:pPr>
        <w:tabs>
          <w:tab w:val="left" w:pos="1305"/>
        </w:tabs>
        <w:spacing w:beforeLines="40" w:before="96" w:afterLines="20" w:after="48"/>
      </w:pPr>
    </w:p>
    <w:p w14:paraId="552CB67B" w14:textId="77777777" w:rsidR="00AB2DF6" w:rsidRDefault="00212908" w:rsidP="00DE72BC">
      <w:pPr>
        <w:tabs>
          <w:tab w:val="left" w:pos="1305"/>
        </w:tabs>
        <w:spacing w:beforeLines="40" w:before="96" w:afterLines="20" w:after="48"/>
      </w:pPr>
      <w:r>
        <w:rPr>
          <w:noProof/>
          <w:lang w:eastAsia="es-NI"/>
        </w:rPr>
        <mc:AlternateContent>
          <mc:Choice Requires="wpg">
            <w:drawing>
              <wp:anchor distT="0" distB="0" distL="114300" distR="114300" simplePos="0" relativeHeight="251667456" behindDoc="0" locked="0" layoutInCell="1" allowOverlap="1" wp14:anchorId="6718FF6E" wp14:editId="020F86B4">
                <wp:simplePos x="0" y="0"/>
                <wp:positionH relativeFrom="column">
                  <wp:posOffset>-350796</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D3943" w14:textId="77777777" w:rsidR="00AB2DF6" w:rsidRPr="00A32AB9" w:rsidRDefault="00AB2DF6" w:rsidP="00A32AB9">
                              <w:pPr>
                                <w:pStyle w:val="Ttulo1"/>
                              </w:pPr>
                              <w:bookmarkStart w:id="20" w:name="_Toc46999617"/>
                              <w:bookmarkStart w:id="21" w:name="_Toc51942774"/>
                              <w:bookmarkStart w:id="22" w:name="_Toc51955401"/>
                              <w:r w:rsidRPr="00A32AB9">
                                <w:t>Glosario</w:t>
                              </w:r>
                              <w:bookmarkEnd w:id="20"/>
                              <w:bookmarkEnd w:id="21"/>
                              <w:bookmarkEnd w:id="22"/>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18FF6E" id="Grupo 17" o:spid="_x0000_s1040" style="position:absolute;left:0;text-align:left;margin-left:-27.6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188D3943" w14:textId="77777777" w:rsidR="00AB2DF6" w:rsidRPr="00A32AB9" w:rsidRDefault="00AB2DF6" w:rsidP="00A32AB9">
                        <w:pPr>
                          <w:pStyle w:val="Ttulo1"/>
                        </w:pPr>
                        <w:bookmarkStart w:id="23" w:name="_Toc46999617"/>
                        <w:bookmarkStart w:id="24" w:name="_Toc51942774"/>
                        <w:bookmarkStart w:id="25" w:name="_Toc51955401"/>
                        <w:r w:rsidRPr="00A32AB9">
                          <w:t>Glosario</w:t>
                        </w:r>
                        <w:bookmarkEnd w:id="23"/>
                        <w:bookmarkEnd w:id="24"/>
                        <w:bookmarkEnd w:id="25"/>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2F616493" w14:textId="77777777" w:rsidR="00AB2DF6" w:rsidRDefault="00AB2DF6" w:rsidP="00DE72BC">
      <w:pPr>
        <w:tabs>
          <w:tab w:val="left" w:pos="1305"/>
        </w:tabs>
        <w:spacing w:beforeLines="40" w:before="96" w:afterLines="20" w:after="48"/>
      </w:pPr>
    </w:p>
    <w:p w14:paraId="465C37B7" w14:textId="77777777" w:rsidR="00AB2DF6" w:rsidRDefault="00AB2DF6" w:rsidP="00DE72BC">
      <w:pPr>
        <w:tabs>
          <w:tab w:val="left" w:pos="1305"/>
        </w:tabs>
        <w:spacing w:beforeLines="40" w:before="96" w:afterLines="20" w:after="48"/>
        <w:jc w:val="left"/>
      </w:pPr>
    </w:p>
    <w:p w14:paraId="5AD238ED" w14:textId="77777777" w:rsidR="00AB2DF6" w:rsidRDefault="00AB2DF6" w:rsidP="00DE72BC">
      <w:pPr>
        <w:spacing w:beforeLines="40" w:before="96" w:afterLines="20" w:after="48"/>
        <w:jc w:val="left"/>
        <w:rPr>
          <w:b/>
        </w:rPr>
      </w:pPr>
    </w:p>
    <w:p w14:paraId="4DDEC6F2" w14:textId="77777777" w:rsidR="00AB2DF6" w:rsidRDefault="00AB2DF6" w:rsidP="00DE72BC">
      <w:pPr>
        <w:tabs>
          <w:tab w:val="left" w:pos="1305"/>
        </w:tabs>
        <w:spacing w:beforeLines="40" w:before="96" w:afterLines="20" w:after="48"/>
      </w:pPr>
    </w:p>
    <w:sectPr w:rsidR="00AB2DF6" w:rsidSect="00A66A79">
      <w:headerReference w:type="default" r:id="rId58"/>
      <w:footerReference w:type="default" r:id="rId5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F00C3A" w14:textId="77777777" w:rsidR="00637000" w:rsidRDefault="00637000" w:rsidP="007F1B53">
      <w:pPr>
        <w:spacing w:before="0" w:after="0" w:line="240" w:lineRule="auto"/>
      </w:pPr>
      <w:r>
        <w:separator/>
      </w:r>
    </w:p>
  </w:endnote>
  <w:endnote w:type="continuationSeparator" w:id="0">
    <w:p w14:paraId="5CE04C54" w14:textId="77777777" w:rsidR="00637000" w:rsidRDefault="0063700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35635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5A420AD" wp14:editId="148677EC">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5B361DE" wp14:editId="4DBE3FEA">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FC3667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63DFFE0"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5B361DE"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0FC3667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63DFFE0"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0A8B89" w14:textId="77777777" w:rsidR="00637000" w:rsidRDefault="00637000" w:rsidP="007F1B53">
      <w:pPr>
        <w:spacing w:before="0" w:after="0" w:line="240" w:lineRule="auto"/>
      </w:pPr>
      <w:r>
        <w:separator/>
      </w:r>
    </w:p>
  </w:footnote>
  <w:footnote w:type="continuationSeparator" w:id="0">
    <w:p w14:paraId="068A7BA9" w14:textId="77777777" w:rsidR="00637000" w:rsidRDefault="0063700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95748A" w14:textId="77777777" w:rsidR="00A66A79" w:rsidRDefault="00A66A79">
    <w:pPr>
      <w:pStyle w:val="Encabezado"/>
    </w:pPr>
    <w:r>
      <w:rPr>
        <w:noProof/>
      </w:rPr>
      <w:drawing>
        <wp:anchor distT="0" distB="0" distL="114300" distR="114300" simplePos="0" relativeHeight="251667456" behindDoc="0" locked="0" layoutInCell="1" allowOverlap="1" wp14:anchorId="50E796B6" wp14:editId="5F8D9543">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1C2CFE"/>
    <w:multiLevelType w:val="multilevel"/>
    <w:tmpl w:val="9C16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36D13"/>
    <w:multiLevelType w:val="multilevel"/>
    <w:tmpl w:val="8F04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11114"/>
    <w:multiLevelType w:val="multilevel"/>
    <w:tmpl w:val="C892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B587C"/>
    <w:multiLevelType w:val="multilevel"/>
    <w:tmpl w:val="8FF0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D2B81"/>
    <w:multiLevelType w:val="multilevel"/>
    <w:tmpl w:val="4F7E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B18DC"/>
    <w:multiLevelType w:val="multilevel"/>
    <w:tmpl w:val="E02C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1A0"/>
    <w:rsid w:val="000171A6"/>
    <w:rsid w:val="000446AD"/>
    <w:rsid w:val="00055020"/>
    <w:rsid w:val="0008381E"/>
    <w:rsid w:val="000E7B90"/>
    <w:rsid w:val="001138D5"/>
    <w:rsid w:val="001726BE"/>
    <w:rsid w:val="001C720B"/>
    <w:rsid w:val="0020003D"/>
    <w:rsid w:val="00212908"/>
    <w:rsid w:val="00232293"/>
    <w:rsid w:val="002A189B"/>
    <w:rsid w:val="002A6BFE"/>
    <w:rsid w:val="002E3A77"/>
    <w:rsid w:val="002F0A67"/>
    <w:rsid w:val="00330192"/>
    <w:rsid w:val="00346434"/>
    <w:rsid w:val="003717C3"/>
    <w:rsid w:val="003E0D37"/>
    <w:rsid w:val="003F3A88"/>
    <w:rsid w:val="00490F81"/>
    <w:rsid w:val="004A18B8"/>
    <w:rsid w:val="00507CCA"/>
    <w:rsid w:val="00520C9C"/>
    <w:rsid w:val="00526FCA"/>
    <w:rsid w:val="00530044"/>
    <w:rsid w:val="0054053B"/>
    <w:rsid w:val="00547521"/>
    <w:rsid w:val="005B0B82"/>
    <w:rsid w:val="005B7617"/>
    <w:rsid w:val="005E27A5"/>
    <w:rsid w:val="006233F8"/>
    <w:rsid w:val="00635F19"/>
    <w:rsid w:val="00636C8A"/>
    <w:rsid w:val="00637000"/>
    <w:rsid w:val="00680D3C"/>
    <w:rsid w:val="00686701"/>
    <w:rsid w:val="006B6105"/>
    <w:rsid w:val="00797296"/>
    <w:rsid w:val="007A1910"/>
    <w:rsid w:val="007F1B53"/>
    <w:rsid w:val="008269E4"/>
    <w:rsid w:val="00843820"/>
    <w:rsid w:val="00857A4F"/>
    <w:rsid w:val="00880817"/>
    <w:rsid w:val="00881EBE"/>
    <w:rsid w:val="00891D18"/>
    <w:rsid w:val="008A5000"/>
    <w:rsid w:val="008B0A58"/>
    <w:rsid w:val="008C11A0"/>
    <w:rsid w:val="009114F5"/>
    <w:rsid w:val="00957121"/>
    <w:rsid w:val="00984E87"/>
    <w:rsid w:val="00A12068"/>
    <w:rsid w:val="00A32AB9"/>
    <w:rsid w:val="00A56F74"/>
    <w:rsid w:val="00A66A79"/>
    <w:rsid w:val="00A67DD5"/>
    <w:rsid w:val="00AB2DF6"/>
    <w:rsid w:val="00AF551B"/>
    <w:rsid w:val="00B0609B"/>
    <w:rsid w:val="00B07F40"/>
    <w:rsid w:val="00B35780"/>
    <w:rsid w:val="00B47A03"/>
    <w:rsid w:val="00BC01BC"/>
    <w:rsid w:val="00C05DF4"/>
    <w:rsid w:val="00C739AF"/>
    <w:rsid w:val="00CF03EF"/>
    <w:rsid w:val="00D55BEC"/>
    <w:rsid w:val="00D930E8"/>
    <w:rsid w:val="00DB2067"/>
    <w:rsid w:val="00DE5F24"/>
    <w:rsid w:val="00DE72BC"/>
    <w:rsid w:val="00E42177"/>
    <w:rsid w:val="00ED35BC"/>
    <w:rsid w:val="00ED5A5D"/>
    <w:rsid w:val="00EE1423"/>
    <w:rsid w:val="00F02BF4"/>
    <w:rsid w:val="00F3756A"/>
    <w:rsid w:val="00F43320"/>
    <w:rsid w:val="00F47697"/>
    <w:rsid w:val="00F52DFA"/>
    <w:rsid w:val="00F65696"/>
    <w:rsid w:val="00FA01D7"/>
    <w:rsid w:val="00FC14D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72A9AE"/>
  <w15:chartTrackingRefBased/>
  <w15:docId w15:val="{6F04CB23-76BE-497B-84F7-384AC36B1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styleId="Mencinsinresolver">
    <w:name w:val="Unresolved Mention"/>
    <w:basedOn w:val="Fuentedeprrafopredeter"/>
    <w:uiPriority w:val="99"/>
    <w:semiHidden/>
    <w:unhideWhenUsed/>
    <w:rsid w:val="00B07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2178047">
      <w:bodyDiv w:val="1"/>
      <w:marLeft w:val="0"/>
      <w:marRight w:val="0"/>
      <w:marTop w:val="0"/>
      <w:marBottom w:val="0"/>
      <w:divBdr>
        <w:top w:val="none" w:sz="0" w:space="0" w:color="auto"/>
        <w:left w:val="none" w:sz="0" w:space="0" w:color="auto"/>
        <w:bottom w:val="none" w:sz="0" w:space="0" w:color="auto"/>
        <w:right w:val="none" w:sz="0" w:space="0" w:color="auto"/>
      </w:divBdr>
    </w:div>
    <w:div w:id="915626486">
      <w:bodyDiv w:val="1"/>
      <w:marLeft w:val="0"/>
      <w:marRight w:val="0"/>
      <w:marTop w:val="0"/>
      <w:marBottom w:val="0"/>
      <w:divBdr>
        <w:top w:val="none" w:sz="0" w:space="0" w:color="auto"/>
        <w:left w:val="none" w:sz="0" w:space="0" w:color="auto"/>
        <w:bottom w:val="none" w:sz="0" w:space="0" w:color="auto"/>
        <w:right w:val="none" w:sz="0" w:space="0" w:color="auto"/>
      </w:divBdr>
    </w:div>
    <w:div w:id="1040008178">
      <w:bodyDiv w:val="1"/>
      <w:marLeft w:val="0"/>
      <w:marRight w:val="0"/>
      <w:marTop w:val="0"/>
      <w:marBottom w:val="0"/>
      <w:divBdr>
        <w:top w:val="none" w:sz="0" w:space="0" w:color="auto"/>
        <w:left w:val="none" w:sz="0" w:space="0" w:color="auto"/>
        <w:bottom w:val="none" w:sz="0" w:space="0" w:color="auto"/>
        <w:right w:val="none" w:sz="0" w:space="0" w:color="auto"/>
      </w:divBdr>
    </w:div>
    <w:div w:id="1356617204">
      <w:bodyDiv w:val="1"/>
      <w:marLeft w:val="0"/>
      <w:marRight w:val="0"/>
      <w:marTop w:val="0"/>
      <w:marBottom w:val="0"/>
      <w:divBdr>
        <w:top w:val="none" w:sz="0" w:space="0" w:color="auto"/>
        <w:left w:val="none" w:sz="0" w:space="0" w:color="auto"/>
        <w:bottom w:val="none" w:sz="0" w:space="0" w:color="auto"/>
        <w:right w:val="none" w:sz="0" w:space="0" w:color="auto"/>
      </w:divBdr>
    </w:div>
    <w:div w:id="2140294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2.jpeg"/><Relationship Id="rId55" Type="http://schemas.openxmlformats.org/officeDocument/2006/relationships/hyperlink" Target="https://matemovil.com/media-mediana-y-moda-ejemplos-y-ejercicio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hyperlink" Target="https://economipedia.com/wp-content/uploads/media-geometrica-calculo.jpg"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hyperlink" Target="https://matemovil.com/media-mediana-y-moda-para-tablas-con-datos-no-agrupados-sin-intervalos/" TargetMode="External"/><Relationship Id="rId8" Type="http://schemas.openxmlformats.org/officeDocument/2006/relationships/image" Target="media/image1.png"/><Relationship Id="rId51" Type="http://schemas.openxmlformats.org/officeDocument/2006/relationships/hyperlink" Target="https://economipedia.com/wp-content/uploads/media-geometrica-ejemplo.jpg"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footer" Target="footer1.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yperlink" Target="https://economipedia.com/wp-content/uploads/formula-media-geom%C3%A9trica.jpg" TargetMode="External"/><Relationship Id="rId57" Type="http://schemas.openxmlformats.org/officeDocument/2006/relationships/hyperlink" Target="https://matemovil.com/media-mediana-y-moda-para-datos-agrupados-en-intervalos/" TargetMode="External"/><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3.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109</TotalTime>
  <Pages>25</Pages>
  <Words>2227</Words>
  <Characters>12254</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1</cp:revision>
  <dcterms:created xsi:type="dcterms:W3CDTF">2021-04-13T01:02:00Z</dcterms:created>
  <dcterms:modified xsi:type="dcterms:W3CDTF">2021-04-13T02:52:00Z</dcterms:modified>
</cp:coreProperties>
</file>
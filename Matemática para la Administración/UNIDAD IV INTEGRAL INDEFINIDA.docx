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4C0EE" w14:textId="77777777" w:rsidR="00707D5A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42E6E9" wp14:editId="6DA15AB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4293705" cy="1828800"/>
                <wp:effectExtent l="0" t="0" r="0" b="254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F1490" w14:textId="77777777" w:rsidR="008069A1" w:rsidRPr="009C3BDE" w:rsidRDefault="0060361B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ESCUELA DE </w:t>
                            </w:r>
                            <w:r w:rsidR="007221C7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NEGOCIOS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42E6E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0;width:338.1pt;height:2in;z-index:251664384;visibility:visible;mso-wrap-style:square;mso-width-percent:0;mso-wrap-distance-left:9pt;mso-wrap-distance-top:0;mso-wrap-distance-right:9pt;mso-wrap-distance-bottom:0;mso-position-horizontal:center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" filled="f" stroked="f">
                <v:textbox style="mso-fit-shape-to-text:t">
                  <w:txbxContent>
                    <w:p w14:paraId="62AF1490" w14:textId="77777777" w:rsidR="008069A1" w:rsidRPr="009C3BDE" w:rsidRDefault="0060361B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ESCUELA DE </w:t>
                      </w:r>
                      <w:r w:rsidR="007221C7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NEGOCIOS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00F27">
        <w:rPr>
          <w:noProof/>
        </w:rPr>
        <w:drawing>
          <wp:anchor distT="0" distB="0" distL="114300" distR="114300" simplePos="0" relativeHeight="251658240" behindDoc="0" locked="0" layoutInCell="1" allowOverlap="1" wp14:anchorId="6222627E" wp14:editId="5C295C34">
            <wp:simplePos x="0" y="0"/>
            <wp:positionH relativeFrom="page">
              <wp:posOffset>-130628</wp:posOffset>
            </wp:positionH>
            <wp:positionV relativeFrom="paragraph">
              <wp:posOffset>-1231886</wp:posOffset>
            </wp:positionV>
            <wp:extent cx="4815740" cy="10718393"/>
            <wp:effectExtent l="0" t="0" r="444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15740" cy="1071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A2833" w14:textId="77777777" w:rsidR="006F70EF" w:rsidRDefault="006F70EF"/>
    <w:p w14:paraId="34952025" w14:textId="77777777" w:rsidR="006F70EF" w:rsidRDefault="006F70EF"/>
    <w:p w14:paraId="57FEE955" w14:textId="77777777" w:rsidR="006F70EF" w:rsidRDefault="006F70EF"/>
    <w:p w14:paraId="694A3D10" w14:textId="77777777" w:rsidR="006F70EF" w:rsidRDefault="006F70EF"/>
    <w:p w14:paraId="60159130" w14:textId="77777777" w:rsidR="006F70EF" w:rsidRDefault="006F70EF"/>
    <w:p w14:paraId="366FBA60" w14:textId="77777777" w:rsidR="006F70EF" w:rsidRDefault="006F70EF"/>
    <w:p w14:paraId="774DC9D7" w14:textId="77777777" w:rsidR="006F70EF" w:rsidRDefault="006F70EF">
      <w:bookmarkStart w:id="0" w:name="_Hlk35863936"/>
      <w:bookmarkEnd w:id="0"/>
    </w:p>
    <w:p w14:paraId="7E453C8E" w14:textId="77777777" w:rsidR="006F70EF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C32E54" wp14:editId="0FD51486">
                <wp:simplePos x="0" y="0"/>
                <wp:positionH relativeFrom="margin">
                  <wp:posOffset>722630</wp:posOffset>
                </wp:positionH>
                <wp:positionV relativeFrom="margin">
                  <wp:posOffset>1790700</wp:posOffset>
                </wp:positionV>
                <wp:extent cx="4167505" cy="1828800"/>
                <wp:effectExtent l="0" t="0" r="0" b="6985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5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7B9648" w14:textId="77777777" w:rsidR="00A40210" w:rsidRPr="009C3BDE" w:rsidRDefault="007221C7" w:rsidP="00A4021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Matemática para la Administración</w:t>
                            </w:r>
                            <w:r w:rsidR="0060361B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C32E54" id="Cuadro de texto 4" o:spid="_x0000_s1027" type="#_x0000_t202" style="position:absolute;left:0;text-align:left;margin-left:56.9pt;margin-top:141pt;width:328.15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" filled="f" stroked="f">
                <v:textbox style="mso-fit-shape-to-text:t">
                  <w:txbxContent>
                    <w:p w14:paraId="417B9648" w14:textId="77777777" w:rsidR="00A40210" w:rsidRPr="009C3BDE" w:rsidRDefault="007221C7" w:rsidP="00A40210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Matemática para la Administración</w:t>
                      </w:r>
                      <w:r w:rsidR="0060361B" w:rsidRPr="009C3BDE"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13112BD" w14:textId="77777777" w:rsidR="006F70EF" w:rsidRDefault="006F70EF"/>
    <w:p w14:paraId="12A8BFF1" w14:textId="77777777" w:rsidR="006F70EF" w:rsidRDefault="006F70EF"/>
    <w:p w14:paraId="6ED84DE0" w14:textId="77777777" w:rsidR="006F70EF" w:rsidRDefault="006F70EF"/>
    <w:p w14:paraId="7B307598" w14:textId="77777777" w:rsidR="006F70EF" w:rsidRDefault="006F70EF"/>
    <w:p w14:paraId="0D1C45BA" w14:textId="77777777" w:rsidR="00C76AC3" w:rsidRDefault="00C76AC3"/>
    <w:p w14:paraId="10ABADA4" w14:textId="77777777" w:rsidR="00C76AC3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812182" wp14:editId="00EF6759">
                <wp:simplePos x="0" y="0"/>
                <wp:positionH relativeFrom="margin">
                  <wp:posOffset>-222885</wp:posOffset>
                </wp:positionH>
                <wp:positionV relativeFrom="margin">
                  <wp:posOffset>3362325</wp:posOffset>
                </wp:positionV>
                <wp:extent cx="6057900" cy="1828800"/>
                <wp:effectExtent l="0" t="0" r="0" b="8255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F30EA0" w14:textId="77777777" w:rsidR="00A162C2" w:rsidRPr="009C3BDE" w:rsidRDefault="00A162C2" w:rsidP="00A162C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nidad I</w:t>
                            </w:r>
                            <w:r w:rsidR="00D123AA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="007221C7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r w:rsidR="00D123AA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="00D123AA" w:rsidRPr="00D123AA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ntegral indefinida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812182" id="Cuadro de texto 1" o:spid="_x0000_s1028" type="#_x0000_t202" style="position:absolute;left:0;text-align:left;margin-left:-17.55pt;margin-top:264.75pt;width:477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" filled="f" stroked="f">
                <v:textbox style="mso-fit-shape-to-text:t">
                  <w:txbxContent>
                    <w:p w14:paraId="05F30EA0" w14:textId="77777777" w:rsidR="00A162C2" w:rsidRPr="009C3BDE" w:rsidRDefault="00A162C2" w:rsidP="00A162C2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nidad I</w:t>
                      </w:r>
                      <w:r w:rsidR="00D123AA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="007221C7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r w:rsidR="00D123AA"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="00D123AA" w:rsidRPr="00D123AA"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ntegral indefinida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531217B" w14:textId="77777777" w:rsidR="00C76AC3" w:rsidRDefault="00C76AC3"/>
    <w:p w14:paraId="68DE284C" w14:textId="77777777" w:rsidR="00C76AC3" w:rsidRDefault="00C76AC3"/>
    <w:p w14:paraId="2DBCE9CA" w14:textId="77777777" w:rsidR="00C76AC3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C8331" wp14:editId="2721E20B">
                <wp:simplePos x="0" y="0"/>
                <wp:positionH relativeFrom="margin">
                  <wp:posOffset>231140</wp:posOffset>
                </wp:positionH>
                <wp:positionV relativeFrom="margin">
                  <wp:posOffset>4819650</wp:posOffset>
                </wp:positionV>
                <wp:extent cx="5149215" cy="1828800"/>
                <wp:effectExtent l="0" t="0" r="0" b="8255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B88EFA" w14:textId="77777777" w:rsidR="008069A1" w:rsidRPr="009C3BDE" w:rsidRDefault="008069A1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Facilitador: Ing. Guillermo Aguirre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5C8331" id="Cuadro de texto 6" o:spid="_x0000_s1029" type="#_x0000_t202" style="position:absolute;left:0;text-align:left;margin-left:18.2pt;margin-top:379.5pt;width:405.4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" filled="f" stroked="f">
                <v:textbox style="mso-fit-shape-to-text:t">
                  <w:txbxContent>
                    <w:p w14:paraId="76B88EFA" w14:textId="77777777" w:rsidR="008069A1" w:rsidRPr="009C3BDE" w:rsidRDefault="008069A1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Facilitador: Ing. Guillermo Aguirre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361BFBA" w14:textId="77777777" w:rsidR="00C76AC3" w:rsidRDefault="00C76AC3"/>
    <w:p w14:paraId="18051824" w14:textId="77777777" w:rsidR="00C76AC3" w:rsidRDefault="00C76AC3"/>
    <w:p w14:paraId="167BE131" w14:textId="77777777" w:rsidR="00C76AC3" w:rsidRDefault="00C76AC3"/>
    <w:p w14:paraId="297ACC8D" w14:textId="77777777" w:rsidR="00C76AC3" w:rsidRDefault="00C76AC3"/>
    <w:p w14:paraId="6705F617" w14:textId="77777777" w:rsidR="00C76AC3" w:rsidRDefault="00C76AC3"/>
    <w:p w14:paraId="6ABECB63" w14:textId="77777777" w:rsidR="00C76AC3" w:rsidRDefault="00C76AC3"/>
    <w:p w14:paraId="348D788C" w14:textId="77777777" w:rsidR="00C76AC3" w:rsidRDefault="00C76AC3"/>
    <w:p w14:paraId="325655B2" w14:textId="77777777" w:rsidR="00C76AC3" w:rsidRDefault="00C76AC3"/>
    <w:p w14:paraId="35226867" w14:textId="77777777" w:rsidR="00C76AC3" w:rsidRDefault="00C76AC3"/>
    <w:p w14:paraId="040C0FFD" w14:textId="77777777" w:rsidR="00E663C7" w:rsidRDefault="00E663C7">
      <w:pPr>
        <w:sectPr w:rsidR="00E663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DCE04D8" w14:textId="77777777" w:rsidR="00C76AC3" w:rsidRDefault="00C76AC3"/>
    <w:p w14:paraId="439CCB8E" w14:textId="77777777" w:rsidR="00C76AC3" w:rsidRDefault="00C76AC3"/>
    <w:p w14:paraId="7139CE71" w14:textId="77777777" w:rsidR="00D8672B" w:rsidRDefault="00D8672B"/>
    <w:p w14:paraId="51B1A64F" w14:textId="77777777" w:rsidR="00D8672B" w:rsidRDefault="00D8672B"/>
    <w:p w14:paraId="2745F5D9" w14:textId="77777777" w:rsidR="00D8672B" w:rsidRDefault="00D8672B" w:rsidP="00D8672B">
      <w:pPr>
        <w:rPr>
          <w:lang w:val="es-NI"/>
        </w:rPr>
      </w:pPr>
    </w:p>
    <w:p w14:paraId="41F554CF" w14:textId="77777777" w:rsidR="00174C9E" w:rsidRDefault="00174C9E" w:rsidP="00D8672B">
      <w:pPr>
        <w:rPr>
          <w:lang w:val="es-NI"/>
        </w:rPr>
      </w:pPr>
    </w:p>
    <w:p w14:paraId="7BC34DE8" w14:textId="77777777" w:rsidR="00174C9E" w:rsidRDefault="00174C9E" w:rsidP="00D8672B">
      <w:pPr>
        <w:rPr>
          <w:lang w:val="es-NI"/>
        </w:rPr>
      </w:pPr>
    </w:p>
    <w:p w14:paraId="0E90ACC7" w14:textId="77777777" w:rsidR="00174C9E" w:rsidRPr="00D8672B" w:rsidRDefault="00174C9E" w:rsidP="00D8672B">
      <w:pPr>
        <w:rPr>
          <w:lang w:val="es-NI"/>
        </w:rPr>
      </w:pPr>
    </w:p>
    <w:p w14:paraId="5F410C8F" w14:textId="77777777" w:rsidR="00890284" w:rsidRDefault="00890284" w:rsidP="00890284">
      <w:pPr>
        <w:pStyle w:val="Ttulo1"/>
      </w:pPr>
      <w:r>
        <w:t xml:space="preserve">4.1 Concepto de antiderivada </w:t>
      </w:r>
    </w:p>
    <w:p w14:paraId="5D8BA19D" w14:textId="77777777" w:rsidR="00890284" w:rsidRDefault="00890284" w:rsidP="00890284">
      <w:pPr>
        <w:pStyle w:val="Ttulo1"/>
      </w:pPr>
      <w:r>
        <w:t xml:space="preserve">4.2 Reglas básicas de Integración para funciones elementales </w:t>
      </w:r>
    </w:p>
    <w:p w14:paraId="50C3F1CE" w14:textId="77777777" w:rsidR="00890284" w:rsidRDefault="00890284" w:rsidP="00890284">
      <w:pPr>
        <w:pStyle w:val="Ttulo2"/>
      </w:pPr>
      <w:bookmarkStart w:id="1" w:name="_GoBack"/>
      <w:r>
        <w:t xml:space="preserve">4.2.1 Regla de la potencia </w:t>
      </w:r>
    </w:p>
    <w:p w14:paraId="082049A6" w14:textId="77777777" w:rsidR="00890284" w:rsidRDefault="00890284" w:rsidP="00890284">
      <w:pPr>
        <w:pStyle w:val="Ttulo2"/>
      </w:pPr>
      <w:r>
        <w:t xml:space="preserve">4.2.2 Regla de la constante </w:t>
      </w:r>
    </w:p>
    <w:p w14:paraId="59B628AA" w14:textId="77777777" w:rsidR="00C76AC3" w:rsidRDefault="00890284" w:rsidP="00890284">
      <w:pPr>
        <w:pStyle w:val="Ttulo2"/>
      </w:pPr>
      <w:r>
        <w:t>4.2.3 Regla de la suma y diferencia</w:t>
      </w:r>
      <w:bookmarkEnd w:id="1"/>
    </w:p>
    <w:sectPr w:rsidR="00C76AC3" w:rsidSect="00740A89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235B3E" w14:textId="77777777" w:rsidR="00D123AA" w:rsidRDefault="00D123AA" w:rsidP="00D0081F">
      <w:pPr>
        <w:spacing w:after="0"/>
      </w:pPr>
      <w:r>
        <w:separator/>
      </w:r>
    </w:p>
  </w:endnote>
  <w:endnote w:type="continuationSeparator" w:id="0">
    <w:p w14:paraId="2C00070E" w14:textId="77777777" w:rsidR="00D123AA" w:rsidRDefault="00D123AA" w:rsidP="00D008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A3CDE9" w14:textId="77777777" w:rsidR="005746B3" w:rsidRDefault="00A15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1C830B6" wp14:editId="0801A697">
              <wp:simplePos x="0" y="0"/>
              <wp:positionH relativeFrom="margin">
                <wp:align>left</wp:align>
              </wp:positionH>
              <wp:positionV relativeFrom="paragraph">
                <wp:posOffset>-81943</wp:posOffset>
              </wp:positionV>
              <wp:extent cx="2637790" cy="255905"/>
              <wp:effectExtent l="0" t="0" r="0" b="1905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779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82FC8E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Facilitador: Ing. Guillermo Aguirre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830B6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1" type="#_x0000_t202" style="position:absolute;left:0;text-align:left;margin-left:0;margin-top:-6.45pt;width:207.7pt;height:20.15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" filled="f" stroked="f">
              <v:textbox style="mso-fit-shape-to-text:t">
                <w:txbxContent>
                  <w:p w14:paraId="4482FC8E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Facilitador: Ing. Guillermo Aguirre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260949F" wp14:editId="0E326039">
              <wp:simplePos x="0" y="0"/>
              <wp:positionH relativeFrom="column">
                <wp:posOffset>4439616</wp:posOffset>
              </wp:positionH>
              <wp:positionV relativeFrom="paragraph">
                <wp:posOffset>-71451</wp:posOffset>
              </wp:positionV>
              <wp:extent cx="7761605" cy="82931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605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C83E5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Página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NUMPAGES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0949F" id="Cuadro de texto 13" o:spid="_x0000_s1032" type="#_x0000_t202" style="position:absolute;left:0;text-align:left;margin-left:349.6pt;margin-top:-5.65pt;width:611.15pt;height:65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" filled="f" stroked="f">
              <v:textbox style="mso-fit-shape-to-text:t">
                <w:txbxContent>
                  <w:p w14:paraId="09FC83E5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Página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de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NUMPAGES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746B3">
      <w:rPr>
        <w:noProof/>
      </w:rPr>
      <w:drawing>
        <wp:anchor distT="0" distB="0" distL="114300" distR="114300" simplePos="0" relativeHeight="251660288" behindDoc="1" locked="0" layoutInCell="1" allowOverlap="1" wp14:anchorId="3DA2109F" wp14:editId="0D647A28">
          <wp:simplePos x="0" y="0"/>
          <wp:positionH relativeFrom="page">
            <wp:align>right</wp:align>
          </wp:positionH>
          <wp:positionV relativeFrom="paragraph">
            <wp:posOffset>-124460</wp:posOffset>
          </wp:positionV>
          <wp:extent cx="7761605" cy="829310"/>
          <wp:effectExtent l="0" t="0" r="0" b="8890"/>
          <wp:wrapTight wrapText="bothSides">
            <wp:wrapPolygon edited="0">
              <wp:start x="0" y="0"/>
              <wp:lineTo x="0" y="496"/>
              <wp:lineTo x="18396" y="7939"/>
              <wp:lineTo x="0" y="10916"/>
              <wp:lineTo x="0" y="21335"/>
              <wp:lineTo x="21524" y="21335"/>
              <wp:lineTo x="21524" y="0"/>
              <wp:lineTo x="0" y="0"/>
            </wp:wrapPolygon>
          </wp:wrapTight>
          <wp:docPr id="10" name="Imagen 10" descr="Imagen que contiene rojo, tabla, negr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616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22F1B0" w14:textId="77777777" w:rsidR="00D123AA" w:rsidRDefault="00D123AA" w:rsidP="00D0081F">
      <w:pPr>
        <w:spacing w:after="0"/>
      </w:pPr>
      <w:r>
        <w:separator/>
      </w:r>
    </w:p>
  </w:footnote>
  <w:footnote w:type="continuationSeparator" w:id="0">
    <w:p w14:paraId="4019657A" w14:textId="77777777" w:rsidR="00D123AA" w:rsidRDefault="00D123AA" w:rsidP="00D00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539A71" w14:textId="77777777" w:rsidR="005746B3" w:rsidRDefault="00EE369E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330DD4D" wp14:editId="74A6A8C3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71130" cy="1003300"/>
          <wp:effectExtent l="0" t="0" r="1270" b="6350"/>
          <wp:wrapTight wrapText="bothSides">
            <wp:wrapPolygon edited="0">
              <wp:start x="0" y="0"/>
              <wp:lineTo x="0" y="21327"/>
              <wp:lineTo x="21551" y="21327"/>
              <wp:lineTo x="847" y="19686"/>
              <wp:lineTo x="3336" y="13124"/>
              <wp:lineTo x="21551" y="10253"/>
              <wp:lineTo x="21551" y="0"/>
              <wp:lineTo x="0" y="0"/>
            </wp:wrapPolygon>
          </wp:wrapTight>
          <wp:docPr id="9" name="Imagen 9" descr="Imagen que contiene monitor, negro, roj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71130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A54038" wp14:editId="369D7617">
              <wp:simplePos x="0" y="0"/>
              <wp:positionH relativeFrom="margin">
                <wp:posOffset>773430</wp:posOffset>
              </wp:positionH>
              <wp:positionV relativeFrom="paragraph">
                <wp:posOffset>88486</wp:posOffset>
              </wp:positionV>
              <wp:extent cx="5612130" cy="829310"/>
              <wp:effectExtent l="0" t="0" r="0" b="762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2130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765EE6" w14:textId="77777777" w:rsidR="007E6360" w:rsidRPr="003E6920" w:rsidRDefault="007E6360" w:rsidP="007E6360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E6920"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Elementos Esenciales de un Ordenador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54038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0" type="#_x0000_t202" style="position:absolute;left:0;text-align:left;margin-left:60.9pt;margin-top:6.95pt;width:441.9pt;height:65.3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" filled="f" stroked="f">
              <v:textbox style="mso-fit-shape-to-text:t">
                <w:txbxContent>
                  <w:p w14:paraId="52765EE6" w14:textId="77777777" w:rsidR="007E6360" w:rsidRPr="003E6920" w:rsidRDefault="007E6360" w:rsidP="007E6360">
                    <w:pPr>
                      <w:pStyle w:val="Piedepgina"/>
                      <w:jc w:val="center"/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E6920"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Elementos Esenciales de un Ordenador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3AA"/>
    <w:rsid w:val="00020CF1"/>
    <w:rsid w:val="00174C9E"/>
    <w:rsid w:val="00182B9A"/>
    <w:rsid w:val="00232293"/>
    <w:rsid w:val="00247C36"/>
    <w:rsid w:val="0034061E"/>
    <w:rsid w:val="00354692"/>
    <w:rsid w:val="003E6920"/>
    <w:rsid w:val="0045346C"/>
    <w:rsid w:val="004F54B4"/>
    <w:rsid w:val="00500F27"/>
    <w:rsid w:val="005746B3"/>
    <w:rsid w:val="0060361B"/>
    <w:rsid w:val="006A6883"/>
    <w:rsid w:val="006B6105"/>
    <w:rsid w:val="006F70EF"/>
    <w:rsid w:val="007221C7"/>
    <w:rsid w:val="00740A89"/>
    <w:rsid w:val="00791AE5"/>
    <w:rsid w:val="007E6360"/>
    <w:rsid w:val="0080649A"/>
    <w:rsid w:val="008069A1"/>
    <w:rsid w:val="00823F79"/>
    <w:rsid w:val="00890284"/>
    <w:rsid w:val="00891D18"/>
    <w:rsid w:val="008B0A58"/>
    <w:rsid w:val="0093441C"/>
    <w:rsid w:val="009C3BDE"/>
    <w:rsid w:val="00A15102"/>
    <w:rsid w:val="00A162C2"/>
    <w:rsid w:val="00A40210"/>
    <w:rsid w:val="00A732C0"/>
    <w:rsid w:val="00AB1730"/>
    <w:rsid w:val="00B62A10"/>
    <w:rsid w:val="00C76AC3"/>
    <w:rsid w:val="00D0081F"/>
    <w:rsid w:val="00D07244"/>
    <w:rsid w:val="00D123AA"/>
    <w:rsid w:val="00D8672B"/>
    <w:rsid w:val="00E61119"/>
    <w:rsid w:val="00E663C7"/>
    <w:rsid w:val="00EE17AC"/>
    <w:rsid w:val="00EE369E"/>
    <w:rsid w:val="00F11392"/>
    <w:rsid w:val="00FA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68ADE05"/>
  <w15:chartTrackingRefBased/>
  <w15:docId w15:val="{6695CA41-BA3D-492F-940F-7E6052FC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1392"/>
    <w:pPr>
      <w:spacing w:before="60" w:after="60" w:line="240" w:lineRule="auto"/>
      <w:jc w:val="both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74C9E"/>
    <w:pPr>
      <w:keepNext/>
      <w:keepLines/>
      <w:spacing w:after="0"/>
      <w:jc w:val="center"/>
      <w:outlineLvl w:val="1"/>
    </w:pPr>
    <w:rPr>
      <w:rFonts w:eastAsiaTheme="majorEastAsia" w:cstheme="majorBidi"/>
      <w:b/>
      <w:szCs w:val="26"/>
      <w:lang w:val="es-NI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392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74C9E"/>
    <w:rPr>
      <w:rFonts w:ascii="Arial" w:eastAsiaTheme="majorEastAsia" w:hAnsi="Arial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rPr>
      <w:rFonts w:asciiTheme="majorHAnsi" w:hAnsiTheme="majorHAnsi"/>
      <w:i/>
      <w:color w:val="FF6566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FF6566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081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81F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392"/>
    <w:rPr>
      <w:rFonts w:ascii="Arial" w:eastAsiaTheme="majorEastAsia" w:hAnsi="Arial" w:cstheme="majorBidi"/>
      <w:b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poli%20formato%20documento%20oficial.dotx" TargetMode="External"/></Relationships>
</file>

<file path=word/theme/theme1.xml><?xml version="1.0" encoding="utf-8"?>
<a:theme xmlns:a="http://schemas.openxmlformats.org/drawingml/2006/main" name="Tema de Office">
  <a:themeElements>
    <a:clrScheme name="Upoli">
      <a:dk1>
        <a:srgbClr val="FF0000"/>
      </a:dk1>
      <a:lt1>
        <a:sysClr val="window" lastClr="FFFFFF"/>
      </a:lt1>
      <a:dk2>
        <a:srgbClr val="600000"/>
      </a:dk2>
      <a:lt2>
        <a:srgbClr val="E7E6E6"/>
      </a:lt2>
      <a:accent1>
        <a:srgbClr val="FF6566"/>
      </a:accent1>
      <a:accent2>
        <a:srgbClr val="C00000"/>
      </a:accent2>
      <a:accent3>
        <a:srgbClr val="A5A5A5"/>
      </a:accent3>
      <a:accent4>
        <a:srgbClr val="D8D8D8"/>
      </a:accent4>
      <a:accent5>
        <a:srgbClr val="BFBFBF"/>
      </a:accent5>
      <a:accent6>
        <a:srgbClr val="E50F0F"/>
      </a:accent6>
      <a:hlink>
        <a:srgbClr val="FF6566"/>
      </a:hlink>
      <a:folHlink>
        <a:srgbClr val="E0836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3" ma:contentTypeDescription="Create a new document." ma:contentTypeScope="" ma:versionID="536cafad326c4c77379faaa07292a709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2ff54eb15017cb27d3a1d829e12dbbb6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0558C-902F-4079-AAE4-BCF64B4AF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5F06D6-2815-470D-B1D4-7163C31F1C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993AC5-EFF0-4406-91F7-E6960DDC2E67}">
  <ds:schemaRefs>
    <ds:schemaRef ds:uri="http://purl.org/dc/elements/1.1/"/>
    <ds:schemaRef ds:uri="http://schemas.microsoft.com/office/2006/documentManagement/types"/>
    <ds:schemaRef ds:uri="http://purl.org/dc/terms/"/>
    <ds:schemaRef ds:uri="e78cd964-bcde-446a-be9b-a906f90c623a"/>
    <ds:schemaRef ds:uri="http://schemas.microsoft.com/office/infopath/2007/PartnerControls"/>
    <ds:schemaRef ds:uri="4608b1a4-6008-49c0-85d3-704a55b4f31d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FFF119A-95ED-430A-BC02-682B34834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upoli formato documento oficial.dotx</Template>
  <TotalTime>6</TotalTime>
  <Pages>2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1</cp:revision>
  <cp:lastPrinted>2020-03-23T20:25:00Z</cp:lastPrinted>
  <dcterms:created xsi:type="dcterms:W3CDTF">2020-05-02T00:44:00Z</dcterms:created>
  <dcterms:modified xsi:type="dcterms:W3CDTF">2020-05-02T01:04:00Z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
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999C1" w14:textId="77777777" w:rsidR="00F43320" w:rsidRDefault="00B0400E">
      <w:r>
        <w:rPr>
          <w:noProof/>
        </w:rPr>
        <w:drawing>
          <wp:anchor distT="0" distB="0" distL="114300" distR="114300" simplePos="0" relativeHeight="251659264" behindDoc="0" locked="0" layoutInCell="1" allowOverlap="1" wp14:anchorId="6B4D54F4" wp14:editId="10C0F334">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553ECE5B" wp14:editId="657F694D">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9C6EE2" w14:textId="77777777" w:rsidR="00F43320" w:rsidRDefault="00F43320"/>
    <w:p w14:paraId="1F56B1FD" w14:textId="77777777" w:rsidR="00F43320" w:rsidRDefault="00F43320"/>
    <w:p w14:paraId="5BF7013D" w14:textId="77777777" w:rsidR="00F43320" w:rsidRDefault="00F43320"/>
    <w:p w14:paraId="2DF76232" w14:textId="77777777" w:rsidR="00F43320" w:rsidRDefault="00F43320"/>
    <w:p w14:paraId="067ED443" w14:textId="77777777" w:rsidR="00F43320" w:rsidRDefault="00F43320"/>
    <w:p w14:paraId="4AA1B561" w14:textId="77777777" w:rsidR="00F43320" w:rsidRDefault="00F43320"/>
    <w:p w14:paraId="38B81611" w14:textId="77777777" w:rsidR="00F43320" w:rsidRDefault="00F43320"/>
    <w:p w14:paraId="09335D20" w14:textId="77777777" w:rsidR="00F43320" w:rsidRDefault="003E0D37">
      <w:r>
        <w:rPr>
          <w:noProof/>
        </w:rPr>
        <mc:AlternateContent>
          <mc:Choice Requires="wps">
            <w:drawing>
              <wp:anchor distT="0" distB="0" distL="114300" distR="114300" simplePos="0" relativeHeight="251661312" behindDoc="1" locked="0" layoutInCell="1" allowOverlap="1" wp14:anchorId="63F78C8E" wp14:editId="2AD81EC5">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18451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3F78C8E"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E18451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2884B07" w14:textId="77777777" w:rsidR="00F43320" w:rsidRDefault="00F43320"/>
    <w:p w14:paraId="11B2FA14" w14:textId="77777777" w:rsidR="00F43320" w:rsidRDefault="00F43320"/>
    <w:p w14:paraId="1A307D07" w14:textId="77777777" w:rsidR="00F43320" w:rsidRDefault="00F43320"/>
    <w:p w14:paraId="51392C04" w14:textId="77777777" w:rsidR="00F43320" w:rsidRDefault="003E0D37">
      <w:r>
        <w:rPr>
          <w:noProof/>
        </w:rPr>
        <mc:AlternateContent>
          <mc:Choice Requires="wpg">
            <w:drawing>
              <wp:anchor distT="0" distB="0" distL="114300" distR="114300" simplePos="0" relativeHeight="251660288" behindDoc="0" locked="0" layoutInCell="1" allowOverlap="1" wp14:anchorId="402136B8" wp14:editId="553D11C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D6CD56"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95A7151" w14:textId="77777777" w:rsidR="00F43320" w:rsidRDefault="003E0D37">
      <w:r>
        <w:rPr>
          <w:noProof/>
        </w:rPr>
        <mc:AlternateContent>
          <mc:Choice Requires="wps">
            <w:drawing>
              <wp:anchor distT="0" distB="0" distL="114300" distR="114300" simplePos="0" relativeHeight="251662336" behindDoc="0" locked="0" layoutInCell="1" allowOverlap="1" wp14:anchorId="22E0C0F6" wp14:editId="16E6D322">
                <wp:simplePos x="0" y="0"/>
                <wp:positionH relativeFrom="column">
                  <wp:posOffset>472440</wp:posOffset>
                </wp:positionH>
                <wp:positionV relativeFrom="paragraph">
                  <wp:posOffset>52070</wp:posOffset>
                </wp:positionV>
                <wp:extent cx="496379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07904" w14:textId="32144416" w:rsidR="00F43320" w:rsidRPr="005E6C17" w:rsidRDefault="00046FA7" w:rsidP="00EF5DC0">
                            <w:pPr>
                              <w:jc w:val="right"/>
                              <w:rPr>
                                <w:rFonts w:ascii="EleganTech™" w:hAnsi="EleganTech™"/>
                                <w:b/>
                                <w:color w:val="404040"/>
                                <w:sz w:val="54"/>
                                <w:szCs w:val="56"/>
                              </w:rPr>
                            </w:pPr>
                            <w:r w:rsidRPr="00046FA7">
                              <w:rPr>
                                <w:rFonts w:cs="Calibri"/>
                                <w:b/>
                                <w:color w:val="000000"/>
                                <w:sz w:val="48"/>
                                <w:szCs w:val="52"/>
                                <w:lang w:eastAsia="es-NI"/>
                              </w:rPr>
                              <w:t>Introducción a la Informática</w:t>
                            </w:r>
                            <w:r w:rsidR="00F43320">
                              <w:rPr>
                                <w:rFonts w:cs="Calibri"/>
                                <w:b/>
                                <w:color w:val="000000"/>
                                <w:sz w:val="48"/>
                                <w:szCs w:val="52"/>
                                <w:lang w:eastAsia="es-NI"/>
                              </w:rPr>
                              <w:t xml:space="preserve">, Unidad </w:t>
                            </w:r>
                            <w:r>
                              <w:rPr>
                                <w:rFonts w:cs="Calibri"/>
                                <w:b/>
                                <w:color w:val="000000"/>
                                <w:sz w:val="48"/>
                                <w:szCs w:val="52"/>
                                <w:lang w:eastAsia="es-NI"/>
                              </w:rPr>
                              <w:t>I</w:t>
                            </w:r>
                          </w:p>
                          <w:p w14:paraId="740F6E5C"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E0C0F6" id="Cuadro de texto 7" o:spid="_x0000_s1027" type="#_x0000_t202" style="position:absolute;left:0;text-align:left;margin-left:37.2pt;margin-top:4.1pt;width:390.8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" filled="f" stroked="f">
                <v:textbox>
                  <w:txbxContent>
                    <w:p w14:paraId="34607904" w14:textId="32144416" w:rsidR="00F43320" w:rsidRPr="005E6C17" w:rsidRDefault="00046FA7" w:rsidP="00EF5DC0">
                      <w:pPr>
                        <w:jc w:val="right"/>
                        <w:rPr>
                          <w:rFonts w:ascii="EleganTech™" w:hAnsi="EleganTech™"/>
                          <w:b/>
                          <w:color w:val="404040"/>
                          <w:sz w:val="54"/>
                          <w:szCs w:val="56"/>
                        </w:rPr>
                      </w:pPr>
                      <w:r w:rsidRPr="00046FA7">
                        <w:rPr>
                          <w:rFonts w:cs="Calibri"/>
                          <w:b/>
                          <w:color w:val="000000"/>
                          <w:sz w:val="48"/>
                          <w:szCs w:val="52"/>
                          <w:lang w:eastAsia="es-NI"/>
                        </w:rPr>
                        <w:t>Introducción a la Informática</w:t>
                      </w:r>
                      <w:r w:rsidR="00F43320">
                        <w:rPr>
                          <w:rFonts w:cs="Calibri"/>
                          <w:b/>
                          <w:color w:val="000000"/>
                          <w:sz w:val="48"/>
                          <w:szCs w:val="52"/>
                          <w:lang w:eastAsia="es-NI"/>
                        </w:rPr>
                        <w:t xml:space="preserve">, Unidad </w:t>
                      </w:r>
                      <w:r>
                        <w:rPr>
                          <w:rFonts w:cs="Calibri"/>
                          <w:b/>
                          <w:color w:val="000000"/>
                          <w:sz w:val="48"/>
                          <w:szCs w:val="52"/>
                          <w:lang w:eastAsia="es-NI"/>
                        </w:rPr>
                        <w:t>I</w:t>
                      </w:r>
                    </w:p>
                    <w:p w14:paraId="740F6E5C" w14:textId="77777777" w:rsidR="00F43320" w:rsidRDefault="00F43320" w:rsidP="00F43320">
                      <w:pPr>
                        <w:jc w:val="right"/>
                      </w:pPr>
                    </w:p>
                  </w:txbxContent>
                </v:textbox>
              </v:shape>
            </w:pict>
          </mc:Fallback>
        </mc:AlternateContent>
      </w:r>
    </w:p>
    <w:p w14:paraId="3DB9FE6D" w14:textId="77777777" w:rsidR="00F43320" w:rsidRDefault="00F43320"/>
    <w:p w14:paraId="236278CF" w14:textId="77777777" w:rsidR="005B0B82" w:rsidRDefault="005B0B82"/>
    <w:p w14:paraId="13C1758B" w14:textId="77777777" w:rsidR="005B0B82" w:rsidRDefault="005B0B82"/>
    <w:p w14:paraId="7FC70EE3" w14:textId="77777777" w:rsidR="005B0B82" w:rsidRDefault="005B0B82"/>
    <w:p w14:paraId="12931FEA" w14:textId="77777777" w:rsidR="005B0B82" w:rsidRDefault="005B0B82"/>
    <w:p w14:paraId="313C1AD1" w14:textId="77777777" w:rsidR="005B0B82" w:rsidRDefault="005B0B82"/>
    <w:p w14:paraId="69DD905A" w14:textId="77777777" w:rsidR="005B0B82" w:rsidRDefault="005B0B82"/>
    <w:p w14:paraId="73F7B105" w14:textId="77777777" w:rsidR="005B0B82" w:rsidRDefault="005B0B82"/>
    <w:p w14:paraId="004F1557" w14:textId="77777777" w:rsidR="005B0B82" w:rsidRDefault="005B0B82"/>
    <w:p w14:paraId="74F25C48" w14:textId="77777777" w:rsidR="005B0B82" w:rsidRDefault="005B0B82"/>
    <w:p w14:paraId="10CB2069" w14:textId="77777777" w:rsidR="005B0B82" w:rsidRDefault="005B0B82"/>
    <w:p w14:paraId="5BA70D5F" w14:textId="77777777" w:rsidR="005B0B82" w:rsidRDefault="005B0B82"/>
    <w:p w14:paraId="32B8DC51" w14:textId="77777777" w:rsidR="00636C8A" w:rsidRDefault="00636C8A"/>
    <w:p w14:paraId="78E8CAFE" w14:textId="77777777" w:rsidR="00A66A79" w:rsidRDefault="00A66A79">
      <w:pPr>
        <w:sectPr w:rsidR="00A66A79" w:rsidSect="00636C8A">
          <w:pgSz w:w="12240" w:h="15840"/>
          <w:pgMar w:top="1418" w:right="1701" w:bottom="1418" w:left="1701" w:header="709" w:footer="709" w:gutter="0"/>
          <w:cols w:space="708"/>
          <w:docGrid w:linePitch="360"/>
        </w:sectPr>
      </w:pPr>
    </w:p>
    <w:p w14:paraId="15C05BA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6C45EC47" wp14:editId="51865C9F">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94FFC"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C45EC4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1294FFC"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0F87CB97" w14:textId="77777777" w:rsidR="00A66A79" w:rsidRDefault="00A66A79"/>
    <w:p w14:paraId="679A17C0" w14:textId="77777777" w:rsidR="00A66A79" w:rsidRDefault="00A66A79"/>
    <w:sdt>
      <w:sdtPr>
        <w:rPr>
          <w:rFonts w:ascii="Tahoma" w:eastAsiaTheme="minorHAnsi" w:hAnsi="Tahoma" w:cstheme="minorBidi"/>
          <w:color w:val="auto"/>
          <w:sz w:val="22"/>
          <w:szCs w:val="20"/>
          <w:lang w:val="es-ES" w:eastAsia="en-US"/>
        </w:rPr>
        <w:id w:val="1736891407"/>
        <w:docPartObj>
          <w:docPartGallery w:val="Table of Contents"/>
          <w:docPartUnique/>
        </w:docPartObj>
      </w:sdtPr>
      <w:sdtEndPr>
        <w:rPr>
          <w:b/>
          <w:bCs/>
        </w:rPr>
      </w:sdtEndPr>
      <w:sdtContent>
        <w:p w14:paraId="1D8E0DEC" w14:textId="77777777" w:rsidR="00843820" w:rsidRPr="008E48A3" w:rsidRDefault="00843820" w:rsidP="00635F19">
          <w:pPr>
            <w:pStyle w:val="TtuloTDC"/>
            <w:jc w:val="center"/>
            <w:rPr>
              <w:rFonts w:ascii="Tahoma" w:hAnsi="Tahoma" w:cs="Tahoma"/>
              <w:b/>
              <w:bCs/>
              <w:color w:val="auto"/>
              <w:sz w:val="24"/>
              <w:szCs w:val="48"/>
              <w:lang w:val="es-ES"/>
            </w:rPr>
          </w:pPr>
          <w:r w:rsidRPr="008E48A3">
            <w:rPr>
              <w:rFonts w:ascii="Tahoma" w:hAnsi="Tahoma" w:cs="Tahoma"/>
              <w:b/>
              <w:bCs/>
              <w:color w:val="auto"/>
              <w:sz w:val="24"/>
              <w:szCs w:val="48"/>
              <w:lang w:val="es-ES"/>
            </w:rPr>
            <w:t>Contenido</w:t>
          </w:r>
        </w:p>
        <w:p w14:paraId="6DB8E329" w14:textId="77777777" w:rsidR="00843820" w:rsidRPr="008E48A3" w:rsidRDefault="00843820" w:rsidP="00843820">
          <w:pPr>
            <w:rPr>
              <w:rFonts w:cs="Tahoma"/>
              <w:sz w:val="20"/>
              <w:szCs w:val="20"/>
              <w:lang w:val="es-ES" w:eastAsia="es-NI"/>
            </w:rPr>
          </w:pPr>
        </w:p>
        <w:p w14:paraId="3404D839" w14:textId="3E34FEA1" w:rsidR="008E48A3" w:rsidRPr="008E48A3" w:rsidRDefault="00843820">
          <w:pPr>
            <w:pStyle w:val="TDC1"/>
            <w:tabs>
              <w:tab w:val="right" w:leader="dot" w:pos="8828"/>
            </w:tabs>
            <w:rPr>
              <w:rFonts w:asciiTheme="minorHAnsi" w:eastAsiaTheme="minorEastAsia" w:hAnsiTheme="minorHAnsi"/>
              <w:noProof/>
              <w:kern w:val="2"/>
              <w:sz w:val="20"/>
              <w:szCs w:val="20"/>
              <w:lang w:eastAsia="es-NI"/>
              <w14:ligatures w14:val="standardContextual"/>
            </w:rPr>
          </w:pPr>
          <w:r w:rsidRPr="008E48A3">
            <w:rPr>
              <w:rFonts w:cs="Tahoma"/>
              <w:sz w:val="20"/>
              <w:szCs w:val="20"/>
            </w:rPr>
            <w:fldChar w:fldCharType="begin"/>
          </w:r>
          <w:r w:rsidRPr="008E48A3">
            <w:rPr>
              <w:rFonts w:cs="Tahoma"/>
              <w:sz w:val="20"/>
              <w:szCs w:val="20"/>
            </w:rPr>
            <w:instrText xml:space="preserve"> TOC \o "1-3" \h \z \u </w:instrText>
          </w:r>
          <w:r w:rsidRPr="008E48A3">
            <w:rPr>
              <w:rFonts w:cs="Tahoma"/>
              <w:sz w:val="20"/>
              <w:szCs w:val="20"/>
            </w:rPr>
            <w:fldChar w:fldCharType="separate"/>
          </w:r>
          <w:hyperlink r:id="rId12" w:anchor="_Toc135851739" w:history="1">
            <w:r w:rsidR="008E48A3" w:rsidRPr="008E48A3">
              <w:rPr>
                <w:rStyle w:val="Hipervnculo"/>
                <w:noProof/>
                <w:sz w:val="22"/>
                <w:szCs w:val="20"/>
              </w:rPr>
              <w:t>Introducción</w:t>
            </w:r>
            <w:r w:rsidR="008E48A3" w:rsidRPr="008E48A3">
              <w:rPr>
                <w:noProof/>
                <w:webHidden/>
                <w:sz w:val="22"/>
                <w:szCs w:val="20"/>
              </w:rPr>
              <w:tab/>
            </w:r>
            <w:r w:rsidR="008E48A3" w:rsidRPr="008E48A3">
              <w:rPr>
                <w:noProof/>
                <w:webHidden/>
                <w:sz w:val="22"/>
                <w:szCs w:val="20"/>
              </w:rPr>
              <w:fldChar w:fldCharType="begin"/>
            </w:r>
            <w:r w:rsidR="008E48A3" w:rsidRPr="008E48A3">
              <w:rPr>
                <w:noProof/>
                <w:webHidden/>
                <w:sz w:val="22"/>
                <w:szCs w:val="20"/>
              </w:rPr>
              <w:instrText xml:space="preserve"> PAGEREF _Toc135851739 \h </w:instrText>
            </w:r>
            <w:r w:rsidR="008E48A3" w:rsidRPr="008E48A3">
              <w:rPr>
                <w:noProof/>
                <w:webHidden/>
                <w:sz w:val="22"/>
                <w:szCs w:val="20"/>
              </w:rPr>
            </w:r>
            <w:r w:rsidR="008E48A3" w:rsidRPr="008E48A3">
              <w:rPr>
                <w:noProof/>
                <w:webHidden/>
                <w:sz w:val="22"/>
                <w:szCs w:val="20"/>
              </w:rPr>
              <w:fldChar w:fldCharType="separate"/>
            </w:r>
            <w:r w:rsidR="006C27FF">
              <w:rPr>
                <w:noProof/>
                <w:webHidden/>
                <w:sz w:val="22"/>
                <w:szCs w:val="20"/>
              </w:rPr>
              <w:t>3</w:t>
            </w:r>
            <w:r w:rsidR="008E48A3" w:rsidRPr="008E48A3">
              <w:rPr>
                <w:noProof/>
                <w:webHidden/>
                <w:sz w:val="22"/>
                <w:szCs w:val="20"/>
              </w:rPr>
              <w:fldChar w:fldCharType="end"/>
            </w:r>
          </w:hyperlink>
        </w:p>
        <w:p w14:paraId="38E7CA0A" w14:textId="3F5933F4" w:rsidR="008E48A3" w:rsidRPr="008E48A3" w:rsidRDefault="008E48A3">
          <w:pPr>
            <w:pStyle w:val="TDC1"/>
            <w:tabs>
              <w:tab w:val="right" w:leader="dot" w:pos="8828"/>
            </w:tabs>
            <w:rPr>
              <w:rFonts w:asciiTheme="minorHAnsi" w:eastAsiaTheme="minorEastAsia" w:hAnsiTheme="minorHAnsi"/>
              <w:noProof/>
              <w:kern w:val="2"/>
              <w:sz w:val="20"/>
              <w:szCs w:val="20"/>
              <w:lang w:eastAsia="es-NI"/>
              <w14:ligatures w14:val="standardContextual"/>
            </w:rPr>
          </w:pPr>
          <w:hyperlink r:id="rId13" w:anchor="_Toc135851740" w:history="1">
            <w:r w:rsidRPr="008E48A3">
              <w:rPr>
                <w:rStyle w:val="Hipervnculo"/>
                <w:noProof/>
                <w:sz w:val="22"/>
                <w:szCs w:val="20"/>
              </w:rPr>
              <w:t>Desarrollo de Contenidos</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_Toc135851740 \h </w:instrText>
            </w:r>
            <w:r w:rsidRPr="008E48A3">
              <w:rPr>
                <w:noProof/>
                <w:webHidden/>
                <w:sz w:val="22"/>
                <w:szCs w:val="20"/>
              </w:rPr>
            </w:r>
            <w:r w:rsidRPr="008E48A3">
              <w:rPr>
                <w:noProof/>
                <w:webHidden/>
                <w:sz w:val="22"/>
                <w:szCs w:val="20"/>
              </w:rPr>
              <w:fldChar w:fldCharType="separate"/>
            </w:r>
            <w:r w:rsidR="006C27FF">
              <w:rPr>
                <w:noProof/>
                <w:webHidden/>
                <w:sz w:val="22"/>
                <w:szCs w:val="20"/>
              </w:rPr>
              <w:t>4</w:t>
            </w:r>
            <w:r w:rsidRPr="008E48A3">
              <w:rPr>
                <w:noProof/>
                <w:webHidden/>
                <w:sz w:val="22"/>
                <w:szCs w:val="20"/>
              </w:rPr>
              <w:fldChar w:fldCharType="end"/>
            </w:r>
          </w:hyperlink>
        </w:p>
        <w:p w14:paraId="2F3EB87A" w14:textId="73DE2B9D" w:rsidR="008E48A3" w:rsidRPr="008E48A3" w:rsidRDefault="008E48A3">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35851741" w:history="1">
            <w:r w:rsidRPr="008E48A3">
              <w:rPr>
                <w:rStyle w:val="Hipervnculo"/>
                <w:noProof/>
                <w:sz w:val="22"/>
                <w:szCs w:val="20"/>
              </w:rPr>
              <w:t>Partes de una computadora.</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_Toc135851741 \h </w:instrText>
            </w:r>
            <w:r w:rsidRPr="008E48A3">
              <w:rPr>
                <w:noProof/>
                <w:webHidden/>
                <w:sz w:val="22"/>
                <w:szCs w:val="20"/>
              </w:rPr>
            </w:r>
            <w:r w:rsidRPr="008E48A3">
              <w:rPr>
                <w:noProof/>
                <w:webHidden/>
                <w:sz w:val="22"/>
                <w:szCs w:val="20"/>
              </w:rPr>
              <w:fldChar w:fldCharType="separate"/>
            </w:r>
            <w:r w:rsidR="006C27FF">
              <w:rPr>
                <w:noProof/>
                <w:webHidden/>
                <w:sz w:val="22"/>
                <w:szCs w:val="20"/>
              </w:rPr>
              <w:t>4</w:t>
            </w:r>
            <w:r w:rsidRPr="008E48A3">
              <w:rPr>
                <w:noProof/>
                <w:webHidden/>
                <w:sz w:val="22"/>
                <w:szCs w:val="20"/>
              </w:rPr>
              <w:fldChar w:fldCharType="end"/>
            </w:r>
          </w:hyperlink>
        </w:p>
        <w:p w14:paraId="1437E7CE" w14:textId="784BBBA1"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42" w:history="1">
            <w:r w:rsidRPr="008E48A3">
              <w:rPr>
                <w:rStyle w:val="Hipervnculo"/>
                <w:noProof/>
                <w:sz w:val="22"/>
                <w:szCs w:val="20"/>
              </w:rPr>
              <w:t>El teclado y sus funciones</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_Toc135851742 \h </w:instrText>
            </w:r>
            <w:r w:rsidRPr="008E48A3">
              <w:rPr>
                <w:noProof/>
                <w:webHidden/>
                <w:sz w:val="22"/>
                <w:szCs w:val="20"/>
              </w:rPr>
            </w:r>
            <w:r w:rsidRPr="008E48A3">
              <w:rPr>
                <w:noProof/>
                <w:webHidden/>
                <w:sz w:val="22"/>
                <w:szCs w:val="20"/>
              </w:rPr>
              <w:fldChar w:fldCharType="separate"/>
            </w:r>
            <w:r w:rsidR="006C27FF">
              <w:rPr>
                <w:noProof/>
                <w:webHidden/>
                <w:sz w:val="22"/>
                <w:szCs w:val="20"/>
              </w:rPr>
              <w:t>4</w:t>
            </w:r>
            <w:r w:rsidRPr="008E48A3">
              <w:rPr>
                <w:noProof/>
                <w:webHidden/>
                <w:sz w:val="22"/>
                <w:szCs w:val="20"/>
              </w:rPr>
              <w:fldChar w:fldCharType="end"/>
            </w:r>
          </w:hyperlink>
        </w:p>
        <w:p w14:paraId="3FC48840" w14:textId="57DB19CF"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43" w:history="1">
            <w:r w:rsidRPr="008E48A3">
              <w:rPr>
                <w:rStyle w:val="Hipervnculo"/>
                <w:noProof/>
                <w:sz w:val="22"/>
                <w:szCs w:val="20"/>
              </w:rPr>
              <w:t>Manejo y Acciones del Mouse</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_Toc135851743 \h </w:instrText>
            </w:r>
            <w:r w:rsidRPr="008E48A3">
              <w:rPr>
                <w:noProof/>
                <w:webHidden/>
                <w:sz w:val="22"/>
                <w:szCs w:val="20"/>
              </w:rPr>
            </w:r>
            <w:r w:rsidRPr="008E48A3">
              <w:rPr>
                <w:noProof/>
                <w:webHidden/>
                <w:sz w:val="22"/>
                <w:szCs w:val="20"/>
              </w:rPr>
              <w:fldChar w:fldCharType="separate"/>
            </w:r>
            <w:r w:rsidR="006C27FF">
              <w:rPr>
                <w:noProof/>
                <w:webHidden/>
                <w:sz w:val="22"/>
                <w:szCs w:val="20"/>
              </w:rPr>
              <w:t>5</w:t>
            </w:r>
            <w:r w:rsidRPr="008E48A3">
              <w:rPr>
                <w:noProof/>
                <w:webHidden/>
                <w:sz w:val="22"/>
                <w:szCs w:val="20"/>
              </w:rPr>
              <w:fldChar w:fldCharType="end"/>
            </w:r>
          </w:hyperlink>
        </w:p>
        <w:p w14:paraId="71ABE4DA" w14:textId="61548CA3"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44" w:history="1">
            <w:r w:rsidRPr="008E48A3">
              <w:rPr>
                <w:rStyle w:val="Hipervnculo"/>
                <w:noProof/>
                <w:sz w:val="22"/>
                <w:szCs w:val="20"/>
              </w:rPr>
              <w:t>Proceso de encendido de una computadora</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_Toc135851744 \h </w:instrText>
            </w:r>
            <w:r w:rsidRPr="008E48A3">
              <w:rPr>
                <w:noProof/>
                <w:webHidden/>
                <w:sz w:val="22"/>
                <w:szCs w:val="20"/>
              </w:rPr>
            </w:r>
            <w:r w:rsidRPr="008E48A3">
              <w:rPr>
                <w:noProof/>
                <w:webHidden/>
                <w:sz w:val="22"/>
                <w:szCs w:val="20"/>
              </w:rPr>
              <w:fldChar w:fldCharType="separate"/>
            </w:r>
            <w:r w:rsidR="006C27FF">
              <w:rPr>
                <w:noProof/>
                <w:webHidden/>
                <w:sz w:val="22"/>
                <w:szCs w:val="20"/>
              </w:rPr>
              <w:t>7</w:t>
            </w:r>
            <w:r w:rsidRPr="008E48A3">
              <w:rPr>
                <w:noProof/>
                <w:webHidden/>
                <w:sz w:val="22"/>
                <w:szCs w:val="20"/>
              </w:rPr>
              <w:fldChar w:fldCharType="end"/>
            </w:r>
          </w:hyperlink>
        </w:p>
        <w:p w14:paraId="6A7764B9" w14:textId="4F6DCD61"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45" w:history="1">
            <w:r w:rsidRPr="008E48A3">
              <w:rPr>
                <w:rStyle w:val="Hipervnculo"/>
                <w:noProof/>
                <w:sz w:val="22"/>
                <w:szCs w:val="20"/>
              </w:rPr>
              <w:t>Conceptos básicos del sistema operativo</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_Toc135851745 \h </w:instrText>
            </w:r>
            <w:r w:rsidRPr="008E48A3">
              <w:rPr>
                <w:noProof/>
                <w:webHidden/>
                <w:sz w:val="22"/>
                <w:szCs w:val="20"/>
              </w:rPr>
            </w:r>
            <w:r w:rsidRPr="008E48A3">
              <w:rPr>
                <w:noProof/>
                <w:webHidden/>
                <w:sz w:val="22"/>
                <w:szCs w:val="20"/>
              </w:rPr>
              <w:fldChar w:fldCharType="separate"/>
            </w:r>
            <w:r w:rsidR="006C27FF">
              <w:rPr>
                <w:noProof/>
                <w:webHidden/>
                <w:sz w:val="22"/>
                <w:szCs w:val="20"/>
              </w:rPr>
              <w:t>8</w:t>
            </w:r>
            <w:r w:rsidRPr="008E48A3">
              <w:rPr>
                <w:noProof/>
                <w:webHidden/>
                <w:sz w:val="22"/>
                <w:szCs w:val="20"/>
              </w:rPr>
              <w:fldChar w:fldCharType="end"/>
            </w:r>
          </w:hyperlink>
        </w:p>
        <w:p w14:paraId="015FEBD8" w14:textId="6809BCFE"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46" w:history="1">
            <w:r w:rsidRPr="008E48A3">
              <w:rPr>
                <w:rStyle w:val="Hipervnculo"/>
                <w:noProof/>
                <w:sz w:val="22"/>
                <w:szCs w:val="20"/>
              </w:rPr>
              <w:t>Sistemas Operativos Para PC</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_Toc135851746 \h </w:instrText>
            </w:r>
            <w:r w:rsidRPr="008E48A3">
              <w:rPr>
                <w:noProof/>
                <w:webHidden/>
                <w:sz w:val="22"/>
                <w:szCs w:val="20"/>
              </w:rPr>
            </w:r>
            <w:r w:rsidRPr="008E48A3">
              <w:rPr>
                <w:noProof/>
                <w:webHidden/>
                <w:sz w:val="22"/>
                <w:szCs w:val="20"/>
              </w:rPr>
              <w:fldChar w:fldCharType="separate"/>
            </w:r>
            <w:r w:rsidR="006C27FF">
              <w:rPr>
                <w:noProof/>
                <w:webHidden/>
                <w:sz w:val="22"/>
                <w:szCs w:val="20"/>
              </w:rPr>
              <w:t>9</w:t>
            </w:r>
            <w:r w:rsidRPr="008E48A3">
              <w:rPr>
                <w:noProof/>
                <w:webHidden/>
                <w:sz w:val="22"/>
                <w:szCs w:val="20"/>
              </w:rPr>
              <w:fldChar w:fldCharType="end"/>
            </w:r>
          </w:hyperlink>
        </w:p>
        <w:p w14:paraId="57E780C1" w14:textId="315A8A13"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47" w:history="1">
            <w:r w:rsidRPr="008E48A3">
              <w:rPr>
                <w:rStyle w:val="Hipervnculo"/>
                <w:noProof/>
                <w:sz w:val="22"/>
                <w:szCs w:val="20"/>
              </w:rPr>
              <w:t>Sistemas Operativos Para Móviles</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_Toc135851747 \h </w:instrText>
            </w:r>
            <w:r w:rsidRPr="008E48A3">
              <w:rPr>
                <w:noProof/>
                <w:webHidden/>
                <w:sz w:val="22"/>
                <w:szCs w:val="20"/>
              </w:rPr>
            </w:r>
            <w:r w:rsidRPr="008E48A3">
              <w:rPr>
                <w:noProof/>
                <w:webHidden/>
                <w:sz w:val="22"/>
                <w:szCs w:val="20"/>
              </w:rPr>
              <w:fldChar w:fldCharType="separate"/>
            </w:r>
            <w:r w:rsidR="006C27FF">
              <w:rPr>
                <w:noProof/>
                <w:webHidden/>
                <w:sz w:val="22"/>
                <w:szCs w:val="20"/>
              </w:rPr>
              <w:t>9</w:t>
            </w:r>
            <w:r w:rsidRPr="008E48A3">
              <w:rPr>
                <w:noProof/>
                <w:webHidden/>
                <w:sz w:val="22"/>
                <w:szCs w:val="20"/>
              </w:rPr>
              <w:fldChar w:fldCharType="end"/>
            </w:r>
          </w:hyperlink>
        </w:p>
        <w:p w14:paraId="67434A4C" w14:textId="5204F169" w:rsidR="008E48A3" w:rsidRPr="008E48A3" w:rsidRDefault="008E48A3">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35851748" w:history="1">
            <w:r w:rsidRPr="008E48A3">
              <w:rPr>
                <w:rStyle w:val="Hipervnculo"/>
                <w:noProof/>
                <w:sz w:val="22"/>
                <w:szCs w:val="20"/>
              </w:rPr>
              <w:t>Funciones importantes del sistema Operativo.</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_Toc135851748 \h </w:instrText>
            </w:r>
            <w:r w:rsidRPr="008E48A3">
              <w:rPr>
                <w:noProof/>
                <w:webHidden/>
                <w:sz w:val="22"/>
                <w:szCs w:val="20"/>
              </w:rPr>
            </w:r>
            <w:r w:rsidRPr="008E48A3">
              <w:rPr>
                <w:noProof/>
                <w:webHidden/>
                <w:sz w:val="22"/>
                <w:szCs w:val="20"/>
              </w:rPr>
              <w:fldChar w:fldCharType="separate"/>
            </w:r>
            <w:r w:rsidR="006C27FF">
              <w:rPr>
                <w:noProof/>
                <w:webHidden/>
                <w:sz w:val="22"/>
                <w:szCs w:val="20"/>
              </w:rPr>
              <w:t>10</w:t>
            </w:r>
            <w:r w:rsidRPr="008E48A3">
              <w:rPr>
                <w:noProof/>
                <w:webHidden/>
                <w:sz w:val="22"/>
                <w:szCs w:val="20"/>
              </w:rPr>
              <w:fldChar w:fldCharType="end"/>
            </w:r>
          </w:hyperlink>
        </w:p>
        <w:p w14:paraId="1B863747" w14:textId="0EEB1EED"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49" w:history="1">
            <w:r w:rsidRPr="008E48A3">
              <w:rPr>
                <w:rStyle w:val="Hipervnculo"/>
                <w:noProof/>
                <w:sz w:val="22"/>
                <w:szCs w:val="20"/>
              </w:rPr>
              <w:t>El escritorio (desktop)</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_Toc135851749 \h </w:instrText>
            </w:r>
            <w:r w:rsidRPr="008E48A3">
              <w:rPr>
                <w:noProof/>
                <w:webHidden/>
                <w:sz w:val="22"/>
                <w:szCs w:val="20"/>
              </w:rPr>
            </w:r>
            <w:r w:rsidRPr="008E48A3">
              <w:rPr>
                <w:noProof/>
                <w:webHidden/>
                <w:sz w:val="22"/>
                <w:szCs w:val="20"/>
              </w:rPr>
              <w:fldChar w:fldCharType="separate"/>
            </w:r>
            <w:r w:rsidR="006C27FF">
              <w:rPr>
                <w:noProof/>
                <w:webHidden/>
                <w:sz w:val="22"/>
                <w:szCs w:val="20"/>
              </w:rPr>
              <w:t>10</w:t>
            </w:r>
            <w:r w:rsidRPr="008E48A3">
              <w:rPr>
                <w:noProof/>
                <w:webHidden/>
                <w:sz w:val="22"/>
                <w:szCs w:val="20"/>
              </w:rPr>
              <w:fldChar w:fldCharType="end"/>
            </w:r>
          </w:hyperlink>
        </w:p>
        <w:p w14:paraId="07036754" w14:textId="542C4412"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50" w:history="1">
            <w:r w:rsidRPr="008E48A3">
              <w:rPr>
                <w:rStyle w:val="Hipervnculo"/>
                <w:noProof/>
                <w:sz w:val="22"/>
                <w:szCs w:val="20"/>
              </w:rPr>
              <w:t>Panel de control</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_Toc135851750 \h </w:instrText>
            </w:r>
            <w:r w:rsidRPr="008E48A3">
              <w:rPr>
                <w:noProof/>
                <w:webHidden/>
                <w:sz w:val="22"/>
                <w:szCs w:val="20"/>
              </w:rPr>
            </w:r>
            <w:r w:rsidRPr="008E48A3">
              <w:rPr>
                <w:noProof/>
                <w:webHidden/>
                <w:sz w:val="22"/>
                <w:szCs w:val="20"/>
              </w:rPr>
              <w:fldChar w:fldCharType="separate"/>
            </w:r>
            <w:r w:rsidR="006C27FF">
              <w:rPr>
                <w:noProof/>
                <w:webHidden/>
                <w:sz w:val="22"/>
                <w:szCs w:val="20"/>
              </w:rPr>
              <w:t>13</w:t>
            </w:r>
            <w:r w:rsidRPr="008E48A3">
              <w:rPr>
                <w:noProof/>
                <w:webHidden/>
                <w:sz w:val="22"/>
                <w:szCs w:val="20"/>
              </w:rPr>
              <w:fldChar w:fldCharType="end"/>
            </w:r>
          </w:hyperlink>
        </w:p>
        <w:p w14:paraId="289FAE66" w14:textId="3FE61641" w:rsidR="008E48A3" w:rsidRPr="008E48A3" w:rsidRDefault="008E48A3">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35851751" w:history="1">
            <w:r w:rsidRPr="008E48A3">
              <w:rPr>
                <w:rStyle w:val="Hipervnculo"/>
                <w:noProof/>
                <w:sz w:val="22"/>
                <w:szCs w:val="20"/>
              </w:rPr>
              <w:t>Operaciones de Windows</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_Toc135851751 \h </w:instrText>
            </w:r>
            <w:r w:rsidRPr="008E48A3">
              <w:rPr>
                <w:noProof/>
                <w:webHidden/>
                <w:sz w:val="22"/>
                <w:szCs w:val="20"/>
              </w:rPr>
            </w:r>
            <w:r w:rsidRPr="008E48A3">
              <w:rPr>
                <w:noProof/>
                <w:webHidden/>
                <w:sz w:val="22"/>
                <w:szCs w:val="20"/>
              </w:rPr>
              <w:fldChar w:fldCharType="separate"/>
            </w:r>
            <w:r w:rsidR="006C27FF">
              <w:rPr>
                <w:noProof/>
                <w:webHidden/>
                <w:sz w:val="22"/>
                <w:szCs w:val="20"/>
              </w:rPr>
              <w:t>16</w:t>
            </w:r>
            <w:r w:rsidRPr="008E48A3">
              <w:rPr>
                <w:noProof/>
                <w:webHidden/>
                <w:sz w:val="22"/>
                <w:szCs w:val="20"/>
              </w:rPr>
              <w:fldChar w:fldCharType="end"/>
            </w:r>
          </w:hyperlink>
        </w:p>
        <w:p w14:paraId="10F25154" w14:textId="41548CCB"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52" w:history="1">
            <w:r w:rsidRPr="008E48A3">
              <w:rPr>
                <w:rStyle w:val="Hipervnculo"/>
                <w:noProof/>
                <w:sz w:val="22"/>
                <w:szCs w:val="20"/>
              </w:rPr>
              <w:t>Seleccionar grupos de ficheros</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_Toc135851752 \h </w:instrText>
            </w:r>
            <w:r w:rsidRPr="008E48A3">
              <w:rPr>
                <w:noProof/>
                <w:webHidden/>
                <w:sz w:val="22"/>
                <w:szCs w:val="20"/>
              </w:rPr>
            </w:r>
            <w:r w:rsidRPr="008E48A3">
              <w:rPr>
                <w:noProof/>
                <w:webHidden/>
                <w:sz w:val="22"/>
                <w:szCs w:val="20"/>
              </w:rPr>
              <w:fldChar w:fldCharType="separate"/>
            </w:r>
            <w:r w:rsidR="006C27FF">
              <w:rPr>
                <w:noProof/>
                <w:webHidden/>
                <w:sz w:val="22"/>
                <w:szCs w:val="20"/>
              </w:rPr>
              <w:t>16</w:t>
            </w:r>
            <w:r w:rsidRPr="008E48A3">
              <w:rPr>
                <w:noProof/>
                <w:webHidden/>
                <w:sz w:val="22"/>
                <w:szCs w:val="20"/>
              </w:rPr>
              <w:fldChar w:fldCharType="end"/>
            </w:r>
          </w:hyperlink>
        </w:p>
        <w:p w14:paraId="3B26C7ED" w14:textId="12BA3371"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53" w:history="1">
            <w:r w:rsidRPr="008E48A3">
              <w:rPr>
                <w:rStyle w:val="Hipervnculo"/>
                <w:noProof/>
                <w:sz w:val="22"/>
                <w:szCs w:val="20"/>
              </w:rPr>
              <w:t>Mover, Copiar y pegar ficheros</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_Toc135851753 \h </w:instrText>
            </w:r>
            <w:r w:rsidRPr="008E48A3">
              <w:rPr>
                <w:noProof/>
                <w:webHidden/>
                <w:sz w:val="22"/>
                <w:szCs w:val="20"/>
              </w:rPr>
            </w:r>
            <w:r w:rsidRPr="008E48A3">
              <w:rPr>
                <w:noProof/>
                <w:webHidden/>
                <w:sz w:val="22"/>
                <w:szCs w:val="20"/>
              </w:rPr>
              <w:fldChar w:fldCharType="separate"/>
            </w:r>
            <w:r w:rsidR="006C27FF">
              <w:rPr>
                <w:noProof/>
                <w:webHidden/>
                <w:sz w:val="22"/>
                <w:szCs w:val="20"/>
              </w:rPr>
              <w:t>17</w:t>
            </w:r>
            <w:r w:rsidRPr="008E48A3">
              <w:rPr>
                <w:noProof/>
                <w:webHidden/>
                <w:sz w:val="22"/>
                <w:szCs w:val="20"/>
              </w:rPr>
              <w:fldChar w:fldCharType="end"/>
            </w:r>
          </w:hyperlink>
        </w:p>
        <w:p w14:paraId="59D0A2B7" w14:textId="1373B599"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54" w:history="1">
            <w:r w:rsidRPr="008E48A3">
              <w:rPr>
                <w:rStyle w:val="Hipervnculo"/>
                <w:noProof/>
                <w:sz w:val="22"/>
                <w:szCs w:val="20"/>
              </w:rPr>
              <w:t>Copiar o mover en una ventana mediante el Explorador de Windows</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_Toc135851754 \h </w:instrText>
            </w:r>
            <w:r w:rsidRPr="008E48A3">
              <w:rPr>
                <w:noProof/>
                <w:webHidden/>
                <w:sz w:val="22"/>
                <w:szCs w:val="20"/>
              </w:rPr>
            </w:r>
            <w:r w:rsidRPr="008E48A3">
              <w:rPr>
                <w:noProof/>
                <w:webHidden/>
                <w:sz w:val="22"/>
                <w:szCs w:val="20"/>
              </w:rPr>
              <w:fldChar w:fldCharType="separate"/>
            </w:r>
            <w:r w:rsidR="006C27FF">
              <w:rPr>
                <w:noProof/>
                <w:webHidden/>
                <w:sz w:val="22"/>
                <w:szCs w:val="20"/>
              </w:rPr>
              <w:t>17</w:t>
            </w:r>
            <w:r w:rsidRPr="008E48A3">
              <w:rPr>
                <w:noProof/>
                <w:webHidden/>
                <w:sz w:val="22"/>
                <w:szCs w:val="20"/>
              </w:rPr>
              <w:fldChar w:fldCharType="end"/>
            </w:r>
          </w:hyperlink>
        </w:p>
        <w:p w14:paraId="33FF3B98" w14:textId="7F971D26"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55" w:history="1">
            <w:r w:rsidRPr="008E48A3">
              <w:rPr>
                <w:rStyle w:val="Hipervnculo"/>
                <w:noProof/>
                <w:sz w:val="22"/>
                <w:szCs w:val="20"/>
              </w:rPr>
              <w:t>Tamaño total de varios ficheros o carpetas</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_Toc135851755 \h </w:instrText>
            </w:r>
            <w:r w:rsidRPr="008E48A3">
              <w:rPr>
                <w:noProof/>
                <w:webHidden/>
                <w:sz w:val="22"/>
                <w:szCs w:val="20"/>
              </w:rPr>
            </w:r>
            <w:r w:rsidRPr="008E48A3">
              <w:rPr>
                <w:noProof/>
                <w:webHidden/>
                <w:sz w:val="22"/>
                <w:szCs w:val="20"/>
              </w:rPr>
              <w:fldChar w:fldCharType="separate"/>
            </w:r>
            <w:r w:rsidR="006C27FF">
              <w:rPr>
                <w:noProof/>
                <w:webHidden/>
                <w:sz w:val="22"/>
                <w:szCs w:val="20"/>
              </w:rPr>
              <w:t>17</w:t>
            </w:r>
            <w:r w:rsidRPr="008E48A3">
              <w:rPr>
                <w:noProof/>
                <w:webHidden/>
                <w:sz w:val="22"/>
                <w:szCs w:val="20"/>
              </w:rPr>
              <w:fldChar w:fldCharType="end"/>
            </w:r>
          </w:hyperlink>
        </w:p>
        <w:p w14:paraId="619E0C62" w14:textId="1A8BB3DF"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56" w:history="1">
            <w:r w:rsidRPr="008E48A3">
              <w:rPr>
                <w:rStyle w:val="Hipervnculo"/>
                <w:noProof/>
                <w:sz w:val="22"/>
                <w:szCs w:val="20"/>
              </w:rPr>
              <w:t>Búsquedas globales y Reciclaje de ficheros</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_Toc135851756 \h </w:instrText>
            </w:r>
            <w:r w:rsidRPr="008E48A3">
              <w:rPr>
                <w:noProof/>
                <w:webHidden/>
                <w:sz w:val="22"/>
                <w:szCs w:val="20"/>
              </w:rPr>
            </w:r>
            <w:r w:rsidRPr="008E48A3">
              <w:rPr>
                <w:noProof/>
                <w:webHidden/>
                <w:sz w:val="22"/>
                <w:szCs w:val="20"/>
              </w:rPr>
              <w:fldChar w:fldCharType="separate"/>
            </w:r>
            <w:r w:rsidR="006C27FF">
              <w:rPr>
                <w:noProof/>
                <w:webHidden/>
                <w:sz w:val="22"/>
                <w:szCs w:val="20"/>
              </w:rPr>
              <w:t>18</w:t>
            </w:r>
            <w:r w:rsidRPr="008E48A3">
              <w:rPr>
                <w:noProof/>
                <w:webHidden/>
                <w:sz w:val="22"/>
                <w:szCs w:val="20"/>
              </w:rPr>
              <w:fldChar w:fldCharType="end"/>
            </w:r>
          </w:hyperlink>
        </w:p>
        <w:p w14:paraId="074E0776" w14:textId="5A9864AD" w:rsidR="008E48A3" w:rsidRPr="008E48A3" w:rsidRDefault="008E48A3">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35851757" w:history="1">
            <w:r w:rsidRPr="008E48A3">
              <w:rPr>
                <w:rStyle w:val="Hipervnculo"/>
                <w:noProof/>
                <w:sz w:val="22"/>
                <w:szCs w:val="20"/>
              </w:rPr>
              <w:t>Combinación de teclas más comunes</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_Toc135851757 \h </w:instrText>
            </w:r>
            <w:r w:rsidRPr="008E48A3">
              <w:rPr>
                <w:noProof/>
                <w:webHidden/>
                <w:sz w:val="22"/>
                <w:szCs w:val="20"/>
              </w:rPr>
            </w:r>
            <w:r w:rsidRPr="008E48A3">
              <w:rPr>
                <w:noProof/>
                <w:webHidden/>
                <w:sz w:val="22"/>
                <w:szCs w:val="20"/>
              </w:rPr>
              <w:fldChar w:fldCharType="separate"/>
            </w:r>
            <w:r w:rsidR="006C27FF">
              <w:rPr>
                <w:noProof/>
                <w:webHidden/>
                <w:sz w:val="22"/>
                <w:szCs w:val="20"/>
              </w:rPr>
              <w:t>18</w:t>
            </w:r>
            <w:r w:rsidRPr="008E48A3">
              <w:rPr>
                <w:noProof/>
                <w:webHidden/>
                <w:sz w:val="22"/>
                <w:szCs w:val="20"/>
              </w:rPr>
              <w:fldChar w:fldCharType="end"/>
            </w:r>
          </w:hyperlink>
        </w:p>
        <w:p w14:paraId="5780F702" w14:textId="7BCD8491" w:rsidR="008E48A3" w:rsidRPr="008E48A3" w:rsidRDefault="008E48A3">
          <w:pPr>
            <w:pStyle w:val="TDC1"/>
            <w:tabs>
              <w:tab w:val="right" w:leader="dot" w:pos="8828"/>
            </w:tabs>
            <w:rPr>
              <w:rFonts w:asciiTheme="minorHAnsi" w:eastAsiaTheme="minorEastAsia" w:hAnsiTheme="minorHAnsi"/>
              <w:noProof/>
              <w:kern w:val="2"/>
              <w:sz w:val="20"/>
              <w:szCs w:val="20"/>
              <w:lang w:eastAsia="es-NI"/>
              <w14:ligatures w14:val="standardContextual"/>
            </w:rPr>
          </w:pPr>
          <w:hyperlink r:id="rId14" w:anchor="_Toc135851758" w:history="1">
            <w:r w:rsidRPr="008E48A3">
              <w:rPr>
                <w:rStyle w:val="Hipervnculo"/>
                <w:noProof/>
                <w:sz w:val="22"/>
                <w:szCs w:val="20"/>
              </w:rPr>
              <w:t>Bibliografía y Webgrafía</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_Toc135851758 \h </w:instrText>
            </w:r>
            <w:r w:rsidRPr="008E48A3">
              <w:rPr>
                <w:noProof/>
                <w:webHidden/>
                <w:sz w:val="22"/>
                <w:szCs w:val="20"/>
              </w:rPr>
            </w:r>
            <w:r w:rsidRPr="008E48A3">
              <w:rPr>
                <w:noProof/>
                <w:webHidden/>
                <w:sz w:val="22"/>
                <w:szCs w:val="20"/>
              </w:rPr>
              <w:fldChar w:fldCharType="separate"/>
            </w:r>
            <w:r w:rsidR="006C27FF">
              <w:rPr>
                <w:noProof/>
                <w:webHidden/>
                <w:sz w:val="22"/>
                <w:szCs w:val="20"/>
              </w:rPr>
              <w:t>19</w:t>
            </w:r>
            <w:r w:rsidRPr="008E48A3">
              <w:rPr>
                <w:noProof/>
                <w:webHidden/>
                <w:sz w:val="22"/>
                <w:szCs w:val="20"/>
              </w:rPr>
              <w:fldChar w:fldCharType="end"/>
            </w:r>
          </w:hyperlink>
        </w:p>
        <w:p w14:paraId="0990E9F6" w14:textId="0A6971C8" w:rsidR="008E48A3" w:rsidRPr="008E48A3" w:rsidRDefault="008E48A3">
          <w:pPr>
            <w:pStyle w:val="TDC1"/>
            <w:tabs>
              <w:tab w:val="right" w:leader="dot" w:pos="8828"/>
            </w:tabs>
            <w:rPr>
              <w:rFonts w:asciiTheme="minorHAnsi" w:eastAsiaTheme="minorEastAsia" w:hAnsiTheme="minorHAnsi"/>
              <w:noProof/>
              <w:kern w:val="2"/>
              <w:sz w:val="20"/>
              <w:szCs w:val="20"/>
              <w:lang w:eastAsia="es-NI"/>
              <w14:ligatures w14:val="standardContextual"/>
            </w:rPr>
          </w:pPr>
          <w:hyperlink r:id="rId15" w:anchor="_Toc135851759" w:history="1">
            <w:r w:rsidRPr="008E48A3">
              <w:rPr>
                <w:rStyle w:val="Hipervnculo"/>
                <w:noProof/>
                <w:sz w:val="22"/>
                <w:szCs w:val="20"/>
              </w:rPr>
              <w:t>Glosario</w:t>
            </w:r>
            <w:r w:rsidRPr="008E48A3">
              <w:rPr>
                <w:noProof/>
                <w:webHidden/>
                <w:sz w:val="22"/>
                <w:szCs w:val="20"/>
              </w:rPr>
              <w:tab/>
            </w:r>
            <w:r w:rsidRPr="008E48A3">
              <w:rPr>
                <w:noProof/>
                <w:webHidden/>
                <w:sz w:val="22"/>
                <w:szCs w:val="20"/>
              </w:rPr>
              <w:fldChar w:fldCharType="begin"/>
            </w:r>
            <w:r w:rsidRPr="008E48A3">
              <w:rPr>
                <w:noProof/>
                <w:webHidden/>
                <w:sz w:val="22"/>
                <w:szCs w:val="20"/>
              </w:rPr>
              <w:instrText xml:space="preserve"> PAGEREF _Toc135851759 \h </w:instrText>
            </w:r>
            <w:r w:rsidRPr="008E48A3">
              <w:rPr>
                <w:noProof/>
                <w:webHidden/>
                <w:sz w:val="22"/>
                <w:szCs w:val="20"/>
              </w:rPr>
            </w:r>
            <w:r w:rsidRPr="008E48A3">
              <w:rPr>
                <w:noProof/>
                <w:webHidden/>
                <w:sz w:val="22"/>
                <w:szCs w:val="20"/>
              </w:rPr>
              <w:fldChar w:fldCharType="separate"/>
            </w:r>
            <w:r w:rsidR="006C27FF">
              <w:rPr>
                <w:noProof/>
                <w:webHidden/>
                <w:sz w:val="22"/>
                <w:szCs w:val="20"/>
              </w:rPr>
              <w:t>19</w:t>
            </w:r>
            <w:r w:rsidRPr="008E48A3">
              <w:rPr>
                <w:noProof/>
                <w:webHidden/>
                <w:sz w:val="22"/>
                <w:szCs w:val="20"/>
              </w:rPr>
              <w:fldChar w:fldCharType="end"/>
            </w:r>
          </w:hyperlink>
        </w:p>
        <w:p w14:paraId="39749A09" w14:textId="176C3ADE" w:rsidR="00B0609B" w:rsidRPr="00A22126" w:rsidRDefault="00843820" w:rsidP="00A22126">
          <w:pPr>
            <w:rPr>
              <w:sz w:val="22"/>
              <w:szCs w:val="20"/>
            </w:rPr>
          </w:pPr>
          <w:r w:rsidRPr="008E48A3">
            <w:rPr>
              <w:rFonts w:cs="Tahoma"/>
              <w:sz w:val="20"/>
              <w:szCs w:val="20"/>
              <w:lang w:val="es-ES"/>
            </w:rPr>
            <w:fldChar w:fldCharType="end"/>
          </w:r>
        </w:p>
      </w:sdtContent>
    </w:sdt>
    <w:p w14:paraId="49461B5E" w14:textId="4E4C34AE" w:rsidR="00B0609B" w:rsidRPr="00A76AA1" w:rsidRDefault="00A22126"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2A9C3148" wp14:editId="23A16E1F">
                <wp:simplePos x="0" y="0"/>
                <wp:positionH relativeFrom="column">
                  <wp:posOffset>-335280</wp:posOffset>
                </wp:positionH>
                <wp:positionV relativeFrom="paragraph">
                  <wp:posOffset>-175903</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92FB5" w14:textId="77777777" w:rsidR="00AB2DF6" w:rsidRPr="00A32AB9" w:rsidRDefault="00AB2DF6" w:rsidP="00A32AB9">
                              <w:pPr>
                                <w:pStyle w:val="Ttulo1"/>
                              </w:pPr>
                              <w:bookmarkStart w:id="2" w:name="_Toc46999614"/>
                              <w:bookmarkStart w:id="3" w:name="_Toc51942771"/>
                              <w:bookmarkStart w:id="4" w:name="_Toc135851739"/>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A9C3148" id="Grupo 26" o:spid="_x0000_s1031" style="position:absolute;left:0;text-align:left;margin-left:-26.4pt;margin-top:-13.8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1E92FB5" w14:textId="77777777" w:rsidR="00AB2DF6" w:rsidRPr="00A32AB9" w:rsidRDefault="00AB2DF6" w:rsidP="00A32AB9">
                        <w:pPr>
                          <w:pStyle w:val="Ttulo1"/>
                        </w:pPr>
                        <w:bookmarkStart w:id="5" w:name="_Toc46999614"/>
                        <w:bookmarkStart w:id="6" w:name="_Toc51942771"/>
                        <w:bookmarkStart w:id="7" w:name="_Toc135851739"/>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15017CFD" w14:textId="77777777" w:rsidR="00ED21F8" w:rsidRPr="00ED21F8" w:rsidRDefault="00ED21F8" w:rsidP="00ED21F8">
      <w:pPr>
        <w:contextualSpacing/>
        <w:rPr>
          <w:bCs/>
        </w:rPr>
      </w:pPr>
      <w:r w:rsidRPr="00ED21F8">
        <w:rPr>
          <w:bCs/>
        </w:rPr>
        <w:t>Las computadoras son herramientas omnipresentes en nuestra vida cotidiana y desempeñan un papel fundamental en numerosos aspectos de nuestra sociedad moderna. Desde el ámbito laboral hasta el entretenimiento, las computadoras nos brindan una amplia gama de funcionalidades y posibilidades. Para comprender cómo funcionan y cómo interactuamos con ellas, es importante conocer las partes que las componen y comprender los conceptos básicos del sistema operativo.</w:t>
      </w:r>
    </w:p>
    <w:p w14:paraId="7524C076" w14:textId="77777777" w:rsidR="00ED21F8" w:rsidRPr="00ED21F8" w:rsidRDefault="00ED21F8" w:rsidP="00ED21F8">
      <w:pPr>
        <w:contextualSpacing/>
        <w:rPr>
          <w:bCs/>
        </w:rPr>
      </w:pPr>
    </w:p>
    <w:p w14:paraId="1DF864CF" w14:textId="77777777" w:rsidR="00ED21F8" w:rsidRPr="00ED21F8" w:rsidRDefault="00ED21F8" w:rsidP="00ED21F8">
      <w:pPr>
        <w:contextualSpacing/>
        <w:rPr>
          <w:bCs/>
        </w:rPr>
      </w:pPr>
      <w:r w:rsidRPr="00ED21F8">
        <w:rPr>
          <w:bCs/>
        </w:rPr>
        <w:t>La primera parte de este estudio se centra en las diferentes partes de una computadora. El teclado y el mouse, dos dispositivos de entrada comunes, nos permiten interactuar con el sistema y proporcionar comandos. Exploraremos sus funciones y las acciones que podemos realizar con ellos, como el manejo del cursor, la selección de elementos y la manipulación de archivos.</w:t>
      </w:r>
    </w:p>
    <w:p w14:paraId="5D400914" w14:textId="77777777" w:rsidR="00ED21F8" w:rsidRPr="00ED21F8" w:rsidRDefault="00ED21F8" w:rsidP="00ED21F8">
      <w:pPr>
        <w:contextualSpacing/>
        <w:rPr>
          <w:bCs/>
        </w:rPr>
      </w:pPr>
    </w:p>
    <w:p w14:paraId="7CA920B9" w14:textId="77777777" w:rsidR="00ED21F8" w:rsidRPr="00ED21F8" w:rsidRDefault="00ED21F8" w:rsidP="00ED21F8">
      <w:pPr>
        <w:contextualSpacing/>
        <w:rPr>
          <w:bCs/>
        </w:rPr>
      </w:pPr>
      <w:r w:rsidRPr="00ED21F8">
        <w:rPr>
          <w:bCs/>
        </w:rPr>
        <w:t>Posteriormente, abordaremos el proceso de encendido de una computadora, desde el momento en que se conecta a la fuente de energía hasta que el sistema operativo se carga y se encuentra listo para su uso. Este proceso inicial es crucial para el correcto funcionamiento de la computadora y nos permite comprender los pasos involucrados en su arranque.</w:t>
      </w:r>
    </w:p>
    <w:p w14:paraId="7F595EF3" w14:textId="77777777" w:rsidR="00ED21F8" w:rsidRPr="00ED21F8" w:rsidRDefault="00ED21F8" w:rsidP="00ED21F8">
      <w:pPr>
        <w:contextualSpacing/>
        <w:rPr>
          <w:bCs/>
        </w:rPr>
      </w:pPr>
    </w:p>
    <w:p w14:paraId="636F9612" w14:textId="229C9953" w:rsidR="00B0609B" w:rsidRDefault="00ED21F8" w:rsidP="00ED21F8">
      <w:pPr>
        <w:contextualSpacing/>
        <w:rPr>
          <w:bCs/>
        </w:rPr>
      </w:pPr>
      <w:r w:rsidRPr="00ED21F8">
        <w:rPr>
          <w:bCs/>
        </w:rPr>
        <w:t>A continuación, nos adentraremos en los conceptos básicos del sistema operativo, el software que administra y coordina los recursos de la computadora. Exploraremos los aspectos fundamentales de la interfaz gráfica de usuario (GUI), los archivos y carpetas, así como la multitarea y la multifunción que nos permiten ejecutar varios programas simultáneamente y realizar diversas tareas en nuestra computadora.</w:t>
      </w:r>
    </w:p>
    <w:p w14:paraId="78D6DF40" w14:textId="77777777" w:rsidR="00ED21F8" w:rsidRDefault="00ED21F8" w:rsidP="00ED21F8">
      <w:pPr>
        <w:contextualSpacing/>
        <w:rPr>
          <w:bCs/>
        </w:rPr>
      </w:pPr>
    </w:p>
    <w:p w14:paraId="3BBE9916" w14:textId="77777777" w:rsidR="00322E95" w:rsidRPr="00322E95" w:rsidRDefault="00322E95" w:rsidP="00322E95">
      <w:pPr>
        <w:contextualSpacing/>
        <w:rPr>
          <w:bCs/>
        </w:rPr>
      </w:pPr>
      <w:r w:rsidRPr="00322E95">
        <w:rPr>
          <w:bCs/>
        </w:rPr>
        <w:t xml:space="preserve">Por último, exploraremos algunas funciones importantes del sistema operativo, como la gestión de archivos, la configuración del escritorio, el panel de control, la instalación de software y la configuración de fecha y hora. Estas funciones nos </w:t>
      </w:r>
      <w:r w:rsidRPr="00322E95">
        <w:rPr>
          <w:bCs/>
        </w:rPr>
        <w:lastRenderedPageBreak/>
        <w:t>permiten personalizar y optimizar nuestra experiencia informática de acuerdo con nuestras necesidades y preferencias.</w:t>
      </w:r>
    </w:p>
    <w:p w14:paraId="1A03BB5C" w14:textId="77777777" w:rsidR="00322E95" w:rsidRPr="00322E95" w:rsidRDefault="00322E95" w:rsidP="00322E95">
      <w:pPr>
        <w:contextualSpacing/>
        <w:rPr>
          <w:bCs/>
        </w:rPr>
      </w:pPr>
    </w:p>
    <w:p w14:paraId="6E2F0CB2" w14:textId="4403638E" w:rsidR="00AB2DF6" w:rsidRPr="002117E6" w:rsidRDefault="00322E95" w:rsidP="00A76AA1">
      <w:pPr>
        <w:contextualSpacing/>
        <w:rPr>
          <w:bCs/>
        </w:rPr>
      </w:pPr>
      <w:r w:rsidRPr="00322E95">
        <w:rPr>
          <w:bCs/>
        </w:rPr>
        <w:t>En resumen, este estudio nos introducirá a las partes fundamentales de una computadora, nos familiarizará con los conceptos básicos del sistema operativo y nos proporcionará una visión general de su funcionamiento. Al comprender estos elementos clave, podremos aprovechar al máximo nuestras computadoras y dispositivos, optimizando nuestra productividad y disfrutando de las numerosas posibilidades que nos brindan en nuestra vida diaria.</w:t>
      </w:r>
    </w:p>
    <w:p w14:paraId="1E070951" w14:textId="7777777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441C0E3D" wp14:editId="00DE20EF">
                <wp:simplePos x="0" y="0"/>
                <wp:positionH relativeFrom="column">
                  <wp:posOffset>-350520</wp:posOffset>
                </wp:positionH>
                <wp:positionV relativeFrom="paragraph">
                  <wp:posOffset>252095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3078F" w14:textId="77777777" w:rsidR="00AB2DF6" w:rsidRPr="00A32AB9" w:rsidRDefault="00AB2DF6" w:rsidP="00A32AB9">
                              <w:pPr>
                                <w:pStyle w:val="Ttulo1"/>
                              </w:pPr>
                              <w:bookmarkStart w:id="8" w:name="_Toc46999615"/>
                              <w:bookmarkStart w:id="9" w:name="_Toc51942772"/>
                              <w:bookmarkStart w:id="10" w:name="_Toc135851740"/>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41C0E3D" id="Grupo 23" o:spid="_x0000_s1034" style="position:absolute;left:0;text-align:left;margin-left:-27.6pt;margin-top:19.8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BBZ0/r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2F3078F" w14:textId="77777777" w:rsidR="00AB2DF6" w:rsidRPr="00A32AB9" w:rsidRDefault="00AB2DF6" w:rsidP="00A32AB9">
                        <w:pPr>
                          <w:pStyle w:val="Ttulo1"/>
                        </w:pPr>
                        <w:bookmarkStart w:id="11" w:name="_Toc46999615"/>
                        <w:bookmarkStart w:id="12" w:name="_Toc51942772"/>
                        <w:bookmarkStart w:id="13" w:name="_Toc135851740"/>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0EFD3D9F" w14:textId="77777777" w:rsidR="00AB2DF6" w:rsidRDefault="00AB2DF6" w:rsidP="00A76AA1">
      <w:pPr>
        <w:tabs>
          <w:tab w:val="left" w:pos="3075"/>
        </w:tabs>
        <w:contextualSpacing/>
      </w:pPr>
    </w:p>
    <w:p w14:paraId="2431C465" w14:textId="77777777" w:rsidR="002117E6" w:rsidRDefault="002117E6" w:rsidP="00A76AA1">
      <w:pPr>
        <w:contextualSpacing/>
      </w:pPr>
    </w:p>
    <w:p w14:paraId="6F9C8812" w14:textId="1F78D4D6" w:rsidR="00046FA7" w:rsidRDefault="00046FA7" w:rsidP="008835BF">
      <w:pPr>
        <w:pStyle w:val="Ttulo2"/>
      </w:pPr>
      <w:bookmarkStart w:id="14" w:name="_Toc135851741"/>
      <w:r>
        <w:t>Partes de una computadora.</w:t>
      </w:r>
      <w:bookmarkEnd w:id="14"/>
    </w:p>
    <w:p w14:paraId="3A8B58D4" w14:textId="77777777" w:rsidR="00A22126" w:rsidRPr="00A22126" w:rsidRDefault="00A22126" w:rsidP="00A22126"/>
    <w:p w14:paraId="1FD1308A" w14:textId="558D5861" w:rsidR="00B35A29" w:rsidRDefault="00046FA7" w:rsidP="00716984">
      <w:pPr>
        <w:pStyle w:val="Ttulo3"/>
      </w:pPr>
      <w:bookmarkStart w:id="15" w:name="_Toc135851742"/>
      <w:r>
        <w:t>El teclado y sus funciones</w:t>
      </w:r>
      <w:bookmarkEnd w:id="15"/>
      <w:r>
        <w:t xml:space="preserve"> </w:t>
      </w:r>
    </w:p>
    <w:p w14:paraId="0B9E1EE6" w14:textId="034030F6" w:rsidR="00570D26" w:rsidRDefault="00570D26" w:rsidP="00570D26">
      <w:pPr>
        <w:pStyle w:val="Prrafodelista"/>
        <w:numPr>
          <w:ilvl w:val="0"/>
          <w:numId w:val="1"/>
        </w:numPr>
      </w:pPr>
      <w:r>
        <w:t>El teclado es un dispositivo de entrada utilizado para introducir datos en una computadora. Sus funciones principales incluyen:</w:t>
      </w:r>
    </w:p>
    <w:p w14:paraId="3AB2BC80" w14:textId="71C4CCCF" w:rsidR="00570D26" w:rsidRDefault="00570D26" w:rsidP="00570D26">
      <w:pPr>
        <w:pStyle w:val="Prrafodelista"/>
        <w:numPr>
          <w:ilvl w:val="0"/>
          <w:numId w:val="1"/>
        </w:numPr>
      </w:pPr>
      <w:r>
        <w:t>Entrada de texto: El teclado permite escribir letras, números, símbolos y caracteres especiales en la computadora.</w:t>
      </w:r>
    </w:p>
    <w:p w14:paraId="030EE1D0" w14:textId="7EDAC565" w:rsidR="00570D26" w:rsidRDefault="00570D26" w:rsidP="00570D26">
      <w:pPr>
        <w:pStyle w:val="Prrafodelista"/>
        <w:numPr>
          <w:ilvl w:val="0"/>
          <w:numId w:val="1"/>
        </w:numPr>
      </w:pPr>
      <w:r>
        <w:t>Control de funciones: El teclado tiene teclas de función (F1, F2, etc.) que se utilizan para realizar acciones específicas en programas y aplicaciones.</w:t>
      </w:r>
    </w:p>
    <w:p w14:paraId="3D011309" w14:textId="7109B401" w:rsidR="00570D26" w:rsidRDefault="00570D26" w:rsidP="00570D26">
      <w:pPr>
        <w:pStyle w:val="Prrafodelista"/>
        <w:numPr>
          <w:ilvl w:val="0"/>
          <w:numId w:val="1"/>
        </w:numPr>
      </w:pPr>
      <w:r>
        <w:t>Navegación: Las teclas de navegación (flechas) permiten mover el cursor en la pantalla, desplazarse por documentos y seleccionar elementos.</w:t>
      </w:r>
    </w:p>
    <w:p w14:paraId="6693CDE5" w14:textId="1E1791C0" w:rsidR="00570D26" w:rsidRDefault="00570D26" w:rsidP="00570D26">
      <w:pPr>
        <w:pStyle w:val="Prrafodelista"/>
        <w:numPr>
          <w:ilvl w:val="0"/>
          <w:numId w:val="1"/>
        </w:numPr>
      </w:pPr>
      <w:r>
        <w:t>Teclas modificadoras: El teclado tiene teclas especiales como Shift, Ctrl y Alt que se utilizan en combinación con otras teclas para realizar funciones adicionales, como seleccionar texto, copiar y pegar, deshacer acciones, etc.</w:t>
      </w:r>
    </w:p>
    <w:p w14:paraId="1C89586F" w14:textId="2E6E2D63" w:rsidR="00570D26" w:rsidRDefault="00570D26" w:rsidP="00570D26">
      <w:pPr>
        <w:pStyle w:val="Prrafodelista"/>
        <w:numPr>
          <w:ilvl w:val="0"/>
          <w:numId w:val="1"/>
        </w:numPr>
      </w:pPr>
      <w:r>
        <w:t>Teclado numérico: Algunos teclados tienen un teclado numérico separado que se utiliza para introducir números rápidamente.</w:t>
      </w:r>
    </w:p>
    <w:p w14:paraId="18B8A6EC" w14:textId="18CA7531" w:rsidR="00A22126" w:rsidRDefault="00AB2007" w:rsidP="00570D26">
      <w:pPr>
        <w:pStyle w:val="Prrafodelista"/>
        <w:numPr>
          <w:ilvl w:val="0"/>
          <w:numId w:val="1"/>
        </w:numPr>
      </w:pPr>
      <w:r>
        <w:rPr>
          <w:noProof/>
        </w:rPr>
        <w:lastRenderedPageBreak/>
        <w:drawing>
          <wp:anchor distT="0" distB="0" distL="114300" distR="114300" simplePos="0" relativeHeight="251669504" behindDoc="1" locked="0" layoutInCell="1" allowOverlap="1" wp14:anchorId="760AD94A" wp14:editId="24120A78">
            <wp:simplePos x="0" y="0"/>
            <wp:positionH relativeFrom="column">
              <wp:posOffset>-3810</wp:posOffset>
            </wp:positionH>
            <wp:positionV relativeFrom="paragraph">
              <wp:posOffset>795020</wp:posOffset>
            </wp:positionV>
            <wp:extent cx="5734050" cy="2763520"/>
            <wp:effectExtent l="0" t="0" r="0" b="0"/>
            <wp:wrapTight wrapText="bothSides">
              <wp:wrapPolygon edited="0">
                <wp:start x="646" y="447"/>
                <wp:lineTo x="287" y="1042"/>
                <wp:lineTo x="0" y="2085"/>
                <wp:lineTo x="0" y="14145"/>
                <wp:lineTo x="4306" y="15039"/>
                <wp:lineTo x="2440" y="15485"/>
                <wp:lineTo x="2009" y="15634"/>
                <wp:lineTo x="2009" y="20697"/>
                <wp:lineTo x="12486" y="20697"/>
                <wp:lineTo x="13635" y="20250"/>
                <wp:lineTo x="13563" y="19803"/>
                <wp:lineTo x="14926" y="18463"/>
                <wp:lineTo x="14998" y="17868"/>
                <wp:lineTo x="13850" y="17421"/>
                <wp:lineTo x="16433" y="16676"/>
                <wp:lineTo x="16290" y="15932"/>
                <wp:lineTo x="10764" y="15039"/>
                <wp:lineTo x="17223" y="15039"/>
                <wp:lineTo x="21456" y="14145"/>
                <wp:lineTo x="21456" y="2382"/>
                <wp:lineTo x="21169" y="1042"/>
                <wp:lineTo x="20811" y="447"/>
                <wp:lineTo x="646" y="447"/>
              </wp:wrapPolygon>
            </wp:wrapTight>
            <wp:docPr id="1145404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763520"/>
                    </a:xfrm>
                    <a:prstGeom prst="rect">
                      <a:avLst/>
                    </a:prstGeom>
                    <a:noFill/>
                  </pic:spPr>
                </pic:pic>
              </a:graphicData>
            </a:graphic>
            <wp14:sizeRelH relativeFrom="page">
              <wp14:pctWidth>0</wp14:pctWidth>
            </wp14:sizeRelH>
            <wp14:sizeRelV relativeFrom="page">
              <wp14:pctHeight>0</wp14:pctHeight>
            </wp14:sizeRelV>
          </wp:anchor>
        </w:drawing>
      </w:r>
      <w:r w:rsidR="00570D26">
        <w:t>Teclas de acceso directo: Algunas teclas tienen funciones especiales asignadas, como abrir el Explorador de archivos, ajustar el volumen, abrir el correo electrónico, etc.</w:t>
      </w:r>
    </w:p>
    <w:p w14:paraId="1869EFE3" w14:textId="1F1F8F55" w:rsidR="00C31731" w:rsidRDefault="00C31731" w:rsidP="00C31731"/>
    <w:p w14:paraId="6AF8C75B" w14:textId="2FECF824" w:rsidR="00C31731" w:rsidRDefault="00C31731" w:rsidP="00C31731"/>
    <w:p w14:paraId="3B770CD4" w14:textId="77777777" w:rsidR="00AB2007" w:rsidRDefault="00AB2007" w:rsidP="00C31731"/>
    <w:p w14:paraId="1B0186C4" w14:textId="77777777" w:rsidR="00AB2007" w:rsidRPr="00A22126" w:rsidRDefault="00AB2007" w:rsidP="00C31731"/>
    <w:p w14:paraId="631D151F" w14:textId="1ABE489E" w:rsidR="00046FA7" w:rsidRDefault="00046FA7" w:rsidP="00716984">
      <w:pPr>
        <w:pStyle w:val="Ttulo3"/>
      </w:pPr>
      <w:bookmarkStart w:id="16" w:name="_Toc135851743"/>
      <w:r>
        <w:t>Manejo y Acciones del Mouse</w:t>
      </w:r>
      <w:bookmarkEnd w:id="16"/>
    </w:p>
    <w:p w14:paraId="217215C7" w14:textId="77777777" w:rsidR="000418A0" w:rsidRDefault="000418A0" w:rsidP="000418A0">
      <w:r>
        <w:t>El mouse es un dispositivo de entrada utilizado para controlar el cursor en la pantalla de la computadora. Permite realizar diversas acciones, como:</w:t>
      </w:r>
    </w:p>
    <w:p w14:paraId="30BA263C" w14:textId="77777777" w:rsidR="000418A0" w:rsidRDefault="000418A0" w:rsidP="000418A0"/>
    <w:p w14:paraId="3AE21810" w14:textId="57B1D38A" w:rsidR="000418A0" w:rsidRDefault="000418A0" w:rsidP="000418A0">
      <w:pPr>
        <w:pStyle w:val="Prrafodelista"/>
        <w:numPr>
          <w:ilvl w:val="0"/>
          <w:numId w:val="2"/>
        </w:numPr>
      </w:pPr>
      <w:r>
        <w:t>Movimiento del cursor: Al mover físicamente el mouse, el cursor en la pantalla se mueve en consecuencia.</w:t>
      </w:r>
    </w:p>
    <w:p w14:paraId="423B13DB" w14:textId="7BAAE32F" w:rsidR="000418A0" w:rsidRDefault="000418A0" w:rsidP="000418A0">
      <w:pPr>
        <w:pStyle w:val="Prrafodelista"/>
        <w:numPr>
          <w:ilvl w:val="0"/>
          <w:numId w:val="2"/>
        </w:numPr>
      </w:pPr>
      <w:r>
        <w:t>Selección: Al hacer clic con el botón izquierdo del mouse, se selecciona un elemento, como un archivo, un enlace o un botón.</w:t>
      </w:r>
    </w:p>
    <w:p w14:paraId="0EE5490E" w14:textId="36A39476" w:rsidR="000418A0" w:rsidRDefault="000418A0" w:rsidP="000418A0">
      <w:pPr>
        <w:pStyle w:val="Prrafodelista"/>
        <w:numPr>
          <w:ilvl w:val="0"/>
          <w:numId w:val="2"/>
        </w:numPr>
      </w:pPr>
      <w:r>
        <w:t>Doble clic: Al hacer doble clic con el botón izquierdo, se abre o ejecuta un elemento, como un archivo o una aplicación.</w:t>
      </w:r>
      <w:r w:rsidR="00401A91" w:rsidRPr="00401A91">
        <w:rPr>
          <w:noProof/>
        </w:rPr>
        <w:t xml:space="preserve"> </w:t>
      </w:r>
    </w:p>
    <w:p w14:paraId="11B5D2FD" w14:textId="04BF9297" w:rsidR="000418A0" w:rsidRDefault="000418A0" w:rsidP="000418A0">
      <w:pPr>
        <w:pStyle w:val="Prrafodelista"/>
        <w:numPr>
          <w:ilvl w:val="0"/>
          <w:numId w:val="2"/>
        </w:numPr>
      </w:pPr>
      <w:r>
        <w:t>Clic derecho: Al hacer clic con el botón derecho del mouse, se abre un menú contextual que ofrece opciones adicionales para el elemento seleccionado.</w:t>
      </w:r>
    </w:p>
    <w:p w14:paraId="51875369" w14:textId="52CB4BE9" w:rsidR="000418A0" w:rsidRDefault="000418A0" w:rsidP="000418A0">
      <w:pPr>
        <w:pStyle w:val="Prrafodelista"/>
        <w:numPr>
          <w:ilvl w:val="0"/>
          <w:numId w:val="2"/>
        </w:numPr>
      </w:pPr>
      <w:r>
        <w:t>Arrastrar y soltar: Al mantener presionado el botón izquierdo y mover el mouse, se puede arrastrar un elemento en la pantalla y soltarlo en una nueva ubicación.</w:t>
      </w:r>
    </w:p>
    <w:p w14:paraId="37B57CF5" w14:textId="4F97D542" w:rsidR="00A22126" w:rsidRDefault="000418A0" w:rsidP="000418A0">
      <w:pPr>
        <w:pStyle w:val="Prrafodelista"/>
        <w:numPr>
          <w:ilvl w:val="0"/>
          <w:numId w:val="2"/>
        </w:numPr>
      </w:pPr>
      <w:r>
        <w:lastRenderedPageBreak/>
        <w:t>Desplazamiento: Al girar la rueda del mouse hacia arriba o hacia abajo, se puede desplazar verticalmente por documentos, páginas web y otras interfaces de desplazamiento.</w:t>
      </w:r>
    </w:p>
    <w:p w14:paraId="7FF841D3" w14:textId="71F87C11" w:rsidR="000418A0" w:rsidRDefault="008E55E8" w:rsidP="000418A0">
      <w:r w:rsidRPr="008E55E8">
        <w:t>El estilo de los punteros puede ser distinto también en función de la configuración. En la configuración por defecto de Windows estas son las posibles formas que adopta:</w:t>
      </w:r>
    </w:p>
    <w:p w14:paraId="3345665E" w14:textId="77777777" w:rsidR="008E55E8" w:rsidRDefault="008E55E8" w:rsidP="000418A0"/>
    <w:p w14:paraId="41899CBB" w14:textId="0687106D" w:rsidR="008E55E8" w:rsidRDefault="007A793B" w:rsidP="000418A0">
      <w:r w:rsidRPr="007A793B">
        <w:t>Selección Normal. Dentro de las áreas de menús, sobre los botones y el escritorio.</w:t>
      </w:r>
      <w:r>
        <w:rPr>
          <w:noProof/>
        </w:rPr>
        <w:drawing>
          <wp:inline distT="0" distB="0" distL="0" distR="0" wp14:anchorId="09936A58" wp14:editId="46C173DF">
            <wp:extent cx="381000" cy="381000"/>
            <wp:effectExtent l="0" t="0" r="0" b="0"/>
            <wp:docPr id="11278930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pic:spPr>
                </pic:pic>
              </a:graphicData>
            </a:graphic>
          </wp:inline>
        </w:drawing>
      </w:r>
    </w:p>
    <w:p w14:paraId="45EEA12A" w14:textId="3184C6B0" w:rsidR="00B23B27" w:rsidRDefault="006C2006" w:rsidP="000418A0">
      <w:r>
        <w:rPr>
          <w:noProof/>
        </w:rPr>
        <w:drawing>
          <wp:anchor distT="0" distB="0" distL="114300" distR="114300" simplePos="0" relativeHeight="251670528" behindDoc="1" locked="0" layoutInCell="1" allowOverlap="1" wp14:anchorId="22822017" wp14:editId="1BB72DC0">
            <wp:simplePos x="0" y="0"/>
            <wp:positionH relativeFrom="column">
              <wp:posOffset>758190</wp:posOffset>
            </wp:positionH>
            <wp:positionV relativeFrom="paragraph">
              <wp:posOffset>196850</wp:posOffset>
            </wp:positionV>
            <wp:extent cx="381000" cy="381000"/>
            <wp:effectExtent l="0" t="0" r="0" b="0"/>
            <wp:wrapTight wrapText="bothSides">
              <wp:wrapPolygon edited="0">
                <wp:start x="0" y="0"/>
                <wp:lineTo x="0" y="20520"/>
                <wp:lineTo x="20520" y="20520"/>
                <wp:lineTo x="20520" y="0"/>
                <wp:lineTo x="0" y="0"/>
              </wp:wrapPolygon>
            </wp:wrapTight>
            <wp:docPr id="3164794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pic:spPr>
                </pic:pic>
              </a:graphicData>
            </a:graphic>
            <wp14:sizeRelH relativeFrom="page">
              <wp14:pctWidth>0</wp14:pctWidth>
            </wp14:sizeRelH>
            <wp14:sizeRelV relativeFrom="page">
              <wp14:pctHeight>0</wp14:pctHeight>
            </wp14:sizeRelV>
          </wp:anchor>
        </w:drawing>
      </w:r>
      <w:r w:rsidR="007A793B" w:rsidRPr="007A793B">
        <w:t>Ocupado. Cuando el sistema realiza una tarea importante y detiene el trabajo con el usuario.</w:t>
      </w:r>
    </w:p>
    <w:p w14:paraId="7C19EB54" w14:textId="55559DD0" w:rsidR="001370C1" w:rsidRDefault="001370C1" w:rsidP="000418A0"/>
    <w:p w14:paraId="0598B22F" w14:textId="50941658" w:rsidR="00B23B27" w:rsidRDefault="00135990" w:rsidP="000418A0">
      <w:r>
        <w:rPr>
          <w:noProof/>
        </w:rPr>
        <w:drawing>
          <wp:anchor distT="0" distB="0" distL="114300" distR="114300" simplePos="0" relativeHeight="251671552" behindDoc="1" locked="0" layoutInCell="1" allowOverlap="1" wp14:anchorId="66FB4DB0" wp14:editId="53B6BF28">
            <wp:simplePos x="0" y="0"/>
            <wp:positionH relativeFrom="column">
              <wp:posOffset>5139690</wp:posOffset>
            </wp:positionH>
            <wp:positionV relativeFrom="paragraph">
              <wp:posOffset>13335</wp:posOffset>
            </wp:positionV>
            <wp:extent cx="381000" cy="381000"/>
            <wp:effectExtent l="0" t="0" r="0" b="0"/>
            <wp:wrapTight wrapText="bothSides">
              <wp:wrapPolygon edited="0">
                <wp:start x="0" y="0"/>
                <wp:lineTo x="0" y="20520"/>
                <wp:lineTo x="20520" y="20520"/>
                <wp:lineTo x="20520" y="0"/>
                <wp:lineTo x="0" y="0"/>
              </wp:wrapPolygon>
            </wp:wrapTight>
            <wp:docPr id="12753776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pic:spPr>
                </pic:pic>
              </a:graphicData>
            </a:graphic>
            <wp14:sizeRelH relativeFrom="page">
              <wp14:pctWidth>0</wp14:pctWidth>
            </wp14:sizeRelH>
            <wp14:sizeRelV relativeFrom="page">
              <wp14:pctHeight>0</wp14:pctHeight>
            </wp14:sizeRelV>
          </wp:anchor>
        </w:drawing>
      </w:r>
      <w:r w:rsidR="001370C1" w:rsidRPr="001370C1">
        <w:t>Selección de texto. Dentro de áreas donde se puede escribir como un documento de Word o el Block de notas.</w:t>
      </w:r>
    </w:p>
    <w:p w14:paraId="681D9F34" w14:textId="77777777" w:rsidR="006C2006" w:rsidRDefault="006C2006" w:rsidP="000418A0"/>
    <w:p w14:paraId="7DBEA110" w14:textId="497ADB4F" w:rsidR="006C2006" w:rsidRDefault="00D71287" w:rsidP="000418A0">
      <w:r>
        <w:rPr>
          <w:noProof/>
        </w:rPr>
        <w:drawing>
          <wp:anchor distT="0" distB="0" distL="114300" distR="114300" simplePos="0" relativeHeight="251672576" behindDoc="1" locked="0" layoutInCell="1" allowOverlap="1" wp14:anchorId="6AB6C588" wp14:editId="01D86EFA">
            <wp:simplePos x="0" y="0"/>
            <wp:positionH relativeFrom="column">
              <wp:posOffset>5139690</wp:posOffset>
            </wp:positionH>
            <wp:positionV relativeFrom="paragraph">
              <wp:posOffset>20955</wp:posOffset>
            </wp:positionV>
            <wp:extent cx="381000" cy="381000"/>
            <wp:effectExtent l="0" t="0" r="0" b="0"/>
            <wp:wrapTight wrapText="bothSides">
              <wp:wrapPolygon edited="0">
                <wp:start x="0" y="0"/>
                <wp:lineTo x="0" y="20520"/>
                <wp:lineTo x="20520" y="20520"/>
                <wp:lineTo x="20520" y="0"/>
                <wp:lineTo x="0" y="0"/>
              </wp:wrapPolygon>
            </wp:wrapTight>
            <wp:docPr id="951605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pic:spPr>
                </pic:pic>
              </a:graphicData>
            </a:graphic>
            <wp14:sizeRelH relativeFrom="page">
              <wp14:pctWidth>0</wp14:pctWidth>
            </wp14:sizeRelH>
            <wp14:sizeRelV relativeFrom="page">
              <wp14:pctHeight>0</wp14:pctHeight>
            </wp14:sizeRelV>
          </wp:anchor>
        </w:drawing>
      </w:r>
      <w:r w:rsidRPr="00D71287">
        <w:t>Trabajando en segundo plano. Cuando el sistema realiza otras tareas pero permite al usuario seguir utilizando el equipo.</w:t>
      </w:r>
    </w:p>
    <w:p w14:paraId="12CE8DCB" w14:textId="6742D3E5" w:rsidR="00D71287" w:rsidRDefault="00D71287" w:rsidP="000418A0"/>
    <w:p w14:paraId="7DBCE8CB" w14:textId="77777777" w:rsidR="004118E3" w:rsidRDefault="004118E3" w:rsidP="004118E3">
      <w:r>
        <w:t>Cuando el puntero se sitúa en los bordes de las ventanas de una aplicación, el puntero permite ajustar el tamaño de las mismas y adopta para ello las siguientes formas:</w:t>
      </w:r>
    </w:p>
    <w:p w14:paraId="533BA7BC" w14:textId="486115C1" w:rsidR="004118E3" w:rsidRDefault="004118E3" w:rsidP="004118E3">
      <w:r>
        <w:rPr>
          <w:noProof/>
        </w:rPr>
        <w:drawing>
          <wp:anchor distT="0" distB="0" distL="114300" distR="114300" simplePos="0" relativeHeight="251673600" behindDoc="1" locked="0" layoutInCell="1" allowOverlap="1" wp14:anchorId="216BCAFA" wp14:editId="79F7929B">
            <wp:simplePos x="0" y="0"/>
            <wp:positionH relativeFrom="column">
              <wp:posOffset>5092065</wp:posOffset>
            </wp:positionH>
            <wp:positionV relativeFrom="paragraph">
              <wp:posOffset>298450</wp:posOffset>
            </wp:positionV>
            <wp:extent cx="381000" cy="381000"/>
            <wp:effectExtent l="0" t="0" r="0" b="0"/>
            <wp:wrapTight wrapText="bothSides">
              <wp:wrapPolygon edited="0">
                <wp:start x="0" y="0"/>
                <wp:lineTo x="0" y="20520"/>
                <wp:lineTo x="20520" y="20520"/>
                <wp:lineTo x="20520" y="0"/>
                <wp:lineTo x="0" y="0"/>
              </wp:wrapPolygon>
            </wp:wrapTight>
            <wp:docPr id="10366110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pic:spPr>
                </pic:pic>
              </a:graphicData>
            </a:graphic>
            <wp14:sizeRelH relativeFrom="page">
              <wp14:pctWidth>0</wp14:pctWidth>
            </wp14:sizeRelH>
            <wp14:sizeRelV relativeFrom="page">
              <wp14:pctHeight>0</wp14:pctHeight>
            </wp14:sizeRelV>
          </wp:anchor>
        </w:drawing>
      </w:r>
    </w:p>
    <w:p w14:paraId="329EB808" w14:textId="22704703" w:rsidR="004118E3" w:rsidRDefault="004118E3" w:rsidP="004118E3">
      <w:r>
        <w:t>Ajuste vertical. Permite aumentar o disminuir el tamaño de la ventana en sentido vertical.</w:t>
      </w:r>
    </w:p>
    <w:p w14:paraId="20EFDBF1" w14:textId="166427BD" w:rsidR="004118E3" w:rsidRDefault="00F014B9" w:rsidP="004118E3">
      <w:r>
        <w:rPr>
          <w:noProof/>
        </w:rPr>
        <w:drawing>
          <wp:anchor distT="0" distB="0" distL="114300" distR="114300" simplePos="0" relativeHeight="251674624" behindDoc="1" locked="0" layoutInCell="1" allowOverlap="1" wp14:anchorId="2C11BF9E" wp14:editId="0E40D1B4">
            <wp:simplePos x="0" y="0"/>
            <wp:positionH relativeFrom="column">
              <wp:posOffset>4987290</wp:posOffset>
            </wp:positionH>
            <wp:positionV relativeFrom="paragraph">
              <wp:posOffset>296545</wp:posOffset>
            </wp:positionV>
            <wp:extent cx="381000" cy="381000"/>
            <wp:effectExtent l="0" t="0" r="0" b="0"/>
            <wp:wrapTight wrapText="bothSides">
              <wp:wrapPolygon edited="0">
                <wp:start x="0" y="0"/>
                <wp:lineTo x="0" y="20520"/>
                <wp:lineTo x="20520" y="20520"/>
                <wp:lineTo x="20520" y="0"/>
                <wp:lineTo x="0" y="0"/>
              </wp:wrapPolygon>
            </wp:wrapTight>
            <wp:docPr id="16255389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pic:spPr>
                </pic:pic>
              </a:graphicData>
            </a:graphic>
            <wp14:sizeRelH relativeFrom="page">
              <wp14:pctWidth>0</wp14:pctWidth>
            </wp14:sizeRelH>
            <wp14:sizeRelV relativeFrom="page">
              <wp14:pctHeight>0</wp14:pctHeight>
            </wp14:sizeRelV>
          </wp:anchor>
        </w:drawing>
      </w:r>
      <w:r w:rsidR="004118E3">
        <w:tab/>
        <w:t xml:space="preserve"> </w:t>
      </w:r>
    </w:p>
    <w:p w14:paraId="2CD56739" w14:textId="3CCCC311" w:rsidR="004118E3" w:rsidRDefault="004118E3" w:rsidP="004118E3">
      <w:r>
        <w:t>Ajuste horizontal. Permite aumentar o disminuir el tamaño de la ventana en sentido horizontal.</w:t>
      </w:r>
    </w:p>
    <w:p w14:paraId="11E5B1CD" w14:textId="77777777" w:rsidR="004118E3" w:rsidRDefault="004118E3" w:rsidP="004118E3"/>
    <w:p w14:paraId="1FC0A734" w14:textId="1C498D5F" w:rsidR="004118E3" w:rsidRDefault="004118E3" w:rsidP="004118E3">
      <w:r>
        <w:lastRenderedPageBreak/>
        <w:tab/>
        <w:t xml:space="preserve"> </w:t>
      </w:r>
    </w:p>
    <w:p w14:paraId="3CDB48D6" w14:textId="5E5FEA35" w:rsidR="004118E3" w:rsidRDefault="005E6FF5" w:rsidP="004118E3">
      <w:r>
        <w:rPr>
          <w:noProof/>
        </w:rPr>
        <w:drawing>
          <wp:anchor distT="0" distB="0" distL="114300" distR="114300" simplePos="0" relativeHeight="251676672" behindDoc="1" locked="0" layoutInCell="1" allowOverlap="1" wp14:anchorId="3CC9D7DE" wp14:editId="0A209C88">
            <wp:simplePos x="0" y="0"/>
            <wp:positionH relativeFrom="column">
              <wp:posOffset>1577340</wp:posOffset>
            </wp:positionH>
            <wp:positionV relativeFrom="paragraph">
              <wp:posOffset>506095</wp:posOffset>
            </wp:positionV>
            <wp:extent cx="381000" cy="381000"/>
            <wp:effectExtent l="0" t="0" r="0" b="0"/>
            <wp:wrapTight wrapText="bothSides">
              <wp:wrapPolygon edited="0">
                <wp:start x="0" y="0"/>
                <wp:lineTo x="0" y="20520"/>
                <wp:lineTo x="20520" y="20520"/>
                <wp:lineTo x="20520" y="0"/>
                <wp:lineTo x="0" y="0"/>
              </wp:wrapPolygon>
            </wp:wrapTight>
            <wp:docPr id="133727987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pic:spPr>
                </pic:pic>
              </a:graphicData>
            </a:graphic>
            <wp14:sizeRelH relativeFrom="page">
              <wp14:pctWidth>0</wp14:pctWidth>
            </wp14:sizeRelH>
            <wp14:sizeRelV relativeFrom="page">
              <wp14:pctHeight>0</wp14:pctHeight>
            </wp14:sizeRelV>
          </wp:anchor>
        </w:drawing>
      </w:r>
      <w:r w:rsidR="00F014B9">
        <w:rPr>
          <w:noProof/>
        </w:rPr>
        <w:drawing>
          <wp:anchor distT="0" distB="0" distL="114300" distR="114300" simplePos="0" relativeHeight="251675648" behindDoc="1" locked="0" layoutInCell="1" allowOverlap="1" wp14:anchorId="2F72F011" wp14:editId="6702628F">
            <wp:simplePos x="0" y="0"/>
            <wp:positionH relativeFrom="column">
              <wp:posOffset>1196340</wp:posOffset>
            </wp:positionH>
            <wp:positionV relativeFrom="paragraph">
              <wp:posOffset>506095</wp:posOffset>
            </wp:positionV>
            <wp:extent cx="381000" cy="381000"/>
            <wp:effectExtent l="0" t="0" r="0" b="0"/>
            <wp:wrapTight wrapText="bothSides">
              <wp:wrapPolygon edited="0">
                <wp:start x="0" y="0"/>
                <wp:lineTo x="0" y="20520"/>
                <wp:lineTo x="20520" y="20520"/>
                <wp:lineTo x="20520" y="0"/>
                <wp:lineTo x="0" y="0"/>
              </wp:wrapPolygon>
            </wp:wrapTight>
            <wp:docPr id="11431430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pic:spPr>
                </pic:pic>
              </a:graphicData>
            </a:graphic>
            <wp14:sizeRelH relativeFrom="page">
              <wp14:pctWidth>0</wp14:pctWidth>
            </wp14:sizeRelH>
            <wp14:sizeRelV relativeFrom="page">
              <wp14:pctHeight>0</wp14:pctHeight>
            </wp14:sizeRelV>
          </wp:anchor>
        </w:drawing>
      </w:r>
      <w:r w:rsidR="004118E3">
        <w:t>Ajuste diagonal. Permite aumentar o disminuir el tamaño de la ventana proporcionalmente. Puede adoptar dos formas dependiendo de la esquina en que se sitúa el puntero.</w:t>
      </w:r>
    </w:p>
    <w:p w14:paraId="43861681" w14:textId="77777777" w:rsidR="004118E3" w:rsidRDefault="004118E3" w:rsidP="004118E3"/>
    <w:p w14:paraId="28740F9A" w14:textId="460BFA02" w:rsidR="004118E3" w:rsidRDefault="004118E3" w:rsidP="004118E3">
      <w:r>
        <w:tab/>
        <w:t xml:space="preserve"> </w:t>
      </w:r>
    </w:p>
    <w:p w14:paraId="07873D6C" w14:textId="0ED795BF" w:rsidR="004118E3" w:rsidRDefault="005E6FF5" w:rsidP="004118E3">
      <w:r>
        <w:rPr>
          <w:noProof/>
        </w:rPr>
        <w:drawing>
          <wp:anchor distT="0" distB="0" distL="114300" distR="114300" simplePos="0" relativeHeight="251677696" behindDoc="1" locked="0" layoutInCell="1" allowOverlap="1" wp14:anchorId="079FDA15" wp14:editId="4001E810">
            <wp:simplePos x="0" y="0"/>
            <wp:positionH relativeFrom="column">
              <wp:posOffset>4263390</wp:posOffset>
            </wp:positionH>
            <wp:positionV relativeFrom="paragraph">
              <wp:posOffset>488950</wp:posOffset>
            </wp:positionV>
            <wp:extent cx="381000" cy="381000"/>
            <wp:effectExtent l="0" t="0" r="0" b="0"/>
            <wp:wrapTight wrapText="bothSides">
              <wp:wrapPolygon edited="0">
                <wp:start x="0" y="0"/>
                <wp:lineTo x="0" y="20520"/>
                <wp:lineTo x="20520" y="20520"/>
                <wp:lineTo x="20520" y="0"/>
                <wp:lineTo x="0" y="0"/>
              </wp:wrapPolygon>
            </wp:wrapTight>
            <wp:docPr id="3242118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pic:spPr>
                </pic:pic>
              </a:graphicData>
            </a:graphic>
            <wp14:sizeRelH relativeFrom="page">
              <wp14:pctWidth>0</wp14:pctWidth>
            </wp14:sizeRelH>
            <wp14:sizeRelV relativeFrom="page">
              <wp14:pctHeight>0</wp14:pctHeight>
            </wp14:sizeRelV>
          </wp:anchor>
        </w:drawing>
      </w:r>
      <w:r w:rsidR="004118E3">
        <w:t>Selección de vínculo. Al navegar en Internet o en alguna aplicación el puntero adopta la forma de una mano señalando un elemento que contiene un vínculo a otra página o archivo. Al hacer clic en el elemento se accederá al vínculo.</w:t>
      </w:r>
    </w:p>
    <w:p w14:paraId="682BCCE6" w14:textId="77777777" w:rsidR="006C2006" w:rsidRPr="00A22126" w:rsidRDefault="006C2006" w:rsidP="000418A0"/>
    <w:p w14:paraId="6DC02664" w14:textId="10F4880E" w:rsidR="00046FA7" w:rsidRDefault="00046FA7" w:rsidP="00716984">
      <w:pPr>
        <w:pStyle w:val="Ttulo3"/>
      </w:pPr>
      <w:bookmarkStart w:id="17" w:name="_Toc135851744"/>
      <w:r>
        <w:t>Proceso de encendido de una computadora</w:t>
      </w:r>
      <w:bookmarkEnd w:id="17"/>
    </w:p>
    <w:p w14:paraId="7FE269E3" w14:textId="41F3A463" w:rsidR="00927E26" w:rsidRDefault="00927E26" w:rsidP="00927E26">
      <w:pPr>
        <w:pStyle w:val="Prrafodelista"/>
        <w:numPr>
          <w:ilvl w:val="0"/>
          <w:numId w:val="3"/>
        </w:numPr>
      </w:pPr>
      <w:r>
        <w:t>Conexión de los cables: Asegúrate de que la computadora esté conectada a una fuente de alimentación y todos los cables estén correctamente conectados.</w:t>
      </w:r>
    </w:p>
    <w:p w14:paraId="5BCEE5DE" w14:textId="584AE23F" w:rsidR="00927E26" w:rsidRDefault="00927E26" w:rsidP="00927E26">
      <w:pPr>
        <w:pStyle w:val="Prrafodelista"/>
        <w:numPr>
          <w:ilvl w:val="0"/>
          <w:numId w:val="3"/>
        </w:numPr>
      </w:pPr>
      <w:r>
        <w:t>Presionar el botón de encendido: Busca el botón de encendido en la computadora y presiónalo. Puede estar ubicado en la torre de la CPU o en un botón separado en un portátil.</w:t>
      </w:r>
    </w:p>
    <w:p w14:paraId="0677B650" w14:textId="3AED3253" w:rsidR="00927E26" w:rsidRDefault="00927E26" w:rsidP="00927E26">
      <w:pPr>
        <w:pStyle w:val="Prrafodelista"/>
        <w:numPr>
          <w:ilvl w:val="0"/>
          <w:numId w:val="3"/>
        </w:numPr>
      </w:pPr>
      <w:r>
        <w:t>Inicio del sistema básico de entrada y salida (BIOS): Después de presionar el botón de encendido, la computadora realiza una serie de comprobaciones de hardware en el BIOS para garantizar su correcto funcionamiento.</w:t>
      </w:r>
    </w:p>
    <w:p w14:paraId="5E41A289" w14:textId="49A16509" w:rsidR="00927E26" w:rsidRDefault="00927E26" w:rsidP="00927E26">
      <w:pPr>
        <w:pStyle w:val="Prrafodelista"/>
        <w:numPr>
          <w:ilvl w:val="0"/>
          <w:numId w:val="3"/>
        </w:numPr>
      </w:pPr>
      <w:r>
        <w:t>Autoprueba de encendido (POST): El BIOS realiza una autoprueba de encendido para verificar que todos los componentes principales estén presentes y funcionando correctamente.</w:t>
      </w:r>
    </w:p>
    <w:p w14:paraId="3EB2C282" w14:textId="65B24B63" w:rsidR="00927E26" w:rsidRDefault="00927E26" w:rsidP="00927E26">
      <w:pPr>
        <w:pStyle w:val="Prrafodelista"/>
        <w:numPr>
          <w:ilvl w:val="0"/>
          <w:numId w:val="3"/>
        </w:numPr>
      </w:pPr>
      <w:r>
        <w:t>Carga del sistema operativo: Si la autoprueba de encendido es exitosa, el sistema operativo se carga desde el disco duro o desde otro dispositivo de almacenamiento, como una unidad USB o un DVD.</w:t>
      </w:r>
    </w:p>
    <w:p w14:paraId="33BE73D3" w14:textId="5FC62A02" w:rsidR="00927E26" w:rsidRDefault="00927E26" w:rsidP="00927E26">
      <w:pPr>
        <w:pStyle w:val="Prrafodelista"/>
        <w:numPr>
          <w:ilvl w:val="0"/>
          <w:numId w:val="3"/>
        </w:numPr>
      </w:pPr>
      <w:r>
        <w:t>Inicio del sistema operativo: Una vez cargado el sistema operativo, la computadora pasa al proceso de inicio, donde se configuran los controladores y servicios necesarios.</w:t>
      </w:r>
    </w:p>
    <w:p w14:paraId="13B5F1DF" w14:textId="2C6E2AD0" w:rsidR="00A22126" w:rsidRDefault="00927E26" w:rsidP="00927E26">
      <w:pPr>
        <w:pStyle w:val="Prrafodelista"/>
        <w:numPr>
          <w:ilvl w:val="0"/>
          <w:numId w:val="3"/>
        </w:numPr>
      </w:pPr>
      <w:r>
        <w:lastRenderedPageBreak/>
        <w:t>Inicio de sesión: Dependiendo de la configuración de la computadora, se puede requerir un inicio de sesión con un nombre de usuario y una contraseña.</w:t>
      </w:r>
    </w:p>
    <w:p w14:paraId="39F23FA8" w14:textId="77777777" w:rsidR="00927E26" w:rsidRPr="00A22126" w:rsidRDefault="00927E26" w:rsidP="00927E26"/>
    <w:p w14:paraId="2B8C0378" w14:textId="17D99C2F" w:rsidR="00B35A29" w:rsidRDefault="00046FA7" w:rsidP="00716984">
      <w:pPr>
        <w:pStyle w:val="Ttulo3"/>
      </w:pPr>
      <w:bookmarkStart w:id="18" w:name="_Toc135851745"/>
      <w:r>
        <w:t>Conceptos básicos del sistema operativo</w:t>
      </w:r>
      <w:bookmarkEnd w:id="18"/>
      <w:r>
        <w:t xml:space="preserve"> </w:t>
      </w:r>
    </w:p>
    <w:p w14:paraId="3A291221" w14:textId="77777777" w:rsidR="008E792E" w:rsidRDefault="008E792E" w:rsidP="008E792E">
      <w:r>
        <w:t>Un sistema operativo es un software que actúa como intermediario entre el hardware de una computadora y las aplicaciones de software. Algunos conceptos básicos del sistema operativo incluyen:</w:t>
      </w:r>
    </w:p>
    <w:p w14:paraId="54A9553A" w14:textId="77777777" w:rsidR="008E792E" w:rsidRDefault="008E792E" w:rsidP="008E792E"/>
    <w:p w14:paraId="0E1F2534" w14:textId="3D58D18B" w:rsidR="008E792E" w:rsidRDefault="008E792E" w:rsidP="008E792E">
      <w:pPr>
        <w:pStyle w:val="Prrafodelista"/>
        <w:numPr>
          <w:ilvl w:val="0"/>
          <w:numId w:val="4"/>
        </w:numPr>
      </w:pPr>
      <w:r>
        <w:t>Interfaz de usuario: Es la forma en que interactúas con el sistema operativo. Puede ser una interfaz gráfica de usuario (GUI) con ventanas, iconos y menús, o una interfaz de línea de comandos (CLI) donde se ingresan comandos de texto.</w:t>
      </w:r>
    </w:p>
    <w:p w14:paraId="2F97D1B2" w14:textId="6705E395" w:rsidR="008E792E" w:rsidRDefault="008E792E" w:rsidP="008E792E">
      <w:pPr>
        <w:pStyle w:val="Prrafodelista"/>
        <w:numPr>
          <w:ilvl w:val="0"/>
          <w:numId w:val="4"/>
        </w:numPr>
      </w:pPr>
      <w:r>
        <w:t>Gestión de archivos: El sistema operativo proporciona herramientas para crear, editar, organizar, copiar y eliminar archivos y carpetas en el sistema de almacenamiento.</w:t>
      </w:r>
    </w:p>
    <w:p w14:paraId="37E2F8EB" w14:textId="0DD0F364" w:rsidR="008E792E" w:rsidRDefault="008E792E" w:rsidP="008E792E">
      <w:pPr>
        <w:pStyle w:val="Prrafodelista"/>
        <w:numPr>
          <w:ilvl w:val="0"/>
          <w:numId w:val="4"/>
        </w:numPr>
      </w:pPr>
      <w:r>
        <w:t>Multitarea: Permite que varias aplicaciones se ejecuten al mismo tiempo, compartiendo los recursos del sistema de manera eficiente.</w:t>
      </w:r>
    </w:p>
    <w:p w14:paraId="152D7305" w14:textId="7B4923AA" w:rsidR="008E792E" w:rsidRDefault="008E792E" w:rsidP="008E792E">
      <w:pPr>
        <w:pStyle w:val="Prrafodelista"/>
        <w:numPr>
          <w:ilvl w:val="0"/>
          <w:numId w:val="4"/>
        </w:numPr>
      </w:pPr>
      <w:r>
        <w:t>Gestión de memoria: Controla y asigna la memoria del sistema a las diferentes aplicaciones y procesos en ejecución.</w:t>
      </w:r>
    </w:p>
    <w:p w14:paraId="6C7D4011" w14:textId="3D1D3B48" w:rsidR="008E792E" w:rsidRDefault="008E792E" w:rsidP="008E792E">
      <w:pPr>
        <w:pStyle w:val="Prrafodelista"/>
        <w:numPr>
          <w:ilvl w:val="0"/>
          <w:numId w:val="4"/>
        </w:numPr>
      </w:pPr>
      <w:r>
        <w:t>Gestión de dispositivos: El sistema operativo administra los controladores de los dispositivos de hardware, permitiendo la comunicación y el funcionamiento adecuado de los periféricos.</w:t>
      </w:r>
    </w:p>
    <w:p w14:paraId="6F4F69C0" w14:textId="1C0FC0FE" w:rsidR="00A22126" w:rsidRDefault="008E792E" w:rsidP="008E792E">
      <w:pPr>
        <w:pStyle w:val="Prrafodelista"/>
        <w:numPr>
          <w:ilvl w:val="0"/>
          <w:numId w:val="4"/>
        </w:numPr>
      </w:pPr>
      <w:r>
        <w:t>Seguridad: Proporciona funciones de seguridad, como la gestión de cuentas de usuario, contraseñas, permisos de acceso a archivos y protección contra malware.</w:t>
      </w:r>
    </w:p>
    <w:p w14:paraId="070B1A04" w14:textId="77777777" w:rsidR="006860F3" w:rsidRDefault="006860F3" w:rsidP="006860F3"/>
    <w:p w14:paraId="12D54ADD" w14:textId="77777777" w:rsidR="006860F3" w:rsidRPr="00A22126" w:rsidRDefault="006860F3" w:rsidP="006860F3"/>
    <w:p w14:paraId="50C74187" w14:textId="13B9C26B" w:rsidR="00B35A29" w:rsidRDefault="00046FA7" w:rsidP="00716984">
      <w:pPr>
        <w:pStyle w:val="Ttulo3"/>
      </w:pPr>
      <w:bookmarkStart w:id="19" w:name="_Toc135851746"/>
      <w:r>
        <w:lastRenderedPageBreak/>
        <w:t>Sistemas Operativos Para PC</w:t>
      </w:r>
      <w:bookmarkEnd w:id="19"/>
      <w:r>
        <w:t xml:space="preserve"> </w:t>
      </w:r>
    </w:p>
    <w:p w14:paraId="42F02757" w14:textId="77777777" w:rsidR="00167069" w:rsidRDefault="00167069" w:rsidP="00167069">
      <w:r>
        <w:t>Algunos de los sistemas operativos más comunes para PC son:</w:t>
      </w:r>
    </w:p>
    <w:p w14:paraId="1221F9C4" w14:textId="77777777" w:rsidR="00167069" w:rsidRDefault="00167069" w:rsidP="00167069"/>
    <w:p w14:paraId="545FE48F" w14:textId="710AA2E3" w:rsidR="00167069" w:rsidRDefault="00167069" w:rsidP="00167069">
      <w:pPr>
        <w:pStyle w:val="Prrafodelista"/>
        <w:numPr>
          <w:ilvl w:val="0"/>
          <w:numId w:val="5"/>
        </w:numPr>
      </w:pPr>
      <w:r>
        <w:t>Windows: Desarrollado por Microsoft, Windows es uno de los sistemas operativos más populares para PC. Las versiones más recientes incluyen Windows 10 y Windows 11.</w:t>
      </w:r>
    </w:p>
    <w:p w14:paraId="33C9C5ED" w14:textId="6626CA80" w:rsidR="00167069" w:rsidRDefault="00167069" w:rsidP="00167069">
      <w:pPr>
        <w:pStyle w:val="Prrafodelista"/>
        <w:numPr>
          <w:ilvl w:val="0"/>
          <w:numId w:val="5"/>
        </w:numPr>
      </w:pPr>
      <w:r>
        <w:t>macOS: Desarrollado por Apple, macOS es el sistema operativo utilizado en las computadoras Mac. Ofrece una interfaz intuitiva y está diseñado específicamente para hardware de Apple.</w:t>
      </w:r>
    </w:p>
    <w:p w14:paraId="09CAE0C5" w14:textId="5EBAEA70" w:rsidR="00A22126" w:rsidRDefault="00167069" w:rsidP="00167069">
      <w:pPr>
        <w:pStyle w:val="Prrafodelista"/>
        <w:numPr>
          <w:ilvl w:val="0"/>
          <w:numId w:val="5"/>
        </w:numPr>
      </w:pPr>
      <w:r>
        <w:t>Linux: Linux es un sistema operativo de código abierto que está disponible en varias distribuciones, como Ubuntu, Fedora y Debian. Es conocido por su estabilidad, seguridad y flexibilidad.</w:t>
      </w:r>
    </w:p>
    <w:p w14:paraId="484931D3" w14:textId="77777777" w:rsidR="00167069" w:rsidRPr="00A22126" w:rsidRDefault="00167069" w:rsidP="00167069"/>
    <w:p w14:paraId="7F8DCC40" w14:textId="70FAD7F3" w:rsidR="00046FA7" w:rsidRDefault="00046FA7" w:rsidP="00716984">
      <w:pPr>
        <w:pStyle w:val="Ttulo3"/>
      </w:pPr>
      <w:bookmarkStart w:id="20" w:name="_Toc135851747"/>
      <w:r>
        <w:t>Sistemas Operativos Para Móviles</w:t>
      </w:r>
      <w:bookmarkEnd w:id="20"/>
    </w:p>
    <w:p w14:paraId="2CB4E5E3" w14:textId="77777777" w:rsidR="00FE78BD" w:rsidRDefault="00FE78BD" w:rsidP="00FE78BD">
      <w:r>
        <w:t>Algunos de los sistemas operativos más populares para dispositivos móviles son:</w:t>
      </w:r>
    </w:p>
    <w:p w14:paraId="32E3ED96" w14:textId="77777777" w:rsidR="00FE78BD" w:rsidRDefault="00FE78BD" w:rsidP="00FE78BD"/>
    <w:p w14:paraId="439D0451" w14:textId="53A54E93" w:rsidR="00FE78BD" w:rsidRDefault="00FE78BD" w:rsidP="00FE78BD">
      <w:pPr>
        <w:pStyle w:val="Prrafodelista"/>
        <w:numPr>
          <w:ilvl w:val="0"/>
          <w:numId w:val="6"/>
        </w:numPr>
      </w:pPr>
      <w:r>
        <w:t>Android: Desarrollado por Google, Android es un sistema operativo de código abierto utilizado en la mayoría de los dispositivos móviles, como teléfonos inteligentes y tabletas. Permite la instalación de aplicaciones desde Google Play Store.</w:t>
      </w:r>
    </w:p>
    <w:p w14:paraId="28B57B34" w14:textId="2BF74698" w:rsidR="00FE78BD" w:rsidRDefault="00FE78BD" w:rsidP="00FE78BD">
      <w:pPr>
        <w:pStyle w:val="Prrafodelista"/>
        <w:numPr>
          <w:ilvl w:val="0"/>
          <w:numId w:val="6"/>
        </w:numPr>
      </w:pPr>
      <w:r>
        <w:t>iOS: Desarrollado por Apple, iOS es el sistema operativo utilizado en los dispositivos móviles de Apple, como el iPhone y el iPad. Es conocido por su interfaz elegante y su integración con otros productos de Apple.</w:t>
      </w:r>
    </w:p>
    <w:p w14:paraId="34E6314D" w14:textId="1878C18B" w:rsidR="00FE78BD" w:rsidRDefault="00FE78BD" w:rsidP="00FE78BD">
      <w:pPr>
        <w:pStyle w:val="Prrafodelista"/>
        <w:numPr>
          <w:ilvl w:val="0"/>
          <w:numId w:val="6"/>
        </w:numPr>
      </w:pPr>
      <w:r>
        <w:t>Windows 10 Mobile: Es una versión del sistema operativo Windows diseñada para dispositivos móviles, aunque Microsoft ha dejado de desarrollar activamente nuevas funciones y actualizaciones para este sistema operativo.</w:t>
      </w:r>
    </w:p>
    <w:p w14:paraId="7DFE348E" w14:textId="77777777" w:rsidR="00FE78BD" w:rsidRDefault="00FE78BD" w:rsidP="00FE78BD">
      <w:pPr>
        <w:pStyle w:val="Prrafodelista"/>
        <w:numPr>
          <w:ilvl w:val="0"/>
          <w:numId w:val="6"/>
        </w:numPr>
      </w:pPr>
      <w:r>
        <w:t xml:space="preserve">KaiOS: Es un sistema operativo ligero basado en Linux, diseñado para dispositivos móviles de gama baja y teléfonos "inteligentes" básicos. Es </w:t>
      </w:r>
      <w:r>
        <w:lastRenderedPageBreak/>
        <w:t>utilizado en algunos teléfonos móviles más simples y tiene una interfaz similar a la de un teléfono inteligente pero con características más limitadas.</w:t>
      </w:r>
    </w:p>
    <w:p w14:paraId="1C3326C5" w14:textId="77777777" w:rsidR="00FE78BD" w:rsidRDefault="00FE78BD" w:rsidP="00FE78BD"/>
    <w:p w14:paraId="5673A1EF" w14:textId="71631EB7" w:rsidR="00A22126" w:rsidRDefault="00FE78BD" w:rsidP="00FE78BD">
      <w:r>
        <w:t>Es importante tener en cuenta que la disponibilidad de los sistemas operativos puede variar según el fabricante y el tipo de dispositivo.</w:t>
      </w:r>
    </w:p>
    <w:p w14:paraId="389FC0F7" w14:textId="77777777" w:rsidR="00FE78BD" w:rsidRPr="00A22126" w:rsidRDefault="00FE78BD" w:rsidP="00FE78BD"/>
    <w:p w14:paraId="665A941B" w14:textId="12496562" w:rsidR="00B35A29" w:rsidRDefault="00046FA7" w:rsidP="008835BF">
      <w:pPr>
        <w:pStyle w:val="Ttulo2"/>
      </w:pPr>
      <w:bookmarkStart w:id="21" w:name="_Toc135851748"/>
      <w:r>
        <w:t>Funciones importantes del sistema Operativo.</w:t>
      </w:r>
      <w:bookmarkEnd w:id="21"/>
      <w:r>
        <w:t xml:space="preserve"> </w:t>
      </w:r>
    </w:p>
    <w:p w14:paraId="6DA929F5" w14:textId="77777777" w:rsidR="00FE78BD" w:rsidRPr="00FE78BD" w:rsidRDefault="00FE78BD" w:rsidP="00FE78BD"/>
    <w:p w14:paraId="7DE1B240" w14:textId="6055F830" w:rsidR="00046FA7" w:rsidRDefault="00046FA7" w:rsidP="00E235C1">
      <w:pPr>
        <w:pStyle w:val="Ttulo3"/>
      </w:pPr>
      <w:bookmarkStart w:id="22" w:name="_Toc135851749"/>
      <w:r>
        <w:t>El escritorio (desktop)</w:t>
      </w:r>
      <w:bookmarkEnd w:id="22"/>
    </w:p>
    <w:p w14:paraId="56803CF5" w14:textId="3764B442" w:rsidR="00046FA7" w:rsidRDefault="00046FA7" w:rsidP="00E235C1">
      <w:pPr>
        <w:pStyle w:val="Ttulo4"/>
      </w:pPr>
      <w:r>
        <w:t>Menú de Inicio (Start men</w:t>
      </w:r>
      <w:r w:rsidR="00095EAB">
        <w:t>u</w:t>
      </w:r>
      <w:r>
        <w:t>)</w:t>
      </w:r>
    </w:p>
    <w:p w14:paraId="40383A38" w14:textId="77777777" w:rsidR="0003759C" w:rsidRDefault="0003759C" w:rsidP="0003759C">
      <w:r>
        <w:t>El Menú de Inicio es una característica de los sistemas operativos Windows que proporciona acceso rápido a programas, configuraciones y funciones del sistema. Al hacer clic en el botón de Inicio en la barra de tareas, se despliega el Menú de Inicio, que generalmente contiene elementos como:</w:t>
      </w:r>
    </w:p>
    <w:p w14:paraId="481E5EDE" w14:textId="77777777" w:rsidR="0003759C" w:rsidRDefault="0003759C" w:rsidP="0003759C"/>
    <w:p w14:paraId="02CE475A" w14:textId="5D58BF64" w:rsidR="0003759C" w:rsidRDefault="0003759C" w:rsidP="0003759C">
      <w:pPr>
        <w:pStyle w:val="Prrafodelista"/>
        <w:numPr>
          <w:ilvl w:val="0"/>
          <w:numId w:val="7"/>
        </w:numPr>
      </w:pPr>
      <w:r>
        <w:t>Programas: Una lista de programas instalados en el sistema. Al hacer clic en un programa, se inicia su ejecución.</w:t>
      </w:r>
    </w:p>
    <w:p w14:paraId="4BDB9265" w14:textId="2875A90D" w:rsidR="0003759C" w:rsidRDefault="0003759C" w:rsidP="0003759C">
      <w:pPr>
        <w:pStyle w:val="Prrafodelista"/>
        <w:numPr>
          <w:ilvl w:val="0"/>
          <w:numId w:val="7"/>
        </w:numPr>
      </w:pPr>
      <w:r>
        <w:t>Configuración: Opciones para personalizar la configuración del sistema, como ajustes de pantalla, configuración de red, impresoras, etc.</w:t>
      </w:r>
    </w:p>
    <w:p w14:paraId="33AFA368" w14:textId="04E339FF" w:rsidR="0003759C" w:rsidRDefault="0003759C" w:rsidP="0003759C">
      <w:pPr>
        <w:pStyle w:val="Prrafodelista"/>
        <w:numPr>
          <w:ilvl w:val="0"/>
          <w:numId w:val="7"/>
        </w:numPr>
      </w:pPr>
      <w:r>
        <w:t>Documentos: Acceso rápido a los documentos recientes o a carpetas específicas de documentos.</w:t>
      </w:r>
    </w:p>
    <w:p w14:paraId="09BDF89C" w14:textId="0EE619E0" w:rsidR="0003759C" w:rsidRDefault="0003759C" w:rsidP="0003759C">
      <w:pPr>
        <w:pStyle w:val="Prrafodelista"/>
        <w:numPr>
          <w:ilvl w:val="0"/>
          <w:numId w:val="7"/>
        </w:numPr>
      </w:pPr>
      <w:r>
        <w:t>Apagado/Reinicio: Opciones para apagar o reiniciar el sistema de manera adecuada.</w:t>
      </w:r>
    </w:p>
    <w:p w14:paraId="719B0CD3" w14:textId="57F7373C" w:rsidR="00095EAB" w:rsidRDefault="0003759C" w:rsidP="0003759C">
      <w:pPr>
        <w:pStyle w:val="Prrafodelista"/>
        <w:numPr>
          <w:ilvl w:val="0"/>
          <w:numId w:val="7"/>
        </w:numPr>
      </w:pPr>
      <w:r>
        <w:t>Cuenta de usuario: Acceso a la configuración de la cuenta de usuario, como cambiar la imagen del perfil o cerrar sesión.</w:t>
      </w:r>
    </w:p>
    <w:p w14:paraId="36DD0769" w14:textId="77777777" w:rsidR="00095EAB" w:rsidRPr="00095EAB" w:rsidRDefault="00095EAB" w:rsidP="00095EAB"/>
    <w:p w14:paraId="2448230C" w14:textId="6CA03874" w:rsidR="002117E6" w:rsidRDefault="00046FA7" w:rsidP="00E235C1">
      <w:pPr>
        <w:pStyle w:val="Ttulo4"/>
      </w:pPr>
      <w:r>
        <w:lastRenderedPageBreak/>
        <w:t>Equipo (My Computer)</w:t>
      </w:r>
    </w:p>
    <w:p w14:paraId="5A69B682" w14:textId="77777777" w:rsidR="009B40C0" w:rsidRDefault="009B40C0" w:rsidP="009B40C0">
      <w:r>
        <w:t>Equipo, también conocido como Mi PC (en versiones anteriores de Windows), es una ubicación en el sistema operativo donde se pueden ver y acceder a los diferentes dispositivos y unidades de almacenamiento conectados a la computadora. Al abrir la carpeta Equipo, se pueden encontrar las siguientes secciones:</w:t>
      </w:r>
    </w:p>
    <w:p w14:paraId="248B874C" w14:textId="77777777" w:rsidR="009B40C0" w:rsidRDefault="009B40C0" w:rsidP="009B40C0"/>
    <w:p w14:paraId="783820B3" w14:textId="28DBDFD8" w:rsidR="009B40C0" w:rsidRDefault="009B40C0" w:rsidP="00645831">
      <w:pPr>
        <w:pStyle w:val="Prrafodelista"/>
        <w:numPr>
          <w:ilvl w:val="0"/>
          <w:numId w:val="8"/>
        </w:numPr>
      </w:pPr>
      <w:r>
        <w:t>Unidades de disco duro: Muestra las unidades de disco duro internas y externas conectadas a la computadora. Cada unidad se representa con una letra, como C: o D:, y puedes acceder a ellas para ver y administrar archivos y carpetas.</w:t>
      </w:r>
    </w:p>
    <w:p w14:paraId="11BC3C5C" w14:textId="6EAEDD21" w:rsidR="009B40C0" w:rsidRDefault="009B40C0" w:rsidP="00645831">
      <w:pPr>
        <w:pStyle w:val="Prrafodelista"/>
        <w:numPr>
          <w:ilvl w:val="0"/>
          <w:numId w:val="8"/>
        </w:numPr>
      </w:pPr>
      <w:r>
        <w:t>Dispositivos y unidades extraíbles: Muestra los dispositivos conectados a la computadora, como unidades USB, discos ópticos (CD/DVD), tarjetas de memoria, entre otros. Puedes abrirlos para acceder a su contenido.</w:t>
      </w:r>
    </w:p>
    <w:p w14:paraId="2E9BC762" w14:textId="7D644838" w:rsidR="00095EAB" w:rsidRDefault="009B40C0" w:rsidP="00645831">
      <w:pPr>
        <w:pStyle w:val="Prrafodelista"/>
        <w:numPr>
          <w:ilvl w:val="0"/>
          <w:numId w:val="8"/>
        </w:numPr>
      </w:pPr>
      <w:r>
        <w:t>Red: Permite acceder a otros dispositivos en la red local, como impresoras, servidores y otros equipos.</w:t>
      </w:r>
    </w:p>
    <w:p w14:paraId="1AC64638" w14:textId="77777777" w:rsidR="00095EAB" w:rsidRPr="00095EAB" w:rsidRDefault="00095EAB" w:rsidP="00095EAB"/>
    <w:p w14:paraId="1E2A01F5" w14:textId="59A2BA45" w:rsidR="00046FA7" w:rsidRDefault="00274BB2" w:rsidP="00E235C1">
      <w:pPr>
        <w:pStyle w:val="Ttulo4"/>
      </w:pPr>
      <w:r w:rsidRPr="00274BB2">
        <w:t>El Explorador (Explorer)</w:t>
      </w:r>
    </w:p>
    <w:p w14:paraId="1C35CF8C" w14:textId="77777777" w:rsidR="00645831" w:rsidRDefault="00645831" w:rsidP="00645831">
      <w:r>
        <w:t>El Explorador de archivos (anteriormente conocido como Windows Explorer) es una herramienta en los sistemas operativos Windows que se utiliza para navegar y administrar los archivos y carpetas en la computadora. Al abrir el Explorador, puedes:</w:t>
      </w:r>
    </w:p>
    <w:p w14:paraId="5767EB4D" w14:textId="77777777" w:rsidR="00645831" w:rsidRDefault="00645831" w:rsidP="00645831"/>
    <w:p w14:paraId="3F7FFADB" w14:textId="3CDFD9B8" w:rsidR="00645831" w:rsidRDefault="00645831" w:rsidP="00645831">
      <w:pPr>
        <w:pStyle w:val="Prrafodelista"/>
        <w:numPr>
          <w:ilvl w:val="0"/>
          <w:numId w:val="9"/>
        </w:numPr>
      </w:pPr>
      <w:r>
        <w:t>Ver y navegar por las carpetas y subcarpetas en el sistema de archivos.</w:t>
      </w:r>
    </w:p>
    <w:p w14:paraId="1F1CC3FD" w14:textId="4FD943F8" w:rsidR="00645831" w:rsidRDefault="00645831" w:rsidP="00645831">
      <w:pPr>
        <w:pStyle w:val="Prrafodelista"/>
        <w:numPr>
          <w:ilvl w:val="0"/>
          <w:numId w:val="9"/>
        </w:numPr>
      </w:pPr>
      <w:r>
        <w:t>Copiar, mover y eliminar archivos y carpetas.</w:t>
      </w:r>
    </w:p>
    <w:p w14:paraId="2783BE30" w14:textId="5E2A271D" w:rsidR="00645831" w:rsidRDefault="00645831" w:rsidP="00645831">
      <w:pPr>
        <w:pStyle w:val="Prrafodelista"/>
        <w:numPr>
          <w:ilvl w:val="0"/>
          <w:numId w:val="9"/>
        </w:numPr>
      </w:pPr>
      <w:r>
        <w:t>Crear nuevas carpetas y archivos.</w:t>
      </w:r>
    </w:p>
    <w:p w14:paraId="75A96E9E" w14:textId="2499C002" w:rsidR="00645831" w:rsidRDefault="00645831" w:rsidP="00645831">
      <w:pPr>
        <w:pStyle w:val="Prrafodelista"/>
        <w:numPr>
          <w:ilvl w:val="0"/>
          <w:numId w:val="9"/>
        </w:numPr>
      </w:pPr>
      <w:r>
        <w:t>Cambiar la visualización de archivos y carpetas (iconos, lista, detalles, etc.).</w:t>
      </w:r>
    </w:p>
    <w:p w14:paraId="73E09700" w14:textId="7193748B" w:rsidR="00645831" w:rsidRDefault="00645831" w:rsidP="00645831">
      <w:pPr>
        <w:pStyle w:val="Prrafodelista"/>
        <w:numPr>
          <w:ilvl w:val="0"/>
          <w:numId w:val="9"/>
        </w:numPr>
      </w:pPr>
      <w:r>
        <w:t>Buscar archivos y carpetas en la computadora.</w:t>
      </w:r>
    </w:p>
    <w:p w14:paraId="3943854B" w14:textId="0A0DC5DA" w:rsidR="00095EAB" w:rsidRDefault="00645831" w:rsidP="00A670AE">
      <w:pPr>
        <w:pStyle w:val="Prrafodelista"/>
        <w:numPr>
          <w:ilvl w:val="0"/>
          <w:numId w:val="9"/>
        </w:numPr>
      </w:pPr>
      <w:r>
        <w:t>Acceder a unidades de almacenamiento, dispositivos y ubicaciones de red.</w:t>
      </w:r>
    </w:p>
    <w:p w14:paraId="0D07ECDA" w14:textId="77777777" w:rsidR="00095EAB" w:rsidRPr="00095EAB" w:rsidRDefault="00095EAB" w:rsidP="00095EAB"/>
    <w:p w14:paraId="4C99DF88" w14:textId="52D0CAD9" w:rsidR="00046FA7" w:rsidRDefault="00274BB2" w:rsidP="00E235C1">
      <w:pPr>
        <w:pStyle w:val="Ttulo4"/>
      </w:pPr>
      <w:r w:rsidRPr="00274BB2">
        <w:lastRenderedPageBreak/>
        <w:t>Barra de Tareas (Taskbar)</w:t>
      </w:r>
    </w:p>
    <w:p w14:paraId="0486EAAA" w14:textId="77777777" w:rsidR="006318C9" w:rsidRDefault="006318C9" w:rsidP="006318C9">
      <w:r>
        <w:t>La barra de tareas es una barra ubicada en la parte inferior de la pantalla en el sistema operativo Windows. Tiene varias funciones importantes:</w:t>
      </w:r>
    </w:p>
    <w:p w14:paraId="46E53B4C" w14:textId="77777777" w:rsidR="006318C9" w:rsidRDefault="006318C9" w:rsidP="006318C9"/>
    <w:p w14:paraId="77B28760" w14:textId="5A87BEF6" w:rsidR="006318C9" w:rsidRDefault="006318C9" w:rsidP="006318C9">
      <w:pPr>
        <w:pStyle w:val="Prrafodelista"/>
        <w:numPr>
          <w:ilvl w:val="0"/>
          <w:numId w:val="10"/>
        </w:numPr>
      </w:pPr>
      <w:r>
        <w:t>Botón de inicio: Al hacer clic en el botón de inicio, se abre el Menú de Inicio, desde donde puedes acceder a aplicaciones, configuraciones y más.</w:t>
      </w:r>
    </w:p>
    <w:p w14:paraId="0818752B" w14:textId="0519CA0F" w:rsidR="006318C9" w:rsidRDefault="006318C9" w:rsidP="006318C9">
      <w:pPr>
        <w:pStyle w:val="Prrafodelista"/>
        <w:numPr>
          <w:ilvl w:val="0"/>
          <w:numId w:val="10"/>
        </w:numPr>
      </w:pPr>
      <w:r>
        <w:t>Iconos de las aplicaciones: Muestra los iconos de las aplicaciones abiertas actualmente en la barra de tareas para facilitar el acceso rápido. Puedes hacer clic en ellos para cambiar entre aplicaciones abiertas.</w:t>
      </w:r>
    </w:p>
    <w:p w14:paraId="7F14A7DC" w14:textId="48DC9C00" w:rsidR="006318C9" w:rsidRDefault="006318C9" w:rsidP="006318C9">
      <w:pPr>
        <w:pStyle w:val="Prrafodelista"/>
        <w:numPr>
          <w:ilvl w:val="0"/>
          <w:numId w:val="10"/>
        </w:numPr>
      </w:pPr>
      <w:r>
        <w:t>Área de notificación: Muestra iconos de notificación del sistema y aplicaciones. Puedes hacer clic en ellos para acceder a opciones y configuraciones relacionadas.</w:t>
      </w:r>
    </w:p>
    <w:p w14:paraId="62236676" w14:textId="5678A226" w:rsidR="00095EAB" w:rsidRDefault="006318C9" w:rsidP="006318C9">
      <w:pPr>
        <w:pStyle w:val="Prrafodelista"/>
        <w:numPr>
          <w:ilvl w:val="0"/>
          <w:numId w:val="10"/>
        </w:numPr>
      </w:pPr>
      <w:r>
        <w:t>Bandeja del sistema: Contiene iconos de programas en ejecución en segundo plano y proporciona acceso rápido a funciones específicas de esos programas.</w:t>
      </w:r>
    </w:p>
    <w:p w14:paraId="4EF1E078" w14:textId="77777777" w:rsidR="006318C9" w:rsidRPr="00095EAB" w:rsidRDefault="006318C9" w:rsidP="006318C9"/>
    <w:p w14:paraId="462141D7" w14:textId="2F02C23F" w:rsidR="00046FA7" w:rsidRDefault="00274BB2" w:rsidP="00E235C1">
      <w:pPr>
        <w:pStyle w:val="Ttulo4"/>
      </w:pPr>
      <w:r w:rsidRPr="00274BB2">
        <w:t>Operaciones con el Escritorio</w:t>
      </w:r>
    </w:p>
    <w:p w14:paraId="2BD6174E" w14:textId="77777777" w:rsidR="007574E1" w:rsidRDefault="007574E1" w:rsidP="007574E1">
      <w:r>
        <w:t>El escritorio es la pantalla principal y el espacio de trabajo en un sistema operativo. Permite organizar y acceder a iconos, carpetas y archivos importantes. Algunas operaciones comunes que se pueden realizar con el escritorio incluyen:</w:t>
      </w:r>
    </w:p>
    <w:p w14:paraId="4F48D07F" w14:textId="77777777" w:rsidR="007574E1" w:rsidRDefault="007574E1" w:rsidP="007574E1"/>
    <w:p w14:paraId="60EB8C62" w14:textId="6DA857CF" w:rsidR="007574E1" w:rsidRDefault="007574E1" w:rsidP="007574E1">
      <w:pPr>
        <w:pStyle w:val="Prrafodelista"/>
        <w:numPr>
          <w:ilvl w:val="0"/>
          <w:numId w:val="11"/>
        </w:numPr>
      </w:pPr>
      <w:r>
        <w:t>Crear y organizar iconos: Puedes crear accesos directos a aplicaciones, archivos y carpetas en el escritorio y organizarlos a tu gusto.</w:t>
      </w:r>
    </w:p>
    <w:p w14:paraId="7DC45197" w14:textId="470003E8" w:rsidR="007574E1" w:rsidRDefault="007574E1" w:rsidP="007574E1">
      <w:pPr>
        <w:pStyle w:val="Prrafodelista"/>
        <w:numPr>
          <w:ilvl w:val="0"/>
          <w:numId w:val="11"/>
        </w:numPr>
      </w:pPr>
      <w:r>
        <w:t>Cambiar el fondo de pantalla: Puedes personalizar el aspecto del escritorio estableciendo una imagen o un color de fondo.</w:t>
      </w:r>
    </w:p>
    <w:p w14:paraId="5E27CF29" w14:textId="5D59FA5F" w:rsidR="007574E1" w:rsidRDefault="007574E1" w:rsidP="007574E1">
      <w:pPr>
        <w:pStyle w:val="Prrafodelista"/>
        <w:numPr>
          <w:ilvl w:val="0"/>
          <w:numId w:val="11"/>
        </w:numPr>
      </w:pPr>
      <w:r>
        <w:t>Crear y administrar carpetas: Puedes crear carpetas en el escritorio para organizar tus archivos y documentos de manera más eficiente.</w:t>
      </w:r>
    </w:p>
    <w:p w14:paraId="044DD12E" w14:textId="2B058DEB" w:rsidR="007574E1" w:rsidRDefault="007574E1" w:rsidP="007574E1">
      <w:pPr>
        <w:pStyle w:val="Prrafodelista"/>
        <w:numPr>
          <w:ilvl w:val="0"/>
          <w:numId w:val="11"/>
        </w:numPr>
      </w:pPr>
      <w:r>
        <w:t xml:space="preserve">Acceder a elementos del escritorio: Puedes hacer doble clic en los iconos del escritorio para abrir aplicaciones o archivos, o utilizar el Explorador de </w:t>
      </w:r>
      <w:r>
        <w:lastRenderedPageBreak/>
        <w:t>archivos para navegar por las carpetas y archivos almacenados en el escritorio.</w:t>
      </w:r>
    </w:p>
    <w:p w14:paraId="497C98EC" w14:textId="385E8ABB" w:rsidR="00095EAB" w:rsidRDefault="007574E1" w:rsidP="007574E1">
      <w:pPr>
        <w:pStyle w:val="Prrafodelista"/>
        <w:numPr>
          <w:ilvl w:val="0"/>
          <w:numId w:val="11"/>
        </w:numPr>
      </w:pPr>
      <w:r>
        <w:t>Recuerda que las características y la apariencia del Menú de Inicio, Equipo, Explorador, Barra de Tareas y operaciones con el Escritorio pueden variar según el sistema operativo y su versión específica.</w:t>
      </w:r>
    </w:p>
    <w:p w14:paraId="3C912F6C" w14:textId="77777777" w:rsidR="00095EAB" w:rsidRPr="00095EAB" w:rsidRDefault="00095EAB" w:rsidP="00095EAB"/>
    <w:p w14:paraId="04E7C25B" w14:textId="5D1F34E2" w:rsidR="00046FA7" w:rsidRDefault="00274BB2" w:rsidP="00E235C1">
      <w:pPr>
        <w:pStyle w:val="Ttulo3"/>
      </w:pPr>
      <w:bookmarkStart w:id="23" w:name="_Toc135851750"/>
      <w:r w:rsidRPr="00274BB2">
        <w:t>Panel de control</w:t>
      </w:r>
      <w:bookmarkEnd w:id="23"/>
    </w:p>
    <w:p w14:paraId="4A17CA17" w14:textId="17E2B571" w:rsidR="00046FA7" w:rsidRDefault="00274BB2" w:rsidP="00E235C1">
      <w:pPr>
        <w:pStyle w:val="Ttulo4"/>
      </w:pPr>
      <w:r w:rsidRPr="00274BB2">
        <w:t>Agregar nuevo hardware</w:t>
      </w:r>
    </w:p>
    <w:p w14:paraId="156BDC21" w14:textId="28B82149" w:rsidR="00965DA4" w:rsidRDefault="00965DA4" w:rsidP="00965DA4">
      <w:pPr>
        <w:pStyle w:val="Prrafodelista"/>
        <w:numPr>
          <w:ilvl w:val="0"/>
          <w:numId w:val="12"/>
        </w:numPr>
      </w:pPr>
      <w:r>
        <w:t>Verifica la compatibilidad: Antes de agregar nuevo hardware, asegúrate de que sea compatible con tu sistema operativo y que cumpla con los requisitos del sistema.</w:t>
      </w:r>
    </w:p>
    <w:p w14:paraId="2757C5F0" w14:textId="7A1463F1" w:rsidR="00965DA4" w:rsidRDefault="00965DA4" w:rsidP="00965DA4">
      <w:pPr>
        <w:pStyle w:val="Prrafodelista"/>
        <w:numPr>
          <w:ilvl w:val="0"/>
          <w:numId w:val="12"/>
        </w:numPr>
      </w:pPr>
      <w:r>
        <w:t>Conexión física: Con el equipo apagado y desconectado de la fuente de alimentación, conecta el nuevo hardware según las instrucciones del fabricante. Puede ser mediante cables, ranuras de expansión, puertos USB, etc.</w:t>
      </w:r>
    </w:p>
    <w:p w14:paraId="62A3E0D2" w14:textId="60375D0E" w:rsidR="00965DA4" w:rsidRDefault="00965DA4" w:rsidP="00965DA4">
      <w:pPr>
        <w:pStyle w:val="Prrafodelista"/>
        <w:numPr>
          <w:ilvl w:val="0"/>
          <w:numId w:val="12"/>
        </w:numPr>
      </w:pPr>
      <w:r>
        <w:t>Encendido y detección: Una vez conectado el hardware, enciende el equipo y espera a que se detecte automáticamente. En muchos casos, el sistema operativo reconocerá y configurará el hardware automáticamente. En otros casos, puede ser necesario instalar controladores adicionales.</w:t>
      </w:r>
    </w:p>
    <w:p w14:paraId="1C6D2588" w14:textId="43F4CDB4" w:rsidR="00965DA4" w:rsidRDefault="00965DA4" w:rsidP="00965DA4">
      <w:pPr>
        <w:pStyle w:val="Prrafodelista"/>
        <w:numPr>
          <w:ilvl w:val="0"/>
          <w:numId w:val="12"/>
        </w:numPr>
      </w:pPr>
      <w:r>
        <w:t>Instalación de controladores: Si el hardware no es reconocido automáticamente, deberás instalar los controladores correspondientes. Puedes hacerlo utilizando el CD o DVD que viene con el hardware o descargando los controladores más recientes desde el sitio web del fabricante.</w:t>
      </w:r>
    </w:p>
    <w:p w14:paraId="5F9E473D" w14:textId="77777777" w:rsidR="00965DA4" w:rsidRDefault="00965DA4" w:rsidP="00965DA4"/>
    <w:p w14:paraId="778E2F0A" w14:textId="77777777" w:rsidR="00965DA4" w:rsidRDefault="00965DA4" w:rsidP="00965DA4"/>
    <w:p w14:paraId="7E4AB15E" w14:textId="77777777" w:rsidR="00965DA4" w:rsidRDefault="00965DA4" w:rsidP="00965DA4"/>
    <w:p w14:paraId="52094D96" w14:textId="77777777" w:rsidR="00965DA4" w:rsidRPr="00965DA4" w:rsidRDefault="00965DA4" w:rsidP="00965DA4"/>
    <w:p w14:paraId="0DB0B491" w14:textId="6F577F9F" w:rsidR="00046FA7" w:rsidRDefault="00274BB2" w:rsidP="00E235C1">
      <w:pPr>
        <w:pStyle w:val="Ttulo4"/>
      </w:pPr>
      <w:r w:rsidRPr="00274BB2">
        <w:lastRenderedPageBreak/>
        <w:t>Instalación de software</w:t>
      </w:r>
    </w:p>
    <w:p w14:paraId="5B99CFC4" w14:textId="5DF29642" w:rsidR="00D47A38" w:rsidRDefault="00D47A38" w:rsidP="00D47A38">
      <w:pPr>
        <w:pStyle w:val="Prrafodelista"/>
        <w:numPr>
          <w:ilvl w:val="0"/>
          <w:numId w:val="13"/>
        </w:numPr>
      </w:pPr>
      <w:r>
        <w:t>Descarga o inserta el medio: Descarga el software deseado desde el sitio web oficial o inserta el medio de instalación, como un CD o una unidad USB.</w:t>
      </w:r>
    </w:p>
    <w:p w14:paraId="2A0141B1" w14:textId="710CC0DD" w:rsidR="00D47A38" w:rsidRDefault="00D47A38" w:rsidP="00D47A38">
      <w:pPr>
        <w:pStyle w:val="Prrafodelista"/>
        <w:numPr>
          <w:ilvl w:val="0"/>
          <w:numId w:val="13"/>
        </w:numPr>
      </w:pPr>
      <w:r>
        <w:t>Ejecuta el programa de instalación: Haz doble clic en el archivo descargado o navega al medio de instalación y ejecuta el programa de instalación. Esto abrirá el asistente de instalación.</w:t>
      </w:r>
    </w:p>
    <w:p w14:paraId="37EC7C00" w14:textId="7B21E94B" w:rsidR="00D47A38" w:rsidRDefault="00D47A38" w:rsidP="00D47A38">
      <w:pPr>
        <w:pStyle w:val="Prrafodelista"/>
        <w:numPr>
          <w:ilvl w:val="0"/>
          <w:numId w:val="13"/>
        </w:numPr>
      </w:pPr>
      <w:r>
        <w:t>Sigue las instrucciones: Sigue las instrucciones del asistente de instalación. Puedes elegir la ubicación de instalación, las opciones de configuración y aceptar los términos y condiciones.</w:t>
      </w:r>
    </w:p>
    <w:p w14:paraId="1E7FBEE1" w14:textId="065DE0F9" w:rsidR="00965DA4" w:rsidRDefault="00D47A38" w:rsidP="00D47A38">
      <w:pPr>
        <w:pStyle w:val="Prrafodelista"/>
        <w:numPr>
          <w:ilvl w:val="0"/>
          <w:numId w:val="13"/>
        </w:numPr>
      </w:pPr>
      <w:r>
        <w:t>Finaliza la instalación: Una vez que se complete la instalación, haz clic en "Finalizar" o en cualquier otro botón indicado para completar el proceso. Algunos programas pueden requerir reiniciar la computadora para que los cambios surtan efecto.</w:t>
      </w:r>
    </w:p>
    <w:p w14:paraId="63ADCDE8" w14:textId="77777777" w:rsidR="00965DA4" w:rsidRPr="00965DA4" w:rsidRDefault="00965DA4" w:rsidP="00965DA4"/>
    <w:p w14:paraId="4F0BDAD8" w14:textId="0AC7F339" w:rsidR="00046FA7" w:rsidRDefault="00274BB2" w:rsidP="00E235C1">
      <w:pPr>
        <w:pStyle w:val="Ttulo4"/>
      </w:pPr>
      <w:r w:rsidRPr="00274BB2">
        <w:t>Formateo de discos</w:t>
      </w:r>
    </w:p>
    <w:p w14:paraId="5A47C796" w14:textId="77777777" w:rsidR="00D47A38" w:rsidRPr="00D47A38" w:rsidRDefault="00D47A38" w:rsidP="00D47A38">
      <w:pPr>
        <w:rPr>
          <w:b/>
          <w:bCs/>
        </w:rPr>
      </w:pPr>
      <w:r w:rsidRPr="00D47A38">
        <w:rPr>
          <w:b/>
          <w:bCs/>
        </w:rPr>
        <w:t>¡Ten en cuenta que el formateo de discos borrará todos los datos almacenados en ellos! Asegúrate de hacer una copia de seguridad de tus archivos importantes antes de formatear un disco.</w:t>
      </w:r>
    </w:p>
    <w:p w14:paraId="0EC0990A" w14:textId="77777777" w:rsidR="00D47A38" w:rsidRDefault="00D47A38" w:rsidP="00D47A38"/>
    <w:p w14:paraId="7B03A8CB" w14:textId="624C8590" w:rsidR="00D47A38" w:rsidRDefault="00D47A38" w:rsidP="001F3118">
      <w:pPr>
        <w:pStyle w:val="Prrafodelista"/>
        <w:numPr>
          <w:ilvl w:val="0"/>
          <w:numId w:val="14"/>
        </w:numPr>
      </w:pPr>
      <w:r>
        <w:t>Accede al Explorador de archivos o al Administrador de discos: Puedes abrir el Explorador de archivos y hacer clic derecho en el disco que deseas formatear, luego selecciona "Formatear". Otra opción es abrir el "Administrador de discos" desde la configuración del sistema.</w:t>
      </w:r>
    </w:p>
    <w:p w14:paraId="0C0AEB1A" w14:textId="5F1FCE46" w:rsidR="00D47A38" w:rsidRDefault="00D47A38" w:rsidP="001F3118">
      <w:pPr>
        <w:pStyle w:val="Prrafodelista"/>
        <w:numPr>
          <w:ilvl w:val="0"/>
          <w:numId w:val="14"/>
        </w:numPr>
      </w:pPr>
      <w:r>
        <w:t>Selecciona el disco a formatear: En el Explorador de archivos o en el Administrador de discos, selecciona el disco que deseas formatear. Ten cuidado de seleccionar el disco correcto, ya que se eliminarán todos los datos en él.</w:t>
      </w:r>
    </w:p>
    <w:p w14:paraId="3E719A93" w14:textId="1AB255A9" w:rsidR="00D47A38" w:rsidRDefault="00D47A38" w:rsidP="001F3118">
      <w:pPr>
        <w:pStyle w:val="Prrafodelista"/>
        <w:numPr>
          <w:ilvl w:val="0"/>
          <w:numId w:val="14"/>
        </w:numPr>
      </w:pPr>
      <w:r>
        <w:lastRenderedPageBreak/>
        <w:t>Inicia el proceso de formateo: Sigue las instrucciones en pantalla para iniciar el proceso de formateo. Puedes seleccionar el sistema de archivos deseado (como NTFS o FAT32) y ajustar otras configuraciones según tus necesidades.</w:t>
      </w:r>
    </w:p>
    <w:p w14:paraId="17E520CB" w14:textId="2743BCD7" w:rsidR="00965DA4" w:rsidRDefault="00D47A38" w:rsidP="001F3118">
      <w:pPr>
        <w:pStyle w:val="Prrafodelista"/>
        <w:numPr>
          <w:ilvl w:val="0"/>
          <w:numId w:val="14"/>
        </w:numPr>
      </w:pPr>
      <w:r>
        <w:t>Espera a que se complete el formateo: El tiempo necesario para formatear un disco puede variar según su tamaño y velocidad. Una vez completado el proceso, el disco estará listo para su uso.</w:t>
      </w:r>
    </w:p>
    <w:p w14:paraId="2CD6F442" w14:textId="77777777" w:rsidR="00965DA4" w:rsidRPr="00965DA4" w:rsidRDefault="00965DA4" w:rsidP="00965DA4"/>
    <w:p w14:paraId="14D764D7" w14:textId="33CA79F2" w:rsidR="00046FA7" w:rsidRDefault="00260596" w:rsidP="00E235C1">
      <w:pPr>
        <w:pStyle w:val="Ttulo4"/>
      </w:pPr>
      <w:r w:rsidRPr="00260596">
        <w:t>Configurar la fecha y la hora del PC</w:t>
      </w:r>
    </w:p>
    <w:p w14:paraId="3E0AFB4B" w14:textId="5FA6EE65" w:rsidR="001F3118" w:rsidRDefault="001F3118" w:rsidP="001F3118">
      <w:pPr>
        <w:pStyle w:val="Prrafodelista"/>
        <w:numPr>
          <w:ilvl w:val="0"/>
          <w:numId w:val="15"/>
        </w:numPr>
      </w:pPr>
      <w:r>
        <w:t>Accede a la configuración de fecha y hora: Haz clic derecho en el reloj en la barra de tareas y selecciona "Ajustar fecha/hora" o "Configuración de fecha y hora". También puedes acceder a través de la configuración del sistema.</w:t>
      </w:r>
    </w:p>
    <w:p w14:paraId="1CF1EE20" w14:textId="0B34577D" w:rsidR="001F3118" w:rsidRDefault="001F3118" w:rsidP="001F3118">
      <w:pPr>
        <w:pStyle w:val="Prrafodelista"/>
        <w:numPr>
          <w:ilvl w:val="0"/>
          <w:numId w:val="15"/>
        </w:numPr>
      </w:pPr>
      <w:r>
        <w:t>Ajusta la fecha y la hora: En la ventana de configuración de fecha y hora, podrás ajustar la fecha, la hora y la zona horaria. Puedes hacerlo manualmente o seleccionar la opción de sincronización automática con un servidor de tiempo en línea.</w:t>
      </w:r>
    </w:p>
    <w:p w14:paraId="43F67127" w14:textId="0848F63A" w:rsidR="00965DA4" w:rsidRDefault="001F3118" w:rsidP="001F3118">
      <w:pPr>
        <w:pStyle w:val="Prrafodelista"/>
        <w:numPr>
          <w:ilvl w:val="0"/>
          <w:numId w:val="15"/>
        </w:numPr>
      </w:pPr>
      <w:r>
        <w:t>Guarda los cambios: Una vez que hayas configurado la fecha y la hora, haz clic en "Aceptar" o "Guardar" para aplicar los cambios. La fecha y la hora de tu PC ahora se actualizarán según la configuración establecida.</w:t>
      </w:r>
    </w:p>
    <w:p w14:paraId="52AE52BA" w14:textId="77777777" w:rsidR="00965DA4" w:rsidRPr="00965DA4" w:rsidRDefault="00965DA4" w:rsidP="00965DA4"/>
    <w:p w14:paraId="264453D0" w14:textId="79B50124" w:rsidR="00046FA7" w:rsidRDefault="00260596" w:rsidP="00E235C1">
      <w:pPr>
        <w:pStyle w:val="Ttulo4"/>
      </w:pPr>
      <w:r w:rsidRPr="00260596">
        <w:t>Configuración del Desktop</w:t>
      </w:r>
    </w:p>
    <w:p w14:paraId="22BA92A5" w14:textId="77777777" w:rsidR="00893DCC" w:rsidRDefault="00893DCC" w:rsidP="00893DCC">
      <w:r>
        <w:t>La configuración del escritorio puede variar dependiendo del sistema operativo utilizado. A continuación, se presentan algunos aspectos comunes de la configuración del escritorio:</w:t>
      </w:r>
    </w:p>
    <w:p w14:paraId="6A988D72" w14:textId="77777777" w:rsidR="00893DCC" w:rsidRDefault="00893DCC" w:rsidP="00893DCC"/>
    <w:p w14:paraId="6C66EABD" w14:textId="0B34CF1D" w:rsidR="00893DCC" w:rsidRDefault="00893DCC" w:rsidP="00893DCC">
      <w:pPr>
        <w:pStyle w:val="Prrafodelista"/>
        <w:numPr>
          <w:ilvl w:val="0"/>
          <w:numId w:val="16"/>
        </w:numPr>
      </w:pPr>
      <w:r>
        <w:t>Fondo de pantalla: Haz clic derecho en el escritorio y selecciona "Personalizar" o "Configuración de pantalla" para cambiar el fondo de pantalla. Puedes elegir entre imágenes predeterminadas, tus propias imágenes o fondos de pantalla animados.</w:t>
      </w:r>
    </w:p>
    <w:p w14:paraId="4674107C" w14:textId="739DDB21" w:rsidR="00893DCC" w:rsidRDefault="00893DCC" w:rsidP="00893DCC">
      <w:pPr>
        <w:pStyle w:val="Prrafodelista"/>
        <w:numPr>
          <w:ilvl w:val="0"/>
          <w:numId w:val="16"/>
        </w:numPr>
      </w:pPr>
      <w:r>
        <w:lastRenderedPageBreak/>
        <w:t>Iconos: Puedes personalizar los iconos del escritorio haciendo clic derecho en el escritorio y seleccionando "Personalizar" o "Configuración de pantalla". Desde allí, podrás mostrar, ocultar o cambiar el tamaño de los iconos del escritorio.</w:t>
      </w:r>
    </w:p>
    <w:p w14:paraId="0FBC0934" w14:textId="2B603403" w:rsidR="00893DCC" w:rsidRDefault="00893DCC" w:rsidP="00893DCC">
      <w:pPr>
        <w:pStyle w:val="Prrafodelista"/>
        <w:numPr>
          <w:ilvl w:val="0"/>
          <w:numId w:val="16"/>
        </w:numPr>
      </w:pPr>
      <w:r>
        <w:t>Barra de tareas: Puedes personalizar la apariencia y el comportamiento de la barra de tareas haciendo clic derecho en ella y seleccionando "Configuración" o "Propiedades". Desde allí, podrás ajustar la ubicación, el tamaño, las notificaciones y otras opciones de la barra de tareas.</w:t>
      </w:r>
    </w:p>
    <w:p w14:paraId="5F9D096C" w14:textId="61FF9C11" w:rsidR="00893DCC" w:rsidRDefault="00893DCC" w:rsidP="00893DCC">
      <w:pPr>
        <w:pStyle w:val="Prrafodelista"/>
        <w:numPr>
          <w:ilvl w:val="0"/>
          <w:numId w:val="16"/>
        </w:numPr>
      </w:pPr>
      <w:r>
        <w:t>Temas y apariencia: Dependiendo del sistema operativo, puedes personalizar aún más la apariencia del escritorio a través de temas y configuraciones de apariencia. Esto incluye opciones como colores, fuentes, efectos visuales y más.</w:t>
      </w:r>
    </w:p>
    <w:p w14:paraId="49B47AEE" w14:textId="77777777" w:rsidR="00893DCC" w:rsidRDefault="00893DCC" w:rsidP="00893DCC"/>
    <w:p w14:paraId="51F98B78" w14:textId="267F6CA5" w:rsidR="00965DA4" w:rsidRDefault="00893DCC" w:rsidP="00893DCC">
      <w:r>
        <w:t>Ten en cuenta que la configuración específica del escritorio puede variar según el sistema operativo y la versión que estés utilizando.</w:t>
      </w:r>
    </w:p>
    <w:p w14:paraId="79A58548" w14:textId="548B6785" w:rsidR="00046FA7" w:rsidRDefault="00046FA7" w:rsidP="00046FA7">
      <w:pPr>
        <w:contextualSpacing/>
      </w:pPr>
    </w:p>
    <w:p w14:paraId="5DF7069A" w14:textId="24C31DD2" w:rsidR="00046FA7" w:rsidRDefault="00046FA7" w:rsidP="00716984">
      <w:pPr>
        <w:pStyle w:val="Ttulo2"/>
      </w:pPr>
      <w:bookmarkStart w:id="24" w:name="_Toc135851751"/>
      <w:r>
        <w:t>Operaciones de Windows</w:t>
      </w:r>
      <w:bookmarkEnd w:id="24"/>
    </w:p>
    <w:p w14:paraId="68C52E11" w14:textId="113CAE14" w:rsidR="00046FA7" w:rsidRDefault="00046FA7" w:rsidP="00E235C1">
      <w:pPr>
        <w:pStyle w:val="Ttulo3"/>
      </w:pPr>
      <w:bookmarkStart w:id="25" w:name="_Toc135851752"/>
      <w:r>
        <w:t>Seleccionar grupos de ficheros</w:t>
      </w:r>
      <w:bookmarkEnd w:id="25"/>
    </w:p>
    <w:p w14:paraId="24B0B2B2" w14:textId="77777777" w:rsidR="005B5BE8" w:rsidRDefault="005B5BE8" w:rsidP="005B5BE8">
      <w:r>
        <w:t>Para seleccionar grupos de archivos o carpetas contiguos, puedes hacer lo siguiente:</w:t>
      </w:r>
    </w:p>
    <w:p w14:paraId="29C42EEE" w14:textId="77777777" w:rsidR="005B5BE8" w:rsidRDefault="005B5BE8" w:rsidP="005B5BE8"/>
    <w:p w14:paraId="66493940" w14:textId="77777777" w:rsidR="005B5BE8" w:rsidRDefault="005B5BE8" w:rsidP="005B5BE8">
      <w:pPr>
        <w:pStyle w:val="Prrafodelista"/>
        <w:numPr>
          <w:ilvl w:val="0"/>
          <w:numId w:val="17"/>
        </w:numPr>
      </w:pPr>
      <w:r>
        <w:t>Haz clic en el primer archivo o carpeta que deseas seleccionar.</w:t>
      </w:r>
    </w:p>
    <w:p w14:paraId="22262F75" w14:textId="77777777" w:rsidR="005B5BE8" w:rsidRDefault="005B5BE8" w:rsidP="005B5BE8">
      <w:pPr>
        <w:pStyle w:val="Prrafodelista"/>
        <w:numPr>
          <w:ilvl w:val="0"/>
          <w:numId w:val="17"/>
        </w:numPr>
      </w:pPr>
      <w:r>
        <w:t>Mantén presionada la tecla Shift (mayúsculas) en tu teclado.</w:t>
      </w:r>
    </w:p>
    <w:p w14:paraId="2DF761DD" w14:textId="77777777" w:rsidR="005B5BE8" w:rsidRDefault="005B5BE8" w:rsidP="005B5BE8">
      <w:pPr>
        <w:pStyle w:val="Prrafodelista"/>
        <w:numPr>
          <w:ilvl w:val="0"/>
          <w:numId w:val="17"/>
        </w:numPr>
      </w:pPr>
      <w:r>
        <w:t>Haz clic en el último archivo o carpeta del grupo contiguo.</w:t>
      </w:r>
    </w:p>
    <w:p w14:paraId="7C7C66DF" w14:textId="06722445" w:rsidR="00893DCC" w:rsidRDefault="005B5BE8" w:rsidP="005B5BE8">
      <w:pPr>
        <w:pStyle w:val="Prrafodelista"/>
        <w:numPr>
          <w:ilvl w:val="0"/>
          <w:numId w:val="17"/>
        </w:numPr>
      </w:pPr>
      <w:r>
        <w:t>Seleccionarás todos los archivos o carpetas entre el primero y el último.</w:t>
      </w:r>
    </w:p>
    <w:p w14:paraId="75D9C2A1" w14:textId="77777777" w:rsidR="005B5BE8" w:rsidRDefault="005B5BE8" w:rsidP="00893DCC"/>
    <w:p w14:paraId="0F30736A" w14:textId="77777777" w:rsidR="004D4B2B" w:rsidRDefault="004D4B2B" w:rsidP="004D4B2B">
      <w:r>
        <w:t>Para seleccionar grupos de archivos o carpetas no contiguos, puedes hacer lo siguiente:</w:t>
      </w:r>
    </w:p>
    <w:p w14:paraId="50C85BE5" w14:textId="77777777" w:rsidR="004D4B2B" w:rsidRDefault="004D4B2B" w:rsidP="004D4B2B"/>
    <w:p w14:paraId="317A5318" w14:textId="77777777" w:rsidR="004D4B2B" w:rsidRDefault="004D4B2B" w:rsidP="004D4B2B">
      <w:pPr>
        <w:pStyle w:val="Prrafodelista"/>
        <w:numPr>
          <w:ilvl w:val="0"/>
          <w:numId w:val="18"/>
        </w:numPr>
      </w:pPr>
      <w:r>
        <w:t>Haz clic en el primer archivo o carpeta que deseas seleccionar.</w:t>
      </w:r>
    </w:p>
    <w:p w14:paraId="3CD29B48" w14:textId="77777777" w:rsidR="004D4B2B" w:rsidRDefault="004D4B2B" w:rsidP="004D4B2B">
      <w:pPr>
        <w:pStyle w:val="Prrafodelista"/>
        <w:numPr>
          <w:ilvl w:val="0"/>
          <w:numId w:val="18"/>
        </w:numPr>
      </w:pPr>
      <w:r>
        <w:lastRenderedPageBreak/>
        <w:t>Mantén presionada la tecla Ctrl en tu teclado.</w:t>
      </w:r>
    </w:p>
    <w:p w14:paraId="23A381D8" w14:textId="769BF1A5" w:rsidR="004D4B2B" w:rsidRDefault="004D4B2B" w:rsidP="004D4B2B">
      <w:pPr>
        <w:pStyle w:val="Prrafodelista"/>
        <w:numPr>
          <w:ilvl w:val="0"/>
          <w:numId w:val="18"/>
        </w:numPr>
      </w:pPr>
      <w:r>
        <w:t>Haz clic en los archivos o carpetas adicionales que deseas seleccionar. Cada clic seleccionará o deseleccionará un elemento.</w:t>
      </w:r>
    </w:p>
    <w:p w14:paraId="333F362E" w14:textId="77777777" w:rsidR="004D4B2B" w:rsidRPr="00893DCC" w:rsidRDefault="004D4B2B" w:rsidP="004D4B2B">
      <w:pPr>
        <w:pStyle w:val="Prrafodelista"/>
      </w:pPr>
    </w:p>
    <w:p w14:paraId="6F852022" w14:textId="5FEEDEED" w:rsidR="00046FA7" w:rsidRDefault="00046FA7" w:rsidP="00E235C1">
      <w:pPr>
        <w:pStyle w:val="Ttulo3"/>
      </w:pPr>
      <w:bookmarkStart w:id="26" w:name="_Toc135851753"/>
      <w:r>
        <w:t>Mover, Copiar y pegar ficheros</w:t>
      </w:r>
      <w:bookmarkEnd w:id="26"/>
    </w:p>
    <w:p w14:paraId="3ABF9457" w14:textId="1D611C45" w:rsidR="00B44463" w:rsidRDefault="00B44463" w:rsidP="00B44463">
      <w:pPr>
        <w:pStyle w:val="Prrafodelista"/>
        <w:numPr>
          <w:ilvl w:val="0"/>
          <w:numId w:val="20"/>
        </w:numPr>
      </w:pPr>
      <w:r>
        <w:t>Selecciona los archivos o carpetas que deseas mover o copiar.</w:t>
      </w:r>
    </w:p>
    <w:p w14:paraId="44689A4E" w14:textId="63CB99D4" w:rsidR="00B44463" w:rsidRDefault="00B44463" w:rsidP="00B44463">
      <w:pPr>
        <w:pStyle w:val="Prrafodelista"/>
        <w:numPr>
          <w:ilvl w:val="0"/>
          <w:numId w:val="20"/>
        </w:numPr>
      </w:pPr>
      <w:r>
        <w:t>Haz clic derecho en la selección y elige "Cortar" para mover los elementos o "Copiar" para copiarlos.</w:t>
      </w:r>
    </w:p>
    <w:p w14:paraId="6F9421C4" w14:textId="418CA64C" w:rsidR="00B44463" w:rsidRDefault="00B44463" w:rsidP="00B44463">
      <w:pPr>
        <w:pStyle w:val="Prrafodelista"/>
        <w:numPr>
          <w:ilvl w:val="0"/>
          <w:numId w:val="20"/>
        </w:numPr>
      </w:pPr>
      <w:r>
        <w:t>Navega hasta la ubicación de destino en el Explorador de archivos.</w:t>
      </w:r>
    </w:p>
    <w:p w14:paraId="0B34EDA4" w14:textId="20E03D16" w:rsidR="00893DCC" w:rsidRDefault="00B44463" w:rsidP="00B44463">
      <w:pPr>
        <w:pStyle w:val="Prrafodelista"/>
        <w:numPr>
          <w:ilvl w:val="0"/>
          <w:numId w:val="20"/>
        </w:numPr>
      </w:pPr>
      <w:r>
        <w:t>Haz clic derecho en la ubicación de destino y elige "Pegar" para mover o copiar los elementos seleccionados en esa ubicación.</w:t>
      </w:r>
    </w:p>
    <w:p w14:paraId="349C1463" w14:textId="77777777" w:rsidR="00893DCC" w:rsidRPr="00893DCC" w:rsidRDefault="00893DCC" w:rsidP="00893DCC"/>
    <w:p w14:paraId="50A1182A" w14:textId="69EB03A2" w:rsidR="00260596" w:rsidRDefault="00046FA7" w:rsidP="00E235C1">
      <w:pPr>
        <w:pStyle w:val="Ttulo3"/>
      </w:pPr>
      <w:bookmarkStart w:id="27" w:name="_Toc135851754"/>
      <w:r>
        <w:t>Copiar o mover en una ventana mediante el Explorador de Windows</w:t>
      </w:r>
      <w:bookmarkEnd w:id="27"/>
      <w:r>
        <w:t xml:space="preserve"> </w:t>
      </w:r>
    </w:p>
    <w:p w14:paraId="29BB46AB" w14:textId="3401CAAD" w:rsidR="00833804" w:rsidRDefault="00833804" w:rsidP="00833804">
      <w:pPr>
        <w:pStyle w:val="Prrafodelista"/>
        <w:numPr>
          <w:ilvl w:val="0"/>
          <w:numId w:val="21"/>
        </w:numPr>
      </w:pPr>
      <w:r>
        <w:t>Abre el Explorador de archivos y navega hasta la carpeta o ubicación que contiene los archivos o carpetas que deseas copiar o mover.</w:t>
      </w:r>
    </w:p>
    <w:p w14:paraId="6BE59C0D" w14:textId="6E2D75AF" w:rsidR="00833804" w:rsidRDefault="00833804" w:rsidP="00833804">
      <w:pPr>
        <w:pStyle w:val="Prrafodelista"/>
        <w:numPr>
          <w:ilvl w:val="0"/>
          <w:numId w:val="21"/>
        </w:numPr>
      </w:pPr>
      <w:r>
        <w:t>Selecciona los archivos o carpetas que deseas copiar o mover.</w:t>
      </w:r>
    </w:p>
    <w:p w14:paraId="429F8E3A" w14:textId="4DE923A4" w:rsidR="00833804" w:rsidRDefault="00833804" w:rsidP="00833804">
      <w:pPr>
        <w:pStyle w:val="Prrafodelista"/>
        <w:numPr>
          <w:ilvl w:val="0"/>
          <w:numId w:val="21"/>
        </w:numPr>
      </w:pPr>
      <w:r>
        <w:t>Haz clic derecho en la selección y elige "Copiar" o "Cortar", según lo que desees hacer.</w:t>
      </w:r>
    </w:p>
    <w:p w14:paraId="32677323" w14:textId="01CAF108" w:rsidR="00833804" w:rsidRDefault="00833804" w:rsidP="00833804">
      <w:pPr>
        <w:pStyle w:val="Prrafodelista"/>
        <w:numPr>
          <w:ilvl w:val="0"/>
          <w:numId w:val="21"/>
        </w:numPr>
      </w:pPr>
      <w:r>
        <w:t>Navega hasta la ubicación de destino dentro del Explorador de archivos.</w:t>
      </w:r>
    </w:p>
    <w:p w14:paraId="5F6760C8" w14:textId="45B8C721" w:rsidR="00893DCC" w:rsidRDefault="00833804" w:rsidP="00833804">
      <w:pPr>
        <w:pStyle w:val="Prrafodelista"/>
        <w:numPr>
          <w:ilvl w:val="0"/>
          <w:numId w:val="21"/>
        </w:numPr>
      </w:pPr>
      <w:r>
        <w:t>Haz clic derecho en la ubicación de destino y elige "Pegar" para copiar o mover los elementos seleccionados en esa ubicación.</w:t>
      </w:r>
    </w:p>
    <w:p w14:paraId="3037B48D" w14:textId="77777777" w:rsidR="00893DCC" w:rsidRPr="00893DCC" w:rsidRDefault="00893DCC" w:rsidP="00893DCC"/>
    <w:p w14:paraId="612EB003" w14:textId="77F76060" w:rsidR="00046FA7" w:rsidRDefault="00046FA7" w:rsidP="00E235C1">
      <w:pPr>
        <w:pStyle w:val="Ttulo3"/>
      </w:pPr>
      <w:bookmarkStart w:id="28" w:name="_Toc135851755"/>
      <w:r>
        <w:t>Tamaño total de varios ficheros o carpetas</w:t>
      </w:r>
      <w:bookmarkEnd w:id="28"/>
    </w:p>
    <w:p w14:paraId="44C27CF9" w14:textId="76F037A2" w:rsidR="004C2AD7" w:rsidRDefault="004C2AD7" w:rsidP="004C2AD7">
      <w:pPr>
        <w:pStyle w:val="Prrafodelista"/>
        <w:numPr>
          <w:ilvl w:val="0"/>
          <w:numId w:val="22"/>
        </w:numPr>
      </w:pPr>
      <w:r>
        <w:t>Para obtener el tamaño total de varios archivos o carpetas, puedes hacer lo siguiente:</w:t>
      </w:r>
    </w:p>
    <w:p w14:paraId="01F2B422" w14:textId="74BE7D95" w:rsidR="004C2AD7" w:rsidRDefault="004C2AD7" w:rsidP="004C2AD7">
      <w:pPr>
        <w:pStyle w:val="Prrafodelista"/>
        <w:numPr>
          <w:ilvl w:val="0"/>
          <w:numId w:val="22"/>
        </w:numPr>
      </w:pPr>
      <w:r>
        <w:t>Selecciona los archivos o carpetas de los que deseas conocer el tamaño total.</w:t>
      </w:r>
    </w:p>
    <w:p w14:paraId="18CB1796" w14:textId="0E2BFC57" w:rsidR="004C2AD7" w:rsidRDefault="004C2AD7" w:rsidP="004C2AD7">
      <w:pPr>
        <w:pStyle w:val="Prrafodelista"/>
        <w:numPr>
          <w:ilvl w:val="0"/>
          <w:numId w:val="22"/>
        </w:numPr>
      </w:pPr>
      <w:r>
        <w:t>Haz clic derecho en la selección y elige "Propiedades" en el menú contextual.</w:t>
      </w:r>
    </w:p>
    <w:p w14:paraId="1425B7C1" w14:textId="511ADBE6" w:rsidR="00893DCC" w:rsidRPr="00893DCC" w:rsidRDefault="004C2AD7" w:rsidP="00893DCC">
      <w:pPr>
        <w:pStyle w:val="Prrafodelista"/>
        <w:numPr>
          <w:ilvl w:val="0"/>
          <w:numId w:val="22"/>
        </w:numPr>
      </w:pPr>
      <w:r>
        <w:t>En la ventana de propiedades, se mostrará el tamaño total de los archivos o carpetas seleccionados.</w:t>
      </w:r>
    </w:p>
    <w:p w14:paraId="57234013" w14:textId="68392CBF" w:rsidR="00046FA7" w:rsidRDefault="00046FA7" w:rsidP="00E235C1">
      <w:pPr>
        <w:pStyle w:val="Ttulo3"/>
      </w:pPr>
      <w:bookmarkStart w:id="29" w:name="_Toc135851756"/>
      <w:r>
        <w:lastRenderedPageBreak/>
        <w:t>Búsquedas globales y Reciclaje de ficheros</w:t>
      </w:r>
      <w:bookmarkEnd w:id="29"/>
    </w:p>
    <w:p w14:paraId="3329058F" w14:textId="77777777" w:rsidR="006D6726" w:rsidRDefault="006D6726" w:rsidP="006D6726">
      <w:r>
        <w:t>Para realizar búsquedas globales de archivos en el Explorador de archivos de Windows, sigue estos pasos:</w:t>
      </w:r>
    </w:p>
    <w:p w14:paraId="47C6FB91" w14:textId="77777777" w:rsidR="006D6726" w:rsidRDefault="006D6726" w:rsidP="006D6726"/>
    <w:p w14:paraId="1FE4D41E" w14:textId="668EB086" w:rsidR="006D6726" w:rsidRDefault="006D6726" w:rsidP="006D6726">
      <w:pPr>
        <w:pStyle w:val="Prrafodelista"/>
        <w:numPr>
          <w:ilvl w:val="0"/>
          <w:numId w:val="23"/>
        </w:numPr>
      </w:pPr>
      <w:r>
        <w:t>Abre el Explorador de archivos.</w:t>
      </w:r>
    </w:p>
    <w:p w14:paraId="2A10B7B5" w14:textId="795EF56B" w:rsidR="006D6726" w:rsidRDefault="006D6726" w:rsidP="006D6726">
      <w:pPr>
        <w:pStyle w:val="Prrafodelista"/>
        <w:numPr>
          <w:ilvl w:val="0"/>
          <w:numId w:val="23"/>
        </w:numPr>
      </w:pPr>
      <w:r>
        <w:t>En la esquina superior derecha, hay una barra de búsqueda. Escribe el nombre o una palabra clave relacionada con el archivo que estás buscando.</w:t>
      </w:r>
    </w:p>
    <w:p w14:paraId="49BDD7BC" w14:textId="5A795D8B" w:rsidR="006D6726" w:rsidRDefault="006D6726" w:rsidP="006D6726">
      <w:pPr>
        <w:pStyle w:val="Prrafodelista"/>
        <w:numPr>
          <w:ilvl w:val="0"/>
          <w:numId w:val="23"/>
        </w:numPr>
      </w:pPr>
      <w:r>
        <w:t>A medida que escribes, los resultados de la búsqueda se mostrarán automáticamente.</w:t>
      </w:r>
    </w:p>
    <w:p w14:paraId="130A1BF8" w14:textId="77777777" w:rsidR="006D6726" w:rsidRDefault="006D6726" w:rsidP="006D6726">
      <w:pPr>
        <w:pStyle w:val="Prrafodelista"/>
        <w:numPr>
          <w:ilvl w:val="0"/>
          <w:numId w:val="23"/>
        </w:numPr>
      </w:pPr>
      <w:r>
        <w:t>Puedes hacer clic en los resultados de la búsqueda para abrir o acceder a los archivos encontrados.</w:t>
      </w:r>
    </w:p>
    <w:p w14:paraId="05DFB650" w14:textId="77777777" w:rsidR="006D6726" w:rsidRDefault="006D6726" w:rsidP="006D6726"/>
    <w:p w14:paraId="78F31824" w14:textId="7261DDE5" w:rsidR="00893DCC" w:rsidRDefault="006D6726" w:rsidP="006D6726">
      <w:r>
        <w:t>En cuanto al Reciclaje de ficheros, cuando eliminas archivos o carpetas en Windows, generalmente se envían a la papelera de reciclaje en lugar de ser eliminados permanentemente. Para restaurar un archivo o carpeta desde la papelera de reciclaje, simplemente haz clic derecho sobre él y elige "Restaurar". Si deseas eliminar permanentemente los archivos de la papelera de reciclaje, puedes vaciarla haciendo clic derecho en ella y seleccionando "Vaciar la papelera de reciclaje".</w:t>
      </w:r>
    </w:p>
    <w:p w14:paraId="024BF110" w14:textId="77777777" w:rsidR="00893DCC" w:rsidRPr="00893DCC" w:rsidRDefault="00893DCC" w:rsidP="00893DCC"/>
    <w:p w14:paraId="7E753A5A" w14:textId="74768E8C" w:rsidR="002117E6" w:rsidRDefault="00046FA7" w:rsidP="00E235C1">
      <w:pPr>
        <w:pStyle w:val="Ttulo3"/>
      </w:pPr>
      <w:bookmarkStart w:id="30" w:name="_Toc135851757"/>
      <w:r>
        <w:t>Combinación de teclas más comunes</w:t>
      </w:r>
      <w:bookmarkEnd w:id="30"/>
    </w:p>
    <w:p w14:paraId="60B41BE7" w14:textId="77777777" w:rsidR="008E48A3" w:rsidRDefault="008E48A3" w:rsidP="008E48A3">
      <w:r>
        <w:t>Combinación de teclas más comunes:</w:t>
      </w:r>
    </w:p>
    <w:p w14:paraId="789F5537" w14:textId="77777777" w:rsidR="008E48A3" w:rsidRDefault="008E48A3" w:rsidP="008E48A3">
      <w:r>
        <w:t>Algunas combinaciones de teclas comunes que puedes utilizar en Windows son:</w:t>
      </w:r>
    </w:p>
    <w:p w14:paraId="13951931" w14:textId="77777777" w:rsidR="008E48A3" w:rsidRDefault="008E48A3" w:rsidP="008E48A3"/>
    <w:p w14:paraId="59F42A2A" w14:textId="77777777" w:rsidR="008E48A3" w:rsidRDefault="008E48A3" w:rsidP="008E48A3">
      <w:pPr>
        <w:pStyle w:val="Prrafodelista"/>
        <w:numPr>
          <w:ilvl w:val="0"/>
          <w:numId w:val="24"/>
        </w:numPr>
      </w:pPr>
      <w:r>
        <w:t>Ctrl + C: Copiar.</w:t>
      </w:r>
    </w:p>
    <w:p w14:paraId="07028466" w14:textId="77777777" w:rsidR="008E48A3" w:rsidRDefault="008E48A3" w:rsidP="008E48A3">
      <w:pPr>
        <w:pStyle w:val="Prrafodelista"/>
        <w:numPr>
          <w:ilvl w:val="0"/>
          <w:numId w:val="24"/>
        </w:numPr>
      </w:pPr>
      <w:r>
        <w:t>Ctrl + X: Cortar.</w:t>
      </w:r>
    </w:p>
    <w:p w14:paraId="069DE931" w14:textId="77777777" w:rsidR="008E48A3" w:rsidRDefault="008E48A3" w:rsidP="008E48A3">
      <w:pPr>
        <w:pStyle w:val="Prrafodelista"/>
        <w:numPr>
          <w:ilvl w:val="0"/>
          <w:numId w:val="24"/>
        </w:numPr>
      </w:pPr>
      <w:r>
        <w:t>Ctrl + V: Pegar.</w:t>
      </w:r>
    </w:p>
    <w:p w14:paraId="7307AFC0" w14:textId="77777777" w:rsidR="008E48A3" w:rsidRDefault="008E48A3" w:rsidP="008E48A3">
      <w:pPr>
        <w:pStyle w:val="Prrafodelista"/>
        <w:numPr>
          <w:ilvl w:val="0"/>
          <w:numId w:val="24"/>
        </w:numPr>
      </w:pPr>
      <w:r>
        <w:t>Ctrl + Z: Deshacer.</w:t>
      </w:r>
    </w:p>
    <w:p w14:paraId="08EE4660" w14:textId="77777777" w:rsidR="008E48A3" w:rsidRDefault="008E48A3" w:rsidP="008E48A3">
      <w:pPr>
        <w:pStyle w:val="Prrafodelista"/>
        <w:numPr>
          <w:ilvl w:val="0"/>
          <w:numId w:val="24"/>
        </w:numPr>
      </w:pPr>
      <w:r>
        <w:t>Ctrl + Y: Rehacer.</w:t>
      </w:r>
    </w:p>
    <w:p w14:paraId="380E7A76" w14:textId="77777777" w:rsidR="008E48A3" w:rsidRDefault="008E48A3" w:rsidP="008E48A3">
      <w:pPr>
        <w:pStyle w:val="Prrafodelista"/>
        <w:numPr>
          <w:ilvl w:val="0"/>
          <w:numId w:val="24"/>
        </w:numPr>
      </w:pPr>
      <w:r>
        <w:t>Ctrl + S: Guardar.</w:t>
      </w:r>
    </w:p>
    <w:p w14:paraId="1E7CD371" w14:textId="77777777" w:rsidR="008E48A3" w:rsidRDefault="008E48A3" w:rsidP="008E48A3">
      <w:pPr>
        <w:pStyle w:val="Prrafodelista"/>
        <w:numPr>
          <w:ilvl w:val="0"/>
          <w:numId w:val="24"/>
        </w:numPr>
      </w:pPr>
      <w:r>
        <w:lastRenderedPageBreak/>
        <w:t>Ctrl + P: Imprimir.</w:t>
      </w:r>
    </w:p>
    <w:p w14:paraId="35C84FF9" w14:textId="77777777" w:rsidR="008E48A3" w:rsidRDefault="008E48A3" w:rsidP="008E48A3">
      <w:pPr>
        <w:pStyle w:val="Prrafodelista"/>
        <w:numPr>
          <w:ilvl w:val="0"/>
          <w:numId w:val="24"/>
        </w:numPr>
      </w:pPr>
      <w:r>
        <w:t>Ctrl + A: Seleccionar todo.</w:t>
      </w:r>
    </w:p>
    <w:p w14:paraId="60B0C697" w14:textId="77777777" w:rsidR="008E48A3" w:rsidRDefault="008E48A3" w:rsidP="008E48A3">
      <w:pPr>
        <w:pStyle w:val="Prrafodelista"/>
        <w:numPr>
          <w:ilvl w:val="0"/>
          <w:numId w:val="24"/>
        </w:numPr>
      </w:pPr>
      <w:r>
        <w:t>Ctrl + F: Buscar.</w:t>
      </w:r>
    </w:p>
    <w:p w14:paraId="78BF8577" w14:textId="77777777" w:rsidR="008E48A3" w:rsidRDefault="008E48A3" w:rsidP="008E48A3">
      <w:pPr>
        <w:pStyle w:val="Prrafodelista"/>
        <w:numPr>
          <w:ilvl w:val="0"/>
          <w:numId w:val="24"/>
        </w:numPr>
      </w:pPr>
      <w:r>
        <w:t>Ctrl + Alt + Supr: Abrir el Administrador de tareas.</w:t>
      </w:r>
    </w:p>
    <w:p w14:paraId="54E892EE" w14:textId="77777777" w:rsidR="008E48A3" w:rsidRDefault="008E48A3" w:rsidP="008E48A3"/>
    <w:p w14:paraId="4E78AF1F" w14:textId="6B090A99" w:rsidR="00893DCC" w:rsidRDefault="008E48A3" w:rsidP="008E48A3">
      <w:r>
        <w:t>Estas son solo algunas combinaciones de teclas comunes. Hay muchas más combinaciones de teclas útiles en Windows, dependiendo del programa o la función que estés utilizando.</w:t>
      </w:r>
    </w:p>
    <w:p w14:paraId="36B61742"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6DC0407" wp14:editId="51935702">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6BBB5D" w14:textId="77777777" w:rsidR="00AB2DF6" w:rsidRPr="00A32AB9" w:rsidRDefault="00AB2DF6" w:rsidP="00A32AB9">
                              <w:pPr>
                                <w:pStyle w:val="Ttulo1"/>
                              </w:pPr>
                              <w:bookmarkStart w:id="31" w:name="_Toc46999616"/>
                              <w:bookmarkStart w:id="32" w:name="_Toc51942773"/>
                              <w:bookmarkStart w:id="33" w:name="_Toc135851758"/>
                              <w:r w:rsidRPr="00A32AB9">
                                <w:t>Bibliografía y Webgrafía</w:t>
                              </w:r>
                              <w:bookmarkEnd w:id="31"/>
                              <w:bookmarkEnd w:id="32"/>
                              <w:bookmarkEnd w:id="3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DC0407"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766BBB5D" w14:textId="77777777" w:rsidR="00AB2DF6" w:rsidRPr="00A32AB9" w:rsidRDefault="00AB2DF6" w:rsidP="00A32AB9">
                        <w:pPr>
                          <w:pStyle w:val="Ttulo1"/>
                        </w:pPr>
                        <w:bookmarkStart w:id="34" w:name="_Toc46999616"/>
                        <w:bookmarkStart w:id="35" w:name="_Toc51942773"/>
                        <w:bookmarkStart w:id="36" w:name="_Toc135851758"/>
                        <w:r w:rsidRPr="00A32AB9">
                          <w:t>Bibliografía y Webgrafía</w:t>
                        </w:r>
                        <w:bookmarkEnd w:id="34"/>
                        <w:bookmarkEnd w:id="35"/>
                        <w:bookmarkEnd w:id="36"/>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02A70198" w14:textId="77777777" w:rsidR="00AB2DF6" w:rsidRDefault="00AB2DF6" w:rsidP="00A76AA1">
      <w:pPr>
        <w:contextualSpacing/>
      </w:pPr>
    </w:p>
    <w:p w14:paraId="5BF4C3B0" w14:textId="77777777" w:rsidR="00AB2DF6" w:rsidRDefault="00AB2DF6" w:rsidP="00A76AA1">
      <w:pPr>
        <w:contextualSpacing/>
      </w:pPr>
    </w:p>
    <w:p w14:paraId="58041BDE" w14:textId="77777777" w:rsidR="00AB2DF6" w:rsidRDefault="00AB2DF6" w:rsidP="00A76AA1">
      <w:pPr>
        <w:contextualSpacing/>
      </w:pPr>
    </w:p>
    <w:p w14:paraId="30ADF7D4" w14:textId="5C41AD8B" w:rsidR="00AB2DF6" w:rsidRPr="006F5864" w:rsidRDefault="002A4D86" w:rsidP="00A76AA1">
      <w:pPr>
        <w:contextualSpacing/>
        <w:rPr>
          <w:lang w:val="en-US"/>
        </w:rPr>
      </w:pPr>
      <w:r w:rsidRPr="006F5864">
        <w:t xml:space="preserve">Silberschatz, A., Galvin, P. B., &amp; Gagne, G. (2018). </w:t>
      </w:r>
      <w:r w:rsidRPr="002A4D86">
        <w:rPr>
          <w:lang w:val="en-US"/>
        </w:rPr>
        <w:t xml:space="preserve">Operating System Concepts (10th ed.). </w:t>
      </w:r>
      <w:r w:rsidRPr="006F5864">
        <w:rPr>
          <w:lang w:val="en-US"/>
        </w:rPr>
        <w:t>Wiley.</w:t>
      </w:r>
    </w:p>
    <w:p w14:paraId="76D55001" w14:textId="5257DB97" w:rsidR="002A4D86" w:rsidRDefault="005244F3" w:rsidP="00A76AA1">
      <w:pPr>
        <w:contextualSpacing/>
      </w:pPr>
      <w:r w:rsidRPr="005244F3">
        <w:rPr>
          <w:lang w:val="en-US"/>
        </w:rPr>
        <w:t xml:space="preserve">Brooks, C. J. (2015). Computer Organization and Architecture: Designing for Performance (10th ed.). </w:t>
      </w:r>
      <w:r w:rsidRPr="005244F3">
        <w:t>Pearson.</w:t>
      </w:r>
    </w:p>
    <w:p w14:paraId="11B495AC" w14:textId="77777777" w:rsidR="00AB2DF6" w:rsidRDefault="00AB2DF6" w:rsidP="00A76AA1">
      <w:pPr>
        <w:tabs>
          <w:tab w:val="left" w:pos="1305"/>
        </w:tabs>
        <w:contextualSpacing/>
      </w:pPr>
    </w:p>
    <w:p w14:paraId="57DEAED1"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1C7DD918" wp14:editId="22FE40BE">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AEE96" w14:textId="77777777" w:rsidR="00AB2DF6" w:rsidRPr="00A32AB9" w:rsidRDefault="00AB2DF6" w:rsidP="00A32AB9">
                              <w:pPr>
                                <w:pStyle w:val="Ttulo1"/>
                              </w:pPr>
                              <w:bookmarkStart w:id="37" w:name="_Toc46999617"/>
                              <w:bookmarkStart w:id="38" w:name="_Toc51942774"/>
                              <w:bookmarkStart w:id="39" w:name="_Toc135851759"/>
                              <w:r w:rsidRPr="00A32AB9">
                                <w:t>Glosario</w:t>
                              </w:r>
                              <w:bookmarkEnd w:id="37"/>
                              <w:bookmarkEnd w:id="38"/>
                              <w:bookmarkEnd w:id="39"/>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7DD918"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AFAEE96" w14:textId="77777777" w:rsidR="00AB2DF6" w:rsidRPr="00A32AB9" w:rsidRDefault="00AB2DF6" w:rsidP="00A32AB9">
                        <w:pPr>
                          <w:pStyle w:val="Ttulo1"/>
                        </w:pPr>
                        <w:bookmarkStart w:id="40" w:name="_Toc46999617"/>
                        <w:bookmarkStart w:id="41" w:name="_Toc51942774"/>
                        <w:bookmarkStart w:id="42" w:name="_Toc135851759"/>
                        <w:r w:rsidRPr="00A32AB9">
                          <w:t>Glosario</w:t>
                        </w:r>
                        <w:bookmarkEnd w:id="40"/>
                        <w:bookmarkEnd w:id="41"/>
                        <w:bookmarkEnd w:id="42"/>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14E55EC5" w14:textId="77777777" w:rsidR="00AB2DF6" w:rsidRDefault="00AB2DF6" w:rsidP="00A76AA1">
      <w:pPr>
        <w:tabs>
          <w:tab w:val="left" w:pos="1305"/>
        </w:tabs>
        <w:contextualSpacing/>
      </w:pPr>
    </w:p>
    <w:p w14:paraId="3E71730C" w14:textId="77777777" w:rsidR="00AB2DF6" w:rsidRDefault="00AB2DF6" w:rsidP="00A76AA1">
      <w:pPr>
        <w:tabs>
          <w:tab w:val="left" w:pos="1305"/>
        </w:tabs>
        <w:contextualSpacing/>
      </w:pPr>
    </w:p>
    <w:p w14:paraId="112683C4" w14:textId="77777777" w:rsidR="00C8619D" w:rsidRDefault="00C8619D" w:rsidP="000E658A">
      <w:pPr>
        <w:contextualSpacing/>
        <w:rPr>
          <w:bCs/>
        </w:rPr>
      </w:pPr>
      <w:r w:rsidRPr="000E658A">
        <w:rPr>
          <w:bCs/>
        </w:rPr>
        <w:t>Actualizaciones y mantenimiento: Permite la instalación de actualizaciones de seguridad y nuevas versiones del sistema operativo, así como la realización de tareas de mantenimiento y optimización del sistema.</w:t>
      </w:r>
    </w:p>
    <w:p w14:paraId="0D99BB84" w14:textId="77777777" w:rsidR="00C8619D" w:rsidRDefault="00C8619D" w:rsidP="000E658A">
      <w:pPr>
        <w:contextualSpacing/>
        <w:rPr>
          <w:bCs/>
        </w:rPr>
      </w:pPr>
      <w:r w:rsidRPr="000E658A">
        <w:rPr>
          <w:bCs/>
        </w:rPr>
        <w:t>Actualizaciones y mantenimiento: Permite la instalación de actualizaciones de seguridad y nuevas versiones del sistema operativo, así como la realización de tareas de mantenimiento y optimización del sistema.</w:t>
      </w:r>
    </w:p>
    <w:p w14:paraId="5DBB6B1A" w14:textId="77777777" w:rsidR="00C8619D" w:rsidRPr="000E658A" w:rsidRDefault="00C8619D" w:rsidP="000E658A">
      <w:pPr>
        <w:contextualSpacing/>
        <w:rPr>
          <w:bCs/>
        </w:rPr>
      </w:pPr>
      <w:r w:rsidRPr="000E658A">
        <w:rPr>
          <w:bCs/>
        </w:rPr>
        <w:t>Administración de redes: Facilita la conexión y configuración de redes, ya sea mediante cable o conexión inalámbrica, y permite el acceso a Internet.</w:t>
      </w:r>
    </w:p>
    <w:p w14:paraId="7A08AE77" w14:textId="77777777" w:rsidR="00C8619D" w:rsidRPr="000E658A" w:rsidRDefault="00C8619D" w:rsidP="000E658A">
      <w:pPr>
        <w:contextualSpacing/>
        <w:rPr>
          <w:bCs/>
        </w:rPr>
      </w:pPr>
      <w:r w:rsidRPr="000E658A">
        <w:rPr>
          <w:bCs/>
        </w:rPr>
        <w:t>Administración de redes: Facilita la conexión y configuración de redes, ya sea mediante cable o conexión inalámbrica, y permite el acceso a Internet.</w:t>
      </w:r>
    </w:p>
    <w:p w14:paraId="3A1A0C42" w14:textId="77777777" w:rsidR="00C8619D" w:rsidRPr="00AF7A02" w:rsidRDefault="00C8619D" w:rsidP="00AF7A02">
      <w:pPr>
        <w:contextualSpacing/>
        <w:rPr>
          <w:bCs/>
        </w:rPr>
      </w:pPr>
      <w:r w:rsidRPr="00AF7A02">
        <w:rPr>
          <w:bCs/>
        </w:rPr>
        <w:lastRenderedPageBreak/>
        <w:t>Android: Sistema operativo desarrollado por Google y utilizado en la mayoría de los dispositivos móviles no iOS. Proporciona una amplia variedad de aplicaciones y personalización.</w:t>
      </w:r>
    </w:p>
    <w:p w14:paraId="145511BA" w14:textId="77777777" w:rsidR="00C8619D" w:rsidRPr="00A74251" w:rsidRDefault="00C8619D" w:rsidP="00A74251">
      <w:pPr>
        <w:contextualSpacing/>
        <w:rPr>
          <w:bCs/>
        </w:rPr>
      </w:pPr>
      <w:r w:rsidRPr="00A74251">
        <w:rPr>
          <w:bCs/>
        </w:rPr>
        <w:t>Archivos y carpetas: Permiten organizar y almacenar información en la computadora.</w:t>
      </w:r>
    </w:p>
    <w:p w14:paraId="1E95C691" w14:textId="77777777" w:rsidR="00C8619D" w:rsidRDefault="00C8619D" w:rsidP="001C35E2">
      <w:pPr>
        <w:contextualSpacing/>
        <w:rPr>
          <w:bCs/>
        </w:rPr>
      </w:pPr>
      <w:r w:rsidRPr="001C35E2">
        <w:rPr>
          <w:bCs/>
        </w:rPr>
        <w:t>Arrastrar y soltar: Manteniendo presionado el botón izquierdo, se puede arrastrar elementos en la pantalla y soltarlos en una ubicación deseada.</w:t>
      </w:r>
    </w:p>
    <w:p w14:paraId="72EF72C7" w14:textId="77777777" w:rsidR="00C8619D" w:rsidRPr="00C8619D" w:rsidRDefault="00C8619D" w:rsidP="00C8619D">
      <w:pPr>
        <w:contextualSpacing/>
        <w:rPr>
          <w:bCs/>
        </w:rPr>
      </w:pPr>
      <w:r w:rsidRPr="00C8619D">
        <w:rPr>
          <w:bCs/>
        </w:rPr>
        <w:t>Búsquedas globales y Reciclaje de ficheros: Permite realizar búsquedas en todo el sistema operativo para encontrar archivos o carpetas específicos, y utilizar la Papelera de reciclaje para recuperar o eliminar archivos.</w:t>
      </w:r>
    </w:p>
    <w:p w14:paraId="67132EC8" w14:textId="77777777" w:rsidR="00C8619D" w:rsidRPr="001C35E2" w:rsidRDefault="00C8619D" w:rsidP="001C35E2">
      <w:pPr>
        <w:contextualSpacing/>
        <w:rPr>
          <w:bCs/>
        </w:rPr>
      </w:pPr>
      <w:r w:rsidRPr="001C35E2">
        <w:rPr>
          <w:bCs/>
        </w:rPr>
        <w:t>Clic derecho: Abre un menú contextual con opciones adicionales según el contexto.</w:t>
      </w:r>
    </w:p>
    <w:p w14:paraId="65F69D79" w14:textId="77777777" w:rsidR="00C8619D" w:rsidRPr="001C35E2" w:rsidRDefault="00C8619D" w:rsidP="001C35E2">
      <w:pPr>
        <w:contextualSpacing/>
        <w:rPr>
          <w:bCs/>
        </w:rPr>
      </w:pPr>
      <w:r w:rsidRPr="001C35E2">
        <w:rPr>
          <w:bCs/>
        </w:rPr>
        <w:t>Clic izquierdo: Se utiliza para seleccionar elementos, abrir aplicaciones o ejecutar acciones.</w:t>
      </w:r>
    </w:p>
    <w:p w14:paraId="41041D99" w14:textId="77777777" w:rsidR="00C8619D" w:rsidRPr="00A76AA1" w:rsidRDefault="00C8619D" w:rsidP="00C8619D">
      <w:pPr>
        <w:contextualSpacing/>
        <w:rPr>
          <w:bCs/>
        </w:rPr>
      </w:pPr>
      <w:r w:rsidRPr="00C8619D">
        <w:rPr>
          <w:bCs/>
        </w:rPr>
        <w:t>Combinación de teclas más comunes: Algunas combinaciones de teclas comunes incluyen Ctrl + C (copiar), Ctrl + V (pegar), Ctrl + X (cortar), Ctrl + Z (deshacer), Ctrl + A (seleccionar todo) y Ctrl + S (guardar).</w:t>
      </w:r>
    </w:p>
    <w:p w14:paraId="55F04CF9" w14:textId="77777777" w:rsidR="00C8619D" w:rsidRPr="001C35E2" w:rsidRDefault="00C8619D" w:rsidP="001C35E2">
      <w:pPr>
        <w:contextualSpacing/>
        <w:rPr>
          <w:bCs/>
        </w:rPr>
      </w:pPr>
      <w:r w:rsidRPr="001C35E2">
        <w:rPr>
          <w:bCs/>
        </w:rPr>
        <w:t>Conectar la computadora a una fuente de energía.</w:t>
      </w:r>
    </w:p>
    <w:p w14:paraId="7EC5D6DA" w14:textId="77777777" w:rsidR="00C8619D" w:rsidRDefault="00C8619D" w:rsidP="0056376C">
      <w:pPr>
        <w:contextualSpacing/>
        <w:rPr>
          <w:bCs/>
        </w:rPr>
      </w:pPr>
      <w:r w:rsidRPr="0056376C">
        <w:rPr>
          <w:bCs/>
        </w:rPr>
        <w:t>Configuración del Escritorio: Permite personalizar la apariencia y la disposición de los elementos en el escritorio, como el fondo de pantalla, los iconos, la barra de tareas y los gadgets o widgets.</w:t>
      </w:r>
    </w:p>
    <w:p w14:paraId="06D066B4" w14:textId="77777777" w:rsidR="00C8619D" w:rsidRPr="0056376C" w:rsidRDefault="00C8619D" w:rsidP="0056376C">
      <w:pPr>
        <w:contextualSpacing/>
        <w:rPr>
          <w:bCs/>
        </w:rPr>
      </w:pPr>
      <w:r w:rsidRPr="0056376C">
        <w:rPr>
          <w:bCs/>
        </w:rPr>
        <w:t>Configurar la fecha y la hora del PC: Permite establecer la fecha y la hora correctas en el sistema operativo. Esto es importante para garantizar el registro de la hora correcta en los archivos, la sincronización de eventos y el funcionamiento adecuado de algunas aplicaciones.</w:t>
      </w:r>
    </w:p>
    <w:p w14:paraId="0400C476" w14:textId="77777777" w:rsidR="00C8619D" w:rsidRPr="00C8619D" w:rsidRDefault="00C8619D" w:rsidP="00C8619D">
      <w:pPr>
        <w:contextualSpacing/>
        <w:rPr>
          <w:bCs/>
        </w:rPr>
      </w:pPr>
      <w:r w:rsidRPr="00C8619D">
        <w:rPr>
          <w:bCs/>
        </w:rPr>
        <w:t>Copiar o mover en una ventana mediante el Explorador de Windows: Permite copiar o mover archivos o carpetas arrastrándolos y soltándolos en una ubicación específica dentro del Explorador de Windows.</w:t>
      </w:r>
    </w:p>
    <w:p w14:paraId="2C7D97C5" w14:textId="77777777" w:rsidR="00C8619D" w:rsidRPr="004E5716" w:rsidRDefault="00C8619D" w:rsidP="004E5716">
      <w:pPr>
        <w:contextualSpacing/>
        <w:rPr>
          <w:bCs/>
        </w:rPr>
      </w:pPr>
      <w:r w:rsidRPr="004E5716">
        <w:rPr>
          <w:bCs/>
        </w:rPr>
        <w:t>CPU (Unidad Central de Procesamiento): Realiza el procesamiento de datos y ejecuta las instrucciones de los programas.</w:t>
      </w:r>
    </w:p>
    <w:p w14:paraId="69341D2E" w14:textId="77777777" w:rsidR="00C8619D" w:rsidRPr="004E5716" w:rsidRDefault="00C8619D" w:rsidP="004E5716">
      <w:pPr>
        <w:contextualSpacing/>
        <w:rPr>
          <w:bCs/>
        </w:rPr>
      </w:pPr>
      <w:r w:rsidRPr="004E5716">
        <w:rPr>
          <w:bCs/>
        </w:rPr>
        <w:t>Disco duro: Almacena permanentemente los datos y programas en el equipo.</w:t>
      </w:r>
    </w:p>
    <w:p w14:paraId="0F506BE5" w14:textId="77777777" w:rsidR="00C8619D" w:rsidRPr="001C35E2" w:rsidRDefault="00C8619D" w:rsidP="001C35E2">
      <w:pPr>
        <w:contextualSpacing/>
        <w:rPr>
          <w:bCs/>
        </w:rPr>
      </w:pPr>
      <w:r w:rsidRPr="001C35E2">
        <w:rPr>
          <w:bCs/>
        </w:rPr>
        <w:lastRenderedPageBreak/>
        <w:t>El sistema operativo se carga desde el disco duro o desde otro dispositivo de almacenamiento.</w:t>
      </w:r>
    </w:p>
    <w:p w14:paraId="1B47DF2D" w14:textId="77777777" w:rsidR="00C8619D" w:rsidRPr="0056376C" w:rsidRDefault="00C8619D" w:rsidP="0056376C">
      <w:pPr>
        <w:contextualSpacing/>
        <w:rPr>
          <w:bCs/>
        </w:rPr>
      </w:pPr>
      <w:r w:rsidRPr="0056376C">
        <w:rPr>
          <w:bCs/>
        </w:rPr>
        <w:t>Formateo de discos: Es el proceso de borrar completamente el contenido de un disco, eliminando todas las particiones y datos existentes. El formateo prepara el disco para ser utilizado nuevamente, ya sea para instalar un nuevo sistema operativo o para eliminar todos los datos de forma permanente.</w:t>
      </w:r>
    </w:p>
    <w:p w14:paraId="2F49708E" w14:textId="77777777" w:rsidR="00C8619D" w:rsidRDefault="00C8619D" w:rsidP="004E5716">
      <w:pPr>
        <w:contextualSpacing/>
        <w:rPr>
          <w:bCs/>
        </w:rPr>
      </w:pPr>
      <w:r w:rsidRPr="004E5716">
        <w:rPr>
          <w:bCs/>
        </w:rPr>
        <w:t>Fuente de alimentación: Suministra energía eléctrica a todos los componentes de la computadora.</w:t>
      </w:r>
    </w:p>
    <w:p w14:paraId="2F6FBBB2" w14:textId="77777777" w:rsidR="00C8619D" w:rsidRPr="000E658A" w:rsidRDefault="00C8619D" w:rsidP="000E658A">
      <w:pPr>
        <w:contextualSpacing/>
        <w:rPr>
          <w:bCs/>
        </w:rPr>
      </w:pPr>
      <w:r w:rsidRPr="000E658A">
        <w:rPr>
          <w:bCs/>
        </w:rPr>
        <w:t>Gestión de archivos: Permite crear, organizar, copiar, mover y eliminar archivos y carpetas en el sistema.</w:t>
      </w:r>
    </w:p>
    <w:p w14:paraId="6C8079C6" w14:textId="77777777" w:rsidR="00C8619D" w:rsidRPr="000E658A" w:rsidRDefault="00C8619D" w:rsidP="000E658A">
      <w:pPr>
        <w:contextualSpacing/>
        <w:rPr>
          <w:bCs/>
        </w:rPr>
      </w:pPr>
      <w:r w:rsidRPr="000E658A">
        <w:rPr>
          <w:bCs/>
        </w:rPr>
        <w:t>Gestión de archivos: Permite crear, organizar, copiar, mover y eliminar archivos y carpetas en el sistema.</w:t>
      </w:r>
    </w:p>
    <w:p w14:paraId="17CC802B" w14:textId="77777777" w:rsidR="00C8619D" w:rsidRPr="000E658A" w:rsidRDefault="00C8619D" w:rsidP="000E658A">
      <w:pPr>
        <w:contextualSpacing/>
        <w:rPr>
          <w:bCs/>
        </w:rPr>
      </w:pPr>
      <w:r w:rsidRPr="000E658A">
        <w:rPr>
          <w:bCs/>
        </w:rPr>
        <w:t>Gestión de dispositivos: Permite la detección, instalación y configuración de hardware, como impresoras, cámaras, ratones, teclados, entre otros.</w:t>
      </w:r>
    </w:p>
    <w:p w14:paraId="1B5DA001" w14:textId="77777777" w:rsidR="00C8619D" w:rsidRPr="000E658A" w:rsidRDefault="00C8619D" w:rsidP="000E658A">
      <w:pPr>
        <w:contextualSpacing/>
        <w:rPr>
          <w:bCs/>
        </w:rPr>
      </w:pPr>
      <w:r w:rsidRPr="000E658A">
        <w:rPr>
          <w:bCs/>
        </w:rPr>
        <w:t>Gestión de dispositivos: Permite la detección, instalación y configuración de hardware, como impresoras, cámaras, ratones, teclados, entre otros.</w:t>
      </w:r>
    </w:p>
    <w:p w14:paraId="71D00A8C" w14:textId="77777777" w:rsidR="00C8619D" w:rsidRPr="000E658A" w:rsidRDefault="00C8619D" w:rsidP="000E658A">
      <w:pPr>
        <w:contextualSpacing/>
        <w:rPr>
          <w:bCs/>
        </w:rPr>
      </w:pPr>
      <w:r w:rsidRPr="000E658A">
        <w:rPr>
          <w:bCs/>
        </w:rPr>
        <w:t>Gestión de procesos: Administra la ejecución de los programas y asigna los recursos necesarios, como la memoria y el tiempo de CPU.</w:t>
      </w:r>
    </w:p>
    <w:p w14:paraId="553181F0" w14:textId="77777777" w:rsidR="00C8619D" w:rsidRPr="000E658A" w:rsidRDefault="00C8619D" w:rsidP="000E658A">
      <w:pPr>
        <w:contextualSpacing/>
        <w:rPr>
          <w:bCs/>
        </w:rPr>
      </w:pPr>
      <w:r w:rsidRPr="000E658A">
        <w:rPr>
          <w:bCs/>
        </w:rPr>
        <w:t>Gestión de procesos: Administra la ejecución de los programas y asigna los recursos necesarios, como la memoria y el tiempo de CPU.</w:t>
      </w:r>
    </w:p>
    <w:p w14:paraId="6752AF60" w14:textId="77777777" w:rsidR="00C8619D" w:rsidRPr="000E658A" w:rsidRDefault="00C8619D" w:rsidP="000E658A">
      <w:pPr>
        <w:contextualSpacing/>
        <w:rPr>
          <w:bCs/>
        </w:rPr>
      </w:pPr>
      <w:r w:rsidRPr="000E658A">
        <w:rPr>
          <w:bCs/>
        </w:rPr>
        <w:t>Interfaz de usuario: Proporciona una forma de interactuar con la computadora o dispositivo móvil mediante ventanas, iconos, menús y controles.</w:t>
      </w:r>
    </w:p>
    <w:p w14:paraId="6A1ED1E2" w14:textId="77777777" w:rsidR="00C8619D" w:rsidRPr="000E658A" w:rsidRDefault="00C8619D" w:rsidP="000E658A">
      <w:pPr>
        <w:contextualSpacing/>
        <w:rPr>
          <w:bCs/>
        </w:rPr>
      </w:pPr>
      <w:r w:rsidRPr="000E658A">
        <w:rPr>
          <w:bCs/>
        </w:rPr>
        <w:t>Interfaz de usuario: Proporciona una forma de interactuar con la computadora o dispositivo móvil mediante ventanas, iconos, menús y controles.</w:t>
      </w:r>
    </w:p>
    <w:p w14:paraId="3B66CD67" w14:textId="77777777" w:rsidR="00C8619D" w:rsidRPr="00A74251" w:rsidRDefault="00C8619D" w:rsidP="00A74251">
      <w:pPr>
        <w:contextualSpacing/>
        <w:rPr>
          <w:bCs/>
        </w:rPr>
      </w:pPr>
      <w:r w:rsidRPr="00A74251">
        <w:rPr>
          <w:bCs/>
        </w:rPr>
        <w:t>Interfaz gráfica de usuario (GUI): Proporciona una forma visual e intuitiva de interactuar con el sistema operativo mediante ventanas, iconos y menús.</w:t>
      </w:r>
    </w:p>
    <w:p w14:paraId="71E2BD62" w14:textId="77777777" w:rsidR="00C8619D" w:rsidRPr="00AF7A02" w:rsidRDefault="00C8619D" w:rsidP="00AF7A02">
      <w:pPr>
        <w:contextualSpacing/>
        <w:rPr>
          <w:bCs/>
        </w:rPr>
      </w:pPr>
      <w:r w:rsidRPr="00AF7A02">
        <w:rPr>
          <w:bCs/>
        </w:rPr>
        <w:t>iOS: Sistema operativo exclusivo de los dispositivos móviles de Apple, como el iPhone y el iPad. Ofrece una interfaz elegante y está diseñado para integrarse con otros productos de Apple.</w:t>
      </w:r>
    </w:p>
    <w:p w14:paraId="2288580F" w14:textId="77777777" w:rsidR="00C8619D" w:rsidRDefault="00C8619D" w:rsidP="001C35E2">
      <w:pPr>
        <w:contextualSpacing/>
        <w:rPr>
          <w:bCs/>
        </w:rPr>
      </w:pPr>
      <w:r w:rsidRPr="001C35E2">
        <w:rPr>
          <w:bCs/>
        </w:rPr>
        <w:t>La computadora muestra la pantalla de inicio de sesión y está lista para su uso.</w:t>
      </w:r>
    </w:p>
    <w:p w14:paraId="63A6E9E0" w14:textId="77777777" w:rsidR="00C8619D" w:rsidRPr="001C35E2" w:rsidRDefault="00C8619D" w:rsidP="001C35E2">
      <w:pPr>
        <w:contextualSpacing/>
        <w:rPr>
          <w:bCs/>
        </w:rPr>
      </w:pPr>
      <w:r w:rsidRPr="001C35E2">
        <w:rPr>
          <w:bCs/>
        </w:rPr>
        <w:lastRenderedPageBreak/>
        <w:t>La computadora realiza una secuencia de arranque llamada POST (Power-On Self Test), donde se verifica el funcionamiento de los componentes.</w:t>
      </w:r>
    </w:p>
    <w:p w14:paraId="15671995" w14:textId="77777777" w:rsidR="00C8619D" w:rsidRDefault="00C8619D" w:rsidP="00A74251">
      <w:pPr>
        <w:contextualSpacing/>
        <w:rPr>
          <w:bCs/>
        </w:rPr>
      </w:pPr>
      <w:r w:rsidRPr="00A74251">
        <w:rPr>
          <w:bCs/>
        </w:rPr>
        <w:t>Linux: Un sistema operativo de código abierto y ampliamente utilizado en servidores y computadoras personales.</w:t>
      </w:r>
    </w:p>
    <w:p w14:paraId="2F4D2F7D" w14:textId="77777777" w:rsidR="00C8619D" w:rsidRPr="00A74251" w:rsidRDefault="00C8619D" w:rsidP="00A74251">
      <w:pPr>
        <w:contextualSpacing/>
        <w:rPr>
          <w:bCs/>
        </w:rPr>
      </w:pPr>
      <w:r w:rsidRPr="00A74251">
        <w:rPr>
          <w:bCs/>
        </w:rPr>
        <w:t>macOS: Sistema operativo exclusivo de los ordenadores Mac de Apple.</w:t>
      </w:r>
    </w:p>
    <w:p w14:paraId="3F239764" w14:textId="77777777" w:rsidR="00C8619D" w:rsidRPr="004E5716" w:rsidRDefault="00C8619D" w:rsidP="004E5716">
      <w:pPr>
        <w:contextualSpacing/>
        <w:rPr>
          <w:bCs/>
        </w:rPr>
      </w:pPr>
      <w:r w:rsidRPr="004E5716">
        <w:rPr>
          <w:bCs/>
        </w:rPr>
        <w:t>Memoria RAM: Almacena temporalmente los datos y programas que están siendo utilizados por la CPU.</w:t>
      </w:r>
    </w:p>
    <w:p w14:paraId="5373AE05" w14:textId="77777777" w:rsidR="00C8619D" w:rsidRPr="004E5716" w:rsidRDefault="00C8619D" w:rsidP="004E5716">
      <w:pPr>
        <w:contextualSpacing/>
        <w:rPr>
          <w:bCs/>
        </w:rPr>
      </w:pPr>
      <w:r w:rsidRPr="004E5716">
        <w:rPr>
          <w:bCs/>
        </w:rPr>
        <w:t>Monitor: Muestra la información visual y gráfica generada por la computadora.</w:t>
      </w:r>
    </w:p>
    <w:p w14:paraId="17E7D5BA" w14:textId="77777777" w:rsidR="00C8619D" w:rsidRPr="004E5716" w:rsidRDefault="00C8619D" w:rsidP="004E5716">
      <w:pPr>
        <w:contextualSpacing/>
        <w:rPr>
          <w:bCs/>
        </w:rPr>
      </w:pPr>
      <w:r w:rsidRPr="004E5716">
        <w:rPr>
          <w:bCs/>
        </w:rPr>
        <w:t>Mouse (ratón): Dispositivo de entrada que permite mover el cursor en la pantalla y realizar acciones mediante clics.</w:t>
      </w:r>
    </w:p>
    <w:p w14:paraId="33FF073B" w14:textId="77777777" w:rsidR="00C8619D" w:rsidRPr="00C8619D" w:rsidRDefault="00C8619D" w:rsidP="00C8619D">
      <w:pPr>
        <w:contextualSpacing/>
        <w:rPr>
          <w:bCs/>
        </w:rPr>
      </w:pPr>
      <w:r w:rsidRPr="00C8619D">
        <w:rPr>
          <w:bCs/>
        </w:rPr>
        <w:t>Mover, copiar y pegar ficheros: Permite trasladar o duplicar archivos o carpetas de una ubicación a otra mediante los comandos de mover, copiar y pegar.</w:t>
      </w:r>
    </w:p>
    <w:p w14:paraId="59C520EC" w14:textId="77777777" w:rsidR="00C8619D" w:rsidRPr="001C35E2" w:rsidRDefault="00C8619D" w:rsidP="001C35E2">
      <w:pPr>
        <w:contextualSpacing/>
        <w:rPr>
          <w:bCs/>
        </w:rPr>
      </w:pPr>
      <w:r w:rsidRPr="001C35E2">
        <w:rPr>
          <w:bCs/>
        </w:rPr>
        <w:t>Movimiento del cursor: Moviendo el mouse se desplaza el cursor por la pantalla.</w:t>
      </w:r>
    </w:p>
    <w:p w14:paraId="7A8CEA4D" w14:textId="77777777" w:rsidR="00C8619D" w:rsidRDefault="00C8619D" w:rsidP="00A74251">
      <w:pPr>
        <w:contextualSpacing/>
        <w:rPr>
          <w:bCs/>
        </w:rPr>
      </w:pPr>
      <w:r w:rsidRPr="00A74251">
        <w:rPr>
          <w:bCs/>
        </w:rPr>
        <w:t>Multifunción: Proporciona una variedad de servicios y funciones, como la gestión de archivos, la impresión, la conexión a redes, entre otros.</w:t>
      </w:r>
    </w:p>
    <w:p w14:paraId="0B0593BF" w14:textId="77777777" w:rsidR="00C8619D" w:rsidRPr="00A74251" w:rsidRDefault="00C8619D" w:rsidP="00A74251">
      <w:pPr>
        <w:contextualSpacing/>
        <w:rPr>
          <w:bCs/>
        </w:rPr>
      </w:pPr>
      <w:r w:rsidRPr="00A74251">
        <w:rPr>
          <w:bCs/>
        </w:rPr>
        <w:t>Multitarea: Capacidad del sistema operativo para ejecutar varios programas simultáneamente.</w:t>
      </w:r>
    </w:p>
    <w:p w14:paraId="7001BEF4" w14:textId="77777777" w:rsidR="00C8619D" w:rsidRPr="001C35E2" w:rsidRDefault="00C8619D" w:rsidP="001C35E2">
      <w:pPr>
        <w:contextualSpacing/>
        <w:rPr>
          <w:bCs/>
        </w:rPr>
      </w:pPr>
      <w:r w:rsidRPr="001C35E2">
        <w:rPr>
          <w:bCs/>
        </w:rPr>
        <w:t>Presionar el botón de encendido.</w:t>
      </w:r>
    </w:p>
    <w:p w14:paraId="0E079C2B" w14:textId="77777777" w:rsidR="00C8619D" w:rsidRPr="000E658A" w:rsidRDefault="00C8619D" w:rsidP="000E658A">
      <w:pPr>
        <w:contextualSpacing/>
        <w:rPr>
          <w:bCs/>
        </w:rPr>
      </w:pPr>
      <w:r w:rsidRPr="000E658A">
        <w:rPr>
          <w:bCs/>
        </w:rPr>
        <w:t>Seguridad: Proporciona mecanismos de protección para prevenir el acceso no autorizado y garantizar la integridad de los datos.</w:t>
      </w:r>
    </w:p>
    <w:p w14:paraId="54FEC51B" w14:textId="77777777" w:rsidR="00C8619D" w:rsidRPr="000E658A" w:rsidRDefault="00C8619D" w:rsidP="000E658A">
      <w:pPr>
        <w:contextualSpacing/>
        <w:rPr>
          <w:bCs/>
        </w:rPr>
      </w:pPr>
      <w:r w:rsidRPr="000E658A">
        <w:rPr>
          <w:bCs/>
        </w:rPr>
        <w:t>Seguridad: Proporciona mecanismos de protección para prevenir el acceso no autorizado y garantizar la integridad de los datos.</w:t>
      </w:r>
    </w:p>
    <w:p w14:paraId="4CDC9272" w14:textId="77777777" w:rsidR="00C8619D" w:rsidRPr="00C8619D" w:rsidRDefault="00C8619D" w:rsidP="00C8619D">
      <w:pPr>
        <w:contextualSpacing/>
        <w:rPr>
          <w:bCs/>
        </w:rPr>
      </w:pPr>
      <w:r w:rsidRPr="00C8619D">
        <w:rPr>
          <w:bCs/>
        </w:rPr>
        <w:t>Seleccionar grupos de ficheros: Permite seleccionar múltiples archivos o carpetas a la vez para realizar acciones como copiar, mover, eliminar o cambiar propiedades.</w:t>
      </w:r>
    </w:p>
    <w:p w14:paraId="44EAFFFF" w14:textId="77777777" w:rsidR="00C8619D" w:rsidRPr="00A74251" w:rsidRDefault="00C8619D" w:rsidP="00A74251">
      <w:pPr>
        <w:contextualSpacing/>
        <w:rPr>
          <w:bCs/>
        </w:rPr>
      </w:pPr>
      <w:r w:rsidRPr="00A74251">
        <w:rPr>
          <w:bCs/>
        </w:rPr>
        <w:t>Sistema operativo: Software que administra los recursos de una computadora y proporciona una interfaz entre el usuario y los componentes del sistema.</w:t>
      </w:r>
    </w:p>
    <w:p w14:paraId="066BB8A6" w14:textId="77777777" w:rsidR="00C8619D" w:rsidRPr="00C8619D" w:rsidRDefault="00C8619D" w:rsidP="00C8619D">
      <w:pPr>
        <w:contextualSpacing/>
        <w:rPr>
          <w:bCs/>
        </w:rPr>
      </w:pPr>
      <w:r w:rsidRPr="00C8619D">
        <w:rPr>
          <w:bCs/>
        </w:rPr>
        <w:t>Tamaño total de varios ficheros o carpetas: Permite conocer el tamaño total de múltiples archivos o carpetas seleccionados para gestionar el espacio de almacenamiento.</w:t>
      </w:r>
    </w:p>
    <w:p w14:paraId="6D977811" w14:textId="77777777" w:rsidR="00C8619D" w:rsidRPr="004E5716" w:rsidRDefault="00C8619D" w:rsidP="004E5716">
      <w:pPr>
        <w:contextualSpacing/>
        <w:rPr>
          <w:bCs/>
        </w:rPr>
      </w:pPr>
      <w:r w:rsidRPr="004E5716">
        <w:rPr>
          <w:bCs/>
        </w:rPr>
        <w:t>Tarjeta de sonido: Procesa y emite sonidos desde la computadora.</w:t>
      </w:r>
    </w:p>
    <w:p w14:paraId="66E6141E" w14:textId="77777777" w:rsidR="00C8619D" w:rsidRPr="004E5716" w:rsidRDefault="00C8619D" w:rsidP="004E5716">
      <w:pPr>
        <w:contextualSpacing/>
        <w:rPr>
          <w:bCs/>
        </w:rPr>
      </w:pPr>
      <w:r w:rsidRPr="004E5716">
        <w:rPr>
          <w:bCs/>
        </w:rPr>
        <w:lastRenderedPageBreak/>
        <w:t>Tarjeta de video: Procesa y muestra gráficos en el monitor.</w:t>
      </w:r>
    </w:p>
    <w:p w14:paraId="239EAB20" w14:textId="77777777" w:rsidR="00C8619D" w:rsidRPr="004E5716" w:rsidRDefault="00C8619D" w:rsidP="004E5716">
      <w:pPr>
        <w:contextualSpacing/>
        <w:rPr>
          <w:bCs/>
        </w:rPr>
      </w:pPr>
      <w:r w:rsidRPr="004E5716">
        <w:rPr>
          <w:bCs/>
        </w:rPr>
        <w:t>Tarjeta madre: Conecta todos los componentes de la computadora y permite su comunicación.</w:t>
      </w:r>
    </w:p>
    <w:p w14:paraId="1917B781" w14:textId="77777777" w:rsidR="00C8619D" w:rsidRPr="004E5716" w:rsidRDefault="00C8619D" w:rsidP="004E5716">
      <w:pPr>
        <w:contextualSpacing/>
        <w:rPr>
          <w:bCs/>
        </w:rPr>
      </w:pPr>
      <w:r w:rsidRPr="004E5716">
        <w:rPr>
          <w:bCs/>
        </w:rPr>
        <w:t>Teclado: Permite la entrada de texto y comandos al equipo.</w:t>
      </w:r>
    </w:p>
    <w:p w14:paraId="3DE79147" w14:textId="77777777" w:rsidR="00C8619D" w:rsidRDefault="00C8619D" w:rsidP="00AF7A02">
      <w:pPr>
        <w:contextualSpacing/>
        <w:rPr>
          <w:bCs/>
        </w:rPr>
      </w:pPr>
      <w:r w:rsidRPr="00AF7A02">
        <w:rPr>
          <w:bCs/>
        </w:rPr>
        <w:t>Windows Phone: Sistema operativo desarrollado por Microsoft para dispositivos móviles. Aunque ha sido descontinuado, aún se encuentran algunos dispositivos con esta plataforma.</w:t>
      </w:r>
    </w:p>
    <w:p w14:paraId="77BD1A38" w14:textId="77777777" w:rsidR="00C8619D" w:rsidRPr="00A74251" w:rsidRDefault="00C8619D" w:rsidP="00A74251">
      <w:pPr>
        <w:contextualSpacing/>
        <w:rPr>
          <w:bCs/>
        </w:rPr>
      </w:pPr>
      <w:r w:rsidRPr="00A74251">
        <w:rPr>
          <w:bCs/>
        </w:rPr>
        <w:t>Windows: Desarrollado por Microsoft, es uno de los sistemas operativos más utilizados en computadoras personales.</w:t>
      </w:r>
    </w:p>
    <w:p w14:paraId="33A8BC52" w14:textId="77777777" w:rsidR="00AB2DF6" w:rsidRDefault="00AB2DF6" w:rsidP="00A76AA1">
      <w:pPr>
        <w:tabs>
          <w:tab w:val="left" w:pos="1305"/>
        </w:tabs>
        <w:contextualSpacing/>
      </w:pPr>
    </w:p>
    <w:sectPr w:rsidR="00AB2DF6" w:rsidSect="00A66A79">
      <w:headerReference w:type="default" r:id="rId26"/>
      <w:footerReference w:type="default" r:id="rId2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18AEC" w14:textId="77777777" w:rsidR="00CC31BE" w:rsidRDefault="00CC31BE" w:rsidP="007F1B53">
      <w:pPr>
        <w:spacing w:before="0" w:after="0" w:line="240" w:lineRule="auto"/>
      </w:pPr>
      <w:r>
        <w:separator/>
      </w:r>
    </w:p>
  </w:endnote>
  <w:endnote w:type="continuationSeparator" w:id="0">
    <w:p w14:paraId="775128F4" w14:textId="77777777" w:rsidR="00CC31BE" w:rsidRDefault="00CC31B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D3026"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D475FBC" wp14:editId="76308AA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F4352CD" wp14:editId="14CC565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8F154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330B9BB"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F4352CD"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8F154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330B9BB"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45CFE" w14:textId="77777777" w:rsidR="00CC31BE" w:rsidRDefault="00CC31BE" w:rsidP="007F1B53">
      <w:pPr>
        <w:spacing w:before="0" w:after="0" w:line="240" w:lineRule="auto"/>
      </w:pPr>
      <w:r>
        <w:separator/>
      </w:r>
    </w:p>
  </w:footnote>
  <w:footnote w:type="continuationSeparator" w:id="0">
    <w:p w14:paraId="6F6D7FF2" w14:textId="77777777" w:rsidR="00CC31BE" w:rsidRDefault="00CC31B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77E3E" w14:textId="77777777" w:rsidR="00A66A79" w:rsidRDefault="00A66A79">
    <w:pPr>
      <w:pStyle w:val="Encabezado"/>
    </w:pPr>
    <w:r>
      <w:rPr>
        <w:noProof/>
      </w:rPr>
      <w:drawing>
        <wp:anchor distT="0" distB="0" distL="114300" distR="114300" simplePos="0" relativeHeight="251667456" behindDoc="0" locked="0" layoutInCell="1" allowOverlap="1" wp14:anchorId="5A0E2DCF" wp14:editId="6D003D95">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F7099"/>
    <w:multiLevelType w:val="hybridMultilevel"/>
    <w:tmpl w:val="EF72AE6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0E71E4B"/>
    <w:multiLevelType w:val="hybridMultilevel"/>
    <w:tmpl w:val="9A5400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2EE6EF1"/>
    <w:multiLevelType w:val="hybridMultilevel"/>
    <w:tmpl w:val="B67E6F1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17AE1A5A"/>
    <w:multiLevelType w:val="hybridMultilevel"/>
    <w:tmpl w:val="31A629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F5C549B"/>
    <w:multiLevelType w:val="hybridMultilevel"/>
    <w:tmpl w:val="1C5C45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B6B6A1B"/>
    <w:multiLevelType w:val="hybridMultilevel"/>
    <w:tmpl w:val="D2A6B6F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2D414105"/>
    <w:multiLevelType w:val="hybridMultilevel"/>
    <w:tmpl w:val="18E21CB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3B11447B"/>
    <w:multiLevelType w:val="hybridMultilevel"/>
    <w:tmpl w:val="BEE020C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 w15:restartNumberingAfterBreak="0">
    <w:nsid w:val="3D96543C"/>
    <w:multiLevelType w:val="hybridMultilevel"/>
    <w:tmpl w:val="AC98F23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40CC16FA"/>
    <w:multiLevelType w:val="hybridMultilevel"/>
    <w:tmpl w:val="34B68F1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447F0344"/>
    <w:multiLevelType w:val="hybridMultilevel"/>
    <w:tmpl w:val="0ACA5AB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4D7F461B"/>
    <w:multiLevelType w:val="hybridMultilevel"/>
    <w:tmpl w:val="79AAFDB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52C938B3"/>
    <w:multiLevelType w:val="hybridMultilevel"/>
    <w:tmpl w:val="ED52097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5AC75775"/>
    <w:multiLevelType w:val="hybridMultilevel"/>
    <w:tmpl w:val="CAFA4D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5B837E51"/>
    <w:multiLevelType w:val="hybridMultilevel"/>
    <w:tmpl w:val="853AA9B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5" w15:restartNumberingAfterBreak="0">
    <w:nsid w:val="61793641"/>
    <w:multiLevelType w:val="hybridMultilevel"/>
    <w:tmpl w:val="3C3401C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67167586"/>
    <w:multiLevelType w:val="hybridMultilevel"/>
    <w:tmpl w:val="CCFEB70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682073AF"/>
    <w:multiLevelType w:val="hybridMultilevel"/>
    <w:tmpl w:val="A484E62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6B4D2762"/>
    <w:multiLevelType w:val="hybridMultilevel"/>
    <w:tmpl w:val="C7FEE038"/>
    <w:lvl w:ilvl="0" w:tplc="4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B228E9"/>
    <w:multiLevelType w:val="hybridMultilevel"/>
    <w:tmpl w:val="377CE7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764218A9"/>
    <w:multiLevelType w:val="hybridMultilevel"/>
    <w:tmpl w:val="61DA72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7687733A"/>
    <w:multiLevelType w:val="hybridMultilevel"/>
    <w:tmpl w:val="93F495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7F2A4084"/>
    <w:multiLevelType w:val="hybridMultilevel"/>
    <w:tmpl w:val="73A8615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3" w15:restartNumberingAfterBreak="0">
    <w:nsid w:val="7FA948EC"/>
    <w:multiLevelType w:val="hybridMultilevel"/>
    <w:tmpl w:val="A72CB20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433331894">
    <w:abstractNumId w:val="21"/>
  </w:num>
  <w:num w:numId="2" w16cid:durableId="812795320">
    <w:abstractNumId w:val="20"/>
  </w:num>
  <w:num w:numId="3" w16cid:durableId="474219296">
    <w:abstractNumId w:val="3"/>
  </w:num>
  <w:num w:numId="4" w16cid:durableId="515467101">
    <w:abstractNumId w:val="4"/>
  </w:num>
  <w:num w:numId="5" w16cid:durableId="678897324">
    <w:abstractNumId w:val="15"/>
  </w:num>
  <w:num w:numId="6" w16cid:durableId="173615501">
    <w:abstractNumId w:val="8"/>
  </w:num>
  <w:num w:numId="7" w16cid:durableId="1263488165">
    <w:abstractNumId w:val="0"/>
  </w:num>
  <w:num w:numId="8" w16cid:durableId="211036663">
    <w:abstractNumId w:val="2"/>
  </w:num>
  <w:num w:numId="9" w16cid:durableId="593518084">
    <w:abstractNumId w:val="23"/>
  </w:num>
  <w:num w:numId="10" w16cid:durableId="1467242540">
    <w:abstractNumId w:val="12"/>
  </w:num>
  <w:num w:numId="11" w16cid:durableId="210963165">
    <w:abstractNumId w:val="19"/>
  </w:num>
  <w:num w:numId="12" w16cid:durableId="1880118140">
    <w:abstractNumId w:val="22"/>
  </w:num>
  <w:num w:numId="13" w16cid:durableId="613753255">
    <w:abstractNumId w:val="9"/>
  </w:num>
  <w:num w:numId="14" w16cid:durableId="498740167">
    <w:abstractNumId w:val="6"/>
  </w:num>
  <w:num w:numId="15" w16cid:durableId="912348156">
    <w:abstractNumId w:val="10"/>
  </w:num>
  <w:num w:numId="16" w16cid:durableId="1465657772">
    <w:abstractNumId w:val="17"/>
  </w:num>
  <w:num w:numId="17" w16cid:durableId="622736284">
    <w:abstractNumId w:val="5"/>
  </w:num>
  <w:num w:numId="18" w16cid:durableId="1193303491">
    <w:abstractNumId w:val="11"/>
  </w:num>
  <w:num w:numId="19" w16cid:durableId="295382250">
    <w:abstractNumId w:val="13"/>
  </w:num>
  <w:num w:numId="20" w16cid:durableId="575821705">
    <w:abstractNumId w:val="18"/>
  </w:num>
  <w:num w:numId="21" w16cid:durableId="1303193521">
    <w:abstractNumId w:val="14"/>
  </w:num>
  <w:num w:numId="22" w16cid:durableId="1028605862">
    <w:abstractNumId w:val="16"/>
  </w:num>
  <w:num w:numId="23" w16cid:durableId="1417242648">
    <w:abstractNumId w:val="7"/>
  </w:num>
  <w:num w:numId="24" w16cid:durableId="550187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FA7"/>
    <w:rsid w:val="00037500"/>
    <w:rsid w:val="0003759C"/>
    <w:rsid w:val="000418A0"/>
    <w:rsid w:val="000446AD"/>
    <w:rsid w:val="00046FA7"/>
    <w:rsid w:val="00095EAB"/>
    <w:rsid w:val="000E658A"/>
    <w:rsid w:val="001138D5"/>
    <w:rsid w:val="00135990"/>
    <w:rsid w:val="001370C1"/>
    <w:rsid w:val="00143117"/>
    <w:rsid w:val="00167069"/>
    <w:rsid w:val="001726BE"/>
    <w:rsid w:val="00175EDB"/>
    <w:rsid w:val="0018373F"/>
    <w:rsid w:val="001C35E2"/>
    <w:rsid w:val="001C720B"/>
    <w:rsid w:val="001F02B0"/>
    <w:rsid w:val="001F3118"/>
    <w:rsid w:val="0020003D"/>
    <w:rsid w:val="002117E6"/>
    <w:rsid w:val="00212908"/>
    <w:rsid w:val="00232293"/>
    <w:rsid w:val="00260596"/>
    <w:rsid w:val="00274BB2"/>
    <w:rsid w:val="0028133E"/>
    <w:rsid w:val="002A4D86"/>
    <w:rsid w:val="002A6BFE"/>
    <w:rsid w:val="002E3A77"/>
    <w:rsid w:val="002F0A67"/>
    <w:rsid w:val="003111BD"/>
    <w:rsid w:val="00322E95"/>
    <w:rsid w:val="00346434"/>
    <w:rsid w:val="003717C3"/>
    <w:rsid w:val="00373028"/>
    <w:rsid w:val="003E0D37"/>
    <w:rsid w:val="003F3A88"/>
    <w:rsid w:val="00401A91"/>
    <w:rsid w:val="004118E3"/>
    <w:rsid w:val="00417DF8"/>
    <w:rsid w:val="0047664C"/>
    <w:rsid w:val="004A18B8"/>
    <w:rsid w:val="004C2AD7"/>
    <w:rsid w:val="004D4B2B"/>
    <w:rsid w:val="004E5716"/>
    <w:rsid w:val="00507CCA"/>
    <w:rsid w:val="005244F3"/>
    <w:rsid w:val="00526FCA"/>
    <w:rsid w:val="0054053B"/>
    <w:rsid w:val="00547521"/>
    <w:rsid w:val="0056376C"/>
    <w:rsid w:val="00570D26"/>
    <w:rsid w:val="005B0B82"/>
    <w:rsid w:val="005B5BE8"/>
    <w:rsid w:val="005B7617"/>
    <w:rsid w:val="005E27A5"/>
    <w:rsid w:val="005E6FF5"/>
    <w:rsid w:val="006233F8"/>
    <w:rsid w:val="006318C9"/>
    <w:rsid w:val="00635F19"/>
    <w:rsid w:val="00636C8A"/>
    <w:rsid w:val="00645831"/>
    <w:rsid w:val="00680D3C"/>
    <w:rsid w:val="006860F3"/>
    <w:rsid w:val="00686701"/>
    <w:rsid w:val="006B6105"/>
    <w:rsid w:val="006C2006"/>
    <w:rsid w:val="006C27FF"/>
    <w:rsid w:val="006D6726"/>
    <w:rsid w:val="006E2AEC"/>
    <w:rsid w:val="006F5864"/>
    <w:rsid w:val="00716984"/>
    <w:rsid w:val="007574E1"/>
    <w:rsid w:val="007A793B"/>
    <w:rsid w:val="007F1B53"/>
    <w:rsid w:val="0080702F"/>
    <w:rsid w:val="008269E4"/>
    <w:rsid w:val="0083075B"/>
    <w:rsid w:val="00833804"/>
    <w:rsid w:val="00843820"/>
    <w:rsid w:val="00857A4F"/>
    <w:rsid w:val="00880817"/>
    <w:rsid w:val="00881EBE"/>
    <w:rsid w:val="008835BF"/>
    <w:rsid w:val="00891D18"/>
    <w:rsid w:val="00893DCC"/>
    <w:rsid w:val="008B0A58"/>
    <w:rsid w:val="008E48A3"/>
    <w:rsid w:val="008E55E8"/>
    <w:rsid w:val="008E792E"/>
    <w:rsid w:val="00927E26"/>
    <w:rsid w:val="0096185C"/>
    <w:rsid w:val="00965DA4"/>
    <w:rsid w:val="00984E87"/>
    <w:rsid w:val="009B40C0"/>
    <w:rsid w:val="009C22E7"/>
    <w:rsid w:val="00A22126"/>
    <w:rsid w:val="00A32AB9"/>
    <w:rsid w:val="00A66A79"/>
    <w:rsid w:val="00A670AE"/>
    <w:rsid w:val="00A67DD5"/>
    <w:rsid w:val="00A74251"/>
    <w:rsid w:val="00A76AA1"/>
    <w:rsid w:val="00AB2007"/>
    <w:rsid w:val="00AB2DF6"/>
    <w:rsid w:val="00AF551B"/>
    <w:rsid w:val="00AF7A02"/>
    <w:rsid w:val="00B0400E"/>
    <w:rsid w:val="00B0609B"/>
    <w:rsid w:val="00B23B27"/>
    <w:rsid w:val="00B35A29"/>
    <w:rsid w:val="00B44463"/>
    <w:rsid w:val="00B47A03"/>
    <w:rsid w:val="00BC01BC"/>
    <w:rsid w:val="00C05DF4"/>
    <w:rsid w:val="00C31731"/>
    <w:rsid w:val="00C512B9"/>
    <w:rsid w:val="00C739AF"/>
    <w:rsid w:val="00C8619D"/>
    <w:rsid w:val="00CA2631"/>
    <w:rsid w:val="00CC31BE"/>
    <w:rsid w:val="00D1428E"/>
    <w:rsid w:val="00D47A38"/>
    <w:rsid w:val="00D55BEC"/>
    <w:rsid w:val="00D71287"/>
    <w:rsid w:val="00DE5F24"/>
    <w:rsid w:val="00E235C1"/>
    <w:rsid w:val="00E42177"/>
    <w:rsid w:val="00E47F6C"/>
    <w:rsid w:val="00E90215"/>
    <w:rsid w:val="00ED21F8"/>
    <w:rsid w:val="00EE1423"/>
    <w:rsid w:val="00EF5DC0"/>
    <w:rsid w:val="00F014B9"/>
    <w:rsid w:val="00F02BF4"/>
    <w:rsid w:val="00F3756A"/>
    <w:rsid w:val="00F43320"/>
    <w:rsid w:val="00F47697"/>
    <w:rsid w:val="00F52DFA"/>
    <w:rsid w:val="00F65696"/>
    <w:rsid w:val="00FD0E8A"/>
    <w:rsid w:val="00FE78B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DF4EC"/>
  <w15:chartTrackingRefBased/>
  <w15:docId w15:val="{D8E40928-B23F-453E-AE00-C3A9227D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6F5864"/>
    <w:pPr>
      <w:spacing w:after="100"/>
      <w:ind w:left="240"/>
    </w:pPr>
  </w:style>
  <w:style w:type="paragraph" w:styleId="TDC3">
    <w:name w:val="toc 3"/>
    <w:basedOn w:val="Normal"/>
    <w:next w:val="Normal"/>
    <w:autoRedefine/>
    <w:uiPriority w:val="39"/>
    <w:unhideWhenUsed/>
    <w:rsid w:val="006F5864"/>
    <w:pPr>
      <w:spacing w:after="100"/>
      <w:ind w:left="480"/>
    </w:pPr>
  </w:style>
  <w:style w:type="paragraph" w:styleId="Prrafodelista">
    <w:name w:val="List Paragraph"/>
    <w:basedOn w:val="Normal"/>
    <w:uiPriority w:val="34"/>
    <w:qFormat/>
    <w:rsid w:val="00570D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Curso%20de%20Inform&#225;tica/Unidad%20I.docx" TargetMode="External"/><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Curso%20de%20Inform&#225;tica/Unidad%20I.docx"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Curso%20de%20Inform&#225;tica/Unidad%20I.docx" TargetMode="Externa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Curso%20de%20Inform&#225;tica/Unidad%20I.docx" TargetMode="External"/><Relationship Id="rId22" Type="http://schemas.openxmlformats.org/officeDocument/2006/relationships/image" Target="media/image11.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68</TotalTime>
  <Pages>23</Pages>
  <Words>5098</Words>
  <Characters>28040</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62</cp:revision>
  <cp:lastPrinted>2023-05-25T02:17:00Z</cp:lastPrinted>
  <dcterms:created xsi:type="dcterms:W3CDTF">2023-05-22T03:28:00Z</dcterms:created>
  <dcterms:modified xsi:type="dcterms:W3CDTF">2023-05-25T02:17:00Z</dcterms:modified>
</cp:coreProperties>
</file>
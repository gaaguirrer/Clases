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4BCFBA" w14:textId="77777777" w:rsidR="00F43320" w:rsidRDefault="00B0400E">
      <w:r>
        <w:rPr>
          <w:noProof/>
        </w:rPr>
        <w:drawing>
          <wp:anchor distT="0" distB="0" distL="114300" distR="114300" simplePos="0" relativeHeight="251659264" behindDoc="0" locked="0" layoutInCell="1" allowOverlap="1" wp14:anchorId="7902EB4E" wp14:editId="000A1769">
            <wp:simplePos x="0" y="0"/>
            <wp:positionH relativeFrom="column">
              <wp:posOffset>-99060</wp:posOffset>
            </wp:positionH>
            <wp:positionV relativeFrom="paragraph">
              <wp:posOffset>271145</wp:posOffset>
            </wp:positionV>
            <wp:extent cx="3581400" cy="1166503"/>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587737" cy="1168567"/>
                    </a:xfrm>
                    <a:prstGeom prst="rect">
                      <a:avLst/>
                    </a:prstGeom>
                    <a:noFill/>
                    <a:ln>
                      <a:noFill/>
                    </a:ln>
                  </pic:spPr>
                </pic:pic>
              </a:graphicData>
            </a:graphic>
            <wp14:sizeRelH relativeFrom="page">
              <wp14:pctWidth>0</wp14:pctWidth>
            </wp14:sizeRelH>
            <wp14:sizeRelV relativeFrom="page">
              <wp14:pctHeight>0</wp14:pctHeight>
            </wp14:sizeRelV>
          </wp:anchor>
        </w:drawing>
      </w:r>
      <w:r w:rsidR="00F43320">
        <w:rPr>
          <w:noProof/>
        </w:rPr>
        <w:drawing>
          <wp:anchor distT="0" distB="0" distL="114300" distR="114300" simplePos="0" relativeHeight="251658240" behindDoc="1" locked="0" layoutInCell="1" allowOverlap="1" wp14:anchorId="1E30D0C4" wp14:editId="51C5BCD4">
            <wp:simplePos x="0" y="0"/>
            <wp:positionH relativeFrom="column">
              <wp:posOffset>-1122680</wp:posOffset>
            </wp:positionH>
            <wp:positionV relativeFrom="paragraph">
              <wp:posOffset>-1017076</wp:posOffset>
            </wp:positionV>
            <wp:extent cx="7820809" cy="10160000"/>
            <wp:effectExtent l="0" t="0" r="889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820809" cy="10160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F6CBEDA" w14:textId="77777777" w:rsidR="00F43320" w:rsidRDefault="00F43320"/>
    <w:p w14:paraId="69E29872" w14:textId="77777777" w:rsidR="00F43320" w:rsidRDefault="00F43320"/>
    <w:p w14:paraId="34FF32CB" w14:textId="77777777" w:rsidR="00F43320" w:rsidRDefault="00F43320"/>
    <w:p w14:paraId="3D4C665F" w14:textId="77777777" w:rsidR="00F43320" w:rsidRDefault="00F43320"/>
    <w:p w14:paraId="37000F12" w14:textId="77777777" w:rsidR="00F43320" w:rsidRDefault="00F43320"/>
    <w:p w14:paraId="184F0719" w14:textId="77777777" w:rsidR="00F43320" w:rsidRDefault="00F43320"/>
    <w:p w14:paraId="2AD01097" w14:textId="77777777" w:rsidR="00F43320" w:rsidRDefault="00F43320"/>
    <w:p w14:paraId="0B1947C7" w14:textId="77777777" w:rsidR="00F43320" w:rsidRDefault="003E0D37">
      <w:r>
        <w:rPr>
          <w:noProof/>
        </w:rPr>
        <mc:AlternateContent>
          <mc:Choice Requires="wps">
            <w:drawing>
              <wp:anchor distT="0" distB="0" distL="114300" distR="114300" simplePos="0" relativeHeight="251661312" behindDoc="1" locked="0" layoutInCell="1" allowOverlap="1" wp14:anchorId="29E9FF63" wp14:editId="10F741CC">
                <wp:simplePos x="0" y="0"/>
                <wp:positionH relativeFrom="column">
                  <wp:posOffset>1573119</wp:posOffset>
                </wp:positionH>
                <wp:positionV relativeFrom="paragraph">
                  <wp:posOffset>245820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0E5BCA83"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29E9FF63" id="_x0000_t202" coordsize="21600,21600" o:spt="202" path="m,l,21600r21600,l21600,xe">
                <v:stroke joinstyle="miter"/>
                <v:path gradientshapeok="t" o:connecttype="rect"/>
              </v:shapetype>
              <v:shape id="Cuadro de texto 6" o:spid="_x0000_s1026" type="#_x0000_t202" style="position:absolute;left:0;text-align:left;margin-left:123.85pt;margin-top:19.35pt;width:281.2pt;height:4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" filled="f" stroked="f">
                <v:stroke joinstyle="round"/>
                <o:lock v:ext="edit" shapetype="t"/>
                <v:textbox style="mso-fit-shape-to-text:t">
                  <w:txbxContent>
                    <w:p w14:paraId="0E5BCA83"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63E34561" w14:textId="77777777" w:rsidR="00F43320" w:rsidRDefault="00F43320"/>
    <w:p w14:paraId="20E97AE6" w14:textId="77777777" w:rsidR="00F43320" w:rsidRDefault="00F43320"/>
    <w:p w14:paraId="381C892B" w14:textId="77777777" w:rsidR="00F43320" w:rsidRDefault="00F43320"/>
    <w:p w14:paraId="39C718A1" w14:textId="77777777" w:rsidR="00F43320" w:rsidRDefault="003E0D37">
      <w:r>
        <w:rPr>
          <w:noProof/>
        </w:rPr>
        <mc:AlternateContent>
          <mc:Choice Requires="wpg">
            <w:drawing>
              <wp:anchor distT="0" distB="0" distL="114300" distR="114300" simplePos="0" relativeHeight="251660288" behindDoc="0" locked="0" layoutInCell="1" allowOverlap="1" wp14:anchorId="78A3F7DD" wp14:editId="4568C16F">
                <wp:simplePos x="0" y="0"/>
                <wp:positionH relativeFrom="column">
                  <wp:posOffset>1365250</wp:posOffset>
                </wp:positionH>
                <wp:positionV relativeFrom="paragraph">
                  <wp:posOffset>181423</wp:posOffset>
                </wp:positionV>
                <wp:extent cx="4149090" cy="155575"/>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49090" cy="155575"/>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74707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5845E52" id="Grupo 3" o:spid="_x0000_s1026" style="position:absolute;margin-left:107.5pt;margin-top:14.3pt;width:326.7pt;height:12.25pt;z-index:251660288"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" fillcolor="#747070" stroked="f"/>
              </v:group>
            </w:pict>
          </mc:Fallback>
        </mc:AlternateContent>
      </w:r>
    </w:p>
    <w:p w14:paraId="2608A272" w14:textId="77777777" w:rsidR="00F43320" w:rsidRDefault="003E0D37">
      <w:r>
        <w:rPr>
          <w:noProof/>
        </w:rPr>
        <mc:AlternateContent>
          <mc:Choice Requires="wps">
            <w:drawing>
              <wp:anchor distT="0" distB="0" distL="114300" distR="114300" simplePos="0" relativeHeight="251662336" behindDoc="0" locked="0" layoutInCell="1" allowOverlap="1" wp14:anchorId="5ED1ABBE" wp14:editId="0EB5EC6E">
                <wp:simplePos x="0" y="0"/>
                <wp:positionH relativeFrom="column">
                  <wp:posOffset>1758315</wp:posOffset>
                </wp:positionH>
                <wp:positionV relativeFrom="paragraph">
                  <wp:posOffset>93980</wp:posOffset>
                </wp:positionV>
                <wp:extent cx="3639820" cy="1040765"/>
                <wp:effectExtent l="0" t="0" r="0" b="6985"/>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39820"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01BFF7" w14:textId="0C9AA914" w:rsidR="00F43320" w:rsidRPr="005E6C17" w:rsidRDefault="00F81CFF" w:rsidP="00EF5DC0">
                            <w:pPr>
                              <w:jc w:val="right"/>
                              <w:rPr>
                                <w:rFonts w:ascii="EleganTech™" w:hAnsi="EleganTech™"/>
                                <w:b/>
                                <w:color w:val="404040"/>
                                <w:sz w:val="54"/>
                                <w:szCs w:val="56"/>
                              </w:rPr>
                            </w:pPr>
                            <w:r w:rsidRPr="00F81CFF">
                              <w:rPr>
                                <w:rFonts w:cs="Calibri"/>
                                <w:b/>
                                <w:color w:val="000000"/>
                                <w:sz w:val="48"/>
                                <w:szCs w:val="52"/>
                                <w:lang w:eastAsia="es-NI"/>
                              </w:rPr>
                              <w:t>Internet y la nube</w:t>
                            </w:r>
                            <w:r w:rsidR="00F43320">
                              <w:rPr>
                                <w:rFonts w:cs="Calibri"/>
                                <w:b/>
                                <w:color w:val="000000"/>
                                <w:sz w:val="48"/>
                                <w:szCs w:val="52"/>
                                <w:lang w:eastAsia="es-NI"/>
                              </w:rPr>
                              <w:t xml:space="preserve">, Unidad </w:t>
                            </w:r>
                            <w:r>
                              <w:rPr>
                                <w:rFonts w:cs="Calibri"/>
                                <w:b/>
                                <w:color w:val="000000"/>
                                <w:sz w:val="48"/>
                                <w:szCs w:val="52"/>
                                <w:lang w:eastAsia="es-NI"/>
                              </w:rPr>
                              <w:t>II</w:t>
                            </w:r>
                          </w:p>
                          <w:p w14:paraId="182E1650"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D1ABBE" id="Cuadro de texto 7" o:spid="_x0000_s1027" type="#_x0000_t202" style="position:absolute;left:0;text-align:left;margin-left:138.45pt;margin-top:7.4pt;width:286.6pt;height:81.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" filled="f" stroked="f">
                <v:textbox>
                  <w:txbxContent>
                    <w:p w14:paraId="0201BFF7" w14:textId="0C9AA914" w:rsidR="00F43320" w:rsidRPr="005E6C17" w:rsidRDefault="00F81CFF" w:rsidP="00EF5DC0">
                      <w:pPr>
                        <w:jc w:val="right"/>
                        <w:rPr>
                          <w:rFonts w:ascii="EleganTech™" w:hAnsi="EleganTech™"/>
                          <w:b/>
                          <w:color w:val="404040"/>
                          <w:sz w:val="54"/>
                          <w:szCs w:val="56"/>
                        </w:rPr>
                      </w:pPr>
                      <w:r w:rsidRPr="00F81CFF">
                        <w:rPr>
                          <w:rFonts w:cs="Calibri"/>
                          <w:b/>
                          <w:color w:val="000000"/>
                          <w:sz w:val="48"/>
                          <w:szCs w:val="52"/>
                          <w:lang w:eastAsia="es-NI"/>
                        </w:rPr>
                        <w:t>Internet y la nube</w:t>
                      </w:r>
                      <w:r w:rsidR="00F43320">
                        <w:rPr>
                          <w:rFonts w:cs="Calibri"/>
                          <w:b/>
                          <w:color w:val="000000"/>
                          <w:sz w:val="48"/>
                          <w:szCs w:val="52"/>
                          <w:lang w:eastAsia="es-NI"/>
                        </w:rPr>
                        <w:t xml:space="preserve">, Unidad </w:t>
                      </w:r>
                      <w:r>
                        <w:rPr>
                          <w:rFonts w:cs="Calibri"/>
                          <w:b/>
                          <w:color w:val="000000"/>
                          <w:sz w:val="48"/>
                          <w:szCs w:val="52"/>
                          <w:lang w:eastAsia="es-NI"/>
                        </w:rPr>
                        <w:t>II</w:t>
                      </w:r>
                    </w:p>
                    <w:p w14:paraId="182E1650" w14:textId="77777777" w:rsidR="00F43320" w:rsidRDefault="00F43320" w:rsidP="00F43320">
                      <w:pPr>
                        <w:jc w:val="right"/>
                      </w:pPr>
                    </w:p>
                  </w:txbxContent>
                </v:textbox>
              </v:shape>
            </w:pict>
          </mc:Fallback>
        </mc:AlternateContent>
      </w:r>
    </w:p>
    <w:p w14:paraId="344CAD9B" w14:textId="77777777" w:rsidR="00F43320" w:rsidRDefault="00F43320"/>
    <w:p w14:paraId="7CACE401" w14:textId="77777777" w:rsidR="005B0B82" w:rsidRDefault="005B0B82"/>
    <w:p w14:paraId="0FB3EC42" w14:textId="77777777" w:rsidR="005B0B82" w:rsidRDefault="005B0B82"/>
    <w:p w14:paraId="047B570E" w14:textId="77777777" w:rsidR="005B0B82" w:rsidRDefault="005B0B82"/>
    <w:p w14:paraId="0AC7549C" w14:textId="77777777" w:rsidR="005B0B82" w:rsidRDefault="005B0B82"/>
    <w:p w14:paraId="1C0591B5" w14:textId="77777777" w:rsidR="005B0B82" w:rsidRDefault="005B0B82"/>
    <w:p w14:paraId="1CB3869A" w14:textId="77777777" w:rsidR="005B0B82" w:rsidRDefault="005B0B82"/>
    <w:p w14:paraId="2E3F7E1D" w14:textId="77777777" w:rsidR="005B0B82" w:rsidRDefault="005B0B82"/>
    <w:p w14:paraId="54D5F2E7" w14:textId="77777777" w:rsidR="005B0B82" w:rsidRDefault="005B0B82"/>
    <w:p w14:paraId="2ED475FD" w14:textId="77777777" w:rsidR="005B0B82" w:rsidRDefault="005B0B82"/>
    <w:p w14:paraId="27BF3E3B" w14:textId="77777777" w:rsidR="005B0B82" w:rsidRDefault="005B0B82"/>
    <w:p w14:paraId="6EC336AC" w14:textId="77777777" w:rsidR="005B0B82" w:rsidRDefault="005B0B82"/>
    <w:p w14:paraId="52154B23" w14:textId="77777777" w:rsidR="00636C8A" w:rsidRDefault="00636C8A"/>
    <w:p w14:paraId="15F051DD" w14:textId="77777777" w:rsidR="00A66A79" w:rsidRDefault="00A66A79">
      <w:pPr>
        <w:sectPr w:rsidR="00A66A79" w:rsidSect="00636C8A">
          <w:pgSz w:w="12240" w:h="15840"/>
          <w:pgMar w:top="1418" w:right="1701" w:bottom="1418" w:left="1701" w:header="709" w:footer="709" w:gutter="0"/>
          <w:cols w:space="708"/>
          <w:docGrid w:linePitch="360"/>
        </w:sectPr>
      </w:pPr>
    </w:p>
    <w:p w14:paraId="3F813E16" w14:textId="77777777" w:rsidR="00A66A79" w:rsidRDefault="004A18B8">
      <w:r>
        <w:rPr>
          <w:noProof/>
        </w:rPr>
        <w:lastRenderedPageBreak/>
        <mc:AlternateContent>
          <mc:Choice Requires="wpg">
            <w:drawing>
              <wp:anchor distT="0" distB="0" distL="114300" distR="114300" simplePos="0" relativeHeight="251668480" behindDoc="0" locked="0" layoutInCell="1" allowOverlap="1" wp14:anchorId="730665BB" wp14:editId="2AB817E7">
                <wp:simplePos x="0" y="0"/>
                <wp:positionH relativeFrom="column">
                  <wp:posOffset>-332740</wp:posOffset>
                </wp:positionH>
                <wp:positionV relativeFrom="paragraph">
                  <wp:posOffset>-122555</wp:posOffset>
                </wp:positionV>
                <wp:extent cx="6620510" cy="472440"/>
                <wp:effectExtent l="0" t="0" r="8890" b="3810"/>
                <wp:wrapNone/>
                <wp:docPr id="14" name="Grupo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20510" cy="472440"/>
                          <a:chOff x="1060" y="3728"/>
                          <a:chExt cx="9946" cy="744"/>
                        </a:xfrm>
                      </wpg:grpSpPr>
                      <wps:wsp>
                        <wps:cNvPr id="15" name="Cuadro de texto 2"/>
                        <wps:cNvSpPr txBox="1">
                          <a:spLocks noChangeArrowheads="1"/>
                        </wps:cNvSpPr>
                        <wps:spPr bwMode="auto">
                          <a:xfrm>
                            <a:off x="1060" y="3728"/>
                            <a:ext cx="3463" cy="7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9DD62E" w14:textId="77777777" w:rsidR="004A18B8" w:rsidRPr="00AF551B" w:rsidRDefault="004A18B8" w:rsidP="00AF551B">
                              <w:pPr>
                                <w:rPr>
                                  <w:b/>
                                  <w:bCs/>
                                  <w:sz w:val="32"/>
                                  <w:szCs w:val="28"/>
                                </w:rPr>
                              </w:pPr>
                              <w:bookmarkStart w:id="0" w:name="_Toc51942770"/>
                              <w:r w:rsidRPr="00AF551B">
                                <w:rPr>
                                  <w:b/>
                                  <w:bCs/>
                                  <w:sz w:val="32"/>
                                  <w:szCs w:val="28"/>
                                </w:rPr>
                                <w:t>Índice de Contenido</w:t>
                              </w:r>
                              <w:bookmarkEnd w:id="0"/>
                            </w:p>
                          </w:txbxContent>
                        </wps:txbx>
                        <wps:bodyPr rot="0" vert="horz" wrap="square" lIns="91440" tIns="45720" rIns="91440" bIns="45720" anchor="t" anchorCtr="0" upright="1">
                          <a:noAutofit/>
                        </wps:bodyPr>
                      </wps:wsp>
                      <pic:pic xmlns:pic="http://schemas.openxmlformats.org/drawingml/2006/picture">
                        <pic:nvPicPr>
                          <pic:cNvPr id="16"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4408" y="3900"/>
                            <a:ext cx="6598"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730665BB" id="Grupo 14" o:spid="_x0000_s1028" style="position:absolute;left:0;text-align:left;margin-left:-26.2pt;margin-top:-9.65pt;width:521.3pt;height:37.2pt;z-index:251668480" coordorigin="1060,3728" coordsize="9946,7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">
                <v:shape id="_x0000_s1029" type="#_x0000_t202" style="position:absolute;left:1060;top:3728;width:3463;height: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" filled="f" stroked="f">
                  <v:textbox>
                    <w:txbxContent>
                      <w:p w14:paraId="0B9DD62E" w14:textId="77777777" w:rsidR="004A18B8" w:rsidRPr="00AF551B" w:rsidRDefault="004A18B8" w:rsidP="00AF551B">
                        <w:pPr>
                          <w:rPr>
                            <w:b/>
                            <w:bCs/>
                            <w:sz w:val="32"/>
                            <w:szCs w:val="28"/>
                          </w:rPr>
                        </w:pPr>
                        <w:bookmarkStart w:id="1" w:name="_Toc51942770"/>
                        <w:r w:rsidRPr="00AF551B">
                          <w:rPr>
                            <w:b/>
                            <w:bCs/>
                            <w:sz w:val="32"/>
                            <w:szCs w:val="28"/>
                          </w:rPr>
                          <w:t>Índice de Contenido</w:t>
                        </w:r>
                        <w:bookmarkEnd w:id="1"/>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6252" o:spid="_x0000_s1030" type="#_x0000_t75" style="position:absolute;left:4408;top:3900;width:6598;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">
                  <v:imagedata r:id="rId11" o:title="UPOLI_identidad" cropbottom="64420f" cropright="31396f"/>
                  <o:lock v:ext="edit" aspectratio="f"/>
                </v:shape>
              </v:group>
            </w:pict>
          </mc:Fallback>
        </mc:AlternateContent>
      </w:r>
    </w:p>
    <w:p w14:paraId="5FA811F6" w14:textId="77777777" w:rsidR="00A66A79" w:rsidRPr="00BD5A33" w:rsidRDefault="00A66A79">
      <w:pPr>
        <w:rPr>
          <w:szCs w:val="24"/>
        </w:rPr>
      </w:pPr>
    </w:p>
    <w:sdt>
      <w:sdtPr>
        <w:rPr>
          <w:rFonts w:ascii="Tahoma" w:eastAsiaTheme="minorHAnsi" w:hAnsi="Tahoma" w:cstheme="minorBidi"/>
          <w:color w:val="auto"/>
          <w:sz w:val="24"/>
          <w:szCs w:val="24"/>
          <w:lang w:val="es-ES" w:eastAsia="en-US"/>
        </w:rPr>
        <w:id w:val="1736891407"/>
        <w:docPartObj>
          <w:docPartGallery w:val="Table of Contents"/>
          <w:docPartUnique/>
        </w:docPartObj>
      </w:sdtPr>
      <w:sdtEndPr>
        <w:rPr>
          <w:b/>
          <w:bCs/>
          <w:szCs w:val="22"/>
        </w:rPr>
      </w:sdtEndPr>
      <w:sdtContent>
        <w:p w14:paraId="4DC5FB95" w14:textId="77777777" w:rsidR="00843820" w:rsidRPr="00BD5A33" w:rsidRDefault="00843820" w:rsidP="00635F19">
          <w:pPr>
            <w:pStyle w:val="TtuloTDC"/>
            <w:jc w:val="center"/>
            <w:rPr>
              <w:rFonts w:ascii="Tahoma" w:hAnsi="Tahoma" w:cs="Tahoma"/>
              <w:b/>
              <w:bCs/>
              <w:color w:val="auto"/>
              <w:sz w:val="24"/>
              <w:szCs w:val="24"/>
              <w:lang w:val="es-ES"/>
            </w:rPr>
          </w:pPr>
          <w:r w:rsidRPr="00BD5A33">
            <w:rPr>
              <w:rFonts w:ascii="Tahoma" w:hAnsi="Tahoma" w:cs="Tahoma"/>
              <w:b/>
              <w:bCs/>
              <w:color w:val="auto"/>
              <w:sz w:val="24"/>
              <w:szCs w:val="24"/>
              <w:lang w:val="es-ES"/>
            </w:rPr>
            <w:t>Contenido</w:t>
          </w:r>
        </w:p>
        <w:p w14:paraId="3F516E94" w14:textId="77777777" w:rsidR="00843820" w:rsidRPr="00BD5A33" w:rsidRDefault="00843820" w:rsidP="00843820">
          <w:pPr>
            <w:rPr>
              <w:rFonts w:cs="Tahoma"/>
              <w:szCs w:val="24"/>
              <w:lang w:val="es-ES" w:eastAsia="es-NI"/>
            </w:rPr>
          </w:pPr>
        </w:p>
        <w:p w14:paraId="0F83BEA2" w14:textId="541A461A" w:rsidR="007649A0" w:rsidRPr="00BD5A33" w:rsidRDefault="00843820">
          <w:pPr>
            <w:pStyle w:val="TDC1"/>
            <w:tabs>
              <w:tab w:val="right" w:leader="dot" w:pos="8828"/>
            </w:tabs>
            <w:rPr>
              <w:rFonts w:asciiTheme="minorHAnsi" w:eastAsiaTheme="minorEastAsia" w:hAnsiTheme="minorHAnsi"/>
              <w:noProof/>
              <w:kern w:val="2"/>
              <w:szCs w:val="24"/>
              <w:lang w:eastAsia="es-NI"/>
              <w14:ligatures w14:val="standardContextual"/>
            </w:rPr>
          </w:pPr>
          <w:r w:rsidRPr="00BD5A33">
            <w:rPr>
              <w:rFonts w:cs="Tahoma"/>
              <w:szCs w:val="24"/>
            </w:rPr>
            <w:fldChar w:fldCharType="begin"/>
          </w:r>
          <w:r w:rsidRPr="00BD5A33">
            <w:rPr>
              <w:rFonts w:cs="Tahoma"/>
              <w:szCs w:val="24"/>
            </w:rPr>
            <w:instrText xml:space="preserve"> TOC \o "1-3" \h \z \u </w:instrText>
          </w:r>
          <w:r w:rsidRPr="00BD5A33">
            <w:rPr>
              <w:rFonts w:cs="Tahoma"/>
              <w:szCs w:val="24"/>
            </w:rPr>
            <w:fldChar w:fldCharType="separate"/>
          </w:r>
          <w:hyperlink r:id="rId12" w:anchor="_Toc135598946" w:history="1">
            <w:r w:rsidR="007649A0" w:rsidRPr="00BD5A33">
              <w:rPr>
                <w:rStyle w:val="Hipervnculo"/>
                <w:noProof/>
                <w:szCs w:val="24"/>
              </w:rPr>
              <w:t>Introducción</w:t>
            </w:r>
            <w:r w:rsidR="007649A0" w:rsidRPr="00BD5A33">
              <w:rPr>
                <w:noProof/>
                <w:webHidden/>
                <w:szCs w:val="24"/>
              </w:rPr>
              <w:tab/>
            </w:r>
            <w:r w:rsidR="007649A0" w:rsidRPr="00BD5A33">
              <w:rPr>
                <w:noProof/>
                <w:webHidden/>
                <w:szCs w:val="24"/>
              </w:rPr>
              <w:fldChar w:fldCharType="begin"/>
            </w:r>
            <w:r w:rsidR="007649A0" w:rsidRPr="00BD5A33">
              <w:rPr>
                <w:noProof/>
                <w:webHidden/>
                <w:szCs w:val="24"/>
              </w:rPr>
              <w:instrText xml:space="preserve"> PAGEREF _Toc135598946 \h </w:instrText>
            </w:r>
            <w:r w:rsidR="007649A0" w:rsidRPr="00BD5A33">
              <w:rPr>
                <w:noProof/>
                <w:webHidden/>
                <w:szCs w:val="24"/>
              </w:rPr>
            </w:r>
            <w:r w:rsidR="007649A0" w:rsidRPr="00BD5A33">
              <w:rPr>
                <w:noProof/>
                <w:webHidden/>
                <w:szCs w:val="24"/>
              </w:rPr>
              <w:fldChar w:fldCharType="separate"/>
            </w:r>
            <w:r w:rsidR="00BC2D7C">
              <w:rPr>
                <w:noProof/>
                <w:webHidden/>
                <w:szCs w:val="24"/>
              </w:rPr>
              <w:t>4</w:t>
            </w:r>
            <w:r w:rsidR="007649A0" w:rsidRPr="00BD5A33">
              <w:rPr>
                <w:noProof/>
                <w:webHidden/>
                <w:szCs w:val="24"/>
              </w:rPr>
              <w:fldChar w:fldCharType="end"/>
            </w:r>
          </w:hyperlink>
        </w:p>
        <w:p w14:paraId="4C350067" w14:textId="746354A0" w:rsidR="007649A0" w:rsidRPr="00BD5A33" w:rsidRDefault="00000000">
          <w:pPr>
            <w:pStyle w:val="TDC1"/>
            <w:tabs>
              <w:tab w:val="right" w:leader="dot" w:pos="8828"/>
            </w:tabs>
            <w:rPr>
              <w:rFonts w:asciiTheme="minorHAnsi" w:eastAsiaTheme="minorEastAsia" w:hAnsiTheme="minorHAnsi"/>
              <w:noProof/>
              <w:kern w:val="2"/>
              <w:szCs w:val="24"/>
              <w:lang w:eastAsia="es-NI"/>
              <w14:ligatures w14:val="standardContextual"/>
            </w:rPr>
          </w:pPr>
          <w:hyperlink r:id="rId13" w:anchor="_Toc135598947" w:history="1">
            <w:r w:rsidR="007649A0" w:rsidRPr="00BD5A33">
              <w:rPr>
                <w:rStyle w:val="Hipervnculo"/>
                <w:noProof/>
                <w:szCs w:val="24"/>
              </w:rPr>
              <w:t>Desarrollo de Contenidos</w:t>
            </w:r>
            <w:r w:rsidR="007649A0" w:rsidRPr="00BD5A33">
              <w:rPr>
                <w:noProof/>
                <w:webHidden/>
                <w:szCs w:val="24"/>
              </w:rPr>
              <w:tab/>
            </w:r>
            <w:r w:rsidR="007649A0" w:rsidRPr="00BD5A33">
              <w:rPr>
                <w:noProof/>
                <w:webHidden/>
                <w:szCs w:val="24"/>
              </w:rPr>
              <w:fldChar w:fldCharType="begin"/>
            </w:r>
            <w:r w:rsidR="007649A0" w:rsidRPr="00BD5A33">
              <w:rPr>
                <w:noProof/>
                <w:webHidden/>
                <w:szCs w:val="24"/>
              </w:rPr>
              <w:instrText xml:space="preserve"> PAGEREF _Toc135598947 \h </w:instrText>
            </w:r>
            <w:r w:rsidR="007649A0" w:rsidRPr="00BD5A33">
              <w:rPr>
                <w:noProof/>
                <w:webHidden/>
                <w:szCs w:val="24"/>
              </w:rPr>
            </w:r>
            <w:r w:rsidR="007649A0" w:rsidRPr="00BD5A33">
              <w:rPr>
                <w:noProof/>
                <w:webHidden/>
                <w:szCs w:val="24"/>
              </w:rPr>
              <w:fldChar w:fldCharType="separate"/>
            </w:r>
            <w:r w:rsidR="00BC2D7C">
              <w:rPr>
                <w:noProof/>
                <w:webHidden/>
                <w:szCs w:val="24"/>
              </w:rPr>
              <w:t>5</w:t>
            </w:r>
            <w:r w:rsidR="007649A0" w:rsidRPr="00BD5A33">
              <w:rPr>
                <w:noProof/>
                <w:webHidden/>
                <w:szCs w:val="24"/>
              </w:rPr>
              <w:fldChar w:fldCharType="end"/>
            </w:r>
          </w:hyperlink>
        </w:p>
        <w:p w14:paraId="285D480F" w14:textId="58AAC291" w:rsidR="007649A0" w:rsidRPr="00BD5A33" w:rsidRDefault="00000000">
          <w:pPr>
            <w:pStyle w:val="TDC2"/>
            <w:tabs>
              <w:tab w:val="right" w:leader="dot" w:pos="8828"/>
            </w:tabs>
            <w:rPr>
              <w:noProof/>
              <w:szCs w:val="24"/>
            </w:rPr>
          </w:pPr>
          <w:hyperlink w:anchor="_Toc135598948" w:history="1">
            <w:r w:rsidR="007649A0" w:rsidRPr="00BD5A33">
              <w:rPr>
                <w:rStyle w:val="Hipervnculo"/>
                <w:noProof/>
                <w:szCs w:val="24"/>
                <w:lang w:val="es-ES"/>
              </w:rPr>
              <w:t>Definiciones Básicas</w:t>
            </w:r>
            <w:r w:rsidR="007649A0" w:rsidRPr="00BD5A33">
              <w:rPr>
                <w:noProof/>
                <w:webHidden/>
                <w:szCs w:val="24"/>
              </w:rPr>
              <w:tab/>
            </w:r>
            <w:r w:rsidR="007649A0" w:rsidRPr="00BD5A33">
              <w:rPr>
                <w:noProof/>
                <w:webHidden/>
                <w:szCs w:val="24"/>
              </w:rPr>
              <w:fldChar w:fldCharType="begin"/>
            </w:r>
            <w:r w:rsidR="007649A0" w:rsidRPr="00BD5A33">
              <w:rPr>
                <w:noProof/>
                <w:webHidden/>
                <w:szCs w:val="24"/>
              </w:rPr>
              <w:instrText xml:space="preserve"> PAGEREF _Toc135598948 \h </w:instrText>
            </w:r>
            <w:r w:rsidR="007649A0" w:rsidRPr="00BD5A33">
              <w:rPr>
                <w:noProof/>
                <w:webHidden/>
                <w:szCs w:val="24"/>
              </w:rPr>
            </w:r>
            <w:r w:rsidR="007649A0" w:rsidRPr="00BD5A33">
              <w:rPr>
                <w:noProof/>
                <w:webHidden/>
                <w:szCs w:val="24"/>
              </w:rPr>
              <w:fldChar w:fldCharType="separate"/>
            </w:r>
            <w:r w:rsidR="00BC2D7C">
              <w:rPr>
                <w:noProof/>
                <w:webHidden/>
                <w:szCs w:val="24"/>
              </w:rPr>
              <w:t>5</w:t>
            </w:r>
            <w:r w:rsidR="007649A0" w:rsidRPr="00BD5A33">
              <w:rPr>
                <w:noProof/>
                <w:webHidden/>
                <w:szCs w:val="24"/>
              </w:rPr>
              <w:fldChar w:fldCharType="end"/>
            </w:r>
          </w:hyperlink>
        </w:p>
        <w:p w14:paraId="1DA23CB8" w14:textId="0944A97A" w:rsidR="007649A0" w:rsidRPr="00BD5A33" w:rsidRDefault="00000000">
          <w:pPr>
            <w:pStyle w:val="TDC3"/>
            <w:tabs>
              <w:tab w:val="right" w:leader="dot" w:pos="8828"/>
            </w:tabs>
            <w:rPr>
              <w:noProof/>
              <w:szCs w:val="24"/>
            </w:rPr>
          </w:pPr>
          <w:hyperlink w:anchor="_Toc135598949" w:history="1">
            <w:r w:rsidR="007649A0" w:rsidRPr="00BD5A33">
              <w:rPr>
                <w:rStyle w:val="Hipervnculo"/>
                <w:noProof/>
                <w:szCs w:val="24"/>
                <w:lang w:val="es-ES"/>
              </w:rPr>
              <w:t>Internet</w:t>
            </w:r>
            <w:r w:rsidR="007649A0" w:rsidRPr="00BD5A33">
              <w:rPr>
                <w:noProof/>
                <w:webHidden/>
                <w:szCs w:val="24"/>
              </w:rPr>
              <w:tab/>
            </w:r>
            <w:r w:rsidR="007649A0" w:rsidRPr="00BD5A33">
              <w:rPr>
                <w:noProof/>
                <w:webHidden/>
                <w:szCs w:val="24"/>
              </w:rPr>
              <w:fldChar w:fldCharType="begin"/>
            </w:r>
            <w:r w:rsidR="007649A0" w:rsidRPr="00BD5A33">
              <w:rPr>
                <w:noProof/>
                <w:webHidden/>
                <w:szCs w:val="24"/>
              </w:rPr>
              <w:instrText xml:space="preserve"> PAGEREF _Toc135598949 \h </w:instrText>
            </w:r>
            <w:r w:rsidR="007649A0" w:rsidRPr="00BD5A33">
              <w:rPr>
                <w:noProof/>
                <w:webHidden/>
                <w:szCs w:val="24"/>
              </w:rPr>
            </w:r>
            <w:r w:rsidR="007649A0" w:rsidRPr="00BD5A33">
              <w:rPr>
                <w:noProof/>
                <w:webHidden/>
                <w:szCs w:val="24"/>
              </w:rPr>
              <w:fldChar w:fldCharType="separate"/>
            </w:r>
            <w:r w:rsidR="00BC2D7C">
              <w:rPr>
                <w:noProof/>
                <w:webHidden/>
                <w:szCs w:val="24"/>
              </w:rPr>
              <w:t>5</w:t>
            </w:r>
            <w:r w:rsidR="007649A0" w:rsidRPr="00BD5A33">
              <w:rPr>
                <w:noProof/>
                <w:webHidden/>
                <w:szCs w:val="24"/>
              </w:rPr>
              <w:fldChar w:fldCharType="end"/>
            </w:r>
          </w:hyperlink>
        </w:p>
        <w:p w14:paraId="74002D71" w14:textId="1F140FFF" w:rsidR="007649A0" w:rsidRPr="00BD5A33" w:rsidRDefault="00000000">
          <w:pPr>
            <w:pStyle w:val="TDC3"/>
            <w:tabs>
              <w:tab w:val="right" w:leader="dot" w:pos="8828"/>
            </w:tabs>
            <w:rPr>
              <w:noProof/>
              <w:szCs w:val="24"/>
            </w:rPr>
          </w:pPr>
          <w:hyperlink w:anchor="_Toc135598950" w:history="1">
            <w:r w:rsidR="007649A0" w:rsidRPr="00BD5A33">
              <w:rPr>
                <w:rStyle w:val="Hipervnculo"/>
                <w:noProof/>
                <w:szCs w:val="24"/>
                <w:lang w:val="es-ES"/>
              </w:rPr>
              <w:t>WWW</w:t>
            </w:r>
            <w:r w:rsidR="007649A0" w:rsidRPr="00BD5A33">
              <w:rPr>
                <w:noProof/>
                <w:webHidden/>
                <w:szCs w:val="24"/>
              </w:rPr>
              <w:tab/>
            </w:r>
            <w:r w:rsidR="007649A0" w:rsidRPr="00BD5A33">
              <w:rPr>
                <w:noProof/>
                <w:webHidden/>
                <w:szCs w:val="24"/>
              </w:rPr>
              <w:fldChar w:fldCharType="begin"/>
            </w:r>
            <w:r w:rsidR="007649A0" w:rsidRPr="00BD5A33">
              <w:rPr>
                <w:noProof/>
                <w:webHidden/>
                <w:szCs w:val="24"/>
              </w:rPr>
              <w:instrText xml:space="preserve"> PAGEREF _Toc135598950 \h </w:instrText>
            </w:r>
            <w:r w:rsidR="007649A0" w:rsidRPr="00BD5A33">
              <w:rPr>
                <w:noProof/>
                <w:webHidden/>
                <w:szCs w:val="24"/>
              </w:rPr>
            </w:r>
            <w:r w:rsidR="007649A0" w:rsidRPr="00BD5A33">
              <w:rPr>
                <w:noProof/>
                <w:webHidden/>
                <w:szCs w:val="24"/>
              </w:rPr>
              <w:fldChar w:fldCharType="separate"/>
            </w:r>
            <w:r w:rsidR="00BC2D7C">
              <w:rPr>
                <w:noProof/>
                <w:webHidden/>
                <w:szCs w:val="24"/>
              </w:rPr>
              <w:t>6</w:t>
            </w:r>
            <w:r w:rsidR="007649A0" w:rsidRPr="00BD5A33">
              <w:rPr>
                <w:noProof/>
                <w:webHidden/>
                <w:szCs w:val="24"/>
              </w:rPr>
              <w:fldChar w:fldCharType="end"/>
            </w:r>
          </w:hyperlink>
        </w:p>
        <w:p w14:paraId="45DC36A5" w14:textId="754C6E9B" w:rsidR="007649A0" w:rsidRPr="00BD5A33" w:rsidRDefault="00000000">
          <w:pPr>
            <w:pStyle w:val="TDC3"/>
            <w:tabs>
              <w:tab w:val="right" w:leader="dot" w:pos="8828"/>
            </w:tabs>
            <w:rPr>
              <w:noProof/>
              <w:szCs w:val="24"/>
            </w:rPr>
          </w:pPr>
          <w:hyperlink w:anchor="_Toc135598951" w:history="1">
            <w:r w:rsidR="007649A0" w:rsidRPr="00BD5A33">
              <w:rPr>
                <w:rStyle w:val="Hipervnculo"/>
                <w:noProof/>
                <w:szCs w:val="24"/>
                <w:lang w:val="es-ES"/>
              </w:rPr>
              <w:t>Página Web</w:t>
            </w:r>
            <w:r w:rsidR="007649A0" w:rsidRPr="00BD5A33">
              <w:rPr>
                <w:noProof/>
                <w:webHidden/>
                <w:szCs w:val="24"/>
              </w:rPr>
              <w:tab/>
            </w:r>
            <w:r w:rsidR="007649A0" w:rsidRPr="00BD5A33">
              <w:rPr>
                <w:noProof/>
                <w:webHidden/>
                <w:szCs w:val="24"/>
              </w:rPr>
              <w:fldChar w:fldCharType="begin"/>
            </w:r>
            <w:r w:rsidR="007649A0" w:rsidRPr="00BD5A33">
              <w:rPr>
                <w:noProof/>
                <w:webHidden/>
                <w:szCs w:val="24"/>
              </w:rPr>
              <w:instrText xml:space="preserve"> PAGEREF _Toc135598951 \h </w:instrText>
            </w:r>
            <w:r w:rsidR="007649A0" w:rsidRPr="00BD5A33">
              <w:rPr>
                <w:noProof/>
                <w:webHidden/>
                <w:szCs w:val="24"/>
              </w:rPr>
            </w:r>
            <w:r w:rsidR="007649A0" w:rsidRPr="00BD5A33">
              <w:rPr>
                <w:noProof/>
                <w:webHidden/>
                <w:szCs w:val="24"/>
              </w:rPr>
              <w:fldChar w:fldCharType="separate"/>
            </w:r>
            <w:r w:rsidR="00BC2D7C">
              <w:rPr>
                <w:noProof/>
                <w:webHidden/>
                <w:szCs w:val="24"/>
              </w:rPr>
              <w:t>7</w:t>
            </w:r>
            <w:r w:rsidR="007649A0" w:rsidRPr="00BD5A33">
              <w:rPr>
                <w:noProof/>
                <w:webHidden/>
                <w:szCs w:val="24"/>
              </w:rPr>
              <w:fldChar w:fldCharType="end"/>
            </w:r>
          </w:hyperlink>
        </w:p>
        <w:p w14:paraId="2C2935AE" w14:textId="6DBF5E8C" w:rsidR="007649A0" w:rsidRPr="00BD5A33" w:rsidRDefault="00000000">
          <w:pPr>
            <w:pStyle w:val="TDC3"/>
            <w:tabs>
              <w:tab w:val="right" w:leader="dot" w:pos="8828"/>
            </w:tabs>
            <w:rPr>
              <w:noProof/>
              <w:szCs w:val="24"/>
            </w:rPr>
          </w:pPr>
          <w:hyperlink w:anchor="_Toc135598952" w:history="1">
            <w:r w:rsidR="007649A0" w:rsidRPr="00BD5A33">
              <w:rPr>
                <w:rStyle w:val="Hipervnculo"/>
                <w:noProof/>
                <w:szCs w:val="24"/>
                <w:lang w:val="es-ES"/>
              </w:rPr>
              <w:t>Navegador Web</w:t>
            </w:r>
            <w:r w:rsidR="007649A0" w:rsidRPr="00BD5A33">
              <w:rPr>
                <w:noProof/>
                <w:webHidden/>
                <w:szCs w:val="24"/>
              </w:rPr>
              <w:tab/>
            </w:r>
            <w:r w:rsidR="007649A0" w:rsidRPr="00BD5A33">
              <w:rPr>
                <w:noProof/>
                <w:webHidden/>
                <w:szCs w:val="24"/>
              </w:rPr>
              <w:fldChar w:fldCharType="begin"/>
            </w:r>
            <w:r w:rsidR="007649A0" w:rsidRPr="00BD5A33">
              <w:rPr>
                <w:noProof/>
                <w:webHidden/>
                <w:szCs w:val="24"/>
              </w:rPr>
              <w:instrText xml:space="preserve"> PAGEREF _Toc135598952 \h </w:instrText>
            </w:r>
            <w:r w:rsidR="007649A0" w:rsidRPr="00BD5A33">
              <w:rPr>
                <w:noProof/>
                <w:webHidden/>
                <w:szCs w:val="24"/>
              </w:rPr>
            </w:r>
            <w:r w:rsidR="007649A0" w:rsidRPr="00BD5A33">
              <w:rPr>
                <w:noProof/>
                <w:webHidden/>
                <w:szCs w:val="24"/>
              </w:rPr>
              <w:fldChar w:fldCharType="separate"/>
            </w:r>
            <w:r w:rsidR="00BC2D7C">
              <w:rPr>
                <w:noProof/>
                <w:webHidden/>
                <w:szCs w:val="24"/>
              </w:rPr>
              <w:t>8</w:t>
            </w:r>
            <w:r w:rsidR="007649A0" w:rsidRPr="00BD5A33">
              <w:rPr>
                <w:noProof/>
                <w:webHidden/>
                <w:szCs w:val="24"/>
              </w:rPr>
              <w:fldChar w:fldCharType="end"/>
            </w:r>
          </w:hyperlink>
        </w:p>
        <w:p w14:paraId="43FD109A" w14:textId="15536B87" w:rsidR="007649A0" w:rsidRPr="00BD5A33" w:rsidRDefault="00000000">
          <w:pPr>
            <w:pStyle w:val="TDC2"/>
            <w:tabs>
              <w:tab w:val="right" w:leader="dot" w:pos="8828"/>
            </w:tabs>
            <w:rPr>
              <w:noProof/>
              <w:szCs w:val="24"/>
            </w:rPr>
          </w:pPr>
          <w:hyperlink w:anchor="_Toc135598953" w:history="1">
            <w:r w:rsidR="007649A0" w:rsidRPr="00BD5A33">
              <w:rPr>
                <w:rStyle w:val="Hipervnculo"/>
                <w:noProof/>
                <w:szCs w:val="24"/>
                <w:lang w:val="es-ES"/>
              </w:rPr>
              <w:t>El Internet Explorer</w:t>
            </w:r>
            <w:r w:rsidR="007649A0" w:rsidRPr="00BD5A33">
              <w:rPr>
                <w:noProof/>
                <w:webHidden/>
                <w:szCs w:val="24"/>
              </w:rPr>
              <w:tab/>
            </w:r>
            <w:r w:rsidR="007649A0" w:rsidRPr="00BD5A33">
              <w:rPr>
                <w:noProof/>
                <w:webHidden/>
                <w:szCs w:val="24"/>
              </w:rPr>
              <w:fldChar w:fldCharType="begin"/>
            </w:r>
            <w:r w:rsidR="007649A0" w:rsidRPr="00BD5A33">
              <w:rPr>
                <w:noProof/>
                <w:webHidden/>
                <w:szCs w:val="24"/>
              </w:rPr>
              <w:instrText xml:space="preserve"> PAGEREF _Toc135598953 \h </w:instrText>
            </w:r>
            <w:r w:rsidR="007649A0" w:rsidRPr="00BD5A33">
              <w:rPr>
                <w:noProof/>
                <w:webHidden/>
                <w:szCs w:val="24"/>
              </w:rPr>
            </w:r>
            <w:r w:rsidR="007649A0" w:rsidRPr="00BD5A33">
              <w:rPr>
                <w:noProof/>
                <w:webHidden/>
                <w:szCs w:val="24"/>
              </w:rPr>
              <w:fldChar w:fldCharType="separate"/>
            </w:r>
            <w:r w:rsidR="00BC2D7C">
              <w:rPr>
                <w:noProof/>
                <w:webHidden/>
                <w:szCs w:val="24"/>
              </w:rPr>
              <w:t>9</w:t>
            </w:r>
            <w:r w:rsidR="007649A0" w:rsidRPr="00BD5A33">
              <w:rPr>
                <w:noProof/>
                <w:webHidden/>
                <w:szCs w:val="24"/>
              </w:rPr>
              <w:fldChar w:fldCharType="end"/>
            </w:r>
          </w:hyperlink>
        </w:p>
        <w:p w14:paraId="5E72CD38" w14:textId="0502C0CF" w:rsidR="007649A0" w:rsidRPr="00BD5A33" w:rsidRDefault="00000000">
          <w:pPr>
            <w:pStyle w:val="TDC3"/>
            <w:tabs>
              <w:tab w:val="right" w:leader="dot" w:pos="8828"/>
            </w:tabs>
            <w:rPr>
              <w:noProof/>
              <w:szCs w:val="24"/>
            </w:rPr>
          </w:pPr>
          <w:hyperlink w:anchor="_Toc135598954" w:history="1">
            <w:r w:rsidR="007649A0" w:rsidRPr="00BD5A33">
              <w:rPr>
                <w:rStyle w:val="Hipervnculo"/>
                <w:noProof/>
                <w:szCs w:val="24"/>
                <w:lang w:val="es-ES"/>
              </w:rPr>
              <w:t>Elementos que componen el intemet</w:t>
            </w:r>
            <w:r w:rsidR="007649A0" w:rsidRPr="00BD5A33">
              <w:rPr>
                <w:noProof/>
                <w:webHidden/>
                <w:szCs w:val="24"/>
              </w:rPr>
              <w:tab/>
            </w:r>
            <w:r w:rsidR="007649A0" w:rsidRPr="00BD5A33">
              <w:rPr>
                <w:noProof/>
                <w:webHidden/>
                <w:szCs w:val="24"/>
              </w:rPr>
              <w:fldChar w:fldCharType="begin"/>
            </w:r>
            <w:r w:rsidR="007649A0" w:rsidRPr="00BD5A33">
              <w:rPr>
                <w:noProof/>
                <w:webHidden/>
                <w:szCs w:val="24"/>
              </w:rPr>
              <w:instrText xml:space="preserve"> PAGEREF _Toc135598954 \h </w:instrText>
            </w:r>
            <w:r w:rsidR="007649A0" w:rsidRPr="00BD5A33">
              <w:rPr>
                <w:noProof/>
                <w:webHidden/>
                <w:szCs w:val="24"/>
              </w:rPr>
            </w:r>
            <w:r w:rsidR="007649A0" w:rsidRPr="00BD5A33">
              <w:rPr>
                <w:noProof/>
                <w:webHidden/>
                <w:szCs w:val="24"/>
              </w:rPr>
              <w:fldChar w:fldCharType="separate"/>
            </w:r>
            <w:r w:rsidR="00BC2D7C">
              <w:rPr>
                <w:noProof/>
                <w:webHidden/>
                <w:szCs w:val="24"/>
              </w:rPr>
              <w:t>9</w:t>
            </w:r>
            <w:r w:rsidR="007649A0" w:rsidRPr="00BD5A33">
              <w:rPr>
                <w:noProof/>
                <w:webHidden/>
                <w:szCs w:val="24"/>
              </w:rPr>
              <w:fldChar w:fldCharType="end"/>
            </w:r>
          </w:hyperlink>
        </w:p>
        <w:p w14:paraId="7537BF0C" w14:textId="2DAEBD1E" w:rsidR="007649A0" w:rsidRPr="00BD5A33" w:rsidRDefault="00000000">
          <w:pPr>
            <w:pStyle w:val="TDC3"/>
            <w:tabs>
              <w:tab w:val="right" w:leader="dot" w:pos="8828"/>
            </w:tabs>
            <w:rPr>
              <w:noProof/>
              <w:szCs w:val="24"/>
            </w:rPr>
          </w:pPr>
          <w:hyperlink w:anchor="_Toc135598955" w:history="1">
            <w:r w:rsidR="007649A0" w:rsidRPr="00BD5A33">
              <w:rPr>
                <w:rStyle w:val="Hipervnculo"/>
                <w:noProof/>
                <w:szCs w:val="24"/>
                <w:lang w:val="es-ES"/>
              </w:rPr>
              <w:t>Conceptos de red</w:t>
            </w:r>
            <w:r w:rsidR="007649A0" w:rsidRPr="00BD5A33">
              <w:rPr>
                <w:noProof/>
                <w:webHidden/>
                <w:szCs w:val="24"/>
              </w:rPr>
              <w:tab/>
            </w:r>
            <w:r w:rsidR="007649A0" w:rsidRPr="00BD5A33">
              <w:rPr>
                <w:noProof/>
                <w:webHidden/>
                <w:szCs w:val="24"/>
              </w:rPr>
              <w:fldChar w:fldCharType="begin"/>
            </w:r>
            <w:r w:rsidR="007649A0" w:rsidRPr="00BD5A33">
              <w:rPr>
                <w:noProof/>
                <w:webHidden/>
                <w:szCs w:val="24"/>
              </w:rPr>
              <w:instrText xml:space="preserve"> PAGEREF _Toc135598955 \h </w:instrText>
            </w:r>
            <w:r w:rsidR="007649A0" w:rsidRPr="00BD5A33">
              <w:rPr>
                <w:noProof/>
                <w:webHidden/>
                <w:szCs w:val="24"/>
              </w:rPr>
            </w:r>
            <w:r w:rsidR="007649A0" w:rsidRPr="00BD5A33">
              <w:rPr>
                <w:noProof/>
                <w:webHidden/>
                <w:szCs w:val="24"/>
              </w:rPr>
              <w:fldChar w:fldCharType="separate"/>
            </w:r>
            <w:r w:rsidR="00BC2D7C">
              <w:rPr>
                <w:noProof/>
                <w:webHidden/>
                <w:szCs w:val="24"/>
              </w:rPr>
              <w:t>10</w:t>
            </w:r>
            <w:r w:rsidR="007649A0" w:rsidRPr="00BD5A33">
              <w:rPr>
                <w:noProof/>
                <w:webHidden/>
                <w:szCs w:val="24"/>
              </w:rPr>
              <w:fldChar w:fldCharType="end"/>
            </w:r>
          </w:hyperlink>
        </w:p>
        <w:p w14:paraId="76A92A2A" w14:textId="6330C4A3" w:rsidR="007649A0" w:rsidRPr="00BD5A33" w:rsidRDefault="00000000">
          <w:pPr>
            <w:pStyle w:val="TDC3"/>
            <w:tabs>
              <w:tab w:val="right" w:leader="dot" w:pos="8828"/>
            </w:tabs>
            <w:rPr>
              <w:noProof/>
              <w:szCs w:val="24"/>
            </w:rPr>
          </w:pPr>
          <w:hyperlink w:anchor="_Toc135598956" w:history="1">
            <w:r w:rsidR="007649A0" w:rsidRPr="00BD5A33">
              <w:rPr>
                <w:rStyle w:val="Hipervnculo"/>
                <w:noProof/>
                <w:szCs w:val="24"/>
                <w:lang w:val="es-ES"/>
              </w:rPr>
              <w:t>Servicios que ofrece el intemet</w:t>
            </w:r>
            <w:r w:rsidR="007649A0" w:rsidRPr="00BD5A33">
              <w:rPr>
                <w:noProof/>
                <w:webHidden/>
                <w:szCs w:val="24"/>
              </w:rPr>
              <w:tab/>
            </w:r>
            <w:r w:rsidR="007649A0" w:rsidRPr="00BD5A33">
              <w:rPr>
                <w:noProof/>
                <w:webHidden/>
                <w:szCs w:val="24"/>
              </w:rPr>
              <w:fldChar w:fldCharType="begin"/>
            </w:r>
            <w:r w:rsidR="007649A0" w:rsidRPr="00BD5A33">
              <w:rPr>
                <w:noProof/>
                <w:webHidden/>
                <w:szCs w:val="24"/>
              </w:rPr>
              <w:instrText xml:space="preserve"> PAGEREF _Toc135598956 \h </w:instrText>
            </w:r>
            <w:r w:rsidR="007649A0" w:rsidRPr="00BD5A33">
              <w:rPr>
                <w:noProof/>
                <w:webHidden/>
                <w:szCs w:val="24"/>
              </w:rPr>
            </w:r>
            <w:r w:rsidR="007649A0" w:rsidRPr="00BD5A33">
              <w:rPr>
                <w:noProof/>
                <w:webHidden/>
                <w:szCs w:val="24"/>
              </w:rPr>
              <w:fldChar w:fldCharType="separate"/>
            </w:r>
            <w:r w:rsidR="00BC2D7C">
              <w:rPr>
                <w:noProof/>
                <w:webHidden/>
                <w:szCs w:val="24"/>
              </w:rPr>
              <w:t>11</w:t>
            </w:r>
            <w:r w:rsidR="007649A0" w:rsidRPr="00BD5A33">
              <w:rPr>
                <w:noProof/>
                <w:webHidden/>
                <w:szCs w:val="24"/>
              </w:rPr>
              <w:fldChar w:fldCharType="end"/>
            </w:r>
          </w:hyperlink>
        </w:p>
        <w:p w14:paraId="52C3825F" w14:textId="1FF064F0" w:rsidR="007649A0" w:rsidRPr="00BD5A33" w:rsidRDefault="00000000">
          <w:pPr>
            <w:pStyle w:val="TDC3"/>
            <w:tabs>
              <w:tab w:val="right" w:leader="dot" w:pos="8828"/>
            </w:tabs>
            <w:rPr>
              <w:noProof/>
              <w:szCs w:val="24"/>
            </w:rPr>
          </w:pPr>
          <w:hyperlink w:anchor="_Toc135598957" w:history="1">
            <w:r w:rsidR="007649A0" w:rsidRPr="00BD5A33">
              <w:rPr>
                <w:rStyle w:val="Hipervnculo"/>
                <w:noProof/>
                <w:szCs w:val="24"/>
                <w:lang w:val="es-ES"/>
              </w:rPr>
              <w:t>Uso del navegador</w:t>
            </w:r>
            <w:r w:rsidR="007649A0" w:rsidRPr="00BD5A33">
              <w:rPr>
                <w:noProof/>
                <w:webHidden/>
                <w:szCs w:val="24"/>
              </w:rPr>
              <w:tab/>
            </w:r>
            <w:r w:rsidR="007649A0" w:rsidRPr="00BD5A33">
              <w:rPr>
                <w:noProof/>
                <w:webHidden/>
                <w:szCs w:val="24"/>
              </w:rPr>
              <w:fldChar w:fldCharType="begin"/>
            </w:r>
            <w:r w:rsidR="007649A0" w:rsidRPr="00BD5A33">
              <w:rPr>
                <w:noProof/>
                <w:webHidden/>
                <w:szCs w:val="24"/>
              </w:rPr>
              <w:instrText xml:space="preserve"> PAGEREF _Toc135598957 \h </w:instrText>
            </w:r>
            <w:r w:rsidR="007649A0" w:rsidRPr="00BD5A33">
              <w:rPr>
                <w:noProof/>
                <w:webHidden/>
                <w:szCs w:val="24"/>
              </w:rPr>
            </w:r>
            <w:r w:rsidR="007649A0" w:rsidRPr="00BD5A33">
              <w:rPr>
                <w:noProof/>
                <w:webHidden/>
                <w:szCs w:val="24"/>
              </w:rPr>
              <w:fldChar w:fldCharType="separate"/>
            </w:r>
            <w:r w:rsidR="00BC2D7C">
              <w:rPr>
                <w:noProof/>
                <w:webHidden/>
                <w:szCs w:val="24"/>
              </w:rPr>
              <w:t>11</w:t>
            </w:r>
            <w:r w:rsidR="007649A0" w:rsidRPr="00BD5A33">
              <w:rPr>
                <w:noProof/>
                <w:webHidden/>
                <w:szCs w:val="24"/>
              </w:rPr>
              <w:fldChar w:fldCharType="end"/>
            </w:r>
          </w:hyperlink>
        </w:p>
        <w:p w14:paraId="316D4CC1" w14:textId="629F0384" w:rsidR="007649A0" w:rsidRPr="00BD5A33" w:rsidRDefault="00000000">
          <w:pPr>
            <w:pStyle w:val="TDC3"/>
            <w:tabs>
              <w:tab w:val="right" w:leader="dot" w:pos="8828"/>
            </w:tabs>
            <w:rPr>
              <w:noProof/>
              <w:szCs w:val="24"/>
            </w:rPr>
          </w:pPr>
          <w:hyperlink w:anchor="_Toc135598958" w:history="1">
            <w:r w:rsidR="007649A0" w:rsidRPr="00BD5A33">
              <w:rPr>
                <w:rStyle w:val="Hipervnculo"/>
                <w:noProof/>
                <w:szCs w:val="24"/>
                <w:lang w:val="es-ES"/>
              </w:rPr>
              <w:t>Buscadores de intemet</w:t>
            </w:r>
            <w:r w:rsidR="007649A0" w:rsidRPr="00BD5A33">
              <w:rPr>
                <w:noProof/>
                <w:webHidden/>
                <w:szCs w:val="24"/>
              </w:rPr>
              <w:tab/>
            </w:r>
            <w:r w:rsidR="007649A0" w:rsidRPr="00BD5A33">
              <w:rPr>
                <w:noProof/>
                <w:webHidden/>
                <w:szCs w:val="24"/>
              </w:rPr>
              <w:fldChar w:fldCharType="begin"/>
            </w:r>
            <w:r w:rsidR="007649A0" w:rsidRPr="00BD5A33">
              <w:rPr>
                <w:noProof/>
                <w:webHidden/>
                <w:szCs w:val="24"/>
              </w:rPr>
              <w:instrText xml:space="preserve"> PAGEREF _Toc135598958 \h </w:instrText>
            </w:r>
            <w:r w:rsidR="007649A0" w:rsidRPr="00BD5A33">
              <w:rPr>
                <w:noProof/>
                <w:webHidden/>
                <w:szCs w:val="24"/>
              </w:rPr>
            </w:r>
            <w:r w:rsidR="007649A0" w:rsidRPr="00BD5A33">
              <w:rPr>
                <w:noProof/>
                <w:webHidden/>
                <w:szCs w:val="24"/>
              </w:rPr>
              <w:fldChar w:fldCharType="separate"/>
            </w:r>
            <w:r w:rsidR="00BC2D7C">
              <w:rPr>
                <w:noProof/>
                <w:webHidden/>
                <w:szCs w:val="24"/>
              </w:rPr>
              <w:t>12</w:t>
            </w:r>
            <w:r w:rsidR="007649A0" w:rsidRPr="00BD5A33">
              <w:rPr>
                <w:noProof/>
                <w:webHidden/>
                <w:szCs w:val="24"/>
              </w:rPr>
              <w:fldChar w:fldCharType="end"/>
            </w:r>
          </w:hyperlink>
        </w:p>
        <w:p w14:paraId="49266493" w14:textId="63E43CE7" w:rsidR="007649A0" w:rsidRPr="00BD5A33" w:rsidRDefault="00000000">
          <w:pPr>
            <w:pStyle w:val="TDC2"/>
            <w:tabs>
              <w:tab w:val="right" w:leader="dot" w:pos="8828"/>
            </w:tabs>
            <w:rPr>
              <w:noProof/>
              <w:szCs w:val="24"/>
            </w:rPr>
          </w:pPr>
          <w:hyperlink w:anchor="_Toc135598959" w:history="1">
            <w:r w:rsidR="007649A0" w:rsidRPr="00BD5A33">
              <w:rPr>
                <w:rStyle w:val="Hipervnculo"/>
                <w:noProof/>
                <w:szCs w:val="24"/>
                <w:lang w:val="es-ES"/>
              </w:rPr>
              <w:t>La nube y la computación</w:t>
            </w:r>
            <w:r w:rsidR="007649A0" w:rsidRPr="00BD5A33">
              <w:rPr>
                <w:noProof/>
                <w:webHidden/>
                <w:szCs w:val="24"/>
              </w:rPr>
              <w:tab/>
            </w:r>
            <w:r w:rsidR="007649A0" w:rsidRPr="00BD5A33">
              <w:rPr>
                <w:noProof/>
                <w:webHidden/>
                <w:szCs w:val="24"/>
              </w:rPr>
              <w:fldChar w:fldCharType="begin"/>
            </w:r>
            <w:r w:rsidR="007649A0" w:rsidRPr="00BD5A33">
              <w:rPr>
                <w:noProof/>
                <w:webHidden/>
                <w:szCs w:val="24"/>
              </w:rPr>
              <w:instrText xml:space="preserve"> PAGEREF _Toc135598959 \h </w:instrText>
            </w:r>
            <w:r w:rsidR="007649A0" w:rsidRPr="00BD5A33">
              <w:rPr>
                <w:noProof/>
                <w:webHidden/>
                <w:szCs w:val="24"/>
              </w:rPr>
            </w:r>
            <w:r w:rsidR="007649A0" w:rsidRPr="00BD5A33">
              <w:rPr>
                <w:noProof/>
                <w:webHidden/>
                <w:szCs w:val="24"/>
              </w:rPr>
              <w:fldChar w:fldCharType="separate"/>
            </w:r>
            <w:r w:rsidR="00BC2D7C">
              <w:rPr>
                <w:noProof/>
                <w:webHidden/>
                <w:szCs w:val="24"/>
              </w:rPr>
              <w:t>13</w:t>
            </w:r>
            <w:r w:rsidR="007649A0" w:rsidRPr="00BD5A33">
              <w:rPr>
                <w:noProof/>
                <w:webHidden/>
                <w:szCs w:val="24"/>
              </w:rPr>
              <w:fldChar w:fldCharType="end"/>
            </w:r>
          </w:hyperlink>
        </w:p>
        <w:p w14:paraId="60ED3AC9" w14:textId="39D3582D" w:rsidR="007649A0" w:rsidRPr="00BD5A33" w:rsidRDefault="00000000">
          <w:pPr>
            <w:pStyle w:val="TDC3"/>
            <w:tabs>
              <w:tab w:val="right" w:leader="dot" w:pos="8828"/>
            </w:tabs>
            <w:rPr>
              <w:noProof/>
              <w:szCs w:val="24"/>
            </w:rPr>
          </w:pPr>
          <w:hyperlink w:anchor="_Toc135598960" w:history="1">
            <w:r w:rsidR="007649A0" w:rsidRPr="00BD5A33">
              <w:rPr>
                <w:rStyle w:val="Hipervnculo"/>
                <w:noProof/>
                <w:szCs w:val="24"/>
                <w:lang w:val="es-ES"/>
              </w:rPr>
              <w:t>Conceptos Básicos</w:t>
            </w:r>
            <w:r w:rsidR="007649A0" w:rsidRPr="00BD5A33">
              <w:rPr>
                <w:noProof/>
                <w:webHidden/>
                <w:szCs w:val="24"/>
              </w:rPr>
              <w:tab/>
            </w:r>
            <w:r w:rsidR="007649A0" w:rsidRPr="00BD5A33">
              <w:rPr>
                <w:noProof/>
                <w:webHidden/>
                <w:szCs w:val="24"/>
              </w:rPr>
              <w:fldChar w:fldCharType="begin"/>
            </w:r>
            <w:r w:rsidR="007649A0" w:rsidRPr="00BD5A33">
              <w:rPr>
                <w:noProof/>
                <w:webHidden/>
                <w:szCs w:val="24"/>
              </w:rPr>
              <w:instrText xml:space="preserve"> PAGEREF _Toc135598960 \h </w:instrText>
            </w:r>
            <w:r w:rsidR="007649A0" w:rsidRPr="00BD5A33">
              <w:rPr>
                <w:noProof/>
                <w:webHidden/>
                <w:szCs w:val="24"/>
              </w:rPr>
            </w:r>
            <w:r w:rsidR="007649A0" w:rsidRPr="00BD5A33">
              <w:rPr>
                <w:noProof/>
                <w:webHidden/>
                <w:szCs w:val="24"/>
              </w:rPr>
              <w:fldChar w:fldCharType="separate"/>
            </w:r>
            <w:r w:rsidR="00BC2D7C">
              <w:rPr>
                <w:noProof/>
                <w:webHidden/>
                <w:szCs w:val="24"/>
              </w:rPr>
              <w:t>13</w:t>
            </w:r>
            <w:r w:rsidR="007649A0" w:rsidRPr="00BD5A33">
              <w:rPr>
                <w:noProof/>
                <w:webHidden/>
                <w:szCs w:val="24"/>
              </w:rPr>
              <w:fldChar w:fldCharType="end"/>
            </w:r>
          </w:hyperlink>
        </w:p>
        <w:p w14:paraId="07F513A1" w14:textId="6DE4530D" w:rsidR="007649A0" w:rsidRPr="00BD5A33" w:rsidRDefault="00000000">
          <w:pPr>
            <w:pStyle w:val="TDC3"/>
            <w:tabs>
              <w:tab w:val="right" w:leader="dot" w:pos="8828"/>
            </w:tabs>
            <w:rPr>
              <w:noProof/>
              <w:szCs w:val="24"/>
            </w:rPr>
          </w:pPr>
          <w:hyperlink w:anchor="_Toc135598961" w:history="1">
            <w:r w:rsidR="007649A0" w:rsidRPr="00BD5A33">
              <w:rPr>
                <w:rStyle w:val="Hipervnculo"/>
                <w:noProof/>
                <w:szCs w:val="24"/>
                <w:lang w:val="es-ES"/>
              </w:rPr>
              <w:t>Tipos de nube Informática</w:t>
            </w:r>
            <w:r w:rsidR="007649A0" w:rsidRPr="00BD5A33">
              <w:rPr>
                <w:noProof/>
                <w:webHidden/>
                <w:szCs w:val="24"/>
              </w:rPr>
              <w:tab/>
            </w:r>
            <w:r w:rsidR="007649A0" w:rsidRPr="00BD5A33">
              <w:rPr>
                <w:noProof/>
                <w:webHidden/>
                <w:szCs w:val="24"/>
              </w:rPr>
              <w:fldChar w:fldCharType="begin"/>
            </w:r>
            <w:r w:rsidR="007649A0" w:rsidRPr="00BD5A33">
              <w:rPr>
                <w:noProof/>
                <w:webHidden/>
                <w:szCs w:val="24"/>
              </w:rPr>
              <w:instrText xml:space="preserve"> PAGEREF _Toc135598961 \h </w:instrText>
            </w:r>
            <w:r w:rsidR="007649A0" w:rsidRPr="00BD5A33">
              <w:rPr>
                <w:noProof/>
                <w:webHidden/>
                <w:szCs w:val="24"/>
              </w:rPr>
            </w:r>
            <w:r w:rsidR="007649A0" w:rsidRPr="00BD5A33">
              <w:rPr>
                <w:noProof/>
                <w:webHidden/>
                <w:szCs w:val="24"/>
              </w:rPr>
              <w:fldChar w:fldCharType="separate"/>
            </w:r>
            <w:r w:rsidR="00BC2D7C">
              <w:rPr>
                <w:noProof/>
                <w:webHidden/>
                <w:szCs w:val="24"/>
              </w:rPr>
              <w:t>15</w:t>
            </w:r>
            <w:r w:rsidR="007649A0" w:rsidRPr="00BD5A33">
              <w:rPr>
                <w:noProof/>
                <w:webHidden/>
                <w:szCs w:val="24"/>
              </w:rPr>
              <w:fldChar w:fldCharType="end"/>
            </w:r>
          </w:hyperlink>
        </w:p>
        <w:p w14:paraId="5FFEBC76" w14:textId="6B590A66" w:rsidR="007649A0" w:rsidRPr="00BD5A33" w:rsidRDefault="00000000">
          <w:pPr>
            <w:pStyle w:val="TDC3"/>
            <w:tabs>
              <w:tab w:val="right" w:leader="dot" w:pos="8828"/>
            </w:tabs>
            <w:rPr>
              <w:noProof/>
              <w:szCs w:val="24"/>
            </w:rPr>
          </w:pPr>
          <w:hyperlink w:anchor="_Toc135598962" w:history="1">
            <w:r w:rsidR="007649A0" w:rsidRPr="00BD5A33">
              <w:rPr>
                <w:rStyle w:val="Hipervnculo"/>
                <w:noProof/>
                <w:szCs w:val="24"/>
                <w:lang w:val="es-ES"/>
              </w:rPr>
              <w:t>Redes sociales Y correos</w:t>
            </w:r>
            <w:r w:rsidR="007649A0" w:rsidRPr="00BD5A33">
              <w:rPr>
                <w:noProof/>
                <w:webHidden/>
                <w:szCs w:val="24"/>
              </w:rPr>
              <w:tab/>
            </w:r>
            <w:r w:rsidR="007649A0" w:rsidRPr="00BD5A33">
              <w:rPr>
                <w:noProof/>
                <w:webHidden/>
                <w:szCs w:val="24"/>
              </w:rPr>
              <w:fldChar w:fldCharType="begin"/>
            </w:r>
            <w:r w:rsidR="007649A0" w:rsidRPr="00BD5A33">
              <w:rPr>
                <w:noProof/>
                <w:webHidden/>
                <w:szCs w:val="24"/>
              </w:rPr>
              <w:instrText xml:space="preserve"> PAGEREF _Toc135598962 \h </w:instrText>
            </w:r>
            <w:r w:rsidR="007649A0" w:rsidRPr="00BD5A33">
              <w:rPr>
                <w:noProof/>
                <w:webHidden/>
                <w:szCs w:val="24"/>
              </w:rPr>
            </w:r>
            <w:r w:rsidR="007649A0" w:rsidRPr="00BD5A33">
              <w:rPr>
                <w:noProof/>
                <w:webHidden/>
                <w:szCs w:val="24"/>
              </w:rPr>
              <w:fldChar w:fldCharType="separate"/>
            </w:r>
            <w:r w:rsidR="00BC2D7C">
              <w:rPr>
                <w:noProof/>
                <w:webHidden/>
                <w:szCs w:val="24"/>
              </w:rPr>
              <w:t>17</w:t>
            </w:r>
            <w:r w:rsidR="007649A0" w:rsidRPr="00BD5A33">
              <w:rPr>
                <w:noProof/>
                <w:webHidden/>
                <w:szCs w:val="24"/>
              </w:rPr>
              <w:fldChar w:fldCharType="end"/>
            </w:r>
          </w:hyperlink>
        </w:p>
        <w:p w14:paraId="4A90E4D1" w14:textId="1EF1BD98" w:rsidR="007649A0" w:rsidRPr="00BD5A33" w:rsidRDefault="00000000">
          <w:pPr>
            <w:pStyle w:val="TDC2"/>
            <w:tabs>
              <w:tab w:val="right" w:leader="dot" w:pos="8828"/>
            </w:tabs>
            <w:rPr>
              <w:noProof/>
              <w:szCs w:val="24"/>
            </w:rPr>
          </w:pPr>
          <w:hyperlink w:anchor="_Toc135598963" w:history="1">
            <w:r w:rsidR="007649A0" w:rsidRPr="00BD5A33">
              <w:rPr>
                <w:rStyle w:val="Hipervnculo"/>
                <w:noProof/>
                <w:szCs w:val="24"/>
                <w:lang w:val="es-ES"/>
              </w:rPr>
              <w:t>Las TIC y la Web 2.0</w:t>
            </w:r>
            <w:r w:rsidR="007649A0" w:rsidRPr="00BD5A33">
              <w:rPr>
                <w:noProof/>
                <w:webHidden/>
                <w:szCs w:val="24"/>
              </w:rPr>
              <w:tab/>
            </w:r>
            <w:r w:rsidR="007649A0" w:rsidRPr="00BD5A33">
              <w:rPr>
                <w:noProof/>
                <w:webHidden/>
                <w:szCs w:val="24"/>
              </w:rPr>
              <w:fldChar w:fldCharType="begin"/>
            </w:r>
            <w:r w:rsidR="007649A0" w:rsidRPr="00BD5A33">
              <w:rPr>
                <w:noProof/>
                <w:webHidden/>
                <w:szCs w:val="24"/>
              </w:rPr>
              <w:instrText xml:space="preserve"> PAGEREF _Toc135598963 \h </w:instrText>
            </w:r>
            <w:r w:rsidR="007649A0" w:rsidRPr="00BD5A33">
              <w:rPr>
                <w:noProof/>
                <w:webHidden/>
                <w:szCs w:val="24"/>
              </w:rPr>
            </w:r>
            <w:r w:rsidR="007649A0" w:rsidRPr="00BD5A33">
              <w:rPr>
                <w:noProof/>
                <w:webHidden/>
                <w:szCs w:val="24"/>
              </w:rPr>
              <w:fldChar w:fldCharType="separate"/>
            </w:r>
            <w:r w:rsidR="00BC2D7C">
              <w:rPr>
                <w:noProof/>
                <w:webHidden/>
                <w:szCs w:val="24"/>
              </w:rPr>
              <w:t>21</w:t>
            </w:r>
            <w:r w:rsidR="007649A0" w:rsidRPr="00BD5A33">
              <w:rPr>
                <w:noProof/>
                <w:webHidden/>
                <w:szCs w:val="24"/>
              </w:rPr>
              <w:fldChar w:fldCharType="end"/>
            </w:r>
          </w:hyperlink>
        </w:p>
        <w:p w14:paraId="33A6F99F" w14:textId="0326CDB6" w:rsidR="007649A0" w:rsidRPr="00BD5A33" w:rsidRDefault="00000000">
          <w:pPr>
            <w:pStyle w:val="TDC3"/>
            <w:tabs>
              <w:tab w:val="right" w:leader="dot" w:pos="8828"/>
            </w:tabs>
            <w:rPr>
              <w:noProof/>
              <w:szCs w:val="24"/>
            </w:rPr>
          </w:pPr>
          <w:hyperlink w:anchor="_Toc135598964" w:history="1">
            <w:r w:rsidR="007649A0" w:rsidRPr="00BD5A33">
              <w:rPr>
                <w:rStyle w:val="Hipervnculo"/>
                <w:noProof/>
                <w:szCs w:val="24"/>
                <w:lang w:val="es-ES"/>
              </w:rPr>
              <w:t>Competencia digital</w:t>
            </w:r>
            <w:r w:rsidR="007649A0" w:rsidRPr="00BD5A33">
              <w:rPr>
                <w:noProof/>
                <w:webHidden/>
                <w:szCs w:val="24"/>
              </w:rPr>
              <w:tab/>
            </w:r>
            <w:r w:rsidR="007649A0" w:rsidRPr="00BD5A33">
              <w:rPr>
                <w:noProof/>
                <w:webHidden/>
                <w:szCs w:val="24"/>
              </w:rPr>
              <w:fldChar w:fldCharType="begin"/>
            </w:r>
            <w:r w:rsidR="007649A0" w:rsidRPr="00BD5A33">
              <w:rPr>
                <w:noProof/>
                <w:webHidden/>
                <w:szCs w:val="24"/>
              </w:rPr>
              <w:instrText xml:space="preserve"> PAGEREF _Toc135598964 \h </w:instrText>
            </w:r>
            <w:r w:rsidR="007649A0" w:rsidRPr="00BD5A33">
              <w:rPr>
                <w:noProof/>
                <w:webHidden/>
                <w:szCs w:val="24"/>
              </w:rPr>
            </w:r>
            <w:r w:rsidR="007649A0" w:rsidRPr="00BD5A33">
              <w:rPr>
                <w:noProof/>
                <w:webHidden/>
                <w:szCs w:val="24"/>
              </w:rPr>
              <w:fldChar w:fldCharType="separate"/>
            </w:r>
            <w:r w:rsidR="00BC2D7C">
              <w:rPr>
                <w:noProof/>
                <w:webHidden/>
                <w:szCs w:val="24"/>
              </w:rPr>
              <w:t>21</w:t>
            </w:r>
            <w:r w:rsidR="007649A0" w:rsidRPr="00BD5A33">
              <w:rPr>
                <w:noProof/>
                <w:webHidden/>
                <w:szCs w:val="24"/>
              </w:rPr>
              <w:fldChar w:fldCharType="end"/>
            </w:r>
          </w:hyperlink>
        </w:p>
        <w:p w14:paraId="27C31E7B" w14:textId="776C7A0A" w:rsidR="007649A0" w:rsidRPr="00BD5A33" w:rsidRDefault="00000000">
          <w:pPr>
            <w:pStyle w:val="TDC3"/>
            <w:tabs>
              <w:tab w:val="right" w:leader="dot" w:pos="8828"/>
            </w:tabs>
            <w:rPr>
              <w:noProof/>
              <w:szCs w:val="24"/>
            </w:rPr>
          </w:pPr>
          <w:hyperlink w:anchor="_Toc135598965" w:history="1">
            <w:r w:rsidR="007649A0" w:rsidRPr="00BD5A33">
              <w:rPr>
                <w:rStyle w:val="Hipervnculo"/>
                <w:noProof/>
                <w:szCs w:val="24"/>
                <w:lang w:val="es-ES"/>
              </w:rPr>
              <w:t>TIC en la educación</w:t>
            </w:r>
            <w:r w:rsidR="007649A0" w:rsidRPr="00BD5A33">
              <w:rPr>
                <w:noProof/>
                <w:webHidden/>
                <w:szCs w:val="24"/>
              </w:rPr>
              <w:tab/>
            </w:r>
            <w:r w:rsidR="007649A0" w:rsidRPr="00BD5A33">
              <w:rPr>
                <w:noProof/>
                <w:webHidden/>
                <w:szCs w:val="24"/>
              </w:rPr>
              <w:fldChar w:fldCharType="begin"/>
            </w:r>
            <w:r w:rsidR="007649A0" w:rsidRPr="00BD5A33">
              <w:rPr>
                <w:noProof/>
                <w:webHidden/>
                <w:szCs w:val="24"/>
              </w:rPr>
              <w:instrText xml:space="preserve"> PAGEREF _Toc135598965 \h </w:instrText>
            </w:r>
            <w:r w:rsidR="007649A0" w:rsidRPr="00BD5A33">
              <w:rPr>
                <w:noProof/>
                <w:webHidden/>
                <w:szCs w:val="24"/>
              </w:rPr>
            </w:r>
            <w:r w:rsidR="007649A0" w:rsidRPr="00BD5A33">
              <w:rPr>
                <w:noProof/>
                <w:webHidden/>
                <w:szCs w:val="24"/>
              </w:rPr>
              <w:fldChar w:fldCharType="separate"/>
            </w:r>
            <w:r w:rsidR="00BC2D7C">
              <w:rPr>
                <w:noProof/>
                <w:webHidden/>
                <w:szCs w:val="24"/>
              </w:rPr>
              <w:t>21</w:t>
            </w:r>
            <w:r w:rsidR="007649A0" w:rsidRPr="00BD5A33">
              <w:rPr>
                <w:noProof/>
                <w:webHidden/>
                <w:szCs w:val="24"/>
              </w:rPr>
              <w:fldChar w:fldCharType="end"/>
            </w:r>
          </w:hyperlink>
        </w:p>
        <w:p w14:paraId="037526BC" w14:textId="757A6EA3" w:rsidR="007649A0" w:rsidRPr="00BD5A33" w:rsidRDefault="00000000">
          <w:pPr>
            <w:pStyle w:val="TDC3"/>
            <w:tabs>
              <w:tab w:val="right" w:leader="dot" w:pos="8828"/>
            </w:tabs>
            <w:rPr>
              <w:noProof/>
              <w:szCs w:val="24"/>
            </w:rPr>
          </w:pPr>
          <w:hyperlink w:anchor="_Toc135598966" w:history="1">
            <w:r w:rsidR="007649A0" w:rsidRPr="00BD5A33">
              <w:rPr>
                <w:rStyle w:val="Hipervnculo"/>
                <w:noProof/>
                <w:szCs w:val="24"/>
                <w:lang w:val="es-ES"/>
              </w:rPr>
              <w:t>Web 2.0</w:t>
            </w:r>
            <w:r w:rsidR="007649A0" w:rsidRPr="00BD5A33">
              <w:rPr>
                <w:noProof/>
                <w:webHidden/>
                <w:szCs w:val="24"/>
              </w:rPr>
              <w:tab/>
            </w:r>
            <w:r w:rsidR="007649A0" w:rsidRPr="00BD5A33">
              <w:rPr>
                <w:noProof/>
                <w:webHidden/>
                <w:szCs w:val="24"/>
              </w:rPr>
              <w:fldChar w:fldCharType="begin"/>
            </w:r>
            <w:r w:rsidR="007649A0" w:rsidRPr="00BD5A33">
              <w:rPr>
                <w:noProof/>
                <w:webHidden/>
                <w:szCs w:val="24"/>
              </w:rPr>
              <w:instrText xml:space="preserve"> PAGEREF _Toc135598966 \h </w:instrText>
            </w:r>
            <w:r w:rsidR="007649A0" w:rsidRPr="00BD5A33">
              <w:rPr>
                <w:noProof/>
                <w:webHidden/>
                <w:szCs w:val="24"/>
              </w:rPr>
            </w:r>
            <w:r w:rsidR="007649A0" w:rsidRPr="00BD5A33">
              <w:rPr>
                <w:noProof/>
                <w:webHidden/>
                <w:szCs w:val="24"/>
              </w:rPr>
              <w:fldChar w:fldCharType="separate"/>
            </w:r>
            <w:r w:rsidR="00BC2D7C">
              <w:rPr>
                <w:noProof/>
                <w:webHidden/>
                <w:szCs w:val="24"/>
              </w:rPr>
              <w:t>22</w:t>
            </w:r>
            <w:r w:rsidR="007649A0" w:rsidRPr="00BD5A33">
              <w:rPr>
                <w:noProof/>
                <w:webHidden/>
                <w:szCs w:val="24"/>
              </w:rPr>
              <w:fldChar w:fldCharType="end"/>
            </w:r>
          </w:hyperlink>
        </w:p>
        <w:p w14:paraId="405BA9CD" w14:textId="36BB82E5" w:rsidR="007649A0" w:rsidRPr="00BD5A33" w:rsidRDefault="00000000">
          <w:pPr>
            <w:pStyle w:val="TDC3"/>
            <w:tabs>
              <w:tab w:val="right" w:leader="dot" w:pos="8828"/>
            </w:tabs>
            <w:rPr>
              <w:noProof/>
              <w:szCs w:val="24"/>
            </w:rPr>
          </w:pPr>
          <w:hyperlink w:anchor="_Toc135598967" w:history="1">
            <w:r w:rsidR="007649A0" w:rsidRPr="00BD5A33">
              <w:rPr>
                <w:rStyle w:val="Hipervnculo"/>
                <w:noProof/>
                <w:szCs w:val="24"/>
                <w:lang w:val="es-ES"/>
              </w:rPr>
              <w:t>Herramientas web 2.0</w:t>
            </w:r>
            <w:r w:rsidR="007649A0" w:rsidRPr="00BD5A33">
              <w:rPr>
                <w:noProof/>
                <w:webHidden/>
                <w:szCs w:val="24"/>
              </w:rPr>
              <w:tab/>
            </w:r>
            <w:r w:rsidR="007649A0" w:rsidRPr="00BD5A33">
              <w:rPr>
                <w:noProof/>
                <w:webHidden/>
                <w:szCs w:val="24"/>
              </w:rPr>
              <w:fldChar w:fldCharType="begin"/>
            </w:r>
            <w:r w:rsidR="007649A0" w:rsidRPr="00BD5A33">
              <w:rPr>
                <w:noProof/>
                <w:webHidden/>
                <w:szCs w:val="24"/>
              </w:rPr>
              <w:instrText xml:space="preserve"> PAGEREF _Toc135598967 \h </w:instrText>
            </w:r>
            <w:r w:rsidR="007649A0" w:rsidRPr="00BD5A33">
              <w:rPr>
                <w:noProof/>
                <w:webHidden/>
                <w:szCs w:val="24"/>
              </w:rPr>
            </w:r>
            <w:r w:rsidR="007649A0" w:rsidRPr="00BD5A33">
              <w:rPr>
                <w:noProof/>
                <w:webHidden/>
                <w:szCs w:val="24"/>
              </w:rPr>
              <w:fldChar w:fldCharType="separate"/>
            </w:r>
            <w:r w:rsidR="00BC2D7C">
              <w:rPr>
                <w:noProof/>
                <w:webHidden/>
                <w:szCs w:val="24"/>
              </w:rPr>
              <w:t>22</w:t>
            </w:r>
            <w:r w:rsidR="007649A0" w:rsidRPr="00BD5A33">
              <w:rPr>
                <w:noProof/>
                <w:webHidden/>
                <w:szCs w:val="24"/>
              </w:rPr>
              <w:fldChar w:fldCharType="end"/>
            </w:r>
          </w:hyperlink>
        </w:p>
        <w:p w14:paraId="178DFD75" w14:textId="5FB4CD5F" w:rsidR="007649A0" w:rsidRPr="00BD5A33" w:rsidRDefault="00000000">
          <w:pPr>
            <w:pStyle w:val="TDC3"/>
            <w:tabs>
              <w:tab w:val="right" w:leader="dot" w:pos="8828"/>
            </w:tabs>
            <w:rPr>
              <w:noProof/>
              <w:szCs w:val="24"/>
            </w:rPr>
          </w:pPr>
          <w:hyperlink w:anchor="_Toc135598968" w:history="1">
            <w:r w:rsidR="007649A0" w:rsidRPr="00BD5A33">
              <w:rPr>
                <w:rStyle w:val="Hipervnculo"/>
                <w:noProof/>
                <w:szCs w:val="24"/>
                <w:lang w:val="es-ES"/>
              </w:rPr>
              <w:t>Ejemplos de tareas con TIC</w:t>
            </w:r>
            <w:r w:rsidR="007649A0" w:rsidRPr="00BD5A33">
              <w:rPr>
                <w:noProof/>
                <w:webHidden/>
                <w:szCs w:val="24"/>
              </w:rPr>
              <w:tab/>
            </w:r>
            <w:r w:rsidR="007649A0" w:rsidRPr="00BD5A33">
              <w:rPr>
                <w:noProof/>
                <w:webHidden/>
                <w:szCs w:val="24"/>
              </w:rPr>
              <w:fldChar w:fldCharType="begin"/>
            </w:r>
            <w:r w:rsidR="007649A0" w:rsidRPr="00BD5A33">
              <w:rPr>
                <w:noProof/>
                <w:webHidden/>
                <w:szCs w:val="24"/>
              </w:rPr>
              <w:instrText xml:space="preserve"> PAGEREF _Toc135598968 \h </w:instrText>
            </w:r>
            <w:r w:rsidR="007649A0" w:rsidRPr="00BD5A33">
              <w:rPr>
                <w:noProof/>
                <w:webHidden/>
                <w:szCs w:val="24"/>
              </w:rPr>
            </w:r>
            <w:r w:rsidR="007649A0" w:rsidRPr="00BD5A33">
              <w:rPr>
                <w:noProof/>
                <w:webHidden/>
                <w:szCs w:val="24"/>
              </w:rPr>
              <w:fldChar w:fldCharType="separate"/>
            </w:r>
            <w:r w:rsidR="00BC2D7C">
              <w:rPr>
                <w:noProof/>
                <w:webHidden/>
                <w:szCs w:val="24"/>
              </w:rPr>
              <w:t>23</w:t>
            </w:r>
            <w:r w:rsidR="007649A0" w:rsidRPr="00BD5A33">
              <w:rPr>
                <w:noProof/>
                <w:webHidden/>
                <w:szCs w:val="24"/>
              </w:rPr>
              <w:fldChar w:fldCharType="end"/>
            </w:r>
          </w:hyperlink>
        </w:p>
        <w:p w14:paraId="3D413F21" w14:textId="10D8CF73" w:rsidR="007649A0" w:rsidRPr="00BD5A33" w:rsidRDefault="00000000">
          <w:pPr>
            <w:pStyle w:val="TDC3"/>
            <w:tabs>
              <w:tab w:val="right" w:leader="dot" w:pos="8828"/>
            </w:tabs>
            <w:rPr>
              <w:noProof/>
              <w:szCs w:val="24"/>
            </w:rPr>
          </w:pPr>
          <w:hyperlink w:anchor="_Toc135598969" w:history="1">
            <w:r w:rsidR="007649A0" w:rsidRPr="00BD5A33">
              <w:rPr>
                <w:rStyle w:val="Hipervnculo"/>
                <w:noProof/>
                <w:szCs w:val="24"/>
                <w:lang w:val="es-ES"/>
              </w:rPr>
              <w:t>Uso de las TIC</w:t>
            </w:r>
            <w:r w:rsidR="007649A0" w:rsidRPr="00BD5A33">
              <w:rPr>
                <w:noProof/>
                <w:webHidden/>
                <w:szCs w:val="24"/>
              </w:rPr>
              <w:tab/>
            </w:r>
            <w:r w:rsidR="007649A0" w:rsidRPr="00BD5A33">
              <w:rPr>
                <w:noProof/>
                <w:webHidden/>
                <w:szCs w:val="24"/>
              </w:rPr>
              <w:fldChar w:fldCharType="begin"/>
            </w:r>
            <w:r w:rsidR="007649A0" w:rsidRPr="00BD5A33">
              <w:rPr>
                <w:noProof/>
                <w:webHidden/>
                <w:szCs w:val="24"/>
              </w:rPr>
              <w:instrText xml:space="preserve"> PAGEREF _Toc135598969 \h </w:instrText>
            </w:r>
            <w:r w:rsidR="007649A0" w:rsidRPr="00BD5A33">
              <w:rPr>
                <w:noProof/>
                <w:webHidden/>
                <w:szCs w:val="24"/>
              </w:rPr>
            </w:r>
            <w:r w:rsidR="007649A0" w:rsidRPr="00BD5A33">
              <w:rPr>
                <w:noProof/>
                <w:webHidden/>
                <w:szCs w:val="24"/>
              </w:rPr>
              <w:fldChar w:fldCharType="separate"/>
            </w:r>
            <w:r w:rsidR="00BC2D7C">
              <w:rPr>
                <w:noProof/>
                <w:webHidden/>
                <w:szCs w:val="24"/>
              </w:rPr>
              <w:t>23</w:t>
            </w:r>
            <w:r w:rsidR="007649A0" w:rsidRPr="00BD5A33">
              <w:rPr>
                <w:noProof/>
                <w:webHidden/>
                <w:szCs w:val="24"/>
              </w:rPr>
              <w:fldChar w:fldCharType="end"/>
            </w:r>
          </w:hyperlink>
        </w:p>
        <w:p w14:paraId="0B1FB5B9" w14:textId="258046A1" w:rsidR="007649A0" w:rsidRPr="00BD5A33" w:rsidRDefault="00000000">
          <w:pPr>
            <w:pStyle w:val="TDC1"/>
            <w:tabs>
              <w:tab w:val="right" w:leader="dot" w:pos="8828"/>
            </w:tabs>
            <w:rPr>
              <w:rFonts w:asciiTheme="minorHAnsi" w:eastAsiaTheme="minorEastAsia" w:hAnsiTheme="minorHAnsi"/>
              <w:noProof/>
              <w:kern w:val="2"/>
              <w:szCs w:val="24"/>
              <w:lang w:eastAsia="es-NI"/>
              <w14:ligatures w14:val="standardContextual"/>
            </w:rPr>
          </w:pPr>
          <w:hyperlink r:id="rId14" w:anchor="_Toc135598970" w:history="1">
            <w:r w:rsidR="007649A0" w:rsidRPr="00BD5A33">
              <w:rPr>
                <w:rStyle w:val="Hipervnculo"/>
                <w:noProof/>
                <w:szCs w:val="24"/>
              </w:rPr>
              <w:t>Bibliografía y Webgrafía</w:t>
            </w:r>
            <w:r w:rsidR="007649A0" w:rsidRPr="00BD5A33">
              <w:rPr>
                <w:noProof/>
                <w:webHidden/>
                <w:szCs w:val="24"/>
              </w:rPr>
              <w:tab/>
            </w:r>
            <w:r w:rsidR="007649A0" w:rsidRPr="00BD5A33">
              <w:rPr>
                <w:noProof/>
                <w:webHidden/>
                <w:szCs w:val="24"/>
              </w:rPr>
              <w:fldChar w:fldCharType="begin"/>
            </w:r>
            <w:r w:rsidR="007649A0" w:rsidRPr="00BD5A33">
              <w:rPr>
                <w:noProof/>
                <w:webHidden/>
                <w:szCs w:val="24"/>
              </w:rPr>
              <w:instrText xml:space="preserve"> PAGEREF _Toc135598970 \h </w:instrText>
            </w:r>
            <w:r w:rsidR="007649A0" w:rsidRPr="00BD5A33">
              <w:rPr>
                <w:noProof/>
                <w:webHidden/>
                <w:szCs w:val="24"/>
              </w:rPr>
            </w:r>
            <w:r w:rsidR="007649A0" w:rsidRPr="00BD5A33">
              <w:rPr>
                <w:noProof/>
                <w:webHidden/>
                <w:szCs w:val="24"/>
              </w:rPr>
              <w:fldChar w:fldCharType="separate"/>
            </w:r>
            <w:r w:rsidR="00BC2D7C">
              <w:rPr>
                <w:noProof/>
                <w:webHidden/>
                <w:szCs w:val="24"/>
              </w:rPr>
              <w:t>24</w:t>
            </w:r>
            <w:r w:rsidR="007649A0" w:rsidRPr="00BD5A33">
              <w:rPr>
                <w:noProof/>
                <w:webHidden/>
                <w:szCs w:val="24"/>
              </w:rPr>
              <w:fldChar w:fldCharType="end"/>
            </w:r>
          </w:hyperlink>
        </w:p>
        <w:p w14:paraId="5A8B40CA" w14:textId="4F6EA536" w:rsidR="007649A0" w:rsidRPr="00BD5A33" w:rsidRDefault="00000000">
          <w:pPr>
            <w:pStyle w:val="TDC1"/>
            <w:tabs>
              <w:tab w:val="right" w:leader="dot" w:pos="8828"/>
            </w:tabs>
            <w:rPr>
              <w:rFonts w:asciiTheme="minorHAnsi" w:eastAsiaTheme="minorEastAsia" w:hAnsiTheme="minorHAnsi"/>
              <w:noProof/>
              <w:kern w:val="2"/>
              <w:szCs w:val="24"/>
              <w:lang w:eastAsia="es-NI"/>
              <w14:ligatures w14:val="standardContextual"/>
            </w:rPr>
          </w:pPr>
          <w:hyperlink r:id="rId15" w:anchor="_Toc135598971" w:history="1">
            <w:r w:rsidR="007649A0" w:rsidRPr="00BD5A33">
              <w:rPr>
                <w:rStyle w:val="Hipervnculo"/>
                <w:noProof/>
                <w:szCs w:val="24"/>
              </w:rPr>
              <w:t>Glosario</w:t>
            </w:r>
            <w:r w:rsidR="007649A0" w:rsidRPr="00BD5A33">
              <w:rPr>
                <w:noProof/>
                <w:webHidden/>
                <w:szCs w:val="24"/>
              </w:rPr>
              <w:tab/>
            </w:r>
            <w:r w:rsidR="007649A0" w:rsidRPr="00BD5A33">
              <w:rPr>
                <w:noProof/>
                <w:webHidden/>
                <w:szCs w:val="24"/>
              </w:rPr>
              <w:fldChar w:fldCharType="begin"/>
            </w:r>
            <w:r w:rsidR="007649A0" w:rsidRPr="00BD5A33">
              <w:rPr>
                <w:noProof/>
                <w:webHidden/>
                <w:szCs w:val="24"/>
              </w:rPr>
              <w:instrText xml:space="preserve"> PAGEREF _Toc135598971 \h </w:instrText>
            </w:r>
            <w:r w:rsidR="007649A0" w:rsidRPr="00BD5A33">
              <w:rPr>
                <w:noProof/>
                <w:webHidden/>
                <w:szCs w:val="24"/>
              </w:rPr>
            </w:r>
            <w:r w:rsidR="007649A0" w:rsidRPr="00BD5A33">
              <w:rPr>
                <w:noProof/>
                <w:webHidden/>
                <w:szCs w:val="24"/>
              </w:rPr>
              <w:fldChar w:fldCharType="separate"/>
            </w:r>
            <w:r w:rsidR="00BC2D7C">
              <w:rPr>
                <w:noProof/>
                <w:webHidden/>
                <w:szCs w:val="24"/>
              </w:rPr>
              <w:t>24</w:t>
            </w:r>
            <w:r w:rsidR="007649A0" w:rsidRPr="00BD5A33">
              <w:rPr>
                <w:noProof/>
                <w:webHidden/>
                <w:szCs w:val="24"/>
              </w:rPr>
              <w:fldChar w:fldCharType="end"/>
            </w:r>
          </w:hyperlink>
        </w:p>
        <w:p w14:paraId="5A6491C3" w14:textId="2B416345" w:rsidR="00843820" w:rsidRDefault="00843820">
          <w:r w:rsidRPr="00BD5A33">
            <w:rPr>
              <w:rFonts w:cs="Tahoma"/>
              <w:szCs w:val="24"/>
              <w:lang w:val="es-ES"/>
            </w:rPr>
            <w:fldChar w:fldCharType="end"/>
          </w:r>
        </w:p>
      </w:sdtContent>
    </w:sdt>
    <w:p w14:paraId="5F38C094" w14:textId="77777777" w:rsidR="00B0609B" w:rsidRDefault="00B0609B" w:rsidP="001C720B">
      <w:pPr>
        <w:spacing w:line="276" w:lineRule="auto"/>
        <w:rPr>
          <w:b/>
        </w:rPr>
      </w:pPr>
    </w:p>
    <w:p w14:paraId="1F40C655" w14:textId="77777777" w:rsidR="00B0609B" w:rsidRDefault="00B0609B" w:rsidP="00AB2DF6">
      <w:pPr>
        <w:spacing w:line="276" w:lineRule="auto"/>
        <w:jc w:val="right"/>
        <w:rPr>
          <w:b/>
        </w:rPr>
      </w:pPr>
    </w:p>
    <w:p w14:paraId="1305792F" w14:textId="77777777" w:rsidR="00B0609B" w:rsidRDefault="00B0609B" w:rsidP="00AB2DF6">
      <w:pPr>
        <w:spacing w:line="276" w:lineRule="auto"/>
        <w:jc w:val="right"/>
        <w:rPr>
          <w:b/>
        </w:rPr>
      </w:pPr>
    </w:p>
    <w:p w14:paraId="5406AC6E" w14:textId="77777777" w:rsidR="00B0609B" w:rsidRDefault="00B0609B" w:rsidP="00AB2DF6">
      <w:pPr>
        <w:spacing w:line="276" w:lineRule="auto"/>
        <w:jc w:val="right"/>
        <w:rPr>
          <w:b/>
        </w:rPr>
      </w:pPr>
    </w:p>
    <w:p w14:paraId="1F11E62F" w14:textId="77777777" w:rsidR="00B0609B" w:rsidRDefault="00B0609B" w:rsidP="00AB2DF6">
      <w:pPr>
        <w:spacing w:line="276" w:lineRule="auto"/>
        <w:jc w:val="right"/>
        <w:rPr>
          <w:b/>
        </w:rPr>
      </w:pPr>
    </w:p>
    <w:p w14:paraId="0CB853F9" w14:textId="77777777" w:rsidR="00B0609B" w:rsidRDefault="00B0609B" w:rsidP="00AB2DF6">
      <w:pPr>
        <w:spacing w:line="276" w:lineRule="auto"/>
        <w:jc w:val="right"/>
        <w:rPr>
          <w:b/>
        </w:rPr>
      </w:pPr>
    </w:p>
    <w:p w14:paraId="167A2218" w14:textId="77777777" w:rsidR="00B0609B" w:rsidRDefault="00B0609B" w:rsidP="00AB2DF6">
      <w:pPr>
        <w:spacing w:line="276" w:lineRule="auto"/>
        <w:jc w:val="right"/>
        <w:rPr>
          <w:b/>
        </w:rPr>
      </w:pPr>
    </w:p>
    <w:p w14:paraId="667AB3C1" w14:textId="77777777" w:rsidR="00B0609B" w:rsidRDefault="00B0609B" w:rsidP="00AB2DF6">
      <w:pPr>
        <w:spacing w:line="276" w:lineRule="auto"/>
        <w:jc w:val="right"/>
        <w:rPr>
          <w:b/>
        </w:rPr>
      </w:pPr>
    </w:p>
    <w:p w14:paraId="0C4EE66E" w14:textId="77777777" w:rsidR="00B0609B" w:rsidRDefault="00B0609B" w:rsidP="00AB2DF6">
      <w:pPr>
        <w:spacing w:line="276" w:lineRule="auto"/>
        <w:jc w:val="right"/>
        <w:rPr>
          <w:b/>
        </w:rPr>
      </w:pPr>
    </w:p>
    <w:p w14:paraId="49EAD257" w14:textId="77777777" w:rsidR="00B0609B" w:rsidRDefault="00B0609B" w:rsidP="00AB2DF6">
      <w:pPr>
        <w:spacing w:line="276" w:lineRule="auto"/>
        <w:jc w:val="right"/>
        <w:rPr>
          <w:b/>
        </w:rPr>
      </w:pPr>
    </w:p>
    <w:p w14:paraId="50943F47" w14:textId="77777777" w:rsidR="00B0609B" w:rsidRDefault="00B0609B" w:rsidP="00AB2DF6">
      <w:pPr>
        <w:spacing w:line="276" w:lineRule="auto"/>
        <w:jc w:val="right"/>
        <w:rPr>
          <w:b/>
        </w:rPr>
      </w:pPr>
    </w:p>
    <w:p w14:paraId="624C614E" w14:textId="77777777" w:rsidR="00B0609B" w:rsidRDefault="00B0609B" w:rsidP="00AB2DF6">
      <w:pPr>
        <w:spacing w:line="276" w:lineRule="auto"/>
        <w:jc w:val="right"/>
        <w:rPr>
          <w:b/>
        </w:rPr>
      </w:pPr>
    </w:p>
    <w:p w14:paraId="273DD75C" w14:textId="77777777" w:rsidR="00B0609B" w:rsidRDefault="00B0609B" w:rsidP="00AB2DF6">
      <w:pPr>
        <w:spacing w:line="276" w:lineRule="auto"/>
        <w:jc w:val="right"/>
        <w:rPr>
          <w:b/>
        </w:rPr>
      </w:pPr>
    </w:p>
    <w:p w14:paraId="0A7BBF17" w14:textId="77777777" w:rsidR="00B0609B" w:rsidRDefault="00B0609B" w:rsidP="00AB2DF6">
      <w:pPr>
        <w:spacing w:line="276" w:lineRule="auto"/>
        <w:jc w:val="right"/>
        <w:rPr>
          <w:b/>
        </w:rPr>
      </w:pPr>
    </w:p>
    <w:p w14:paraId="485E8097" w14:textId="77777777" w:rsidR="00B0609B" w:rsidRDefault="00B0609B" w:rsidP="00AB2DF6">
      <w:pPr>
        <w:spacing w:line="276" w:lineRule="auto"/>
        <w:jc w:val="right"/>
        <w:rPr>
          <w:b/>
        </w:rPr>
      </w:pPr>
    </w:p>
    <w:p w14:paraId="6C77F346" w14:textId="77777777" w:rsidR="00B0609B" w:rsidRDefault="00B0609B" w:rsidP="00AB2DF6">
      <w:pPr>
        <w:spacing w:line="276" w:lineRule="auto"/>
        <w:jc w:val="right"/>
        <w:rPr>
          <w:b/>
        </w:rPr>
      </w:pPr>
    </w:p>
    <w:p w14:paraId="50BCBD23" w14:textId="77777777" w:rsidR="00B0609B" w:rsidRDefault="00B0609B" w:rsidP="00AB2DF6">
      <w:pPr>
        <w:spacing w:line="276" w:lineRule="auto"/>
        <w:jc w:val="right"/>
        <w:rPr>
          <w:b/>
        </w:rPr>
      </w:pPr>
    </w:p>
    <w:p w14:paraId="73B0D987" w14:textId="77777777" w:rsidR="00B0609B" w:rsidRDefault="00B0609B" w:rsidP="00AB2DF6">
      <w:pPr>
        <w:spacing w:line="276" w:lineRule="auto"/>
        <w:jc w:val="right"/>
        <w:rPr>
          <w:b/>
        </w:rPr>
      </w:pPr>
    </w:p>
    <w:p w14:paraId="62960CDF" w14:textId="77777777" w:rsidR="00B0609B" w:rsidRDefault="00B0609B" w:rsidP="00AB2DF6">
      <w:pPr>
        <w:spacing w:line="276" w:lineRule="auto"/>
        <w:jc w:val="right"/>
        <w:rPr>
          <w:b/>
        </w:rPr>
      </w:pPr>
    </w:p>
    <w:p w14:paraId="3178B887" w14:textId="77777777" w:rsidR="00B0609B" w:rsidRDefault="00B0609B" w:rsidP="00AB2DF6">
      <w:pPr>
        <w:spacing w:line="276" w:lineRule="auto"/>
        <w:jc w:val="right"/>
        <w:rPr>
          <w:b/>
        </w:rPr>
      </w:pPr>
    </w:p>
    <w:p w14:paraId="49950C6D" w14:textId="77777777" w:rsidR="00BD5A33" w:rsidRDefault="00BD5A33" w:rsidP="00AB2DF6">
      <w:pPr>
        <w:spacing w:line="276" w:lineRule="auto"/>
        <w:jc w:val="right"/>
        <w:rPr>
          <w:b/>
        </w:rPr>
      </w:pPr>
    </w:p>
    <w:p w14:paraId="4DEBA08C" w14:textId="77777777" w:rsidR="00BD5A33" w:rsidRDefault="00BD5A33" w:rsidP="00AB2DF6">
      <w:pPr>
        <w:spacing w:line="276" w:lineRule="auto"/>
        <w:jc w:val="right"/>
        <w:rPr>
          <w:b/>
        </w:rPr>
      </w:pPr>
    </w:p>
    <w:p w14:paraId="00D07FBC" w14:textId="77777777" w:rsidR="00BD5A33" w:rsidRDefault="00BD5A33" w:rsidP="00AB2DF6">
      <w:pPr>
        <w:spacing w:line="276" w:lineRule="auto"/>
        <w:jc w:val="right"/>
        <w:rPr>
          <w:b/>
        </w:rPr>
      </w:pPr>
    </w:p>
    <w:p w14:paraId="5B77A468" w14:textId="77777777" w:rsidR="00BD5A33" w:rsidRDefault="00BD5A33" w:rsidP="00AB2DF6">
      <w:pPr>
        <w:spacing w:line="276" w:lineRule="auto"/>
        <w:jc w:val="right"/>
        <w:rPr>
          <w:b/>
        </w:rPr>
      </w:pPr>
    </w:p>
    <w:p w14:paraId="2D83C19C" w14:textId="77777777" w:rsidR="00BD5A33" w:rsidRDefault="00BD5A33" w:rsidP="00AB2DF6">
      <w:pPr>
        <w:spacing w:line="276" w:lineRule="auto"/>
        <w:jc w:val="right"/>
        <w:rPr>
          <w:b/>
        </w:rPr>
      </w:pPr>
    </w:p>
    <w:p w14:paraId="7F4BF3FF" w14:textId="77777777" w:rsidR="00B0609B" w:rsidRPr="00A76AA1" w:rsidRDefault="00B0609B" w:rsidP="00A76AA1">
      <w:pPr>
        <w:contextualSpacing/>
        <w:rPr>
          <w:bCs/>
        </w:rPr>
      </w:pPr>
    </w:p>
    <w:p w14:paraId="1FDC7F7D" w14:textId="77777777" w:rsidR="00B0609B" w:rsidRPr="00A76AA1" w:rsidRDefault="00984E87" w:rsidP="00A76AA1">
      <w:pPr>
        <w:contextualSpacing/>
        <w:rPr>
          <w:bCs/>
        </w:rPr>
      </w:pPr>
      <w:r w:rsidRPr="00A76AA1">
        <w:rPr>
          <w:bCs/>
          <w:noProof/>
          <w:lang w:eastAsia="es-NI"/>
        </w:rPr>
        <w:lastRenderedPageBreak/>
        <mc:AlternateContent>
          <mc:Choice Requires="wpg">
            <w:drawing>
              <wp:anchor distT="0" distB="0" distL="114300" distR="114300" simplePos="0" relativeHeight="251665408" behindDoc="0" locked="0" layoutInCell="1" allowOverlap="1" wp14:anchorId="7422E37F" wp14:editId="797E69AE">
                <wp:simplePos x="0" y="0"/>
                <wp:positionH relativeFrom="column">
                  <wp:posOffset>-421005</wp:posOffset>
                </wp:positionH>
                <wp:positionV relativeFrom="paragraph">
                  <wp:posOffset>-179705</wp:posOffset>
                </wp:positionV>
                <wp:extent cx="6384290" cy="342900"/>
                <wp:effectExtent l="0" t="0" r="0" b="0"/>
                <wp:wrapNone/>
                <wp:docPr id="26" name="Grupo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900"/>
                          <a:chOff x="1281" y="2034"/>
                          <a:chExt cx="10054" cy="506"/>
                        </a:xfrm>
                      </wpg:grpSpPr>
                      <wps:wsp>
                        <wps:cNvPr id="27" name="Cuadro de texto 2"/>
                        <wps:cNvSpPr txBox="1">
                          <a:spLocks noChangeArrowheads="1"/>
                        </wps:cNvSpPr>
                        <wps:spPr bwMode="auto">
                          <a:xfrm>
                            <a:off x="1281" y="2034"/>
                            <a:ext cx="2682" cy="5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684437" w14:textId="77777777" w:rsidR="00AB2DF6" w:rsidRPr="00A32AB9" w:rsidRDefault="00AB2DF6" w:rsidP="00A32AB9">
                              <w:pPr>
                                <w:pStyle w:val="Ttulo1"/>
                              </w:pPr>
                              <w:bookmarkStart w:id="2" w:name="_Toc46999614"/>
                              <w:bookmarkStart w:id="3" w:name="_Toc51942771"/>
                              <w:bookmarkStart w:id="4" w:name="_Toc135598946"/>
                              <w:r w:rsidRPr="00A32AB9">
                                <w:t>Introducción</w:t>
                              </w:r>
                              <w:bookmarkEnd w:id="2"/>
                              <w:bookmarkEnd w:id="3"/>
                              <w:bookmarkEnd w:id="4"/>
                            </w:p>
                          </w:txbxContent>
                        </wps:txbx>
                        <wps:bodyPr rot="0" vert="horz" wrap="square" lIns="91440" tIns="45720" rIns="91440" bIns="45720" anchor="t" anchorCtr="0" upright="1">
                          <a:noAutofit/>
                        </wps:bodyPr>
                      </wps:wsp>
                      <pic:pic xmlns:pic="http://schemas.openxmlformats.org/drawingml/2006/picture">
                        <pic:nvPicPr>
                          <pic:cNvPr id="28"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3613" y="2138"/>
                            <a:ext cx="7722" cy="4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7422E37F" id="Grupo 26" o:spid="_x0000_s1031" style="position:absolute;left:0;text-align:left;margin-left:-33.15pt;margin-top:-14.15pt;width:502.7pt;height:27pt;z-index:251665408" coordorigin="1281,2034" coordsize="10054,5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">
                <v:shape id="_x0000_s1032" type="#_x0000_t202" style="position:absolute;left:1281;top:2034;width:2682;height: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" filled="f" stroked="f">
                  <v:textbox>
                    <w:txbxContent>
                      <w:p w14:paraId="29684437" w14:textId="77777777" w:rsidR="00AB2DF6" w:rsidRPr="00A32AB9" w:rsidRDefault="00AB2DF6" w:rsidP="00A32AB9">
                        <w:pPr>
                          <w:pStyle w:val="Ttulo1"/>
                        </w:pPr>
                        <w:bookmarkStart w:id="5" w:name="_Toc46999614"/>
                        <w:bookmarkStart w:id="6" w:name="_Toc51942771"/>
                        <w:bookmarkStart w:id="7" w:name="_Toc135598946"/>
                        <w:r w:rsidRPr="00A32AB9">
                          <w:t>Introducción</w:t>
                        </w:r>
                        <w:bookmarkEnd w:id="5"/>
                        <w:bookmarkEnd w:id="6"/>
                        <w:bookmarkEnd w:id="7"/>
                      </w:p>
                    </w:txbxContent>
                  </v:textbox>
                </v:shape>
                <v:shape id="Imagen 6252" o:spid="_x0000_s1033" type="#_x0000_t75" style="position:absolute;left:3613;top:2138;width:7722;height:40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">
                  <v:imagedata r:id="rId11" o:title="UPOLI_identidad" cropbottom="64420f" cropright="31396f"/>
                  <o:lock v:ext="edit" aspectratio="f"/>
                </v:shape>
              </v:group>
            </w:pict>
          </mc:Fallback>
        </mc:AlternateContent>
      </w:r>
    </w:p>
    <w:p w14:paraId="150C1F95" w14:textId="77777777" w:rsidR="002406F9" w:rsidRPr="002406F9" w:rsidRDefault="002406F9" w:rsidP="002406F9">
      <w:pPr>
        <w:contextualSpacing/>
        <w:rPr>
          <w:bCs/>
        </w:rPr>
      </w:pPr>
      <w:r w:rsidRPr="002406F9">
        <w:rPr>
          <w:bCs/>
        </w:rPr>
        <w:t>En la era digital en la que vivimos, el Internet y las tecnologías de la información y comunicación (TIC) han transformado la forma en que interactuamos, accedemos a la información y nos comunicamos. En esta era de la información, es fundamental comprender los conceptos básicos relacionados con el Internet, la World Wide Web, los navegadores web y otros elementos que componen esta vasta red global.</w:t>
      </w:r>
    </w:p>
    <w:p w14:paraId="0D245C4B" w14:textId="77777777" w:rsidR="002406F9" w:rsidRPr="002406F9" w:rsidRDefault="002406F9" w:rsidP="002406F9">
      <w:pPr>
        <w:contextualSpacing/>
        <w:rPr>
          <w:bCs/>
        </w:rPr>
      </w:pPr>
    </w:p>
    <w:p w14:paraId="46F54F76" w14:textId="77777777" w:rsidR="002406F9" w:rsidRPr="002406F9" w:rsidRDefault="002406F9" w:rsidP="002406F9">
      <w:pPr>
        <w:contextualSpacing/>
        <w:rPr>
          <w:bCs/>
        </w:rPr>
      </w:pPr>
      <w:r w:rsidRPr="002406F9">
        <w:rPr>
          <w:bCs/>
        </w:rPr>
        <w:t>El presente glosario tiene como objetivo proporcionar definiciones básicas sobre una amplia gama de temas relacionados con el Internet y las TIC. Comenzaremos explorando conceptos fundamentales como el Internet mismo, la World Wide Web y las páginas web. A continuación, abordaremos conceptos relacionados con los navegadores web y destacaremos ejemplos populares como el Internet Explorer.</w:t>
      </w:r>
    </w:p>
    <w:p w14:paraId="4BF62DC5" w14:textId="77777777" w:rsidR="002406F9" w:rsidRPr="002406F9" w:rsidRDefault="002406F9" w:rsidP="002406F9">
      <w:pPr>
        <w:contextualSpacing/>
        <w:rPr>
          <w:bCs/>
        </w:rPr>
      </w:pPr>
    </w:p>
    <w:p w14:paraId="3E46B87B" w14:textId="77777777" w:rsidR="002406F9" w:rsidRPr="002406F9" w:rsidRDefault="002406F9" w:rsidP="002406F9">
      <w:pPr>
        <w:contextualSpacing/>
        <w:rPr>
          <w:bCs/>
        </w:rPr>
      </w:pPr>
      <w:r w:rsidRPr="002406F9">
        <w:rPr>
          <w:bCs/>
        </w:rPr>
        <w:t>Es esencial comprender los elementos que conforman el Internet, como los servidores, routers, cables de fibra óptica y otros componentes que permiten la conectividad y transferencia de datos a nivel global. También exploraremos conceptos relacionados con las redes, como la topología de red, los protocolos de comunicación y la seguridad de red.</w:t>
      </w:r>
    </w:p>
    <w:p w14:paraId="3A201F53" w14:textId="77777777" w:rsidR="002406F9" w:rsidRPr="002406F9" w:rsidRDefault="002406F9" w:rsidP="002406F9">
      <w:pPr>
        <w:contextualSpacing/>
        <w:rPr>
          <w:bCs/>
        </w:rPr>
      </w:pPr>
    </w:p>
    <w:p w14:paraId="7D5E886B" w14:textId="77777777" w:rsidR="002406F9" w:rsidRPr="002406F9" w:rsidRDefault="002406F9" w:rsidP="002406F9">
      <w:pPr>
        <w:contextualSpacing/>
        <w:rPr>
          <w:bCs/>
        </w:rPr>
      </w:pPr>
      <w:r w:rsidRPr="002406F9">
        <w:rPr>
          <w:bCs/>
        </w:rPr>
        <w:t>Además de los conceptos técnicos, nos adentraremos en los servicios que ofrece el Internet, como el correo electrónico, la transferencia de archivos y los servicios de transmisión en línea. Exploraremos el uso de los navegadores web, incluyendo la función de los buscadores de Internet para buscar información en línea.</w:t>
      </w:r>
    </w:p>
    <w:p w14:paraId="2EA465D6" w14:textId="77777777" w:rsidR="002406F9" w:rsidRPr="002406F9" w:rsidRDefault="002406F9" w:rsidP="002406F9">
      <w:pPr>
        <w:contextualSpacing/>
        <w:rPr>
          <w:bCs/>
        </w:rPr>
      </w:pPr>
    </w:p>
    <w:p w14:paraId="73E38B0C" w14:textId="77777777" w:rsidR="002406F9" w:rsidRPr="002406F9" w:rsidRDefault="002406F9" w:rsidP="002406F9">
      <w:pPr>
        <w:contextualSpacing/>
        <w:rPr>
          <w:bCs/>
        </w:rPr>
      </w:pPr>
      <w:r w:rsidRPr="002406F9">
        <w:rPr>
          <w:bCs/>
        </w:rPr>
        <w:t>En el contexto de las TIC, abordaremos conceptos como la nube y la computación en la nube, así como los diferentes tipos de nube informática. También analizaremos la importancia de las redes sociales y los correos electrónicos en nuestra vida cotidiana, desde la creación de cuentas hasta los usos educativos y la colaboración en entornos digitales.</w:t>
      </w:r>
    </w:p>
    <w:p w14:paraId="7B5A300F" w14:textId="77777777" w:rsidR="002406F9" w:rsidRPr="002406F9" w:rsidRDefault="002406F9" w:rsidP="002406F9">
      <w:pPr>
        <w:contextualSpacing/>
        <w:rPr>
          <w:bCs/>
        </w:rPr>
      </w:pPr>
    </w:p>
    <w:p w14:paraId="4DF2B472" w14:textId="77777777" w:rsidR="002406F9" w:rsidRPr="002406F9" w:rsidRDefault="002406F9" w:rsidP="002406F9">
      <w:pPr>
        <w:contextualSpacing/>
        <w:rPr>
          <w:bCs/>
        </w:rPr>
      </w:pPr>
      <w:r w:rsidRPr="002406F9">
        <w:rPr>
          <w:bCs/>
        </w:rPr>
        <w:lastRenderedPageBreak/>
        <w:t>Finalmente, exploraremos el impacto de las TIC en la educación, la competencia digital y la evolución de la Web hacia la Web 2.0. También destacaremos algunas herramientas web 2.0 y ejemplos de tareas que se pueden realizar utilizando las TIC.</w:t>
      </w:r>
    </w:p>
    <w:p w14:paraId="73016323" w14:textId="77777777" w:rsidR="002406F9" w:rsidRPr="002406F9" w:rsidRDefault="002406F9" w:rsidP="002406F9">
      <w:pPr>
        <w:contextualSpacing/>
        <w:rPr>
          <w:bCs/>
        </w:rPr>
      </w:pPr>
    </w:p>
    <w:p w14:paraId="6913B001" w14:textId="17451ADF" w:rsidR="00B0609B" w:rsidRPr="00A76AA1" w:rsidRDefault="002406F9" w:rsidP="002406F9">
      <w:pPr>
        <w:contextualSpacing/>
        <w:rPr>
          <w:bCs/>
        </w:rPr>
      </w:pPr>
      <w:r w:rsidRPr="002406F9">
        <w:rPr>
          <w:bCs/>
        </w:rPr>
        <w:t>Este glosario proporcionará una base sólida de conocimientos para comprender y aprovechar al máximo las tecnologías digitales en nuestra vida diaria, educación y trabajo. Adentrémonos en el fascinante mundo del Internet y las TIC, expandiendo nuestra competencia digital y aprovechando las oportunidades que nos brindan estas herramientas de comunicación y acceso a la información.</w:t>
      </w:r>
    </w:p>
    <w:p w14:paraId="7F7BC88B" w14:textId="77777777" w:rsidR="00AB2DF6" w:rsidRPr="002117E6" w:rsidRDefault="00AB2DF6" w:rsidP="00A76AA1">
      <w:pPr>
        <w:contextualSpacing/>
        <w:rPr>
          <w:bCs/>
        </w:rPr>
      </w:pPr>
    </w:p>
    <w:p w14:paraId="4AC97581" w14:textId="77777777" w:rsidR="00AB2DF6" w:rsidRDefault="00212908" w:rsidP="00A76AA1">
      <w:pPr>
        <w:tabs>
          <w:tab w:val="left" w:pos="3075"/>
        </w:tabs>
        <w:contextualSpacing/>
      </w:pPr>
      <w:r>
        <w:rPr>
          <w:noProof/>
          <w:lang w:eastAsia="es-NI"/>
        </w:rPr>
        <mc:AlternateContent>
          <mc:Choice Requires="wpg">
            <w:drawing>
              <wp:anchor distT="0" distB="0" distL="114300" distR="114300" simplePos="0" relativeHeight="251666432" behindDoc="0" locked="0" layoutInCell="1" allowOverlap="1" wp14:anchorId="01A943CE" wp14:editId="559AF899">
                <wp:simplePos x="0" y="0"/>
                <wp:positionH relativeFrom="column">
                  <wp:posOffset>-350520</wp:posOffset>
                </wp:positionH>
                <wp:positionV relativeFrom="paragraph">
                  <wp:posOffset>128270</wp:posOffset>
                </wp:positionV>
                <wp:extent cx="6384290" cy="342265"/>
                <wp:effectExtent l="0" t="0" r="0" b="635"/>
                <wp:wrapNone/>
                <wp:docPr id="23" name="Grupo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265"/>
                          <a:chOff x="966" y="5881"/>
                          <a:chExt cx="9846" cy="378"/>
                        </a:xfrm>
                      </wpg:grpSpPr>
                      <wps:wsp>
                        <wps:cNvPr id="24" name="Cuadro de texto 2"/>
                        <wps:cNvSpPr txBox="1">
                          <a:spLocks noChangeArrowheads="1"/>
                        </wps:cNvSpPr>
                        <wps:spPr bwMode="auto">
                          <a:xfrm>
                            <a:off x="966" y="5881"/>
                            <a:ext cx="4872" cy="3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D2E5AC" w14:textId="77777777" w:rsidR="00AB2DF6" w:rsidRPr="00A32AB9" w:rsidRDefault="00AB2DF6" w:rsidP="00A32AB9">
                              <w:pPr>
                                <w:pStyle w:val="Ttulo1"/>
                              </w:pPr>
                              <w:bookmarkStart w:id="8" w:name="_Toc46999615"/>
                              <w:bookmarkStart w:id="9" w:name="_Toc51942772"/>
                              <w:bookmarkStart w:id="10" w:name="_Toc135598947"/>
                              <w:r w:rsidRPr="00A32AB9">
                                <w:t>Desarrollo de Contenidos</w:t>
                              </w:r>
                              <w:bookmarkEnd w:id="8"/>
                              <w:bookmarkEnd w:id="9"/>
                              <w:bookmarkEnd w:id="10"/>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5"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5247" y="5943"/>
                            <a:ext cx="5565" cy="3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01A943CE" id="Grupo 23" o:spid="_x0000_s1034" style="position:absolute;left:0;text-align:left;margin-left:-27.6pt;margin-top:10.1pt;width:502.7pt;height:26.95pt;z-index:251666432" coordorigin="966,5881" coordsize="9846,3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">
                <v:shape id="_x0000_s1035" type="#_x0000_t202" style="position:absolute;left:966;top:5881;width:4872;height: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" filled="f" stroked="f">
                  <v:textbox>
                    <w:txbxContent>
                      <w:p w14:paraId="49D2E5AC" w14:textId="77777777" w:rsidR="00AB2DF6" w:rsidRPr="00A32AB9" w:rsidRDefault="00AB2DF6" w:rsidP="00A32AB9">
                        <w:pPr>
                          <w:pStyle w:val="Ttulo1"/>
                        </w:pPr>
                        <w:bookmarkStart w:id="11" w:name="_Toc46999615"/>
                        <w:bookmarkStart w:id="12" w:name="_Toc51942772"/>
                        <w:bookmarkStart w:id="13" w:name="_Toc135598947"/>
                        <w:r w:rsidRPr="00A32AB9">
                          <w:t>Desarrollo de Contenidos</w:t>
                        </w:r>
                        <w:bookmarkEnd w:id="11"/>
                        <w:bookmarkEnd w:id="12"/>
                        <w:bookmarkEnd w:id="13"/>
                        <w:r w:rsidRPr="00A32AB9">
                          <w:t xml:space="preserve"> </w:t>
                        </w:r>
                      </w:p>
                    </w:txbxContent>
                  </v:textbox>
                </v:shape>
                <v:shape id="Imagen 6252" o:spid="_x0000_s1036" type="#_x0000_t75" style="position:absolute;left:5247;top:5943;width:5565;height:31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">
                  <v:imagedata r:id="rId11" o:title="UPOLI_identidad" cropbottom="64420f" cropright="31396f"/>
                  <o:lock v:ext="edit" aspectratio="f"/>
                </v:shape>
              </v:group>
            </w:pict>
          </mc:Fallback>
        </mc:AlternateContent>
      </w:r>
    </w:p>
    <w:p w14:paraId="2DADBD31" w14:textId="77777777" w:rsidR="00AB2DF6" w:rsidRDefault="00AB2DF6" w:rsidP="00A76AA1">
      <w:pPr>
        <w:tabs>
          <w:tab w:val="left" w:pos="3075"/>
        </w:tabs>
        <w:contextualSpacing/>
      </w:pPr>
    </w:p>
    <w:p w14:paraId="7D3FC6C8" w14:textId="77777777" w:rsidR="002117E6" w:rsidRDefault="002117E6" w:rsidP="00A76AA1">
      <w:pPr>
        <w:contextualSpacing/>
      </w:pPr>
    </w:p>
    <w:p w14:paraId="0191B758" w14:textId="1416D280" w:rsidR="00F81CFF" w:rsidRDefault="00F81CFF" w:rsidP="00DE56FF">
      <w:pPr>
        <w:pStyle w:val="Ttulo2"/>
        <w:rPr>
          <w:lang w:val="es-ES"/>
        </w:rPr>
      </w:pPr>
      <w:bookmarkStart w:id="14" w:name="_Toc135598948"/>
      <w:r>
        <w:rPr>
          <w:lang w:val="es-ES"/>
        </w:rPr>
        <w:t>Definiciones Básicas</w:t>
      </w:r>
      <w:bookmarkEnd w:id="14"/>
    </w:p>
    <w:p w14:paraId="658382F4" w14:textId="70447C97" w:rsidR="00042DCC" w:rsidRDefault="00F81CFF" w:rsidP="007649A0">
      <w:pPr>
        <w:pStyle w:val="Ttulo3"/>
        <w:rPr>
          <w:lang w:val="es-ES"/>
        </w:rPr>
      </w:pPr>
      <w:bookmarkStart w:id="15" w:name="_Toc135598949"/>
      <w:r>
        <w:rPr>
          <w:lang w:val="es-ES"/>
        </w:rPr>
        <w:t>Internet</w:t>
      </w:r>
      <w:bookmarkEnd w:id="15"/>
    </w:p>
    <w:p w14:paraId="255B32F6" w14:textId="77777777" w:rsidR="005C2EC8" w:rsidRDefault="005C2EC8" w:rsidP="005C2EC8">
      <w:pPr>
        <w:rPr>
          <w:lang w:val="es-ES"/>
        </w:rPr>
      </w:pPr>
      <w:r w:rsidRPr="005C2EC8">
        <w:rPr>
          <w:lang w:val="es-ES"/>
        </w:rPr>
        <w:t>El internet es un sistema global de redes de computadoras interconectadas que permite la transferencia de datos e información en todo el mundo. Utiliza una variedad de tecnologías de red, como cables, satélites, fibra óptica y conexiones inalámbricas, para permitir la comunicación y el intercambio de datos entre dispositivos y usuarios en diferentes ubicaciones geográficas. El internet ha revolucionado la forma en que accedemos a la información, nos comunicamos, realizamos transacciones comerciales y nos entretenemos.</w:t>
      </w:r>
    </w:p>
    <w:p w14:paraId="50692342" w14:textId="77777777" w:rsidR="005C2EC8" w:rsidRPr="005C2EC8" w:rsidRDefault="005C2EC8" w:rsidP="005C2EC8">
      <w:pPr>
        <w:rPr>
          <w:lang w:val="es-ES"/>
        </w:rPr>
      </w:pPr>
    </w:p>
    <w:p w14:paraId="36BECCAD" w14:textId="77777777" w:rsidR="005C2EC8" w:rsidRPr="005C2EC8" w:rsidRDefault="005C2EC8" w:rsidP="005C2EC8">
      <w:pPr>
        <w:rPr>
          <w:lang w:val="es-ES"/>
        </w:rPr>
      </w:pPr>
      <w:r w:rsidRPr="005C2EC8">
        <w:rPr>
          <w:lang w:val="es-ES"/>
        </w:rPr>
        <w:t xml:space="preserve">Internet ha brindado numerosos beneficios a nivel mundial. Facilita el acceso instantáneo a una amplia gama de información y recursos, lo que ha democratizado el conocimiento y ha permitido el aprendizaje en línea. Además, ha transformado la comunicación, permitiendo la conexión y el intercambio de mensajes, correos electrónicos, llamadas de voz y video en tiempo real, sin importar la distancia física. </w:t>
      </w:r>
      <w:r w:rsidRPr="005C2EC8">
        <w:rPr>
          <w:lang w:val="es-ES"/>
        </w:rPr>
        <w:lastRenderedPageBreak/>
        <w:t>El comercio electrónico también ha florecido gracias a internet, permitiendo a las personas comprar productos y servicios en línea de manera conveniente y segura. Además, internet ha generado oportunidades de empleo, especialmente en el campo de la tecnología de la información y la comunicación.</w:t>
      </w:r>
    </w:p>
    <w:p w14:paraId="50BEE35C" w14:textId="77777777" w:rsidR="005C2EC8" w:rsidRPr="005C2EC8" w:rsidRDefault="005C2EC8" w:rsidP="005C2EC8">
      <w:pPr>
        <w:rPr>
          <w:lang w:val="es-ES"/>
        </w:rPr>
      </w:pPr>
    </w:p>
    <w:p w14:paraId="46A63954" w14:textId="46252A72" w:rsidR="00F34FD5" w:rsidRDefault="005C2EC8" w:rsidP="005C2EC8">
      <w:pPr>
        <w:rPr>
          <w:lang w:val="es-ES"/>
        </w:rPr>
      </w:pPr>
      <w:r w:rsidRPr="005C2EC8">
        <w:rPr>
          <w:lang w:val="es-ES"/>
        </w:rPr>
        <w:t>Sin embargo, el internet también presenta desafíos y preocupaciones. La seguridad y la privacidad en línea son temas importantes, ya que los usuarios deben proteger su información personal y financiera de amenazas como el robo de identidad y el fraude. Además, el acceso desigual a internet en diferentes partes del mundo crea una brecha digital que limita las oportunidades para aquellos que no pueden conectarse. También existe la preocupación sobre la dependencia excesiva del internet y su impacto en las relaciones interpersonales, la productividad y la salud mental. A medida que el internet continúa evolucionando, es importante abordar estos desafíos y encontrar un equilibrio entre los beneficios y los riesgos.</w:t>
      </w:r>
    </w:p>
    <w:p w14:paraId="182BC2AC" w14:textId="77777777" w:rsidR="005C2EC8" w:rsidRPr="00F34FD5" w:rsidRDefault="005C2EC8" w:rsidP="005C2EC8">
      <w:pPr>
        <w:rPr>
          <w:lang w:val="es-ES"/>
        </w:rPr>
      </w:pPr>
    </w:p>
    <w:p w14:paraId="06025DB7" w14:textId="77777777" w:rsidR="00042DCC" w:rsidRDefault="00042DCC" w:rsidP="007649A0">
      <w:pPr>
        <w:pStyle w:val="Ttulo3"/>
        <w:rPr>
          <w:lang w:val="es-ES"/>
        </w:rPr>
      </w:pPr>
      <w:bookmarkStart w:id="16" w:name="_Toc135598950"/>
      <w:r>
        <w:rPr>
          <w:lang w:val="es-ES"/>
        </w:rPr>
        <w:t>WWW</w:t>
      </w:r>
      <w:bookmarkEnd w:id="16"/>
    </w:p>
    <w:p w14:paraId="1AA98725" w14:textId="77777777" w:rsidR="00C77A0A" w:rsidRDefault="00C77A0A" w:rsidP="00C77A0A">
      <w:pPr>
        <w:rPr>
          <w:lang w:val="es-ES"/>
        </w:rPr>
      </w:pPr>
      <w:r w:rsidRPr="00C77A0A">
        <w:rPr>
          <w:lang w:val="es-ES"/>
        </w:rPr>
        <w:t>El World Wide Web, también conocido como la Web, es un sistema de información en línea que permite acceder y visualizar contenido multimedia y documentos a través de internet. Fue creado por Tim Berners-Lee en la década de 1980 y se basa en el uso de hipervínculos para conectar diferentes páginas web. El término "www" se utiliza a menudo como parte de las direcciones de sitios web (por ejemplo, www.ejemplo.com) para indicar que se está accediendo a una página web en particular.</w:t>
      </w:r>
    </w:p>
    <w:p w14:paraId="51C7367D" w14:textId="77777777" w:rsidR="00C77A0A" w:rsidRPr="00C77A0A" w:rsidRDefault="00C77A0A" w:rsidP="00C77A0A">
      <w:pPr>
        <w:rPr>
          <w:lang w:val="es-ES"/>
        </w:rPr>
      </w:pPr>
    </w:p>
    <w:p w14:paraId="74B25CCC" w14:textId="77777777" w:rsidR="00C77A0A" w:rsidRPr="00C77A0A" w:rsidRDefault="00C77A0A" w:rsidP="00C77A0A">
      <w:pPr>
        <w:rPr>
          <w:lang w:val="es-ES"/>
        </w:rPr>
      </w:pPr>
      <w:r w:rsidRPr="00C77A0A">
        <w:rPr>
          <w:lang w:val="es-ES"/>
        </w:rPr>
        <w:t xml:space="preserve">La World Wide Web ha revolucionado la forma en que accedemos y compartimos información. Antes de su invención, era difícil y laborioso encontrar y acceder a documentos y recursos en línea. El WWW introdujo la idea de hipervínculos, que permiten a los usuarios navegar de una página a otra con solo hacer clic en un enlace. Esto ha facilitado la navegación y la búsqueda de información en la web, ya </w:t>
      </w:r>
      <w:r w:rsidRPr="00C77A0A">
        <w:rPr>
          <w:lang w:val="es-ES"/>
        </w:rPr>
        <w:lastRenderedPageBreak/>
        <w:t>que los usuarios pueden explorar diferentes páginas y seguir vínculos relacionados según sus necesidades e intereses. Además, la Web ha permitido la creación de sitios web interactivos, donde los usuarios pueden participar, comentar, compartir y colaborar en el contenido en línea.</w:t>
      </w:r>
    </w:p>
    <w:p w14:paraId="799EED73" w14:textId="77777777" w:rsidR="00C77A0A" w:rsidRPr="00C77A0A" w:rsidRDefault="00C77A0A" w:rsidP="00C77A0A">
      <w:pPr>
        <w:rPr>
          <w:lang w:val="es-ES"/>
        </w:rPr>
      </w:pPr>
    </w:p>
    <w:p w14:paraId="7410E8E3" w14:textId="610851FB" w:rsidR="00F34FD5" w:rsidRDefault="00C77A0A" w:rsidP="00C77A0A">
      <w:pPr>
        <w:rPr>
          <w:lang w:val="es-ES"/>
        </w:rPr>
      </w:pPr>
      <w:r w:rsidRPr="00C77A0A">
        <w:rPr>
          <w:lang w:val="es-ES"/>
        </w:rPr>
        <w:t>El crecimiento exponencial del contenido en la Web ha llevado a la necesidad de motores de búsqueda eficientes que ayuden a los usuarios a encontrar información relevante. Los motores de búsqueda, como Google, Bing y Yahoo, rastrean y indexan miles de millones de páginas web para proporcionar resultados de búsqueda rápidos y precisos. Esto ha facilitado el acceso a una amplia gama de recursos y ha abierto nuevas oportunidades para la investigación, la educación y el entretenimiento en línea. La Web también ha evolucionado para incluir contenido multimedia, como imágenes, videos y aplicaciones interactivas, lo que ha enriquecido la experiencia de los usuarios en línea.</w:t>
      </w:r>
    </w:p>
    <w:p w14:paraId="781CCFFE" w14:textId="77777777" w:rsidR="005C2EC8" w:rsidRPr="00F34FD5" w:rsidRDefault="005C2EC8" w:rsidP="00F34FD5">
      <w:pPr>
        <w:rPr>
          <w:lang w:val="es-ES"/>
        </w:rPr>
      </w:pPr>
    </w:p>
    <w:p w14:paraId="477F82A2" w14:textId="2D112698" w:rsidR="00042DCC" w:rsidRDefault="00F81CFF" w:rsidP="007649A0">
      <w:pPr>
        <w:pStyle w:val="Ttulo3"/>
        <w:rPr>
          <w:lang w:val="es-ES"/>
        </w:rPr>
      </w:pPr>
      <w:bookmarkStart w:id="17" w:name="_Toc135598951"/>
      <w:r>
        <w:rPr>
          <w:lang w:val="es-ES"/>
        </w:rPr>
        <w:t>Página</w:t>
      </w:r>
      <w:r w:rsidR="00042DCC">
        <w:rPr>
          <w:lang w:val="es-ES"/>
        </w:rPr>
        <w:t xml:space="preserve"> </w:t>
      </w:r>
      <w:r>
        <w:rPr>
          <w:lang w:val="es-ES"/>
        </w:rPr>
        <w:t>Web</w:t>
      </w:r>
      <w:bookmarkEnd w:id="17"/>
    </w:p>
    <w:p w14:paraId="5B3B5D29" w14:textId="77777777" w:rsidR="00116A5E" w:rsidRDefault="00116A5E" w:rsidP="00116A5E">
      <w:pPr>
        <w:rPr>
          <w:lang w:val="es-ES"/>
        </w:rPr>
      </w:pPr>
      <w:r w:rsidRPr="00116A5E">
        <w:rPr>
          <w:lang w:val="es-ES"/>
        </w:rPr>
        <w:t>El World Wide Web, también conocido como la Web, es un sistema de información en línea que permite acceder y visualizar contenido multimedia y documentos a través de internet. Fue creado por Tim Berners-Lee en la década de 1980 y se basa en el uso de hipervínculos para conectar diferentes páginas web. El término "www" se utiliza a menudo como parte de las direcciones de sitios web (por ejemplo, www.ejemplo.com) para indicar que se está accediendo a una página web en particular.</w:t>
      </w:r>
    </w:p>
    <w:p w14:paraId="407E4B4B" w14:textId="77777777" w:rsidR="00116A5E" w:rsidRPr="00116A5E" w:rsidRDefault="00116A5E" w:rsidP="00116A5E">
      <w:pPr>
        <w:rPr>
          <w:lang w:val="es-ES"/>
        </w:rPr>
      </w:pPr>
    </w:p>
    <w:p w14:paraId="0F71DC1E" w14:textId="77777777" w:rsidR="00116A5E" w:rsidRPr="00116A5E" w:rsidRDefault="00116A5E" w:rsidP="00116A5E">
      <w:pPr>
        <w:rPr>
          <w:lang w:val="es-ES"/>
        </w:rPr>
      </w:pPr>
      <w:r w:rsidRPr="00116A5E">
        <w:rPr>
          <w:lang w:val="es-ES"/>
        </w:rPr>
        <w:t xml:space="preserve">La World Wide Web ha revolucionado la forma en que accedemos y compartimos información. Antes de su invención, era difícil y laborioso encontrar y acceder a documentos y recursos en línea. El WWW introdujo la idea de hipervínculos, que permiten a los usuarios navegar de una página a otra con solo hacer clic en un enlace. Esto ha facilitado la navegación y la búsqueda de información en la web, ya </w:t>
      </w:r>
      <w:r w:rsidRPr="00116A5E">
        <w:rPr>
          <w:lang w:val="es-ES"/>
        </w:rPr>
        <w:lastRenderedPageBreak/>
        <w:t>que los usuarios pueden explorar diferentes páginas y seguir vínculos relacionados según sus necesidades e intereses. Además, la Web ha permitido la creación de sitios web interactivos, donde los usuarios pueden participar, comentar, compartir y colaborar en el contenido en línea.</w:t>
      </w:r>
    </w:p>
    <w:p w14:paraId="1E1625CB" w14:textId="77777777" w:rsidR="00116A5E" w:rsidRPr="00116A5E" w:rsidRDefault="00116A5E" w:rsidP="00116A5E">
      <w:pPr>
        <w:rPr>
          <w:lang w:val="es-ES"/>
        </w:rPr>
      </w:pPr>
    </w:p>
    <w:p w14:paraId="2A94CB8B" w14:textId="52B4ADBE" w:rsidR="00F34FD5" w:rsidRDefault="00116A5E" w:rsidP="00116A5E">
      <w:pPr>
        <w:rPr>
          <w:lang w:val="es-ES"/>
        </w:rPr>
      </w:pPr>
      <w:r w:rsidRPr="00116A5E">
        <w:rPr>
          <w:lang w:val="es-ES"/>
        </w:rPr>
        <w:t>El crecimiento exponencial del contenido en la Web ha llevado a la necesidad de motores de búsqueda eficientes que ayuden a los usuarios a encontrar información relevante. Los motores de búsqueda, como Google, Bing y Yahoo, rastrean y indexan miles de millones de páginas web para proporcionar resultados de búsqueda rápidos y precisos. Esto ha facilitado el acceso a una amplia gama de recursos y ha abierto nuevas oportunidades para la investigación, la educación y el entretenimiento en línea. La Web también ha evolucionado para incluir contenido multimedia, como imágenes, videos y aplicaciones interactivas, lo que ha enriquecido la experiencia de los usuarios en línea.</w:t>
      </w:r>
    </w:p>
    <w:p w14:paraId="393121B2" w14:textId="77777777" w:rsidR="00C77A0A" w:rsidRPr="00F34FD5" w:rsidRDefault="00C77A0A" w:rsidP="00F34FD5">
      <w:pPr>
        <w:rPr>
          <w:lang w:val="es-ES"/>
        </w:rPr>
      </w:pPr>
    </w:p>
    <w:p w14:paraId="30D028B4" w14:textId="45BEE5B7" w:rsidR="00F81CFF" w:rsidRDefault="00F81CFF" w:rsidP="007649A0">
      <w:pPr>
        <w:pStyle w:val="Ttulo3"/>
        <w:rPr>
          <w:lang w:val="es-ES"/>
        </w:rPr>
      </w:pPr>
      <w:bookmarkStart w:id="18" w:name="_Toc135598952"/>
      <w:r>
        <w:rPr>
          <w:lang w:val="es-ES"/>
        </w:rPr>
        <w:t>Navegador Web</w:t>
      </w:r>
      <w:bookmarkEnd w:id="18"/>
    </w:p>
    <w:p w14:paraId="38ABAA9E" w14:textId="77777777" w:rsidR="00AA367E" w:rsidRDefault="00AA367E" w:rsidP="00AA367E">
      <w:pPr>
        <w:rPr>
          <w:lang w:val="es-ES"/>
        </w:rPr>
      </w:pPr>
      <w:r w:rsidRPr="00AA367E">
        <w:rPr>
          <w:lang w:val="es-ES"/>
        </w:rPr>
        <w:t>Un navegador web es una aplicación de software que permite a los usuarios acceder y visualizar páginas web en el World Wide Web. Los navegadores web interpretan el código HTML de las páginas web y las representan gráficamente para que los usuarios puedan ver y interactuar con ellas. Además de mostrar el contenido de las páginas web, los navegadores también ofrecen funciones adicionales, como la capacidad de abrir múltiples pestañas o ventanas, guardar marcadores, gestionar el historial de navegación y proporcionar medidas de seguridad para proteger a los usuarios de sitios web maliciosos o fraudulentos.</w:t>
      </w:r>
    </w:p>
    <w:p w14:paraId="1B14E99D" w14:textId="77777777" w:rsidR="00AA367E" w:rsidRPr="00AA367E" w:rsidRDefault="00AA367E" w:rsidP="00AA367E">
      <w:pPr>
        <w:rPr>
          <w:lang w:val="es-ES"/>
        </w:rPr>
      </w:pPr>
    </w:p>
    <w:p w14:paraId="2CBD3BC0" w14:textId="77777777" w:rsidR="00AA367E" w:rsidRPr="00AA367E" w:rsidRDefault="00AA367E" w:rsidP="00AA367E">
      <w:pPr>
        <w:rPr>
          <w:lang w:val="es-ES"/>
        </w:rPr>
      </w:pPr>
      <w:r w:rsidRPr="00AA367E">
        <w:rPr>
          <w:lang w:val="es-ES"/>
        </w:rPr>
        <w:t xml:space="preserve">Los navegadores web utilizan motores de renderizado para interpretar y representar el contenido HTML, CSS y JavaScript de una página web. Los motores de renderizado, como Blink (utilizado por Google Chrome), Gecko (utilizado por Mozilla Firefox) y WebKit (utilizado por Safari), convierten el código en una visualización </w:t>
      </w:r>
      <w:r w:rsidRPr="00AA367E">
        <w:rPr>
          <w:lang w:val="es-ES"/>
        </w:rPr>
        <w:lastRenderedPageBreak/>
        <w:t>gráfica que los usuarios pueden ver en sus dispositivos. Los navegadores también admiten complementos y extensiones que agregan funciones adicionales, como bloqueadores de anuncios, traductores de idiomas y herramientas de desarrollo web.</w:t>
      </w:r>
    </w:p>
    <w:p w14:paraId="72AA121C" w14:textId="77777777" w:rsidR="00AA367E" w:rsidRPr="00AA367E" w:rsidRDefault="00AA367E" w:rsidP="00AA367E">
      <w:pPr>
        <w:rPr>
          <w:lang w:val="es-ES"/>
        </w:rPr>
      </w:pPr>
    </w:p>
    <w:p w14:paraId="2F78607B" w14:textId="0185A274" w:rsidR="00F34FD5" w:rsidRDefault="00AA367E" w:rsidP="00AA367E">
      <w:pPr>
        <w:rPr>
          <w:lang w:val="es-ES"/>
        </w:rPr>
      </w:pPr>
      <w:r w:rsidRPr="00AA367E">
        <w:rPr>
          <w:lang w:val="es-ES"/>
        </w:rPr>
        <w:t>Además de mostrar páginas web, los navegadores web también pueden ejecutar aplicaciones web progresivas (PWA) y soportar tecnologías web avanzadas, como WebGL para gráficos en 3D, WebRTC para comunicación en tiempo real y WebAssembly para ejecutar aplicaciones de alto rendimiento en el navegador. Los navegadores también han evolucionado para ser compatibles con dispositivos móviles, lo que permite a los usuarios acceder a páginas web y aplicaciones en sus teléfonos inteligentes y tabletas.</w:t>
      </w:r>
    </w:p>
    <w:p w14:paraId="5D7D07BF" w14:textId="77777777" w:rsidR="00116A5E" w:rsidRPr="00F34FD5" w:rsidRDefault="00116A5E" w:rsidP="00F34FD5">
      <w:pPr>
        <w:rPr>
          <w:lang w:val="es-ES"/>
        </w:rPr>
      </w:pPr>
    </w:p>
    <w:p w14:paraId="2C34AE40" w14:textId="4A9634E4" w:rsidR="009439DD" w:rsidRPr="009439DD" w:rsidRDefault="009439DD" w:rsidP="00DE56FF">
      <w:pPr>
        <w:pStyle w:val="Ttulo2"/>
        <w:rPr>
          <w:lang w:val="es-ES"/>
        </w:rPr>
      </w:pPr>
      <w:bookmarkStart w:id="19" w:name="_Toc135598953"/>
      <w:r w:rsidRPr="009439DD">
        <w:rPr>
          <w:lang w:val="es-ES"/>
        </w:rPr>
        <w:t>El Internet Explorer</w:t>
      </w:r>
      <w:bookmarkEnd w:id="19"/>
    </w:p>
    <w:p w14:paraId="7C0D9ADF" w14:textId="5CD797F4" w:rsidR="009439DD" w:rsidRDefault="009439DD" w:rsidP="007649A0">
      <w:pPr>
        <w:pStyle w:val="Ttulo3"/>
        <w:rPr>
          <w:lang w:val="es-ES"/>
        </w:rPr>
      </w:pPr>
      <w:bookmarkStart w:id="20" w:name="_Toc135598954"/>
      <w:r w:rsidRPr="009439DD">
        <w:rPr>
          <w:lang w:val="es-ES"/>
        </w:rPr>
        <w:t>Elementos que componen el intemet</w:t>
      </w:r>
      <w:bookmarkEnd w:id="20"/>
    </w:p>
    <w:p w14:paraId="5CC2218F" w14:textId="1EB45E67" w:rsidR="00895933" w:rsidRPr="00895933" w:rsidRDefault="00FC578E" w:rsidP="00895933">
      <w:pPr>
        <w:rPr>
          <w:lang w:val="es-ES"/>
        </w:rPr>
      </w:pPr>
      <w:r>
        <w:rPr>
          <w:lang w:val="es-ES"/>
        </w:rPr>
        <w:t>I</w:t>
      </w:r>
      <w:r w:rsidR="00895933" w:rsidRPr="00895933">
        <w:rPr>
          <w:lang w:val="es-ES"/>
        </w:rPr>
        <w:t>nternet está compuesto por varios elementos clave, entre ellos:</w:t>
      </w:r>
    </w:p>
    <w:p w14:paraId="5605679E" w14:textId="0DE79D90" w:rsidR="00895933" w:rsidRPr="00895933" w:rsidRDefault="00895933" w:rsidP="00895933">
      <w:pPr>
        <w:pStyle w:val="Prrafodelista"/>
        <w:numPr>
          <w:ilvl w:val="0"/>
          <w:numId w:val="1"/>
        </w:numPr>
        <w:rPr>
          <w:lang w:val="es-ES"/>
        </w:rPr>
      </w:pPr>
      <w:r w:rsidRPr="00895933">
        <w:rPr>
          <w:lang w:val="es-ES"/>
        </w:rPr>
        <w:t>Dispositivos: Los dispositivos, como computadoras, teléfonos inteligentes, tabletas y servidores, son componentes fundamentales que se conectan a Internet para enviar, recibir y procesar datos.</w:t>
      </w:r>
    </w:p>
    <w:p w14:paraId="46DE3B1A" w14:textId="59D9376B" w:rsidR="00895933" w:rsidRPr="00895933" w:rsidRDefault="00895933" w:rsidP="00895933">
      <w:pPr>
        <w:pStyle w:val="Prrafodelista"/>
        <w:numPr>
          <w:ilvl w:val="0"/>
          <w:numId w:val="1"/>
        </w:numPr>
        <w:rPr>
          <w:lang w:val="es-ES"/>
        </w:rPr>
      </w:pPr>
      <w:r w:rsidRPr="00895933">
        <w:rPr>
          <w:lang w:val="es-ES"/>
        </w:rPr>
        <w:t>Redes: Las redes son el medio a través del cual los dispositivos se conectan entre sí. Pueden ser redes locales (LAN) que conectan dispositivos en una ubicación específica, o redes más extensas como redes de área amplia (WAN) o Internet Service Providers (ISP) que conectan diferentes ubicaciones geográficas.</w:t>
      </w:r>
    </w:p>
    <w:p w14:paraId="2A559861" w14:textId="7102FB52" w:rsidR="00895933" w:rsidRPr="00895933" w:rsidRDefault="00895933" w:rsidP="00895933">
      <w:pPr>
        <w:pStyle w:val="Prrafodelista"/>
        <w:numPr>
          <w:ilvl w:val="0"/>
          <w:numId w:val="1"/>
        </w:numPr>
        <w:rPr>
          <w:lang w:val="es-ES"/>
        </w:rPr>
      </w:pPr>
      <w:r w:rsidRPr="00895933">
        <w:rPr>
          <w:lang w:val="es-ES"/>
        </w:rPr>
        <w:t>Protocolos: Los protocolos son conjuntos de reglas y normas que permiten la comunicación entre dispositivos en Internet. Ejemplos de protocolos incluyen el Protocolo de Internet (IP) para direccionamiento y enrutamiento, el Protocolo de Control de Transmisión (TCP) para la transmisión confiable de datos y el Protocolo de Transferencia de Hipertexto (HTTP) para la transferencia de páginas web.</w:t>
      </w:r>
    </w:p>
    <w:p w14:paraId="3902131C" w14:textId="30C38A4B" w:rsidR="009873A3" w:rsidRPr="00895933" w:rsidRDefault="00895933" w:rsidP="00895933">
      <w:pPr>
        <w:pStyle w:val="Prrafodelista"/>
        <w:numPr>
          <w:ilvl w:val="0"/>
          <w:numId w:val="1"/>
        </w:numPr>
        <w:rPr>
          <w:lang w:val="es-ES"/>
        </w:rPr>
      </w:pPr>
      <w:r w:rsidRPr="00895933">
        <w:rPr>
          <w:lang w:val="es-ES"/>
        </w:rPr>
        <w:lastRenderedPageBreak/>
        <w:t>Infraestructura de red: La infraestructura de red se refiere a los cables, enlaces de fibra óptica, enrutadores, conmutadores y otros componentes físicos que permiten la conectividad y la transmisión de datos en Internet.</w:t>
      </w:r>
    </w:p>
    <w:p w14:paraId="6BE2F779" w14:textId="77777777" w:rsidR="009873A3" w:rsidRPr="009873A3" w:rsidRDefault="009873A3" w:rsidP="009873A3">
      <w:pPr>
        <w:rPr>
          <w:lang w:val="es-ES"/>
        </w:rPr>
      </w:pPr>
    </w:p>
    <w:p w14:paraId="30FB641C" w14:textId="55ED410F" w:rsidR="009439DD" w:rsidRDefault="009439DD" w:rsidP="007649A0">
      <w:pPr>
        <w:pStyle w:val="Ttulo3"/>
        <w:rPr>
          <w:lang w:val="es-ES"/>
        </w:rPr>
      </w:pPr>
      <w:bookmarkStart w:id="21" w:name="_Toc135598955"/>
      <w:r w:rsidRPr="009439DD">
        <w:rPr>
          <w:lang w:val="es-ES"/>
        </w:rPr>
        <w:t>Conceptos de red</w:t>
      </w:r>
      <w:bookmarkEnd w:id="21"/>
    </w:p>
    <w:p w14:paraId="5AFA8491" w14:textId="77777777" w:rsidR="00354BDC" w:rsidRPr="00354BDC" w:rsidRDefault="00354BDC" w:rsidP="00354BDC">
      <w:pPr>
        <w:rPr>
          <w:lang w:val="es-ES"/>
        </w:rPr>
      </w:pPr>
      <w:r w:rsidRPr="00354BDC">
        <w:rPr>
          <w:lang w:val="es-ES"/>
        </w:rPr>
        <w:t>Existen varios conceptos clave relacionados con las redes en el contexto de Internet:</w:t>
      </w:r>
    </w:p>
    <w:p w14:paraId="57BC8897" w14:textId="77777777" w:rsidR="00354BDC" w:rsidRPr="00354BDC" w:rsidRDefault="00354BDC" w:rsidP="00354BDC">
      <w:pPr>
        <w:rPr>
          <w:lang w:val="es-ES"/>
        </w:rPr>
      </w:pPr>
      <w:r w:rsidRPr="00354BDC">
        <w:rPr>
          <w:lang w:val="es-ES"/>
        </w:rPr>
        <w:t>IP (Internet Protocol): El Protocolo de Internet es un protocolo fundamental en Internet que asigna direcciones únicas a cada dispositivo conectado. Permite que los datos se envíen y se reciban correctamente entre diferentes dispositivos en la red.</w:t>
      </w:r>
    </w:p>
    <w:p w14:paraId="76D0E17E" w14:textId="77777777" w:rsidR="00354BDC" w:rsidRPr="00354BDC" w:rsidRDefault="00354BDC" w:rsidP="00354BDC">
      <w:pPr>
        <w:rPr>
          <w:lang w:val="es-ES"/>
        </w:rPr>
      </w:pPr>
    </w:p>
    <w:p w14:paraId="0F9B5689" w14:textId="6CE05E47" w:rsidR="00354BDC" w:rsidRPr="00FC578E" w:rsidRDefault="00354BDC" w:rsidP="00354BDC">
      <w:pPr>
        <w:pStyle w:val="Prrafodelista"/>
        <w:numPr>
          <w:ilvl w:val="0"/>
          <w:numId w:val="2"/>
        </w:numPr>
        <w:rPr>
          <w:lang w:val="es-ES"/>
        </w:rPr>
      </w:pPr>
      <w:r w:rsidRPr="00FC578E">
        <w:rPr>
          <w:lang w:val="es-ES"/>
        </w:rPr>
        <w:t>DNS (Domain Name System): El Sistema de Nombres de Dominio es un sistema que traduce los nombres de dominio legibles para los humanos (por ejemplo, ejemplo.com) en direcciones IP numéricas que las computadoras pueden entender. Esto permite que los usuarios accedan a sitios web y otros recursos utilizando nombres de dominio en lugar de direcciones IP.</w:t>
      </w:r>
    </w:p>
    <w:p w14:paraId="7DD25DE4" w14:textId="76F6A0E9" w:rsidR="00354BDC" w:rsidRPr="00FC578E" w:rsidRDefault="00354BDC" w:rsidP="00354BDC">
      <w:pPr>
        <w:pStyle w:val="Prrafodelista"/>
        <w:numPr>
          <w:ilvl w:val="0"/>
          <w:numId w:val="2"/>
        </w:numPr>
        <w:rPr>
          <w:lang w:val="es-ES"/>
        </w:rPr>
      </w:pPr>
      <w:r w:rsidRPr="00FC578E">
        <w:rPr>
          <w:lang w:val="es-ES"/>
        </w:rPr>
        <w:t>DHCP (Dynamic Host Configuration Protocol): El Protocolo de Configuración Dinámica de Host es un protocolo que asigna automáticamente direcciones IP y otros parámetros de red a los dispositivos cuando se conectan a una red.</w:t>
      </w:r>
    </w:p>
    <w:p w14:paraId="78D977E4" w14:textId="4B205646" w:rsidR="00354BDC" w:rsidRPr="00FC578E" w:rsidRDefault="00354BDC" w:rsidP="00354BDC">
      <w:pPr>
        <w:pStyle w:val="Prrafodelista"/>
        <w:numPr>
          <w:ilvl w:val="0"/>
          <w:numId w:val="2"/>
        </w:numPr>
        <w:rPr>
          <w:lang w:val="es-ES"/>
        </w:rPr>
      </w:pPr>
      <w:r w:rsidRPr="00FC578E">
        <w:rPr>
          <w:lang w:val="es-ES"/>
        </w:rPr>
        <w:t>Enrutamiento: El enrutamiento se refiere al proceso de dirigir los paquetes de datos a través de la red de manera eficiente, utilizando enrutadores y protocolos de enrutamiento para determinar la mejor ruta para enviar los datos de origen a su destino.</w:t>
      </w:r>
    </w:p>
    <w:p w14:paraId="761BE136" w14:textId="49D96B0D" w:rsidR="009873A3" w:rsidRPr="00FC578E" w:rsidRDefault="00354BDC" w:rsidP="00FC578E">
      <w:pPr>
        <w:pStyle w:val="Prrafodelista"/>
        <w:numPr>
          <w:ilvl w:val="0"/>
          <w:numId w:val="2"/>
        </w:numPr>
        <w:rPr>
          <w:lang w:val="es-ES"/>
        </w:rPr>
      </w:pPr>
      <w:r w:rsidRPr="00FC578E">
        <w:rPr>
          <w:lang w:val="es-ES"/>
        </w:rPr>
        <w:t>Firewall: Un firewall es una medida de seguridad que se utiliza para proteger una red o un dispositivo al controlar el tráfico de datos que entra y sale de la red, permitiendo o bloqueando ciertos tipos de conexiones y paquetes según las reglas de seguridad establecidas.</w:t>
      </w:r>
    </w:p>
    <w:p w14:paraId="003851E8" w14:textId="77777777" w:rsidR="00FC578E" w:rsidRPr="009873A3" w:rsidRDefault="00FC578E" w:rsidP="00354BDC">
      <w:pPr>
        <w:rPr>
          <w:lang w:val="es-ES"/>
        </w:rPr>
      </w:pPr>
    </w:p>
    <w:p w14:paraId="373C4CD5" w14:textId="09E5B8FD" w:rsidR="009439DD" w:rsidRDefault="009439DD" w:rsidP="007649A0">
      <w:pPr>
        <w:pStyle w:val="Ttulo3"/>
        <w:rPr>
          <w:lang w:val="es-ES"/>
        </w:rPr>
      </w:pPr>
      <w:bookmarkStart w:id="22" w:name="_Toc135598956"/>
      <w:r w:rsidRPr="009439DD">
        <w:rPr>
          <w:lang w:val="es-ES"/>
        </w:rPr>
        <w:lastRenderedPageBreak/>
        <w:t>Servicios que ofrece el intemet</w:t>
      </w:r>
      <w:bookmarkEnd w:id="22"/>
    </w:p>
    <w:p w14:paraId="09DC2B1B" w14:textId="77777777" w:rsidR="00DA1562" w:rsidRPr="00DA1562" w:rsidRDefault="00DA1562" w:rsidP="00DA1562">
      <w:pPr>
        <w:rPr>
          <w:lang w:val="es-ES"/>
        </w:rPr>
      </w:pPr>
      <w:r w:rsidRPr="00DA1562">
        <w:rPr>
          <w:lang w:val="es-ES"/>
        </w:rPr>
        <w:t>Existen varios conceptos clave relacionados con las redes en el contexto de Internet:</w:t>
      </w:r>
    </w:p>
    <w:p w14:paraId="5E6E5358" w14:textId="77777777" w:rsidR="00DA1562" w:rsidRPr="00DA1562" w:rsidRDefault="00DA1562" w:rsidP="00DA1562">
      <w:pPr>
        <w:rPr>
          <w:lang w:val="es-ES"/>
        </w:rPr>
      </w:pPr>
      <w:r w:rsidRPr="00DA1562">
        <w:rPr>
          <w:lang w:val="es-ES"/>
        </w:rPr>
        <w:t>IP (Internet Protocol): El Protocolo de Internet es un protocolo fundamental en Internet que asigna direcciones únicas a cada dispositivo conectado. Permite que los datos se envíen y se reciban correctamente entre diferentes dispositivos en la red.</w:t>
      </w:r>
    </w:p>
    <w:p w14:paraId="49803B13" w14:textId="77777777" w:rsidR="00DA1562" w:rsidRPr="00DA1562" w:rsidRDefault="00DA1562" w:rsidP="00DA1562">
      <w:pPr>
        <w:rPr>
          <w:lang w:val="es-ES"/>
        </w:rPr>
      </w:pPr>
    </w:p>
    <w:p w14:paraId="28A35D6C" w14:textId="0FFAB2A1" w:rsidR="00DA1562" w:rsidRPr="00E357BC" w:rsidRDefault="00DA1562" w:rsidP="00DA1562">
      <w:pPr>
        <w:pStyle w:val="Prrafodelista"/>
        <w:numPr>
          <w:ilvl w:val="0"/>
          <w:numId w:val="3"/>
        </w:numPr>
        <w:rPr>
          <w:lang w:val="es-ES"/>
        </w:rPr>
      </w:pPr>
      <w:r w:rsidRPr="00DA1562">
        <w:rPr>
          <w:lang w:val="es-ES"/>
        </w:rPr>
        <w:t>DNS (Domain Name System): El Sistema de Nombres de Dominio es un sistema que traduce los nombres de dominio legibles para los humanos (por ejemplo, ejemplo.com) en direcciones IP numéricas que las computadoras pueden entender. Esto permite que los usuarios accedan a sitios web y otros recursos utilizando nombres de dominio en lugar de direcciones IP.</w:t>
      </w:r>
    </w:p>
    <w:p w14:paraId="2B12B23F" w14:textId="482918FB" w:rsidR="00DA1562" w:rsidRPr="00DA1562" w:rsidRDefault="00DA1562" w:rsidP="00DA1562">
      <w:pPr>
        <w:pStyle w:val="Prrafodelista"/>
        <w:numPr>
          <w:ilvl w:val="0"/>
          <w:numId w:val="3"/>
        </w:numPr>
        <w:rPr>
          <w:lang w:val="es-ES"/>
        </w:rPr>
      </w:pPr>
      <w:r w:rsidRPr="00DA1562">
        <w:rPr>
          <w:lang w:val="es-ES"/>
        </w:rPr>
        <w:t>DHCP (Dynamic Host Configuration Protocol): El Protocolo de Configuración Dinámica de Host es un protocolo que asigna automáticamente direcciones IP y otros parámetros de red a los dispositivos cuando se conectan a una red.</w:t>
      </w:r>
    </w:p>
    <w:p w14:paraId="2EA5D19F" w14:textId="5DB47B7F" w:rsidR="00DA1562" w:rsidRPr="00DA1562" w:rsidRDefault="00DA1562" w:rsidP="00DA1562">
      <w:pPr>
        <w:pStyle w:val="Prrafodelista"/>
        <w:numPr>
          <w:ilvl w:val="0"/>
          <w:numId w:val="3"/>
        </w:numPr>
        <w:rPr>
          <w:lang w:val="es-ES"/>
        </w:rPr>
      </w:pPr>
      <w:r w:rsidRPr="00DA1562">
        <w:rPr>
          <w:lang w:val="es-ES"/>
        </w:rPr>
        <w:t>Enrutamiento: El enrutamiento se refiere al proceso de dirigir los paquetes de datos a través de la red de manera eficiente, utilizando enrutadores y protocolos de enrutamiento para determinar la mejor ruta para enviar los datos de origen a su destino.</w:t>
      </w:r>
    </w:p>
    <w:p w14:paraId="5D451B28" w14:textId="2A6799DA" w:rsidR="009873A3" w:rsidRPr="00DA1562" w:rsidRDefault="00DA1562" w:rsidP="00DA1562">
      <w:pPr>
        <w:pStyle w:val="Prrafodelista"/>
        <w:numPr>
          <w:ilvl w:val="0"/>
          <w:numId w:val="3"/>
        </w:numPr>
        <w:rPr>
          <w:lang w:val="es-ES"/>
        </w:rPr>
      </w:pPr>
      <w:r w:rsidRPr="00DA1562">
        <w:rPr>
          <w:lang w:val="es-ES"/>
        </w:rPr>
        <w:t>Firewall: Un firewall es una medida de seguridad que se utiliza para proteger una red o un dispositivo al controlar el tráfico de datos que entra y sale de la red, permitiendo o bloqueando ciertos tipos de conexiones y paquetes según las reglas de seguridad establecidas.</w:t>
      </w:r>
    </w:p>
    <w:p w14:paraId="267BE7EA" w14:textId="77777777" w:rsidR="009873A3" w:rsidRPr="009873A3" w:rsidRDefault="009873A3" w:rsidP="009873A3">
      <w:pPr>
        <w:rPr>
          <w:lang w:val="es-ES"/>
        </w:rPr>
      </w:pPr>
    </w:p>
    <w:p w14:paraId="1F5C45DF" w14:textId="4CF681E6" w:rsidR="009439DD" w:rsidRDefault="009439DD" w:rsidP="007649A0">
      <w:pPr>
        <w:pStyle w:val="Ttulo3"/>
        <w:rPr>
          <w:lang w:val="es-ES"/>
        </w:rPr>
      </w:pPr>
      <w:bookmarkStart w:id="23" w:name="_Toc135598957"/>
      <w:r w:rsidRPr="009439DD">
        <w:rPr>
          <w:lang w:val="es-ES"/>
        </w:rPr>
        <w:t>Uso del navegador</w:t>
      </w:r>
      <w:bookmarkEnd w:id="23"/>
    </w:p>
    <w:p w14:paraId="09D5010A" w14:textId="77777777" w:rsidR="004B538A" w:rsidRPr="004B538A" w:rsidRDefault="004B538A" w:rsidP="004B538A">
      <w:pPr>
        <w:rPr>
          <w:lang w:val="es-ES"/>
        </w:rPr>
      </w:pPr>
      <w:r w:rsidRPr="004B538A">
        <w:rPr>
          <w:lang w:val="es-ES"/>
        </w:rPr>
        <w:t>Un navegador web es una aplicación que permite a los usuarios acceder y visualizar páginas web en Internet. Algunas funciones y usos comunes del navegador web incluyen:</w:t>
      </w:r>
    </w:p>
    <w:p w14:paraId="4508455C" w14:textId="36D8D28B" w:rsidR="004B538A" w:rsidRPr="004B538A" w:rsidRDefault="004B538A" w:rsidP="004B538A">
      <w:pPr>
        <w:pStyle w:val="Prrafodelista"/>
        <w:numPr>
          <w:ilvl w:val="0"/>
          <w:numId w:val="4"/>
        </w:numPr>
        <w:rPr>
          <w:lang w:val="es-ES"/>
        </w:rPr>
      </w:pPr>
      <w:r w:rsidRPr="004B538A">
        <w:rPr>
          <w:lang w:val="es-ES"/>
        </w:rPr>
        <w:lastRenderedPageBreak/>
        <w:t>Acceder a sitios web: Los navegadores permiten a los usuarios ingresar la dirección URL de un sitio web para acceder a su contenido. También ofrecen la capacidad de buscar sitios web a través de motores de búsqueda integrados.</w:t>
      </w:r>
    </w:p>
    <w:p w14:paraId="312602DC" w14:textId="58C1225C" w:rsidR="004B538A" w:rsidRPr="004B538A" w:rsidRDefault="004B538A" w:rsidP="004B538A">
      <w:pPr>
        <w:pStyle w:val="Prrafodelista"/>
        <w:numPr>
          <w:ilvl w:val="0"/>
          <w:numId w:val="4"/>
        </w:numPr>
        <w:rPr>
          <w:lang w:val="es-ES"/>
        </w:rPr>
      </w:pPr>
      <w:r w:rsidRPr="004B538A">
        <w:rPr>
          <w:lang w:val="es-ES"/>
        </w:rPr>
        <w:t>Navegación por pestañas: Los navegadores modernos permiten la apertura de múltiples pestañas, lo que permite a los usuarios acceder a varios sitios web al mismo tiempo y cambiar fácilmente entre ellos.</w:t>
      </w:r>
    </w:p>
    <w:p w14:paraId="686C3472" w14:textId="67F9914E" w:rsidR="004B538A" w:rsidRPr="004B538A" w:rsidRDefault="004B538A" w:rsidP="004B538A">
      <w:pPr>
        <w:pStyle w:val="Prrafodelista"/>
        <w:numPr>
          <w:ilvl w:val="0"/>
          <w:numId w:val="4"/>
        </w:numPr>
        <w:rPr>
          <w:lang w:val="es-ES"/>
        </w:rPr>
      </w:pPr>
      <w:r w:rsidRPr="004B538A">
        <w:rPr>
          <w:lang w:val="es-ES"/>
        </w:rPr>
        <w:t>Guardar marcadores: Los navegadores ofrecen la función de guardar marcadores, lo que permite a los usuarios guardar y organizar enlaces a sitios web que deseen recordar o acceder con frecuencia.</w:t>
      </w:r>
    </w:p>
    <w:p w14:paraId="15894B18" w14:textId="5AD241D6" w:rsidR="004B538A" w:rsidRPr="004B538A" w:rsidRDefault="004B538A" w:rsidP="004B538A">
      <w:pPr>
        <w:pStyle w:val="Prrafodelista"/>
        <w:numPr>
          <w:ilvl w:val="0"/>
          <w:numId w:val="4"/>
        </w:numPr>
        <w:rPr>
          <w:lang w:val="es-ES"/>
        </w:rPr>
      </w:pPr>
      <w:r w:rsidRPr="004B538A">
        <w:rPr>
          <w:lang w:val="es-ES"/>
        </w:rPr>
        <w:t>Historial de navegación: Los navegadores registran un historial de las páginas web visitadas, lo que permite a los usuarios rastrear y volver a visitar sitios web anteriores.</w:t>
      </w:r>
    </w:p>
    <w:p w14:paraId="1613C799" w14:textId="549967BF" w:rsidR="004B538A" w:rsidRPr="004B538A" w:rsidRDefault="004B538A" w:rsidP="004B538A">
      <w:pPr>
        <w:pStyle w:val="Prrafodelista"/>
        <w:numPr>
          <w:ilvl w:val="0"/>
          <w:numId w:val="4"/>
        </w:numPr>
        <w:rPr>
          <w:lang w:val="es-ES"/>
        </w:rPr>
      </w:pPr>
      <w:r w:rsidRPr="004B538A">
        <w:rPr>
          <w:lang w:val="es-ES"/>
        </w:rPr>
        <w:t>Administración de contraseñas: Muchos navegadores ofrecen la opción de guardar y administrar contraseñas para facilitar el inicio de sesión en sitios web.</w:t>
      </w:r>
    </w:p>
    <w:p w14:paraId="7D2A1F2D" w14:textId="0FDCEB03" w:rsidR="009873A3" w:rsidRPr="004B538A" w:rsidRDefault="004B538A" w:rsidP="004B538A">
      <w:pPr>
        <w:pStyle w:val="Prrafodelista"/>
        <w:numPr>
          <w:ilvl w:val="0"/>
          <w:numId w:val="4"/>
        </w:numPr>
        <w:rPr>
          <w:lang w:val="es-ES"/>
        </w:rPr>
      </w:pPr>
      <w:r w:rsidRPr="004B538A">
        <w:rPr>
          <w:lang w:val="es-ES"/>
        </w:rPr>
        <w:t>Extensiones y complementos: Los navegadores permiten la instalación de extensiones y complementos que agregan funcionalidades adicionales, como bloqueadores de anuncios, traductores, herramientas de productividad y más.</w:t>
      </w:r>
    </w:p>
    <w:p w14:paraId="5D9FE52D" w14:textId="77777777" w:rsidR="009873A3" w:rsidRPr="009873A3" w:rsidRDefault="009873A3" w:rsidP="009873A3">
      <w:pPr>
        <w:rPr>
          <w:lang w:val="es-ES"/>
        </w:rPr>
      </w:pPr>
    </w:p>
    <w:p w14:paraId="31F14239" w14:textId="27E2330B" w:rsidR="009439DD" w:rsidRDefault="009439DD" w:rsidP="007649A0">
      <w:pPr>
        <w:pStyle w:val="Ttulo3"/>
        <w:rPr>
          <w:lang w:val="es-ES"/>
        </w:rPr>
      </w:pPr>
      <w:bookmarkStart w:id="24" w:name="_Toc135598958"/>
      <w:r w:rsidRPr="009439DD">
        <w:rPr>
          <w:lang w:val="es-ES"/>
        </w:rPr>
        <w:t>Buscadores de intemet</w:t>
      </w:r>
      <w:bookmarkEnd w:id="24"/>
    </w:p>
    <w:p w14:paraId="279E300D" w14:textId="77777777" w:rsidR="009D032A" w:rsidRDefault="009D032A" w:rsidP="009D032A">
      <w:pPr>
        <w:rPr>
          <w:lang w:val="es-ES"/>
        </w:rPr>
      </w:pPr>
      <w:r w:rsidRPr="009D032A">
        <w:rPr>
          <w:lang w:val="es-ES"/>
        </w:rPr>
        <w:t>Los buscadores de Internet son herramientas que permiten a los usuarios buscar información en la World Wide Web. Algunos de los buscadores más populares son:</w:t>
      </w:r>
    </w:p>
    <w:p w14:paraId="3D57E00C" w14:textId="77777777" w:rsidR="009D032A" w:rsidRPr="009D032A" w:rsidRDefault="009D032A" w:rsidP="009D032A">
      <w:pPr>
        <w:rPr>
          <w:lang w:val="es-ES"/>
        </w:rPr>
      </w:pPr>
    </w:p>
    <w:p w14:paraId="5437EB76" w14:textId="4961516F" w:rsidR="009D032A" w:rsidRPr="009D032A" w:rsidRDefault="009D032A" w:rsidP="009D032A">
      <w:pPr>
        <w:pStyle w:val="Prrafodelista"/>
        <w:numPr>
          <w:ilvl w:val="0"/>
          <w:numId w:val="5"/>
        </w:numPr>
        <w:rPr>
          <w:lang w:val="es-ES"/>
        </w:rPr>
      </w:pPr>
      <w:r w:rsidRPr="009D032A">
        <w:rPr>
          <w:lang w:val="es-ES"/>
        </w:rPr>
        <w:t>Google: Google es uno de los buscadores más utilizados, conocido por su algoritmo de búsqueda relevante y su amplia cobertura de resultados. También ofrece otros servicios, como Google Maps, Google Imágenes y Gmail.</w:t>
      </w:r>
    </w:p>
    <w:p w14:paraId="3BB61257" w14:textId="3055E22F" w:rsidR="009D032A" w:rsidRPr="009D032A" w:rsidRDefault="009D032A" w:rsidP="009D032A">
      <w:pPr>
        <w:pStyle w:val="Prrafodelista"/>
        <w:numPr>
          <w:ilvl w:val="0"/>
          <w:numId w:val="5"/>
        </w:numPr>
        <w:rPr>
          <w:lang w:val="es-ES"/>
        </w:rPr>
      </w:pPr>
      <w:r w:rsidRPr="009D032A">
        <w:rPr>
          <w:lang w:val="es-ES"/>
        </w:rPr>
        <w:lastRenderedPageBreak/>
        <w:t>Bing: Bing es el buscador desarrollado por Microsoft. Proporciona resultados de búsqueda, imágenes, noticias y otros servicios relacionados con la búsqueda en Internet.</w:t>
      </w:r>
    </w:p>
    <w:p w14:paraId="0436A857" w14:textId="28C66CB0" w:rsidR="009D032A" w:rsidRPr="009D032A" w:rsidRDefault="009D032A" w:rsidP="009D032A">
      <w:pPr>
        <w:pStyle w:val="Prrafodelista"/>
        <w:numPr>
          <w:ilvl w:val="0"/>
          <w:numId w:val="5"/>
        </w:numPr>
        <w:rPr>
          <w:lang w:val="es-ES"/>
        </w:rPr>
      </w:pPr>
      <w:r w:rsidRPr="009D032A">
        <w:rPr>
          <w:lang w:val="es-ES"/>
        </w:rPr>
        <w:t>Yahoo: Yahoo Search es otro motor de búsqueda ampliamente conocido. Además de los resultados de búsqueda, Yahoo también ofrece servicios de correo electrónico, noticias y entretenimiento.</w:t>
      </w:r>
    </w:p>
    <w:p w14:paraId="48693148" w14:textId="7FACB124" w:rsidR="009D032A" w:rsidRPr="009D032A" w:rsidRDefault="009D032A" w:rsidP="009D032A">
      <w:pPr>
        <w:pStyle w:val="Prrafodelista"/>
        <w:numPr>
          <w:ilvl w:val="0"/>
          <w:numId w:val="5"/>
        </w:numPr>
        <w:rPr>
          <w:lang w:val="es-ES"/>
        </w:rPr>
      </w:pPr>
      <w:r w:rsidRPr="009D032A">
        <w:rPr>
          <w:lang w:val="es-ES"/>
        </w:rPr>
        <w:t>DuckDuckGo: DuckDuckGo es un buscador que se enfoca en la privacidad del usuario y no rastrea ni almacena información personal. Es una opción popular para aquellos que valoran la privacidad en línea.</w:t>
      </w:r>
    </w:p>
    <w:p w14:paraId="06946BE7" w14:textId="77777777" w:rsidR="009D032A" w:rsidRPr="009D032A" w:rsidRDefault="009D032A" w:rsidP="009D032A">
      <w:pPr>
        <w:pStyle w:val="Prrafodelista"/>
        <w:numPr>
          <w:ilvl w:val="0"/>
          <w:numId w:val="5"/>
        </w:numPr>
        <w:rPr>
          <w:lang w:val="es-ES"/>
        </w:rPr>
      </w:pPr>
      <w:r w:rsidRPr="009D032A">
        <w:rPr>
          <w:lang w:val="es-ES"/>
        </w:rPr>
        <w:t>Baidu: Baidu es el motor de búsqueda más popular en China y proporciona resultados de búsqueda en chino y otros idiomas.</w:t>
      </w:r>
    </w:p>
    <w:p w14:paraId="06FC411B" w14:textId="77777777" w:rsidR="009D032A" w:rsidRPr="009D032A" w:rsidRDefault="009D032A" w:rsidP="009D032A">
      <w:pPr>
        <w:rPr>
          <w:lang w:val="es-ES"/>
        </w:rPr>
      </w:pPr>
    </w:p>
    <w:p w14:paraId="71D3EB40" w14:textId="165A6787" w:rsidR="009873A3" w:rsidRDefault="009D032A" w:rsidP="009D032A">
      <w:pPr>
        <w:rPr>
          <w:lang w:val="es-ES"/>
        </w:rPr>
      </w:pPr>
      <w:r w:rsidRPr="009D032A">
        <w:rPr>
          <w:lang w:val="es-ES"/>
        </w:rPr>
        <w:t>Estos buscadores utilizan algoritmos y técnicas de búsqueda para indexar y organizar millones de páginas web, brindando a los usuarios resultados relevantes en función de sus consultas de búsqueda.</w:t>
      </w:r>
    </w:p>
    <w:p w14:paraId="738BC9E3" w14:textId="77777777" w:rsidR="009873A3" w:rsidRPr="009873A3" w:rsidRDefault="009873A3" w:rsidP="009873A3">
      <w:pPr>
        <w:rPr>
          <w:lang w:val="es-ES"/>
        </w:rPr>
      </w:pPr>
    </w:p>
    <w:p w14:paraId="0F863FC1" w14:textId="7F77F819" w:rsidR="009439DD" w:rsidRPr="009439DD" w:rsidRDefault="009439DD" w:rsidP="00DE56FF">
      <w:pPr>
        <w:pStyle w:val="Ttulo2"/>
        <w:rPr>
          <w:lang w:val="es-ES"/>
        </w:rPr>
      </w:pPr>
      <w:bookmarkStart w:id="25" w:name="_Toc135598959"/>
      <w:r w:rsidRPr="009439DD">
        <w:rPr>
          <w:lang w:val="es-ES"/>
        </w:rPr>
        <w:t>La nube y la computación</w:t>
      </w:r>
      <w:bookmarkEnd w:id="25"/>
    </w:p>
    <w:p w14:paraId="2C4887B0" w14:textId="246A223C" w:rsidR="009439DD" w:rsidRDefault="009439DD" w:rsidP="007649A0">
      <w:pPr>
        <w:pStyle w:val="Ttulo3"/>
        <w:rPr>
          <w:lang w:val="es-ES"/>
        </w:rPr>
      </w:pPr>
      <w:bookmarkStart w:id="26" w:name="_Toc135598960"/>
      <w:r w:rsidRPr="009439DD">
        <w:rPr>
          <w:lang w:val="es-ES"/>
        </w:rPr>
        <w:t>Conceptos Básicos</w:t>
      </w:r>
      <w:bookmarkEnd w:id="26"/>
    </w:p>
    <w:p w14:paraId="2ED3A00D" w14:textId="03B68C09" w:rsidR="008F0D40" w:rsidRPr="008F0D40" w:rsidRDefault="008F0D40" w:rsidP="008F0D40">
      <w:pPr>
        <w:pStyle w:val="Prrafodelista"/>
        <w:numPr>
          <w:ilvl w:val="0"/>
          <w:numId w:val="6"/>
        </w:numPr>
        <w:rPr>
          <w:lang w:val="es-ES"/>
        </w:rPr>
      </w:pPr>
      <w:r w:rsidRPr="008F0D40">
        <w:rPr>
          <w:lang w:val="es-ES"/>
        </w:rPr>
        <w:t>Nube (Cloud): En el contexto de la informática, la nube se refiere a una infraestructura de servicios y recursos informáticos disponibles a través de Internet. En lugar de ejecutar aplicaciones o almacenar datos en un servidor local o en un dispositivo físico, se utilizan servicios basados en la nube que permiten acceder y utilizar estos recursos de forma remota.</w:t>
      </w:r>
    </w:p>
    <w:p w14:paraId="7E58F86D" w14:textId="1783974E" w:rsidR="008F0D40" w:rsidRPr="008F0D40" w:rsidRDefault="008F0D40" w:rsidP="008F0D40">
      <w:pPr>
        <w:pStyle w:val="Prrafodelista"/>
        <w:numPr>
          <w:ilvl w:val="0"/>
          <w:numId w:val="6"/>
        </w:numPr>
        <w:rPr>
          <w:lang w:val="es-ES"/>
        </w:rPr>
      </w:pPr>
      <w:r w:rsidRPr="008F0D40">
        <w:rPr>
          <w:lang w:val="es-ES"/>
        </w:rPr>
        <w:t>Computación en la nube (Cloud Computing): La computación en la nube es un modelo de entrega de servicios informáticos a través de Internet. Permite el acceso bajo demanda a una amplia gama de recursos informáticos, como servidores virtuales, almacenamiento, bases de datos, software y otros servicios, sin la necesidad de poseer o administrar infraestructura física.</w:t>
      </w:r>
    </w:p>
    <w:p w14:paraId="09AEDCA8" w14:textId="363F75F8" w:rsidR="007314FF" w:rsidRPr="008F0D40" w:rsidRDefault="008F0D40" w:rsidP="008F0D40">
      <w:pPr>
        <w:pStyle w:val="Prrafodelista"/>
        <w:numPr>
          <w:ilvl w:val="0"/>
          <w:numId w:val="6"/>
        </w:numPr>
        <w:rPr>
          <w:lang w:val="es-ES"/>
        </w:rPr>
      </w:pPr>
      <w:r w:rsidRPr="008F0D40">
        <w:rPr>
          <w:lang w:val="es-ES"/>
        </w:rPr>
        <w:lastRenderedPageBreak/>
        <w:t>Servicios en la nube: Los servicios en la nube se dividen generalmente en tres categorías:</w:t>
      </w:r>
    </w:p>
    <w:p w14:paraId="25D2D86F" w14:textId="77777777" w:rsidR="008F0D40" w:rsidRDefault="008F0D40" w:rsidP="008F0D40">
      <w:pPr>
        <w:rPr>
          <w:lang w:val="es-ES"/>
        </w:rPr>
      </w:pPr>
    </w:p>
    <w:p w14:paraId="7FDF8E09" w14:textId="3A9DECE5" w:rsidR="003B1D26" w:rsidRPr="003B1D26" w:rsidRDefault="003B1D26" w:rsidP="00924FC4">
      <w:pPr>
        <w:pStyle w:val="Prrafodelista"/>
        <w:numPr>
          <w:ilvl w:val="0"/>
          <w:numId w:val="7"/>
        </w:numPr>
        <w:ind w:left="1560"/>
        <w:rPr>
          <w:lang w:val="es-ES"/>
        </w:rPr>
      </w:pPr>
      <w:r w:rsidRPr="003B1D26">
        <w:rPr>
          <w:lang w:val="es-ES"/>
        </w:rPr>
        <w:t>Infraestructura como servicio (IaaS): IaaS proporciona una infraestructura de TI virtualizada, como servidores virtuales, redes y almacenamiento, que se pueden utilizar bajo demanda. Los usuarios tienen control sobre sistemas operativos, aplicaciones y configuraciones, mientras que el proveedor de la nube se encarga de la infraestructura física subyacente.</w:t>
      </w:r>
    </w:p>
    <w:p w14:paraId="722A6642" w14:textId="34196071" w:rsidR="003B1D26" w:rsidRPr="003B1D26" w:rsidRDefault="003B1D26" w:rsidP="00924FC4">
      <w:pPr>
        <w:pStyle w:val="Prrafodelista"/>
        <w:numPr>
          <w:ilvl w:val="0"/>
          <w:numId w:val="7"/>
        </w:numPr>
        <w:ind w:left="1560"/>
        <w:rPr>
          <w:lang w:val="es-ES"/>
        </w:rPr>
      </w:pPr>
      <w:r w:rsidRPr="003B1D26">
        <w:rPr>
          <w:lang w:val="es-ES"/>
        </w:rPr>
        <w:t>Plataforma como servicio (PaaS): PaaS proporciona una plataforma de desarrollo y ejecución de aplicaciones en la nube. Los desarrolladores pueden crear, probar y desplegar aplicaciones sin tener que preocuparse por la infraestructura subyacente. El proveedor de la nube se encarga de la infraestructura y los servicios asociados, como bases de datos, almacenamiento y equilibrio de carga.</w:t>
      </w:r>
    </w:p>
    <w:p w14:paraId="171553A1" w14:textId="5FA1DA6D" w:rsidR="008F0D40" w:rsidRDefault="003B1D26" w:rsidP="00924FC4">
      <w:pPr>
        <w:pStyle w:val="Prrafodelista"/>
        <w:numPr>
          <w:ilvl w:val="0"/>
          <w:numId w:val="7"/>
        </w:numPr>
        <w:ind w:left="1560"/>
        <w:rPr>
          <w:lang w:val="es-ES"/>
        </w:rPr>
      </w:pPr>
      <w:r w:rsidRPr="003B1D26">
        <w:rPr>
          <w:lang w:val="es-ES"/>
        </w:rPr>
        <w:t>Software como servicio (SaaS): SaaS ofrece aplicaciones listas para usar que se entregan a través de la nube. Los usuarios pueden acceder y utilizar estas aplicaciones a través de Internet sin tener que instalar o administrar software localmente. Los ejemplos comunes de SaaS incluyen servicios de correo electrónico basados en la nube, suites de productividad y aplicaciones empresariales.</w:t>
      </w:r>
    </w:p>
    <w:p w14:paraId="31B07F17" w14:textId="77777777" w:rsidR="005757F8" w:rsidRPr="003B1D26" w:rsidRDefault="005757F8" w:rsidP="005757F8">
      <w:pPr>
        <w:pStyle w:val="Prrafodelista"/>
        <w:ind w:left="1560"/>
        <w:rPr>
          <w:lang w:val="es-ES"/>
        </w:rPr>
      </w:pPr>
    </w:p>
    <w:p w14:paraId="20D43FC6" w14:textId="5729B0BB" w:rsidR="008F0D40" w:rsidRDefault="003B1D26" w:rsidP="00924FC4">
      <w:pPr>
        <w:pStyle w:val="Prrafodelista"/>
        <w:numPr>
          <w:ilvl w:val="0"/>
          <w:numId w:val="6"/>
        </w:numPr>
        <w:rPr>
          <w:lang w:val="es-ES"/>
        </w:rPr>
      </w:pPr>
      <w:r w:rsidRPr="00924FC4">
        <w:rPr>
          <w:lang w:val="es-ES"/>
        </w:rPr>
        <w:t>Ventajas de la computación en la nube:</w:t>
      </w:r>
    </w:p>
    <w:p w14:paraId="76024F71" w14:textId="77777777" w:rsidR="005757F8" w:rsidRDefault="005757F8" w:rsidP="005757F8">
      <w:pPr>
        <w:pStyle w:val="Prrafodelista"/>
        <w:rPr>
          <w:lang w:val="es-ES"/>
        </w:rPr>
      </w:pPr>
    </w:p>
    <w:p w14:paraId="032FAEF3" w14:textId="7363DC57" w:rsidR="005757F8" w:rsidRPr="005757F8" w:rsidRDefault="005757F8" w:rsidP="005757F8">
      <w:pPr>
        <w:pStyle w:val="Prrafodelista"/>
        <w:numPr>
          <w:ilvl w:val="0"/>
          <w:numId w:val="8"/>
        </w:numPr>
        <w:rPr>
          <w:lang w:val="es-ES"/>
        </w:rPr>
      </w:pPr>
      <w:r w:rsidRPr="005757F8">
        <w:rPr>
          <w:lang w:val="es-ES"/>
        </w:rPr>
        <w:t>Escalabilidad: La computación en la nube permite ajustar rápidamente los recursos informáticos según las necesidades cambiantes. Los usuarios pueden escalar verticalmente (aumentar o disminuir la capacidad de los recursos) o escalar horizontalmente (agregar o quitar instancias de recursos) según sea necesario.</w:t>
      </w:r>
    </w:p>
    <w:p w14:paraId="4EA4A8B9" w14:textId="26C2CBC5" w:rsidR="005757F8" w:rsidRPr="005757F8" w:rsidRDefault="005757F8" w:rsidP="005757F8">
      <w:pPr>
        <w:pStyle w:val="Prrafodelista"/>
        <w:numPr>
          <w:ilvl w:val="0"/>
          <w:numId w:val="8"/>
        </w:numPr>
        <w:rPr>
          <w:lang w:val="es-ES"/>
        </w:rPr>
      </w:pPr>
      <w:r w:rsidRPr="005757F8">
        <w:rPr>
          <w:lang w:val="es-ES"/>
        </w:rPr>
        <w:lastRenderedPageBreak/>
        <w:t>Flexibilidad y accesibilidad: Los servicios en la nube son accesibles desde cualquier lugar y en cualquier momento, siempre que haya una conexión a Internet. Los usuarios pueden acceder a sus aplicaciones y datos desde diferentes dispositivos y ubicaciones.</w:t>
      </w:r>
    </w:p>
    <w:p w14:paraId="27861AAB" w14:textId="25BAC1D2" w:rsidR="005757F8" w:rsidRPr="00DD67CE" w:rsidRDefault="005757F8" w:rsidP="005757F8">
      <w:pPr>
        <w:pStyle w:val="Prrafodelista"/>
        <w:numPr>
          <w:ilvl w:val="0"/>
          <w:numId w:val="8"/>
        </w:numPr>
        <w:rPr>
          <w:lang w:val="es-ES"/>
        </w:rPr>
      </w:pPr>
      <w:r w:rsidRPr="005757F8">
        <w:rPr>
          <w:lang w:val="es-ES"/>
        </w:rPr>
        <w:t>Costos reducidos: La computación en la nube elimina la necesidad de invertir en infraestructura física y su mantenimiento. Los usuarios solo pagan por los recursos que utilizan, lo que reduce los costos operativos.</w:t>
      </w:r>
    </w:p>
    <w:p w14:paraId="2C9E7620" w14:textId="5EB9E1C5" w:rsidR="00924FC4" w:rsidRDefault="005757F8" w:rsidP="005757F8">
      <w:pPr>
        <w:pStyle w:val="Prrafodelista"/>
        <w:numPr>
          <w:ilvl w:val="0"/>
          <w:numId w:val="8"/>
        </w:numPr>
        <w:rPr>
          <w:lang w:val="es-ES"/>
        </w:rPr>
      </w:pPr>
      <w:r w:rsidRPr="005757F8">
        <w:rPr>
          <w:lang w:val="es-ES"/>
        </w:rPr>
        <w:t>Respaldo y recuperación de datos: Los proveedores de servicios en la nube generalmente ofrecen respaldo automático y servicios de recuperación de datos. Esto proporciona una mayor protección contra la pérdida de datos y facilita la recuperación en caso de fallos o desastres.</w:t>
      </w:r>
    </w:p>
    <w:p w14:paraId="136A79CC" w14:textId="77777777" w:rsidR="001111A2" w:rsidRDefault="001111A2" w:rsidP="001111A2">
      <w:pPr>
        <w:rPr>
          <w:lang w:val="es-ES"/>
        </w:rPr>
      </w:pPr>
    </w:p>
    <w:p w14:paraId="51AF42EB" w14:textId="168CC7C3" w:rsidR="001111A2" w:rsidRPr="001111A2" w:rsidRDefault="001111A2" w:rsidP="001111A2">
      <w:pPr>
        <w:rPr>
          <w:lang w:val="es-ES"/>
        </w:rPr>
      </w:pPr>
      <w:r w:rsidRPr="001111A2">
        <w:rPr>
          <w:lang w:val="es-ES"/>
        </w:rPr>
        <w:t>Estos son solo algunos conceptos básicos relacionados con la nube y la computación en la nube. La tecnología y los servicios en la nube continúan evolucionando, ofreciendo cada vez más opciones y funcionalidades a los usuarios y organizaciones.</w:t>
      </w:r>
    </w:p>
    <w:p w14:paraId="24C153F4" w14:textId="77777777" w:rsidR="005757F8" w:rsidRPr="00924FC4" w:rsidRDefault="005757F8" w:rsidP="005757F8">
      <w:pPr>
        <w:rPr>
          <w:lang w:val="es-ES"/>
        </w:rPr>
      </w:pPr>
    </w:p>
    <w:p w14:paraId="758A23BB" w14:textId="16B029C5" w:rsidR="009439DD" w:rsidRDefault="009439DD" w:rsidP="007649A0">
      <w:pPr>
        <w:pStyle w:val="Ttulo3"/>
        <w:rPr>
          <w:lang w:val="es-ES"/>
        </w:rPr>
      </w:pPr>
      <w:bookmarkStart w:id="27" w:name="_Toc135598961"/>
      <w:r w:rsidRPr="009439DD">
        <w:rPr>
          <w:lang w:val="es-ES"/>
        </w:rPr>
        <w:t>Tipos de nube Informática</w:t>
      </w:r>
      <w:bookmarkEnd w:id="27"/>
    </w:p>
    <w:p w14:paraId="65782BCC" w14:textId="77777777" w:rsidR="006A6938" w:rsidRPr="006A6938" w:rsidRDefault="006A6938" w:rsidP="006A6938">
      <w:pPr>
        <w:rPr>
          <w:lang w:val="es-ES"/>
        </w:rPr>
      </w:pPr>
      <w:r w:rsidRPr="006A6938">
        <w:rPr>
          <w:lang w:val="es-ES"/>
        </w:rPr>
        <w:t>Existen diferentes tipos de nube informática que ofrecen distintos niveles de control y servicios. A continuación, se describen los principales tipos de nube:</w:t>
      </w:r>
    </w:p>
    <w:p w14:paraId="4E351630" w14:textId="77777777" w:rsidR="006A6938" w:rsidRPr="006A6938" w:rsidRDefault="006A6938" w:rsidP="006A6938">
      <w:pPr>
        <w:rPr>
          <w:lang w:val="es-ES"/>
        </w:rPr>
      </w:pPr>
    </w:p>
    <w:p w14:paraId="6E1E9844" w14:textId="38A94B93" w:rsidR="006A6938" w:rsidRPr="005226C9" w:rsidRDefault="006A6938" w:rsidP="006A6938">
      <w:pPr>
        <w:pStyle w:val="Prrafodelista"/>
        <w:numPr>
          <w:ilvl w:val="0"/>
          <w:numId w:val="9"/>
        </w:numPr>
        <w:rPr>
          <w:lang w:val="es-ES"/>
        </w:rPr>
      </w:pPr>
      <w:r w:rsidRPr="006A6938">
        <w:rPr>
          <w:lang w:val="es-ES"/>
        </w:rPr>
        <w:t>Nube pública (Public Cloud): La nube pública es un entorno de nube en el que los servicios y recursos informáticos se ofrecen a través de Internet por parte de proveedores de servicios en la nube. Estos servicios están disponibles para el público en general y pueden ser utilizados por múltiples usuarios y organizaciones. Los recursos son compartidos y gestionados por el proveedor de la nube, quien se encarga del mantenimiento, la seguridad y las actualizaciones. Ejemplos de proveedores de nube pública incluyen Amazon Web Services (AWS), Microsoft Azure y Google Cloud Platform.</w:t>
      </w:r>
    </w:p>
    <w:p w14:paraId="53283595" w14:textId="26C5DE57" w:rsidR="006A6938" w:rsidRPr="005226C9" w:rsidRDefault="006A6938" w:rsidP="006A6938">
      <w:pPr>
        <w:pStyle w:val="Prrafodelista"/>
        <w:numPr>
          <w:ilvl w:val="0"/>
          <w:numId w:val="9"/>
        </w:numPr>
        <w:rPr>
          <w:lang w:val="es-ES"/>
        </w:rPr>
      </w:pPr>
      <w:r w:rsidRPr="006A6938">
        <w:rPr>
          <w:lang w:val="es-ES"/>
        </w:rPr>
        <w:lastRenderedPageBreak/>
        <w:t>Nube privada (Private Cloud): La nube privada es un entorno de nube dedicado a una sola organización. Los recursos informáticos son utilizados exclusivamente por esa organización y pueden estar ubicados tanto en las instalaciones de la empresa como en un centro de datos externo. La nube privada ofrece mayor control y seguridad, ya que la organización tiene la capacidad de personalizar y administrar los recursos según sus necesidades específicas. Sin embargo, requiere una inversión y mantenimiento significativos. Algunas organizaciones optan por implementar una nube privada gestionada por ellas mismas, mientras que otras pueden recurrir a proveedores de servicios de nube privada.</w:t>
      </w:r>
    </w:p>
    <w:p w14:paraId="36DAF4ED" w14:textId="5814191F" w:rsidR="006A6938" w:rsidRPr="005226C9" w:rsidRDefault="006A6938" w:rsidP="006A6938">
      <w:pPr>
        <w:pStyle w:val="Prrafodelista"/>
        <w:numPr>
          <w:ilvl w:val="0"/>
          <w:numId w:val="9"/>
        </w:numPr>
        <w:rPr>
          <w:lang w:val="es-ES"/>
        </w:rPr>
      </w:pPr>
      <w:r w:rsidRPr="006A6938">
        <w:rPr>
          <w:lang w:val="es-ES"/>
        </w:rPr>
        <w:t>Nube híbrida (Hybrid Cloud): La nube híbrida combina una infraestructura de nube pública y privada, permitiendo a las organizaciones aprovechar los beneficios de ambos entornos. En una nube híbrida, se pueden utilizar recursos de nube pública para cargas de trabajo menos sensibles o fluctuantes, mientras que se pueden mantener cargas de trabajo críticas o sensibles en una nube privada. La nube híbrida ofrece flexibilidad, escalabilidad y opciones de despliegue adaptadas a las necesidades específicas de una organización. Sin embargo, también requiere una planificación y gestión cuidadosas para garantizar la integración y la seguridad adecuadas entre los entornos públicos y privados.</w:t>
      </w:r>
    </w:p>
    <w:p w14:paraId="6DCF03A9" w14:textId="16B2B2ED" w:rsidR="006A6938" w:rsidRPr="005226C9" w:rsidRDefault="006A6938" w:rsidP="006A6938">
      <w:pPr>
        <w:pStyle w:val="Prrafodelista"/>
        <w:numPr>
          <w:ilvl w:val="0"/>
          <w:numId w:val="9"/>
        </w:numPr>
        <w:rPr>
          <w:lang w:val="es-ES"/>
        </w:rPr>
      </w:pPr>
      <w:r w:rsidRPr="006A6938">
        <w:rPr>
          <w:lang w:val="es-ES"/>
        </w:rPr>
        <w:t>Nube comunitaria (Community Cloud): La nube comunitaria es un entorno de nube compartido por varias organizaciones que comparten intereses comunes, como regulaciones legales o requisitos de seguridad. Las organizaciones en una nube comunitaria pueden colaborar y compartir recursos informáticos, mientras mantienen un mayor nivel de control y seguridad en comparación con la nube pública. Este tipo de nube puede ser gestionada por las propias organizaciones o por un proveedor de servicios especializado.</w:t>
      </w:r>
    </w:p>
    <w:p w14:paraId="39CC4A74" w14:textId="77777777" w:rsidR="006A6938" w:rsidRPr="006A6938" w:rsidRDefault="006A6938" w:rsidP="006A6938">
      <w:pPr>
        <w:pStyle w:val="Prrafodelista"/>
        <w:numPr>
          <w:ilvl w:val="0"/>
          <w:numId w:val="9"/>
        </w:numPr>
        <w:rPr>
          <w:lang w:val="es-ES"/>
        </w:rPr>
      </w:pPr>
      <w:r w:rsidRPr="006A6938">
        <w:rPr>
          <w:lang w:val="es-ES"/>
        </w:rPr>
        <w:t xml:space="preserve">Nube multi-nube (Multi-Cloud): La nube multi-nube implica el uso simultáneo de servicios y recursos de múltiples proveedores de nube. En lugar de </w:t>
      </w:r>
      <w:r w:rsidRPr="006A6938">
        <w:rPr>
          <w:lang w:val="es-ES"/>
        </w:rPr>
        <w:lastRenderedPageBreak/>
        <w:t>depender de un solo proveedor, las organizaciones utilizan diferentes servicios de nube pública de varios proveedores para satisfacer diferentes necesidades o aprovechar características específicas de cada proveedor. La nube multi-nube permite evitar la dependencia de un único proveedor y ofrece flexibilidad y opciones adicionales, aunque también puede requerir una gestión más compleja y un enfoque cuidadoso para garantizar la interoperabilidad y la seguridad entre los diferentes entornos de nube.</w:t>
      </w:r>
    </w:p>
    <w:p w14:paraId="6D5118E2" w14:textId="77777777" w:rsidR="006A6938" w:rsidRPr="006A6938" w:rsidRDefault="006A6938" w:rsidP="006A6938">
      <w:pPr>
        <w:rPr>
          <w:lang w:val="es-ES"/>
        </w:rPr>
      </w:pPr>
    </w:p>
    <w:p w14:paraId="6C0D7D97" w14:textId="5B3480A6" w:rsidR="007314FF" w:rsidRDefault="006A6938" w:rsidP="006A6938">
      <w:pPr>
        <w:rPr>
          <w:lang w:val="es-ES"/>
        </w:rPr>
      </w:pPr>
      <w:r w:rsidRPr="006A6938">
        <w:rPr>
          <w:lang w:val="es-ES"/>
        </w:rPr>
        <w:t>Estos son algunos de los tipos principales de nube informática. Cada tipo tiene sus propias características y consideraciones, y la elección depende de los requisitos, las necesidades y las preferencias de cada organización.</w:t>
      </w:r>
    </w:p>
    <w:p w14:paraId="33A21DE4" w14:textId="77777777" w:rsidR="005226C9" w:rsidRPr="007314FF" w:rsidRDefault="005226C9" w:rsidP="006A6938">
      <w:pPr>
        <w:rPr>
          <w:lang w:val="es-ES"/>
        </w:rPr>
      </w:pPr>
    </w:p>
    <w:p w14:paraId="4F89B0FF" w14:textId="7F3F3976" w:rsidR="009439DD" w:rsidRPr="009439DD" w:rsidRDefault="009439DD" w:rsidP="007649A0">
      <w:pPr>
        <w:pStyle w:val="Ttulo3"/>
        <w:rPr>
          <w:lang w:val="es-ES"/>
        </w:rPr>
      </w:pPr>
      <w:bookmarkStart w:id="28" w:name="_Toc135598962"/>
      <w:r w:rsidRPr="009439DD">
        <w:rPr>
          <w:lang w:val="es-ES"/>
        </w:rPr>
        <w:t>Redes sociales Y correos</w:t>
      </w:r>
      <w:bookmarkEnd w:id="28"/>
    </w:p>
    <w:p w14:paraId="3B2030A2" w14:textId="0E6CA39F" w:rsidR="00DE56FF" w:rsidRDefault="009439DD" w:rsidP="007649A0">
      <w:pPr>
        <w:pStyle w:val="Ttulo4"/>
        <w:rPr>
          <w:lang w:val="es-ES"/>
        </w:rPr>
      </w:pPr>
      <w:r w:rsidRPr="009439DD">
        <w:rPr>
          <w:lang w:val="es-ES"/>
        </w:rPr>
        <w:t xml:space="preserve">Creación de Cuentas de correo y redes sociales </w:t>
      </w:r>
    </w:p>
    <w:p w14:paraId="4CBFF2AB" w14:textId="77777777" w:rsidR="00993871" w:rsidRDefault="00993871" w:rsidP="00993871">
      <w:pPr>
        <w:rPr>
          <w:lang w:val="es-ES"/>
        </w:rPr>
      </w:pPr>
      <w:r w:rsidRPr="00993871">
        <w:rPr>
          <w:lang w:val="es-ES"/>
        </w:rPr>
        <w:t>Para crear una cuenta de correo electrónico, generalmente debes seguir estos pasos:</w:t>
      </w:r>
    </w:p>
    <w:p w14:paraId="63F27512" w14:textId="19CA88E2" w:rsidR="005C6C42" w:rsidRPr="00993871" w:rsidRDefault="005C6C42" w:rsidP="00993871">
      <w:pPr>
        <w:rPr>
          <w:lang w:val="es-ES"/>
        </w:rPr>
      </w:pPr>
      <w:r w:rsidRPr="005151F8">
        <w:rPr>
          <w:u w:val="single"/>
          <w:lang w:val="es-ES"/>
        </w:rPr>
        <w:t>Cuentas de correo</w:t>
      </w:r>
      <w:r w:rsidRPr="005C6C42">
        <w:rPr>
          <w:lang w:val="es-ES"/>
        </w:rPr>
        <w:t>: Para crear una cuenta de correo electrónico, generalmente debes seguir estos pasos:</w:t>
      </w:r>
    </w:p>
    <w:p w14:paraId="7ACD6FDF" w14:textId="77777777" w:rsidR="00993871" w:rsidRPr="00993871" w:rsidRDefault="00993871" w:rsidP="00993871">
      <w:pPr>
        <w:pStyle w:val="Prrafodelista"/>
        <w:numPr>
          <w:ilvl w:val="0"/>
          <w:numId w:val="10"/>
        </w:numPr>
        <w:rPr>
          <w:lang w:val="es-ES"/>
        </w:rPr>
      </w:pPr>
      <w:r w:rsidRPr="00993871">
        <w:rPr>
          <w:lang w:val="es-ES"/>
        </w:rPr>
        <w:t>Elige un proveedor de servicios de correo electrónico, como Gmail, Outlook o Yahoo.</w:t>
      </w:r>
    </w:p>
    <w:p w14:paraId="3649B17A" w14:textId="77777777" w:rsidR="00993871" w:rsidRPr="00993871" w:rsidRDefault="00993871" w:rsidP="00993871">
      <w:pPr>
        <w:pStyle w:val="Prrafodelista"/>
        <w:numPr>
          <w:ilvl w:val="0"/>
          <w:numId w:val="10"/>
        </w:numPr>
        <w:rPr>
          <w:lang w:val="es-ES"/>
        </w:rPr>
      </w:pPr>
      <w:r w:rsidRPr="00993871">
        <w:rPr>
          <w:lang w:val="es-ES"/>
        </w:rPr>
        <w:t>Accede al sitio web del proveedor de correo electrónico.</w:t>
      </w:r>
    </w:p>
    <w:p w14:paraId="442A6BB6" w14:textId="77777777" w:rsidR="00993871" w:rsidRPr="00993871" w:rsidRDefault="00993871" w:rsidP="00993871">
      <w:pPr>
        <w:pStyle w:val="Prrafodelista"/>
        <w:numPr>
          <w:ilvl w:val="0"/>
          <w:numId w:val="10"/>
        </w:numPr>
        <w:rPr>
          <w:lang w:val="es-ES"/>
        </w:rPr>
      </w:pPr>
      <w:r w:rsidRPr="00993871">
        <w:rPr>
          <w:lang w:val="es-ES"/>
        </w:rPr>
        <w:t>Haz clic en el botón de "Crear cuenta" o "Registrarse".</w:t>
      </w:r>
    </w:p>
    <w:p w14:paraId="2A730F84" w14:textId="77777777" w:rsidR="00993871" w:rsidRPr="00993871" w:rsidRDefault="00993871" w:rsidP="00993871">
      <w:pPr>
        <w:pStyle w:val="Prrafodelista"/>
        <w:numPr>
          <w:ilvl w:val="0"/>
          <w:numId w:val="10"/>
        </w:numPr>
        <w:rPr>
          <w:lang w:val="es-ES"/>
        </w:rPr>
      </w:pPr>
      <w:r w:rsidRPr="00993871">
        <w:rPr>
          <w:lang w:val="es-ES"/>
        </w:rPr>
        <w:t>Proporciona la información requerida, como nombre, apellido, dirección de correo deseada y contraseña.</w:t>
      </w:r>
    </w:p>
    <w:p w14:paraId="1B271219" w14:textId="77777777" w:rsidR="00993871" w:rsidRPr="00993871" w:rsidRDefault="00993871" w:rsidP="00993871">
      <w:pPr>
        <w:pStyle w:val="Prrafodelista"/>
        <w:numPr>
          <w:ilvl w:val="0"/>
          <w:numId w:val="10"/>
        </w:numPr>
        <w:rPr>
          <w:lang w:val="es-ES"/>
        </w:rPr>
      </w:pPr>
      <w:r w:rsidRPr="00993871">
        <w:rPr>
          <w:lang w:val="es-ES"/>
        </w:rPr>
        <w:t>Completa el proceso de verificación, que puede incluir la confirmación de tu identidad mediante un código enviado a tu número de teléfono o una dirección de correo alternativa.</w:t>
      </w:r>
    </w:p>
    <w:p w14:paraId="4B09A9C5" w14:textId="44EE0613" w:rsidR="007314FF" w:rsidRDefault="00993871" w:rsidP="00993871">
      <w:pPr>
        <w:pStyle w:val="Prrafodelista"/>
        <w:numPr>
          <w:ilvl w:val="0"/>
          <w:numId w:val="10"/>
        </w:numPr>
        <w:rPr>
          <w:lang w:val="es-ES"/>
        </w:rPr>
      </w:pPr>
      <w:r w:rsidRPr="00993871">
        <w:rPr>
          <w:lang w:val="es-ES"/>
        </w:rPr>
        <w:t>Configura las preferencias de tu cuenta, como la personalización del perfil, la configuración de la firma de correo y la gestión de la seguridad.</w:t>
      </w:r>
    </w:p>
    <w:p w14:paraId="1959F45F" w14:textId="75A12FD6" w:rsidR="005151F8" w:rsidRDefault="00C35433" w:rsidP="005151F8">
      <w:pPr>
        <w:rPr>
          <w:lang w:val="es-ES"/>
        </w:rPr>
      </w:pPr>
      <w:r w:rsidRPr="00C35433">
        <w:rPr>
          <w:u w:val="single"/>
          <w:lang w:val="es-ES"/>
        </w:rPr>
        <w:lastRenderedPageBreak/>
        <w:t>Redes sociales</w:t>
      </w:r>
      <w:r w:rsidRPr="00C35433">
        <w:rPr>
          <w:lang w:val="es-ES"/>
        </w:rPr>
        <w:t>: Para crear una cuenta en una red social, sigue estos pasos generales:</w:t>
      </w:r>
    </w:p>
    <w:p w14:paraId="64B37500" w14:textId="77777777" w:rsidR="007B099C" w:rsidRPr="007B099C" w:rsidRDefault="007B099C" w:rsidP="007B099C">
      <w:pPr>
        <w:pStyle w:val="Prrafodelista"/>
        <w:numPr>
          <w:ilvl w:val="0"/>
          <w:numId w:val="11"/>
        </w:numPr>
        <w:rPr>
          <w:lang w:val="es-ES"/>
        </w:rPr>
      </w:pPr>
      <w:r w:rsidRPr="007B099C">
        <w:rPr>
          <w:lang w:val="es-ES"/>
        </w:rPr>
        <w:t>Elige la red social en la que deseas registrarte, como Facebook, Twitter, Instagram o LinkedIn.</w:t>
      </w:r>
    </w:p>
    <w:p w14:paraId="539C6840" w14:textId="77777777" w:rsidR="007B099C" w:rsidRPr="007B099C" w:rsidRDefault="007B099C" w:rsidP="007B099C">
      <w:pPr>
        <w:pStyle w:val="Prrafodelista"/>
        <w:numPr>
          <w:ilvl w:val="0"/>
          <w:numId w:val="11"/>
        </w:numPr>
        <w:rPr>
          <w:lang w:val="es-ES"/>
        </w:rPr>
      </w:pPr>
      <w:r w:rsidRPr="007B099C">
        <w:rPr>
          <w:lang w:val="es-ES"/>
        </w:rPr>
        <w:t>Visita el sitio web de la red social o descarga la aplicación móvil correspondiente.</w:t>
      </w:r>
    </w:p>
    <w:p w14:paraId="325844A1" w14:textId="77777777" w:rsidR="007B099C" w:rsidRPr="007B099C" w:rsidRDefault="007B099C" w:rsidP="007B099C">
      <w:pPr>
        <w:pStyle w:val="Prrafodelista"/>
        <w:numPr>
          <w:ilvl w:val="0"/>
          <w:numId w:val="11"/>
        </w:numPr>
        <w:rPr>
          <w:lang w:val="es-ES"/>
        </w:rPr>
      </w:pPr>
      <w:r w:rsidRPr="007B099C">
        <w:rPr>
          <w:lang w:val="es-ES"/>
        </w:rPr>
        <w:t>Haz clic en el botón de "Registrarse" o "Crear cuenta".</w:t>
      </w:r>
    </w:p>
    <w:p w14:paraId="7F4DA51C" w14:textId="77777777" w:rsidR="007B099C" w:rsidRPr="007B099C" w:rsidRDefault="007B099C" w:rsidP="007B099C">
      <w:pPr>
        <w:pStyle w:val="Prrafodelista"/>
        <w:numPr>
          <w:ilvl w:val="0"/>
          <w:numId w:val="11"/>
        </w:numPr>
        <w:rPr>
          <w:lang w:val="es-ES"/>
        </w:rPr>
      </w:pPr>
      <w:r w:rsidRPr="007B099C">
        <w:rPr>
          <w:lang w:val="es-ES"/>
        </w:rPr>
        <w:t>Proporciona la información requerida, como nombre, apellido, dirección de correo electrónico y contraseña.</w:t>
      </w:r>
    </w:p>
    <w:p w14:paraId="60C40E18" w14:textId="77777777" w:rsidR="007B099C" w:rsidRPr="007B099C" w:rsidRDefault="007B099C" w:rsidP="007B099C">
      <w:pPr>
        <w:pStyle w:val="Prrafodelista"/>
        <w:numPr>
          <w:ilvl w:val="0"/>
          <w:numId w:val="11"/>
        </w:numPr>
        <w:rPr>
          <w:lang w:val="es-ES"/>
        </w:rPr>
      </w:pPr>
      <w:r w:rsidRPr="007B099C">
        <w:rPr>
          <w:lang w:val="es-ES"/>
        </w:rPr>
        <w:t>Completa el proceso de verificación, que puede incluir la confirmación de tu identidad mediante un código enviado a tu dirección de correo electrónico o número de teléfono.</w:t>
      </w:r>
    </w:p>
    <w:p w14:paraId="161DD7D6" w14:textId="5C5D9059" w:rsidR="00C35433" w:rsidRDefault="007B099C" w:rsidP="007B099C">
      <w:pPr>
        <w:pStyle w:val="Prrafodelista"/>
        <w:numPr>
          <w:ilvl w:val="0"/>
          <w:numId w:val="11"/>
        </w:numPr>
        <w:rPr>
          <w:lang w:val="es-ES"/>
        </w:rPr>
      </w:pPr>
      <w:r w:rsidRPr="007B099C">
        <w:rPr>
          <w:lang w:val="es-ES"/>
        </w:rPr>
        <w:t>Configura tu perfil, agrega una foto de perfil y personaliza tus preferencias de privacidad según tus necesidades.</w:t>
      </w:r>
    </w:p>
    <w:p w14:paraId="72F7BE6A" w14:textId="77777777" w:rsidR="007B099C" w:rsidRPr="007B099C" w:rsidRDefault="007B099C" w:rsidP="007B099C">
      <w:pPr>
        <w:rPr>
          <w:lang w:val="es-ES"/>
        </w:rPr>
      </w:pPr>
    </w:p>
    <w:p w14:paraId="70580E69" w14:textId="78CDBA7D" w:rsidR="009439DD" w:rsidRDefault="009439DD" w:rsidP="007649A0">
      <w:pPr>
        <w:pStyle w:val="Ttulo4"/>
        <w:rPr>
          <w:lang w:val="es-ES"/>
        </w:rPr>
      </w:pPr>
      <w:r w:rsidRPr="009439DD">
        <w:rPr>
          <w:lang w:val="es-ES"/>
        </w:rPr>
        <w:t>Tipos de redes sociales y correos</w:t>
      </w:r>
    </w:p>
    <w:p w14:paraId="07C2561C" w14:textId="77777777" w:rsidR="000A49C6" w:rsidRPr="000A49C6" w:rsidRDefault="000A49C6" w:rsidP="000A49C6">
      <w:pPr>
        <w:rPr>
          <w:lang w:val="es-ES"/>
        </w:rPr>
      </w:pPr>
      <w:r w:rsidRPr="000A49C6">
        <w:rPr>
          <w:b/>
          <w:bCs/>
          <w:lang w:val="es-ES"/>
        </w:rPr>
        <w:t>Redes sociales</w:t>
      </w:r>
      <w:r w:rsidRPr="000A49C6">
        <w:rPr>
          <w:lang w:val="es-ES"/>
        </w:rPr>
        <w:t>: Existen diversos tipos de redes sociales, cada una con su enfoque y características particulares. Algunos ejemplos incluyen:</w:t>
      </w:r>
    </w:p>
    <w:p w14:paraId="2AEAA50B" w14:textId="74D00777" w:rsidR="000A49C6" w:rsidRPr="000A49C6" w:rsidRDefault="000A49C6" w:rsidP="000A49C6">
      <w:pPr>
        <w:pStyle w:val="Prrafodelista"/>
        <w:numPr>
          <w:ilvl w:val="0"/>
          <w:numId w:val="12"/>
        </w:numPr>
        <w:rPr>
          <w:lang w:val="es-ES"/>
        </w:rPr>
      </w:pPr>
      <w:r w:rsidRPr="000A49C6">
        <w:rPr>
          <w:lang w:val="es-ES"/>
        </w:rPr>
        <w:t>Redes sociales generales: Estas redes sociales, como Facebook y Twitter, permiten a los usuarios compartir mensajes, fotos, videos y enlaces, así como conectarse con amigos, familiares y conocidos.</w:t>
      </w:r>
    </w:p>
    <w:p w14:paraId="1B4FA1D8" w14:textId="3BDA682B" w:rsidR="000A49C6" w:rsidRPr="000A49C6" w:rsidRDefault="000A49C6" w:rsidP="000A49C6">
      <w:pPr>
        <w:pStyle w:val="Prrafodelista"/>
        <w:numPr>
          <w:ilvl w:val="0"/>
          <w:numId w:val="12"/>
        </w:numPr>
        <w:rPr>
          <w:lang w:val="es-ES"/>
        </w:rPr>
      </w:pPr>
      <w:r w:rsidRPr="000A49C6">
        <w:rPr>
          <w:lang w:val="es-ES"/>
        </w:rPr>
        <w:t>Redes sociales profesionales: LinkedIn es una red social diseñada para establecer conexiones profesionales, buscar empleo, compartir logros laborales y participar en discusiones relacionadas con el mundo empresarial.</w:t>
      </w:r>
    </w:p>
    <w:p w14:paraId="08A626FE" w14:textId="297DA1F9" w:rsidR="000A49C6" w:rsidRPr="000A49C6" w:rsidRDefault="000A49C6" w:rsidP="000A49C6">
      <w:pPr>
        <w:pStyle w:val="Prrafodelista"/>
        <w:numPr>
          <w:ilvl w:val="0"/>
          <w:numId w:val="12"/>
        </w:numPr>
        <w:rPr>
          <w:lang w:val="es-ES"/>
        </w:rPr>
      </w:pPr>
      <w:r w:rsidRPr="000A49C6">
        <w:rPr>
          <w:lang w:val="es-ES"/>
        </w:rPr>
        <w:t>Redes sociales visuales: Instagram y Pinterest son redes sociales centradas en la compartición de imágenes y contenido visual. Los usuarios pueden compartir fotos, videos y otros medios visuales, así como interactuar con publicaciones de otros usuarios.</w:t>
      </w:r>
    </w:p>
    <w:p w14:paraId="693281F0" w14:textId="77777777" w:rsidR="000A49C6" w:rsidRPr="000A49C6" w:rsidRDefault="000A49C6" w:rsidP="000A49C6">
      <w:pPr>
        <w:pStyle w:val="Prrafodelista"/>
        <w:numPr>
          <w:ilvl w:val="0"/>
          <w:numId w:val="12"/>
        </w:numPr>
        <w:rPr>
          <w:lang w:val="es-ES"/>
        </w:rPr>
      </w:pPr>
      <w:r w:rsidRPr="000A49C6">
        <w:rPr>
          <w:lang w:val="es-ES"/>
        </w:rPr>
        <w:lastRenderedPageBreak/>
        <w:t>Redes sociales de vídeos: YouTube y TikTok son plataformas de redes sociales basadas en la compartición de vídeos. Los usuarios pueden subir, ver y comentar vídeos, así como interactuar con otros usuarios a través de esta forma de contenido.</w:t>
      </w:r>
    </w:p>
    <w:p w14:paraId="51AFBFB5" w14:textId="77777777" w:rsidR="000A49C6" w:rsidRPr="000A49C6" w:rsidRDefault="000A49C6" w:rsidP="000A49C6">
      <w:pPr>
        <w:rPr>
          <w:lang w:val="es-ES"/>
        </w:rPr>
      </w:pPr>
    </w:p>
    <w:p w14:paraId="5E5A75B1" w14:textId="77777777" w:rsidR="000A49C6" w:rsidRPr="000A49C6" w:rsidRDefault="000A49C6" w:rsidP="000A49C6">
      <w:pPr>
        <w:rPr>
          <w:lang w:val="es-ES"/>
        </w:rPr>
      </w:pPr>
      <w:r w:rsidRPr="000A49C6">
        <w:rPr>
          <w:u w:val="single"/>
          <w:lang w:val="es-ES"/>
        </w:rPr>
        <w:t>Correo electrónico</w:t>
      </w:r>
      <w:r w:rsidRPr="000A49C6">
        <w:rPr>
          <w:lang w:val="es-ES"/>
        </w:rPr>
        <w:t>: Existen diferentes proveedores de servicios de correo electrónico que ofrecen diversas características y opciones. Algunos de los proveedores más populares son:</w:t>
      </w:r>
    </w:p>
    <w:p w14:paraId="7CB00996" w14:textId="063FCAD9" w:rsidR="000A49C6" w:rsidRPr="000A49C6" w:rsidRDefault="000A49C6" w:rsidP="000A49C6">
      <w:pPr>
        <w:pStyle w:val="Prrafodelista"/>
        <w:numPr>
          <w:ilvl w:val="0"/>
          <w:numId w:val="13"/>
        </w:numPr>
        <w:rPr>
          <w:lang w:val="es-ES"/>
        </w:rPr>
      </w:pPr>
      <w:r w:rsidRPr="000A49C6">
        <w:rPr>
          <w:lang w:val="es-ES"/>
        </w:rPr>
        <w:t>Gmail: Proporcionado por Google, Gmail es conocido por su amplio almacenamiento, interfaz intuitiva y potentes funciones de búsqueda y organización.</w:t>
      </w:r>
    </w:p>
    <w:p w14:paraId="4ED4E37B" w14:textId="395A30C3" w:rsidR="000A49C6" w:rsidRPr="000A49C6" w:rsidRDefault="000A49C6" w:rsidP="000A49C6">
      <w:pPr>
        <w:pStyle w:val="Prrafodelista"/>
        <w:numPr>
          <w:ilvl w:val="0"/>
          <w:numId w:val="13"/>
        </w:numPr>
        <w:rPr>
          <w:lang w:val="es-ES"/>
        </w:rPr>
      </w:pPr>
      <w:r w:rsidRPr="000A49C6">
        <w:rPr>
          <w:lang w:val="es-ES"/>
        </w:rPr>
        <w:t>Outlook: Proporcionado por Microsoft, Outlook ofrece una suite de aplicaciones de correo electrónico, calendario y tareas, así como integración con otros servicios de Microsoft, como Office 365.</w:t>
      </w:r>
    </w:p>
    <w:p w14:paraId="69D85A37" w14:textId="5827BB40" w:rsidR="007314FF" w:rsidRDefault="000A49C6" w:rsidP="000A49C6">
      <w:pPr>
        <w:pStyle w:val="Prrafodelista"/>
        <w:numPr>
          <w:ilvl w:val="0"/>
          <w:numId w:val="13"/>
        </w:numPr>
        <w:rPr>
          <w:lang w:val="es-ES"/>
        </w:rPr>
      </w:pPr>
      <w:r w:rsidRPr="000A49C6">
        <w:rPr>
          <w:lang w:val="es-ES"/>
        </w:rPr>
        <w:t>Yahoo Mail: Yahoo Mail es otro proveedor de servicios de correo electrónico ampliamente utilizado, que ofrece características como almacenamiento gratuito, filtro de spam y aplicaciones móviles.</w:t>
      </w:r>
    </w:p>
    <w:p w14:paraId="6C3D9DE0" w14:textId="77777777" w:rsidR="000A49C6" w:rsidRPr="000A49C6" w:rsidRDefault="000A49C6" w:rsidP="000A49C6">
      <w:pPr>
        <w:rPr>
          <w:lang w:val="es-ES"/>
        </w:rPr>
      </w:pPr>
    </w:p>
    <w:p w14:paraId="38235D51" w14:textId="0778424D" w:rsidR="00DE56FF" w:rsidRDefault="009439DD" w:rsidP="007649A0">
      <w:pPr>
        <w:pStyle w:val="Ttulo4"/>
        <w:rPr>
          <w:lang w:val="es-ES"/>
        </w:rPr>
      </w:pPr>
      <w:r w:rsidRPr="009439DD">
        <w:rPr>
          <w:lang w:val="es-ES"/>
        </w:rPr>
        <w:t xml:space="preserve">Usos Educativos de las redes sociales y el correo </w:t>
      </w:r>
    </w:p>
    <w:p w14:paraId="7C8FE272" w14:textId="77777777" w:rsidR="004F4080" w:rsidRPr="004F4080" w:rsidRDefault="004F4080" w:rsidP="004F4080">
      <w:pPr>
        <w:rPr>
          <w:lang w:val="es-ES"/>
        </w:rPr>
      </w:pPr>
      <w:r w:rsidRPr="00BC7556">
        <w:rPr>
          <w:u w:val="single"/>
          <w:lang w:val="es-ES"/>
        </w:rPr>
        <w:t>Redes sociales</w:t>
      </w:r>
      <w:r w:rsidRPr="004F4080">
        <w:rPr>
          <w:lang w:val="es-ES"/>
        </w:rPr>
        <w:t>: Existen diversos tipos de redes sociales, cada una con su enfoque y características particulares. Algunos ejemplos incluyen:</w:t>
      </w:r>
    </w:p>
    <w:p w14:paraId="11672DB2" w14:textId="7AA48B1B" w:rsidR="004F4080" w:rsidRPr="00421ADE" w:rsidRDefault="004F4080" w:rsidP="004F4080">
      <w:pPr>
        <w:pStyle w:val="Prrafodelista"/>
        <w:numPr>
          <w:ilvl w:val="0"/>
          <w:numId w:val="14"/>
        </w:numPr>
        <w:rPr>
          <w:lang w:val="es-ES"/>
        </w:rPr>
      </w:pPr>
      <w:r w:rsidRPr="00BC7556">
        <w:rPr>
          <w:lang w:val="es-ES"/>
        </w:rPr>
        <w:t>Redes sociales generales: Estas redes sociales, como Facebook y Twitter, permiten a los usuarios compartir mensajes, fotos, videos y enlaces, así como conectarse con amigos, familiares y conocidos.</w:t>
      </w:r>
    </w:p>
    <w:p w14:paraId="3D426491" w14:textId="7BAAFA46" w:rsidR="004F4080" w:rsidRPr="00421ADE" w:rsidRDefault="004F4080" w:rsidP="004F4080">
      <w:pPr>
        <w:pStyle w:val="Prrafodelista"/>
        <w:numPr>
          <w:ilvl w:val="0"/>
          <w:numId w:val="14"/>
        </w:numPr>
        <w:rPr>
          <w:lang w:val="es-ES"/>
        </w:rPr>
      </w:pPr>
      <w:r w:rsidRPr="00BC7556">
        <w:rPr>
          <w:lang w:val="es-ES"/>
        </w:rPr>
        <w:t>Redes sociales profesionales: LinkedIn es una red social diseñada para establecer conexiones profesionales, buscar empleo, compartir logros laborales y participar en discusiones relacionadas con el mundo empresarial.</w:t>
      </w:r>
    </w:p>
    <w:p w14:paraId="4E63E6BE" w14:textId="1684DA8C" w:rsidR="004F4080" w:rsidRPr="00421ADE" w:rsidRDefault="004F4080" w:rsidP="004F4080">
      <w:pPr>
        <w:pStyle w:val="Prrafodelista"/>
        <w:numPr>
          <w:ilvl w:val="0"/>
          <w:numId w:val="14"/>
        </w:numPr>
        <w:rPr>
          <w:lang w:val="es-ES"/>
        </w:rPr>
      </w:pPr>
      <w:r w:rsidRPr="00BC7556">
        <w:rPr>
          <w:lang w:val="es-ES"/>
        </w:rPr>
        <w:t xml:space="preserve">Redes sociales visuales: Instagram y Pinterest son redes sociales centradas en la compartición de imágenes y contenido visual. Los usuarios pueden </w:t>
      </w:r>
      <w:r w:rsidRPr="00BC7556">
        <w:rPr>
          <w:lang w:val="es-ES"/>
        </w:rPr>
        <w:lastRenderedPageBreak/>
        <w:t>compartir fotos, videos y otros medios visuales, así como interactuar con publicaciones de otros usuarios.</w:t>
      </w:r>
    </w:p>
    <w:p w14:paraId="6997D9E4" w14:textId="77777777" w:rsidR="004F4080" w:rsidRPr="00BC7556" w:rsidRDefault="004F4080" w:rsidP="00BC7556">
      <w:pPr>
        <w:pStyle w:val="Prrafodelista"/>
        <w:numPr>
          <w:ilvl w:val="0"/>
          <w:numId w:val="14"/>
        </w:numPr>
        <w:rPr>
          <w:lang w:val="es-ES"/>
        </w:rPr>
      </w:pPr>
      <w:r w:rsidRPr="00BC7556">
        <w:rPr>
          <w:lang w:val="es-ES"/>
        </w:rPr>
        <w:t>Redes sociales de vídeos: YouTube y TikTok son plataformas de redes sociales basadas en la compartición de vídeos. Los usuarios pueden subir, ver y comentar vídeos, así como interactuar con otros usuarios a través de esta forma de contenido.</w:t>
      </w:r>
    </w:p>
    <w:p w14:paraId="018EFBFD" w14:textId="77777777" w:rsidR="004F4080" w:rsidRPr="004F4080" w:rsidRDefault="004F4080" w:rsidP="004F4080">
      <w:pPr>
        <w:rPr>
          <w:lang w:val="es-ES"/>
        </w:rPr>
      </w:pPr>
    </w:p>
    <w:p w14:paraId="6565CB8F" w14:textId="77777777" w:rsidR="004F4080" w:rsidRPr="004F4080" w:rsidRDefault="004F4080" w:rsidP="004F4080">
      <w:pPr>
        <w:rPr>
          <w:lang w:val="es-ES"/>
        </w:rPr>
      </w:pPr>
      <w:r w:rsidRPr="00421ADE">
        <w:rPr>
          <w:u w:val="single"/>
          <w:lang w:val="es-ES"/>
        </w:rPr>
        <w:t>Correo electrónico</w:t>
      </w:r>
      <w:r w:rsidRPr="004F4080">
        <w:rPr>
          <w:lang w:val="es-ES"/>
        </w:rPr>
        <w:t>: Existen diferentes proveedores de servicios de correo electrónico que ofrecen diversas características y opciones. Algunos de los proveedores más populares son:</w:t>
      </w:r>
    </w:p>
    <w:p w14:paraId="4A7D9C45" w14:textId="230C6D3E" w:rsidR="004F4080" w:rsidRPr="00421ADE" w:rsidRDefault="004F4080" w:rsidP="004F4080">
      <w:pPr>
        <w:pStyle w:val="Prrafodelista"/>
        <w:numPr>
          <w:ilvl w:val="0"/>
          <w:numId w:val="15"/>
        </w:numPr>
        <w:rPr>
          <w:lang w:val="es-ES"/>
        </w:rPr>
      </w:pPr>
      <w:r w:rsidRPr="00421ADE">
        <w:rPr>
          <w:lang w:val="es-ES"/>
        </w:rPr>
        <w:t>Gmail: Proporcionado por Google, Gmail es conocido por su amplio almacenamiento, interfaz intuitiva y potentes funciones de búsqueda y organización.</w:t>
      </w:r>
    </w:p>
    <w:p w14:paraId="02B808BD" w14:textId="35BEC65E" w:rsidR="004F4080" w:rsidRPr="00421ADE" w:rsidRDefault="004F4080" w:rsidP="004F4080">
      <w:pPr>
        <w:pStyle w:val="Prrafodelista"/>
        <w:numPr>
          <w:ilvl w:val="0"/>
          <w:numId w:val="15"/>
        </w:numPr>
        <w:rPr>
          <w:lang w:val="es-ES"/>
        </w:rPr>
      </w:pPr>
      <w:r w:rsidRPr="00421ADE">
        <w:rPr>
          <w:lang w:val="es-ES"/>
        </w:rPr>
        <w:t>Outlook: Proporcionado por Microsoft, Outlook ofrece una suite de aplicaciones de correo electrónico, calendario y tareas, así como integración con otros servicios de Microsoft, como Office 365.</w:t>
      </w:r>
    </w:p>
    <w:p w14:paraId="10C0D5BF" w14:textId="6933EFB5" w:rsidR="007314FF" w:rsidRDefault="004F4080" w:rsidP="00421ADE">
      <w:pPr>
        <w:pStyle w:val="Prrafodelista"/>
        <w:numPr>
          <w:ilvl w:val="0"/>
          <w:numId w:val="15"/>
        </w:numPr>
        <w:rPr>
          <w:lang w:val="es-ES"/>
        </w:rPr>
      </w:pPr>
      <w:r w:rsidRPr="00421ADE">
        <w:rPr>
          <w:lang w:val="es-ES"/>
        </w:rPr>
        <w:t>Yahoo Mail: Yahoo Mail es otro proveedor de servicios de correo electrónico ampliamente utilizado, que ofrece características como almacenamiento gratuito, filtro de spam y aplicaciones móviles.</w:t>
      </w:r>
    </w:p>
    <w:p w14:paraId="34168151" w14:textId="77777777" w:rsidR="00421ADE" w:rsidRPr="00421ADE" w:rsidRDefault="00421ADE" w:rsidP="00421ADE">
      <w:pPr>
        <w:rPr>
          <w:lang w:val="es-ES"/>
        </w:rPr>
      </w:pPr>
    </w:p>
    <w:p w14:paraId="1CFEAF9D" w14:textId="2B94453D" w:rsidR="00DE56FF" w:rsidRDefault="009439DD" w:rsidP="007649A0">
      <w:pPr>
        <w:pStyle w:val="Ttulo4"/>
        <w:rPr>
          <w:lang w:val="es-ES"/>
        </w:rPr>
      </w:pPr>
      <w:r w:rsidRPr="009439DD">
        <w:rPr>
          <w:lang w:val="es-ES"/>
        </w:rPr>
        <w:t xml:space="preserve">Trabajos colaborativos con redes sociales y correos </w:t>
      </w:r>
    </w:p>
    <w:p w14:paraId="5442DF51" w14:textId="77777777" w:rsidR="009E3EC2" w:rsidRPr="009E3EC2" w:rsidRDefault="009E3EC2" w:rsidP="009E3EC2">
      <w:pPr>
        <w:rPr>
          <w:lang w:val="es-ES"/>
        </w:rPr>
      </w:pPr>
      <w:r w:rsidRPr="009E3EC2">
        <w:rPr>
          <w:lang w:val="es-ES"/>
        </w:rPr>
        <w:t>Tanto las redes sociales como el correo electrónico pueden utilizarse para facilitar el trabajo colaborativo en entornos educativos. Algunas formas de utilizar estas herramientas incluyen:</w:t>
      </w:r>
    </w:p>
    <w:p w14:paraId="247DFE18" w14:textId="77777777" w:rsidR="009E3EC2" w:rsidRPr="009E3EC2" w:rsidRDefault="009E3EC2" w:rsidP="009E3EC2">
      <w:pPr>
        <w:rPr>
          <w:lang w:val="es-ES"/>
        </w:rPr>
      </w:pPr>
    </w:p>
    <w:p w14:paraId="0BB6F770" w14:textId="32241130" w:rsidR="009E3EC2" w:rsidRPr="009E3EC2" w:rsidRDefault="009E3EC2" w:rsidP="009E3EC2">
      <w:pPr>
        <w:pStyle w:val="Prrafodelista"/>
        <w:numPr>
          <w:ilvl w:val="0"/>
          <w:numId w:val="16"/>
        </w:numPr>
        <w:rPr>
          <w:lang w:val="es-ES"/>
        </w:rPr>
      </w:pPr>
      <w:r w:rsidRPr="009E3EC2">
        <w:rPr>
          <w:lang w:val="es-ES"/>
        </w:rPr>
        <w:t>Creación de grupos de estudio: Los estudiantes pueden crear grupos de estudio en redes sociales para compartir recursos, discutir temas y colaborar en proyectos.</w:t>
      </w:r>
    </w:p>
    <w:p w14:paraId="67957C83" w14:textId="6238A6B1" w:rsidR="009E3EC2" w:rsidRPr="009E3EC2" w:rsidRDefault="009E3EC2" w:rsidP="009E3EC2">
      <w:pPr>
        <w:pStyle w:val="Prrafodelista"/>
        <w:numPr>
          <w:ilvl w:val="0"/>
          <w:numId w:val="16"/>
        </w:numPr>
        <w:rPr>
          <w:lang w:val="es-ES"/>
        </w:rPr>
      </w:pPr>
      <w:r w:rsidRPr="009E3EC2">
        <w:rPr>
          <w:lang w:val="es-ES"/>
        </w:rPr>
        <w:lastRenderedPageBreak/>
        <w:t>Compartir archivos y documentos: Tanto las redes sociales como el correo electrónico permiten compartir archivos y documentos, lo que facilita la colaboración en tareas y proyectos.</w:t>
      </w:r>
    </w:p>
    <w:p w14:paraId="6CD68FAB" w14:textId="77777777" w:rsidR="009E3EC2" w:rsidRPr="009E3EC2" w:rsidRDefault="009E3EC2" w:rsidP="009E3EC2">
      <w:pPr>
        <w:pStyle w:val="Prrafodelista"/>
        <w:numPr>
          <w:ilvl w:val="0"/>
          <w:numId w:val="16"/>
        </w:numPr>
        <w:rPr>
          <w:lang w:val="es-ES"/>
        </w:rPr>
      </w:pPr>
      <w:r w:rsidRPr="009E3EC2">
        <w:rPr>
          <w:lang w:val="es-ES"/>
        </w:rPr>
        <w:t>Planificación y coordinación: Tanto las redes sociales como el correo electrónico son útiles para la planificación y coordinación de actividades grupales. Los estudiantes pueden utilizar estas herramientas para establecer horarios de reuniones, asignar tareas y mantenerse actualizados sobre el progreso del trabajo en equipo.</w:t>
      </w:r>
    </w:p>
    <w:p w14:paraId="7E528A67" w14:textId="77777777" w:rsidR="009E3EC2" w:rsidRPr="009E3EC2" w:rsidRDefault="009E3EC2" w:rsidP="009E3EC2">
      <w:pPr>
        <w:rPr>
          <w:lang w:val="es-ES"/>
        </w:rPr>
      </w:pPr>
    </w:p>
    <w:p w14:paraId="0B41543F" w14:textId="3F949837" w:rsidR="007314FF" w:rsidRDefault="009E3EC2" w:rsidP="009E3EC2">
      <w:pPr>
        <w:rPr>
          <w:lang w:val="es-ES"/>
        </w:rPr>
      </w:pPr>
      <w:r w:rsidRPr="009E3EC2">
        <w:rPr>
          <w:lang w:val="es-ES"/>
        </w:rPr>
        <w:t>En resumen, las redes sociales y el correo electrónico ofrecen diversas oportunidades para la comunicación, colaboración y trabajo colaborativo en entornos educativos. Su uso adecuado puede mejorar la interacción entre estudiantes y profesores, facilitar el acceso a recursos educativos y fomentar la colaboración en proyectos académicos.</w:t>
      </w:r>
    </w:p>
    <w:p w14:paraId="1BAE2C7E" w14:textId="77777777" w:rsidR="009E3EC2" w:rsidRPr="007314FF" w:rsidRDefault="009E3EC2" w:rsidP="009E3EC2">
      <w:pPr>
        <w:rPr>
          <w:lang w:val="es-ES"/>
        </w:rPr>
      </w:pPr>
    </w:p>
    <w:p w14:paraId="7D2DC1EF" w14:textId="5CF6987B" w:rsidR="009439DD" w:rsidRPr="009439DD" w:rsidRDefault="009439DD" w:rsidP="00E068F5">
      <w:pPr>
        <w:pStyle w:val="Ttulo2"/>
        <w:rPr>
          <w:lang w:val="es-ES"/>
        </w:rPr>
      </w:pPr>
      <w:bookmarkStart w:id="29" w:name="_Toc135598963"/>
      <w:r w:rsidRPr="009439DD">
        <w:rPr>
          <w:lang w:val="es-ES"/>
        </w:rPr>
        <w:t>Las TIC y la Web 2.0</w:t>
      </w:r>
      <w:bookmarkEnd w:id="29"/>
    </w:p>
    <w:p w14:paraId="5F75EE53" w14:textId="54E645CF" w:rsidR="009439DD" w:rsidRDefault="009439DD" w:rsidP="007649A0">
      <w:pPr>
        <w:pStyle w:val="Ttulo3"/>
        <w:rPr>
          <w:lang w:val="es-ES"/>
        </w:rPr>
      </w:pPr>
      <w:bookmarkStart w:id="30" w:name="_Toc135598964"/>
      <w:r w:rsidRPr="009439DD">
        <w:rPr>
          <w:lang w:val="es-ES"/>
        </w:rPr>
        <w:t>Competencia digital</w:t>
      </w:r>
      <w:bookmarkEnd w:id="30"/>
    </w:p>
    <w:p w14:paraId="505C62B5" w14:textId="517FD0D3" w:rsidR="009E3EC2" w:rsidRDefault="00207DA4" w:rsidP="009E3EC2">
      <w:pPr>
        <w:rPr>
          <w:lang w:val="es-ES"/>
        </w:rPr>
      </w:pPr>
      <w:r w:rsidRPr="00207DA4">
        <w:rPr>
          <w:lang w:val="es-ES"/>
        </w:rPr>
        <w:t>La competencia digital se refiere a la capacidad de una persona para utilizar y aprovechar eficazmente las tecnologías de la información y la comunicación (TIC) para adquirir, organizar, comprender, evaluar, crear y comunicar información de manera crítica, ética y segura. Implica habilidades técnicas, cognitivas, sociales y emocionales que permiten a las personas participar de manera activa y productiva en la sociedad digital.</w:t>
      </w:r>
    </w:p>
    <w:p w14:paraId="6EA60335" w14:textId="77777777" w:rsidR="009E3EC2" w:rsidRPr="009E3EC2" w:rsidRDefault="009E3EC2" w:rsidP="009E3EC2">
      <w:pPr>
        <w:rPr>
          <w:lang w:val="es-ES"/>
        </w:rPr>
      </w:pPr>
    </w:p>
    <w:p w14:paraId="4A44D3C6" w14:textId="21110133" w:rsidR="009439DD" w:rsidRDefault="009439DD" w:rsidP="007649A0">
      <w:pPr>
        <w:pStyle w:val="Ttulo3"/>
        <w:rPr>
          <w:lang w:val="es-ES"/>
        </w:rPr>
      </w:pPr>
      <w:bookmarkStart w:id="31" w:name="_Toc135598965"/>
      <w:r w:rsidRPr="009439DD">
        <w:rPr>
          <w:lang w:val="es-ES"/>
        </w:rPr>
        <w:t>TIC en la educación</w:t>
      </w:r>
      <w:bookmarkEnd w:id="31"/>
    </w:p>
    <w:p w14:paraId="55172225" w14:textId="7BC5A4EC" w:rsidR="009E3EC2" w:rsidRDefault="00D54997" w:rsidP="009E3EC2">
      <w:pPr>
        <w:rPr>
          <w:lang w:val="es-ES"/>
        </w:rPr>
      </w:pPr>
      <w:r w:rsidRPr="00D54997">
        <w:rPr>
          <w:lang w:val="es-ES"/>
        </w:rPr>
        <w:t xml:space="preserve">Las tecnologías de la información y la comunicación (TIC) desempeñan un papel cada vez más importante en la educación. Su uso en el ámbito educativo puede mejorar la enseñanza y el aprendizaje, proporcionar recursos y herramientas interactivas, fomentar la colaboración y la participación activa de los estudiantes, y </w:t>
      </w:r>
      <w:r w:rsidRPr="00D54997">
        <w:rPr>
          <w:lang w:val="es-ES"/>
        </w:rPr>
        <w:lastRenderedPageBreak/>
        <w:t>prepararlos para enfrentar los desafíos de la sociedad digital. Las TIC pueden incluir dispositivos como computadoras, tabletas, pizarras interactivas, software educativo, plataformas en línea y recursos digitales.</w:t>
      </w:r>
    </w:p>
    <w:p w14:paraId="71946D6E" w14:textId="77777777" w:rsidR="009E3EC2" w:rsidRPr="009E3EC2" w:rsidRDefault="009E3EC2" w:rsidP="009E3EC2">
      <w:pPr>
        <w:rPr>
          <w:lang w:val="es-ES"/>
        </w:rPr>
      </w:pPr>
    </w:p>
    <w:p w14:paraId="4D7D22CE" w14:textId="2467C3B1" w:rsidR="009439DD" w:rsidRDefault="009439DD" w:rsidP="007649A0">
      <w:pPr>
        <w:pStyle w:val="Ttulo3"/>
        <w:rPr>
          <w:lang w:val="es-ES"/>
        </w:rPr>
      </w:pPr>
      <w:bookmarkStart w:id="32" w:name="_Toc135598966"/>
      <w:r w:rsidRPr="009439DD">
        <w:rPr>
          <w:lang w:val="es-ES"/>
        </w:rPr>
        <w:t>Web 2.0</w:t>
      </w:r>
      <w:bookmarkEnd w:id="32"/>
    </w:p>
    <w:p w14:paraId="15F32D41" w14:textId="401B44CF" w:rsidR="009E3EC2" w:rsidRDefault="00D54997" w:rsidP="009E3EC2">
      <w:pPr>
        <w:rPr>
          <w:lang w:val="es-ES"/>
        </w:rPr>
      </w:pPr>
      <w:r w:rsidRPr="00D54997">
        <w:rPr>
          <w:lang w:val="es-ES"/>
        </w:rPr>
        <w:t>La Web 2.0 se refiere a la evolución de la World Wide Web, donde los usuarios pueden participar activamente y generar contenido en lugar de ser meros espectadores. La Web 2.0 se caracteriza por la interacción, la colaboración y la participación del usuario. Permite a los usuarios crear, compartir y modificar contenido en línea de forma sencilla, a través de plataformas como redes sociales, blogs, wikis y otros servicios en línea</w:t>
      </w:r>
    </w:p>
    <w:p w14:paraId="1CC8D5AE" w14:textId="77777777" w:rsidR="009E3EC2" w:rsidRPr="009E3EC2" w:rsidRDefault="009E3EC2" w:rsidP="009E3EC2">
      <w:pPr>
        <w:rPr>
          <w:lang w:val="es-ES"/>
        </w:rPr>
      </w:pPr>
    </w:p>
    <w:p w14:paraId="54AD0470" w14:textId="3BCB1FB0" w:rsidR="009439DD" w:rsidRDefault="009439DD" w:rsidP="007649A0">
      <w:pPr>
        <w:pStyle w:val="Ttulo3"/>
        <w:rPr>
          <w:lang w:val="es-ES"/>
        </w:rPr>
      </w:pPr>
      <w:bookmarkStart w:id="33" w:name="_Toc135598967"/>
      <w:r w:rsidRPr="009439DD">
        <w:rPr>
          <w:lang w:val="es-ES"/>
        </w:rPr>
        <w:t>Herramientas web 2.0</w:t>
      </w:r>
      <w:bookmarkEnd w:id="33"/>
    </w:p>
    <w:p w14:paraId="504C8735" w14:textId="77777777" w:rsidR="00D54997" w:rsidRPr="00D54997" w:rsidRDefault="00D54997" w:rsidP="00D54997">
      <w:pPr>
        <w:rPr>
          <w:lang w:val="es-ES"/>
        </w:rPr>
      </w:pPr>
      <w:r w:rsidRPr="00D54997">
        <w:rPr>
          <w:lang w:val="es-ES"/>
        </w:rPr>
        <w:t>Las herramientas web 2.0 son aplicaciones y servicios en línea que permiten a los usuarios crear, compartir y colaborar en contenido de manera interactiva. Algunos ejemplos de herramientas web 2.0 incluyen:</w:t>
      </w:r>
    </w:p>
    <w:p w14:paraId="22EBE05C" w14:textId="77777777" w:rsidR="00D54997" w:rsidRPr="00D54997" w:rsidRDefault="00D54997" w:rsidP="00D54997">
      <w:pPr>
        <w:rPr>
          <w:lang w:val="es-ES"/>
        </w:rPr>
      </w:pPr>
    </w:p>
    <w:p w14:paraId="15A608BE" w14:textId="2C1F2AFB" w:rsidR="00D54997" w:rsidRPr="00EF0FC0" w:rsidRDefault="00D54997" w:rsidP="00EF0FC0">
      <w:pPr>
        <w:pStyle w:val="Prrafodelista"/>
        <w:numPr>
          <w:ilvl w:val="0"/>
          <w:numId w:val="17"/>
        </w:numPr>
        <w:rPr>
          <w:lang w:val="es-ES"/>
        </w:rPr>
      </w:pPr>
      <w:r w:rsidRPr="00EF0FC0">
        <w:rPr>
          <w:lang w:val="es-ES"/>
        </w:rPr>
        <w:t>Redes sociales: como Facebook, Twitter, LinkedIn e Instagram, que permiten a los usuarios conectarse, compartir contenido y participar en comunidades en línea.</w:t>
      </w:r>
    </w:p>
    <w:p w14:paraId="211501D9" w14:textId="19CAFE49" w:rsidR="00D54997" w:rsidRPr="00EF0FC0" w:rsidRDefault="00D54997" w:rsidP="00EF0FC0">
      <w:pPr>
        <w:pStyle w:val="Prrafodelista"/>
        <w:numPr>
          <w:ilvl w:val="0"/>
          <w:numId w:val="17"/>
        </w:numPr>
        <w:rPr>
          <w:lang w:val="es-ES"/>
        </w:rPr>
      </w:pPr>
      <w:r w:rsidRPr="00EF0FC0">
        <w:rPr>
          <w:lang w:val="es-ES"/>
        </w:rPr>
        <w:t>Blogs: plataformas como WordPress y Blogger, que permiten a los usuarios crear y compartir contenido en forma de artículos o entradas de blog.</w:t>
      </w:r>
    </w:p>
    <w:p w14:paraId="6B6145BF" w14:textId="138A845B" w:rsidR="00D54997" w:rsidRPr="00EF0FC0" w:rsidRDefault="00D54997" w:rsidP="00EF0FC0">
      <w:pPr>
        <w:pStyle w:val="Prrafodelista"/>
        <w:numPr>
          <w:ilvl w:val="0"/>
          <w:numId w:val="17"/>
        </w:numPr>
        <w:rPr>
          <w:lang w:val="es-ES"/>
        </w:rPr>
      </w:pPr>
      <w:r w:rsidRPr="00EF0FC0">
        <w:rPr>
          <w:lang w:val="es-ES"/>
        </w:rPr>
        <w:t>Wikis: como Wikipedia, que permiten a los usuarios crear, editar y colaborar en la creación de contenido de manera colaborativa.</w:t>
      </w:r>
    </w:p>
    <w:p w14:paraId="02CB509F" w14:textId="0DBDAFD8" w:rsidR="009E3EC2" w:rsidRPr="00EF0FC0" w:rsidRDefault="00D54997" w:rsidP="00EF0FC0">
      <w:pPr>
        <w:pStyle w:val="Prrafodelista"/>
        <w:numPr>
          <w:ilvl w:val="0"/>
          <w:numId w:val="17"/>
        </w:numPr>
        <w:rPr>
          <w:lang w:val="es-ES"/>
        </w:rPr>
      </w:pPr>
      <w:r w:rsidRPr="00EF0FC0">
        <w:rPr>
          <w:lang w:val="es-ES"/>
        </w:rPr>
        <w:t>Plataformas de colaboración en línea: como Google Docs y Microsoft Office Online, que permiten a los usuarios colaborar en la creación y edición de documentos en tiempo real.</w:t>
      </w:r>
    </w:p>
    <w:p w14:paraId="60AEFE78" w14:textId="77777777" w:rsidR="009E3EC2" w:rsidRPr="009E3EC2" w:rsidRDefault="009E3EC2" w:rsidP="009E3EC2">
      <w:pPr>
        <w:rPr>
          <w:lang w:val="es-ES"/>
        </w:rPr>
      </w:pPr>
    </w:p>
    <w:p w14:paraId="0C902118" w14:textId="7A8B7A3A" w:rsidR="009439DD" w:rsidRDefault="009439DD" w:rsidP="007649A0">
      <w:pPr>
        <w:pStyle w:val="Ttulo3"/>
        <w:rPr>
          <w:lang w:val="es-ES"/>
        </w:rPr>
      </w:pPr>
      <w:bookmarkStart w:id="34" w:name="_Toc135598968"/>
      <w:r w:rsidRPr="009439DD">
        <w:rPr>
          <w:lang w:val="es-ES"/>
        </w:rPr>
        <w:lastRenderedPageBreak/>
        <w:t>Ejemplos de tareas con TIC</w:t>
      </w:r>
      <w:bookmarkEnd w:id="34"/>
    </w:p>
    <w:p w14:paraId="38CD5AD5" w14:textId="49034C74" w:rsidR="00EF0FC0" w:rsidRPr="00EF0FC0" w:rsidRDefault="00EF0FC0" w:rsidP="00EF0FC0">
      <w:pPr>
        <w:pStyle w:val="Prrafodelista"/>
        <w:numPr>
          <w:ilvl w:val="0"/>
          <w:numId w:val="18"/>
        </w:numPr>
        <w:rPr>
          <w:lang w:val="es-ES"/>
        </w:rPr>
      </w:pPr>
      <w:r w:rsidRPr="00EF0FC0">
        <w:rPr>
          <w:lang w:val="es-ES"/>
        </w:rPr>
        <w:t>Investigación en línea: los estudiantes pueden utilizar Internet y motores de búsqueda para investigar y recopilar información sobre un tema específico.</w:t>
      </w:r>
    </w:p>
    <w:p w14:paraId="7AE849A4" w14:textId="3DABE461" w:rsidR="00EF0FC0" w:rsidRPr="00EF0FC0" w:rsidRDefault="00EF0FC0" w:rsidP="00EF0FC0">
      <w:pPr>
        <w:pStyle w:val="Prrafodelista"/>
        <w:numPr>
          <w:ilvl w:val="0"/>
          <w:numId w:val="18"/>
        </w:numPr>
        <w:rPr>
          <w:lang w:val="es-ES"/>
        </w:rPr>
      </w:pPr>
      <w:r w:rsidRPr="00EF0FC0">
        <w:rPr>
          <w:lang w:val="es-ES"/>
        </w:rPr>
        <w:t>Creación de presentaciones multimedia: los estudiantes pueden utilizar herramientas como PowerPoint, Prezi o Google Slides para crear presentaciones interactivas con imágenes, videos y gráficos.</w:t>
      </w:r>
    </w:p>
    <w:p w14:paraId="00232B68" w14:textId="42BC6827" w:rsidR="00EF0FC0" w:rsidRPr="00EF0FC0" w:rsidRDefault="00EF0FC0" w:rsidP="00EF0FC0">
      <w:pPr>
        <w:pStyle w:val="Prrafodelista"/>
        <w:numPr>
          <w:ilvl w:val="0"/>
          <w:numId w:val="18"/>
        </w:numPr>
        <w:rPr>
          <w:lang w:val="es-ES"/>
        </w:rPr>
      </w:pPr>
      <w:r w:rsidRPr="00EF0FC0">
        <w:rPr>
          <w:lang w:val="es-ES"/>
        </w:rPr>
        <w:t>Colaboración en línea: los estudiantes pueden trabajar en proyectos colaborativos utilizando herramientas en línea como Google Docs, Trello o Slack, donde pueden compartir y editar documentos, asignar tareas y comunicarse de manera efectiva.</w:t>
      </w:r>
    </w:p>
    <w:p w14:paraId="5E0C0F71" w14:textId="6044DF30" w:rsidR="009E3EC2" w:rsidRPr="00EF0FC0" w:rsidRDefault="00EF0FC0" w:rsidP="00EF0FC0">
      <w:pPr>
        <w:pStyle w:val="Prrafodelista"/>
        <w:numPr>
          <w:ilvl w:val="0"/>
          <w:numId w:val="18"/>
        </w:numPr>
        <w:rPr>
          <w:lang w:val="es-ES"/>
        </w:rPr>
      </w:pPr>
      <w:r w:rsidRPr="00EF0FC0">
        <w:rPr>
          <w:lang w:val="es-ES"/>
        </w:rPr>
        <w:t>Uso de simulaciones y aplicaciones educativas interactivas: los estudiantes pueden utilizar aplicaciones y simulaciones en línea para explorar conceptos científicos, resolver problemas matemáticos o practicar habilidades lingüísticas de manera interactiva.</w:t>
      </w:r>
    </w:p>
    <w:p w14:paraId="4FDC8FC4" w14:textId="77777777" w:rsidR="009E3EC2" w:rsidRPr="009E3EC2" w:rsidRDefault="009E3EC2" w:rsidP="009E3EC2">
      <w:pPr>
        <w:rPr>
          <w:lang w:val="es-ES"/>
        </w:rPr>
      </w:pPr>
    </w:p>
    <w:p w14:paraId="12B9D986" w14:textId="5E975FD6" w:rsidR="002117E6" w:rsidRDefault="009439DD" w:rsidP="007649A0">
      <w:pPr>
        <w:pStyle w:val="Ttulo3"/>
        <w:rPr>
          <w:lang w:val="es-ES"/>
        </w:rPr>
      </w:pPr>
      <w:bookmarkStart w:id="35" w:name="_Toc135598969"/>
      <w:r w:rsidRPr="009439DD">
        <w:rPr>
          <w:lang w:val="es-ES"/>
        </w:rPr>
        <w:t>Uso de las TIC</w:t>
      </w:r>
      <w:bookmarkEnd w:id="35"/>
    </w:p>
    <w:p w14:paraId="4336C2C2" w14:textId="77777777" w:rsidR="008B13EB" w:rsidRPr="008B13EB" w:rsidRDefault="008B13EB" w:rsidP="008B13EB">
      <w:pPr>
        <w:rPr>
          <w:lang w:val="es-ES"/>
        </w:rPr>
      </w:pPr>
      <w:r w:rsidRPr="008B13EB">
        <w:rPr>
          <w:lang w:val="es-ES"/>
        </w:rPr>
        <w:t>Las tecnologías de la información y la comunicación (TIC) se utilizan en diversos contextos y sectores de la sociedad. Algunos ejemplos de uso de las TIC incluyen:</w:t>
      </w:r>
    </w:p>
    <w:p w14:paraId="26DA54A2" w14:textId="77777777" w:rsidR="008B13EB" w:rsidRPr="008B13EB" w:rsidRDefault="008B13EB" w:rsidP="008B13EB">
      <w:pPr>
        <w:rPr>
          <w:lang w:val="es-ES"/>
        </w:rPr>
      </w:pPr>
    </w:p>
    <w:p w14:paraId="575E1146" w14:textId="3B9FCD59" w:rsidR="008B13EB" w:rsidRPr="008B13EB" w:rsidRDefault="008B13EB" w:rsidP="008B13EB">
      <w:pPr>
        <w:pStyle w:val="Prrafodelista"/>
        <w:numPr>
          <w:ilvl w:val="0"/>
          <w:numId w:val="19"/>
        </w:numPr>
        <w:rPr>
          <w:lang w:val="es-ES"/>
        </w:rPr>
      </w:pPr>
      <w:r w:rsidRPr="008B13EB">
        <w:rPr>
          <w:lang w:val="es-ES"/>
        </w:rPr>
        <w:t>Comunicación y colaboración: las TIC permiten la comunicación instantánea a través de correo electrónico, mensajería instantánea, videollamadas y redes sociales. También facilitan la colaboración en proyectos y tareas a través de herramientas en línea.</w:t>
      </w:r>
    </w:p>
    <w:p w14:paraId="2625E2BF" w14:textId="0A42EF38" w:rsidR="008B13EB" w:rsidRPr="008B13EB" w:rsidRDefault="008B13EB" w:rsidP="008B13EB">
      <w:pPr>
        <w:pStyle w:val="Prrafodelista"/>
        <w:numPr>
          <w:ilvl w:val="0"/>
          <w:numId w:val="19"/>
        </w:numPr>
        <w:rPr>
          <w:lang w:val="es-ES"/>
        </w:rPr>
      </w:pPr>
      <w:r w:rsidRPr="008B13EB">
        <w:rPr>
          <w:lang w:val="es-ES"/>
        </w:rPr>
        <w:t>Acceso a la información: las TIC brindan acceso a una amplia gama de información en línea, lo que permite a las personas buscar y obtener conocimientos de manera rápida y eficiente.</w:t>
      </w:r>
    </w:p>
    <w:p w14:paraId="273CB1B5" w14:textId="00486EA5" w:rsidR="008B13EB" w:rsidRPr="008B13EB" w:rsidRDefault="008B13EB" w:rsidP="008B13EB">
      <w:pPr>
        <w:pStyle w:val="Prrafodelista"/>
        <w:numPr>
          <w:ilvl w:val="0"/>
          <w:numId w:val="19"/>
        </w:numPr>
        <w:rPr>
          <w:lang w:val="es-ES"/>
        </w:rPr>
      </w:pPr>
      <w:r w:rsidRPr="008B13EB">
        <w:rPr>
          <w:lang w:val="es-ES"/>
        </w:rPr>
        <w:t xml:space="preserve">Entretenimiento y medios digitales: las TIC han revolucionado la forma en que consumimos medios de entretenimiento, como música, películas, series </w:t>
      </w:r>
      <w:r w:rsidRPr="008B13EB">
        <w:rPr>
          <w:lang w:val="es-ES"/>
        </w:rPr>
        <w:lastRenderedPageBreak/>
        <w:t>y libros, a través de plataformas de transmisión en línea, libros electrónicos y juegos en línea.</w:t>
      </w:r>
    </w:p>
    <w:p w14:paraId="0F3E9D15" w14:textId="716B5D8B" w:rsidR="008B13EB" w:rsidRPr="008B13EB" w:rsidRDefault="008B13EB" w:rsidP="008B13EB">
      <w:pPr>
        <w:pStyle w:val="Prrafodelista"/>
        <w:numPr>
          <w:ilvl w:val="0"/>
          <w:numId w:val="19"/>
        </w:numPr>
        <w:rPr>
          <w:lang w:val="es-ES"/>
        </w:rPr>
      </w:pPr>
      <w:r w:rsidRPr="008B13EB">
        <w:rPr>
          <w:lang w:val="es-ES"/>
        </w:rPr>
        <w:t>Educación y formación: las TIC se utilizan en entornos educativos para facilitar la enseñanza y el aprendizaje, proporcionar recursos educativos interactivos y permitir la capacitación en línea.</w:t>
      </w:r>
    </w:p>
    <w:p w14:paraId="701CE207" w14:textId="77777777" w:rsidR="008B13EB" w:rsidRPr="008B13EB" w:rsidRDefault="008B13EB" w:rsidP="008B13EB">
      <w:pPr>
        <w:pStyle w:val="Prrafodelista"/>
        <w:numPr>
          <w:ilvl w:val="0"/>
          <w:numId w:val="19"/>
        </w:numPr>
        <w:rPr>
          <w:lang w:val="es-ES"/>
        </w:rPr>
      </w:pPr>
      <w:r w:rsidRPr="008B13EB">
        <w:rPr>
          <w:lang w:val="es-ES"/>
        </w:rPr>
        <w:t>Gestión y organización: las TIC se utilizan en la gestión de datos, el seguimiento de proyectos, la administración de empresas y organizaciones, la gestión del tiempo y la planificación.</w:t>
      </w:r>
    </w:p>
    <w:p w14:paraId="1F18179D" w14:textId="77777777" w:rsidR="008B13EB" w:rsidRPr="008B13EB" w:rsidRDefault="008B13EB" w:rsidP="008B13EB">
      <w:pPr>
        <w:rPr>
          <w:lang w:val="es-ES"/>
        </w:rPr>
      </w:pPr>
    </w:p>
    <w:p w14:paraId="2AB543B2" w14:textId="2B131D91" w:rsidR="002117E6" w:rsidRPr="008B13EB" w:rsidRDefault="008B13EB" w:rsidP="00A76AA1">
      <w:pPr>
        <w:rPr>
          <w:lang w:val="es-ES"/>
        </w:rPr>
      </w:pPr>
      <w:r w:rsidRPr="008B13EB">
        <w:rPr>
          <w:lang w:val="es-ES"/>
        </w:rPr>
        <w:t>En resumen, las TIC tienen un amplio rango de aplicaciones y se utilizan en diversos ámbitos, desde la educación hasta el entretenimiento y la comunicación. Su uso adecuado puede mejorar la eficiencia, la productividad y la calidad de vida de las personas.</w:t>
      </w:r>
    </w:p>
    <w:p w14:paraId="06F2DCD5" w14:textId="77777777" w:rsidR="002117E6" w:rsidRDefault="00A76AA1" w:rsidP="00A76AA1">
      <w:pPr>
        <w:contextualSpacing/>
      </w:pPr>
      <w:r>
        <w:rPr>
          <w:noProof/>
          <w:lang w:eastAsia="es-NI"/>
        </w:rPr>
        <mc:AlternateContent>
          <mc:Choice Requires="wpg">
            <w:drawing>
              <wp:anchor distT="0" distB="0" distL="114300" distR="114300" simplePos="0" relativeHeight="251664384" behindDoc="0" locked="0" layoutInCell="1" allowOverlap="1" wp14:anchorId="353FD95B" wp14:editId="6D8239D8">
                <wp:simplePos x="0" y="0"/>
                <wp:positionH relativeFrom="column">
                  <wp:posOffset>-528342</wp:posOffset>
                </wp:positionH>
                <wp:positionV relativeFrom="paragraph">
                  <wp:posOffset>329127</wp:posOffset>
                </wp:positionV>
                <wp:extent cx="6273800" cy="425538"/>
                <wp:effectExtent l="0" t="0" r="0" b="0"/>
                <wp:wrapNone/>
                <wp:docPr id="20" name="Grupo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73800" cy="425538"/>
                          <a:chOff x="1453" y="12277"/>
                          <a:chExt cx="9871" cy="546"/>
                        </a:xfrm>
                      </wpg:grpSpPr>
                      <wps:wsp>
                        <wps:cNvPr id="21" name="Cuadro de texto 2"/>
                        <wps:cNvSpPr txBox="1">
                          <a:spLocks noChangeArrowheads="1"/>
                        </wps:cNvSpPr>
                        <wps:spPr bwMode="auto">
                          <a:xfrm>
                            <a:off x="1453" y="12277"/>
                            <a:ext cx="420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96B9B0" w14:textId="77777777" w:rsidR="00AB2DF6" w:rsidRPr="00A32AB9" w:rsidRDefault="00AB2DF6" w:rsidP="00A32AB9">
                              <w:pPr>
                                <w:pStyle w:val="Ttulo1"/>
                              </w:pPr>
                              <w:bookmarkStart w:id="36" w:name="_Toc46999616"/>
                              <w:bookmarkStart w:id="37" w:name="_Toc51942773"/>
                              <w:bookmarkStart w:id="38" w:name="_Toc135598970"/>
                              <w:r w:rsidRPr="00A32AB9">
                                <w:t>Bibliografía y Webgrafía</w:t>
                              </w:r>
                              <w:bookmarkEnd w:id="36"/>
                              <w:bookmarkEnd w:id="37"/>
                              <w:bookmarkEnd w:id="38"/>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2"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5662" y="12382"/>
                            <a:ext cx="5662"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353FD95B" id="Grupo 20" o:spid="_x0000_s1037" style="position:absolute;left:0;text-align:left;margin-left:-41.6pt;margin-top:25.9pt;width:494pt;height:33.5pt;z-index:251664384" coordorigin="1453,12277" coordsize="9871,5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">
                <v:shape id="_x0000_s1038" type="#_x0000_t202" style="position:absolute;left:1453;top:12277;width:420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" filled="f" stroked="f">
                  <v:textbox>
                    <w:txbxContent>
                      <w:p w14:paraId="3796B9B0" w14:textId="77777777" w:rsidR="00AB2DF6" w:rsidRPr="00A32AB9" w:rsidRDefault="00AB2DF6" w:rsidP="00A32AB9">
                        <w:pPr>
                          <w:pStyle w:val="Ttulo1"/>
                        </w:pPr>
                        <w:bookmarkStart w:id="39" w:name="_Toc46999616"/>
                        <w:bookmarkStart w:id="40" w:name="_Toc51942773"/>
                        <w:bookmarkStart w:id="41" w:name="_Toc135598970"/>
                        <w:r w:rsidRPr="00A32AB9">
                          <w:t>Bibliografía y Webgrafía</w:t>
                        </w:r>
                        <w:bookmarkEnd w:id="39"/>
                        <w:bookmarkEnd w:id="40"/>
                        <w:bookmarkEnd w:id="41"/>
                        <w:r w:rsidRPr="00A32AB9">
                          <w:t xml:space="preserve">  </w:t>
                        </w:r>
                      </w:p>
                    </w:txbxContent>
                  </v:textbox>
                </v:shape>
                <v:shape id="Imagen 6252" o:spid="_x0000_s1039" type="#_x0000_t75" style="position:absolute;left:5662;top:12382;width:5662;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">
                  <v:imagedata r:id="rId11" o:title="UPOLI_identidad" cropbottom="64420f" cropright="31396f"/>
                  <o:lock v:ext="edit" aspectratio="f"/>
                </v:shape>
              </v:group>
            </w:pict>
          </mc:Fallback>
        </mc:AlternateContent>
      </w:r>
    </w:p>
    <w:p w14:paraId="2E0E90B3" w14:textId="77777777" w:rsidR="00AB2DF6" w:rsidRDefault="00AB2DF6" w:rsidP="00A76AA1">
      <w:pPr>
        <w:contextualSpacing/>
      </w:pPr>
    </w:p>
    <w:p w14:paraId="7FD1FB24" w14:textId="77777777" w:rsidR="00AB2DF6" w:rsidRDefault="00AB2DF6" w:rsidP="00A76AA1">
      <w:pPr>
        <w:contextualSpacing/>
      </w:pPr>
    </w:p>
    <w:p w14:paraId="359C854C" w14:textId="111076F9" w:rsidR="00AB2DF6" w:rsidRDefault="00504AE5" w:rsidP="00A76AA1">
      <w:pPr>
        <w:contextualSpacing/>
      </w:pPr>
      <w:r w:rsidRPr="00504AE5">
        <w:t>Ferrés, J. (2012). Competencia Digital y Alfabetización Mediática: Propuestas para el Desarrollo de las Habilidades Digitales. Editorial Gedisa.</w:t>
      </w:r>
    </w:p>
    <w:p w14:paraId="03E2ADBF" w14:textId="00CD0E79" w:rsidR="00AB2DF6" w:rsidRDefault="00950106" w:rsidP="00950106">
      <w:pPr>
        <w:contextualSpacing/>
      </w:pPr>
      <w:r w:rsidRPr="00950106">
        <w:t>Valverde, J. (2017). Tecnologías de la Información y la Comunicación en la Educación. Editorial Síntesis.</w:t>
      </w:r>
    </w:p>
    <w:p w14:paraId="2A30274B" w14:textId="77777777" w:rsidR="00AB2DF6" w:rsidRDefault="00212908" w:rsidP="00A76AA1">
      <w:pPr>
        <w:tabs>
          <w:tab w:val="left" w:pos="1305"/>
        </w:tabs>
        <w:contextualSpacing/>
      </w:pPr>
      <w:r>
        <w:rPr>
          <w:noProof/>
          <w:lang w:eastAsia="es-NI"/>
        </w:rPr>
        <mc:AlternateContent>
          <mc:Choice Requires="wpg">
            <w:drawing>
              <wp:anchor distT="0" distB="0" distL="114300" distR="114300" simplePos="0" relativeHeight="251667456" behindDoc="0" locked="0" layoutInCell="1" allowOverlap="1" wp14:anchorId="37F1FFBE" wp14:editId="59ECE1A1">
                <wp:simplePos x="0" y="0"/>
                <wp:positionH relativeFrom="column">
                  <wp:posOffset>-420370</wp:posOffset>
                </wp:positionH>
                <wp:positionV relativeFrom="paragraph">
                  <wp:posOffset>160655</wp:posOffset>
                </wp:positionV>
                <wp:extent cx="6384290" cy="336550"/>
                <wp:effectExtent l="0" t="0" r="0" b="6350"/>
                <wp:wrapNone/>
                <wp:docPr id="17" name="Grupo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36550"/>
                          <a:chOff x="1453" y="5162"/>
                          <a:chExt cx="10054" cy="530"/>
                        </a:xfrm>
                      </wpg:grpSpPr>
                      <wps:wsp>
                        <wps:cNvPr id="18" name="Cuadro de texto 2"/>
                        <wps:cNvSpPr txBox="1">
                          <a:spLocks noChangeArrowheads="1"/>
                        </wps:cNvSpPr>
                        <wps:spPr bwMode="auto">
                          <a:xfrm>
                            <a:off x="1453" y="5162"/>
                            <a:ext cx="168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DDD930" w14:textId="77777777" w:rsidR="00AB2DF6" w:rsidRPr="00A32AB9" w:rsidRDefault="00AB2DF6" w:rsidP="00A32AB9">
                              <w:pPr>
                                <w:pStyle w:val="Ttulo1"/>
                              </w:pPr>
                              <w:bookmarkStart w:id="42" w:name="_Toc46999617"/>
                              <w:bookmarkStart w:id="43" w:name="_Toc51942774"/>
                              <w:bookmarkStart w:id="44" w:name="_Toc135598971"/>
                              <w:r w:rsidRPr="00A32AB9">
                                <w:t>Glosario</w:t>
                              </w:r>
                              <w:bookmarkEnd w:id="42"/>
                              <w:bookmarkEnd w:id="43"/>
                              <w:bookmarkEnd w:id="44"/>
                              <w:r w:rsidRPr="00A32AB9">
                                <w:t xml:space="preserve">  </w:t>
                              </w:r>
                            </w:p>
                          </w:txbxContent>
                        </wps:txbx>
                        <wps:bodyPr rot="0" vert="horz" wrap="square" lIns="91440" tIns="45720" rIns="91440" bIns="45720" anchor="t" anchorCtr="0" upright="1">
                          <a:spAutoFit/>
                        </wps:bodyPr>
                      </wps:wsp>
                      <pic:pic xmlns:pic="http://schemas.openxmlformats.org/drawingml/2006/picture">
                        <pic:nvPicPr>
                          <pic:cNvPr id="19"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3142" y="5251"/>
                            <a:ext cx="8365"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37F1FFBE" id="Grupo 17" o:spid="_x0000_s1040" style="position:absolute;left:0;text-align:left;margin-left:-33.1pt;margin-top:12.65pt;width:502.7pt;height:26.5pt;z-index:251667456" coordorigin="1453,5162" coordsize="10054,5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">
                <v:shape id="_x0000_s1041" type="#_x0000_t202" style="position:absolute;left:1453;top:5162;width:168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" filled="f" stroked="f">
                  <v:textbox style="mso-fit-shape-to-text:t">
                    <w:txbxContent>
                      <w:p w14:paraId="3DDDD930" w14:textId="77777777" w:rsidR="00AB2DF6" w:rsidRPr="00A32AB9" w:rsidRDefault="00AB2DF6" w:rsidP="00A32AB9">
                        <w:pPr>
                          <w:pStyle w:val="Ttulo1"/>
                        </w:pPr>
                        <w:bookmarkStart w:id="45" w:name="_Toc46999617"/>
                        <w:bookmarkStart w:id="46" w:name="_Toc51942774"/>
                        <w:bookmarkStart w:id="47" w:name="_Toc135598971"/>
                        <w:r w:rsidRPr="00A32AB9">
                          <w:t>Glosario</w:t>
                        </w:r>
                        <w:bookmarkEnd w:id="45"/>
                        <w:bookmarkEnd w:id="46"/>
                        <w:bookmarkEnd w:id="47"/>
                        <w:r w:rsidRPr="00A32AB9">
                          <w:t xml:space="preserve">  </w:t>
                        </w:r>
                      </w:p>
                    </w:txbxContent>
                  </v:textbox>
                </v:shape>
                <v:shape id="Imagen 6252" o:spid="_x0000_s1042" type="#_x0000_t75" style="position:absolute;left:3142;top:5251;width:8365;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">
                  <v:imagedata r:id="rId11" o:title="UPOLI_identidad" cropbottom="64420f" cropright="31396f"/>
                  <o:lock v:ext="edit" aspectratio="f"/>
                </v:shape>
              </v:group>
            </w:pict>
          </mc:Fallback>
        </mc:AlternateContent>
      </w:r>
    </w:p>
    <w:p w14:paraId="146036D9" w14:textId="77777777" w:rsidR="00AB2DF6" w:rsidRDefault="00AB2DF6" w:rsidP="00A76AA1">
      <w:pPr>
        <w:tabs>
          <w:tab w:val="left" w:pos="1305"/>
        </w:tabs>
        <w:contextualSpacing/>
      </w:pPr>
    </w:p>
    <w:p w14:paraId="4A24EB10" w14:textId="77777777" w:rsidR="00AB2DF6" w:rsidRDefault="00AB2DF6" w:rsidP="00A76AA1">
      <w:pPr>
        <w:tabs>
          <w:tab w:val="left" w:pos="1305"/>
        </w:tabs>
        <w:contextualSpacing/>
      </w:pPr>
    </w:p>
    <w:p w14:paraId="263D1444" w14:textId="77777777" w:rsidR="00C66AA5" w:rsidRDefault="00C66AA5" w:rsidP="00C66AA5">
      <w:pPr>
        <w:tabs>
          <w:tab w:val="left" w:pos="1305"/>
        </w:tabs>
        <w:contextualSpacing/>
      </w:pPr>
      <w:r>
        <w:t>Buscadores de Internet: Son herramientas en línea que permiten buscar información en la web utilizando palabras clave. Algunos ejemplos son Google, Bing y Yahoo.</w:t>
      </w:r>
    </w:p>
    <w:p w14:paraId="103F3DFC" w14:textId="77777777" w:rsidR="00C66AA5" w:rsidRDefault="00C66AA5" w:rsidP="00C66AA5">
      <w:pPr>
        <w:tabs>
          <w:tab w:val="left" w:pos="1305"/>
        </w:tabs>
        <w:contextualSpacing/>
      </w:pPr>
      <w:r>
        <w:t>Competencia digital: La capacidad de utilizar las tecnologías digitales de manera efectiva, comprender y evaluar la información en línea, comunicarse y colaborar en entornos digitales, y resolver problemas utilizando herramientas digitales.</w:t>
      </w:r>
    </w:p>
    <w:p w14:paraId="6539B8BF" w14:textId="77777777" w:rsidR="00C66AA5" w:rsidRDefault="00C66AA5" w:rsidP="00C66AA5">
      <w:pPr>
        <w:tabs>
          <w:tab w:val="left" w:pos="1305"/>
        </w:tabs>
        <w:contextualSpacing/>
      </w:pPr>
      <w:r>
        <w:lastRenderedPageBreak/>
        <w:t>Conceptos Básicos: Son los fundamentos o principios fundamentales relacionados con un tema o área específica. En este contexto, se refiere a los conceptos fundamentales relacionados con el uso de Internet y las tecnologías digitales.</w:t>
      </w:r>
    </w:p>
    <w:p w14:paraId="72716D2C" w14:textId="77777777" w:rsidR="00C66AA5" w:rsidRDefault="00C66AA5" w:rsidP="00C66AA5">
      <w:pPr>
        <w:tabs>
          <w:tab w:val="left" w:pos="1305"/>
        </w:tabs>
        <w:contextualSpacing/>
      </w:pPr>
      <w:r>
        <w:t>Conceptos de red: Incluyen topología de red, protocolos de red, enrutamiento, seguridad de red, direcciones IP, entre otros.</w:t>
      </w:r>
    </w:p>
    <w:p w14:paraId="04761F82" w14:textId="77777777" w:rsidR="00C66AA5" w:rsidRDefault="00C66AA5" w:rsidP="00C66AA5">
      <w:pPr>
        <w:tabs>
          <w:tab w:val="left" w:pos="1305"/>
        </w:tabs>
        <w:contextualSpacing/>
      </w:pPr>
      <w:r>
        <w:t>Creación de Cuentas de correo y redes sociales: Proceso de registro en una plataforma en línea para crear una cuenta de correo electrónico o perfil en una red social, proporcionando información personal y configurando credenciales de acceso.</w:t>
      </w:r>
    </w:p>
    <w:p w14:paraId="42A36EB5" w14:textId="77777777" w:rsidR="00C66AA5" w:rsidRDefault="00C66AA5" w:rsidP="00C66AA5">
      <w:pPr>
        <w:tabs>
          <w:tab w:val="left" w:pos="1305"/>
        </w:tabs>
        <w:contextualSpacing/>
      </w:pPr>
      <w:r>
        <w:t>Ejemplos de tareas con TIC: Realizar investigaciones en línea, crear presentaciones multimedia, participar en foros de discusión, utilizar plataformas de aprendizaje en línea, acceder a recursos educativos en línea, entre otros.</w:t>
      </w:r>
    </w:p>
    <w:p w14:paraId="12DADD3D" w14:textId="77777777" w:rsidR="00C66AA5" w:rsidRDefault="00C66AA5" w:rsidP="00C66AA5">
      <w:pPr>
        <w:tabs>
          <w:tab w:val="left" w:pos="1305"/>
        </w:tabs>
        <w:contextualSpacing/>
      </w:pPr>
      <w:r>
        <w:t>El Internet Explorer: Un antiguo navegador web desarrollado por Microsoft, que ha sido reemplazado por Microsoft Edge en versiones recientes de Windows.</w:t>
      </w:r>
    </w:p>
    <w:p w14:paraId="71662B93" w14:textId="77777777" w:rsidR="00C66AA5" w:rsidRDefault="00C66AA5" w:rsidP="00C66AA5">
      <w:pPr>
        <w:tabs>
          <w:tab w:val="left" w:pos="1305"/>
        </w:tabs>
        <w:contextualSpacing/>
      </w:pPr>
      <w:r>
        <w:t>Elementos que componen el Internet: Incluyen servidores, routers, cables de fibra óptica, protocolos de comunicación, direcciones IP, dominios, etc.</w:t>
      </w:r>
    </w:p>
    <w:p w14:paraId="77A28C01" w14:textId="77777777" w:rsidR="00C66AA5" w:rsidRDefault="00C66AA5" w:rsidP="00C66AA5">
      <w:pPr>
        <w:tabs>
          <w:tab w:val="left" w:pos="1305"/>
        </w:tabs>
        <w:contextualSpacing/>
      </w:pPr>
      <w:r>
        <w:t>Herramientas web 2.0: Incluyen blogs, wikis, redes sociales, plataformas de colaboración en línea, herramientas de creación y edición de contenido multimedia, entre otros.</w:t>
      </w:r>
    </w:p>
    <w:p w14:paraId="31E1E7E4" w14:textId="77777777" w:rsidR="00C66AA5" w:rsidRDefault="00C66AA5" w:rsidP="00C66AA5">
      <w:pPr>
        <w:tabs>
          <w:tab w:val="left" w:pos="1305"/>
        </w:tabs>
        <w:contextualSpacing/>
      </w:pPr>
      <w:r>
        <w:t>Internet: Una red global de computadoras interconectadas que permite el intercambio de información y recursos a través de protocolos de comunicación estándar.</w:t>
      </w:r>
    </w:p>
    <w:p w14:paraId="4289F476" w14:textId="77777777" w:rsidR="00C66AA5" w:rsidRDefault="00C66AA5" w:rsidP="00C66AA5">
      <w:pPr>
        <w:tabs>
          <w:tab w:val="left" w:pos="1305"/>
        </w:tabs>
        <w:contextualSpacing/>
      </w:pPr>
      <w:r>
        <w:t>La nube y la computación: La nube (cloud) se refiere a servicios y recursos de almacenamiento, procesamiento y software que se acceden a través de Internet. La computación en la nube implica el uso de estos servicios.</w:t>
      </w:r>
    </w:p>
    <w:p w14:paraId="41743C84" w14:textId="77777777" w:rsidR="00C66AA5" w:rsidRDefault="00C66AA5" w:rsidP="00C66AA5">
      <w:pPr>
        <w:tabs>
          <w:tab w:val="left" w:pos="1305"/>
        </w:tabs>
        <w:contextualSpacing/>
      </w:pPr>
      <w:r>
        <w:t>Las TIC y la Web 2.0: Las Tecnologías de la Información y Comunicación (TIC) se refieren al conjunto de herramientas y recursos tecnológicos utilizados para la adquisición, almacenamiento, procesamiento y transmisión de información. La Web 2.0 se refiere a la segunda generación de la web, caracterizada por la participación activa de los usuarios, la interacción y el intercambio de contenido.</w:t>
      </w:r>
    </w:p>
    <w:p w14:paraId="23427224" w14:textId="77777777" w:rsidR="00C66AA5" w:rsidRDefault="00C66AA5" w:rsidP="00C66AA5">
      <w:pPr>
        <w:tabs>
          <w:tab w:val="left" w:pos="1305"/>
        </w:tabs>
        <w:contextualSpacing/>
      </w:pPr>
      <w:r>
        <w:lastRenderedPageBreak/>
        <w:t>Navegador Web: Un programa de software que permite acceder y visualizar páginas web, así como interactuar con ellas. Ejemplos populares son Chrome, Firefox, Safari y Edge.</w:t>
      </w:r>
    </w:p>
    <w:p w14:paraId="47218EEB" w14:textId="77777777" w:rsidR="00C66AA5" w:rsidRDefault="00C66AA5" w:rsidP="00C66AA5">
      <w:pPr>
        <w:tabs>
          <w:tab w:val="left" w:pos="1305"/>
        </w:tabs>
        <w:contextualSpacing/>
      </w:pPr>
      <w:r>
        <w:t>Página Web: Un documento digital compuesto por contenido textual, gráfico y multimedia, accesible a través de un navegador web y alojado en un servidor.</w:t>
      </w:r>
    </w:p>
    <w:p w14:paraId="6D749DEB" w14:textId="77777777" w:rsidR="00C66AA5" w:rsidRDefault="00C66AA5" w:rsidP="00C66AA5">
      <w:pPr>
        <w:tabs>
          <w:tab w:val="left" w:pos="1305"/>
        </w:tabs>
        <w:contextualSpacing/>
      </w:pPr>
      <w:r>
        <w:t>Redes sociales y correos: Las redes sociales son plataformas en línea donde los usuarios pueden crear perfiles, conectarse con otras personas y compartir contenido. Los correos electrónicos permiten el intercambio de mensajes y archivos entre usuarios a través de Internet.</w:t>
      </w:r>
    </w:p>
    <w:p w14:paraId="2DDB2454" w14:textId="77777777" w:rsidR="00C66AA5" w:rsidRDefault="00C66AA5" w:rsidP="00C66AA5">
      <w:pPr>
        <w:tabs>
          <w:tab w:val="left" w:pos="1305"/>
        </w:tabs>
        <w:contextualSpacing/>
      </w:pPr>
      <w:r>
        <w:t>Servicios que ofrece el Internet: Correo electrónico, transferencia de archivos (FTP), acceso remoto (SSH), servicios de transmisión (streaming), redes sociales, videoconferencias, entre otros.</w:t>
      </w:r>
    </w:p>
    <w:p w14:paraId="4B0D69FB" w14:textId="77777777" w:rsidR="00C66AA5" w:rsidRDefault="00C66AA5" w:rsidP="00C66AA5">
      <w:pPr>
        <w:tabs>
          <w:tab w:val="left" w:pos="1305"/>
        </w:tabs>
        <w:contextualSpacing/>
      </w:pPr>
      <w:r>
        <w:t>TIC en la educación: El uso de las Tecnologías de la Información y Comunicación en el ámbito educativo para mejorar el proceso de enseñanza y aprendizaje, promover la colaboración, facilitar el acceso a recursos educativos y desarrollar habilidades digitales en los estudiantes.</w:t>
      </w:r>
    </w:p>
    <w:p w14:paraId="5CA79640" w14:textId="77777777" w:rsidR="00C66AA5" w:rsidRDefault="00C66AA5" w:rsidP="00C66AA5">
      <w:pPr>
        <w:tabs>
          <w:tab w:val="left" w:pos="1305"/>
        </w:tabs>
        <w:contextualSpacing/>
      </w:pPr>
      <w:r>
        <w:t>Tipos de nube informática: Nube pública, nube privada, nube híbrida. Cada tipo tiene diferentes niveles de acceso y control sobre los recursos y servicios en la nube.</w:t>
      </w:r>
    </w:p>
    <w:p w14:paraId="243C0DD0" w14:textId="77777777" w:rsidR="00C66AA5" w:rsidRDefault="00C66AA5" w:rsidP="00C66AA5">
      <w:pPr>
        <w:tabs>
          <w:tab w:val="left" w:pos="1305"/>
        </w:tabs>
        <w:contextualSpacing/>
      </w:pPr>
      <w:r>
        <w:t>Tipos de redes sociales y correos: Ejemplos de redes sociales incluyen Facebook, Twitter, Instagram y LinkedIn. Los servicios de correo electrónico populares incluyen Gmail, Outlook y Yahoo Mail.</w:t>
      </w:r>
    </w:p>
    <w:p w14:paraId="2EEAA201" w14:textId="77777777" w:rsidR="00C66AA5" w:rsidRDefault="00C66AA5" w:rsidP="00C66AA5">
      <w:pPr>
        <w:tabs>
          <w:tab w:val="left" w:pos="1305"/>
        </w:tabs>
        <w:contextualSpacing/>
      </w:pPr>
      <w:r>
        <w:t>Trabajos colaborativos con redes sociales y correos: Utilizar las redes sociales y el correo electrónico para trabajar en equipo, compartir información, colaborar en proyectos y comunicarse de manera efectiva entre los miembros de un grupo.</w:t>
      </w:r>
    </w:p>
    <w:p w14:paraId="7A55D81A" w14:textId="77777777" w:rsidR="00C66AA5" w:rsidRDefault="00C66AA5" w:rsidP="00C66AA5">
      <w:pPr>
        <w:tabs>
          <w:tab w:val="left" w:pos="1305"/>
        </w:tabs>
        <w:contextualSpacing/>
      </w:pPr>
      <w:r>
        <w:t>Uso de las TIC: El aprovechamiento de las Tecnologías de la Información y Comunicación en diferentes aspectos de la vida cotidiana, como el trabajo, la educación, el entretenimiento, la comunicación y la gestión de información.</w:t>
      </w:r>
    </w:p>
    <w:p w14:paraId="4A50522F" w14:textId="77777777" w:rsidR="00C66AA5" w:rsidRDefault="00C66AA5" w:rsidP="00C66AA5">
      <w:pPr>
        <w:tabs>
          <w:tab w:val="left" w:pos="1305"/>
        </w:tabs>
        <w:contextualSpacing/>
      </w:pPr>
      <w:r>
        <w:t>Uso del navegador: Consiste en abrir un navegador web, ingresar una dirección web (URL) o realizar búsquedas para acceder a contenido en línea, interactuar con formularios, reproducir multimedia, entre otras actividades.</w:t>
      </w:r>
    </w:p>
    <w:p w14:paraId="066DAEEB" w14:textId="77777777" w:rsidR="00C66AA5" w:rsidRDefault="00C66AA5" w:rsidP="00C66AA5">
      <w:pPr>
        <w:tabs>
          <w:tab w:val="left" w:pos="1305"/>
        </w:tabs>
        <w:contextualSpacing/>
      </w:pPr>
      <w:r>
        <w:lastRenderedPageBreak/>
        <w:t>Usos Educativos de las redes sociales y el correo: Las redes sociales y el correo electrónico pueden ser utilizados en entornos educativos para la comunicación entre estudiantes y profesores, colaboración en proyectos, intercambio de recursos y facilitar el aprendizaje en línea.</w:t>
      </w:r>
    </w:p>
    <w:p w14:paraId="38DC18AE" w14:textId="77777777" w:rsidR="00C66AA5" w:rsidRDefault="00C66AA5" w:rsidP="00C66AA5">
      <w:pPr>
        <w:tabs>
          <w:tab w:val="left" w:pos="1305"/>
        </w:tabs>
        <w:contextualSpacing/>
      </w:pPr>
      <w:r>
        <w:t>WWW (World Wide Web): Un sistema de distribución de información en Internet que permite acceder y navegar por páginas web a través de enlaces hipertexto.</w:t>
      </w:r>
    </w:p>
    <w:sectPr w:rsidR="00C66AA5" w:rsidSect="00A66A79">
      <w:headerReference w:type="default" r:id="rId16"/>
      <w:footerReference w:type="default" r:id="rId17"/>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F58076" w14:textId="77777777" w:rsidR="00EB434E" w:rsidRDefault="00EB434E" w:rsidP="007F1B53">
      <w:pPr>
        <w:spacing w:before="0" w:after="0" w:line="240" w:lineRule="auto"/>
      </w:pPr>
      <w:r>
        <w:separator/>
      </w:r>
    </w:p>
  </w:endnote>
  <w:endnote w:type="continuationSeparator" w:id="0">
    <w:p w14:paraId="41D7114C" w14:textId="77777777" w:rsidR="00EB434E" w:rsidRDefault="00EB434E"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lawik Light">
    <w:altName w:val="Calibri"/>
    <w:charset w:val="00"/>
    <w:family w:val="swiss"/>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F3956D" w14:textId="77777777" w:rsidR="00A67DD5" w:rsidRPr="00F3756A" w:rsidRDefault="00A67DD5" w:rsidP="00F3756A">
    <w:pPr>
      <w:pStyle w:val="Piedepgina"/>
    </w:pPr>
    <w:r>
      <w:rPr>
        <w:noProof/>
      </w:rPr>
      <w:drawing>
        <wp:anchor distT="0" distB="0" distL="114300" distR="114300" simplePos="0" relativeHeight="251670528" behindDoc="1" locked="0" layoutInCell="1" allowOverlap="1" wp14:anchorId="4B5BE85A" wp14:editId="1FED97F1">
          <wp:simplePos x="0" y="0"/>
          <wp:positionH relativeFrom="column">
            <wp:posOffset>-1077595</wp:posOffset>
          </wp:positionH>
          <wp:positionV relativeFrom="paragraph">
            <wp:posOffset>-112395</wp:posOffset>
          </wp:positionV>
          <wp:extent cx="7789545" cy="822325"/>
          <wp:effectExtent l="0" t="0" r="190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78EACAD2" wp14:editId="6273C50F">
              <wp:simplePos x="0" y="0"/>
              <wp:positionH relativeFrom="column">
                <wp:posOffset>4145729</wp:posOffset>
              </wp:positionH>
              <wp:positionV relativeFrom="paragraph">
                <wp:posOffset>-99097</wp:posOffset>
              </wp:positionV>
              <wp:extent cx="2360930" cy="327660"/>
              <wp:effectExtent l="0" t="0" r="0" b="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6423DC61"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4ECA4FAD" w14:textId="77777777" w:rsidR="00A67DD5" w:rsidRDefault="00A67DD5"/>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78EACAD2" id="_x0000_t202" coordsize="21600,21600" o:spt="202" path="m,l,21600r21600,l21600,xe">
              <v:stroke joinstyle="miter"/>
              <v:path gradientshapeok="t" o:connecttype="rect"/>
            </v:shapetype>
            <v:shape id="Cuadro de texto 2" o:spid="_x0000_s1043" type="#_x0000_t202" style="position:absolute;left:0;text-align:left;margin-left:326.45pt;margin-top:-7.8pt;width:185.9pt;height:25.8pt;z-index:2516695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" filled="f" stroked="f">
              <v:textbox>
                <w:txbxContent>
                  <w:p w14:paraId="6423DC61"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4ECA4FAD" w14:textId="77777777" w:rsidR="00A67DD5" w:rsidRDefault="00A67DD5"/>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E51FA7" w14:textId="77777777" w:rsidR="00EB434E" w:rsidRDefault="00EB434E" w:rsidP="007F1B53">
      <w:pPr>
        <w:spacing w:before="0" w:after="0" w:line="240" w:lineRule="auto"/>
      </w:pPr>
      <w:r>
        <w:separator/>
      </w:r>
    </w:p>
  </w:footnote>
  <w:footnote w:type="continuationSeparator" w:id="0">
    <w:p w14:paraId="2FA558F7" w14:textId="77777777" w:rsidR="00EB434E" w:rsidRDefault="00EB434E"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4FB162" w14:textId="77777777" w:rsidR="00A66A79" w:rsidRDefault="00A66A79">
    <w:pPr>
      <w:pStyle w:val="Encabezado"/>
    </w:pPr>
    <w:r>
      <w:rPr>
        <w:noProof/>
      </w:rPr>
      <w:drawing>
        <wp:anchor distT="0" distB="0" distL="114300" distR="114300" simplePos="0" relativeHeight="251667456" behindDoc="0" locked="0" layoutInCell="1" allowOverlap="1" wp14:anchorId="57C0BA9B" wp14:editId="17C3BDFA">
          <wp:simplePos x="0" y="0"/>
          <wp:positionH relativeFrom="column">
            <wp:posOffset>-1133848</wp:posOffset>
          </wp:positionH>
          <wp:positionV relativeFrom="paragraph">
            <wp:posOffset>-439196</wp:posOffset>
          </wp:positionV>
          <wp:extent cx="7795895" cy="99758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36D58"/>
    <w:multiLevelType w:val="hybridMultilevel"/>
    <w:tmpl w:val="54A8441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4BD785C"/>
    <w:multiLevelType w:val="hybridMultilevel"/>
    <w:tmpl w:val="60A4F34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 w15:restartNumberingAfterBreak="0">
    <w:nsid w:val="074D4C4E"/>
    <w:multiLevelType w:val="hybridMultilevel"/>
    <w:tmpl w:val="54A84418"/>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3" w15:restartNumberingAfterBreak="0">
    <w:nsid w:val="0DC90CBC"/>
    <w:multiLevelType w:val="hybridMultilevel"/>
    <w:tmpl w:val="7438F230"/>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4" w15:restartNumberingAfterBreak="0">
    <w:nsid w:val="107D3541"/>
    <w:multiLevelType w:val="hybridMultilevel"/>
    <w:tmpl w:val="9AB209F4"/>
    <w:lvl w:ilvl="0" w:tplc="FFFFFFF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5" w15:restartNumberingAfterBreak="0">
    <w:nsid w:val="11621E28"/>
    <w:multiLevelType w:val="hybridMultilevel"/>
    <w:tmpl w:val="1A327282"/>
    <w:lvl w:ilvl="0" w:tplc="FFFFFFF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6" w15:restartNumberingAfterBreak="0">
    <w:nsid w:val="17123A28"/>
    <w:multiLevelType w:val="hybridMultilevel"/>
    <w:tmpl w:val="C0BEE6F0"/>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7" w15:restartNumberingAfterBreak="0">
    <w:nsid w:val="292640EE"/>
    <w:multiLevelType w:val="hybridMultilevel"/>
    <w:tmpl w:val="76F283AC"/>
    <w:lvl w:ilvl="0" w:tplc="FFFFFFF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8" w15:restartNumberingAfterBreak="0">
    <w:nsid w:val="2BA50134"/>
    <w:multiLevelType w:val="hybridMultilevel"/>
    <w:tmpl w:val="A450FFB4"/>
    <w:lvl w:ilvl="0" w:tplc="FFFFFFF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9" w15:restartNumberingAfterBreak="0">
    <w:nsid w:val="44757723"/>
    <w:multiLevelType w:val="hybridMultilevel"/>
    <w:tmpl w:val="A79216F0"/>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0" w15:restartNumberingAfterBreak="0">
    <w:nsid w:val="47F839BC"/>
    <w:multiLevelType w:val="hybridMultilevel"/>
    <w:tmpl w:val="51F8317E"/>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1" w15:restartNumberingAfterBreak="0">
    <w:nsid w:val="4E334471"/>
    <w:multiLevelType w:val="hybridMultilevel"/>
    <w:tmpl w:val="D886077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2" w15:restartNumberingAfterBreak="0">
    <w:nsid w:val="52F5483D"/>
    <w:multiLevelType w:val="hybridMultilevel"/>
    <w:tmpl w:val="FA24BB86"/>
    <w:lvl w:ilvl="0" w:tplc="FFFFFFF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3" w15:restartNumberingAfterBreak="0">
    <w:nsid w:val="54B433D0"/>
    <w:multiLevelType w:val="hybridMultilevel"/>
    <w:tmpl w:val="CEC84A1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4" w15:restartNumberingAfterBreak="0">
    <w:nsid w:val="56D749E3"/>
    <w:multiLevelType w:val="hybridMultilevel"/>
    <w:tmpl w:val="ADA6435C"/>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5" w15:restartNumberingAfterBreak="0">
    <w:nsid w:val="5C810D00"/>
    <w:multiLevelType w:val="hybridMultilevel"/>
    <w:tmpl w:val="E9BA1CD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6" w15:restartNumberingAfterBreak="0">
    <w:nsid w:val="5D8F7F85"/>
    <w:multiLevelType w:val="hybridMultilevel"/>
    <w:tmpl w:val="A580BE20"/>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7" w15:restartNumberingAfterBreak="0">
    <w:nsid w:val="658C7B1D"/>
    <w:multiLevelType w:val="hybridMultilevel"/>
    <w:tmpl w:val="B964CAEC"/>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8" w15:restartNumberingAfterBreak="0">
    <w:nsid w:val="7708308F"/>
    <w:multiLevelType w:val="hybridMultilevel"/>
    <w:tmpl w:val="3AF681FC"/>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num w:numId="1" w16cid:durableId="1677804236">
    <w:abstractNumId w:val="14"/>
  </w:num>
  <w:num w:numId="2" w16cid:durableId="783620495">
    <w:abstractNumId w:val="9"/>
  </w:num>
  <w:num w:numId="3" w16cid:durableId="905871100">
    <w:abstractNumId w:val="17"/>
  </w:num>
  <w:num w:numId="4" w16cid:durableId="176894379">
    <w:abstractNumId w:val="6"/>
  </w:num>
  <w:num w:numId="5" w16cid:durableId="1444807803">
    <w:abstractNumId w:val="3"/>
  </w:num>
  <w:num w:numId="6" w16cid:durableId="1107695690">
    <w:abstractNumId w:val="2"/>
  </w:num>
  <w:num w:numId="7" w16cid:durableId="440494228">
    <w:abstractNumId w:val="10"/>
  </w:num>
  <w:num w:numId="8" w16cid:durableId="705910269">
    <w:abstractNumId w:val="1"/>
  </w:num>
  <w:num w:numId="9" w16cid:durableId="465662135">
    <w:abstractNumId w:val="16"/>
  </w:num>
  <w:num w:numId="10" w16cid:durableId="279144513">
    <w:abstractNumId w:val="0"/>
  </w:num>
  <w:num w:numId="11" w16cid:durableId="1254246836">
    <w:abstractNumId w:val="12"/>
  </w:num>
  <w:num w:numId="12" w16cid:durableId="1732383234">
    <w:abstractNumId w:val="5"/>
  </w:num>
  <w:num w:numId="13" w16cid:durableId="451822393">
    <w:abstractNumId w:val="8"/>
  </w:num>
  <w:num w:numId="14" w16cid:durableId="1329282563">
    <w:abstractNumId w:val="7"/>
  </w:num>
  <w:num w:numId="15" w16cid:durableId="1317686787">
    <w:abstractNumId w:val="4"/>
  </w:num>
  <w:num w:numId="16" w16cid:durableId="576133743">
    <w:abstractNumId w:val="15"/>
  </w:num>
  <w:num w:numId="17" w16cid:durableId="1384331639">
    <w:abstractNumId w:val="11"/>
  </w:num>
  <w:num w:numId="18" w16cid:durableId="1171221516">
    <w:abstractNumId w:val="13"/>
  </w:num>
  <w:num w:numId="19" w16cid:durableId="123223113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CFF"/>
    <w:rsid w:val="00037500"/>
    <w:rsid w:val="00042DCC"/>
    <w:rsid w:val="000446AD"/>
    <w:rsid w:val="000A49C6"/>
    <w:rsid w:val="001111A2"/>
    <w:rsid w:val="001138D5"/>
    <w:rsid w:val="00116A5E"/>
    <w:rsid w:val="00143117"/>
    <w:rsid w:val="001726BE"/>
    <w:rsid w:val="00175EDB"/>
    <w:rsid w:val="0018373F"/>
    <w:rsid w:val="001C720B"/>
    <w:rsid w:val="001F02B0"/>
    <w:rsid w:val="0020003D"/>
    <w:rsid w:val="00207DA4"/>
    <w:rsid w:val="002117E6"/>
    <w:rsid w:val="00212908"/>
    <w:rsid w:val="00232293"/>
    <w:rsid w:val="002406F9"/>
    <w:rsid w:val="0028133E"/>
    <w:rsid w:val="002A6BFE"/>
    <w:rsid w:val="002E3A77"/>
    <w:rsid w:val="002F0A67"/>
    <w:rsid w:val="00346434"/>
    <w:rsid w:val="00354BDC"/>
    <w:rsid w:val="003717C3"/>
    <w:rsid w:val="00373028"/>
    <w:rsid w:val="003B1D26"/>
    <w:rsid w:val="003E0D37"/>
    <w:rsid w:val="003F3A88"/>
    <w:rsid w:val="00421ADE"/>
    <w:rsid w:val="004A18B8"/>
    <w:rsid w:val="004B538A"/>
    <w:rsid w:val="004F4080"/>
    <w:rsid w:val="00504AE5"/>
    <w:rsid w:val="00507CCA"/>
    <w:rsid w:val="005151F8"/>
    <w:rsid w:val="005226C9"/>
    <w:rsid w:val="00526FCA"/>
    <w:rsid w:val="0054053B"/>
    <w:rsid w:val="00547521"/>
    <w:rsid w:val="005757F8"/>
    <w:rsid w:val="005A351B"/>
    <w:rsid w:val="005B0B82"/>
    <w:rsid w:val="005B7617"/>
    <w:rsid w:val="005C2EC8"/>
    <w:rsid w:val="005C6C42"/>
    <w:rsid w:val="005E27A5"/>
    <w:rsid w:val="006233F8"/>
    <w:rsid w:val="00635F19"/>
    <w:rsid w:val="00636C8A"/>
    <w:rsid w:val="00680D3C"/>
    <w:rsid w:val="00686701"/>
    <w:rsid w:val="006A6938"/>
    <w:rsid w:val="006B6105"/>
    <w:rsid w:val="006E2AEC"/>
    <w:rsid w:val="007314FF"/>
    <w:rsid w:val="007649A0"/>
    <w:rsid w:val="007B099C"/>
    <w:rsid w:val="007F1B53"/>
    <w:rsid w:val="008269E4"/>
    <w:rsid w:val="0083075B"/>
    <w:rsid w:val="00843820"/>
    <w:rsid w:val="00857A4F"/>
    <w:rsid w:val="00880817"/>
    <w:rsid w:val="00881EBE"/>
    <w:rsid w:val="00891D18"/>
    <w:rsid w:val="00895933"/>
    <w:rsid w:val="008B0A58"/>
    <w:rsid w:val="008B13EB"/>
    <w:rsid w:val="008F0D40"/>
    <w:rsid w:val="00924FC4"/>
    <w:rsid w:val="009439DD"/>
    <w:rsid w:val="00950106"/>
    <w:rsid w:val="0096185C"/>
    <w:rsid w:val="00984E87"/>
    <w:rsid w:val="009873A3"/>
    <w:rsid w:val="00993871"/>
    <w:rsid w:val="009D032A"/>
    <w:rsid w:val="009E3EC2"/>
    <w:rsid w:val="00A32AB9"/>
    <w:rsid w:val="00A66A79"/>
    <w:rsid w:val="00A67DD5"/>
    <w:rsid w:val="00A76AA1"/>
    <w:rsid w:val="00AA367E"/>
    <w:rsid w:val="00AB2DF6"/>
    <w:rsid w:val="00AF551B"/>
    <w:rsid w:val="00B0400E"/>
    <w:rsid w:val="00B0609B"/>
    <w:rsid w:val="00B47A03"/>
    <w:rsid w:val="00BC01BC"/>
    <w:rsid w:val="00BC2D7C"/>
    <w:rsid w:val="00BC7556"/>
    <w:rsid w:val="00BD5A33"/>
    <w:rsid w:val="00C05DF4"/>
    <w:rsid w:val="00C35433"/>
    <w:rsid w:val="00C512B9"/>
    <w:rsid w:val="00C66AA5"/>
    <w:rsid w:val="00C739AF"/>
    <w:rsid w:val="00C77A0A"/>
    <w:rsid w:val="00CA2631"/>
    <w:rsid w:val="00D1428E"/>
    <w:rsid w:val="00D54997"/>
    <w:rsid w:val="00D55BEC"/>
    <w:rsid w:val="00DA1562"/>
    <w:rsid w:val="00DD67CE"/>
    <w:rsid w:val="00DE56FF"/>
    <w:rsid w:val="00DE5F24"/>
    <w:rsid w:val="00E068F5"/>
    <w:rsid w:val="00E357BC"/>
    <w:rsid w:val="00E42177"/>
    <w:rsid w:val="00E90215"/>
    <w:rsid w:val="00EB434E"/>
    <w:rsid w:val="00EE1423"/>
    <w:rsid w:val="00EF0FC0"/>
    <w:rsid w:val="00EF5DC0"/>
    <w:rsid w:val="00F02BF4"/>
    <w:rsid w:val="00F34FD5"/>
    <w:rsid w:val="00F3756A"/>
    <w:rsid w:val="00F43320"/>
    <w:rsid w:val="00F47697"/>
    <w:rsid w:val="00F52DFA"/>
    <w:rsid w:val="00F65696"/>
    <w:rsid w:val="00F81CFF"/>
    <w:rsid w:val="00FC578E"/>
    <w:rsid w:val="00FD0E8A"/>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D6A4FA"/>
  <w15:chartTrackingRefBased/>
  <w15:docId w15:val="{F1282AE5-F21B-4FA9-AF05-30C0CA35B6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A32AB9"/>
    <w:pPr>
      <w:keepNext/>
      <w:keepLines/>
      <w:spacing w:before="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unhideWhenUsed/>
    <w:qFormat/>
    <w:rsid w:val="00C512B9"/>
    <w:pPr>
      <w:keepNext/>
      <w:keepLines/>
      <w:spacing w:after="0"/>
      <w:jc w:val="center"/>
      <w:outlineLvl w:val="1"/>
    </w:pPr>
    <w:rPr>
      <w:rFonts w:eastAsia="Calibri" w:cs="Tahoma"/>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175EDB"/>
    <w:pPr>
      <w:keepNext/>
      <w:keepLines/>
      <w:spacing w:after="0"/>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2AB9"/>
    <w:rPr>
      <w:rFonts w:ascii="Tahoma" w:eastAsiaTheme="majorEastAsia" w:hAnsi="Tahoma" w:cstheme="majorBidi"/>
      <w:b/>
      <w:sz w:val="32"/>
      <w:szCs w:val="56"/>
    </w:rPr>
  </w:style>
  <w:style w:type="character" w:customStyle="1" w:styleId="Ttulo2Car">
    <w:name w:val="Título 2 Car"/>
    <w:basedOn w:val="Fuentedeprrafopredeter"/>
    <w:link w:val="Ttulo2"/>
    <w:uiPriority w:val="9"/>
    <w:rsid w:val="00C512B9"/>
    <w:rPr>
      <w:rFonts w:ascii="Tahoma" w:eastAsia="Calibri" w:hAnsi="Tahoma" w:cs="Tahoma"/>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E90215"/>
    <w:pPr>
      <w:spacing w:before="0" w:after="160"/>
      <w:jc w:val="left"/>
    </w:pPr>
    <w:rPr>
      <w:rFonts w:ascii="Selawik Light" w:hAnsi="Selawik Light"/>
      <w:color w:val="808080" w:themeColor="background1" w:themeShade="80"/>
    </w:rPr>
  </w:style>
  <w:style w:type="character" w:customStyle="1" w:styleId="CdigoCar">
    <w:name w:val="Código Car"/>
    <w:basedOn w:val="Fuentedeprrafopredeter"/>
    <w:link w:val="Cdigo"/>
    <w:rsid w:val="00E90215"/>
    <w:rPr>
      <w:rFonts w:ascii="Selawik Light" w:hAnsi="Selawik Light"/>
      <w:color w:val="808080" w:themeColor="background1" w:themeShade="80"/>
      <w:sz w:val="24"/>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character" w:customStyle="1" w:styleId="Ttulo4Car">
    <w:name w:val="Título 4 Car"/>
    <w:basedOn w:val="Fuentedeprrafopredeter"/>
    <w:link w:val="Ttulo4"/>
    <w:uiPriority w:val="9"/>
    <w:rsid w:val="00175EDB"/>
    <w:rPr>
      <w:rFonts w:ascii="Tahoma" w:eastAsiaTheme="majorEastAsia" w:hAnsi="Tahoma" w:cstheme="majorBidi"/>
      <w:iCs/>
      <w:sz w:val="24"/>
      <w:u w:val="single"/>
    </w:rPr>
  </w:style>
  <w:style w:type="paragraph" w:styleId="TDC2">
    <w:name w:val="toc 2"/>
    <w:basedOn w:val="Normal"/>
    <w:next w:val="Normal"/>
    <w:autoRedefine/>
    <w:uiPriority w:val="39"/>
    <w:unhideWhenUsed/>
    <w:rsid w:val="007649A0"/>
    <w:pPr>
      <w:spacing w:after="100"/>
      <w:ind w:left="240"/>
    </w:pPr>
  </w:style>
  <w:style w:type="paragraph" w:styleId="TDC3">
    <w:name w:val="toc 3"/>
    <w:basedOn w:val="Normal"/>
    <w:next w:val="Normal"/>
    <w:autoRedefine/>
    <w:uiPriority w:val="39"/>
    <w:unhideWhenUsed/>
    <w:rsid w:val="007649A0"/>
    <w:pPr>
      <w:spacing w:after="100"/>
      <w:ind w:left="480"/>
    </w:pPr>
  </w:style>
  <w:style w:type="paragraph" w:styleId="Prrafodelista">
    <w:name w:val="List Paragraph"/>
    <w:basedOn w:val="Normal"/>
    <w:uiPriority w:val="34"/>
    <w:qFormat/>
    <w:rsid w:val="0089593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upoliedu-my.sharepoint.com/personal/gaguirre29_docente_unp_edu_ni/Documents/Clases/Materias/Curso%20de%20Inform&#225;tica/Unidad%20II.docx"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upoliedu-my.sharepoint.com/personal/gaguirre29_docente_unp_edu_ni/Documents/Clases/Materias/Curso%20de%20Inform&#225;tica/Unidad%20II.docx"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upoliedu-my.sharepoint.com/personal/gaguirre29_docente_unp_edu_ni/Documents/Clases/Materias/Curso%20de%20Inform&#225;tica/Unidad%20II.docx"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upoliedu-my.sharepoint.com/personal/gaguirre29_docente_unp_edu_ni/Documents/Clases/Materias/Curso%20de%20Inform&#225;tica/Unidad%20II.docx"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F:\Documentos\Plantillas%20personalizadas%20de%20Office\Unidad%20did&#225;ctica.dot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AFC4D-CA1A-4243-B928-D3CE92E4B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Unidad didáctica.dotm</Template>
  <TotalTime>135</TotalTime>
  <Pages>27</Pages>
  <Words>6590</Words>
  <Characters>36247</Characters>
  <Application>Microsoft Office Word</Application>
  <DocSecurity>0</DocSecurity>
  <Lines>302</Lines>
  <Paragraphs>85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 Aguirre</dc:creator>
  <cp:keywords/>
  <dc:description/>
  <cp:lastModifiedBy>Guillermo AntonioAguirre</cp:lastModifiedBy>
  <cp:revision>47</cp:revision>
  <cp:lastPrinted>2023-05-26T02:31:00Z</cp:lastPrinted>
  <dcterms:created xsi:type="dcterms:W3CDTF">2023-05-21T22:57:00Z</dcterms:created>
  <dcterms:modified xsi:type="dcterms:W3CDTF">2023-05-26T02:32:00Z</dcterms:modified>
</cp:coreProperties>
</file>
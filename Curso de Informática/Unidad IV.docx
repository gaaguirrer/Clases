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71613" w14:textId="77777777" w:rsidR="00F43320" w:rsidRDefault="00B0400E">
      <w:r>
        <w:rPr>
          <w:noProof/>
        </w:rPr>
        <w:drawing>
          <wp:anchor distT="0" distB="0" distL="114300" distR="114300" simplePos="0" relativeHeight="251659264" behindDoc="0" locked="0" layoutInCell="1" allowOverlap="1" wp14:anchorId="70D098BD" wp14:editId="0D807763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320">
        <w:rPr>
          <w:noProof/>
        </w:rPr>
        <w:drawing>
          <wp:anchor distT="0" distB="0" distL="114300" distR="114300" simplePos="0" relativeHeight="251658240" behindDoc="1" locked="0" layoutInCell="1" allowOverlap="1" wp14:anchorId="1470BF33" wp14:editId="4463BDC7">
            <wp:simplePos x="0" y="0"/>
            <wp:positionH relativeFrom="column">
              <wp:posOffset>-1122680</wp:posOffset>
            </wp:positionH>
            <wp:positionV relativeFrom="paragraph">
              <wp:posOffset>-1017076</wp:posOffset>
            </wp:positionV>
            <wp:extent cx="7820809" cy="10160000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prstClr val="black"/>
                        <a:srgbClr val="011D7C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809" cy="10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6CF3D" w14:textId="77777777" w:rsidR="00F43320" w:rsidRDefault="00F43320"/>
    <w:p w14:paraId="14B92610" w14:textId="77777777" w:rsidR="00F43320" w:rsidRDefault="00F43320"/>
    <w:p w14:paraId="1DF5F18E" w14:textId="77777777" w:rsidR="00F43320" w:rsidRDefault="00F43320"/>
    <w:p w14:paraId="7F40A1D5" w14:textId="77777777" w:rsidR="00F43320" w:rsidRDefault="00F43320"/>
    <w:p w14:paraId="6D8D72FE" w14:textId="77777777" w:rsidR="00F43320" w:rsidRDefault="00F43320"/>
    <w:p w14:paraId="66817BF9" w14:textId="77777777" w:rsidR="00F43320" w:rsidRDefault="00F43320"/>
    <w:p w14:paraId="107DE97C" w14:textId="77777777" w:rsidR="00F43320" w:rsidRDefault="00F43320"/>
    <w:p w14:paraId="4972EE59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1744240" wp14:editId="241E6B9E">
                <wp:simplePos x="0" y="0"/>
                <wp:positionH relativeFrom="column">
                  <wp:posOffset>1573119</wp:posOffset>
                </wp:positionH>
                <wp:positionV relativeFrom="paragraph">
                  <wp:posOffset>245820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702F5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74424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23.85pt;margin-top:19.35pt;width:281.2pt;height: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ZQARO90AAAAK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071702F5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92E9DED" w14:textId="77777777" w:rsidR="00F43320" w:rsidRDefault="00F43320"/>
    <w:p w14:paraId="6C6D85E1" w14:textId="77777777" w:rsidR="00F43320" w:rsidRDefault="00F43320"/>
    <w:p w14:paraId="40B60173" w14:textId="77777777" w:rsidR="00F43320" w:rsidRDefault="00F43320"/>
    <w:p w14:paraId="2162643B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13421F" wp14:editId="03DC822C">
                <wp:simplePos x="0" y="0"/>
                <wp:positionH relativeFrom="column">
                  <wp:posOffset>1365250</wp:posOffset>
                </wp:positionH>
                <wp:positionV relativeFrom="paragraph">
                  <wp:posOffset>181423</wp:posOffset>
                </wp:positionV>
                <wp:extent cx="4149090" cy="155575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9090" cy="1555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7A774" id="Grupo 3" o:spid="_x0000_s1026" style="position:absolute;margin-left:107.5pt;margin-top:14.3pt;width:326.7pt;height:12.25pt;z-index:251660288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</w:p>
    <w:p w14:paraId="56AC01E6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7A7C78" wp14:editId="2D68DC71">
                <wp:simplePos x="0" y="0"/>
                <wp:positionH relativeFrom="column">
                  <wp:posOffset>339090</wp:posOffset>
                </wp:positionH>
                <wp:positionV relativeFrom="paragraph">
                  <wp:posOffset>93980</wp:posOffset>
                </wp:positionV>
                <wp:extent cx="5125720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5720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A789F" w14:textId="4DC0273B" w:rsidR="00F43320" w:rsidRPr="005E6C17" w:rsidRDefault="00812B4D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812B4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Editor de presentaciones </w:t>
                            </w:r>
                            <w:proofErr w:type="spellStart"/>
                            <w:r w:rsidRPr="00812B4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Power</w:t>
                            </w:r>
                            <w:proofErr w:type="spellEnd"/>
                            <w:r w:rsidRPr="00812B4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Point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IV</w:t>
                            </w:r>
                          </w:p>
                          <w:p w14:paraId="0FF25A0F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A7C78" id="Cuadro de texto 7" o:spid="_x0000_s1027" type="#_x0000_t202" style="position:absolute;left:0;text-align:left;margin-left:26.7pt;margin-top:7.4pt;width:403.6pt;height:8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" filled="f" stroked="f">
                <v:textbox>
                  <w:txbxContent>
                    <w:p w14:paraId="5CFA789F" w14:textId="4DC0273B" w:rsidR="00F43320" w:rsidRPr="005E6C17" w:rsidRDefault="00812B4D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812B4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Editor de presentaciones </w:t>
                      </w:r>
                      <w:proofErr w:type="spellStart"/>
                      <w:r w:rsidRPr="00812B4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Power</w:t>
                      </w:r>
                      <w:proofErr w:type="spellEnd"/>
                      <w:r w:rsidRPr="00812B4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Point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IV</w:t>
                      </w:r>
                    </w:p>
                    <w:p w14:paraId="0FF25A0F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1FD1C5EC" w14:textId="77777777" w:rsidR="00F43320" w:rsidRDefault="00F43320"/>
    <w:p w14:paraId="4DA2C1C1" w14:textId="77777777" w:rsidR="005B0B82" w:rsidRDefault="005B0B82"/>
    <w:p w14:paraId="77EFECD7" w14:textId="77777777" w:rsidR="005B0B82" w:rsidRDefault="005B0B82"/>
    <w:p w14:paraId="4A5DEB3E" w14:textId="77777777" w:rsidR="005B0B82" w:rsidRDefault="005B0B82"/>
    <w:p w14:paraId="10167C2C" w14:textId="77777777" w:rsidR="005B0B82" w:rsidRDefault="005B0B82"/>
    <w:p w14:paraId="49A664DF" w14:textId="77777777" w:rsidR="005B0B82" w:rsidRDefault="005B0B82"/>
    <w:p w14:paraId="0F78A465" w14:textId="77777777" w:rsidR="005B0B82" w:rsidRDefault="005B0B82"/>
    <w:p w14:paraId="224760F4" w14:textId="77777777" w:rsidR="005B0B82" w:rsidRDefault="005B0B82"/>
    <w:p w14:paraId="275F3534" w14:textId="77777777" w:rsidR="005B0B82" w:rsidRDefault="005B0B82"/>
    <w:p w14:paraId="0A88C716" w14:textId="77777777" w:rsidR="005B0B82" w:rsidRDefault="005B0B82"/>
    <w:p w14:paraId="3C4A5D80" w14:textId="77777777" w:rsidR="005B0B82" w:rsidRDefault="005B0B82"/>
    <w:p w14:paraId="0BF1CE6C" w14:textId="77777777" w:rsidR="005B0B82" w:rsidRDefault="005B0B82"/>
    <w:p w14:paraId="5688AD52" w14:textId="77777777" w:rsidR="00636C8A" w:rsidRDefault="00636C8A"/>
    <w:p w14:paraId="546E0372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B871265" w14:textId="77777777"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F97D1A5" wp14:editId="3E526E93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CD0F0" w14:textId="77777777"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97D1A5" id="Grupo 14" o:spid="_x0000_s1028" style="position:absolute;left:0;text-align:left;margin-left:-26.2pt;margin-top:8.35pt;width:521.3pt;height:37.2pt;z-index:251668480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416CD0F0" w14:textId="77777777"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27D96856" w14:textId="77777777" w:rsidR="00A66A79" w:rsidRDefault="00A66A79"/>
    <w:p w14:paraId="5A847532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90E3B8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1F7CDA8B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3D8D207" w14:textId="77777777" w:rsidR="00AF551B" w:rsidRPr="001138D5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51955398" w:history="1">
            <w:r w:rsidR="00AF551B" w:rsidRPr="001138D5">
              <w:rPr>
                <w:rStyle w:val="Hipervnculo"/>
                <w:noProof/>
                <w:szCs w:val="24"/>
              </w:rPr>
              <w:t>Introducción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_Toc51955398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7FFE0D9D" w14:textId="77777777" w:rsidR="00AF551B" w:rsidRPr="001138D5" w:rsidRDefault="00A8389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399" w:history="1">
            <w:r w:rsidR="00AF551B" w:rsidRPr="001138D5">
              <w:rPr>
                <w:rStyle w:val="Hipervnculo"/>
                <w:noProof/>
                <w:szCs w:val="24"/>
              </w:rPr>
              <w:t>Desarrollo de Contenidos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_Toc51955399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505D2D48" w14:textId="77777777" w:rsidR="00AF551B" w:rsidRPr="001138D5" w:rsidRDefault="00A8389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0" w:history="1">
            <w:r w:rsidR="00AF551B" w:rsidRPr="001138D5">
              <w:rPr>
                <w:rStyle w:val="Hipervnculo"/>
                <w:noProof/>
                <w:szCs w:val="24"/>
              </w:rPr>
              <w:t>Bibliografía y Webgrafía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_Toc51955400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219EF6B4" w14:textId="77777777" w:rsidR="00AF551B" w:rsidRPr="001138D5" w:rsidRDefault="00A8389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1" w:history="1">
            <w:r w:rsidR="00AF551B" w:rsidRPr="001138D5">
              <w:rPr>
                <w:rStyle w:val="Hipervnculo"/>
                <w:noProof/>
                <w:szCs w:val="24"/>
              </w:rPr>
              <w:t>Glosario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_Toc51955401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6A6B1F2B" w14:textId="77777777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2A97B546" w14:textId="77777777" w:rsidR="00B0609B" w:rsidRDefault="00B0609B" w:rsidP="001C720B">
      <w:pPr>
        <w:spacing w:line="276" w:lineRule="auto"/>
        <w:rPr>
          <w:b/>
        </w:rPr>
      </w:pPr>
    </w:p>
    <w:p w14:paraId="1912138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84C8E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21B7CF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394E02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168E1C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FAAA1C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0D2D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8DE7E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06B28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FCD46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86DD6C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D461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ACB4C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AA105C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E66521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668372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1914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44E40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EC93C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FEEB5E0" w14:textId="77777777" w:rsidR="00B0609B" w:rsidRPr="00A76AA1" w:rsidRDefault="00B0609B" w:rsidP="00A76AA1">
      <w:pPr>
        <w:contextualSpacing/>
        <w:rPr>
          <w:bCs/>
        </w:rPr>
      </w:pPr>
    </w:p>
    <w:p w14:paraId="43C43821" w14:textId="77777777" w:rsidR="00B0609B" w:rsidRPr="00A76AA1" w:rsidRDefault="00984E87" w:rsidP="00A76AA1">
      <w:pPr>
        <w:contextualSpacing/>
        <w:rPr>
          <w:bCs/>
        </w:rPr>
      </w:pPr>
      <w:r w:rsidRPr="00A76AA1">
        <w:rPr>
          <w:bCs/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B68C9C0" wp14:editId="7E10CE78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5C32A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51955398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68C9C0" id="Grupo 26" o:spid="_x0000_s1031" style="position:absolute;left:0;text-align:left;margin-left:-33.15pt;margin-top:-14.15pt;width:502.7pt;height:27pt;z-index:251665408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20E5C32A" w14:textId="77777777"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51955398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59AA1717" w14:textId="77777777" w:rsidR="00B0609B" w:rsidRPr="00A76AA1" w:rsidRDefault="00B0609B" w:rsidP="00A76AA1">
      <w:pPr>
        <w:contextualSpacing/>
        <w:rPr>
          <w:bCs/>
        </w:rPr>
      </w:pPr>
    </w:p>
    <w:p w14:paraId="6D44A3AC" w14:textId="77777777" w:rsidR="00B0609B" w:rsidRPr="00A76AA1" w:rsidRDefault="00B0609B" w:rsidP="00A76AA1">
      <w:pPr>
        <w:contextualSpacing/>
        <w:rPr>
          <w:bCs/>
        </w:rPr>
      </w:pPr>
    </w:p>
    <w:p w14:paraId="7D47E0E9" w14:textId="77777777" w:rsidR="00AB2DF6" w:rsidRPr="00A76AA1" w:rsidRDefault="00AB2DF6" w:rsidP="00A76AA1">
      <w:pPr>
        <w:contextualSpacing/>
        <w:rPr>
          <w:bCs/>
        </w:rPr>
      </w:pPr>
    </w:p>
    <w:p w14:paraId="498C4C58" w14:textId="77777777" w:rsidR="00AB2DF6" w:rsidRPr="002117E6" w:rsidRDefault="00AB2DF6" w:rsidP="00A76AA1">
      <w:pPr>
        <w:contextualSpacing/>
        <w:rPr>
          <w:bCs/>
        </w:rPr>
      </w:pPr>
    </w:p>
    <w:p w14:paraId="2659B5FF" w14:textId="77777777" w:rsidR="00AB2DF6" w:rsidRPr="002117E6" w:rsidRDefault="00AB2DF6" w:rsidP="00A76AA1">
      <w:pPr>
        <w:contextualSpacing/>
        <w:rPr>
          <w:bCs/>
        </w:rPr>
      </w:pPr>
    </w:p>
    <w:p w14:paraId="5AA7ABEF" w14:textId="77777777" w:rsidR="00AB2DF6" w:rsidRPr="002117E6" w:rsidRDefault="00AB2DF6" w:rsidP="00A76AA1">
      <w:pPr>
        <w:contextualSpacing/>
        <w:rPr>
          <w:bCs/>
        </w:rPr>
      </w:pPr>
    </w:p>
    <w:p w14:paraId="6D7BE7C8" w14:textId="77777777" w:rsidR="00AB2DF6" w:rsidRDefault="00212908" w:rsidP="00A76AA1">
      <w:pPr>
        <w:tabs>
          <w:tab w:val="left" w:pos="307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5CDDE62" wp14:editId="25D93B22">
                <wp:simplePos x="0" y="0"/>
                <wp:positionH relativeFrom="column">
                  <wp:posOffset>-350520</wp:posOffset>
                </wp:positionH>
                <wp:positionV relativeFrom="paragraph">
                  <wp:posOffset>128270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BDE74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51955399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DDE62" id="Grupo 23" o:spid="_x0000_s1034" style="position:absolute;left:0;text-align:left;margin-left:-27.6pt;margin-top:10.1pt;width:502.7pt;height:26.95pt;z-index:251666432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9foeQMAABI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352BDE74" w14:textId="77777777"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51955399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4577DC71" w14:textId="77777777" w:rsidR="00AB2DF6" w:rsidRDefault="00AB2DF6" w:rsidP="00A76AA1">
      <w:pPr>
        <w:tabs>
          <w:tab w:val="left" w:pos="3075"/>
        </w:tabs>
        <w:contextualSpacing/>
      </w:pPr>
    </w:p>
    <w:p w14:paraId="2250AD66" w14:textId="77777777" w:rsidR="002117E6" w:rsidRDefault="002117E6" w:rsidP="00A76AA1">
      <w:pPr>
        <w:contextualSpacing/>
      </w:pPr>
    </w:p>
    <w:p w14:paraId="1E665764" w14:textId="77777777" w:rsidR="004D55DD" w:rsidRDefault="004D55DD" w:rsidP="004D55DD">
      <w:pPr>
        <w:tabs>
          <w:tab w:val="right" w:pos="4426"/>
        </w:tabs>
        <w:spacing w:before="288"/>
        <w:ind w:left="72"/>
        <w:rPr>
          <w:b/>
          <w:color w:val="4D4E4B"/>
          <w:spacing w:val="-28"/>
          <w:sz w:val="21"/>
          <w:lang w:val="es-ES"/>
        </w:rPr>
      </w:pPr>
      <w:r>
        <w:rPr>
          <w:b/>
          <w:color w:val="4D4E4B"/>
          <w:spacing w:val="-28"/>
          <w:sz w:val="21"/>
          <w:lang w:val="es-ES"/>
        </w:rPr>
        <w:t>4.1</w:t>
      </w:r>
      <w:r>
        <w:rPr>
          <w:b/>
          <w:color w:val="4D4E4B"/>
          <w:spacing w:val="-28"/>
          <w:sz w:val="21"/>
          <w:lang w:val="es-ES"/>
        </w:rPr>
        <w:tab/>
      </w:r>
      <w:r>
        <w:rPr>
          <w:b/>
          <w:color w:val="4D4E4B"/>
          <w:sz w:val="21"/>
          <w:lang w:val="es-ES"/>
        </w:rPr>
        <w:t>Conceptos básicos de Power Point</w:t>
      </w:r>
    </w:p>
    <w:p w14:paraId="57336A1F" w14:textId="77777777" w:rsidR="004D55DD" w:rsidRDefault="004D55DD" w:rsidP="004D55DD">
      <w:pPr>
        <w:spacing w:before="108"/>
        <w:ind w:left="72"/>
        <w:rPr>
          <w:b/>
          <w:color w:val="4D4E4B"/>
          <w:spacing w:val="10"/>
          <w:sz w:val="21"/>
          <w:lang w:val="es-ES"/>
        </w:rPr>
      </w:pPr>
      <w:r>
        <w:rPr>
          <w:b/>
          <w:color w:val="4D4E4B"/>
          <w:spacing w:val="10"/>
          <w:sz w:val="21"/>
          <w:lang w:val="es-ES"/>
        </w:rPr>
        <w:t>4.2 La primera Presentación</w:t>
      </w:r>
    </w:p>
    <w:p w14:paraId="6A7B1C73" w14:textId="77777777" w:rsidR="004D55DD" w:rsidRDefault="004D55DD" w:rsidP="004D55DD">
      <w:pPr>
        <w:spacing w:before="108"/>
        <w:ind w:left="504"/>
        <w:rPr>
          <w:b/>
          <w:color w:val="4D4E4B"/>
          <w:spacing w:val="2"/>
          <w:sz w:val="21"/>
          <w:lang w:val="es-ES"/>
        </w:rPr>
      </w:pPr>
      <w:r>
        <w:rPr>
          <w:b/>
          <w:color w:val="4D4E4B"/>
          <w:spacing w:val="2"/>
          <w:sz w:val="21"/>
          <w:lang w:val="es-ES"/>
        </w:rPr>
        <w:t>4.2.1 Crear una presentación</w:t>
      </w:r>
    </w:p>
    <w:p w14:paraId="0FFF44EB" w14:textId="77777777" w:rsidR="004D55DD" w:rsidRDefault="004D55DD" w:rsidP="004D55DD">
      <w:pPr>
        <w:spacing w:before="108"/>
        <w:ind w:left="504" w:right="5472"/>
        <w:rPr>
          <w:b/>
          <w:color w:val="4D4E4B"/>
          <w:spacing w:val="-1"/>
          <w:sz w:val="21"/>
          <w:lang w:val="es-ES"/>
        </w:rPr>
      </w:pPr>
      <w:r>
        <w:rPr>
          <w:b/>
          <w:color w:val="4D4E4B"/>
          <w:spacing w:val="-1"/>
          <w:sz w:val="21"/>
          <w:lang w:val="es-ES"/>
        </w:rPr>
        <w:t xml:space="preserve">4.2.2 Guardar una presentación </w:t>
      </w:r>
      <w:r>
        <w:rPr>
          <w:b/>
          <w:color w:val="4D4E4B"/>
          <w:sz w:val="21"/>
          <w:lang w:val="es-ES"/>
        </w:rPr>
        <w:t>4.2.3 Abrir una presentación</w:t>
      </w:r>
    </w:p>
    <w:p w14:paraId="4F039661" w14:textId="77777777" w:rsidR="004D55DD" w:rsidRDefault="004D55DD" w:rsidP="004D55DD">
      <w:pPr>
        <w:spacing w:before="108"/>
        <w:ind w:left="72"/>
        <w:rPr>
          <w:b/>
          <w:color w:val="4D4E4B"/>
          <w:spacing w:val="16"/>
          <w:sz w:val="21"/>
          <w:lang w:val="es-ES"/>
        </w:rPr>
      </w:pPr>
      <w:r>
        <w:rPr>
          <w:b/>
          <w:color w:val="4D4E4B"/>
          <w:spacing w:val="16"/>
          <w:sz w:val="21"/>
          <w:lang w:val="es-ES"/>
        </w:rPr>
        <w:t>4.3 Tipos de Vistas</w:t>
      </w:r>
    </w:p>
    <w:p w14:paraId="57ACEB1E" w14:textId="77777777" w:rsidR="004D55DD" w:rsidRDefault="004D55DD" w:rsidP="004D55DD">
      <w:pPr>
        <w:spacing w:before="144" w:line="208" w:lineRule="auto"/>
        <w:ind w:left="504"/>
        <w:rPr>
          <w:b/>
          <w:color w:val="4D4E4B"/>
          <w:spacing w:val="4"/>
          <w:sz w:val="21"/>
          <w:lang w:val="es-ES"/>
        </w:rPr>
      </w:pPr>
      <w:r>
        <w:rPr>
          <w:b/>
          <w:color w:val="4D4E4B"/>
          <w:spacing w:val="4"/>
          <w:sz w:val="21"/>
          <w:lang w:val="es-ES"/>
        </w:rPr>
        <w:t>4.3.1 Vista normal</w:t>
      </w:r>
    </w:p>
    <w:p w14:paraId="1FC4BC9C" w14:textId="77777777" w:rsidR="004D55DD" w:rsidRDefault="004D55DD" w:rsidP="004D55DD">
      <w:pPr>
        <w:spacing w:before="144"/>
        <w:ind w:left="504"/>
        <w:rPr>
          <w:b/>
          <w:color w:val="4D4E4B"/>
          <w:spacing w:val="6"/>
          <w:sz w:val="21"/>
          <w:lang w:val="es-ES"/>
        </w:rPr>
      </w:pPr>
      <w:r>
        <w:rPr>
          <w:b/>
          <w:color w:val="4D4E4B"/>
          <w:spacing w:val="6"/>
          <w:sz w:val="21"/>
          <w:lang w:val="es-ES"/>
        </w:rPr>
        <w:t>4.3.2 Vista de Esquema</w:t>
      </w:r>
    </w:p>
    <w:p w14:paraId="0C18ED70" w14:textId="5287C8D3" w:rsidR="002117E6" w:rsidRDefault="004D55DD" w:rsidP="004D55DD">
      <w:pPr>
        <w:contextualSpacing/>
      </w:pPr>
      <w:r>
        <w:rPr>
          <w:b/>
          <w:color w:val="4D4E4B"/>
          <w:spacing w:val="2"/>
          <w:sz w:val="21"/>
          <w:lang w:val="es-ES"/>
        </w:rPr>
        <w:t>4.3.3 Vista documento</w:t>
      </w:r>
    </w:p>
    <w:p w14:paraId="33C26A3C" w14:textId="77777777" w:rsidR="00A84A6B" w:rsidRDefault="00A84A6B" w:rsidP="00A84A6B">
      <w:pPr>
        <w:tabs>
          <w:tab w:val="decimal" w:pos="349"/>
          <w:tab w:val="right" w:pos="3463"/>
        </w:tabs>
        <w:spacing w:before="252"/>
        <w:ind w:left="144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>4.4</w:t>
      </w: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6"/>
          <w:sz w:val="22"/>
          <w:lang w:val="es-ES"/>
        </w:rPr>
        <w:t>Trabajar con diapositivas</w:t>
      </w:r>
    </w:p>
    <w:p w14:paraId="44724781" w14:textId="77777777" w:rsidR="00A84A6B" w:rsidRDefault="00A84A6B" w:rsidP="00A84A6B">
      <w:pPr>
        <w:tabs>
          <w:tab w:val="decimal" w:pos="349"/>
          <w:tab w:val="right" w:pos="2837"/>
        </w:tabs>
        <w:spacing w:before="144"/>
        <w:ind w:left="144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  <w:t>4.5</w:t>
      </w: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4"/>
          <w:sz w:val="22"/>
          <w:lang w:val="es-ES"/>
        </w:rPr>
        <w:t>Las reglas y guías</w:t>
      </w:r>
    </w:p>
    <w:p w14:paraId="6F2DF32E" w14:textId="77777777" w:rsidR="00A84A6B" w:rsidRDefault="00A84A6B" w:rsidP="00A84A6B">
      <w:pPr>
        <w:spacing w:before="144"/>
        <w:ind w:left="576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>4.5.1 Las reglas</w:t>
      </w:r>
    </w:p>
    <w:p w14:paraId="50D72B50" w14:textId="77777777" w:rsidR="00A84A6B" w:rsidRDefault="00A84A6B" w:rsidP="00A84A6B">
      <w:pPr>
        <w:spacing w:before="180" w:line="201" w:lineRule="auto"/>
        <w:ind w:left="576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>4.5.2 Las cuadriculas</w:t>
      </w:r>
    </w:p>
    <w:p w14:paraId="69A582C9" w14:textId="77777777" w:rsidR="00A84A6B" w:rsidRDefault="00A84A6B" w:rsidP="00A84A6B">
      <w:pPr>
        <w:spacing w:before="144"/>
        <w:ind w:left="576"/>
        <w:rPr>
          <w:b/>
          <w:color w:val="534F4C"/>
          <w:spacing w:val="4"/>
          <w:lang w:val="es-ES"/>
        </w:rPr>
      </w:pPr>
      <w:r>
        <w:rPr>
          <w:b/>
          <w:color w:val="534F4C"/>
          <w:spacing w:val="4"/>
          <w:sz w:val="22"/>
          <w:lang w:val="es-ES"/>
        </w:rPr>
        <w:t>4.5.3 Las guías</w:t>
      </w:r>
    </w:p>
    <w:p w14:paraId="0D975A59" w14:textId="77777777" w:rsidR="00A84A6B" w:rsidRDefault="00A84A6B" w:rsidP="00A84A6B">
      <w:pPr>
        <w:spacing w:before="108"/>
        <w:ind w:left="144"/>
        <w:rPr>
          <w:b/>
          <w:color w:val="534F4C"/>
          <w:spacing w:val="-1"/>
          <w:lang w:val="es-ES"/>
        </w:rPr>
      </w:pPr>
      <w:r>
        <w:rPr>
          <w:b/>
          <w:color w:val="534F4C"/>
          <w:spacing w:val="-1"/>
          <w:sz w:val="22"/>
          <w:lang w:val="es-ES"/>
        </w:rPr>
        <w:t>4.6 Manejar objetos, Textos, Tablas, Gráficos y Organigramas.</w:t>
      </w:r>
    </w:p>
    <w:p w14:paraId="0271CF71" w14:textId="77777777" w:rsidR="00A84A6B" w:rsidRDefault="00A84A6B" w:rsidP="00A84A6B">
      <w:pPr>
        <w:tabs>
          <w:tab w:val="decimal" w:pos="349"/>
          <w:tab w:val="right" w:pos="2484"/>
        </w:tabs>
        <w:spacing w:before="144"/>
        <w:ind w:left="144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  <w:t>4.7</w:t>
      </w: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6"/>
          <w:sz w:val="22"/>
          <w:lang w:val="es-ES"/>
        </w:rPr>
        <w:t>Dibujar Formas</w:t>
      </w:r>
    </w:p>
    <w:p w14:paraId="632FE3FC" w14:textId="77777777" w:rsidR="00A84A6B" w:rsidRDefault="00A84A6B" w:rsidP="00A84A6B">
      <w:pPr>
        <w:tabs>
          <w:tab w:val="decimal" w:pos="349"/>
          <w:tab w:val="right" w:pos="3791"/>
        </w:tabs>
        <w:spacing w:before="144"/>
        <w:ind w:left="144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lastRenderedPageBreak/>
        <w:tab/>
        <w:t>4.8</w:t>
      </w: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6"/>
          <w:sz w:val="22"/>
          <w:lang w:val="es-ES"/>
        </w:rPr>
        <w:t>Insertar Sonidos y Películas</w:t>
      </w:r>
    </w:p>
    <w:p w14:paraId="3F4A34C2" w14:textId="77777777" w:rsidR="00A84A6B" w:rsidRDefault="00A84A6B" w:rsidP="00A84A6B">
      <w:pPr>
        <w:spacing w:before="144"/>
        <w:ind w:left="144" w:right="5544" w:firstLine="432"/>
        <w:rPr>
          <w:b/>
          <w:color w:val="534F4C"/>
          <w:spacing w:val="-7"/>
          <w:lang w:val="es-ES"/>
        </w:rPr>
      </w:pPr>
      <w:r>
        <w:rPr>
          <w:b/>
          <w:color w:val="534F4C"/>
          <w:spacing w:val="-7"/>
          <w:sz w:val="22"/>
          <w:lang w:val="es-ES"/>
        </w:rPr>
        <w:t xml:space="preserve">4.8.1 Configuración de duración </w:t>
      </w:r>
      <w:r>
        <w:rPr>
          <w:b/>
          <w:color w:val="534F4C"/>
          <w:spacing w:val="4"/>
          <w:sz w:val="22"/>
          <w:lang w:val="es-ES"/>
        </w:rPr>
        <w:t>4.9 Animaciones y Transiciones</w:t>
      </w:r>
    </w:p>
    <w:p w14:paraId="1CD6CAC6" w14:textId="77777777" w:rsidR="00A84A6B" w:rsidRDefault="00A84A6B" w:rsidP="00A84A6B">
      <w:pPr>
        <w:spacing w:before="108"/>
        <w:ind w:left="648"/>
        <w:rPr>
          <w:b/>
          <w:color w:val="534F4C"/>
          <w:spacing w:val="-2"/>
          <w:lang w:val="es-ES"/>
        </w:rPr>
      </w:pPr>
      <w:r>
        <w:rPr>
          <w:b/>
          <w:color w:val="534F4C"/>
          <w:spacing w:val="-2"/>
          <w:sz w:val="22"/>
          <w:lang w:val="es-ES"/>
        </w:rPr>
        <w:t>4.91 Aplicación de animación a los objetos y transición a las diapositivas.</w:t>
      </w:r>
    </w:p>
    <w:p w14:paraId="33598AD3" w14:textId="77777777" w:rsidR="002117E6" w:rsidRPr="00A84A6B" w:rsidRDefault="002117E6" w:rsidP="00A76AA1">
      <w:pPr>
        <w:contextualSpacing/>
        <w:rPr>
          <w:lang w:val="es-ES"/>
        </w:rPr>
      </w:pPr>
    </w:p>
    <w:p w14:paraId="0D2F8FC8" w14:textId="77777777" w:rsidR="002117E6" w:rsidRDefault="002117E6" w:rsidP="00A76AA1">
      <w:pPr>
        <w:contextualSpacing/>
      </w:pPr>
    </w:p>
    <w:p w14:paraId="74AB97F0" w14:textId="77777777" w:rsidR="002117E6" w:rsidRDefault="002117E6" w:rsidP="00A76AA1">
      <w:pPr>
        <w:contextualSpacing/>
      </w:pPr>
    </w:p>
    <w:p w14:paraId="75F0B970" w14:textId="77777777" w:rsidR="002117E6" w:rsidRDefault="00A76AA1" w:rsidP="00A76AA1">
      <w:pPr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9BE3F8D" wp14:editId="3298C08B">
                <wp:simplePos x="0" y="0"/>
                <wp:positionH relativeFrom="column">
                  <wp:posOffset>-528342</wp:posOffset>
                </wp:positionH>
                <wp:positionV relativeFrom="paragraph">
                  <wp:posOffset>329127</wp:posOffset>
                </wp:positionV>
                <wp:extent cx="6273800" cy="425538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3800" cy="425538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BD8916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14" w:name="_Toc46999616"/>
                              <w:bookmarkStart w:id="15" w:name="_Toc51942773"/>
                              <w:bookmarkStart w:id="16" w:name="_Toc51955400"/>
                              <w:r w:rsidRPr="00A32AB9">
                                <w:t>Bibliografía y Webgrafía</w:t>
                              </w:r>
                              <w:bookmarkEnd w:id="14"/>
                              <w:bookmarkEnd w:id="15"/>
                              <w:bookmarkEnd w:id="16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BE3F8D" id="Grupo 20" o:spid="_x0000_s1037" style="position:absolute;left:0;text-align:left;margin-left:-41.6pt;margin-top:25.9pt;width:494pt;height:33.5pt;z-index:251664384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33BD8916" w14:textId="77777777" w:rsidR="00AB2DF6" w:rsidRPr="00A32AB9" w:rsidRDefault="00AB2DF6" w:rsidP="00A32AB9">
                        <w:pPr>
                          <w:pStyle w:val="Ttulo1"/>
                        </w:pPr>
                        <w:bookmarkStart w:id="17" w:name="_Toc46999616"/>
                        <w:bookmarkStart w:id="18" w:name="_Toc51942773"/>
                        <w:bookmarkStart w:id="19" w:name="_Toc51955400"/>
                        <w:r w:rsidRPr="00A32AB9">
                          <w:t>Bibliografía y Webgrafía</w:t>
                        </w:r>
                        <w:bookmarkEnd w:id="17"/>
                        <w:bookmarkEnd w:id="18"/>
                        <w:bookmarkEnd w:id="19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2F06E337" w14:textId="77777777" w:rsidR="00AB2DF6" w:rsidRDefault="00AB2DF6" w:rsidP="00A76AA1">
      <w:pPr>
        <w:contextualSpacing/>
      </w:pPr>
    </w:p>
    <w:p w14:paraId="3647939E" w14:textId="77777777" w:rsidR="00AB2DF6" w:rsidRDefault="00AB2DF6" w:rsidP="00A76AA1">
      <w:pPr>
        <w:contextualSpacing/>
      </w:pPr>
    </w:p>
    <w:p w14:paraId="72F6D7AE" w14:textId="77777777" w:rsidR="00AB2DF6" w:rsidRDefault="00AB2DF6" w:rsidP="00A76AA1">
      <w:pPr>
        <w:contextualSpacing/>
      </w:pPr>
    </w:p>
    <w:p w14:paraId="02BD32C3" w14:textId="77777777" w:rsidR="00AB2DF6" w:rsidRDefault="00AB2DF6" w:rsidP="00A76AA1">
      <w:pPr>
        <w:contextualSpacing/>
      </w:pPr>
    </w:p>
    <w:p w14:paraId="2F5122C1" w14:textId="77777777" w:rsidR="00AB2DF6" w:rsidRDefault="00AB2DF6" w:rsidP="00A76AA1">
      <w:pPr>
        <w:contextualSpacing/>
      </w:pPr>
    </w:p>
    <w:p w14:paraId="56AF1DA1" w14:textId="77777777" w:rsidR="00AB2DF6" w:rsidRPr="002117E6" w:rsidRDefault="00AB2DF6" w:rsidP="00A76AA1">
      <w:pPr>
        <w:contextualSpacing/>
        <w:rPr>
          <w:bCs/>
        </w:rPr>
      </w:pPr>
    </w:p>
    <w:p w14:paraId="1710A054" w14:textId="77777777" w:rsidR="00AB2DF6" w:rsidRDefault="00AB2DF6" w:rsidP="00A76AA1">
      <w:pPr>
        <w:tabs>
          <w:tab w:val="left" w:pos="1305"/>
        </w:tabs>
        <w:contextualSpacing/>
      </w:pPr>
    </w:p>
    <w:p w14:paraId="73E36D23" w14:textId="77777777" w:rsidR="00AB2DF6" w:rsidRDefault="00AB2DF6" w:rsidP="00A76AA1">
      <w:pPr>
        <w:tabs>
          <w:tab w:val="left" w:pos="1305"/>
        </w:tabs>
        <w:contextualSpacing/>
      </w:pPr>
    </w:p>
    <w:p w14:paraId="76DEC183" w14:textId="77777777" w:rsidR="00AB2DF6" w:rsidRDefault="00212908" w:rsidP="00A76AA1">
      <w:pPr>
        <w:tabs>
          <w:tab w:val="left" w:pos="130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91F5071" wp14:editId="315DBE84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4EFAE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0" w:name="_Toc46999617"/>
                              <w:bookmarkStart w:id="21" w:name="_Toc51942774"/>
                              <w:bookmarkStart w:id="22" w:name="_Toc51955401"/>
                              <w:r w:rsidRPr="00A32AB9">
                                <w:t>Glosario</w:t>
                              </w:r>
                              <w:bookmarkEnd w:id="20"/>
                              <w:bookmarkEnd w:id="21"/>
                              <w:bookmarkEnd w:id="22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1F5071" id="Grupo 17" o:spid="_x0000_s1040" style="position:absolute;left:0;text-align:left;margin-left:-33.1pt;margin-top:12.65pt;width:502.7pt;height:26.5pt;z-index:251667456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mXqyfAMAABU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1644EFAE" w14:textId="77777777" w:rsidR="00AB2DF6" w:rsidRPr="00A32AB9" w:rsidRDefault="00AB2DF6" w:rsidP="00A32AB9">
                        <w:pPr>
                          <w:pStyle w:val="Ttulo1"/>
                        </w:pPr>
                        <w:bookmarkStart w:id="23" w:name="_Toc46999617"/>
                        <w:bookmarkStart w:id="24" w:name="_Toc51942774"/>
                        <w:bookmarkStart w:id="25" w:name="_Toc51955401"/>
                        <w:r w:rsidRPr="00A32AB9">
                          <w:t>Glosario</w:t>
                        </w:r>
                        <w:bookmarkEnd w:id="23"/>
                        <w:bookmarkEnd w:id="24"/>
                        <w:bookmarkEnd w:id="25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5AB2AAB6" w14:textId="77777777" w:rsidR="00AB2DF6" w:rsidRDefault="00AB2DF6" w:rsidP="00A76AA1">
      <w:pPr>
        <w:tabs>
          <w:tab w:val="left" w:pos="1305"/>
        </w:tabs>
        <w:contextualSpacing/>
      </w:pPr>
    </w:p>
    <w:p w14:paraId="134BE628" w14:textId="77777777" w:rsidR="00AB2DF6" w:rsidRDefault="00AB2DF6" w:rsidP="00A76AA1">
      <w:pPr>
        <w:tabs>
          <w:tab w:val="left" w:pos="1305"/>
        </w:tabs>
        <w:contextualSpacing/>
      </w:pPr>
    </w:p>
    <w:p w14:paraId="61C93E6F" w14:textId="77777777" w:rsidR="00AB2DF6" w:rsidRPr="00A76AA1" w:rsidRDefault="00AB2DF6" w:rsidP="00A76AA1">
      <w:pPr>
        <w:contextualSpacing/>
        <w:rPr>
          <w:bCs/>
        </w:rPr>
      </w:pPr>
    </w:p>
    <w:p w14:paraId="006D011E" w14:textId="77777777" w:rsidR="00AB2DF6" w:rsidRDefault="00AB2DF6" w:rsidP="00A76AA1">
      <w:pPr>
        <w:tabs>
          <w:tab w:val="left" w:pos="1305"/>
        </w:tabs>
        <w:contextualSpacing/>
      </w:pPr>
    </w:p>
    <w:sectPr w:rsidR="00AB2DF6" w:rsidSect="00A66A7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79AE8" w14:textId="77777777" w:rsidR="00812B4D" w:rsidRDefault="00812B4D" w:rsidP="007F1B53">
      <w:pPr>
        <w:spacing w:before="0" w:after="0" w:line="240" w:lineRule="auto"/>
      </w:pPr>
      <w:r>
        <w:separator/>
      </w:r>
    </w:p>
  </w:endnote>
  <w:endnote w:type="continuationSeparator" w:id="0">
    <w:p w14:paraId="23A4720D" w14:textId="77777777" w:rsidR="00812B4D" w:rsidRDefault="00812B4D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lawik Light"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D198A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05D0D8C" wp14:editId="5CDD7425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6BDA9CD" wp14:editId="2527E8B4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B366D9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767D8372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BDA9C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4DB366D9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767D8372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A205" w14:textId="77777777" w:rsidR="00812B4D" w:rsidRDefault="00812B4D" w:rsidP="007F1B53">
      <w:pPr>
        <w:spacing w:before="0" w:after="0" w:line="240" w:lineRule="auto"/>
      </w:pPr>
      <w:r>
        <w:separator/>
      </w:r>
    </w:p>
  </w:footnote>
  <w:footnote w:type="continuationSeparator" w:id="0">
    <w:p w14:paraId="097250C2" w14:textId="77777777" w:rsidR="00812B4D" w:rsidRDefault="00812B4D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A22F8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B1CA874" wp14:editId="457764A6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4D"/>
    <w:rsid w:val="00037500"/>
    <w:rsid w:val="000446AD"/>
    <w:rsid w:val="001138D5"/>
    <w:rsid w:val="00143117"/>
    <w:rsid w:val="001726BE"/>
    <w:rsid w:val="00175EDB"/>
    <w:rsid w:val="0018373F"/>
    <w:rsid w:val="001C720B"/>
    <w:rsid w:val="001F02B0"/>
    <w:rsid w:val="0020003D"/>
    <w:rsid w:val="002117E6"/>
    <w:rsid w:val="00212908"/>
    <w:rsid w:val="00232293"/>
    <w:rsid w:val="0028133E"/>
    <w:rsid w:val="002A6BFE"/>
    <w:rsid w:val="002E3A77"/>
    <w:rsid w:val="002F0A67"/>
    <w:rsid w:val="00346434"/>
    <w:rsid w:val="003717C3"/>
    <w:rsid w:val="00373028"/>
    <w:rsid w:val="003E0D37"/>
    <w:rsid w:val="003F3A88"/>
    <w:rsid w:val="004A18B8"/>
    <w:rsid w:val="004D55DD"/>
    <w:rsid w:val="00507CCA"/>
    <w:rsid w:val="00526FCA"/>
    <w:rsid w:val="0054053B"/>
    <w:rsid w:val="00547521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6E2AEC"/>
    <w:rsid w:val="007F1B53"/>
    <w:rsid w:val="00812B4D"/>
    <w:rsid w:val="008269E4"/>
    <w:rsid w:val="0083075B"/>
    <w:rsid w:val="00843820"/>
    <w:rsid w:val="00857A4F"/>
    <w:rsid w:val="00880817"/>
    <w:rsid w:val="00881EBE"/>
    <w:rsid w:val="00891D18"/>
    <w:rsid w:val="008B0A58"/>
    <w:rsid w:val="0096185C"/>
    <w:rsid w:val="00984E87"/>
    <w:rsid w:val="00A32AB9"/>
    <w:rsid w:val="00A66A79"/>
    <w:rsid w:val="00A67DD5"/>
    <w:rsid w:val="00A76AA1"/>
    <w:rsid w:val="00A83892"/>
    <w:rsid w:val="00A84A6B"/>
    <w:rsid w:val="00AB2DF6"/>
    <w:rsid w:val="00AF551B"/>
    <w:rsid w:val="00B0400E"/>
    <w:rsid w:val="00B0609B"/>
    <w:rsid w:val="00B47A03"/>
    <w:rsid w:val="00BC01BC"/>
    <w:rsid w:val="00C05DF4"/>
    <w:rsid w:val="00C512B9"/>
    <w:rsid w:val="00C739AF"/>
    <w:rsid w:val="00CA2631"/>
    <w:rsid w:val="00D1428E"/>
    <w:rsid w:val="00D55BEC"/>
    <w:rsid w:val="00DE5F24"/>
    <w:rsid w:val="00E42177"/>
    <w:rsid w:val="00E90215"/>
    <w:rsid w:val="00EE1423"/>
    <w:rsid w:val="00EF5DC0"/>
    <w:rsid w:val="00F02BF4"/>
    <w:rsid w:val="00F3756A"/>
    <w:rsid w:val="00F43320"/>
    <w:rsid w:val="00F47697"/>
    <w:rsid w:val="00F52DFA"/>
    <w:rsid w:val="00F65696"/>
    <w:rsid w:val="00FD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1A7FCF14"/>
  <w15:chartTrackingRefBased/>
  <w15:docId w15:val="{6681F219-287C-4B38-B451-BBC6D4F6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90215"/>
    <w:pPr>
      <w:spacing w:before="0" w:after="160"/>
      <w:jc w:val="left"/>
    </w:pPr>
    <w:rPr>
      <w:rFonts w:ascii="Selawik Light" w:hAnsi="Selawik Light"/>
      <w:color w:val="808080" w:themeColor="background1" w:themeShade="80"/>
    </w:rPr>
  </w:style>
  <w:style w:type="character" w:customStyle="1" w:styleId="CdigoCar">
    <w:name w:val="Código Car"/>
    <w:basedOn w:val="Fuentedeprrafopredeter"/>
    <w:link w:val="Cdigo"/>
    <w:rsid w:val="00E90215"/>
    <w:rPr>
      <w:rFonts w:ascii="Selawik Light" w:hAnsi="Selawik Light"/>
      <w:color w:val="808080" w:themeColor="background1" w:themeShade="8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didáctica.dotm</Template>
  <TotalTime>4</TotalTime>
  <Pages>4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</cp:revision>
  <dcterms:created xsi:type="dcterms:W3CDTF">2023-05-21T23:11:00Z</dcterms:created>
  <dcterms:modified xsi:type="dcterms:W3CDTF">2023-05-21T23:16:00Z</dcterms:modified>
</cp:coreProperties>
</file>
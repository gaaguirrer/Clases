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70546" w14:textId="77777777" w:rsidR="00F43320" w:rsidRDefault="00B0400E">
      <w:r>
        <w:rPr>
          <w:noProof/>
        </w:rPr>
        <w:drawing>
          <wp:anchor distT="0" distB="0" distL="114300" distR="114300" simplePos="0" relativeHeight="251637760" behindDoc="0" locked="0" layoutInCell="1" allowOverlap="1" wp14:anchorId="2FF9E251" wp14:editId="21AC0531">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D229C5" w14:textId="77777777" w:rsidR="00F43320" w:rsidRDefault="00F43320"/>
    <w:p w14:paraId="75992E26" w14:textId="77777777" w:rsidR="00F43320" w:rsidRDefault="00F43320"/>
    <w:p w14:paraId="108C61DE" w14:textId="77777777" w:rsidR="00F43320" w:rsidRDefault="00F43320"/>
    <w:p w14:paraId="74933113" w14:textId="77777777" w:rsidR="00F43320" w:rsidRDefault="00F43320"/>
    <w:p w14:paraId="4DCEA548" w14:textId="77777777" w:rsidR="00F43320" w:rsidRDefault="00F43320"/>
    <w:p w14:paraId="0BA78CE8" w14:textId="77777777" w:rsidR="00F43320" w:rsidRDefault="00F43320"/>
    <w:p w14:paraId="35D55A47" w14:textId="77777777" w:rsidR="00F43320" w:rsidRDefault="00F43320"/>
    <w:p w14:paraId="54F51FE5" w14:textId="77777777" w:rsidR="00F43320" w:rsidRDefault="00F43320"/>
    <w:p w14:paraId="5AD586AE" w14:textId="77777777" w:rsidR="00F43320" w:rsidRDefault="006D7C25">
      <w:r>
        <w:rPr>
          <w:noProof/>
        </w:rPr>
        <mc:AlternateContent>
          <mc:Choice Requires="wps">
            <w:drawing>
              <wp:anchor distT="0" distB="0" distL="114300" distR="114300" simplePos="0" relativeHeight="251639808" behindDoc="1" locked="0" layoutInCell="1" allowOverlap="1" wp14:anchorId="6DB13E47" wp14:editId="43AF2008">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3C3249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DB13E47"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13C3249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4C9CB008" w14:textId="77777777" w:rsidR="00F43320" w:rsidRDefault="00F43320"/>
    <w:p w14:paraId="3219EF2F" w14:textId="77777777" w:rsidR="00F43320" w:rsidRDefault="00F43320"/>
    <w:p w14:paraId="27F9B478"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306C9EA9" wp14:editId="520F855F">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191E75"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318D23A1" w14:textId="77777777" w:rsidR="00F43320" w:rsidRDefault="003E0D37">
      <w:r>
        <w:rPr>
          <w:noProof/>
        </w:rPr>
        <mc:AlternateContent>
          <mc:Choice Requires="wps">
            <w:drawing>
              <wp:anchor distT="0" distB="0" distL="114300" distR="114300" simplePos="0" relativeHeight="251640832" behindDoc="0" locked="0" layoutInCell="1" allowOverlap="1" wp14:anchorId="387C6E65" wp14:editId="18A3ED37">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C17A44" w14:textId="537C0668" w:rsidR="00F43320" w:rsidRDefault="007E7699" w:rsidP="00F43320">
                            <w:pPr>
                              <w:jc w:val="right"/>
                            </w:pPr>
                            <w:r w:rsidRPr="007E7699">
                              <w:rPr>
                                <w:rFonts w:cs="Calibri"/>
                                <w:b/>
                                <w:color w:val="000000"/>
                                <w:sz w:val="48"/>
                                <w:szCs w:val="52"/>
                                <w:lang w:eastAsia="es-NI"/>
                              </w:rPr>
                              <w:t>Circuitos Secuenciales Sincrónicos, Unidad 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7C6E65"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1EC17A44" w14:textId="537C0668" w:rsidR="00F43320" w:rsidRDefault="007E7699" w:rsidP="00F43320">
                      <w:pPr>
                        <w:jc w:val="right"/>
                      </w:pPr>
                      <w:r w:rsidRPr="007E7699">
                        <w:rPr>
                          <w:rFonts w:cs="Calibri"/>
                          <w:b/>
                          <w:color w:val="000000"/>
                          <w:sz w:val="48"/>
                          <w:szCs w:val="52"/>
                          <w:lang w:eastAsia="es-NI"/>
                        </w:rPr>
                        <w:t>Circuitos Secuenciales Sincrónicos, Unidad II</w:t>
                      </w:r>
                    </w:p>
                  </w:txbxContent>
                </v:textbox>
              </v:shape>
            </w:pict>
          </mc:Fallback>
        </mc:AlternateContent>
      </w:r>
    </w:p>
    <w:p w14:paraId="0E9CAEA2" w14:textId="77777777" w:rsidR="00F43320" w:rsidRDefault="00F43320"/>
    <w:p w14:paraId="2BE439D8" w14:textId="77777777" w:rsidR="005B0B82" w:rsidRDefault="005B0B82"/>
    <w:p w14:paraId="6D8BE7C3" w14:textId="77777777" w:rsidR="005B0B82" w:rsidRDefault="005B0B82"/>
    <w:p w14:paraId="2B470AF1" w14:textId="77777777" w:rsidR="005B0B82" w:rsidRDefault="005B0B82"/>
    <w:p w14:paraId="5F7B96FE" w14:textId="77777777" w:rsidR="005B0B82" w:rsidRDefault="005B0B82"/>
    <w:p w14:paraId="235C6724" w14:textId="77777777" w:rsidR="005B0B82" w:rsidRDefault="005B0B82"/>
    <w:p w14:paraId="2AED93E4" w14:textId="77777777" w:rsidR="005B0B82" w:rsidRDefault="005B0B82"/>
    <w:p w14:paraId="774F5410" w14:textId="77777777" w:rsidR="005B0B82" w:rsidRDefault="005B0B82"/>
    <w:p w14:paraId="3958D988" w14:textId="77777777" w:rsidR="005B0B82" w:rsidRDefault="005B0B82"/>
    <w:p w14:paraId="209E09A7" w14:textId="77777777" w:rsidR="005B0B82" w:rsidRDefault="005B0B82"/>
    <w:p w14:paraId="69E51DF0" w14:textId="77777777" w:rsidR="005B0B82" w:rsidRDefault="005B0B82"/>
    <w:p w14:paraId="15BA6AF7" w14:textId="77777777" w:rsidR="005B0B82" w:rsidRDefault="005B0B82"/>
    <w:p w14:paraId="2BA632FD" w14:textId="77777777" w:rsidR="00636C8A" w:rsidRDefault="00636C8A"/>
    <w:p w14:paraId="21FEE2A9" w14:textId="77777777" w:rsidR="00A66A79" w:rsidRDefault="00A66A79">
      <w:pPr>
        <w:sectPr w:rsidR="00A66A79" w:rsidSect="00636C8A">
          <w:pgSz w:w="12240" w:h="15840"/>
          <w:pgMar w:top="1418" w:right="1701" w:bottom="1418" w:left="1701" w:header="709" w:footer="709" w:gutter="0"/>
          <w:cols w:space="708"/>
          <w:docGrid w:linePitch="360"/>
        </w:sectPr>
      </w:pPr>
    </w:p>
    <w:p w14:paraId="4A4A4390"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63D00642" wp14:editId="3E8D036B">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9B1B9" w14:textId="77777777" w:rsidR="0070212E" w:rsidRPr="00D904A7" w:rsidRDefault="0070212E" w:rsidP="0070212E">
                              <w:pPr>
                                <w:pStyle w:val="Ttulo1"/>
                              </w:pPr>
                              <w:bookmarkStart w:id="0" w:name="_Toc160444140"/>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3D00642"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5E39B1B9" w14:textId="77777777" w:rsidR="0070212E" w:rsidRPr="00D904A7" w:rsidRDefault="0070212E" w:rsidP="0070212E">
                        <w:pPr>
                          <w:pStyle w:val="Ttulo1"/>
                        </w:pPr>
                        <w:bookmarkStart w:id="1" w:name="_Toc160444140"/>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1E0EC0CF"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7078257"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362025D6" w14:textId="77777777" w:rsidR="00843820" w:rsidRPr="004A18B8" w:rsidRDefault="00843820" w:rsidP="00843820">
          <w:pPr>
            <w:rPr>
              <w:rFonts w:cs="Tahoma"/>
              <w:szCs w:val="24"/>
              <w:lang w:val="es-ES" w:eastAsia="es-NI"/>
            </w:rPr>
          </w:pPr>
        </w:p>
        <w:p w14:paraId="78DA46D0" w14:textId="1CFE636D" w:rsidR="00D44F7E"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60444140" w:history="1">
            <w:r w:rsidR="00D44F7E" w:rsidRPr="00B64FD0">
              <w:rPr>
                <w:rStyle w:val="Hipervnculo"/>
                <w:noProof/>
              </w:rPr>
              <w:t>Índice de Contenido</w:t>
            </w:r>
            <w:r w:rsidR="00D44F7E">
              <w:rPr>
                <w:noProof/>
                <w:webHidden/>
              </w:rPr>
              <w:tab/>
            </w:r>
            <w:r w:rsidR="00D44F7E">
              <w:rPr>
                <w:noProof/>
                <w:webHidden/>
              </w:rPr>
              <w:fldChar w:fldCharType="begin"/>
            </w:r>
            <w:r w:rsidR="00D44F7E">
              <w:rPr>
                <w:noProof/>
                <w:webHidden/>
              </w:rPr>
              <w:instrText xml:space="preserve"> PAGEREF _Toc160444140 \h </w:instrText>
            </w:r>
            <w:r w:rsidR="00D44F7E">
              <w:rPr>
                <w:noProof/>
                <w:webHidden/>
              </w:rPr>
            </w:r>
            <w:r w:rsidR="00D44F7E">
              <w:rPr>
                <w:noProof/>
                <w:webHidden/>
              </w:rPr>
              <w:fldChar w:fldCharType="separate"/>
            </w:r>
            <w:r w:rsidR="00251D9C">
              <w:rPr>
                <w:noProof/>
                <w:webHidden/>
              </w:rPr>
              <w:t>2</w:t>
            </w:r>
            <w:r w:rsidR="00D44F7E">
              <w:rPr>
                <w:noProof/>
                <w:webHidden/>
              </w:rPr>
              <w:fldChar w:fldCharType="end"/>
            </w:r>
          </w:hyperlink>
        </w:p>
        <w:p w14:paraId="68DB9737" w14:textId="7E1B0EFF" w:rsidR="00D44F7E" w:rsidRDefault="002609E4">
          <w:pPr>
            <w:pStyle w:val="TDC1"/>
            <w:tabs>
              <w:tab w:val="right" w:leader="dot" w:pos="8828"/>
            </w:tabs>
            <w:rPr>
              <w:rFonts w:asciiTheme="minorHAnsi" w:eastAsiaTheme="minorEastAsia" w:hAnsiTheme="minorHAnsi"/>
              <w:noProof/>
              <w:sz w:val="22"/>
              <w:lang w:eastAsia="es-NI"/>
            </w:rPr>
          </w:pPr>
          <w:hyperlink w:anchor="_Toc160444141" w:history="1">
            <w:r w:rsidR="00D44F7E" w:rsidRPr="00B64FD0">
              <w:rPr>
                <w:rStyle w:val="Hipervnculo"/>
                <w:noProof/>
              </w:rPr>
              <w:t>Introducción</w:t>
            </w:r>
            <w:r w:rsidR="00D44F7E">
              <w:rPr>
                <w:noProof/>
                <w:webHidden/>
              </w:rPr>
              <w:tab/>
            </w:r>
            <w:r w:rsidR="00D44F7E">
              <w:rPr>
                <w:noProof/>
                <w:webHidden/>
              </w:rPr>
              <w:fldChar w:fldCharType="begin"/>
            </w:r>
            <w:r w:rsidR="00D44F7E">
              <w:rPr>
                <w:noProof/>
                <w:webHidden/>
              </w:rPr>
              <w:instrText xml:space="preserve"> PAGEREF _Toc160444141 \h </w:instrText>
            </w:r>
            <w:r w:rsidR="00D44F7E">
              <w:rPr>
                <w:noProof/>
                <w:webHidden/>
              </w:rPr>
            </w:r>
            <w:r w:rsidR="00D44F7E">
              <w:rPr>
                <w:noProof/>
                <w:webHidden/>
              </w:rPr>
              <w:fldChar w:fldCharType="separate"/>
            </w:r>
            <w:r w:rsidR="00251D9C">
              <w:rPr>
                <w:noProof/>
                <w:webHidden/>
              </w:rPr>
              <w:t>3</w:t>
            </w:r>
            <w:r w:rsidR="00D44F7E">
              <w:rPr>
                <w:noProof/>
                <w:webHidden/>
              </w:rPr>
              <w:fldChar w:fldCharType="end"/>
            </w:r>
          </w:hyperlink>
        </w:p>
        <w:p w14:paraId="4B450A59" w14:textId="023ACA11" w:rsidR="00D44F7E" w:rsidRDefault="002609E4">
          <w:pPr>
            <w:pStyle w:val="TDC1"/>
            <w:tabs>
              <w:tab w:val="right" w:leader="dot" w:pos="8828"/>
            </w:tabs>
            <w:rPr>
              <w:rFonts w:asciiTheme="minorHAnsi" w:eastAsiaTheme="minorEastAsia" w:hAnsiTheme="minorHAnsi"/>
              <w:noProof/>
              <w:sz w:val="22"/>
              <w:lang w:eastAsia="es-NI"/>
            </w:rPr>
          </w:pPr>
          <w:hyperlink w:anchor="_Toc160444142" w:history="1">
            <w:r w:rsidR="00D44F7E" w:rsidRPr="00B64FD0">
              <w:rPr>
                <w:rStyle w:val="Hipervnculo"/>
                <w:noProof/>
              </w:rPr>
              <w:t>Desarrollo de Contenidos</w:t>
            </w:r>
            <w:r w:rsidR="00D44F7E">
              <w:rPr>
                <w:noProof/>
                <w:webHidden/>
              </w:rPr>
              <w:tab/>
            </w:r>
            <w:r w:rsidR="00D44F7E">
              <w:rPr>
                <w:noProof/>
                <w:webHidden/>
              </w:rPr>
              <w:fldChar w:fldCharType="begin"/>
            </w:r>
            <w:r w:rsidR="00D44F7E">
              <w:rPr>
                <w:noProof/>
                <w:webHidden/>
              </w:rPr>
              <w:instrText xml:space="preserve"> PAGEREF _Toc160444142 \h </w:instrText>
            </w:r>
            <w:r w:rsidR="00D44F7E">
              <w:rPr>
                <w:noProof/>
                <w:webHidden/>
              </w:rPr>
            </w:r>
            <w:r w:rsidR="00D44F7E">
              <w:rPr>
                <w:noProof/>
                <w:webHidden/>
              </w:rPr>
              <w:fldChar w:fldCharType="separate"/>
            </w:r>
            <w:r w:rsidR="00251D9C">
              <w:rPr>
                <w:noProof/>
                <w:webHidden/>
              </w:rPr>
              <w:t>4</w:t>
            </w:r>
            <w:r w:rsidR="00D44F7E">
              <w:rPr>
                <w:noProof/>
                <w:webHidden/>
              </w:rPr>
              <w:fldChar w:fldCharType="end"/>
            </w:r>
          </w:hyperlink>
        </w:p>
        <w:p w14:paraId="32AACB5B" w14:textId="11C444CB" w:rsidR="00D44F7E" w:rsidRDefault="002609E4">
          <w:pPr>
            <w:pStyle w:val="TDC2"/>
            <w:tabs>
              <w:tab w:val="right" w:leader="dot" w:pos="8828"/>
            </w:tabs>
            <w:rPr>
              <w:noProof/>
            </w:rPr>
          </w:pPr>
          <w:hyperlink w:anchor="_Toc160444143" w:history="1">
            <w:r w:rsidR="00D44F7E" w:rsidRPr="00B64FD0">
              <w:rPr>
                <w:rStyle w:val="Hipervnculo"/>
                <w:noProof/>
              </w:rPr>
              <w:t>Conceptos básicos</w:t>
            </w:r>
            <w:r w:rsidR="00D44F7E">
              <w:rPr>
                <w:noProof/>
                <w:webHidden/>
              </w:rPr>
              <w:tab/>
            </w:r>
            <w:r w:rsidR="00D44F7E">
              <w:rPr>
                <w:noProof/>
                <w:webHidden/>
              </w:rPr>
              <w:fldChar w:fldCharType="begin"/>
            </w:r>
            <w:r w:rsidR="00D44F7E">
              <w:rPr>
                <w:noProof/>
                <w:webHidden/>
              </w:rPr>
              <w:instrText xml:space="preserve"> PAGEREF _Toc160444143 \h </w:instrText>
            </w:r>
            <w:r w:rsidR="00D44F7E">
              <w:rPr>
                <w:noProof/>
                <w:webHidden/>
              </w:rPr>
            </w:r>
            <w:r w:rsidR="00D44F7E">
              <w:rPr>
                <w:noProof/>
                <w:webHidden/>
              </w:rPr>
              <w:fldChar w:fldCharType="separate"/>
            </w:r>
            <w:r w:rsidR="00251D9C">
              <w:rPr>
                <w:noProof/>
                <w:webHidden/>
              </w:rPr>
              <w:t>4</w:t>
            </w:r>
            <w:r w:rsidR="00D44F7E">
              <w:rPr>
                <w:noProof/>
                <w:webHidden/>
              </w:rPr>
              <w:fldChar w:fldCharType="end"/>
            </w:r>
          </w:hyperlink>
        </w:p>
        <w:p w14:paraId="5D481F6C" w14:textId="74B86E1C" w:rsidR="00D44F7E" w:rsidRDefault="002609E4">
          <w:pPr>
            <w:pStyle w:val="TDC3"/>
            <w:tabs>
              <w:tab w:val="right" w:leader="dot" w:pos="8828"/>
            </w:tabs>
            <w:rPr>
              <w:noProof/>
            </w:rPr>
          </w:pPr>
          <w:hyperlink w:anchor="_Toc160444144" w:history="1">
            <w:r w:rsidR="00D44F7E" w:rsidRPr="00B64FD0">
              <w:rPr>
                <w:rStyle w:val="Hipervnculo"/>
                <w:rFonts w:eastAsia="Calibri"/>
                <w:noProof/>
              </w:rPr>
              <w:t>Flip Flops.</w:t>
            </w:r>
            <w:r w:rsidR="00D44F7E">
              <w:rPr>
                <w:noProof/>
                <w:webHidden/>
              </w:rPr>
              <w:tab/>
            </w:r>
            <w:r w:rsidR="00D44F7E">
              <w:rPr>
                <w:noProof/>
                <w:webHidden/>
              </w:rPr>
              <w:fldChar w:fldCharType="begin"/>
            </w:r>
            <w:r w:rsidR="00D44F7E">
              <w:rPr>
                <w:noProof/>
                <w:webHidden/>
              </w:rPr>
              <w:instrText xml:space="preserve"> PAGEREF _Toc160444144 \h </w:instrText>
            </w:r>
            <w:r w:rsidR="00D44F7E">
              <w:rPr>
                <w:noProof/>
                <w:webHidden/>
              </w:rPr>
            </w:r>
            <w:r w:rsidR="00D44F7E">
              <w:rPr>
                <w:noProof/>
                <w:webHidden/>
              </w:rPr>
              <w:fldChar w:fldCharType="separate"/>
            </w:r>
            <w:r w:rsidR="00251D9C">
              <w:rPr>
                <w:noProof/>
                <w:webHidden/>
              </w:rPr>
              <w:t>4</w:t>
            </w:r>
            <w:r w:rsidR="00D44F7E">
              <w:rPr>
                <w:noProof/>
                <w:webHidden/>
              </w:rPr>
              <w:fldChar w:fldCharType="end"/>
            </w:r>
          </w:hyperlink>
        </w:p>
        <w:p w14:paraId="32EA695F" w14:textId="5D3DE308" w:rsidR="00D44F7E" w:rsidRDefault="002609E4">
          <w:pPr>
            <w:pStyle w:val="TDC3"/>
            <w:tabs>
              <w:tab w:val="right" w:leader="dot" w:pos="8828"/>
            </w:tabs>
            <w:rPr>
              <w:noProof/>
            </w:rPr>
          </w:pPr>
          <w:hyperlink w:anchor="_Toc160444145" w:history="1">
            <w:r w:rsidR="00D44F7E" w:rsidRPr="00B64FD0">
              <w:rPr>
                <w:rStyle w:val="Hipervnculo"/>
                <w:rFonts w:eastAsia="Calibri"/>
                <w:noProof/>
              </w:rPr>
              <w:t>Tablas características.</w:t>
            </w:r>
            <w:r w:rsidR="00D44F7E">
              <w:rPr>
                <w:noProof/>
                <w:webHidden/>
              </w:rPr>
              <w:tab/>
            </w:r>
            <w:r w:rsidR="00D44F7E">
              <w:rPr>
                <w:noProof/>
                <w:webHidden/>
              </w:rPr>
              <w:fldChar w:fldCharType="begin"/>
            </w:r>
            <w:r w:rsidR="00D44F7E">
              <w:rPr>
                <w:noProof/>
                <w:webHidden/>
              </w:rPr>
              <w:instrText xml:space="preserve"> PAGEREF _Toc160444145 \h </w:instrText>
            </w:r>
            <w:r w:rsidR="00D44F7E">
              <w:rPr>
                <w:noProof/>
                <w:webHidden/>
              </w:rPr>
            </w:r>
            <w:r w:rsidR="00D44F7E">
              <w:rPr>
                <w:noProof/>
                <w:webHidden/>
              </w:rPr>
              <w:fldChar w:fldCharType="separate"/>
            </w:r>
            <w:r w:rsidR="00251D9C">
              <w:rPr>
                <w:noProof/>
                <w:webHidden/>
              </w:rPr>
              <w:t>5</w:t>
            </w:r>
            <w:r w:rsidR="00D44F7E">
              <w:rPr>
                <w:noProof/>
                <w:webHidden/>
              </w:rPr>
              <w:fldChar w:fldCharType="end"/>
            </w:r>
          </w:hyperlink>
        </w:p>
        <w:p w14:paraId="65D93401" w14:textId="4BC37F52" w:rsidR="00D44F7E" w:rsidRDefault="002609E4">
          <w:pPr>
            <w:pStyle w:val="TDC3"/>
            <w:tabs>
              <w:tab w:val="right" w:leader="dot" w:pos="8828"/>
            </w:tabs>
            <w:rPr>
              <w:noProof/>
            </w:rPr>
          </w:pPr>
          <w:hyperlink w:anchor="_Toc160444146" w:history="1">
            <w:r w:rsidR="00D44F7E" w:rsidRPr="00B64FD0">
              <w:rPr>
                <w:rStyle w:val="Hipervnculo"/>
                <w:rFonts w:eastAsia="Calibri"/>
                <w:noProof/>
              </w:rPr>
              <w:t>Tablas de excitación</w:t>
            </w:r>
            <w:r w:rsidR="00D44F7E">
              <w:rPr>
                <w:noProof/>
                <w:webHidden/>
              </w:rPr>
              <w:tab/>
            </w:r>
            <w:r w:rsidR="00D44F7E">
              <w:rPr>
                <w:noProof/>
                <w:webHidden/>
              </w:rPr>
              <w:fldChar w:fldCharType="begin"/>
            </w:r>
            <w:r w:rsidR="00D44F7E">
              <w:rPr>
                <w:noProof/>
                <w:webHidden/>
              </w:rPr>
              <w:instrText xml:space="preserve"> PAGEREF _Toc160444146 \h </w:instrText>
            </w:r>
            <w:r w:rsidR="00D44F7E">
              <w:rPr>
                <w:noProof/>
                <w:webHidden/>
              </w:rPr>
            </w:r>
            <w:r w:rsidR="00D44F7E">
              <w:rPr>
                <w:noProof/>
                <w:webHidden/>
              </w:rPr>
              <w:fldChar w:fldCharType="separate"/>
            </w:r>
            <w:r w:rsidR="00251D9C">
              <w:rPr>
                <w:noProof/>
                <w:webHidden/>
              </w:rPr>
              <w:t>8</w:t>
            </w:r>
            <w:r w:rsidR="00D44F7E">
              <w:rPr>
                <w:noProof/>
                <w:webHidden/>
              </w:rPr>
              <w:fldChar w:fldCharType="end"/>
            </w:r>
          </w:hyperlink>
        </w:p>
        <w:p w14:paraId="58AD0A0A" w14:textId="4197B634" w:rsidR="00D44F7E" w:rsidRDefault="002609E4">
          <w:pPr>
            <w:pStyle w:val="TDC3"/>
            <w:tabs>
              <w:tab w:val="right" w:leader="dot" w:pos="8828"/>
            </w:tabs>
            <w:rPr>
              <w:noProof/>
            </w:rPr>
          </w:pPr>
          <w:hyperlink w:anchor="_Toc160444147" w:history="1">
            <w:r w:rsidR="00D44F7E" w:rsidRPr="00B64FD0">
              <w:rPr>
                <w:rStyle w:val="Hipervnculo"/>
                <w:rFonts w:eastAsia="Calibri"/>
                <w:noProof/>
              </w:rPr>
              <w:t>Diagramas de tiempo.</w:t>
            </w:r>
            <w:r w:rsidR="00D44F7E">
              <w:rPr>
                <w:noProof/>
                <w:webHidden/>
              </w:rPr>
              <w:tab/>
            </w:r>
            <w:r w:rsidR="00D44F7E">
              <w:rPr>
                <w:noProof/>
                <w:webHidden/>
              </w:rPr>
              <w:fldChar w:fldCharType="begin"/>
            </w:r>
            <w:r w:rsidR="00D44F7E">
              <w:rPr>
                <w:noProof/>
                <w:webHidden/>
              </w:rPr>
              <w:instrText xml:space="preserve"> PAGEREF _Toc160444147 \h </w:instrText>
            </w:r>
            <w:r w:rsidR="00D44F7E">
              <w:rPr>
                <w:noProof/>
                <w:webHidden/>
              </w:rPr>
            </w:r>
            <w:r w:rsidR="00D44F7E">
              <w:rPr>
                <w:noProof/>
                <w:webHidden/>
              </w:rPr>
              <w:fldChar w:fldCharType="separate"/>
            </w:r>
            <w:r w:rsidR="00251D9C">
              <w:rPr>
                <w:noProof/>
                <w:webHidden/>
              </w:rPr>
              <w:t>8</w:t>
            </w:r>
            <w:r w:rsidR="00D44F7E">
              <w:rPr>
                <w:noProof/>
                <w:webHidden/>
              </w:rPr>
              <w:fldChar w:fldCharType="end"/>
            </w:r>
          </w:hyperlink>
        </w:p>
        <w:p w14:paraId="01670F42" w14:textId="4BDB845B" w:rsidR="00D44F7E" w:rsidRDefault="002609E4">
          <w:pPr>
            <w:pStyle w:val="TDC2"/>
            <w:tabs>
              <w:tab w:val="right" w:leader="dot" w:pos="8828"/>
            </w:tabs>
            <w:rPr>
              <w:noProof/>
            </w:rPr>
          </w:pPr>
          <w:hyperlink w:anchor="_Toc160444148" w:history="1">
            <w:r w:rsidR="00D44F7E" w:rsidRPr="00B64FD0">
              <w:rPr>
                <w:rStyle w:val="Hipervnculo"/>
                <w:noProof/>
              </w:rPr>
              <w:t>Máquinas de Estado.</w:t>
            </w:r>
            <w:r w:rsidR="00D44F7E">
              <w:rPr>
                <w:noProof/>
                <w:webHidden/>
              </w:rPr>
              <w:tab/>
            </w:r>
            <w:r w:rsidR="00D44F7E">
              <w:rPr>
                <w:noProof/>
                <w:webHidden/>
              </w:rPr>
              <w:fldChar w:fldCharType="begin"/>
            </w:r>
            <w:r w:rsidR="00D44F7E">
              <w:rPr>
                <w:noProof/>
                <w:webHidden/>
              </w:rPr>
              <w:instrText xml:space="preserve"> PAGEREF _Toc160444148 \h </w:instrText>
            </w:r>
            <w:r w:rsidR="00D44F7E">
              <w:rPr>
                <w:noProof/>
                <w:webHidden/>
              </w:rPr>
            </w:r>
            <w:r w:rsidR="00D44F7E">
              <w:rPr>
                <w:noProof/>
                <w:webHidden/>
              </w:rPr>
              <w:fldChar w:fldCharType="separate"/>
            </w:r>
            <w:r w:rsidR="00251D9C">
              <w:rPr>
                <w:noProof/>
                <w:webHidden/>
              </w:rPr>
              <w:t>9</w:t>
            </w:r>
            <w:r w:rsidR="00D44F7E">
              <w:rPr>
                <w:noProof/>
                <w:webHidden/>
              </w:rPr>
              <w:fldChar w:fldCharType="end"/>
            </w:r>
          </w:hyperlink>
        </w:p>
        <w:p w14:paraId="69C1007C" w14:textId="014693BA" w:rsidR="00D44F7E" w:rsidRDefault="002609E4">
          <w:pPr>
            <w:pStyle w:val="TDC3"/>
            <w:tabs>
              <w:tab w:val="right" w:leader="dot" w:pos="8828"/>
            </w:tabs>
            <w:rPr>
              <w:noProof/>
            </w:rPr>
          </w:pPr>
          <w:hyperlink w:anchor="_Toc160444149" w:history="1">
            <w:r w:rsidR="00D44F7E" w:rsidRPr="00B64FD0">
              <w:rPr>
                <w:rStyle w:val="Hipervnculo"/>
                <w:rFonts w:eastAsia="Calibri"/>
                <w:noProof/>
              </w:rPr>
              <w:t>Aplicaciones de diseño de circuitos secuenciales: Contadores</w:t>
            </w:r>
            <w:r w:rsidR="00D44F7E">
              <w:rPr>
                <w:noProof/>
                <w:webHidden/>
              </w:rPr>
              <w:tab/>
            </w:r>
            <w:r w:rsidR="00D44F7E">
              <w:rPr>
                <w:noProof/>
                <w:webHidden/>
              </w:rPr>
              <w:fldChar w:fldCharType="begin"/>
            </w:r>
            <w:r w:rsidR="00D44F7E">
              <w:rPr>
                <w:noProof/>
                <w:webHidden/>
              </w:rPr>
              <w:instrText xml:space="preserve"> PAGEREF _Toc160444149 \h </w:instrText>
            </w:r>
            <w:r w:rsidR="00D44F7E">
              <w:rPr>
                <w:noProof/>
                <w:webHidden/>
              </w:rPr>
            </w:r>
            <w:r w:rsidR="00D44F7E">
              <w:rPr>
                <w:noProof/>
                <w:webHidden/>
              </w:rPr>
              <w:fldChar w:fldCharType="separate"/>
            </w:r>
            <w:r w:rsidR="00251D9C">
              <w:rPr>
                <w:noProof/>
                <w:webHidden/>
              </w:rPr>
              <w:t>9</w:t>
            </w:r>
            <w:r w:rsidR="00D44F7E">
              <w:rPr>
                <w:noProof/>
                <w:webHidden/>
              </w:rPr>
              <w:fldChar w:fldCharType="end"/>
            </w:r>
          </w:hyperlink>
        </w:p>
        <w:p w14:paraId="2C3C8704" w14:textId="459CFAE5" w:rsidR="00D44F7E" w:rsidRDefault="002609E4">
          <w:pPr>
            <w:pStyle w:val="TDC2"/>
            <w:tabs>
              <w:tab w:val="right" w:leader="dot" w:pos="8828"/>
            </w:tabs>
            <w:rPr>
              <w:noProof/>
            </w:rPr>
          </w:pPr>
          <w:hyperlink w:anchor="_Toc160444150" w:history="1">
            <w:r w:rsidR="00D44F7E" w:rsidRPr="00B64FD0">
              <w:rPr>
                <w:rStyle w:val="Hipervnculo"/>
                <w:noProof/>
              </w:rPr>
              <w:t>Contadores: aplicaciones de contadores con Circuitos Integrados Ley de Watt.</w:t>
            </w:r>
            <w:r w:rsidR="00D44F7E">
              <w:rPr>
                <w:noProof/>
                <w:webHidden/>
              </w:rPr>
              <w:tab/>
            </w:r>
            <w:r w:rsidR="00D44F7E">
              <w:rPr>
                <w:noProof/>
                <w:webHidden/>
              </w:rPr>
              <w:fldChar w:fldCharType="begin"/>
            </w:r>
            <w:r w:rsidR="00D44F7E">
              <w:rPr>
                <w:noProof/>
                <w:webHidden/>
              </w:rPr>
              <w:instrText xml:space="preserve"> PAGEREF _Toc160444150 \h </w:instrText>
            </w:r>
            <w:r w:rsidR="00D44F7E">
              <w:rPr>
                <w:noProof/>
                <w:webHidden/>
              </w:rPr>
            </w:r>
            <w:r w:rsidR="00D44F7E">
              <w:rPr>
                <w:noProof/>
                <w:webHidden/>
              </w:rPr>
              <w:fldChar w:fldCharType="separate"/>
            </w:r>
            <w:r w:rsidR="00251D9C">
              <w:rPr>
                <w:noProof/>
                <w:webHidden/>
              </w:rPr>
              <w:t>16</w:t>
            </w:r>
            <w:r w:rsidR="00D44F7E">
              <w:rPr>
                <w:noProof/>
                <w:webHidden/>
              </w:rPr>
              <w:fldChar w:fldCharType="end"/>
            </w:r>
          </w:hyperlink>
        </w:p>
        <w:p w14:paraId="29146DF6" w14:textId="102F68FE" w:rsidR="00D44F7E" w:rsidRDefault="002609E4">
          <w:pPr>
            <w:pStyle w:val="TDC2"/>
            <w:tabs>
              <w:tab w:val="right" w:leader="dot" w:pos="8828"/>
            </w:tabs>
            <w:rPr>
              <w:noProof/>
            </w:rPr>
          </w:pPr>
          <w:hyperlink w:anchor="_Toc160444151" w:history="1">
            <w:r w:rsidR="00D44F7E" w:rsidRPr="00B64FD0">
              <w:rPr>
                <w:rStyle w:val="Hipervnculo"/>
                <w:noProof/>
              </w:rPr>
              <w:t>Registros</w:t>
            </w:r>
            <w:r w:rsidR="00D44F7E">
              <w:rPr>
                <w:noProof/>
                <w:webHidden/>
              </w:rPr>
              <w:tab/>
            </w:r>
            <w:r w:rsidR="00D44F7E">
              <w:rPr>
                <w:noProof/>
                <w:webHidden/>
              </w:rPr>
              <w:fldChar w:fldCharType="begin"/>
            </w:r>
            <w:r w:rsidR="00D44F7E">
              <w:rPr>
                <w:noProof/>
                <w:webHidden/>
              </w:rPr>
              <w:instrText xml:space="preserve"> PAGEREF _Toc160444151 \h </w:instrText>
            </w:r>
            <w:r w:rsidR="00D44F7E">
              <w:rPr>
                <w:noProof/>
                <w:webHidden/>
              </w:rPr>
            </w:r>
            <w:r w:rsidR="00D44F7E">
              <w:rPr>
                <w:noProof/>
                <w:webHidden/>
              </w:rPr>
              <w:fldChar w:fldCharType="separate"/>
            </w:r>
            <w:r w:rsidR="00251D9C">
              <w:rPr>
                <w:noProof/>
                <w:webHidden/>
              </w:rPr>
              <w:t>18</w:t>
            </w:r>
            <w:r w:rsidR="00D44F7E">
              <w:rPr>
                <w:noProof/>
                <w:webHidden/>
              </w:rPr>
              <w:fldChar w:fldCharType="end"/>
            </w:r>
          </w:hyperlink>
        </w:p>
        <w:p w14:paraId="0FCB311D" w14:textId="523C9A0B" w:rsidR="00D44F7E" w:rsidRDefault="002609E4">
          <w:pPr>
            <w:pStyle w:val="TDC3"/>
            <w:tabs>
              <w:tab w:val="right" w:leader="dot" w:pos="8828"/>
            </w:tabs>
            <w:rPr>
              <w:noProof/>
            </w:rPr>
          </w:pPr>
          <w:hyperlink w:anchor="_Toc160444152" w:history="1">
            <w:r w:rsidR="00D44F7E" w:rsidRPr="00B64FD0">
              <w:rPr>
                <w:rStyle w:val="Hipervnculo"/>
                <w:rFonts w:eastAsia="Calibri"/>
                <w:noProof/>
              </w:rPr>
              <w:t>Definición</w:t>
            </w:r>
            <w:r w:rsidR="00D44F7E">
              <w:rPr>
                <w:noProof/>
                <w:webHidden/>
              </w:rPr>
              <w:tab/>
            </w:r>
            <w:r w:rsidR="00D44F7E">
              <w:rPr>
                <w:noProof/>
                <w:webHidden/>
              </w:rPr>
              <w:fldChar w:fldCharType="begin"/>
            </w:r>
            <w:r w:rsidR="00D44F7E">
              <w:rPr>
                <w:noProof/>
                <w:webHidden/>
              </w:rPr>
              <w:instrText xml:space="preserve"> PAGEREF _Toc160444152 \h </w:instrText>
            </w:r>
            <w:r w:rsidR="00D44F7E">
              <w:rPr>
                <w:noProof/>
                <w:webHidden/>
              </w:rPr>
            </w:r>
            <w:r w:rsidR="00D44F7E">
              <w:rPr>
                <w:noProof/>
                <w:webHidden/>
              </w:rPr>
              <w:fldChar w:fldCharType="separate"/>
            </w:r>
            <w:r w:rsidR="00251D9C">
              <w:rPr>
                <w:noProof/>
                <w:webHidden/>
              </w:rPr>
              <w:t>18</w:t>
            </w:r>
            <w:r w:rsidR="00D44F7E">
              <w:rPr>
                <w:noProof/>
                <w:webHidden/>
              </w:rPr>
              <w:fldChar w:fldCharType="end"/>
            </w:r>
          </w:hyperlink>
        </w:p>
        <w:p w14:paraId="0127E89A" w14:textId="4B8C30AC" w:rsidR="00D44F7E" w:rsidRDefault="002609E4">
          <w:pPr>
            <w:pStyle w:val="TDC3"/>
            <w:tabs>
              <w:tab w:val="right" w:leader="dot" w:pos="8828"/>
            </w:tabs>
            <w:rPr>
              <w:noProof/>
            </w:rPr>
          </w:pPr>
          <w:hyperlink w:anchor="_Toc160444153" w:history="1">
            <w:r w:rsidR="00D44F7E" w:rsidRPr="00B64FD0">
              <w:rPr>
                <w:rStyle w:val="Hipervnculo"/>
                <w:rFonts w:eastAsia="Calibri"/>
                <w:noProof/>
              </w:rPr>
              <w:t>Clasificación</w:t>
            </w:r>
            <w:r w:rsidR="00D44F7E">
              <w:rPr>
                <w:noProof/>
                <w:webHidden/>
              </w:rPr>
              <w:tab/>
            </w:r>
            <w:r w:rsidR="00D44F7E">
              <w:rPr>
                <w:noProof/>
                <w:webHidden/>
              </w:rPr>
              <w:fldChar w:fldCharType="begin"/>
            </w:r>
            <w:r w:rsidR="00D44F7E">
              <w:rPr>
                <w:noProof/>
                <w:webHidden/>
              </w:rPr>
              <w:instrText xml:space="preserve"> PAGEREF _Toc160444153 \h </w:instrText>
            </w:r>
            <w:r w:rsidR="00D44F7E">
              <w:rPr>
                <w:noProof/>
                <w:webHidden/>
              </w:rPr>
            </w:r>
            <w:r w:rsidR="00D44F7E">
              <w:rPr>
                <w:noProof/>
                <w:webHidden/>
              </w:rPr>
              <w:fldChar w:fldCharType="separate"/>
            </w:r>
            <w:r w:rsidR="00251D9C">
              <w:rPr>
                <w:noProof/>
                <w:webHidden/>
              </w:rPr>
              <w:t>19</w:t>
            </w:r>
            <w:r w:rsidR="00D44F7E">
              <w:rPr>
                <w:noProof/>
                <w:webHidden/>
              </w:rPr>
              <w:fldChar w:fldCharType="end"/>
            </w:r>
          </w:hyperlink>
        </w:p>
        <w:p w14:paraId="7312FEDC" w14:textId="558E0460" w:rsidR="00D44F7E" w:rsidRDefault="002609E4">
          <w:pPr>
            <w:pStyle w:val="TDC3"/>
            <w:tabs>
              <w:tab w:val="right" w:leader="dot" w:pos="8828"/>
            </w:tabs>
            <w:rPr>
              <w:noProof/>
            </w:rPr>
          </w:pPr>
          <w:hyperlink w:anchor="_Toc160444154" w:history="1">
            <w:r w:rsidR="00D44F7E" w:rsidRPr="00B64FD0">
              <w:rPr>
                <w:rStyle w:val="Hipervnculo"/>
                <w:rFonts w:eastAsia="Calibri"/>
                <w:noProof/>
              </w:rPr>
              <w:t>tipos de registros</w:t>
            </w:r>
            <w:r w:rsidR="00D44F7E">
              <w:rPr>
                <w:noProof/>
                <w:webHidden/>
              </w:rPr>
              <w:tab/>
            </w:r>
            <w:r w:rsidR="00D44F7E">
              <w:rPr>
                <w:noProof/>
                <w:webHidden/>
              </w:rPr>
              <w:fldChar w:fldCharType="begin"/>
            </w:r>
            <w:r w:rsidR="00D44F7E">
              <w:rPr>
                <w:noProof/>
                <w:webHidden/>
              </w:rPr>
              <w:instrText xml:space="preserve"> PAGEREF _Toc160444154 \h </w:instrText>
            </w:r>
            <w:r w:rsidR="00D44F7E">
              <w:rPr>
                <w:noProof/>
                <w:webHidden/>
              </w:rPr>
            </w:r>
            <w:r w:rsidR="00D44F7E">
              <w:rPr>
                <w:noProof/>
                <w:webHidden/>
              </w:rPr>
              <w:fldChar w:fldCharType="separate"/>
            </w:r>
            <w:r w:rsidR="00251D9C">
              <w:rPr>
                <w:noProof/>
                <w:webHidden/>
              </w:rPr>
              <w:t>19</w:t>
            </w:r>
            <w:r w:rsidR="00D44F7E">
              <w:rPr>
                <w:noProof/>
                <w:webHidden/>
              </w:rPr>
              <w:fldChar w:fldCharType="end"/>
            </w:r>
          </w:hyperlink>
        </w:p>
        <w:p w14:paraId="3AC8307D" w14:textId="7F5BFA4E" w:rsidR="00D44F7E" w:rsidRDefault="002609E4">
          <w:pPr>
            <w:pStyle w:val="TDC3"/>
            <w:tabs>
              <w:tab w:val="right" w:leader="dot" w:pos="8828"/>
            </w:tabs>
            <w:rPr>
              <w:noProof/>
            </w:rPr>
          </w:pPr>
          <w:hyperlink w:anchor="_Toc160444155" w:history="1">
            <w:r w:rsidR="00D44F7E" w:rsidRPr="00B64FD0">
              <w:rPr>
                <w:rStyle w:val="Hipervnculo"/>
                <w:rFonts w:eastAsia="Calibri"/>
                <w:noProof/>
              </w:rPr>
              <w:t>Implementación de registros usando CI’s.</w:t>
            </w:r>
            <w:r w:rsidR="00D44F7E">
              <w:rPr>
                <w:noProof/>
                <w:webHidden/>
              </w:rPr>
              <w:tab/>
            </w:r>
            <w:r w:rsidR="00D44F7E">
              <w:rPr>
                <w:noProof/>
                <w:webHidden/>
              </w:rPr>
              <w:fldChar w:fldCharType="begin"/>
            </w:r>
            <w:r w:rsidR="00D44F7E">
              <w:rPr>
                <w:noProof/>
                <w:webHidden/>
              </w:rPr>
              <w:instrText xml:space="preserve"> PAGEREF _Toc160444155 \h </w:instrText>
            </w:r>
            <w:r w:rsidR="00D44F7E">
              <w:rPr>
                <w:noProof/>
                <w:webHidden/>
              </w:rPr>
            </w:r>
            <w:r w:rsidR="00D44F7E">
              <w:rPr>
                <w:noProof/>
                <w:webHidden/>
              </w:rPr>
              <w:fldChar w:fldCharType="separate"/>
            </w:r>
            <w:r w:rsidR="00251D9C">
              <w:rPr>
                <w:noProof/>
                <w:webHidden/>
              </w:rPr>
              <w:t>20</w:t>
            </w:r>
            <w:r w:rsidR="00D44F7E">
              <w:rPr>
                <w:noProof/>
                <w:webHidden/>
              </w:rPr>
              <w:fldChar w:fldCharType="end"/>
            </w:r>
          </w:hyperlink>
        </w:p>
        <w:p w14:paraId="2CF90673" w14:textId="0A813431" w:rsidR="00D44F7E" w:rsidRDefault="002609E4">
          <w:pPr>
            <w:pStyle w:val="TDC1"/>
            <w:tabs>
              <w:tab w:val="right" w:leader="dot" w:pos="8828"/>
            </w:tabs>
            <w:rPr>
              <w:rFonts w:asciiTheme="minorHAnsi" w:eastAsiaTheme="minorEastAsia" w:hAnsiTheme="minorHAnsi"/>
              <w:noProof/>
              <w:sz w:val="22"/>
              <w:lang w:eastAsia="es-NI"/>
            </w:rPr>
          </w:pPr>
          <w:hyperlink w:anchor="_Toc160444156" w:history="1">
            <w:r w:rsidR="00D44F7E" w:rsidRPr="00B64FD0">
              <w:rPr>
                <w:rStyle w:val="Hipervnculo"/>
                <w:noProof/>
              </w:rPr>
              <w:t>Bibliografía y Webgrafía</w:t>
            </w:r>
            <w:r w:rsidR="00D44F7E">
              <w:rPr>
                <w:noProof/>
                <w:webHidden/>
              </w:rPr>
              <w:tab/>
            </w:r>
            <w:r w:rsidR="00D44F7E">
              <w:rPr>
                <w:noProof/>
                <w:webHidden/>
              </w:rPr>
              <w:fldChar w:fldCharType="begin"/>
            </w:r>
            <w:r w:rsidR="00D44F7E">
              <w:rPr>
                <w:noProof/>
                <w:webHidden/>
              </w:rPr>
              <w:instrText xml:space="preserve"> PAGEREF _Toc160444156 \h </w:instrText>
            </w:r>
            <w:r w:rsidR="00D44F7E">
              <w:rPr>
                <w:noProof/>
                <w:webHidden/>
              </w:rPr>
            </w:r>
            <w:r w:rsidR="00D44F7E">
              <w:rPr>
                <w:noProof/>
                <w:webHidden/>
              </w:rPr>
              <w:fldChar w:fldCharType="separate"/>
            </w:r>
            <w:r w:rsidR="00251D9C">
              <w:rPr>
                <w:noProof/>
                <w:webHidden/>
              </w:rPr>
              <w:t>21</w:t>
            </w:r>
            <w:r w:rsidR="00D44F7E">
              <w:rPr>
                <w:noProof/>
                <w:webHidden/>
              </w:rPr>
              <w:fldChar w:fldCharType="end"/>
            </w:r>
          </w:hyperlink>
        </w:p>
        <w:p w14:paraId="687937DA" w14:textId="5C63CB1B" w:rsidR="00D44F7E" w:rsidRDefault="002609E4">
          <w:pPr>
            <w:pStyle w:val="TDC1"/>
            <w:tabs>
              <w:tab w:val="right" w:leader="dot" w:pos="8828"/>
            </w:tabs>
            <w:rPr>
              <w:rFonts w:asciiTheme="minorHAnsi" w:eastAsiaTheme="minorEastAsia" w:hAnsiTheme="minorHAnsi"/>
              <w:noProof/>
              <w:sz w:val="22"/>
              <w:lang w:eastAsia="es-NI"/>
            </w:rPr>
          </w:pPr>
          <w:hyperlink w:anchor="_Toc160444157" w:history="1">
            <w:r w:rsidR="00D44F7E" w:rsidRPr="00B64FD0">
              <w:rPr>
                <w:rStyle w:val="Hipervnculo"/>
                <w:noProof/>
              </w:rPr>
              <w:t>Glosario</w:t>
            </w:r>
            <w:r w:rsidR="00D44F7E">
              <w:rPr>
                <w:noProof/>
                <w:webHidden/>
              </w:rPr>
              <w:tab/>
            </w:r>
            <w:r w:rsidR="00D44F7E">
              <w:rPr>
                <w:noProof/>
                <w:webHidden/>
              </w:rPr>
              <w:fldChar w:fldCharType="begin"/>
            </w:r>
            <w:r w:rsidR="00D44F7E">
              <w:rPr>
                <w:noProof/>
                <w:webHidden/>
              </w:rPr>
              <w:instrText xml:space="preserve"> PAGEREF _Toc160444157 \h </w:instrText>
            </w:r>
            <w:r w:rsidR="00D44F7E">
              <w:rPr>
                <w:noProof/>
                <w:webHidden/>
              </w:rPr>
            </w:r>
            <w:r w:rsidR="00D44F7E">
              <w:rPr>
                <w:noProof/>
                <w:webHidden/>
              </w:rPr>
              <w:fldChar w:fldCharType="separate"/>
            </w:r>
            <w:r w:rsidR="00251D9C">
              <w:rPr>
                <w:noProof/>
                <w:webHidden/>
              </w:rPr>
              <w:t>21</w:t>
            </w:r>
            <w:r w:rsidR="00D44F7E">
              <w:rPr>
                <w:noProof/>
                <w:webHidden/>
              </w:rPr>
              <w:fldChar w:fldCharType="end"/>
            </w:r>
          </w:hyperlink>
        </w:p>
        <w:p w14:paraId="0A3099AE" w14:textId="0D608A61" w:rsidR="00843820" w:rsidRDefault="00843820">
          <w:r w:rsidRPr="004A18B8">
            <w:rPr>
              <w:rFonts w:cs="Tahoma"/>
              <w:szCs w:val="24"/>
              <w:lang w:val="es-ES"/>
            </w:rPr>
            <w:fldChar w:fldCharType="end"/>
          </w:r>
        </w:p>
      </w:sdtContent>
    </w:sdt>
    <w:p w14:paraId="05846D26" w14:textId="77777777" w:rsidR="00B0609B" w:rsidRPr="008D04CA" w:rsidRDefault="00B0609B" w:rsidP="008D04CA">
      <w:pPr>
        <w:spacing w:line="276" w:lineRule="auto"/>
        <w:rPr>
          <w:bCs/>
        </w:rPr>
      </w:pPr>
    </w:p>
    <w:p w14:paraId="2432D3A6" w14:textId="77777777" w:rsidR="00B0609B" w:rsidRDefault="00B0609B" w:rsidP="00D44F7E">
      <w:pPr>
        <w:spacing w:line="276" w:lineRule="auto"/>
        <w:rPr>
          <w:b/>
        </w:rPr>
      </w:pPr>
    </w:p>
    <w:p w14:paraId="4CEE3B28" w14:textId="77777777" w:rsidR="00B0609B" w:rsidRPr="00A76AA1" w:rsidRDefault="00B0609B" w:rsidP="00A76AA1">
      <w:pPr>
        <w:contextualSpacing/>
        <w:rPr>
          <w:bCs/>
        </w:rPr>
      </w:pPr>
    </w:p>
    <w:p w14:paraId="6A603BAE"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42C8F9DC" wp14:editId="33264C88">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1F095" w14:textId="77777777" w:rsidR="008D04CA" w:rsidRPr="00D904A7" w:rsidRDefault="008D04CA" w:rsidP="008D04CA">
                              <w:pPr>
                                <w:pStyle w:val="Ttulo1"/>
                              </w:pPr>
                              <w:bookmarkStart w:id="2" w:name="_Toc160444141"/>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2C8F9DC"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21C1F095" w14:textId="77777777" w:rsidR="008D04CA" w:rsidRPr="00D904A7" w:rsidRDefault="008D04CA" w:rsidP="008D04CA">
                        <w:pPr>
                          <w:pStyle w:val="Ttulo1"/>
                        </w:pPr>
                        <w:bookmarkStart w:id="3" w:name="_Toc160444141"/>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08DE6D5D" w14:textId="655D45F7" w:rsidR="00B0609B" w:rsidRPr="00A76AA1" w:rsidRDefault="007E7699" w:rsidP="00A76AA1">
      <w:pPr>
        <w:contextualSpacing/>
        <w:rPr>
          <w:bCs/>
        </w:rPr>
      </w:pPr>
      <w:r>
        <w:rPr>
          <w:bCs/>
          <w:noProof/>
        </w:rPr>
        <w:drawing>
          <wp:anchor distT="0" distB="0" distL="114300" distR="114300" simplePos="0" relativeHeight="251680768" behindDoc="1" locked="0" layoutInCell="1" allowOverlap="1" wp14:anchorId="2B4FBB44" wp14:editId="77E6A1CD">
            <wp:simplePos x="0" y="0"/>
            <wp:positionH relativeFrom="column">
              <wp:posOffset>-9525</wp:posOffset>
            </wp:positionH>
            <wp:positionV relativeFrom="paragraph">
              <wp:posOffset>189865</wp:posOffset>
            </wp:positionV>
            <wp:extent cx="1714500" cy="2216785"/>
            <wp:effectExtent l="0" t="0" r="0" b="0"/>
            <wp:wrapTight wrapText="bothSides">
              <wp:wrapPolygon edited="0">
                <wp:start x="10560" y="0"/>
                <wp:lineTo x="7680" y="557"/>
                <wp:lineTo x="3360" y="2413"/>
                <wp:lineTo x="2640" y="3898"/>
                <wp:lineTo x="1200" y="5940"/>
                <wp:lineTo x="0" y="8910"/>
                <wp:lineTo x="0" y="15592"/>
                <wp:lineTo x="1200" y="17820"/>
                <wp:lineTo x="5040" y="20789"/>
                <wp:lineTo x="7200" y="21346"/>
                <wp:lineTo x="7680" y="21346"/>
                <wp:lineTo x="10800" y="21346"/>
                <wp:lineTo x="11760" y="21346"/>
                <wp:lineTo x="15600" y="20975"/>
                <wp:lineTo x="16320" y="20789"/>
                <wp:lineTo x="19920" y="18191"/>
                <wp:lineTo x="20160" y="17820"/>
                <wp:lineTo x="21360" y="14107"/>
                <wp:lineTo x="21360" y="10952"/>
                <wp:lineTo x="21120" y="8910"/>
                <wp:lineTo x="20160" y="6682"/>
                <wp:lineTo x="19920" y="5754"/>
                <wp:lineTo x="18720" y="3527"/>
                <wp:lineTo x="18240" y="2413"/>
                <wp:lineTo x="16080" y="1114"/>
                <wp:lineTo x="12720" y="0"/>
                <wp:lineTo x="1056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14500" cy="2216785"/>
                    </a:xfrm>
                    <a:prstGeom prst="rect">
                      <a:avLst/>
                    </a:prstGeom>
                  </pic:spPr>
                </pic:pic>
              </a:graphicData>
            </a:graphic>
            <wp14:sizeRelH relativeFrom="page">
              <wp14:pctWidth>0</wp14:pctWidth>
            </wp14:sizeRelH>
            <wp14:sizeRelV relativeFrom="page">
              <wp14:pctHeight>0</wp14:pctHeight>
            </wp14:sizeRelV>
          </wp:anchor>
        </w:drawing>
      </w:r>
    </w:p>
    <w:p w14:paraId="55D77874" w14:textId="2C7A2800" w:rsidR="007E7699" w:rsidRPr="007E7699" w:rsidRDefault="007E7699" w:rsidP="007E7699">
      <w:pPr>
        <w:contextualSpacing/>
        <w:rPr>
          <w:bCs/>
        </w:rPr>
      </w:pPr>
      <w:r w:rsidRPr="007E7699">
        <w:rPr>
          <w:bCs/>
        </w:rPr>
        <w:t>La electrónica digital es una rama de la electrónica que se encarga del diseño y análisis de sistemas electrónicos que utilizan señales digitales. En este sentido, los conceptos básicos de las compuertas lógicas son fundamentales para entender cómo funcionan los circuitos digitales. Las compuertas lógicas son dispositivos electrónicos que realizan operaciones lógicas básicas, como AND, OR, NOT, NAND y NOR. Son la base de los circuitos digitales y su correcta comprensión es esencial para el diseño y la programación de sistemas digitales.</w:t>
      </w:r>
    </w:p>
    <w:p w14:paraId="4634DB66" w14:textId="77777777" w:rsidR="007E7699" w:rsidRPr="007E7699" w:rsidRDefault="007E7699" w:rsidP="007E7699">
      <w:pPr>
        <w:contextualSpacing/>
        <w:rPr>
          <w:bCs/>
        </w:rPr>
      </w:pPr>
    </w:p>
    <w:p w14:paraId="74D1A90D" w14:textId="77777777" w:rsidR="007E7699" w:rsidRPr="007E7699" w:rsidRDefault="007E7699" w:rsidP="007E7699">
      <w:pPr>
        <w:contextualSpacing/>
        <w:rPr>
          <w:bCs/>
        </w:rPr>
      </w:pPr>
      <w:r w:rsidRPr="007E7699">
        <w:rPr>
          <w:bCs/>
        </w:rPr>
        <w:t xml:space="preserve">Además de las compuertas lógicas, en el diseño de sistemas digitales se utilizan otros elementos como </w:t>
      </w:r>
      <w:proofErr w:type="spellStart"/>
      <w:r w:rsidRPr="007E7699">
        <w:rPr>
          <w:bCs/>
        </w:rPr>
        <w:t>Flip</w:t>
      </w:r>
      <w:proofErr w:type="spellEnd"/>
      <w:r w:rsidRPr="007E7699">
        <w:rPr>
          <w:bCs/>
        </w:rPr>
        <w:t xml:space="preserve"> </w:t>
      </w:r>
      <w:proofErr w:type="spellStart"/>
      <w:r w:rsidRPr="007E7699">
        <w:rPr>
          <w:bCs/>
        </w:rPr>
        <w:t>Flops</w:t>
      </w:r>
      <w:proofErr w:type="spellEnd"/>
      <w:r w:rsidRPr="007E7699">
        <w:rPr>
          <w:bCs/>
        </w:rPr>
        <w:t>, que son dispositivos que permiten almacenar información en un circuito digital. Las tablas de características, tablas de excitación y diagramas de tiempo son herramientas importantes para el análisis y diseño de sistemas secuenciales y máquinas de estado. Los contadores son dispositivos secuenciales que se utilizan para contar eventos y se clasifican en diferentes tipos según su función. El diseño de contadores es un tema importante en la electrónica digital y requiere conocimientos en la implementación de máquinas de estado y registros.</w:t>
      </w:r>
    </w:p>
    <w:p w14:paraId="2A4F3F20" w14:textId="77777777" w:rsidR="007E7699" w:rsidRPr="007E7699" w:rsidRDefault="007E7699" w:rsidP="007E7699">
      <w:pPr>
        <w:contextualSpacing/>
        <w:rPr>
          <w:bCs/>
        </w:rPr>
      </w:pPr>
    </w:p>
    <w:p w14:paraId="2F028EB2" w14:textId="691D3EC8" w:rsidR="00AB2DF6" w:rsidRDefault="007E7699" w:rsidP="00A76AA1">
      <w:pPr>
        <w:contextualSpacing/>
        <w:rPr>
          <w:bCs/>
        </w:rPr>
      </w:pPr>
      <w:r w:rsidRPr="007E7699">
        <w:rPr>
          <w:bCs/>
        </w:rPr>
        <w:t>Por último, en la implementación de registros se utilizan diferentes tipos de circuitos integrados, incluyendo los Circuitos Integrados de la Ley de Watt. Para comprender el diseño de registros y su implementación, es importante conocer las características de los diferentes tipos de registros, incluyendo los registros de desplazamiento y los registros de carga paralela. El conocimiento de estos conceptos básicos es esencial para el diseño y desarrollo de sistemas electrónicos digitales eficientes y confiables.</w:t>
      </w:r>
    </w:p>
    <w:p w14:paraId="21FE72CC" w14:textId="77777777" w:rsidR="00D44F7E" w:rsidRPr="002117E6" w:rsidRDefault="00D44F7E" w:rsidP="00A76AA1">
      <w:pPr>
        <w:contextualSpacing/>
        <w:rPr>
          <w:bCs/>
        </w:rPr>
      </w:pPr>
    </w:p>
    <w:p w14:paraId="1029068D"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5F52CE8D" wp14:editId="1E9EBC0F">
                <wp:simplePos x="0" y="0"/>
                <wp:positionH relativeFrom="column">
                  <wp:posOffset>-297815</wp:posOffset>
                </wp:positionH>
                <wp:positionV relativeFrom="paragraph">
                  <wp:posOffset>-113030</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E90EB" w14:textId="77777777" w:rsidR="008D04CA" w:rsidRPr="00D904A7" w:rsidRDefault="008D04CA" w:rsidP="008D04CA">
                              <w:pPr>
                                <w:pStyle w:val="Ttulo1"/>
                              </w:pPr>
                              <w:bookmarkStart w:id="4" w:name="_Toc160444142"/>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F52CE8D" id="Grupo 50" o:spid="_x0000_s1038" style="position:absolute;left:0;text-align:left;margin-left:-23.45pt;margin-top:-8.9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6E0E90EB" w14:textId="77777777" w:rsidR="008D04CA" w:rsidRPr="00D904A7" w:rsidRDefault="008D04CA" w:rsidP="008D04CA">
                        <w:pPr>
                          <w:pStyle w:val="Ttulo1"/>
                        </w:pPr>
                        <w:bookmarkStart w:id="5" w:name="_Toc160444142"/>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72CEF931" w14:textId="77777777" w:rsidR="00AB2DF6" w:rsidRDefault="00AB2DF6" w:rsidP="00A76AA1">
      <w:pPr>
        <w:tabs>
          <w:tab w:val="left" w:pos="3075"/>
        </w:tabs>
        <w:contextualSpacing/>
      </w:pPr>
    </w:p>
    <w:p w14:paraId="658BCA23" w14:textId="77777777" w:rsidR="00D44F7E" w:rsidRDefault="00D44F7E" w:rsidP="00D44F7E">
      <w:pPr>
        <w:pStyle w:val="Ttulo2"/>
      </w:pPr>
      <w:bookmarkStart w:id="6" w:name="_Toc130202300"/>
      <w:bookmarkStart w:id="7" w:name="_Toc160444143"/>
      <w:r w:rsidRPr="00ED6889">
        <w:t>Conceptos básicos</w:t>
      </w:r>
      <w:bookmarkEnd w:id="6"/>
      <w:bookmarkEnd w:id="7"/>
      <w:r w:rsidRPr="00ED6889">
        <w:t xml:space="preserve"> </w:t>
      </w:r>
    </w:p>
    <w:p w14:paraId="3ED67CCD" w14:textId="77777777" w:rsidR="00D44F7E" w:rsidRDefault="00D44F7E" w:rsidP="00D44F7E">
      <w:pPr>
        <w:pStyle w:val="Ttulo3"/>
        <w:rPr>
          <w:rFonts w:eastAsia="Calibri"/>
        </w:rPr>
      </w:pPr>
      <w:bookmarkStart w:id="8" w:name="_Toc130202301"/>
      <w:bookmarkStart w:id="9" w:name="_Toc160444144"/>
      <w:proofErr w:type="spellStart"/>
      <w:r w:rsidRPr="00ED6889">
        <w:rPr>
          <w:rFonts w:eastAsia="Calibri"/>
        </w:rPr>
        <w:t>Flip</w:t>
      </w:r>
      <w:proofErr w:type="spellEnd"/>
      <w:r w:rsidRPr="00ED6889">
        <w:rPr>
          <w:rFonts w:eastAsia="Calibri"/>
        </w:rPr>
        <w:t xml:space="preserve"> </w:t>
      </w:r>
      <w:proofErr w:type="spellStart"/>
      <w:r w:rsidRPr="00ED6889">
        <w:rPr>
          <w:rFonts w:eastAsia="Calibri"/>
        </w:rPr>
        <w:t>Flops</w:t>
      </w:r>
      <w:proofErr w:type="spellEnd"/>
      <w:r w:rsidRPr="00ED6889">
        <w:rPr>
          <w:rFonts w:eastAsia="Calibri"/>
        </w:rPr>
        <w:t>.</w:t>
      </w:r>
      <w:bookmarkEnd w:id="8"/>
      <w:bookmarkEnd w:id="9"/>
      <w:r w:rsidRPr="00ED6889">
        <w:rPr>
          <w:rFonts w:eastAsia="Calibri"/>
        </w:rPr>
        <w:t xml:space="preserve"> </w:t>
      </w:r>
    </w:p>
    <w:p w14:paraId="457EA761" w14:textId="77777777" w:rsidR="00D44F7E" w:rsidRDefault="00D44F7E" w:rsidP="00D44F7E">
      <w:r>
        <w:t xml:space="preserve">En electrónica digital, un </w:t>
      </w:r>
      <w:proofErr w:type="spellStart"/>
      <w:r>
        <w:t>flip-flop</w:t>
      </w:r>
      <w:proofErr w:type="spellEnd"/>
      <w:r>
        <w:t xml:space="preserve"> es un circuito secuencial que se utiliza para almacenar y manipular información binaria. Es una forma básica de memoria que puede tomar dos estados estables, que se denominan "0" y "1". La información almacenada se puede leer y modificar mediante una señal de reloj, que sincroniza la operación del </w:t>
      </w:r>
      <w:proofErr w:type="spellStart"/>
      <w:r>
        <w:t>flip-flop</w:t>
      </w:r>
      <w:proofErr w:type="spellEnd"/>
      <w:r>
        <w:t>.</w:t>
      </w:r>
    </w:p>
    <w:p w14:paraId="26E80516" w14:textId="77777777" w:rsidR="00D44F7E" w:rsidRDefault="00D44F7E" w:rsidP="00D44F7E"/>
    <w:p w14:paraId="2E17F675" w14:textId="77777777" w:rsidR="00D44F7E" w:rsidRDefault="00D44F7E" w:rsidP="00D44F7E">
      <w:r>
        <w:t xml:space="preserve">Existen varios tipos de </w:t>
      </w:r>
      <w:proofErr w:type="spellStart"/>
      <w:r>
        <w:t>flip-flops</w:t>
      </w:r>
      <w:proofErr w:type="spellEnd"/>
      <w:r>
        <w:t xml:space="preserve">, entre los más comunes se encuentran los RS, JK, D y T. Cada tipo de </w:t>
      </w:r>
      <w:proofErr w:type="spellStart"/>
      <w:r>
        <w:t>flip-flop</w:t>
      </w:r>
      <w:proofErr w:type="spellEnd"/>
      <w:r>
        <w:t xml:space="preserve"> tiene sus propias características y aplicaciones. Por ejemplo, el </w:t>
      </w:r>
      <w:proofErr w:type="spellStart"/>
      <w:r>
        <w:t>flip-flop</w:t>
      </w:r>
      <w:proofErr w:type="spellEnd"/>
      <w:r>
        <w:t xml:space="preserve"> RS se utiliza para la implementación de lógica secuencial y se puede utilizar para construir registros de desplazamiento y contadores, mientras que el </w:t>
      </w:r>
      <w:proofErr w:type="spellStart"/>
      <w:r>
        <w:t>flip-flop</w:t>
      </w:r>
      <w:proofErr w:type="spellEnd"/>
      <w:r>
        <w:t xml:space="preserve"> D se utiliza comúnmente en la construcción de registros de almacenamiento de datos.</w:t>
      </w:r>
    </w:p>
    <w:p w14:paraId="6856BBB2" w14:textId="77777777" w:rsidR="00D44F7E" w:rsidRDefault="00D44F7E" w:rsidP="00D44F7E"/>
    <w:p w14:paraId="626B89A8" w14:textId="77777777" w:rsidR="00D44F7E" w:rsidRDefault="00D44F7E" w:rsidP="00D44F7E">
      <w:r>
        <w:rPr>
          <w:noProof/>
        </w:rPr>
        <w:drawing>
          <wp:anchor distT="0" distB="0" distL="114300" distR="114300" simplePos="0" relativeHeight="251682816" behindDoc="1" locked="0" layoutInCell="1" allowOverlap="1" wp14:anchorId="3A211531" wp14:editId="2236CA40">
            <wp:simplePos x="0" y="0"/>
            <wp:positionH relativeFrom="column">
              <wp:posOffset>2002790</wp:posOffset>
            </wp:positionH>
            <wp:positionV relativeFrom="paragraph">
              <wp:posOffset>364682</wp:posOffset>
            </wp:positionV>
            <wp:extent cx="3677920" cy="2067560"/>
            <wp:effectExtent l="0" t="0" r="0" b="8890"/>
            <wp:wrapTight wrapText="bothSides">
              <wp:wrapPolygon edited="0">
                <wp:start x="0" y="0"/>
                <wp:lineTo x="0" y="21494"/>
                <wp:lineTo x="21481" y="21494"/>
                <wp:lineTo x="21481" y="0"/>
                <wp:lineTo x="0" y="0"/>
              </wp:wrapPolygon>
            </wp:wrapTight>
            <wp:docPr id="9" name="Imagen 9"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agrama, Esquemático&#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3677920" cy="2067560"/>
                    </a:xfrm>
                    <a:prstGeom prst="rect">
                      <a:avLst/>
                    </a:prstGeom>
                  </pic:spPr>
                </pic:pic>
              </a:graphicData>
            </a:graphic>
            <wp14:sizeRelH relativeFrom="page">
              <wp14:pctWidth>0</wp14:pctWidth>
            </wp14:sizeRelH>
            <wp14:sizeRelV relativeFrom="page">
              <wp14:pctHeight>0</wp14:pctHeight>
            </wp14:sizeRelV>
          </wp:anchor>
        </w:drawing>
      </w:r>
      <w:r>
        <w:t xml:space="preserve">El </w:t>
      </w:r>
      <w:proofErr w:type="spellStart"/>
      <w:r>
        <w:t>flip-flop</w:t>
      </w:r>
      <w:proofErr w:type="spellEnd"/>
      <w:r>
        <w:t xml:space="preserve"> JK, por otro lado, es una versión mejorada del RS, que resuelve algunos de los problemas de oscilación que se presentan en el </w:t>
      </w:r>
      <w:proofErr w:type="spellStart"/>
      <w:r>
        <w:t>flip-flop</w:t>
      </w:r>
      <w:proofErr w:type="spellEnd"/>
      <w:r>
        <w:t xml:space="preserve"> RS. Además, el </w:t>
      </w:r>
      <w:proofErr w:type="spellStart"/>
      <w:r>
        <w:t>flip-flop</w:t>
      </w:r>
      <w:proofErr w:type="spellEnd"/>
      <w:r>
        <w:t xml:space="preserve"> JK tiene la capacidad de realizar la función de otros tipos de </w:t>
      </w:r>
      <w:proofErr w:type="spellStart"/>
      <w:r>
        <w:t>flip-flops</w:t>
      </w:r>
      <w:proofErr w:type="spellEnd"/>
      <w:r>
        <w:t>, lo que lo hace más versátil en aplicaciones complejas.</w:t>
      </w:r>
    </w:p>
    <w:p w14:paraId="528CE4BF" w14:textId="77777777" w:rsidR="00D44F7E" w:rsidRDefault="00D44F7E" w:rsidP="00D44F7E"/>
    <w:p w14:paraId="023050C0" w14:textId="77777777" w:rsidR="00D44F7E" w:rsidRDefault="00D44F7E" w:rsidP="00D44F7E"/>
    <w:p w14:paraId="129695AB" w14:textId="77777777" w:rsidR="00D44F7E" w:rsidRDefault="00D44F7E" w:rsidP="00D44F7E"/>
    <w:p w14:paraId="35F87247" w14:textId="77777777" w:rsidR="00D44F7E" w:rsidRDefault="00D44F7E" w:rsidP="00D44F7E">
      <w:r>
        <w:t xml:space="preserve">Otro tipo de </w:t>
      </w:r>
      <w:proofErr w:type="spellStart"/>
      <w:r>
        <w:t>flip-flop</w:t>
      </w:r>
      <w:proofErr w:type="spellEnd"/>
      <w:r>
        <w:t xml:space="preserve"> es el T </w:t>
      </w:r>
      <w:proofErr w:type="spellStart"/>
      <w:r>
        <w:t>flip-flop</w:t>
      </w:r>
      <w:proofErr w:type="spellEnd"/>
      <w:r>
        <w:t xml:space="preserve">, que es un </w:t>
      </w:r>
      <w:proofErr w:type="spellStart"/>
      <w:r>
        <w:t>flip-flop</w:t>
      </w:r>
      <w:proofErr w:type="spellEnd"/>
      <w:r>
        <w:t xml:space="preserve"> de transición, que cambia de estado cuando se aplica una señal de pulso. Este tipo de </w:t>
      </w:r>
      <w:proofErr w:type="spellStart"/>
      <w:r>
        <w:t>flip-flop</w:t>
      </w:r>
      <w:proofErr w:type="spellEnd"/>
      <w:r>
        <w:t xml:space="preserve"> se utiliza para generar una secuencia de señales de reloj sincronizadas, y se puede utilizar para construir divisores de frecuencia y generadores de temporización.</w:t>
      </w:r>
    </w:p>
    <w:p w14:paraId="1744DE45" w14:textId="77777777" w:rsidR="00D44F7E" w:rsidRDefault="00D44F7E" w:rsidP="00D44F7E"/>
    <w:p w14:paraId="480FB3B0" w14:textId="77777777" w:rsidR="00D44F7E" w:rsidRDefault="00D44F7E" w:rsidP="00D44F7E">
      <w:r>
        <w:t xml:space="preserve">En resumen, los </w:t>
      </w:r>
      <w:proofErr w:type="spellStart"/>
      <w:r>
        <w:t>flip-flops</w:t>
      </w:r>
      <w:proofErr w:type="spellEnd"/>
      <w:r>
        <w:t xml:space="preserve"> son elementos fundamentales en la construcción de circuitos digitales, permitiendo la implementación de lógica secuencial y el almacenamiento de información. Cada tipo de </w:t>
      </w:r>
      <w:proofErr w:type="spellStart"/>
      <w:r>
        <w:t>flip-flop</w:t>
      </w:r>
      <w:proofErr w:type="spellEnd"/>
      <w:r>
        <w:t xml:space="preserve"> tiene sus propias características y aplicaciones, lo que los hace herramientas muy versátiles para la electrónica digital.</w:t>
      </w:r>
    </w:p>
    <w:p w14:paraId="1D6D50BD" w14:textId="77777777" w:rsidR="00D44F7E" w:rsidRPr="00D26E2C" w:rsidRDefault="00D44F7E" w:rsidP="00D44F7E"/>
    <w:p w14:paraId="05BF286C" w14:textId="77777777" w:rsidR="00D44F7E" w:rsidRDefault="00D44F7E" w:rsidP="00D44F7E">
      <w:pPr>
        <w:pStyle w:val="Ttulo3"/>
        <w:rPr>
          <w:rFonts w:eastAsia="Calibri"/>
        </w:rPr>
      </w:pPr>
      <w:bookmarkStart w:id="10" w:name="_Toc130202302"/>
      <w:bookmarkStart w:id="11" w:name="_Toc160444145"/>
      <w:r w:rsidRPr="00ED6889">
        <w:rPr>
          <w:rFonts w:eastAsia="Calibri"/>
        </w:rPr>
        <w:t>Tablas características.</w:t>
      </w:r>
      <w:bookmarkEnd w:id="10"/>
      <w:bookmarkEnd w:id="11"/>
      <w:r w:rsidRPr="00ED6889">
        <w:rPr>
          <w:rFonts w:eastAsia="Calibri"/>
        </w:rPr>
        <w:t xml:space="preserve"> </w:t>
      </w:r>
    </w:p>
    <w:p w14:paraId="117E6ED6" w14:textId="77777777" w:rsidR="00D44F7E" w:rsidRPr="00C8016E" w:rsidRDefault="00D44F7E" w:rsidP="00D44F7E">
      <w:pPr>
        <w:rPr>
          <w:u w:val="single"/>
        </w:rPr>
      </w:pPr>
      <w:proofErr w:type="spellStart"/>
      <w:r w:rsidRPr="00C8016E">
        <w:rPr>
          <w:u w:val="single"/>
        </w:rPr>
        <w:t>Flip-Flop</w:t>
      </w:r>
      <w:proofErr w:type="spellEnd"/>
      <w:r w:rsidRPr="00C8016E">
        <w:rPr>
          <w:u w:val="single"/>
        </w:rPr>
        <w:t xml:space="preserve"> R-S (Set-</w:t>
      </w:r>
      <w:proofErr w:type="spellStart"/>
      <w:r w:rsidRPr="00C8016E">
        <w:rPr>
          <w:u w:val="single"/>
        </w:rPr>
        <w:t>Reset</w:t>
      </w:r>
      <w:proofErr w:type="spellEnd"/>
      <w:r w:rsidRPr="00C8016E">
        <w:rPr>
          <w:u w:val="single"/>
        </w:rPr>
        <w:t>)</w:t>
      </w:r>
    </w:p>
    <w:p w14:paraId="3A6EB2AD" w14:textId="77777777" w:rsidR="00D44F7E" w:rsidRDefault="00D44F7E" w:rsidP="00D44F7E">
      <w:r>
        <w:t>Utiliza dos compuertas NOR. S y R son las entradas, mientras que Q y Q’ son las salidas (Q es generalmente la salida que se busca manipular). La conexión cruzada de la salida de cada compuerta a la entrada de la otra construye el lazo de reglamentación imprescindible en todo dispositivo de memoria.</w:t>
      </w:r>
    </w:p>
    <w:p w14:paraId="43C973C2" w14:textId="77777777" w:rsidR="00D44F7E" w:rsidRDefault="00D44F7E" w:rsidP="00D44F7E"/>
    <w:p w14:paraId="226ABC4F" w14:textId="77777777" w:rsidR="00D44F7E" w:rsidRDefault="00D44F7E" w:rsidP="00D44F7E">
      <w:r>
        <w:t>Para saber el funcionamiento de estos componentes se utilizan las Tablas de verdad. Si no se activa ninguna de las entradas, permanece en el último estado en el cual se encontraba.</w:t>
      </w:r>
    </w:p>
    <w:p w14:paraId="73C6EC93" w14:textId="77777777" w:rsidR="00D44F7E" w:rsidRDefault="00D44F7E" w:rsidP="00D44F7E">
      <w:r>
        <w:rPr>
          <w:noProof/>
        </w:rPr>
        <w:drawing>
          <wp:anchor distT="0" distB="0" distL="114300" distR="114300" simplePos="0" relativeHeight="251686912" behindDoc="1" locked="0" layoutInCell="1" allowOverlap="1" wp14:anchorId="2AF9BDBC" wp14:editId="49F0AFE3">
            <wp:simplePos x="0" y="0"/>
            <wp:positionH relativeFrom="column">
              <wp:posOffset>3289241</wp:posOffset>
            </wp:positionH>
            <wp:positionV relativeFrom="paragraph">
              <wp:posOffset>203096</wp:posOffset>
            </wp:positionV>
            <wp:extent cx="1757680" cy="1739900"/>
            <wp:effectExtent l="0" t="0" r="0" b="0"/>
            <wp:wrapTight wrapText="bothSides">
              <wp:wrapPolygon edited="0">
                <wp:start x="14983" y="236"/>
                <wp:lineTo x="0" y="2128"/>
                <wp:lineTo x="0" y="4020"/>
                <wp:lineTo x="1405" y="4493"/>
                <wp:lineTo x="7960" y="8277"/>
                <wp:lineTo x="8194" y="9460"/>
                <wp:lineTo x="15685" y="12061"/>
                <wp:lineTo x="8896" y="12534"/>
                <wp:lineTo x="7960" y="12771"/>
                <wp:lineTo x="7960" y="15845"/>
                <wp:lineTo x="0" y="16555"/>
                <wp:lineTo x="0" y="19156"/>
                <wp:lineTo x="13344" y="19629"/>
                <wp:lineTo x="13578" y="20812"/>
                <wp:lineTo x="15451" y="20812"/>
                <wp:lineTo x="15685" y="19629"/>
                <wp:lineTo x="17792" y="19629"/>
                <wp:lineTo x="21069" y="17264"/>
                <wp:lineTo x="21069" y="12061"/>
                <wp:lineTo x="20367" y="4493"/>
                <wp:lineTo x="17324" y="1655"/>
                <wp:lineTo x="16153" y="236"/>
                <wp:lineTo x="14983" y="236"/>
              </wp:wrapPolygon>
            </wp:wrapTight>
            <wp:docPr id="31" name="Imagen 3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Imagen que contiene Diagrama&#10;&#10;Descripción generada automáticamente"/>
                    <pic:cNvPicPr/>
                  </pic:nvPicPr>
                  <pic:blipFill rotWithShape="1">
                    <a:blip r:embed="rId11" cstate="print">
                      <a:extLst>
                        <a:ext uri="{28A0092B-C50C-407E-A947-70E740481C1C}">
                          <a14:useLocalDpi xmlns:a14="http://schemas.microsoft.com/office/drawing/2010/main" val="0"/>
                        </a:ext>
                      </a:extLst>
                    </a:blip>
                    <a:srcRect l="20087" t="9194" r="44300" b="19578"/>
                    <a:stretch/>
                  </pic:blipFill>
                  <pic:spPr bwMode="auto">
                    <a:xfrm>
                      <a:off x="0" y="0"/>
                      <a:ext cx="1757680" cy="1739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aconcuadrcula"/>
        <w:tblW w:w="2406" w:type="pct"/>
        <w:tblLook w:val="04A0" w:firstRow="1" w:lastRow="0" w:firstColumn="1" w:lastColumn="0" w:noHBand="0" w:noVBand="1"/>
      </w:tblPr>
      <w:tblGrid>
        <w:gridCol w:w="559"/>
        <w:gridCol w:w="428"/>
        <w:gridCol w:w="426"/>
        <w:gridCol w:w="850"/>
        <w:gridCol w:w="1985"/>
      </w:tblGrid>
      <w:tr w:rsidR="00D44F7E" w:rsidRPr="00992596" w14:paraId="74F3407C" w14:textId="77777777" w:rsidTr="00B71018">
        <w:tc>
          <w:tcPr>
            <w:tcW w:w="658" w:type="pct"/>
          </w:tcPr>
          <w:p w14:paraId="316EC75A" w14:textId="77777777" w:rsidR="00D44F7E" w:rsidRPr="009A60AA" w:rsidRDefault="00D44F7E" w:rsidP="00B71018">
            <w:pPr>
              <w:rPr>
                <w:b/>
                <w:bCs/>
              </w:rPr>
            </w:pPr>
            <w:r w:rsidRPr="009A60AA">
              <w:rPr>
                <w:b/>
                <w:bCs/>
              </w:rPr>
              <w:t>S</w:t>
            </w:r>
          </w:p>
        </w:tc>
        <w:tc>
          <w:tcPr>
            <w:tcW w:w="504" w:type="pct"/>
          </w:tcPr>
          <w:p w14:paraId="01E29C98" w14:textId="77777777" w:rsidR="00D44F7E" w:rsidRPr="009A60AA" w:rsidRDefault="00D44F7E" w:rsidP="00B71018">
            <w:pPr>
              <w:rPr>
                <w:b/>
                <w:bCs/>
              </w:rPr>
            </w:pPr>
            <w:r w:rsidRPr="009A60AA">
              <w:rPr>
                <w:b/>
                <w:bCs/>
              </w:rPr>
              <w:t>R</w:t>
            </w:r>
          </w:p>
        </w:tc>
        <w:tc>
          <w:tcPr>
            <w:tcW w:w="501" w:type="pct"/>
          </w:tcPr>
          <w:p w14:paraId="6D9E1EF9" w14:textId="77777777" w:rsidR="00D44F7E" w:rsidRPr="009A60AA" w:rsidRDefault="00D44F7E" w:rsidP="00B71018">
            <w:pPr>
              <w:rPr>
                <w:b/>
                <w:bCs/>
              </w:rPr>
            </w:pPr>
            <w:r w:rsidRPr="009A60AA">
              <w:rPr>
                <w:b/>
                <w:bCs/>
              </w:rPr>
              <w:t>Q</w:t>
            </w:r>
          </w:p>
        </w:tc>
        <w:tc>
          <w:tcPr>
            <w:tcW w:w="1000" w:type="pct"/>
          </w:tcPr>
          <w:p w14:paraId="661739A8" w14:textId="77777777" w:rsidR="00D44F7E" w:rsidRPr="009A60AA" w:rsidRDefault="00D44F7E" w:rsidP="00B71018">
            <w:pPr>
              <w:rPr>
                <w:b/>
                <w:bCs/>
              </w:rPr>
            </w:pPr>
            <w:r w:rsidRPr="009A60AA">
              <w:rPr>
                <w:b/>
                <w:bCs/>
              </w:rPr>
              <w:t>Q'</w:t>
            </w:r>
          </w:p>
        </w:tc>
        <w:tc>
          <w:tcPr>
            <w:tcW w:w="2336" w:type="pct"/>
          </w:tcPr>
          <w:p w14:paraId="240BD4E6" w14:textId="77777777" w:rsidR="00D44F7E" w:rsidRPr="00992596" w:rsidRDefault="00D44F7E" w:rsidP="00B71018"/>
        </w:tc>
      </w:tr>
      <w:tr w:rsidR="00D44F7E" w:rsidRPr="00992596" w14:paraId="0974DB63" w14:textId="77777777" w:rsidTr="00B71018">
        <w:tc>
          <w:tcPr>
            <w:tcW w:w="658" w:type="pct"/>
          </w:tcPr>
          <w:p w14:paraId="32FDD972" w14:textId="77777777" w:rsidR="00D44F7E" w:rsidRPr="00992596" w:rsidRDefault="00D44F7E" w:rsidP="00B71018">
            <w:r w:rsidRPr="00992596">
              <w:t>0</w:t>
            </w:r>
          </w:p>
        </w:tc>
        <w:tc>
          <w:tcPr>
            <w:tcW w:w="504" w:type="pct"/>
          </w:tcPr>
          <w:p w14:paraId="4F8BC2C1" w14:textId="77777777" w:rsidR="00D44F7E" w:rsidRPr="00992596" w:rsidRDefault="00D44F7E" w:rsidP="00B71018">
            <w:r w:rsidRPr="00992596">
              <w:t>0</w:t>
            </w:r>
          </w:p>
        </w:tc>
        <w:tc>
          <w:tcPr>
            <w:tcW w:w="501" w:type="pct"/>
          </w:tcPr>
          <w:p w14:paraId="3FBB45DF" w14:textId="77777777" w:rsidR="00D44F7E" w:rsidRPr="009A60AA" w:rsidRDefault="00D44F7E" w:rsidP="00B71018">
            <w:pPr>
              <w:rPr>
                <w:i/>
                <w:iCs/>
              </w:rPr>
            </w:pPr>
            <w:r w:rsidRPr="009A60AA">
              <w:rPr>
                <w:i/>
                <w:iCs/>
              </w:rPr>
              <w:t>Q</w:t>
            </w:r>
          </w:p>
        </w:tc>
        <w:tc>
          <w:tcPr>
            <w:tcW w:w="1000" w:type="pct"/>
          </w:tcPr>
          <w:p w14:paraId="0E745B19" w14:textId="77777777" w:rsidR="00D44F7E" w:rsidRPr="009A60AA" w:rsidRDefault="00D44F7E" w:rsidP="00B71018">
            <w:pPr>
              <w:rPr>
                <w:i/>
                <w:iCs/>
              </w:rPr>
            </w:pPr>
            <w:r w:rsidRPr="009A60AA">
              <w:rPr>
                <w:i/>
                <w:iCs/>
              </w:rPr>
              <w:t>Q'</w:t>
            </w:r>
          </w:p>
        </w:tc>
        <w:tc>
          <w:tcPr>
            <w:tcW w:w="2336" w:type="pct"/>
          </w:tcPr>
          <w:p w14:paraId="20D794D1" w14:textId="77777777" w:rsidR="00D44F7E" w:rsidRPr="009A60AA" w:rsidRDefault="00D44F7E" w:rsidP="00B71018">
            <w:pPr>
              <w:rPr>
                <w:i/>
                <w:iCs/>
              </w:rPr>
            </w:pPr>
            <w:r w:rsidRPr="009A60AA">
              <w:rPr>
                <w:i/>
                <w:iCs/>
              </w:rPr>
              <w:t>(no cambia)</w:t>
            </w:r>
          </w:p>
        </w:tc>
      </w:tr>
      <w:tr w:rsidR="00D44F7E" w:rsidRPr="00992596" w14:paraId="15D58860" w14:textId="77777777" w:rsidTr="00B71018">
        <w:tc>
          <w:tcPr>
            <w:tcW w:w="658" w:type="pct"/>
          </w:tcPr>
          <w:p w14:paraId="6311270D" w14:textId="77777777" w:rsidR="00D44F7E" w:rsidRPr="00992596" w:rsidRDefault="00D44F7E" w:rsidP="00B71018">
            <w:r w:rsidRPr="00992596">
              <w:t>0</w:t>
            </w:r>
          </w:p>
        </w:tc>
        <w:tc>
          <w:tcPr>
            <w:tcW w:w="504" w:type="pct"/>
          </w:tcPr>
          <w:p w14:paraId="2413FF82" w14:textId="77777777" w:rsidR="00D44F7E" w:rsidRPr="00992596" w:rsidRDefault="00D44F7E" w:rsidP="00B71018">
            <w:r w:rsidRPr="00992596">
              <w:t>1</w:t>
            </w:r>
          </w:p>
        </w:tc>
        <w:tc>
          <w:tcPr>
            <w:tcW w:w="501" w:type="pct"/>
          </w:tcPr>
          <w:p w14:paraId="2E3DD347" w14:textId="77777777" w:rsidR="00D44F7E" w:rsidRPr="00992596" w:rsidRDefault="00D44F7E" w:rsidP="00B71018">
            <w:r w:rsidRPr="00992596">
              <w:t>0</w:t>
            </w:r>
          </w:p>
        </w:tc>
        <w:tc>
          <w:tcPr>
            <w:tcW w:w="1000" w:type="pct"/>
          </w:tcPr>
          <w:p w14:paraId="14DF1559" w14:textId="77777777" w:rsidR="00D44F7E" w:rsidRPr="00992596" w:rsidRDefault="00D44F7E" w:rsidP="00B71018">
            <w:r w:rsidRPr="00992596">
              <w:t>1</w:t>
            </w:r>
          </w:p>
        </w:tc>
        <w:tc>
          <w:tcPr>
            <w:tcW w:w="2336" w:type="pct"/>
          </w:tcPr>
          <w:p w14:paraId="4D42C6E8" w14:textId="77777777" w:rsidR="00D44F7E" w:rsidRPr="009A60AA" w:rsidRDefault="00D44F7E" w:rsidP="00B71018">
            <w:pPr>
              <w:rPr>
                <w:i/>
                <w:iCs/>
              </w:rPr>
            </w:pPr>
            <w:r w:rsidRPr="009A60AA">
              <w:rPr>
                <w:i/>
                <w:iCs/>
              </w:rPr>
              <w:t>(</w:t>
            </w:r>
            <w:proofErr w:type="spellStart"/>
            <w:r w:rsidRPr="009A60AA">
              <w:rPr>
                <w:i/>
                <w:iCs/>
              </w:rPr>
              <w:t>reset</w:t>
            </w:r>
            <w:proofErr w:type="spellEnd"/>
            <w:r w:rsidRPr="009A60AA">
              <w:rPr>
                <w:i/>
                <w:iCs/>
              </w:rPr>
              <w:t>)</w:t>
            </w:r>
          </w:p>
        </w:tc>
      </w:tr>
      <w:tr w:rsidR="00D44F7E" w:rsidRPr="00992596" w14:paraId="45945F8D" w14:textId="77777777" w:rsidTr="00B71018">
        <w:tc>
          <w:tcPr>
            <w:tcW w:w="658" w:type="pct"/>
          </w:tcPr>
          <w:p w14:paraId="3BDD9967" w14:textId="77777777" w:rsidR="00D44F7E" w:rsidRPr="00992596" w:rsidRDefault="00D44F7E" w:rsidP="00B71018">
            <w:r w:rsidRPr="00992596">
              <w:t>1</w:t>
            </w:r>
          </w:p>
        </w:tc>
        <w:tc>
          <w:tcPr>
            <w:tcW w:w="504" w:type="pct"/>
          </w:tcPr>
          <w:p w14:paraId="3F52C5AE" w14:textId="77777777" w:rsidR="00D44F7E" w:rsidRPr="00992596" w:rsidRDefault="00D44F7E" w:rsidP="00B71018">
            <w:r w:rsidRPr="00992596">
              <w:t>0</w:t>
            </w:r>
          </w:p>
        </w:tc>
        <w:tc>
          <w:tcPr>
            <w:tcW w:w="501" w:type="pct"/>
          </w:tcPr>
          <w:p w14:paraId="65768611" w14:textId="77777777" w:rsidR="00D44F7E" w:rsidRPr="00992596" w:rsidRDefault="00D44F7E" w:rsidP="00B71018">
            <w:r w:rsidRPr="00992596">
              <w:t>1</w:t>
            </w:r>
          </w:p>
        </w:tc>
        <w:tc>
          <w:tcPr>
            <w:tcW w:w="1000" w:type="pct"/>
          </w:tcPr>
          <w:p w14:paraId="0F021C8F" w14:textId="77777777" w:rsidR="00D44F7E" w:rsidRPr="00992596" w:rsidRDefault="00D44F7E" w:rsidP="00B71018">
            <w:r w:rsidRPr="00992596">
              <w:t>0</w:t>
            </w:r>
          </w:p>
        </w:tc>
        <w:tc>
          <w:tcPr>
            <w:tcW w:w="2336" w:type="pct"/>
          </w:tcPr>
          <w:p w14:paraId="5F0E6061" w14:textId="77777777" w:rsidR="00D44F7E" w:rsidRPr="009A60AA" w:rsidRDefault="00D44F7E" w:rsidP="00B71018">
            <w:pPr>
              <w:rPr>
                <w:i/>
                <w:iCs/>
              </w:rPr>
            </w:pPr>
            <w:r w:rsidRPr="009A60AA">
              <w:rPr>
                <w:i/>
                <w:iCs/>
              </w:rPr>
              <w:t>(set)</w:t>
            </w:r>
          </w:p>
        </w:tc>
      </w:tr>
      <w:tr w:rsidR="00D44F7E" w:rsidRPr="00992596" w14:paraId="69FF0FE4" w14:textId="77777777" w:rsidTr="00B71018">
        <w:tc>
          <w:tcPr>
            <w:tcW w:w="658" w:type="pct"/>
          </w:tcPr>
          <w:p w14:paraId="682276CB" w14:textId="77777777" w:rsidR="00D44F7E" w:rsidRPr="00992596" w:rsidRDefault="00D44F7E" w:rsidP="00B71018">
            <w:r w:rsidRPr="00992596">
              <w:t>1</w:t>
            </w:r>
          </w:p>
        </w:tc>
        <w:tc>
          <w:tcPr>
            <w:tcW w:w="504" w:type="pct"/>
          </w:tcPr>
          <w:p w14:paraId="0D342A08" w14:textId="77777777" w:rsidR="00D44F7E" w:rsidRPr="00992596" w:rsidRDefault="00D44F7E" w:rsidP="00B71018">
            <w:r w:rsidRPr="00992596">
              <w:t>1</w:t>
            </w:r>
          </w:p>
        </w:tc>
        <w:tc>
          <w:tcPr>
            <w:tcW w:w="501" w:type="pct"/>
          </w:tcPr>
          <w:p w14:paraId="253D380B" w14:textId="77777777" w:rsidR="00D44F7E" w:rsidRPr="009A60AA" w:rsidRDefault="00D44F7E" w:rsidP="00B71018">
            <w:pPr>
              <w:rPr>
                <w:i/>
                <w:iCs/>
              </w:rPr>
            </w:pPr>
            <w:r w:rsidRPr="009A60AA">
              <w:rPr>
                <w:i/>
                <w:iCs/>
              </w:rPr>
              <w:t>X</w:t>
            </w:r>
          </w:p>
        </w:tc>
        <w:tc>
          <w:tcPr>
            <w:tcW w:w="1000" w:type="pct"/>
          </w:tcPr>
          <w:p w14:paraId="389BCE3F" w14:textId="77777777" w:rsidR="00D44F7E" w:rsidRPr="009A60AA" w:rsidRDefault="00D44F7E" w:rsidP="00B71018">
            <w:pPr>
              <w:rPr>
                <w:i/>
                <w:iCs/>
              </w:rPr>
            </w:pPr>
            <w:r w:rsidRPr="009A60AA">
              <w:rPr>
                <w:i/>
                <w:iCs/>
              </w:rPr>
              <w:t>X</w:t>
            </w:r>
          </w:p>
        </w:tc>
        <w:tc>
          <w:tcPr>
            <w:tcW w:w="2336" w:type="pct"/>
          </w:tcPr>
          <w:p w14:paraId="4C440EF8" w14:textId="77777777" w:rsidR="00D44F7E" w:rsidRPr="009A60AA" w:rsidRDefault="00D44F7E" w:rsidP="00B71018">
            <w:pPr>
              <w:rPr>
                <w:i/>
                <w:iCs/>
              </w:rPr>
            </w:pPr>
            <w:r w:rsidRPr="009A60AA">
              <w:rPr>
                <w:i/>
                <w:iCs/>
              </w:rPr>
              <w:t>(indeterminado)</w:t>
            </w:r>
          </w:p>
        </w:tc>
      </w:tr>
    </w:tbl>
    <w:p w14:paraId="791188D3" w14:textId="77777777" w:rsidR="00D44F7E" w:rsidRPr="009E70CA" w:rsidRDefault="00D44F7E" w:rsidP="00D44F7E">
      <w:pPr>
        <w:rPr>
          <w:u w:val="single"/>
        </w:rPr>
      </w:pPr>
      <w:proofErr w:type="spellStart"/>
      <w:r w:rsidRPr="009E70CA">
        <w:rPr>
          <w:u w:val="single"/>
        </w:rPr>
        <w:lastRenderedPageBreak/>
        <w:t>Flip-Flop</w:t>
      </w:r>
      <w:proofErr w:type="spellEnd"/>
      <w:r w:rsidRPr="009E70CA">
        <w:rPr>
          <w:u w:val="single"/>
        </w:rPr>
        <w:t xml:space="preserve"> T</w:t>
      </w:r>
    </w:p>
    <w:p w14:paraId="30BAEF2E" w14:textId="77777777" w:rsidR="00D44F7E" w:rsidRDefault="00D44F7E" w:rsidP="00D44F7E">
      <w:r>
        <w:t xml:space="preserve">Este cambia de estado en cada pulso de T. El pulso es un ciclo completo de cero a 1. Con el </w:t>
      </w:r>
      <w:proofErr w:type="spellStart"/>
      <w:r>
        <w:t>flip</w:t>
      </w:r>
      <w:proofErr w:type="spellEnd"/>
      <w:r>
        <w:t xml:space="preserve"> </w:t>
      </w:r>
      <w:proofErr w:type="spellStart"/>
      <w:r>
        <w:t>flop</w:t>
      </w:r>
      <w:proofErr w:type="spellEnd"/>
      <w:r>
        <w:t xml:space="preserve"> T podemos complementar una entrada de reloj al </w:t>
      </w:r>
      <w:proofErr w:type="spellStart"/>
      <w:r>
        <w:t>flip</w:t>
      </w:r>
      <w:proofErr w:type="spellEnd"/>
      <w:r>
        <w:t xml:space="preserve"> </w:t>
      </w:r>
      <w:proofErr w:type="spellStart"/>
      <w:r>
        <w:t>flop</w:t>
      </w:r>
      <w:proofErr w:type="spellEnd"/>
      <w:r>
        <w:t xml:space="preserve"> </w:t>
      </w:r>
      <w:proofErr w:type="spellStart"/>
      <w:r>
        <w:t>rs</w:t>
      </w:r>
      <w:proofErr w:type="spellEnd"/>
      <w:r>
        <w:t>.</w:t>
      </w:r>
    </w:p>
    <w:p w14:paraId="0E767A2D" w14:textId="77777777" w:rsidR="00D44F7E" w:rsidRDefault="00D44F7E" w:rsidP="00D44F7E">
      <w:r>
        <w:rPr>
          <w:noProof/>
        </w:rPr>
        <w:drawing>
          <wp:anchor distT="0" distB="0" distL="114300" distR="114300" simplePos="0" relativeHeight="251683840" behindDoc="1" locked="0" layoutInCell="1" allowOverlap="1" wp14:anchorId="31986218" wp14:editId="3DF80943">
            <wp:simplePos x="0" y="0"/>
            <wp:positionH relativeFrom="column">
              <wp:posOffset>1130861</wp:posOffset>
            </wp:positionH>
            <wp:positionV relativeFrom="paragraph">
              <wp:posOffset>83318</wp:posOffset>
            </wp:positionV>
            <wp:extent cx="2857500" cy="1657350"/>
            <wp:effectExtent l="0" t="0" r="0" b="0"/>
            <wp:wrapTight wrapText="bothSides">
              <wp:wrapPolygon edited="0">
                <wp:start x="0" y="0"/>
                <wp:lineTo x="0" y="21352"/>
                <wp:lineTo x="21456" y="21352"/>
                <wp:lineTo x="21456"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1657350"/>
                    </a:xfrm>
                    <a:prstGeom prst="rect">
                      <a:avLst/>
                    </a:prstGeom>
                    <a:noFill/>
                  </pic:spPr>
                </pic:pic>
              </a:graphicData>
            </a:graphic>
            <wp14:sizeRelH relativeFrom="page">
              <wp14:pctWidth>0</wp14:pctWidth>
            </wp14:sizeRelH>
            <wp14:sizeRelV relativeFrom="page">
              <wp14:pctHeight>0</wp14:pctHeight>
            </wp14:sizeRelV>
          </wp:anchor>
        </w:drawing>
      </w:r>
    </w:p>
    <w:p w14:paraId="7239C83E" w14:textId="77777777" w:rsidR="00D44F7E" w:rsidRDefault="00D44F7E" w:rsidP="00D44F7E"/>
    <w:p w14:paraId="2DC3DFB2" w14:textId="77777777" w:rsidR="00D44F7E" w:rsidRDefault="00D44F7E" w:rsidP="00D44F7E"/>
    <w:p w14:paraId="4E697C2A" w14:textId="77777777" w:rsidR="00D44F7E" w:rsidRDefault="00D44F7E" w:rsidP="00D44F7E"/>
    <w:p w14:paraId="3FCD428E" w14:textId="77777777" w:rsidR="00D44F7E" w:rsidRDefault="00D44F7E" w:rsidP="00D44F7E"/>
    <w:p w14:paraId="407F1F9F" w14:textId="77777777" w:rsidR="00D44F7E" w:rsidRDefault="00D44F7E" w:rsidP="00D44F7E"/>
    <w:p w14:paraId="67ECEF06" w14:textId="77777777" w:rsidR="00D44F7E" w:rsidRDefault="00D44F7E" w:rsidP="00D44F7E"/>
    <w:p w14:paraId="079AB856" w14:textId="77777777" w:rsidR="00D44F7E" w:rsidRDefault="00D44F7E" w:rsidP="00D44F7E">
      <w:r w:rsidRPr="009079DE">
        <w:t>La siguiente tabla muestra el comportamiento del FF T y del FF S-R en cada pulso de t.</w:t>
      </w:r>
    </w:p>
    <w:p w14:paraId="559E7815" w14:textId="77777777" w:rsidR="00D44F7E" w:rsidRDefault="00D44F7E" w:rsidP="00D44F7E">
      <w:r>
        <w:rPr>
          <w:noProof/>
        </w:rPr>
        <w:drawing>
          <wp:anchor distT="0" distB="0" distL="114300" distR="114300" simplePos="0" relativeHeight="251684864" behindDoc="1" locked="0" layoutInCell="1" allowOverlap="1" wp14:anchorId="6F88214F" wp14:editId="5472C8F6">
            <wp:simplePos x="0" y="0"/>
            <wp:positionH relativeFrom="column">
              <wp:posOffset>1024536</wp:posOffset>
            </wp:positionH>
            <wp:positionV relativeFrom="paragraph">
              <wp:posOffset>2171</wp:posOffset>
            </wp:positionV>
            <wp:extent cx="2857500" cy="1485900"/>
            <wp:effectExtent l="0" t="0" r="0" b="0"/>
            <wp:wrapTight wrapText="bothSides">
              <wp:wrapPolygon edited="0">
                <wp:start x="0" y="0"/>
                <wp:lineTo x="0" y="21323"/>
                <wp:lineTo x="21456" y="21323"/>
                <wp:lineTo x="21456"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1485900"/>
                    </a:xfrm>
                    <a:prstGeom prst="rect">
                      <a:avLst/>
                    </a:prstGeom>
                    <a:noFill/>
                  </pic:spPr>
                </pic:pic>
              </a:graphicData>
            </a:graphic>
            <wp14:sizeRelH relativeFrom="page">
              <wp14:pctWidth>0</wp14:pctWidth>
            </wp14:sizeRelH>
            <wp14:sizeRelV relativeFrom="page">
              <wp14:pctHeight>0</wp14:pctHeight>
            </wp14:sizeRelV>
          </wp:anchor>
        </w:drawing>
      </w:r>
    </w:p>
    <w:p w14:paraId="3B71AA5A" w14:textId="77777777" w:rsidR="00D44F7E" w:rsidRDefault="00D44F7E" w:rsidP="00D44F7E"/>
    <w:p w14:paraId="12A107AE" w14:textId="77777777" w:rsidR="00D44F7E" w:rsidRDefault="00D44F7E" w:rsidP="00D44F7E"/>
    <w:p w14:paraId="46B04E8A" w14:textId="77777777" w:rsidR="00D44F7E" w:rsidRDefault="00D44F7E" w:rsidP="00D44F7E"/>
    <w:p w14:paraId="74C1E40A" w14:textId="77777777" w:rsidR="00D44F7E" w:rsidRDefault="00D44F7E" w:rsidP="00D44F7E"/>
    <w:p w14:paraId="4D5640A7" w14:textId="77777777" w:rsidR="00D44F7E" w:rsidRDefault="00D44F7E" w:rsidP="00D44F7E"/>
    <w:p w14:paraId="00FB2B9A" w14:textId="77777777" w:rsidR="00D44F7E" w:rsidRPr="00FF64FB" w:rsidRDefault="00D44F7E" w:rsidP="00D44F7E">
      <w:pPr>
        <w:rPr>
          <w:u w:val="single"/>
          <w:lang w:val="en-US"/>
        </w:rPr>
      </w:pPr>
      <w:r w:rsidRPr="00FF64FB">
        <w:rPr>
          <w:u w:val="single"/>
          <w:lang w:val="en-US"/>
        </w:rPr>
        <w:t>Flip-Flop J-K (Jump-Keep)</w:t>
      </w:r>
    </w:p>
    <w:p w14:paraId="3EC459C2" w14:textId="77777777" w:rsidR="00D44F7E" w:rsidRDefault="00D44F7E" w:rsidP="00D44F7E">
      <w:r>
        <w:t>Este una mezcla entre el S-R y el tipo T. A diferencia del RS, en el caso de activarse ambas entradas a la vez, la salida adquiere el estado contrario al que tenía.</w:t>
      </w:r>
    </w:p>
    <w:p w14:paraId="0DB444C4" w14:textId="77777777" w:rsidR="00D44F7E" w:rsidRDefault="00D44F7E" w:rsidP="00D44F7E">
      <w:r>
        <w:rPr>
          <w:noProof/>
        </w:rPr>
        <w:drawing>
          <wp:anchor distT="0" distB="0" distL="114300" distR="114300" simplePos="0" relativeHeight="251685888" behindDoc="1" locked="0" layoutInCell="1" allowOverlap="1" wp14:anchorId="5294698C" wp14:editId="22A1F415">
            <wp:simplePos x="0" y="0"/>
            <wp:positionH relativeFrom="column">
              <wp:posOffset>1375410</wp:posOffset>
            </wp:positionH>
            <wp:positionV relativeFrom="paragraph">
              <wp:posOffset>15875</wp:posOffset>
            </wp:positionV>
            <wp:extent cx="2857500" cy="1657350"/>
            <wp:effectExtent l="0" t="0" r="0" b="0"/>
            <wp:wrapTight wrapText="bothSides">
              <wp:wrapPolygon edited="0">
                <wp:start x="0" y="0"/>
                <wp:lineTo x="0" y="21352"/>
                <wp:lineTo x="21456" y="21352"/>
                <wp:lineTo x="21456"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1657350"/>
                    </a:xfrm>
                    <a:prstGeom prst="rect">
                      <a:avLst/>
                    </a:prstGeom>
                    <a:noFill/>
                  </pic:spPr>
                </pic:pic>
              </a:graphicData>
            </a:graphic>
            <wp14:sizeRelH relativeFrom="page">
              <wp14:pctWidth>0</wp14:pctWidth>
            </wp14:sizeRelH>
            <wp14:sizeRelV relativeFrom="page">
              <wp14:pctHeight>0</wp14:pctHeight>
            </wp14:sizeRelV>
          </wp:anchor>
        </w:drawing>
      </w:r>
    </w:p>
    <w:p w14:paraId="57BED79D" w14:textId="77777777" w:rsidR="00D44F7E" w:rsidRDefault="00D44F7E" w:rsidP="00D44F7E"/>
    <w:p w14:paraId="4F6275A8" w14:textId="77777777" w:rsidR="00D44F7E" w:rsidRDefault="00D44F7E" w:rsidP="00D44F7E"/>
    <w:p w14:paraId="0F487CC9" w14:textId="77777777" w:rsidR="00D44F7E" w:rsidRDefault="00D44F7E" w:rsidP="00D44F7E"/>
    <w:p w14:paraId="6AE7DAD2" w14:textId="77777777" w:rsidR="00D44F7E" w:rsidRDefault="00D44F7E" w:rsidP="00D44F7E"/>
    <w:p w14:paraId="5BC2A625" w14:textId="77777777" w:rsidR="00D44F7E" w:rsidRDefault="00D44F7E" w:rsidP="00D44F7E"/>
    <w:p w14:paraId="556CBD05" w14:textId="77777777" w:rsidR="00D44F7E" w:rsidRDefault="00D44F7E" w:rsidP="00D44F7E"/>
    <w:p w14:paraId="479C5204" w14:textId="77777777" w:rsidR="00D44F7E" w:rsidRDefault="00D44F7E" w:rsidP="00D44F7E">
      <w:r w:rsidRPr="00755232">
        <w:lastRenderedPageBreak/>
        <w:t xml:space="preserve">La siguiente tabla muestra el comportamiento del </w:t>
      </w:r>
      <w:proofErr w:type="spellStart"/>
      <w:r w:rsidRPr="00755232">
        <w:t>flip</w:t>
      </w:r>
      <w:proofErr w:type="spellEnd"/>
      <w:r w:rsidRPr="00755232">
        <w:t xml:space="preserve"> </w:t>
      </w:r>
      <w:proofErr w:type="spellStart"/>
      <w:r w:rsidRPr="00755232">
        <w:t>flop</w:t>
      </w:r>
      <w:proofErr w:type="spellEnd"/>
      <w:r w:rsidRPr="00755232">
        <w:t xml:space="preserve"> JK</w:t>
      </w:r>
    </w:p>
    <w:p w14:paraId="53033E31" w14:textId="77777777" w:rsidR="00D44F7E" w:rsidRDefault="00D44F7E" w:rsidP="00D44F7E">
      <w:r>
        <w:rPr>
          <w:noProof/>
        </w:rPr>
        <w:drawing>
          <wp:anchor distT="0" distB="0" distL="114300" distR="114300" simplePos="0" relativeHeight="251687936" behindDoc="1" locked="0" layoutInCell="1" allowOverlap="1" wp14:anchorId="3A1D8366" wp14:editId="1946BB9F">
            <wp:simplePos x="0" y="0"/>
            <wp:positionH relativeFrom="column">
              <wp:posOffset>1098964</wp:posOffset>
            </wp:positionH>
            <wp:positionV relativeFrom="paragraph">
              <wp:posOffset>160921</wp:posOffset>
            </wp:positionV>
            <wp:extent cx="2583815" cy="1243965"/>
            <wp:effectExtent l="0" t="0" r="6985" b="0"/>
            <wp:wrapTight wrapText="bothSides">
              <wp:wrapPolygon edited="0">
                <wp:start x="0" y="0"/>
                <wp:lineTo x="0" y="21170"/>
                <wp:lineTo x="21499" y="21170"/>
                <wp:lineTo x="21499" y="0"/>
                <wp:lineTo x="0" y="0"/>
              </wp:wrapPolygon>
            </wp:wrapTight>
            <wp:docPr id="32" name="Imagen 32" descr="tabla flip flop j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bla flip flop j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83815" cy="1243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75B65E" w14:textId="77777777" w:rsidR="00D44F7E" w:rsidRDefault="00D44F7E" w:rsidP="00D44F7E"/>
    <w:p w14:paraId="44E20273" w14:textId="77777777" w:rsidR="00D44F7E" w:rsidRDefault="00D44F7E" w:rsidP="00D44F7E"/>
    <w:p w14:paraId="2D84C880" w14:textId="77777777" w:rsidR="00D44F7E" w:rsidRDefault="00D44F7E" w:rsidP="00D44F7E"/>
    <w:p w14:paraId="5A0C9E5B" w14:textId="77777777" w:rsidR="00D44F7E" w:rsidRDefault="00D44F7E" w:rsidP="00D44F7E"/>
    <w:p w14:paraId="3123EA51" w14:textId="77777777" w:rsidR="00D44F7E" w:rsidRPr="0094599A" w:rsidRDefault="00D44F7E" w:rsidP="00D44F7E">
      <w:pPr>
        <w:rPr>
          <w:u w:val="single"/>
        </w:rPr>
      </w:pPr>
      <w:proofErr w:type="spellStart"/>
      <w:r w:rsidRPr="0094599A">
        <w:rPr>
          <w:u w:val="single"/>
        </w:rPr>
        <w:t>ZFlip-Flop</w:t>
      </w:r>
      <w:proofErr w:type="spellEnd"/>
      <w:r w:rsidRPr="0094599A">
        <w:rPr>
          <w:u w:val="single"/>
        </w:rPr>
        <w:t xml:space="preserve"> D (</w:t>
      </w:r>
      <w:proofErr w:type="spellStart"/>
      <w:r w:rsidRPr="0094599A">
        <w:rPr>
          <w:u w:val="single"/>
        </w:rPr>
        <w:t>Delay</w:t>
      </w:r>
      <w:proofErr w:type="spellEnd"/>
      <w:r w:rsidRPr="0094599A">
        <w:rPr>
          <w:u w:val="single"/>
        </w:rPr>
        <w:t>)</w:t>
      </w:r>
    </w:p>
    <w:p w14:paraId="49E0F66C" w14:textId="77777777" w:rsidR="00D44F7E" w:rsidRDefault="00D44F7E" w:rsidP="00D44F7E">
      <w:r>
        <w:t>Es uno de los más sencillos. Su función es dejar pasar lo que entra por D, a la salida Q, después de un pulso del reloj.</w:t>
      </w:r>
    </w:p>
    <w:p w14:paraId="565A74A2" w14:textId="77777777" w:rsidR="00D44F7E" w:rsidRDefault="00D44F7E" w:rsidP="00D44F7E">
      <w:r>
        <w:rPr>
          <w:noProof/>
        </w:rPr>
        <w:drawing>
          <wp:anchor distT="0" distB="0" distL="114300" distR="114300" simplePos="0" relativeHeight="251688960" behindDoc="1" locked="0" layoutInCell="1" allowOverlap="1" wp14:anchorId="499874E3" wp14:editId="78C91628">
            <wp:simplePos x="0" y="0"/>
            <wp:positionH relativeFrom="column">
              <wp:posOffset>896944</wp:posOffset>
            </wp:positionH>
            <wp:positionV relativeFrom="paragraph">
              <wp:posOffset>221172</wp:posOffset>
            </wp:positionV>
            <wp:extent cx="2860040" cy="1265555"/>
            <wp:effectExtent l="0" t="0" r="0" b="0"/>
            <wp:wrapTight wrapText="bothSides">
              <wp:wrapPolygon edited="0">
                <wp:start x="0" y="0"/>
                <wp:lineTo x="0" y="21134"/>
                <wp:lineTo x="21437" y="21134"/>
                <wp:lineTo x="21437" y="0"/>
                <wp:lineTo x="0" y="0"/>
              </wp:wrapPolygon>
            </wp:wrapTight>
            <wp:docPr id="19" name="Imagen 19" descr="flip flop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lip flop 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60040" cy="12655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395E2A" w14:textId="77777777" w:rsidR="00D44F7E" w:rsidRDefault="00D44F7E" w:rsidP="00D44F7E"/>
    <w:p w14:paraId="1EDE6001" w14:textId="77777777" w:rsidR="00D44F7E" w:rsidRDefault="00D44F7E" w:rsidP="00D44F7E"/>
    <w:p w14:paraId="5415CBAC" w14:textId="77777777" w:rsidR="00D44F7E" w:rsidRDefault="00D44F7E" w:rsidP="00D44F7E"/>
    <w:p w14:paraId="63335FFF" w14:textId="77777777" w:rsidR="00D44F7E" w:rsidRDefault="00D44F7E" w:rsidP="00D44F7E"/>
    <w:p w14:paraId="44F6A3A9" w14:textId="77777777" w:rsidR="00D44F7E" w:rsidRDefault="00D44F7E" w:rsidP="00D44F7E"/>
    <w:p w14:paraId="44F1650F" w14:textId="77777777" w:rsidR="00D44F7E" w:rsidRDefault="00D44F7E" w:rsidP="00D44F7E">
      <w:r w:rsidRPr="00F67E66">
        <w:t xml:space="preserve">La siguiente tabla muestra el comportamiento del </w:t>
      </w:r>
      <w:proofErr w:type="spellStart"/>
      <w:r w:rsidRPr="00F67E66">
        <w:t>flip</w:t>
      </w:r>
      <w:proofErr w:type="spellEnd"/>
      <w:r w:rsidRPr="00F67E66">
        <w:t xml:space="preserve"> </w:t>
      </w:r>
      <w:proofErr w:type="spellStart"/>
      <w:r w:rsidRPr="00F67E66">
        <w:t>flop</w:t>
      </w:r>
      <w:proofErr w:type="spellEnd"/>
      <w:r w:rsidRPr="00F67E66">
        <w:t xml:space="preserve"> D</w:t>
      </w:r>
    </w:p>
    <w:p w14:paraId="7BBEC20B" w14:textId="77777777" w:rsidR="00D44F7E" w:rsidRDefault="00D44F7E" w:rsidP="00D44F7E">
      <w:r>
        <w:rPr>
          <w:noProof/>
        </w:rPr>
        <w:drawing>
          <wp:anchor distT="0" distB="0" distL="114300" distR="114300" simplePos="0" relativeHeight="251689984" behindDoc="1" locked="0" layoutInCell="1" allowOverlap="1" wp14:anchorId="5563F9BC" wp14:editId="77708F37">
            <wp:simplePos x="0" y="0"/>
            <wp:positionH relativeFrom="column">
              <wp:posOffset>4386</wp:posOffset>
            </wp:positionH>
            <wp:positionV relativeFrom="paragraph">
              <wp:posOffset>15801</wp:posOffset>
            </wp:positionV>
            <wp:extent cx="1390650" cy="1133475"/>
            <wp:effectExtent l="0" t="0" r="0" b="9525"/>
            <wp:wrapTight wrapText="bothSides">
              <wp:wrapPolygon edited="0">
                <wp:start x="0" y="0"/>
                <wp:lineTo x="0" y="21418"/>
                <wp:lineTo x="21304" y="21418"/>
                <wp:lineTo x="21304"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90650" cy="1133475"/>
                    </a:xfrm>
                    <a:prstGeom prst="rect">
                      <a:avLst/>
                    </a:prstGeom>
                    <a:noFill/>
                  </pic:spPr>
                </pic:pic>
              </a:graphicData>
            </a:graphic>
            <wp14:sizeRelH relativeFrom="page">
              <wp14:pctWidth>0</wp14:pctWidth>
            </wp14:sizeRelH>
            <wp14:sizeRelV relativeFrom="page">
              <wp14:pctHeight>0</wp14:pctHeight>
            </wp14:sizeRelV>
          </wp:anchor>
        </w:drawing>
      </w:r>
    </w:p>
    <w:p w14:paraId="602718C7" w14:textId="77777777" w:rsidR="00D44F7E" w:rsidRDefault="00D44F7E" w:rsidP="00D44F7E"/>
    <w:p w14:paraId="56EE8300" w14:textId="77777777" w:rsidR="00D44F7E" w:rsidRDefault="00D44F7E" w:rsidP="00D44F7E"/>
    <w:p w14:paraId="172488BE" w14:textId="77777777" w:rsidR="00D44F7E" w:rsidRDefault="00D44F7E" w:rsidP="00D44F7E"/>
    <w:p w14:paraId="6F9EB085" w14:textId="77777777" w:rsidR="00D44F7E" w:rsidRDefault="00D44F7E" w:rsidP="00D44F7E"/>
    <w:p w14:paraId="35E6D3CE" w14:textId="77777777" w:rsidR="00D44F7E" w:rsidRDefault="00D44F7E" w:rsidP="00D44F7E"/>
    <w:p w14:paraId="7358587B" w14:textId="77777777" w:rsidR="00D44F7E" w:rsidRDefault="00D44F7E" w:rsidP="00D44F7E"/>
    <w:p w14:paraId="1F474DF0" w14:textId="77777777" w:rsidR="00D44F7E" w:rsidRDefault="00D44F7E" w:rsidP="00D44F7E"/>
    <w:p w14:paraId="0D85AF5B" w14:textId="77777777" w:rsidR="00D44F7E" w:rsidRDefault="00D44F7E" w:rsidP="00D44F7E"/>
    <w:p w14:paraId="5CA4EE41" w14:textId="77777777" w:rsidR="00D44F7E" w:rsidRPr="00766634" w:rsidRDefault="00D44F7E" w:rsidP="00D44F7E"/>
    <w:p w14:paraId="3E55164B" w14:textId="77777777" w:rsidR="00D44F7E" w:rsidRDefault="00D44F7E" w:rsidP="00D44F7E">
      <w:pPr>
        <w:pStyle w:val="Ttulo3"/>
        <w:rPr>
          <w:rFonts w:eastAsia="Calibri"/>
        </w:rPr>
      </w:pPr>
      <w:bookmarkStart w:id="12" w:name="_Toc130202303"/>
      <w:bookmarkStart w:id="13" w:name="_Toc160444146"/>
      <w:r w:rsidRPr="00ED6889">
        <w:rPr>
          <w:rFonts w:eastAsia="Calibri"/>
        </w:rPr>
        <w:lastRenderedPageBreak/>
        <w:t>Tablas de excitación</w:t>
      </w:r>
      <w:bookmarkEnd w:id="12"/>
      <w:bookmarkEnd w:id="13"/>
    </w:p>
    <w:p w14:paraId="61451D8D" w14:textId="77777777" w:rsidR="00D44F7E" w:rsidRDefault="00D44F7E" w:rsidP="00D44F7E"/>
    <w:p w14:paraId="338B900D" w14:textId="77777777" w:rsidR="00D44F7E" w:rsidRPr="00C8016E" w:rsidRDefault="00D44F7E" w:rsidP="00D44F7E">
      <w:pPr>
        <w:sectPr w:rsidR="00D44F7E" w:rsidRPr="00C8016E" w:rsidSect="00A66A79">
          <w:headerReference w:type="default" r:id="rId18"/>
          <w:footerReference w:type="default" r:id="rId19"/>
          <w:pgSz w:w="12240" w:h="15840"/>
          <w:pgMar w:top="1418" w:right="1701" w:bottom="1418" w:left="1701" w:header="709" w:footer="709" w:gutter="0"/>
          <w:cols w:space="708"/>
          <w:docGrid w:linePitch="360"/>
        </w:sectPr>
      </w:pPr>
    </w:p>
    <w:p w14:paraId="0C2216CC" w14:textId="77777777" w:rsidR="00D44F7E" w:rsidRPr="00C8016E" w:rsidRDefault="00D44F7E" w:rsidP="00D44F7E">
      <w:proofErr w:type="spellStart"/>
      <w:r w:rsidRPr="00C8016E">
        <w:t>Flip-flop</w:t>
      </w:r>
      <w:proofErr w:type="spellEnd"/>
      <w:r w:rsidRPr="00C8016E">
        <w:t xml:space="preserve"> SR</w:t>
      </w:r>
    </w:p>
    <w:p w14:paraId="12D13BF2" w14:textId="77777777" w:rsidR="00D44F7E" w:rsidRPr="00C8016E" w:rsidRDefault="00D44F7E" w:rsidP="00D44F7E">
      <w:r w:rsidRPr="002B0225">
        <w:rPr>
          <w:noProof/>
        </w:rPr>
        <w:drawing>
          <wp:anchor distT="0" distB="0" distL="114300" distR="114300" simplePos="0" relativeHeight="251691008" behindDoc="1" locked="0" layoutInCell="1" allowOverlap="1" wp14:anchorId="34331CBA" wp14:editId="27E1ED34">
            <wp:simplePos x="0" y="0"/>
            <wp:positionH relativeFrom="column">
              <wp:posOffset>3810</wp:posOffset>
            </wp:positionH>
            <wp:positionV relativeFrom="paragraph">
              <wp:posOffset>15240</wp:posOffset>
            </wp:positionV>
            <wp:extent cx="2197100" cy="1254125"/>
            <wp:effectExtent l="0" t="0" r="0" b="3175"/>
            <wp:wrapTight wrapText="bothSides">
              <wp:wrapPolygon edited="0">
                <wp:start x="0" y="0"/>
                <wp:lineTo x="0" y="21327"/>
                <wp:lineTo x="21350" y="21327"/>
                <wp:lineTo x="21350" y="0"/>
                <wp:lineTo x="0" y="0"/>
              </wp:wrapPolygon>
            </wp:wrapTight>
            <wp:docPr id="21" name="Imagen 2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Tabla&#10;&#10;Descripción generada automáticamente"/>
                    <pic:cNvPicPr/>
                  </pic:nvPicPr>
                  <pic:blipFill>
                    <a:blip r:embed="rId20">
                      <a:extLst>
                        <a:ext uri="{28A0092B-C50C-407E-A947-70E740481C1C}">
                          <a14:useLocalDpi xmlns:a14="http://schemas.microsoft.com/office/drawing/2010/main" val="0"/>
                        </a:ext>
                      </a:extLst>
                    </a:blip>
                    <a:stretch>
                      <a:fillRect/>
                    </a:stretch>
                  </pic:blipFill>
                  <pic:spPr>
                    <a:xfrm>
                      <a:off x="0" y="0"/>
                      <a:ext cx="2197100" cy="1254125"/>
                    </a:xfrm>
                    <a:prstGeom prst="rect">
                      <a:avLst/>
                    </a:prstGeom>
                  </pic:spPr>
                </pic:pic>
              </a:graphicData>
            </a:graphic>
            <wp14:sizeRelH relativeFrom="page">
              <wp14:pctWidth>0</wp14:pctWidth>
            </wp14:sizeRelH>
            <wp14:sizeRelV relativeFrom="page">
              <wp14:pctHeight>0</wp14:pctHeight>
            </wp14:sizeRelV>
          </wp:anchor>
        </w:drawing>
      </w:r>
    </w:p>
    <w:p w14:paraId="7FF5705A" w14:textId="77777777" w:rsidR="00D44F7E" w:rsidRPr="00C8016E" w:rsidRDefault="00D44F7E" w:rsidP="00D44F7E"/>
    <w:p w14:paraId="05E42ACE" w14:textId="77777777" w:rsidR="00D44F7E" w:rsidRPr="00C8016E" w:rsidRDefault="00D44F7E" w:rsidP="00D44F7E"/>
    <w:p w14:paraId="1D4AC8ED" w14:textId="77777777" w:rsidR="00D44F7E" w:rsidRPr="00C8016E" w:rsidRDefault="00D44F7E" w:rsidP="00D44F7E"/>
    <w:p w14:paraId="590AE664" w14:textId="77777777" w:rsidR="00D44F7E" w:rsidRPr="00C8016E" w:rsidRDefault="00D44F7E" w:rsidP="00D44F7E"/>
    <w:p w14:paraId="1235704F" w14:textId="77777777" w:rsidR="00D44F7E" w:rsidRPr="00B67863" w:rsidRDefault="00D44F7E" w:rsidP="00D44F7E">
      <w:pPr>
        <w:rPr>
          <w:lang w:val="en-US"/>
        </w:rPr>
      </w:pPr>
      <w:r w:rsidRPr="00B67863">
        <w:rPr>
          <w:lang w:val="en-US"/>
        </w:rPr>
        <w:t>Flip-flop JK</w:t>
      </w:r>
    </w:p>
    <w:p w14:paraId="27224258" w14:textId="77777777" w:rsidR="00D44F7E" w:rsidRPr="00B67863" w:rsidRDefault="00D44F7E" w:rsidP="00D44F7E">
      <w:pPr>
        <w:rPr>
          <w:lang w:val="en-US"/>
        </w:rPr>
      </w:pPr>
      <w:r w:rsidRPr="00480B98">
        <w:rPr>
          <w:noProof/>
        </w:rPr>
        <w:drawing>
          <wp:anchor distT="0" distB="0" distL="114300" distR="114300" simplePos="0" relativeHeight="251692032" behindDoc="1" locked="0" layoutInCell="1" allowOverlap="1" wp14:anchorId="2155B15E" wp14:editId="6F8235F1">
            <wp:simplePos x="0" y="0"/>
            <wp:positionH relativeFrom="column">
              <wp:posOffset>4386</wp:posOffset>
            </wp:positionH>
            <wp:positionV relativeFrom="paragraph">
              <wp:posOffset>15255</wp:posOffset>
            </wp:positionV>
            <wp:extent cx="2197100" cy="1257599"/>
            <wp:effectExtent l="0" t="0" r="0" b="0"/>
            <wp:wrapTight wrapText="bothSides">
              <wp:wrapPolygon edited="0">
                <wp:start x="0" y="0"/>
                <wp:lineTo x="0" y="21273"/>
                <wp:lineTo x="21350" y="21273"/>
                <wp:lineTo x="21350" y="0"/>
                <wp:lineTo x="0" y="0"/>
              </wp:wrapPolygon>
            </wp:wrapTight>
            <wp:docPr id="22" name="Imagen 2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Tabla&#10;&#10;Descripción generada automáticamente"/>
                    <pic:cNvPicPr/>
                  </pic:nvPicPr>
                  <pic:blipFill>
                    <a:blip r:embed="rId21">
                      <a:extLst>
                        <a:ext uri="{28A0092B-C50C-407E-A947-70E740481C1C}">
                          <a14:useLocalDpi xmlns:a14="http://schemas.microsoft.com/office/drawing/2010/main" val="0"/>
                        </a:ext>
                      </a:extLst>
                    </a:blip>
                    <a:stretch>
                      <a:fillRect/>
                    </a:stretch>
                  </pic:blipFill>
                  <pic:spPr>
                    <a:xfrm>
                      <a:off x="0" y="0"/>
                      <a:ext cx="2197100" cy="1257599"/>
                    </a:xfrm>
                    <a:prstGeom prst="rect">
                      <a:avLst/>
                    </a:prstGeom>
                  </pic:spPr>
                </pic:pic>
              </a:graphicData>
            </a:graphic>
            <wp14:sizeRelH relativeFrom="page">
              <wp14:pctWidth>0</wp14:pctWidth>
            </wp14:sizeRelH>
            <wp14:sizeRelV relativeFrom="page">
              <wp14:pctHeight>0</wp14:pctHeight>
            </wp14:sizeRelV>
          </wp:anchor>
        </w:drawing>
      </w:r>
    </w:p>
    <w:p w14:paraId="6857F3EC" w14:textId="77777777" w:rsidR="00D44F7E" w:rsidRPr="00B67863" w:rsidRDefault="00D44F7E" w:rsidP="00D44F7E">
      <w:pPr>
        <w:rPr>
          <w:lang w:val="en-US"/>
        </w:rPr>
      </w:pPr>
    </w:p>
    <w:p w14:paraId="1135894B" w14:textId="77777777" w:rsidR="00D44F7E" w:rsidRPr="00B67863" w:rsidRDefault="00D44F7E" w:rsidP="00D44F7E">
      <w:pPr>
        <w:rPr>
          <w:lang w:val="en-US"/>
        </w:rPr>
      </w:pPr>
    </w:p>
    <w:p w14:paraId="4DE0AC94" w14:textId="77777777" w:rsidR="00D44F7E" w:rsidRPr="00B67863" w:rsidRDefault="00D44F7E" w:rsidP="00D44F7E">
      <w:pPr>
        <w:rPr>
          <w:lang w:val="en-US"/>
        </w:rPr>
      </w:pPr>
    </w:p>
    <w:p w14:paraId="3F499BA8" w14:textId="77777777" w:rsidR="00D44F7E" w:rsidRPr="00B67863" w:rsidRDefault="00D44F7E" w:rsidP="00D44F7E">
      <w:pPr>
        <w:rPr>
          <w:lang w:val="en-US"/>
        </w:rPr>
      </w:pPr>
    </w:p>
    <w:p w14:paraId="05E55978" w14:textId="77777777" w:rsidR="00D44F7E" w:rsidRPr="00C8016E" w:rsidRDefault="00D44F7E" w:rsidP="00D44F7E">
      <w:pPr>
        <w:rPr>
          <w:lang w:val="en-US"/>
        </w:rPr>
      </w:pPr>
      <w:r w:rsidRPr="00C8016E">
        <w:rPr>
          <w:lang w:val="en-US"/>
        </w:rPr>
        <w:t>Flip-flop D</w:t>
      </w:r>
    </w:p>
    <w:p w14:paraId="4AA6177A" w14:textId="77777777" w:rsidR="00D44F7E" w:rsidRPr="00C8016E" w:rsidRDefault="00D44F7E" w:rsidP="00D44F7E">
      <w:pPr>
        <w:rPr>
          <w:lang w:val="en-US"/>
        </w:rPr>
      </w:pPr>
      <w:r w:rsidRPr="00F306A6">
        <w:rPr>
          <w:noProof/>
        </w:rPr>
        <w:drawing>
          <wp:anchor distT="0" distB="0" distL="114300" distR="114300" simplePos="0" relativeHeight="251693056" behindDoc="1" locked="0" layoutInCell="1" allowOverlap="1" wp14:anchorId="715C53BC" wp14:editId="7E0556CB">
            <wp:simplePos x="0" y="0"/>
            <wp:positionH relativeFrom="column">
              <wp:posOffset>3810</wp:posOffset>
            </wp:positionH>
            <wp:positionV relativeFrom="paragraph">
              <wp:posOffset>100138</wp:posOffset>
            </wp:positionV>
            <wp:extent cx="2253615" cy="1271270"/>
            <wp:effectExtent l="0" t="0" r="0" b="5080"/>
            <wp:wrapTight wrapText="bothSides">
              <wp:wrapPolygon edited="0">
                <wp:start x="0" y="0"/>
                <wp:lineTo x="0" y="21363"/>
                <wp:lineTo x="21363" y="21363"/>
                <wp:lineTo x="21363" y="0"/>
                <wp:lineTo x="0" y="0"/>
              </wp:wrapPolygon>
            </wp:wrapTight>
            <wp:docPr id="23" name="Imagen 2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Tabla&#10;&#10;Descripción generada automáticamente"/>
                    <pic:cNvPicPr/>
                  </pic:nvPicPr>
                  <pic:blipFill>
                    <a:blip r:embed="rId22">
                      <a:extLst>
                        <a:ext uri="{28A0092B-C50C-407E-A947-70E740481C1C}">
                          <a14:useLocalDpi xmlns:a14="http://schemas.microsoft.com/office/drawing/2010/main" val="0"/>
                        </a:ext>
                      </a:extLst>
                    </a:blip>
                    <a:stretch>
                      <a:fillRect/>
                    </a:stretch>
                  </pic:blipFill>
                  <pic:spPr>
                    <a:xfrm>
                      <a:off x="0" y="0"/>
                      <a:ext cx="2253615" cy="1271270"/>
                    </a:xfrm>
                    <a:prstGeom prst="rect">
                      <a:avLst/>
                    </a:prstGeom>
                  </pic:spPr>
                </pic:pic>
              </a:graphicData>
            </a:graphic>
            <wp14:sizeRelH relativeFrom="page">
              <wp14:pctWidth>0</wp14:pctWidth>
            </wp14:sizeRelH>
            <wp14:sizeRelV relativeFrom="page">
              <wp14:pctHeight>0</wp14:pctHeight>
            </wp14:sizeRelV>
          </wp:anchor>
        </w:drawing>
      </w:r>
    </w:p>
    <w:p w14:paraId="60DF76B7" w14:textId="77777777" w:rsidR="00D44F7E" w:rsidRPr="00C8016E" w:rsidRDefault="00D44F7E" w:rsidP="00D44F7E">
      <w:pPr>
        <w:rPr>
          <w:lang w:val="en-US"/>
        </w:rPr>
      </w:pPr>
    </w:p>
    <w:p w14:paraId="77DA2AAF" w14:textId="77777777" w:rsidR="00D44F7E" w:rsidRPr="00C8016E" w:rsidRDefault="00D44F7E" w:rsidP="00D44F7E">
      <w:pPr>
        <w:rPr>
          <w:lang w:val="en-US"/>
        </w:rPr>
      </w:pPr>
    </w:p>
    <w:p w14:paraId="07A48479" w14:textId="77777777" w:rsidR="00D44F7E" w:rsidRPr="00C8016E" w:rsidRDefault="00D44F7E" w:rsidP="00D44F7E">
      <w:pPr>
        <w:rPr>
          <w:lang w:val="en-US"/>
        </w:rPr>
      </w:pPr>
    </w:p>
    <w:p w14:paraId="4D7AC40A" w14:textId="77777777" w:rsidR="00D44F7E" w:rsidRPr="00C8016E" w:rsidRDefault="00D44F7E" w:rsidP="00D44F7E">
      <w:pPr>
        <w:rPr>
          <w:lang w:val="en-US"/>
        </w:rPr>
      </w:pPr>
    </w:p>
    <w:p w14:paraId="79BF824E" w14:textId="77777777" w:rsidR="00D44F7E" w:rsidRDefault="00D44F7E" w:rsidP="00D44F7E">
      <w:r w:rsidRPr="00B67863">
        <w:rPr>
          <w:noProof/>
        </w:rPr>
        <w:drawing>
          <wp:anchor distT="0" distB="0" distL="114300" distR="114300" simplePos="0" relativeHeight="251694080" behindDoc="1" locked="0" layoutInCell="1" allowOverlap="1" wp14:anchorId="2DDFA18F" wp14:editId="7745AF81">
            <wp:simplePos x="0" y="0"/>
            <wp:positionH relativeFrom="column">
              <wp:posOffset>-81251</wp:posOffset>
            </wp:positionH>
            <wp:positionV relativeFrom="paragraph">
              <wp:posOffset>278795</wp:posOffset>
            </wp:positionV>
            <wp:extent cx="2253615" cy="1295400"/>
            <wp:effectExtent l="0" t="0" r="0" b="0"/>
            <wp:wrapTight wrapText="bothSides">
              <wp:wrapPolygon edited="0">
                <wp:start x="0" y="0"/>
                <wp:lineTo x="0" y="21282"/>
                <wp:lineTo x="21363" y="21282"/>
                <wp:lineTo x="21363"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253615" cy="129540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496290">
        <w:t>Flip-flop</w:t>
      </w:r>
      <w:proofErr w:type="spellEnd"/>
      <w:r w:rsidRPr="00496290">
        <w:t xml:space="preserve"> T</w:t>
      </w:r>
    </w:p>
    <w:p w14:paraId="42F6DFE6" w14:textId="77777777" w:rsidR="00D44F7E" w:rsidRDefault="00D44F7E" w:rsidP="00D44F7E"/>
    <w:p w14:paraId="13F8543F" w14:textId="77777777" w:rsidR="00D44F7E" w:rsidRDefault="00D44F7E" w:rsidP="00D44F7E"/>
    <w:p w14:paraId="38C4B89F" w14:textId="77777777" w:rsidR="00D44F7E" w:rsidRDefault="00D44F7E" w:rsidP="00D44F7E"/>
    <w:p w14:paraId="6DEB8D64" w14:textId="77777777" w:rsidR="00D44F7E" w:rsidRDefault="00D44F7E" w:rsidP="00D44F7E"/>
    <w:p w14:paraId="009C292C" w14:textId="77777777" w:rsidR="00D44F7E" w:rsidRDefault="00D44F7E" w:rsidP="00D44F7E"/>
    <w:p w14:paraId="01E42992" w14:textId="77777777" w:rsidR="00D44F7E" w:rsidRDefault="00D44F7E" w:rsidP="00D44F7E">
      <w:pPr>
        <w:sectPr w:rsidR="00D44F7E" w:rsidSect="00B67863">
          <w:type w:val="continuous"/>
          <w:pgSz w:w="12240" w:h="15840"/>
          <w:pgMar w:top="1418" w:right="1701" w:bottom="1418" w:left="1701" w:header="709" w:footer="709" w:gutter="0"/>
          <w:cols w:num="2" w:space="708"/>
          <w:docGrid w:linePitch="360"/>
        </w:sectPr>
      </w:pPr>
    </w:p>
    <w:p w14:paraId="01683169" w14:textId="77777777" w:rsidR="00220F06" w:rsidRDefault="00220F06" w:rsidP="00220F06">
      <w:bookmarkStart w:id="14" w:name="_Toc130202304"/>
      <w:bookmarkStart w:id="15" w:name="_Toc160444147"/>
    </w:p>
    <w:p w14:paraId="291B7C71" w14:textId="451CEACA" w:rsidR="00D44F7E" w:rsidRDefault="00D44F7E" w:rsidP="00D44F7E">
      <w:pPr>
        <w:pStyle w:val="Ttulo3"/>
        <w:rPr>
          <w:rFonts w:eastAsia="Calibri"/>
        </w:rPr>
      </w:pPr>
      <w:r w:rsidRPr="00ED6889">
        <w:rPr>
          <w:rFonts w:eastAsia="Calibri"/>
        </w:rPr>
        <w:t>Diagramas de tiempo.</w:t>
      </w:r>
      <w:bookmarkEnd w:id="14"/>
      <w:bookmarkEnd w:id="15"/>
    </w:p>
    <w:p w14:paraId="1E81B515" w14:textId="77777777" w:rsidR="00D44F7E" w:rsidRDefault="00D44F7E" w:rsidP="00D44F7E">
      <w:r>
        <w:t xml:space="preserve">Diagrama de tiempo del </w:t>
      </w:r>
      <w:proofErr w:type="spellStart"/>
      <w:r>
        <w:t>flip-flop</w:t>
      </w:r>
      <w:proofErr w:type="spellEnd"/>
      <w:r>
        <w:t xml:space="preserve"> D</w:t>
      </w:r>
    </w:p>
    <w:p w14:paraId="710CB065" w14:textId="3E2A7B07" w:rsidR="00D44F7E" w:rsidRDefault="00D44F7E" w:rsidP="00D44F7E">
      <w:r>
        <w:t xml:space="preserve">Como se muestra en la figura dada, hay una representación de pulso de reloj, con la cual D, que es la entrada al </w:t>
      </w:r>
      <w:proofErr w:type="spellStart"/>
      <w:r>
        <w:t>flip-flop</w:t>
      </w:r>
      <w:proofErr w:type="spellEnd"/>
      <w:r>
        <w:t xml:space="preserve"> D, y Q, que es la salida, está representada, donde </w:t>
      </w:r>
      <w:proofErr w:type="spellStart"/>
      <w:r>
        <w:t>Qbar</w:t>
      </w:r>
      <w:proofErr w:type="spellEnd"/>
      <w:r>
        <w:t xml:space="preserve"> es la salida complementaria de la salida Q, aquí vemos el diagrama de tiempo de un </w:t>
      </w:r>
      <w:proofErr w:type="spellStart"/>
      <w:r>
        <w:t>flip</w:t>
      </w:r>
      <w:proofErr w:type="spellEnd"/>
      <w:r>
        <w:t xml:space="preserve"> </w:t>
      </w:r>
      <w:proofErr w:type="spellStart"/>
      <w:r>
        <w:t>flop</w:t>
      </w:r>
      <w:proofErr w:type="spellEnd"/>
      <w:r>
        <w:t xml:space="preserve"> de borde positivo, es por eso que aquí la salida cambia con cada transición positiva</w:t>
      </w:r>
    </w:p>
    <w:p w14:paraId="0ED7F902" w14:textId="14C35823" w:rsidR="00D44F7E" w:rsidRDefault="0039643F" w:rsidP="00D44F7E">
      <w:r>
        <w:rPr>
          <w:noProof/>
        </w:rPr>
        <w:drawing>
          <wp:anchor distT="0" distB="0" distL="114300" distR="114300" simplePos="0" relativeHeight="251696128" behindDoc="1" locked="0" layoutInCell="1" allowOverlap="1" wp14:anchorId="2518E253" wp14:editId="585BE4D2">
            <wp:simplePos x="0" y="0"/>
            <wp:positionH relativeFrom="column">
              <wp:posOffset>1123950</wp:posOffset>
            </wp:positionH>
            <wp:positionV relativeFrom="paragraph">
              <wp:posOffset>15240</wp:posOffset>
            </wp:positionV>
            <wp:extent cx="2857500" cy="1657350"/>
            <wp:effectExtent l="0" t="0" r="0" b="0"/>
            <wp:wrapTight wrapText="bothSides">
              <wp:wrapPolygon edited="0">
                <wp:start x="0" y="0"/>
                <wp:lineTo x="0" y="21352"/>
                <wp:lineTo x="21456" y="21352"/>
                <wp:lineTo x="21456" y="0"/>
                <wp:lineTo x="0"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57500" cy="1657350"/>
                    </a:xfrm>
                    <a:prstGeom prst="rect">
                      <a:avLst/>
                    </a:prstGeom>
                    <a:noFill/>
                  </pic:spPr>
                </pic:pic>
              </a:graphicData>
            </a:graphic>
            <wp14:sizeRelH relativeFrom="page">
              <wp14:pctWidth>0</wp14:pctWidth>
            </wp14:sizeRelH>
            <wp14:sizeRelV relativeFrom="page">
              <wp14:pctHeight>0</wp14:pctHeight>
            </wp14:sizeRelV>
          </wp:anchor>
        </w:drawing>
      </w:r>
      <w:r w:rsidR="00D44F7E">
        <w:rPr>
          <w:noProof/>
        </w:rPr>
        <mc:AlternateContent>
          <mc:Choice Requires="wps">
            <w:drawing>
              <wp:inline distT="0" distB="0" distL="0" distR="0" wp14:anchorId="2E22A9B4" wp14:editId="666614D8">
                <wp:extent cx="308610" cy="308610"/>
                <wp:effectExtent l="0" t="0" r="0" b="0"/>
                <wp:docPr id="14" name="Rectá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F769C7" id="Rectángulo 14"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" filled="f" stroked="f">
                <o:lock v:ext="edit" aspectratio="t"/>
                <w10:anchorlock/>
              </v:rect>
            </w:pict>
          </mc:Fallback>
        </mc:AlternateContent>
      </w:r>
    </w:p>
    <w:p w14:paraId="4F202444" w14:textId="1F1C1E2B" w:rsidR="00220F06" w:rsidRDefault="00220F06" w:rsidP="00D44F7E"/>
    <w:p w14:paraId="14BE2CD1" w14:textId="744D0127" w:rsidR="00220F06" w:rsidRDefault="00220F06" w:rsidP="00D44F7E"/>
    <w:p w14:paraId="4932330C" w14:textId="08E9C82C" w:rsidR="00220F06" w:rsidRDefault="00220F06" w:rsidP="00D44F7E"/>
    <w:p w14:paraId="0BB105D2" w14:textId="77777777" w:rsidR="00220F06" w:rsidRPr="00397DF4" w:rsidRDefault="00220F06" w:rsidP="00D44F7E"/>
    <w:p w14:paraId="0E788996" w14:textId="29B5D2FE" w:rsidR="00D44F7E" w:rsidRDefault="00D44F7E" w:rsidP="00D44F7E">
      <w:pPr>
        <w:pStyle w:val="Ttulo2"/>
      </w:pPr>
      <w:bookmarkStart w:id="16" w:name="_Toc130202305"/>
      <w:bookmarkStart w:id="17" w:name="_Toc160444148"/>
      <w:r w:rsidRPr="00ED6889">
        <w:lastRenderedPageBreak/>
        <w:t>Máquinas de Estado.</w:t>
      </w:r>
      <w:bookmarkEnd w:id="16"/>
      <w:bookmarkEnd w:id="17"/>
      <w:r w:rsidRPr="00ED6889">
        <w:t xml:space="preserve"> </w:t>
      </w:r>
    </w:p>
    <w:p w14:paraId="53C3685F" w14:textId="09D98334" w:rsidR="00220F06" w:rsidRDefault="00220F06" w:rsidP="00220F06">
      <w:pPr>
        <w:pStyle w:val="Sinespaciado"/>
      </w:pPr>
      <w:bookmarkStart w:id="18" w:name="_Toc130202306"/>
      <w:bookmarkStart w:id="19" w:name="_Toc160444149"/>
    </w:p>
    <w:p w14:paraId="4142FA63" w14:textId="1B1D72A2" w:rsidR="00D44F7E" w:rsidRPr="00130889" w:rsidRDefault="00D44F7E" w:rsidP="00D44F7E">
      <w:pPr>
        <w:pStyle w:val="Ttulo3"/>
        <w:rPr>
          <w:rFonts w:eastAsia="Calibri"/>
        </w:rPr>
      </w:pPr>
      <w:r w:rsidRPr="00ED6889">
        <w:rPr>
          <w:rFonts w:eastAsia="Calibri"/>
        </w:rPr>
        <w:t>Aplicaciones de diseño de circuitos secuenciales</w:t>
      </w:r>
      <w:r>
        <w:rPr>
          <w:rFonts w:eastAsia="Calibri"/>
        </w:rPr>
        <w:t xml:space="preserve">: </w:t>
      </w:r>
      <w:r w:rsidRPr="00ED6889">
        <w:rPr>
          <w:rFonts w:eastAsia="Calibri"/>
        </w:rPr>
        <w:t>Contadores</w:t>
      </w:r>
      <w:bookmarkEnd w:id="18"/>
      <w:bookmarkEnd w:id="19"/>
    </w:p>
    <w:p w14:paraId="418C78F6" w14:textId="77777777" w:rsidR="00D44F7E" w:rsidRDefault="00D44F7E" w:rsidP="00D44F7E">
      <w:pPr>
        <w:pStyle w:val="Ttulo4"/>
        <w:rPr>
          <w:rFonts w:eastAsia="Calibri"/>
        </w:rPr>
      </w:pPr>
      <w:r w:rsidRPr="00ED6889">
        <w:t>D</w:t>
      </w:r>
      <w:r w:rsidRPr="00ED6889">
        <w:rPr>
          <w:rFonts w:eastAsia="Calibri"/>
        </w:rPr>
        <w:t>efinición</w:t>
      </w:r>
    </w:p>
    <w:p w14:paraId="45095CC5" w14:textId="77777777" w:rsidR="00D44F7E" w:rsidRDefault="00D44F7E" w:rsidP="00D44F7E">
      <w:r>
        <w:t>Los contadores son circuitos electrónicos utilizados para contar el número de pulsos de entrada y generar señales de salida correspondientes. Estos circuitos son comúnmente utilizados en aplicaciones donde se requiere la medición de eventos, como en la medición del tiempo, la frecuencia y la velocidad.</w:t>
      </w:r>
    </w:p>
    <w:p w14:paraId="1338BE85" w14:textId="77777777" w:rsidR="00D44F7E" w:rsidRDefault="00D44F7E" w:rsidP="00D44F7E"/>
    <w:p w14:paraId="02F1BCB4" w14:textId="77777777" w:rsidR="00D44F7E" w:rsidRDefault="00D44F7E" w:rsidP="00D44F7E">
      <w:r>
        <w:t xml:space="preserve">Existen dos tipos de contadores: sincrónicos y asíncronos. Los contadores asíncronos están formados por varios </w:t>
      </w:r>
      <w:proofErr w:type="spellStart"/>
      <w:r>
        <w:t>Flip-Flops</w:t>
      </w:r>
      <w:proofErr w:type="spellEnd"/>
      <w:r>
        <w:t xml:space="preserve"> conectados en cascada, lo que resulta en un tiempo de propagación variable de una etapa a otra. En cambio, en los contadores sincrónicos, todas las etapas se actualizan simultáneamente en respuesta a una señal de reloj, lo que resulta en un tiempo de propagación constante.</w:t>
      </w:r>
    </w:p>
    <w:p w14:paraId="0EE0E457" w14:textId="77777777" w:rsidR="00D44F7E" w:rsidRDefault="00D44F7E" w:rsidP="00D44F7E"/>
    <w:p w14:paraId="64A491C2" w14:textId="77777777" w:rsidR="00D44F7E" w:rsidRDefault="00D44F7E" w:rsidP="00D44F7E">
      <w:r>
        <w:t xml:space="preserve">Los contadores también pueden ser ascendentes o descendentes. En un contador ascendente, las señales de salida se incrementan en un valor fijo después de cada pulso de entrada, mientras </w:t>
      </w:r>
      <w:proofErr w:type="gramStart"/>
      <w:r>
        <w:t>que</w:t>
      </w:r>
      <w:proofErr w:type="gramEnd"/>
      <w:r>
        <w:t xml:space="preserve"> en un contador descendente, las señales de salida se decrementan en un valor fijo después de cada pulso de entrada.</w:t>
      </w:r>
    </w:p>
    <w:p w14:paraId="18789A24" w14:textId="77777777" w:rsidR="00D44F7E" w:rsidRDefault="00D44F7E" w:rsidP="00D44F7E"/>
    <w:p w14:paraId="65BE28AC" w14:textId="77777777" w:rsidR="00D44F7E" w:rsidRDefault="00D44F7E" w:rsidP="00D44F7E">
      <w:r>
        <w:t xml:space="preserve">Un ejemplo de contador es el contador binario de 4 bits, que cuenta hasta 15. Este tipo de contador tiene cuatro </w:t>
      </w:r>
      <w:proofErr w:type="spellStart"/>
      <w:r>
        <w:t>Flip-Flops</w:t>
      </w:r>
      <w:proofErr w:type="spellEnd"/>
      <w:r>
        <w:t xml:space="preserve"> conectados en cascada, donde cada </w:t>
      </w:r>
      <w:proofErr w:type="spellStart"/>
      <w:r>
        <w:t>Flip-Flop</w:t>
      </w:r>
      <w:proofErr w:type="spellEnd"/>
      <w:r>
        <w:t xml:space="preserve"> es disparado por la señal de reloj, y la señal de salida de cada </w:t>
      </w:r>
      <w:proofErr w:type="spellStart"/>
      <w:r>
        <w:t>Flip-Flop</w:t>
      </w:r>
      <w:proofErr w:type="spellEnd"/>
      <w:r>
        <w:t xml:space="preserve"> es la entrada del siguiente </w:t>
      </w:r>
      <w:proofErr w:type="spellStart"/>
      <w:r>
        <w:t>Flip-Flop</w:t>
      </w:r>
      <w:proofErr w:type="spellEnd"/>
      <w:r>
        <w:t>. La señal de salida del contador representa el valor binario del número de pulsos de entrada.</w:t>
      </w:r>
    </w:p>
    <w:p w14:paraId="4B2B4745" w14:textId="77777777" w:rsidR="00D44F7E" w:rsidRDefault="00D44F7E" w:rsidP="00D44F7E"/>
    <w:p w14:paraId="5659F469" w14:textId="77777777" w:rsidR="00D44F7E" w:rsidRDefault="00D44F7E" w:rsidP="00D44F7E">
      <w:r>
        <w:t xml:space="preserve">Otro ejemplo es el contador de frecuencia, utilizado para medir la frecuencia de una señal de entrada. En este tipo de contador, se cuenta el número de ciclos de la señal de entrada durante un intervalo de tiempo determinado para calcular la frecuencia. </w:t>
      </w:r>
      <w:r>
        <w:lastRenderedPageBreak/>
        <w:t>Estos contadores se utilizan en osciloscopios, medidores de frecuencia y otros instrumentos de medición.</w:t>
      </w:r>
    </w:p>
    <w:p w14:paraId="540251E3" w14:textId="77777777" w:rsidR="00D44F7E" w:rsidRDefault="00D44F7E" w:rsidP="00D44F7E"/>
    <w:p w14:paraId="780C40F6" w14:textId="77777777" w:rsidR="00D44F7E" w:rsidRDefault="00D44F7E" w:rsidP="00D44F7E">
      <w:r>
        <w:t>En resumen, los contadores son circuitos electrónicos fundamentales utilizados en una variedad de aplicaciones para contar y medir eventos. Al elegir el tipo de contador adecuado para la aplicación específica, se pueden obtener mediciones precisas y confiables.</w:t>
      </w:r>
    </w:p>
    <w:p w14:paraId="092512DC" w14:textId="77777777" w:rsidR="00D44F7E" w:rsidRPr="001D5A22" w:rsidRDefault="00D44F7E" w:rsidP="00D44F7E"/>
    <w:p w14:paraId="6E512E34" w14:textId="77777777" w:rsidR="00D44F7E" w:rsidRDefault="00D44F7E" w:rsidP="00D44F7E">
      <w:pPr>
        <w:pStyle w:val="Ttulo4"/>
        <w:rPr>
          <w:rFonts w:eastAsia="Calibri"/>
        </w:rPr>
      </w:pPr>
      <w:r w:rsidRPr="00ED6889">
        <w:t>C</w:t>
      </w:r>
      <w:r w:rsidRPr="00ED6889">
        <w:rPr>
          <w:rFonts w:eastAsia="Calibri"/>
        </w:rPr>
        <w:t>lasificación</w:t>
      </w:r>
    </w:p>
    <w:p w14:paraId="3B666824" w14:textId="77777777" w:rsidR="00D44F7E" w:rsidRDefault="00D44F7E" w:rsidP="00D44F7E">
      <w:r>
        <w:t>Los contadores pueden ser clasificados de varias maneras, aquí presentamos algunas de las más comunes:</w:t>
      </w:r>
    </w:p>
    <w:p w14:paraId="62B6129B" w14:textId="77777777" w:rsidR="00D44F7E" w:rsidRDefault="00D44F7E" w:rsidP="00D44F7E"/>
    <w:p w14:paraId="2D190155" w14:textId="32C6F0AB" w:rsidR="00D44F7E" w:rsidRDefault="00D44F7E" w:rsidP="00D44F7E">
      <w:pPr>
        <w:pStyle w:val="Prrafodelista"/>
        <w:numPr>
          <w:ilvl w:val="0"/>
          <w:numId w:val="4"/>
        </w:numPr>
      </w:pPr>
      <w:r w:rsidRPr="007F2BA8">
        <w:rPr>
          <w:b/>
          <w:bCs/>
        </w:rPr>
        <w:t>Sincrónicos vs. Asincrónicos</w:t>
      </w:r>
      <w:r>
        <w:t xml:space="preserve">: Los contadores sincrónicos se caracterizan por que todas las etapas del contador se actualizan simultáneamente en respuesta a una señal de reloj, mientras </w:t>
      </w:r>
      <w:proofErr w:type="gramStart"/>
      <w:r>
        <w:t>que</w:t>
      </w:r>
      <w:proofErr w:type="gramEnd"/>
      <w:r>
        <w:t xml:space="preserve"> en los contadores asíncronos, las señales de reloj se propagan a través de varios </w:t>
      </w:r>
      <w:proofErr w:type="spellStart"/>
      <w:r>
        <w:t>Flip-Flops</w:t>
      </w:r>
      <w:proofErr w:type="spellEnd"/>
      <w:r>
        <w:t xml:space="preserve"> conectados en cascada, lo que resulta en un tiempo de propagación variable de una etapa a otra.</w:t>
      </w:r>
    </w:p>
    <w:p w14:paraId="589E9EFC" w14:textId="6E475AF9" w:rsidR="00D44F7E" w:rsidRDefault="00D44F7E" w:rsidP="00D44F7E">
      <w:pPr>
        <w:pStyle w:val="Prrafodelista"/>
        <w:numPr>
          <w:ilvl w:val="0"/>
          <w:numId w:val="4"/>
        </w:numPr>
      </w:pPr>
      <w:r w:rsidRPr="007F2BA8">
        <w:rPr>
          <w:b/>
          <w:bCs/>
        </w:rPr>
        <w:t>Ascendentes vs. Descendentes</w:t>
      </w:r>
      <w:r>
        <w:t>: Los contadores ascendentes incrementan el valor de las señales de salida después de cada pulso de entrada, mientras que los contadores descendentes decrementan el valor de las señales de salida después de cada pulso de entrada.</w:t>
      </w:r>
    </w:p>
    <w:p w14:paraId="15410D7F" w14:textId="0CE60839" w:rsidR="00D44F7E" w:rsidRDefault="00D44F7E" w:rsidP="00D44F7E">
      <w:pPr>
        <w:pStyle w:val="Prrafodelista"/>
        <w:numPr>
          <w:ilvl w:val="0"/>
          <w:numId w:val="4"/>
        </w:numPr>
      </w:pPr>
      <w:r w:rsidRPr="007F2BA8">
        <w:rPr>
          <w:b/>
          <w:bCs/>
        </w:rPr>
        <w:t>Binarios vs. Decimales</w:t>
      </w:r>
      <w:r>
        <w:t>: Los contadores binarios cuentan en base 2, mientras que los contadores decimales cuentan en base 10.</w:t>
      </w:r>
    </w:p>
    <w:p w14:paraId="1610B196" w14:textId="5B622AAC" w:rsidR="00D44F7E" w:rsidRDefault="00D44F7E" w:rsidP="00D44F7E">
      <w:pPr>
        <w:pStyle w:val="Prrafodelista"/>
        <w:numPr>
          <w:ilvl w:val="0"/>
          <w:numId w:val="4"/>
        </w:numPr>
      </w:pPr>
      <w:r w:rsidRPr="007F2BA8">
        <w:rPr>
          <w:b/>
          <w:bCs/>
        </w:rPr>
        <w:t xml:space="preserve">Síncronos </w:t>
      </w:r>
      <w:proofErr w:type="spellStart"/>
      <w:r w:rsidRPr="007F2BA8">
        <w:rPr>
          <w:b/>
          <w:bCs/>
        </w:rPr>
        <w:t>Modulus</w:t>
      </w:r>
      <w:proofErr w:type="spellEnd"/>
      <w:r>
        <w:t xml:space="preserve">: Un contador síncrono </w:t>
      </w:r>
      <w:proofErr w:type="spellStart"/>
      <w:r>
        <w:t>Modulus</w:t>
      </w:r>
      <w:proofErr w:type="spellEnd"/>
      <w:r>
        <w:t xml:space="preserve"> es un contador que cuenta hasta un número específico, después de lo cual se reinicia y vuelve a empezar desde cero.</w:t>
      </w:r>
    </w:p>
    <w:p w14:paraId="68BF1C1A" w14:textId="6C28F3E6" w:rsidR="00D44F7E" w:rsidRDefault="00D44F7E" w:rsidP="00D44F7E">
      <w:pPr>
        <w:pStyle w:val="Prrafodelista"/>
        <w:numPr>
          <w:ilvl w:val="0"/>
          <w:numId w:val="4"/>
        </w:numPr>
      </w:pPr>
      <w:r w:rsidRPr="007F2BA8">
        <w:rPr>
          <w:b/>
          <w:bCs/>
        </w:rPr>
        <w:t xml:space="preserve">Contadores con </w:t>
      </w:r>
      <w:proofErr w:type="spellStart"/>
      <w:r w:rsidRPr="007F2BA8">
        <w:rPr>
          <w:b/>
          <w:bCs/>
        </w:rPr>
        <w:t>preajuste</w:t>
      </w:r>
      <w:proofErr w:type="spellEnd"/>
      <w:r>
        <w:t xml:space="preserve"> (</w:t>
      </w:r>
      <w:proofErr w:type="spellStart"/>
      <w:r>
        <w:t>preset</w:t>
      </w:r>
      <w:proofErr w:type="spellEnd"/>
      <w:r>
        <w:t>): Estos contadores permiten establecer un valor de cuenta inicial en lugar de comenzar en cero.</w:t>
      </w:r>
    </w:p>
    <w:p w14:paraId="2A7EB04F" w14:textId="01FE2FBF" w:rsidR="00D44F7E" w:rsidRDefault="00D44F7E" w:rsidP="00D44F7E">
      <w:pPr>
        <w:pStyle w:val="Prrafodelista"/>
        <w:numPr>
          <w:ilvl w:val="0"/>
          <w:numId w:val="4"/>
        </w:numPr>
      </w:pPr>
      <w:r w:rsidRPr="007F2BA8">
        <w:rPr>
          <w:b/>
          <w:bCs/>
        </w:rPr>
        <w:lastRenderedPageBreak/>
        <w:t>Contadores de anillo</w:t>
      </w:r>
      <w:r>
        <w:t xml:space="preserve"> (Ring </w:t>
      </w:r>
      <w:proofErr w:type="spellStart"/>
      <w:r>
        <w:t>Counters</w:t>
      </w:r>
      <w:proofErr w:type="spellEnd"/>
      <w:r>
        <w:t xml:space="preserve">): Estos contadores tienen un circuito de realimentación donde la salida del último </w:t>
      </w:r>
      <w:proofErr w:type="spellStart"/>
      <w:r>
        <w:t>Flip-Flop</w:t>
      </w:r>
      <w:proofErr w:type="spellEnd"/>
      <w:r>
        <w:t xml:space="preserve"> se realimenta a la entrada del primer </w:t>
      </w:r>
      <w:proofErr w:type="spellStart"/>
      <w:r>
        <w:t>Flip-Flop</w:t>
      </w:r>
      <w:proofErr w:type="spellEnd"/>
      <w:r>
        <w:t>, lo que crea un ciclo en el contador.</w:t>
      </w:r>
    </w:p>
    <w:p w14:paraId="593E88DC" w14:textId="77777777" w:rsidR="00D44F7E" w:rsidRDefault="00D44F7E" w:rsidP="007F2BA8">
      <w:pPr>
        <w:pStyle w:val="Prrafodelista"/>
        <w:numPr>
          <w:ilvl w:val="0"/>
          <w:numId w:val="4"/>
        </w:numPr>
      </w:pPr>
      <w:r w:rsidRPr="007F2BA8">
        <w:rPr>
          <w:b/>
          <w:bCs/>
        </w:rPr>
        <w:t>Contadores Johnson</w:t>
      </w:r>
      <w:r>
        <w:t xml:space="preserve"> (Johnson </w:t>
      </w:r>
      <w:proofErr w:type="spellStart"/>
      <w:r>
        <w:t>Counters</w:t>
      </w:r>
      <w:proofErr w:type="spellEnd"/>
      <w:r>
        <w:t xml:space="preserve">): Estos contadores tienen una secuencia de estados únicos en los </w:t>
      </w:r>
      <w:proofErr w:type="spellStart"/>
      <w:r>
        <w:t>Flip-Flops</w:t>
      </w:r>
      <w:proofErr w:type="spellEnd"/>
      <w:r>
        <w:t xml:space="preserve">, donde la salida del último </w:t>
      </w:r>
      <w:proofErr w:type="spellStart"/>
      <w:r>
        <w:t>Flip-Flop</w:t>
      </w:r>
      <w:proofErr w:type="spellEnd"/>
      <w:r>
        <w:t xml:space="preserve"> se realimenta a la entrada del primer </w:t>
      </w:r>
      <w:proofErr w:type="spellStart"/>
      <w:r>
        <w:t>Flip-Flop</w:t>
      </w:r>
      <w:proofErr w:type="spellEnd"/>
      <w:r>
        <w:t xml:space="preserve">, y los estados de los </w:t>
      </w:r>
      <w:proofErr w:type="spellStart"/>
      <w:r>
        <w:t>Flip-Flops</w:t>
      </w:r>
      <w:proofErr w:type="spellEnd"/>
      <w:r>
        <w:t xml:space="preserve"> cambian de manera inversa a la secuencia de entrada.</w:t>
      </w:r>
    </w:p>
    <w:p w14:paraId="4F1548AC" w14:textId="77777777" w:rsidR="00D44F7E" w:rsidRDefault="00D44F7E" w:rsidP="00D44F7E"/>
    <w:p w14:paraId="7E91C5C6" w14:textId="77777777" w:rsidR="00D44F7E" w:rsidRDefault="00D44F7E" w:rsidP="00D44F7E">
      <w:r>
        <w:t>La elección del tipo de contador adecuado depende de la aplicación específica, así como de la precisión, frecuencia y otras características requeridas para la medición.</w:t>
      </w:r>
    </w:p>
    <w:p w14:paraId="395D2E39" w14:textId="77777777" w:rsidR="00D44F7E" w:rsidRPr="00CC01E0" w:rsidRDefault="00D44F7E" w:rsidP="00D44F7E"/>
    <w:p w14:paraId="46C30CC2" w14:textId="77777777" w:rsidR="00D44F7E" w:rsidRDefault="00D44F7E" w:rsidP="00D44F7E">
      <w:pPr>
        <w:pStyle w:val="Ttulo4"/>
        <w:rPr>
          <w:rFonts w:eastAsia="Calibri"/>
        </w:rPr>
      </w:pPr>
      <w:r w:rsidRPr="00ED6889">
        <w:t>T</w:t>
      </w:r>
      <w:r w:rsidRPr="00ED6889">
        <w:rPr>
          <w:rFonts w:eastAsia="Calibri"/>
        </w:rPr>
        <w:t>ipos</w:t>
      </w:r>
    </w:p>
    <w:p w14:paraId="43CD5654" w14:textId="77777777" w:rsidR="00D44F7E" w:rsidRDefault="00D44F7E" w:rsidP="00D44F7E">
      <w:pPr>
        <w:pStyle w:val="Prrafodelista"/>
        <w:numPr>
          <w:ilvl w:val="0"/>
          <w:numId w:val="1"/>
        </w:numPr>
        <w:sectPr w:rsidR="00D44F7E" w:rsidSect="00B67863">
          <w:type w:val="continuous"/>
          <w:pgSz w:w="12240" w:h="15840"/>
          <w:pgMar w:top="1418" w:right="1701" w:bottom="1418" w:left="1701" w:header="709" w:footer="709" w:gutter="0"/>
          <w:cols w:space="708"/>
          <w:docGrid w:linePitch="360"/>
        </w:sectPr>
      </w:pPr>
    </w:p>
    <w:p w14:paraId="3775A4EA" w14:textId="77777777" w:rsidR="00D44F7E" w:rsidRDefault="00D44F7E" w:rsidP="00D44F7E">
      <w:pPr>
        <w:pStyle w:val="Prrafodelista"/>
        <w:numPr>
          <w:ilvl w:val="0"/>
          <w:numId w:val="1"/>
        </w:numPr>
      </w:pPr>
      <w:r>
        <w:t>Contadores binarios</w:t>
      </w:r>
    </w:p>
    <w:p w14:paraId="37447B07" w14:textId="77777777" w:rsidR="00D44F7E" w:rsidRDefault="00D44F7E" w:rsidP="00D44F7E">
      <w:pPr>
        <w:pStyle w:val="Prrafodelista"/>
        <w:numPr>
          <w:ilvl w:val="0"/>
          <w:numId w:val="1"/>
        </w:numPr>
      </w:pPr>
      <w:r>
        <w:t>Contadores decimales</w:t>
      </w:r>
    </w:p>
    <w:p w14:paraId="59308319" w14:textId="77777777" w:rsidR="00D44F7E" w:rsidRDefault="00D44F7E" w:rsidP="00D44F7E">
      <w:pPr>
        <w:pStyle w:val="Prrafodelista"/>
        <w:numPr>
          <w:ilvl w:val="0"/>
          <w:numId w:val="1"/>
        </w:numPr>
      </w:pPr>
      <w:r>
        <w:t>Contadores ascendentes</w:t>
      </w:r>
    </w:p>
    <w:p w14:paraId="352241D4" w14:textId="77777777" w:rsidR="00D44F7E" w:rsidRDefault="00D44F7E" w:rsidP="00D44F7E">
      <w:pPr>
        <w:pStyle w:val="Prrafodelista"/>
        <w:numPr>
          <w:ilvl w:val="0"/>
          <w:numId w:val="1"/>
        </w:numPr>
      </w:pPr>
      <w:r>
        <w:t>Contadores descendentes</w:t>
      </w:r>
    </w:p>
    <w:p w14:paraId="7E44437E" w14:textId="77777777" w:rsidR="00D44F7E" w:rsidRDefault="00D44F7E" w:rsidP="00D44F7E">
      <w:pPr>
        <w:pStyle w:val="Prrafodelista"/>
        <w:numPr>
          <w:ilvl w:val="0"/>
          <w:numId w:val="1"/>
        </w:numPr>
      </w:pPr>
      <w:r>
        <w:t>Contadores síncronos</w:t>
      </w:r>
    </w:p>
    <w:p w14:paraId="1BDE450B" w14:textId="77777777" w:rsidR="00D44F7E" w:rsidRDefault="00D44F7E" w:rsidP="00D44F7E">
      <w:pPr>
        <w:pStyle w:val="Prrafodelista"/>
        <w:numPr>
          <w:ilvl w:val="0"/>
          <w:numId w:val="1"/>
        </w:numPr>
      </w:pPr>
      <w:r>
        <w:t>Contadores asíncronos</w:t>
      </w:r>
    </w:p>
    <w:p w14:paraId="390B6BAC" w14:textId="77777777" w:rsidR="00D44F7E" w:rsidRPr="00394C86" w:rsidRDefault="00D44F7E" w:rsidP="00D44F7E">
      <w:pPr>
        <w:pStyle w:val="Prrafodelista"/>
        <w:numPr>
          <w:ilvl w:val="0"/>
          <w:numId w:val="1"/>
        </w:numPr>
        <w:rPr>
          <w:lang w:val="en-US"/>
        </w:rPr>
      </w:pPr>
      <w:proofErr w:type="spellStart"/>
      <w:r w:rsidRPr="00394C86">
        <w:rPr>
          <w:lang w:val="en-US"/>
        </w:rPr>
        <w:t>Contadores</w:t>
      </w:r>
      <w:proofErr w:type="spellEnd"/>
      <w:r w:rsidRPr="00394C86">
        <w:rPr>
          <w:lang w:val="en-US"/>
        </w:rPr>
        <w:t xml:space="preserve"> de </w:t>
      </w:r>
      <w:proofErr w:type="spellStart"/>
      <w:r w:rsidRPr="00394C86">
        <w:rPr>
          <w:lang w:val="en-US"/>
        </w:rPr>
        <w:t>anillo</w:t>
      </w:r>
      <w:proofErr w:type="spellEnd"/>
      <w:r w:rsidRPr="00394C86">
        <w:rPr>
          <w:lang w:val="en-US"/>
        </w:rPr>
        <w:t xml:space="preserve"> (Ring Counters)</w:t>
      </w:r>
    </w:p>
    <w:p w14:paraId="062E7390" w14:textId="77777777" w:rsidR="00D44F7E" w:rsidRPr="00394C86" w:rsidRDefault="00D44F7E" w:rsidP="00D44F7E">
      <w:pPr>
        <w:pStyle w:val="Prrafodelista"/>
        <w:numPr>
          <w:ilvl w:val="0"/>
          <w:numId w:val="1"/>
        </w:numPr>
        <w:rPr>
          <w:lang w:val="en-US"/>
        </w:rPr>
      </w:pPr>
      <w:proofErr w:type="spellStart"/>
      <w:r w:rsidRPr="00394C86">
        <w:rPr>
          <w:lang w:val="en-US"/>
        </w:rPr>
        <w:t>Contadores</w:t>
      </w:r>
      <w:proofErr w:type="spellEnd"/>
      <w:r w:rsidRPr="00394C86">
        <w:rPr>
          <w:lang w:val="en-US"/>
        </w:rPr>
        <w:t xml:space="preserve"> Johnson (Johnson Counters)</w:t>
      </w:r>
    </w:p>
    <w:p w14:paraId="3F141921" w14:textId="77777777" w:rsidR="00D44F7E" w:rsidRDefault="00D44F7E" w:rsidP="00D44F7E">
      <w:pPr>
        <w:pStyle w:val="Prrafodelista"/>
        <w:numPr>
          <w:ilvl w:val="0"/>
          <w:numId w:val="1"/>
        </w:numPr>
      </w:pPr>
      <w:r>
        <w:t>Contadores de frecuencia</w:t>
      </w:r>
    </w:p>
    <w:p w14:paraId="0114DB36" w14:textId="77777777" w:rsidR="00D44F7E" w:rsidRDefault="00D44F7E" w:rsidP="00D44F7E">
      <w:pPr>
        <w:pStyle w:val="Prrafodelista"/>
        <w:numPr>
          <w:ilvl w:val="0"/>
          <w:numId w:val="1"/>
        </w:numPr>
      </w:pPr>
      <w:r>
        <w:t>Contadores de eventos</w:t>
      </w:r>
    </w:p>
    <w:p w14:paraId="182A6064" w14:textId="77777777" w:rsidR="00D44F7E" w:rsidRDefault="00D44F7E" w:rsidP="00D44F7E">
      <w:pPr>
        <w:pStyle w:val="Prrafodelista"/>
        <w:numPr>
          <w:ilvl w:val="0"/>
          <w:numId w:val="1"/>
        </w:numPr>
      </w:pPr>
      <w:r>
        <w:t xml:space="preserve">Contadores con </w:t>
      </w:r>
      <w:proofErr w:type="spellStart"/>
      <w:r>
        <w:t>preajuste</w:t>
      </w:r>
      <w:proofErr w:type="spellEnd"/>
      <w:r>
        <w:t xml:space="preserve"> (</w:t>
      </w:r>
      <w:proofErr w:type="spellStart"/>
      <w:r>
        <w:t>preset</w:t>
      </w:r>
      <w:proofErr w:type="spellEnd"/>
      <w:r>
        <w:t>)</w:t>
      </w:r>
    </w:p>
    <w:p w14:paraId="2CC09188" w14:textId="77777777" w:rsidR="00D44F7E" w:rsidRDefault="00D44F7E" w:rsidP="00D44F7E">
      <w:pPr>
        <w:pStyle w:val="Prrafodelista"/>
        <w:numPr>
          <w:ilvl w:val="0"/>
          <w:numId w:val="1"/>
        </w:numPr>
      </w:pPr>
      <w:r>
        <w:t>Contadores modulares</w:t>
      </w:r>
    </w:p>
    <w:p w14:paraId="729BCC08" w14:textId="77777777" w:rsidR="00D44F7E" w:rsidRDefault="00D44F7E" w:rsidP="00D44F7E">
      <w:pPr>
        <w:pStyle w:val="Prrafodelista"/>
        <w:numPr>
          <w:ilvl w:val="0"/>
          <w:numId w:val="1"/>
        </w:numPr>
      </w:pPr>
      <w:r>
        <w:t>Contadores BCD (</w:t>
      </w:r>
      <w:proofErr w:type="spellStart"/>
      <w:r>
        <w:t>Binary</w:t>
      </w:r>
      <w:proofErr w:type="spellEnd"/>
      <w:r>
        <w:t xml:space="preserve"> </w:t>
      </w:r>
      <w:proofErr w:type="spellStart"/>
      <w:r>
        <w:t>Coded</w:t>
      </w:r>
      <w:proofErr w:type="spellEnd"/>
      <w:r>
        <w:t xml:space="preserve"> Decimal)</w:t>
      </w:r>
    </w:p>
    <w:p w14:paraId="5DEF4B40" w14:textId="77777777" w:rsidR="00D44F7E" w:rsidRDefault="00D44F7E" w:rsidP="00D44F7E">
      <w:pPr>
        <w:pStyle w:val="Prrafodelista"/>
        <w:numPr>
          <w:ilvl w:val="0"/>
          <w:numId w:val="1"/>
        </w:numPr>
      </w:pPr>
      <w:r>
        <w:t>Contadores de Gray</w:t>
      </w:r>
    </w:p>
    <w:p w14:paraId="4026AD8B" w14:textId="77777777" w:rsidR="00D44F7E" w:rsidRDefault="00D44F7E" w:rsidP="00D44F7E">
      <w:pPr>
        <w:pStyle w:val="Prrafodelista"/>
        <w:numPr>
          <w:ilvl w:val="0"/>
          <w:numId w:val="1"/>
        </w:numPr>
      </w:pPr>
      <w:r>
        <w:t>Contadores rápidos o de alta velocidad</w:t>
      </w:r>
    </w:p>
    <w:p w14:paraId="26DC786D" w14:textId="77777777" w:rsidR="00D44F7E" w:rsidRDefault="00D44F7E" w:rsidP="00D44F7E">
      <w:pPr>
        <w:pStyle w:val="Prrafodelista"/>
        <w:numPr>
          <w:ilvl w:val="0"/>
          <w:numId w:val="1"/>
        </w:numPr>
      </w:pPr>
      <w:r>
        <w:t>Contadores escalares (</w:t>
      </w:r>
      <w:proofErr w:type="spellStart"/>
      <w:r>
        <w:t>Scalar</w:t>
      </w:r>
      <w:proofErr w:type="spellEnd"/>
      <w:r>
        <w:t xml:space="preserve"> </w:t>
      </w:r>
      <w:proofErr w:type="spellStart"/>
      <w:r>
        <w:t>Counters</w:t>
      </w:r>
      <w:proofErr w:type="spellEnd"/>
      <w:r>
        <w:t>)</w:t>
      </w:r>
    </w:p>
    <w:p w14:paraId="7304B9A6" w14:textId="77777777" w:rsidR="00D44F7E" w:rsidRDefault="00D44F7E" w:rsidP="00D44F7E">
      <w:pPr>
        <w:pStyle w:val="Prrafodelista"/>
        <w:numPr>
          <w:ilvl w:val="0"/>
          <w:numId w:val="1"/>
        </w:numPr>
      </w:pPr>
      <w:r>
        <w:t>Contadores basados en microcontroladores.</w:t>
      </w:r>
    </w:p>
    <w:p w14:paraId="1752FD28" w14:textId="77777777" w:rsidR="00D44F7E" w:rsidRDefault="00D44F7E" w:rsidP="00D44F7E">
      <w:pPr>
        <w:sectPr w:rsidR="00D44F7E" w:rsidSect="007E2BE7">
          <w:type w:val="continuous"/>
          <w:pgSz w:w="12240" w:h="15840"/>
          <w:pgMar w:top="1418" w:right="1701" w:bottom="1418" w:left="1701" w:header="709" w:footer="709" w:gutter="0"/>
          <w:cols w:space="708"/>
          <w:docGrid w:linePitch="360"/>
        </w:sectPr>
      </w:pPr>
    </w:p>
    <w:p w14:paraId="65C6B814" w14:textId="77777777" w:rsidR="00D44F7E" w:rsidRPr="00F30208" w:rsidRDefault="00D44F7E" w:rsidP="00D44F7E"/>
    <w:p w14:paraId="1390BB39" w14:textId="77777777" w:rsidR="00D44F7E" w:rsidRDefault="00D44F7E" w:rsidP="00D44F7E">
      <w:pPr>
        <w:pStyle w:val="Ttulo4"/>
      </w:pPr>
      <w:r w:rsidRPr="00ED6889">
        <w:t>Características</w:t>
      </w:r>
    </w:p>
    <w:tbl>
      <w:tblPr>
        <w:tblStyle w:val="Tablaconcuadrcula"/>
        <w:tblW w:w="8642" w:type="dxa"/>
        <w:tblLook w:val="04A0" w:firstRow="1" w:lastRow="0" w:firstColumn="1" w:lastColumn="0" w:noHBand="0" w:noVBand="1"/>
      </w:tblPr>
      <w:tblGrid>
        <w:gridCol w:w="2283"/>
        <w:gridCol w:w="3524"/>
        <w:gridCol w:w="2835"/>
      </w:tblGrid>
      <w:tr w:rsidR="00D44F7E" w:rsidRPr="00781E56" w14:paraId="0868558F" w14:textId="77777777" w:rsidTr="00B71018">
        <w:tc>
          <w:tcPr>
            <w:tcW w:w="2283" w:type="dxa"/>
            <w:hideMark/>
          </w:tcPr>
          <w:p w14:paraId="326B3906" w14:textId="77777777" w:rsidR="00D44F7E" w:rsidRPr="00781E56" w:rsidRDefault="00D44F7E" w:rsidP="00B71018">
            <w:pPr>
              <w:rPr>
                <w:b/>
                <w:bCs/>
              </w:rPr>
            </w:pPr>
            <w:r w:rsidRPr="00781E56">
              <w:rPr>
                <w:b/>
                <w:bCs/>
              </w:rPr>
              <w:t>Tipo de contador</w:t>
            </w:r>
          </w:p>
        </w:tc>
        <w:tc>
          <w:tcPr>
            <w:tcW w:w="3524" w:type="dxa"/>
            <w:hideMark/>
          </w:tcPr>
          <w:p w14:paraId="56776150" w14:textId="77777777" w:rsidR="00D44F7E" w:rsidRPr="00781E56" w:rsidRDefault="00D44F7E" w:rsidP="00B71018">
            <w:pPr>
              <w:rPr>
                <w:b/>
                <w:bCs/>
              </w:rPr>
            </w:pPr>
            <w:r w:rsidRPr="00781E56">
              <w:rPr>
                <w:b/>
                <w:bCs/>
              </w:rPr>
              <w:t>Características</w:t>
            </w:r>
          </w:p>
        </w:tc>
        <w:tc>
          <w:tcPr>
            <w:tcW w:w="2835" w:type="dxa"/>
            <w:hideMark/>
          </w:tcPr>
          <w:p w14:paraId="3CDD1480" w14:textId="77777777" w:rsidR="00D44F7E" w:rsidRPr="00781E56" w:rsidRDefault="00D44F7E" w:rsidP="00B71018">
            <w:pPr>
              <w:rPr>
                <w:b/>
                <w:bCs/>
              </w:rPr>
            </w:pPr>
            <w:r w:rsidRPr="00781E56">
              <w:rPr>
                <w:b/>
                <w:bCs/>
              </w:rPr>
              <w:t>Aplicaciones</w:t>
            </w:r>
          </w:p>
        </w:tc>
      </w:tr>
      <w:tr w:rsidR="00D44F7E" w:rsidRPr="00781E56" w14:paraId="01D91D1E" w14:textId="77777777" w:rsidTr="00B71018">
        <w:tc>
          <w:tcPr>
            <w:tcW w:w="2283" w:type="dxa"/>
            <w:hideMark/>
          </w:tcPr>
          <w:p w14:paraId="25A7075F" w14:textId="77777777" w:rsidR="00D44F7E" w:rsidRPr="00781E56" w:rsidRDefault="00D44F7E" w:rsidP="00B71018">
            <w:r w:rsidRPr="00781E56">
              <w:t>Contadores binarios</w:t>
            </w:r>
          </w:p>
        </w:tc>
        <w:tc>
          <w:tcPr>
            <w:tcW w:w="3524" w:type="dxa"/>
            <w:hideMark/>
          </w:tcPr>
          <w:p w14:paraId="13D298BD" w14:textId="77777777" w:rsidR="00D44F7E" w:rsidRPr="00781E56" w:rsidRDefault="00D44F7E" w:rsidP="00B71018">
            <w:r w:rsidRPr="00781E56">
              <w:t>Cuentan en base 2</w:t>
            </w:r>
          </w:p>
        </w:tc>
        <w:tc>
          <w:tcPr>
            <w:tcW w:w="2835" w:type="dxa"/>
            <w:hideMark/>
          </w:tcPr>
          <w:p w14:paraId="113A3A3E" w14:textId="77777777" w:rsidR="00D44F7E" w:rsidRPr="00781E56" w:rsidRDefault="00D44F7E" w:rsidP="00B71018">
            <w:r w:rsidRPr="00781E56">
              <w:t>Conteo digital, circuitos de control</w:t>
            </w:r>
          </w:p>
        </w:tc>
      </w:tr>
      <w:tr w:rsidR="00D44F7E" w:rsidRPr="00781E56" w14:paraId="035FD71A" w14:textId="77777777" w:rsidTr="00B71018">
        <w:tc>
          <w:tcPr>
            <w:tcW w:w="2283" w:type="dxa"/>
            <w:hideMark/>
          </w:tcPr>
          <w:p w14:paraId="013EAB0B" w14:textId="77777777" w:rsidR="00D44F7E" w:rsidRPr="00781E56" w:rsidRDefault="00D44F7E" w:rsidP="00B71018">
            <w:r w:rsidRPr="00781E56">
              <w:t>Contadores decimales</w:t>
            </w:r>
          </w:p>
        </w:tc>
        <w:tc>
          <w:tcPr>
            <w:tcW w:w="3524" w:type="dxa"/>
            <w:hideMark/>
          </w:tcPr>
          <w:p w14:paraId="5C347FBE" w14:textId="77777777" w:rsidR="00D44F7E" w:rsidRPr="00781E56" w:rsidRDefault="00D44F7E" w:rsidP="00B71018">
            <w:r w:rsidRPr="00781E56">
              <w:t>Cuentan en base 10</w:t>
            </w:r>
          </w:p>
        </w:tc>
        <w:tc>
          <w:tcPr>
            <w:tcW w:w="2835" w:type="dxa"/>
            <w:hideMark/>
          </w:tcPr>
          <w:p w14:paraId="65157614" w14:textId="77777777" w:rsidR="00D44F7E" w:rsidRPr="00781E56" w:rsidRDefault="00D44F7E" w:rsidP="00B71018">
            <w:r w:rsidRPr="00781E56">
              <w:t>Aplicaciones numéricas, como relojes y contadores de tiempo</w:t>
            </w:r>
          </w:p>
        </w:tc>
      </w:tr>
      <w:tr w:rsidR="00D44F7E" w:rsidRPr="00781E56" w14:paraId="6B4BE34D" w14:textId="77777777" w:rsidTr="00B71018">
        <w:tc>
          <w:tcPr>
            <w:tcW w:w="2283" w:type="dxa"/>
            <w:hideMark/>
          </w:tcPr>
          <w:p w14:paraId="0ECBC143" w14:textId="77777777" w:rsidR="00D44F7E" w:rsidRPr="00781E56" w:rsidRDefault="00D44F7E" w:rsidP="00B71018">
            <w:r w:rsidRPr="00781E56">
              <w:t>Contadores ascendentes</w:t>
            </w:r>
          </w:p>
        </w:tc>
        <w:tc>
          <w:tcPr>
            <w:tcW w:w="3524" w:type="dxa"/>
            <w:hideMark/>
          </w:tcPr>
          <w:p w14:paraId="39C1DF63" w14:textId="77777777" w:rsidR="00D44F7E" w:rsidRPr="00781E56" w:rsidRDefault="00D44F7E" w:rsidP="00B71018">
            <w:r w:rsidRPr="00781E56">
              <w:t>Incrementan el valor de las señales de salida después de cada pulso de entrada</w:t>
            </w:r>
          </w:p>
        </w:tc>
        <w:tc>
          <w:tcPr>
            <w:tcW w:w="2835" w:type="dxa"/>
            <w:hideMark/>
          </w:tcPr>
          <w:p w14:paraId="5DA3ADB5" w14:textId="77777777" w:rsidR="00D44F7E" w:rsidRPr="00781E56" w:rsidRDefault="00D44F7E" w:rsidP="00B71018">
            <w:r w:rsidRPr="00781E56">
              <w:t>Conteo de eventos, medición de velocidad</w:t>
            </w:r>
          </w:p>
        </w:tc>
      </w:tr>
      <w:tr w:rsidR="00D44F7E" w:rsidRPr="00781E56" w14:paraId="4E5869F8" w14:textId="77777777" w:rsidTr="00B71018">
        <w:tc>
          <w:tcPr>
            <w:tcW w:w="2283" w:type="dxa"/>
            <w:hideMark/>
          </w:tcPr>
          <w:p w14:paraId="595BE60D" w14:textId="77777777" w:rsidR="00D44F7E" w:rsidRPr="00781E56" w:rsidRDefault="00D44F7E" w:rsidP="00B71018">
            <w:r w:rsidRPr="00781E56">
              <w:t>Contadores descendentes</w:t>
            </w:r>
          </w:p>
        </w:tc>
        <w:tc>
          <w:tcPr>
            <w:tcW w:w="3524" w:type="dxa"/>
            <w:hideMark/>
          </w:tcPr>
          <w:p w14:paraId="35955BE9" w14:textId="77777777" w:rsidR="00D44F7E" w:rsidRPr="00781E56" w:rsidRDefault="00D44F7E" w:rsidP="00B71018">
            <w:r w:rsidRPr="00781E56">
              <w:t>Decrementan el valor de las señales de salida después de cada pulso de entrada</w:t>
            </w:r>
          </w:p>
        </w:tc>
        <w:tc>
          <w:tcPr>
            <w:tcW w:w="2835" w:type="dxa"/>
            <w:hideMark/>
          </w:tcPr>
          <w:p w14:paraId="3DF3D5A8" w14:textId="77777777" w:rsidR="00D44F7E" w:rsidRPr="00781E56" w:rsidRDefault="00D44F7E" w:rsidP="00B71018">
            <w:r w:rsidRPr="00781E56">
              <w:t>Conteo de eventos, temporización</w:t>
            </w:r>
          </w:p>
        </w:tc>
      </w:tr>
      <w:tr w:rsidR="00D44F7E" w:rsidRPr="00781E56" w14:paraId="35436317" w14:textId="77777777" w:rsidTr="00B71018">
        <w:tc>
          <w:tcPr>
            <w:tcW w:w="2283" w:type="dxa"/>
            <w:hideMark/>
          </w:tcPr>
          <w:p w14:paraId="30E62410" w14:textId="77777777" w:rsidR="00D44F7E" w:rsidRPr="00781E56" w:rsidRDefault="00D44F7E" w:rsidP="00B71018">
            <w:r w:rsidRPr="00781E56">
              <w:t>Contadores síncronos</w:t>
            </w:r>
          </w:p>
        </w:tc>
        <w:tc>
          <w:tcPr>
            <w:tcW w:w="3524" w:type="dxa"/>
            <w:hideMark/>
          </w:tcPr>
          <w:p w14:paraId="080252E8" w14:textId="77777777" w:rsidR="00D44F7E" w:rsidRPr="00781E56" w:rsidRDefault="00D44F7E" w:rsidP="00B71018">
            <w:r w:rsidRPr="00781E56">
              <w:t>Todas las etapas del contador se actualizan simultáneamente en respuesta a una señal de reloj</w:t>
            </w:r>
          </w:p>
        </w:tc>
        <w:tc>
          <w:tcPr>
            <w:tcW w:w="2835" w:type="dxa"/>
            <w:hideMark/>
          </w:tcPr>
          <w:p w14:paraId="5C3340A2" w14:textId="77777777" w:rsidR="00D44F7E" w:rsidRPr="00781E56" w:rsidRDefault="00D44F7E" w:rsidP="00B71018">
            <w:r w:rsidRPr="00781E56">
              <w:t>Medición de frecuencia, temporización, monitoreo de eventos</w:t>
            </w:r>
          </w:p>
        </w:tc>
      </w:tr>
      <w:tr w:rsidR="00D44F7E" w:rsidRPr="00781E56" w14:paraId="12FB41E2" w14:textId="77777777" w:rsidTr="00B71018">
        <w:tc>
          <w:tcPr>
            <w:tcW w:w="2283" w:type="dxa"/>
            <w:hideMark/>
          </w:tcPr>
          <w:p w14:paraId="753D33D5" w14:textId="77777777" w:rsidR="00D44F7E" w:rsidRPr="00781E56" w:rsidRDefault="00D44F7E" w:rsidP="00B71018">
            <w:r w:rsidRPr="00781E56">
              <w:t>Contadores asíncronos</w:t>
            </w:r>
          </w:p>
        </w:tc>
        <w:tc>
          <w:tcPr>
            <w:tcW w:w="3524" w:type="dxa"/>
            <w:hideMark/>
          </w:tcPr>
          <w:p w14:paraId="47FA6159" w14:textId="77777777" w:rsidR="00D44F7E" w:rsidRPr="00781E56" w:rsidRDefault="00D44F7E" w:rsidP="00B71018">
            <w:r w:rsidRPr="00781E56">
              <w:t xml:space="preserve">Las señales de reloj se propagan a través de varios </w:t>
            </w:r>
            <w:proofErr w:type="spellStart"/>
            <w:r w:rsidRPr="00781E56">
              <w:t>Flip-Flops</w:t>
            </w:r>
            <w:proofErr w:type="spellEnd"/>
            <w:r w:rsidRPr="00781E56">
              <w:t xml:space="preserve"> conectados en cascada, lo que resulta en un tiempo de propagación variable de una etapa a otra</w:t>
            </w:r>
          </w:p>
        </w:tc>
        <w:tc>
          <w:tcPr>
            <w:tcW w:w="2835" w:type="dxa"/>
            <w:hideMark/>
          </w:tcPr>
          <w:p w14:paraId="6B756D9E" w14:textId="77777777" w:rsidR="00D44F7E" w:rsidRPr="00781E56" w:rsidRDefault="00D44F7E" w:rsidP="00B71018">
            <w:r w:rsidRPr="00781E56">
              <w:t>Conteo de eventos, temporización</w:t>
            </w:r>
          </w:p>
        </w:tc>
      </w:tr>
      <w:tr w:rsidR="00D44F7E" w:rsidRPr="00781E56" w14:paraId="278BE82E" w14:textId="77777777" w:rsidTr="00B71018">
        <w:tc>
          <w:tcPr>
            <w:tcW w:w="2283" w:type="dxa"/>
            <w:hideMark/>
          </w:tcPr>
          <w:p w14:paraId="4C1B3BC4" w14:textId="77777777" w:rsidR="00D44F7E" w:rsidRPr="00781E56" w:rsidRDefault="00D44F7E" w:rsidP="00B71018">
            <w:r w:rsidRPr="00781E56">
              <w:t>Contadores de anillo</w:t>
            </w:r>
          </w:p>
        </w:tc>
        <w:tc>
          <w:tcPr>
            <w:tcW w:w="3524" w:type="dxa"/>
            <w:hideMark/>
          </w:tcPr>
          <w:p w14:paraId="4BD09EAD" w14:textId="77777777" w:rsidR="00D44F7E" w:rsidRPr="00781E56" w:rsidRDefault="00D44F7E" w:rsidP="00B71018">
            <w:r w:rsidRPr="00781E56">
              <w:t xml:space="preserve">Tienen un circuito de realimentación donde la salida del último </w:t>
            </w:r>
            <w:proofErr w:type="spellStart"/>
            <w:r w:rsidRPr="00781E56">
              <w:t>Flip-Flop</w:t>
            </w:r>
            <w:proofErr w:type="spellEnd"/>
            <w:r w:rsidRPr="00781E56">
              <w:t xml:space="preserve"> se realimenta a la entrada del </w:t>
            </w:r>
            <w:r w:rsidRPr="00781E56">
              <w:lastRenderedPageBreak/>
              <w:t xml:space="preserve">primer </w:t>
            </w:r>
            <w:proofErr w:type="spellStart"/>
            <w:r w:rsidRPr="00781E56">
              <w:t>Flip-Flop</w:t>
            </w:r>
            <w:proofErr w:type="spellEnd"/>
            <w:r w:rsidRPr="00781E56">
              <w:t>, lo que crea un ciclo en el contador</w:t>
            </w:r>
          </w:p>
        </w:tc>
        <w:tc>
          <w:tcPr>
            <w:tcW w:w="2835" w:type="dxa"/>
            <w:hideMark/>
          </w:tcPr>
          <w:p w14:paraId="1D642FD6" w14:textId="77777777" w:rsidR="00D44F7E" w:rsidRPr="00781E56" w:rsidRDefault="00D44F7E" w:rsidP="00B71018">
            <w:r w:rsidRPr="00781E56">
              <w:lastRenderedPageBreak/>
              <w:t>Generación de secuencias de pulsos, selección de canales de entrada</w:t>
            </w:r>
          </w:p>
        </w:tc>
      </w:tr>
      <w:tr w:rsidR="00D44F7E" w:rsidRPr="00781E56" w14:paraId="14518E04" w14:textId="77777777" w:rsidTr="00B71018">
        <w:tc>
          <w:tcPr>
            <w:tcW w:w="2283" w:type="dxa"/>
            <w:hideMark/>
          </w:tcPr>
          <w:p w14:paraId="3D56F278" w14:textId="77777777" w:rsidR="00D44F7E" w:rsidRPr="00781E56" w:rsidRDefault="00D44F7E" w:rsidP="00B71018">
            <w:r w:rsidRPr="00781E56">
              <w:t>Contadores Johnson</w:t>
            </w:r>
          </w:p>
        </w:tc>
        <w:tc>
          <w:tcPr>
            <w:tcW w:w="3524" w:type="dxa"/>
            <w:hideMark/>
          </w:tcPr>
          <w:p w14:paraId="4BA0C38E" w14:textId="77777777" w:rsidR="00D44F7E" w:rsidRPr="00781E56" w:rsidRDefault="00D44F7E" w:rsidP="00B71018">
            <w:r w:rsidRPr="00781E56">
              <w:t xml:space="preserve">Tienen una secuencia de estados únicos en los </w:t>
            </w:r>
            <w:proofErr w:type="spellStart"/>
            <w:r w:rsidRPr="00781E56">
              <w:t>Flip-Flops</w:t>
            </w:r>
            <w:proofErr w:type="spellEnd"/>
            <w:r w:rsidRPr="00781E56">
              <w:t xml:space="preserve">, donde la salida del último </w:t>
            </w:r>
            <w:proofErr w:type="spellStart"/>
            <w:r w:rsidRPr="00781E56">
              <w:t>Flip-Flop</w:t>
            </w:r>
            <w:proofErr w:type="spellEnd"/>
            <w:r w:rsidRPr="00781E56">
              <w:t xml:space="preserve"> se realimenta a la entrada del primer </w:t>
            </w:r>
            <w:proofErr w:type="spellStart"/>
            <w:r w:rsidRPr="00781E56">
              <w:t>Flip-Flop</w:t>
            </w:r>
            <w:proofErr w:type="spellEnd"/>
            <w:r w:rsidRPr="00781E56">
              <w:t xml:space="preserve">, y los estados de los </w:t>
            </w:r>
            <w:proofErr w:type="spellStart"/>
            <w:r w:rsidRPr="00781E56">
              <w:t>Flip-Flops</w:t>
            </w:r>
            <w:proofErr w:type="spellEnd"/>
            <w:r w:rsidRPr="00781E56">
              <w:t xml:space="preserve"> cambian de manera inversa a la secuencia de entrada</w:t>
            </w:r>
          </w:p>
        </w:tc>
        <w:tc>
          <w:tcPr>
            <w:tcW w:w="2835" w:type="dxa"/>
            <w:hideMark/>
          </w:tcPr>
          <w:p w14:paraId="717AEFE1" w14:textId="77777777" w:rsidR="00D44F7E" w:rsidRPr="00781E56" w:rsidRDefault="00D44F7E" w:rsidP="00B71018">
            <w:r w:rsidRPr="00781E56">
              <w:t>Generación de secuencias de pulsos, selección de canales de entrada</w:t>
            </w:r>
          </w:p>
        </w:tc>
      </w:tr>
      <w:tr w:rsidR="00D44F7E" w:rsidRPr="00781E56" w14:paraId="04303296" w14:textId="77777777" w:rsidTr="00B71018">
        <w:tc>
          <w:tcPr>
            <w:tcW w:w="2283" w:type="dxa"/>
            <w:hideMark/>
          </w:tcPr>
          <w:p w14:paraId="17C1EBEC" w14:textId="77777777" w:rsidR="00D44F7E" w:rsidRPr="00781E56" w:rsidRDefault="00D44F7E" w:rsidP="00B71018">
            <w:r w:rsidRPr="00781E56">
              <w:t xml:space="preserve">Contadores con </w:t>
            </w:r>
            <w:proofErr w:type="spellStart"/>
            <w:r w:rsidRPr="00781E56">
              <w:t>preajuste</w:t>
            </w:r>
            <w:proofErr w:type="spellEnd"/>
            <w:r w:rsidRPr="00781E56">
              <w:t xml:space="preserve"> (</w:t>
            </w:r>
            <w:proofErr w:type="spellStart"/>
            <w:r w:rsidRPr="00781E56">
              <w:t>preset</w:t>
            </w:r>
            <w:proofErr w:type="spellEnd"/>
            <w:r w:rsidRPr="00781E56">
              <w:t>)</w:t>
            </w:r>
          </w:p>
        </w:tc>
        <w:tc>
          <w:tcPr>
            <w:tcW w:w="3524" w:type="dxa"/>
            <w:hideMark/>
          </w:tcPr>
          <w:p w14:paraId="0584869E" w14:textId="77777777" w:rsidR="00D44F7E" w:rsidRPr="00781E56" w:rsidRDefault="00D44F7E" w:rsidP="00B71018">
            <w:r w:rsidRPr="00781E56">
              <w:t>Permiten establecer un valor de cuenta inicial en lugar de comenzar en cero</w:t>
            </w:r>
          </w:p>
        </w:tc>
        <w:tc>
          <w:tcPr>
            <w:tcW w:w="2835" w:type="dxa"/>
            <w:hideMark/>
          </w:tcPr>
          <w:p w14:paraId="482D129F" w14:textId="77777777" w:rsidR="00D44F7E" w:rsidRPr="00781E56" w:rsidRDefault="00D44F7E" w:rsidP="00B71018">
            <w:r w:rsidRPr="00781E56">
              <w:t>Control de procesos, temporización, medición de tiempo</w:t>
            </w:r>
          </w:p>
        </w:tc>
      </w:tr>
      <w:tr w:rsidR="00D44F7E" w:rsidRPr="00781E56" w14:paraId="66384BB3" w14:textId="77777777" w:rsidTr="00B71018">
        <w:tc>
          <w:tcPr>
            <w:tcW w:w="2283" w:type="dxa"/>
            <w:hideMark/>
          </w:tcPr>
          <w:p w14:paraId="48114948" w14:textId="77777777" w:rsidR="00D44F7E" w:rsidRPr="00781E56" w:rsidRDefault="00D44F7E" w:rsidP="00B71018">
            <w:r w:rsidRPr="00781E56">
              <w:t>Contadores modulares</w:t>
            </w:r>
          </w:p>
        </w:tc>
        <w:tc>
          <w:tcPr>
            <w:tcW w:w="3524" w:type="dxa"/>
            <w:hideMark/>
          </w:tcPr>
          <w:p w14:paraId="5A35301D" w14:textId="77777777" w:rsidR="00D44F7E" w:rsidRPr="00781E56" w:rsidRDefault="00D44F7E" w:rsidP="00B71018">
            <w:r w:rsidRPr="00781E56">
              <w:t>Cuentan hasta un número específico, después de lo cual se reinician y vuelven a empezar desde cero</w:t>
            </w:r>
          </w:p>
        </w:tc>
        <w:tc>
          <w:tcPr>
            <w:tcW w:w="2835" w:type="dxa"/>
            <w:hideMark/>
          </w:tcPr>
          <w:p w14:paraId="4583A406" w14:textId="77777777" w:rsidR="00D44F7E" w:rsidRPr="00781E56" w:rsidRDefault="00D44F7E" w:rsidP="00B71018">
            <w:r w:rsidRPr="00781E56">
              <w:t>Medición de frecuencia, temporización, monitoreo de eventos</w:t>
            </w:r>
          </w:p>
        </w:tc>
      </w:tr>
      <w:tr w:rsidR="00D44F7E" w:rsidRPr="00781E56" w14:paraId="598187D2" w14:textId="77777777" w:rsidTr="00B71018">
        <w:tc>
          <w:tcPr>
            <w:tcW w:w="2283" w:type="dxa"/>
            <w:hideMark/>
          </w:tcPr>
          <w:p w14:paraId="18BD03D9" w14:textId="77777777" w:rsidR="00D44F7E" w:rsidRPr="00781E56" w:rsidRDefault="00D44F7E" w:rsidP="00B71018">
            <w:r w:rsidRPr="00781E56">
              <w:t>Contadores BCD (</w:t>
            </w:r>
            <w:proofErr w:type="spellStart"/>
            <w:r w:rsidRPr="00781E56">
              <w:t>Binary</w:t>
            </w:r>
            <w:proofErr w:type="spellEnd"/>
            <w:r w:rsidRPr="00781E56">
              <w:t xml:space="preserve"> </w:t>
            </w:r>
            <w:proofErr w:type="spellStart"/>
            <w:r w:rsidRPr="00781E56">
              <w:t>Coded</w:t>
            </w:r>
            <w:proofErr w:type="spellEnd"/>
            <w:r w:rsidRPr="00781E56">
              <w:t xml:space="preserve"> Decimal)</w:t>
            </w:r>
          </w:p>
        </w:tc>
        <w:tc>
          <w:tcPr>
            <w:tcW w:w="3524" w:type="dxa"/>
            <w:hideMark/>
          </w:tcPr>
          <w:p w14:paraId="26494BF0" w14:textId="77777777" w:rsidR="00D44F7E" w:rsidRPr="00781E56" w:rsidRDefault="00D44F7E" w:rsidP="00B71018">
            <w:r w:rsidRPr="00781E56">
              <w:t>Cuentan en base 10, utilizando código binario para cada dígito decimal</w:t>
            </w:r>
          </w:p>
        </w:tc>
        <w:tc>
          <w:tcPr>
            <w:tcW w:w="2835" w:type="dxa"/>
            <w:hideMark/>
          </w:tcPr>
          <w:p w14:paraId="64F30130" w14:textId="77777777" w:rsidR="00D44F7E" w:rsidRPr="00781E56" w:rsidRDefault="00D44F7E" w:rsidP="00B71018">
            <w:r w:rsidRPr="00781E56">
              <w:t>Contadores de tiempo, relojes</w:t>
            </w:r>
          </w:p>
        </w:tc>
      </w:tr>
      <w:tr w:rsidR="00D44F7E" w:rsidRPr="00781E56" w14:paraId="7ED13002" w14:textId="77777777" w:rsidTr="00B71018">
        <w:tc>
          <w:tcPr>
            <w:tcW w:w="2283" w:type="dxa"/>
            <w:hideMark/>
          </w:tcPr>
          <w:p w14:paraId="59446704" w14:textId="77777777" w:rsidR="00D44F7E" w:rsidRPr="00781E56" w:rsidRDefault="00D44F7E" w:rsidP="00B71018">
            <w:r w:rsidRPr="00781E56">
              <w:t>Contadores de Gray</w:t>
            </w:r>
          </w:p>
        </w:tc>
        <w:tc>
          <w:tcPr>
            <w:tcW w:w="3524" w:type="dxa"/>
            <w:hideMark/>
          </w:tcPr>
          <w:p w14:paraId="3030FB97" w14:textId="77777777" w:rsidR="00D44F7E" w:rsidRPr="00781E56" w:rsidRDefault="00D44F7E" w:rsidP="00B71018">
            <w:r w:rsidRPr="00781E56">
              <w:t>Utilizan código Gray para contar, donde solo un bit cambia de estado en cada transición de conteo</w:t>
            </w:r>
          </w:p>
        </w:tc>
        <w:tc>
          <w:tcPr>
            <w:tcW w:w="2835" w:type="dxa"/>
            <w:hideMark/>
          </w:tcPr>
          <w:p w14:paraId="6230A25A" w14:textId="77777777" w:rsidR="00D44F7E" w:rsidRPr="00781E56" w:rsidRDefault="00D44F7E" w:rsidP="00B71018">
            <w:r w:rsidRPr="00781E56">
              <w:t>Codificación de señales, corrección de errores</w:t>
            </w:r>
          </w:p>
        </w:tc>
      </w:tr>
      <w:tr w:rsidR="00D44F7E" w:rsidRPr="00781E56" w14:paraId="412493DA" w14:textId="77777777" w:rsidTr="00B71018">
        <w:tc>
          <w:tcPr>
            <w:tcW w:w="2283" w:type="dxa"/>
            <w:hideMark/>
          </w:tcPr>
          <w:p w14:paraId="3A2BAA59" w14:textId="77777777" w:rsidR="00D44F7E" w:rsidRPr="00781E56" w:rsidRDefault="00D44F7E" w:rsidP="00B71018">
            <w:r w:rsidRPr="00781E56">
              <w:t>Contadores rápidos o de alta velocidad</w:t>
            </w:r>
          </w:p>
        </w:tc>
        <w:tc>
          <w:tcPr>
            <w:tcW w:w="3524" w:type="dxa"/>
            <w:hideMark/>
          </w:tcPr>
          <w:p w14:paraId="3832E848" w14:textId="77777777" w:rsidR="00D44F7E" w:rsidRPr="00781E56" w:rsidRDefault="00D44F7E" w:rsidP="00B71018">
            <w:r w:rsidRPr="00781E56">
              <w:t>Capaces de contar a altas velocidades y con precisión</w:t>
            </w:r>
          </w:p>
        </w:tc>
        <w:tc>
          <w:tcPr>
            <w:tcW w:w="2835" w:type="dxa"/>
            <w:hideMark/>
          </w:tcPr>
          <w:p w14:paraId="1405E4BB" w14:textId="77777777" w:rsidR="00D44F7E" w:rsidRPr="00781E56" w:rsidRDefault="00D44F7E" w:rsidP="00B71018">
            <w:r w:rsidRPr="00781E56">
              <w:t>Medición de frecuencia, temporización, monitoreo de eventos</w:t>
            </w:r>
          </w:p>
        </w:tc>
      </w:tr>
      <w:tr w:rsidR="00D44F7E" w:rsidRPr="00781E56" w14:paraId="77B95A27" w14:textId="77777777" w:rsidTr="00B71018">
        <w:tc>
          <w:tcPr>
            <w:tcW w:w="2283" w:type="dxa"/>
            <w:hideMark/>
          </w:tcPr>
          <w:p w14:paraId="3348FBB2" w14:textId="77777777" w:rsidR="00D44F7E" w:rsidRPr="00781E56" w:rsidRDefault="00D44F7E" w:rsidP="00B71018">
            <w:r w:rsidRPr="00781E56">
              <w:lastRenderedPageBreak/>
              <w:t>Contadores escalares</w:t>
            </w:r>
          </w:p>
        </w:tc>
        <w:tc>
          <w:tcPr>
            <w:tcW w:w="3524" w:type="dxa"/>
            <w:hideMark/>
          </w:tcPr>
          <w:p w14:paraId="11ECABEA" w14:textId="77777777" w:rsidR="00D44F7E" w:rsidRPr="00781E56" w:rsidRDefault="00D44F7E" w:rsidP="00B71018">
            <w:r w:rsidRPr="00781E56">
              <w:t>Cuentan a una velocidad constante y miden el tiempo que transcurre hasta que un evento ocurre</w:t>
            </w:r>
          </w:p>
        </w:tc>
        <w:tc>
          <w:tcPr>
            <w:tcW w:w="2835" w:type="dxa"/>
            <w:hideMark/>
          </w:tcPr>
          <w:p w14:paraId="3F8BF817" w14:textId="77777777" w:rsidR="00D44F7E" w:rsidRPr="00781E56" w:rsidRDefault="00D44F7E" w:rsidP="00B71018">
            <w:r w:rsidRPr="00781E56">
              <w:t>Monitoreo de procesos, medición de tiempo</w:t>
            </w:r>
          </w:p>
        </w:tc>
      </w:tr>
      <w:tr w:rsidR="00D44F7E" w:rsidRPr="00781E56" w14:paraId="4D0E7E12" w14:textId="77777777" w:rsidTr="00B71018">
        <w:tc>
          <w:tcPr>
            <w:tcW w:w="2283" w:type="dxa"/>
            <w:hideMark/>
          </w:tcPr>
          <w:p w14:paraId="1CC4752B" w14:textId="77777777" w:rsidR="00D44F7E" w:rsidRPr="00781E56" w:rsidRDefault="00D44F7E" w:rsidP="00B71018">
            <w:r w:rsidRPr="00781E56">
              <w:t>Contadores basados en microcontroladores</w:t>
            </w:r>
          </w:p>
        </w:tc>
        <w:tc>
          <w:tcPr>
            <w:tcW w:w="3524" w:type="dxa"/>
            <w:hideMark/>
          </w:tcPr>
          <w:p w14:paraId="37CFB4C9" w14:textId="77777777" w:rsidR="00D44F7E" w:rsidRPr="00781E56" w:rsidRDefault="00D44F7E" w:rsidP="00B71018">
            <w:r w:rsidRPr="00781E56">
              <w:t>Contadores digitales que utilizan microcontroladores para contar y procesar señales</w:t>
            </w:r>
          </w:p>
        </w:tc>
        <w:tc>
          <w:tcPr>
            <w:tcW w:w="2835" w:type="dxa"/>
            <w:hideMark/>
          </w:tcPr>
          <w:p w14:paraId="36574568" w14:textId="77777777" w:rsidR="00D44F7E" w:rsidRPr="00781E56" w:rsidRDefault="00D44F7E" w:rsidP="00B71018">
            <w:r w:rsidRPr="00781E56">
              <w:t xml:space="preserve">Control de procesos, automatización, </w:t>
            </w:r>
            <w:proofErr w:type="spellStart"/>
            <w:r w:rsidRPr="00781E56">
              <w:t>sistem</w:t>
            </w:r>
            <w:proofErr w:type="spellEnd"/>
          </w:p>
        </w:tc>
      </w:tr>
    </w:tbl>
    <w:p w14:paraId="400769D5" w14:textId="77777777" w:rsidR="00D44F7E" w:rsidRPr="00F30208" w:rsidRDefault="00D44F7E" w:rsidP="00D44F7E"/>
    <w:p w14:paraId="7773DC6E" w14:textId="77777777" w:rsidR="00D44F7E" w:rsidRDefault="00D44F7E" w:rsidP="00D44F7E">
      <w:pPr>
        <w:pStyle w:val="Ttulo4"/>
        <w:rPr>
          <w:rFonts w:eastAsia="Calibri"/>
        </w:rPr>
      </w:pPr>
      <w:r w:rsidRPr="00ED6889">
        <w:rPr>
          <w:rFonts w:eastAsia="Calibri"/>
        </w:rPr>
        <w:t>Diseño de contadores.</w:t>
      </w:r>
    </w:p>
    <w:p w14:paraId="32DC4FD0" w14:textId="77777777" w:rsidR="00D44F7E" w:rsidRDefault="00D44F7E" w:rsidP="00D44F7E">
      <w:r>
        <w:t>El diseño de contadores es una disciplina fundamental en el desarrollo de sistemas digitales. Los contadores son circuitos que permiten contar pulsos de entrada y generar señales de salida que se pueden utilizar en diversas aplicaciones, como medición de tiempo, conteo de eventos y control de procesos. En el diseño de contadores, es esencial tener en cuenta varios factores, como la velocidad de conteo, la resolución, la precisión, la complejidad y la facilidad de integración con otros circuitos digitales.</w:t>
      </w:r>
    </w:p>
    <w:p w14:paraId="48EEAF1C" w14:textId="77777777" w:rsidR="00D44F7E" w:rsidRDefault="00D44F7E" w:rsidP="00D44F7E"/>
    <w:p w14:paraId="07C0A921" w14:textId="77777777" w:rsidR="00D44F7E" w:rsidRDefault="00D44F7E" w:rsidP="00D44F7E">
      <w:r>
        <w:t>El diseño de un contador comienza con la selección del tipo de contador adecuado para la aplicación específica. Los contadores pueden ser síncronos o asíncronos, ascendentes o descendentes, binarios o decimales, entre otros tipos. Cada tipo de contador tiene sus propias características y requerimientos de diseño, por lo que es importante seleccionar el adecuado para la aplicación en cuestión.</w:t>
      </w:r>
    </w:p>
    <w:p w14:paraId="0525164E" w14:textId="77777777" w:rsidR="00D44F7E" w:rsidRDefault="00D44F7E" w:rsidP="00D44F7E"/>
    <w:p w14:paraId="7AD57477" w14:textId="77777777" w:rsidR="00D44F7E" w:rsidRDefault="00D44F7E" w:rsidP="00D44F7E">
      <w:r>
        <w:t xml:space="preserve">Una vez seleccionado el tipo de contador, se debe proceder al diseño de cada una de las etapas del contador. Cada etapa es un </w:t>
      </w:r>
      <w:proofErr w:type="spellStart"/>
      <w:r>
        <w:t>Flip-Flop</w:t>
      </w:r>
      <w:proofErr w:type="spellEnd"/>
      <w:r>
        <w:t xml:space="preserve">, que almacena un bit de información y se actualiza en respuesta a una señal de reloj. El diseño de las etapas incluye la selección de componentes adecuados, como </w:t>
      </w:r>
      <w:proofErr w:type="spellStart"/>
      <w:r>
        <w:t>Flip-Flops</w:t>
      </w:r>
      <w:proofErr w:type="spellEnd"/>
      <w:r>
        <w:t>, compuertas lógicas, resistencias y capacitores, y la conexión de estas etapas para formar el contador completo.</w:t>
      </w:r>
    </w:p>
    <w:p w14:paraId="69E1FA08" w14:textId="77777777" w:rsidR="00D44F7E" w:rsidRDefault="00D44F7E" w:rsidP="00D44F7E"/>
    <w:p w14:paraId="1D41E80A" w14:textId="77777777" w:rsidR="00D44F7E" w:rsidRDefault="00D44F7E" w:rsidP="00D44F7E">
      <w:r>
        <w:t>El diseño de contadores también implica la implementación de funciones adicionales, como la preselección de un valor inicial, la generación de señales de control para otros circuitos, la detección de errores y la sincronización con otros dispositivos. Estas funciones se pueden lograr mediante el uso de componentes adicionales o mediante la programación de microcontroladores.</w:t>
      </w:r>
    </w:p>
    <w:p w14:paraId="046F8707" w14:textId="77777777" w:rsidR="00D44F7E" w:rsidRDefault="00D44F7E" w:rsidP="00D44F7E"/>
    <w:p w14:paraId="459BBE48" w14:textId="77777777" w:rsidR="00D44F7E" w:rsidRDefault="00D44F7E" w:rsidP="00D44F7E">
      <w:r>
        <w:t xml:space="preserve">Un ejemplo común de diseño de contador es la implementación de un contador de tiempo para un reloj digital. En este caso, se utiliza un contador decimal que cuenta pulsos de reloj y se actualiza cada segundo para mostrar la hora actual en un </w:t>
      </w:r>
      <w:proofErr w:type="spellStart"/>
      <w:r>
        <w:t>display</w:t>
      </w:r>
      <w:proofErr w:type="spellEnd"/>
      <w:r>
        <w:t xml:space="preserve">. El diseño del contador incluye la selección de un </w:t>
      </w:r>
      <w:proofErr w:type="spellStart"/>
      <w:r>
        <w:t>Flip-Flop</w:t>
      </w:r>
      <w:proofErr w:type="spellEnd"/>
      <w:r>
        <w:t xml:space="preserve"> adecuado para la tarea, la conexión de las etapas para formar el contador decimal y la implementación de funciones adicionales, como la generación de señales de control para el </w:t>
      </w:r>
      <w:proofErr w:type="spellStart"/>
      <w:r>
        <w:t>display</w:t>
      </w:r>
      <w:proofErr w:type="spellEnd"/>
      <w:r>
        <w:t>.</w:t>
      </w:r>
    </w:p>
    <w:p w14:paraId="02DFA67A" w14:textId="77777777" w:rsidR="00D44F7E" w:rsidRDefault="00D44F7E" w:rsidP="00D44F7E"/>
    <w:p w14:paraId="59025363" w14:textId="77777777" w:rsidR="00D44F7E" w:rsidRDefault="00D44F7E" w:rsidP="00D44F7E">
      <w:r>
        <w:t>En resumen, el diseño de contadores es una disciplina crítica en la electrónica digital que requiere un conocimiento profundo de los componentes, la lógica digital y las aplicaciones específicas. El diseño de contadores bien diseñados y optimizados puede mejorar significativamente la eficiencia y precisión de los sistemas digitales.</w:t>
      </w:r>
    </w:p>
    <w:p w14:paraId="4945D83B" w14:textId="77777777" w:rsidR="00D44F7E" w:rsidRDefault="00D44F7E" w:rsidP="00D44F7E"/>
    <w:tbl>
      <w:tblPr>
        <w:tblStyle w:val="Tablaconcuadrcula"/>
        <w:tblW w:w="0" w:type="auto"/>
        <w:tblLook w:val="04A0" w:firstRow="1" w:lastRow="0" w:firstColumn="1" w:lastColumn="0" w:noHBand="0" w:noVBand="1"/>
      </w:tblPr>
      <w:tblGrid>
        <w:gridCol w:w="1471"/>
        <w:gridCol w:w="1471"/>
        <w:gridCol w:w="1471"/>
        <w:gridCol w:w="1471"/>
        <w:gridCol w:w="1472"/>
        <w:gridCol w:w="1472"/>
      </w:tblGrid>
      <w:tr w:rsidR="00D44F7E" w:rsidRPr="005B29EE" w14:paraId="7B00A342" w14:textId="77777777" w:rsidTr="00B71018">
        <w:tc>
          <w:tcPr>
            <w:tcW w:w="1471" w:type="dxa"/>
          </w:tcPr>
          <w:p w14:paraId="1785230E" w14:textId="77777777" w:rsidR="00D44F7E" w:rsidRPr="007374EB" w:rsidRDefault="00D44F7E" w:rsidP="00B71018">
            <w:r w:rsidRPr="005B29EE">
              <w:t>Q2</w:t>
            </w:r>
          </w:p>
        </w:tc>
        <w:tc>
          <w:tcPr>
            <w:tcW w:w="1471" w:type="dxa"/>
          </w:tcPr>
          <w:p w14:paraId="699E9ED5" w14:textId="77777777" w:rsidR="00D44F7E" w:rsidRPr="007374EB" w:rsidRDefault="00D44F7E" w:rsidP="00B71018">
            <w:r w:rsidRPr="005B29EE">
              <w:t>Q1</w:t>
            </w:r>
          </w:p>
        </w:tc>
        <w:tc>
          <w:tcPr>
            <w:tcW w:w="1471" w:type="dxa"/>
          </w:tcPr>
          <w:p w14:paraId="05404DEA" w14:textId="77777777" w:rsidR="00D44F7E" w:rsidRPr="007374EB" w:rsidRDefault="00D44F7E" w:rsidP="00B71018">
            <w:r w:rsidRPr="005B29EE">
              <w:t>Q0</w:t>
            </w:r>
          </w:p>
        </w:tc>
        <w:tc>
          <w:tcPr>
            <w:tcW w:w="1471" w:type="dxa"/>
          </w:tcPr>
          <w:p w14:paraId="0EF9B924" w14:textId="77777777" w:rsidR="00D44F7E" w:rsidRPr="007374EB" w:rsidRDefault="00D44F7E" w:rsidP="00B71018">
            <w:r w:rsidRPr="005B29EE">
              <w:t>Q2+</w:t>
            </w:r>
          </w:p>
        </w:tc>
        <w:tc>
          <w:tcPr>
            <w:tcW w:w="1472" w:type="dxa"/>
          </w:tcPr>
          <w:p w14:paraId="1D405739" w14:textId="77777777" w:rsidR="00D44F7E" w:rsidRPr="007374EB" w:rsidRDefault="00D44F7E" w:rsidP="00B71018">
            <w:r w:rsidRPr="005B29EE">
              <w:t>Q1+</w:t>
            </w:r>
          </w:p>
        </w:tc>
        <w:tc>
          <w:tcPr>
            <w:tcW w:w="1472" w:type="dxa"/>
          </w:tcPr>
          <w:p w14:paraId="485EE193" w14:textId="77777777" w:rsidR="00D44F7E" w:rsidRPr="005B29EE" w:rsidRDefault="00D44F7E" w:rsidP="00B71018">
            <w:r w:rsidRPr="005B29EE">
              <w:t>Q0+</w:t>
            </w:r>
          </w:p>
        </w:tc>
      </w:tr>
      <w:tr w:rsidR="00D44F7E" w:rsidRPr="005B29EE" w14:paraId="60F4EC4C" w14:textId="77777777" w:rsidTr="00B71018">
        <w:tc>
          <w:tcPr>
            <w:tcW w:w="1471" w:type="dxa"/>
          </w:tcPr>
          <w:p w14:paraId="62841987" w14:textId="77777777" w:rsidR="00D44F7E" w:rsidRPr="007374EB" w:rsidRDefault="00D44F7E" w:rsidP="00B71018">
            <w:r w:rsidRPr="007374EB">
              <w:t>0</w:t>
            </w:r>
          </w:p>
        </w:tc>
        <w:tc>
          <w:tcPr>
            <w:tcW w:w="1471" w:type="dxa"/>
          </w:tcPr>
          <w:p w14:paraId="00D4484F" w14:textId="77777777" w:rsidR="00D44F7E" w:rsidRPr="007374EB" w:rsidRDefault="00D44F7E" w:rsidP="00B71018">
            <w:r w:rsidRPr="007374EB">
              <w:t>0</w:t>
            </w:r>
          </w:p>
        </w:tc>
        <w:tc>
          <w:tcPr>
            <w:tcW w:w="1471" w:type="dxa"/>
          </w:tcPr>
          <w:p w14:paraId="6AE6A044" w14:textId="77777777" w:rsidR="00D44F7E" w:rsidRPr="007374EB" w:rsidRDefault="00D44F7E" w:rsidP="00B71018">
            <w:r w:rsidRPr="007374EB">
              <w:t>0</w:t>
            </w:r>
          </w:p>
        </w:tc>
        <w:tc>
          <w:tcPr>
            <w:tcW w:w="1471" w:type="dxa"/>
          </w:tcPr>
          <w:p w14:paraId="2C9F38EE" w14:textId="77777777" w:rsidR="00D44F7E" w:rsidRPr="007374EB" w:rsidRDefault="00D44F7E" w:rsidP="00B71018">
            <w:r w:rsidRPr="007374EB">
              <w:t>0</w:t>
            </w:r>
          </w:p>
        </w:tc>
        <w:tc>
          <w:tcPr>
            <w:tcW w:w="1472" w:type="dxa"/>
          </w:tcPr>
          <w:p w14:paraId="7357DAF3" w14:textId="77777777" w:rsidR="00D44F7E" w:rsidRPr="007374EB" w:rsidRDefault="00D44F7E" w:rsidP="00B71018">
            <w:r w:rsidRPr="005B29EE">
              <w:t>0</w:t>
            </w:r>
          </w:p>
        </w:tc>
        <w:tc>
          <w:tcPr>
            <w:tcW w:w="1472" w:type="dxa"/>
          </w:tcPr>
          <w:p w14:paraId="0C7789FA" w14:textId="77777777" w:rsidR="00D44F7E" w:rsidRPr="005B29EE" w:rsidRDefault="00D44F7E" w:rsidP="00B71018">
            <w:r w:rsidRPr="005B29EE">
              <w:t>1</w:t>
            </w:r>
          </w:p>
        </w:tc>
      </w:tr>
      <w:tr w:rsidR="00D44F7E" w:rsidRPr="005B29EE" w14:paraId="7B72FD74" w14:textId="77777777" w:rsidTr="00B71018">
        <w:tc>
          <w:tcPr>
            <w:tcW w:w="1471" w:type="dxa"/>
          </w:tcPr>
          <w:p w14:paraId="2F1A0D75" w14:textId="77777777" w:rsidR="00D44F7E" w:rsidRPr="007374EB" w:rsidRDefault="00D44F7E" w:rsidP="00B71018">
            <w:r w:rsidRPr="007374EB">
              <w:t>0</w:t>
            </w:r>
          </w:p>
        </w:tc>
        <w:tc>
          <w:tcPr>
            <w:tcW w:w="1471" w:type="dxa"/>
          </w:tcPr>
          <w:p w14:paraId="1582FFEC" w14:textId="77777777" w:rsidR="00D44F7E" w:rsidRPr="007374EB" w:rsidRDefault="00D44F7E" w:rsidP="00B71018">
            <w:r w:rsidRPr="007374EB">
              <w:t>0</w:t>
            </w:r>
          </w:p>
        </w:tc>
        <w:tc>
          <w:tcPr>
            <w:tcW w:w="1471" w:type="dxa"/>
          </w:tcPr>
          <w:p w14:paraId="5DA0BFF9" w14:textId="77777777" w:rsidR="00D44F7E" w:rsidRPr="007374EB" w:rsidRDefault="00D44F7E" w:rsidP="00B71018">
            <w:r w:rsidRPr="007374EB">
              <w:t>1</w:t>
            </w:r>
          </w:p>
        </w:tc>
        <w:tc>
          <w:tcPr>
            <w:tcW w:w="1471" w:type="dxa"/>
          </w:tcPr>
          <w:p w14:paraId="7AF198FB" w14:textId="77777777" w:rsidR="00D44F7E" w:rsidRPr="007374EB" w:rsidRDefault="00D44F7E" w:rsidP="00B71018">
            <w:r w:rsidRPr="007374EB">
              <w:t>0</w:t>
            </w:r>
          </w:p>
        </w:tc>
        <w:tc>
          <w:tcPr>
            <w:tcW w:w="1472" w:type="dxa"/>
          </w:tcPr>
          <w:p w14:paraId="2186DA1C" w14:textId="77777777" w:rsidR="00D44F7E" w:rsidRPr="007374EB" w:rsidRDefault="00D44F7E" w:rsidP="00B71018">
            <w:r w:rsidRPr="005B29EE">
              <w:t>1</w:t>
            </w:r>
          </w:p>
        </w:tc>
        <w:tc>
          <w:tcPr>
            <w:tcW w:w="1472" w:type="dxa"/>
          </w:tcPr>
          <w:p w14:paraId="4D6A20A3" w14:textId="77777777" w:rsidR="00D44F7E" w:rsidRPr="005B29EE" w:rsidRDefault="00D44F7E" w:rsidP="00B71018">
            <w:r w:rsidRPr="005B29EE">
              <w:t>0</w:t>
            </w:r>
          </w:p>
        </w:tc>
      </w:tr>
      <w:tr w:rsidR="00D44F7E" w:rsidRPr="005B29EE" w14:paraId="16A6185D" w14:textId="77777777" w:rsidTr="00B71018">
        <w:tc>
          <w:tcPr>
            <w:tcW w:w="1471" w:type="dxa"/>
          </w:tcPr>
          <w:p w14:paraId="05724F18" w14:textId="77777777" w:rsidR="00D44F7E" w:rsidRPr="007374EB" w:rsidRDefault="00D44F7E" w:rsidP="00B71018">
            <w:r w:rsidRPr="007374EB">
              <w:t>0</w:t>
            </w:r>
          </w:p>
        </w:tc>
        <w:tc>
          <w:tcPr>
            <w:tcW w:w="1471" w:type="dxa"/>
          </w:tcPr>
          <w:p w14:paraId="0D50FA41" w14:textId="77777777" w:rsidR="00D44F7E" w:rsidRPr="007374EB" w:rsidRDefault="00D44F7E" w:rsidP="00B71018">
            <w:r w:rsidRPr="007374EB">
              <w:t>1</w:t>
            </w:r>
          </w:p>
        </w:tc>
        <w:tc>
          <w:tcPr>
            <w:tcW w:w="1471" w:type="dxa"/>
          </w:tcPr>
          <w:p w14:paraId="769D3B5E" w14:textId="77777777" w:rsidR="00D44F7E" w:rsidRPr="007374EB" w:rsidRDefault="00D44F7E" w:rsidP="00B71018">
            <w:r w:rsidRPr="007374EB">
              <w:t>0</w:t>
            </w:r>
          </w:p>
        </w:tc>
        <w:tc>
          <w:tcPr>
            <w:tcW w:w="1471" w:type="dxa"/>
          </w:tcPr>
          <w:p w14:paraId="08FB885A" w14:textId="77777777" w:rsidR="00D44F7E" w:rsidRPr="007374EB" w:rsidRDefault="00D44F7E" w:rsidP="00B71018">
            <w:r w:rsidRPr="007374EB">
              <w:t>0</w:t>
            </w:r>
          </w:p>
        </w:tc>
        <w:tc>
          <w:tcPr>
            <w:tcW w:w="1472" w:type="dxa"/>
          </w:tcPr>
          <w:p w14:paraId="34AA9A45" w14:textId="77777777" w:rsidR="00D44F7E" w:rsidRPr="007374EB" w:rsidRDefault="00D44F7E" w:rsidP="00B71018">
            <w:r w:rsidRPr="005B29EE">
              <w:t>1</w:t>
            </w:r>
          </w:p>
        </w:tc>
        <w:tc>
          <w:tcPr>
            <w:tcW w:w="1472" w:type="dxa"/>
          </w:tcPr>
          <w:p w14:paraId="0FED1E0A" w14:textId="77777777" w:rsidR="00D44F7E" w:rsidRPr="005B29EE" w:rsidRDefault="00D44F7E" w:rsidP="00B71018">
            <w:r w:rsidRPr="005B29EE">
              <w:t>1</w:t>
            </w:r>
          </w:p>
        </w:tc>
      </w:tr>
      <w:tr w:rsidR="00D44F7E" w:rsidRPr="005B29EE" w14:paraId="75E0D61F" w14:textId="77777777" w:rsidTr="00B71018">
        <w:tc>
          <w:tcPr>
            <w:tcW w:w="1471" w:type="dxa"/>
          </w:tcPr>
          <w:p w14:paraId="7D015A22" w14:textId="77777777" w:rsidR="00D44F7E" w:rsidRPr="007374EB" w:rsidRDefault="00D44F7E" w:rsidP="00B71018">
            <w:r w:rsidRPr="007374EB">
              <w:t>0</w:t>
            </w:r>
          </w:p>
        </w:tc>
        <w:tc>
          <w:tcPr>
            <w:tcW w:w="1471" w:type="dxa"/>
          </w:tcPr>
          <w:p w14:paraId="37EBCCF4" w14:textId="77777777" w:rsidR="00D44F7E" w:rsidRPr="007374EB" w:rsidRDefault="00D44F7E" w:rsidP="00B71018">
            <w:r w:rsidRPr="007374EB">
              <w:t>1</w:t>
            </w:r>
          </w:p>
        </w:tc>
        <w:tc>
          <w:tcPr>
            <w:tcW w:w="1471" w:type="dxa"/>
          </w:tcPr>
          <w:p w14:paraId="6C227731" w14:textId="77777777" w:rsidR="00D44F7E" w:rsidRPr="007374EB" w:rsidRDefault="00D44F7E" w:rsidP="00B71018">
            <w:r w:rsidRPr="007374EB">
              <w:t>1</w:t>
            </w:r>
          </w:p>
        </w:tc>
        <w:tc>
          <w:tcPr>
            <w:tcW w:w="1471" w:type="dxa"/>
          </w:tcPr>
          <w:p w14:paraId="014388BE" w14:textId="77777777" w:rsidR="00D44F7E" w:rsidRPr="007374EB" w:rsidRDefault="00D44F7E" w:rsidP="00B71018">
            <w:r w:rsidRPr="007374EB">
              <w:t>1</w:t>
            </w:r>
          </w:p>
        </w:tc>
        <w:tc>
          <w:tcPr>
            <w:tcW w:w="1472" w:type="dxa"/>
          </w:tcPr>
          <w:p w14:paraId="16E190E8" w14:textId="77777777" w:rsidR="00D44F7E" w:rsidRPr="007374EB" w:rsidRDefault="00D44F7E" w:rsidP="00B71018">
            <w:r w:rsidRPr="005B29EE">
              <w:t>0</w:t>
            </w:r>
          </w:p>
        </w:tc>
        <w:tc>
          <w:tcPr>
            <w:tcW w:w="1472" w:type="dxa"/>
          </w:tcPr>
          <w:p w14:paraId="6680CA61" w14:textId="77777777" w:rsidR="00D44F7E" w:rsidRPr="005B29EE" w:rsidRDefault="00D44F7E" w:rsidP="00B71018">
            <w:r w:rsidRPr="005B29EE">
              <w:t>0</w:t>
            </w:r>
          </w:p>
        </w:tc>
      </w:tr>
      <w:tr w:rsidR="00D44F7E" w:rsidRPr="005B29EE" w14:paraId="559F685F" w14:textId="77777777" w:rsidTr="00B71018">
        <w:tc>
          <w:tcPr>
            <w:tcW w:w="1471" w:type="dxa"/>
          </w:tcPr>
          <w:p w14:paraId="4D83548E" w14:textId="77777777" w:rsidR="00D44F7E" w:rsidRPr="007374EB" w:rsidRDefault="00D44F7E" w:rsidP="00B71018">
            <w:r w:rsidRPr="007374EB">
              <w:t>1</w:t>
            </w:r>
          </w:p>
        </w:tc>
        <w:tc>
          <w:tcPr>
            <w:tcW w:w="1471" w:type="dxa"/>
          </w:tcPr>
          <w:p w14:paraId="424F97A3" w14:textId="77777777" w:rsidR="00D44F7E" w:rsidRPr="007374EB" w:rsidRDefault="00D44F7E" w:rsidP="00B71018">
            <w:r w:rsidRPr="007374EB">
              <w:t>0</w:t>
            </w:r>
          </w:p>
        </w:tc>
        <w:tc>
          <w:tcPr>
            <w:tcW w:w="1471" w:type="dxa"/>
          </w:tcPr>
          <w:p w14:paraId="02793012" w14:textId="77777777" w:rsidR="00D44F7E" w:rsidRPr="007374EB" w:rsidRDefault="00D44F7E" w:rsidP="00B71018">
            <w:r w:rsidRPr="007374EB">
              <w:t>0</w:t>
            </w:r>
          </w:p>
        </w:tc>
        <w:tc>
          <w:tcPr>
            <w:tcW w:w="1471" w:type="dxa"/>
          </w:tcPr>
          <w:p w14:paraId="7E35CC92" w14:textId="77777777" w:rsidR="00D44F7E" w:rsidRPr="007374EB" w:rsidRDefault="00D44F7E" w:rsidP="00B71018">
            <w:r w:rsidRPr="007374EB">
              <w:t>1</w:t>
            </w:r>
          </w:p>
        </w:tc>
        <w:tc>
          <w:tcPr>
            <w:tcW w:w="1472" w:type="dxa"/>
          </w:tcPr>
          <w:p w14:paraId="70F5F96B" w14:textId="77777777" w:rsidR="00D44F7E" w:rsidRPr="007374EB" w:rsidRDefault="00D44F7E" w:rsidP="00B71018">
            <w:r w:rsidRPr="005B29EE">
              <w:t>0</w:t>
            </w:r>
          </w:p>
        </w:tc>
        <w:tc>
          <w:tcPr>
            <w:tcW w:w="1472" w:type="dxa"/>
          </w:tcPr>
          <w:p w14:paraId="276E82DF" w14:textId="77777777" w:rsidR="00D44F7E" w:rsidRPr="005B29EE" w:rsidRDefault="00D44F7E" w:rsidP="00B71018">
            <w:r w:rsidRPr="005B29EE">
              <w:t>1</w:t>
            </w:r>
          </w:p>
        </w:tc>
      </w:tr>
      <w:tr w:rsidR="00D44F7E" w:rsidRPr="005B29EE" w14:paraId="78CC366E" w14:textId="77777777" w:rsidTr="00B71018">
        <w:tc>
          <w:tcPr>
            <w:tcW w:w="1471" w:type="dxa"/>
          </w:tcPr>
          <w:p w14:paraId="5F73E9AA" w14:textId="77777777" w:rsidR="00D44F7E" w:rsidRPr="007374EB" w:rsidRDefault="00D44F7E" w:rsidP="00B71018">
            <w:r w:rsidRPr="007374EB">
              <w:t>1</w:t>
            </w:r>
          </w:p>
        </w:tc>
        <w:tc>
          <w:tcPr>
            <w:tcW w:w="1471" w:type="dxa"/>
          </w:tcPr>
          <w:p w14:paraId="7CD800D6" w14:textId="77777777" w:rsidR="00D44F7E" w:rsidRPr="007374EB" w:rsidRDefault="00D44F7E" w:rsidP="00B71018">
            <w:r w:rsidRPr="007374EB">
              <w:t>0</w:t>
            </w:r>
          </w:p>
        </w:tc>
        <w:tc>
          <w:tcPr>
            <w:tcW w:w="1471" w:type="dxa"/>
          </w:tcPr>
          <w:p w14:paraId="05A50908" w14:textId="77777777" w:rsidR="00D44F7E" w:rsidRPr="007374EB" w:rsidRDefault="00D44F7E" w:rsidP="00B71018">
            <w:r w:rsidRPr="007374EB">
              <w:t>1</w:t>
            </w:r>
          </w:p>
        </w:tc>
        <w:tc>
          <w:tcPr>
            <w:tcW w:w="1471" w:type="dxa"/>
          </w:tcPr>
          <w:p w14:paraId="275831FA" w14:textId="77777777" w:rsidR="00D44F7E" w:rsidRPr="007374EB" w:rsidRDefault="00D44F7E" w:rsidP="00B71018">
            <w:r w:rsidRPr="007374EB">
              <w:t>1</w:t>
            </w:r>
          </w:p>
        </w:tc>
        <w:tc>
          <w:tcPr>
            <w:tcW w:w="1472" w:type="dxa"/>
          </w:tcPr>
          <w:p w14:paraId="7D8214E4" w14:textId="77777777" w:rsidR="00D44F7E" w:rsidRPr="007374EB" w:rsidRDefault="00D44F7E" w:rsidP="00B71018">
            <w:r w:rsidRPr="005B29EE">
              <w:t>1</w:t>
            </w:r>
          </w:p>
        </w:tc>
        <w:tc>
          <w:tcPr>
            <w:tcW w:w="1472" w:type="dxa"/>
          </w:tcPr>
          <w:p w14:paraId="02685D34" w14:textId="77777777" w:rsidR="00D44F7E" w:rsidRPr="005B29EE" w:rsidRDefault="00D44F7E" w:rsidP="00B71018">
            <w:r w:rsidRPr="005B29EE">
              <w:t>0</w:t>
            </w:r>
          </w:p>
        </w:tc>
      </w:tr>
      <w:tr w:rsidR="00D44F7E" w:rsidRPr="005B29EE" w14:paraId="60E9E0AD" w14:textId="77777777" w:rsidTr="00B71018">
        <w:tc>
          <w:tcPr>
            <w:tcW w:w="1471" w:type="dxa"/>
          </w:tcPr>
          <w:p w14:paraId="4D51100D" w14:textId="77777777" w:rsidR="00D44F7E" w:rsidRPr="005B29EE" w:rsidRDefault="00D44F7E" w:rsidP="00B71018">
            <w:r w:rsidRPr="005B29EE">
              <w:t>1</w:t>
            </w:r>
          </w:p>
        </w:tc>
        <w:tc>
          <w:tcPr>
            <w:tcW w:w="1471" w:type="dxa"/>
          </w:tcPr>
          <w:p w14:paraId="39E19778" w14:textId="77777777" w:rsidR="00D44F7E" w:rsidRPr="005B29EE" w:rsidRDefault="00D44F7E" w:rsidP="00B71018">
            <w:r w:rsidRPr="005B29EE">
              <w:t> </w:t>
            </w:r>
          </w:p>
        </w:tc>
        <w:tc>
          <w:tcPr>
            <w:tcW w:w="1471" w:type="dxa"/>
          </w:tcPr>
          <w:p w14:paraId="1E7C9AC8" w14:textId="77777777" w:rsidR="00D44F7E" w:rsidRPr="005B29EE" w:rsidRDefault="00D44F7E" w:rsidP="00B71018"/>
        </w:tc>
        <w:tc>
          <w:tcPr>
            <w:tcW w:w="1471" w:type="dxa"/>
          </w:tcPr>
          <w:p w14:paraId="2D4AA95F" w14:textId="77777777" w:rsidR="00D44F7E" w:rsidRPr="005B29EE" w:rsidRDefault="00D44F7E" w:rsidP="00B71018"/>
        </w:tc>
        <w:tc>
          <w:tcPr>
            <w:tcW w:w="1472" w:type="dxa"/>
          </w:tcPr>
          <w:p w14:paraId="24507CA0" w14:textId="77777777" w:rsidR="00D44F7E" w:rsidRPr="005B29EE" w:rsidRDefault="00D44F7E" w:rsidP="00B71018"/>
        </w:tc>
        <w:tc>
          <w:tcPr>
            <w:tcW w:w="1472" w:type="dxa"/>
          </w:tcPr>
          <w:p w14:paraId="3EC9DB2B" w14:textId="77777777" w:rsidR="00D44F7E" w:rsidRPr="005B29EE" w:rsidRDefault="00D44F7E" w:rsidP="00B71018"/>
        </w:tc>
      </w:tr>
    </w:tbl>
    <w:p w14:paraId="075D47CF" w14:textId="77777777" w:rsidR="00D44F7E" w:rsidRPr="00394C86" w:rsidRDefault="00D44F7E" w:rsidP="00D44F7E"/>
    <w:p w14:paraId="3CD17D9C" w14:textId="0B6B0075" w:rsidR="007E2BE7" w:rsidRDefault="00D44F7E" w:rsidP="00D44F7E">
      <w:pPr>
        <w:pStyle w:val="Ttulo2"/>
      </w:pPr>
      <w:bookmarkStart w:id="20" w:name="_Toc130202307"/>
      <w:bookmarkStart w:id="21" w:name="_Toc160444150"/>
      <w:r w:rsidRPr="00ED6889">
        <w:lastRenderedPageBreak/>
        <w:t xml:space="preserve">Contadores: aplicaciones de contadores con Circuitos </w:t>
      </w:r>
    </w:p>
    <w:p w14:paraId="22FD4533" w14:textId="0DCEC56B" w:rsidR="007E2BE7" w:rsidRDefault="007E2BE7" w:rsidP="007E2BE7"/>
    <w:p w14:paraId="186CCEA5" w14:textId="06B7875A" w:rsidR="007E2BE7" w:rsidRDefault="007E2BE7" w:rsidP="007E2BE7">
      <w:r>
        <w:t>Los contadores son circuitos electrónicos que se utilizan para contar eventos o pulsos de señales de entrada. Tienen una variedad de aplicaciones en diversos campos, incluyendo la electrónica digital, la automatización industrial, la computación, la telecomunicación y más. Aquí hay algunas aplicaciones comunes de los contadores con circuitos:</w:t>
      </w:r>
    </w:p>
    <w:p w14:paraId="3989AFFE" w14:textId="75F7D901" w:rsidR="007E2BE7" w:rsidRDefault="007E2BE7" w:rsidP="004852B8">
      <w:pPr>
        <w:pStyle w:val="Prrafodelista"/>
        <w:numPr>
          <w:ilvl w:val="0"/>
          <w:numId w:val="5"/>
        </w:numPr>
      </w:pPr>
      <w:r w:rsidRPr="007021BD">
        <w:rPr>
          <w:b/>
          <w:bCs/>
        </w:rPr>
        <w:t>Divisores de frecuencia</w:t>
      </w:r>
      <w:r>
        <w:t>: Los contadores se pueden utilizar para dividir la frecuencia de una señal de entrada. Por ejemplo, si se necesita una señal de reloj con una frecuencia menor que la señal original, se puede utilizar un contador para dividir la frecuencia.</w:t>
      </w:r>
    </w:p>
    <w:p w14:paraId="6DDEE71F" w14:textId="404CE35D" w:rsidR="007E2BE7" w:rsidRDefault="007E2BE7" w:rsidP="004852B8">
      <w:pPr>
        <w:pStyle w:val="Prrafodelista"/>
        <w:numPr>
          <w:ilvl w:val="0"/>
          <w:numId w:val="5"/>
        </w:numPr>
      </w:pPr>
      <w:r w:rsidRPr="00854AAB">
        <w:rPr>
          <w:b/>
          <w:bCs/>
        </w:rPr>
        <w:t>Secuenciadores</w:t>
      </w:r>
      <w:r>
        <w:t>: Los contadores pueden utilizarse para generar secuencias de eventos o patrones. Por ejemplo, en sistemas de control secuencial o en la secuenciación de operaciones en una máquina.</w:t>
      </w:r>
    </w:p>
    <w:p w14:paraId="39E21604" w14:textId="60BB451E" w:rsidR="007E2BE7" w:rsidRDefault="007E2BE7" w:rsidP="004852B8">
      <w:pPr>
        <w:pStyle w:val="Prrafodelista"/>
        <w:numPr>
          <w:ilvl w:val="0"/>
          <w:numId w:val="5"/>
        </w:numPr>
      </w:pPr>
      <w:r w:rsidRPr="00854AAB">
        <w:rPr>
          <w:b/>
          <w:bCs/>
        </w:rPr>
        <w:t>Contadores de eventos</w:t>
      </w:r>
      <w:r>
        <w:t>: Se utilizan para contar eventos externos, como el número de productos en una línea de ensamblaje, el número de vehículos que pasan por un peaje o el número de pulsos de un sensor.</w:t>
      </w:r>
    </w:p>
    <w:p w14:paraId="34863F27" w14:textId="0B57840A" w:rsidR="007E2BE7" w:rsidRDefault="007E2BE7" w:rsidP="004852B8">
      <w:pPr>
        <w:pStyle w:val="Prrafodelista"/>
        <w:numPr>
          <w:ilvl w:val="0"/>
          <w:numId w:val="5"/>
        </w:numPr>
      </w:pPr>
      <w:r w:rsidRPr="00854AAB">
        <w:rPr>
          <w:b/>
          <w:bCs/>
        </w:rPr>
        <w:t>Generadores de dirección</w:t>
      </w:r>
      <w:r>
        <w:t>: Los contadores se pueden utilizar para generar direcciones de memoria secuenciales en sistemas de computación o en dispositivos de almacenamiento como memorias EEPROM.</w:t>
      </w:r>
    </w:p>
    <w:p w14:paraId="104E3500" w14:textId="37713BF1" w:rsidR="007E2BE7" w:rsidRDefault="007E2BE7" w:rsidP="004852B8">
      <w:pPr>
        <w:pStyle w:val="Prrafodelista"/>
        <w:numPr>
          <w:ilvl w:val="0"/>
          <w:numId w:val="5"/>
        </w:numPr>
      </w:pPr>
      <w:r w:rsidRPr="00854AAB">
        <w:rPr>
          <w:b/>
          <w:bCs/>
        </w:rPr>
        <w:t>Medición de tiempo</w:t>
      </w:r>
      <w:r>
        <w:t>: Los contadores pueden utilizarse para medir el tiempo transcurrido. Por ejemplo, en temporizadores, cronómetros, sistemas de adquisición de datos, etc.</w:t>
      </w:r>
    </w:p>
    <w:p w14:paraId="666C62C6" w14:textId="150ACF00" w:rsidR="007E2BE7" w:rsidRDefault="007E2BE7" w:rsidP="007E2BE7">
      <w:pPr>
        <w:pStyle w:val="Prrafodelista"/>
        <w:numPr>
          <w:ilvl w:val="0"/>
          <w:numId w:val="5"/>
        </w:numPr>
      </w:pPr>
      <w:r w:rsidRPr="00854AAB">
        <w:rPr>
          <w:b/>
          <w:bCs/>
        </w:rPr>
        <w:t>Secuencia de control en microprocesadores</w:t>
      </w:r>
      <w:r>
        <w:t>: En el diseño de microprocesadores, los contadores se utilizan para controlar la secuencia de ejecución de instrucciones.</w:t>
      </w:r>
    </w:p>
    <w:p w14:paraId="5C56BA7B" w14:textId="31E9EB62" w:rsidR="007E2BE7" w:rsidRDefault="007E2BE7" w:rsidP="004852B8">
      <w:pPr>
        <w:pStyle w:val="Prrafodelista"/>
        <w:numPr>
          <w:ilvl w:val="0"/>
          <w:numId w:val="5"/>
        </w:numPr>
      </w:pPr>
      <w:r w:rsidRPr="00854AAB">
        <w:rPr>
          <w:b/>
          <w:bCs/>
        </w:rPr>
        <w:t>Codificadores de posición</w:t>
      </w:r>
      <w:r>
        <w:t xml:space="preserve">: En sistemas de control de motores, como en CNC (Control Numérico por Computadora), los contadores pueden utilizarse </w:t>
      </w:r>
      <w:r>
        <w:lastRenderedPageBreak/>
        <w:t>para determinar la posición actual de un motor basándose en el número de pulsos que ha recibido.</w:t>
      </w:r>
    </w:p>
    <w:p w14:paraId="67C33669" w14:textId="62FD7E7A" w:rsidR="007E2BE7" w:rsidRDefault="007E2BE7" w:rsidP="004852B8">
      <w:pPr>
        <w:pStyle w:val="Prrafodelista"/>
        <w:numPr>
          <w:ilvl w:val="0"/>
          <w:numId w:val="5"/>
        </w:numPr>
      </w:pPr>
      <w:r w:rsidRPr="00854AAB">
        <w:rPr>
          <w:b/>
          <w:bCs/>
        </w:rPr>
        <w:t>Generación de señales PWM</w:t>
      </w:r>
      <w:r>
        <w:t xml:space="preserve"> (Modulación por Ancho de Pulso): Los contadores pueden utilizarse para generar señales PWM, que se utilizan en aplicaciones como el control de velocidad de motores eléctricos, la regulación de la luminosidad en pantallas LED, etc.</w:t>
      </w:r>
    </w:p>
    <w:p w14:paraId="470B4272" w14:textId="77777777" w:rsidR="007E2BE7" w:rsidRDefault="007E2BE7" w:rsidP="004852B8">
      <w:pPr>
        <w:pStyle w:val="Prrafodelista"/>
        <w:numPr>
          <w:ilvl w:val="0"/>
          <w:numId w:val="5"/>
        </w:numPr>
      </w:pPr>
      <w:r w:rsidRPr="00854AAB">
        <w:rPr>
          <w:b/>
          <w:bCs/>
        </w:rPr>
        <w:t>Secuencias pseudoaleatorias</w:t>
      </w:r>
      <w:r>
        <w:t>: Los contadores pueden utilizarse como parte de algoritmos para generar secuencias de números pseudoaleatorios, útiles en aplicaciones como criptografía, simulación, etc.</w:t>
      </w:r>
    </w:p>
    <w:p w14:paraId="1600E343" w14:textId="77777777" w:rsidR="007E2BE7" w:rsidRDefault="007E2BE7" w:rsidP="007E2BE7"/>
    <w:p w14:paraId="50785D02" w14:textId="3B1B3EA2" w:rsidR="007E2BE7" w:rsidRDefault="007E2BE7" w:rsidP="007E2BE7">
      <w:r>
        <w:t>Estas son solo algunas de las aplicaciones más comunes de los contadores con circuitos. Su versatilidad los hace fundamentales en una amplia gama de sistemas electrónicos y digitales.</w:t>
      </w:r>
    </w:p>
    <w:p w14:paraId="670AD47F" w14:textId="77777777" w:rsidR="007E2BE7" w:rsidRPr="007E2BE7" w:rsidRDefault="007E2BE7" w:rsidP="007E2BE7"/>
    <w:p w14:paraId="20988673" w14:textId="25870872" w:rsidR="00D44F7E" w:rsidRDefault="00D44F7E" w:rsidP="00D44F7E">
      <w:pPr>
        <w:pStyle w:val="Ttulo2"/>
      </w:pPr>
      <w:r w:rsidRPr="00ED6889">
        <w:t>Integrados Ley de Watt.</w:t>
      </w:r>
      <w:bookmarkEnd w:id="20"/>
      <w:bookmarkEnd w:id="21"/>
    </w:p>
    <w:p w14:paraId="485BBE01" w14:textId="77777777" w:rsidR="007E2BE7" w:rsidRPr="007E2BE7" w:rsidRDefault="007E2BE7" w:rsidP="007E2BE7"/>
    <w:p w14:paraId="166AB0BD" w14:textId="77777777" w:rsidR="00D44F7E" w:rsidRDefault="00D44F7E" w:rsidP="00D44F7E">
      <w:r>
        <w:t>La implementación de contadores con circuitos integrados de la ley de Watt es relativamente sencilla. Los chips de la ley de Watt se conectan mediante un conjunto de pines de entrada y salida que se pueden utilizar para configurar y controlar el comportamiento del contador. El diseño del contador implica la selección del tipo de chip adecuado, la conexión de las entradas y salidas del chip a otras partes del circuito y la programación del chip para realizar la tarea específica requerida.</w:t>
      </w:r>
    </w:p>
    <w:p w14:paraId="160AF6AA" w14:textId="77777777" w:rsidR="00D44F7E" w:rsidRDefault="00D44F7E" w:rsidP="00D44F7E"/>
    <w:p w14:paraId="3DA58D7B" w14:textId="77777777" w:rsidR="00D44F7E" w:rsidRDefault="00D44F7E" w:rsidP="00D44F7E">
      <w:r>
        <w:t xml:space="preserve">Un ejemplo de aplicación de contador con un circuito integrado de la ley de Watt es la implementación de un contador de tiempo para un temporizador digital. En este caso, se utiliza un chip de la ley de Watt que incluye un contador binario de 4 bits y se conecta a un </w:t>
      </w:r>
      <w:proofErr w:type="spellStart"/>
      <w:r>
        <w:t>display</w:t>
      </w:r>
      <w:proofErr w:type="spellEnd"/>
      <w:r>
        <w:t xml:space="preserve"> LED de 7 segmentos. El contador cuenta pulsos de reloj generados por un oscilador de cristal y se actualiza cada segundo para mostrar el tiempo transcurrido en el </w:t>
      </w:r>
      <w:proofErr w:type="spellStart"/>
      <w:r>
        <w:t>display</w:t>
      </w:r>
      <w:proofErr w:type="spellEnd"/>
      <w:r>
        <w:t xml:space="preserve"> LED. El diseño del circuito implica la selección del </w:t>
      </w:r>
      <w:r>
        <w:lastRenderedPageBreak/>
        <w:t xml:space="preserve">chip adecuado, la conexión del chip al </w:t>
      </w:r>
      <w:proofErr w:type="spellStart"/>
      <w:r>
        <w:t>display</w:t>
      </w:r>
      <w:proofErr w:type="spellEnd"/>
      <w:r>
        <w:t xml:space="preserve"> LED y la programación del chip para contar pulsos y actualizar el </w:t>
      </w:r>
      <w:proofErr w:type="spellStart"/>
      <w:r>
        <w:t>display</w:t>
      </w:r>
      <w:proofErr w:type="spellEnd"/>
      <w:r>
        <w:t xml:space="preserve"> LED.</w:t>
      </w:r>
    </w:p>
    <w:p w14:paraId="13318A98" w14:textId="77777777" w:rsidR="00D44F7E" w:rsidRDefault="00D44F7E" w:rsidP="00D44F7E"/>
    <w:p w14:paraId="5CA7827C" w14:textId="5AB3EE0B" w:rsidR="00D44F7E" w:rsidRDefault="00D44F7E" w:rsidP="00D44F7E">
      <w:r>
        <w:t>En resumen, las aplicaciones de contadores con circuitos integrados de la ley de Watt son variadas y amplias. Estos chips permiten la implementación de contadores y otros circuitos digitales complejos y de alta velocidad con un alto grado de eficiencia y precisión. La selección adecuada del chip y el diseño cuidadoso del circuito son fundamentales para lograr un rendimiento óptimo del contador.</w:t>
      </w:r>
    </w:p>
    <w:p w14:paraId="2145B9AC" w14:textId="77777777" w:rsidR="00D44F7E" w:rsidRPr="007374EB" w:rsidRDefault="00D44F7E" w:rsidP="00D44F7E"/>
    <w:p w14:paraId="0AF0C12C" w14:textId="43BFFAEE" w:rsidR="00D44F7E" w:rsidRDefault="00D44F7E" w:rsidP="00D44F7E">
      <w:pPr>
        <w:pStyle w:val="Ttulo2"/>
      </w:pPr>
      <w:bookmarkStart w:id="22" w:name="_Toc130202308"/>
      <w:bookmarkStart w:id="23" w:name="_Toc160444151"/>
      <w:r w:rsidRPr="00ED6889">
        <w:t>Registros</w:t>
      </w:r>
      <w:bookmarkEnd w:id="22"/>
      <w:bookmarkEnd w:id="23"/>
    </w:p>
    <w:p w14:paraId="370A5B9F" w14:textId="77777777" w:rsidR="00854AAB" w:rsidRPr="00854AAB" w:rsidRDefault="00854AAB" w:rsidP="00854AAB"/>
    <w:p w14:paraId="512F659D" w14:textId="77777777" w:rsidR="00D44F7E" w:rsidRDefault="00D44F7E" w:rsidP="00D44F7E">
      <w:pPr>
        <w:pStyle w:val="Ttulo3"/>
        <w:rPr>
          <w:rFonts w:eastAsia="Calibri"/>
        </w:rPr>
      </w:pPr>
      <w:bookmarkStart w:id="24" w:name="_Toc130202309"/>
      <w:bookmarkStart w:id="25" w:name="_Toc160444152"/>
      <w:r w:rsidRPr="00ED6889">
        <w:rPr>
          <w:rFonts w:eastAsia="Calibri"/>
        </w:rPr>
        <w:t>Definición</w:t>
      </w:r>
      <w:bookmarkEnd w:id="24"/>
      <w:bookmarkEnd w:id="25"/>
    </w:p>
    <w:p w14:paraId="225A0D75" w14:textId="77777777" w:rsidR="00D44F7E" w:rsidRDefault="00D44F7E" w:rsidP="00D44F7E">
      <w:r>
        <w:t xml:space="preserve">En el ámbito de la electrónica, un registro es un circuito que puede almacenar y manipular datos binarios. Los registros se componen de biestables o </w:t>
      </w:r>
      <w:proofErr w:type="spellStart"/>
      <w:r>
        <w:t>flip-flops</w:t>
      </w:r>
      <w:proofErr w:type="spellEnd"/>
      <w:r>
        <w:t>, que son dispositivos capaces de mantener un estado lógico (0 o 1) hasta que se cambia por una señal de entrada. Los registros pueden tener diferentes funciones, como almacenar información temporalmente, desplazar bits a la izquierda o a la derecha, rotar bits o realizar operaciones aritméticas o lógicas.</w:t>
      </w:r>
    </w:p>
    <w:p w14:paraId="73C2F7AD" w14:textId="77777777" w:rsidR="00D44F7E" w:rsidRDefault="00D44F7E" w:rsidP="00D44F7E"/>
    <w:p w14:paraId="19A48E34" w14:textId="77777777" w:rsidR="00D44F7E" w:rsidRDefault="00D44F7E" w:rsidP="00D44F7E">
      <w:r>
        <w:t>Un ejemplo de registro en electrónica es el registro de desplazamiento, que es un tipo de registro que puede mover los datos almacenados en una dirección determinada. El registro de desplazamiento tiene una entrada serie y una salida serie, y cada vez que recibe un pulso de reloj, los datos se desplazan un bit hacia la salida. El registro de desplazamiento se usa para convertir datos serie en paralelo o viceversa, o para generar secuencias de bits.</w:t>
      </w:r>
    </w:p>
    <w:p w14:paraId="58F01929" w14:textId="77777777" w:rsidR="00D44F7E" w:rsidRPr="00886957" w:rsidRDefault="00D44F7E" w:rsidP="00D44F7E"/>
    <w:p w14:paraId="0E02238C" w14:textId="77777777" w:rsidR="00D44F7E" w:rsidRDefault="00D44F7E" w:rsidP="00D44F7E">
      <w:pPr>
        <w:pStyle w:val="Ttulo3"/>
        <w:rPr>
          <w:rFonts w:eastAsia="Calibri"/>
        </w:rPr>
      </w:pPr>
      <w:bookmarkStart w:id="26" w:name="_Toc130202310"/>
      <w:bookmarkStart w:id="27" w:name="_Toc160444153"/>
      <w:r w:rsidRPr="00ED6889">
        <w:rPr>
          <w:rFonts w:eastAsia="Calibri"/>
        </w:rPr>
        <w:lastRenderedPageBreak/>
        <w:t>Clasificación</w:t>
      </w:r>
      <w:bookmarkEnd w:id="26"/>
      <w:bookmarkEnd w:id="27"/>
    </w:p>
    <w:p w14:paraId="27551E6A" w14:textId="3300F4A6" w:rsidR="00D44F7E" w:rsidRDefault="00D44F7E" w:rsidP="00D44F7E">
      <w:r>
        <w:t>Los registros en electrónica se pueden clasificar según diferentes criterios, como el tipo de datos que almacenan, la forma en que se accede a ellos o la función que realizan. Algunas posibles clasificaciones son:</w:t>
      </w:r>
    </w:p>
    <w:p w14:paraId="077C9910" w14:textId="77777777" w:rsidR="00D44F7E" w:rsidRDefault="00D44F7E" w:rsidP="00D44F7E">
      <w:pPr>
        <w:pStyle w:val="Prrafodelista"/>
        <w:numPr>
          <w:ilvl w:val="0"/>
          <w:numId w:val="2"/>
        </w:numPr>
      </w:pPr>
      <w:r w:rsidRPr="00E4376C">
        <w:rPr>
          <w:b/>
          <w:bCs/>
        </w:rPr>
        <w:t>Según el tipo de datos</w:t>
      </w:r>
      <w:r>
        <w:t>: se pueden distinguir registros de datos, que almacenan números enteros o binarios; registros de memoria, que almacenan direcciones de memoria; registros de propósito general, que pueden guardar tanto datos como direcciones; y registros de coma flotante, que almacenan datos en formato de coma flotante.</w:t>
      </w:r>
    </w:p>
    <w:p w14:paraId="5208A90B" w14:textId="77777777" w:rsidR="00D44F7E" w:rsidRDefault="00D44F7E" w:rsidP="00D44F7E">
      <w:pPr>
        <w:pStyle w:val="Prrafodelista"/>
        <w:numPr>
          <w:ilvl w:val="0"/>
          <w:numId w:val="2"/>
        </w:numPr>
      </w:pPr>
      <w:r w:rsidRPr="00D6717C">
        <w:rPr>
          <w:b/>
          <w:bCs/>
        </w:rPr>
        <w:t>Según el modo de acceso</w:t>
      </w:r>
      <w:r>
        <w:t>: se pueden diferenciar registros serie, que reciben y envían los datos bit a bit por una sola línea; y registros paralelos, que reciben y envían los datos por varias líneas simultáneamente2.</w:t>
      </w:r>
    </w:p>
    <w:p w14:paraId="3149E79C" w14:textId="77777777" w:rsidR="00D44F7E" w:rsidRDefault="00D44F7E" w:rsidP="00D44F7E">
      <w:pPr>
        <w:pStyle w:val="Prrafodelista"/>
        <w:numPr>
          <w:ilvl w:val="0"/>
          <w:numId w:val="2"/>
        </w:numPr>
      </w:pPr>
      <w:r w:rsidRPr="00D6717C">
        <w:rPr>
          <w:b/>
          <w:bCs/>
        </w:rPr>
        <w:t>Según la función</w:t>
      </w:r>
      <w:r>
        <w:t>: se pueden clasificar registros de almacenamiento, que guardan información temporalmente sin modificarla; registros de desplazamiento, que mueven los datos almacenados en una dirección determinada; registros de rotación, que giran los bits almacenados circularmente; y registros aritmético-lógicos (ALU), que realizan operaciones aritméticas o lógicas con los datos almacenados.</w:t>
      </w:r>
    </w:p>
    <w:p w14:paraId="7B4712A0" w14:textId="77777777" w:rsidR="00D44F7E" w:rsidRPr="00886957" w:rsidRDefault="00D44F7E" w:rsidP="00D44F7E"/>
    <w:p w14:paraId="70A284D9" w14:textId="77777777" w:rsidR="00D44F7E" w:rsidRDefault="00D44F7E" w:rsidP="00D44F7E">
      <w:pPr>
        <w:pStyle w:val="Ttulo3"/>
        <w:rPr>
          <w:rFonts w:eastAsia="Calibri"/>
        </w:rPr>
      </w:pPr>
      <w:bookmarkStart w:id="28" w:name="_Toc130202311"/>
      <w:bookmarkStart w:id="29" w:name="_Toc160444154"/>
      <w:r w:rsidRPr="00ED6889">
        <w:rPr>
          <w:rFonts w:eastAsia="Calibri"/>
        </w:rPr>
        <w:t>tipos de registros</w:t>
      </w:r>
      <w:bookmarkEnd w:id="28"/>
      <w:bookmarkEnd w:id="29"/>
    </w:p>
    <w:p w14:paraId="23BF1BE1" w14:textId="731383E1" w:rsidR="00D44F7E" w:rsidRDefault="00D44F7E" w:rsidP="00D44F7E">
      <w:r>
        <w:t>Los tipos de registros en electrónica se pueden agrupar según el tipo de datos que almacenan, el modo de acceso a ellos o la función que realizan. Algunos ejemplos de cada grupo son:</w:t>
      </w:r>
    </w:p>
    <w:p w14:paraId="759D564F" w14:textId="77777777" w:rsidR="00D44F7E" w:rsidRDefault="00D44F7E" w:rsidP="00D44F7E">
      <w:pPr>
        <w:pStyle w:val="Prrafodelista"/>
        <w:numPr>
          <w:ilvl w:val="0"/>
          <w:numId w:val="3"/>
        </w:numPr>
      </w:pPr>
      <w:r w:rsidRPr="00D6717C">
        <w:rPr>
          <w:b/>
          <w:bCs/>
        </w:rPr>
        <w:t>Según el tipo de datos</w:t>
      </w:r>
      <w:r>
        <w:t>: se pueden distinguir registros lógicos, que almacenan números binarios; registros de memoria, que almacenan direcciones de memoria; registros de propósito general, que pueden guardar tanto datos como direcciones; y registros de coma flotante, que almacenan datos en formato de coma flotante.</w:t>
      </w:r>
    </w:p>
    <w:p w14:paraId="30051128" w14:textId="77777777" w:rsidR="00D44F7E" w:rsidRDefault="00D44F7E" w:rsidP="00D44F7E">
      <w:pPr>
        <w:pStyle w:val="Prrafodelista"/>
        <w:numPr>
          <w:ilvl w:val="0"/>
          <w:numId w:val="3"/>
        </w:numPr>
      </w:pPr>
      <w:r w:rsidRPr="00D6717C">
        <w:rPr>
          <w:b/>
          <w:bCs/>
        </w:rPr>
        <w:lastRenderedPageBreak/>
        <w:t>Según el modo de acceso</w:t>
      </w:r>
      <w:r>
        <w:t>: se pueden diferenciar registros serie, que reciben y envían los datos bit a bit por una sola línea; y registros paralelos, que reciben y envían los datos por varias líneas simultáneamente.</w:t>
      </w:r>
    </w:p>
    <w:p w14:paraId="4D6FFA21" w14:textId="77777777" w:rsidR="00D44F7E" w:rsidRDefault="00D44F7E" w:rsidP="00D44F7E">
      <w:pPr>
        <w:pStyle w:val="Prrafodelista"/>
        <w:numPr>
          <w:ilvl w:val="0"/>
          <w:numId w:val="3"/>
        </w:numPr>
      </w:pPr>
      <w:r w:rsidRPr="00D6717C">
        <w:rPr>
          <w:b/>
          <w:bCs/>
        </w:rPr>
        <w:t>Según la función</w:t>
      </w:r>
      <w:r>
        <w:t>: se pueden clasificar registros de almacenamiento, que guardan información temporalmente sin modificarla; registros de desplazamiento, que mueven los datos almacenados en una dirección determinada; registros de rotación, que giran los bits almacenados circularmente; y registros aritmético-lógicos (ALU), que realizan operaciones aritméticas o lógicas con los datos almacenados.</w:t>
      </w:r>
    </w:p>
    <w:p w14:paraId="5BDBB295" w14:textId="77777777" w:rsidR="00D44F7E" w:rsidRDefault="00D44F7E" w:rsidP="00D44F7E"/>
    <w:p w14:paraId="165EDBDE" w14:textId="77777777" w:rsidR="00D44F7E" w:rsidRDefault="00D44F7E" w:rsidP="00D44F7E">
      <w:r>
        <w:t>Los registros tienen diversas aplicaciones en la electrónica digital, como la conversión entre formatos serie y paralelo, la generación de secuencias binarias, el control del tiempo o la ejecución de cálculos</w:t>
      </w:r>
    </w:p>
    <w:p w14:paraId="5025900A" w14:textId="77777777" w:rsidR="00D44F7E" w:rsidRPr="00E60822" w:rsidRDefault="00D44F7E" w:rsidP="00D44F7E"/>
    <w:p w14:paraId="4C13B8E8" w14:textId="77777777" w:rsidR="00D44F7E" w:rsidRDefault="00D44F7E" w:rsidP="00D44F7E">
      <w:pPr>
        <w:pStyle w:val="Ttulo3"/>
      </w:pPr>
      <w:bookmarkStart w:id="30" w:name="_Toc130202312"/>
      <w:bookmarkStart w:id="31" w:name="_Toc160444155"/>
      <w:r w:rsidRPr="00ED6889">
        <w:rPr>
          <w:rFonts w:eastAsia="Calibri"/>
        </w:rPr>
        <w:t xml:space="preserve">Implementación de registros usando </w:t>
      </w:r>
      <w:proofErr w:type="spellStart"/>
      <w:r>
        <w:rPr>
          <w:rFonts w:eastAsia="Calibri"/>
        </w:rPr>
        <w:t>CI’</w:t>
      </w:r>
      <w:r w:rsidRPr="00ED6889">
        <w:rPr>
          <w:rFonts w:eastAsia="Calibri"/>
        </w:rPr>
        <w:t>s</w:t>
      </w:r>
      <w:proofErr w:type="spellEnd"/>
      <w:r w:rsidRPr="00ED6889">
        <w:rPr>
          <w:rFonts w:eastAsia="Calibri"/>
        </w:rPr>
        <w:t>.</w:t>
      </w:r>
      <w:bookmarkEnd w:id="30"/>
      <w:bookmarkEnd w:id="31"/>
    </w:p>
    <w:p w14:paraId="2BA97DFD" w14:textId="77777777" w:rsidR="00D44F7E" w:rsidRDefault="00D44F7E" w:rsidP="00D44F7E">
      <w:pPr>
        <w:contextualSpacing/>
      </w:pPr>
      <w:r>
        <w:t xml:space="preserve">La implementación de registros usando </w:t>
      </w:r>
      <w:proofErr w:type="spellStart"/>
      <w:r>
        <w:t>CIs</w:t>
      </w:r>
      <w:proofErr w:type="spellEnd"/>
      <w:r>
        <w:t xml:space="preserve"> en electrónica se refiere al uso de circuitos integrados (</w:t>
      </w:r>
      <w:proofErr w:type="spellStart"/>
      <w:r>
        <w:t>CIs</w:t>
      </w:r>
      <w:proofErr w:type="spellEnd"/>
      <w:r>
        <w:t xml:space="preserve">) para crear, almacenar y manipular datos binarios en forma de registros. Un registro es un conjunto de biestables o </w:t>
      </w:r>
      <w:proofErr w:type="spellStart"/>
      <w:r>
        <w:t>flip-flops</w:t>
      </w:r>
      <w:proofErr w:type="spellEnd"/>
      <w:r>
        <w:t xml:space="preserve"> que pueden guardar un bit cada uno. Un CI es un dispositivo electrónico que contiene varios componentes como transistores, resistencias y capacitores en un solo chip.</w:t>
      </w:r>
    </w:p>
    <w:p w14:paraId="2053275B" w14:textId="77777777" w:rsidR="00D44F7E" w:rsidRDefault="00D44F7E" w:rsidP="00D44F7E">
      <w:pPr>
        <w:contextualSpacing/>
      </w:pPr>
    </w:p>
    <w:p w14:paraId="31199CBC" w14:textId="77777777" w:rsidR="00D44F7E" w:rsidRDefault="00D44F7E" w:rsidP="00D44F7E">
      <w:pPr>
        <w:contextualSpacing/>
      </w:pPr>
      <w:r>
        <w:t xml:space="preserve">Un ejemplo de implementación de registros usando </w:t>
      </w:r>
      <w:proofErr w:type="spellStart"/>
      <w:r>
        <w:t>CIs</w:t>
      </w:r>
      <w:proofErr w:type="spellEnd"/>
      <w:r>
        <w:t xml:space="preserve"> en electrónica es el caso de los biestables, que son circuitos que pueden mantener dos estados lógicos diferentes (0 o 1) y cambiar entre ellos según las señales de entrada. Los biestables se pueden clasificar según su modo de funcionamiento en JK, RS, D y T. Cada uno tiene sus propias características y aplicaciones3.</w:t>
      </w:r>
    </w:p>
    <w:p w14:paraId="3E9EA77F" w14:textId="77777777" w:rsidR="00D44F7E" w:rsidRDefault="00D44F7E" w:rsidP="00D44F7E">
      <w:pPr>
        <w:contextualSpacing/>
      </w:pPr>
    </w:p>
    <w:p w14:paraId="678C8CC0" w14:textId="77777777" w:rsidR="00D44F7E" w:rsidRDefault="00D44F7E" w:rsidP="00D44F7E">
      <w:pPr>
        <w:contextualSpacing/>
      </w:pPr>
      <w:r>
        <w:t xml:space="preserve">Otro ejemplo es el caso de los contadores, que son circuitos que pueden incrementar o decrementar un valor binario almacenado en un registro según una señal de reloj. </w:t>
      </w:r>
      <w:r>
        <w:lastRenderedPageBreak/>
        <w:t>Los contadores se pueden diseñar usando biestables JK o D conectados en cascada. Los contadores se pueden usar para medir el tiempo, la frecuencia o la posición.</w:t>
      </w:r>
    </w:p>
    <w:p w14:paraId="160084E2" w14:textId="77777777" w:rsidR="00D44F7E" w:rsidRDefault="00D44F7E" w:rsidP="00D44F7E">
      <w:pPr>
        <w:contextualSpacing/>
      </w:pPr>
    </w:p>
    <w:p w14:paraId="60F6B8B8" w14:textId="77777777" w:rsidR="002117E6"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31E21506" wp14:editId="494D504F">
                <wp:simplePos x="0" y="0"/>
                <wp:positionH relativeFrom="column">
                  <wp:posOffset>-307340</wp:posOffset>
                </wp:positionH>
                <wp:positionV relativeFrom="paragraph">
                  <wp:posOffset>347345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0E5E76" w14:textId="77777777" w:rsidR="006D7C25" w:rsidRPr="00D904A7" w:rsidRDefault="006D7C25" w:rsidP="006D7C25">
                              <w:pPr>
                                <w:pStyle w:val="Ttulo1"/>
                              </w:pPr>
                              <w:bookmarkStart w:id="32" w:name="_Toc160444156"/>
                              <w:r w:rsidRPr="006D7C25">
                                <w:t>Bibliografía y Webgrafía</w:t>
                              </w:r>
                              <w:bookmarkEnd w:id="32"/>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1E21506" id="Grupo 51" o:spid="_x0000_s1043" style="position:absolute;left:0;text-align:left;margin-left:-24.2pt;margin-top:27.3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3E0E5E76" w14:textId="77777777" w:rsidR="006D7C25" w:rsidRPr="00D904A7" w:rsidRDefault="006D7C25" w:rsidP="006D7C25">
                        <w:pPr>
                          <w:pStyle w:val="Ttulo1"/>
                        </w:pPr>
                        <w:bookmarkStart w:id="33" w:name="_Toc160444156"/>
                        <w:r w:rsidRPr="006D7C25">
                          <w:t>Bibliografía y Webgrafía</w:t>
                        </w:r>
                        <w:bookmarkEnd w:id="33"/>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74195E28" w14:textId="77777777" w:rsidR="002117E6" w:rsidRDefault="002117E6" w:rsidP="00A76AA1">
      <w:pPr>
        <w:contextualSpacing/>
      </w:pPr>
    </w:p>
    <w:p w14:paraId="0C3E1347" w14:textId="77777777" w:rsidR="002117E6" w:rsidRDefault="002117E6" w:rsidP="00A76AA1">
      <w:pPr>
        <w:contextualSpacing/>
      </w:pPr>
    </w:p>
    <w:p w14:paraId="44765040" w14:textId="77777777" w:rsidR="00AB2DF6" w:rsidRDefault="00AB2DF6" w:rsidP="00A76AA1">
      <w:pPr>
        <w:contextualSpacing/>
      </w:pPr>
    </w:p>
    <w:p w14:paraId="7BE7C9F6" w14:textId="77777777" w:rsidR="00D6717C" w:rsidRDefault="00D6717C" w:rsidP="00D6717C">
      <w:pPr>
        <w:contextualSpacing/>
      </w:pPr>
      <w:r w:rsidRPr="00BE6219">
        <w:t>Floyd, T. L. (2011). Fundamentos de circuitos digitales. Pearson Educación.</w:t>
      </w:r>
    </w:p>
    <w:p w14:paraId="063BED96" w14:textId="77777777" w:rsidR="00D6717C" w:rsidRDefault="00D6717C" w:rsidP="00D6717C">
      <w:pPr>
        <w:contextualSpacing/>
      </w:pPr>
      <w:proofErr w:type="spellStart"/>
      <w:r w:rsidRPr="00215B4B">
        <w:t>Kleitz</w:t>
      </w:r>
      <w:proofErr w:type="spellEnd"/>
      <w:r w:rsidRPr="00215B4B">
        <w:t>, W. (2016). Electrónica digital: Introducción a los sistemas digitales. Pearson Educación.</w:t>
      </w:r>
    </w:p>
    <w:p w14:paraId="441659DA" w14:textId="77777777" w:rsidR="00D6717C" w:rsidRDefault="00D6717C" w:rsidP="00D6717C">
      <w:pPr>
        <w:contextualSpacing/>
      </w:pPr>
      <w:r w:rsidRPr="0060317E">
        <w:t>Silveira, L. M. (2004). Circuitos lógicos programables y máquinas de estado. Ra-Ma.</w:t>
      </w:r>
    </w:p>
    <w:p w14:paraId="2881C92D" w14:textId="77777777" w:rsidR="00D6717C" w:rsidRDefault="00D6717C" w:rsidP="00D6717C">
      <w:pPr>
        <w:contextualSpacing/>
      </w:pPr>
      <w:r w:rsidRPr="002B3273">
        <w:t>Harris, D., &amp; Harris, S. (2008). Diseño digital: Contadores, registros y secuenciadores. Pearson Educación.</w:t>
      </w:r>
    </w:p>
    <w:p w14:paraId="160F9A0B" w14:textId="77777777" w:rsidR="00D6717C" w:rsidRDefault="00D6717C" w:rsidP="00D6717C">
      <w:pPr>
        <w:contextualSpacing/>
      </w:pPr>
      <w:r w:rsidRPr="00D27C3E">
        <w:t>Aguilera, J. A. (2007). Sistemas digitales: principios y aplicaciones. McGraw-Hill Interamericana.</w:t>
      </w:r>
    </w:p>
    <w:p w14:paraId="6F95518A" w14:textId="77777777" w:rsidR="00D6717C" w:rsidRDefault="00D6717C" w:rsidP="00D6717C">
      <w:pPr>
        <w:contextualSpacing/>
      </w:pPr>
      <w:r w:rsidRPr="00B627D0">
        <w:t>Morris Mano, M. (2007). Diseño digital: con una introducción a la verificación por computadora. Pearson Educación.</w:t>
      </w:r>
    </w:p>
    <w:p w14:paraId="09F18FB4" w14:textId="12F17D43" w:rsidR="00AB2DF6" w:rsidRDefault="00AB2DF6" w:rsidP="00A76AA1">
      <w:pPr>
        <w:contextualSpacing/>
      </w:pPr>
    </w:p>
    <w:p w14:paraId="555F2A43" w14:textId="3EE52BA6" w:rsidR="00D6717C" w:rsidRDefault="00D6717C" w:rsidP="00A76AA1">
      <w:pPr>
        <w:contextualSpacing/>
      </w:pPr>
    </w:p>
    <w:p w14:paraId="78C85AF0" w14:textId="3955AF03" w:rsidR="00D6717C" w:rsidRDefault="00D6717C" w:rsidP="00A76AA1">
      <w:pPr>
        <w:contextualSpacing/>
      </w:pPr>
    </w:p>
    <w:p w14:paraId="2727C974" w14:textId="3C6825EE" w:rsidR="00D6717C" w:rsidRDefault="00D6717C" w:rsidP="00A76AA1">
      <w:pPr>
        <w:contextualSpacing/>
      </w:pPr>
    </w:p>
    <w:p w14:paraId="0283FD8C" w14:textId="1CA28E6C" w:rsidR="00D6717C" w:rsidRDefault="00D6717C" w:rsidP="00A76AA1">
      <w:pPr>
        <w:contextualSpacing/>
      </w:pPr>
    </w:p>
    <w:p w14:paraId="233E7F4F" w14:textId="2FA6BB6A" w:rsidR="00D6717C" w:rsidRDefault="00D6717C" w:rsidP="00A76AA1">
      <w:pPr>
        <w:contextualSpacing/>
      </w:pPr>
    </w:p>
    <w:p w14:paraId="2A709073" w14:textId="3B62556F" w:rsidR="00D6717C" w:rsidRDefault="00D6717C" w:rsidP="00A76AA1">
      <w:pPr>
        <w:contextualSpacing/>
      </w:pPr>
    </w:p>
    <w:p w14:paraId="46744C01" w14:textId="7694A38B" w:rsidR="00D6717C" w:rsidRDefault="00D6717C" w:rsidP="00A76AA1">
      <w:pPr>
        <w:contextualSpacing/>
      </w:pPr>
    </w:p>
    <w:p w14:paraId="3F52FBE4" w14:textId="6D961EFC" w:rsidR="00D6717C" w:rsidRDefault="00D6717C" w:rsidP="00A76AA1">
      <w:pPr>
        <w:contextualSpacing/>
      </w:pPr>
    </w:p>
    <w:p w14:paraId="332F9C7D" w14:textId="77777777" w:rsidR="00D6717C" w:rsidRDefault="00D6717C" w:rsidP="00A76AA1">
      <w:pPr>
        <w:contextualSpacing/>
      </w:pPr>
    </w:p>
    <w:p w14:paraId="1322A7D0" w14:textId="77777777" w:rsidR="00AB2DF6" w:rsidRDefault="00AB2DF6" w:rsidP="00A76AA1">
      <w:pPr>
        <w:contextualSpacing/>
      </w:pPr>
    </w:p>
    <w:p w14:paraId="338C8B9D" w14:textId="77777777" w:rsidR="00AB2DF6" w:rsidRDefault="00AB2DF6" w:rsidP="00A76AA1">
      <w:pPr>
        <w:contextualSpacing/>
      </w:pPr>
    </w:p>
    <w:p w14:paraId="31D4D097" w14:textId="77777777" w:rsidR="00AB2DF6" w:rsidRDefault="00AB2DF6" w:rsidP="00A76AA1">
      <w:pPr>
        <w:contextualSpacing/>
      </w:pPr>
    </w:p>
    <w:p w14:paraId="4C53006E"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360ECB54" wp14:editId="15C7FF4B">
                <wp:simplePos x="0" y="0"/>
                <wp:positionH relativeFrom="column">
                  <wp:posOffset>-384810</wp:posOffset>
                </wp:positionH>
                <wp:positionV relativeFrom="paragraph">
                  <wp:posOffset>-156210</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E9EC48" w14:textId="77777777" w:rsidR="006D7C25" w:rsidRPr="00D904A7" w:rsidRDefault="006D7C25" w:rsidP="006D7C25">
                              <w:pPr>
                                <w:pStyle w:val="Ttulo1"/>
                              </w:pPr>
                              <w:bookmarkStart w:id="34" w:name="_Toc160444157"/>
                              <w:r w:rsidRPr="006D7C25">
                                <w:t>Glosario</w:t>
                              </w:r>
                              <w:bookmarkEnd w:id="34"/>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60ECB54" id="Grupo 57" o:spid="_x0000_s1048" style="position:absolute;left:0;text-align:left;margin-left:-30.3pt;margin-top:-12.3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70E9EC48" w14:textId="77777777" w:rsidR="006D7C25" w:rsidRPr="00D904A7" w:rsidRDefault="006D7C25" w:rsidP="006D7C25">
                        <w:pPr>
                          <w:pStyle w:val="Ttulo1"/>
                        </w:pPr>
                        <w:bookmarkStart w:id="35" w:name="_Toc160444157"/>
                        <w:r w:rsidRPr="006D7C25">
                          <w:t>Glosario</w:t>
                        </w:r>
                        <w:bookmarkEnd w:id="35"/>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2744520E" w14:textId="77777777" w:rsidR="00AB2DF6" w:rsidRDefault="00AB2DF6" w:rsidP="00A76AA1">
      <w:pPr>
        <w:tabs>
          <w:tab w:val="left" w:pos="1305"/>
        </w:tabs>
        <w:contextualSpacing/>
      </w:pPr>
    </w:p>
    <w:p w14:paraId="138C9F06" w14:textId="77777777" w:rsidR="00D6717C" w:rsidRDefault="00D6717C" w:rsidP="00D6717C">
      <w:pPr>
        <w:pStyle w:val="Prrafodelista"/>
        <w:numPr>
          <w:ilvl w:val="0"/>
          <w:numId w:val="6"/>
        </w:numPr>
        <w:tabs>
          <w:tab w:val="left" w:pos="1305"/>
        </w:tabs>
      </w:pPr>
      <w:r w:rsidRPr="00D6717C">
        <w:rPr>
          <w:b/>
          <w:bCs/>
        </w:rPr>
        <w:t>Bit</w:t>
      </w:r>
      <w:r>
        <w:t>: unidad mínima de información que puede tomar dos valores: 0 o 1.</w:t>
      </w:r>
    </w:p>
    <w:p w14:paraId="14BD6C18" w14:textId="77777777" w:rsidR="00D6717C" w:rsidRDefault="00D6717C" w:rsidP="00D6717C">
      <w:pPr>
        <w:pStyle w:val="Prrafodelista"/>
        <w:numPr>
          <w:ilvl w:val="0"/>
          <w:numId w:val="6"/>
        </w:numPr>
        <w:tabs>
          <w:tab w:val="left" w:pos="1305"/>
        </w:tabs>
      </w:pPr>
      <w:r w:rsidRPr="00D6717C">
        <w:rPr>
          <w:b/>
          <w:bCs/>
        </w:rPr>
        <w:t>Circuito secuencial</w:t>
      </w:r>
      <w:r>
        <w:t>: circuito que tiene memoria y cuyo comportamiento depende del estado actual y de las entradas anteriores.</w:t>
      </w:r>
    </w:p>
    <w:p w14:paraId="41E89010" w14:textId="77777777" w:rsidR="00D6717C" w:rsidRDefault="00D6717C" w:rsidP="00D6717C">
      <w:pPr>
        <w:pStyle w:val="Prrafodelista"/>
        <w:numPr>
          <w:ilvl w:val="0"/>
          <w:numId w:val="6"/>
        </w:numPr>
        <w:tabs>
          <w:tab w:val="left" w:pos="1305"/>
        </w:tabs>
      </w:pPr>
      <w:r w:rsidRPr="00D6717C">
        <w:rPr>
          <w:b/>
          <w:bCs/>
        </w:rPr>
        <w:t>Compuerta lógica</w:t>
      </w:r>
      <w:r>
        <w:t>: dispositivo electrónico que realiza una operación lógica con dos o más señales binarias de entrada y produce una señal binaria de salida.</w:t>
      </w:r>
    </w:p>
    <w:p w14:paraId="11EB8A43" w14:textId="77777777" w:rsidR="00D6717C" w:rsidRDefault="00D6717C" w:rsidP="00D6717C">
      <w:pPr>
        <w:pStyle w:val="Prrafodelista"/>
        <w:numPr>
          <w:ilvl w:val="0"/>
          <w:numId w:val="6"/>
        </w:numPr>
        <w:tabs>
          <w:tab w:val="left" w:pos="1305"/>
        </w:tabs>
      </w:pPr>
      <w:proofErr w:type="spellStart"/>
      <w:r w:rsidRPr="00D6717C">
        <w:rPr>
          <w:b/>
          <w:bCs/>
        </w:rPr>
        <w:t>Flip-flop</w:t>
      </w:r>
      <w:proofErr w:type="spellEnd"/>
      <w:r>
        <w:t>: circuito secuencial que puede almacenar y manipular un bit de información. Puede tomar dos estados estables: 0 o 1.</w:t>
      </w:r>
    </w:p>
    <w:p w14:paraId="1423D4A7" w14:textId="77777777" w:rsidR="00D6717C" w:rsidRDefault="00D6717C" w:rsidP="00D6717C">
      <w:pPr>
        <w:pStyle w:val="Prrafodelista"/>
        <w:numPr>
          <w:ilvl w:val="0"/>
          <w:numId w:val="6"/>
        </w:numPr>
        <w:tabs>
          <w:tab w:val="left" w:pos="1305"/>
        </w:tabs>
      </w:pPr>
      <w:proofErr w:type="spellStart"/>
      <w:r w:rsidRPr="00D6717C">
        <w:rPr>
          <w:b/>
          <w:bCs/>
        </w:rPr>
        <w:t>Flip-flop</w:t>
      </w:r>
      <w:proofErr w:type="spellEnd"/>
      <w:r w:rsidRPr="00D6717C">
        <w:rPr>
          <w:b/>
          <w:bCs/>
        </w:rPr>
        <w:t xml:space="preserve"> RS</w:t>
      </w:r>
      <w:r>
        <w:t xml:space="preserve">: </w:t>
      </w:r>
      <w:proofErr w:type="spellStart"/>
      <w:r>
        <w:t>flip-flop</w:t>
      </w:r>
      <w:proofErr w:type="spellEnd"/>
      <w:r>
        <w:t xml:space="preserve"> que tiene dos entradas: S (set) y R (</w:t>
      </w:r>
      <w:proofErr w:type="spellStart"/>
      <w:r>
        <w:t>reset</w:t>
      </w:r>
      <w:proofErr w:type="spellEnd"/>
      <w:r>
        <w:t xml:space="preserve">), y dos salidas: Q y Q’. El estado del </w:t>
      </w:r>
      <w:proofErr w:type="spellStart"/>
      <w:r>
        <w:t>flip-flop</w:t>
      </w:r>
      <w:proofErr w:type="spellEnd"/>
      <w:r>
        <w:t xml:space="preserve"> cambia cuando una de las entradas es 1 y la otra es 0. Si ambas entradas son 0, el estado se mantiene. Si ambas entradas son 1, el estado es indeterminado.</w:t>
      </w:r>
    </w:p>
    <w:p w14:paraId="3DA1D9DE" w14:textId="77777777" w:rsidR="00D6717C" w:rsidRDefault="00D6717C" w:rsidP="00D6717C">
      <w:pPr>
        <w:pStyle w:val="Prrafodelista"/>
        <w:numPr>
          <w:ilvl w:val="0"/>
          <w:numId w:val="6"/>
        </w:numPr>
        <w:tabs>
          <w:tab w:val="left" w:pos="1305"/>
        </w:tabs>
      </w:pPr>
      <w:proofErr w:type="spellStart"/>
      <w:r w:rsidRPr="003A63E7">
        <w:rPr>
          <w:b/>
          <w:bCs/>
        </w:rPr>
        <w:t>Flip-flop</w:t>
      </w:r>
      <w:proofErr w:type="spellEnd"/>
      <w:r w:rsidRPr="003A63E7">
        <w:rPr>
          <w:b/>
          <w:bCs/>
        </w:rPr>
        <w:t xml:space="preserve"> JK</w:t>
      </w:r>
      <w:r>
        <w:t xml:space="preserve">: </w:t>
      </w:r>
      <w:proofErr w:type="spellStart"/>
      <w:r>
        <w:t>flip-flop</w:t>
      </w:r>
      <w:proofErr w:type="spellEnd"/>
      <w:r>
        <w:t xml:space="preserve"> que tiene dos entradas: J (</w:t>
      </w:r>
      <w:proofErr w:type="spellStart"/>
      <w:r>
        <w:t>jump</w:t>
      </w:r>
      <w:proofErr w:type="spellEnd"/>
      <w:r>
        <w:t>) y K (</w:t>
      </w:r>
      <w:proofErr w:type="spellStart"/>
      <w:r>
        <w:t>kill</w:t>
      </w:r>
      <w:proofErr w:type="spellEnd"/>
      <w:r>
        <w:t xml:space="preserve">), y dos salidas: Q y Q’. El estado del </w:t>
      </w:r>
      <w:proofErr w:type="spellStart"/>
      <w:r>
        <w:t>flip-flop</w:t>
      </w:r>
      <w:proofErr w:type="spellEnd"/>
      <w:r>
        <w:t xml:space="preserve"> cambia cuando ambas entradas son 1 y la señal de reloj es activa. Si una de las entradas es 1 y la otra es 0, el estado se determina por la entrada activa. Si ambas entradas son 0, el estado se mantiene.</w:t>
      </w:r>
    </w:p>
    <w:p w14:paraId="052FF344" w14:textId="77777777" w:rsidR="00D6717C" w:rsidRDefault="00D6717C" w:rsidP="00D6717C">
      <w:pPr>
        <w:pStyle w:val="Prrafodelista"/>
        <w:numPr>
          <w:ilvl w:val="0"/>
          <w:numId w:val="6"/>
        </w:numPr>
        <w:tabs>
          <w:tab w:val="left" w:pos="1305"/>
        </w:tabs>
      </w:pPr>
      <w:proofErr w:type="spellStart"/>
      <w:r w:rsidRPr="003A63E7">
        <w:rPr>
          <w:b/>
          <w:bCs/>
        </w:rPr>
        <w:t>Flip-flop</w:t>
      </w:r>
      <w:proofErr w:type="spellEnd"/>
      <w:r w:rsidRPr="003A63E7">
        <w:rPr>
          <w:b/>
          <w:bCs/>
        </w:rPr>
        <w:t xml:space="preserve"> D</w:t>
      </w:r>
      <w:r>
        <w:t xml:space="preserve">: </w:t>
      </w:r>
      <w:proofErr w:type="spellStart"/>
      <w:r>
        <w:t>flip-flop</w:t>
      </w:r>
      <w:proofErr w:type="spellEnd"/>
      <w:r>
        <w:t xml:space="preserve"> que tiene una entrada: D (data), y dos salidas: Q y Q’. El estado del </w:t>
      </w:r>
      <w:proofErr w:type="spellStart"/>
      <w:r>
        <w:t>flip-flop</w:t>
      </w:r>
      <w:proofErr w:type="spellEnd"/>
      <w:r>
        <w:t xml:space="preserve"> coincide con el valor de la entrada cuando la señal de reloj es activa. Es decir, Q = D.</w:t>
      </w:r>
    </w:p>
    <w:p w14:paraId="1B943479" w14:textId="77777777" w:rsidR="00D6717C" w:rsidRDefault="00D6717C" w:rsidP="00D6717C">
      <w:pPr>
        <w:pStyle w:val="Prrafodelista"/>
        <w:numPr>
          <w:ilvl w:val="0"/>
          <w:numId w:val="6"/>
        </w:numPr>
        <w:tabs>
          <w:tab w:val="left" w:pos="1305"/>
        </w:tabs>
      </w:pPr>
      <w:proofErr w:type="spellStart"/>
      <w:r w:rsidRPr="003A63E7">
        <w:rPr>
          <w:b/>
          <w:bCs/>
        </w:rPr>
        <w:t>Flip-flop</w:t>
      </w:r>
      <w:proofErr w:type="spellEnd"/>
      <w:r w:rsidRPr="003A63E7">
        <w:rPr>
          <w:b/>
          <w:bCs/>
        </w:rPr>
        <w:t xml:space="preserve"> T</w:t>
      </w:r>
      <w:r>
        <w:t xml:space="preserve">: </w:t>
      </w:r>
      <w:proofErr w:type="spellStart"/>
      <w:r>
        <w:t>flip-flop</w:t>
      </w:r>
      <w:proofErr w:type="spellEnd"/>
      <w:r>
        <w:t xml:space="preserve"> que tiene una entrada: T (</w:t>
      </w:r>
      <w:proofErr w:type="spellStart"/>
      <w:r>
        <w:t>toggle</w:t>
      </w:r>
      <w:proofErr w:type="spellEnd"/>
      <w:r>
        <w:t xml:space="preserve">), y dos salidas: Q y Q’. El estado del </w:t>
      </w:r>
      <w:proofErr w:type="spellStart"/>
      <w:r>
        <w:t>flip-flop</w:t>
      </w:r>
      <w:proofErr w:type="spellEnd"/>
      <w:r>
        <w:t xml:space="preserve"> cambia cuando la entrada es 1 y la señal de reloj es activa. Es decir, Q = Q’ si T = 1.</w:t>
      </w:r>
    </w:p>
    <w:p w14:paraId="1FADC559" w14:textId="77777777" w:rsidR="00D6717C" w:rsidRDefault="00D6717C" w:rsidP="00D6717C">
      <w:pPr>
        <w:pStyle w:val="Prrafodelista"/>
        <w:numPr>
          <w:ilvl w:val="0"/>
          <w:numId w:val="6"/>
        </w:numPr>
        <w:tabs>
          <w:tab w:val="left" w:pos="1305"/>
        </w:tabs>
      </w:pPr>
      <w:r w:rsidRPr="003A63E7">
        <w:rPr>
          <w:b/>
          <w:bCs/>
        </w:rPr>
        <w:t>Registro</w:t>
      </w:r>
      <w:r>
        <w:t xml:space="preserve">: conjunto de n </w:t>
      </w:r>
      <w:proofErr w:type="spellStart"/>
      <w:r>
        <w:t>flip-flops</w:t>
      </w:r>
      <w:proofErr w:type="spellEnd"/>
      <w:r>
        <w:t xml:space="preserve"> que pueden almacenar n bits de información. Los registros se pueden clasificar según su función en registros paralelos, serie-paralelo o serie-serie.</w:t>
      </w:r>
    </w:p>
    <w:p w14:paraId="6878B46E" w14:textId="77777777" w:rsidR="00D6717C" w:rsidRDefault="00D6717C" w:rsidP="00D6717C">
      <w:pPr>
        <w:pStyle w:val="Prrafodelista"/>
        <w:numPr>
          <w:ilvl w:val="0"/>
          <w:numId w:val="6"/>
        </w:numPr>
        <w:tabs>
          <w:tab w:val="left" w:pos="1305"/>
        </w:tabs>
      </w:pPr>
      <w:r w:rsidRPr="003A63E7">
        <w:rPr>
          <w:b/>
          <w:bCs/>
        </w:rPr>
        <w:t>Contador</w:t>
      </w:r>
      <w:r>
        <w:t xml:space="preserve">: circuito secuencial que puede incrementar o decrementar un valor binario almacenado en un registro según una señal de reloj. Los contadores </w:t>
      </w:r>
      <w:r>
        <w:lastRenderedPageBreak/>
        <w:t>se pueden clasificar según su modo en contadores síncronos o asíncronos, ascendentes o descendentes, binarios o decimales, etc.</w:t>
      </w:r>
    </w:p>
    <w:p w14:paraId="030CB19D" w14:textId="77777777" w:rsidR="00AB2DF6" w:rsidRDefault="00AB2DF6" w:rsidP="00A76AA1">
      <w:pPr>
        <w:tabs>
          <w:tab w:val="left" w:pos="1305"/>
        </w:tabs>
        <w:contextualSpacing/>
      </w:pPr>
    </w:p>
    <w:p w14:paraId="1906954D" w14:textId="77777777" w:rsidR="00AB2DF6" w:rsidRDefault="00AB2DF6" w:rsidP="00A76AA1">
      <w:pPr>
        <w:tabs>
          <w:tab w:val="left" w:pos="1305"/>
        </w:tabs>
        <w:contextualSpacing/>
      </w:pPr>
    </w:p>
    <w:p w14:paraId="2C9A6678" w14:textId="77777777" w:rsidR="00AB2DF6" w:rsidRDefault="00AB2DF6" w:rsidP="00A76AA1">
      <w:pPr>
        <w:tabs>
          <w:tab w:val="left" w:pos="1305"/>
        </w:tabs>
        <w:contextualSpacing/>
      </w:pPr>
    </w:p>
    <w:p w14:paraId="3A59DC9D" w14:textId="77777777" w:rsidR="00AB2DF6" w:rsidRDefault="00AB2DF6" w:rsidP="00A76AA1">
      <w:pPr>
        <w:tabs>
          <w:tab w:val="left" w:pos="1305"/>
        </w:tabs>
        <w:contextualSpacing/>
      </w:pPr>
    </w:p>
    <w:p w14:paraId="247156C4" w14:textId="77777777" w:rsidR="00AB2DF6" w:rsidRPr="00A76AA1" w:rsidRDefault="00AB2DF6" w:rsidP="00A76AA1">
      <w:pPr>
        <w:contextualSpacing/>
        <w:rPr>
          <w:bCs/>
        </w:rPr>
      </w:pPr>
    </w:p>
    <w:p w14:paraId="2B1A6DFA" w14:textId="77777777" w:rsidR="00AB2DF6" w:rsidRDefault="00AB2DF6" w:rsidP="00A76AA1">
      <w:pPr>
        <w:tabs>
          <w:tab w:val="left" w:pos="1305"/>
        </w:tabs>
        <w:contextualSpacing/>
      </w:pPr>
    </w:p>
    <w:sectPr w:rsidR="00AB2DF6" w:rsidSect="00A66A79">
      <w:headerReference w:type="default" r:id="rId25"/>
      <w:footerReference w:type="default" r:id="rId26"/>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5997E" w14:textId="77777777" w:rsidR="002609E4" w:rsidRDefault="002609E4" w:rsidP="007F1B53">
      <w:pPr>
        <w:spacing w:before="0" w:after="0" w:line="240" w:lineRule="auto"/>
      </w:pPr>
      <w:r>
        <w:separator/>
      </w:r>
    </w:p>
  </w:endnote>
  <w:endnote w:type="continuationSeparator" w:id="0">
    <w:p w14:paraId="4FF42329" w14:textId="77777777" w:rsidR="002609E4" w:rsidRDefault="002609E4"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D7C19" w14:textId="77777777" w:rsidR="00D44F7E" w:rsidRPr="00F3756A" w:rsidRDefault="00D44F7E" w:rsidP="00F3756A">
    <w:pPr>
      <w:pStyle w:val="Piedepgina"/>
    </w:pPr>
    <w:r>
      <w:rPr>
        <w:noProof/>
      </w:rPr>
      <w:drawing>
        <wp:anchor distT="0" distB="0" distL="114300" distR="114300" simplePos="0" relativeHeight="251674624" behindDoc="1" locked="0" layoutInCell="1" allowOverlap="1" wp14:anchorId="2E2555D5" wp14:editId="695AA252">
          <wp:simplePos x="0" y="0"/>
          <wp:positionH relativeFrom="column">
            <wp:posOffset>-1077595</wp:posOffset>
          </wp:positionH>
          <wp:positionV relativeFrom="paragraph">
            <wp:posOffset>-112395</wp:posOffset>
          </wp:positionV>
          <wp:extent cx="7789545" cy="822325"/>
          <wp:effectExtent l="0" t="0" r="1905"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73600" behindDoc="0" locked="0" layoutInCell="1" allowOverlap="1" wp14:anchorId="55120ABD" wp14:editId="3032E488">
              <wp:simplePos x="0" y="0"/>
              <wp:positionH relativeFrom="column">
                <wp:posOffset>4145729</wp:posOffset>
              </wp:positionH>
              <wp:positionV relativeFrom="paragraph">
                <wp:posOffset>-99097</wp:posOffset>
              </wp:positionV>
              <wp:extent cx="236093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45EFA2BB" w14:textId="77777777" w:rsidR="00D44F7E" w:rsidRPr="005B7617" w:rsidRDefault="00D44F7E"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542B6A2" w14:textId="77777777" w:rsidR="00D44F7E" w:rsidRDefault="00D44F7E"/>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5120ABD"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7360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P3f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G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CV&#10;wP3fEAIAAPoDAAAOAAAAAAAAAAAAAAAAAC4CAABkcnMvZTJvRG9jLnhtbFBLAQItABQABgAIAAAA&#10;IQCkoNXq4QAAAAsBAAAPAAAAAAAAAAAAAAAAAGoEAABkcnMvZG93bnJldi54bWxQSwUGAAAAAAQA&#10;BADzAAAAeAUAAAAA&#10;" filled="f" stroked="f">
              <v:textbox>
                <w:txbxContent>
                  <w:p w14:paraId="45EFA2BB" w14:textId="77777777" w:rsidR="00D44F7E" w:rsidRPr="005B7617" w:rsidRDefault="00D44F7E"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542B6A2" w14:textId="77777777" w:rsidR="00D44F7E" w:rsidRDefault="00D44F7E"/>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18B13"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658C44A2" wp14:editId="5131DE21">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01238BAF" wp14:editId="4BB25712">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79A7FF4D"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CFA223C"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1238BAF" id="_x0000_t202" coordsize="21600,21600" o:spt="202" path="m,l,21600r21600,l21600,xe">
              <v:stroke joinstyle="miter"/>
              <v:path gradientshapeok="t" o:connecttype="rect"/>
            </v:shapetype>
            <v:shape id="_x0000_s1054"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" filled="f" stroked="f">
              <v:textbox>
                <w:txbxContent>
                  <w:p w14:paraId="79A7FF4D"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CFA223C"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FC38E" w14:textId="77777777" w:rsidR="002609E4" w:rsidRDefault="002609E4" w:rsidP="007F1B53">
      <w:pPr>
        <w:spacing w:before="0" w:after="0" w:line="240" w:lineRule="auto"/>
      </w:pPr>
      <w:r>
        <w:separator/>
      </w:r>
    </w:p>
  </w:footnote>
  <w:footnote w:type="continuationSeparator" w:id="0">
    <w:p w14:paraId="5F9D8081" w14:textId="77777777" w:rsidR="002609E4" w:rsidRDefault="002609E4"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EB03A" w14:textId="77777777" w:rsidR="00D44F7E" w:rsidRDefault="00D44F7E">
    <w:pPr>
      <w:pStyle w:val="Encabezado"/>
    </w:pPr>
    <w:r>
      <w:rPr>
        <w:noProof/>
      </w:rPr>
      <w:drawing>
        <wp:anchor distT="0" distB="0" distL="114300" distR="114300" simplePos="0" relativeHeight="251672576" behindDoc="0" locked="0" layoutInCell="1" allowOverlap="1" wp14:anchorId="6360C25F" wp14:editId="120D954D">
          <wp:simplePos x="0" y="0"/>
          <wp:positionH relativeFrom="column">
            <wp:posOffset>-1133848</wp:posOffset>
          </wp:positionH>
          <wp:positionV relativeFrom="paragraph">
            <wp:posOffset>-439196</wp:posOffset>
          </wp:positionV>
          <wp:extent cx="7795895" cy="997585"/>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4FF3F" w14:textId="77777777" w:rsidR="00A66A79" w:rsidRDefault="00A66A79">
    <w:pPr>
      <w:pStyle w:val="Encabezado"/>
    </w:pPr>
    <w:r>
      <w:rPr>
        <w:noProof/>
      </w:rPr>
      <w:drawing>
        <wp:anchor distT="0" distB="0" distL="114300" distR="114300" simplePos="0" relativeHeight="251667456" behindDoc="0" locked="0" layoutInCell="1" allowOverlap="1" wp14:anchorId="0836F97B" wp14:editId="400D9EA7">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96C93"/>
    <w:multiLevelType w:val="hybridMultilevel"/>
    <w:tmpl w:val="2BDE318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E1561E6"/>
    <w:multiLevelType w:val="hybridMultilevel"/>
    <w:tmpl w:val="E5C65D3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24FB704B"/>
    <w:multiLevelType w:val="hybridMultilevel"/>
    <w:tmpl w:val="8CC00A4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4E097555"/>
    <w:multiLevelType w:val="hybridMultilevel"/>
    <w:tmpl w:val="2A905FE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576B6CD6"/>
    <w:multiLevelType w:val="hybridMultilevel"/>
    <w:tmpl w:val="3C807C1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79044E95"/>
    <w:multiLevelType w:val="hybridMultilevel"/>
    <w:tmpl w:val="CF6874D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699"/>
    <w:rsid w:val="00037500"/>
    <w:rsid w:val="000446AD"/>
    <w:rsid w:val="001138D5"/>
    <w:rsid w:val="00143117"/>
    <w:rsid w:val="001726BE"/>
    <w:rsid w:val="0017460D"/>
    <w:rsid w:val="00175EDB"/>
    <w:rsid w:val="0018373F"/>
    <w:rsid w:val="001B425D"/>
    <w:rsid w:val="001C720B"/>
    <w:rsid w:val="001F02B0"/>
    <w:rsid w:val="001F5D15"/>
    <w:rsid w:val="0020003D"/>
    <w:rsid w:val="002117E6"/>
    <w:rsid w:val="00212908"/>
    <w:rsid w:val="00220F06"/>
    <w:rsid w:val="00232293"/>
    <w:rsid w:val="0023277E"/>
    <w:rsid w:val="00251D9C"/>
    <w:rsid w:val="002609E4"/>
    <w:rsid w:val="0028133E"/>
    <w:rsid w:val="002A6BFE"/>
    <w:rsid w:val="002E3A77"/>
    <w:rsid w:val="002F0A67"/>
    <w:rsid w:val="00346434"/>
    <w:rsid w:val="003717C3"/>
    <w:rsid w:val="00373028"/>
    <w:rsid w:val="0039643F"/>
    <w:rsid w:val="003A5786"/>
    <w:rsid w:val="003A57C5"/>
    <w:rsid w:val="003A63E7"/>
    <w:rsid w:val="003E0D37"/>
    <w:rsid w:val="003F3A88"/>
    <w:rsid w:val="00433BE9"/>
    <w:rsid w:val="004852B8"/>
    <w:rsid w:val="004A18B8"/>
    <w:rsid w:val="00507CCA"/>
    <w:rsid w:val="00526FCA"/>
    <w:rsid w:val="0054053B"/>
    <w:rsid w:val="00547521"/>
    <w:rsid w:val="00592F6E"/>
    <w:rsid w:val="005B0B82"/>
    <w:rsid w:val="005B7617"/>
    <w:rsid w:val="005E27A5"/>
    <w:rsid w:val="006233F8"/>
    <w:rsid w:val="00635F19"/>
    <w:rsid w:val="00636C8A"/>
    <w:rsid w:val="00680D3C"/>
    <w:rsid w:val="00686701"/>
    <w:rsid w:val="006B6105"/>
    <w:rsid w:val="006D7C25"/>
    <w:rsid w:val="006E2AEC"/>
    <w:rsid w:val="006E3739"/>
    <w:rsid w:val="0070212E"/>
    <w:rsid w:val="007021BD"/>
    <w:rsid w:val="007E2BE7"/>
    <w:rsid w:val="007E7699"/>
    <w:rsid w:val="007F1B53"/>
    <w:rsid w:val="007F2BA8"/>
    <w:rsid w:val="00804ECF"/>
    <w:rsid w:val="008269E4"/>
    <w:rsid w:val="0083075B"/>
    <w:rsid w:val="00843820"/>
    <w:rsid w:val="00854AAB"/>
    <w:rsid w:val="00857A4F"/>
    <w:rsid w:val="00880817"/>
    <w:rsid w:val="00881EBE"/>
    <w:rsid w:val="00891D18"/>
    <w:rsid w:val="008B0A58"/>
    <w:rsid w:val="008D04CA"/>
    <w:rsid w:val="00941B70"/>
    <w:rsid w:val="0096185C"/>
    <w:rsid w:val="00984E87"/>
    <w:rsid w:val="00A32AB9"/>
    <w:rsid w:val="00A66A79"/>
    <w:rsid w:val="00A67DD5"/>
    <w:rsid w:val="00A76AA1"/>
    <w:rsid w:val="00AB2DF6"/>
    <w:rsid w:val="00AE578A"/>
    <w:rsid w:val="00AF551B"/>
    <w:rsid w:val="00AF7280"/>
    <w:rsid w:val="00B01852"/>
    <w:rsid w:val="00B0400E"/>
    <w:rsid w:val="00B0609B"/>
    <w:rsid w:val="00B47A03"/>
    <w:rsid w:val="00BC01BC"/>
    <w:rsid w:val="00C05DF4"/>
    <w:rsid w:val="00C512B9"/>
    <w:rsid w:val="00C739AF"/>
    <w:rsid w:val="00CA2631"/>
    <w:rsid w:val="00D1428E"/>
    <w:rsid w:val="00D44F7E"/>
    <w:rsid w:val="00D55BEC"/>
    <w:rsid w:val="00D6717C"/>
    <w:rsid w:val="00DE5F24"/>
    <w:rsid w:val="00E42177"/>
    <w:rsid w:val="00E4376C"/>
    <w:rsid w:val="00E51384"/>
    <w:rsid w:val="00E63284"/>
    <w:rsid w:val="00E83F65"/>
    <w:rsid w:val="00E90215"/>
    <w:rsid w:val="00EE1423"/>
    <w:rsid w:val="00EF5DC0"/>
    <w:rsid w:val="00F02BF4"/>
    <w:rsid w:val="00F3756A"/>
    <w:rsid w:val="00F43320"/>
    <w:rsid w:val="00F47697"/>
    <w:rsid w:val="00F52DFA"/>
    <w:rsid w:val="00F65696"/>
    <w:rsid w:val="00F735D7"/>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71C7C4"/>
  <w15:chartTrackingRefBased/>
  <w15:docId w15:val="{EA183A95-5548-49E9-9EEB-E1019F271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table" w:styleId="Tablaconcuadrcula">
    <w:name w:val="Table Grid"/>
    <w:basedOn w:val="Tablanormal"/>
    <w:uiPriority w:val="39"/>
    <w:rsid w:val="00D44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44F7E"/>
    <w:pPr>
      <w:ind w:left="720"/>
      <w:contextualSpacing/>
    </w:pPr>
  </w:style>
  <w:style w:type="paragraph" w:styleId="TDC2">
    <w:name w:val="toc 2"/>
    <w:basedOn w:val="Normal"/>
    <w:next w:val="Normal"/>
    <w:autoRedefine/>
    <w:uiPriority w:val="39"/>
    <w:unhideWhenUsed/>
    <w:rsid w:val="00D44F7E"/>
    <w:pPr>
      <w:spacing w:after="100"/>
      <w:ind w:left="240"/>
    </w:pPr>
  </w:style>
  <w:style w:type="paragraph" w:styleId="TDC3">
    <w:name w:val="toc 3"/>
    <w:basedOn w:val="Normal"/>
    <w:next w:val="Normal"/>
    <w:autoRedefine/>
    <w:uiPriority w:val="39"/>
    <w:unhideWhenUsed/>
    <w:rsid w:val="00D44F7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83</TotalTime>
  <Pages>1</Pages>
  <Words>4304</Words>
  <Characters>23675</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5</cp:revision>
  <cp:lastPrinted>2026-03-07T21:44:00Z</cp:lastPrinted>
  <dcterms:created xsi:type="dcterms:W3CDTF">2024-03-04T03:21:00Z</dcterms:created>
  <dcterms:modified xsi:type="dcterms:W3CDTF">2026-03-07T21:44:00Z</dcterms:modified>
</cp:coreProperties>
</file>
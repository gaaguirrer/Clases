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E2003C0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B67171"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6055EB89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B67171">
              <w:rPr>
                <w:rFonts w:ascii="Tahoma" w:hAnsi="Tahoma" w:cs="Tahoma"/>
                <w:sz w:val="20"/>
                <w:szCs w:val="20"/>
              </w:rPr>
              <w:t>16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1C22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C5769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A1C22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8C5DCD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67171"/>
    <w:rsid w:val="00B81392"/>
    <w:rsid w:val="00BE0FB9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34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36</cp:revision>
  <dcterms:created xsi:type="dcterms:W3CDTF">2023-03-06T01:56:00Z</dcterms:created>
  <dcterms:modified xsi:type="dcterms:W3CDTF">2023-03-20T04:34:00Z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
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362282C3" w14:textId="77777777" w:rsidR="005D44A4" w:rsidRPr="005D44A4" w:rsidRDefault="005D44A4" w:rsidP="005D44A4">
            <w:pPr>
              <w:rPr>
                <w:rFonts w:ascii="Tahoma" w:hAnsi="Tahoma" w:cs="Tahoma"/>
                <w:sz w:val="20"/>
                <w:szCs w:val="20"/>
              </w:rPr>
            </w:pPr>
            <w:r w:rsidRPr="005D44A4">
              <w:rPr>
                <w:rFonts w:ascii="Tahoma" w:hAnsi="Tahoma" w:cs="Tahoma"/>
                <w:sz w:val="20"/>
                <w:szCs w:val="20"/>
              </w:rPr>
              <w:t>Analizar la estructura interna y el principio de</w:t>
            </w:r>
          </w:p>
          <w:p w14:paraId="64FF5452" w14:textId="77777777" w:rsidR="005D44A4" w:rsidRPr="005D44A4" w:rsidRDefault="005D44A4" w:rsidP="005D44A4">
            <w:pPr>
              <w:rPr>
                <w:rFonts w:ascii="Tahoma" w:hAnsi="Tahoma" w:cs="Tahoma"/>
                <w:sz w:val="20"/>
                <w:szCs w:val="20"/>
              </w:rPr>
            </w:pPr>
            <w:r w:rsidRPr="005D44A4">
              <w:rPr>
                <w:rFonts w:ascii="Tahoma" w:hAnsi="Tahoma" w:cs="Tahoma"/>
                <w:sz w:val="20"/>
                <w:szCs w:val="20"/>
              </w:rPr>
              <w:t>funcionamiento de los circuitos lógicos</w:t>
            </w:r>
          </w:p>
          <w:p w14:paraId="458CA413" w14:textId="3252B3B1" w:rsidR="003C0FAB" w:rsidRPr="007B46B7" w:rsidRDefault="005D44A4" w:rsidP="005D44A4">
            <w:pPr>
              <w:rPr>
                <w:rFonts w:ascii="Tahoma" w:hAnsi="Tahoma" w:cs="Tahoma"/>
                <w:sz w:val="20"/>
                <w:szCs w:val="20"/>
              </w:rPr>
            </w:pPr>
            <w:r w:rsidRPr="005D44A4">
              <w:rPr>
                <w:rFonts w:ascii="Tahoma" w:hAnsi="Tahoma" w:cs="Tahoma"/>
                <w:sz w:val="20"/>
                <w:szCs w:val="20"/>
              </w:rPr>
              <w:t>programables y FPGA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160F7014" w:rsidR="003C0FAB" w:rsidRPr="007B46B7" w:rsidRDefault="009A1C6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5E1D2E"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6DEE8F53" w:rsidR="003C0FAB" w:rsidRPr="007B46B7" w:rsidRDefault="005D44A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Martes, 25</w:t>
            </w:r>
            <w:r w:rsidR="005336D5" w:rsidRPr="005336D5">
              <w:rPr>
                <w:rFonts w:ascii="Tahoma" w:hAnsi="Tahoma" w:cs="Tahoma"/>
                <w:sz w:val="20"/>
                <w:szCs w:val="20"/>
              </w:rPr>
              <w:t xml:space="preserve"> de junio</w:t>
            </w:r>
            <w:r w:rsidR="005336D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de 202</w:t>
            </w:r>
            <w:r w:rsidR="00C22CE3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564EB37C" w14:textId="77777777" w:rsidR="005D44A4" w:rsidRPr="005D44A4" w:rsidRDefault="005D44A4" w:rsidP="005D44A4">
            <w:pPr>
              <w:rPr>
                <w:sz w:val="18"/>
                <w:szCs w:val="18"/>
              </w:rPr>
            </w:pPr>
            <w:r w:rsidRPr="005D44A4">
              <w:rPr>
                <w:sz w:val="18"/>
                <w:szCs w:val="18"/>
              </w:rPr>
              <w:t>Analizar la estructura interna y el principio de</w:t>
            </w:r>
          </w:p>
          <w:p w14:paraId="244892A9" w14:textId="77777777" w:rsidR="005D44A4" w:rsidRPr="005D44A4" w:rsidRDefault="005D44A4" w:rsidP="005D44A4">
            <w:pPr>
              <w:rPr>
                <w:sz w:val="18"/>
                <w:szCs w:val="18"/>
              </w:rPr>
            </w:pPr>
            <w:r w:rsidRPr="005D44A4">
              <w:rPr>
                <w:sz w:val="18"/>
                <w:szCs w:val="18"/>
              </w:rPr>
              <w:t>funcionamiento de los circuitos lógicos</w:t>
            </w:r>
          </w:p>
          <w:p w14:paraId="0CB0358A" w14:textId="0F2F257B" w:rsidR="00A27483" w:rsidRDefault="005D44A4" w:rsidP="005D44A4">
            <w:pPr>
              <w:rPr>
                <w:sz w:val="18"/>
                <w:szCs w:val="18"/>
              </w:rPr>
            </w:pPr>
            <w:r w:rsidRPr="005D44A4">
              <w:rPr>
                <w:sz w:val="18"/>
                <w:szCs w:val="18"/>
              </w:rPr>
              <w:t>programables y FPGA</w:t>
            </w:r>
          </w:p>
        </w:tc>
        <w:tc>
          <w:tcPr>
            <w:tcW w:w="1948" w:type="dxa"/>
            <w:vMerge w:val="restart"/>
            <w:vAlign w:val="center"/>
          </w:tcPr>
          <w:p w14:paraId="1DB58C00" w14:textId="77777777" w:rsidR="00C907A9" w:rsidRPr="00C907A9" w:rsidRDefault="00C907A9" w:rsidP="00C907A9">
            <w:pPr>
              <w:rPr>
                <w:sz w:val="18"/>
                <w:szCs w:val="18"/>
              </w:rPr>
            </w:pPr>
            <w:r w:rsidRPr="00C907A9">
              <w:rPr>
                <w:sz w:val="18"/>
                <w:szCs w:val="18"/>
              </w:rPr>
              <w:t>Dispositivos de integración media</w:t>
            </w:r>
          </w:p>
          <w:p w14:paraId="5F02A7A1" w14:textId="58C8ADF8" w:rsidR="00FD574F" w:rsidRDefault="00C907A9" w:rsidP="00C907A9">
            <w:pPr>
              <w:rPr>
                <w:sz w:val="18"/>
                <w:szCs w:val="18"/>
              </w:rPr>
            </w:pPr>
            <w:r w:rsidRPr="00C907A9">
              <w:rPr>
                <w:sz w:val="18"/>
                <w:szCs w:val="18"/>
              </w:rPr>
              <w:t>(msi)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AD41D56" w14:textId="77777777" w:rsidR="000F5529" w:rsidRPr="000F5529" w:rsidRDefault="000F5529" w:rsidP="000F5529">
            <w:pPr>
              <w:rPr>
                <w:sz w:val="18"/>
                <w:szCs w:val="18"/>
              </w:rPr>
            </w:pPr>
            <w:r w:rsidRPr="000F5529">
              <w:rPr>
                <w:sz w:val="18"/>
                <w:szCs w:val="18"/>
              </w:rPr>
              <w:t>Preparar el espacio de aprendizaje y verificar que todo lo necesario esté disponible para la sesión.</w:t>
            </w:r>
          </w:p>
          <w:p w14:paraId="06762F88" w14:textId="77777777" w:rsidR="000F5529" w:rsidRPr="000F5529" w:rsidRDefault="000F5529" w:rsidP="000F5529">
            <w:pPr>
              <w:rPr>
                <w:sz w:val="18"/>
                <w:szCs w:val="18"/>
              </w:rPr>
            </w:pPr>
            <w:r w:rsidRPr="000F5529">
              <w:rPr>
                <w:sz w:val="18"/>
                <w:szCs w:val="18"/>
              </w:rPr>
              <w:t>Dar la bienvenida y motivar a los participantes.</w:t>
            </w:r>
          </w:p>
          <w:p w14:paraId="7F0A2C39" w14:textId="77777777" w:rsidR="000F5529" w:rsidRPr="000F5529" w:rsidRDefault="000F5529" w:rsidP="000F5529">
            <w:pPr>
              <w:rPr>
                <w:sz w:val="18"/>
                <w:szCs w:val="18"/>
              </w:rPr>
            </w:pPr>
            <w:r w:rsidRPr="000F5529">
              <w:rPr>
                <w:sz w:val="18"/>
                <w:szCs w:val="18"/>
              </w:rPr>
              <w:t>Realizar la toma de lista de asistencia.</w:t>
            </w:r>
          </w:p>
          <w:p w14:paraId="444F9346" w14:textId="7D7A382F" w:rsidR="000F5529" w:rsidRPr="000F5529" w:rsidRDefault="000F5529" w:rsidP="000F5529">
            <w:pPr>
              <w:rPr>
                <w:sz w:val="18"/>
                <w:szCs w:val="18"/>
              </w:rPr>
            </w:pPr>
            <w:r w:rsidRPr="000F5529">
              <w:rPr>
                <w:sz w:val="18"/>
                <w:szCs w:val="18"/>
              </w:rPr>
              <w:t>Presentar el tema de la clase: "Dispositivos de integración media (MSI)".</w:t>
            </w:r>
            <w:r w:rsidR="005F1492">
              <w:rPr>
                <w:sz w:val="18"/>
                <w:szCs w:val="18"/>
              </w:rPr>
              <w:t xml:space="preserve"> Aplicación de un sistema de</w:t>
            </w:r>
            <w:r w:rsidR="00CD14A9">
              <w:rPr>
                <w:sz w:val="18"/>
                <w:szCs w:val="18"/>
              </w:rPr>
              <w:t xml:space="preserve"> detección de humedad de suelo</w:t>
            </w:r>
          </w:p>
          <w:p w14:paraId="3BD1B4FA" w14:textId="77777777" w:rsidR="000F5529" w:rsidRPr="000F5529" w:rsidRDefault="000F5529" w:rsidP="000F5529">
            <w:pPr>
              <w:rPr>
                <w:sz w:val="18"/>
                <w:szCs w:val="18"/>
              </w:rPr>
            </w:pPr>
            <w:r w:rsidRPr="000F5529">
              <w:rPr>
                <w:sz w:val="18"/>
                <w:szCs w:val="18"/>
              </w:rPr>
              <w:t>Indagar sobre las expectativas y experiencia de los participantes en relación al tema mediante preguntas abiertas.</w:t>
            </w:r>
          </w:p>
          <w:p w14:paraId="7718BEC6" w14:textId="77777777" w:rsidR="000F5529" w:rsidRPr="000F5529" w:rsidRDefault="000F5529" w:rsidP="000F5529">
            <w:pPr>
              <w:rPr>
                <w:sz w:val="18"/>
                <w:szCs w:val="18"/>
              </w:rPr>
            </w:pPr>
            <w:r w:rsidRPr="000F5529">
              <w:rPr>
                <w:sz w:val="18"/>
                <w:szCs w:val="18"/>
              </w:rPr>
              <w:t>Presentar y analizar los objetivos de la sesión utilizando técnicas expositivas.</w:t>
            </w:r>
          </w:p>
          <w:p w14:paraId="7E29F87D" w14:textId="0B5B979C" w:rsidR="00FD574F" w:rsidRDefault="000F5529" w:rsidP="000F5529">
            <w:pPr>
              <w:rPr>
                <w:sz w:val="18"/>
                <w:szCs w:val="18"/>
              </w:rPr>
            </w:pPr>
            <w:r w:rsidRPr="000F5529">
              <w:rPr>
                <w:sz w:val="18"/>
                <w:szCs w:val="18"/>
              </w:rPr>
              <w:t>Moderar una breve discusión sobre la importancia de los dispositivos MSI en el diseño de circuitos digitales.</w:t>
            </w: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4C477B06" w14:textId="77777777" w:rsidR="00FA3A83" w:rsidRPr="00FA3A83" w:rsidRDefault="00FA3A83" w:rsidP="00FA3A83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t>Leerán y analizarán los objetivos del tema.</w:t>
            </w:r>
          </w:p>
          <w:p w14:paraId="6D478532" w14:textId="77777777" w:rsidR="00FA3A83" w:rsidRPr="00FA3A83" w:rsidRDefault="00FA3A83" w:rsidP="00FA3A83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lastRenderedPageBreak/>
              <w:t>Exteriorizarán expectativas y experiencias previas respecto al tema.</w:t>
            </w:r>
          </w:p>
          <w:p w14:paraId="03E5A3AF" w14:textId="6BCDBE35" w:rsidR="00894B95" w:rsidRDefault="00FA3A83" w:rsidP="00FA3A83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t>Participarán activamente en toda la etapa introductoria del tema.</w:t>
            </w:r>
          </w:p>
        </w:tc>
        <w:tc>
          <w:tcPr>
            <w:tcW w:w="3450" w:type="dxa"/>
            <w:vAlign w:val="center"/>
          </w:tcPr>
          <w:p w14:paraId="1BC51C09" w14:textId="5B6E797A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Laptop, proyector</w:t>
            </w:r>
            <w:r w:rsidR="00CA2F0D">
              <w:rPr>
                <w:sz w:val="18"/>
                <w:szCs w:val="18"/>
              </w:rPr>
              <w:t xml:space="preserve">, Arduino, </w:t>
            </w:r>
            <w:r w:rsidR="007919CA">
              <w:rPr>
                <w:sz w:val="18"/>
                <w:szCs w:val="18"/>
              </w:rPr>
              <w:t>componentes electrónicos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A5FF51C" w14:textId="3908D129" w:rsidR="00FA3A83" w:rsidRPr="00FA3A83" w:rsidRDefault="00FA3A83" w:rsidP="00FA3A83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t>Introducción a los Dispositivos de Integración Media (MSI):</w:t>
            </w:r>
          </w:p>
          <w:p w14:paraId="32A9021C" w14:textId="5D083B12" w:rsidR="00FA3A83" w:rsidRPr="00FA3A83" w:rsidRDefault="00FA3A83" w:rsidP="00465D5C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t>Explicar qué son los dispositivos de integración media (MSI) y su papel en la electrónica digital.</w:t>
            </w:r>
          </w:p>
          <w:p w14:paraId="7EEC0408" w14:textId="44B3523F" w:rsidR="00FA3A83" w:rsidRPr="00FA3A83" w:rsidRDefault="00FA3A83" w:rsidP="00FA3A83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t>Estructura Interna de los MSI:</w:t>
            </w:r>
          </w:p>
          <w:p w14:paraId="3F63A3E3" w14:textId="77777777" w:rsidR="00FA3A83" w:rsidRPr="00FA3A83" w:rsidRDefault="00FA3A83" w:rsidP="00FA3A83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t>Detallar la estructura interna de los dispositivos MSI.</w:t>
            </w:r>
          </w:p>
          <w:p w14:paraId="6C931467" w14:textId="18491D43" w:rsidR="00FA3A83" w:rsidRPr="00FA3A83" w:rsidRDefault="00FA3A83" w:rsidP="00FA3A83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t xml:space="preserve">Proveer ejemplos de componentes MSI comunes, como </w:t>
            </w:r>
            <w:r w:rsidR="00461EB2" w:rsidRPr="00FA3A83">
              <w:rPr>
                <w:sz w:val="18"/>
                <w:szCs w:val="18"/>
              </w:rPr>
              <w:t xml:space="preserve">multiplexores, </w:t>
            </w:r>
            <w:r w:rsidR="00461EB2">
              <w:rPr>
                <w:sz w:val="18"/>
                <w:szCs w:val="18"/>
              </w:rPr>
              <w:t>decodificadores</w:t>
            </w:r>
            <w:r w:rsidRPr="00FA3A83">
              <w:rPr>
                <w:sz w:val="18"/>
                <w:szCs w:val="18"/>
              </w:rPr>
              <w:t>, contadores y registros.</w:t>
            </w:r>
          </w:p>
          <w:p w14:paraId="6BEFE693" w14:textId="3AAF0EA8" w:rsidR="00FA3A83" w:rsidRPr="00FA3A83" w:rsidRDefault="00FA3A83" w:rsidP="00FA3A83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t>Principio de Funcionamiento de los MSI:</w:t>
            </w:r>
          </w:p>
          <w:p w14:paraId="6D6D936E" w14:textId="77777777" w:rsidR="00FA3A83" w:rsidRPr="00FA3A83" w:rsidRDefault="00FA3A83" w:rsidP="00FA3A83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t>Explicar el principio de funcionamiento de los dispositivos MSI.</w:t>
            </w:r>
          </w:p>
          <w:p w14:paraId="1FBDD0E2" w14:textId="7E7F6244" w:rsidR="00FA3A83" w:rsidRPr="00FA3A83" w:rsidRDefault="00FA3A83" w:rsidP="00FA3A83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t>Demostrar cómo los dispositivos MSI pueden ser utilizados para implementar funciones lógicas complejas</w:t>
            </w:r>
            <w:r w:rsidR="00461EB2">
              <w:rPr>
                <w:sz w:val="18"/>
                <w:szCs w:val="18"/>
              </w:rPr>
              <w:t xml:space="preserve"> haciendo uso de</w:t>
            </w:r>
            <w:r w:rsidR="008A5BE9">
              <w:rPr>
                <w:sz w:val="18"/>
                <w:szCs w:val="18"/>
              </w:rPr>
              <w:t xml:space="preserve"> la evaluación de humedad aplicando sensores</w:t>
            </w:r>
          </w:p>
          <w:p w14:paraId="25DDDD67" w14:textId="1FEF47C5" w:rsidR="00FA3A83" w:rsidRPr="00FA3A83" w:rsidRDefault="00FA3A83" w:rsidP="00FA3A83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t>Aplicaciones de los Dispositivos MSI:</w:t>
            </w:r>
          </w:p>
          <w:p w14:paraId="4B8373D6" w14:textId="77777777" w:rsidR="00FA3A83" w:rsidRPr="00FA3A83" w:rsidRDefault="00FA3A83" w:rsidP="00FA3A83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t>Mostrar aplicaciones prácticas de los dispositivos MSI en el diseño de circuitos digitales.</w:t>
            </w:r>
          </w:p>
          <w:p w14:paraId="0CFFB428" w14:textId="77777777" w:rsidR="00FA3A83" w:rsidRPr="00FA3A83" w:rsidRDefault="00FA3A83" w:rsidP="00FA3A83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t>Proveer casos de estudio que ilustran la implementación de MSI en sistemas reales.</w:t>
            </w:r>
          </w:p>
          <w:p w14:paraId="03617492" w14:textId="3A1369F0" w:rsidR="00FA3A83" w:rsidRPr="00FA3A83" w:rsidRDefault="00FA3A83" w:rsidP="00FA3A83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t>Actividad Práctica:</w:t>
            </w:r>
          </w:p>
          <w:p w14:paraId="4CC1B4C5" w14:textId="77777777" w:rsidR="00FA3A83" w:rsidRPr="00FA3A83" w:rsidRDefault="00FA3A83" w:rsidP="00FA3A83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t xml:space="preserve">Dividir a los participantes en grupos y asignarles un proyecto práctico para diseñar </w:t>
            </w:r>
            <w:r w:rsidRPr="00FA3A83">
              <w:rPr>
                <w:sz w:val="18"/>
                <w:szCs w:val="18"/>
              </w:rPr>
              <w:lastRenderedPageBreak/>
              <w:t>un circuito utilizando dispositivos MSI.</w:t>
            </w:r>
          </w:p>
          <w:p w14:paraId="3E40B817" w14:textId="77777777" w:rsidR="00FA3A83" w:rsidRPr="00FA3A83" w:rsidRDefault="00FA3A83" w:rsidP="00FA3A83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t>Orientar a los participantes en el diseño y simulación del circuito.</w:t>
            </w:r>
          </w:p>
          <w:p w14:paraId="30965DA3" w14:textId="53E331FB" w:rsidR="0012329E" w:rsidRDefault="00FA3A83" w:rsidP="00FA3A83">
            <w:pPr>
              <w:rPr>
                <w:sz w:val="18"/>
                <w:szCs w:val="18"/>
              </w:rPr>
            </w:pPr>
            <w:r w:rsidRPr="00FA3A83">
              <w:rPr>
                <w:sz w:val="18"/>
                <w:szCs w:val="18"/>
              </w:rPr>
              <w:t>Proveer asistencia en la implementación y verificación del funcionamiento del circuito utilizando software de simulación digital.</w:t>
            </w: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FE444E8" w14:textId="77777777" w:rsidR="00485276" w:rsidRPr="00485276" w:rsidRDefault="00485276" w:rsidP="00485276">
            <w:pPr>
              <w:rPr>
                <w:sz w:val="18"/>
                <w:szCs w:val="18"/>
              </w:rPr>
            </w:pPr>
            <w:r w:rsidRPr="00485276">
              <w:rPr>
                <w:sz w:val="18"/>
                <w:szCs w:val="18"/>
              </w:rPr>
              <w:t>Escucharán y observarán la presentación.</w:t>
            </w:r>
          </w:p>
          <w:p w14:paraId="33343E7D" w14:textId="77777777" w:rsidR="00485276" w:rsidRPr="00485276" w:rsidRDefault="00485276" w:rsidP="00485276">
            <w:pPr>
              <w:rPr>
                <w:sz w:val="18"/>
                <w:szCs w:val="18"/>
              </w:rPr>
            </w:pPr>
            <w:r w:rsidRPr="00485276">
              <w:rPr>
                <w:sz w:val="18"/>
                <w:szCs w:val="18"/>
              </w:rPr>
              <w:t>Participarán respondiendo y exponiendo sus opiniones.</w:t>
            </w:r>
          </w:p>
          <w:p w14:paraId="764E22D0" w14:textId="77777777" w:rsidR="00485276" w:rsidRPr="00485276" w:rsidRDefault="00485276" w:rsidP="00485276">
            <w:pPr>
              <w:rPr>
                <w:sz w:val="18"/>
                <w:szCs w:val="18"/>
              </w:rPr>
            </w:pPr>
            <w:r w:rsidRPr="00485276">
              <w:rPr>
                <w:sz w:val="18"/>
                <w:szCs w:val="18"/>
              </w:rPr>
              <w:t>Leerán el material proporcionado por el mediador.</w:t>
            </w:r>
          </w:p>
          <w:p w14:paraId="2E9A8ADC" w14:textId="77777777" w:rsidR="00485276" w:rsidRPr="00485276" w:rsidRDefault="00485276" w:rsidP="00485276">
            <w:pPr>
              <w:rPr>
                <w:sz w:val="18"/>
                <w:szCs w:val="18"/>
              </w:rPr>
            </w:pPr>
            <w:r w:rsidRPr="00485276">
              <w:rPr>
                <w:sz w:val="18"/>
                <w:szCs w:val="18"/>
              </w:rPr>
              <w:t>Realizarán la actividad práctica en grupos, aplicando los conceptos aprendidos.</w:t>
            </w:r>
          </w:p>
          <w:p w14:paraId="79CDF927" w14:textId="77777777" w:rsidR="00485276" w:rsidRPr="00485276" w:rsidRDefault="00485276" w:rsidP="00485276">
            <w:pPr>
              <w:rPr>
                <w:sz w:val="18"/>
                <w:szCs w:val="18"/>
              </w:rPr>
            </w:pPr>
            <w:r w:rsidRPr="00485276">
              <w:rPr>
                <w:sz w:val="18"/>
                <w:szCs w:val="18"/>
              </w:rPr>
              <w:t>Utilizarán software de simulación para diseñar y verificar el funcionamiento del circuito.</w:t>
            </w:r>
          </w:p>
          <w:p w14:paraId="3B0B6D65" w14:textId="6DDC4833" w:rsidR="00FD574F" w:rsidRDefault="00485276" w:rsidP="00485276">
            <w:pPr>
              <w:rPr>
                <w:sz w:val="18"/>
                <w:szCs w:val="18"/>
              </w:rPr>
            </w:pPr>
            <w:r w:rsidRPr="00485276">
              <w:rPr>
                <w:sz w:val="18"/>
                <w:szCs w:val="18"/>
              </w:rPr>
              <w:t>Presentarán en plenario los resultados del diseño del circuito ante el mediador y el resto de participantes.</w:t>
            </w:r>
          </w:p>
        </w:tc>
        <w:tc>
          <w:tcPr>
            <w:tcW w:w="3450" w:type="dxa"/>
            <w:vAlign w:val="center"/>
          </w:tcPr>
          <w:p w14:paraId="40708D70" w14:textId="1B90A538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  <w:r w:rsidR="00CA2F0D">
              <w:rPr>
                <w:sz w:val="18"/>
                <w:szCs w:val="18"/>
              </w:rPr>
              <w:t>l aula virtual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A925BD6" w14:textId="77777777" w:rsidR="00375AED" w:rsidRPr="00375AED" w:rsidRDefault="00375AED" w:rsidP="00375AED">
            <w:pPr>
              <w:rPr>
                <w:sz w:val="18"/>
                <w:szCs w:val="18"/>
              </w:rPr>
            </w:pPr>
            <w:r w:rsidRPr="00375AED">
              <w:rPr>
                <w:sz w:val="18"/>
                <w:szCs w:val="18"/>
              </w:rPr>
              <w:t>Realizar una síntesis del tema, utilizando técnica expositiva.</w:t>
            </w:r>
          </w:p>
          <w:p w14:paraId="2BD9DCD6" w14:textId="77777777" w:rsidR="00375AED" w:rsidRPr="00375AED" w:rsidRDefault="00375AED" w:rsidP="00375AED">
            <w:pPr>
              <w:rPr>
                <w:sz w:val="18"/>
                <w:szCs w:val="18"/>
              </w:rPr>
            </w:pPr>
            <w:r w:rsidRPr="00375AED">
              <w:rPr>
                <w:sz w:val="18"/>
                <w:szCs w:val="18"/>
              </w:rPr>
              <w:t>Presentar los logros alcanzados respecto al tema.</w:t>
            </w:r>
          </w:p>
          <w:p w14:paraId="5FF9CB24" w14:textId="77777777" w:rsidR="00375AED" w:rsidRPr="00375AED" w:rsidRDefault="00375AED" w:rsidP="00375AED">
            <w:pPr>
              <w:rPr>
                <w:sz w:val="18"/>
                <w:szCs w:val="18"/>
              </w:rPr>
            </w:pPr>
            <w:r w:rsidRPr="00375AED">
              <w:rPr>
                <w:sz w:val="18"/>
                <w:szCs w:val="18"/>
              </w:rPr>
              <w:t>Proponer alternativas para cubrir lo que falta según el objetivo.</w:t>
            </w:r>
          </w:p>
          <w:p w14:paraId="0CF31646" w14:textId="77777777" w:rsidR="00375AED" w:rsidRPr="00375AED" w:rsidRDefault="00375AED" w:rsidP="00375AED">
            <w:pPr>
              <w:rPr>
                <w:sz w:val="18"/>
                <w:szCs w:val="18"/>
              </w:rPr>
            </w:pPr>
            <w:r w:rsidRPr="00375AED">
              <w:rPr>
                <w:sz w:val="18"/>
                <w:szCs w:val="18"/>
              </w:rPr>
              <w:t>Recibir los documentos escritos por los equipos de participantes orientados en la actividad correspondiente.</w:t>
            </w:r>
          </w:p>
          <w:p w14:paraId="64AA2803" w14:textId="77777777" w:rsidR="00375AED" w:rsidRPr="00375AED" w:rsidRDefault="00375AED" w:rsidP="00375AED">
            <w:pPr>
              <w:rPr>
                <w:sz w:val="18"/>
                <w:szCs w:val="18"/>
              </w:rPr>
            </w:pPr>
            <w:r w:rsidRPr="00375AED">
              <w:rPr>
                <w:sz w:val="18"/>
                <w:szCs w:val="18"/>
              </w:rPr>
              <w:t>Orientar el autoestudio: realizar un análisis sobre el diseño e implementación de circuitos utilizando dispositivos MSI.</w:t>
            </w:r>
          </w:p>
          <w:p w14:paraId="18647458" w14:textId="6ECDD7D9" w:rsidR="0012329E" w:rsidRDefault="00375AED" w:rsidP="00375AED">
            <w:pPr>
              <w:rPr>
                <w:sz w:val="18"/>
                <w:szCs w:val="18"/>
              </w:rPr>
            </w:pPr>
            <w:r w:rsidRPr="00375AED">
              <w:rPr>
                <w:sz w:val="18"/>
                <w:szCs w:val="18"/>
              </w:rPr>
              <w:lastRenderedPageBreak/>
              <w:t>Presentar el siguiente tema al final de la sesión de clase: "Tecnología de integración LSI y VLSI".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DD95A40" w14:textId="77777777" w:rsidR="001B5E73" w:rsidRPr="001B5E73" w:rsidRDefault="001B5E73" w:rsidP="001B5E73">
            <w:pPr>
              <w:rPr>
                <w:sz w:val="18"/>
                <w:szCs w:val="18"/>
              </w:rPr>
            </w:pPr>
            <w:r w:rsidRPr="001B5E73">
              <w:rPr>
                <w:sz w:val="18"/>
                <w:szCs w:val="18"/>
              </w:rPr>
              <w:t>Escucharán y participarán en los comentarios, haciendo preguntas aclaratorias en caso de dudas.</w:t>
            </w:r>
          </w:p>
          <w:p w14:paraId="0668130F" w14:textId="77777777" w:rsidR="001B5E73" w:rsidRPr="001B5E73" w:rsidRDefault="001B5E73" w:rsidP="001B5E73">
            <w:pPr>
              <w:rPr>
                <w:sz w:val="18"/>
                <w:szCs w:val="18"/>
              </w:rPr>
            </w:pPr>
            <w:r w:rsidRPr="001B5E73">
              <w:rPr>
                <w:sz w:val="18"/>
                <w:szCs w:val="18"/>
              </w:rPr>
              <w:t>Retomarán el siguiente tema para indagar al respecto.</w:t>
            </w:r>
          </w:p>
          <w:p w14:paraId="13371200" w14:textId="61AFD6B4" w:rsidR="00FD574F" w:rsidRDefault="001B5E73" w:rsidP="001B5E73">
            <w:pPr>
              <w:rPr>
                <w:sz w:val="18"/>
                <w:szCs w:val="18"/>
              </w:rPr>
            </w:pPr>
            <w:r w:rsidRPr="001B5E73">
              <w:rPr>
                <w:sz w:val="18"/>
                <w:szCs w:val="18"/>
              </w:rPr>
              <w:t>Consultarán sobre el material para autoestudio.</w:t>
            </w:r>
          </w:p>
        </w:tc>
        <w:tc>
          <w:tcPr>
            <w:tcW w:w="3450" w:type="dxa"/>
            <w:vAlign w:val="center"/>
          </w:tcPr>
          <w:p w14:paraId="42BA359C" w14:textId="01AFF9CA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sugerida</w:t>
            </w:r>
            <w:r w:rsidR="00CA2F0D">
              <w:rPr>
                <w:sz w:val="18"/>
                <w:szCs w:val="18"/>
              </w:rPr>
              <w:t xml:space="preserve"> vídeos en el aula virtual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DF8911" w14:textId="77777777" w:rsidR="00F1248B" w:rsidRDefault="00F1248B" w:rsidP="00346567">
      <w:r>
        <w:separator/>
      </w:r>
    </w:p>
  </w:endnote>
  <w:endnote w:type="continuationSeparator" w:id="0">
    <w:p w14:paraId="52689606" w14:textId="77777777" w:rsidR="00F1248B" w:rsidRDefault="00F1248B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E600EC" w14:textId="77777777" w:rsidR="00F1248B" w:rsidRDefault="00F1248B" w:rsidP="00346567">
      <w:r>
        <w:separator/>
      </w:r>
    </w:p>
  </w:footnote>
  <w:footnote w:type="continuationSeparator" w:id="0">
    <w:p w14:paraId="68611455" w14:textId="77777777" w:rsidR="00F1248B" w:rsidRDefault="00F1248B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E2527"/>
    <w:rsid w:val="000F5529"/>
    <w:rsid w:val="000F7243"/>
    <w:rsid w:val="0012329E"/>
    <w:rsid w:val="001A36C3"/>
    <w:rsid w:val="001B5E73"/>
    <w:rsid w:val="001C15FD"/>
    <w:rsid w:val="001C2A56"/>
    <w:rsid w:val="001F50AF"/>
    <w:rsid w:val="002672A0"/>
    <w:rsid w:val="00346567"/>
    <w:rsid w:val="00375AED"/>
    <w:rsid w:val="00393D3D"/>
    <w:rsid w:val="003B5689"/>
    <w:rsid w:val="003C0FAB"/>
    <w:rsid w:val="003D1788"/>
    <w:rsid w:val="00403341"/>
    <w:rsid w:val="00411302"/>
    <w:rsid w:val="00415051"/>
    <w:rsid w:val="00461EB2"/>
    <w:rsid w:val="00465D5C"/>
    <w:rsid w:val="00471EC7"/>
    <w:rsid w:val="00473B94"/>
    <w:rsid w:val="004821A2"/>
    <w:rsid w:val="00485276"/>
    <w:rsid w:val="0049184F"/>
    <w:rsid w:val="004D342D"/>
    <w:rsid w:val="004E7E88"/>
    <w:rsid w:val="005336D5"/>
    <w:rsid w:val="005D44A4"/>
    <w:rsid w:val="005E1D2E"/>
    <w:rsid w:val="005E51C5"/>
    <w:rsid w:val="005F1492"/>
    <w:rsid w:val="00620ADE"/>
    <w:rsid w:val="00622D2B"/>
    <w:rsid w:val="00636F96"/>
    <w:rsid w:val="00637A59"/>
    <w:rsid w:val="00691BCA"/>
    <w:rsid w:val="006B4456"/>
    <w:rsid w:val="006E30F5"/>
    <w:rsid w:val="006F2A18"/>
    <w:rsid w:val="007003FC"/>
    <w:rsid w:val="007919CA"/>
    <w:rsid w:val="007935CC"/>
    <w:rsid w:val="007B46B7"/>
    <w:rsid w:val="007C69D6"/>
    <w:rsid w:val="007F399D"/>
    <w:rsid w:val="007F6043"/>
    <w:rsid w:val="00882693"/>
    <w:rsid w:val="00894B95"/>
    <w:rsid w:val="008A2DDD"/>
    <w:rsid w:val="008A5BE9"/>
    <w:rsid w:val="008C1506"/>
    <w:rsid w:val="008C6CBE"/>
    <w:rsid w:val="00900138"/>
    <w:rsid w:val="00901F08"/>
    <w:rsid w:val="009141BA"/>
    <w:rsid w:val="0098055C"/>
    <w:rsid w:val="00990C92"/>
    <w:rsid w:val="009A1C67"/>
    <w:rsid w:val="009B000B"/>
    <w:rsid w:val="009B370F"/>
    <w:rsid w:val="009D6C53"/>
    <w:rsid w:val="009F32E7"/>
    <w:rsid w:val="00A22025"/>
    <w:rsid w:val="00A27483"/>
    <w:rsid w:val="00A316F0"/>
    <w:rsid w:val="00A42599"/>
    <w:rsid w:val="00A75EC5"/>
    <w:rsid w:val="00AA46ED"/>
    <w:rsid w:val="00AB2BA3"/>
    <w:rsid w:val="00AB2F63"/>
    <w:rsid w:val="00AD7D4E"/>
    <w:rsid w:val="00AF4EEC"/>
    <w:rsid w:val="00B10D1A"/>
    <w:rsid w:val="00B140F5"/>
    <w:rsid w:val="00B3683B"/>
    <w:rsid w:val="00B5715E"/>
    <w:rsid w:val="00B81392"/>
    <w:rsid w:val="00C22CE3"/>
    <w:rsid w:val="00C476AC"/>
    <w:rsid w:val="00C807E2"/>
    <w:rsid w:val="00C907A9"/>
    <w:rsid w:val="00C9423E"/>
    <w:rsid w:val="00CA2F0D"/>
    <w:rsid w:val="00CB6853"/>
    <w:rsid w:val="00CD14A9"/>
    <w:rsid w:val="00DD3C6F"/>
    <w:rsid w:val="00E10464"/>
    <w:rsid w:val="00E27E68"/>
    <w:rsid w:val="00E5146C"/>
    <w:rsid w:val="00E568EB"/>
    <w:rsid w:val="00ED3F29"/>
    <w:rsid w:val="00EE096F"/>
    <w:rsid w:val="00F1248B"/>
    <w:rsid w:val="00F14270"/>
    <w:rsid w:val="00F604CC"/>
    <w:rsid w:val="00F736E6"/>
    <w:rsid w:val="00F77DA6"/>
    <w:rsid w:val="00FA3A83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79</TotalTime>
  <Pages>4</Pages>
  <Words>647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60</cp:revision>
  <dcterms:created xsi:type="dcterms:W3CDTF">2023-03-06T01:56:00Z</dcterms:created>
  <dcterms:modified xsi:type="dcterms:W3CDTF">2024-06-25T20:50:00Z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
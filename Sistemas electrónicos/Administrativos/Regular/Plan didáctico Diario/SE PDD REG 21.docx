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64354E4C" w:rsidR="003C0FAB" w:rsidRPr="007B46B7" w:rsidRDefault="00C33CCE" w:rsidP="00C33CCE">
            <w:pPr>
              <w:rPr>
                <w:rFonts w:ascii="Tahoma" w:hAnsi="Tahoma" w:cs="Tahoma"/>
                <w:sz w:val="20"/>
                <w:szCs w:val="20"/>
              </w:rPr>
            </w:pPr>
            <w:r w:rsidRPr="00C33CCE">
              <w:rPr>
                <w:rFonts w:ascii="Tahoma" w:hAnsi="Tahoma" w:cs="Tahoma"/>
                <w:sz w:val="20"/>
                <w:szCs w:val="20"/>
              </w:rPr>
              <w:t>Analizar los circuitos secuenciales asíncronos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33CCE">
              <w:rPr>
                <w:rFonts w:ascii="Tahoma" w:hAnsi="Tahoma" w:cs="Tahoma"/>
                <w:sz w:val="20"/>
                <w:szCs w:val="20"/>
              </w:rPr>
              <w:t>conociendo sus principales características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256D1DB4" w:rsidR="003C0FAB" w:rsidRPr="007B46B7" w:rsidRDefault="009A1C6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286EFDD3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9A1C67">
              <w:rPr>
                <w:rFonts w:ascii="Tahoma" w:hAnsi="Tahoma" w:cs="Tahoma"/>
                <w:sz w:val="20"/>
                <w:szCs w:val="20"/>
              </w:rPr>
              <w:t>22</w:t>
            </w:r>
            <w:r w:rsidR="0041505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7F6043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1807F348" w:rsidR="00A27483" w:rsidRDefault="00C33CCE">
            <w:pPr>
              <w:rPr>
                <w:sz w:val="18"/>
                <w:szCs w:val="18"/>
              </w:rPr>
            </w:pPr>
            <w:r w:rsidRPr="00C33CCE">
              <w:rPr>
                <w:sz w:val="18"/>
                <w:szCs w:val="18"/>
              </w:rPr>
              <w:t>Analizar los circuitos secuenciales asíncronos conociendo sus principales características</w:t>
            </w:r>
          </w:p>
        </w:tc>
        <w:tc>
          <w:tcPr>
            <w:tcW w:w="1948" w:type="dxa"/>
            <w:vMerge w:val="restart"/>
            <w:vAlign w:val="center"/>
          </w:tcPr>
          <w:p w14:paraId="5F02A7A1" w14:textId="496686DC" w:rsidR="00FD574F" w:rsidRDefault="00C33CCE" w:rsidP="00A42599">
            <w:pPr>
              <w:rPr>
                <w:sz w:val="18"/>
                <w:szCs w:val="18"/>
              </w:rPr>
            </w:pPr>
            <w:r w:rsidRPr="00C33CCE">
              <w:rPr>
                <w:sz w:val="18"/>
                <w:szCs w:val="18"/>
              </w:rPr>
              <w:t>Diseño de máquina de estado finito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CCAA4AC" w14:textId="77777777" w:rsidR="00822948" w:rsidRPr="00822948" w:rsidRDefault="00822948" w:rsidP="00822948">
            <w:pPr>
              <w:rPr>
                <w:sz w:val="18"/>
                <w:szCs w:val="18"/>
              </w:rPr>
            </w:pPr>
            <w:r w:rsidRPr="00822948">
              <w:rPr>
                <w:sz w:val="18"/>
                <w:szCs w:val="18"/>
              </w:rPr>
              <w:t>Preparar el espacio de aprendizaje y verificar que todo lo necesario esté disponible para la sesión.</w:t>
            </w:r>
          </w:p>
          <w:p w14:paraId="251C2ACF" w14:textId="77777777" w:rsidR="00822948" w:rsidRPr="00822948" w:rsidRDefault="00822948" w:rsidP="00822948">
            <w:pPr>
              <w:rPr>
                <w:sz w:val="18"/>
                <w:szCs w:val="18"/>
              </w:rPr>
            </w:pPr>
            <w:r w:rsidRPr="00822948">
              <w:rPr>
                <w:sz w:val="18"/>
                <w:szCs w:val="18"/>
              </w:rPr>
              <w:t>Dar la bienvenida y motivar a los participantes.</w:t>
            </w:r>
          </w:p>
          <w:p w14:paraId="44A31640" w14:textId="77777777" w:rsidR="00822948" w:rsidRPr="00822948" w:rsidRDefault="00822948" w:rsidP="00822948">
            <w:pPr>
              <w:rPr>
                <w:sz w:val="18"/>
                <w:szCs w:val="18"/>
              </w:rPr>
            </w:pPr>
            <w:r w:rsidRPr="00822948">
              <w:rPr>
                <w:sz w:val="18"/>
                <w:szCs w:val="18"/>
              </w:rPr>
              <w:t>Realizar la toma de lista de asistencia.</w:t>
            </w:r>
          </w:p>
          <w:p w14:paraId="3F9960EE" w14:textId="77777777" w:rsidR="00822948" w:rsidRPr="00822948" w:rsidRDefault="00822948" w:rsidP="00822948">
            <w:pPr>
              <w:rPr>
                <w:sz w:val="18"/>
                <w:szCs w:val="18"/>
              </w:rPr>
            </w:pPr>
            <w:r w:rsidRPr="00822948">
              <w:rPr>
                <w:sz w:val="18"/>
                <w:szCs w:val="18"/>
              </w:rPr>
              <w:t>Presentar el tema de la clase: "Diseño de Máquina de Estado Finito (FSM)".</w:t>
            </w:r>
          </w:p>
          <w:p w14:paraId="7A284F77" w14:textId="77777777" w:rsidR="00822948" w:rsidRPr="00822948" w:rsidRDefault="00822948" w:rsidP="00822948">
            <w:pPr>
              <w:rPr>
                <w:sz w:val="18"/>
                <w:szCs w:val="18"/>
              </w:rPr>
            </w:pPr>
            <w:r w:rsidRPr="00822948">
              <w:rPr>
                <w:sz w:val="18"/>
                <w:szCs w:val="18"/>
              </w:rPr>
              <w:t>Indagar sobre las expectativas y experiencia de los participantes en relación al tema mediante preguntas abiertas.</w:t>
            </w:r>
          </w:p>
          <w:p w14:paraId="777D9398" w14:textId="77777777" w:rsidR="00822948" w:rsidRPr="00822948" w:rsidRDefault="00822948" w:rsidP="00822948">
            <w:pPr>
              <w:rPr>
                <w:sz w:val="18"/>
                <w:szCs w:val="18"/>
              </w:rPr>
            </w:pPr>
            <w:r w:rsidRPr="00822948">
              <w:rPr>
                <w:sz w:val="18"/>
                <w:szCs w:val="18"/>
              </w:rPr>
              <w:t>Presentar y analizar los objetivos de la sesión utilizando técnicas expositivas.</w:t>
            </w:r>
          </w:p>
          <w:p w14:paraId="7E29F87D" w14:textId="279428BA" w:rsidR="00FD574F" w:rsidRDefault="00822948" w:rsidP="00822948">
            <w:pPr>
              <w:rPr>
                <w:sz w:val="18"/>
                <w:szCs w:val="18"/>
              </w:rPr>
            </w:pPr>
            <w:r w:rsidRPr="00822948">
              <w:rPr>
                <w:sz w:val="18"/>
                <w:szCs w:val="18"/>
              </w:rPr>
              <w:t>Moderar una breve discusión sobre la importancia y aplicaciones de las FSM en la industria y tecnología actual</w:t>
            </w:r>
          </w:p>
          <w:p w14:paraId="0930595C" w14:textId="618F57DE" w:rsidR="00A341A2" w:rsidRPr="00A341A2" w:rsidRDefault="00894B95" w:rsidP="00A341A2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EE0D6C5" w14:textId="77777777" w:rsidR="00A341A2" w:rsidRPr="00A341A2" w:rsidRDefault="00A341A2" w:rsidP="00A341A2">
            <w:pPr>
              <w:rPr>
                <w:sz w:val="18"/>
                <w:szCs w:val="18"/>
              </w:rPr>
            </w:pPr>
            <w:r w:rsidRPr="00A341A2">
              <w:rPr>
                <w:sz w:val="18"/>
                <w:szCs w:val="18"/>
              </w:rPr>
              <w:t>Leerán y analizarán los objetivos del tema.</w:t>
            </w:r>
          </w:p>
          <w:p w14:paraId="329C0DD2" w14:textId="77777777" w:rsidR="00A341A2" w:rsidRPr="00A341A2" w:rsidRDefault="00A341A2" w:rsidP="00A341A2">
            <w:pPr>
              <w:rPr>
                <w:sz w:val="18"/>
                <w:szCs w:val="18"/>
              </w:rPr>
            </w:pPr>
            <w:r w:rsidRPr="00A341A2">
              <w:rPr>
                <w:sz w:val="18"/>
                <w:szCs w:val="18"/>
              </w:rPr>
              <w:t>Exteriorizarán expectativas y experiencias previas respecto al tema.</w:t>
            </w:r>
          </w:p>
          <w:p w14:paraId="03E5A3AF" w14:textId="27CB0B5B" w:rsidR="00894B95" w:rsidRDefault="00A341A2" w:rsidP="00A341A2">
            <w:pPr>
              <w:rPr>
                <w:sz w:val="18"/>
                <w:szCs w:val="18"/>
              </w:rPr>
            </w:pPr>
            <w:r w:rsidRPr="00A341A2">
              <w:rPr>
                <w:sz w:val="18"/>
                <w:szCs w:val="18"/>
              </w:rPr>
              <w:lastRenderedPageBreak/>
              <w:t>Participarán activamente en toda la etapa introductoria del tema.</w:t>
            </w: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792FE6F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Introducción a los Circuitos Secuenciales Asíncronos:</w:t>
            </w:r>
          </w:p>
          <w:p w14:paraId="0D37E04A" w14:textId="77777777" w:rsidR="00E958BB" w:rsidRPr="00E958BB" w:rsidRDefault="00E958BB" w:rsidP="00E958BB">
            <w:pPr>
              <w:rPr>
                <w:sz w:val="18"/>
                <w:szCs w:val="18"/>
              </w:rPr>
            </w:pPr>
          </w:p>
          <w:p w14:paraId="33A422F1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Explicar los conceptos básicos de los circuitos secuenciales asíncronos y cómo se diferencian de los circuitos secuenciales síncronos.</w:t>
            </w:r>
          </w:p>
          <w:p w14:paraId="3ADD49E6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Describir las principales características y aplicaciones de los circuitos secuenciales asíncronos en sistemas digitales.</w:t>
            </w:r>
          </w:p>
          <w:p w14:paraId="5668C7EE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Diseño de Máquinas de Estado Finito (FSM):</w:t>
            </w:r>
          </w:p>
          <w:p w14:paraId="0CCAEB54" w14:textId="77777777" w:rsidR="00E958BB" w:rsidRPr="00E958BB" w:rsidRDefault="00E958BB" w:rsidP="00E958BB">
            <w:pPr>
              <w:rPr>
                <w:sz w:val="18"/>
                <w:szCs w:val="18"/>
              </w:rPr>
            </w:pPr>
          </w:p>
          <w:p w14:paraId="5FB29E46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Definir qué es una FSM y su importancia en el diseño de sistemas digitales.</w:t>
            </w:r>
          </w:p>
          <w:p w14:paraId="626EDC70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 xml:space="preserve">Explicar los dos tipos principales de FSM: </w:t>
            </w:r>
            <w:proofErr w:type="spellStart"/>
            <w:r w:rsidRPr="00E958BB">
              <w:rPr>
                <w:sz w:val="18"/>
                <w:szCs w:val="18"/>
              </w:rPr>
              <w:t>Mealy</w:t>
            </w:r>
            <w:proofErr w:type="spellEnd"/>
            <w:r w:rsidRPr="00E958BB">
              <w:rPr>
                <w:sz w:val="18"/>
                <w:szCs w:val="18"/>
              </w:rPr>
              <w:t xml:space="preserve"> y Moore.</w:t>
            </w:r>
          </w:p>
          <w:p w14:paraId="520B9BF0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Describir los componentes básicos de una FSM: estados, transiciones, entradas y salidas.</w:t>
            </w:r>
          </w:p>
          <w:p w14:paraId="226A2B91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Proveer ejemplos prácticos de FSM para ilustrar su funcionamiento y diseño.</w:t>
            </w:r>
          </w:p>
          <w:p w14:paraId="5E162A4C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Mostrar un diagrama de estado y tabla de transición para un ejemplo de FSM.</w:t>
            </w:r>
          </w:p>
          <w:p w14:paraId="13619089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Proceso de Diseño de FSM:</w:t>
            </w:r>
          </w:p>
          <w:p w14:paraId="20F292F7" w14:textId="77777777" w:rsidR="00E958BB" w:rsidRPr="00E958BB" w:rsidRDefault="00E958BB" w:rsidP="00E958BB">
            <w:pPr>
              <w:rPr>
                <w:sz w:val="18"/>
                <w:szCs w:val="18"/>
              </w:rPr>
            </w:pPr>
          </w:p>
          <w:p w14:paraId="14FCD43E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Explicar el proceso de diseño de una FSM desde la especificación del problema hasta la implementación.</w:t>
            </w:r>
          </w:p>
          <w:p w14:paraId="4266FF14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lastRenderedPageBreak/>
              <w:t>Detallar cada paso del proceso: definición de estados, creación del diagrama de estados, elaboración de la tabla de transición, codificación de estados, y síntesis del circuito.</w:t>
            </w:r>
          </w:p>
          <w:p w14:paraId="045470B8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Presentar un caso de estudio donde se diseña una FSM para un problema específico, utilizando software de diseño digital.</w:t>
            </w:r>
          </w:p>
          <w:p w14:paraId="3674FD24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Actividad Práctica:</w:t>
            </w:r>
          </w:p>
          <w:p w14:paraId="41200DB1" w14:textId="77777777" w:rsidR="00E958BB" w:rsidRPr="00E958BB" w:rsidRDefault="00E958BB" w:rsidP="00E958BB">
            <w:pPr>
              <w:rPr>
                <w:sz w:val="18"/>
                <w:szCs w:val="18"/>
              </w:rPr>
            </w:pPr>
          </w:p>
          <w:p w14:paraId="05BA2150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Dividir a los participantes en grupos y asignarles un problema para diseñar una FSM.</w:t>
            </w:r>
          </w:p>
          <w:p w14:paraId="509C9DA7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Orientar a los participantes en la creación del diagrama de estados, la tabla de transición y la codificación de estados.</w:t>
            </w:r>
          </w:p>
          <w:p w14:paraId="165C0450" w14:textId="7FE4E230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Proveer asistencia en la implementación y simulación del diseño utilizando software de simulación digital.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AC65024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Escucharán y observarán la presentación.</w:t>
            </w:r>
          </w:p>
          <w:p w14:paraId="74FD1C90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Participarán respondiendo y exponiendo sus opiniones.</w:t>
            </w:r>
          </w:p>
          <w:p w14:paraId="2D3DB5F4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Leerán el material proporcionado por el mediador.</w:t>
            </w:r>
          </w:p>
          <w:p w14:paraId="337A0C03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Realizarán la actividad práctica en grupos, aplicando los conceptos aprendidos.</w:t>
            </w:r>
          </w:p>
          <w:p w14:paraId="6C2B95AC" w14:textId="77777777" w:rsidR="00E958BB" w:rsidRP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Utilizarán software de simulación para diseñar y verificar una FSM.</w:t>
            </w:r>
          </w:p>
          <w:p w14:paraId="5F19C55E" w14:textId="77777777" w:rsidR="00E958BB" w:rsidRDefault="00E958BB" w:rsidP="00E958BB">
            <w:pPr>
              <w:rPr>
                <w:sz w:val="18"/>
                <w:szCs w:val="18"/>
              </w:rPr>
            </w:pPr>
            <w:r w:rsidRPr="00E958BB">
              <w:rPr>
                <w:sz w:val="18"/>
                <w:szCs w:val="18"/>
              </w:rPr>
              <w:t>Presentarán en plenario los resultados del diseño de la FSM ante el mediador y el resto de participantes.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17F602D" w14:textId="77777777" w:rsidR="006B13BF" w:rsidRPr="006B13BF" w:rsidRDefault="006B13BF" w:rsidP="006B13BF">
            <w:pPr>
              <w:rPr>
                <w:sz w:val="18"/>
                <w:szCs w:val="18"/>
              </w:rPr>
            </w:pPr>
            <w:r w:rsidRPr="006B13BF">
              <w:rPr>
                <w:sz w:val="18"/>
                <w:szCs w:val="18"/>
              </w:rPr>
              <w:t>Realizar una síntesis del tema, utilizando técnica expositiva.</w:t>
            </w:r>
          </w:p>
          <w:p w14:paraId="4E9965E7" w14:textId="77777777" w:rsidR="006B13BF" w:rsidRPr="006B13BF" w:rsidRDefault="006B13BF" w:rsidP="006B13BF">
            <w:pPr>
              <w:rPr>
                <w:sz w:val="18"/>
                <w:szCs w:val="18"/>
              </w:rPr>
            </w:pPr>
            <w:r w:rsidRPr="006B13BF">
              <w:rPr>
                <w:sz w:val="18"/>
                <w:szCs w:val="18"/>
              </w:rPr>
              <w:t>Presentar los logros alcanzados respecto al tema.</w:t>
            </w:r>
          </w:p>
          <w:p w14:paraId="6DE73AAA" w14:textId="77777777" w:rsidR="006B13BF" w:rsidRPr="006B13BF" w:rsidRDefault="006B13BF" w:rsidP="006B13BF">
            <w:pPr>
              <w:rPr>
                <w:sz w:val="18"/>
                <w:szCs w:val="18"/>
              </w:rPr>
            </w:pPr>
            <w:r w:rsidRPr="006B13BF">
              <w:rPr>
                <w:sz w:val="18"/>
                <w:szCs w:val="18"/>
              </w:rPr>
              <w:t>Proponer alternativas para cubrir lo que falta según el objetivo.</w:t>
            </w:r>
          </w:p>
          <w:p w14:paraId="5AC26D3D" w14:textId="77777777" w:rsidR="006B13BF" w:rsidRPr="006B13BF" w:rsidRDefault="006B13BF" w:rsidP="006B13BF">
            <w:pPr>
              <w:rPr>
                <w:sz w:val="18"/>
                <w:szCs w:val="18"/>
              </w:rPr>
            </w:pPr>
            <w:r w:rsidRPr="006B13BF">
              <w:rPr>
                <w:sz w:val="18"/>
                <w:szCs w:val="18"/>
              </w:rPr>
              <w:t>Recibir los documentos escritos por los equipos de participantes orientados en la actividad correspondiente.</w:t>
            </w:r>
          </w:p>
          <w:p w14:paraId="6FE5A323" w14:textId="77777777" w:rsidR="006B13BF" w:rsidRPr="006B13BF" w:rsidRDefault="006B13BF" w:rsidP="006B13BF">
            <w:pPr>
              <w:rPr>
                <w:sz w:val="18"/>
                <w:szCs w:val="18"/>
              </w:rPr>
            </w:pPr>
            <w:r w:rsidRPr="006B13BF">
              <w:rPr>
                <w:sz w:val="18"/>
                <w:szCs w:val="18"/>
              </w:rPr>
              <w:t>Orientar el autoestudio: realizar un análisis sobre la implementación de FSM en circuitos secuenciales asíncronos utilizando software de simulación.</w:t>
            </w:r>
          </w:p>
          <w:p w14:paraId="18647458" w14:textId="57B057B8" w:rsidR="0012329E" w:rsidRDefault="006B13BF" w:rsidP="006B13BF">
            <w:pPr>
              <w:rPr>
                <w:sz w:val="18"/>
                <w:szCs w:val="18"/>
              </w:rPr>
            </w:pPr>
            <w:r w:rsidRPr="006B13BF">
              <w:rPr>
                <w:sz w:val="18"/>
                <w:szCs w:val="18"/>
              </w:rPr>
              <w:t>Presentar el siguiente tema al final de la sesión de clase: "Implementación de FSM en hardware digital".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8BD2F3" w14:textId="77777777" w:rsidR="00782F68" w:rsidRPr="00782F68" w:rsidRDefault="00782F68" w:rsidP="00782F68">
            <w:pPr>
              <w:rPr>
                <w:sz w:val="18"/>
                <w:szCs w:val="18"/>
              </w:rPr>
            </w:pPr>
            <w:r w:rsidRPr="00782F68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3328B3F5" w14:textId="77777777" w:rsidR="00782F68" w:rsidRPr="00782F68" w:rsidRDefault="00782F68" w:rsidP="00782F68">
            <w:pPr>
              <w:rPr>
                <w:sz w:val="18"/>
                <w:szCs w:val="18"/>
              </w:rPr>
            </w:pPr>
            <w:r w:rsidRPr="00782F68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3B8C8543" w:rsidR="00FD574F" w:rsidRDefault="00782F68" w:rsidP="00782F68">
            <w:pPr>
              <w:rPr>
                <w:sz w:val="18"/>
                <w:szCs w:val="18"/>
              </w:rPr>
            </w:pPr>
            <w:r w:rsidRPr="00782F68">
              <w:rPr>
                <w:sz w:val="18"/>
                <w:szCs w:val="18"/>
              </w:rPr>
              <w:t>Consultarán sobre el material para autoestudio.</w:t>
            </w: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82D815" w14:textId="77777777" w:rsidR="007F1C36" w:rsidRDefault="007F1C36" w:rsidP="00346567">
      <w:r>
        <w:separator/>
      </w:r>
    </w:p>
  </w:endnote>
  <w:endnote w:type="continuationSeparator" w:id="0">
    <w:p w14:paraId="7F2471F6" w14:textId="77777777" w:rsidR="007F1C36" w:rsidRDefault="007F1C36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E0434" w14:textId="77777777" w:rsidR="007F1C36" w:rsidRDefault="007F1C36" w:rsidP="00346567">
      <w:r>
        <w:separator/>
      </w:r>
    </w:p>
  </w:footnote>
  <w:footnote w:type="continuationSeparator" w:id="0">
    <w:p w14:paraId="57349CFF" w14:textId="77777777" w:rsidR="007F1C36" w:rsidRDefault="007F1C36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A7FC3"/>
    <w:rsid w:val="001C15FD"/>
    <w:rsid w:val="001C2A56"/>
    <w:rsid w:val="001F50AF"/>
    <w:rsid w:val="002672A0"/>
    <w:rsid w:val="00346567"/>
    <w:rsid w:val="00393D3D"/>
    <w:rsid w:val="003B5689"/>
    <w:rsid w:val="003C0FAB"/>
    <w:rsid w:val="00403341"/>
    <w:rsid w:val="00411302"/>
    <w:rsid w:val="00415051"/>
    <w:rsid w:val="00471EC7"/>
    <w:rsid w:val="00473B94"/>
    <w:rsid w:val="004821A2"/>
    <w:rsid w:val="0049184F"/>
    <w:rsid w:val="004D342D"/>
    <w:rsid w:val="004E7E88"/>
    <w:rsid w:val="005E51C5"/>
    <w:rsid w:val="00622D2B"/>
    <w:rsid w:val="00636F96"/>
    <w:rsid w:val="00637A59"/>
    <w:rsid w:val="00691BCA"/>
    <w:rsid w:val="006B13BF"/>
    <w:rsid w:val="006B4456"/>
    <w:rsid w:val="006E30F5"/>
    <w:rsid w:val="006F2A18"/>
    <w:rsid w:val="007003FC"/>
    <w:rsid w:val="00782F68"/>
    <w:rsid w:val="007935CC"/>
    <w:rsid w:val="007B46B7"/>
    <w:rsid w:val="007C69D6"/>
    <w:rsid w:val="007F1C36"/>
    <w:rsid w:val="007F399D"/>
    <w:rsid w:val="007F6043"/>
    <w:rsid w:val="00822948"/>
    <w:rsid w:val="00882693"/>
    <w:rsid w:val="00894B95"/>
    <w:rsid w:val="008A2DDD"/>
    <w:rsid w:val="008C1506"/>
    <w:rsid w:val="008C6CBE"/>
    <w:rsid w:val="009141BA"/>
    <w:rsid w:val="00990C92"/>
    <w:rsid w:val="009A1C67"/>
    <w:rsid w:val="009B000B"/>
    <w:rsid w:val="009B370F"/>
    <w:rsid w:val="009D6C53"/>
    <w:rsid w:val="009F32E7"/>
    <w:rsid w:val="00A22025"/>
    <w:rsid w:val="00A27483"/>
    <w:rsid w:val="00A316F0"/>
    <w:rsid w:val="00A341A2"/>
    <w:rsid w:val="00A42599"/>
    <w:rsid w:val="00AA46ED"/>
    <w:rsid w:val="00AB2BA3"/>
    <w:rsid w:val="00AB2F63"/>
    <w:rsid w:val="00AF4EEC"/>
    <w:rsid w:val="00B10D1A"/>
    <w:rsid w:val="00B3683B"/>
    <w:rsid w:val="00B5715E"/>
    <w:rsid w:val="00B81392"/>
    <w:rsid w:val="00C33CCE"/>
    <w:rsid w:val="00C476AC"/>
    <w:rsid w:val="00C807E2"/>
    <w:rsid w:val="00C9423E"/>
    <w:rsid w:val="00CB6853"/>
    <w:rsid w:val="00D52005"/>
    <w:rsid w:val="00E10464"/>
    <w:rsid w:val="00E27E68"/>
    <w:rsid w:val="00E5146C"/>
    <w:rsid w:val="00E568EB"/>
    <w:rsid w:val="00E958BB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40</TotalTime>
  <Pages>4</Pages>
  <Words>671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44</cp:revision>
  <dcterms:created xsi:type="dcterms:W3CDTF">2023-03-06T01:56:00Z</dcterms:created>
  <dcterms:modified xsi:type="dcterms:W3CDTF">2024-06-18T20:57:00Z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
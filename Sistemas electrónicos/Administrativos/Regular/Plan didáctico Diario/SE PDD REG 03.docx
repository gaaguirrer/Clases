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835"/>
        <w:gridCol w:w="4212"/>
      </w:tblGrid>
      <w:tr w:rsidR="00AA46ED" w:rsidRPr="007B46B7" w14:paraId="1D67ECC0" w14:textId="77777777" w:rsidTr="0063330B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835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212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63330B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835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212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63330B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835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212" w:type="dxa"/>
            <w:vMerge w:val="restart"/>
          </w:tcPr>
          <w:p w14:paraId="458CA413" w14:textId="6384DF6C" w:rsidR="003C0FAB" w:rsidRPr="007B46B7" w:rsidRDefault="00C807E2">
            <w:pPr>
              <w:rPr>
                <w:rFonts w:ascii="Tahoma" w:hAnsi="Tahoma" w:cs="Tahoma"/>
                <w:sz w:val="20"/>
                <w:szCs w:val="20"/>
              </w:rPr>
            </w:pPr>
            <w:r w:rsidRPr="00C807E2">
              <w:rPr>
                <w:rFonts w:ascii="Tahoma" w:hAnsi="Tahoma" w:cs="Tahoma"/>
                <w:sz w:val="20"/>
                <w:szCs w:val="20"/>
              </w:rPr>
              <w:t>Describir los tipos de compuertas digitales que existen y los teoremas que se aplican a los circuitos combinacionales (CC) y Circuitos Secuenciales (CS)</w:t>
            </w:r>
          </w:p>
        </w:tc>
      </w:tr>
      <w:tr w:rsidR="003C0FAB" w:rsidRPr="007B46B7" w14:paraId="6E2C129E" w14:textId="77777777" w:rsidTr="0063330B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71DD810D" w:rsidR="003C0FAB" w:rsidRPr="007B46B7" w:rsidRDefault="00AC53D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835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12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63330B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835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12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63330B">
        <w:trPr>
          <w:trHeight w:val="228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44570892" w:rsidR="003C0FAB" w:rsidRPr="007B46B7" w:rsidRDefault="0063330B">
            <w:pPr>
              <w:rPr>
                <w:rFonts w:ascii="Tahoma" w:hAnsi="Tahoma" w:cs="Tahoma"/>
                <w:sz w:val="20"/>
                <w:szCs w:val="20"/>
              </w:rPr>
            </w:pPr>
            <w:r w:rsidRPr="0063330B">
              <w:rPr>
                <w:rFonts w:ascii="Tahoma" w:hAnsi="Tahoma" w:cs="Tahoma"/>
                <w:sz w:val="20"/>
                <w:szCs w:val="20"/>
              </w:rPr>
              <w:t>lunes, 13 de marzo de 2023</w:t>
            </w:r>
          </w:p>
        </w:tc>
        <w:tc>
          <w:tcPr>
            <w:tcW w:w="2835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212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5296"/>
        <w:gridCol w:w="1607"/>
        <w:gridCol w:w="1343"/>
        <w:gridCol w:w="1120"/>
      </w:tblGrid>
      <w:tr w:rsidR="00ED3F29" w14:paraId="41C70FA6" w14:textId="77777777" w:rsidTr="000F4EF8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5296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607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0F4EF8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6684195B" w14:textId="77777777" w:rsidR="008B4B0D" w:rsidRDefault="004C074C">
            <w:pPr>
              <w:rPr>
                <w:sz w:val="18"/>
                <w:szCs w:val="18"/>
              </w:rPr>
            </w:pPr>
            <w:r w:rsidRPr="004C074C">
              <w:rPr>
                <w:sz w:val="18"/>
                <w:szCs w:val="18"/>
              </w:rPr>
              <w:t>Identificar las diferencias entre los teoremas de circuitos combinacionales y circuitos secuenciales</w:t>
            </w:r>
          </w:p>
          <w:p w14:paraId="26749AA3" w14:textId="77777777" w:rsidR="004C074C" w:rsidRDefault="004C074C">
            <w:pPr>
              <w:rPr>
                <w:sz w:val="18"/>
                <w:szCs w:val="18"/>
              </w:rPr>
            </w:pPr>
            <w:r w:rsidRPr="004C074C">
              <w:rPr>
                <w:sz w:val="18"/>
                <w:szCs w:val="18"/>
              </w:rPr>
              <w:t>Aplicar los teoremas a ejemplos prácticos de circuitos combinacionales y circuitos secuenciales</w:t>
            </w:r>
          </w:p>
          <w:p w14:paraId="0CB0358A" w14:textId="3C8E632D" w:rsidR="004C074C" w:rsidRDefault="004C074C">
            <w:pPr>
              <w:rPr>
                <w:sz w:val="18"/>
                <w:szCs w:val="18"/>
              </w:rPr>
            </w:pPr>
            <w:r w:rsidRPr="004C074C">
              <w:rPr>
                <w:sz w:val="18"/>
                <w:szCs w:val="18"/>
              </w:rPr>
              <w:t xml:space="preserve">Demostrar una actitud de curiosidad y perseverancia en la resolución de problemas relacionados con </w:t>
            </w:r>
            <w:r w:rsidRPr="004C074C">
              <w:rPr>
                <w:sz w:val="18"/>
                <w:szCs w:val="18"/>
              </w:rPr>
              <w:lastRenderedPageBreak/>
              <w:t>las compuertas digitales</w:t>
            </w:r>
          </w:p>
        </w:tc>
        <w:tc>
          <w:tcPr>
            <w:tcW w:w="1948" w:type="dxa"/>
            <w:vMerge w:val="restart"/>
            <w:vAlign w:val="center"/>
          </w:tcPr>
          <w:p w14:paraId="7ED592C2" w14:textId="77777777" w:rsidR="00C54896" w:rsidRPr="00C54896" w:rsidRDefault="00C54896" w:rsidP="00C54896">
            <w:pPr>
              <w:rPr>
                <w:sz w:val="18"/>
                <w:szCs w:val="18"/>
              </w:rPr>
            </w:pPr>
            <w:r w:rsidRPr="00C54896">
              <w:rPr>
                <w:sz w:val="18"/>
                <w:szCs w:val="18"/>
              </w:rPr>
              <w:lastRenderedPageBreak/>
              <w:t xml:space="preserve">3. Diseños de circuitos con compuertas lógicas en </w:t>
            </w:r>
            <w:proofErr w:type="spellStart"/>
            <w:r w:rsidRPr="00C54896">
              <w:rPr>
                <w:sz w:val="18"/>
                <w:szCs w:val="18"/>
              </w:rPr>
              <w:t>proteus</w:t>
            </w:r>
            <w:proofErr w:type="spellEnd"/>
          </w:p>
          <w:p w14:paraId="6211EEB3" w14:textId="77777777" w:rsidR="00063A83" w:rsidRDefault="00063A83" w:rsidP="00C54896">
            <w:pPr>
              <w:rPr>
                <w:sz w:val="18"/>
                <w:szCs w:val="18"/>
                <w:lang w:val="es-MX"/>
              </w:rPr>
            </w:pPr>
          </w:p>
          <w:p w14:paraId="5F02A7A1" w14:textId="4B74FCC5" w:rsidR="00FD574F" w:rsidRDefault="004C074C" w:rsidP="00C54896">
            <w:pPr>
              <w:rPr>
                <w:sz w:val="18"/>
                <w:szCs w:val="18"/>
              </w:rPr>
            </w:pPr>
            <w:r w:rsidRPr="004C074C">
              <w:rPr>
                <w:sz w:val="18"/>
                <w:szCs w:val="18"/>
                <w:lang w:val="es-MX"/>
              </w:rPr>
              <w:t xml:space="preserve">Se sustituirá </w:t>
            </w:r>
            <w:proofErr w:type="spellStart"/>
            <w:r w:rsidRPr="004C074C">
              <w:rPr>
                <w:sz w:val="18"/>
                <w:szCs w:val="18"/>
                <w:lang w:val="es-MX"/>
              </w:rPr>
              <w:t>proteus</w:t>
            </w:r>
            <w:proofErr w:type="spellEnd"/>
            <w:r w:rsidRPr="004C074C">
              <w:rPr>
                <w:sz w:val="18"/>
                <w:szCs w:val="18"/>
                <w:lang w:val="es-MX"/>
              </w:rPr>
              <w:t xml:space="preserve"> circuitverse</w:t>
            </w:r>
            <w:r w:rsidR="00DA4C49">
              <w:rPr>
                <w:sz w:val="18"/>
                <w:szCs w:val="18"/>
                <w:lang w:val="es-MX"/>
              </w:rPr>
              <w:t>.org</w:t>
            </w:r>
            <w:r w:rsidRPr="004C074C">
              <w:rPr>
                <w:sz w:val="18"/>
                <w:szCs w:val="18"/>
                <w:lang w:val="es-MX"/>
              </w:rPr>
              <w:t xml:space="preserve"> dado que es una opción</w:t>
            </w:r>
            <w:r w:rsidR="00DA4C49" w:rsidRPr="00DA4C49">
              <w:rPr>
                <w:sz w:val="18"/>
                <w:szCs w:val="18"/>
                <w:lang w:val="es-MX"/>
              </w:rPr>
              <w:t xml:space="preserve"> accesible</w:t>
            </w:r>
            <w:r w:rsidR="00063A83">
              <w:rPr>
                <w:sz w:val="18"/>
                <w:szCs w:val="18"/>
                <w:lang w:val="es-MX"/>
              </w:rPr>
              <w:t>,</w:t>
            </w:r>
            <w:r w:rsidR="00DA4C49" w:rsidRPr="00DA4C49">
              <w:rPr>
                <w:sz w:val="18"/>
                <w:szCs w:val="18"/>
                <w:lang w:val="es-MX"/>
              </w:rPr>
              <w:t xml:space="preserve"> no se necesita instalar nada</w:t>
            </w:r>
            <w:r w:rsidR="00063A83">
              <w:rPr>
                <w:sz w:val="18"/>
                <w:szCs w:val="18"/>
                <w:lang w:val="es-MX"/>
              </w:rPr>
              <w:t>,</w:t>
            </w:r>
            <w:r w:rsidR="00DA4C49" w:rsidRPr="00DA4C49">
              <w:rPr>
                <w:sz w:val="18"/>
                <w:szCs w:val="18"/>
                <w:lang w:val="es-MX"/>
              </w:rPr>
              <w:t xml:space="preserve"> es gratuita y se puede acceder desde cualquier dispositivo con internet</w:t>
            </w:r>
          </w:p>
        </w:tc>
        <w:tc>
          <w:tcPr>
            <w:tcW w:w="5296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4FC52F5" w14:textId="77777777" w:rsidR="009C55A2" w:rsidRPr="009C55A2" w:rsidRDefault="009C55A2" w:rsidP="009C55A2">
            <w:pPr>
              <w:rPr>
                <w:sz w:val="18"/>
                <w:szCs w:val="18"/>
              </w:rPr>
            </w:pPr>
            <w:r w:rsidRPr="009C55A2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0F0778BE" w14:textId="77777777" w:rsidR="009C55A2" w:rsidRPr="009C55A2" w:rsidRDefault="009C55A2" w:rsidP="009C55A2">
            <w:pPr>
              <w:rPr>
                <w:sz w:val="18"/>
                <w:szCs w:val="18"/>
              </w:rPr>
            </w:pPr>
            <w:r w:rsidRPr="009C55A2">
              <w:rPr>
                <w:sz w:val="18"/>
                <w:szCs w:val="18"/>
              </w:rPr>
              <w:t>Dará la bienvenida y motivará.</w:t>
            </w:r>
          </w:p>
          <w:p w14:paraId="2CAFCEB1" w14:textId="77777777" w:rsidR="009C55A2" w:rsidRPr="009C55A2" w:rsidRDefault="009C55A2" w:rsidP="009C55A2">
            <w:pPr>
              <w:rPr>
                <w:sz w:val="18"/>
                <w:szCs w:val="18"/>
              </w:rPr>
            </w:pPr>
            <w:r w:rsidRPr="009C55A2">
              <w:rPr>
                <w:sz w:val="18"/>
                <w:szCs w:val="18"/>
              </w:rPr>
              <w:t>Tomará la lista de asistencia.</w:t>
            </w:r>
          </w:p>
          <w:p w14:paraId="6F992295" w14:textId="77777777" w:rsidR="009C55A2" w:rsidRPr="009C55A2" w:rsidRDefault="009C55A2" w:rsidP="009C55A2">
            <w:pPr>
              <w:rPr>
                <w:sz w:val="18"/>
                <w:szCs w:val="18"/>
              </w:rPr>
            </w:pPr>
            <w:r w:rsidRPr="009C55A2">
              <w:rPr>
                <w:sz w:val="18"/>
                <w:szCs w:val="18"/>
              </w:rPr>
              <w:t>Realizará un repaso de la clase del día anterior resaltando lo más importante a recordar</w:t>
            </w:r>
          </w:p>
          <w:p w14:paraId="60D09681" w14:textId="77777777" w:rsidR="009C55A2" w:rsidRPr="009C55A2" w:rsidRDefault="009C55A2" w:rsidP="009C55A2">
            <w:pPr>
              <w:rPr>
                <w:sz w:val="18"/>
                <w:szCs w:val="18"/>
              </w:rPr>
            </w:pPr>
            <w:r w:rsidRPr="009C55A2">
              <w:rPr>
                <w:sz w:val="18"/>
                <w:szCs w:val="18"/>
              </w:rPr>
              <w:t>Presentará el tema del día: "Diseños de circuitos con compuertas lógicas en circuitverse.org".</w:t>
            </w:r>
          </w:p>
          <w:p w14:paraId="3D2AADC0" w14:textId="77777777" w:rsidR="009C55A2" w:rsidRPr="009C55A2" w:rsidRDefault="009C55A2" w:rsidP="009C55A2">
            <w:pPr>
              <w:rPr>
                <w:sz w:val="18"/>
                <w:szCs w:val="18"/>
              </w:rPr>
            </w:pPr>
            <w:r w:rsidRPr="009C55A2">
              <w:rPr>
                <w:sz w:val="18"/>
                <w:szCs w:val="18"/>
              </w:rPr>
              <w:t>Explicará la relación del tema actual con el tema anterior y la carrera o el quehacer profesional.</w:t>
            </w:r>
          </w:p>
          <w:p w14:paraId="29588541" w14:textId="77777777" w:rsidR="009C55A2" w:rsidRPr="009C55A2" w:rsidRDefault="009C55A2" w:rsidP="009C55A2">
            <w:pPr>
              <w:rPr>
                <w:sz w:val="18"/>
                <w:szCs w:val="18"/>
              </w:rPr>
            </w:pPr>
            <w:r w:rsidRPr="009C55A2">
              <w:rPr>
                <w:sz w:val="18"/>
                <w:szCs w:val="18"/>
              </w:rPr>
              <w:t>Analizará el tema de la clase utilizando técnicas expositivas.</w:t>
            </w:r>
          </w:p>
          <w:p w14:paraId="7E29F87D" w14:textId="55779DF4" w:rsidR="00FD574F" w:rsidRDefault="009C55A2" w:rsidP="009C55A2">
            <w:pPr>
              <w:rPr>
                <w:sz w:val="18"/>
                <w:szCs w:val="18"/>
              </w:rPr>
            </w:pPr>
            <w:r w:rsidRPr="009C55A2">
              <w:rPr>
                <w:sz w:val="18"/>
                <w:szCs w:val="18"/>
              </w:rPr>
              <w:t>Moderará una discusión sobre la importancia y beneficios del tema.</w:t>
            </w:r>
          </w:p>
          <w:p w14:paraId="68F380D1" w14:textId="77777777" w:rsidR="009C55A2" w:rsidRDefault="009C55A2" w:rsidP="009C55A2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B8CB04C" w14:textId="77777777" w:rsidR="007C15ED" w:rsidRPr="007C15ED" w:rsidRDefault="007C15ED" w:rsidP="007C15ED">
            <w:pPr>
              <w:rPr>
                <w:sz w:val="18"/>
                <w:szCs w:val="18"/>
              </w:rPr>
            </w:pPr>
            <w:r w:rsidRPr="007C15ED">
              <w:rPr>
                <w:sz w:val="18"/>
                <w:szCs w:val="18"/>
              </w:rPr>
              <w:t>Leerán y analizarán los objetivos y el programa del tema.</w:t>
            </w:r>
          </w:p>
          <w:p w14:paraId="03E5A3AF" w14:textId="3F542B0D" w:rsidR="00894B95" w:rsidRDefault="007C15ED" w:rsidP="007C15ED">
            <w:pPr>
              <w:rPr>
                <w:sz w:val="18"/>
                <w:szCs w:val="18"/>
              </w:rPr>
            </w:pPr>
            <w:r w:rsidRPr="007C15ED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1607" w:type="dxa"/>
            <w:vAlign w:val="center"/>
          </w:tcPr>
          <w:p w14:paraId="1BC51C09" w14:textId="39CDA3A3" w:rsidR="00FD574F" w:rsidRDefault="0091330F">
            <w:pPr>
              <w:rPr>
                <w:sz w:val="18"/>
                <w:szCs w:val="18"/>
              </w:rPr>
            </w:pPr>
            <w:r w:rsidRPr="0091330F">
              <w:rPr>
                <w:sz w:val="18"/>
                <w:szCs w:val="18"/>
                <w:lang w:val="es-MX"/>
              </w:rPr>
              <w:t>laptop</w:t>
            </w:r>
            <w:r w:rsidR="000761D1" w:rsidRPr="000761D1">
              <w:rPr>
                <w:sz w:val="18"/>
                <w:szCs w:val="18"/>
                <w:lang w:val="es-MX"/>
              </w:rPr>
              <w:t xml:space="preserve"> proyector</w:t>
            </w:r>
            <w:r w:rsidRPr="0091330F">
              <w:rPr>
                <w:sz w:val="18"/>
                <w:szCs w:val="18"/>
                <w:lang w:val="es-MX"/>
              </w:rPr>
              <w:t xml:space="preserve"> internet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9561D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9561D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0F4EF8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5296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93B1D6E" w14:textId="77777777" w:rsidR="009A7D59" w:rsidRPr="009A7D59" w:rsidRDefault="009A7D59" w:rsidP="009A7D59">
            <w:pPr>
              <w:rPr>
                <w:sz w:val="18"/>
                <w:szCs w:val="18"/>
              </w:rPr>
            </w:pPr>
            <w:r w:rsidRPr="009A7D59">
              <w:rPr>
                <w:sz w:val="18"/>
                <w:szCs w:val="18"/>
              </w:rPr>
              <w:t>Explicará los conceptos fundamentales relacionados con los circuitos con compuertas lógicas en circuitverse.org.</w:t>
            </w:r>
          </w:p>
          <w:p w14:paraId="3BE4CD91" w14:textId="77777777" w:rsidR="009A7D59" w:rsidRPr="009A7D59" w:rsidRDefault="009A7D59" w:rsidP="009A7D59">
            <w:pPr>
              <w:rPr>
                <w:sz w:val="18"/>
                <w:szCs w:val="18"/>
              </w:rPr>
            </w:pPr>
            <w:r w:rsidRPr="009A7D59">
              <w:rPr>
                <w:sz w:val="18"/>
                <w:szCs w:val="18"/>
              </w:rPr>
              <w:lastRenderedPageBreak/>
              <w:t>Enseñará cómo diseñar circuitos con compuertas lógicas en circuitverse.org.</w:t>
            </w:r>
          </w:p>
          <w:p w14:paraId="53AF0DE3" w14:textId="77777777" w:rsidR="009A7D59" w:rsidRPr="009A7D59" w:rsidRDefault="009A7D59" w:rsidP="009A7D59">
            <w:pPr>
              <w:rPr>
                <w:sz w:val="18"/>
                <w:szCs w:val="18"/>
              </w:rPr>
            </w:pPr>
            <w:r w:rsidRPr="009A7D59">
              <w:rPr>
                <w:sz w:val="18"/>
                <w:szCs w:val="18"/>
              </w:rPr>
              <w:t>Mostrará ejemplos de circuitos con compuertas lógicas y cómo funcionan en circuitverse.org.</w:t>
            </w:r>
          </w:p>
          <w:p w14:paraId="7DB4B1FA" w14:textId="77777777" w:rsidR="009A7D59" w:rsidRPr="009A7D59" w:rsidRDefault="009A7D59" w:rsidP="009A7D59">
            <w:pPr>
              <w:rPr>
                <w:sz w:val="18"/>
                <w:szCs w:val="18"/>
              </w:rPr>
            </w:pPr>
            <w:r w:rsidRPr="009A7D59">
              <w:rPr>
                <w:sz w:val="18"/>
                <w:szCs w:val="18"/>
              </w:rPr>
              <w:t>Explicará cómo solucionar problemas comunes en el diseño de circuitos con compuertas lógicas en circuitverse.org.</w:t>
            </w:r>
          </w:p>
          <w:p w14:paraId="181CAEF8" w14:textId="77777777" w:rsidR="009A7D59" w:rsidRPr="009A7D59" w:rsidRDefault="009A7D59" w:rsidP="009A7D59">
            <w:pPr>
              <w:rPr>
                <w:sz w:val="18"/>
                <w:szCs w:val="18"/>
              </w:rPr>
            </w:pPr>
            <w:r w:rsidRPr="009A7D59">
              <w:rPr>
                <w:sz w:val="18"/>
                <w:szCs w:val="18"/>
              </w:rPr>
              <w:t>Enseñará cómo simular circuitos con compuertas lógicas en circuitverse.org.</w:t>
            </w:r>
          </w:p>
          <w:p w14:paraId="30965DA3" w14:textId="5458680D" w:rsidR="0012329E" w:rsidRDefault="009A7D59" w:rsidP="009A7D59">
            <w:pPr>
              <w:rPr>
                <w:sz w:val="18"/>
                <w:szCs w:val="18"/>
              </w:rPr>
            </w:pPr>
            <w:r w:rsidRPr="009A7D59">
              <w:rPr>
                <w:sz w:val="18"/>
                <w:szCs w:val="18"/>
              </w:rPr>
              <w:t>Moderará una discusión sobre las aplicaciones prácticas de los diseños de circuitos con compuertas lógicas.</w:t>
            </w:r>
          </w:p>
          <w:p w14:paraId="5E9C8A85" w14:textId="77777777" w:rsidR="009A7D59" w:rsidRDefault="009A7D59" w:rsidP="009A7D59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8905C47" w14:textId="77777777" w:rsidR="00FD00EF" w:rsidRPr="00FD00EF" w:rsidRDefault="00FD00EF" w:rsidP="00FD00EF">
            <w:pPr>
              <w:rPr>
                <w:sz w:val="18"/>
                <w:szCs w:val="18"/>
              </w:rPr>
            </w:pPr>
            <w:r w:rsidRPr="00FD00EF">
              <w:rPr>
                <w:sz w:val="18"/>
                <w:szCs w:val="18"/>
              </w:rPr>
              <w:t>Escucharán y observarán la presentación.</w:t>
            </w:r>
          </w:p>
          <w:p w14:paraId="0530EC69" w14:textId="77777777" w:rsidR="00FD00EF" w:rsidRPr="00FD00EF" w:rsidRDefault="00FD00EF" w:rsidP="00FD00EF">
            <w:pPr>
              <w:rPr>
                <w:sz w:val="18"/>
                <w:szCs w:val="18"/>
              </w:rPr>
            </w:pPr>
            <w:r w:rsidRPr="00FD00EF">
              <w:rPr>
                <w:sz w:val="18"/>
                <w:szCs w:val="18"/>
              </w:rPr>
              <w:t>Participarán respondiendo y exponiendo sus opiniones.</w:t>
            </w:r>
          </w:p>
          <w:p w14:paraId="40EA18BD" w14:textId="77777777" w:rsidR="00FD00EF" w:rsidRPr="00FD00EF" w:rsidRDefault="00FD00EF" w:rsidP="00FD00EF">
            <w:pPr>
              <w:rPr>
                <w:sz w:val="18"/>
                <w:szCs w:val="18"/>
              </w:rPr>
            </w:pPr>
            <w:r w:rsidRPr="00FD00EF">
              <w:rPr>
                <w:sz w:val="18"/>
                <w:szCs w:val="18"/>
              </w:rPr>
              <w:t>Construirán un circuito lógico simple utilizando CircuitVerse.org.</w:t>
            </w:r>
          </w:p>
          <w:p w14:paraId="3B0B6D65" w14:textId="6FC3E505" w:rsidR="00FD574F" w:rsidRDefault="00FD00EF" w:rsidP="00FD00EF">
            <w:pPr>
              <w:rPr>
                <w:sz w:val="18"/>
                <w:szCs w:val="18"/>
              </w:rPr>
            </w:pPr>
            <w:r w:rsidRPr="00FD00EF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1607" w:type="dxa"/>
            <w:vAlign w:val="center"/>
          </w:tcPr>
          <w:p w14:paraId="40708D70" w14:textId="2925B81B" w:rsidR="00FD574F" w:rsidRDefault="000761D1">
            <w:pPr>
              <w:rPr>
                <w:sz w:val="18"/>
                <w:szCs w:val="18"/>
              </w:rPr>
            </w:pPr>
            <w:r w:rsidRPr="000761D1">
              <w:rPr>
                <w:sz w:val="18"/>
                <w:szCs w:val="18"/>
                <w:lang w:val="es-MX"/>
              </w:rPr>
              <w:lastRenderedPageBreak/>
              <w:t>documentación en PDF de la unidad uno</w:t>
            </w:r>
            <w:r w:rsidR="00432B17" w:rsidRPr="00432B17">
              <w:rPr>
                <w:sz w:val="18"/>
                <w:szCs w:val="18"/>
                <w:lang w:val="es-MX"/>
              </w:rPr>
              <w:t xml:space="preserve"> previamente enviada a</w:t>
            </w:r>
            <w:r w:rsidR="00432B17">
              <w:rPr>
                <w:sz w:val="18"/>
                <w:szCs w:val="18"/>
                <w:lang w:val="es-MX"/>
              </w:rPr>
              <w:t xml:space="preserve"> </w:t>
            </w:r>
            <w:r w:rsidR="00432B17" w:rsidRPr="00432B17">
              <w:rPr>
                <w:sz w:val="18"/>
                <w:szCs w:val="18"/>
                <w:lang w:val="es-MX"/>
              </w:rPr>
              <w:t>los</w:t>
            </w:r>
            <w:r w:rsidR="00432B17">
              <w:rPr>
                <w:sz w:val="18"/>
                <w:szCs w:val="18"/>
                <w:lang w:val="es-MX"/>
              </w:rPr>
              <w:t xml:space="preserve"> </w:t>
            </w:r>
            <w:r w:rsidR="00432B17" w:rsidRPr="00432B17">
              <w:rPr>
                <w:sz w:val="18"/>
                <w:szCs w:val="18"/>
                <w:lang w:val="es-MX"/>
              </w:rPr>
              <w:lastRenderedPageBreak/>
              <w:t>estudiantes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9561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9561D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0F4EF8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5296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6D046B1" w14:textId="77777777" w:rsidR="000F4EF8" w:rsidRPr="000F4EF8" w:rsidRDefault="000F4EF8" w:rsidP="000F4EF8">
            <w:pPr>
              <w:rPr>
                <w:sz w:val="18"/>
                <w:szCs w:val="18"/>
              </w:rPr>
            </w:pPr>
            <w:r w:rsidRPr="000F4EF8">
              <w:rPr>
                <w:sz w:val="18"/>
                <w:szCs w:val="18"/>
              </w:rPr>
              <w:t>Escucharán y observarán la presentación.</w:t>
            </w:r>
          </w:p>
          <w:p w14:paraId="3F34BC15" w14:textId="77777777" w:rsidR="000F4EF8" w:rsidRPr="000F4EF8" w:rsidRDefault="000F4EF8" w:rsidP="000F4EF8">
            <w:pPr>
              <w:rPr>
                <w:sz w:val="18"/>
                <w:szCs w:val="18"/>
              </w:rPr>
            </w:pPr>
            <w:r w:rsidRPr="000F4EF8">
              <w:rPr>
                <w:sz w:val="18"/>
                <w:szCs w:val="18"/>
              </w:rPr>
              <w:t>Participarán respondiendo y exponiendo sus opiniones.</w:t>
            </w:r>
          </w:p>
          <w:p w14:paraId="65204BEA" w14:textId="77777777" w:rsidR="000F4EF8" w:rsidRPr="000F4EF8" w:rsidRDefault="000F4EF8" w:rsidP="000F4EF8">
            <w:pPr>
              <w:rPr>
                <w:sz w:val="18"/>
                <w:szCs w:val="18"/>
              </w:rPr>
            </w:pPr>
            <w:r w:rsidRPr="000F4EF8">
              <w:rPr>
                <w:sz w:val="18"/>
                <w:szCs w:val="18"/>
              </w:rPr>
              <w:t>Construirán un circuito lógico simple utilizando CircuitVerse.org.</w:t>
            </w:r>
          </w:p>
          <w:p w14:paraId="18647458" w14:textId="5015E170" w:rsidR="0012329E" w:rsidRDefault="000F4EF8" w:rsidP="000F4EF8">
            <w:pPr>
              <w:rPr>
                <w:sz w:val="18"/>
                <w:szCs w:val="18"/>
              </w:rPr>
            </w:pPr>
            <w:r w:rsidRPr="000F4EF8">
              <w:rPr>
                <w:sz w:val="18"/>
                <w:szCs w:val="18"/>
              </w:rPr>
              <w:t>Leerán el material proporcionado por el mediador.</w:t>
            </w:r>
          </w:p>
          <w:p w14:paraId="72765628" w14:textId="77777777" w:rsidR="000F4EF8" w:rsidRDefault="000F4EF8" w:rsidP="000F4EF8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F70C5B2" w14:textId="77777777" w:rsidR="000F4EF8" w:rsidRPr="000F4EF8" w:rsidRDefault="000F4EF8" w:rsidP="000F4EF8">
            <w:pPr>
              <w:rPr>
                <w:sz w:val="18"/>
                <w:szCs w:val="18"/>
              </w:rPr>
            </w:pPr>
            <w:r w:rsidRPr="000F4EF8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345D0B84" w14:textId="77777777" w:rsidR="000F4EF8" w:rsidRPr="000F4EF8" w:rsidRDefault="000F4EF8" w:rsidP="000F4EF8">
            <w:pPr>
              <w:rPr>
                <w:sz w:val="18"/>
                <w:szCs w:val="18"/>
              </w:rPr>
            </w:pPr>
            <w:r w:rsidRPr="000F4EF8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708F963A" w:rsidR="00FD574F" w:rsidRDefault="000F4EF8" w:rsidP="000F4EF8">
            <w:pPr>
              <w:rPr>
                <w:sz w:val="18"/>
                <w:szCs w:val="18"/>
              </w:rPr>
            </w:pPr>
            <w:r w:rsidRPr="000F4EF8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1607" w:type="dxa"/>
            <w:vAlign w:val="center"/>
          </w:tcPr>
          <w:p w14:paraId="42BA359C" w14:textId="68A85392" w:rsidR="00FD574F" w:rsidRDefault="005823AD">
            <w:pPr>
              <w:rPr>
                <w:sz w:val="18"/>
                <w:szCs w:val="18"/>
              </w:rPr>
            </w:pPr>
            <w:r w:rsidRPr="005823AD">
              <w:rPr>
                <w:sz w:val="18"/>
                <w:szCs w:val="18"/>
                <w:lang w:val="es-MX"/>
              </w:rPr>
              <w:t xml:space="preserve">vídeo tutoriales de </w:t>
            </w:r>
            <w:proofErr w:type="spellStart"/>
            <w:r w:rsidRPr="005823AD">
              <w:rPr>
                <w:sz w:val="18"/>
                <w:szCs w:val="18"/>
                <w:lang w:val="es-MX"/>
              </w:rPr>
              <w:t>circuit</w:t>
            </w:r>
            <w:proofErr w:type="spellEnd"/>
            <w:r w:rsidRPr="005823AD">
              <w:rPr>
                <w:sz w:val="18"/>
                <w:szCs w:val="18"/>
                <w:lang w:val="es-MX"/>
              </w:rPr>
              <w:t xml:space="preserve"> verse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9561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9561D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9129" w14:textId="77777777" w:rsidR="00162370" w:rsidRDefault="00162370" w:rsidP="00346567">
      <w:r>
        <w:separator/>
      </w:r>
    </w:p>
  </w:endnote>
  <w:endnote w:type="continuationSeparator" w:id="0">
    <w:p w14:paraId="0908493D" w14:textId="77777777" w:rsidR="00162370" w:rsidRDefault="00162370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50D4C" w14:textId="77777777" w:rsidR="00162370" w:rsidRDefault="00162370" w:rsidP="00346567">
      <w:r>
        <w:separator/>
      </w:r>
    </w:p>
  </w:footnote>
  <w:footnote w:type="continuationSeparator" w:id="0">
    <w:p w14:paraId="387BCBC8" w14:textId="77777777" w:rsidR="00162370" w:rsidRDefault="00162370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63A83"/>
    <w:rsid w:val="000761D1"/>
    <w:rsid w:val="000F4EF8"/>
    <w:rsid w:val="000F7243"/>
    <w:rsid w:val="0012329E"/>
    <w:rsid w:val="00162370"/>
    <w:rsid w:val="001A36C3"/>
    <w:rsid w:val="001C2A56"/>
    <w:rsid w:val="002672A0"/>
    <w:rsid w:val="00346567"/>
    <w:rsid w:val="003C0FAB"/>
    <w:rsid w:val="00403341"/>
    <w:rsid w:val="00405679"/>
    <w:rsid w:val="00411302"/>
    <w:rsid w:val="00432B17"/>
    <w:rsid w:val="00473B94"/>
    <w:rsid w:val="004C074C"/>
    <w:rsid w:val="005823AD"/>
    <w:rsid w:val="005E51C5"/>
    <w:rsid w:val="005F2389"/>
    <w:rsid w:val="0063330B"/>
    <w:rsid w:val="00636F96"/>
    <w:rsid w:val="00691BCA"/>
    <w:rsid w:val="006B4456"/>
    <w:rsid w:val="006E30F5"/>
    <w:rsid w:val="007003FC"/>
    <w:rsid w:val="0073765B"/>
    <w:rsid w:val="007935CC"/>
    <w:rsid w:val="007B46B7"/>
    <w:rsid w:val="007C15ED"/>
    <w:rsid w:val="007F399D"/>
    <w:rsid w:val="00894B95"/>
    <w:rsid w:val="008A2DDD"/>
    <w:rsid w:val="008B4B0D"/>
    <w:rsid w:val="0091330F"/>
    <w:rsid w:val="009141BA"/>
    <w:rsid w:val="009561D0"/>
    <w:rsid w:val="009A7D59"/>
    <w:rsid w:val="009B000B"/>
    <w:rsid w:val="009B370F"/>
    <w:rsid w:val="009C55A2"/>
    <w:rsid w:val="009D6C53"/>
    <w:rsid w:val="00AA46ED"/>
    <w:rsid w:val="00AC53DA"/>
    <w:rsid w:val="00B3683B"/>
    <w:rsid w:val="00B5715E"/>
    <w:rsid w:val="00C54896"/>
    <w:rsid w:val="00C807E2"/>
    <w:rsid w:val="00CB6853"/>
    <w:rsid w:val="00DA4C49"/>
    <w:rsid w:val="00DF4EE5"/>
    <w:rsid w:val="00E10464"/>
    <w:rsid w:val="00E5146C"/>
    <w:rsid w:val="00E568EB"/>
    <w:rsid w:val="00E912D8"/>
    <w:rsid w:val="00ED3F29"/>
    <w:rsid w:val="00F736E6"/>
    <w:rsid w:val="00FD00EF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57</TotalTime>
  <Pages>2</Pages>
  <Words>527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22</cp:revision>
  <dcterms:created xsi:type="dcterms:W3CDTF">2023-03-06T01:56:00Z</dcterms:created>
  <dcterms:modified xsi:type="dcterms:W3CDTF">2023-03-13T16:34:00Z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
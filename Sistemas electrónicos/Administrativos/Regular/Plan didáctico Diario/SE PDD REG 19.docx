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0D4CBA2E" w:rsidR="003C0FAB" w:rsidRPr="007B46B7" w:rsidRDefault="00AF4EEC">
            <w:pPr>
              <w:rPr>
                <w:rFonts w:ascii="Tahoma" w:hAnsi="Tahoma" w:cs="Tahoma"/>
                <w:sz w:val="20"/>
                <w:szCs w:val="20"/>
              </w:rPr>
            </w:pPr>
            <w:r w:rsidRPr="00AF4EEC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4EE93147" w:rsidR="003C0FAB" w:rsidRPr="007B46B7" w:rsidRDefault="0041505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3B5689"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D1220F9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F2A18">
              <w:rPr>
                <w:rFonts w:ascii="Tahoma" w:hAnsi="Tahoma" w:cs="Tahoma"/>
                <w:sz w:val="20"/>
                <w:szCs w:val="20"/>
              </w:rPr>
              <w:t>15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7F6043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5425" w14:textId="77777777" w:rsidR="008C6CBE" w:rsidRDefault="008C6CBE" w:rsidP="00346567">
      <w:r>
        <w:separator/>
      </w:r>
    </w:p>
  </w:endnote>
  <w:endnote w:type="continuationSeparator" w:id="0">
    <w:p w14:paraId="304498F1" w14:textId="77777777" w:rsidR="008C6CBE" w:rsidRDefault="008C6C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1C3E5" w14:textId="77777777" w:rsidR="008C6CBE" w:rsidRDefault="008C6CBE" w:rsidP="00346567">
      <w:r>
        <w:separator/>
      </w:r>
    </w:p>
  </w:footnote>
  <w:footnote w:type="continuationSeparator" w:id="0">
    <w:p w14:paraId="1D012760" w14:textId="77777777" w:rsidR="008C6CBE" w:rsidRDefault="008C6C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B5689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2D2B"/>
    <w:rsid w:val="00636F96"/>
    <w:rsid w:val="00637A59"/>
    <w:rsid w:val="00691BCA"/>
    <w:rsid w:val="006B4456"/>
    <w:rsid w:val="006E30F5"/>
    <w:rsid w:val="006F2A18"/>
    <w:rsid w:val="007003FC"/>
    <w:rsid w:val="007935CC"/>
    <w:rsid w:val="007B46B7"/>
    <w:rsid w:val="007C69D6"/>
    <w:rsid w:val="007F399D"/>
    <w:rsid w:val="007F6043"/>
    <w:rsid w:val="00882693"/>
    <w:rsid w:val="00894B95"/>
    <w:rsid w:val="008A2DDD"/>
    <w:rsid w:val="008C1506"/>
    <w:rsid w:val="008C6CBE"/>
    <w:rsid w:val="009141BA"/>
    <w:rsid w:val="00990C92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AF4EEC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34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37</cp:revision>
  <dcterms:created xsi:type="dcterms:W3CDTF">2023-03-06T01:56:00Z</dcterms:created>
  <dcterms:modified xsi:type="dcterms:W3CDTF">2023-03-20T04:19:00Z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
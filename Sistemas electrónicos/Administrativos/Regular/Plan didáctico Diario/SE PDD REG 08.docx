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03EBA7C" w:rsidR="003C0FAB" w:rsidRPr="007B46B7" w:rsidRDefault="00B10D1A">
            <w:pPr>
              <w:rPr>
                <w:rFonts w:ascii="Tahoma" w:hAnsi="Tahoma" w:cs="Tahoma"/>
                <w:sz w:val="20"/>
                <w:szCs w:val="20"/>
              </w:rPr>
            </w:pPr>
            <w:r w:rsidRPr="00B10D1A">
              <w:rPr>
                <w:rFonts w:ascii="Tahoma" w:hAnsi="Tahoma" w:cs="Tahoma"/>
                <w:sz w:val="20"/>
                <w:szCs w:val="20"/>
              </w:rPr>
              <w:t>Analizar y diseñar los Circuitos Secuenciales síncronos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3293D12D" w:rsidR="003C0FAB" w:rsidRPr="007B46B7" w:rsidRDefault="00EB638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22F84DDC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49184F">
              <w:rPr>
                <w:rFonts w:ascii="Tahoma" w:hAnsi="Tahoma" w:cs="Tahoma"/>
                <w:sz w:val="20"/>
                <w:szCs w:val="20"/>
              </w:rPr>
              <w:t>31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29967496" w:rsidR="00FD574F" w:rsidRDefault="005B0FAE" w:rsidP="008B7AE3">
            <w:pPr>
              <w:rPr>
                <w:sz w:val="18"/>
                <w:szCs w:val="18"/>
              </w:rPr>
            </w:pPr>
            <w:r w:rsidRPr="005B0FAE">
              <w:rPr>
                <w:sz w:val="18"/>
                <w:szCs w:val="18"/>
              </w:rPr>
              <w:t>Contadores: definición, clasificación, tipos, características, Diseño de contadores.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B0FAE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A22025"/>
    <w:rsid w:val="00A27483"/>
    <w:rsid w:val="00A316F0"/>
    <w:rsid w:val="00AA46ED"/>
    <w:rsid w:val="00B10D1A"/>
    <w:rsid w:val="00B3683B"/>
    <w:rsid w:val="00B5715E"/>
    <w:rsid w:val="00B81392"/>
    <w:rsid w:val="00C807E2"/>
    <w:rsid w:val="00C9423E"/>
    <w:rsid w:val="00CB6853"/>
    <w:rsid w:val="00E10464"/>
    <w:rsid w:val="00E5146C"/>
    <w:rsid w:val="00E568EB"/>
    <w:rsid w:val="00EB6384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26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23</cp:revision>
  <dcterms:created xsi:type="dcterms:W3CDTF">2023-03-06T01:56:00Z</dcterms:created>
  <dcterms:modified xsi:type="dcterms:W3CDTF">2023-03-20T03:55:00Z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
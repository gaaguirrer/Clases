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7C0AF5E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 w:rsidRPr="00117B2A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3D2E5119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2C5769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551BFC6F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2C5769">
              <w:rPr>
                <w:rFonts w:ascii="Tahoma" w:hAnsi="Tahoma" w:cs="Tahoma"/>
                <w:sz w:val="20"/>
                <w:szCs w:val="20"/>
              </w:rPr>
              <w:t>26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70E32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565D5FC5" w:rsidR="00A27483" w:rsidRDefault="00F47EB7">
            <w:pPr>
              <w:rPr>
                <w:sz w:val="18"/>
                <w:szCs w:val="18"/>
              </w:rPr>
            </w:pPr>
            <w:r w:rsidRPr="00F47EB7">
              <w:rPr>
                <w:sz w:val="18"/>
                <w:szCs w:val="18"/>
              </w:rPr>
              <w:t>Analizar la estructura interna y el principio de funcionamiento de los circuitos lógicos programables y FPGA</w:t>
            </w:r>
          </w:p>
        </w:tc>
        <w:tc>
          <w:tcPr>
            <w:tcW w:w="1948" w:type="dxa"/>
            <w:vMerge w:val="restart"/>
            <w:vAlign w:val="center"/>
          </w:tcPr>
          <w:p w14:paraId="0D242F61" w14:textId="77777777" w:rsidR="00F47EB7" w:rsidRPr="00F47EB7" w:rsidRDefault="00F47EB7" w:rsidP="00F47EB7">
            <w:pPr>
              <w:rPr>
                <w:sz w:val="18"/>
                <w:szCs w:val="18"/>
              </w:rPr>
            </w:pPr>
            <w:r w:rsidRPr="00F47EB7">
              <w:rPr>
                <w:sz w:val="18"/>
                <w:szCs w:val="18"/>
              </w:rPr>
              <w:t>Tecnología de integración PAL,</w:t>
            </w:r>
          </w:p>
          <w:p w14:paraId="5F02A7A1" w14:textId="403A5B54" w:rsidR="00FD574F" w:rsidRDefault="00F47EB7" w:rsidP="00F47EB7">
            <w:pPr>
              <w:rPr>
                <w:sz w:val="18"/>
                <w:szCs w:val="18"/>
              </w:rPr>
            </w:pPr>
            <w:r w:rsidRPr="00F47EB7">
              <w:rPr>
                <w:sz w:val="18"/>
                <w:szCs w:val="18"/>
              </w:rPr>
              <w:t>GALFPGA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BDF255F" w14:textId="77777777" w:rsidR="0080557D" w:rsidRPr="0080557D" w:rsidRDefault="0080557D" w:rsidP="0080557D">
            <w:pPr>
              <w:rPr>
                <w:sz w:val="18"/>
                <w:szCs w:val="18"/>
              </w:rPr>
            </w:pPr>
            <w:r w:rsidRPr="0080557D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6AA9A8D7" w14:textId="77777777" w:rsidR="0080557D" w:rsidRPr="0080557D" w:rsidRDefault="0080557D" w:rsidP="0080557D">
            <w:pPr>
              <w:rPr>
                <w:sz w:val="18"/>
                <w:szCs w:val="18"/>
              </w:rPr>
            </w:pPr>
            <w:r w:rsidRPr="0080557D">
              <w:rPr>
                <w:sz w:val="18"/>
                <w:szCs w:val="18"/>
              </w:rPr>
              <w:t>Dar la bienvenida y motivar a los participantes.</w:t>
            </w:r>
          </w:p>
          <w:p w14:paraId="09BF3FB6" w14:textId="77777777" w:rsidR="0080557D" w:rsidRPr="0080557D" w:rsidRDefault="0080557D" w:rsidP="0080557D">
            <w:pPr>
              <w:rPr>
                <w:sz w:val="18"/>
                <w:szCs w:val="18"/>
              </w:rPr>
            </w:pPr>
            <w:r w:rsidRPr="0080557D">
              <w:rPr>
                <w:sz w:val="18"/>
                <w:szCs w:val="18"/>
              </w:rPr>
              <w:t>Realizar la toma de lista de asistencia.</w:t>
            </w:r>
          </w:p>
          <w:p w14:paraId="08FBE969" w14:textId="77777777" w:rsidR="0080557D" w:rsidRPr="0080557D" w:rsidRDefault="0080557D" w:rsidP="0080557D">
            <w:pPr>
              <w:rPr>
                <w:sz w:val="18"/>
                <w:szCs w:val="18"/>
              </w:rPr>
            </w:pPr>
            <w:r w:rsidRPr="0080557D">
              <w:rPr>
                <w:sz w:val="18"/>
                <w:szCs w:val="18"/>
              </w:rPr>
              <w:t>Presentar el tema de la clase: "Tecnología de integración: PAL, GAL, FPGA".</w:t>
            </w:r>
          </w:p>
          <w:p w14:paraId="43360EC7" w14:textId="77777777" w:rsidR="0080557D" w:rsidRPr="0080557D" w:rsidRDefault="0080557D" w:rsidP="0080557D">
            <w:pPr>
              <w:rPr>
                <w:sz w:val="18"/>
                <w:szCs w:val="18"/>
              </w:rPr>
            </w:pPr>
            <w:r w:rsidRPr="0080557D">
              <w:rPr>
                <w:sz w:val="18"/>
                <w:szCs w:val="18"/>
              </w:rPr>
              <w:t>Indagar sobre las expectativas y experiencia de los participantes en relación al tema mediante preguntas abiertas.</w:t>
            </w:r>
          </w:p>
          <w:p w14:paraId="0BE1B386" w14:textId="77777777" w:rsidR="0080557D" w:rsidRPr="0080557D" w:rsidRDefault="0080557D" w:rsidP="0080557D">
            <w:pPr>
              <w:rPr>
                <w:sz w:val="18"/>
                <w:szCs w:val="18"/>
              </w:rPr>
            </w:pPr>
            <w:r w:rsidRPr="0080557D">
              <w:rPr>
                <w:sz w:val="18"/>
                <w:szCs w:val="18"/>
              </w:rPr>
              <w:t>Presentar y analizar los objetivos de la sesión utilizando técnicas expositivas.</w:t>
            </w:r>
          </w:p>
          <w:p w14:paraId="7E29F87D" w14:textId="6CB0DD3D" w:rsidR="00FD574F" w:rsidRDefault="0080557D" w:rsidP="0080557D">
            <w:pPr>
              <w:rPr>
                <w:sz w:val="18"/>
                <w:szCs w:val="18"/>
              </w:rPr>
            </w:pPr>
            <w:r w:rsidRPr="0080557D">
              <w:rPr>
                <w:sz w:val="18"/>
                <w:szCs w:val="18"/>
              </w:rPr>
              <w:t>Moderar una breve discusión sobre la importancia y aplicaciones de los circuitos lógicos programables en la industria y tecnología actual.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C90061C" w14:textId="77777777" w:rsidR="00746871" w:rsidRPr="00746871" w:rsidRDefault="00746871" w:rsidP="00746871">
            <w:pPr>
              <w:rPr>
                <w:sz w:val="18"/>
                <w:szCs w:val="18"/>
              </w:rPr>
            </w:pPr>
            <w:r w:rsidRPr="00746871">
              <w:rPr>
                <w:sz w:val="18"/>
                <w:szCs w:val="18"/>
              </w:rPr>
              <w:t>Leerán y analizarán los objetivos del tema.</w:t>
            </w:r>
          </w:p>
          <w:p w14:paraId="5C47306B" w14:textId="77777777" w:rsidR="00746871" w:rsidRPr="00746871" w:rsidRDefault="00746871" w:rsidP="00746871">
            <w:pPr>
              <w:rPr>
                <w:sz w:val="18"/>
                <w:szCs w:val="18"/>
              </w:rPr>
            </w:pPr>
            <w:r w:rsidRPr="00746871">
              <w:rPr>
                <w:sz w:val="18"/>
                <w:szCs w:val="18"/>
              </w:rPr>
              <w:t xml:space="preserve">Exteriorizarán expectativas y experiencias </w:t>
            </w:r>
            <w:r w:rsidRPr="00746871">
              <w:rPr>
                <w:sz w:val="18"/>
                <w:szCs w:val="18"/>
              </w:rPr>
              <w:lastRenderedPageBreak/>
              <w:t>previas respecto al tema.</w:t>
            </w:r>
          </w:p>
          <w:p w14:paraId="03E5A3AF" w14:textId="32196751" w:rsidR="00894B95" w:rsidRDefault="00746871" w:rsidP="00746871">
            <w:pPr>
              <w:rPr>
                <w:sz w:val="18"/>
                <w:szCs w:val="18"/>
              </w:rPr>
            </w:pPr>
            <w:r w:rsidRPr="00746871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970DC46" w14:textId="77777777" w:rsidR="00746871" w:rsidRPr="00746871" w:rsidRDefault="00746871" w:rsidP="00746871">
            <w:pPr>
              <w:rPr>
                <w:sz w:val="18"/>
                <w:szCs w:val="18"/>
              </w:rPr>
            </w:pPr>
            <w:r w:rsidRPr="00746871">
              <w:rPr>
                <w:sz w:val="18"/>
                <w:szCs w:val="18"/>
              </w:rPr>
              <w:t>Explicar los conceptos básicos de los circuitos lógicos programables (PLD) y su evolución.</w:t>
            </w:r>
          </w:p>
          <w:p w14:paraId="34ADAA4B" w14:textId="77777777" w:rsidR="00A43B28" w:rsidRPr="00A43B28" w:rsidRDefault="00746871" w:rsidP="00A43B28">
            <w:pPr>
              <w:rPr>
                <w:sz w:val="18"/>
                <w:szCs w:val="18"/>
              </w:rPr>
            </w:pPr>
            <w:r w:rsidRPr="00746871">
              <w:rPr>
                <w:sz w:val="18"/>
                <w:szCs w:val="18"/>
              </w:rPr>
              <w:t>Describir la estructura interna y el funcionamiento de los diferentes tipos de PLD: PAL (</w:t>
            </w:r>
            <w:proofErr w:type="spellStart"/>
            <w:r w:rsidRPr="00746871">
              <w:rPr>
                <w:sz w:val="18"/>
                <w:szCs w:val="18"/>
              </w:rPr>
              <w:t>Programmable</w:t>
            </w:r>
            <w:proofErr w:type="spellEnd"/>
            <w:r w:rsidRPr="00746871">
              <w:rPr>
                <w:sz w:val="18"/>
                <w:szCs w:val="18"/>
              </w:rPr>
              <w:t xml:space="preserve"> Array </w:t>
            </w:r>
            <w:proofErr w:type="spellStart"/>
            <w:r w:rsidRPr="00746871">
              <w:rPr>
                <w:sz w:val="18"/>
                <w:szCs w:val="18"/>
              </w:rPr>
              <w:t>Logic</w:t>
            </w:r>
            <w:proofErr w:type="spellEnd"/>
            <w:r w:rsidRPr="00746871">
              <w:rPr>
                <w:sz w:val="18"/>
                <w:szCs w:val="18"/>
              </w:rPr>
              <w:t>), GAL (</w:t>
            </w:r>
            <w:proofErr w:type="spellStart"/>
            <w:r w:rsidRPr="00746871">
              <w:rPr>
                <w:sz w:val="18"/>
                <w:szCs w:val="18"/>
              </w:rPr>
              <w:t>Generic</w:t>
            </w:r>
            <w:proofErr w:type="spellEnd"/>
            <w:r w:rsidRPr="00746871">
              <w:rPr>
                <w:sz w:val="18"/>
                <w:szCs w:val="18"/>
              </w:rPr>
              <w:t xml:space="preserve"> Array </w:t>
            </w:r>
            <w:proofErr w:type="spellStart"/>
            <w:r w:rsidRPr="00746871">
              <w:rPr>
                <w:sz w:val="18"/>
                <w:szCs w:val="18"/>
              </w:rPr>
              <w:t>Logic</w:t>
            </w:r>
            <w:proofErr w:type="spellEnd"/>
            <w:r w:rsidRPr="00746871">
              <w:rPr>
                <w:sz w:val="18"/>
                <w:szCs w:val="18"/>
              </w:rPr>
              <w:t>), y FPGA (Field-</w:t>
            </w:r>
            <w:proofErr w:type="spellStart"/>
            <w:r w:rsidRPr="00746871">
              <w:rPr>
                <w:sz w:val="18"/>
                <w:szCs w:val="18"/>
              </w:rPr>
              <w:t>Programmable</w:t>
            </w:r>
            <w:proofErr w:type="spellEnd"/>
            <w:r w:rsidRPr="00746871">
              <w:rPr>
                <w:sz w:val="18"/>
                <w:szCs w:val="18"/>
              </w:rPr>
              <w:t xml:space="preserve"> Gate Array).</w:t>
            </w:r>
            <w:r w:rsidR="00A43B28">
              <w:rPr>
                <w:sz w:val="18"/>
                <w:szCs w:val="18"/>
              </w:rPr>
              <w:br/>
            </w:r>
            <w:r w:rsidR="00A43B28" w:rsidRPr="00A43B28">
              <w:rPr>
                <w:sz w:val="18"/>
                <w:szCs w:val="18"/>
              </w:rPr>
              <w:t>PAL:</w:t>
            </w:r>
          </w:p>
          <w:p w14:paraId="056AC023" w14:textId="77777777" w:rsidR="00A43B28" w:rsidRPr="00A43B28" w:rsidRDefault="00A43B28" w:rsidP="00A43B28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>Explicar la arquitectura interna de un PAL, incluyendo la matriz AND y la matriz OR.</w:t>
            </w:r>
          </w:p>
          <w:p w14:paraId="6B59BDBA" w14:textId="77777777" w:rsidR="00A43B28" w:rsidRPr="00A43B28" w:rsidRDefault="00A43B28" w:rsidP="00A43B28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>Describir cómo se programan los PAL y sus aplicaciones típicas.</w:t>
            </w:r>
          </w:p>
          <w:p w14:paraId="6CD07F8E" w14:textId="77777777" w:rsidR="00A43B28" w:rsidRPr="00A43B28" w:rsidRDefault="00A43B28" w:rsidP="00A43B28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>GAL:</w:t>
            </w:r>
          </w:p>
          <w:p w14:paraId="15BA5583" w14:textId="77777777" w:rsidR="00A43B28" w:rsidRPr="00A43B28" w:rsidRDefault="00A43B28" w:rsidP="00A43B28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>Explicar las diferencias y mejoras respecto a los PAL.</w:t>
            </w:r>
          </w:p>
          <w:p w14:paraId="286F3DDC" w14:textId="77777777" w:rsidR="00A43B28" w:rsidRPr="00A43B28" w:rsidRDefault="00A43B28" w:rsidP="00A43B28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>Describir la arquitectura interna de un GAL y su programación.</w:t>
            </w:r>
          </w:p>
          <w:p w14:paraId="4EA4EE66" w14:textId="77777777" w:rsidR="00A43B28" w:rsidRPr="00A43B28" w:rsidRDefault="00A43B28" w:rsidP="00A43B28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>FPGA:</w:t>
            </w:r>
          </w:p>
          <w:p w14:paraId="285A91DA" w14:textId="77777777" w:rsidR="00A43B28" w:rsidRPr="00A43B28" w:rsidRDefault="00A43B28" w:rsidP="00A43B28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 xml:space="preserve">Explicar la arquitectura interna de un FPGA, incluyendo </w:t>
            </w:r>
            <w:proofErr w:type="spellStart"/>
            <w:r w:rsidRPr="00A43B28">
              <w:rPr>
                <w:sz w:val="18"/>
                <w:szCs w:val="18"/>
              </w:rPr>
              <w:t>LUTs</w:t>
            </w:r>
            <w:proofErr w:type="spellEnd"/>
            <w:r w:rsidRPr="00A43B28">
              <w:rPr>
                <w:sz w:val="18"/>
                <w:szCs w:val="18"/>
              </w:rPr>
              <w:t xml:space="preserve"> (Look-Up Tables), </w:t>
            </w:r>
            <w:proofErr w:type="spellStart"/>
            <w:r w:rsidRPr="00A43B28">
              <w:rPr>
                <w:sz w:val="18"/>
                <w:szCs w:val="18"/>
              </w:rPr>
              <w:t>flip-flops</w:t>
            </w:r>
            <w:proofErr w:type="spellEnd"/>
            <w:r w:rsidRPr="00A43B28">
              <w:rPr>
                <w:sz w:val="18"/>
                <w:szCs w:val="18"/>
              </w:rPr>
              <w:t>, y bloques de interconexión.</w:t>
            </w:r>
          </w:p>
          <w:p w14:paraId="359A2705" w14:textId="77777777" w:rsidR="00A43B28" w:rsidRPr="00A43B28" w:rsidRDefault="00A43B28" w:rsidP="00A43B28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 xml:space="preserve">Describir el proceso de diseño y programación de </w:t>
            </w:r>
            <w:proofErr w:type="spellStart"/>
            <w:r w:rsidRPr="00A43B28">
              <w:rPr>
                <w:sz w:val="18"/>
                <w:szCs w:val="18"/>
              </w:rPr>
              <w:t>FPGAs</w:t>
            </w:r>
            <w:proofErr w:type="spellEnd"/>
            <w:r w:rsidRPr="00A43B28">
              <w:rPr>
                <w:sz w:val="18"/>
                <w:szCs w:val="18"/>
              </w:rPr>
              <w:t xml:space="preserve"> utilizando HDL (Hardware </w:t>
            </w:r>
            <w:proofErr w:type="spellStart"/>
            <w:r w:rsidRPr="00A43B28">
              <w:rPr>
                <w:sz w:val="18"/>
                <w:szCs w:val="18"/>
              </w:rPr>
              <w:t>Description</w:t>
            </w:r>
            <w:proofErr w:type="spellEnd"/>
            <w:r w:rsidRPr="00A43B28">
              <w:rPr>
                <w:sz w:val="18"/>
                <w:szCs w:val="18"/>
              </w:rPr>
              <w:t xml:space="preserve"> </w:t>
            </w:r>
            <w:proofErr w:type="spellStart"/>
            <w:r w:rsidRPr="00A43B28">
              <w:rPr>
                <w:sz w:val="18"/>
                <w:szCs w:val="18"/>
              </w:rPr>
              <w:t>Language</w:t>
            </w:r>
            <w:proofErr w:type="spellEnd"/>
            <w:r w:rsidRPr="00A43B28">
              <w:rPr>
                <w:sz w:val="18"/>
                <w:szCs w:val="18"/>
              </w:rPr>
              <w:t xml:space="preserve">) como VHDL o </w:t>
            </w:r>
            <w:proofErr w:type="spellStart"/>
            <w:r w:rsidRPr="00A43B28">
              <w:rPr>
                <w:sz w:val="18"/>
                <w:szCs w:val="18"/>
              </w:rPr>
              <w:t>Verilog</w:t>
            </w:r>
            <w:proofErr w:type="spellEnd"/>
            <w:r w:rsidRPr="00A43B28">
              <w:rPr>
                <w:sz w:val="18"/>
                <w:szCs w:val="18"/>
              </w:rPr>
              <w:t>.</w:t>
            </w:r>
          </w:p>
          <w:p w14:paraId="71EB25A6" w14:textId="77777777" w:rsidR="00565803" w:rsidRPr="00565803" w:rsidRDefault="00A43B28" w:rsidP="00565803">
            <w:pPr>
              <w:rPr>
                <w:sz w:val="18"/>
                <w:szCs w:val="18"/>
              </w:rPr>
            </w:pPr>
            <w:r w:rsidRPr="00A43B28">
              <w:rPr>
                <w:sz w:val="18"/>
                <w:szCs w:val="18"/>
              </w:rPr>
              <w:t xml:space="preserve">Mostrar un video demostrativo sobre la implementación de un circuito lógico en un </w:t>
            </w:r>
            <w:r w:rsidRPr="00A43B28">
              <w:rPr>
                <w:sz w:val="18"/>
                <w:szCs w:val="18"/>
              </w:rPr>
              <w:lastRenderedPageBreak/>
              <w:t>FPGA para reforzar el aprendizaje visual.</w:t>
            </w:r>
            <w:r>
              <w:rPr>
                <w:sz w:val="18"/>
                <w:szCs w:val="18"/>
              </w:rPr>
              <w:br/>
            </w:r>
            <w:r w:rsidR="00565803" w:rsidRPr="00565803">
              <w:rPr>
                <w:sz w:val="18"/>
                <w:szCs w:val="18"/>
              </w:rPr>
              <w:t>Realizar una actividad práctica en grupos donde los participantes diseñen un circuito lógico utilizando software de simulación para PAL, GAL, o FPGA.</w:t>
            </w:r>
          </w:p>
          <w:p w14:paraId="30965DA3" w14:textId="65104FA2" w:rsidR="0012329E" w:rsidRDefault="00565803" w:rsidP="00565803">
            <w:pPr>
              <w:rPr>
                <w:sz w:val="18"/>
                <w:szCs w:val="18"/>
              </w:rPr>
            </w:pPr>
            <w:r w:rsidRPr="00565803">
              <w:rPr>
                <w:sz w:val="18"/>
                <w:szCs w:val="18"/>
              </w:rPr>
              <w:t>Orientar a los participantes en la utilización del software y en la verificación de la funcionalidad del circuito diseñado.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39FCE3A" w14:textId="77777777" w:rsidR="00565803" w:rsidRPr="00565803" w:rsidRDefault="00565803" w:rsidP="00565803">
            <w:pPr>
              <w:rPr>
                <w:sz w:val="18"/>
                <w:szCs w:val="18"/>
              </w:rPr>
            </w:pPr>
            <w:r w:rsidRPr="00565803">
              <w:rPr>
                <w:sz w:val="18"/>
                <w:szCs w:val="18"/>
              </w:rPr>
              <w:t>Escucharán y observarán la presentación.</w:t>
            </w:r>
          </w:p>
          <w:p w14:paraId="04B780C2" w14:textId="77777777" w:rsidR="00565803" w:rsidRPr="00565803" w:rsidRDefault="00565803" w:rsidP="00565803">
            <w:pPr>
              <w:rPr>
                <w:sz w:val="18"/>
                <w:szCs w:val="18"/>
              </w:rPr>
            </w:pPr>
            <w:r w:rsidRPr="00565803">
              <w:rPr>
                <w:sz w:val="18"/>
                <w:szCs w:val="18"/>
              </w:rPr>
              <w:t>Participarán respondiendo y exponiendo sus opiniones.</w:t>
            </w:r>
          </w:p>
          <w:p w14:paraId="0ED3455B" w14:textId="77777777" w:rsidR="00565803" w:rsidRPr="00565803" w:rsidRDefault="00565803" w:rsidP="00565803">
            <w:pPr>
              <w:rPr>
                <w:sz w:val="18"/>
                <w:szCs w:val="18"/>
              </w:rPr>
            </w:pPr>
            <w:r w:rsidRPr="00565803">
              <w:rPr>
                <w:sz w:val="18"/>
                <w:szCs w:val="18"/>
              </w:rPr>
              <w:t>Leerán el material proporcionado por el mediador.</w:t>
            </w:r>
          </w:p>
          <w:p w14:paraId="5A187459" w14:textId="77777777" w:rsidR="00565803" w:rsidRPr="00565803" w:rsidRDefault="00565803" w:rsidP="00565803">
            <w:pPr>
              <w:rPr>
                <w:sz w:val="18"/>
                <w:szCs w:val="18"/>
              </w:rPr>
            </w:pPr>
            <w:r w:rsidRPr="00565803">
              <w:rPr>
                <w:sz w:val="18"/>
                <w:szCs w:val="18"/>
              </w:rPr>
              <w:t>Realizarán la actividad práctica en grupos, aplicando los conceptos aprendidos.</w:t>
            </w:r>
          </w:p>
          <w:p w14:paraId="77344E53" w14:textId="77777777" w:rsidR="00565803" w:rsidRPr="00565803" w:rsidRDefault="00565803" w:rsidP="00565803">
            <w:pPr>
              <w:rPr>
                <w:sz w:val="18"/>
                <w:szCs w:val="18"/>
              </w:rPr>
            </w:pPr>
            <w:r w:rsidRPr="00565803">
              <w:rPr>
                <w:sz w:val="18"/>
                <w:szCs w:val="18"/>
              </w:rPr>
              <w:t>Utilizarán software de simulación para diseñar y verificar un circuito lógico.</w:t>
            </w:r>
          </w:p>
          <w:p w14:paraId="3B0B6D65" w14:textId="2CADB7BF" w:rsidR="00FD574F" w:rsidRDefault="00565803" w:rsidP="00565803">
            <w:pPr>
              <w:rPr>
                <w:sz w:val="18"/>
                <w:szCs w:val="18"/>
              </w:rPr>
            </w:pPr>
            <w:r w:rsidRPr="00565803">
              <w:rPr>
                <w:sz w:val="18"/>
                <w:szCs w:val="18"/>
              </w:rPr>
              <w:t>Presentarán en plenario los resultados del diseño del circuito ante el mediador y el resto de participantes.</w:t>
            </w: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386D9A3" w14:textId="77777777" w:rsidR="00C55179" w:rsidRPr="00C55179" w:rsidRDefault="00C55179" w:rsidP="00C55179">
            <w:pPr>
              <w:rPr>
                <w:sz w:val="18"/>
                <w:szCs w:val="18"/>
              </w:rPr>
            </w:pPr>
            <w:r w:rsidRPr="00C55179">
              <w:rPr>
                <w:sz w:val="18"/>
                <w:szCs w:val="18"/>
              </w:rPr>
              <w:t>Realizar una síntesis del tema, utilizando técnica expositiva.</w:t>
            </w:r>
          </w:p>
          <w:p w14:paraId="77583620" w14:textId="77777777" w:rsidR="00C55179" w:rsidRPr="00C55179" w:rsidRDefault="00C55179" w:rsidP="00C55179">
            <w:pPr>
              <w:rPr>
                <w:sz w:val="18"/>
                <w:szCs w:val="18"/>
              </w:rPr>
            </w:pPr>
            <w:r w:rsidRPr="00C55179">
              <w:rPr>
                <w:sz w:val="18"/>
                <w:szCs w:val="18"/>
              </w:rPr>
              <w:t>Presentar los logros alcanzados respecto al tema.</w:t>
            </w:r>
          </w:p>
          <w:p w14:paraId="0E2169C1" w14:textId="77777777" w:rsidR="00C55179" w:rsidRPr="00C55179" w:rsidRDefault="00C55179" w:rsidP="00C55179">
            <w:pPr>
              <w:rPr>
                <w:sz w:val="18"/>
                <w:szCs w:val="18"/>
              </w:rPr>
            </w:pPr>
            <w:r w:rsidRPr="00C55179">
              <w:rPr>
                <w:sz w:val="18"/>
                <w:szCs w:val="18"/>
              </w:rPr>
              <w:t>Proponer alternativas para cubrir lo que falta según el objetivo.</w:t>
            </w:r>
          </w:p>
          <w:p w14:paraId="32E2DBF8" w14:textId="77777777" w:rsidR="00C55179" w:rsidRPr="00C55179" w:rsidRDefault="00C55179" w:rsidP="00C55179">
            <w:pPr>
              <w:rPr>
                <w:sz w:val="18"/>
                <w:szCs w:val="18"/>
              </w:rPr>
            </w:pPr>
            <w:r w:rsidRPr="00C55179">
              <w:rPr>
                <w:sz w:val="18"/>
                <w:szCs w:val="18"/>
              </w:rPr>
              <w:t>Recibir los documentos escritos por los equipos de participantes orientados en la actividad correspondiente.</w:t>
            </w:r>
          </w:p>
          <w:p w14:paraId="441D7E2D" w14:textId="77777777" w:rsidR="00C55179" w:rsidRPr="00C55179" w:rsidRDefault="00C55179" w:rsidP="00C55179">
            <w:pPr>
              <w:rPr>
                <w:sz w:val="18"/>
                <w:szCs w:val="18"/>
              </w:rPr>
            </w:pPr>
            <w:r w:rsidRPr="00C55179">
              <w:rPr>
                <w:sz w:val="18"/>
                <w:szCs w:val="18"/>
              </w:rPr>
              <w:t xml:space="preserve">Orientar el autoestudio: realizar un análisis sobre la implementación de circuitos </w:t>
            </w:r>
            <w:r w:rsidRPr="00C55179">
              <w:rPr>
                <w:sz w:val="18"/>
                <w:szCs w:val="18"/>
              </w:rPr>
              <w:lastRenderedPageBreak/>
              <w:t>lógicos programables y FPGA utilizando software de simulación.</w:t>
            </w:r>
          </w:p>
          <w:p w14:paraId="18647458" w14:textId="3A7E7052" w:rsidR="0012329E" w:rsidRDefault="00C55179" w:rsidP="00C55179">
            <w:pPr>
              <w:rPr>
                <w:sz w:val="18"/>
                <w:szCs w:val="18"/>
              </w:rPr>
            </w:pPr>
            <w:r w:rsidRPr="00C55179">
              <w:rPr>
                <w:sz w:val="18"/>
                <w:szCs w:val="18"/>
              </w:rPr>
              <w:t>Presentar el siguiente tema al final de la sesión de clase: "Diseño avanzado con FPGA".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7EA876" w14:textId="77777777" w:rsidR="00D013EF" w:rsidRPr="00D013EF" w:rsidRDefault="00D013EF" w:rsidP="00D013EF">
            <w:pPr>
              <w:rPr>
                <w:sz w:val="18"/>
                <w:szCs w:val="18"/>
              </w:rPr>
            </w:pPr>
            <w:r w:rsidRPr="00D013EF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05118B17" w14:textId="77777777" w:rsidR="00D013EF" w:rsidRPr="00D013EF" w:rsidRDefault="00D013EF" w:rsidP="00D013EF">
            <w:pPr>
              <w:rPr>
                <w:sz w:val="18"/>
                <w:szCs w:val="18"/>
              </w:rPr>
            </w:pPr>
            <w:r w:rsidRPr="00D013EF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0D11AB21" w:rsidR="00FD574F" w:rsidRDefault="00D013EF" w:rsidP="00D013EF">
            <w:pPr>
              <w:rPr>
                <w:sz w:val="18"/>
                <w:szCs w:val="18"/>
              </w:rPr>
            </w:pPr>
            <w:r w:rsidRPr="00D013EF">
              <w:rPr>
                <w:sz w:val="18"/>
                <w:szCs w:val="18"/>
              </w:rPr>
              <w:t>Consultarán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6770"/>
    <w:rsid w:val="001A36C3"/>
    <w:rsid w:val="001C2A56"/>
    <w:rsid w:val="001F50AF"/>
    <w:rsid w:val="002672A0"/>
    <w:rsid w:val="002C5769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65803"/>
    <w:rsid w:val="005757CD"/>
    <w:rsid w:val="005E51C5"/>
    <w:rsid w:val="00622D2B"/>
    <w:rsid w:val="00636F96"/>
    <w:rsid w:val="00637A59"/>
    <w:rsid w:val="006471CF"/>
    <w:rsid w:val="00691BCA"/>
    <w:rsid w:val="006B4456"/>
    <w:rsid w:val="006E30F5"/>
    <w:rsid w:val="007003FC"/>
    <w:rsid w:val="00746871"/>
    <w:rsid w:val="00770E32"/>
    <w:rsid w:val="007935CC"/>
    <w:rsid w:val="007B46B7"/>
    <w:rsid w:val="007F399D"/>
    <w:rsid w:val="0080557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43B28"/>
    <w:rsid w:val="00AA46ED"/>
    <w:rsid w:val="00B10D1A"/>
    <w:rsid w:val="00B3683B"/>
    <w:rsid w:val="00B5715E"/>
    <w:rsid w:val="00B64376"/>
    <w:rsid w:val="00B81392"/>
    <w:rsid w:val="00C55179"/>
    <w:rsid w:val="00C807E2"/>
    <w:rsid w:val="00C9423E"/>
    <w:rsid w:val="00CB6853"/>
    <w:rsid w:val="00D013EF"/>
    <w:rsid w:val="00DB56FA"/>
    <w:rsid w:val="00DF1E46"/>
    <w:rsid w:val="00E10464"/>
    <w:rsid w:val="00E3535C"/>
    <w:rsid w:val="00E5146C"/>
    <w:rsid w:val="00E568EB"/>
    <w:rsid w:val="00EB6384"/>
    <w:rsid w:val="00ED3F29"/>
    <w:rsid w:val="00F47EB7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37</TotalTime>
  <Pages>4</Pages>
  <Words>636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39</cp:revision>
  <dcterms:created xsi:type="dcterms:W3CDTF">2023-03-06T01:56:00Z</dcterms:created>
  <dcterms:modified xsi:type="dcterms:W3CDTF">2024-06-18T20:29:00Z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
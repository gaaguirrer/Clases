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57180D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57180D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57180D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6384DF6C" w:rsidR="003C0FAB" w:rsidRPr="007B46B7" w:rsidRDefault="00C807E2">
            <w:pPr>
              <w:rPr>
                <w:rFonts w:ascii="Tahoma" w:hAnsi="Tahoma" w:cs="Tahoma"/>
                <w:sz w:val="20"/>
                <w:szCs w:val="20"/>
              </w:rPr>
            </w:pPr>
            <w:r w:rsidRPr="00C807E2">
              <w:rPr>
                <w:rFonts w:ascii="Tahoma" w:hAnsi="Tahoma" w:cs="Tahoma"/>
                <w:sz w:val="20"/>
                <w:szCs w:val="20"/>
              </w:rPr>
              <w:t>Describir los tipos de compuertas digitales que existen y los teoremas que se aplican a los circuitos combinacionales (CC) y Circuitos Secuenciales (CS)</w:t>
            </w:r>
          </w:p>
        </w:tc>
      </w:tr>
      <w:tr w:rsidR="003C0FAB" w:rsidRPr="007B46B7" w14:paraId="6E2C129E" w14:textId="77777777" w:rsidTr="0057180D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79B9C963" w:rsidR="003C0FAB" w:rsidRPr="007B46B7" w:rsidRDefault="000F724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57180D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57180D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76934F10" w:rsidR="003C0FAB" w:rsidRPr="007B46B7" w:rsidRDefault="00BB35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10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  <w:gridCol w:w="4536"/>
        <w:gridCol w:w="1607"/>
        <w:gridCol w:w="1343"/>
        <w:gridCol w:w="1120"/>
      </w:tblGrid>
      <w:tr w:rsidR="00ED3F29" w14:paraId="41C70FA6" w14:textId="77777777" w:rsidTr="009D243D">
        <w:trPr>
          <w:jc w:val="center"/>
        </w:trPr>
        <w:tc>
          <w:tcPr>
            <w:tcW w:w="1980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410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536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9D243D">
        <w:trPr>
          <w:trHeight w:val="996"/>
          <w:jc w:val="center"/>
        </w:trPr>
        <w:tc>
          <w:tcPr>
            <w:tcW w:w="1980" w:type="dxa"/>
            <w:vMerge w:val="restart"/>
            <w:vAlign w:val="center"/>
          </w:tcPr>
          <w:p w14:paraId="70B1CE9C" w14:textId="77777777" w:rsidR="00FD574F" w:rsidRDefault="00FC6AAB">
            <w:pPr>
              <w:rPr>
                <w:sz w:val="18"/>
                <w:szCs w:val="18"/>
              </w:rPr>
            </w:pPr>
            <w:r w:rsidRPr="00FC6AAB">
              <w:rPr>
                <w:sz w:val="18"/>
                <w:szCs w:val="18"/>
              </w:rPr>
              <w:t>Identificar y describir los tipos de compuertas lógicas que se utilizan en el diseño de circuitos electrónicos digitales y su función en la operación de los mismos.</w:t>
            </w:r>
          </w:p>
          <w:p w14:paraId="5A5943D2" w14:textId="77777777" w:rsidR="00FC6AAB" w:rsidRDefault="007526E4">
            <w:pPr>
              <w:rPr>
                <w:sz w:val="18"/>
                <w:szCs w:val="18"/>
              </w:rPr>
            </w:pPr>
            <w:r w:rsidRPr="007526E4">
              <w:rPr>
                <w:sz w:val="18"/>
                <w:szCs w:val="18"/>
              </w:rPr>
              <w:t>Realizar el diseño de circuitos electrónicos digitales utilizando compuertas lógicas en el software Proteus.</w:t>
            </w:r>
          </w:p>
          <w:p w14:paraId="0CB0358A" w14:textId="4C264DF7" w:rsidR="007526E4" w:rsidRDefault="007526E4">
            <w:pPr>
              <w:rPr>
                <w:sz w:val="18"/>
                <w:szCs w:val="18"/>
              </w:rPr>
            </w:pPr>
            <w:r w:rsidRPr="007526E4">
              <w:rPr>
                <w:sz w:val="18"/>
                <w:szCs w:val="18"/>
              </w:rPr>
              <w:t xml:space="preserve">Valorar la importancia de la práctica de diseño de circuitos con compuertas lógicas para adquirir habilidades prácticas y aplicar los conocimientos teóricos en la construcción de </w:t>
            </w:r>
            <w:r w:rsidRPr="007526E4">
              <w:rPr>
                <w:sz w:val="18"/>
                <w:szCs w:val="18"/>
              </w:rPr>
              <w:lastRenderedPageBreak/>
              <w:t>sistemas electrónicos.</w:t>
            </w:r>
          </w:p>
        </w:tc>
        <w:tc>
          <w:tcPr>
            <w:tcW w:w="2410" w:type="dxa"/>
            <w:vMerge w:val="restart"/>
            <w:vAlign w:val="center"/>
          </w:tcPr>
          <w:p w14:paraId="2E0EB56D" w14:textId="77777777" w:rsidR="000F7243" w:rsidRPr="000F7243" w:rsidRDefault="000F7243" w:rsidP="000F7243">
            <w:pPr>
              <w:rPr>
                <w:sz w:val="18"/>
                <w:szCs w:val="18"/>
              </w:rPr>
            </w:pPr>
            <w:r w:rsidRPr="000F7243">
              <w:rPr>
                <w:sz w:val="18"/>
                <w:szCs w:val="18"/>
              </w:rPr>
              <w:lastRenderedPageBreak/>
              <w:t xml:space="preserve">3. Diseños de circuitos con compuertas lógicas en </w:t>
            </w:r>
            <w:proofErr w:type="spellStart"/>
            <w:r w:rsidRPr="000F7243">
              <w:rPr>
                <w:sz w:val="18"/>
                <w:szCs w:val="18"/>
              </w:rPr>
              <w:t>proteus</w:t>
            </w:r>
            <w:proofErr w:type="spellEnd"/>
          </w:p>
          <w:p w14:paraId="0572FBF5" w14:textId="77777777" w:rsidR="00FD574F" w:rsidRDefault="000F7243" w:rsidP="000F7243">
            <w:pPr>
              <w:rPr>
                <w:sz w:val="18"/>
                <w:szCs w:val="18"/>
              </w:rPr>
            </w:pPr>
            <w:r w:rsidRPr="000F7243">
              <w:rPr>
                <w:sz w:val="18"/>
                <w:szCs w:val="18"/>
              </w:rPr>
              <w:t>Sumativa 01: Clase práctica de diseño de compuertas lógicas</w:t>
            </w:r>
          </w:p>
          <w:p w14:paraId="42FD02FE" w14:textId="77777777" w:rsidR="00DD09E5" w:rsidRDefault="00DD09E5" w:rsidP="000F7243">
            <w:pPr>
              <w:rPr>
                <w:sz w:val="18"/>
                <w:szCs w:val="18"/>
              </w:rPr>
            </w:pPr>
          </w:p>
          <w:p w14:paraId="5F02A7A1" w14:textId="4896E1DA" w:rsidR="00DD09E5" w:rsidRDefault="00C609F2" w:rsidP="000F7243">
            <w:pPr>
              <w:rPr>
                <w:sz w:val="18"/>
                <w:szCs w:val="18"/>
              </w:rPr>
            </w:pPr>
            <w:r w:rsidRPr="00C609F2">
              <w:rPr>
                <w:sz w:val="18"/>
                <w:szCs w:val="18"/>
                <w:lang w:val="es-MX"/>
              </w:rPr>
              <w:t xml:space="preserve">Se usará </w:t>
            </w:r>
            <w:proofErr w:type="spellStart"/>
            <w:r w:rsidRPr="00C609F2">
              <w:rPr>
                <w:sz w:val="18"/>
                <w:szCs w:val="18"/>
                <w:lang w:val="es-MX"/>
              </w:rPr>
              <w:t>circuit</w:t>
            </w:r>
            <w:proofErr w:type="spellEnd"/>
            <w:r w:rsidRPr="00C609F2">
              <w:rPr>
                <w:sz w:val="18"/>
                <w:szCs w:val="18"/>
                <w:lang w:val="es-MX"/>
              </w:rPr>
              <w:t xml:space="preserve"> verse en lugar de </w:t>
            </w:r>
            <w:proofErr w:type="spellStart"/>
            <w:r w:rsidRPr="00C609F2">
              <w:rPr>
                <w:sz w:val="18"/>
                <w:szCs w:val="18"/>
                <w:lang w:val="es-MX"/>
              </w:rPr>
              <w:t>proteus</w:t>
            </w:r>
            <w:proofErr w:type="spellEnd"/>
            <w:r w:rsidRPr="00C609F2">
              <w:rPr>
                <w:sz w:val="18"/>
                <w:szCs w:val="18"/>
                <w:lang w:val="es-MX"/>
              </w:rPr>
              <w:t xml:space="preserve"> dado que es una mejor opción</w:t>
            </w:r>
          </w:p>
        </w:tc>
        <w:tc>
          <w:tcPr>
            <w:tcW w:w="4536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C447B88" w14:textId="77777777" w:rsidR="006C5115" w:rsidRPr="006C5115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>-Organizará el espacio de aprendizaje y se asegurará de tener todo lo necesario para la sesión.</w:t>
            </w:r>
          </w:p>
          <w:p w14:paraId="0A43C828" w14:textId="77777777" w:rsidR="006C5115" w:rsidRPr="006C5115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>-Dará la bienvenida y motivará a los participantes.</w:t>
            </w:r>
          </w:p>
          <w:p w14:paraId="65625F66" w14:textId="77777777" w:rsidR="006C5115" w:rsidRPr="006C5115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>-Tomará la lista de asistencia.</w:t>
            </w:r>
          </w:p>
          <w:p w14:paraId="09F2C717" w14:textId="75D1F706" w:rsidR="006C5115" w:rsidRPr="006C5115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 xml:space="preserve">-Presentará el tema de la clase "Diseños de circuitos con compuertas lógicas en </w:t>
            </w:r>
            <w:proofErr w:type="spellStart"/>
            <w:r w:rsidR="00C609F2" w:rsidRPr="00C609F2">
              <w:rPr>
                <w:sz w:val="18"/>
                <w:szCs w:val="18"/>
                <w:lang w:val="es-MX"/>
              </w:rPr>
              <w:t>circuitverse</w:t>
            </w:r>
            <w:proofErr w:type="spellEnd"/>
            <w:r w:rsidRPr="006C5115">
              <w:rPr>
                <w:sz w:val="18"/>
                <w:szCs w:val="18"/>
              </w:rPr>
              <w:t>".</w:t>
            </w:r>
          </w:p>
          <w:p w14:paraId="41CC7A92" w14:textId="77777777" w:rsidR="006C5115" w:rsidRPr="006C5115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>-Indagará las expectativas y experiencia de los participantes sobre el tema.</w:t>
            </w:r>
          </w:p>
          <w:p w14:paraId="5C871C3D" w14:textId="77777777" w:rsidR="006C5115" w:rsidRPr="006C5115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>-Presentará y analizará la temática utilizando técnicas expositivas.</w:t>
            </w:r>
          </w:p>
          <w:p w14:paraId="7E29F87D" w14:textId="46532AE6" w:rsidR="00FD574F" w:rsidRDefault="006C5115" w:rsidP="006C5115">
            <w:pPr>
              <w:rPr>
                <w:sz w:val="18"/>
                <w:szCs w:val="18"/>
              </w:rPr>
            </w:pPr>
            <w:r w:rsidRPr="006C5115">
              <w:rPr>
                <w:sz w:val="18"/>
                <w:szCs w:val="18"/>
              </w:rPr>
              <w:t>-Moderará una discusión sobre la importancia y beneficios del diseño de circuitos con compuertas lógicas en la ingeniería.</w:t>
            </w:r>
          </w:p>
          <w:p w14:paraId="5C6C7949" w14:textId="77777777" w:rsidR="006C5115" w:rsidRDefault="006C5115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DF82EB9" w14:textId="77777777" w:rsidR="0027297F" w:rsidRPr="0027297F" w:rsidRDefault="0027297F" w:rsidP="0027297F">
            <w:pPr>
              <w:rPr>
                <w:sz w:val="18"/>
                <w:szCs w:val="18"/>
              </w:rPr>
            </w:pPr>
            <w:r w:rsidRPr="0027297F">
              <w:rPr>
                <w:sz w:val="18"/>
                <w:szCs w:val="18"/>
              </w:rPr>
              <w:t>-Leerán y analizarán los objetivos del tema.</w:t>
            </w:r>
          </w:p>
          <w:p w14:paraId="3525690B" w14:textId="77777777" w:rsidR="0027297F" w:rsidRPr="0027297F" w:rsidRDefault="0027297F" w:rsidP="0027297F">
            <w:pPr>
              <w:rPr>
                <w:sz w:val="18"/>
                <w:szCs w:val="18"/>
              </w:rPr>
            </w:pPr>
            <w:r w:rsidRPr="0027297F">
              <w:rPr>
                <w:sz w:val="18"/>
                <w:szCs w:val="18"/>
              </w:rPr>
              <w:t>-Exteriorizarán expectativas respecto al tema.</w:t>
            </w:r>
          </w:p>
          <w:p w14:paraId="03E5A3AF" w14:textId="773B8BF5" w:rsidR="00894B95" w:rsidRDefault="0027297F" w:rsidP="0027297F">
            <w:pPr>
              <w:rPr>
                <w:sz w:val="18"/>
                <w:szCs w:val="18"/>
              </w:rPr>
            </w:pPr>
            <w:r w:rsidRPr="0027297F">
              <w:rPr>
                <w:sz w:val="18"/>
                <w:szCs w:val="18"/>
              </w:rPr>
              <w:t>-Participarán activamente en toda la etapa introductoria del tema.</w:t>
            </w:r>
          </w:p>
        </w:tc>
        <w:tc>
          <w:tcPr>
            <w:tcW w:w="1607" w:type="dxa"/>
            <w:vAlign w:val="center"/>
          </w:tcPr>
          <w:p w14:paraId="1BC51C09" w14:textId="422D3140" w:rsidR="00FD574F" w:rsidRDefault="009D24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Marcador, borrador, pizarra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5718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5718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9D243D">
        <w:trPr>
          <w:trHeight w:val="339"/>
          <w:jc w:val="center"/>
        </w:trPr>
        <w:tc>
          <w:tcPr>
            <w:tcW w:w="1980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Mediador:</w:t>
            </w:r>
          </w:p>
          <w:p w14:paraId="7740B32E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-Explicará qué son las compuertas lógicas y cómo se utilizan en la construcción de circuitos.</w:t>
            </w:r>
          </w:p>
          <w:p w14:paraId="0826F582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-Demostrará cómo diseñar circuitos utilizando Proteus.</w:t>
            </w:r>
          </w:p>
          <w:p w14:paraId="59A53133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-Identificará los tipos de circuitos más utilizados en la ingeniería, como el circuito AND, OR, NOT y XOR.</w:t>
            </w:r>
          </w:p>
          <w:p w14:paraId="315D5B7A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-Presentará ejemplos de diseños de circuitos con compuertas lógicas en Proteus.</w:t>
            </w:r>
          </w:p>
          <w:p w14:paraId="658B2B03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-Discutirá sobre la importancia del diseño de circuitos con compuertas lógicas en la ingeniería y la tecnología.</w:t>
            </w:r>
          </w:p>
          <w:p w14:paraId="30965DA3" w14:textId="26FE0E2C" w:rsidR="0012329E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-Aplicará la estrategia de evaluación "Clase práctica de diseño de compuertas lógicas", permitiendo a los participantes diseñar y construir sus propios circuitos utilizando Proteus.</w:t>
            </w:r>
          </w:p>
          <w:p w14:paraId="22B3A359" w14:textId="77777777" w:rsidR="0027297F" w:rsidRDefault="0027297F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9D4596A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-Escucharán y observarán la presentación.</w:t>
            </w:r>
          </w:p>
          <w:p w14:paraId="2277109A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-Participarán respondiendo y exponiendo sus opiniones.</w:t>
            </w:r>
          </w:p>
          <w:p w14:paraId="4CC4964C" w14:textId="77777777" w:rsidR="00811C6B" w:rsidRPr="00811C6B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-Leerán el material proporcionado por el moderador.</w:t>
            </w:r>
          </w:p>
          <w:p w14:paraId="3B0B6D65" w14:textId="2CC6BDD9" w:rsidR="00FD574F" w:rsidRDefault="00811C6B" w:rsidP="00811C6B">
            <w:pPr>
              <w:rPr>
                <w:sz w:val="18"/>
                <w:szCs w:val="18"/>
              </w:rPr>
            </w:pPr>
            <w:r w:rsidRPr="00811C6B">
              <w:rPr>
                <w:sz w:val="18"/>
                <w:szCs w:val="18"/>
              </w:rPr>
              <w:t>-Realizarán una clase práctica de diseño de compuertas lógicas, construyendo sus propios circuitos utilizando Proteus.</w:t>
            </w:r>
          </w:p>
        </w:tc>
        <w:tc>
          <w:tcPr>
            <w:tcW w:w="1607" w:type="dxa"/>
            <w:vAlign w:val="center"/>
          </w:tcPr>
          <w:p w14:paraId="40708D7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57180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5718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9D243D">
        <w:trPr>
          <w:trHeight w:val="838"/>
          <w:jc w:val="center"/>
        </w:trPr>
        <w:tc>
          <w:tcPr>
            <w:tcW w:w="1980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5848C66" w14:textId="77777777" w:rsidR="000F04A9" w:rsidRPr="000F04A9" w:rsidRDefault="000F04A9" w:rsidP="000F04A9">
            <w:pPr>
              <w:rPr>
                <w:sz w:val="18"/>
                <w:szCs w:val="18"/>
              </w:rPr>
            </w:pPr>
            <w:r w:rsidRPr="000F04A9">
              <w:rPr>
                <w:sz w:val="18"/>
                <w:szCs w:val="18"/>
              </w:rPr>
              <w:t>-Realizará una síntesis del tema, utilizando técnica expositiva.</w:t>
            </w:r>
          </w:p>
          <w:p w14:paraId="090AF7DB" w14:textId="77777777" w:rsidR="000F04A9" w:rsidRPr="000F04A9" w:rsidRDefault="000F04A9" w:rsidP="000F04A9">
            <w:pPr>
              <w:rPr>
                <w:sz w:val="18"/>
                <w:szCs w:val="18"/>
              </w:rPr>
            </w:pPr>
            <w:r w:rsidRPr="000F04A9">
              <w:rPr>
                <w:sz w:val="18"/>
                <w:szCs w:val="18"/>
              </w:rPr>
              <w:t>-Presentará los logros alcanzados respecto al tema.</w:t>
            </w:r>
          </w:p>
          <w:p w14:paraId="04D33506" w14:textId="77777777" w:rsidR="000F04A9" w:rsidRPr="000F04A9" w:rsidRDefault="000F04A9" w:rsidP="000F04A9">
            <w:pPr>
              <w:rPr>
                <w:sz w:val="18"/>
                <w:szCs w:val="18"/>
              </w:rPr>
            </w:pPr>
            <w:r w:rsidRPr="000F04A9">
              <w:rPr>
                <w:sz w:val="18"/>
                <w:szCs w:val="18"/>
              </w:rPr>
              <w:t>-Propondrá alternativas para cubrir lo que falta según el objetivo.</w:t>
            </w:r>
          </w:p>
          <w:p w14:paraId="35A5DDF4" w14:textId="77777777" w:rsidR="000F04A9" w:rsidRPr="000F04A9" w:rsidRDefault="000F04A9" w:rsidP="000F04A9">
            <w:pPr>
              <w:rPr>
                <w:sz w:val="18"/>
                <w:szCs w:val="18"/>
              </w:rPr>
            </w:pPr>
            <w:r w:rsidRPr="000F04A9">
              <w:rPr>
                <w:sz w:val="18"/>
                <w:szCs w:val="18"/>
              </w:rPr>
              <w:t>-Recibirá los documentos escritos por los equipos de participantes orientados en la actividad correspondiente.</w:t>
            </w:r>
          </w:p>
          <w:p w14:paraId="3740AB03" w14:textId="77777777" w:rsidR="000F04A9" w:rsidRPr="000F04A9" w:rsidRDefault="000F04A9" w:rsidP="000F04A9">
            <w:pPr>
              <w:rPr>
                <w:sz w:val="18"/>
                <w:szCs w:val="18"/>
              </w:rPr>
            </w:pPr>
            <w:r w:rsidRPr="000F04A9">
              <w:rPr>
                <w:sz w:val="18"/>
                <w:szCs w:val="18"/>
              </w:rPr>
              <w:t>-Orientará el autoestudio: Realizar un análisis sobre la implementación de circuitos con compuertas lógicas en un proyecto de ingeniería.</w:t>
            </w:r>
          </w:p>
          <w:p w14:paraId="18647458" w14:textId="46ED75F8" w:rsidR="0012329E" w:rsidRDefault="000F04A9" w:rsidP="000F04A9">
            <w:pPr>
              <w:rPr>
                <w:sz w:val="18"/>
                <w:szCs w:val="18"/>
              </w:rPr>
            </w:pPr>
            <w:r w:rsidRPr="000F04A9">
              <w:rPr>
                <w:sz w:val="18"/>
                <w:szCs w:val="18"/>
              </w:rPr>
              <w:t xml:space="preserve">-Presentará el siguiente tema al final de la sesión de clase: </w:t>
            </w:r>
            <w:r w:rsidRPr="000F04A9">
              <w:rPr>
                <w:sz w:val="18"/>
                <w:szCs w:val="18"/>
              </w:rPr>
              <w:lastRenderedPageBreak/>
              <w:t>"Introducción a la programación en C++".</w:t>
            </w:r>
          </w:p>
          <w:p w14:paraId="4867AFDD" w14:textId="77777777" w:rsidR="000F04A9" w:rsidRDefault="000F04A9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8F968E9" w14:textId="77777777" w:rsidR="009D243D" w:rsidRPr="009D243D" w:rsidRDefault="009D243D" w:rsidP="009D243D">
            <w:pPr>
              <w:rPr>
                <w:sz w:val="18"/>
                <w:szCs w:val="18"/>
              </w:rPr>
            </w:pPr>
            <w:r w:rsidRPr="009D243D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533A7315" w14:textId="77777777" w:rsidR="009D243D" w:rsidRPr="009D243D" w:rsidRDefault="009D243D" w:rsidP="009D243D">
            <w:pPr>
              <w:rPr>
                <w:sz w:val="18"/>
                <w:szCs w:val="18"/>
              </w:rPr>
            </w:pPr>
            <w:r w:rsidRPr="009D243D">
              <w:rPr>
                <w:sz w:val="18"/>
                <w:szCs w:val="18"/>
              </w:rPr>
              <w:t>-Retomarán el siguiente tema para indagar al respecto.</w:t>
            </w:r>
          </w:p>
          <w:p w14:paraId="13371200" w14:textId="045DCE90" w:rsidR="00FD574F" w:rsidRDefault="009D243D" w:rsidP="009D243D">
            <w:pPr>
              <w:rPr>
                <w:sz w:val="18"/>
                <w:szCs w:val="18"/>
              </w:rPr>
            </w:pPr>
            <w:r w:rsidRPr="009D243D">
              <w:rPr>
                <w:sz w:val="18"/>
                <w:szCs w:val="18"/>
              </w:rPr>
              <w:t>-Consultarán sobre el material para el autoestudio.</w:t>
            </w:r>
          </w:p>
        </w:tc>
        <w:tc>
          <w:tcPr>
            <w:tcW w:w="1607" w:type="dxa"/>
            <w:vAlign w:val="center"/>
          </w:tcPr>
          <w:p w14:paraId="42BA359C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57180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57180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748D3" w14:textId="77777777" w:rsidR="00CD5465" w:rsidRDefault="00CD5465" w:rsidP="00346567">
      <w:r>
        <w:separator/>
      </w:r>
    </w:p>
  </w:endnote>
  <w:endnote w:type="continuationSeparator" w:id="0">
    <w:p w14:paraId="253511B1" w14:textId="77777777" w:rsidR="00CD5465" w:rsidRDefault="00CD546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401FB" w14:textId="77777777" w:rsidR="00CD5465" w:rsidRDefault="00CD5465" w:rsidP="00346567">
      <w:r>
        <w:separator/>
      </w:r>
    </w:p>
  </w:footnote>
  <w:footnote w:type="continuationSeparator" w:id="0">
    <w:p w14:paraId="2402B9FE" w14:textId="77777777" w:rsidR="00CD5465" w:rsidRDefault="00CD546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F04A9"/>
    <w:rsid w:val="000F7243"/>
    <w:rsid w:val="0012329E"/>
    <w:rsid w:val="001A36C3"/>
    <w:rsid w:val="001C2A56"/>
    <w:rsid w:val="002672A0"/>
    <w:rsid w:val="0027297F"/>
    <w:rsid w:val="00346567"/>
    <w:rsid w:val="003C0FAB"/>
    <w:rsid w:val="00403341"/>
    <w:rsid w:val="00411302"/>
    <w:rsid w:val="00473B94"/>
    <w:rsid w:val="0051239B"/>
    <w:rsid w:val="0057180D"/>
    <w:rsid w:val="005E51C5"/>
    <w:rsid w:val="00636F96"/>
    <w:rsid w:val="00691BCA"/>
    <w:rsid w:val="006B4456"/>
    <w:rsid w:val="006C5115"/>
    <w:rsid w:val="006E30F5"/>
    <w:rsid w:val="007003FC"/>
    <w:rsid w:val="007526E4"/>
    <w:rsid w:val="007935CC"/>
    <w:rsid w:val="007B46B7"/>
    <w:rsid w:val="007F399D"/>
    <w:rsid w:val="00811C6B"/>
    <w:rsid w:val="00894B95"/>
    <w:rsid w:val="008A2DDD"/>
    <w:rsid w:val="009141BA"/>
    <w:rsid w:val="009B000B"/>
    <w:rsid w:val="009B370F"/>
    <w:rsid w:val="009D243D"/>
    <w:rsid w:val="009D6C53"/>
    <w:rsid w:val="00AA46ED"/>
    <w:rsid w:val="00B3683B"/>
    <w:rsid w:val="00B5715E"/>
    <w:rsid w:val="00BB1419"/>
    <w:rsid w:val="00BB357D"/>
    <w:rsid w:val="00C609F2"/>
    <w:rsid w:val="00C807E2"/>
    <w:rsid w:val="00CB6853"/>
    <w:rsid w:val="00CD5465"/>
    <w:rsid w:val="00DD09E5"/>
    <w:rsid w:val="00E10464"/>
    <w:rsid w:val="00E5146C"/>
    <w:rsid w:val="00E568EB"/>
    <w:rsid w:val="00ED3F29"/>
    <w:rsid w:val="00F736E6"/>
    <w:rsid w:val="00FC6AAB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e78cd964-bcde-446a-be9b-a906f90c623a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4608b1a4-6008-49c0-85d3-704a55b4f31d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27</TotalTime>
  <Pages>3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17</cp:revision>
  <cp:lastPrinted>2023-03-13T16:22:00Z</cp:lastPrinted>
  <dcterms:created xsi:type="dcterms:W3CDTF">2023-03-06T01:56:00Z</dcterms:created>
  <dcterms:modified xsi:type="dcterms:W3CDTF">2023-03-13T16:24:00Z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
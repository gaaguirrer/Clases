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CCAFB5" w14:textId="77777777" w:rsidR="00F43320" w:rsidRDefault="00F43320"/>
    <w:p w14:paraId="4E7D8433" w14:textId="77777777" w:rsidR="00F43320" w:rsidRDefault="00840CE1">
      <w:r>
        <w:rPr>
          <w:noProof/>
        </w:rPr>
        <w:drawing>
          <wp:anchor distT="0" distB="0" distL="114300" distR="114300" simplePos="0" relativeHeight="251639808" behindDoc="0" locked="0" layoutInCell="1" allowOverlap="1" wp14:anchorId="5492D4E9" wp14:editId="1FFECF14">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458360" w14:textId="77777777" w:rsidR="00F43320" w:rsidRDefault="00F43320"/>
    <w:p w14:paraId="45CDD477" w14:textId="77777777" w:rsidR="00F43320" w:rsidRDefault="00F43320"/>
    <w:p w14:paraId="045CA3DD" w14:textId="77777777" w:rsidR="00F43320" w:rsidRDefault="00F43320"/>
    <w:p w14:paraId="71070576" w14:textId="77777777" w:rsidR="00F43320" w:rsidRDefault="00F43320"/>
    <w:p w14:paraId="35697834" w14:textId="77777777" w:rsidR="00F43320" w:rsidRDefault="00F43320"/>
    <w:p w14:paraId="2A3531F1" w14:textId="77777777" w:rsidR="00F43320" w:rsidRDefault="00F43320"/>
    <w:p w14:paraId="55C9B63A" w14:textId="77777777" w:rsidR="00F43320" w:rsidRDefault="003E0D37">
      <w:r>
        <w:rPr>
          <w:noProof/>
        </w:rPr>
        <mc:AlternateContent>
          <mc:Choice Requires="wps">
            <w:drawing>
              <wp:anchor distT="0" distB="0" distL="114300" distR="114300" simplePos="0" relativeHeight="251641856" behindDoc="1" locked="0" layoutInCell="1" allowOverlap="1" wp14:anchorId="0D5B0357" wp14:editId="779BE89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D5B0357"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660BA72" w14:textId="77777777" w:rsidR="00F43320" w:rsidRDefault="00F43320"/>
    <w:p w14:paraId="37DD660E" w14:textId="77777777" w:rsidR="00F43320" w:rsidRDefault="00F43320"/>
    <w:p w14:paraId="43A0FB3B" w14:textId="77777777" w:rsidR="00F43320" w:rsidRDefault="00F43320"/>
    <w:p w14:paraId="11D2DF9A" w14:textId="77777777" w:rsidR="00F43320" w:rsidRDefault="003E0D37">
      <w:r>
        <w:rPr>
          <w:noProof/>
        </w:rPr>
        <mc:AlternateContent>
          <mc:Choice Requires="wpg">
            <w:drawing>
              <wp:anchor distT="0" distB="0" distL="114300" distR="114300" simplePos="0" relativeHeight="251640832" behindDoc="0" locked="0" layoutInCell="1" allowOverlap="1" wp14:anchorId="333797DE" wp14:editId="76C9E867">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03F1"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61D8D044" w14:textId="77777777" w:rsidR="00F43320" w:rsidRDefault="003E0D37">
      <w:r>
        <w:rPr>
          <w:noProof/>
        </w:rPr>
        <mc:AlternateContent>
          <mc:Choice Requires="wps">
            <w:drawing>
              <wp:anchor distT="0" distB="0" distL="114300" distR="114300" simplePos="0" relativeHeight="251642880" behindDoc="0" locked="0" layoutInCell="1" allowOverlap="1" wp14:anchorId="3AE59F92" wp14:editId="16276A1A">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E89B0" w14:textId="5527C3D3" w:rsidR="00AF08F9" w:rsidRDefault="00DC33AD" w:rsidP="007A125E">
                            <w:pPr>
                              <w:jc w:val="right"/>
                              <w:rPr>
                                <w:rFonts w:cs="Calibri"/>
                                <w:b/>
                                <w:color w:val="000000"/>
                                <w:sz w:val="48"/>
                                <w:szCs w:val="52"/>
                                <w:lang w:eastAsia="es-NI"/>
                              </w:rPr>
                            </w:pPr>
                            <w:r w:rsidRPr="00DC33AD">
                              <w:rPr>
                                <w:rFonts w:cs="Calibri"/>
                                <w:b/>
                                <w:color w:val="000000"/>
                                <w:sz w:val="48"/>
                                <w:szCs w:val="52"/>
                                <w:lang w:eastAsia="es-NI"/>
                              </w:rPr>
                              <w:t>Circuitos Lógicos combinacionales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AF08F9">
                              <w:rPr>
                                <w:rFonts w:cs="Calibri"/>
                                <w:b/>
                                <w:color w:val="000000"/>
                                <w:sz w:val="48"/>
                                <w:szCs w:val="52"/>
                                <w:lang w:eastAsia="es-NI"/>
                              </w:rPr>
                              <w:t>I</w:t>
                            </w:r>
                            <w:r w:rsidR="00D42EB2">
                              <w:rPr>
                                <w:rFonts w:cs="Calibri"/>
                                <w:b/>
                                <w:color w:val="000000"/>
                                <w:sz w:val="48"/>
                                <w:szCs w:val="52"/>
                                <w:lang w:eastAsia="es-NI"/>
                              </w:rPr>
                              <w:t>V</w:t>
                            </w:r>
                          </w:p>
                          <w:p w14:paraId="4E3DACEE" w14:textId="77777777" w:rsidR="00AF08F9" w:rsidRDefault="00AF08F9" w:rsidP="007A125E">
                            <w:pPr>
                              <w:jc w:val="right"/>
                              <w:rPr>
                                <w:rFonts w:cs="Calibri"/>
                                <w:b/>
                                <w:color w:val="000000"/>
                                <w:sz w:val="48"/>
                                <w:szCs w:val="52"/>
                                <w:lang w:eastAsia="es-NI"/>
                              </w:rPr>
                            </w:pPr>
                          </w:p>
                          <w:p w14:paraId="7904B3C3" w14:textId="77777777" w:rsidR="00AF08F9" w:rsidRDefault="00AF08F9" w:rsidP="007A125E">
                            <w:pPr>
                              <w:jc w:val="right"/>
                              <w:rPr>
                                <w:rFonts w:cs="Calibri"/>
                                <w:b/>
                                <w:color w:val="000000"/>
                                <w:sz w:val="48"/>
                                <w:szCs w:val="52"/>
                                <w:lang w:eastAsia="es-NI"/>
                              </w:rPr>
                            </w:pPr>
                          </w:p>
                          <w:p w14:paraId="46820574" w14:textId="77777777" w:rsidR="00AF08F9" w:rsidRDefault="00AF08F9" w:rsidP="007A125E">
                            <w:pPr>
                              <w:jc w:val="right"/>
                              <w:rPr>
                                <w:rFonts w:cs="Calibri"/>
                                <w:b/>
                                <w:color w:val="000000"/>
                                <w:sz w:val="48"/>
                                <w:szCs w:val="52"/>
                                <w:lang w:eastAsia="es-NI"/>
                              </w:rPr>
                            </w:pPr>
                          </w:p>
                          <w:p w14:paraId="042A4837" w14:textId="77777777" w:rsidR="00AF08F9" w:rsidRDefault="00AF08F9" w:rsidP="007A125E">
                            <w:pPr>
                              <w:jc w:val="right"/>
                              <w:rPr>
                                <w:rFonts w:cs="Calibri"/>
                                <w:b/>
                                <w:color w:val="000000"/>
                                <w:sz w:val="48"/>
                                <w:szCs w:val="52"/>
                                <w:lang w:eastAsia="es-NI"/>
                              </w:rPr>
                            </w:pPr>
                          </w:p>
                          <w:p w14:paraId="43FF7679" w14:textId="77777777" w:rsidR="00AF08F9" w:rsidRDefault="00AF08F9" w:rsidP="007A125E">
                            <w:pPr>
                              <w:jc w:val="right"/>
                              <w:rPr>
                                <w:rFonts w:cs="Calibri"/>
                                <w:b/>
                                <w:color w:val="000000"/>
                                <w:sz w:val="48"/>
                                <w:szCs w:val="52"/>
                                <w:lang w:eastAsia="es-NI"/>
                              </w:rPr>
                            </w:pPr>
                          </w:p>
                          <w:p w14:paraId="1914F99E" w14:textId="77777777" w:rsidR="00AF08F9" w:rsidRDefault="00AF08F9" w:rsidP="007A125E">
                            <w:pPr>
                              <w:jc w:val="right"/>
                              <w:rPr>
                                <w:rFonts w:cs="Calibri"/>
                                <w:b/>
                                <w:color w:val="000000"/>
                                <w:sz w:val="48"/>
                                <w:szCs w:val="52"/>
                                <w:lang w:eastAsia="es-NI"/>
                              </w:rPr>
                            </w:pPr>
                          </w:p>
                          <w:p w14:paraId="52845D73" w14:textId="77777777" w:rsidR="00AF08F9" w:rsidRDefault="00AF08F9" w:rsidP="007A125E">
                            <w:pPr>
                              <w:jc w:val="right"/>
                              <w:rPr>
                                <w:rFonts w:cs="Calibri"/>
                                <w:b/>
                                <w:color w:val="000000"/>
                                <w:sz w:val="48"/>
                                <w:szCs w:val="52"/>
                                <w:lang w:eastAsia="es-NI"/>
                              </w:rPr>
                            </w:pPr>
                          </w:p>
                          <w:p w14:paraId="54B46351" w14:textId="77777777" w:rsidR="00AF08F9" w:rsidRDefault="00AF08F9" w:rsidP="007A125E">
                            <w:pPr>
                              <w:jc w:val="right"/>
                              <w:rPr>
                                <w:rFonts w:cs="Calibri"/>
                                <w:b/>
                                <w:color w:val="000000"/>
                                <w:sz w:val="48"/>
                                <w:szCs w:val="52"/>
                                <w:lang w:eastAsia="es-NI"/>
                              </w:rPr>
                            </w:pPr>
                          </w:p>
                          <w:p w14:paraId="3429C99C" w14:textId="77777777" w:rsidR="00AF08F9" w:rsidRDefault="00AF08F9" w:rsidP="007A125E">
                            <w:pPr>
                              <w:jc w:val="right"/>
                              <w:rPr>
                                <w:rFonts w:cs="Calibri"/>
                                <w:b/>
                                <w:color w:val="000000"/>
                                <w:sz w:val="48"/>
                                <w:szCs w:val="52"/>
                                <w:lang w:eastAsia="es-NI"/>
                              </w:rPr>
                            </w:pPr>
                          </w:p>
                          <w:p w14:paraId="1B394BDD" w14:textId="77777777" w:rsidR="00AF08F9" w:rsidRDefault="00AF08F9" w:rsidP="007A125E">
                            <w:pPr>
                              <w:jc w:val="right"/>
                              <w:rPr>
                                <w:rFonts w:cs="Calibri"/>
                                <w:b/>
                                <w:color w:val="000000"/>
                                <w:sz w:val="48"/>
                                <w:szCs w:val="52"/>
                                <w:lang w:eastAsia="es-NI"/>
                              </w:rPr>
                            </w:pPr>
                          </w:p>
                          <w:p w14:paraId="1B27AFB2" w14:textId="00200DFE" w:rsidR="00F43320" w:rsidRPr="005E6C17" w:rsidRDefault="00AF08F9" w:rsidP="007A125E">
                            <w:pPr>
                              <w:jc w:val="right"/>
                              <w:rPr>
                                <w:rFonts w:ascii="EleganTech™" w:hAnsi="EleganTech™"/>
                                <w:b/>
                                <w:color w:val="404040"/>
                                <w:sz w:val="54"/>
                                <w:szCs w:val="56"/>
                              </w:rPr>
                            </w:pPr>
                            <w:proofErr w:type="spellStart"/>
                            <w:r>
                              <w:rPr>
                                <w:rFonts w:cs="Calibri"/>
                                <w:b/>
                                <w:color w:val="000000"/>
                                <w:sz w:val="48"/>
                                <w:szCs w:val="52"/>
                                <w:lang w:eastAsia="es-NI"/>
                              </w:rPr>
                              <w:t>i</w:t>
                            </w:r>
                            <w:r w:rsidR="00B00319">
                              <w:rPr>
                                <w:rFonts w:cs="Calibri"/>
                                <w:b/>
                                <w:color w:val="000000"/>
                                <w:sz w:val="48"/>
                                <w:szCs w:val="52"/>
                                <w:lang w:eastAsia="es-NI"/>
                              </w:rPr>
                              <w:t>I</w:t>
                            </w:r>
                            <w:proofErr w:type="spellEnd"/>
                          </w:p>
                          <w:p w14:paraId="5C8C12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59F92"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0CAE89B0" w14:textId="5527C3D3" w:rsidR="00AF08F9" w:rsidRDefault="00DC33AD" w:rsidP="007A125E">
                      <w:pPr>
                        <w:jc w:val="right"/>
                        <w:rPr>
                          <w:rFonts w:cs="Calibri"/>
                          <w:b/>
                          <w:color w:val="000000"/>
                          <w:sz w:val="48"/>
                          <w:szCs w:val="52"/>
                          <w:lang w:eastAsia="es-NI"/>
                        </w:rPr>
                      </w:pPr>
                      <w:r w:rsidRPr="00DC33AD">
                        <w:rPr>
                          <w:rFonts w:cs="Calibri"/>
                          <w:b/>
                          <w:color w:val="000000"/>
                          <w:sz w:val="48"/>
                          <w:szCs w:val="52"/>
                          <w:lang w:eastAsia="es-NI"/>
                        </w:rPr>
                        <w:t>Circuitos Lógicos combinacionales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AF08F9">
                        <w:rPr>
                          <w:rFonts w:cs="Calibri"/>
                          <w:b/>
                          <w:color w:val="000000"/>
                          <w:sz w:val="48"/>
                          <w:szCs w:val="52"/>
                          <w:lang w:eastAsia="es-NI"/>
                        </w:rPr>
                        <w:t>I</w:t>
                      </w:r>
                      <w:r w:rsidR="00D42EB2">
                        <w:rPr>
                          <w:rFonts w:cs="Calibri"/>
                          <w:b/>
                          <w:color w:val="000000"/>
                          <w:sz w:val="48"/>
                          <w:szCs w:val="52"/>
                          <w:lang w:eastAsia="es-NI"/>
                        </w:rPr>
                        <w:t>V</w:t>
                      </w:r>
                    </w:p>
                    <w:p w14:paraId="4E3DACEE" w14:textId="77777777" w:rsidR="00AF08F9" w:rsidRDefault="00AF08F9" w:rsidP="007A125E">
                      <w:pPr>
                        <w:jc w:val="right"/>
                        <w:rPr>
                          <w:rFonts w:cs="Calibri"/>
                          <w:b/>
                          <w:color w:val="000000"/>
                          <w:sz w:val="48"/>
                          <w:szCs w:val="52"/>
                          <w:lang w:eastAsia="es-NI"/>
                        </w:rPr>
                      </w:pPr>
                    </w:p>
                    <w:p w14:paraId="7904B3C3" w14:textId="77777777" w:rsidR="00AF08F9" w:rsidRDefault="00AF08F9" w:rsidP="007A125E">
                      <w:pPr>
                        <w:jc w:val="right"/>
                        <w:rPr>
                          <w:rFonts w:cs="Calibri"/>
                          <w:b/>
                          <w:color w:val="000000"/>
                          <w:sz w:val="48"/>
                          <w:szCs w:val="52"/>
                          <w:lang w:eastAsia="es-NI"/>
                        </w:rPr>
                      </w:pPr>
                    </w:p>
                    <w:p w14:paraId="46820574" w14:textId="77777777" w:rsidR="00AF08F9" w:rsidRDefault="00AF08F9" w:rsidP="007A125E">
                      <w:pPr>
                        <w:jc w:val="right"/>
                        <w:rPr>
                          <w:rFonts w:cs="Calibri"/>
                          <w:b/>
                          <w:color w:val="000000"/>
                          <w:sz w:val="48"/>
                          <w:szCs w:val="52"/>
                          <w:lang w:eastAsia="es-NI"/>
                        </w:rPr>
                      </w:pPr>
                    </w:p>
                    <w:p w14:paraId="042A4837" w14:textId="77777777" w:rsidR="00AF08F9" w:rsidRDefault="00AF08F9" w:rsidP="007A125E">
                      <w:pPr>
                        <w:jc w:val="right"/>
                        <w:rPr>
                          <w:rFonts w:cs="Calibri"/>
                          <w:b/>
                          <w:color w:val="000000"/>
                          <w:sz w:val="48"/>
                          <w:szCs w:val="52"/>
                          <w:lang w:eastAsia="es-NI"/>
                        </w:rPr>
                      </w:pPr>
                    </w:p>
                    <w:p w14:paraId="43FF7679" w14:textId="77777777" w:rsidR="00AF08F9" w:rsidRDefault="00AF08F9" w:rsidP="007A125E">
                      <w:pPr>
                        <w:jc w:val="right"/>
                        <w:rPr>
                          <w:rFonts w:cs="Calibri"/>
                          <w:b/>
                          <w:color w:val="000000"/>
                          <w:sz w:val="48"/>
                          <w:szCs w:val="52"/>
                          <w:lang w:eastAsia="es-NI"/>
                        </w:rPr>
                      </w:pPr>
                    </w:p>
                    <w:p w14:paraId="1914F99E" w14:textId="77777777" w:rsidR="00AF08F9" w:rsidRDefault="00AF08F9" w:rsidP="007A125E">
                      <w:pPr>
                        <w:jc w:val="right"/>
                        <w:rPr>
                          <w:rFonts w:cs="Calibri"/>
                          <w:b/>
                          <w:color w:val="000000"/>
                          <w:sz w:val="48"/>
                          <w:szCs w:val="52"/>
                          <w:lang w:eastAsia="es-NI"/>
                        </w:rPr>
                      </w:pPr>
                    </w:p>
                    <w:p w14:paraId="52845D73" w14:textId="77777777" w:rsidR="00AF08F9" w:rsidRDefault="00AF08F9" w:rsidP="007A125E">
                      <w:pPr>
                        <w:jc w:val="right"/>
                        <w:rPr>
                          <w:rFonts w:cs="Calibri"/>
                          <w:b/>
                          <w:color w:val="000000"/>
                          <w:sz w:val="48"/>
                          <w:szCs w:val="52"/>
                          <w:lang w:eastAsia="es-NI"/>
                        </w:rPr>
                      </w:pPr>
                    </w:p>
                    <w:p w14:paraId="54B46351" w14:textId="77777777" w:rsidR="00AF08F9" w:rsidRDefault="00AF08F9" w:rsidP="007A125E">
                      <w:pPr>
                        <w:jc w:val="right"/>
                        <w:rPr>
                          <w:rFonts w:cs="Calibri"/>
                          <w:b/>
                          <w:color w:val="000000"/>
                          <w:sz w:val="48"/>
                          <w:szCs w:val="52"/>
                          <w:lang w:eastAsia="es-NI"/>
                        </w:rPr>
                      </w:pPr>
                    </w:p>
                    <w:p w14:paraId="3429C99C" w14:textId="77777777" w:rsidR="00AF08F9" w:rsidRDefault="00AF08F9" w:rsidP="007A125E">
                      <w:pPr>
                        <w:jc w:val="right"/>
                        <w:rPr>
                          <w:rFonts w:cs="Calibri"/>
                          <w:b/>
                          <w:color w:val="000000"/>
                          <w:sz w:val="48"/>
                          <w:szCs w:val="52"/>
                          <w:lang w:eastAsia="es-NI"/>
                        </w:rPr>
                      </w:pPr>
                    </w:p>
                    <w:p w14:paraId="1B394BDD" w14:textId="77777777" w:rsidR="00AF08F9" w:rsidRDefault="00AF08F9" w:rsidP="007A125E">
                      <w:pPr>
                        <w:jc w:val="right"/>
                        <w:rPr>
                          <w:rFonts w:cs="Calibri"/>
                          <w:b/>
                          <w:color w:val="000000"/>
                          <w:sz w:val="48"/>
                          <w:szCs w:val="52"/>
                          <w:lang w:eastAsia="es-NI"/>
                        </w:rPr>
                      </w:pPr>
                    </w:p>
                    <w:p w14:paraId="1B27AFB2" w14:textId="00200DFE" w:rsidR="00F43320" w:rsidRPr="005E6C17" w:rsidRDefault="00AF08F9" w:rsidP="007A125E">
                      <w:pPr>
                        <w:jc w:val="right"/>
                        <w:rPr>
                          <w:rFonts w:ascii="EleganTech™" w:hAnsi="EleganTech™"/>
                          <w:b/>
                          <w:color w:val="404040"/>
                          <w:sz w:val="54"/>
                          <w:szCs w:val="56"/>
                        </w:rPr>
                      </w:pPr>
                      <w:proofErr w:type="spellStart"/>
                      <w:r>
                        <w:rPr>
                          <w:rFonts w:cs="Calibri"/>
                          <w:b/>
                          <w:color w:val="000000"/>
                          <w:sz w:val="48"/>
                          <w:szCs w:val="52"/>
                          <w:lang w:eastAsia="es-NI"/>
                        </w:rPr>
                        <w:t>i</w:t>
                      </w:r>
                      <w:r w:rsidR="00B00319">
                        <w:rPr>
                          <w:rFonts w:cs="Calibri"/>
                          <w:b/>
                          <w:color w:val="000000"/>
                          <w:sz w:val="48"/>
                          <w:szCs w:val="52"/>
                          <w:lang w:eastAsia="es-NI"/>
                        </w:rPr>
                        <w:t>I</w:t>
                      </w:r>
                      <w:proofErr w:type="spellEnd"/>
                    </w:p>
                    <w:p w14:paraId="5C8C1275" w14:textId="77777777" w:rsidR="00F43320" w:rsidRDefault="00F43320" w:rsidP="00F43320">
                      <w:pPr>
                        <w:jc w:val="right"/>
                      </w:pPr>
                    </w:p>
                  </w:txbxContent>
                </v:textbox>
              </v:shape>
            </w:pict>
          </mc:Fallback>
        </mc:AlternateContent>
      </w:r>
    </w:p>
    <w:p w14:paraId="55BA98D1" w14:textId="77777777" w:rsidR="00F43320" w:rsidRDefault="00F43320"/>
    <w:p w14:paraId="72857B24" w14:textId="77777777" w:rsidR="005B0B82" w:rsidRDefault="005B0B82"/>
    <w:p w14:paraId="05D1FF87" w14:textId="77777777" w:rsidR="005B0B82" w:rsidRDefault="005B0B82"/>
    <w:p w14:paraId="6444A3CD" w14:textId="77777777" w:rsidR="005B0B82" w:rsidRDefault="008032D0" w:rsidP="008032D0">
      <w:pPr>
        <w:tabs>
          <w:tab w:val="left" w:pos="2799"/>
        </w:tabs>
      </w:pPr>
      <w:r>
        <w:tab/>
      </w:r>
    </w:p>
    <w:p w14:paraId="384CCD6F" w14:textId="77777777" w:rsidR="005B0B82" w:rsidRDefault="005B0B82"/>
    <w:p w14:paraId="7571EC9E" w14:textId="77777777" w:rsidR="005B0B82" w:rsidRDefault="005B0B82"/>
    <w:p w14:paraId="2E8F6CAD" w14:textId="77777777" w:rsidR="005B0B82" w:rsidRDefault="005B0B82"/>
    <w:p w14:paraId="4F48E550" w14:textId="77777777" w:rsidR="005B0B82" w:rsidRDefault="005B0B82"/>
    <w:p w14:paraId="3A921E4E" w14:textId="77777777" w:rsidR="005B0B82" w:rsidRDefault="005B0B82"/>
    <w:p w14:paraId="12A173ED" w14:textId="77777777" w:rsidR="005B0B82" w:rsidRDefault="005B0B82"/>
    <w:p w14:paraId="56E8F98D" w14:textId="77777777" w:rsidR="005B0B82" w:rsidRDefault="005B0B82"/>
    <w:p w14:paraId="42BA87BD" w14:textId="77777777" w:rsidR="005B0B82" w:rsidRDefault="005B0B82"/>
    <w:p w14:paraId="08F63E9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75C0A54"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11050A7E" w14:textId="77777777" w:rsidR="00843820" w:rsidRPr="007B5A76" w:rsidRDefault="00843820" w:rsidP="00843820">
          <w:pPr>
            <w:rPr>
              <w:rFonts w:cs="Tahoma"/>
              <w:szCs w:val="24"/>
              <w:lang w:val="es-ES" w:eastAsia="es-NI"/>
            </w:rPr>
          </w:pPr>
        </w:p>
        <w:p w14:paraId="09702C50" w14:textId="2984902B"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C7234A">
              <w:rPr>
                <w:rFonts w:cs="Tahoma"/>
                <w:noProof/>
                <w:webHidden/>
                <w:szCs w:val="24"/>
              </w:rPr>
              <w:t>3</w:t>
            </w:r>
            <w:r w:rsidR="007D7B98" w:rsidRPr="007B5A76">
              <w:rPr>
                <w:rFonts w:cs="Tahoma"/>
                <w:noProof/>
                <w:webHidden/>
                <w:szCs w:val="24"/>
              </w:rPr>
              <w:fldChar w:fldCharType="end"/>
            </w:r>
          </w:hyperlink>
        </w:p>
        <w:p w14:paraId="2F60B6CE" w14:textId="11FCA697" w:rsidR="007D7B98" w:rsidRPr="007B5A76" w:rsidRDefault="00000000">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C7234A">
              <w:rPr>
                <w:rFonts w:cs="Tahoma"/>
                <w:noProof/>
                <w:webHidden/>
                <w:szCs w:val="24"/>
              </w:rPr>
              <w:t>3</w:t>
            </w:r>
            <w:r w:rsidR="007D7B98" w:rsidRPr="007B5A76">
              <w:rPr>
                <w:rFonts w:cs="Tahoma"/>
                <w:noProof/>
                <w:webHidden/>
                <w:szCs w:val="24"/>
              </w:rPr>
              <w:fldChar w:fldCharType="end"/>
            </w:r>
          </w:hyperlink>
        </w:p>
        <w:p w14:paraId="2C51CA17" w14:textId="359E2530" w:rsidR="007D7B98" w:rsidRPr="007B5A76" w:rsidRDefault="00000000">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C7234A">
              <w:rPr>
                <w:rFonts w:cs="Tahoma"/>
                <w:noProof/>
                <w:webHidden/>
                <w:szCs w:val="24"/>
              </w:rPr>
              <w:t>4</w:t>
            </w:r>
            <w:r w:rsidR="007D7B98" w:rsidRPr="007B5A76">
              <w:rPr>
                <w:rFonts w:cs="Tahoma"/>
                <w:noProof/>
                <w:webHidden/>
                <w:szCs w:val="24"/>
              </w:rPr>
              <w:fldChar w:fldCharType="end"/>
            </w:r>
          </w:hyperlink>
        </w:p>
        <w:p w14:paraId="58C2923F" w14:textId="619CF488" w:rsidR="007D7B98" w:rsidRPr="007B5A76" w:rsidRDefault="00000000">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C7234A">
              <w:rPr>
                <w:rFonts w:cs="Tahoma"/>
                <w:noProof/>
                <w:webHidden/>
                <w:szCs w:val="24"/>
              </w:rPr>
              <w:t>5</w:t>
            </w:r>
            <w:r w:rsidR="007D7B98" w:rsidRPr="007B5A76">
              <w:rPr>
                <w:rFonts w:cs="Tahoma"/>
                <w:noProof/>
                <w:webHidden/>
                <w:szCs w:val="24"/>
              </w:rPr>
              <w:fldChar w:fldCharType="end"/>
            </w:r>
          </w:hyperlink>
        </w:p>
        <w:p w14:paraId="3B715613" w14:textId="76B47543" w:rsidR="007D7B98" w:rsidRPr="007B5A76" w:rsidRDefault="00000000">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C7234A">
              <w:rPr>
                <w:rFonts w:cs="Tahoma"/>
                <w:noProof/>
                <w:webHidden/>
                <w:szCs w:val="24"/>
              </w:rPr>
              <w:t>5</w:t>
            </w:r>
            <w:r w:rsidR="007D7B98" w:rsidRPr="007B5A76">
              <w:rPr>
                <w:rFonts w:cs="Tahoma"/>
                <w:noProof/>
                <w:webHidden/>
                <w:szCs w:val="24"/>
              </w:rPr>
              <w:fldChar w:fldCharType="end"/>
            </w:r>
          </w:hyperlink>
        </w:p>
        <w:p w14:paraId="05FFF2EB" w14:textId="77777777" w:rsidR="00843820" w:rsidRDefault="00843820">
          <w:r w:rsidRPr="007B5A76">
            <w:rPr>
              <w:rFonts w:cs="Tahoma"/>
              <w:szCs w:val="24"/>
              <w:lang w:val="es-ES"/>
            </w:rPr>
            <w:fldChar w:fldCharType="end"/>
          </w:r>
        </w:p>
      </w:sdtContent>
    </w:sdt>
    <w:p w14:paraId="4716D6F2" w14:textId="77777777" w:rsidR="00B0609B" w:rsidRDefault="00B0609B" w:rsidP="001C720B">
      <w:pPr>
        <w:spacing w:line="276" w:lineRule="auto"/>
        <w:rPr>
          <w:b/>
        </w:rPr>
      </w:pPr>
    </w:p>
    <w:p w14:paraId="5240D6E2" w14:textId="77777777" w:rsidR="00B0609B" w:rsidRDefault="00B0609B" w:rsidP="00AB2DF6">
      <w:pPr>
        <w:spacing w:line="276" w:lineRule="auto"/>
        <w:jc w:val="right"/>
        <w:rPr>
          <w:b/>
        </w:rPr>
      </w:pPr>
    </w:p>
    <w:p w14:paraId="1C807532" w14:textId="77777777" w:rsidR="00B0609B" w:rsidRDefault="00B0609B" w:rsidP="00AB2DF6">
      <w:pPr>
        <w:spacing w:line="276" w:lineRule="auto"/>
        <w:jc w:val="right"/>
        <w:rPr>
          <w:b/>
        </w:rPr>
      </w:pPr>
    </w:p>
    <w:p w14:paraId="071CB185" w14:textId="77777777" w:rsidR="00B0609B" w:rsidRDefault="00B0609B" w:rsidP="00AB2DF6">
      <w:pPr>
        <w:spacing w:line="276" w:lineRule="auto"/>
        <w:jc w:val="right"/>
        <w:rPr>
          <w:b/>
        </w:rPr>
      </w:pPr>
    </w:p>
    <w:p w14:paraId="72D2F130" w14:textId="77777777" w:rsidR="00B0609B" w:rsidRDefault="00B0609B" w:rsidP="00AB2DF6">
      <w:pPr>
        <w:spacing w:line="276" w:lineRule="auto"/>
        <w:jc w:val="right"/>
        <w:rPr>
          <w:b/>
        </w:rPr>
      </w:pPr>
    </w:p>
    <w:p w14:paraId="217BAF48" w14:textId="77777777" w:rsidR="00B0609B" w:rsidRDefault="00B0609B" w:rsidP="00AB2DF6">
      <w:pPr>
        <w:spacing w:line="276" w:lineRule="auto"/>
        <w:jc w:val="right"/>
        <w:rPr>
          <w:b/>
        </w:rPr>
      </w:pPr>
    </w:p>
    <w:p w14:paraId="210025EA" w14:textId="77777777" w:rsidR="00B0609B" w:rsidRDefault="00B0609B" w:rsidP="00AB2DF6">
      <w:pPr>
        <w:spacing w:line="276" w:lineRule="auto"/>
        <w:jc w:val="right"/>
        <w:rPr>
          <w:b/>
        </w:rPr>
      </w:pPr>
    </w:p>
    <w:p w14:paraId="1DBB43CC" w14:textId="77777777" w:rsidR="00B0609B" w:rsidRDefault="00B0609B" w:rsidP="00AB2DF6">
      <w:pPr>
        <w:spacing w:line="276" w:lineRule="auto"/>
        <w:jc w:val="right"/>
        <w:rPr>
          <w:b/>
        </w:rPr>
      </w:pPr>
    </w:p>
    <w:p w14:paraId="3424AF05" w14:textId="77777777" w:rsidR="00B0609B" w:rsidRDefault="00B0609B" w:rsidP="00AB2DF6">
      <w:pPr>
        <w:spacing w:line="276" w:lineRule="auto"/>
        <w:jc w:val="right"/>
        <w:rPr>
          <w:b/>
        </w:rPr>
      </w:pPr>
    </w:p>
    <w:p w14:paraId="7E5B1859" w14:textId="77777777" w:rsidR="00B0609B" w:rsidRDefault="00B0609B" w:rsidP="00AB2DF6">
      <w:pPr>
        <w:spacing w:line="276" w:lineRule="auto"/>
        <w:jc w:val="right"/>
        <w:rPr>
          <w:b/>
        </w:rPr>
      </w:pPr>
    </w:p>
    <w:p w14:paraId="07C1FDC1" w14:textId="77777777" w:rsidR="00B0609B" w:rsidRDefault="00B0609B" w:rsidP="00AB2DF6">
      <w:pPr>
        <w:spacing w:line="276" w:lineRule="auto"/>
        <w:jc w:val="right"/>
        <w:rPr>
          <w:b/>
        </w:rPr>
      </w:pPr>
    </w:p>
    <w:p w14:paraId="38308C7C" w14:textId="77777777" w:rsidR="00B0609B" w:rsidRDefault="00B0609B" w:rsidP="00AB2DF6">
      <w:pPr>
        <w:spacing w:line="276" w:lineRule="auto"/>
        <w:jc w:val="right"/>
        <w:rPr>
          <w:b/>
        </w:rPr>
      </w:pPr>
    </w:p>
    <w:p w14:paraId="398A53CE" w14:textId="77777777" w:rsidR="00B0609B" w:rsidRDefault="00B0609B" w:rsidP="00AB2DF6">
      <w:pPr>
        <w:spacing w:line="276" w:lineRule="auto"/>
        <w:jc w:val="right"/>
        <w:rPr>
          <w:b/>
        </w:rPr>
      </w:pPr>
    </w:p>
    <w:p w14:paraId="0ABDC8C0" w14:textId="77777777" w:rsidR="00B0609B" w:rsidRDefault="00B0609B" w:rsidP="00AB2DF6">
      <w:pPr>
        <w:spacing w:line="276" w:lineRule="auto"/>
        <w:jc w:val="right"/>
        <w:rPr>
          <w:b/>
        </w:rPr>
      </w:pPr>
    </w:p>
    <w:p w14:paraId="2DCB2918" w14:textId="77777777" w:rsidR="00B0609B" w:rsidRDefault="00B0609B" w:rsidP="00AB2DF6">
      <w:pPr>
        <w:spacing w:line="276" w:lineRule="auto"/>
        <w:jc w:val="right"/>
        <w:rPr>
          <w:b/>
        </w:rPr>
      </w:pPr>
    </w:p>
    <w:p w14:paraId="65F45229" w14:textId="77777777" w:rsidR="00B0609B" w:rsidRDefault="00B0609B" w:rsidP="00AB2DF6">
      <w:pPr>
        <w:spacing w:line="276" w:lineRule="auto"/>
        <w:jc w:val="right"/>
        <w:rPr>
          <w:b/>
        </w:rPr>
      </w:pPr>
    </w:p>
    <w:p w14:paraId="6900E3EE" w14:textId="77777777" w:rsidR="00B0609B" w:rsidRDefault="00B0609B" w:rsidP="00AB2DF6">
      <w:pPr>
        <w:spacing w:line="276" w:lineRule="auto"/>
        <w:jc w:val="right"/>
        <w:rPr>
          <w:b/>
        </w:rPr>
      </w:pPr>
    </w:p>
    <w:p w14:paraId="62351706" w14:textId="77777777" w:rsidR="00B0609B" w:rsidRDefault="00B0609B" w:rsidP="00AB2DF6">
      <w:pPr>
        <w:spacing w:line="276" w:lineRule="auto"/>
        <w:jc w:val="right"/>
        <w:rPr>
          <w:b/>
        </w:rPr>
      </w:pPr>
    </w:p>
    <w:p w14:paraId="29C11ACC" w14:textId="77777777" w:rsidR="00B0609B" w:rsidRDefault="00B0609B" w:rsidP="00AB2DF6">
      <w:pPr>
        <w:spacing w:line="276" w:lineRule="auto"/>
        <w:jc w:val="right"/>
        <w:rPr>
          <w:b/>
        </w:rPr>
      </w:pPr>
    </w:p>
    <w:p w14:paraId="702DC0E0" w14:textId="77777777" w:rsidR="00B0609B" w:rsidRDefault="00B0609B" w:rsidP="00AB2DF6">
      <w:pPr>
        <w:spacing w:line="276" w:lineRule="auto"/>
        <w:jc w:val="right"/>
        <w:rPr>
          <w:b/>
        </w:rPr>
      </w:pPr>
    </w:p>
    <w:p w14:paraId="264D3721" w14:textId="77777777" w:rsidR="00B0609B" w:rsidRDefault="00B0609B" w:rsidP="00AB2DF6">
      <w:pPr>
        <w:spacing w:line="276" w:lineRule="auto"/>
        <w:jc w:val="right"/>
        <w:rPr>
          <w:b/>
        </w:rPr>
      </w:pPr>
    </w:p>
    <w:p w14:paraId="7B48BA3C"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011E148E" wp14:editId="7A074C65">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100E533"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050AC378" wp14:editId="08F98C84">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CEE6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050AC378"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7D0CEE6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3B9E25E4" w14:textId="13D6514C" w:rsidR="00336EEE" w:rsidRPr="00336EEE" w:rsidRDefault="008B435D" w:rsidP="00336EEE">
      <w:pPr>
        <w:rPr>
          <w:bCs/>
        </w:rPr>
      </w:pPr>
      <w:r>
        <w:rPr>
          <w:bCs/>
          <w:noProof/>
        </w:rPr>
        <w:drawing>
          <wp:anchor distT="0" distB="0" distL="114300" distR="114300" simplePos="0" relativeHeight="251694080" behindDoc="1" locked="0" layoutInCell="1" allowOverlap="1" wp14:anchorId="1FF989EF" wp14:editId="22B6540F">
            <wp:simplePos x="0" y="0"/>
            <wp:positionH relativeFrom="column">
              <wp:posOffset>0</wp:posOffset>
            </wp:positionH>
            <wp:positionV relativeFrom="paragraph">
              <wp:posOffset>60960</wp:posOffset>
            </wp:positionV>
            <wp:extent cx="2209800" cy="2078355"/>
            <wp:effectExtent l="0" t="0" r="0" b="0"/>
            <wp:wrapTight wrapText="bothSides">
              <wp:wrapPolygon edited="0">
                <wp:start x="0" y="0"/>
                <wp:lineTo x="0" y="21382"/>
                <wp:lineTo x="21414" y="21382"/>
                <wp:lineTo x="21414" y="0"/>
                <wp:lineTo x="0" y="0"/>
              </wp:wrapPolygon>
            </wp:wrapTight>
            <wp:docPr id="937319669" name="Imagen 937319669"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cono&#10;&#10;Descripción generada automáticamente"/>
                    <pic:cNvPicPr/>
                  </pic:nvPicPr>
                  <pic:blipFill rotWithShape="1">
                    <a:blip r:embed="rId14">
                      <a:extLst>
                        <a:ext uri="{28A0092B-C50C-407E-A947-70E740481C1C}">
                          <a14:useLocalDpi xmlns:a14="http://schemas.microsoft.com/office/drawing/2010/main" val="0"/>
                        </a:ext>
                      </a:extLst>
                    </a:blip>
                    <a:srcRect l="25798" t="10539" r="22607" b="12179"/>
                    <a:stretch/>
                  </pic:blipFill>
                  <pic:spPr bwMode="auto">
                    <a:xfrm>
                      <a:off x="0" y="0"/>
                      <a:ext cx="2209800" cy="2078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6EEE" w:rsidRPr="00336EEE">
        <w:rPr>
          <w:bCs/>
        </w:rPr>
        <w:t>En el presente material se detallan las actividades que deberá cumplir durante esta unidad, divididas en semanas con sus fechas específicas, así como el objetivo que se persigue con dichas actividades y la descripción de estas.</w:t>
      </w:r>
    </w:p>
    <w:p w14:paraId="3D2080E8" w14:textId="77777777" w:rsidR="00336EEE" w:rsidRPr="00336EEE" w:rsidRDefault="00336EEE" w:rsidP="00336EEE">
      <w:pPr>
        <w:rPr>
          <w:bCs/>
        </w:rPr>
      </w:pPr>
    </w:p>
    <w:p w14:paraId="22FE1F65" w14:textId="77777777" w:rsidR="00336EEE" w:rsidRPr="00336EEE" w:rsidRDefault="00336EEE" w:rsidP="00336EEE">
      <w:pPr>
        <w:rPr>
          <w:bCs/>
        </w:rPr>
      </w:pPr>
      <w:r w:rsidRPr="00336EEE">
        <w:rPr>
          <w:bCs/>
        </w:rPr>
        <w:t>En este documento se detallan las primeras lecturas y actividades de aprendizaje, que buscan construir su conocimiento sobre los circuitos lógicos combinacionales a través de su propio trabajo y esfuerzo.</w:t>
      </w:r>
    </w:p>
    <w:p w14:paraId="0A073ABD" w14:textId="77777777" w:rsidR="00336EEE" w:rsidRPr="00336EEE" w:rsidRDefault="00336EEE" w:rsidP="00336EEE">
      <w:pPr>
        <w:rPr>
          <w:bCs/>
        </w:rPr>
      </w:pPr>
    </w:p>
    <w:p w14:paraId="0A10AA67" w14:textId="77777777" w:rsidR="008B435D" w:rsidRDefault="00336EEE" w:rsidP="008B435D">
      <w:pPr>
        <w:rPr>
          <w:bCs/>
        </w:rPr>
      </w:pPr>
      <w:r w:rsidRPr="00336EEE">
        <w:rPr>
          <w:bCs/>
        </w:rPr>
        <w:t>Espero que la lectura de este material le resulte ligera y le sirva de guía durante la unidad. En caso de tener dudas o preguntas, puede manifestarlas en las sesiones de chat o en los foros de consulta. Un cordial saludo de mi parte.</w:t>
      </w:r>
    </w:p>
    <w:p w14:paraId="0C9546DE" w14:textId="7E973672" w:rsidR="00772E40" w:rsidRPr="008B435D" w:rsidRDefault="008032D0" w:rsidP="008B435D">
      <w:pPr>
        <w:rPr>
          <w:bCs/>
        </w:rPr>
      </w:pPr>
      <w:r>
        <w:rPr>
          <w:b/>
          <w:noProof/>
        </w:rPr>
        <mc:AlternateContent>
          <mc:Choice Requires="wpg">
            <w:drawing>
              <wp:anchor distT="0" distB="0" distL="114300" distR="114300" simplePos="0" relativeHeight="251679744" behindDoc="0" locked="0" layoutInCell="1" allowOverlap="1" wp14:anchorId="68906716" wp14:editId="690D9C5B">
                <wp:simplePos x="0" y="0"/>
                <wp:positionH relativeFrom="column">
                  <wp:posOffset>-144145</wp:posOffset>
                </wp:positionH>
                <wp:positionV relativeFrom="paragraph">
                  <wp:posOffset>102235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8F37B"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906716" id="Grupo 29" o:spid="_x0000_s1029" style="position:absolute;left:0;text-align:left;margin-left:-11.35pt;margin-top:8.0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2688F37B"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5CC78DC" w14:textId="77777777" w:rsidR="00772E40" w:rsidRDefault="00772E40" w:rsidP="00AB2DF6">
      <w:pPr>
        <w:tabs>
          <w:tab w:val="left" w:pos="3075"/>
        </w:tabs>
      </w:pPr>
    </w:p>
    <w:p w14:paraId="204561F6" w14:textId="77777777" w:rsidR="00772E40" w:rsidRDefault="00772E40" w:rsidP="00AB2DF6">
      <w:pPr>
        <w:tabs>
          <w:tab w:val="left" w:pos="3075"/>
        </w:tabs>
      </w:pPr>
    </w:p>
    <w:p w14:paraId="20CBE0F4" w14:textId="59FF0048" w:rsidR="00772E40" w:rsidRDefault="004301DF" w:rsidP="00AB2DF6">
      <w:pPr>
        <w:tabs>
          <w:tab w:val="left" w:pos="3075"/>
        </w:tabs>
      </w:pPr>
      <w:r w:rsidRPr="004301DF">
        <w:t>Analizar la estructura interna y el principio de funcionamiento de los circuitos lógicos programables y FPGA</w:t>
      </w:r>
    </w:p>
    <w:p w14:paraId="4881A82A" w14:textId="77777777" w:rsidR="00772E40" w:rsidRDefault="00772E40" w:rsidP="00AB2DF6">
      <w:pPr>
        <w:tabs>
          <w:tab w:val="left" w:pos="3075"/>
        </w:tabs>
      </w:pPr>
    </w:p>
    <w:p w14:paraId="311D1D97" w14:textId="77777777" w:rsidR="00772E40" w:rsidRDefault="00772E40" w:rsidP="00AB2DF6">
      <w:pPr>
        <w:tabs>
          <w:tab w:val="left" w:pos="3075"/>
        </w:tabs>
      </w:pPr>
    </w:p>
    <w:p w14:paraId="51B80732" w14:textId="77777777" w:rsidR="00C30E3F" w:rsidRDefault="00C30E3F" w:rsidP="00AB2DF6">
      <w:pPr>
        <w:tabs>
          <w:tab w:val="left" w:pos="3075"/>
        </w:tabs>
      </w:pPr>
    </w:p>
    <w:p w14:paraId="4504E486" w14:textId="77777777" w:rsidR="00772E40" w:rsidRDefault="00772E40" w:rsidP="00AB2DF6">
      <w:pPr>
        <w:tabs>
          <w:tab w:val="left" w:pos="3075"/>
        </w:tabs>
      </w:pPr>
    </w:p>
    <w:p w14:paraId="67BFCB22" w14:textId="77777777" w:rsidR="00772E40" w:rsidRDefault="00772E40" w:rsidP="00AB2DF6">
      <w:pPr>
        <w:tabs>
          <w:tab w:val="left" w:pos="3075"/>
        </w:tabs>
      </w:pPr>
    </w:p>
    <w:p w14:paraId="43E0CB1E" w14:textId="77777777" w:rsidR="00772E40" w:rsidRDefault="00772E40" w:rsidP="00AB2DF6">
      <w:pPr>
        <w:tabs>
          <w:tab w:val="left" w:pos="3075"/>
        </w:tabs>
      </w:pPr>
    </w:p>
    <w:p w14:paraId="21DD09BA" w14:textId="77777777" w:rsidR="00772E40" w:rsidRDefault="00772E40" w:rsidP="00AB2DF6">
      <w:pPr>
        <w:tabs>
          <w:tab w:val="left" w:pos="3075"/>
        </w:tabs>
      </w:pPr>
    </w:p>
    <w:p w14:paraId="37CAF784" w14:textId="77777777" w:rsidR="00772E40" w:rsidRDefault="00772E40" w:rsidP="00AB2DF6">
      <w:pPr>
        <w:tabs>
          <w:tab w:val="left" w:pos="3075"/>
        </w:tabs>
      </w:pPr>
    </w:p>
    <w:p w14:paraId="00865FB8"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6843DB63" wp14:editId="587F2B74">
                <wp:simplePos x="0" y="0"/>
                <wp:positionH relativeFrom="column">
                  <wp:posOffset>-144780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07AFA"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43DB63" id="Grupo 33" o:spid="_x0000_s1034" style="position:absolute;left:0;text-align:left;margin-left:-11.4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41307AFA"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21C193D2" w14:textId="77777777" w:rsidR="00C94CF4" w:rsidRDefault="00C94CF4" w:rsidP="00C94CF4">
      <w:pPr>
        <w:tabs>
          <w:tab w:val="left" w:pos="3075"/>
        </w:tabs>
      </w:pPr>
      <w:r>
        <w:t>Diariamente, tomamos decisiones que afectan nuestro futuro. Desde la elección de la carrera hasta la inscripción en esta clase, cada decisión tiene un impacto. Cuando se trata de circuitos lógicos combinacionales, las decisiones correctas no solo afectan su comprensión personal, sino también el funcionamiento de sistemas más amplios en los que estas tecnologías se aplican.</w:t>
      </w:r>
    </w:p>
    <w:p w14:paraId="1A50B323" w14:textId="77777777" w:rsidR="00C94CF4" w:rsidRDefault="00C94CF4" w:rsidP="00C94CF4">
      <w:pPr>
        <w:tabs>
          <w:tab w:val="left" w:pos="3075"/>
        </w:tabs>
      </w:pPr>
    </w:p>
    <w:p w14:paraId="24F50302" w14:textId="77777777" w:rsidR="00C94CF4" w:rsidRDefault="00C94CF4" w:rsidP="00C94CF4">
      <w:pPr>
        <w:tabs>
          <w:tab w:val="left" w:pos="3075"/>
        </w:tabs>
      </w:pPr>
      <w:r>
        <w:t>En esta guía encontrará los objetivos que se buscan conseguir durante la unidad. En el siguiente apartado, se presenta una tabla que especifica cada actividad con sus fechas de inicio y finalización. Esta tabla le ayudará a organizarse para cumplir con las metas establecidas. Se recomienda usar el calendario en el aula virtual o un organizador de su elección para sacar el mayor provecho posible a cada actividad.</w:t>
      </w:r>
    </w:p>
    <w:p w14:paraId="66812D87" w14:textId="77777777" w:rsidR="00C94CF4" w:rsidRDefault="00C94CF4" w:rsidP="00C94CF4">
      <w:pPr>
        <w:tabs>
          <w:tab w:val="left" w:pos="3075"/>
        </w:tabs>
      </w:pPr>
    </w:p>
    <w:p w14:paraId="04BC9107" w14:textId="77777777" w:rsidR="00C94CF4" w:rsidRDefault="00C94CF4" w:rsidP="00C94CF4">
      <w:pPr>
        <w:tabs>
          <w:tab w:val="left" w:pos="3075"/>
        </w:tabs>
      </w:pPr>
      <w:r>
        <w:t>Cumplir con las fechas es esencial para evitar penalizaciones en las actividades sumativas. Además, le permitirá compartir con la comunidad de estudiantes y beneficiarse de los aportes de sus compañeros, lo cual puede mejorar su desempeño. Durante este proceso de socialización, es importante mantener el respeto y la tolerancia ante opiniones distintas.</w:t>
      </w:r>
    </w:p>
    <w:p w14:paraId="51146C1E" w14:textId="77777777" w:rsidR="00C94CF4" w:rsidRDefault="00C94CF4" w:rsidP="00C94CF4">
      <w:pPr>
        <w:tabs>
          <w:tab w:val="left" w:pos="3075"/>
        </w:tabs>
      </w:pPr>
    </w:p>
    <w:p w14:paraId="1784AC0B" w14:textId="77777777" w:rsidR="00C94CF4" w:rsidRDefault="00C94CF4" w:rsidP="00C94CF4">
      <w:pPr>
        <w:tabs>
          <w:tab w:val="left" w:pos="3075"/>
        </w:tabs>
      </w:pPr>
      <w:r>
        <w:t>El tema de esta unidad es Circuitos Lógicos Combinacionales, donde explorará los conceptos fundamentales y aplicará métodos probados para resolver problemas específicos en esta área.</w:t>
      </w:r>
    </w:p>
    <w:p w14:paraId="57C8E01C" w14:textId="77777777" w:rsidR="00C94CF4" w:rsidRDefault="00C94CF4" w:rsidP="00C94CF4">
      <w:pPr>
        <w:tabs>
          <w:tab w:val="left" w:pos="3075"/>
        </w:tabs>
      </w:pPr>
    </w:p>
    <w:p w14:paraId="504A8244" w14:textId="77777777" w:rsidR="00C94CF4" w:rsidRDefault="00C94CF4" w:rsidP="00C94CF4">
      <w:pPr>
        <w:tabs>
          <w:tab w:val="left" w:pos="3075"/>
        </w:tabs>
      </w:pPr>
    </w:p>
    <w:p w14:paraId="55743A5A" w14:textId="77777777" w:rsidR="00C94CF4" w:rsidRDefault="00C94CF4" w:rsidP="00C94CF4">
      <w:pPr>
        <w:tabs>
          <w:tab w:val="left" w:pos="3075"/>
        </w:tabs>
      </w:pPr>
    </w:p>
    <w:p w14:paraId="66EF6BC1" w14:textId="77777777" w:rsidR="00C94CF4" w:rsidRDefault="00C94CF4" w:rsidP="00C94CF4">
      <w:pPr>
        <w:tabs>
          <w:tab w:val="left" w:pos="3075"/>
        </w:tabs>
      </w:pPr>
    </w:p>
    <w:p w14:paraId="0A05BBE2" w14:textId="77777777" w:rsidR="00C94CF4" w:rsidRDefault="00C94CF4" w:rsidP="00C94CF4">
      <w:pPr>
        <w:tabs>
          <w:tab w:val="left" w:pos="3075"/>
        </w:tabs>
      </w:pPr>
    </w:p>
    <w:p w14:paraId="288CF3B9" w14:textId="77777777" w:rsidR="00772E40" w:rsidRDefault="00772E40" w:rsidP="00AB2DF6">
      <w:pPr>
        <w:tabs>
          <w:tab w:val="left" w:pos="3075"/>
        </w:tabs>
      </w:pPr>
    </w:p>
    <w:p w14:paraId="426ED7E0" w14:textId="77777777"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F68C59F" wp14:editId="448F414B">
                <wp:simplePos x="0" y="0"/>
                <wp:positionH relativeFrom="column">
                  <wp:posOffset>-154940</wp:posOffset>
                </wp:positionH>
                <wp:positionV relativeFrom="paragraph">
                  <wp:posOffset>-213360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33382"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F68C59F" id="Grupo 40" o:spid="_x0000_s1039" style="position:absolute;left:0;text-align:left;margin-left:-12.2pt;margin-top:-16.8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D033382"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DD6C0CC"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7353C2E5" w14:textId="77777777" w:rsidTr="002B2A46">
        <w:tc>
          <w:tcPr>
            <w:tcW w:w="945" w:type="dxa"/>
            <w:shd w:val="clear" w:color="auto" w:fill="011D7C"/>
          </w:tcPr>
          <w:p w14:paraId="52AF0DD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15" w:type="dxa"/>
            <w:shd w:val="clear" w:color="auto" w:fill="011D7C"/>
          </w:tcPr>
          <w:p w14:paraId="20B24EF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738B2D9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3D61FDD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3AF48B53" w14:textId="77777777" w:rsidTr="002B2A46">
        <w:tc>
          <w:tcPr>
            <w:tcW w:w="945" w:type="dxa"/>
            <w:shd w:val="clear" w:color="auto" w:fill="EDEDED"/>
          </w:tcPr>
          <w:p w14:paraId="6F68C852" w14:textId="1C6BDAD0"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96593E">
              <w:rPr>
                <w:rFonts w:ascii="Calibri" w:eastAsia="Calibri" w:hAnsi="Calibri" w:cs="Calibri"/>
                <w:sz w:val="22"/>
                <w:lang w:eastAsia="es-NI"/>
              </w:rPr>
              <w:t>12</w:t>
            </w:r>
          </w:p>
        </w:tc>
        <w:tc>
          <w:tcPr>
            <w:tcW w:w="5815" w:type="dxa"/>
            <w:shd w:val="clear" w:color="auto" w:fill="EDEDED"/>
          </w:tcPr>
          <w:p w14:paraId="21D9D8D1" w14:textId="06CE6A26" w:rsidR="00A97C72" w:rsidRPr="00203FA4" w:rsidRDefault="0096593E" w:rsidP="003169C9">
            <w:pPr>
              <w:spacing w:line="240" w:lineRule="auto"/>
              <w:jc w:val="left"/>
              <w:rPr>
                <w:rFonts w:ascii="Calibri" w:eastAsia="Calibri" w:hAnsi="Calibri" w:cs="Calibri"/>
                <w:sz w:val="22"/>
                <w:lang w:eastAsia="es-NI"/>
              </w:rPr>
            </w:pPr>
            <w:r w:rsidRPr="0096593E">
              <w:rPr>
                <w:rFonts w:ascii="Calibri" w:eastAsia="Calibri" w:hAnsi="Calibri" w:cs="Calibri"/>
                <w:sz w:val="22"/>
                <w:lang w:eastAsia="es-NI"/>
              </w:rPr>
              <w:t>Sumativa N5: Tecnología de integración</w:t>
            </w:r>
          </w:p>
        </w:tc>
        <w:tc>
          <w:tcPr>
            <w:tcW w:w="1298" w:type="dxa"/>
            <w:shd w:val="clear" w:color="auto" w:fill="EDEDED"/>
          </w:tcPr>
          <w:p w14:paraId="3D5F9A79" w14:textId="56BE7163" w:rsidR="00A97C72" w:rsidRPr="00203FA4" w:rsidRDefault="0096593E"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w:t>
            </w:r>
            <w:r w:rsidR="00AA017F">
              <w:rPr>
                <w:rFonts w:ascii="Calibri" w:eastAsia="Calibri" w:hAnsi="Calibri" w:cs="Calibri"/>
                <w:b/>
                <w:sz w:val="22"/>
                <w:lang w:eastAsia="es-NI"/>
              </w:rPr>
              <w:t>2</w:t>
            </w:r>
            <w:r w:rsidR="00E51DB2">
              <w:rPr>
                <w:rFonts w:ascii="Calibri" w:eastAsia="Calibri" w:hAnsi="Calibri" w:cs="Calibri"/>
                <w:b/>
                <w:sz w:val="22"/>
                <w:lang w:eastAsia="es-NI"/>
              </w:rPr>
              <w:t>/0</w:t>
            </w:r>
            <w:r w:rsidR="00CD6910">
              <w:rPr>
                <w:rFonts w:ascii="Calibri" w:eastAsia="Calibri" w:hAnsi="Calibri" w:cs="Calibri"/>
                <w:b/>
                <w:sz w:val="22"/>
                <w:lang w:eastAsia="es-NI"/>
              </w:rPr>
              <w:t>6</w:t>
            </w:r>
            <w:r w:rsidR="00E51DB2">
              <w:rPr>
                <w:rFonts w:ascii="Calibri" w:eastAsia="Calibri" w:hAnsi="Calibri" w:cs="Calibri"/>
                <w:b/>
                <w:sz w:val="22"/>
                <w:lang w:eastAsia="es-NI"/>
              </w:rPr>
              <w:t>/2024</w:t>
            </w:r>
          </w:p>
        </w:tc>
        <w:tc>
          <w:tcPr>
            <w:tcW w:w="1298" w:type="dxa"/>
            <w:shd w:val="clear" w:color="auto" w:fill="EDEDED"/>
          </w:tcPr>
          <w:p w14:paraId="17B5F7EA" w14:textId="1C0623F6" w:rsidR="00A97C72" w:rsidRPr="001B0CAF" w:rsidRDefault="00CD6910" w:rsidP="003169C9">
            <w:pPr>
              <w:spacing w:line="240" w:lineRule="auto"/>
              <w:jc w:val="left"/>
              <w:rPr>
                <w:rFonts w:ascii="Calibri" w:eastAsia="Calibri" w:hAnsi="Calibri" w:cs="Calibri"/>
                <w:b/>
                <w:bCs/>
                <w:sz w:val="22"/>
                <w:lang w:eastAsia="es-NI"/>
              </w:rPr>
            </w:pPr>
            <w:r w:rsidRPr="00CD6910">
              <w:rPr>
                <w:rFonts w:ascii="Calibri" w:eastAsia="Calibri" w:hAnsi="Calibri" w:cs="Calibri"/>
                <w:b/>
                <w:bCs/>
                <w:color w:val="FF0000"/>
                <w:sz w:val="22"/>
                <w:lang w:eastAsia="es-NI"/>
              </w:rPr>
              <w:t>1</w:t>
            </w:r>
            <w:r>
              <w:rPr>
                <w:rFonts w:ascii="Calibri" w:eastAsia="Calibri" w:hAnsi="Calibri" w:cs="Calibri"/>
                <w:b/>
                <w:bCs/>
                <w:color w:val="FF0000"/>
                <w:sz w:val="22"/>
                <w:lang w:eastAsia="es-NI"/>
              </w:rPr>
              <w:t>8</w:t>
            </w:r>
            <w:r w:rsidRPr="00CD6910">
              <w:rPr>
                <w:rFonts w:ascii="Calibri" w:eastAsia="Calibri" w:hAnsi="Calibri" w:cs="Calibri"/>
                <w:b/>
                <w:bCs/>
                <w:color w:val="FF0000"/>
                <w:sz w:val="22"/>
                <w:lang w:eastAsia="es-NI"/>
              </w:rPr>
              <w:t>/06/2024</w:t>
            </w:r>
          </w:p>
        </w:tc>
      </w:tr>
      <w:tr w:rsidR="00280C62" w:rsidRPr="007C3419" w14:paraId="4BDEA1FF" w14:textId="77777777" w:rsidTr="002B2A46">
        <w:tc>
          <w:tcPr>
            <w:tcW w:w="945" w:type="dxa"/>
            <w:shd w:val="clear" w:color="auto" w:fill="EDEDED"/>
          </w:tcPr>
          <w:p w14:paraId="43E626D1" w14:textId="6703BBF5" w:rsidR="00280C62" w:rsidRPr="007C3419" w:rsidRDefault="007172D1" w:rsidP="003169C9">
            <w:pPr>
              <w:spacing w:line="240" w:lineRule="auto"/>
              <w:jc w:val="center"/>
              <w:rPr>
                <w:rFonts w:ascii="Calibri" w:eastAsia="Calibri" w:hAnsi="Calibri" w:cs="Calibri"/>
                <w:sz w:val="22"/>
                <w:lang w:eastAsia="es-NI"/>
              </w:rPr>
            </w:pPr>
            <w:r w:rsidRPr="007172D1">
              <w:rPr>
                <w:rFonts w:ascii="Calibri" w:eastAsia="Calibri" w:hAnsi="Calibri" w:cs="Calibri"/>
                <w:sz w:val="22"/>
                <w:lang w:eastAsia="es-NI"/>
              </w:rPr>
              <w:t>#1</w:t>
            </w:r>
            <w:r>
              <w:rPr>
                <w:rFonts w:ascii="Calibri" w:eastAsia="Calibri" w:hAnsi="Calibri" w:cs="Calibri"/>
                <w:sz w:val="22"/>
                <w:lang w:eastAsia="es-NI"/>
              </w:rPr>
              <w:t>5</w:t>
            </w:r>
          </w:p>
        </w:tc>
        <w:tc>
          <w:tcPr>
            <w:tcW w:w="5815" w:type="dxa"/>
            <w:shd w:val="clear" w:color="auto" w:fill="EDEDED"/>
          </w:tcPr>
          <w:p w14:paraId="6F6C01C8" w14:textId="1A0D79A2" w:rsidR="00280C62" w:rsidRPr="0096593E" w:rsidRDefault="00280C62" w:rsidP="003169C9">
            <w:pPr>
              <w:spacing w:line="240" w:lineRule="auto"/>
              <w:jc w:val="left"/>
              <w:rPr>
                <w:rFonts w:ascii="Calibri" w:eastAsia="Calibri" w:hAnsi="Calibri" w:cs="Calibri"/>
                <w:sz w:val="22"/>
                <w:lang w:eastAsia="es-NI"/>
              </w:rPr>
            </w:pPr>
            <w:r w:rsidRPr="00280C62">
              <w:rPr>
                <w:rFonts w:ascii="Calibri" w:eastAsia="Calibri" w:hAnsi="Calibri" w:cs="Calibri"/>
                <w:sz w:val="22"/>
                <w:lang w:eastAsia="es-NI"/>
              </w:rPr>
              <w:t>Sumativa N6: Multiplexores</w:t>
            </w:r>
          </w:p>
        </w:tc>
        <w:tc>
          <w:tcPr>
            <w:tcW w:w="1298" w:type="dxa"/>
            <w:shd w:val="clear" w:color="auto" w:fill="EDEDED"/>
          </w:tcPr>
          <w:p w14:paraId="1D8D380A" w14:textId="6AE60CBC" w:rsidR="00280C62" w:rsidRDefault="0083018F"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0</w:t>
            </w:r>
            <w:r w:rsidRPr="0083018F">
              <w:rPr>
                <w:rFonts w:ascii="Calibri" w:eastAsia="Calibri" w:hAnsi="Calibri" w:cs="Calibri"/>
                <w:b/>
                <w:sz w:val="22"/>
                <w:lang w:eastAsia="es-NI"/>
              </w:rPr>
              <w:t>2/0</w:t>
            </w:r>
            <w:r>
              <w:rPr>
                <w:rFonts w:ascii="Calibri" w:eastAsia="Calibri" w:hAnsi="Calibri" w:cs="Calibri"/>
                <w:b/>
                <w:sz w:val="22"/>
                <w:lang w:eastAsia="es-NI"/>
              </w:rPr>
              <w:t>7</w:t>
            </w:r>
            <w:r w:rsidRPr="0083018F">
              <w:rPr>
                <w:rFonts w:ascii="Calibri" w:eastAsia="Calibri" w:hAnsi="Calibri" w:cs="Calibri"/>
                <w:b/>
                <w:sz w:val="22"/>
                <w:lang w:eastAsia="es-NI"/>
              </w:rPr>
              <w:t>/2024</w:t>
            </w:r>
          </w:p>
        </w:tc>
        <w:tc>
          <w:tcPr>
            <w:tcW w:w="1298" w:type="dxa"/>
            <w:shd w:val="clear" w:color="auto" w:fill="EDEDED"/>
          </w:tcPr>
          <w:p w14:paraId="4DAB9E24" w14:textId="26A06DA5" w:rsidR="00280C62" w:rsidRPr="00CD6910" w:rsidRDefault="0083018F" w:rsidP="003169C9">
            <w:pPr>
              <w:spacing w:line="240" w:lineRule="auto"/>
              <w:jc w:val="left"/>
              <w:rPr>
                <w:rFonts w:ascii="Calibri" w:eastAsia="Calibri" w:hAnsi="Calibri" w:cs="Calibri"/>
                <w:b/>
                <w:bCs/>
                <w:color w:val="FF0000"/>
                <w:sz w:val="22"/>
                <w:lang w:eastAsia="es-NI"/>
              </w:rPr>
            </w:pPr>
            <w:r w:rsidRPr="0083018F">
              <w:rPr>
                <w:rFonts w:ascii="Calibri" w:eastAsia="Calibri" w:hAnsi="Calibri" w:cs="Calibri"/>
                <w:b/>
                <w:bCs/>
                <w:color w:val="FF0000"/>
                <w:sz w:val="22"/>
                <w:lang w:eastAsia="es-NI"/>
              </w:rPr>
              <w:t>0</w:t>
            </w:r>
            <w:r>
              <w:rPr>
                <w:rFonts w:ascii="Calibri" w:eastAsia="Calibri" w:hAnsi="Calibri" w:cs="Calibri"/>
                <w:b/>
                <w:bCs/>
                <w:color w:val="FF0000"/>
                <w:sz w:val="22"/>
                <w:lang w:eastAsia="es-NI"/>
              </w:rPr>
              <w:t>3</w:t>
            </w:r>
            <w:r w:rsidRPr="0083018F">
              <w:rPr>
                <w:rFonts w:ascii="Calibri" w:eastAsia="Calibri" w:hAnsi="Calibri" w:cs="Calibri"/>
                <w:b/>
                <w:bCs/>
                <w:color w:val="FF0000"/>
                <w:sz w:val="22"/>
                <w:lang w:eastAsia="es-NI"/>
              </w:rPr>
              <w:t>/07/2024</w:t>
            </w:r>
          </w:p>
        </w:tc>
      </w:tr>
      <w:tr w:rsidR="00280C62" w:rsidRPr="007C3419" w14:paraId="0E9D3CE2" w14:textId="77777777" w:rsidTr="002B2A46">
        <w:tc>
          <w:tcPr>
            <w:tcW w:w="945" w:type="dxa"/>
            <w:shd w:val="clear" w:color="auto" w:fill="EDEDED"/>
          </w:tcPr>
          <w:p w14:paraId="56BD0536" w14:textId="0179BCE7" w:rsidR="00280C62" w:rsidRPr="007C3419" w:rsidRDefault="007172D1" w:rsidP="003169C9">
            <w:pPr>
              <w:spacing w:line="240" w:lineRule="auto"/>
              <w:jc w:val="center"/>
              <w:rPr>
                <w:rFonts w:ascii="Calibri" w:eastAsia="Calibri" w:hAnsi="Calibri" w:cs="Calibri"/>
                <w:sz w:val="22"/>
                <w:lang w:eastAsia="es-NI"/>
              </w:rPr>
            </w:pPr>
            <w:r w:rsidRPr="007172D1">
              <w:rPr>
                <w:rFonts w:ascii="Calibri" w:eastAsia="Calibri" w:hAnsi="Calibri" w:cs="Calibri"/>
                <w:sz w:val="22"/>
                <w:lang w:eastAsia="es-NI"/>
              </w:rPr>
              <w:t>#1</w:t>
            </w:r>
            <w:r>
              <w:rPr>
                <w:rFonts w:ascii="Calibri" w:eastAsia="Calibri" w:hAnsi="Calibri" w:cs="Calibri"/>
                <w:sz w:val="22"/>
                <w:lang w:eastAsia="es-NI"/>
              </w:rPr>
              <w:t>6</w:t>
            </w:r>
          </w:p>
        </w:tc>
        <w:tc>
          <w:tcPr>
            <w:tcW w:w="5815" w:type="dxa"/>
            <w:shd w:val="clear" w:color="auto" w:fill="EDEDED"/>
          </w:tcPr>
          <w:p w14:paraId="2C7DCD2C" w14:textId="2D3A2A11" w:rsidR="00280C62" w:rsidRPr="0096593E" w:rsidRDefault="00586B75" w:rsidP="003169C9">
            <w:pPr>
              <w:spacing w:line="240" w:lineRule="auto"/>
              <w:jc w:val="left"/>
              <w:rPr>
                <w:rFonts w:ascii="Calibri" w:eastAsia="Calibri" w:hAnsi="Calibri" w:cs="Calibri"/>
                <w:sz w:val="22"/>
                <w:lang w:eastAsia="es-NI"/>
              </w:rPr>
            </w:pPr>
            <w:r w:rsidRPr="00586B75">
              <w:rPr>
                <w:rFonts w:ascii="Calibri" w:eastAsia="Calibri" w:hAnsi="Calibri" w:cs="Calibri"/>
                <w:sz w:val="22"/>
                <w:lang w:eastAsia="es-NI"/>
              </w:rPr>
              <w:t>Sumativa EP2: Segundo parcial</w:t>
            </w:r>
          </w:p>
        </w:tc>
        <w:tc>
          <w:tcPr>
            <w:tcW w:w="1298" w:type="dxa"/>
            <w:shd w:val="clear" w:color="auto" w:fill="EDEDED"/>
          </w:tcPr>
          <w:p w14:paraId="7134E1AE" w14:textId="216EE081" w:rsidR="00280C62" w:rsidRDefault="007F7CC0"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w:t>
            </w:r>
            <w:r w:rsidR="00586B75" w:rsidRPr="00586B75">
              <w:rPr>
                <w:rFonts w:ascii="Calibri" w:eastAsia="Calibri" w:hAnsi="Calibri" w:cs="Calibri"/>
                <w:b/>
                <w:sz w:val="22"/>
                <w:lang w:eastAsia="es-NI"/>
              </w:rPr>
              <w:t>0/07/2024</w:t>
            </w:r>
          </w:p>
        </w:tc>
        <w:tc>
          <w:tcPr>
            <w:tcW w:w="1298" w:type="dxa"/>
            <w:shd w:val="clear" w:color="auto" w:fill="EDEDED"/>
          </w:tcPr>
          <w:p w14:paraId="14C2C21B" w14:textId="0BF167B4" w:rsidR="00280C62" w:rsidRPr="00CD6910" w:rsidRDefault="007F7CC0" w:rsidP="003169C9">
            <w:pPr>
              <w:spacing w:line="240" w:lineRule="auto"/>
              <w:jc w:val="left"/>
              <w:rPr>
                <w:rFonts w:ascii="Calibri" w:eastAsia="Calibri" w:hAnsi="Calibri" w:cs="Calibri"/>
                <w:b/>
                <w:bCs/>
                <w:color w:val="FF0000"/>
                <w:sz w:val="22"/>
                <w:lang w:eastAsia="es-NI"/>
              </w:rPr>
            </w:pPr>
            <w:r w:rsidRPr="007F7CC0">
              <w:rPr>
                <w:rFonts w:ascii="Calibri" w:eastAsia="Calibri" w:hAnsi="Calibri" w:cs="Calibri"/>
                <w:b/>
                <w:bCs/>
                <w:color w:val="FF0000"/>
                <w:sz w:val="22"/>
                <w:lang w:eastAsia="es-NI"/>
              </w:rPr>
              <w:t>10/07/2024</w:t>
            </w:r>
          </w:p>
        </w:tc>
      </w:tr>
    </w:tbl>
    <w:p w14:paraId="288AC83F"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390BD258" wp14:editId="1591583B">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69B04"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90BD258"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9A69B04"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6F30E310" w14:textId="77777777" w:rsidR="00772E40" w:rsidRDefault="00772E40" w:rsidP="00AB2DF6">
      <w:pPr>
        <w:tabs>
          <w:tab w:val="left" w:pos="3075"/>
        </w:tabs>
      </w:pPr>
    </w:p>
    <w:p w14:paraId="4183D646" w14:textId="77777777" w:rsidR="00772E40" w:rsidRDefault="00772E40" w:rsidP="00AB2DF6">
      <w:pPr>
        <w:tabs>
          <w:tab w:val="left" w:pos="3075"/>
        </w:tabs>
      </w:pPr>
    </w:p>
    <w:p w14:paraId="4229E452" w14:textId="451E3F63" w:rsidR="005A2EB0" w:rsidRDefault="00DF64C1"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3F2963F" wp14:editId="4D421295">
                <wp:simplePos x="0" y="0"/>
                <wp:positionH relativeFrom="column">
                  <wp:posOffset>0</wp:posOffset>
                </wp:positionH>
                <wp:positionV relativeFrom="paragraph">
                  <wp:posOffset>47625</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D2F9DC" w14:textId="2F675A00" w:rsidR="005A2EB0" w:rsidRPr="00774846" w:rsidRDefault="00C94CF4" w:rsidP="009F4FF1">
                            <w:pPr>
                              <w:jc w:val="center"/>
                              <w:rPr>
                                <w:b/>
                                <w:bCs/>
                                <w:sz w:val="28"/>
                                <w:szCs w:val="24"/>
                              </w:rPr>
                            </w:pPr>
                            <w:r w:rsidRPr="00C94CF4">
                              <w:rPr>
                                <w:b/>
                                <w:bCs/>
                                <w:sz w:val="28"/>
                                <w:szCs w:val="24"/>
                              </w:rPr>
                              <w:t>Sumativa N5: Tecnología de integración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2963F" id="Rectángulo 17" o:spid="_x0000_s1049" style="position:absolute;left:0;text-align:left;margin-left:0;margin-top:3.75pt;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" fillcolor="#011d7c" stroked="f" strokeweight="1pt">
                <v:textbox>
                  <w:txbxContent>
                    <w:p w14:paraId="65D2F9DC" w14:textId="2F675A00" w:rsidR="005A2EB0" w:rsidRPr="00774846" w:rsidRDefault="00C94CF4" w:rsidP="009F4FF1">
                      <w:pPr>
                        <w:jc w:val="center"/>
                        <w:rPr>
                          <w:b/>
                          <w:bCs/>
                          <w:sz w:val="28"/>
                          <w:szCs w:val="24"/>
                        </w:rPr>
                      </w:pPr>
                      <w:r w:rsidRPr="00C94CF4">
                        <w:rPr>
                          <w:b/>
                          <w:bCs/>
                          <w:sz w:val="28"/>
                          <w:szCs w:val="24"/>
                        </w:rPr>
                        <w:t>Sumativa N5: Tecnología de integración</w:t>
                      </w:r>
                    </w:p>
                  </w:txbxContent>
                </v:textbox>
              </v:rect>
            </w:pict>
          </mc:Fallback>
        </mc:AlternateContent>
      </w:r>
    </w:p>
    <w:p w14:paraId="5C28F3F5" w14:textId="7C14CD8B" w:rsidR="005A2EB0" w:rsidRDefault="005A2EB0" w:rsidP="005A2EB0">
      <w:pPr>
        <w:tabs>
          <w:tab w:val="left" w:pos="3075"/>
        </w:tabs>
        <w:spacing w:beforeLines="40" w:before="96" w:afterLines="20" w:after="48"/>
      </w:pPr>
    </w:p>
    <w:p w14:paraId="28877FD0" w14:textId="2A650418" w:rsidR="005A2EB0" w:rsidRDefault="00BE0FA7" w:rsidP="005A2EB0">
      <w:pPr>
        <w:tabs>
          <w:tab w:val="left" w:pos="3075"/>
        </w:tabs>
        <w:spacing w:beforeLines="40" w:before="96" w:afterLines="20" w:after="48"/>
      </w:pPr>
      <w:r w:rsidRPr="00BE0FA7">
        <w:t>El propósito de este ejercicio es evaluar su comprensión y aplicación de los conceptos relacionados con la tecnología de integración en el contexto de los circuitos lógicos combinacionales. A través de este ejercicio, se pretende que los estudiantes demuestren su capacidad para integrar diferentes tecnologías y técnicas en el diseño y análisis de circuitos, asegurando así un conocimiento sólido y práctico que pueda ser aplicado en situaciones reales de ingeniería. Además, este ejercicio busca fomentar la colaboración en equipo y la resolución de problemas complejos mediante el uso de metodologías avanzadas de integración tecnológica.</w:t>
      </w:r>
    </w:p>
    <w:p w14:paraId="122352F3" w14:textId="77777777" w:rsidR="00BE0FA7" w:rsidRDefault="00BE0FA7" w:rsidP="005A2EB0">
      <w:pPr>
        <w:tabs>
          <w:tab w:val="left" w:pos="3075"/>
        </w:tabs>
        <w:spacing w:beforeLines="40" w:before="96" w:afterLines="20" w:after="48"/>
      </w:pPr>
    </w:p>
    <w:p w14:paraId="713F070E"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B25528" w14:paraId="2010CBA0" w14:textId="77777777" w:rsidTr="00A550FA">
        <w:trPr>
          <w:trHeight w:val="838"/>
        </w:trPr>
        <w:tc>
          <w:tcPr>
            <w:tcW w:w="846" w:type="dxa"/>
          </w:tcPr>
          <w:p w14:paraId="38C4CBDD" w14:textId="77777777" w:rsidR="00B25528" w:rsidRDefault="00B25528" w:rsidP="00A550FA">
            <w:pPr>
              <w:tabs>
                <w:tab w:val="left" w:pos="3075"/>
              </w:tabs>
              <w:spacing w:beforeLines="40" w:before="96" w:afterLines="20" w:after="48"/>
            </w:pPr>
            <w:r>
              <w:rPr>
                <w:noProof/>
              </w:rPr>
              <w:drawing>
                <wp:anchor distT="0" distB="0" distL="114300" distR="114300" simplePos="0" relativeHeight="251700224" behindDoc="0" locked="0" layoutInCell="1" allowOverlap="1" wp14:anchorId="607CE5BB" wp14:editId="32862CDF">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0CDBE77" w14:textId="0FE0E0FF" w:rsidR="00B25528" w:rsidRDefault="00B25528" w:rsidP="00A550FA">
            <w:pPr>
              <w:tabs>
                <w:tab w:val="left" w:pos="3075"/>
              </w:tabs>
              <w:spacing w:beforeLines="40" w:before="96" w:afterLines="20" w:after="48"/>
            </w:pPr>
            <w:r w:rsidRPr="00B25528">
              <w:t>Documentación Unidad I</w:t>
            </w:r>
            <w:r>
              <w:t>V</w:t>
            </w:r>
            <w:r w:rsidRPr="00B25528">
              <w:t xml:space="preserve">: </w:t>
            </w:r>
            <w:r>
              <w:t xml:space="preserve"> </w:t>
            </w:r>
            <w:r w:rsidRPr="00B25528">
              <w:t>Circuitos Lógicos combinacionales</w:t>
            </w:r>
          </w:p>
        </w:tc>
      </w:tr>
      <w:tr w:rsidR="00B25528" w14:paraId="4130A1D5" w14:textId="77777777" w:rsidTr="00A550FA">
        <w:tc>
          <w:tcPr>
            <w:tcW w:w="846" w:type="dxa"/>
          </w:tcPr>
          <w:p w14:paraId="3F607E49" w14:textId="77777777" w:rsidR="00B25528" w:rsidRDefault="00B25528" w:rsidP="00A550FA">
            <w:pPr>
              <w:tabs>
                <w:tab w:val="left" w:pos="3075"/>
              </w:tabs>
              <w:spacing w:beforeLines="40" w:before="96" w:afterLines="20" w:after="48"/>
            </w:pPr>
            <w:r>
              <w:rPr>
                <w:noProof/>
              </w:rPr>
              <w:drawing>
                <wp:anchor distT="0" distB="0" distL="114300" distR="114300" simplePos="0" relativeHeight="251701248" behindDoc="0" locked="0" layoutInCell="1" allowOverlap="1" wp14:anchorId="60743D1A" wp14:editId="66590355">
                  <wp:simplePos x="0" y="0"/>
                  <wp:positionH relativeFrom="column">
                    <wp:posOffset>-24120</wp:posOffset>
                  </wp:positionH>
                  <wp:positionV relativeFrom="paragraph">
                    <wp:posOffset>-19950</wp:posOffset>
                  </wp:positionV>
                  <wp:extent cx="381635" cy="381635"/>
                  <wp:effectExtent l="0" t="0" r="0" b="0"/>
                  <wp:wrapNone/>
                  <wp:docPr id="22"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09C8F41" w14:textId="38EE209B" w:rsidR="00B25528" w:rsidRDefault="004327A4" w:rsidP="00A550FA">
            <w:pPr>
              <w:tabs>
                <w:tab w:val="left" w:pos="3075"/>
              </w:tabs>
              <w:spacing w:beforeLines="40" w:before="96" w:afterLines="20" w:after="48"/>
            </w:pPr>
            <w:hyperlink r:id="rId19" w:history="1">
              <w:r w:rsidRPr="004327A4">
                <w:rPr>
                  <w:rStyle w:val="Hipervnculo"/>
                </w:rPr>
                <w:t>Vídeo: Curos de álgebra booleana</w:t>
              </w:r>
            </w:hyperlink>
          </w:p>
        </w:tc>
      </w:tr>
      <w:tr w:rsidR="00B25528" w14:paraId="092EB907" w14:textId="77777777" w:rsidTr="00A550FA">
        <w:tc>
          <w:tcPr>
            <w:tcW w:w="846" w:type="dxa"/>
          </w:tcPr>
          <w:p w14:paraId="01BD2D8B" w14:textId="77777777" w:rsidR="00B25528" w:rsidRDefault="00B25528" w:rsidP="00A550FA">
            <w:pPr>
              <w:tabs>
                <w:tab w:val="left" w:pos="3075"/>
              </w:tabs>
              <w:spacing w:beforeLines="40" w:before="96" w:afterLines="20" w:after="48"/>
              <w:rPr>
                <w:noProof/>
              </w:rPr>
            </w:pPr>
            <w:r>
              <w:rPr>
                <w:noProof/>
              </w:rPr>
              <w:drawing>
                <wp:anchor distT="0" distB="0" distL="114300" distR="114300" simplePos="0" relativeHeight="251702272" behindDoc="0" locked="0" layoutInCell="1" allowOverlap="1" wp14:anchorId="7FE1BB80" wp14:editId="11E325B9">
                  <wp:simplePos x="0" y="0"/>
                  <wp:positionH relativeFrom="column">
                    <wp:posOffset>1905</wp:posOffset>
                  </wp:positionH>
                  <wp:positionV relativeFrom="paragraph">
                    <wp:posOffset>-37465</wp:posOffset>
                  </wp:positionV>
                  <wp:extent cx="428625" cy="428625"/>
                  <wp:effectExtent l="0" t="0" r="9525" b="9525"/>
                  <wp:wrapNone/>
                  <wp:docPr id="37" name="Gráfico 37"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188D3B5" w14:textId="3B628AEE" w:rsidR="00B25528" w:rsidRDefault="003D13F4" w:rsidP="00A550FA">
            <w:pPr>
              <w:tabs>
                <w:tab w:val="left" w:pos="3075"/>
              </w:tabs>
              <w:spacing w:beforeLines="40" w:before="96" w:afterLines="20" w:after="48"/>
            </w:pPr>
            <w:hyperlink r:id="rId22" w:history="1">
              <w:r w:rsidRPr="003D13F4">
                <w:rPr>
                  <w:rStyle w:val="Hipervnculo"/>
                </w:rPr>
                <w:t>Lectura sugerida: Circuitos lógicos combinacionales</w:t>
              </w:r>
            </w:hyperlink>
          </w:p>
        </w:tc>
      </w:tr>
    </w:tbl>
    <w:p w14:paraId="19FEA2A4" w14:textId="77777777" w:rsidR="007F47C8" w:rsidRDefault="007F47C8" w:rsidP="005A2EB0">
      <w:pPr>
        <w:tabs>
          <w:tab w:val="left" w:pos="3075"/>
        </w:tabs>
        <w:spacing w:beforeLines="40" w:before="96" w:afterLines="20" w:after="48"/>
      </w:pPr>
    </w:p>
    <w:p w14:paraId="4939F340" w14:textId="77777777" w:rsidR="008D6C1C" w:rsidRPr="007F47C8" w:rsidRDefault="008D6C1C" w:rsidP="005A2EB0">
      <w:pPr>
        <w:tabs>
          <w:tab w:val="left" w:pos="3075"/>
        </w:tabs>
        <w:spacing w:beforeLines="40" w:before="96" w:afterLines="20" w:after="48"/>
      </w:pPr>
    </w:p>
    <w:p w14:paraId="2858CAEA" w14:textId="77777777" w:rsidR="00B25528" w:rsidRDefault="00B25528" w:rsidP="00C94CF4">
      <w:pPr>
        <w:tabs>
          <w:tab w:val="left" w:pos="3075"/>
        </w:tabs>
        <w:spacing w:beforeLines="40" w:before="96" w:afterLines="20" w:after="48"/>
        <w:rPr>
          <w:b/>
          <w:bCs/>
          <w:u w:val="single"/>
        </w:rPr>
      </w:pPr>
    </w:p>
    <w:p w14:paraId="08AB7833" w14:textId="77777777" w:rsidR="00B25528" w:rsidRDefault="00B25528" w:rsidP="00C94CF4">
      <w:pPr>
        <w:tabs>
          <w:tab w:val="left" w:pos="3075"/>
        </w:tabs>
        <w:spacing w:beforeLines="40" w:before="96" w:afterLines="20" w:after="48"/>
        <w:rPr>
          <w:b/>
          <w:bCs/>
          <w:u w:val="single"/>
        </w:rPr>
      </w:pPr>
    </w:p>
    <w:p w14:paraId="631C3AA8" w14:textId="77777777" w:rsidR="00B25528" w:rsidRDefault="00B25528" w:rsidP="00C94CF4">
      <w:pPr>
        <w:tabs>
          <w:tab w:val="left" w:pos="3075"/>
        </w:tabs>
        <w:spacing w:beforeLines="40" w:before="96" w:afterLines="20" w:after="48"/>
        <w:rPr>
          <w:b/>
          <w:bCs/>
          <w:u w:val="single"/>
        </w:rPr>
      </w:pPr>
    </w:p>
    <w:p w14:paraId="5D0C0332" w14:textId="4D032A67" w:rsidR="00772E40" w:rsidRPr="00695952" w:rsidRDefault="005A2EB0" w:rsidP="00C94CF4">
      <w:pPr>
        <w:tabs>
          <w:tab w:val="left" w:pos="3075"/>
        </w:tabs>
        <w:spacing w:beforeLines="40" w:before="96" w:afterLines="20" w:after="48"/>
        <w:rPr>
          <w:u w:val="single"/>
        </w:rPr>
      </w:pPr>
      <w:r w:rsidRPr="00695952">
        <w:rPr>
          <w:b/>
          <w:bCs/>
          <w:u w:val="single"/>
        </w:rPr>
        <w:lastRenderedPageBreak/>
        <w:t xml:space="preserve">Indicaciones </w:t>
      </w:r>
    </w:p>
    <w:p w14:paraId="47C7C809" w14:textId="77777777" w:rsidR="00885E9F" w:rsidRDefault="00885E9F" w:rsidP="00885E9F">
      <w:pPr>
        <w:pStyle w:val="Prrafodelista"/>
        <w:numPr>
          <w:ilvl w:val="0"/>
          <w:numId w:val="4"/>
        </w:numPr>
        <w:tabs>
          <w:tab w:val="left" w:pos="3075"/>
        </w:tabs>
        <w:spacing w:beforeLines="40" w:before="96" w:afterLines="20" w:after="48"/>
      </w:pPr>
      <w:r>
        <w:t>Reúnanse en grupos de 3 personas y revisen el ejemplo de clase sobre circuitos lógicos combinacionales y tecnología de integración.</w:t>
      </w:r>
    </w:p>
    <w:p w14:paraId="5651ED9D" w14:textId="77777777" w:rsidR="00885E9F" w:rsidRDefault="00885E9F" w:rsidP="00885E9F">
      <w:pPr>
        <w:pStyle w:val="Prrafodelista"/>
        <w:numPr>
          <w:ilvl w:val="0"/>
          <w:numId w:val="4"/>
        </w:numPr>
        <w:tabs>
          <w:tab w:val="left" w:pos="3075"/>
        </w:tabs>
        <w:spacing w:beforeLines="40" w:before="96" w:afterLines="20" w:after="48"/>
      </w:pPr>
      <w:r>
        <w:t>Lean detenidamente el enunciado del ejercicio.</w:t>
      </w:r>
    </w:p>
    <w:p w14:paraId="201592E7" w14:textId="77777777" w:rsidR="00885E9F" w:rsidRDefault="00885E9F" w:rsidP="00885E9F">
      <w:pPr>
        <w:pStyle w:val="Prrafodelista"/>
        <w:numPr>
          <w:ilvl w:val="0"/>
          <w:numId w:val="4"/>
        </w:numPr>
        <w:tabs>
          <w:tab w:val="left" w:pos="3075"/>
        </w:tabs>
        <w:spacing w:beforeLines="40" w:before="96" w:afterLines="20" w:after="48"/>
      </w:pPr>
      <w:r>
        <w:t>Analicen los requisitos del circuito y diseñen el esquema lógico utilizando las puertas lógicas mencionadas y el multiplexor.</w:t>
      </w:r>
    </w:p>
    <w:p w14:paraId="76B16CD9" w14:textId="77777777" w:rsidR="00885E9F" w:rsidRDefault="00885E9F" w:rsidP="00885E9F">
      <w:pPr>
        <w:pStyle w:val="Prrafodelista"/>
        <w:numPr>
          <w:ilvl w:val="0"/>
          <w:numId w:val="4"/>
        </w:numPr>
        <w:tabs>
          <w:tab w:val="left" w:pos="3075"/>
        </w:tabs>
        <w:spacing w:beforeLines="40" w:before="96" w:afterLines="20" w:after="48"/>
      </w:pPr>
      <w:r>
        <w:t>Implementen el circuito y comprueben su funcionalidad mediante simulaciones o cálculos manuales.</w:t>
      </w:r>
    </w:p>
    <w:p w14:paraId="0FA9C53C" w14:textId="77777777" w:rsidR="00885E9F" w:rsidRDefault="00885E9F" w:rsidP="00885E9F">
      <w:pPr>
        <w:pStyle w:val="Prrafodelista"/>
        <w:numPr>
          <w:ilvl w:val="0"/>
          <w:numId w:val="4"/>
        </w:numPr>
        <w:tabs>
          <w:tab w:val="left" w:pos="3075"/>
        </w:tabs>
        <w:spacing w:beforeLines="40" w:before="96" w:afterLines="20" w:after="48"/>
      </w:pPr>
      <w:r>
        <w:t>Redacten un informe detallado que incluya:</w:t>
      </w:r>
    </w:p>
    <w:p w14:paraId="7F0040C5" w14:textId="77777777" w:rsidR="00885E9F" w:rsidRDefault="00885E9F" w:rsidP="00885E9F">
      <w:pPr>
        <w:pStyle w:val="Prrafodelista"/>
        <w:numPr>
          <w:ilvl w:val="0"/>
          <w:numId w:val="5"/>
        </w:numPr>
        <w:tabs>
          <w:tab w:val="left" w:pos="3075"/>
        </w:tabs>
        <w:spacing w:beforeLines="40" w:before="96" w:afterLines="20" w:after="48"/>
        <w:ind w:left="1843"/>
      </w:pPr>
      <w:r>
        <w:t>Diagrama esquemático del circuito.</w:t>
      </w:r>
    </w:p>
    <w:p w14:paraId="47C1CBB0" w14:textId="77777777" w:rsidR="00885E9F" w:rsidRDefault="00885E9F" w:rsidP="00885E9F">
      <w:pPr>
        <w:pStyle w:val="Prrafodelista"/>
        <w:numPr>
          <w:ilvl w:val="0"/>
          <w:numId w:val="5"/>
        </w:numPr>
        <w:tabs>
          <w:tab w:val="left" w:pos="3075"/>
        </w:tabs>
        <w:spacing w:beforeLines="40" w:before="96" w:afterLines="20" w:after="48"/>
        <w:ind w:left="1843"/>
      </w:pPr>
      <w:r>
        <w:t>Descripción del funcionamiento del circuito.</w:t>
      </w:r>
    </w:p>
    <w:p w14:paraId="70AFFE2B" w14:textId="77777777" w:rsidR="00885E9F" w:rsidRDefault="00885E9F" w:rsidP="00885E9F">
      <w:pPr>
        <w:pStyle w:val="Prrafodelista"/>
        <w:numPr>
          <w:ilvl w:val="0"/>
          <w:numId w:val="5"/>
        </w:numPr>
        <w:tabs>
          <w:tab w:val="left" w:pos="3075"/>
        </w:tabs>
        <w:spacing w:beforeLines="40" w:before="96" w:afterLines="20" w:after="48"/>
        <w:ind w:left="1843"/>
      </w:pPr>
      <w:r>
        <w:t>Proceso de diseño e integración de tecnologías.</w:t>
      </w:r>
    </w:p>
    <w:p w14:paraId="2AB6B2A8" w14:textId="77777777" w:rsidR="00885E9F" w:rsidRDefault="00885E9F" w:rsidP="00885E9F">
      <w:pPr>
        <w:pStyle w:val="Prrafodelista"/>
        <w:numPr>
          <w:ilvl w:val="0"/>
          <w:numId w:val="5"/>
        </w:numPr>
        <w:tabs>
          <w:tab w:val="left" w:pos="3075"/>
        </w:tabs>
        <w:spacing w:beforeLines="40" w:before="96" w:afterLines="20" w:after="48"/>
        <w:ind w:left="1843"/>
      </w:pPr>
      <w:r>
        <w:t>Resultados de las simulaciones o cálculos manuales.</w:t>
      </w:r>
    </w:p>
    <w:p w14:paraId="732FD38C" w14:textId="3DF09466" w:rsidR="00C94CF4" w:rsidRDefault="00885E9F" w:rsidP="00885E9F">
      <w:pPr>
        <w:pStyle w:val="Prrafodelista"/>
        <w:numPr>
          <w:ilvl w:val="0"/>
          <w:numId w:val="5"/>
        </w:numPr>
        <w:tabs>
          <w:tab w:val="left" w:pos="3075"/>
        </w:tabs>
        <w:spacing w:beforeLines="40" w:before="96" w:afterLines="20" w:after="48"/>
        <w:ind w:left="1843"/>
      </w:pPr>
      <w:r>
        <w:t>Análisis crítico del diseño y posibles mejoras.</w:t>
      </w:r>
    </w:p>
    <w:p w14:paraId="3A393F67" w14:textId="77777777" w:rsidR="00B25528" w:rsidRDefault="00B25528" w:rsidP="00A21883">
      <w:pPr>
        <w:tabs>
          <w:tab w:val="left" w:pos="3075"/>
        </w:tabs>
        <w:spacing w:beforeLines="40" w:before="96" w:afterLines="20" w:after="48"/>
      </w:pPr>
    </w:p>
    <w:p w14:paraId="2C6AA3AB" w14:textId="1FE7340C" w:rsidR="00C94CF4" w:rsidRPr="00695952" w:rsidRDefault="00695952" w:rsidP="00A21883">
      <w:pPr>
        <w:tabs>
          <w:tab w:val="left" w:pos="3075"/>
        </w:tabs>
        <w:spacing w:beforeLines="40" w:before="96" w:afterLines="20" w:after="48"/>
        <w:rPr>
          <w:b/>
          <w:bCs/>
          <w:u w:val="single"/>
        </w:rPr>
      </w:pPr>
      <w:r w:rsidRPr="00695952">
        <w:rPr>
          <w:b/>
          <w:bCs/>
          <w:u w:val="single"/>
        </w:rPr>
        <w:t>Ejercicios</w:t>
      </w:r>
    </w:p>
    <w:p w14:paraId="0582E688" w14:textId="77777777" w:rsidR="0050776E" w:rsidRDefault="0050776E" w:rsidP="0050776E">
      <w:pPr>
        <w:tabs>
          <w:tab w:val="left" w:pos="3075"/>
        </w:tabs>
        <w:spacing w:beforeLines="40" w:before="96" w:afterLines="20" w:after="48"/>
      </w:pPr>
      <w:r>
        <w:t>Una empresa está desarrollando un sistema electrónico complejo y necesita diseñar un circuito lógico combinacional que integre múltiples tecnologías. El circuito debe cumplir con los siguientes requisitos funcionales:</w:t>
      </w:r>
    </w:p>
    <w:p w14:paraId="09D2A25C" w14:textId="77777777" w:rsidR="0050776E" w:rsidRDefault="0050776E" w:rsidP="0050776E">
      <w:pPr>
        <w:tabs>
          <w:tab w:val="left" w:pos="3075"/>
        </w:tabs>
        <w:spacing w:beforeLines="40" w:before="96" w:afterLines="20" w:after="48"/>
      </w:pPr>
    </w:p>
    <w:p w14:paraId="7B286515" w14:textId="324B61F5" w:rsidR="0050776E" w:rsidRDefault="0050776E" w:rsidP="0050776E">
      <w:pPr>
        <w:tabs>
          <w:tab w:val="left" w:pos="3075"/>
        </w:tabs>
        <w:spacing w:beforeLines="40" w:before="96" w:afterLines="20" w:after="48"/>
      </w:pPr>
      <w:r>
        <w:t>Entrada y Salida:</w:t>
      </w:r>
    </w:p>
    <w:p w14:paraId="57BAC8BE" w14:textId="77777777" w:rsidR="0050776E" w:rsidRDefault="0050776E" w:rsidP="0050776E">
      <w:pPr>
        <w:pStyle w:val="Prrafodelista"/>
        <w:numPr>
          <w:ilvl w:val="0"/>
          <w:numId w:val="3"/>
        </w:numPr>
        <w:tabs>
          <w:tab w:val="left" w:pos="3075"/>
        </w:tabs>
        <w:spacing w:beforeLines="40" w:before="96" w:afterLines="20" w:after="48"/>
      </w:pPr>
      <w:r>
        <w:t>El circuito tiene tres entradas (A, B, C) y una salida (Z).</w:t>
      </w:r>
    </w:p>
    <w:p w14:paraId="33B41371" w14:textId="77777777" w:rsidR="0050776E" w:rsidRDefault="0050776E" w:rsidP="0050776E">
      <w:pPr>
        <w:pStyle w:val="Prrafodelista"/>
        <w:numPr>
          <w:ilvl w:val="0"/>
          <w:numId w:val="3"/>
        </w:numPr>
        <w:tabs>
          <w:tab w:val="left" w:pos="3075"/>
        </w:tabs>
        <w:spacing w:beforeLines="40" w:before="96" w:afterLines="20" w:after="48"/>
      </w:pPr>
      <w:r>
        <w:t>Las entradas pueden tomar valores binarios (0 o 1).</w:t>
      </w:r>
    </w:p>
    <w:p w14:paraId="59FBCD68" w14:textId="77777777" w:rsidR="0050776E" w:rsidRDefault="0050776E" w:rsidP="0050776E">
      <w:pPr>
        <w:tabs>
          <w:tab w:val="left" w:pos="3075"/>
        </w:tabs>
        <w:spacing w:beforeLines="40" w:before="96" w:afterLines="20" w:after="48"/>
      </w:pPr>
    </w:p>
    <w:p w14:paraId="14745989" w14:textId="0A5B80DE" w:rsidR="0050776E" w:rsidRDefault="0050776E" w:rsidP="0050776E">
      <w:pPr>
        <w:tabs>
          <w:tab w:val="left" w:pos="3075"/>
        </w:tabs>
        <w:spacing w:beforeLines="40" w:before="96" w:afterLines="20" w:after="48"/>
      </w:pPr>
      <w:r>
        <w:t>Funcionalidad:</w:t>
      </w:r>
    </w:p>
    <w:p w14:paraId="4E9B8C6C" w14:textId="77777777" w:rsidR="0050776E" w:rsidRDefault="0050776E" w:rsidP="0050776E">
      <w:pPr>
        <w:pStyle w:val="Prrafodelista"/>
        <w:numPr>
          <w:ilvl w:val="0"/>
          <w:numId w:val="2"/>
        </w:numPr>
        <w:tabs>
          <w:tab w:val="left" w:pos="3075"/>
        </w:tabs>
        <w:spacing w:beforeLines="40" w:before="96" w:afterLines="20" w:after="48"/>
      </w:pPr>
      <w:r>
        <w:t>La salida Z debe ser 1 si al menos dos de las tres entradas son 1.</w:t>
      </w:r>
    </w:p>
    <w:p w14:paraId="4066F928" w14:textId="77777777" w:rsidR="0050776E" w:rsidRDefault="0050776E" w:rsidP="0050776E">
      <w:pPr>
        <w:pStyle w:val="Prrafodelista"/>
        <w:numPr>
          <w:ilvl w:val="0"/>
          <w:numId w:val="2"/>
        </w:numPr>
        <w:tabs>
          <w:tab w:val="left" w:pos="3075"/>
        </w:tabs>
        <w:spacing w:beforeLines="40" w:before="96" w:afterLines="20" w:after="48"/>
      </w:pPr>
      <w:r>
        <w:t>La salida Z debe ser 0 si menos de dos entradas son 1.</w:t>
      </w:r>
    </w:p>
    <w:p w14:paraId="7F02DD3D" w14:textId="77777777" w:rsidR="0050776E" w:rsidRDefault="0050776E" w:rsidP="0050776E">
      <w:pPr>
        <w:tabs>
          <w:tab w:val="left" w:pos="3075"/>
        </w:tabs>
        <w:spacing w:beforeLines="40" w:before="96" w:afterLines="20" w:after="48"/>
      </w:pPr>
    </w:p>
    <w:p w14:paraId="17A14A7E" w14:textId="7D459B53" w:rsidR="0050776E" w:rsidRDefault="0050776E" w:rsidP="0050776E">
      <w:pPr>
        <w:tabs>
          <w:tab w:val="left" w:pos="3075"/>
        </w:tabs>
        <w:spacing w:beforeLines="40" w:before="96" w:afterLines="20" w:after="48"/>
      </w:pPr>
      <w:r>
        <w:t>Tecnología de Integración:</w:t>
      </w:r>
    </w:p>
    <w:p w14:paraId="21B38351" w14:textId="77777777" w:rsidR="0050776E" w:rsidRDefault="0050776E" w:rsidP="0050776E">
      <w:pPr>
        <w:pStyle w:val="Prrafodelista"/>
        <w:numPr>
          <w:ilvl w:val="0"/>
          <w:numId w:val="1"/>
        </w:numPr>
        <w:tabs>
          <w:tab w:val="left" w:pos="3075"/>
        </w:tabs>
        <w:spacing w:beforeLines="40" w:before="96" w:afterLines="20" w:after="48"/>
      </w:pPr>
      <w:r>
        <w:t>El circuito debe ser implementado utilizando puertas lógicas básicas (AND, OR, NOT) y puertas lógicas avanzadas (NAND, NOR, XOR).</w:t>
      </w:r>
    </w:p>
    <w:p w14:paraId="203C9A28" w14:textId="7EC16F19" w:rsidR="00695952" w:rsidRDefault="0050776E" w:rsidP="0050776E">
      <w:pPr>
        <w:pStyle w:val="Prrafodelista"/>
        <w:numPr>
          <w:ilvl w:val="0"/>
          <w:numId w:val="1"/>
        </w:numPr>
        <w:tabs>
          <w:tab w:val="left" w:pos="3075"/>
        </w:tabs>
        <w:spacing w:beforeLines="40" w:before="96" w:afterLines="20" w:after="48"/>
      </w:pPr>
      <w:r>
        <w:t>Además, se debe integrar un multiplexor (MUX) para demostrar el uso de tecnologías avanzadas en la implementación del circuito.</w:t>
      </w:r>
    </w:p>
    <w:p w14:paraId="2388E790" w14:textId="77777777" w:rsidR="00B25528" w:rsidRDefault="00B25528" w:rsidP="00A21883">
      <w:pPr>
        <w:tabs>
          <w:tab w:val="left" w:pos="3075"/>
        </w:tabs>
        <w:spacing w:beforeLines="40" w:before="96" w:afterLines="20" w:after="48"/>
      </w:pPr>
    </w:p>
    <w:p w14:paraId="2EFCFF30" w14:textId="7F27D461" w:rsidR="00695952" w:rsidRPr="00695952" w:rsidRDefault="00695952" w:rsidP="00A21883">
      <w:pPr>
        <w:tabs>
          <w:tab w:val="left" w:pos="3075"/>
        </w:tabs>
        <w:spacing w:beforeLines="40" w:before="96" w:afterLines="20" w:after="48"/>
        <w:rPr>
          <w:b/>
          <w:bCs/>
          <w:u w:val="single"/>
        </w:rPr>
      </w:pPr>
      <w:r w:rsidRPr="00695952">
        <w:rPr>
          <w:b/>
          <w:bCs/>
          <w:u w:val="single"/>
        </w:rPr>
        <w:t>Criterios de evaluación</w:t>
      </w:r>
    </w:p>
    <w:p w14:paraId="722CDBB1" w14:textId="77777777" w:rsidR="002B0810" w:rsidRDefault="002B0810" w:rsidP="002B0810">
      <w:pPr>
        <w:pStyle w:val="Prrafodelista"/>
        <w:numPr>
          <w:ilvl w:val="0"/>
          <w:numId w:val="7"/>
        </w:numPr>
        <w:tabs>
          <w:tab w:val="left" w:pos="3075"/>
        </w:tabs>
        <w:spacing w:beforeLines="40" w:before="96" w:afterLines="20" w:after="48"/>
      </w:pPr>
      <w:r w:rsidRPr="002B0810">
        <w:rPr>
          <w:b/>
          <w:bCs/>
        </w:rPr>
        <w:t>Diseño del Circuito</w:t>
      </w:r>
      <w:r>
        <w:t xml:space="preserve"> (</w:t>
      </w:r>
      <w:r w:rsidRPr="002B0810">
        <w:rPr>
          <w:b/>
          <w:bCs/>
          <w:color w:val="FF0000"/>
        </w:rPr>
        <w:t>30%</w:t>
      </w:r>
      <w:r>
        <w:t>): Claridad y corrección del diagrama esquemático.</w:t>
      </w:r>
    </w:p>
    <w:p w14:paraId="3DF515BA" w14:textId="77777777" w:rsidR="002B0810" w:rsidRDefault="002B0810" w:rsidP="002B0810">
      <w:pPr>
        <w:pStyle w:val="Prrafodelista"/>
        <w:numPr>
          <w:ilvl w:val="0"/>
          <w:numId w:val="7"/>
        </w:numPr>
        <w:tabs>
          <w:tab w:val="left" w:pos="3075"/>
        </w:tabs>
        <w:spacing w:beforeLines="40" w:before="96" w:afterLines="20" w:after="48"/>
      </w:pPr>
      <w:r w:rsidRPr="002B0810">
        <w:rPr>
          <w:b/>
          <w:bCs/>
        </w:rPr>
        <w:t>Funcionalidad</w:t>
      </w:r>
      <w:r>
        <w:t xml:space="preserve"> (</w:t>
      </w:r>
      <w:r w:rsidRPr="002B0810">
        <w:rPr>
          <w:b/>
          <w:bCs/>
          <w:color w:val="FF0000"/>
        </w:rPr>
        <w:t>30%</w:t>
      </w:r>
      <w:r>
        <w:t>): Exactitud en el cumplimiento de los requisitos funcionales.</w:t>
      </w:r>
    </w:p>
    <w:p w14:paraId="7E4F674B" w14:textId="77777777" w:rsidR="002B0810" w:rsidRDefault="002B0810" w:rsidP="002B0810">
      <w:pPr>
        <w:pStyle w:val="Prrafodelista"/>
        <w:numPr>
          <w:ilvl w:val="0"/>
          <w:numId w:val="7"/>
        </w:numPr>
        <w:tabs>
          <w:tab w:val="left" w:pos="3075"/>
        </w:tabs>
        <w:spacing w:beforeLines="40" w:before="96" w:afterLines="20" w:after="48"/>
      </w:pPr>
      <w:r w:rsidRPr="002B0810">
        <w:rPr>
          <w:b/>
          <w:bCs/>
        </w:rPr>
        <w:t>Integración Tecnológica</w:t>
      </w:r>
      <w:r>
        <w:t xml:space="preserve"> (</w:t>
      </w:r>
      <w:r w:rsidRPr="002B0810">
        <w:rPr>
          <w:b/>
          <w:bCs/>
          <w:color w:val="FF0000"/>
        </w:rPr>
        <w:t>20%</w:t>
      </w:r>
      <w:r>
        <w:t>): Uso correcto y eficiente de puertas lógicas avanzadas y multiplexor.</w:t>
      </w:r>
    </w:p>
    <w:p w14:paraId="473AA992" w14:textId="77777777" w:rsidR="002B0810" w:rsidRDefault="002B0810" w:rsidP="002B0810">
      <w:pPr>
        <w:pStyle w:val="Prrafodelista"/>
        <w:numPr>
          <w:ilvl w:val="0"/>
          <w:numId w:val="7"/>
        </w:numPr>
        <w:tabs>
          <w:tab w:val="left" w:pos="3075"/>
        </w:tabs>
        <w:spacing w:beforeLines="40" w:before="96" w:afterLines="20" w:after="48"/>
      </w:pPr>
      <w:r w:rsidRPr="002B0810">
        <w:rPr>
          <w:b/>
          <w:bCs/>
        </w:rPr>
        <w:t>Informe</w:t>
      </w:r>
      <w:r>
        <w:t xml:space="preserve"> (</w:t>
      </w:r>
      <w:r w:rsidRPr="002B0810">
        <w:rPr>
          <w:b/>
          <w:bCs/>
          <w:color w:val="FF0000"/>
        </w:rPr>
        <w:t>10%</w:t>
      </w:r>
      <w:r>
        <w:t>): Claridad, organización y detalle del informe escrito.</w:t>
      </w:r>
    </w:p>
    <w:p w14:paraId="60A6736A" w14:textId="308833A9" w:rsidR="00C94CF4" w:rsidRDefault="002B0810" w:rsidP="002B0810">
      <w:pPr>
        <w:pStyle w:val="Prrafodelista"/>
        <w:numPr>
          <w:ilvl w:val="0"/>
          <w:numId w:val="7"/>
        </w:numPr>
        <w:tabs>
          <w:tab w:val="left" w:pos="3075"/>
        </w:tabs>
        <w:spacing w:beforeLines="40" w:before="96" w:afterLines="20" w:after="48"/>
      </w:pPr>
      <w:r w:rsidRPr="002B0810">
        <w:rPr>
          <w:b/>
          <w:bCs/>
        </w:rPr>
        <w:t>Análisis Crítico</w:t>
      </w:r>
      <w:r>
        <w:t xml:space="preserve"> (</w:t>
      </w:r>
      <w:r w:rsidRPr="002B0810">
        <w:rPr>
          <w:b/>
          <w:bCs/>
          <w:color w:val="FF0000"/>
        </w:rPr>
        <w:t>10%</w:t>
      </w:r>
      <w:r>
        <w:t>): Profundidad y precisión en el análisis crítico y las posibles mejoras propuestas.</w:t>
      </w:r>
    </w:p>
    <w:p w14:paraId="62B218B4" w14:textId="77777777" w:rsidR="00B25528" w:rsidRDefault="00B25528" w:rsidP="00A21883">
      <w:pPr>
        <w:tabs>
          <w:tab w:val="left" w:pos="3075"/>
        </w:tabs>
        <w:spacing w:beforeLines="40" w:before="96" w:afterLines="20" w:after="48"/>
      </w:pPr>
    </w:p>
    <w:p w14:paraId="766E80A7" w14:textId="77777777" w:rsidR="00695952" w:rsidRDefault="00695952" w:rsidP="00A21883">
      <w:pPr>
        <w:tabs>
          <w:tab w:val="left" w:pos="3075"/>
        </w:tabs>
        <w:spacing w:beforeLines="40" w:before="96" w:afterLines="20" w:after="48"/>
      </w:pPr>
    </w:p>
    <w:p w14:paraId="75B17DDA" w14:textId="77777777" w:rsidR="00695952" w:rsidRDefault="00695952" w:rsidP="00695952">
      <w:pPr>
        <w:tabs>
          <w:tab w:val="left" w:pos="3075"/>
        </w:tabs>
        <w:spacing w:beforeLines="40" w:before="96" w:afterLines="20" w:after="48"/>
      </w:pPr>
    </w:p>
    <w:p w14:paraId="752B3D4C" w14:textId="77777777" w:rsidR="00226A9F" w:rsidRDefault="00226A9F" w:rsidP="00695952">
      <w:pPr>
        <w:tabs>
          <w:tab w:val="left" w:pos="3075"/>
        </w:tabs>
        <w:spacing w:beforeLines="40" w:before="96" w:afterLines="20" w:after="48"/>
      </w:pPr>
    </w:p>
    <w:p w14:paraId="7C0143FC" w14:textId="77777777" w:rsidR="00226A9F" w:rsidRDefault="00226A9F" w:rsidP="00695952">
      <w:pPr>
        <w:tabs>
          <w:tab w:val="left" w:pos="3075"/>
        </w:tabs>
        <w:spacing w:beforeLines="40" w:before="96" w:afterLines="20" w:after="48"/>
      </w:pPr>
    </w:p>
    <w:p w14:paraId="4BD082A4" w14:textId="77777777" w:rsidR="00226A9F" w:rsidRDefault="00226A9F" w:rsidP="00695952">
      <w:pPr>
        <w:tabs>
          <w:tab w:val="left" w:pos="3075"/>
        </w:tabs>
        <w:spacing w:beforeLines="40" w:before="96" w:afterLines="20" w:after="48"/>
      </w:pPr>
    </w:p>
    <w:p w14:paraId="7A34A9CF" w14:textId="77777777" w:rsidR="00226A9F" w:rsidRDefault="00226A9F" w:rsidP="00695952">
      <w:pPr>
        <w:tabs>
          <w:tab w:val="left" w:pos="3075"/>
        </w:tabs>
        <w:spacing w:beforeLines="40" w:before="96" w:afterLines="20" w:after="48"/>
      </w:pPr>
    </w:p>
    <w:p w14:paraId="6B46C1FF" w14:textId="77777777" w:rsidR="00226A9F" w:rsidRDefault="00226A9F" w:rsidP="00695952">
      <w:pPr>
        <w:tabs>
          <w:tab w:val="left" w:pos="3075"/>
        </w:tabs>
        <w:spacing w:beforeLines="40" w:before="96" w:afterLines="20" w:after="48"/>
      </w:pPr>
    </w:p>
    <w:p w14:paraId="0AE4E74E" w14:textId="77777777" w:rsidR="00226A9F" w:rsidRDefault="00226A9F" w:rsidP="00695952">
      <w:pPr>
        <w:tabs>
          <w:tab w:val="left" w:pos="3075"/>
        </w:tabs>
        <w:spacing w:beforeLines="40" w:before="96" w:afterLines="20" w:after="48"/>
      </w:pPr>
    </w:p>
    <w:p w14:paraId="3536050A" w14:textId="77777777" w:rsidR="00695952" w:rsidRDefault="00695952" w:rsidP="00695952">
      <w:pPr>
        <w:tabs>
          <w:tab w:val="left" w:pos="3075"/>
        </w:tabs>
        <w:spacing w:beforeLines="40" w:before="96" w:afterLines="20" w:after="48"/>
      </w:pPr>
      <w:r>
        <w:rPr>
          <w:noProof/>
          <w:color w:val="2F5496" w:themeColor="accent1" w:themeShade="BF"/>
        </w:rPr>
        <w:lastRenderedPageBreak/>
        <mc:AlternateContent>
          <mc:Choice Requires="wps">
            <w:drawing>
              <wp:anchor distT="0" distB="0" distL="114300" distR="114300" simplePos="0" relativeHeight="251696128" behindDoc="0" locked="0" layoutInCell="1" allowOverlap="1" wp14:anchorId="7881AFEC" wp14:editId="18863D90">
                <wp:simplePos x="0" y="0"/>
                <wp:positionH relativeFrom="column">
                  <wp:posOffset>-38100</wp:posOffset>
                </wp:positionH>
                <wp:positionV relativeFrom="paragraph">
                  <wp:posOffset>-198120</wp:posOffset>
                </wp:positionV>
                <wp:extent cx="5838825" cy="400050"/>
                <wp:effectExtent l="0" t="0" r="9525" b="0"/>
                <wp:wrapNone/>
                <wp:docPr id="2104606658" name="Rectángulo 2104606658"/>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F21237" w14:textId="2848FFBB" w:rsidR="00695952" w:rsidRPr="00774846" w:rsidRDefault="00695952" w:rsidP="00695952">
                            <w:pPr>
                              <w:jc w:val="center"/>
                              <w:rPr>
                                <w:b/>
                                <w:bCs/>
                                <w:sz w:val="28"/>
                                <w:szCs w:val="24"/>
                              </w:rPr>
                            </w:pPr>
                            <w:r w:rsidRPr="00695952">
                              <w:rPr>
                                <w:b/>
                                <w:bCs/>
                                <w:sz w:val="28"/>
                                <w:szCs w:val="24"/>
                              </w:rPr>
                              <w:t>Sumativa N6: Multiplexores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81AFEC" id="Rectángulo 2104606658" o:spid="_x0000_s1050" style="position:absolute;left:0;text-align:left;margin-left:-3pt;margin-top:-15.6pt;width:459.75pt;height:31.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YcB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" fillcolor="#011d7c" stroked="f" strokeweight="1pt">
                <v:textbox>
                  <w:txbxContent>
                    <w:p w14:paraId="24F21237" w14:textId="2848FFBB" w:rsidR="00695952" w:rsidRPr="00774846" w:rsidRDefault="00695952" w:rsidP="00695952">
                      <w:pPr>
                        <w:jc w:val="center"/>
                        <w:rPr>
                          <w:b/>
                          <w:bCs/>
                          <w:sz w:val="28"/>
                          <w:szCs w:val="24"/>
                        </w:rPr>
                      </w:pPr>
                      <w:r w:rsidRPr="00695952">
                        <w:rPr>
                          <w:b/>
                          <w:bCs/>
                          <w:sz w:val="28"/>
                          <w:szCs w:val="24"/>
                        </w:rPr>
                        <w:t>Sumativa N6: Multiplexores</w:t>
                      </w:r>
                    </w:p>
                  </w:txbxContent>
                </v:textbox>
              </v:rect>
            </w:pict>
          </mc:Fallback>
        </mc:AlternateContent>
      </w:r>
    </w:p>
    <w:p w14:paraId="70ADEBF4" w14:textId="2FA6F4FC" w:rsidR="00695952" w:rsidRDefault="00226A9F" w:rsidP="00695952">
      <w:pPr>
        <w:tabs>
          <w:tab w:val="left" w:pos="3075"/>
        </w:tabs>
        <w:spacing w:beforeLines="40" w:before="96" w:afterLines="20" w:after="48"/>
      </w:pPr>
      <w:r w:rsidRPr="00226A9F">
        <w:t>El propósito de este ejercicio es profundizar en el conocimiento y aplicación de los multiplexores (MUX) en el diseño de circuitos lógicos. Los multiplexores son componentes esenciales en la ingeniería electrónica, utilizados para seleccionar y dirigir señales dentro de un circuito de manera eficiente. Este ejercicio permitirá a los estudiantes diseñar y analizar circuitos utilizando multiplexores, comprender su funcionamiento y explorar sus aplicaciones prácticas en sistemas electrónicos complejos. Los estudiantes reforzarán su capacidad para integrar multiplexores en sus diseños, mejorar la eficiencia del circuito y resolver problemas de selección de señales, preparando así el camino para proyectos más avanzados en el futuro.</w:t>
      </w:r>
    </w:p>
    <w:p w14:paraId="2CECE346" w14:textId="77777777" w:rsidR="00226A9F" w:rsidRDefault="00226A9F" w:rsidP="00695952">
      <w:pPr>
        <w:tabs>
          <w:tab w:val="left" w:pos="3075"/>
        </w:tabs>
        <w:spacing w:beforeLines="40" w:before="96" w:afterLines="20" w:after="48"/>
      </w:pPr>
    </w:p>
    <w:p w14:paraId="5B41E98C" w14:textId="77777777" w:rsidR="00695952" w:rsidRDefault="00695952" w:rsidP="00695952">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3A33B3" w14:paraId="4BB016DC" w14:textId="77777777" w:rsidTr="00A550FA">
        <w:trPr>
          <w:trHeight w:val="838"/>
        </w:trPr>
        <w:tc>
          <w:tcPr>
            <w:tcW w:w="846" w:type="dxa"/>
          </w:tcPr>
          <w:p w14:paraId="7390AE89" w14:textId="77777777" w:rsidR="003A33B3" w:rsidRDefault="003A33B3" w:rsidP="00A550FA">
            <w:pPr>
              <w:tabs>
                <w:tab w:val="left" w:pos="3075"/>
              </w:tabs>
              <w:spacing w:beforeLines="40" w:before="96" w:afterLines="20" w:after="48"/>
            </w:pPr>
            <w:r>
              <w:rPr>
                <w:noProof/>
              </w:rPr>
              <w:drawing>
                <wp:anchor distT="0" distB="0" distL="114300" distR="114300" simplePos="0" relativeHeight="251704320" behindDoc="0" locked="0" layoutInCell="1" allowOverlap="1" wp14:anchorId="08362E01" wp14:editId="218F8EA4">
                  <wp:simplePos x="0" y="0"/>
                  <wp:positionH relativeFrom="column">
                    <wp:posOffset>-53340</wp:posOffset>
                  </wp:positionH>
                  <wp:positionV relativeFrom="paragraph">
                    <wp:posOffset>20320</wp:posOffset>
                  </wp:positionV>
                  <wp:extent cx="410845" cy="410845"/>
                  <wp:effectExtent l="0" t="0" r="0" b="8255"/>
                  <wp:wrapNone/>
                  <wp:docPr id="1967456097" name="Gráfico 1967456097"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084A4B9" w14:textId="77777777" w:rsidR="003A33B3" w:rsidRDefault="003A33B3" w:rsidP="00A550FA">
            <w:pPr>
              <w:tabs>
                <w:tab w:val="left" w:pos="3075"/>
              </w:tabs>
              <w:spacing w:beforeLines="40" w:before="96" w:afterLines="20" w:after="48"/>
            </w:pPr>
            <w:r w:rsidRPr="00B25528">
              <w:t>Documentación Unidad I</w:t>
            </w:r>
            <w:r>
              <w:t>V</w:t>
            </w:r>
            <w:r w:rsidRPr="00B25528">
              <w:t xml:space="preserve">: </w:t>
            </w:r>
            <w:r>
              <w:t xml:space="preserve"> </w:t>
            </w:r>
            <w:r w:rsidRPr="00B25528">
              <w:t>Circuitos Lógicos combinacionales</w:t>
            </w:r>
          </w:p>
        </w:tc>
      </w:tr>
      <w:tr w:rsidR="003A33B3" w14:paraId="659FB309" w14:textId="77777777" w:rsidTr="00A550FA">
        <w:tc>
          <w:tcPr>
            <w:tcW w:w="846" w:type="dxa"/>
          </w:tcPr>
          <w:p w14:paraId="3D69E4F7" w14:textId="77777777" w:rsidR="003A33B3" w:rsidRDefault="003A33B3" w:rsidP="00A550FA">
            <w:pPr>
              <w:tabs>
                <w:tab w:val="left" w:pos="3075"/>
              </w:tabs>
              <w:spacing w:beforeLines="40" w:before="96" w:afterLines="20" w:after="48"/>
            </w:pPr>
            <w:r>
              <w:rPr>
                <w:noProof/>
              </w:rPr>
              <w:drawing>
                <wp:anchor distT="0" distB="0" distL="114300" distR="114300" simplePos="0" relativeHeight="251705344" behindDoc="0" locked="0" layoutInCell="1" allowOverlap="1" wp14:anchorId="1B5FFED9" wp14:editId="4CC0996E">
                  <wp:simplePos x="0" y="0"/>
                  <wp:positionH relativeFrom="column">
                    <wp:posOffset>-24120</wp:posOffset>
                  </wp:positionH>
                  <wp:positionV relativeFrom="paragraph">
                    <wp:posOffset>-19950</wp:posOffset>
                  </wp:positionV>
                  <wp:extent cx="381635" cy="381635"/>
                  <wp:effectExtent l="0" t="0" r="0" b="0"/>
                  <wp:wrapNone/>
                  <wp:docPr id="17271003" name="Gráfico 17271003"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6EBEFCC" w14:textId="3BD835F5" w:rsidR="003A33B3" w:rsidRDefault="00871A52" w:rsidP="00D41F90">
            <w:pPr>
              <w:tabs>
                <w:tab w:val="left" w:pos="3075"/>
              </w:tabs>
              <w:spacing w:beforeLines="40" w:before="96" w:afterLines="20" w:after="48"/>
            </w:pPr>
            <w:hyperlink r:id="rId23" w:history="1">
              <w:r w:rsidR="003A33B3" w:rsidRPr="00871A52">
                <w:rPr>
                  <w:rStyle w:val="Hipervnculo"/>
                </w:rPr>
                <w:t xml:space="preserve">Vídeo: </w:t>
              </w:r>
              <w:r w:rsidRPr="00871A52">
                <w:rPr>
                  <w:rStyle w:val="Hipervnculo"/>
                </w:rPr>
                <w:t>Multiplexor 4 a 1</w:t>
              </w:r>
            </w:hyperlink>
          </w:p>
          <w:p w14:paraId="0E813F15" w14:textId="6A339311" w:rsidR="00D41F90" w:rsidRDefault="00D41F90" w:rsidP="00D41F90">
            <w:pPr>
              <w:tabs>
                <w:tab w:val="left" w:pos="3075"/>
              </w:tabs>
              <w:spacing w:beforeLines="40" w:before="96" w:afterLines="20" w:after="48"/>
              <w:rPr>
                <w:szCs w:val="2"/>
              </w:rPr>
            </w:pPr>
            <w:hyperlink r:id="rId24" w:history="1">
              <w:r w:rsidRPr="00D41F90">
                <w:rPr>
                  <w:rStyle w:val="Hipervnculo"/>
                  <w:szCs w:val="2"/>
                </w:rPr>
                <w:t>Vídeo: Multiplexores y sus aplicaciones</w:t>
              </w:r>
            </w:hyperlink>
          </w:p>
          <w:p w14:paraId="2281B8EA" w14:textId="67B5A390" w:rsidR="00D41F90" w:rsidRPr="003A33B3" w:rsidRDefault="00871A52" w:rsidP="00D41F90">
            <w:pPr>
              <w:tabs>
                <w:tab w:val="left" w:pos="3075"/>
              </w:tabs>
              <w:spacing w:beforeLines="40" w:before="96" w:afterLines="20" w:after="48"/>
              <w:rPr>
                <w:sz w:val="2"/>
                <w:szCs w:val="2"/>
              </w:rPr>
            </w:pPr>
            <w:hyperlink r:id="rId25" w:history="1">
              <w:r w:rsidR="00D41F90" w:rsidRPr="00871A52">
                <w:rPr>
                  <w:rStyle w:val="Hipervnculo"/>
                  <w:szCs w:val="2"/>
                </w:rPr>
                <w:t xml:space="preserve">Vídeo: </w:t>
              </w:r>
              <w:r w:rsidRPr="00871A52">
                <w:rPr>
                  <w:rStyle w:val="Hipervnculo"/>
                  <w:szCs w:val="2"/>
                </w:rPr>
                <w:t>Multiplexores analógicos y digitales</w:t>
              </w:r>
            </w:hyperlink>
          </w:p>
        </w:tc>
      </w:tr>
      <w:tr w:rsidR="003A33B3" w14:paraId="2F7A770E" w14:textId="77777777" w:rsidTr="00A550FA">
        <w:tc>
          <w:tcPr>
            <w:tcW w:w="846" w:type="dxa"/>
          </w:tcPr>
          <w:p w14:paraId="3AA44BCB" w14:textId="77777777" w:rsidR="003A33B3" w:rsidRDefault="003A33B3" w:rsidP="00A550FA">
            <w:pPr>
              <w:tabs>
                <w:tab w:val="left" w:pos="3075"/>
              </w:tabs>
              <w:spacing w:beforeLines="40" w:before="96" w:afterLines="20" w:after="48"/>
              <w:rPr>
                <w:noProof/>
              </w:rPr>
            </w:pPr>
            <w:r>
              <w:rPr>
                <w:noProof/>
              </w:rPr>
              <w:drawing>
                <wp:anchor distT="0" distB="0" distL="114300" distR="114300" simplePos="0" relativeHeight="251706368" behindDoc="0" locked="0" layoutInCell="1" allowOverlap="1" wp14:anchorId="13CAFF8F" wp14:editId="6DBAC852">
                  <wp:simplePos x="0" y="0"/>
                  <wp:positionH relativeFrom="column">
                    <wp:posOffset>1905</wp:posOffset>
                  </wp:positionH>
                  <wp:positionV relativeFrom="paragraph">
                    <wp:posOffset>-37465</wp:posOffset>
                  </wp:positionV>
                  <wp:extent cx="428625" cy="428625"/>
                  <wp:effectExtent l="0" t="0" r="9525" b="9525"/>
                  <wp:wrapNone/>
                  <wp:docPr id="2068166752" name="Gráfico 2068166752" descr="Presentación con gráfico circul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Presentación con gráfico circular con relleno sólido"/>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BFC7753" w14:textId="5318F1EB" w:rsidR="003A33B3" w:rsidRDefault="00AA7E72" w:rsidP="00A550FA">
            <w:pPr>
              <w:tabs>
                <w:tab w:val="left" w:pos="3075"/>
              </w:tabs>
              <w:spacing w:beforeLines="40" w:before="96" w:afterLines="20" w:after="48"/>
            </w:pPr>
            <w:hyperlink r:id="rId26" w:history="1">
              <w:r w:rsidR="003A33B3" w:rsidRPr="00AA7E72">
                <w:rPr>
                  <w:rStyle w:val="Hipervnculo"/>
                </w:rPr>
                <w:t xml:space="preserve">Lectura sugerida: </w:t>
              </w:r>
              <w:r w:rsidRPr="00AA7E72">
                <w:rPr>
                  <w:rStyle w:val="Hipervnculo"/>
                </w:rPr>
                <w:t>Multiplexores analógicos y digitales</w:t>
              </w:r>
            </w:hyperlink>
          </w:p>
        </w:tc>
      </w:tr>
    </w:tbl>
    <w:p w14:paraId="0AA98E15" w14:textId="77777777" w:rsidR="00695952" w:rsidRDefault="00695952" w:rsidP="00695952">
      <w:pPr>
        <w:tabs>
          <w:tab w:val="left" w:pos="3075"/>
        </w:tabs>
        <w:spacing w:beforeLines="40" w:before="96" w:afterLines="20" w:after="48"/>
      </w:pPr>
    </w:p>
    <w:p w14:paraId="4A1BC3AD" w14:textId="77777777" w:rsidR="00695952" w:rsidRDefault="00695952" w:rsidP="00695952">
      <w:pPr>
        <w:tabs>
          <w:tab w:val="left" w:pos="3075"/>
        </w:tabs>
        <w:spacing w:beforeLines="40" w:before="96" w:afterLines="20" w:after="48"/>
      </w:pPr>
    </w:p>
    <w:p w14:paraId="2DC18178" w14:textId="77777777" w:rsidR="003A33B3" w:rsidRPr="007F47C8" w:rsidRDefault="003A33B3" w:rsidP="00695952">
      <w:pPr>
        <w:tabs>
          <w:tab w:val="left" w:pos="3075"/>
        </w:tabs>
        <w:spacing w:beforeLines="40" w:before="96" w:afterLines="20" w:after="48"/>
      </w:pPr>
    </w:p>
    <w:p w14:paraId="751DC1EB" w14:textId="77777777" w:rsidR="003A33B3" w:rsidRDefault="003A33B3" w:rsidP="00695952">
      <w:pPr>
        <w:tabs>
          <w:tab w:val="left" w:pos="3075"/>
        </w:tabs>
        <w:spacing w:beforeLines="40" w:before="96" w:afterLines="20" w:after="48"/>
        <w:rPr>
          <w:b/>
          <w:bCs/>
          <w:u w:val="single"/>
        </w:rPr>
      </w:pPr>
    </w:p>
    <w:p w14:paraId="0C2F19CF" w14:textId="77777777" w:rsidR="003A33B3" w:rsidRDefault="003A33B3" w:rsidP="00695952">
      <w:pPr>
        <w:tabs>
          <w:tab w:val="left" w:pos="3075"/>
        </w:tabs>
        <w:spacing w:beforeLines="40" w:before="96" w:afterLines="20" w:after="48"/>
        <w:rPr>
          <w:b/>
          <w:bCs/>
          <w:u w:val="single"/>
        </w:rPr>
      </w:pPr>
    </w:p>
    <w:p w14:paraId="7DD30440" w14:textId="77777777" w:rsidR="00871A52" w:rsidRDefault="00871A52" w:rsidP="00695952">
      <w:pPr>
        <w:tabs>
          <w:tab w:val="left" w:pos="3075"/>
        </w:tabs>
        <w:spacing w:beforeLines="40" w:before="96" w:afterLines="20" w:after="48"/>
        <w:rPr>
          <w:b/>
          <w:bCs/>
          <w:u w:val="single"/>
        </w:rPr>
      </w:pPr>
    </w:p>
    <w:p w14:paraId="5CC9B99C" w14:textId="77777777" w:rsidR="00871A52" w:rsidRDefault="00871A52" w:rsidP="00695952">
      <w:pPr>
        <w:tabs>
          <w:tab w:val="left" w:pos="3075"/>
        </w:tabs>
        <w:spacing w:beforeLines="40" w:before="96" w:afterLines="20" w:after="48"/>
        <w:rPr>
          <w:b/>
          <w:bCs/>
          <w:u w:val="single"/>
        </w:rPr>
      </w:pPr>
    </w:p>
    <w:p w14:paraId="262EAB40" w14:textId="2357078F" w:rsidR="00695952" w:rsidRPr="00695952" w:rsidRDefault="00695952" w:rsidP="00695952">
      <w:pPr>
        <w:tabs>
          <w:tab w:val="left" w:pos="3075"/>
        </w:tabs>
        <w:spacing w:beforeLines="40" w:before="96" w:afterLines="20" w:after="48"/>
        <w:rPr>
          <w:u w:val="single"/>
        </w:rPr>
      </w:pPr>
      <w:r w:rsidRPr="00695952">
        <w:rPr>
          <w:b/>
          <w:bCs/>
          <w:u w:val="single"/>
        </w:rPr>
        <w:t xml:space="preserve">Indicaciones </w:t>
      </w:r>
    </w:p>
    <w:p w14:paraId="05F32293" w14:textId="77777777" w:rsidR="000935CE" w:rsidRDefault="000935CE" w:rsidP="000935CE">
      <w:pPr>
        <w:pStyle w:val="Prrafodelista"/>
        <w:numPr>
          <w:ilvl w:val="0"/>
          <w:numId w:val="9"/>
        </w:numPr>
        <w:tabs>
          <w:tab w:val="left" w:pos="3075"/>
        </w:tabs>
        <w:spacing w:beforeLines="40" w:before="96" w:afterLines="20" w:after="48"/>
      </w:pPr>
      <w:r>
        <w:t>Reúnanse en grupos de tres personas.</w:t>
      </w:r>
    </w:p>
    <w:p w14:paraId="5B821421" w14:textId="77777777" w:rsidR="000935CE" w:rsidRDefault="000935CE" w:rsidP="000935CE">
      <w:pPr>
        <w:pStyle w:val="Prrafodelista"/>
        <w:numPr>
          <w:ilvl w:val="0"/>
          <w:numId w:val="9"/>
        </w:numPr>
        <w:tabs>
          <w:tab w:val="left" w:pos="3075"/>
        </w:tabs>
        <w:spacing w:beforeLines="40" w:before="96" w:afterLines="20" w:after="48"/>
      </w:pPr>
      <w:r>
        <w:t>Repasen el ejemplo de multiplexor 4:1 visto en clase.</w:t>
      </w:r>
    </w:p>
    <w:p w14:paraId="284B0EB5" w14:textId="77777777" w:rsidR="000935CE" w:rsidRDefault="000935CE" w:rsidP="000935CE">
      <w:pPr>
        <w:pStyle w:val="Prrafodelista"/>
        <w:numPr>
          <w:ilvl w:val="0"/>
          <w:numId w:val="9"/>
        </w:numPr>
        <w:tabs>
          <w:tab w:val="left" w:pos="3075"/>
        </w:tabs>
        <w:spacing w:beforeLines="40" w:before="96" w:afterLines="20" w:after="48"/>
      </w:pPr>
      <w:r>
        <w:t>Lean el enunciado del ejercicio detenidamente.</w:t>
      </w:r>
    </w:p>
    <w:p w14:paraId="627FEBA0" w14:textId="77777777" w:rsidR="000935CE" w:rsidRDefault="000935CE" w:rsidP="000935CE">
      <w:pPr>
        <w:pStyle w:val="Prrafodelista"/>
        <w:numPr>
          <w:ilvl w:val="0"/>
          <w:numId w:val="9"/>
        </w:numPr>
        <w:tabs>
          <w:tab w:val="left" w:pos="3075"/>
        </w:tabs>
        <w:spacing w:beforeLines="40" w:before="96" w:afterLines="20" w:after="48"/>
      </w:pPr>
      <w:r>
        <w:t>Analicen y discutan el problema en grupo, asegurándose de que todos los miembros entiendan cada parte del ejercicio.</w:t>
      </w:r>
    </w:p>
    <w:p w14:paraId="607F49F7" w14:textId="77777777" w:rsidR="000935CE" w:rsidRDefault="000935CE" w:rsidP="000935CE">
      <w:pPr>
        <w:pStyle w:val="Prrafodelista"/>
        <w:numPr>
          <w:ilvl w:val="0"/>
          <w:numId w:val="9"/>
        </w:numPr>
        <w:tabs>
          <w:tab w:val="left" w:pos="3075"/>
        </w:tabs>
        <w:spacing w:beforeLines="40" w:before="96" w:afterLines="20" w:after="48"/>
      </w:pPr>
      <w:r>
        <w:t>Den solución al ejercicio basándose en el ejemplo de clase y el conocimiento adquirido.</w:t>
      </w:r>
    </w:p>
    <w:p w14:paraId="676C8333" w14:textId="0E4577B4" w:rsidR="00695952" w:rsidRDefault="000935CE" w:rsidP="000935CE">
      <w:pPr>
        <w:pStyle w:val="Prrafodelista"/>
        <w:numPr>
          <w:ilvl w:val="0"/>
          <w:numId w:val="9"/>
        </w:numPr>
        <w:tabs>
          <w:tab w:val="left" w:pos="3075"/>
        </w:tabs>
        <w:spacing w:beforeLines="40" w:before="96" w:afterLines="20" w:after="48"/>
      </w:pPr>
      <w:r>
        <w:lastRenderedPageBreak/>
        <w:t>Analicen los resultados obtenidos y preparen una breve presentación para compartir sus hallazgos con la clase.</w:t>
      </w:r>
    </w:p>
    <w:p w14:paraId="17CF558E" w14:textId="77777777" w:rsidR="00AA7E72" w:rsidRDefault="00AA7E72" w:rsidP="00695952">
      <w:pPr>
        <w:tabs>
          <w:tab w:val="left" w:pos="3075"/>
        </w:tabs>
        <w:spacing w:beforeLines="40" w:before="96" w:afterLines="20" w:after="48"/>
      </w:pPr>
    </w:p>
    <w:p w14:paraId="48F22A45" w14:textId="77777777" w:rsidR="00695952" w:rsidRPr="00695952" w:rsidRDefault="00695952" w:rsidP="00695952">
      <w:pPr>
        <w:tabs>
          <w:tab w:val="left" w:pos="3075"/>
        </w:tabs>
        <w:spacing w:beforeLines="40" w:before="96" w:afterLines="20" w:after="48"/>
        <w:rPr>
          <w:b/>
          <w:bCs/>
          <w:u w:val="single"/>
        </w:rPr>
      </w:pPr>
      <w:r w:rsidRPr="00695952">
        <w:rPr>
          <w:b/>
          <w:bCs/>
          <w:u w:val="single"/>
        </w:rPr>
        <w:t>Ejercicios</w:t>
      </w:r>
    </w:p>
    <w:p w14:paraId="4D6CE65D" w14:textId="4A658A61" w:rsidR="00464B98" w:rsidRDefault="00464B98" w:rsidP="00464B98">
      <w:pPr>
        <w:tabs>
          <w:tab w:val="left" w:pos="3075"/>
        </w:tabs>
        <w:spacing w:beforeLines="40" w:before="96" w:afterLines="20" w:after="48"/>
      </w:pPr>
      <w:r w:rsidRPr="006B26CB">
        <w:rPr>
          <w:b/>
          <w:bCs/>
        </w:rPr>
        <w:t>Diseño del Circuito</w:t>
      </w:r>
      <w:r>
        <w:t>:</w:t>
      </w:r>
      <w:r>
        <w:t xml:space="preserve"> </w:t>
      </w:r>
      <w:r>
        <w:t>Diseñe el esquema lógico de un multiplexor 4:1 utilizando compuertas lógicas básicas (AND, OR, NOT).</w:t>
      </w:r>
    </w:p>
    <w:p w14:paraId="472FEEF7" w14:textId="6BFD4D94" w:rsidR="00AD48E5" w:rsidRDefault="00464B98" w:rsidP="00464B98">
      <w:pPr>
        <w:tabs>
          <w:tab w:val="left" w:pos="3075"/>
        </w:tabs>
        <w:spacing w:beforeLines="40" w:before="96" w:afterLines="20" w:after="48"/>
      </w:pPr>
      <w:r>
        <w:t>Asegúrese de mostrar claramente cómo las entradas y las líneas de selección determinan la salida.</w:t>
      </w:r>
    </w:p>
    <w:p w14:paraId="7C8A2A6E" w14:textId="79640048" w:rsidR="00AD48E5" w:rsidRDefault="00464B98" w:rsidP="006B26CB">
      <w:pPr>
        <w:pStyle w:val="Prrafodelista"/>
        <w:numPr>
          <w:ilvl w:val="0"/>
          <w:numId w:val="8"/>
        </w:numPr>
        <w:tabs>
          <w:tab w:val="left" w:pos="3075"/>
        </w:tabs>
        <w:spacing w:beforeLines="40" w:before="96" w:afterLines="20" w:after="48"/>
      </w:pPr>
      <w:r w:rsidRPr="006B26CB">
        <w:rPr>
          <w:b/>
          <w:bCs/>
        </w:rPr>
        <w:t>Tabla de Verdad</w:t>
      </w:r>
      <w:r>
        <w:t>:</w:t>
      </w:r>
      <w:r w:rsidR="00AD48E5">
        <w:t xml:space="preserve"> </w:t>
      </w:r>
      <w:r>
        <w:t>Elabore la tabla de verdad completa del multiplexor 4:1. Esta debe incluir todas las combinaciones posibles de las líneas de selección (S1, S0) y la correspondiente salida (Y) en función de las entradas (D0, D1, D2, D3).</w:t>
      </w:r>
    </w:p>
    <w:p w14:paraId="5E66A651" w14:textId="6D644CBF" w:rsidR="00464B98" w:rsidRDefault="00464B98" w:rsidP="006B26CB">
      <w:pPr>
        <w:pStyle w:val="Prrafodelista"/>
        <w:numPr>
          <w:ilvl w:val="0"/>
          <w:numId w:val="8"/>
        </w:numPr>
        <w:tabs>
          <w:tab w:val="left" w:pos="3075"/>
        </w:tabs>
        <w:spacing w:beforeLines="40" w:before="96" w:afterLines="20" w:after="48"/>
      </w:pPr>
      <w:r w:rsidRPr="006B26CB">
        <w:rPr>
          <w:b/>
          <w:bCs/>
        </w:rPr>
        <w:t>Expresión Booleana</w:t>
      </w:r>
      <w:r>
        <w:t>:</w:t>
      </w:r>
      <w:r w:rsidR="00AD48E5">
        <w:t xml:space="preserve"> </w:t>
      </w:r>
      <w:r>
        <w:t>Derive la expresión booleana de la salida (Y) del multiplexor en términos de las entradas (D0, D1, D2, D3) y las líneas de selección (S1, S0).</w:t>
      </w:r>
    </w:p>
    <w:p w14:paraId="69A8A3D4" w14:textId="55B6B5C4" w:rsidR="00464B98" w:rsidRDefault="00464B98" w:rsidP="006B26CB">
      <w:pPr>
        <w:pStyle w:val="Prrafodelista"/>
        <w:numPr>
          <w:ilvl w:val="0"/>
          <w:numId w:val="8"/>
        </w:numPr>
        <w:tabs>
          <w:tab w:val="left" w:pos="3075"/>
        </w:tabs>
        <w:spacing w:beforeLines="40" w:before="96" w:afterLines="20" w:after="48"/>
      </w:pPr>
      <w:r w:rsidRPr="006B26CB">
        <w:rPr>
          <w:b/>
          <w:bCs/>
        </w:rPr>
        <w:t xml:space="preserve">Implementación en </w:t>
      </w:r>
      <w:proofErr w:type="spellStart"/>
      <w:r w:rsidR="00AD48E5" w:rsidRPr="006B26CB">
        <w:rPr>
          <w:b/>
          <w:bCs/>
        </w:rPr>
        <w:t>circuitverse</w:t>
      </w:r>
      <w:proofErr w:type="spellEnd"/>
      <w:r>
        <w:t>:</w:t>
      </w:r>
      <w:r w:rsidR="00AD48E5">
        <w:t xml:space="preserve"> Implemente su circuito en </w:t>
      </w:r>
      <w:proofErr w:type="spellStart"/>
      <w:r w:rsidR="00AD48E5">
        <w:t>circuitverse</w:t>
      </w:r>
      <w:proofErr w:type="spellEnd"/>
    </w:p>
    <w:p w14:paraId="781CFE48" w14:textId="693273C4" w:rsidR="006B26CB" w:rsidRDefault="00464B98" w:rsidP="006B26CB">
      <w:pPr>
        <w:pStyle w:val="Prrafodelista"/>
        <w:numPr>
          <w:ilvl w:val="0"/>
          <w:numId w:val="8"/>
        </w:numPr>
        <w:tabs>
          <w:tab w:val="left" w:pos="3075"/>
        </w:tabs>
        <w:spacing w:beforeLines="40" w:before="96" w:afterLines="20" w:after="48"/>
      </w:pPr>
      <w:r>
        <w:t>Simulación y Análisis:</w:t>
      </w:r>
      <w:r w:rsidR="006B26CB">
        <w:t xml:space="preserve"> </w:t>
      </w:r>
      <w:r>
        <w:t>Utilice una herramienta de simulación para verificar el funcionamiento de su diseño. Proporcione capturas de pantalla de la simulación mostrando diferentes combinaciones de las líneas de selección y las correspondientes salidas.</w:t>
      </w:r>
    </w:p>
    <w:p w14:paraId="0D4C84BE" w14:textId="77EBCBCC" w:rsidR="00695952" w:rsidRDefault="00464B98" w:rsidP="006B26CB">
      <w:pPr>
        <w:pStyle w:val="Prrafodelista"/>
        <w:numPr>
          <w:ilvl w:val="0"/>
          <w:numId w:val="8"/>
        </w:numPr>
        <w:tabs>
          <w:tab w:val="left" w:pos="3075"/>
        </w:tabs>
        <w:spacing w:beforeLines="40" w:before="96" w:afterLines="20" w:after="48"/>
      </w:pPr>
      <w:r w:rsidRPr="006B26CB">
        <w:rPr>
          <w:b/>
          <w:bCs/>
        </w:rPr>
        <w:t>Aplicación Práctica</w:t>
      </w:r>
      <w:r>
        <w:t>:</w:t>
      </w:r>
      <w:r w:rsidR="006B26CB">
        <w:t xml:space="preserve"> </w:t>
      </w:r>
      <w:r>
        <w:t>Proponga una aplicación práctica en la que se pueda utilizar este multiplexor 4:1 en un sistema electrónico real. Explique cómo su implementación mejoraría el funcionamiento del sistema.</w:t>
      </w:r>
    </w:p>
    <w:p w14:paraId="223E6B89" w14:textId="77777777" w:rsidR="006B26CB" w:rsidRDefault="006B26CB" w:rsidP="00464B98">
      <w:pPr>
        <w:tabs>
          <w:tab w:val="left" w:pos="3075"/>
        </w:tabs>
        <w:spacing w:beforeLines="40" w:before="96" w:afterLines="20" w:after="48"/>
      </w:pPr>
    </w:p>
    <w:p w14:paraId="4B8D212C" w14:textId="77777777" w:rsidR="00695952" w:rsidRPr="00695952" w:rsidRDefault="00695952" w:rsidP="00695952">
      <w:pPr>
        <w:tabs>
          <w:tab w:val="left" w:pos="3075"/>
        </w:tabs>
        <w:spacing w:beforeLines="40" w:before="96" w:afterLines="20" w:after="48"/>
        <w:rPr>
          <w:b/>
          <w:bCs/>
          <w:u w:val="single"/>
        </w:rPr>
      </w:pPr>
      <w:r w:rsidRPr="00695952">
        <w:rPr>
          <w:b/>
          <w:bCs/>
          <w:u w:val="single"/>
        </w:rPr>
        <w:t>Criterios de evaluación</w:t>
      </w:r>
    </w:p>
    <w:p w14:paraId="7AF9FF80" w14:textId="77777777" w:rsidR="000935CE" w:rsidRDefault="000935CE" w:rsidP="000935CE">
      <w:pPr>
        <w:pStyle w:val="Prrafodelista"/>
        <w:numPr>
          <w:ilvl w:val="0"/>
          <w:numId w:val="10"/>
        </w:numPr>
        <w:tabs>
          <w:tab w:val="left" w:pos="3075"/>
        </w:tabs>
        <w:spacing w:beforeLines="40" w:before="96" w:afterLines="20" w:after="48"/>
      </w:pPr>
      <w:r>
        <w:t>Precisión en el diseño del circuito (20%).</w:t>
      </w:r>
    </w:p>
    <w:p w14:paraId="63CBD2D3" w14:textId="77777777" w:rsidR="000935CE" w:rsidRDefault="000935CE" w:rsidP="000935CE">
      <w:pPr>
        <w:pStyle w:val="Prrafodelista"/>
        <w:numPr>
          <w:ilvl w:val="0"/>
          <w:numId w:val="10"/>
        </w:numPr>
        <w:tabs>
          <w:tab w:val="left" w:pos="3075"/>
        </w:tabs>
        <w:spacing w:beforeLines="40" w:before="96" w:afterLines="20" w:after="48"/>
      </w:pPr>
      <w:r>
        <w:t>Exactitud y completitud de la tabla de verdad (20%).</w:t>
      </w:r>
    </w:p>
    <w:p w14:paraId="1D63D646" w14:textId="77777777" w:rsidR="000935CE" w:rsidRDefault="000935CE" w:rsidP="000935CE">
      <w:pPr>
        <w:pStyle w:val="Prrafodelista"/>
        <w:numPr>
          <w:ilvl w:val="0"/>
          <w:numId w:val="10"/>
        </w:numPr>
        <w:tabs>
          <w:tab w:val="left" w:pos="3075"/>
        </w:tabs>
        <w:spacing w:beforeLines="40" w:before="96" w:afterLines="20" w:after="48"/>
      </w:pPr>
      <w:r>
        <w:t>Correcta derivación de la expresión booleana (20%).</w:t>
      </w:r>
    </w:p>
    <w:p w14:paraId="1A200B4E" w14:textId="7F6ECD7A" w:rsidR="000935CE" w:rsidRDefault="000935CE" w:rsidP="000935CE">
      <w:pPr>
        <w:pStyle w:val="Prrafodelista"/>
        <w:numPr>
          <w:ilvl w:val="0"/>
          <w:numId w:val="10"/>
        </w:numPr>
        <w:tabs>
          <w:tab w:val="left" w:pos="3075"/>
        </w:tabs>
        <w:spacing w:beforeLines="40" w:before="96" w:afterLines="20" w:after="48"/>
      </w:pPr>
      <w:r>
        <w:lastRenderedPageBreak/>
        <w:t xml:space="preserve">Calidad y funcionalidad </w:t>
      </w:r>
      <w:r w:rsidR="009E1F98">
        <w:t>la simulación</w:t>
      </w:r>
      <w:r>
        <w:t xml:space="preserve"> (20%).</w:t>
      </w:r>
    </w:p>
    <w:p w14:paraId="5A5E7AF0" w14:textId="77777777" w:rsidR="000935CE" w:rsidRDefault="000935CE" w:rsidP="000935CE">
      <w:pPr>
        <w:pStyle w:val="Prrafodelista"/>
        <w:numPr>
          <w:ilvl w:val="0"/>
          <w:numId w:val="10"/>
        </w:numPr>
        <w:tabs>
          <w:tab w:val="left" w:pos="3075"/>
        </w:tabs>
        <w:spacing w:beforeLines="40" w:before="96" w:afterLines="20" w:after="48"/>
      </w:pPr>
      <w:r>
        <w:t>Resultados de la simulación y análisis (10%).</w:t>
      </w:r>
    </w:p>
    <w:p w14:paraId="003E7F03" w14:textId="759F2D97" w:rsidR="00695952" w:rsidRDefault="000935CE" w:rsidP="000935CE">
      <w:pPr>
        <w:pStyle w:val="Prrafodelista"/>
        <w:numPr>
          <w:ilvl w:val="0"/>
          <w:numId w:val="10"/>
        </w:numPr>
        <w:tabs>
          <w:tab w:val="left" w:pos="3075"/>
        </w:tabs>
        <w:spacing w:beforeLines="40" w:before="96" w:afterLines="20" w:after="48"/>
      </w:pPr>
      <w:r>
        <w:t>Propuesta de aplicación práctica y explicación (10%).</w:t>
      </w:r>
    </w:p>
    <w:p w14:paraId="789B4A63" w14:textId="77777777" w:rsidR="00695952" w:rsidRDefault="00695952" w:rsidP="00695952">
      <w:pPr>
        <w:tabs>
          <w:tab w:val="left" w:pos="3075"/>
        </w:tabs>
        <w:spacing w:beforeLines="40" w:before="96" w:afterLines="20" w:after="48"/>
      </w:pPr>
    </w:p>
    <w:p w14:paraId="67E74D3C" w14:textId="77777777" w:rsidR="00695952" w:rsidRDefault="00695952" w:rsidP="00695952">
      <w:pPr>
        <w:tabs>
          <w:tab w:val="left" w:pos="3075"/>
        </w:tabs>
        <w:spacing w:beforeLines="40" w:before="96" w:afterLines="20" w:after="48"/>
      </w:pPr>
    </w:p>
    <w:p w14:paraId="2F8AF786" w14:textId="77777777" w:rsidR="00695952" w:rsidRDefault="00695952" w:rsidP="00695952">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98176" behindDoc="0" locked="0" layoutInCell="1" allowOverlap="1" wp14:anchorId="6963E760" wp14:editId="38B033EE">
                <wp:simplePos x="0" y="0"/>
                <wp:positionH relativeFrom="column">
                  <wp:posOffset>0</wp:posOffset>
                </wp:positionH>
                <wp:positionV relativeFrom="paragraph">
                  <wp:posOffset>0</wp:posOffset>
                </wp:positionV>
                <wp:extent cx="5838825" cy="400050"/>
                <wp:effectExtent l="0" t="0" r="9525" b="0"/>
                <wp:wrapNone/>
                <wp:docPr id="482698056" name="Rectángulo 482698056"/>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A42CC8" w14:textId="52BB3425" w:rsidR="00695952" w:rsidRPr="00774846" w:rsidRDefault="00695952" w:rsidP="00695952">
                            <w:pPr>
                              <w:jc w:val="center"/>
                              <w:rPr>
                                <w:b/>
                                <w:bCs/>
                                <w:sz w:val="28"/>
                                <w:szCs w:val="24"/>
                              </w:rPr>
                            </w:pPr>
                            <w:r w:rsidRPr="00695952">
                              <w:rPr>
                                <w:b/>
                                <w:bCs/>
                                <w:sz w:val="28"/>
                                <w:szCs w:val="24"/>
                              </w:rPr>
                              <w:t>Sumativa EP2: Segundo parcial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63E760" id="Rectángulo 482698056" o:spid="_x0000_s1051" style="position:absolute;left:0;text-align:left;margin-left:0;margin-top:0;width:459.75pt;height:31.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" fillcolor="#011d7c" stroked="f" strokeweight="1pt">
                <v:textbox>
                  <w:txbxContent>
                    <w:p w14:paraId="17A42CC8" w14:textId="52BB3425" w:rsidR="00695952" w:rsidRPr="00774846" w:rsidRDefault="00695952" w:rsidP="00695952">
                      <w:pPr>
                        <w:jc w:val="center"/>
                        <w:rPr>
                          <w:b/>
                          <w:bCs/>
                          <w:sz w:val="28"/>
                          <w:szCs w:val="24"/>
                        </w:rPr>
                      </w:pPr>
                      <w:r w:rsidRPr="00695952">
                        <w:rPr>
                          <w:b/>
                          <w:bCs/>
                          <w:sz w:val="28"/>
                          <w:szCs w:val="24"/>
                        </w:rPr>
                        <w:t>Sumativa EP2: Segundo parcial</w:t>
                      </w:r>
                    </w:p>
                  </w:txbxContent>
                </v:textbox>
              </v:rect>
            </w:pict>
          </mc:Fallback>
        </mc:AlternateContent>
      </w:r>
    </w:p>
    <w:p w14:paraId="0146ABC5" w14:textId="77777777" w:rsidR="00695952" w:rsidRDefault="00695952" w:rsidP="00695952">
      <w:pPr>
        <w:tabs>
          <w:tab w:val="left" w:pos="3075"/>
        </w:tabs>
        <w:spacing w:beforeLines="40" w:before="96" w:afterLines="20" w:after="48"/>
      </w:pPr>
    </w:p>
    <w:p w14:paraId="62D97F5E" w14:textId="6B6D65B5" w:rsidR="00695952" w:rsidRDefault="009E1F98" w:rsidP="00695952">
      <w:pPr>
        <w:tabs>
          <w:tab w:val="left" w:pos="3075"/>
        </w:tabs>
        <w:spacing w:beforeLines="40" w:before="96" w:afterLines="20" w:after="48"/>
      </w:pPr>
      <w:r>
        <w:t xml:space="preserve">El segundo parcial será entrega de proyecto, </w:t>
      </w:r>
      <w:r w:rsidR="00943EAF">
        <w:t xml:space="preserve">una maqueta funcional con al menos dos sensores y una salida programado apoyándose en la tecnología Arduino y elaborada con </w:t>
      </w:r>
      <w:r w:rsidR="006B5729">
        <w:t>elementos reciclados. Consulte a su docente para la aprobación de la idea de su proyecto</w:t>
      </w:r>
    </w:p>
    <w:p w14:paraId="4CF83707" w14:textId="77777777" w:rsidR="00695952" w:rsidRDefault="00695952" w:rsidP="00695952">
      <w:pPr>
        <w:tabs>
          <w:tab w:val="left" w:pos="3075"/>
        </w:tabs>
        <w:spacing w:beforeLines="40" w:before="96" w:afterLines="20" w:after="48"/>
      </w:pPr>
    </w:p>
    <w:p w14:paraId="735CC36A" w14:textId="77777777" w:rsidR="00772E40" w:rsidRDefault="00772E40" w:rsidP="00AB2DF6">
      <w:pPr>
        <w:tabs>
          <w:tab w:val="left" w:pos="3075"/>
        </w:tabs>
      </w:pPr>
    </w:p>
    <w:p w14:paraId="48C19F7C" w14:textId="77777777" w:rsidR="00AB2DF6" w:rsidRDefault="00AB2DF6" w:rsidP="00AB2DF6">
      <w:pPr>
        <w:spacing w:line="276" w:lineRule="auto"/>
        <w:jc w:val="left"/>
        <w:rPr>
          <w:b/>
        </w:rPr>
      </w:pPr>
    </w:p>
    <w:p w14:paraId="47103A21" w14:textId="77777777" w:rsidR="00AB2DF6" w:rsidRDefault="00AB2DF6" w:rsidP="00AB2DF6">
      <w:pPr>
        <w:tabs>
          <w:tab w:val="left" w:pos="1305"/>
        </w:tabs>
      </w:pPr>
    </w:p>
    <w:sectPr w:rsidR="00AB2DF6" w:rsidSect="00477DAC">
      <w:headerReference w:type="default" r:id="rId27"/>
      <w:footerReference w:type="default" r:id="rId2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E8749C" w14:textId="77777777" w:rsidR="00D315FA" w:rsidRDefault="00D315FA" w:rsidP="007F1B53">
      <w:pPr>
        <w:spacing w:before="0" w:after="0" w:line="240" w:lineRule="auto"/>
      </w:pPr>
      <w:r>
        <w:separator/>
      </w:r>
    </w:p>
  </w:endnote>
  <w:endnote w:type="continuationSeparator" w:id="0">
    <w:p w14:paraId="5485D65C" w14:textId="77777777" w:rsidR="00D315FA" w:rsidRDefault="00D315F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335D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4CAA3DC6" wp14:editId="3A10BBBB">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EFED6DE" wp14:editId="0185C5A3">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FED6DE" id="_x0000_t202" coordsize="21600,21600" o:spt="202" path="m,l,21600r21600,l21600,xe">
              <v:stroke joinstyle="miter"/>
              <v:path gradientshapeok="t" o:connecttype="rect"/>
            </v:shapetype>
            <v:shape id="_x0000_s1052"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0B841" w14:textId="77777777" w:rsidR="00D315FA" w:rsidRDefault="00D315FA" w:rsidP="007F1B53">
      <w:pPr>
        <w:spacing w:before="0" w:after="0" w:line="240" w:lineRule="auto"/>
      </w:pPr>
      <w:r>
        <w:separator/>
      </w:r>
    </w:p>
  </w:footnote>
  <w:footnote w:type="continuationSeparator" w:id="0">
    <w:p w14:paraId="26E92988" w14:textId="77777777" w:rsidR="00D315FA" w:rsidRDefault="00D315F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D8AE0" w14:textId="77777777" w:rsidR="00477DAC" w:rsidRDefault="00477DAC">
    <w:pPr>
      <w:pStyle w:val="Encabezado"/>
    </w:pPr>
    <w:r>
      <w:rPr>
        <w:noProof/>
      </w:rPr>
      <w:drawing>
        <wp:anchor distT="0" distB="0" distL="114300" distR="114300" simplePos="0" relativeHeight="251667456" behindDoc="0" locked="0" layoutInCell="1" allowOverlap="1" wp14:anchorId="2AFDE434" wp14:editId="69285DFA">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20501"/>
    <w:multiLevelType w:val="hybridMultilevel"/>
    <w:tmpl w:val="620005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6645E2"/>
    <w:multiLevelType w:val="hybridMultilevel"/>
    <w:tmpl w:val="83CC95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DBF4166"/>
    <w:multiLevelType w:val="hybridMultilevel"/>
    <w:tmpl w:val="58F41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167792D"/>
    <w:multiLevelType w:val="hybridMultilevel"/>
    <w:tmpl w:val="0032C8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4E421D"/>
    <w:multiLevelType w:val="hybridMultilevel"/>
    <w:tmpl w:val="1924BA1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70C79D4"/>
    <w:multiLevelType w:val="hybridMultilevel"/>
    <w:tmpl w:val="FD50A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74B1D5B"/>
    <w:multiLevelType w:val="hybridMultilevel"/>
    <w:tmpl w:val="C25A6F0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6D83A44"/>
    <w:multiLevelType w:val="hybridMultilevel"/>
    <w:tmpl w:val="146CC35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F167222"/>
    <w:multiLevelType w:val="hybridMultilevel"/>
    <w:tmpl w:val="C28E4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0F41940"/>
    <w:multiLevelType w:val="hybridMultilevel"/>
    <w:tmpl w:val="C31213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19097841">
    <w:abstractNumId w:val="1"/>
  </w:num>
  <w:num w:numId="2" w16cid:durableId="134303443">
    <w:abstractNumId w:val="5"/>
  </w:num>
  <w:num w:numId="3" w16cid:durableId="2008049650">
    <w:abstractNumId w:val="9"/>
  </w:num>
  <w:num w:numId="4" w16cid:durableId="853567756">
    <w:abstractNumId w:val="3"/>
  </w:num>
  <w:num w:numId="5" w16cid:durableId="503864964">
    <w:abstractNumId w:val="4"/>
  </w:num>
  <w:num w:numId="6" w16cid:durableId="1440416536">
    <w:abstractNumId w:val="6"/>
  </w:num>
  <w:num w:numId="7" w16cid:durableId="187305264">
    <w:abstractNumId w:val="7"/>
  </w:num>
  <w:num w:numId="8" w16cid:durableId="1068377701">
    <w:abstractNumId w:val="2"/>
  </w:num>
  <w:num w:numId="9" w16cid:durableId="445120975">
    <w:abstractNumId w:val="0"/>
  </w:num>
  <w:num w:numId="10" w16cid:durableId="3605179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1FE"/>
    <w:rsid w:val="000437FF"/>
    <w:rsid w:val="000446AD"/>
    <w:rsid w:val="000521FE"/>
    <w:rsid w:val="00061226"/>
    <w:rsid w:val="00066534"/>
    <w:rsid w:val="0008100E"/>
    <w:rsid w:val="0008165A"/>
    <w:rsid w:val="000905C9"/>
    <w:rsid w:val="000935CE"/>
    <w:rsid w:val="000A4F46"/>
    <w:rsid w:val="000A5CAB"/>
    <w:rsid w:val="00122516"/>
    <w:rsid w:val="001726BE"/>
    <w:rsid w:val="001B0CAF"/>
    <w:rsid w:val="001B4292"/>
    <w:rsid w:val="001C720B"/>
    <w:rsid w:val="001D0B87"/>
    <w:rsid w:val="0020003D"/>
    <w:rsid w:val="002175E3"/>
    <w:rsid w:val="00226A9F"/>
    <w:rsid w:val="00232293"/>
    <w:rsid w:val="00233C77"/>
    <w:rsid w:val="00280C62"/>
    <w:rsid w:val="002B0810"/>
    <w:rsid w:val="002B2A46"/>
    <w:rsid w:val="002E3A77"/>
    <w:rsid w:val="002F0A67"/>
    <w:rsid w:val="002F2172"/>
    <w:rsid w:val="003102D9"/>
    <w:rsid w:val="00336EEE"/>
    <w:rsid w:val="00346434"/>
    <w:rsid w:val="003717C3"/>
    <w:rsid w:val="00372AE8"/>
    <w:rsid w:val="003A33B3"/>
    <w:rsid w:val="003D13F4"/>
    <w:rsid w:val="003E0D37"/>
    <w:rsid w:val="003F0A5C"/>
    <w:rsid w:val="003F3A88"/>
    <w:rsid w:val="00425485"/>
    <w:rsid w:val="004301DF"/>
    <w:rsid w:val="004327A4"/>
    <w:rsid w:val="00462BE7"/>
    <w:rsid w:val="00464B98"/>
    <w:rsid w:val="00477DAC"/>
    <w:rsid w:val="00490543"/>
    <w:rsid w:val="004E43B7"/>
    <w:rsid w:val="004F36FE"/>
    <w:rsid w:val="0050776E"/>
    <w:rsid w:val="00507CCA"/>
    <w:rsid w:val="00526FCA"/>
    <w:rsid w:val="0054053B"/>
    <w:rsid w:val="00547521"/>
    <w:rsid w:val="00551B98"/>
    <w:rsid w:val="005849B0"/>
    <w:rsid w:val="00586B75"/>
    <w:rsid w:val="005874FF"/>
    <w:rsid w:val="005A2EB0"/>
    <w:rsid w:val="005B0B82"/>
    <w:rsid w:val="005B7617"/>
    <w:rsid w:val="005E27A5"/>
    <w:rsid w:val="00622133"/>
    <w:rsid w:val="006233F8"/>
    <w:rsid w:val="00636C8A"/>
    <w:rsid w:val="00656D92"/>
    <w:rsid w:val="00680D3C"/>
    <w:rsid w:val="00686701"/>
    <w:rsid w:val="00695952"/>
    <w:rsid w:val="006A2741"/>
    <w:rsid w:val="006B26CB"/>
    <w:rsid w:val="006B5729"/>
    <w:rsid w:val="006B6105"/>
    <w:rsid w:val="006C1A12"/>
    <w:rsid w:val="006D6D7A"/>
    <w:rsid w:val="0070223C"/>
    <w:rsid w:val="007172D1"/>
    <w:rsid w:val="007671D2"/>
    <w:rsid w:val="00772E40"/>
    <w:rsid w:val="007A125E"/>
    <w:rsid w:val="007A22FF"/>
    <w:rsid w:val="007B5A76"/>
    <w:rsid w:val="007D7B98"/>
    <w:rsid w:val="007F1B53"/>
    <w:rsid w:val="007F47C8"/>
    <w:rsid w:val="007F7CC0"/>
    <w:rsid w:val="008032D0"/>
    <w:rsid w:val="0081054E"/>
    <w:rsid w:val="0083018F"/>
    <w:rsid w:val="00840CE1"/>
    <w:rsid w:val="00843820"/>
    <w:rsid w:val="0085480D"/>
    <w:rsid w:val="00857A4F"/>
    <w:rsid w:val="00871A52"/>
    <w:rsid w:val="00885E9F"/>
    <w:rsid w:val="00890DD2"/>
    <w:rsid w:val="00891D18"/>
    <w:rsid w:val="008B0A58"/>
    <w:rsid w:val="008B435D"/>
    <w:rsid w:val="008D6C1C"/>
    <w:rsid w:val="008E30C4"/>
    <w:rsid w:val="008F7011"/>
    <w:rsid w:val="00943EAF"/>
    <w:rsid w:val="009578D1"/>
    <w:rsid w:val="0096593E"/>
    <w:rsid w:val="00976C11"/>
    <w:rsid w:val="009C161D"/>
    <w:rsid w:val="009E1F98"/>
    <w:rsid w:val="009F4FF1"/>
    <w:rsid w:val="00A10176"/>
    <w:rsid w:val="00A21883"/>
    <w:rsid w:val="00A25AC2"/>
    <w:rsid w:val="00A837DB"/>
    <w:rsid w:val="00A9028B"/>
    <w:rsid w:val="00A97C72"/>
    <w:rsid w:val="00AA017F"/>
    <w:rsid w:val="00AA7E72"/>
    <w:rsid w:val="00AB2DF6"/>
    <w:rsid w:val="00AB407E"/>
    <w:rsid w:val="00AD48E5"/>
    <w:rsid w:val="00AF08F9"/>
    <w:rsid w:val="00B00319"/>
    <w:rsid w:val="00B0609B"/>
    <w:rsid w:val="00B25528"/>
    <w:rsid w:val="00B47A03"/>
    <w:rsid w:val="00B50AA3"/>
    <w:rsid w:val="00B90664"/>
    <w:rsid w:val="00BB7B87"/>
    <w:rsid w:val="00BC01BC"/>
    <w:rsid w:val="00BE0FA7"/>
    <w:rsid w:val="00C017F3"/>
    <w:rsid w:val="00C30E3F"/>
    <w:rsid w:val="00C7234A"/>
    <w:rsid w:val="00C94CF4"/>
    <w:rsid w:val="00CB1B16"/>
    <w:rsid w:val="00CD6910"/>
    <w:rsid w:val="00CF5E5D"/>
    <w:rsid w:val="00D315FA"/>
    <w:rsid w:val="00D407C8"/>
    <w:rsid w:val="00D41F90"/>
    <w:rsid w:val="00D42EB2"/>
    <w:rsid w:val="00D47BE2"/>
    <w:rsid w:val="00D76B33"/>
    <w:rsid w:val="00DC33AD"/>
    <w:rsid w:val="00DC7E53"/>
    <w:rsid w:val="00DE5F24"/>
    <w:rsid w:val="00DF64C1"/>
    <w:rsid w:val="00E14E89"/>
    <w:rsid w:val="00E42177"/>
    <w:rsid w:val="00E51DB2"/>
    <w:rsid w:val="00E636DE"/>
    <w:rsid w:val="00E75C9B"/>
    <w:rsid w:val="00EC298D"/>
    <w:rsid w:val="00EE1423"/>
    <w:rsid w:val="00EE1694"/>
    <w:rsid w:val="00F02BF4"/>
    <w:rsid w:val="00F3756A"/>
    <w:rsid w:val="00F43320"/>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B6CA1"/>
  <w15:chartTrackingRefBased/>
  <w15:docId w15:val="{74771753-BD74-4F5E-B553-9935D101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table" w:styleId="Tablaconcuadrcula">
    <w:name w:val="Table Grid"/>
    <w:basedOn w:val="Tablanormal"/>
    <w:uiPriority w:val="39"/>
    <w:rsid w:val="00B25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327A4"/>
    <w:rPr>
      <w:color w:val="605E5C"/>
      <w:shd w:val="clear" w:color="auto" w:fill="E1DFDD"/>
    </w:rPr>
  </w:style>
  <w:style w:type="paragraph" w:styleId="Prrafodelista">
    <w:name w:val="List Paragraph"/>
    <w:basedOn w:val="Normal"/>
    <w:uiPriority w:val="34"/>
    <w:qFormat/>
    <w:rsid w:val="005077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6.svg"/><Relationship Id="rId26" Type="http://schemas.openxmlformats.org/officeDocument/2006/relationships/hyperlink" Target="https://ocw.ehu.eus/pluginfile.php/42740/mod_page/content/1/Tema_5/5_8.pdf" TargetMode="External"/><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image" Target="media/image5.png"/><Relationship Id="rId25" Type="http://schemas.openxmlformats.org/officeDocument/2006/relationships/hyperlink" Target="https://www.youtube.com/watch?v=aSzWWSFSBwk&amp;pp=ygUNTXVsdGlwbGV4b3Jlcw%3D%3D"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www.youtube.com/watch?v=HB3ztwRzBEc&amp;pp=ygUNTXVsdGlwbGV4b3Jlcw%3D%3D"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youtube.com/watch?v=gTcU-FrRioM&amp;pp=ygUNTXVsdGlwbGV4b3Jlcw%3D%3D" TargetMode="External"/><Relationship Id="rId28" Type="http://schemas.openxmlformats.org/officeDocument/2006/relationships/footer" Target="foot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yperlink" Target="https://www.youtube.com/watch?v=5HLmv3Nl-Mo&amp;list=PLM-p96nOrGcZTxenCCDXiZxPCLQWSFr2Q" TargetMode="Externa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hyperlink" Target="http://ri.uaemex.mx/bitstream/handle/20.500.11799/63803/secme-35342.pdf?sequence=1"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468</TotalTime>
  <Pages>10</Pages>
  <Words>1524</Words>
  <Characters>8387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42</cp:revision>
  <cp:lastPrinted>2024-06-18T04:11:00Z</cp:lastPrinted>
  <dcterms:created xsi:type="dcterms:W3CDTF">2024-03-13T21:18:00Z</dcterms:created>
  <dcterms:modified xsi:type="dcterms:W3CDTF">2024-06-18T04:11:00Z</dcterms:modified>
</cp:coreProperties>
</file>
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5EEDC565" w:rsidR="003C0FAB" w:rsidRPr="007B46B7" w:rsidRDefault="00DD3C6F">
            <w:pPr>
              <w:rPr>
                <w:rFonts w:ascii="Tahoma" w:hAnsi="Tahoma" w:cs="Tahoma"/>
                <w:sz w:val="20"/>
                <w:szCs w:val="20"/>
              </w:rPr>
            </w:pPr>
            <w:r w:rsidRPr="00DD3C6F">
              <w:rPr>
                <w:rFonts w:ascii="Tahoma" w:hAnsi="Tahoma" w:cs="Tahoma"/>
                <w:sz w:val="20"/>
                <w:szCs w:val="20"/>
              </w:rPr>
              <w:t>Evaluar los conocimientos de los/as estudiantes adquiridos durante la clase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160F7014" w:rsidR="003C0FAB" w:rsidRPr="007B46B7" w:rsidRDefault="009A1C6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5E1D2E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082B9B9A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D3C6F">
              <w:rPr>
                <w:rFonts w:ascii="Tahoma" w:hAnsi="Tahoma" w:cs="Tahoma"/>
                <w:sz w:val="20"/>
                <w:szCs w:val="20"/>
              </w:rPr>
              <w:t>12</w:t>
            </w:r>
            <w:r w:rsidR="005336D5" w:rsidRPr="005336D5">
              <w:rPr>
                <w:rFonts w:ascii="Tahoma" w:hAnsi="Tahoma" w:cs="Tahoma"/>
                <w:sz w:val="20"/>
                <w:szCs w:val="20"/>
              </w:rPr>
              <w:t xml:space="preserve"> de junio</w:t>
            </w:r>
            <w:r w:rsidR="005336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1E47473" w:rsidR="00FD574F" w:rsidRDefault="00FD574F" w:rsidP="00A42599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35425" w14:textId="77777777" w:rsidR="008C6CBE" w:rsidRDefault="008C6CBE" w:rsidP="00346567">
      <w:r>
        <w:separator/>
      </w:r>
    </w:p>
  </w:endnote>
  <w:endnote w:type="continuationSeparator" w:id="0">
    <w:p w14:paraId="304498F1" w14:textId="77777777" w:rsidR="008C6CBE" w:rsidRDefault="008C6CB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1C3E5" w14:textId="77777777" w:rsidR="008C6CBE" w:rsidRDefault="008C6CBE" w:rsidP="00346567">
      <w:r>
        <w:separator/>
      </w:r>
    </w:p>
  </w:footnote>
  <w:footnote w:type="continuationSeparator" w:id="0">
    <w:p w14:paraId="1D012760" w14:textId="77777777" w:rsidR="008C6CBE" w:rsidRDefault="008C6CB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346567"/>
    <w:rsid w:val="00393D3D"/>
    <w:rsid w:val="003B5689"/>
    <w:rsid w:val="003C0FAB"/>
    <w:rsid w:val="003D1788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336D5"/>
    <w:rsid w:val="005E1D2E"/>
    <w:rsid w:val="005E51C5"/>
    <w:rsid w:val="00622D2B"/>
    <w:rsid w:val="00636F96"/>
    <w:rsid w:val="00637A59"/>
    <w:rsid w:val="00691BCA"/>
    <w:rsid w:val="006B4456"/>
    <w:rsid w:val="006E30F5"/>
    <w:rsid w:val="006F2A18"/>
    <w:rsid w:val="007003FC"/>
    <w:rsid w:val="007935CC"/>
    <w:rsid w:val="007B46B7"/>
    <w:rsid w:val="007C69D6"/>
    <w:rsid w:val="007F399D"/>
    <w:rsid w:val="007F6043"/>
    <w:rsid w:val="00882693"/>
    <w:rsid w:val="00894B95"/>
    <w:rsid w:val="008A2DDD"/>
    <w:rsid w:val="008C1506"/>
    <w:rsid w:val="008C6CBE"/>
    <w:rsid w:val="009141BA"/>
    <w:rsid w:val="0098055C"/>
    <w:rsid w:val="00990C92"/>
    <w:rsid w:val="009A1C67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AB2BA3"/>
    <w:rsid w:val="00AB2F63"/>
    <w:rsid w:val="00AD7D4E"/>
    <w:rsid w:val="00AF4EEC"/>
    <w:rsid w:val="00B10D1A"/>
    <w:rsid w:val="00B3683B"/>
    <w:rsid w:val="00B5715E"/>
    <w:rsid w:val="00B81392"/>
    <w:rsid w:val="00C476AC"/>
    <w:rsid w:val="00C807E2"/>
    <w:rsid w:val="00C9423E"/>
    <w:rsid w:val="00CB6853"/>
    <w:rsid w:val="00DD3C6F"/>
    <w:rsid w:val="00E10464"/>
    <w:rsid w:val="00E27E68"/>
    <w:rsid w:val="00E5146C"/>
    <w:rsid w:val="00E568EB"/>
    <w:rsid w:val="00ED3F29"/>
    <w:rsid w:val="00EE096F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38</TotalTime>
  <Pages>1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45</cp:revision>
  <dcterms:created xsi:type="dcterms:W3CDTF">2023-03-06T01:56:00Z</dcterms:created>
  <dcterms:modified xsi:type="dcterms:W3CDTF">2023-03-20T04:34:00Z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
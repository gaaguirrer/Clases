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0D4CBA2E" w:rsidR="003C0FAB" w:rsidRPr="007B46B7" w:rsidRDefault="00AF4EEC">
            <w:pPr>
              <w:rPr>
                <w:rFonts w:ascii="Tahoma" w:hAnsi="Tahoma" w:cs="Tahoma"/>
                <w:sz w:val="20"/>
                <w:szCs w:val="20"/>
              </w:rPr>
            </w:pPr>
            <w:r w:rsidRPr="00AF4EEC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10872E02" w:rsidR="003C0FAB" w:rsidRPr="007B46B7" w:rsidRDefault="009A1C6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AD7D4E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23967981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9A1C67">
              <w:rPr>
                <w:rFonts w:ascii="Tahoma" w:hAnsi="Tahoma" w:cs="Tahoma"/>
                <w:sz w:val="20"/>
                <w:szCs w:val="20"/>
              </w:rPr>
              <w:t>2</w:t>
            </w:r>
            <w:r w:rsidR="00EE096F">
              <w:rPr>
                <w:rFonts w:ascii="Tahoma" w:hAnsi="Tahoma" w:cs="Tahoma"/>
                <w:sz w:val="20"/>
                <w:szCs w:val="20"/>
              </w:rPr>
              <w:t>9</w:t>
            </w:r>
            <w:r w:rsidR="00415051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de </w:t>
            </w:r>
            <w:r w:rsidR="007F6043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1E47473" w:rsidR="00FD574F" w:rsidRDefault="00FD574F" w:rsidP="00A42599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35425" w14:textId="77777777" w:rsidR="008C6CBE" w:rsidRDefault="008C6CBE" w:rsidP="00346567">
      <w:r>
        <w:separator/>
      </w:r>
    </w:p>
  </w:endnote>
  <w:endnote w:type="continuationSeparator" w:id="0">
    <w:p w14:paraId="304498F1" w14:textId="77777777" w:rsidR="008C6CBE" w:rsidRDefault="008C6CB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1C3E5" w14:textId="77777777" w:rsidR="008C6CBE" w:rsidRDefault="008C6CBE" w:rsidP="00346567">
      <w:r>
        <w:separator/>
      </w:r>
    </w:p>
  </w:footnote>
  <w:footnote w:type="continuationSeparator" w:id="0">
    <w:p w14:paraId="1D012760" w14:textId="77777777" w:rsidR="008C6CBE" w:rsidRDefault="008C6CB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15FD"/>
    <w:rsid w:val="001C2A56"/>
    <w:rsid w:val="001F50AF"/>
    <w:rsid w:val="002672A0"/>
    <w:rsid w:val="00346567"/>
    <w:rsid w:val="00393D3D"/>
    <w:rsid w:val="003B5689"/>
    <w:rsid w:val="003C0FAB"/>
    <w:rsid w:val="00403341"/>
    <w:rsid w:val="00411302"/>
    <w:rsid w:val="00415051"/>
    <w:rsid w:val="00471EC7"/>
    <w:rsid w:val="00473B94"/>
    <w:rsid w:val="004821A2"/>
    <w:rsid w:val="0049184F"/>
    <w:rsid w:val="004D342D"/>
    <w:rsid w:val="004E7E88"/>
    <w:rsid w:val="005E51C5"/>
    <w:rsid w:val="00622D2B"/>
    <w:rsid w:val="00636F96"/>
    <w:rsid w:val="00637A59"/>
    <w:rsid w:val="00691BCA"/>
    <w:rsid w:val="006B4456"/>
    <w:rsid w:val="006E30F5"/>
    <w:rsid w:val="006F2A18"/>
    <w:rsid w:val="007003FC"/>
    <w:rsid w:val="007935CC"/>
    <w:rsid w:val="007B46B7"/>
    <w:rsid w:val="007C69D6"/>
    <w:rsid w:val="007F399D"/>
    <w:rsid w:val="007F6043"/>
    <w:rsid w:val="00882693"/>
    <w:rsid w:val="00894B95"/>
    <w:rsid w:val="008A2DDD"/>
    <w:rsid w:val="008C1506"/>
    <w:rsid w:val="008C6CBE"/>
    <w:rsid w:val="009141BA"/>
    <w:rsid w:val="00990C92"/>
    <w:rsid w:val="009A1C67"/>
    <w:rsid w:val="009B000B"/>
    <w:rsid w:val="009B370F"/>
    <w:rsid w:val="009D6C53"/>
    <w:rsid w:val="009F32E7"/>
    <w:rsid w:val="00A22025"/>
    <w:rsid w:val="00A27483"/>
    <w:rsid w:val="00A316F0"/>
    <w:rsid w:val="00A42599"/>
    <w:rsid w:val="00AA46ED"/>
    <w:rsid w:val="00AB2BA3"/>
    <w:rsid w:val="00AB2F63"/>
    <w:rsid w:val="00AD7D4E"/>
    <w:rsid w:val="00AF4EEC"/>
    <w:rsid w:val="00B10D1A"/>
    <w:rsid w:val="00B3683B"/>
    <w:rsid w:val="00B5715E"/>
    <w:rsid w:val="00B81392"/>
    <w:rsid w:val="00C476AC"/>
    <w:rsid w:val="00C807E2"/>
    <w:rsid w:val="00C9423E"/>
    <w:rsid w:val="00CB6853"/>
    <w:rsid w:val="00E10464"/>
    <w:rsid w:val="00E27E68"/>
    <w:rsid w:val="00E5146C"/>
    <w:rsid w:val="00E568EB"/>
    <w:rsid w:val="00ED3F29"/>
    <w:rsid w:val="00EE096F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36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40</cp:revision>
  <dcterms:created xsi:type="dcterms:W3CDTF">2023-03-06T01:56:00Z</dcterms:created>
  <dcterms:modified xsi:type="dcterms:W3CDTF">2023-03-20T04:27:00Z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
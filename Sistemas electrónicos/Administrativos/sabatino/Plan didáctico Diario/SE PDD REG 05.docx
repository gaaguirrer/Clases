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B9052C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B9052C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B9052C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6384DF6C" w:rsidR="003C0FAB" w:rsidRPr="007B46B7" w:rsidRDefault="00C807E2">
            <w:pPr>
              <w:rPr>
                <w:rFonts w:ascii="Tahoma" w:hAnsi="Tahoma" w:cs="Tahoma"/>
                <w:sz w:val="20"/>
                <w:szCs w:val="20"/>
              </w:rPr>
            </w:pPr>
            <w:r w:rsidRPr="00C807E2">
              <w:rPr>
                <w:rFonts w:ascii="Tahoma" w:hAnsi="Tahoma" w:cs="Tahoma"/>
                <w:sz w:val="20"/>
                <w:szCs w:val="20"/>
              </w:rPr>
              <w:t>Describir los tipos de compuertas digitales que existen y los teoremas que se aplican a los circuitos combinacionales (CC) y Circuitos Secuenciales (CS)</w:t>
            </w:r>
          </w:p>
        </w:tc>
      </w:tr>
      <w:tr w:rsidR="003C0FAB" w:rsidRPr="007B46B7" w14:paraId="6E2C129E" w14:textId="77777777" w:rsidTr="00B9052C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383CE742" w:rsidR="003C0FAB" w:rsidRPr="007B46B7" w:rsidRDefault="00B905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B9052C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B9052C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605353DB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 xml:space="preserve">lunes, </w:t>
            </w:r>
            <w:r w:rsidR="001003CA">
              <w:rPr>
                <w:rFonts w:ascii="Tahoma" w:hAnsi="Tahoma" w:cs="Tahoma"/>
                <w:sz w:val="20"/>
                <w:szCs w:val="20"/>
              </w:rPr>
              <w:t>20</w:t>
            </w:r>
            <w:r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984"/>
        <w:gridCol w:w="5103"/>
        <w:gridCol w:w="1324"/>
        <w:gridCol w:w="1343"/>
        <w:gridCol w:w="1120"/>
      </w:tblGrid>
      <w:tr w:rsidR="00ED3F29" w14:paraId="41C70FA6" w14:textId="77777777" w:rsidTr="008E4712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84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510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324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8E4712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5817FA57" w14:textId="77777777" w:rsidR="00FD574F" w:rsidRDefault="00022072">
            <w:pPr>
              <w:rPr>
                <w:sz w:val="18"/>
                <w:szCs w:val="18"/>
              </w:rPr>
            </w:pPr>
            <w:r w:rsidRPr="00022072">
              <w:rPr>
                <w:sz w:val="18"/>
                <w:szCs w:val="18"/>
              </w:rPr>
              <w:t>Comprender los conceptos de compuertas digitales, teoremas de circuitos combinacionales y secuenciales, y Flip Flops, y su aplicación en el diseño de circuitos sincrónicos secuenciales, a través del análisis de ejemplos prácticos como el control de luz de 3 vías y el circuito multiplexor.</w:t>
            </w:r>
          </w:p>
          <w:p w14:paraId="5D65E1E4" w14:textId="77777777" w:rsidR="00022072" w:rsidRDefault="0065104B">
            <w:pPr>
              <w:rPr>
                <w:sz w:val="18"/>
                <w:szCs w:val="18"/>
              </w:rPr>
            </w:pPr>
            <w:r w:rsidRPr="0065104B">
              <w:rPr>
                <w:sz w:val="18"/>
                <w:szCs w:val="18"/>
              </w:rPr>
              <w:t xml:space="preserve">Diseñar y simular circuitos sincrónicos secuenciales utilizando Flip Flops y teoremas de circuitos combinacionales y secuenciales en el </w:t>
            </w:r>
            <w:r w:rsidRPr="0065104B">
              <w:rPr>
                <w:sz w:val="18"/>
                <w:szCs w:val="18"/>
              </w:rPr>
              <w:lastRenderedPageBreak/>
              <w:t>software de diseño de circuitos.</w:t>
            </w:r>
          </w:p>
          <w:p w14:paraId="0CB0358A" w14:textId="07AECD54" w:rsidR="0065104B" w:rsidRDefault="0065104B">
            <w:pPr>
              <w:rPr>
                <w:sz w:val="18"/>
                <w:szCs w:val="18"/>
              </w:rPr>
            </w:pPr>
            <w:r w:rsidRPr="0065104B">
              <w:rPr>
                <w:sz w:val="18"/>
                <w:szCs w:val="18"/>
              </w:rPr>
              <w:t>Valorar la importancia del uso de Flip Flops en el diseño y construcción de sistemas electrónicos sincrónicos secuenciales, así como la capacidad de aplicar los conocimientos teóricos para resolver problemas prácticos y diseñar sistemas electrónicos avanzados.</w:t>
            </w:r>
          </w:p>
        </w:tc>
        <w:tc>
          <w:tcPr>
            <w:tcW w:w="1984" w:type="dxa"/>
            <w:vMerge w:val="restart"/>
            <w:vAlign w:val="center"/>
          </w:tcPr>
          <w:p w14:paraId="3A485517" w14:textId="77777777" w:rsidR="00E41C59" w:rsidRPr="00E41C59" w:rsidRDefault="00E41C59" w:rsidP="00E41C59">
            <w:pPr>
              <w:rPr>
                <w:sz w:val="18"/>
                <w:szCs w:val="18"/>
              </w:rPr>
            </w:pPr>
            <w:r w:rsidRPr="00E41C59">
              <w:rPr>
                <w:sz w:val="18"/>
                <w:szCs w:val="18"/>
              </w:rPr>
              <w:lastRenderedPageBreak/>
              <w:t>4. Ejemplo de diseños (control de luz de 3 vías, el circuito multiplexor)</w:t>
            </w:r>
          </w:p>
          <w:p w14:paraId="03F5385D" w14:textId="77777777" w:rsidR="00E41C59" w:rsidRPr="00E41C59" w:rsidRDefault="00E41C59" w:rsidP="00E41C59">
            <w:pPr>
              <w:rPr>
                <w:sz w:val="18"/>
                <w:szCs w:val="18"/>
              </w:rPr>
            </w:pPr>
            <w:r w:rsidRPr="00E41C59">
              <w:rPr>
                <w:sz w:val="18"/>
                <w:szCs w:val="18"/>
              </w:rPr>
              <w:t xml:space="preserve">Unidad II Circuitos Secuenciales Sincrónicos </w:t>
            </w:r>
          </w:p>
          <w:p w14:paraId="5F02A7A1" w14:textId="717FF590" w:rsidR="00FD574F" w:rsidRDefault="00E41C59" w:rsidP="00E41C59">
            <w:pPr>
              <w:rPr>
                <w:sz w:val="18"/>
                <w:szCs w:val="18"/>
              </w:rPr>
            </w:pPr>
            <w:r w:rsidRPr="00E41C59">
              <w:rPr>
                <w:sz w:val="18"/>
                <w:szCs w:val="18"/>
              </w:rPr>
              <w:t>1.Conceptos básicos de Flip Flops. Tablas características. Tablas de excitación, Diagramas de tiempo</w:t>
            </w:r>
          </w:p>
        </w:tc>
        <w:tc>
          <w:tcPr>
            <w:tcW w:w="510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BC356E3" w14:textId="77777777" w:rsidR="009B48CF" w:rsidRPr="009B48C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1FE91FAE" w14:textId="77777777" w:rsidR="009B48CF" w:rsidRPr="009B48C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Dará la bienvenida y motivará.</w:t>
            </w:r>
          </w:p>
          <w:p w14:paraId="4D710830" w14:textId="77777777" w:rsidR="009B48CF" w:rsidRPr="009B48C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Tomará la lista de asistencia.</w:t>
            </w:r>
          </w:p>
          <w:p w14:paraId="0453F933" w14:textId="77777777" w:rsidR="009B48CF" w:rsidRPr="009B48C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Realizará un repaso de la clase del día anterior resaltando lo más importante a recordar.</w:t>
            </w:r>
          </w:p>
          <w:p w14:paraId="248BD240" w14:textId="77777777" w:rsidR="009B48CF" w:rsidRPr="009B48C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Presentará el tema del día: "Unidad II Circuitos Secuenciales Sincrónicos".</w:t>
            </w:r>
          </w:p>
          <w:p w14:paraId="230DA7FC" w14:textId="77777777" w:rsidR="009B48CF" w:rsidRPr="009B48C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Explicará la relación del tema actual con el tema anterior y la carrera o el quehacer profesional.</w:t>
            </w:r>
          </w:p>
          <w:p w14:paraId="5DF23401" w14:textId="77777777" w:rsidR="009B48CF" w:rsidRPr="009B48C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Analizará el tema de la clase utilizando técnicas expositivas.</w:t>
            </w:r>
          </w:p>
          <w:p w14:paraId="7E29F87D" w14:textId="2FC1F2D1" w:rsidR="00FD574F" w:rsidRDefault="009B48CF" w:rsidP="009B48CF">
            <w:pPr>
              <w:rPr>
                <w:sz w:val="18"/>
                <w:szCs w:val="18"/>
              </w:rPr>
            </w:pPr>
            <w:r w:rsidRPr="009B48CF">
              <w:rPr>
                <w:sz w:val="18"/>
                <w:szCs w:val="18"/>
              </w:rPr>
              <w:t>Moderará una discusión sobre la importancia y beneficios de los circuitos secuenciales sincrónicos.</w:t>
            </w:r>
          </w:p>
          <w:p w14:paraId="0D24CA7C" w14:textId="77777777" w:rsidR="009B48CF" w:rsidRDefault="009B48CF" w:rsidP="009B48C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9E2FE17" w14:textId="77777777" w:rsidR="00641372" w:rsidRPr="00641372" w:rsidRDefault="00641372" w:rsidP="00641372">
            <w:pPr>
              <w:rPr>
                <w:sz w:val="18"/>
                <w:szCs w:val="18"/>
              </w:rPr>
            </w:pPr>
            <w:r w:rsidRPr="00641372">
              <w:rPr>
                <w:sz w:val="18"/>
                <w:szCs w:val="18"/>
              </w:rPr>
              <w:t>Leerán y analizarán los objetivos y el programa del tema.</w:t>
            </w:r>
          </w:p>
          <w:p w14:paraId="03E5A3AF" w14:textId="043A74FA" w:rsidR="00894B95" w:rsidRDefault="00641372" w:rsidP="00641372">
            <w:pPr>
              <w:rPr>
                <w:sz w:val="18"/>
                <w:szCs w:val="18"/>
              </w:rPr>
            </w:pPr>
            <w:r w:rsidRPr="00641372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1324" w:type="dxa"/>
            <w:vAlign w:val="center"/>
          </w:tcPr>
          <w:p w14:paraId="1BC51C09" w14:textId="674EA219" w:rsidR="00FD574F" w:rsidRDefault="008E47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396B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396B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8E4712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065A93B" w14:textId="77777777" w:rsidR="00641372" w:rsidRPr="00641372" w:rsidRDefault="00641372" w:rsidP="00641372">
            <w:pPr>
              <w:rPr>
                <w:sz w:val="18"/>
                <w:szCs w:val="18"/>
              </w:rPr>
            </w:pPr>
            <w:r w:rsidRPr="00641372">
              <w:rPr>
                <w:sz w:val="18"/>
                <w:szCs w:val="18"/>
              </w:rPr>
              <w:t>Explicará los conceptos básicos de Flip Flops y su aplicación en circuitos secuenciales sincrónicos.</w:t>
            </w:r>
          </w:p>
          <w:p w14:paraId="2719F18F" w14:textId="77777777" w:rsidR="00641372" w:rsidRPr="00641372" w:rsidRDefault="00641372" w:rsidP="00641372">
            <w:pPr>
              <w:rPr>
                <w:sz w:val="18"/>
                <w:szCs w:val="18"/>
              </w:rPr>
            </w:pPr>
            <w:r w:rsidRPr="00641372">
              <w:rPr>
                <w:sz w:val="18"/>
                <w:szCs w:val="18"/>
              </w:rPr>
              <w:t>Presentará las tablas características de los Flip Flops y las tablas de excitación correspondientes.</w:t>
            </w:r>
          </w:p>
          <w:p w14:paraId="2954CC79" w14:textId="77777777" w:rsidR="00641372" w:rsidRPr="00641372" w:rsidRDefault="00641372" w:rsidP="00641372">
            <w:pPr>
              <w:rPr>
                <w:sz w:val="18"/>
                <w:szCs w:val="18"/>
              </w:rPr>
            </w:pPr>
            <w:r w:rsidRPr="00641372">
              <w:rPr>
                <w:sz w:val="18"/>
                <w:szCs w:val="18"/>
              </w:rPr>
              <w:t>Mostrará los diagramas de tiempo de los Flip Flops.</w:t>
            </w:r>
          </w:p>
          <w:p w14:paraId="35350969" w14:textId="77777777" w:rsidR="00641372" w:rsidRPr="00641372" w:rsidRDefault="00641372" w:rsidP="00641372">
            <w:pPr>
              <w:rPr>
                <w:sz w:val="18"/>
                <w:szCs w:val="18"/>
              </w:rPr>
            </w:pPr>
            <w:r w:rsidRPr="00641372">
              <w:rPr>
                <w:sz w:val="18"/>
                <w:szCs w:val="18"/>
              </w:rPr>
              <w:t>Explicará la importancia de los circuitos multiplexores en la implementación de diseños complejos.</w:t>
            </w:r>
          </w:p>
          <w:p w14:paraId="30965DA3" w14:textId="4EB6D79C" w:rsidR="0012329E" w:rsidRDefault="00641372" w:rsidP="00641372">
            <w:pPr>
              <w:rPr>
                <w:sz w:val="18"/>
                <w:szCs w:val="18"/>
              </w:rPr>
            </w:pPr>
            <w:r w:rsidRPr="00641372">
              <w:rPr>
                <w:sz w:val="18"/>
                <w:szCs w:val="18"/>
              </w:rPr>
              <w:t>Presentará un ejemplo de diseño utilizando un circuito de control de luz de 3 vías y su implementación utilizando circuitos secuenciales sincrónicos.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B477AEB" w14:textId="77777777" w:rsidR="007F4B16" w:rsidRPr="007F4B16" w:rsidRDefault="007F4B16" w:rsidP="007F4B16">
            <w:pPr>
              <w:rPr>
                <w:sz w:val="18"/>
                <w:szCs w:val="18"/>
              </w:rPr>
            </w:pPr>
            <w:r w:rsidRPr="007F4B16">
              <w:rPr>
                <w:sz w:val="18"/>
                <w:szCs w:val="18"/>
              </w:rPr>
              <w:t>Escucharán y observarán la presentación.</w:t>
            </w:r>
          </w:p>
          <w:p w14:paraId="004388FA" w14:textId="77777777" w:rsidR="007F4B16" w:rsidRPr="007F4B16" w:rsidRDefault="007F4B16" w:rsidP="007F4B16">
            <w:pPr>
              <w:rPr>
                <w:sz w:val="18"/>
                <w:szCs w:val="18"/>
              </w:rPr>
            </w:pPr>
            <w:r w:rsidRPr="007F4B16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39EA9F2F" w:rsidR="00FD574F" w:rsidRDefault="007F4B16" w:rsidP="007F4B16">
            <w:pPr>
              <w:rPr>
                <w:sz w:val="18"/>
                <w:szCs w:val="18"/>
              </w:rPr>
            </w:pPr>
            <w:r w:rsidRPr="007F4B16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1324" w:type="dxa"/>
            <w:vAlign w:val="center"/>
          </w:tcPr>
          <w:p w14:paraId="40708D70" w14:textId="5969DE09" w:rsidR="00FD574F" w:rsidRDefault="00E41A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Material pdf enviado a los estudiantes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396B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396B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8E4712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2789366" w14:textId="77777777" w:rsidR="0045261C" w:rsidRPr="0045261C" w:rsidRDefault="0045261C" w:rsidP="0045261C">
            <w:pPr>
              <w:rPr>
                <w:sz w:val="18"/>
                <w:szCs w:val="18"/>
              </w:rPr>
            </w:pPr>
            <w:r w:rsidRPr="0045261C">
              <w:rPr>
                <w:sz w:val="18"/>
                <w:szCs w:val="18"/>
              </w:rPr>
              <w:t>Realizará una síntesis del tema, utilizando técnica expositiva.</w:t>
            </w:r>
          </w:p>
          <w:p w14:paraId="56BB8014" w14:textId="77777777" w:rsidR="0045261C" w:rsidRPr="0045261C" w:rsidRDefault="0045261C" w:rsidP="0045261C">
            <w:pPr>
              <w:rPr>
                <w:sz w:val="18"/>
                <w:szCs w:val="18"/>
              </w:rPr>
            </w:pPr>
            <w:r w:rsidRPr="0045261C">
              <w:rPr>
                <w:sz w:val="18"/>
                <w:szCs w:val="18"/>
              </w:rPr>
              <w:t>Presentará los logros alcanzados respecto al tema.</w:t>
            </w:r>
          </w:p>
          <w:p w14:paraId="722D58CD" w14:textId="77777777" w:rsidR="0045261C" w:rsidRPr="0045261C" w:rsidRDefault="0045261C" w:rsidP="0045261C">
            <w:pPr>
              <w:rPr>
                <w:sz w:val="18"/>
                <w:szCs w:val="18"/>
              </w:rPr>
            </w:pPr>
            <w:r w:rsidRPr="0045261C">
              <w:rPr>
                <w:sz w:val="18"/>
                <w:szCs w:val="18"/>
              </w:rPr>
              <w:t>Propondrá alternativas para cubrir lo que falta según el objetivo.</w:t>
            </w:r>
          </w:p>
          <w:p w14:paraId="50B4B2FF" w14:textId="77777777" w:rsidR="0045261C" w:rsidRPr="0045261C" w:rsidRDefault="0045261C" w:rsidP="0045261C">
            <w:pPr>
              <w:rPr>
                <w:sz w:val="18"/>
                <w:szCs w:val="18"/>
              </w:rPr>
            </w:pPr>
            <w:r w:rsidRPr="0045261C">
              <w:rPr>
                <w:sz w:val="18"/>
                <w:szCs w:val="18"/>
              </w:rPr>
              <w:t>Recibirá los documentos escritos por los equipos de participantes orientados en la actividad correspondiente.</w:t>
            </w:r>
          </w:p>
          <w:p w14:paraId="3F43CAA9" w14:textId="77777777" w:rsidR="0045261C" w:rsidRPr="0045261C" w:rsidRDefault="0045261C" w:rsidP="0045261C">
            <w:pPr>
              <w:rPr>
                <w:sz w:val="18"/>
                <w:szCs w:val="18"/>
              </w:rPr>
            </w:pPr>
            <w:r w:rsidRPr="0045261C">
              <w:rPr>
                <w:sz w:val="18"/>
                <w:szCs w:val="18"/>
              </w:rPr>
              <w:t>Orientará el autoestudio: Elaborar un diagrama de tiempo para un circuito secuencial síncrono dado.</w:t>
            </w:r>
          </w:p>
          <w:p w14:paraId="18647458" w14:textId="26C2900F" w:rsidR="0012329E" w:rsidRDefault="0045261C" w:rsidP="0045261C">
            <w:pPr>
              <w:rPr>
                <w:sz w:val="18"/>
                <w:szCs w:val="18"/>
              </w:rPr>
            </w:pPr>
            <w:r w:rsidRPr="0045261C">
              <w:rPr>
                <w:sz w:val="18"/>
                <w:szCs w:val="18"/>
              </w:rPr>
              <w:t>Presentará el siguiente tema al final de la sesión de clase.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0E44B85" w14:textId="77777777" w:rsidR="008E4712" w:rsidRPr="008E4712" w:rsidRDefault="008E4712" w:rsidP="008E4712">
            <w:pPr>
              <w:rPr>
                <w:sz w:val="18"/>
                <w:szCs w:val="18"/>
              </w:rPr>
            </w:pPr>
            <w:r w:rsidRPr="008E4712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61321551" w14:textId="77777777" w:rsidR="008E4712" w:rsidRPr="008E4712" w:rsidRDefault="008E4712" w:rsidP="008E4712">
            <w:pPr>
              <w:rPr>
                <w:sz w:val="18"/>
                <w:szCs w:val="18"/>
              </w:rPr>
            </w:pPr>
            <w:r w:rsidRPr="008E4712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5968A2C2" w:rsidR="00FD574F" w:rsidRDefault="008E4712" w:rsidP="008E4712">
            <w:pPr>
              <w:rPr>
                <w:sz w:val="18"/>
                <w:szCs w:val="18"/>
              </w:rPr>
            </w:pPr>
            <w:r w:rsidRPr="008E4712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1324" w:type="dxa"/>
            <w:vAlign w:val="center"/>
          </w:tcPr>
          <w:p w14:paraId="42BA359C" w14:textId="6C5AD679" w:rsidR="00FD574F" w:rsidRDefault="00E41A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de lectura adicional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396B4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396B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087A7" w14:textId="77777777" w:rsidR="00413EB7" w:rsidRDefault="00413EB7" w:rsidP="00346567">
      <w:r>
        <w:separator/>
      </w:r>
    </w:p>
  </w:endnote>
  <w:endnote w:type="continuationSeparator" w:id="0">
    <w:p w14:paraId="0EAC8997" w14:textId="77777777" w:rsidR="00413EB7" w:rsidRDefault="00413EB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43666" w14:textId="77777777" w:rsidR="00413EB7" w:rsidRDefault="00413EB7" w:rsidP="00346567">
      <w:r>
        <w:separator/>
      </w:r>
    </w:p>
  </w:footnote>
  <w:footnote w:type="continuationSeparator" w:id="0">
    <w:p w14:paraId="1CC70D57" w14:textId="77777777" w:rsidR="00413EB7" w:rsidRDefault="00413EB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22072"/>
    <w:rsid w:val="000F7243"/>
    <w:rsid w:val="001003CA"/>
    <w:rsid w:val="0012329E"/>
    <w:rsid w:val="001A36C3"/>
    <w:rsid w:val="001C2A56"/>
    <w:rsid w:val="002672A0"/>
    <w:rsid w:val="00346567"/>
    <w:rsid w:val="0035573B"/>
    <w:rsid w:val="00396B44"/>
    <w:rsid w:val="003C0FAB"/>
    <w:rsid w:val="00403341"/>
    <w:rsid w:val="00411302"/>
    <w:rsid w:val="00413EB7"/>
    <w:rsid w:val="0045261C"/>
    <w:rsid w:val="00473B94"/>
    <w:rsid w:val="005E51C5"/>
    <w:rsid w:val="00636F96"/>
    <w:rsid w:val="00641372"/>
    <w:rsid w:val="0065104B"/>
    <w:rsid w:val="00691BCA"/>
    <w:rsid w:val="006B4456"/>
    <w:rsid w:val="006E30F5"/>
    <w:rsid w:val="007003FC"/>
    <w:rsid w:val="007935CC"/>
    <w:rsid w:val="007B46B7"/>
    <w:rsid w:val="007F399D"/>
    <w:rsid w:val="007F4B16"/>
    <w:rsid w:val="00894B95"/>
    <w:rsid w:val="008A2DDD"/>
    <w:rsid w:val="008E4712"/>
    <w:rsid w:val="009141BA"/>
    <w:rsid w:val="009B000B"/>
    <w:rsid w:val="009B370F"/>
    <w:rsid w:val="009B48CF"/>
    <w:rsid w:val="009D6C53"/>
    <w:rsid w:val="00A11A15"/>
    <w:rsid w:val="00AA46ED"/>
    <w:rsid w:val="00B3683B"/>
    <w:rsid w:val="00B5715E"/>
    <w:rsid w:val="00B9052C"/>
    <w:rsid w:val="00C807E2"/>
    <w:rsid w:val="00CB6853"/>
    <w:rsid w:val="00E10464"/>
    <w:rsid w:val="00E41A74"/>
    <w:rsid w:val="00E41C59"/>
    <w:rsid w:val="00E5146C"/>
    <w:rsid w:val="00E568EB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25</TotalTime>
  <Pages>2</Pages>
  <Words>596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16</cp:revision>
  <dcterms:created xsi:type="dcterms:W3CDTF">2023-03-06T01:56:00Z</dcterms:created>
  <dcterms:modified xsi:type="dcterms:W3CDTF">2023-03-20T03:26:00Z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
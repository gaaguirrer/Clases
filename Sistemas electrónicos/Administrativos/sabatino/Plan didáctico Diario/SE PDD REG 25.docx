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0D4CBA2E" w:rsidR="003C0FAB" w:rsidRPr="007B46B7" w:rsidRDefault="00AF4EEC">
            <w:pPr>
              <w:rPr>
                <w:rFonts w:ascii="Tahoma" w:hAnsi="Tahoma" w:cs="Tahoma"/>
                <w:sz w:val="20"/>
                <w:szCs w:val="20"/>
              </w:rPr>
            </w:pPr>
            <w:r w:rsidRPr="00AF4EEC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1CF8A481" w:rsidR="003C0FAB" w:rsidRPr="007B46B7" w:rsidRDefault="009A1C6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98055C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5C3D5FB8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5336D5">
              <w:rPr>
                <w:rFonts w:ascii="Tahoma" w:hAnsi="Tahoma" w:cs="Tahoma"/>
                <w:sz w:val="20"/>
                <w:szCs w:val="20"/>
              </w:rPr>
              <w:t>0</w:t>
            </w:r>
            <w:r w:rsidR="005336D5" w:rsidRPr="005336D5">
              <w:rPr>
                <w:rFonts w:ascii="Tahoma" w:hAnsi="Tahoma" w:cs="Tahoma"/>
                <w:sz w:val="20"/>
                <w:szCs w:val="20"/>
              </w:rPr>
              <w:t>5 de junio</w:t>
            </w:r>
            <w:r w:rsidR="005336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1E47473" w:rsidR="00FD574F" w:rsidRDefault="00FD574F" w:rsidP="00A42599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35425" w14:textId="77777777" w:rsidR="008C6CBE" w:rsidRDefault="008C6CBE" w:rsidP="00346567">
      <w:r>
        <w:separator/>
      </w:r>
    </w:p>
  </w:endnote>
  <w:endnote w:type="continuationSeparator" w:id="0">
    <w:p w14:paraId="304498F1" w14:textId="77777777" w:rsidR="008C6CBE" w:rsidRDefault="008C6CB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1C3E5" w14:textId="77777777" w:rsidR="008C6CBE" w:rsidRDefault="008C6CBE" w:rsidP="00346567">
      <w:r>
        <w:separator/>
      </w:r>
    </w:p>
  </w:footnote>
  <w:footnote w:type="continuationSeparator" w:id="0">
    <w:p w14:paraId="1D012760" w14:textId="77777777" w:rsidR="008C6CBE" w:rsidRDefault="008C6CB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346567"/>
    <w:rsid w:val="00393D3D"/>
    <w:rsid w:val="003B5689"/>
    <w:rsid w:val="003C0FAB"/>
    <w:rsid w:val="00403341"/>
    <w:rsid w:val="00411302"/>
    <w:rsid w:val="00415051"/>
    <w:rsid w:val="00471EC7"/>
    <w:rsid w:val="00473B94"/>
    <w:rsid w:val="004821A2"/>
    <w:rsid w:val="0049184F"/>
    <w:rsid w:val="004D342D"/>
    <w:rsid w:val="004E7E88"/>
    <w:rsid w:val="005336D5"/>
    <w:rsid w:val="005E51C5"/>
    <w:rsid w:val="00622D2B"/>
    <w:rsid w:val="00636F96"/>
    <w:rsid w:val="00637A59"/>
    <w:rsid w:val="00691BCA"/>
    <w:rsid w:val="006B4456"/>
    <w:rsid w:val="006E30F5"/>
    <w:rsid w:val="006F2A18"/>
    <w:rsid w:val="007003FC"/>
    <w:rsid w:val="007935CC"/>
    <w:rsid w:val="007B46B7"/>
    <w:rsid w:val="007C69D6"/>
    <w:rsid w:val="007F399D"/>
    <w:rsid w:val="007F6043"/>
    <w:rsid w:val="00882693"/>
    <w:rsid w:val="00894B95"/>
    <w:rsid w:val="008A2DDD"/>
    <w:rsid w:val="008C1506"/>
    <w:rsid w:val="008C6CBE"/>
    <w:rsid w:val="009141BA"/>
    <w:rsid w:val="0098055C"/>
    <w:rsid w:val="00990C92"/>
    <w:rsid w:val="009A1C67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AB2BA3"/>
    <w:rsid w:val="00AB2F63"/>
    <w:rsid w:val="00AD7D4E"/>
    <w:rsid w:val="00AF4EEC"/>
    <w:rsid w:val="00B10D1A"/>
    <w:rsid w:val="00B3683B"/>
    <w:rsid w:val="00B5715E"/>
    <w:rsid w:val="00B81392"/>
    <w:rsid w:val="00C476AC"/>
    <w:rsid w:val="00C807E2"/>
    <w:rsid w:val="00C9423E"/>
    <w:rsid w:val="00CB6853"/>
    <w:rsid w:val="00E10464"/>
    <w:rsid w:val="00E27E68"/>
    <w:rsid w:val="00E5146C"/>
    <w:rsid w:val="00E568EB"/>
    <w:rsid w:val="00ED3F29"/>
    <w:rsid w:val="00EE096F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37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42</cp:revision>
  <dcterms:created xsi:type="dcterms:W3CDTF">2023-03-06T01:56:00Z</dcterms:created>
  <dcterms:modified xsi:type="dcterms:W3CDTF">2023-03-20T04:31:00Z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
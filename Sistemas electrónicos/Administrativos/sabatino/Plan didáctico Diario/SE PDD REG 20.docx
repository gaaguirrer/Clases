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7C0AF5E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 w:rsidRPr="00117B2A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5F553351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76089916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F1E46">
              <w:rPr>
                <w:rFonts w:ascii="Tahoma" w:hAnsi="Tahoma" w:cs="Tahoma"/>
                <w:sz w:val="20"/>
                <w:szCs w:val="20"/>
              </w:rPr>
              <w:t>1</w:t>
            </w:r>
            <w:r w:rsidR="00117B2A">
              <w:rPr>
                <w:rFonts w:ascii="Tahoma" w:hAnsi="Tahoma" w:cs="Tahoma"/>
                <w:sz w:val="20"/>
                <w:szCs w:val="20"/>
              </w:rPr>
              <w:t>9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70E32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137EEB1C" w:rsidR="00FD574F" w:rsidRDefault="00FD574F" w:rsidP="008B7AE3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5B92" w14:textId="77777777" w:rsidR="006471CF" w:rsidRDefault="006471CF" w:rsidP="00346567">
      <w:r>
        <w:separator/>
      </w:r>
    </w:p>
  </w:endnote>
  <w:endnote w:type="continuationSeparator" w:id="0">
    <w:p w14:paraId="72435D9C" w14:textId="77777777" w:rsidR="006471CF" w:rsidRDefault="006471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9F55" w14:textId="77777777" w:rsidR="006471CF" w:rsidRDefault="006471CF" w:rsidP="00346567">
      <w:r>
        <w:separator/>
      </w:r>
    </w:p>
  </w:footnote>
  <w:footnote w:type="continuationSeparator" w:id="0">
    <w:p w14:paraId="7D9ECE34" w14:textId="77777777" w:rsidR="006471CF" w:rsidRDefault="006471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17B2A"/>
    <w:rsid w:val="0012329E"/>
    <w:rsid w:val="00176770"/>
    <w:rsid w:val="001A36C3"/>
    <w:rsid w:val="001C2A56"/>
    <w:rsid w:val="001F50AF"/>
    <w:rsid w:val="002672A0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757CD"/>
    <w:rsid w:val="005E51C5"/>
    <w:rsid w:val="00622D2B"/>
    <w:rsid w:val="00636F96"/>
    <w:rsid w:val="00637A59"/>
    <w:rsid w:val="006471CF"/>
    <w:rsid w:val="00691BCA"/>
    <w:rsid w:val="006B4456"/>
    <w:rsid w:val="006E30F5"/>
    <w:rsid w:val="007003FC"/>
    <w:rsid w:val="00770E32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A46ED"/>
    <w:rsid w:val="00B10D1A"/>
    <w:rsid w:val="00B3683B"/>
    <w:rsid w:val="00B5715E"/>
    <w:rsid w:val="00B81392"/>
    <w:rsid w:val="00C807E2"/>
    <w:rsid w:val="00C9423E"/>
    <w:rsid w:val="00CB6853"/>
    <w:rsid w:val="00DB56FA"/>
    <w:rsid w:val="00DF1E46"/>
    <w:rsid w:val="00E10464"/>
    <w:rsid w:val="00E5146C"/>
    <w:rsid w:val="00E568EB"/>
    <w:rsid w:val="00EB6384"/>
    <w:rsid w:val="00ED3F29"/>
    <w:rsid w:val="00F57A9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32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31</cp:revision>
  <dcterms:created xsi:type="dcterms:W3CDTF">2023-03-06T01:56:00Z</dcterms:created>
  <dcterms:modified xsi:type="dcterms:W3CDTF">2023-03-20T04:20:00Z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
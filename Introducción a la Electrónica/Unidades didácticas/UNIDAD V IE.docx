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68A5F4" w14:textId="77777777" w:rsidR="00F43320" w:rsidRDefault="00B0400E">
      <w:r>
        <w:rPr>
          <w:noProof/>
        </w:rPr>
        <w:drawing>
          <wp:anchor distT="0" distB="0" distL="114300" distR="114300" simplePos="0" relativeHeight="251659264" behindDoc="0" locked="0" layoutInCell="1" allowOverlap="1" wp14:anchorId="69AFB778" wp14:editId="151E5994">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r w:rsidR="00F43320">
        <w:rPr>
          <w:noProof/>
        </w:rPr>
        <w:drawing>
          <wp:anchor distT="0" distB="0" distL="114300" distR="114300" simplePos="0" relativeHeight="251658240" behindDoc="1" locked="0" layoutInCell="1" allowOverlap="1" wp14:anchorId="485F3438" wp14:editId="07631DB1">
            <wp:simplePos x="0" y="0"/>
            <wp:positionH relativeFrom="column">
              <wp:posOffset>-1122680</wp:posOffset>
            </wp:positionH>
            <wp:positionV relativeFrom="paragraph">
              <wp:posOffset>-1017076</wp:posOffset>
            </wp:positionV>
            <wp:extent cx="7820809" cy="10160000"/>
            <wp:effectExtent l="0" t="0" r="889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820809" cy="10160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B34620" w14:textId="77777777" w:rsidR="00F43320" w:rsidRDefault="00F43320"/>
    <w:p w14:paraId="51961436" w14:textId="77777777" w:rsidR="00F43320" w:rsidRDefault="00F43320"/>
    <w:p w14:paraId="05924C9D" w14:textId="77777777" w:rsidR="00F43320" w:rsidRDefault="00F43320"/>
    <w:p w14:paraId="5891D336" w14:textId="77777777" w:rsidR="00F43320" w:rsidRDefault="00F43320"/>
    <w:p w14:paraId="6D60B6F3" w14:textId="77777777" w:rsidR="00F43320" w:rsidRDefault="00F43320"/>
    <w:p w14:paraId="32577D8B" w14:textId="77777777" w:rsidR="00F43320" w:rsidRDefault="00F43320"/>
    <w:p w14:paraId="6177FB4F" w14:textId="77777777" w:rsidR="00F43320" w:rsidRDefault="00F43320"/>
    <w:p w14:paraId="52F10048" w14:textId="77777777" w:rsidR="00F43320" w:rsidRDefault="003E0D37">
      <w:r>
        <w:rPr>
          <w:noProof/>
        </w:rPr>
        <mc:AlternateContent>
          <mc:Choice Requires="wps">
            <w:drawing>
              <wp:anchor distT="0" distB="0" distL="114300" distR="114300" simplePos="0" relativeHeight="251661312" behindDoc="1" locked="0" layoutInCell="1" allowOverlap="1" wp14:anchorId="0076BE83" wp14:editId="66774556">
                <wp:simplePos x="0" y="0"/>
                <wp:positionH relativeFrom="column">
                  <wp:posOffset>1573119</wp:posOffset>
                </wp:positionH>
                <wp:positionV relativeFrom="paragraph">
                  <wp:posOffset>245820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ACDA13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076BE83" id="_x0000_t202" coordsize="21600,21600" o:spt="202" path="m,l,21600r21600,l21600,xe">
                <v:stroke joinstyle="miter"/>
                <v:path gradientshapeok="t" o:connecttype="rect"/>
              </v:shapetype>
              <v:shape id="Cuadro de texto 6" o:spid="_x0000_s1026" type="#_x0000_t202" style="position:absolute;left:0;text-align:left;margin-left:123.85pt;margin-top:19.35pt;width:281.2pt;height:4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" filled="f" stroked="f">
                <v:stroke joinstyle="round"/>
                <o:lock v:ext="edit" shapetype="t"/>
                <v:textbox style="mso-fit-shape-to-text:t">
                  <w:txbxContent>
                    <w:p w14:paraId="7ACDA136"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02A4AA4B" w14:textId="77777777" w:rsidR="00F43320" w:rsidRDefault="00F43320"/>
    <w:p w14:paraId="0225B473" w14:textId="77777777" w:rsidR="00F43320" w:rsidRDefault="00F43320"/>
    <w:p w14:paraId="7B8851E7" w14:textId="77777777" w:rsidR="00F43320" w:rsidRDefault="00F43320"/>
    <w:p w14:paraId="37BB0F9D" w14:textId="77777777" w:rsidR="00F43320" w:rsidRDefault="003E0D37">
      <w:r>
        <w:rPr>
          <w:noProof/>
        </w:rPr>
        <mc:AlternateContent>
          <mc:Choice Requires="wpg">
            <w:drawing>
              <wp:anchor distT="0" distB="0" distL="114300" distR="114300" simplePos="0" relativeHeight="251660288" behindDoc="0" locked="0" layoutInCell="1" allowOverlap="1" wp14:anchorId="08ABD25B" wp14:editId="42B1B165">
                <wp:simplePos x="0" y="0"/>
                <wp:positionH relativeFrom="column">
                  <wp:posOffset>1365250</wp:posOffset>
                </wp:positionH>
                <wp:positionV relativeFrom="paragraph">
                  <wp:posOffset>181423</wp:posOffset>
                </wp:positionV>
                <wp:extent cx="4149090" cy="155575"/>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49090" cy="155575"/>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74707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123F21C" id="Grupo 3" o:spid="_x0000_s1026" style="position:absolute;margin-left:107.5pt;margin-top:14.3pt;width:326.7pt;height:12.25pt;z-index:251660288"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" fillcolor="#747070" stroked="f"/>
              </v:group>
            </w:pict>
          </mc:Fallback>
        </mc:AlternateContent>
      </w:r>
    </w:p>
    <w:p w14:paraId="1E52C03F" w14:textId="77777777" w:rsidR="00F43320" w:rsidRDefault="003E0D37">
      <w:r>
        <w:rPr>
          <w:noProof/>
        </w:rPr>
        <mc:AlternateContent>
          <mc:Choice Requires="wps">
            <w:drawing>
              <wp:anchor distT="0" distB="0" distL="114300" distR="114300" simplePos="0" relativeHeight="251662336" behindDoc="0" locked="0" layoutInCell="1" allowOverlap="1" wp14:anchorId="35EF3C58" wp14:editId="35EACED7">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3276B0" w14:textId="21453017" w:rsidR="00F43320" w:rsidRPr="005E6C17" w:rsidRDefault="00B36EE4" w:rsidP="00EF5DC0">
                            <w:pPr>
                              <w:jc w:val="right"/>
                              <w:rPr>
                                <w:rFonts w:ascii="EleganTech™" w:hAnsi="EleganTech™"/>
                                <w:b/>
                                <w:color w:val="404040"/>
                                <w:sz w:val="54"/>
                                <w:szCs w:val="56"/>
                              </w:rPr>
                            </w:pPr>
                            <w:r w:rsidRPr="00B36EE4">
                              <w:rPr>
                                <w:rFonts w:cs="Calibri"/>
                                <w:b/>
                                <w:color w:val="000000"/>
                                <w:sz w:val="48"/>
                                <w:szCs w:val="52"/>
                                <w:lang w:eastAsia="es-NI"/>
                              </w:rPr>
                              <w:t xml:space="preserve">Herramientas y Taller de </w:t>
                            </w:r>
                            <w:r>
                              <w:rPr>
                                <w:rFonts w:cs="Calibri"/>
                                <w:b/>
                                <w:color w:val="000000"/>
                                <w:sz w:val="48"/>
                                <w:szCs w:val="52"/>
                                <w:lang w:eastAsia="es-NI"/>
                              </w:rPr>
                              <w:t>P</w:t>
                            </w:r>
                            <w:r w:rsidRPr="00B36EE4">
                              <w:rPr>
                                <w:rFonts w:cs="Calibri"/>
                                <w:b/>
                                <w:color w:val="000000"/>
                                <w:sz w:val="48"/>
                                <w:szCs w:val="52"/>
                                <w:lang w:eastAsia="es-NI"/>
                              </w:rPr>
                              <w:t>rácticas</w:t>
                            </w:r>
                            <w:r w:rsidR="00F43320">
                              <w:rPr>
                                <w:rFonts w:cs="Calibri"/>
                                <w:b/>
                                <w:color w:val="000000"/>
                                <w:sz w:val="48"/>
                                <w:szCs w:val="52"/>
                                <w:lang w:eastAsia="es-NI"/>
                              </w:rPr>
                              <w:t xml:space="preserve">, Unidad </w:t>
                            </w:r>
                            <w:r>
                              <w:rPr>
                                <w:rFonts w:cs="Calibri"/>
                                <w:b/>
                                <w:color w:val="000000"/>
                                <w:sz w:val="48"/>
                                <w:szCs w:val="52"/>
                                <w:lang w:eastAsia="es-NI"/>
                              </w:rPr>
                              <w:t>V</w:t>
                            </w:r>
                          </w:p>
                          <w:p w14:paraId="21003E84" w14:textId="77777777" w:rsidR="00F43320" w:rsidRDefault="00F43320" w:rsidP="00F43320">
                            <w:pPr>
                              <w:jc w:val="right"/>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EF3C58" id="Cuadro de texto 7" o:spid="_x0000_s1027" type="#_x0000_t202" style="position:absolute;left:0;text-align:left;margin-left:-24.25pt;margin-top:7.35pt;width:458.35pt;height:81.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" filled="f" stroked="f">
                <v:textbox>
                  <w:txbxContent>
                    <w:p w14:paraId="6E3276B0" w14:textId="21453017" w:rsidR="00F43320" w:rsidRPr="005E6C17" w:rsidRDefault="00B36EE4" w:rsidP="00EF5DC0">
                      <w:pPr>
                        <w:jc w:val="right"/>
                        <w:rPr>
                          <w:rFonts w:ascii="EleganTech™" w:hAnsi="EleganTech™"/>
                          <w:b/>
                          <w:color w:val="404040"/>
                          <w:sz w:val="54"/>
                          <w:szCs w:val="56"/>
                        </w:rPr>
                      </w:pPr>
                      <w:r w:rsidRPr="00B36EE4">
                        <w:rPr>
                          <w:rFonts w:cs="Calibri"/>
                          <w:b/>
                          <w:color w:val="000000"/>
                          <w:sz w:val="48"/>
                          <w:szCs w:val="52"/>
                          <w:lang w:eastAsia="es-NI"/>
                        </w:rPr>
                        <w:t xml:space="preserve">Herramientas y Taller de </w:t>
                      </w:r>
                      <w:r>
                        <w:rPr>
                          <w:rFonts w:cs="Calibri"/>
                          <w:b/>
                          <w:color w:val="000000"/>
                          <w:sz w:val="48"/>
                          <w:szCs w:val="52"/>
                          <w:lang w:eastAsia="es-NI"/>
                        </w:rPr>
                        <w:t>P</w:t>
                      </w:r>
                      <w:r w:rsidRPr="00B36EE4">
                        <w:rPr>
                          <w:rFonts w:cs="Calibri"/>
                          <w:b/>
                          <w:color w:val="000000"/>
                          <w:sz w:val="48"/>
                          <w:szCs w:val="52"/>
                          <w:lang w:eastAsia="es-NI"/>
                        </w:rPr>
                        <w:t>rácticas</w:t>
                      </w:r>
                      <w:r w:rsidR="00F43320">
                        <w:rPr>
                          <w:rFonts w:cs="Calibri"/>
                          <w:b/>
                          <w:color w:val="000000"/>
                          <w:sz w:val="48"/>
                          <w:szCs w:val="52"/>
                          <w:lang w:eastAsia="es-NI"/>
                        </w:rPr>
                        <w:t xml:space="preserve">, Unidad </w:t>
                      </w:r>
                      <w:r>
                        <w:rPr>
                          <w:rFonts w:cs="Calibri"/>
                          <w:b/>
                          <w:color w:val="000000"/>
                          <w:sz w:val="48"/>
                          <w:szCs w:val="52"/>
                          <w:lang w:eastAsia="es-NI"/>
                        </w:rPr>
                        <w:t>V</w:t>
                      </w:r>
                    </w:p>
                    <w:p w14:paraId="21003E84" w14:textId="77777777" w:rsidR="00F43320" w:rsidRDefault="00F43320" w:rsidP="00F43320">
                      <w:pPr>
                        <w:jc w:val="right"/>
                      </w:pPr>
                    </w:p>
                  </w:txbxContent>
                </v:textbox>
              </v:shape>
            </w:pict>
          </mc:Fallback>
        </mc:AlternateContent>
      </w:r>
    </w:p>
    <w:p w14:paraId="67A5EBEE" w14:textId="77777777" w:rsidR="00F43320" w:rsidRDefault="00F43320"/>
    <w:p w14:paraId="6358E865" w14:textId="77777777" w:rsidR="005B0B82" w:rsidRDefault="005B0B82"/>
    <w:p w14:paraId="64D849D9" w14:textId="77777777" w:rsidR="005B0B82" w:rsidRDefault="005B0B82"/>
    <w:p w14:paraId="5895FDE5" w14:textId="77777777" w:rsidR="005B0B82" w:rsidRDefault="005B0B82"/>
    <w:p w14:paraId="0D3A21E5" w14:textId="77777777" w:rsidR="005B0B82" w:rsidRDefault="005B0B82"/>
    <w:p w14:paraId="0A3310A8" w14:textId="77777777" w:rsidR="005B0B82" w:rsidRDefault="005B0B82"/>
    <w:p w14:paraId="6412B4ED" w14:textId="77777777" w:rsidR="005B0B82" w:rsidRDefault="005B0B82"/>
    <w:p w14:paraId="3CB3D545" w14:textId="77777777" w:rsidR="005B0B82" w:rsidRDefault="005B0B82"/>
    <w:p w14:paraId="5A09847E" w14:textId="77777777" w:rsidR="005B0B82" w:rsidRDefault="005B0B82"/>
    <w:p w14:paraId="3A2CBA1A" w14:textId="77777777" w:rsidR="005B0B82" w:rsidRDefault="005B0B82"/>
    <w:p w14:paraId="60EC599A" w14:textId="77777777" w:rsidR="005B0B82" w:rsidRDefault="005B0B82"/>
    <w:p w14:paraId="663640D6" w14:textId="77777777" w:rsidR="005B0B82" w:rsidRDefault="005B0B82"/>
    <w:p w14:paraId="4A622E0E" w14:textId="77777777" w:rsidR="00636C8A" w:rsidRDefault="00636C8A"/>
    <w:p w14:paraId="338DA089" w14:textId="77777777" w:rsidR="00A66A79" w:rsidRDefault="00A66A79">
      <w:pPr>
        <w:sectPr w:rsidR="00A66A79" w:rsidSect="00636C8A">
          <w:pgSz w:w="12240" w:h="15840"/>
          <w:pgMar w:top="1418" w:right="1701" w:bottom="1418" w:left="1701" w:header="709" w:footer="709" w:gutter="0"/>
          <w:cols w:space="708"/>
          <w:docGrid w:linePitch="360"/>
        </w:sectPr>
      </w:pPr>
    </w:p>
    <w:p w14:paraId="5B546C41" w14:textId="77777777" w:rsidR="00A66A79" w:rsidRDefault="004A18B8">
      <w:r>
        <w:rPr>
          <w:noProof/>
        </w:rPr>
        <w:lastRenderedPageBreak/>
        <mc:AlternateContent>
          <mc:Choice Requires="wpg">
            <w:drawing>
              <wp:anchor distT="0" distB="0" distL="114300" distR="114300" simplePos="0" relativeHeight="251668480" behindDoc="0" locked="0" layoutInCell="1" allowOverlap="1" wp14:anchorId="0C0DE3E7" wp14:editId="7C0952DC">
                <wp:simplePos x="0" y="0"/>
                <wp:positionH relativeFrom="column">
                  <wp:posOffset>-332740</wp:posOffset>
                </wp:positionH>
                <wp:positionV relativeFrom="paragraph">
                  <wp:posOffset>-113030</wp:posOffset>
                </wp:positionV>
                <wp:extent cx="6620510" cy="472440"/>
                <wp:effectExtent l="0" t="0" r="8890" b="3810"/>
                <wp:wrapNone/>
                <wp:docPr id="14" name="Grupo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20510" cy="472440"/>
                          <a:chOff x="1060" y="3728"/>
                          <a:chExt cx="9946" cy="744"/>
                        </a:xfrm>
                      </wpg:grpSpPr>
                      <wps:wsp>
                        <wps:cNvPr id="15" name="Cuadro de texto 2"/>
                        <wps:cNvSpPr txBox="1">
                          <a:spLocks noChangeArrowheads="1"/>
                        </wps:cNvSpPr>
                        <wps:spPr bwMode="auto">
                          <a:xfrm>
                            <a:off x="1060" y="3728"/>
                            <a:ext cx="3463" cy="7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521FC98" w14:textId="77777777" w:rsidR="004A18B8" w:rsidRPr="00AF551B" w:rsidRDefault="004A18B8" w:rsidP="00AF551B">
                              <w:pPr>
                                <w:rPr>
                                  <w:b/>
                                  <w:bCs/>
                                  <w:sz w:val="32"/>
                                  <w:szCs w:val="28"/>
                                </w:rPr>
                              </w:pPr>
                              <w:bookmarkStart w:id="0" w:name="_Toc51942770"/>
                              <w:r w:rsidRPr="00AF551B">
                                <w:rPr>
                                  <w:b/>
                                  <w:bCs/>
                                  <w:sz w:val="32"/>
                                  <w:szCs w:val="28"/>
                                </w:rPr>
                                <w:t>Índice de Contenido</w:t>
                              </w:r>
                              <w:bookmarkEnd w:id="0"/>
                            </w:p>
                          </w:txbxContent>
                        </wps:txbx>
                        <wps:bodyPr rot="0" vert="horz" wrap="square" lIns="91440" tIns="45720" rIns="91440" bIns="45720" anchor="t" anchorCtr="0" upright="1">
                          <a:noAutofit/>
                        </wps:bodyPr>
                      </wps:wsp>
                      <pic:pic xmlns:pic="http://schemas.openxmlformats.org/drawingml/2006/picture">
                        <pic:nvPicPr>
                          <pic:cNvPr id="16"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4408" y="3900"/>
                            <a:ext cx="6598"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0DE3E7" id="Grupo 14" o:spid="_x0000_s1028" style="position:absolute;left:0;text-align:left;margin-left:-26.2pt;margin-top:-8.9pt;width:521.3pt;height:37.2pt;z-index:251668480" coordorigin="1060,3728" coordsize="9946,7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">
                <v:shape id="_x0000_s1029" type="#_x0000_t202" style="position:absolute;left:1060;top:3728;width:3463;height:7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" filled="f" stroked="f">
                  <v:textbox>
                    <w:txbxContent>
                      <w:p w14:paraId="2521FC98" w14:textId="77777777" w:rsidR="004A18B8" w:rsidRPr="00AF551B" w:rsidRDefault="004A18B8" w:rsidP="00AF551B">
                        <w:pPr>
                          <w:rPr>
                            <w:b/>
                            <w:bCs/>
                            <w:sz w:val="32"/>
                            <w:szCs w:val="28"/>
                          </w:rPr>
                        </w:pPr>
                        <w:bookmarkStart w:id="1" w:name="_Toc51942770"/>
                        <w:r w:rsidRPr="00AF551B">
                          <w:rPr>
                            <w:b/>
                            <w:bCs/>
                            <w:sz w:val="32"/>
                            <w:szCs w:val="28"/>
                          </w:rPr>
                          <w:t>Índice de Contenido</w:t>
                        </w:r>
                        <w:bookmarkEnd w:id="1"/>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6252" o:spid="_x0000_s1030" type="#_x0000_t75" style="position:absolute;left:4408;top:3900;width:6598;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">
                  <v:imagedata r:id="rId11" o:title="UPOLI_identidad" cropbottom="64420f" cropright="31396f"/>
                  <o:lock v:ext="edit" aspectratio="f"/>
                </v:shape>
              </v:group>
            </w:pict>
          </mc:Fallback>
        </mc:AlternateContent>
      </w:r>
    </w:p>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1BB459DC"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70E81EE4" w14:textId="77777777" w:rsidR="00843820" w:rsidRPr="004A18B8" w:rsidRDefault="00843820" w:rsidP="00843820">
          <w:pPr>
            <w:rPr>
              <w:rFonts w:cs="Tahoma"/>
              <w:szCs w:val="24"/>
              <w:lang w:val="es-ES" w:eastAsia="es-NI"/>
            </w:rPr>
          </w:pPr>
        </w:p>
        <w:p w14:paraId="7302F382" w14:textId="12BA5A9D" w:rsidR="00B36EE4" w:rsidRDefault="00843820">
          <w:pPr>
            <w:pStyle w:val="TDC1"/>
            <w:tabs>
              <w:tab w:val="right" w:leader="dot" w:pos="8828"/>
            </w:tabs>
            <w:rPr>
              <w:rFonts w:asciiTheme="minorHAnsi" w:eastAsiaTheme="minorEastAsia" w:hAnsiTheme="minorHAnsi"/>
              <w:noProof/>
              <w:kern w:val="2"/>
              <w:sz w:val="22"/>
              <w:lang w:eastAsia="es-NI"/>
              <w14:ligatures w14:val="standardContextual"/>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39821635" w:history="1">
            <w:r w:rsidR="00B36EE4" w:rsidRPr="000818B8">
              <w:rPr>
                <w:rStyle w:val="Hipervnculo"/>
                <w:noProof/>
              </w:rPr>
              <w:t>Introducción</w:t>
            </w:r>
            <w:r w:rsidR="00B36EE4">
              <w:rPr>
                <w:noProof/>
                <w:webHidden/>
              </w:rPr>
              <w:tab/>
            </w:r>
            <w:r w:rsidR="00B36EE4">
              <w:rPr>
                <w:noProof/>
                <w:webHidden/>
              </w:rPr>
              <w:fldChar w:fldCharType="begin"/>
            </w:r>
            <w:r w:rsidR="00B36EE4">
              <w:rPr>
                <w:noProof/>
                <w:webHidden/>
              </w:rPr>
              <w:instrText xml:space="preserve"> PAGEREF _Toc139821635 \h </w:instrText>
            </w:r>
            <w:r w:rsidR="00B36EE4">
              <w:rPr>
                <w:noProof/>
                <w:webHidden/>
              </w:rPr>
            </w:r>
            <w:r w:rsidR="00B36EE4">
              <w:rPr>
                <w:noProof/>
                <w:webHidden/>
              </w:rPr>
              <w:fldChar w:fldCharType="separate"/>
            </w:r>
            <w:r w:rsidR="00FA4D7A">
              <w:rPr>
                <w:noProof/>
                <w:webHidden/>
              </w:rPr>
              <w:t>3</w:t>
            </w:r>
            <w:r w:rsidR="00B36EE4">
              <w:rPr>
                <w:noProof/>
                <w:webHidden/>
              </w:rPr>
              <w:fldChar w:fldCharType="end"/>
            </w:r>
          </w:hyperlink>
        </w:p>
        <w:p w14:paraId="5344BFCE" w14:textId="788A6FCC" w:rsidR="00B36EE4" w:rsidRDefault="00350778">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21636" w:history="1">
            <w:r w:rsidR="00B36EE4" w:rsidRPr="000818B8">
              <w:rPr>
                <w:rStyle w:val="Hipervnculo"/>
                <w:noProof/>
              </w:rPr>
              <w:t>Desarrollo de Contenidos</w:t>
            </w:r>
            <w:r w:rsidR="00B36EE4">
              <w:rPr>
                <w:noProof/>
                <w:webHidden/>
              </w:rPr>
              <w:tab/>
            </w:r>
            <w:r w:rsidR="00B36EE4">
              <w:rPr>
                <w:noProof/>
                <w:webHidden/>
              </w:rPr>
              <w:fldChar w:fldCharType="begin"/>
            </w:r>
            <w:r w:rsidR="00B36EE4">
              <w:rPr>
                <w:noProof/>
                <w:webHidden/>
              </w:rPr>
              <w:instrText xml:space="preserve"> PAGEREF _Toc139821636 \h </w:instrText>
            </w:r>
            <w:r w:rsidR="00B36EE4">
              <w:rPr>
                <w:noProof/>
                <w:webHidden/>
              </w:rPr>
            </w:r>
            <w:r w:rsidR="00B36EE4">
              <w:rPr>
                <w:noProof/>
                <w:webHidden/>
              </w:rPr>
              <w:fldChar w:fldCharType="separate"/>
            </w:r>
            <w:r w:rsidR="00FA4D7A">
              <w:rPr>
                <w:noProof/>
                <w:webHidden/>
              </w:rPr>
              <w:t>5</w:t>
            </w:r>
            <w:r w:rsidR="00B36EE4">
              <w:rPr>
                <w:noProof/>
                <w:webHidden/>
              </w:rPr>
              <w:fldChar w:fldCharType="end"/>
            </w:r>
          </w:hyperlink>
        </w:p>
        <w:p w14:paraId="0F7F2C2A" w14:textId="19AA91EB" w:rsidR="00B36EE4" w:rsidRDefault="00350778">
          <w:pPr>
            <w:pStyle w:val="TDC2"/>
            <w:tabs>
              <w:tab w:val="right" w:leader="dot" w:pos="8828"/>
            </w:tabs>
            <w:rPr>
              <w:noProof/>
            </w:rPr>
          </w:pPr>
          <w:hyperlink w:anchor="_Toc139821637" w:history="1">
            <w:r w:rsidR="00B36EE4" w:rsidRPr="000818B8">
              <w:rPr>
                <w:rStyle w:val="Hipervnculo"/>
                <w:noProof/>
              </w:rPr>
              <w:t>Protoboard.</w:t>
            </w:r>
            <w:r w:rsidR="00B36EE4">
              <w:rPr>
                <w:noProof/>
                <w:webHidden/>
              </w:rPr>
              <w:tab/>
            </w:r>
            <w:r w:rsidR="00B36EE4">
              <w:rPr>
                <w:noProof/>
                <w:webHidden/>
              </w:rPr>
              <w:fldChar w:fldCharType="begin"/>
            </w:r>
            <w:r w:rsidR="00B36EE4">
              <w:rPr>
                <w:noProof/>
                <w:webHidden/>
              </w:rPr>
              <w:instrText xml:space="preserve"> PAGEREF _Toc139821637 \h </w:instrText>
            </w:r>
            <w:r w:rsidR="00B36EE4">
              <w:rPr>
                <w:noProof/>
                <w:webHidden/>
              </w:rPr>
            </w:r>
            <w:r w:rsidR="00B36EE4">
              <w:rPr>
                <w:noProof/>
                <w:webHidden/>
              </w:rPr>
              <w:fldChar w:fldCharType="separate"/>
            </w:r>
            <w:r w:rsidR="00FA4D7A">
              <w:rPr>
                <w:noProof/>
                <w:webHidden/>
              </w:rPr>
              <w:t>5</w:t>
            </w:r>
            <w:r w:rsidR="00B36EE4">
              <w:rPr>
                <w:noProof/>
                <w:webHidden/>
              </w:rPr>
              <w:fldChar w:fldCharType="end"/>
            </w:r>
          </w:hyperlink>
        </w:p>
        <w:p w14:paraId="1CCDF112" w14:textId="5C80A389" w:rsidR="00B36EE4" w:rsidRDefault="00350778">
          <w:pPr>
            <w:pStyle w:val="TDC2"/>
            <w:tabs>
              <w:tab w:val="right" w:leader="dot" w:pos="8828"/>
            </w:tabs>
            <w:rPr>
              <w:noProof/>
            </w:rPr>
          </w:pPr>
          <w:hyperlink w:anchor="_Toc139821638" w:history="1">
            <w:r w:rsidR="00B36EE4" w:rsidRPr="000818B8">
              <w:rPr>
                <w:rStyle w:val="Hipervnculo"/>
                <w:noProof/>
              </w:rPr>
              <w:t>Multímetro.</w:t>
            </w:r>
            <w:r w:rsidR="00B36EE4">
              <w:rPr>
                <w:noProof/>
                <w:webHidden/>
              </w:rPr>
              <w:tab/>
            </w:r>
            <w:r w:rsidR="00B36EE4">
              <w:rPr>
                <w:noProof/>
                <w:webHidden/>
              </w:rPr>
              <w:fldChar w:fldCharType="begin"/>
            </w:r>
            <w:r w:rsidR="00B36EE4">
              <w:rPr>
                <w:noProof/>
                <w:webHidden/>
              </w:rPr>
              <w:instrText xml:space="preserve"> PAGEREF _Toc139821638 \h </w:instrText>
            </w:r>
            <w:r w:rsidR="00B36EE4">
              <w:rPr>
                <w:noProof/>
                <w:webHidden/>
              </w:rPr>
            </w:r>
            <w:r w:rsidR="00B36EE4">
              <w:rPr>
                <w:noProof/>
                <w:webHidden/>
              </w:rPr>
              <w:fldChar w:fldCharType="separate"/>
            </w:r>
            <w:r w:rsidR="00FA4D7A">
              <w:rPr>
                <w:noProof/>
                <w:webHidden/>
              </w:rPr>
              <w:t>10</w:t>
            </w:r>
            <w:r w:rsidR="00B36EE4">
              <w:rPr>
                <w:noProof/>
                <w:webHidden/>
              </w:rPr>
              <w:fldChar w:fldCharType="end"/>
            </w:r>
          </w:hyperlink>
        </w:p>
        <w:p w14:paraId="23A600A7" w14:textId="233A90BD" w:rsidR="00B36EE4" w:rsidRDefault="00350778">
          <w:pPr>
            <w:pStyle w:val="TDC2"/>
            <w:tabs>
              <w:tab w:val="right" w:leader="dot" w:pos="8828"/>
            </w:tabs>
            <w:rPr>
              <w:noProof/>
            </w:rPr>
          </w:pPr>
          <w:hyperlink w:anchor="_Toc139821639" w:history="1">
            <w:r w:rsidR="00B36EE4" w:rsidRPr="000818B8">
              <w:rPr>
                <w:rStyle w:val="Hipervnculo"/>
                <w:noProof/>
              </w:rPr>
              <w:t>Primeras prácticas de circuitos utilizando todos los componentes vistos.</w:t>
            </w:r>
            <w:r w:rsidR="00B36EE4">
              <w:rPr>
                <w:noProof/>
                <w:webHidden/>
              </w:rPr>
              <w:tab/>
            </w:r>
            <w:r w:rsidR="00B36EE4">
              <w:rPr>
                <w:noProof/>
                <w:webHidden/>
              </w:rPr>
              <w:fldChar w:fldCharType="begin"/>
            </w:r>
            <w:r w:rsidR="00B36EE4">
              <w:rPr>
                <w:noProof/>
                <w:webHidden/>
              </w:rPr>
              <w:instrText xml:space="preserve"> PAGEREF _Toc139821639 \h </w:instrText>
            </w:r>
            <w:r w:rsidR="00B36EE4">
              <w:rPr>
                <w:noProof/>
                <w:webHidden/>
              </w:rPr>
            </w:r>
            <w:r w:rsidR="00B36EE4">
              <w:rPr>
                <w:noProof/>
                <w:webHidden/>
              </w:rPr>
              <w:fldChar w:fldCharType="separate"/>
            </w:r>
            <w:r w:rsidR="00FA4D7A">
              <w:rPr>
                <w:noProof/>
                <w:webHidden/>
              </w:rPr>
              <w:t>12</w:t>
            </w:r>
            <w:r w:rsidR="00B36EE4">
              <w:rPr>
                <w:noProof/>
                <w:webHidden/>
              </w:rPr>
              <w:fldChar w:fldCharType="end"/>
            </w:r>
          </w:hyperlink>
        </w:p>
        <w:p w14:paraId="3273DA97" w14:textId="694A1ECB" w:rsidR="00B36EE4" w:rsidRDefault="00350778">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21640" w:history="1">
            <w:r w:rsidR="00B36EE4" w:rsidRPr="000818B8">
              <w:rPr>
                <w:rStyle w:val="Hipervnculo"/>
                <w:noProof/>
              </w:rPr>
              <w:t>Bibliografía y Webgrafía</w:t>
            </w:r>
            <w:r w:rsidR="00B36EE4">
              <w:rPr>
                <w:noProof/>
                <w:webHidden/>
              </w:rPr>
              <w:tab/>
            </w:r>
            <w:r w:rsidR="00B36EE4">
              <w:rPr>
                <w:noProof/>
                <w:webHidden/>
              </w:rPr>
              <w:fldChar w:fldCharType="begin"/>
            </w:r>
            <w:r w:rsidR="00B36EE4">
              <w:rPr>
                <w:noProof/>
                <w:webHidden/>
              </w:rPr>
              <w:instrText xml:space="preserve"> PAGEREF _Toc139821640 \h </w:instrText>
            </w:r>
            <w:r w:rsidR="00B36EE4">
              <w:rPr>
                <w:noProof/>
                <w:webHidden/>
              </w:rPr>
            </w:r>
            <w:r w:rsidR="00B36EE4">
              <w:rPr>
                <w:noProof/>
                <w:webHidden/>
              </w:rPr>
              <w:fldChar w:fldCharType="separate"/>
            </w:r>
            <w:r w:rsidR="00FA4D7A">
              <w:rPr>
                <w:noProof/>
                <w:webHidden/>
              </w:rPr>
              <w:t>17</w:t>
            </w:r>
            <w:r w:rsidR="00B36EE4">
              <w:rPr>
                <w:noProof/>
                <w:webHidden/>
              </w:rPr>
              <w:fldChar w:fldCharType="end"/>
            </w:r>
          </w:hyperlink>
        </w:p>
        <w:p w14:paraId="2195971E" w14:textId="2E118CE7" w:rsidR="00B36EE4" w:rsidRDefault="00350778">
          <w:pPr>
            <w:pStyle w:val="TDC1"/>
            <w:tabs>
              <w:tab w:val="right" w:leader="dot" w:pos="8828"/>
            </w:tabs>
            <w:rPr>
              <w:rFonts w:asciiTheme="minorHAnsi" w:eastAsiaTheme="minorEastAsia" w:hAnsiTheme="minorHAnsi"/>
              <w:noProof/>
              <w:kern w:val="2"/>
              <w:sz w:val="22"/>
              <w:lang w:eastAsia="es-NI"/>
              <w14:ligatures w14:val="standardContextual"/>
            </w:rPr>
          </w:pPr>
          <w:hyperlink w:anchor="_Toc139821641" w:history="1">
            <w:r w:rsidR="00B36EE4" w:rsidRPr="000818B8">
              <w:rPr>
                <w:rStyle w:val="Hipervnculo"/>
                <w:noProof/>
              </w:rPr>
              <w:t>Glosario</w:t>
            </w:r>
            <w:r w:rsidR="00B36EE4">
              <w:rPr>
                <w:noProof/>
                <w:webHidden/>
              </w:rPr>
              <w:tab/>
            </w:r>
            <w:r w:rsidR="00B36EE4">
              <w:rPr>
                <w:noProof/>
                <w:webHidden/>
              </w:rPr>
              <w:fldChar w:fldCharType="begin"/>
            </w:r>
            <w:r w:rsidR="00B36EE4">
              <w:rPr>
                <w:noProof/>
                <w:webHidden/>
              </w:rPr>
              <w:instrText xml:space="preserve"> PAGEREF _Toc139821641 \h </w:instrText>
            </w:r>
            <w:r w:rsidR="00B36EE4">
              <w:rPr>
                <w:noProof/>
                <w:webHidden/>
              </w:rPr>
            </w:r>
            <w:r w:rsidR="00B36EE4">
              <w:rPr>
                <w:noProof/>
                <w:webHidden/>
              </w:rPr>
              <w:fldChar w:fldCharType="separate"/>
            </w:r>
            <w:r w:rsidR="00FA4D7A">
              <w:rPr>
                <w:noProof/>
                <w:webHidden/>
              </w:rPr>
              <w:t>17</w:t>
            </w:r>
            <w:r w:rsidR="00B36EE4">
              <w:rPr>
                <w:noProof/>
                <w:webHidden/>
              </w:rPr>
              <w:fldChar w:fldCharType="end"/>
            </w:r>
          </w:hyperlink>
        </w:p>
        <w:p w14:paraId="0DA3EA90" w14:textId="02D31F96" w:rsidR="00843820" w:rsidRDefault="00843820">
          <w:r w:rsidRPr="004A18B8">
            <w:rPr>
              <w:rFonts w:cs="Tahoma"/>
              <w:szCs w:val="24"/>
              <w:lang w:val="es-ES"/>
            </w:rPr>
            <w:fldChar w:fldCharType="end"/>
          </w:r>
        </w:p>
      </w:sdtContent>
    </w:sdt>
    <w:p w14:paraId="646A4896" w14:textId="77777777" w:rsidR="00B0609B" w:rsidRDefault="00B0609B" w:rsidP="001C720B">
      <w:pPr>
        <w:spacing w:line="276" w:lineRule="auto"/>
        <w:rPr>
          <w:b/>
        </w:rPr>
      </w:pPr>
    </w:p>
    <w:p w14:paraId="5C6F9E1F" w14:textId="77777777" w:rsidR="00B0609B" w:rsidRDefault="00B0609B" w:rsidP="00AB2DF6">
      <w:pPr>
        <w:spacing w:line="276" w:lineRule="auto"/>
        <w:jc w:val="right"/>
        <w:rPr>
          <w:b/>
        </w:rPr>
      </w:pPr>
    </w:p>
    <w:p w14:paraId="4112003A" w14:textId="77777777" w:rsidR="00B0609B" w:rsidRDefault="00B0609B" w:rsidP="00AB2DF6">
      <w:pPr>
        <w:spacing w:line="276" w:lineRule="auto"/>
        <w:jc w:val="right"/>
        <w:rPr>
          <w:b/>
        </w:rPr>
      </w:pPr>
    </w:p>
    <w:p w14:paraId="6A9F794D" w14:textId="77777777" w:rsidR="00B0609B" w:rsidRDefault="00B0609B" w:rsidP="00AB2DF6">
      <w:pPr>
        <w:spacing w:line="276" w:lineRule="auto"/>
        <w:jc w:val="right"/>
        <w:rPr>
          <w:b/>
        </w:rPr>
      </w:pPr>
    </w:p>
    <w:p w14:paraId="02FD5CB6" w14:textId="77777777" w:rsidR="00B0609B" w:rsidRDefault="00B0609B" w:rsidP="00AB2DF6">
      <w:pPr>
        <w:spacing w:line="276" w:lineRule="auto"/>
        <w:jc w:val="right"/>
        <w:rPr>
          <w:b/>
        </w:rPr>
      </w:pPr>
    </w:p>
    <w:p w14:paraId="4CDA6E82" w14:textId="77777777" w:rsidR="00B0609B" w:rsidRDefault="00B0609B" w:rsidP="00AB2DF6">
      <w:pPr>
        <w:spacing w:line="276" w:lineRule="auto"/>
        <w:jc w:val="right"/>
        <w:rPr>
          <w:b/>
        </w:rPr>
      </w:pPr>
    </w:p>
    <w:p w14:paraId="72CE5A80" w14:textId="77777777" w:rsidR="00B0609B" w:rsidRDefault="00B0609B" w:rsidP="00AB2DF6">
      <w:pPr>
        <w:spacing w:line="276" w:lineRule="auto"/>
        <w:jc w:val="right"/>
        <w:rPr>
          <w:b/>
        </w:rPr>
      </w:pPr>
    </w:p>
    <w:p w14:paraId="7172D935" w14:textId="77777777" w:rsidR="00B0609B" w:rsidRDefault="00B0609B" w:rsidP="00AB2DF6">
      <w:pPr>
        <w:spacing w:line="276" w:lineRule="auto"/>
        <w:jc w:val="right"/>
        <w:rPr>
          <w:b/>
        </w:rPr>
      </w:pPr>
    </w:p>
    <w:p w14:paraId="5E03B812" w14:textId="77777777" w:rsidR="00B0609B" w:rsidRDefault="00B0609B" w:rsidP="00AB2DF6">
      <w:pPr>
        <w:spacing w:line="276" w:lineRule="auto"/>
        <w:jc w:val="right"/>
        <w:rPr>
          <w:b/>
        </w:rPr>
      </w:pPr>
    </w:p>
    <w:p w14:paraId="4FB96115" w14:textId="77777777" w:rsidR="00B0609B" w:rsidRDefault="00B0609B" w:rsidP="00AB2DF6">
      <w:pPr>
        <w:spacing w:line="276" w:lineRule="auto"/>
        <w:jc w:val="right"/>
        <w:rPr>
          <w:b/>
        </w:rPr>
      </w:pPr>
    </w:p>
    <w:p w14:paraId="15CE349A" w14:textId="77777777" w:rsidR="00B0609B" w:rsidRDefault="00B0609B" w:rsidP="00AB2DF6">
      <w:pPr>
        <w:spacing w:line="276" w:lineRule="auto"/>
        <w:jc w:val="right"/>
        <w:rPr>
          <w:b/>
        </w:rPr>
      </w:pPr>
    </w:p>
    <w:p w14:paraId="22C4C6D9" w14:textId="77777777" w:rsidR="00B0609B" w:rsidRDefault="00B0609B" w:rsidP="00AB2DF6">
      <w:pPr>
        <w:spacing w:line="276" w:lineRule="auto"/>
        <w:jc w:val="right"/>
        <w:rPr>
          <w:b/>
        </w:rPr>
      </w:pPr>
    </w:p>
    <w:p w14:paraId="3410DE20" w14:textId="77777777" w:rsidR="001C5400" w:rsidRDefault="001C5400" w:rsidP="00AB2DF6">
      <w:pPr>
        <w:spacing w:line="276" w:lineRule="auto"/>
        <w:jc w:val="right"/>
        <w:rPr>
          <w:b/>
        </w:rPr>
      </w:pPr>
    </w:p>
    <w:p w14:paraId="026F90D8" w14:textId="77777777" w:rsidR="001C5400" w:rsidRDefault="001C5400" w:rsidP="00AB2DF6">
      <w:pPr>
        <w:spacing w:line="276" w:lineRule="auto"/>
        <w:jc w:val="right"/>
        <w:rPr>
          <w:b/>
        </w:rPr>
      </w:pPr>
    </w:p>
    <w:p w14:paraId="5FFEA99B" w14:textId="77777777" w:rsidR="001C5400" w:rsidRDefault="001C5400" w:rsidP="00AB2DF6">
      <w:pPr>
        <w:spacing w:line="276" w:lineRule="auto"/>
        <w:jc w:val="right"/>
        <w:rPr>
          <w:b/>
        </w:rPr>
      </w:pPr>
    </w:p>
    <w:p w14:paraId="720D3092" w14:textId="77777777" w:rsidR="00B0609B" w:rsidRDefault="00B0609B" w:rsidP="00AB2DF6">
      <w:pPr>
        <w:spacing w:line="276" w:lineRule="auto"/>
        <w:jc w:val="right"/>
        <w:rPr>
          <w:b/>
        </w:rPr>
      </w:pPr>
    </w:p>
    <w:p w14:paraId="7F0D44A6" w14:textId="77777777" w:rsidR="00B0609B" w:rsidRDefault="00B0609B" w:rsidP="00AB2DF6">
      <w:pPr>
        <w:spacing w:line="276" w:lineRule="auto"/>
        <w:jc w:val="right"/>
        <w:rPr>
          <w:b/>
        </w:rPr>
      </w:pPr>
    </w:p>
    <w:p w14:paraId="3B0F9EFF" w14:textId="77777777" w:rsidR="00B0609B" w:rsidRDefault="00B0609B" w:rsidP="00AB2DF6">
      <w:pPr>
        <w:spacing w:line="276" w:lineRule="auto"/>
        <w:jc w:val="right"/>
        <w:rPr>
          <w:b/>
        </w:rPr>
      </w:pPr>
    </w:p>
    <w:p w14:paraId="0CC157A1" w14:textId="77777777" w:rsidR="00B0609B" w:rsidRDefault="00B0609B" w:rsidP="00B15C22">
      <w:pPr>
        <w:spacing w:line="276" w:lineRule="auto"/>
        <w:rPr>
          <w:b/>
        </w:rPr>
      </w:pPr>
    </w:p>
    <w:p w14:paraId="704B8178" w14:textId="77777777" w:rsidR="00B0609B" w:rsidRPr="00A76AA1" w:rsidRDefault="00B0609B" w:rsidP="00A76AA1">
      <w:pPr>
        <w:contextualSpacing/>
        <w:rPr>
          <w:bCs/>
        </w:rPr>
      </w:pPr>
    </w:p>
    <w:p w14:paraId="1BB2CB76" w14:textId="77777777" w:rsidR="00B0609B" w:rsidRPr="00A76AA1" w:rsidRDefault="00984E87" w:rsidP="00A76AA1">
      <w:pPr>
        <w:contextualSpacing/>
        <w:rPr>
          <w:bCs/>
        </w:rPr>
      </w:pPr>
      <w:r w:rsidRPr="00A76AA1">
        <w:rPr>
          <w:bCs/>
          <w:noProof/>
          <w:lang w:eastAsia="es-NI"/>
        </w:rPr>
        <w:lastRenderedPageBreak/>
        <mc:AlternateContent>
          <mc:Choice Requires="wpg">
            <w:drawing>
              <wp:anchor distT="0" distB="0" distL="114300" distR="114300" simplePos="0" relativeHeight="251665408" behindDoc="0" locked="0" layoutInCell="1" allowOverlap="1" wp14:anchorId="15B0FDCA" wp14:editId="4204E861">
                <wp:simplePos x="0" y="0"/>
                <wp:positionH relativeFrom="column">
                  <wp:posOffset>-421005</wp:posOffset>
                </wp:positionH>
                <wp:positionV relativeFrom="paragraph">
                  <wp:posOffset>-179705</wp:posOffset>
                </wp:positionV>
                <wp:extent cx="6384290" cy="342900"/>
                <wp:effectExtent l="0" t="0" r="0" b="0"/>
                <wp:wrapNone/>
                <wp:docPr id="26" name="Grupo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900"/>
                          <a:chOff x="1281" y="2034"/>
                          <a:chExt cx="10054" cy="506"/>
                        </a:xfrm>
                      </wpg:grpSpPr>
                      <wps:wsp>
                        <wps:cNvPr id="27" name="Cuadro de texto 2"/>
                        <wps:cNvSpPr txBox="1">
                          <a:spLocks noChangeArrowheads="1"/>
                        </wps:cNvSpPr>
                        <wps:spPr bwMode="auto">
                          <a:xfrm>
                            <a:off x="1281" y="2034"/>
                            <a:ext cx="2682" cy="50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2BBAF0" w14:textId="77777777" w:rsidR="00AB2DF6" w:rsidRPr="00A32AB9" w:rsidRDefault="00AB2DF6" w:rsidP="00A32AB9">
                              <w:pPr>
                                <w:pStyle w:val="Ttulo1"/>
                              </w:pPr>
                              <w:bookmarkStart w:id="2" w:name="_Toc46999614"/>
                              <w:bookmarkStart w:id="3" w:name="_Toc51942771"/>
                              <w:bookmarkStart w:id="4" w:name="_Toc139821635"/>
                              <w:r w:rsidRPr="00A32AB9">
                                <w:t>Introducción</w:t>
                              </w:r>
                              <w:bookmarkEnd w:id="2"/>
                              <w:bookmarkEnd w:id="3"/>
                              <w:bookmarkEnd w:id="4"/>
                            </w:p>
                          </w:txbxContent>
                        </wps:txbx>
                        <wps:bodyPr rot="0" vert="horz" wrap="square" lIns="91440" tIns="45720" rIns="91440" bIns="45720" anchor="t" anchorCtr="0" upright="1">
                          <a:noAutofit/>
                        </wps:bodyPr>
                      </wps:wsp>
                      <pic:pic xmlns:pic="http://schemas.openxmlformats.org/drawingml/2006/picture">
                        <pic:nvPicPr>
                          <pic:cNvPr id="28"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613" y="2138"/>
                            <a:ext cx="7722" cy="40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15B0FDCA" id="Grupo 26" o:spid="_x0000_s1031" style="position:absolute;left:0;text-align:left;margin-left:-33.15pt;margin-top:-14.15pt;width:502.7pt;height:27pt;z-index:251665408" coordorigin="1281,2034" coordsize="10054,5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">
                <v:shape id="_x0000_s1032" type="#_x0000_t202" style="position:absolute;left:1281;top:2034;width:2682;height: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" filled="f" stroked="f">
                  <v:textbox>
                    <w:txbxContent>
                      <w:p w14:paraId="022BBAF0" w14:textId="77777777" w:rsidR="00AB2DF6" w:rsidRPr="00A32AB9" w:rsidRDefault="00AB2DF6" w:rsidP="00A32AB9">
                        <w:pPr>
                          <w:pStyle w:val="Ttulo1"/>
                        </w:pPr>
                        <w:bookmarkStart w:id="5" w:name="_Toc46999614"/>
                        <w:bookmarkStart w:id="6" w:name="_Toc51942771"/>
                        <w:bookmarkStart w:id="7" w:name="_Toc139821635"/>
                        <w:r w:rsidRPr="00A32AB9">
                          <w:t>Introducción</w:t>
                        </w:r>
                        <w:bookmarkEnd w:id="5"/>
                        <w:bookmarkEnd w:id="6"/>
                        <w:bookmarkEnd w:id="7"/>
                      </w:p>
                    </w:txbxContent>
                  </v:textbox>
                </v:shape>
                <v:shape id="Imagen 6252" o:spid="_x0000_s1033" type="#_x0000_t75" style="position:absolute;left:3613;top:2138;width:7722;height:40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">
                  <v:imagedata r:id="rId11" o:title="UPOLI_identidad" cropbottom="64420f" cropright="31396f"/>
                  <o:lock v:ext="edit" aspectratio="f"/>
                </v:shape>
              </v:group>
            </w:pict>
          </mc:Fallback>
        </mc:AlternateContent>
      </w:r>
    </w:p>
    <w:p w14:paraId="53D112A9" w14:textId="77777777" w:rsidR="009439F4" w:rsidRPr="009439F4" w:rsidRDefault="009439F4" w:rsidP="009439F4">
      <w:pPr>
        <w:contextualSpacing/>
        <w:rPr>
          <w:bCs/>
        </w:rPr>
      </w:pPr>
      <w:r w:rsidRPr="009439F4">
        <w:rPr>
          <w:bCs/>
        </w:rPr>
        <w:t>En el vasto mundo de la electrónica, los conceptos fundamentales constituyen los cimientos sobre los cuales se erige la comprensión y la creación de sistemas electrónicos cada vez más complejos y sofisticados. En esta travesía hacia el conocimiento, resulta imperativo familiarizarse con herramientas y técnicas esenciales que permiten a los aspirantes a ingenieros y entusiastas de la electrónica dar sus primeros pasos con confianza y destreza.</w:t>
      </w:r>
    </w:p>
    <w:p w14:paraId="16C5B85C" w14:textId="77777777" w:rsidR="009439F4" w:rsidRPr="009439F4" w:rsidRDefault="009439F4" w:rsidP="009439F4">
      <w:pPr>
        <w:contextualSpacing/>
        <w:rPr>
          <w:bCs/>
        </w:rPr>
      </w:pPr>
    </w:p>
    <w:p w14:paraId="3A3E6888" w14:textId="77777777" w:rsidR="009439F4" w:rsidRPr="009439F4" w:rsidRDefault="009439F4" w:rsidP="009439F4">
      <w:pPr>
        <w:contextualSpacing/>
        <w:rPr>
          <w:bCs/>
        </w:rPr>
      </w:pPr>
      <w:r w:rsidRPr="009439F4">
        <w:rPr>
          <w:bCs/>
        </w:rPr>
        <w:t xml:space="preserve">La presente exploración nos llevará a tres elementos cruciales en el estudio de la electrónica: los </w:t>
      </w:r>
      <w:proofErr w:type="spellStart"/>
      <w:r w:rsidRPr="009439F4">
        <w:rPr>
          <w:bCs/>
        </w:rPr>
        <w:t>protoboards</w:t>
      </w:r>
      <w:proofErr w:type="spellEnd"/>
      <w:r w:rsidRPr="009439F4">
        <w:rPr>
          <w:bCs/>
        </w:rPr>
        <w:t>, los multímetros y las primeras prácticas de circuitos. Estos componentes, lejos de ser meras piezas en un rompecabezas, representan las bases para experimentar, comprender y desarrollar circuitos eléctricos y electrónicos en su máxima expresión.</w:t>
      </w:r>
    </w:p>
    <w:p w14:paraId="073CEB59" w14:textId="77777777" w:rsidR="009439F4" w:rsidRPr="009439F4" w:rsidRDefault="009439F4" w:rsidP="009439F4">
      <w:pPr>
        <w:contextualSpacing/>
        <w:rPr>
          <w:bCs/>
        </w:rPr>
      </w:pPr>
    </w:p>
    <w:p w14:paraId="471D62D0" w14:textId="77777777" w:rsidR="009439F4" w:rsidRPr="009439F4" w:rsidRDefault="009439F4" w:rsidP="009439F4">
      <w:pPr>
        <w:contextualSpacing/>
        <w:rPr>
          <w:bCs/>
        </w:rPr>
      </w:pPr>
      <w:r w:rsidRPr="009439F4">
        <w:rPr>
          <w:bCs/>
        </w:rPr>
        <w:t xml:space="preserve">La </w:t>
      </w:r>
      <w:proofErr w:type="spellStart"/>
      <w:r w:rsidRPr="009439F4">
        <w:rPr>
          <w:bCs/>
        </w:rPr>
        <w:t>protoboard</w:t>
      </w:r>
      <w:proofErr w:type="spellEnd"/>
      <w:r w:rsidRPr="009439F4">
        <w:rPr>
          <w:bCs/>
        </w:rPr>
        <w:t xml:space="preserve">, un lienzo en blanco para el ingenio </w:t>
      </w:r>
      <w:proofErr w:type="gramStart"/>
      <w:r w:rsidRPr="009439F4">
        <w:rPr>
          <w:bCs/>
        </w:rPr>
        <w:t>creativo,</w:t>
      </w:r>
      <w:proofErr w:type="gramEnd"/>
      <w:r w:rsidRPr="009439F4">
        <w:rPr>
          <w:bCs/>
        </w:rPr>
        <w:t xml:space="preserve"> permite la conexión de componentes electrónicos de manera temporal y sin soldadura. Es en este espacio donde los conceptos abstractos se transforman en conexiones tangibles, donde las ideas cobran vida a través de la construcción de circuitos funcionales. A medida que nos adentramos en el intrincado mundo de los prototipos electrónicos, nos encontramos frente a la posibilidad de diseñar y modificar circuitos con agilidad y precisión, brindando un terreno fértil para la experimentación y el aprendizaje.</w:t>
      </w:r>
    </w:p>
    <w:p w14:paraId="4D64A937" w14:textId="77777777" w:rsidR="009439F4" w:rsidRPr="009439F4" w:rsidRDefault="009439F4" w:rsidP="009439F4">
      <w:pPr>
        <w:contextualSpacing/>
        <w:rPr>
          <w:bCs/>
        </w:rPr>
      </w:pPr>
    </w:p>
    <w:p w14:paraId="29BC9326" w14:textId="77777777" w:rsidR="009439F4" w:rsidRPr="009439F4" w:rsidRDefault="009439F4" w:rsidP="009439F4">
      <w:pPr>
        <w:contextualSpacing/>
        <w:rPr>
          <w:bCs/>
        </w:rPr>
      </w:pPr>
      <w:r w:rsidRPr="009439F4">
        <w:rPr>
          <w:bCs/>
        </w:rPr>
        <w:t xml:space="preserve">Junto a la </w:t>
      </w:r>
      <w:proofErr w:type="spellStart"/>
      <w:r w:rsidRPr="009439F4">
        <w:rPr>
          <w:bCs/>
        </w:rPr>
        <w:t>protoboard</w:t>
      </w:r>
      <w:proofErr w:type="spellEnd"/>
      <w:r w:rsidRPr="009439F4">
        <w:rPr>
          <w:bCs/>
        </w:rPr>
        <w:t>, el multímetro emerge como un aliado insustituible en el proceso de exploración electrónica. Este instrumento de medición multifuncional no solo ofrece lecturas de voltaje, corriente y resistencia, sino que también desentraña los secretos ocultos en los circuitos al proporcionar información crucial sobre su comportamiento y funcionamiento. A través de su uso, los principiantes adquieren una apreciación profunda por la importancia de las mediciones precisas y la interpretación adecuada de los resultados obtenidos.</w:t>
      </w:r>
    </w:p>
    <w:p w14:paraId="4265EF6C" w14:textId="77777777" w:rsidR="009439F4" w:rsidRPr="009439F4" w:rsidRDefault="009439F4" w:rsidP="009439F4">
      <w:pPr>
        <w:contextualSpacing/>
        <w:rPr>
          <w:bCs/>
        </w:rPr>
      </w:pPr>
    </w:p>
    <w:p w14:paraId="5B9EDB2C" w14:textId="77777777" w:rsidR="009439F4" w:rsidRPr="009439F4" w:rsidRDefault="009439F4" w:rsidP="009439F4">
      <w:pPr>
        <w:contextualSpacing/>
        <w:rPr>
          <w:bCs/>
        </w:rPr>
      </w:pPr>
      <w:r w:rsidRPr="009439F4">
        <w:rPr>
          <w:bCs/>
        </w:rPr>
        <w:lastRenderedPageBreak/>
        <w:t>La adquisición de conocimientos teóricos y herramientas técnicas no es suficiente sin la aplicación práctica que consolida y refuerza la comprensión. Las primeras prácticas de circuitos marcan el paso inicial en el proceso de creación y resolución de problemas electrónicos. Con cada circuito ensamblado, cada componente conectado, el camino hacia la maestría se despeja gradualmente. Desde las simples configuraciones hasta las más intrincadas, cada ejercicio trae consigo la oportunidad de aprender de los errores y celebrar los éxitos, cultivando así la confianza necesaria para abordar desafíos más complejos en el futuro.</w:t>
      </w:r>
    </w:p>
    <w:p w14:paraId="784B181F" w14:textId="77777777" w:rsidR="009439F4" w:rsidRPr="009439F4" w:rsidRDefault="009439F4" w:rsidP="009439F4">
      <w:pPr>
        <w:contextualSpacing/>
        <w:rPr>
          <w:bCs/>
        </w:rPr>
      </w:pPr>
    </w:p>
    <w:p w14:paraId="2E90A061" w14:textId="73E9681A" w:rsidR="00B0609B" w:rsidRPr="00A76AA1" w:rsidRDefault="009439F4" w:rsidP="009439F4">
      <w:pPr>
        <w:contextualSpacing/>
        <w:rPr>
          <w:bCs/>
        </w:rPr>
      </w:pPr>
      <w:r w:rsidRPr="009439F4">
        <w:rPr>
          <w:bCs/>
        </w:rPr>
        <w:t xml:space="preserve">En resumen, el viaje que emprendemos a través de los conceptos de </w:t>
      </w:r>
      <w:proofErr w:type="spellStart"/>
      <w:r w:rsidRPr="009439F4">
        <w:rPr>
          <w:bCs/>
        </w:rPr>
        <w:t>protoboards</w:t>
      </w:r>
      <w:proofErr w:type="spellEnd"/>
      <w:r w:rsidRPr="009439F4">
        <w:rPr>
          <w:bCs/>
        </w:rPr>
        <w:t>, multímetros y las primeras prácticas de circuitos es, en esencia, un viaje hacia la exploración, el entendimiento y la transformación de la teoría en realidad palpable. Al abrazar estos elementos con una mentalidad académica y motivadora, estamos preparados para construir las bases sólidas sobre las cuales construiremos una comprensión profunda de la electrónica y nos aventuraremos hacia la creación de innovaciones que darán forma al mundo tecnológico por venir.</w:t>
      </w:r>
    </w:p>
    <w:p w14:paraId="7D657D61" w14:textId="77777777" w:rsidR="00AB2DF6" w:rsidRPr="00A76AA1" w:rsidRDefault="00AB2DF6" w:rsidP="00A76AA1">
      <w:pPr>
        <w:contextualSpacing/>
        <w:rPr>
          <w:bCs/>
        </w:rPr>
      </w:pPr>
    </w:p>
    <w:p w14:paraId="3987F1C4" w14:textId="77777777" w:rsidR="00AB2DF6" w:rsidRPr="002117E6" w:rsidRDefault="00AB2DF6" w:rsidP="00A76AA1">
      <w:pPr>
        <w:contextualSpacing/>
        <w:rPr>
          <w:bCs/>
        </w:rPr>
      </w:pPr>
    </w:p>
    <w:p w14:paraId="2F52CC0A" w14:textId="77777777" w:rsidR="00AB2DF6" w:rsidRPr="002117E6" w:rsidRDefault="00AB2DF6" w:rsidP="00A76AA1">
      <w:pPr>
        <w:contextualSpacing/>
        <w:rPr>
          <w:bCs/>
        </w:rPr>
      </w:pPr>
    </w:p>
    <w:p w14:paraId="166A5B53" w14:textId="77777777" w:rsidR="00AB2DF6" w:rsidRDefault="00AB2DF6" w:rsidP="00A76AA1">
      <w:pPr>
        <w:contextualSpacing/>
        <w:rPr>
          <w:bCs/>
        </w:rPr>
      </w:pPr>
    </w:p>
    <w:p w14:paraId="194A1137" w14:textId="77777777" w:rsidR="001C5400" w:rsidRDefault="001C5400" w:rsidP="00A76AA1">
      <w:pPr>
        <w:contextualSpacing/>
        <w:rPr>
          <w:bCs/>
        </w:rPr>
      </w:pPr>
    </w:p>
    <w:p w14:paraId="480BAAF7" w14:textId="77777777" w:rsidR="001C5400" w:rsidRDefault="001C5400" w:rsidP="00A76AA1">
      <w:pPr>
        <w:contextualSpacing/>
        <w:rPr>
          <w:bCs/>
        </w:rPr>
      </w:pPr>
    </w:p>
    <w:p w14:paraId="68DA9D23" w14:textId="77777777" w:rsidR="001C5400" w:rsidRDefault="001C5400" w:rsidP="00A76AA1">
      <w:pPr>
        <w:contextualSpacing/>
        <w:rPr>
          <w:bCs/>
        </w:rPr>
      </w:pPr>
    </w:p>
    <w:p w14:paraId="002606FC" w14:textId="77777777" w:rsidR="001C5400" w:rsidRDefault="001C5400" w:rsidP="00A76AA1">
      <w:pPr>
        <w:contextualSpacing/>
        <w:rPr>
          <w:bCs/>
        </w:rPr>
      </w:pPr>
    </w:p>
    <w:p w14:paraId="24138BD4" w14:textId="77777777" w:rsidR="001C5400" w:rsidRDefault="001C5400" w:rsidP="00A76AA1">
      <w:pPr>
        <w:contextualSpacing/>
        <w:rPr>
          <w:bCs/>
        </w:rPr>
      </w:pPr>
    </w:p>
    <w:p w14:paraId="0ED9D73A" w14:textId="77777777" w:rsidR="001C5400" w:rsidRDefault="001C5400" w:rsidP="00A76AA1">
      <w:pPr>
        <w:contextualSpacing/>
        <w:rPr>
          <w:bCs/>
        </w:rPr>
      </w:pPr>
    </w:p>
    <w:p w14:paraId="053347A5" w14:textId="77777777" w:rsidR="001C5400" w:rsidRDefault="001C5400" w:rsidP="00A76AA1">
      <w:pPr>
        <w:contextualSpacing/>
        <w:rPr>
          <w:bCs/>
        </w:rPr>
      </w:pPr>
    </w:p>
    <w:p w14:paraId="721235B3" w14:textId="77777777" w:rsidR="001C5400" w:rsidRDefault="001C5400" w:rsidP="00A76AA1">
      <w:pPr>
        <w:contextualSpacing/>
        <w:rPr>
          <w:bCs/>
        </w:rPr>
      </w:pPr>
    </w:p>
    <w:p w14:paraId="6E7CCAE8" w14:textId="77777777" w:rsidR="001C5400" w:rsidRDefault="001C5400" w:rsidP="00A76AA1">
      <w:pPr>
        <w:contextualSpacing/>
        <w:rPr>
          <w:bCs/>
        </w:rPr>
      </w:pPr>
    </w:p>
    <w:p w14:paraId="24DD0C5A" w14:textId="77777777" w:rsidR="001C5400" w:rsidRPr="002117E6" w:rsidRDefault="001C5400" w:rsidP="00A76AA1">
      <w:pPr>
        <w:contextualSpacing/>
        <w:rPr>
          <w:bCs/>
        </w:rPr>
      </w:pPr>
    </w:p>
    <w:p w14:paraId="71B9B832" w14:textId="61E840D4" w:rsidR="002117E6" w:rsidRDefault="00212908" w:rsidP="001C5400">
      <w:pPr>
        <w:tabs>
          <w:tab w:val="left" w:pos="3075"/>
        </w:tabs>
        <w:contextualSpacing/>
      </w:pPr>
      <w:r>
        <w:rPr>
          <w:noProof/>
          <w:lang w:eastAsia="es-NI"/>
        </w:rPr>
        <w:lastRenderedPageBreak/>
        <mc:AlternateContent>
          <mc:Choice Requires="wpg">
            <w:drawing>
              <wp:anchor distT="0" distB="0" distL="114300" distR="114300" simplePos="0" relativeHeight="251666432" behindDoc="0" locked="0" layoutInCell="1" allowOverlap="1" wp14:anchorId="51539B57" wp14:editId="14D8C1F0">
                <wp:simplePos x="0" y="0"/>
                <wp:positionH relativeFrom="column">
                  <wp:posOffset>-302895</wp:posOffset>
                </wp:positionH>
                <wp:positionV relativeFrom="paragraph">
                  <wp:posOffset>-157856</wp:posOffset>
                </wp:positionV>
                <wp:extent cx="6384290" cy="342265"/>
                <wp:effectExtent l="0" t="0" r="0" b="635"/>
                <wp:wrapNone/>
                <wp:docPr id="23" name="Grupo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42265"/>
                          <a:chOff x="966" y="5881"/>
                          <a:chExt cx="9846" cy="378"/>
                        </a:xfrm>
                      </wpg:grpSpPr>
                      <wps:wsp>
                        <wps:cNvPr id="24" name="Cuadro de texto 2"/>
                        <wps:cNvSpPr txBox="1">
                          <a:spLocks noChangeArrowheads="1"/>
                        </wps:cNvSpPr>
                        <wps:spPr bwMode="auto">
                          <a:xfrm>
                            <a:off x="966" y="5881"/>
                            <a:ext cx="4872" cy="37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721A88" w14:textId="77777777" w:rsidR="00AB2DF6" w:rsidRPr="00A32AB9" w:rsidRDefault="00AB2DF6" w:rsidP="00A32AB9">
                              <w:pPr>
                                <w:pStyle w:val="Ttulo1"/>
                              </w:pPr>
                              <w:bookmarkStart w:id="8" w:name="_Toc46999615"/>
                              <w:bookmarkStart w:id="9" w:name="_Toc51942772"/>
                              <w:bookmarkStart w:id="10" w:name="_Toc139821636"/>
                              <w:r w:rsidRPr="00A32AB9">
                                <w:t>Desarrollo de Contenidos</w:t>
                              </w:r>
                              <w:bookmarkEnd w:id="8"/>
                              <w:bookmarkEnd w:id="9"/>
                              <w:bookmarkEnd w:id="10"/>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5"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247" y="5943"/>
                            <a:ext cx="5565" cy="31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51539B57" id="Grupo 23" o:spid="_x0000_s1034" style="position:absolute;left:0;text-align:left;margin-left:-23.85pt;margin-top:-12.45pt;width:502.7pt;height:26.95pt;z-index:251666432" coordorigin="966,5881" coordsize="9846,3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9foeQMAABI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">
                <v:shape id="_x0000_s1035" type="#_x0000_t202" style="position:absolute;left:966;top:5881;width:4872;height:3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" filled="f" stroked="f">
                  <v:textbox>
                    <w:txbxContent>
                      <w:p w14:paraId="77721A88" w14:textId="77777777" w:rsidR="00AB2DF6" w:rsidRPr="00A32AB9" w:rsidRDefault="00AB2DF6" w:rsidP="00A32AB9">
                        <w:pPr>
                          <w:pStyle w:val="Ttulo1"/>
                        </w:pPr>
                        <w:bookmarkStart w:id="11" w:name="_Toc46999615"/>
                        <w:bookmarkStart w:id="12" w:name="_Toc51942772"/>
                        <w:bookmarkStart w:id="13" w:name="_Toc139821636"/>
                        <w:r w:rsidRPr="00A32AB9">
                          <w:t>Desarrollo de Contenidos</w:t>
                        </w:r>
                        <w:bookmarkEnd w:id="11"/>
                        <w:bookmarkEnd w:id="12"/>
                        <w:bookmarkEnd w:id="13"/>
                        <w:r w:rsidRPr="00A32AB9">
                          <w:t xml:space="preserve"> </w:t>
                        </w:r>
                      </w:p>
                    </w:txbxContent>
                  </v:textbox>
                </v:shape>
                <v:shape id="Imagen 6252" o:spid="_x0000_s1036" type="#_x0000_t75" style="position:absolute;left:5247;top:5943;width:5565;height:316;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">
                  <v:imagedata r:id="rId11" o:title="UPOLI_identidad" cropbottom="64420f" cropright="31396f"/>
                  <o:lock v:ext="edit" aspectratio="f"/>
                </v:shape>
              </v:group>
            </w:pict>
          </mc:Fallback>
        </mc:AlternateContent>
      </w:r>
    </w:p>
    <w:p w14:paraId="492D9EC7" w14:textId="1634E868" w:rsidR="00B36EE4" w:rsidRDefault="00B36EE4" w:rsidP="00B36EE4">
      <w:pPr>
        <w:pStyle w:val="Ttulo2"/>
      </w:pPr>
      <w:bookmarkStart w:id="14" w:name="_Toc139821637"/>
      <w:proofErr w:type="spellStart"/>
      <w:r>
        <w:t>Protoboard</w:t>
      </w:r>
      <w:proofErr w:type="spellEnd"/>
      <w:r>
        <w:t>.</w:t>
      </w:r>
      <w:bookmarkEnd w:id="14"/>
    </w:p>
    <w:p w14:paraId="630EE065" w14:textId="0ECBE88B" w:rsidR="009439F4" w:rsidRDefault="00523731" w:rsidP="00727D95">
      <w:r>
        <w:rPr>
          <w:noProof/>
        </w:rPr>
        <w:drawing>
          <wp:anchor distT="0" distB="0" distL="114300" distR="114300" simplePos="0" relativeHeight="251669504" behindDoc="1" locked="0" layoutInCell="1" allowOverlap="1" wp14:anchorId="005712F1" wp14:editId="0696F1C8">
            <wp:simplePos x="0" y="0"/>
            <wp:positionH relativeFrom="column">
              <wp:posOffset>-3810</wp:posOffset>
            </wp:positionH>
            <wp:positionV relativeFrom="paragraph">
              <wp:posOffset>248285</wp:posOffset>
            </wp:positionV>
            <wp:extent cx="3133725" cy="2313305"/>
            <wp:effectExtent l="0" t="0" r="9525" b="0"/>
            <wp:wrapTight wrapText="bothSides">
              <wp:wrapPolygon edited="0">
                <wp:start x="0" y="0"/>
                <wp:lineTo x="0" y="21345"/>
                <wp:lineTo x="21534" y="21345"/>
                <wp:lineTo x="21534" y="0"/>
                <wp:lineTo x="0" y="0"/>
              </wp:wrapPolygon>
            </wp:wrapTight>
            <wp:docPr id="14796239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a:extLst>
                        <a:ext uri="{28A0092B-C50C-407E-A947-70E740481C1C}">
                          <a14:useLocalDpi xmlns:a14="http://schemas.microsoft.com/office/drawing/2010/main" val="0"/>
                        </a:ext>
                      </a:extLst>
                    </a:blip>
                    <a:srcRect l="9600" t="15179" r="7657" b="8082"/>
                    <a:stretch/>
                  </pic:blipFill>
                  <pic:spPr bwMode="auto">
                    <a:xfrm>
                      <a:off x="0" y="0"/>
                      <a:ext cx="3133725" cy="23133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727D95">
        <w:t xml:space="preserve">La </w:t>
      </w:r>
      <w:proofErr w:type="spellStart"/>
      <w:r w:rsidR="00727D95" w:rsidRPr="00440646">
        <w:rPr>
          <w:b/>
          <w:bCs/>
        </w:rPr>
        <w:t>protoboard</w:t>
      </w:r>
      <w:proofErr w:type="spellEnd"/>
      <w:r w:rsidR="00727D95" w:rsidRPr="00440646">
        <w:rPr>
          <w:b/>
          <w:bCs/>
        </w:rPr>
        <w:t xml:space="preserve"> es una placa de pruebas para electrónica que contiene numerosos orificios en los que es posible insertar cables y otros elementos electrónicos para montar circuitos provisionales</w:t>
      </w:r>
      <w:r w:rsidR="00727D95">
        <w:t>.  La ventaja de este dispositivo es que no requiere soldar sus componentes para tener un circuito operativo.</w:t>
      </w:r>
    </w:p>
    <w:p w14:paraId="5B997750" w14:textId="5FD775C0" w:rsidR="00727D95" w:rsidRDefault="00727D95" w:rsidP="00727D95"/>
    <w:p w14:paraId="1307157E" w14:textId="77777777" w:rsidR="00AC59A2" w:rsidRDefault="00AC59A2" w:rsidP="00AC59A2">
      <w:r>
        <w:t xml:space="preserve">Los orificios se encuentran conectados por bajo a través de pequeñas láminas metálicas que siguen un patrón determinado: </w:t>
      </w:r>
    </w:p>
    <w:p w14:paraId="11D02F49" w14:textId="72263322" w:rsidR="00AC59A2" w:rsidRDefault="00AC59A2" w:rsidP="00AC59A2">
      <w:pPr>
        <w:pStyle w:val="Prrafodelista"/>
        <w:numPr>
          <w:ilvl w:val="0"/>
          <w:numId w:val="1"/>
        </w:numPr>
      </w:pPr>
      <w:r>
        <w:t xml:space="preserve">Los orificios ubicados en una misma fila se encuentran unidos entre sí. </w:t>
      </w:r>
    </w:p>
    <w:p w14:paraId="7AB2B2F2" w14:textId="075C11DE" w:rsidR="00AC59A2" w:rsidRDefault="00AC59A2" w:rsidP="00AC59A2">
      <w:pPr>
        <w:pStyle w:val="Prrafodelista"/>
        <w:numPr>
          <w:ilvl w:val="0"/>
          <w:numId w:val="1"/>
        </w:numPr>
      </w:pPr>
      <w:r>
        <w:t xml:space="preserve">Los que están en filas diferentes no tienen conductividad entre </w:t>
      </w:r>
      <w:proofErr w:type="spellStart"/>
      <w:r>
        <w:t>si</w:t>
      </w:r>
      <w:proofErr w:type="spellEnd"/>
      <w:r>
        <w:t>.</w:t>
      </w:r>
    </w:p>
    <w:p w14:paraId="62F2600F" w14:textId="77777777" w:rsidR="00AC59A2" w:rsidRDefault="00AC59A2" w:rsidP="00AC59A2"/>
    <w:p w14:paraId="70B61BA1" w14:textId="447C8507" w:rsidR="00AC59A2" w:rsidRDefault="00AC59A2" w:rsidP="00AC59A2">
      <w:r>
        <w:t xml:space="preserve">Un </w:t>
      </w:r>
      <w:proofErr w:type="spellStart"/>
      <w:r>
        <w:t>breadboard</w:t>
      </w:r>
      <w:proofErr w:type="spellEnd"/>
      <w:r>
        <w:t>, como también se le conoce, es ideal para analizar el diseño de un circuito determinado, sin que tengas que soldar sus componentes.</w:t>
      </w:r>
      <w:r w:rsidR="006B10FA">
        <w:t xml:space="preserve"> </w:t>
      </w:r>
      <w:r>
        <w:t xml:space="preserve">La intención es crear o modificar circuitos con la mayor rapidez y fluidez posibles. </w:t>
      </w:r>
    </w:p>
    <w:p w14:paraId="6D36284C" w14:textId="77777777" w:rsidR="006B10FA" w:rsidRDefault="006B10FA" w:rsidP="00AC59A2"/>
    <w:p w14:paraId="0B881D79" w14:textId="78083069" w:rsidR="00523731" w:rsidRDefault="00AC59A2" w:rsidP="00AC59A2">
      <w:r>
        <w:t xml:space="preserve">Es fundamental para llevar a cabo experimentos. Si el circuito funciona entonces se monta el circuito de forma definitiva. </w:t>
      </w:r>
      <w:proofErr w:type="gramStart"/>
      <w:r>
        <w:t>Si</w:t>
      </w:r>
      <w:proofErr w:type="gramEnd"/>
      <w:r>
        <w:t xml:space="preserve"> por el contrario, el circuito no funciona lo más recomendable es hacer una revisión exhaustiva, hallar el fallo y corregirlo. Es posible que se necesiten usar otros elementos de laboratorio como son el Osciloscopio</w:t>
      </w:r>
      <w:r w:rsidR="005716CC">
        <w:t>.</w:t>
      </w:r>
    </w:p>
    <w:p w14:paraId="25D0EB64" w14:textId="29DC984F" w:rsidR="00727D95" w:rsidRDefault="00727D95" w:rsidP="00727D95"/>
    <w:p w14:paraId="30AB9E87" w14:textId="77777777" w:rsidR="006B10FA" w:rsidRDefault="006B10FA" w:rsidP="00727D95"/>
    <w:p w14:paraId="771FCF5E" w14:textId="77777777" w:rsidR="007E4BC1" w:rsidRPr="007E4BC1" w:rsidRDefault="007E4BC1" w:rsidP="007E4BC1">
      <w:pPr>
        <w:rPr>
          <w:b/>
          <w:bCs/>
        </w:rPr>
      </w:pPr>
      <w:r w:rsidRPr="007E4BC1">
        <w:rPr>
          <w:b/>
          <w:bCs/>
        </w:rPr>
        <w:lastRenderedPageBreak/>
        <w:t xml:space="preserve">Partes de un </w:t>
      </w:r>
      <w:proofErr w:type="spellStart"/>
      <w:r w:rsidRPr="007E4BC1">
        <w:rPr>
          <w:b/>
          <w:bCs/>
        </w:rPr>
        <w:t>protoboard</w:t>
      </w:r>
      <w:proofErr w:type="spellEnd"/>
      <w:r w:rsidRPr="007E4BC1">
        <w:rPr>
          <w:b/>
          <w:bCs/>
        </w:rPr>
        <w:t>/</w:t>
      </w:r>
      <w:proofErr w:type="spellStart"/>
      <w:r w:rsidRPr="007E4BC1">
        <w:rPr>
          <w:b/>
          <w:bCs/>
        </w:rPr>
        <w:t>breadboard</w:t>
      </w:r>
      <w:proofErr w:type="spellEnd"/>
    </w:p>
    <w:p w14:paraId="6A52FDDC" w14:textId="3BAAF591" w:rsidR="007E4BC1" w:rsidRDefault="007E4BC1" w:rsidP="007E4BC1">
      <w:r>
        <w:t>Se encuentra constituido por tres partes esenciales:</w:t>
      </w:r>
    </w:p>
    <w:p w14:paraId="4D19A1BE" w14:textId="7ECD8C43" w:rsidR="007E4BC1" w:rsidRDefault="007E4BC1" w:rsidP="007E4BC1">
      <w:pPr>
        <w:pStyle w:val="Prrafodelista"/>
        <w:numPr>
          <w:ilvl w:val="0"/>
          <w:numId w:val="2"/>
        </w:numPr>
      </w:pPr>
      <w:r w:rsidRPr="007E4BC1">
        <w:rPr>
          <w:u w:val="single"/>
        </w:rPr>
        <w:t>Canal central</w:t>
      </w:r>
      <w:r>
        <w:t xml:space="preserve">: está ubicado en </w:t>
      </w:r>
      <w:r w:rsidR="007F7DA8">
        <w:t>medio</w:t>
      </w:r>
      <w:r>
        <w:t xml:space="preserve"> del tablero y es justo donde van conectados los circuitos integrados para lograr el aislamiento de los pines de los dos lados.</w:t>
      </w:r>
    </w:p>
    <w:p w14:paraId="6B5EC658" w14:textId="77777777" w:rsidR="007E4BC1" w:rsidRDefault="007E4BC1" w:rsidP="007E4BC1">
      <w:pPr>
        <w:pStyle w:val="Prrafodelista"/>
        <w:numPr>
          <w:ilvl w:val="0"/>
          <w:numId w:val="2"/>
        </w:numPr>
      </w:pPr>
      <w:r w:rsidRPr="007E4BC1">
        <w:rPr>
          <w:u w:val="single"/>
        </w:rPr>
        <w:t>Buses</w:t>
      </w:r>
      <w:r>
        <w:t xml:space="preserve">: localizados a los lados de la </w:t>
      </w:r>
      <w:proofErr w:type="spellStart"/>
      <w:r>
        <w:t>protoboard</w:t>
      </w:r>
      <w:proofErr w:type="spellEnd"/>
      <w:r>
        <w:t xml:space="preserve">, están identificados por franjas de color negro o azul que indican el bus de tierra; pero también, por franjas rojas que denotan el bus de voltaje positivo. Es justamente donde se encuentran los orificios del </w:t>
      </w:r>
      <w:proofErr w:type="spellStart"/>
      <w:r>
        <w:t>protoboard</w:t>
      </w:r>
      <w:proofErr w:type="spellEnd"/>
      <w:r>
        <w:t xml:space="preserve"> y como ya se ha hecho referencia, están separadas en filas conectadas entre sí. Las filas se ven reflejadas por números, mientras que las columnas por letras.</w:t>
      </w:r>
    </w:p>
    <w:p w14:paraId="2DEC1362" w14:textId="77777777" w:rsidR="007E4BC1" w:rsidRDefault="007E4BC1" w:rsidP="007E4BC1"/>
    <w:p w14:paraId="54B0625A" w14:textId="77777777" w:rsidR="007E4BC1" w:rsidRPr="007E4BC1" w:rsidRDefault="007E4BC1" w:rsidP="007E4BC1">
      <w:pPr>
        <w:rPr>
          <w:b/>
          <w:bCs/>
        </w:rPr>
      </w:pPr>
      <w:r w:rsidRPr="007E4BC1">
        <w:rPr>
          <w:b/>
          <w:bCs/>
        </w:rPr>
        <w:t xml:space="preserve">Tipos de </w:t>
      </w:r>
      <w:proofErr w:type="spellStart"/>
      <w:r w:rsidRPr="007E4BC1">
        <w:rPr>
          <w:b/>
          <w:bCs/>
        </w:rPr>
        <w:t>protoboard</w:t>
      </w:r>
      <w:proofErr w:type="spellEnd"/>
    </w:p>
    <w:p w14:paraId="0DBA090A" w14:textId="77777777" w:rsidR="007E4BC1" w:rsidRDefault="007E4BC1" w:rsidP="007E4BC1">
      <w:r>
        <w:t xml:space="preserve">Por lo general, existen dos tipos de </w:t>
      </w:r>
      <w:proofErr w:type="spellStart"/>
      <w:r>
        <w:t>protoboard</w:t>
      </w:r>
      <w:proofErr w:type="spellEnd"/>
      <w:r>
        <w:t xml:space="preserve">, cada uno con sus respectivas características y ventajas </w:t>
      </w:r>
      <w:proofErr w:type="spellStart"/>
      <w:proofErr w:type="gramStart"/>
      <w:r>
        <w:t>comparativas.Perfboard</w:t>
      </w:r>
      <w:proofErr w:type="spellEnd"/>
      <w:proofErr w:type="gramEnd"/>
      <w:r>
        <w:t>: Se trata de una placa perforada que se caracteriza principalmente porque sus huecos contienen material conductor de cobre, aunque no comunican entre sí. Sus componentes deben estar soldados a la placa, pero además tiene como particularidad el hecho de que las interconexiones se llevan a cabo por medio de cables o soldadura.</w:t>
      </w:r>
    </w:p>
    <w:p w14:paraId="34F97F27" w14:textId="3B839630" w:rsidR="007E4BC1" w:rsidRDefault="007E4BC1" w:rsidP="007E4BC1"/>
    <w:p w14:paraId="15AE2F6D" w14:textId="0676810A" w:rsidR="009439F4" w:rsidRDefault="00A46375" w:rsidP="009439F4">
      <w:r>
        <w:rPr>
          <w:noProof/>
        </w:rPr>
        <w:drawing>
          <wp:anchor distT="0" distB="0" distL="114300" distR="114300" simplePos="0" relativeHeight="251670528" behindDoc="1" locked="0" layoutInCell="1" allowOverlap="1" wp14:anchorId="35F6DD2A" wp14:editId="4C5A3BB9">
            <wp:simplePos x="0" y="0"/>
            <wp:positionH relativeFrom="column">
              <wp:posOffset>2882265</wp:posOffset>
            </wp:positionH>
            <wp:positionV relativeFrom="paragraph">
              <wp:posOffset>43815</wp:posOffset>
            </wp:positionV>
            <wp:extent cx="2783840" cy="2105025"/>
            <wp:effectExtent l="0" t="0" r="0" b="9525"/>
            <wp:wrapTight wrapText="bothSides">
              <wp:wrapPolygon edited="0">
                <wp:start x="0" y="0"/>
                <wp:lineTo x="0" y="21502"/>
                <wp:lineTo x="21432" y="21502"/>
                <wp:lineTo x="21432" y="0"/>
                <wp:lineTo x="0" y="0"/>
              </wp:wrapPolygon>
            </wp:wrapTight>
            <wp:docPr id="124164966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3764" t="3760" r="5907" b="7241"/>
                    <a:stretch/>
                  </pic:blipFill>
                  <pic:spPr bwMode="auto">
                    <a:xfrm>
                      <a:off x="0" y="0"/>
                      <a:ext cx="2783840" cy="21050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7E4BC1" w:rsidRPr="007E4BC1">
        <w:rPr>
          <w:u w:val="single"/>
        </w:rPr>
        <w:t>PerfBoard</w:t>
      </w:r>
      <w:proofErr w:type="spellEnd"/>
      <w:r w:rsidR="007171B2" w:rsidRPr="007171B2">
        <w:t xml:space="preserve">: </w:t>
      </w:r>
      <w:r w:rsidR="007E4BC1">
        <w:t xml:space="preserve">Una </w:t>
      </w:r>
      <w:proofErr w:type="spellStart"/>
      <w:r w:rsidR="007E4BC1">
        <w:t>Perf</w:t>
      </w:r>
      <w:proofErr w:type="spellEnd"/>
      <w:r w:rsidR="007E4BC1">
        <w:t xml:space="preserve"> </w:t>
      </w:r>
      <w:proofErr w:type="spellStart"/>
      <w:r w:rsidR="007E4BC1">
        <w:t>Board</w:t>
      </w:r>
      <w:proofErr w:type="spellEnd"/>
      <w:r w:rsidR="007E4BC1">
        <w:t xml:space="preserve"> es una tabla o placa con orificios localizados en forma de línea, siguiendo un patrón. </w:t>
      </w:r>
      <w:r w:rsidR="007171B2">
        <w:t xml:space="preserve"> </w:t>
      </w:r>
      <w:r w:rsidR="007E4BC1">
        <w:t xml:space="preserve">Este tipo de </w:t>
      </w:r>
      <w:proofErr w:type="spellStart"/>
      <w:r w:rsidR="007E4BC1">
        <w:t>protoboard</w:t>
      </w:r>
      <w:proofErr w:type="spellEnd"/>
      <w:r w:rsidR="007E4BC1">
        <w:t xml:space="preserve"> tiene como característica esencial que sus agujeros están rodeados por una serie de materiales conductores para mejorar la conexión; el más utilizado suele ser el cobre.</w:t>
      </w:r>
      <w:r w:rsidR="00E0595A">
        <w:t xml:space="preserve"> </w:t>
      </w:r>
      <w:r w:rsidRPr="00A46375">
        <w:t xml:space="preserve">Las interconexiones en la </w:t>
      </w:r>
      <w:proofErr w:type="spellStart"/>
      <w:r w:rsidRPr="00A46375">
        <w:t>PerfBoard</w:t>
      </w:r>
      <w:proofErr w:type="spellEnd"/>
      <w:r w:rsidRPr="00A46375">
        <w:t xml:space="preserve"> se consiguen mediante soldaduras y cables.</w:t>
      </w:r>
    </w:p>
    <w:p w14:paraId="14D07ED7" w14:textId="0C0C45B7" w:rsidR="00E0595A" w:rsidRDefault="00E0595A" w:rsidP="00E0595A">
      <w:proofErr w:type="spellStart"/>
      <w:r w:rsidRPr="0007222B">
        <w:rPr>
          <w:u w:val="single"/>
        </w:rPr>
        <w:lastRenderedPageBreak/>
        <w:t>Stripboard</w:t>
      </w:r>
      <w:proofErr w:type="spellEnd"/>
      <w:r>
        <w:t xml:space="preserve">: Es un tipo de </w:t>
      </w:r>
      <w:proofErr w:type="spellStart"/>
      <w:r>
        <w:t>Protoboard</w:t>
      </w:r>
      <w:proofErr w:type="spellEnd"/>
      <w:r>
        <w:t xml:space="preserve"> caracterizada por tener agujeros de 2.54 milímetros que cuales se encuentran separados por la misma distancia uno de otros. </w:t>
      </w:r>
    </w:p>
    <w:p w14:paraId="74E8B2D1" w14:textId="08873E3C" w:rsidR="0007222B" w:rsidRDefault="00E0595A" w:rsidP="0007222B">
      <w:r>
        <w:t>En los agujeros se pueden fijar los diversos dispositivos electrónicos y circuitos, siendo muy adaptable por su facilidad de conexión.</w:t>
      </w:r>
      <w:r w:rsidR="0007222B">
        <w:t xml:space="preserve"> Alrededor de los orificios se encuentran tiras de material conductor de cobre. Este tipo de </w:t>
      </w:r>
      <w:proofErr w:type="spellStart"/>
      <w:r w:rsidR="0007222B">
        <w:t>Protoboard</w:t>
      </w:r>
      <w:proofErr w:type="spellEnd"/>
      <w:r w:rsidR="0007222B">
        <w:t xml:space="preserve"> es muy conocida</w:t>
      </w:r>
      <w:r w:rsidR="002A6776">
        <w:t>.</w:t>
      </w:r>
    </w:p>
    <w:p w14:paraId="75113440" w14:textId="3B505601" w:rsidR="0007222B" w:rsidRDefault="00C52748" w:rsidP="0007222B">
      <w:r>
        <w:rPr>
          <w:noProof/>
        </w:rPr>
        <w:drawing>
          <wp:anchor distT="0" distB="0" distL="114300" distR="114300" simplePos="0" relativeHeight="251671552" behindDoc="1" locked="0" layoutInCell="1" allowOverlap="1" wp14:anchorId="400D3755" wp14:editId="647EAA94">
            <wp:simplePos x="0" y="0"/>
            <wp:positionH relativeFrom="column">
              <wp:posOffset>-3810</wp:posOffset>
            </wp:positionH>
            <wp:positionV relativeFrom="paragraph">
              <wp:posOffset>25400</wp:posOffset>
            </wp:positionV>
            <wp:extent cx="2560320" cy="2476500"/>
            <wp:effectExtent l="0" t="0" r="0" b="0"/>
            <wp:wrapTight wrapText="bothSides">
              <wp:wrapPolygon edited="0">
                <wp:start x="0" y="0"/>
                <wp:lineTo x="0" y="21434"/>
                <wp:lineTo x="21375" y="21434"/>
                <wp:lineTo x="21375" y="0"/>
                <wp:lineTo x="0" y="0"/>
              </wp:wrapPolygon>
            </wp:wrapTight>
            <wp:docPr id="26457469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60320" cy="2476500"/>
                    </a:xfrm>
                    <a:prstGeom prst="rect">
                      <a:avLst/>
                    </a:prstGeom>
                    <a:noFill/>
                  </pic:spPr>
                </pic:pic>
              </a:graphicData>
            </a:graphic>
            <wp14:sizeRelH relativeFrom="page">
              <wp14:pctWidth>0</wp14:pctWidth>
            </wp14:sizeRelH>
            <wp14:sizeRelV relativeFrom="page">
              <wp14:pctHeight>0</wp14:pctHeight>
            </wp14:sizeRelV>
          </wp:anchor>
        </w:drawing>
      </w:r>
      <w:r w:rsidR="0007222B">
        <w:t xml:space="preserve">Es posible encontrarla en diversos tamaños, y permite ser soporte de numerosos circuitos y proyectos electrónicos. Algunos modelos conocidos de </w:t>
      </w:r>
      <w:proofErr w:type="spellStart"/>
      <w:r w:rsidR="0007222B">
        <w:t>StripBoards</w:t>
      </w:r>
      <w:proofErr w:type="spellEnd"/>
      <w:r w:rsidR="0007222B">
        <w:t xml:space="preserve"> son los </w:t>
      </w:r>
      <w:proofErr w:type="spellStart"/>
      <w:r w:rsidR="0007222B">
        <w:t>Perf</w:t>
      </w:r>
      <w:proofErr w:type="spellEnd"/>
      <w:r w:rsidR="0007222B">
        <w:t xml:space="preserve">+ y los </w:t>
      </w:r>
      <w:proofErr w:type="spellStart"/>
      <w:r w:rsidR="0007222B">
        <w:t>Tripad</w:t>
      </w:r>
      <w:proofErr w:type="spellEnd"/>
      <w:r w:rsidR="0007222B">
        <w:t>. Asimismo, existen versiones que se adaptan al uso de circuitos integrados</w:t>
      </w:r>
      <w:r w:rsidR="002A6776">
        <w:t xml:space="preserve">. </w:t>
      </w:r>
      <w:r w:rsidR="0007222B">
        <w:t xml:space="preserve">Son similares a los </w:t>
      </w:r>
      <w:proofErr w:type="spellStart"/>
      <w:proofErr w:type="gramStart"/>
      <w:r w:rsidR="0007222B">
        <w:t>Perfboard</w:t>
      </w:r>
      <w:proofErr w:type="spellEnd"/>
      <w:proofErr w:type="gramEnd"/>
      <w:r w:rsidR="0007222B">
        <w:t xml:space="preserve"> pero con una especie de patrón, en el que los agujeros se encuentran interconectados en medio de una fila conformada por material conductor.</w:t>
      </w:r>
    </w:p>
    <w:p w14:paraId="5C317878" w14:textId="77777777" w:rsidR="00B36EE4" w:rsidRDefault="00B36EE4" w:rsidP="00B36EE4"/>
    <w:p w14:paraId="5CBA2688" w14:textId="4014F11B" w:rsidR="000A5FE0" w:rsidRDefault="00213CFD" w:rsidP="00B36EE4">
      <w:r>
        <w:rPr>
          <w:noProof/>
        </w:rPr>
        <w:drawing>
          <wp:anchor distT="0" distB="0" distL="114300" distR="114300" simplePos="0" relativeHeight="251672576" behindDoc="1" locked="0" layoutInCell="1" allowOverlap="1" wp14:anchorId="0FDE0D69" wp14:editId="7CD0F707">
            <wp:simplePos x="0" y="0"/>
            <wp:positionH relativeFrom="column">
              <wp:posOffset>2642235</wp:posOffset>
            </wp:positionH>
            <wp:positionV relativeFrom="paragraph">
              <wp:posOffset>86360</wp:posOffset>
            </wp:positionV>
            <wp:extent cx="3000375" cy="2286635"/>
            <wp:effectExtent l="0" t="0" r="9525" b="0"/>
            <wp:wrapTight wrapText="bothSides">
              <wp:wrapPolygon edited="0">
                <wp:start x="686" y="0"/>
                <wp:lineTo x="823" y="2879"/>
                <wp:lineTo x="0" y="2879"/>
                <wp:lineTo x="274" y="5219"/>
                <wp:lineTo x="3703" y="5758"/>
                <wp:lineTo x="0" y="6658"/>
                <wp:lineTo x="0" y="21414"/>
                <wp:lineTo x="21531" y="21414"/>
                <wp:lineTo x="21531" y="0"/>
                <wp:lineTo x="686" y="0"/>
              </wp:wrapPolygon>
            </wp:wrapTight>
            <wp:docPr id="49448132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cstate="print">
                      <a:clrChange>
                        <a:clrFrom>
                          <a:srgbClr val="FFFFFD"/>
                        </a:clrFrom>
                        <a:clrTo>
                          <a:srgbClr val="FFFFFD">
                            <a:alpha val="0"/>
                          </a:srgbClr>
                        </a:clrTo>
                      </a:clrChange>
                      <a:extLst>
                        <a:ext uri="{28A0092B-C50C-407E-A947-70E740481C1C}">
                          <a14:useLocalDpi xmlns:a14="http://schemas.microsoft.com/office/drawing/2010/main" val="0"/>
                        </a:ext>
                      </a:extLst>
                    </a:blip>
                    <a:srcRect t="5507" r="2309" b="2635"/>
                    <a:stretch/>
                  </pic:blipFill>
                  <pic:spPr bwMode="auto">
                    <a:xfrm>
                      <a:off x="0" y="0"/>
                      <a:ext cx="3000375" cy="22866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670E63" w:rsidRPr="0021462B">
        <w:rPr>
          <w:u w:val="single"/>
        </w:rPr>
        <w:t>Protoboards</w:t>
      </w:r>
      <w:proofErr w:type="spellEnd"/>
      <w:r w:rsidR="00670E63" w:rsidRPr="0021462B">
        <w:rPr>
          <w:u w:val="single"/>
        </w:rPr>
        <w:t xml:space="preserve"> específicas para Arduino</w:t>
      </w:r>
      <w:r w:rsidR="00670E63">
        <w:t xml:space="preserve">: </w:t>
      </w:r>
      <w:r w:rsidR="0021462B" w:rsidRPr="0021462B">
        <w:t xml:space="preserve">Las </w:t>
      </w:r>
      <w:proofErr w:type="spellStart"/>
      <w:r w:rsidR="0021462B" w:rsidRPr="0021462B">
        <w:t>Protoboards</w:t>
      </w:r>
      <w:proofErr w:type="spellEnd"/>
      <w:r w:rsidR="0021462B" w:rsidRPr="0021462B">
        <w:t xml:space="preserve"> para Arduino, generalmente, ya vienen montadas, por lo que no se hace necesario soldar. Suelen ser en formato </w:t>
      </w:r>
      <w:proofErr w:type="spellStart"/>
      <w:r w:rsidR="0021462B" w:rsidRPr="0021462B">
        <w:t>shield</w:t>
      </w:r>
      <w:proofErr w:type="spellEnd"/>
      <w:r w:rsidR="0021462B" w:rsidRPr="0021462B">
        <w:t>.</w:t>
      </w:r>
      <w:r w:rsidR="0021462B">
        <w:t xml:space="preserve"> </w:t>
      </w:r>
      <w:r w:rsidR="000A5FE0">
        <w:t xml:space="preserve"> </w:t>
      </w:r>
      <w:r w:rsidR="000A5FE0" w:rsidRPr="000A5FE0">
        <w:t xml:space="preserve">Sólo es necesario realizar la conexión con las placas de Arduino según el tipo que tengamos (podrían ser la estándar u otros formatos como Arduino Pro o Arduino Leonardo) Sobre la placa, montan los circuitos auxiliares y se procede a la prueba de </w:t>
      </w:r>
      <w:proofErr w:type="gramStart"/>
      <w:r w:rsidR="000A5FE0" w:rsidRPr="000A5FE0">
        <w:t>los mismos</w:t>
      </w:r>
      <w:proofErr w:type="gramEnd"/>
      <w:r w:rsidR="000A5FE0" w:rsidRPr="000A5FE0">
        <w:t xml:space="preserve">. Además de las </w:t>
      </w:r>
      <w:proofErr w:type="spellStart"/>
      <w:r w:rsidR="000A5FE0" w:rsidRPr="000A5FE0">
        <w:t>Protoboard</w:t>
      </w:r>
      <w:proofErr w:type="spellEnd"/>
      <w:r w:rsidR="000A5FE0" w:rsidRPr="000A5FE0">
        <w:t xml:space="preserve">, debemos tener en cuenta que ya existen dos botones dentro de la placa. Uno está diseñado para hacer </w:t>
      </w:r>
      <w:proofErr w:type="spellStart"/>
      <w:r w:rsidR="000A5FE0" w:rsidRPr="000A5FE0">
        <w:lastRenderedPageBreak/>
        <w:t>reset</w:t>
      </w:r>
      <w:proofErr w:type="spellEnd"/>
      <w:r w:rsidR="000A5FE0" w:rsidRPr="000A5FE0">
        <w:t xml:space="preserve"> del circuito, mientras que el otro se puede programar. También incluye dos diodos de LED que no sería necesario añadir en el circuito Auxiliar.</w:t>
      </w:r>
    </w:p>
    <w:p w14:paraId="5F1ECAE6" w14:textId="77777777" w:rsidR="00523731" w:rsidRDefault="00523731" w:rsidP="00B36EE4"/>
    <w:p w14:paraId="69AA4A2A" w14:textId="72F89BE8" w:rsidR="00FA7F99" w:rsidRPr="00FA7F99" w:rsidRDefault="00FA7F99" w:rsidP="00FA7F99">
      <w:pPr>
        <w:rPr>
          <w:u w:val="single"/>
        </w:rPr>
      </w:pPr>
      <w:proofErr w:type="spellStart"/>
      <w:r w:rsidRPr="00FA7F99">
        <w:rPr>
          <w:u w:val="single"/>
        </w:rPr>
        <w:t>Protoboards</w:t>
      </w:r>
      <w:proofErr w:type="spellEnd"/>
      <w:r w:rsidRPr="00FA7F99">
        <w:rPr>
          <w:u w:val="single"/>
        </w:rPr>
        <w:t xml:space="preserve"> para Raspberry: </w:t>
      </w:r>
      <w:proofErr w:type="spellStart"/>
      <w:r w:rsidRPr="00FA7F99">
        <w:rPr>
          <w:u w:val="single"/>
        </w:rPr>
        <w:t>PiezConnect</w:t>
      </w:r>
      <w:proofErr w:type="spellEnd"/>
    </w:p>
    <w:p w14:paraId="246CBB2A" w14:textId="46820C37" w:rsidR="00523731" w:rsidRDefault="004651E3" w:rsidP="00FA7F99">
      <w:r>
        <w:rPr>
          <w:noProof/>
        </w:rPr>
        <w:drawing>
          <wp:anchor distT="0" distB="0" distL="114300" distR="114300" simplePos="0" relativeHeight="251673600" behindDoc="1" locked="0" layoutInCell="1" allowOverlap="1" wp14:anchorId="7DECE01A" wp14:editId="3BD20EA4">
            <wp:simplePos x="0" y="0"/>
            <wp:positionH relativeFrom="column">
              <wp:posOffset>14605</wp:posOffset>
            </wp:positionH>
            <wp:positionV relativeFrom="paragraph">
              <wp:posOffset>41275</wp:posOffset>
            </wp:positionV>
            <wp:extent cx="3114675" cy="2557145"/>
            <wp:effectExtent l="0" t="0" r="9525" b="0"/>
            <wp:wrapTight wrapText="bothSides">
              <wp:wrapPolygon edited="0">
                <wp:start x="0" y="0"/>
                <wp:lineTo x="0" y="21402"/>
                <wp:lineTo x="21534" y="21402"/>
                <wp:lineTo x="21534" y="0"/>
                <wp:lineTo x="0" y="0"/>
              </wp:wrapPolygon>
            </wp:wrapTight>
            <wp:docPr id="372768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6">
                      <a:extLst>
                        <a:ext uri="{28A0092B-C50C-407E-A947-70E740481C1C}">
                          <a14:useLocalDpi xmlns:a14="http://schemas.microsoft.com/office/drawing/2010/main" val="0"/>
                        </a:ext>
                      </a:extLst>
                    </a:blip>
                    <a:srcRect l="6079" t="4266" r="8426" b="5905"/>
                    <a:stretch/>
                  </pic:blipFill>
                  <pic:spPr bwMode="auto">
                    <a:xfrm>
                      <a:off x="0" y="0"/>
                      <a:ext cx="3114675" cy="255714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A7F99">
        <w:t xml:space="preserve">También existe una </w:t>
      </w:r>
      <w:proofErr w:type="spellStart"/>
      <w:r w:rsidR="00FA7F99">
        <w:t>Shield</w:t>
      </w:r>
      <w:proofErr w:type="spellEnd"/>
      <w:r w:rsidR="00FA7F99">
        <w:t xml:space="preserve"> tipo </w:t>
      </w:r>
      <w:proofErr w:type="spellStart"/>
      <w:r w:rsidR="00FA7F99">
        <w:t>perfboard</w:t>
      </w:r>
      <w:proofErr w:type="spellEnd"/>
      <w:r w:rsidR="00FA7F99">
        <w:t xml:space="preserve"> diseñadas específicamente para </w:t>
      </w:r>
      <w:proofErr w:type="spellStart"/>
      <w:r w:rsidR="00FA7F99">
        <w:t>raspberry</w:t>
      </w:r>
      <w:proofErr w:type="spellEnd"/>
      <w:r w:rsidR="00FA7F99">
        <w:t xml:space="preserve">, la cual lleva por nombre </w:t>
      </w:r>
      <w:proofErr w:type="spellStart"/>
      <w:r w:rsidR="00FA7F99">
        <w:t>PiEzconnect</w:t>
      </w:r>
      <w:proofErr w:type="spellEnd"/>
      <w:r w:rsidR="00FA7F99">
        <w:t>. Como característica principal destacamos su serie de tornillos terminales para cada pin como podemos observar en la siguiente fotografía.</w:t>
      </w:r>
      <w:r w:rsidR="00A958EF" w:rsidRPr="00A958EF">
        <w:t xml:space="preserve"> Para las fuentes de alimentación, dispone de conexiones de 5V y a 3.3V, así como toma de tierra. Cada uno de sus pines está identificado, lo que facilita la conexión. Debido a su tamaño reducido, encaja sin problemas en cualquier Raspberry.</w:t>
      </w:r>
    </w:p>
    <w:p w14:paraId="6B322915" w14:textId="77777777" w:rsidR="00523731" w:rsidRDefault="00523731" w:rsidP="00B36EE4"/>
    <w:p w14:paraId="1B06DD23" w14:textId="613C9F07" w:rsidR="007F3E3E" w:rsidRDefault="00DC0FA9" w:rsidP="007F3E3E">
      <w:r>
        <w:rPr>
          <w:noProof/>
        </w:rPr>
        <w:drawing>
          <wp:anchor distT="0" distB="0" distL="114300" distR="114300" simplePos="0" relativeHeight="251674624" behindDoc="1" locked="0" layoutInCell="1" allowOverlap="1" wp14:anchorId="5204524F" wp14:editId="322ED964">
            <wp:simplePos x="0" y="0"/>
            <wp:positionH relativeFrom="column">
              <wp:posOffset>2633980</wp:posOffset>
            </wp:positionH>
            <wp:positionV relativeFrom="paragraph">
              <wp:posOffset>290195</wp:posOffset>
            </wp:positionV>
            <wp:extent cx="2981325" cy="1811655"/>
            <wp:effectExtent l="0" t="0" r="9525" b="0"/>
            <wp:wrapTight wrapText="bothSides">
              <wp:wrapPolygon edited="0">
                <wp:start x="0" y="0"/>
                <wp:lineTo x="0" y="21350"/>
                <wp:lineTo x="21531" y="21350"/>
                <wp:lineTo x="21531" y="0"/>
                <wp:lineTo x="0" y="0"/>
              </wp:wrapPolygon>
            </wp:wrapTight>
            <wp:docPr id="74265654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7">
                      <a:extLst>
                        <a:ext uri="{28A0092B-C50C-407E-A947-70E740481C1C}">
                          <a14:useLocalDpi xmlns:a14="http://schemas.microsoft.com/office/drawing/2010/main" val="0"/>
                        </a:ext>
                      </a:extLst>
                    </a:blip>
                    <a:srcRect l="7537" t="7582" r="2011" b="2864"/>
                    <a:stretch/>
                  </pic:blipFill>
                  <pic:spPr bwMode="auto">
                    <a:xfrm>
                      <a:off x="0" y="0"/>
                      <a:ext cx="2981325" cy="181165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roofErr w:type="spellStart"/>
      <w:r w:rsidR="007F3E3E">
        <w:t>StemTerra</w:t>
      </w:r>
      <w:proofErr w:type="spellEnd"/>
    </w:p>
    <w:p w14:paraId="597C5409" w14:textId="17DBAB05" w:rsidR="00523731" w:rsidRDefault="007F3E3E" w:rsidP="007F3E3E">
      <w:proofErr w:type="spellStart"/>
      <w:r>
        <w:t>Stemterra</w:t>
      </w:r>
      <w:proofErr w:type="spellEnd"/>
      <w:r>
        <w:t xml:space="preserve"> es una </w:t>
      </w:r>
      <w:proofErr w:type="spellStart"/>
      <w:r>
        <w:t>protoboard</w:t>
      </w:r>
      <w:proofErr w:type="spellEnd"/>
      <w:r>
        <w:t xml:space="preserve"> capaz de conectarse con Arduino mediante un sistema de hardware muy práctico. El micro está dentro de la propia placa, por lo que se evitan cables innecesarios que suelen entorpecer los trabajos de circuitos.</w:t>
      </w:r>
    </w:p>
    <w:p w14:paraId="31CE3FB7" w14:textId="08DB3D3F" w:rsidR="007F3E3E" w:rsidRDefault="007F3E3E" w:rsidP="007F3E3E"/>
    <w:p w14:paraId="7E432EAD" w14:textId="77777777" w:rsidR="006D5148" w:rsidRDefault="006D5148" w:rsidP="006D5148">
      <w:r>
        <w:lastRenderedPageBreak/>
        <w:t>Permite realizar proyectos USB nativos gracias a sus 21 pines de ATmega32U2. Otra de sus ventajas es su compatibilidad con LEGO, facilita que los blocks se conecten sin necesidad de adaptadores.</w:t>
      </w:r>
    </w:p>
    <w:p w14:paraId="7262A5E5" w14:textId="77777777" w:rsidR="006D5148" w:rsidRDefault="006D5148" w:rsidP="006D5148"/>
    <w:p w14:paraId="4D83368E" w14:textId="77777777" w:rsidR="006D5148" w:rsidRPr="00554A19" w:rsidRDefault="006D5148" w:rsidP="006D5148">
      <w:pPr>
        <w:rPr>
          <w:b/>
          <w:bCs/>
        </w:rPr>
      </w:pPr>
      <w:r w:rsidRPr="00554A19">
        <w:rPr>
          <w:b/>
          <w:bCs/>
        </w:rPr>
        <w:t xml:space="preserve">Pros y contras de las </w:t>
      </w:r>
      <w:proofErr w:type="spellStart"/>
      <w:r w:rsidRPr="00554A19">
        <w:rPr>
          <w:b/>
          <w:bCs/>
        </w:rPr>
        <w:t>protoboard</w:t>
      </w:r>
      <w:proofErr w:type="spellEnd"/>
    </w:p>
    <w:p w14:paraId="3DD0C2DF" w14:textId="77777777" w:rsidR="006D5148" w:rsidRDefault="006D5148" w:rsidP="006D5148">
      <w:r>
        <w:t xml:space="preserve">Las </w:t>
      </w:r>
      <w:proofErr w:type="spellStart"/>
      <w:r>
        <w:t>protoboard</w:t>
      </w:r>
      <w:proofErr w:type="spellEnd"/>
      <w:r>
        <w:t xml:space="preserve"> o </w:t>
      </w:r>
      <w:proofErr w:type="spellStart"/>
      <w:r>
        <w:t>breadboard</w:t>
      </w:r>
      <w:proofErr w:type="spellEnd"/>
      <w:r>
        <w:t xml:space="preserve"> cuentan con algunas ventajas, entre ellas que son</w:t>
      </w:r>
    </w:p>
    <w:p w14:paraId="0CD0C453" w14:textId="77777777" w:rsidR="006D5148" w:rsidRDefault="006D5148" w:rsidP="006D5148">
      <w:r>
        <w:t>muy fáciles de utilizar, razón por la cual puedes aprovechar sus funciones las</w:t>
      </w:r>
    </w:p>
    <w:p w14:paraId="2FA73E9D" w14:textId="7AF380AF" w:rsidR="006D5148" w:rsidRDefault="006D5148" w:rsidP="006D5148">
      <w:r>
        <w:t>veces que lo consideres necesario.</w:t>
      </w:r>
      <w:r w:rsidR="00BC5D72">
        <w:t xml:space="preserve"> </w:t>
      </w:r>
      <w:r>
        <w:t>Algunas de sus desventajas es que puede hacer falso contacto en algunas</w:t>
      </w:r>
      <w:r w:rsidR="00BC5D72">
        <w:t xml:space="preserve"> </w:t>
      </w:r>
      <w:r>
        <w:t>ocasiones en vista de que los cables o pueden romperse con facilidad o tener una mala conectividad.</w:t>
      </w:r>
    </w:p>
    <w:p w14:paraId="3E19D0FF" w14:textId="77777777" w:rsidR="006D5148" w:rsidRDefault="006D5148" w:rsidP="006D5148"/>
    <w:p w14:paraId="7F7396CE" w14:textId="77777777" w:rsidR="006D5148" w:rsidRDefault="006D5148" w:rsidP="006D5148">
      <w:r>
        <w:t>También tiene el defecto físico de ser incapaz de trabajar con componentes de grandes potencias, así que la corriente recomendada para este tipo de aparatos</w:t>
      </w:r>
    </w:p>
    <w:p w14:paraId="7BEB23B2" w14:textId="6B38855B" w:rsidR="006D5148" w:rsidRDefault="006D5148" w:rsidP="006D5148">
      <w:r>
        <w:t>está entre 3 y 5 A, según la compañía fabricante.</w:t>
      </w:r>
      <w:r w:rsidR="00BC5D72">
        <w:t xml:space="preserve"> </w:t>
      </w:r>
      <w:r>
        <w:t xml:space="preserve">Tampoco se debe usar para circuitos donde la componente espectral </w:t>
      </w:r>
      <w:proofErr w:type="spellStart"/>
      <w:r>
        <w:t>sera</w:t>
      </w:r>
      <w:proofErr w:type="spellEnd"/>
      <w:r>
        <w:t xml:space="preserve"> crítica, como RF. Ni por supuesto en circuitos críticos o en producción. </w:t>
      </w:r>
    </w:p>
    <w:p w14:paraId="06C54B98" w14:textId="77777777" w:rsidR="006D5148" w:rsidRDefault="006D5148" w:rsidP="006D5148"/>
    <w:p w14:paraId="3E1C1A2C" w14:textId="60EDA704" w:rsidR="00DC0FA9" w:rsidRDefault="006D5148" w:rsidP="006D5148">
      <w:r>
        <w:t xml:space="preserve">En conclusiones, las </w:t>
      </w:r>
      <w:proofErr w:type="spellStart"/>
      <w:r>
        <w:t>protoboard</w:t>
      </w:r>
      <w:proofErr w:type="spellEnd"/>
      <w:r>
        <w:t xml:space="preserve"> o </w:t>
      </w:r>
      <w:proofErr w:type="spellStart"/>
      <w:r>
        <w:t>breadboard</w:t>
      </w:r>
      <w:proofErr w:type="spellEnd"/>
      <w:r>
        <w:t xml:space="preserve"> son componentes electrónicos bastante utilizados</w:t>
      </w:r>
      <w:r w:rsidR="00554A19">
        <w:t xml:space="preserve"> </w:t>
      </w:r>
      <w:r>
        <w:t>hoy en día y muy fácil de usar. Si quieres aprender electrónica es un equipamiento básico que deberías tener.</w:t>
      </w:r>
    </w:p>
    <w:p w14:paraId="670E0515" w14:textId="77777777" w:rsidR="00523731" w:rsidRDefault="00523731" w:rsidP="00B36EE4"/>
    <w:p w14:paraId="64D324A7" w14:textId="77777777" w:rsidR="00523731" w:rsidRDefault="00523731" w:rsidP="00B36EE4"/>
    <w:p w14:paraId="2DFAF6A4" w14:textId="77777777" w:rsidR="00523731" w:rsidRDefault="00523731" w:rsidP="00B36EE4"/>
    <w:p w14:paraId="2A1EDF67" w14:textId="77777777" w:rsidR="00523731" w:rsidRDefault="00523731" w:rsidP="00B36EE4"/>
    <w:p w14:paraId="5F61C517" w14:textId="77777777" w:rsidR="00523731" w:rsidRDefault="00523731" w:rsidP="00B36EE4"/>
    <w:p w14:paraId="68E58A42" w14:textId="77777777" w:rsidR="00523731" w:rsidRDefault="00523731" w:rsidP="00B36EE4"/>
    <w:p w14:paraId="349832F6" w14:textId="77777777" w:rsidR="00523731" w:rsidRDefault="00523731" w:rsidP="00B36EE4"/>
    <w:p w14:paraId="76310970" w14:textId="06C48E7D" w:rsidR="00B36EE4" w:rsidRDefault="00B36EE4" w:rsidP="00B36EE4">
      <w:pPr>
        <w:pStyle w:val="Ttulo2"/>
      </w:pPr>
      <w:bookmarkStart w:id="15" w:name="_Toc139821638"/>
      <w:r>
        <w:lastRenderedPageBreak/>
        <w:t>Multímetro.</w:t>
      </w:r>
      <w:bookmarkEnd w:id="15"/>
    </w:p>
    <w:p w14:paraId="67AFBD27" w14:textId="488C5A5B" w:rsidR="00BF40C5" w:rsidRDefault="00BF40C5" w:rsidP="00BF40C5">
      <w:r>
        <w:t xml:space="preserve">Un multímetro </w:t>
      </w:r>
      <w:r w:rsidRPr="009007A2">
        <w:rPr>
          <w:b/>
          <w:bCs/>
        </w:rPr>
        <w:t>es un instrumento electrónico usado ampliamente por técnicos e ingenieros electricistas</w:t>
      </w:r>
      <w:r>
        <w:t>. Este sirve para medir las tres características eléctricas básicas: voltaje, corriente y resistencia, aunque también puede ser empleado para probar la continuidad entre dos puntos de un circuito eléctrico.</w:t>
      </w:r>
    </w:p>
    <w:p w14:paraId="5BF86C3D" w14:textId="77777777" w:rsidR="00BF40C5" w:rsidRDefault="00BF40C5" w:rsidP="00BF40C5"/>
    <w:p w14:paraId="30C29FAB" w14:textId="4B7329A7" w:rsidR="00B36EE4" w:rsidRDefault="009007A2" w:rsidP="00BF40C5">
      <w:r>
        <w:rPr>
          <w:noProof/>
        </w:rPr>
        <w:drawing>
          <wp:anchor distT="0" distB="0" distL="114300" distR="114300" simplePos="0" relativeHeight="251675648" behindDoc="1" locked="0" layoutInCell="1" allowOverlap="1" wp14:anchorId="0549E13F" wp14:editId="7D5C048A">
            <wp:simplePos x="0" y="0"/>
            <wp:positionH relativeFrom="column">
              <wp:posOffset>2586990</wp:posOffset>
            </wp:positionH>
            <wp:positionV relativeFrom="paragraph">
              <wp:posOffset>106045</wp:posOffset>
            </wp:positionV>
            <wp:extent cx="2990850" cy="2561590"/>
            <wp:effectExtent l="0" t="0" r="0" b="0"/>
            <wp:wrapTight wrapText="bothSides">
              <wp:wrapPolygon edited="0">
                <wp:start x="0" y="0"/>
                <wp:lineTo x="0" y="20240"/>
                <wp:lineTo x="2752" y="20561"/>
                <wp:lineTo x="2752" y="21204"/>
                <wp:lineTo x="5228" y="21364"/>
                <wp:lineTo x="11144" y="21364"/>
                <wp:lineTo x="17473" y="21364"/>
                <wp:lineTo x="19399" y="21364"/>
                <wp:lineTo x="20775" y="21043"/>
                <wp:lineTo x="20637" y="20561"/>
                <wp:lineTo x="21462" y="19597"/>
                <wp:lineTo x="21462" y="0"/>
                <wp:lineTo x="0" y="0"/>
              </wp:wrapPolygon>
            </wp:wrapTight>
            <wp:docPr id="3320672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8">
                      <a:clrChange>
                        <a:clrFrom>
                          <a:srgbClr val="FFFFFF"/>
                        </a:clrFrom>
                        <a:clrTo>
                          <a:srgbClr val="FFFFFF">
                            <a:alpha val="0"/>
                          </a:srgbClr>
                        </a:clrTo>
                      </a:clrChange>
                      <a:extLst>
                        <a:ext uri="{28A0092B-C50C-407E-A947-70E740481C1C}">
                          <a14:useLocalDpi xmlns:a14="http://schemas.microsoft.com/office/drawing/2010/main" val="0"/>
                        </a:ext>
                      </a:extLst>
                    </a:blip>
                    <a:srcRect l="1990" r="2170" b="17902"/>
                    <a:stretch/>
                  </pic:blipFill>
                  <pic:spPr bwMode="auto">
                    <a:xfrm>
                      <a:off x="0" y="0"/>
                      <a:ext cx="2990850" cy="25615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F40C5">
        <w:t>Este dispositivo tiene distintas funcionalidades, ya que puede usarse como amperímetro, voltímetro y óhmetro. Un multímetro puede ser empleado para probar baterías, cableado eléctrico, motores eléctricos y fuentes de energía. Se trata de una de las herramientas infaltables para cualquier trabajador del área eléctrica, ya que, además de que son baratos, ofrecen un alto grado de certeza al medir los parámetros ya mencionados en un circuito eléctrico. Aunque existen distintos tipos de multímetros, este artículo se concentra en los digitales</w:t>
      </w:r>
    </w:p>
    <w:p w14:paraId="39473111" w14:textId="77777777" w:rsidR="00BF40C5" w:rsidRDefault="00BF40C5" w:rsidP="00BF40C5"/>
    <w:p w14:paraId="50AD05AE" w14:textId="77777777" w:rsidR="00440646" w:rsidRPr="007334F6" w:rsidRDefault="00440646" w:rsidP="00440646">
      <w:pPr>
        <w:rPr>
          <w:b/>
          <w:bCs/>
        </w:rPr>
      </w:pPr>
      <w:r w:rsidRPr="007334F6">
        <w:rPr>
          <w:b/>
          <w:bCs/>
        </w:rPr>
        <w:t>Controles típicos de un multímetro digital</w:t>
      </w:r>
    </w:p>
    <w:p w14:paraId="59541738" w14:textId="77777777" w:rsidR="007334F6" w:rsidRDefault="00440646" w:rsidP="00440646">
      <w:pPr>
        <w:pStyle w:val="Prrafodelista"/>
        <w:numPr>
          <w:ilvl w:val="0"/>
          <w:numId w:val="3"/>
        </w:numPr>
      </w:pPr>
      <w:r w:rsidRPr="007334F6">
        <w:rPr>
          <w:u w:val="single"/>
        </w:rPr>
        <w:t>Pantalla. Fácil de ver y leer</w:t>
      </w:r>
      <w:r>
        <w:t>. La mayoría muestra cuatro dígitos, el primero de los cuales siempre suele ser cero o uno. También se puede ver siempre un indicativo +/-.</w:t>
      </w:r>
    </w:p>
    <w:p w14:paraId="0BCF71E1" w14:textId="6E0F3AEA" w:rsidR="00440646" w:rsidRDefault="00440646" w:rsidP="00440646">
      <w:pPr>
        <w:pStyle w:val="Prrafodelista"/>
        <w:numPr>
          <w:ilvl w:val="0"/>
          <w:numId w:val="3"/>
        </w:numPr>
      </w:pPr>
      <w:r w:rsidRPr="007334F6">
        <w:rPr>
          <w:u w:val="single"/>
        </w:rPr>
        <w:t>Conexiones principales</w:t>
      </w:r>
      <w:r>
        <w:t>. Un multímetro suele tener hasta cuatro tipos de conexiones. Dos son las que generalmente se usan al mismo tiempo:</w:t>
      </w:r>
    </w:p>
    <w:p w14:paraId="30507F1C" w14:textId="0A0BB50F" w:rsidR="00440646" w:rsidRDefault="00440646" w:rsidP="007334F6">
      <w:pPr>
        <w:pStyle w:val="Prrafodelista"/>
        <w:numPr>
          <w:ilvl w:val="0"/>
          <w:numId w:val="4"/>
        </w:numPr>
        <w:ind w:left="1560"/>
      </w:pPr>
      <w:r>
        <w:t>Común: para todo tipo de mediciones con el cable negro (negativo) y el rojo.</w:t>
      </w:r>
    </w:p>
    <w:p w14:paraId="1B291BC2" w14:textId="7E2DC1A2" w:rsidR="00440646" w:rsidRDefault="00440646" w:rsidP="007334F6">
      <w:pPr>
        <w:pStyle w:val="Prrafodelista"/>
        <w:numPr>
          <w:ilvl w:val="0"/>
          <w:numId w:val="4"/>
        </w:numPr>
        <w:ind w:left="1560"/>
      </w:pPr>
      <w:r w:rsidRPr="007334F6">
        <w:rPr>
          <w:i/>
          <w:iCs/>
        </w:rPr>
        <w:lastRenderedPageBreak/>
        <w:t>Voltios, ohmios y frecuencia</w:t>
      </w:r>
      <w:r>
        <w:t>: esta conexión es usada para medir voltaje con el cable rojo (positivo) y el negro.</w:t>
      </w:r>
    </w:p>
    <w:p w14:paraId="131A9900" w14:textId="3C6A651A" w:rsidR="00440646" w:rsidRDefault="00440646" w:rsidP="007334F6">
      <w:pPr>
        <w:pStyle w:val="Prrafodelista"/>
        <w:numPr>
          <w:ilvl w:val="0"/>
          <w:numId w:val="4"/>
        </w:numPr>
        <w:ind w:left="1560"/>
      </w:pPr>
      <w:r w:rsidRPr="007334F6">
        <w:rPr>
          <w:i/>
          <w:iCs/>
        </w:rPr>
        <w:t>Amperios y miliamperios</w:t>
      </w:r>
      <w:r>
        <w:t>: para mediciones de corriente con el cable rojo y el negro.</w:t>
      </w:r>
    </w:p>
    <w:p w14:paraId="1E91FA8D" w14:textId="6CC60708" w:rsidR="00440646" w:rsidRDefault="00440646" w:rsidP="00440646">
      <w:pPr>
        <w:pStyle w:val="Prrafodelista"/>
        <w:numPr>
          <w:ilvl w:val="0"/>
          <w:numId w:val="4"/>
        </w:numPr>
        <w:ind w:left="1560"/>
      </w:pPr>
      <w:r w:rsidRPr="007334F6">
        <w:rPr>
          <w:i/>
          <w:iCs/>
        </w:rPr>
        <w:t>Alta corriente</w:t>
      </w:r>
      <w:r>
        <w:t>: esta conexión suele estar separada. Se debe tener cuidado al usarla, sobre todo cuando se espera una corriente muy alta.</w:t>
      </w:r>
    </w:p>
    <w:p w14:paraId="496663B2" w14:textId="25654D3D" w:rsidR="00440646" w:rsidRDefault="00440646" w:rsidP="009B230E">
      <w:pPr>
        <w:pStyle w:val="Prrafodelista"/>
        <w:numPr>
          <w:ilvl w:val="0"/>
          <w:numId w:val="5"/>
        </w:numPr>
      </w:pPr>
      <w:r w:rsidRPr="009B230E">
        <w:rPr>
          <w:u w:val="single"/>
        </w:rPr>
        <w:t>Selector</w:t>
      </w:r>
      <w:r>
        <w:t>. Perilla giratoria para seleccionar el tipo de medición y el rango.</w:t>
      </w:r>
    </w:p>
    <w:p w14:paraId="6EE2AC9D" w14:textId="13E2C8C5" w:rsidR="00440646" w:rsidRDefault="00440646" w:rsidP="009B230E">
      <w:pPr>
        <w:pStyle w:val="Prrafodelista"/>
        <w:numPr>
          <w:ilvl w:val="0"/>
          <w:numId w:val="5"/>
        </w:numPr>
      </w:pPr>
      <w:r w:rsidRPr="009B230E">
        <w:rPr>
          <w:u w:val="single"/>
        </w:rPr>
        <w:t>Botones</w:t>
      </w:r>
      <w:r>
        <w:t>. Utilizados para activar otras funciones del dispositivo.</w:t>
      </w:r>
    </w:p>
    <w:p w14:paraId="5037EDFC" w14:textId="090502A4" w:rsidR="00BF40C5" w:rsidRDefault="00440646" w:rsidP="009B230E">
      <w:pPr>
        <w:pStyle w:val="Prrafodelista"/>
        <w:numPr>
          <w:ilvl w:val="0"/>
          <w:numId w:val="5"/>
        </w:numPr>
      </w:pPr>
      <w:r w:rsidRPr="009B230E">
        <w:rPr>
          <w:u w:val="single"/>
        </w:rPr>
        <w:t>Puntas de prueba</w:t>
      </w:r>
      <w:r>
        <w:t>. Estas son flexibles, están aisladas y se conectan al multímetro. Sirven como conductor del objeto que se está probando.</w:t>
      </w:r>
    </w:p>
    <w:p w14:paraId="4396461B" w14:textId="77777777" w:rsidR="00B36EE4" w:rsidRDefault="00B36EE4" w:rsidP="00B36EE4"/>
    <w:p w14:paraId="2D9048E3" w14:textId="77777777" w:rsidR="00B36EE4" w:rsidRDefault="00B36EE4" w:rsidP="00B36EE4"/>
    <w:p w14:paraId="503A3985" w14:textId="4E03FE3E" w:rsidR="009007A2" w:rsidRDefault="00350778" w:rsidP="00B36EE4">
      <w:hyperlink r:id="rId19" w:history="1">
        <w:r w:rsidR="008E6058" w:rsidRPr="00EE78E8">
          <w:rPr>
            <w:rStyle w:val="Hipervnculo"/>
          </w:rPr>
          <w:t>Vídeo: Cómo utilizar el multímetro</w:t>
        </w:r>
      </w:hyperlink>
    </w:p>
    <w:p w14:paraId="566882D4" w14:textId="77777777" w:rsidR="009007A2" w:rsidRDefault="009007A2" w:rsidP="00B36EE4"/>
    <w:p w14:paraId="0E45142C" w14:textId="77777777" w:rsidR="009007A2" w:rsidRDefault="009007A2" w:rsidP="00B36EE4"/>
    <w:p w14:paraId="478A4ADC" w14:textId="77777777" w:rsidR="009007A2" w:rsidRDefault="009007A2" w:rsidP="00B36EE4"/>
    <w:p w14:paraId="05D15E8B" w14:textId="77777777" w:rsidR="009007A2" w:rsidRDefault="009007A2" w:rsidP="00B36EE4"/>
    <w:p w14:paraId="3FC2F459" w14:textId="77777777" w:rsidR="009007A2" w:rsidRDefault="009007A2" w:rsidP="00B36EE4"/>
    <w:p w14:paraId="402B9B30" w14:textId="77777777" w:rsidR="009007A2" w:rsidRDefault="009007A2" w:rsidP="00B36EE4"/>
    <w:p w14:paraId="15D79904" w14:textId="77777777" w:rsidR="009007A2" w:rsidRDefault="009007A2" w:rsidP="00B36EE4"/>
    <w:p w14:paraId="3C613F76" w14:textId="77777777" w:rsidR="009007A2" w:rsidRDefault="009007A2" w:rsidP="00B36EE4"/>
    <w:p w14:paraId="68DD61C8" w14:textId="77777777" w:rsidR="009007A2" w:rsidRDefault="009007A2" w:rsidP="00B36EE4"/>
    <w:p w14:paraId="0B8C06F3" w14:textId="77777777" w:rsidR="009007A2" w:rsidRDefault="009007A2" w:rsidP="00B36EE4"/>
    <w:p w14:paraId="2E9110CF" w14:textId="77777777" w:rsidR="009007A2" w:rsidRDefault="009007A2" w:rsidP="00B36EE4"/>
    <w:p w14:paraId="6B4618C9" w14:textId="77777777" w:rsidR="009007A2" w:rsidRPr="00B36EE4" w:rsidRDefault="009007A2" w:rsidP="00B36EE4"/>
    <w:p w14:paraId="7CDC49B3" w14:textId="3D9B076F" w:rsidR="002117E6" w:rsidRDefault="00B36EE4" w:rsidP="00B36EE4">
      <w:pPr>
        <w:pStyle w:val="Ttulo2"/>
      </w:pPr>
      <w:bookmarkStart w:id="16" w:name="_Toc139821639"/>
      <w:r>
        <w:lastRenderedPageBreak/>
        <w:t>Primeras prácticas de circuitos utilizando todos los componentes vistos.</w:t>
      </w:r>
      <w:bookmarkEnd w:id="16"/>
    </w:p>
    <w:p w14:paraId="684BF60A" w14:textId="693C6470" w:rsidR="008C6246" w:rsidRDefault="008C6246" w:rsidP="008C6246">
      <w:r>
        <w:t>Recuerda seguir las normas de seguridad al trabajar con componentes eléctricos y asegurarte de entender cada circuito antes de implementarlo.</w:t>
      </w:r>
    </w:p>
    <w:p w14:paraId="452AC8EE" w14:textId="77777777" w:rsidR="008C6246" w:rsidRDefault="008C6246" w:rsidP="008C6246"/>
    <w:p w14:paraId="156B3080" w14:textId="77777777" w:rsidR="008C6246" w:rsidRDefault="008C6246" w:rsidP="008C6246">
      <w:r>
        <w:t xml:space="preserve">1. </w:t>
      </w:r>
      <w:r w:rsidRPr="008C6246">
        <w:rPr>
          <w:b/>
          <w:bCs/>
        </w:rPr>
        <w:t>Control de Intensidad de LED con Potenciómetro</w:t>
      </w:r>
      <w:r>
        <w:t>:</w:t>
      </w:r>
    </w:p>
    <w:p w14:paraId="2D9F85AC" w14:textId="77777777" w:rsidR="008C6246" w:rsidRDefault="008C6246" w:rsidP="008C6246"/>
    <w:p w14:paraId="4C305067" w14:textId="4CE5F973" w:rsidR="008C6246" w:rsidRDefault="008C6246" w:rsidP="008C6246">
      <w:r w:rsidRPr="008C6246">
        <w:rPr>
          <w:u w:val="single"/>
        </w:rPr>
        <w:t>Objetivo</w:t>
      </w:r>
      <w:r>
        <w:t>: Aprender a controlar la intensidad luminosa de un LED utilizando un potenciómetro.</w:t>
      </w:r>
    </w:p>
    <w:p w14:paraId="74895835" w14:textId="77777777" w:rsidR="008C6246" w:rsidRDefault="008C6246" w:rsidP="008C6246"/>
    <w:p w14:paraId="16F5913A" w14:textId="2D23B34E" w:rsidR="008C6246" w:rsidRDefault="008C6246" w:rsidP="008C6246">
      <w:r w:rsidRPr="008C6246">
        <w:rPr>
          <w:u w:val="single"/>
        </w:rPr>
        <w:t>Componentes</w:t>
      </w:r>
      <w:r>
        <w:t>:</w:t>
      </w:r>
    </w:p>
    <w:p w14:paraId="65D1270C" w14:textId="77777777" w:rsidR="008C6246" w:rsidRDefault="008C6246" w:rsidP="008C6246">
      <w:pPr>
        <w:pStyle w:val="Prrafodelista"/>
        <w:numPr>
          <w:ilvl w:val="0"/>
          <w:numId w:val="6"/>
        </w:numPr>
      </w:pPr>
      <w:r>
        <w:t>LED</w:t>
      </w:r>
    </w:p>
    <w:p w14:paraId="23D3F46B" w14:textId="77777777" w:rsidR="008C6246" w:rsidRDefault="008C6246" w:rsidP="008C6246">
      <w:pPr>
        <w:pStyle w:val="Prrafodelista"/>
        <w:numPr>
          <w:ilvl w:val="0"/>
          <w:numId w:val="6"/>
        </w:numPr>
      </w:pPr>
      <w:r>
        <w:t>Potenciómetro</w:t>
      </w:r>
    </w:p>
    <w:p w14:paraId="1554666B" w14:textId="77777777" w:rsidR="008C6246" w:rsidRDefault="008C6246" w:rsidP="008C6246">
      <w:pPr>
        <w:pStyle w:val="Prrafodelista"/>
        <w:numPr>
          <w:ilvl w:val="0"/>
          <w:numId w:val="6"/>
        </w:numPr>
      </w:pPr>
      <w:r>
        <w:t>Resistencia</w:t>
      </w:r>
    </w:p>
    <w:p w14:paraId="61E9DD87" w14:textId="77777777" w:rsidR="008C6246" w:rsidRDefault="008C6246" w:rsidP="008C6246">
      <w:pPr>
        <w:pStyle w:val="Prrafodelista"/>
        <w:numPr>
          <w:ilvl w:val="0"/>
          <w:numId w:val="6"/>
        </w:numPr>
      </w:pPr>
      <w:proofErr w:type="spellStart"/>
      <w:r>
        <w:t>Protoboard</w:t>
      </w:r>
      <w:proofErr w:type="spellEnd"/>
    </w:p>
    <w:p w14:paraId="63E468E5" w14:textId="77777777" w:rsidR="008C6246" w:rsidRDefault="008C6246" w:rsidP="008C6246">
      <w:pPr>
        <w:pStyle w:val="Prrafodelista"/>
        <w:numPr>
          <w:ilvl w:val="0"/>
          <w:numId w:val="6"/>
        </w:numPr>
      </w:pPr>
      <w:r>
        <w:t>Fuente de poder</w:t>
      </w:r>
    </w:p>
    <w:p w14:paraId="6EE21173" w14:textId="77777777" w:rsidR="008C6246" w:rsidRDefault="008C6246" w:rsidP="008C6246"/>
    <w:p w14:paraId="257EEB40" w14:textId="523BE58D" w:rsidR="008C6246" w:rsidRDefault="008C6246" w:rsidP="008C6246">
      <w:r w:rsidRPr="008C6246">
        <w:rPr>
          <w:u w:val="single"/>
        </w:rPr>
        <w:t>Instrucciones</w:t>
      </w:r>
      <w:r>
        <w:t>:</w:t>
      </w:r>
    </w:p>
    <w:p w14:paraId="1113AED3" w14:textId="77777777" w:rsidR="008C6246" w:rsidRDefault="008C6246" w:rsidP="00032F17">
      <w:pPr>
        <w:pStyle w:val="Prrafodelista"/>
        <w:numPr>
          <w:ilvl w:val="0"/>
          <w:numId w:val="7"/>
        </w:numPr>
      </w:pPr>
      <w:r>
        <w:t>Conecta el ánodo (terminal largo) del LED a la fuente de poder a través de una resistencia limitadora.</w:t>
      </w:r>
    </w:p>
    <w:p w14:paraId="3B268D73" w14:textId="77777777" w:rsidR="008C6246" w:rsidRDefault="008C6246" w:rsidP="00032F17">
      <w:pPr>
        <w:pStyle w:val="Prrafodelista"/>
        <w:numPr>
          <w:ilvl w:val="0"/>
          <w:numId w:val="7"/>
        </w:numPr>
      </w:pPr>
      <w:r>
        <w:t>Conecta el cátodo (terminal corto) del LED al terminal central del potenciómetro.</w:t>
      </w:r>
    </w:p>
    <w:p w14:paraId="510D427A" w14:textId="77777777" w:rsidR="008C6246" w:rsidRDefault="008C6246" w:rsidP="00032F17">
      <w:pPr>
        <w:pStyle w:val="Prrafodelista"/>
        <w:numPr>
          <w:ilvl w:val="0"/>
          <w:numId w:val="7"/>
        </w:numPr>
      </w:pPr>
      <w:r>
        <w:t>Conecta un extremo del potenciómetro a tierra (GND) y el otro extremo a la fuente de poder.</w:t>
      </w:r>
    </w:p>
    <w:p w14:paraId="04BC2A06" w14:textId="77777777" w:rsidR="008C6246" w:rsidRDefault="008C6246" w:rsidP="00032F17">
      <w:pPr>
        <w:pStyle w:val="Prrafodelista"/>
        <w:numPr>
          <w:ilvl w:val="0"/>
          <w:numId w:val="7"/>
        </w:numPr>
      </w:pPr>
      <w:r>
        <w:t>Ajusta el potenciómetro para controlar la resistencia y, por lo tanto, la intensidad del LED.</w:t>
      </w:r>
    </w:p>
    <w:p w14:paraId="7DB77B3F" w14:textId="77777777" w:rsidR="00032F17" w:rsidRDefault="00032F17" w:rsidP="008C6246"/>
    <w:p w14:paraId="6710B8A1" w14:textId="77777777" w:rsidR="00A65017" w:rsidRDefault="00A65017" w:rsidP="008C6246"/>
    <w:p w14:paraId="41A4EAA4" w14:textId="77777777" w:rsidR="008C6246" w:rsidRDefault="008C6246" w:rsidP="008C6246">
      <w:r>
        <w:lastRenderedPageBreak/>
        <w:t xml:space="preserve">2. </w:t>
      </w:r>
      <w:r w:rsidRPr="00032F17">
        <w:rPr>
          <w:b/>
          <w:bCs/>
        </w:rPr>
        <w:t>Interruptor para Encender/Apagar un LED</w:t>
      </w:r>
      <w:r>
        <w:t>:</w:t>
      </w:r>
    </w:p>
    <w:p w14:paraId="3692D995" w14:textId="77777777" w:rsidR="00032F17" w:rsidRDefault="00032F17" w:rsidP="008C6246"/>
    <w:p w14:paraId="6ECA73D6" w14:textId="1D829B77" w:rsidR="008C6246" w:rsidRDefault="008C6246" w:rsidP="008C6246">
      <w:r w:rsidRPr="00032F17">
        <w:rPr>
          <w:u w:val="single"/>
        </w:rPr>
        <w:t>Objetivo</w:t>
      </w:r>
      <w:r>
        <w:t>: Crear un circuito simple para encender y apagar un LED utilizando un switch.</w:t>
      </w:r>
    </w:p>
    <w:p w14:paraId="67CAC5E9" w14:textId="77777777" w:rsidR="008C6246" w:rsidRDefault="008C6246" w:rsidP="008C6246"/>
    <w:p w14:paraId="42F75C86" w14:textId="50949D55" w:rsidR="008C6246" w:rsidRDefault="008C6246" w:rsidP="008C6246">
      <w:r w:rsidRPr="00032F17">
        <w:rPr>
          <w:u w:val="single"/>
        </w:rPr>
        <w:t>Componentes</w:t>
      </w:r>
      <w:r>
        <w:t>:</w:t>
      </w:r>
    </w:p>
    <w:p w14:paraId="26A55EB7" w14:textId="77777777" w:rsidR="008C6246" w:rsidRDefault="008C6246" w:rsidP="00032F17">
      <w:pPr>
        <w:pStyle w:val="Prrafodelista"/>
        <w:numPr>
          <w:ilvl w:val="0"/>
          <w:numId w:val="8"/>
        </w:numPr>
      </w:pPr>
      <w:r>
        <w:t>LED</w:t>
      </w:r>
    </w:p>
    <w:p w14:paraId="312F6ABF" w14:textId="77777777" w:rsidR="008C6246" w:rsidRDefault="008C6246" w:rsidP="00032F17">
      <w:pPr>
        <w:pStyle w:val="Prrafodelista"/>
        <w:numPr>
          <w:ilvl w:val="0"/>
          <w:numId w:val="8"/>
        </w:numPr>
      </w:pPr>
      <w:r>
        <w:t>Resistencia</w:t>
      </w:r>
    </w:p>
    <w:p w14:paraId="031EFA2E" w14:textId="77777777" w:rsidR="008C6246" w:rsidRDefault="008C6246" w:rsidP="00032F17">
      <w:pPr>
        <w:pStyle w:val="Prrafodelista"/>
        <w:numPr>
          <w:ilvl w:val="0"/>
          <w:numId w:val="8"/>
        </w:numPr>
      </w:pPr>
      <w:r>
        <w:t>Switch</w:t>
      </w:r>
    </w:p>
    <w:p w14:paraId="5670738D" w14:textId="77777777" w:rsidR="008C6246" w:rsidRDefault="008C6246" w:rsidP="00032F17">
      <w:pPr>
        <w:pStyle w:val="Prrafodelista"/>
        <w:numPr>
          <w:ilvl w:val="0"/>
          <w:numId w:val="8"/>
        </w:numPr>
      </w:pPr>
      <w:proofErr w:type="spellStart"/>
      <w:r>
        <w:t>Protoboard</w:t>
      </w:r>
      <w:proofErr w:type="spellEnd"/>
    </w:p>
    <w:p w14:paraId="330DD4F2" w14:textId="77777777" w:rsidR="008C6246" w:rsidRDefault="008C6246" w:rsidP="00032F17">
      <w:pPr>
        <w:pStyle w:val="Prrafodelista"/>
        <w:numPr>
          <w:ilvl w:val="0"/>
          <w:numId w:val="8"/>
        </w:numPr>
      </w:pPr>
      <w:r>
        <w:t>Fuente de poder</w:t>
      </w:r>
    </w:p>
    <w:p w14:paraId="564BE241" w14:textId="77777777" w:rsidR="00032F17" w:rsidRDefault="00032F17" w:rsidP="008C6246"/>
    <w:p w14:paraId="3E9A702E" w14:textId="100F48C7" w:rsidR="008C6246" w:rsidRDefault="008C6246" w:rsidP="008C6246">
      <w:r w:rsidRPr="00032F17">
        <w:rPr>
          <w:u w:val="single"/>
        </w:rPr>
        <w:t>Instrucciones</w:t>
      </w:r>
      <w:r>
        <w:t>:</w:t>
      </w:r>
    </w:p>
    <w:p w14:paraId="45CE7571" w14:textId="77777777" w:rsidR="008C6246" w:rsidRDefault="008C6246" w:rsidP="00032F17">
      <w:pPr>
        <w:pStyle w:val="Prrafodelista"/>
        <w:numPr>
          <w:ilvl w:val="0"/>
          <w:numId w:val="9"/>
        </w:numPr>
      </w:pPr>
      <w:r>
        <w:t>Conecta el ánodo del LED a la fuente de poder a través de una resistencia limitadora.</w:t>
      </w:r>
    </w:p>
    <w:p w14:paraId="1C7C5D00" w14:textId="77777777" w:rsidR="008C6246" w:rsidRDefault="008C6246" w:rsidP="00032F17">
      <w:pPr>
        <w:pStyle w:val="Prrafodelista"/>
        <w:numPr>
          <w:ilvl w:val="0"/>
          <w:numId w:val="9"/>
        </w:numPr>
      </w:pPr>
      <w:r>
        <w:t>Conecta el cátodo del LED a un terminal del switch.</w:t>
      </w:r>
    </w:p>
    <w:p w14:paraId="6A088085" w14:textId="77777777" w:rsidR="008C6246" w:rsidRDefault="008C6246" w:rsidP="00032F17">
      <w:pPr>
        <w:pStyle w:val="Prrafodelista"/>
        <w:numPr>
          <w:ilvl w:val="0"/>
          <w:numId w:val="9"/>
        </w:numPr>
      </w:pPr>
      <w:r>
        <w:t>Conecta el otro terminal del switch a tierra (GND).</w:t>
      </w:r>
    </w:p>
    <w:p w14:paraId="63375F02" w14:textId="77777777" w:rsidR="008C6246" w:rsidRDefault="008C6246" w:rsidP="00032F17">
      <w:pPr>
        <w:pStyle w:val="Prrafodelista"/>
        <w:numPr>
          <w:ilvl w:val="0"/>
          <w:numId w:val="9"/>
        </w:numPr>
      </w:pPr>
      <w:r>
        <w:t>Cuando presiones el switch, el LED se encenderá; al soltarlo, el LED se apagará.</w:t>
      </w:r>
    </w:p>
    <w:p w14:paraId="65B8CDC7" w14:textId="77777777" w:rsidR="00032F17" w:rsidRDefault="00032F17" w:rsidP="008C6246"/>
    <w:p w14:paraId="02F2974B" w14:textId="77777777" w:rsidR="00A65017" w:rsidRDefault="00A65017" w:rsidP="008C6246"/>
    <w:p w14:paraId="1163216C" w14:textId="77777777" w:rsidR="00A65017" w:rsidRDefault="00A65017" w:rsidP="008C6246"/>
    <w:p w14:paraId="3430319C" w14:textId="77777777" w:rsidR="00A65017" w:rsidRDefault="00A65017" w:rsidP="008C6246"/>
    <w:p w14:paraId="713D088C" w14:textId="77777777" w:rsidR="00A65017" w:rsidRDefault="00A65017" w:rsidP="008C6246"/>
    <w:p w14:paraId="72264700" w14:textId="77777777" w:rsidR="00A65017" w:rsidRDefault="00A65017" w:rsidP="008C6246"/>
    <w:p w14:paraId="385A7ACF" w14:textId="77777777" w:rsidR="00A65017" w:rsidRDefault="00A65017" w:rsidP="008C6246"/>
    <w:p w14:paraId="0BE6D8D2" w14:textId="77777777" w:rsidR="00A65017" w:rsidRDefault="00A65017" w:rsidP="008C6246"/>
    <w:p w14:paraId="765DDE38" w14:textId="77777777" w:rsidR="00A65017" w:rsidRDefault="00A65017" w:rsidP="008C6246"/>
    <w:p w14:paraId="5E44B0C2" w14:textId="77777777" w:rsidR="008C6246" w:rsidRDefault="008C6246" w:rsidP="008C6246">
      <w:r>
        <w:lastRenderedPageBreak/>
        <w:t xml:space="preserve">3. </w:t>
      </w:r>
      <w:r w:rsidRPr="007D2C19">
        <w:rPr>
          <w:b/>
          <w:bCs/>
        </w:rPr>
        <w:t>Control de Motor DC con Transistor</w:t>
      </w:r>
      <w:r>
        <w:t>:</w:t>
      </w:r>
    </w:p>
    <w:p w14:paraId="71B4FE0C" w14:textId="77777777" w:rsidR="007D2C19" w:rsidRDefault="007D2C19" w:rsidP="008C6246"/>
    <w:p w14:paraId="0C3DE4F0" w14:textId="79EC1A2C" w:rsidR="008C6246" w:rsidRDefault="008C6246" w:rsidP="008C6246">
      <w:r w:rsidRPr="007D2C19">
        <w:rPr>
          <w:u w:val="single"/>
        </w:rPr>
        <w:t>Objetivo</w:t>
      </w:r>
      <w:r>
        <w:t>: Aprender a controlar la velocidad de un motor de corriente continua (DC) utilizando un transistor.</w:t>
      </w:r>
    </w:p>
    <w:p w14:paraId="3D84723A" w14:textId="77777777" w:rsidR="008C6246" w:rsidRDefault="008C6246" w:rsidP="008C6246"/>
    <w:p w14:paraId="458CD880" w14:textId="7C3A7773" w:rsidR="008C6246" w:rsidRDefault="008C6246" w:rsidP="008C6246">
      <w:r w:rsidRPr="007D2C19">
        <w:rPr>
          <w:u w:val="single"/>
        </w:rPr>
        <w:t>Componentes</w:t>
      </w:r>
      <w:r>
        <w:t>:</w:t>
      </w:r>
    </w:p>
    <w:p w14:paraId="475A8343" w14:textId="77777777" w:rsidR="008C6246" w:rsidRDefault="008C6246" w:rsidP="007D2C19">
      <w:pPr>
        <w:pStyle w:val="Prrafodelista"/>
        <w:numPr>
          <w:ilvl w:val="0"/>
          <w:numId w:val="10"/>
        </w:numPr>
      </w:pPr>
      <w:r>
        <w:t>Motor DC</w:t>
      </w:r>
    </w:p>
    <w:p w14:paraId="766A763B" w14:textId="77777777" w:rsidR="008C6246" w:rsidRDefault="008C6246" w:rsidP="007D2C19">
      <w:pPr>
        <w:pStyle w:val="Prrafodelista"/>
        <w:numPr>
          <w:ilvl w:val="0"/>
          <w:numId w:val="10"/>
        </w:numPr>
      </w:pPr>
      <w:r>
        <w:t>Transistor (ejemplo: NPN como el 2N2222)</w:t>
      </w:r>
    </w:p>
    <w:p w14:paraId="6D46ADEA" w14:textId="77777777" w:rsidR="008C6246" w:rsidRDefault="008C6246" w:rsidP="007D2C19">
      <w:pPr>
        <w:pStyle w:val="Prrafodelista"/>
        <w:numPr>
          <w:ilvl w:val="0"/>
          <w:numId w:val="10"/>
        </w:numPr>
      </w:pPr>
      <w:r>
        <w:t>Resistencia</w:t>
      </w:r>
    </w:p>
    <w:p w14:paraId="4B8AED35" w14:textId="77777777" w:rsidR="008C6246" w:rsidRDefault="008C6246" w:rsidP="007D2C19">
      <w:pPr>
        <w:pStyle w:val="Prrafodelista"/>
        <w:numPr>
          <w:ilvl w:val="0"/>
          <w:numId w:val="10"/>
        </w:numPr>
      </w:pPr>
      <w:proofErr w:type="spellStart"/>
      <w:r>
        <w:t>Protoboard</w:t>
      </w:r>
      <w:proofErr w:type="spellEnd"/>
    </w:p>
    <w:p w14:paraId="2BBAE631" w14:textId="77777777" w:rsidR="008C6246" w:rsidRDefault="008C6246" w:rsidP="007D2C19">
      <w:pPr>
        <w:pStyle w:val="Prrafodelista"/>
        <w:numPr>
          <w:ilvl w:val="0"/>
          <w:numId w:val="10"/>
        </w:numPr>
      </w:pPr>
      <w:r>
        <w:t>Fuente de poder</w:t>
      </w:r>
    </w:p>
    <w:p w14:paraId="5480DD9E" w14:textId="77777777" w:rsidR="007D2C19" w:rsidRDefault="007D2C19" w:rsidP="008C6246"/>
    <w:p w14:paraId="5B92F0A8" w14:textId="3CB7A99D" w:rsidR="008C6246" w:rsidRDefault="008C6246" w:rsidP="008C6246">
      <w:r w:rsidRPr="00D41A2F">
        <w:rPr>
          <w:u w:val="single"/>
        </w:rPr>
        <w:t>Instrucciones</w:t>
      </w:r>
      <w:r>
        <w:t>:</w:t>
      </w:r>
    </w:p>
    <w:p w14:paraId="2F2735BF" w14:textId="77777777" w:rsidR="008C6246" w:rsidRDefault="008C6246" w:rsidP="00D41A2F">
      <w:pPr>
        <w:pStyle w:val="Prrafodelista"/>
        <w:numPr>
          <w:ilvl w:val="0"/>
          <w:numId w:val="11"/>
        </w:numPr>
      </w:pPr>
      <w:r>
        <w:t>Conecta el motor DC a la fuente de poder a través de una resistencia limitadora.</w:t>
      </w:r>
    </w:p>
    <w:p w14:paraId="0E45BCA0" w14:textId="77777777" w:rsidR="008C6246" w:rsidRDefault="008C6246" w:rsidP="00D41A2F">
      <w:pPr>
        <w:pStyle w:val="Prrafodelista"/>
        <w:numPr>
          <w:ilvl w:val="0"/>
          <w:numId w:val="11"/>
        </w:numPr>
      </w:pPr>
      <w:r>
        <w:t>Conecta la base del transistor al microcontrolador o a una fuente de control (como un potenciómetro).</w:t>
      </w:r>
    </w:p>
    <w:p w14:paraId="2462109B" w14:textId="77777777" w:rsidR="008C6246" w:rsidRDefault="008C6246" w:rsidP="00D41A2F">
      <w:pPr>
        <w:pStyle w:val="Prrafodelista"/>
        <w:numPr>
          <w:ilvl w:val="0"/>
          <w:numId w:val="11"/>
        </w:numPr>
      </w:pPr>
      <w:r>
        <w:t>Conecta el colector del transistor al motor y el emisor a tierra (GND).</w:t>
      </w:r>
    </w:p>
    <w:p w14:paraId="6123D2EA" w14:textId="77777777" w:rsidR="008C6246" w:rsidRDefault="008C6246" w:rsidP="00D41A2F">
      <w:pPr>
        <w:pStyle w:val="Prrafodelista"/>
        <w:numPr>
          <w:ilvl w:val="0"/>
          <w:numId w:val="11"/>
        </w:numPr>
      </w:pPr>
      <w:r>
        <w:t>Al aplicar un voltaje adecuado a la base del transistor, controlarás la corriente que fluye desde el colector al emisor, regulando así la velocidad del motor.</w:t>
      </w:r>
    </w:p>
    <w:p w14:paraId="1C598D24" w14:textId="77777777" w:rsidR="00D41A2F" w:rsidRDefault="00D41A2F" w:rsidP="008C6246"/>
    <w:p w14:paraId="7C4BAAA8" w14:textId="77777777" w:rsidR="00A65017" w:rsidRDefault="00A65017" w:rsidP="008C6246"/>
    <w:p w14:paraId="6D41BA78" w14:textId="77777777" w:rsidR="00A65017" w:rsidRDefault="00A65017" w:rsidP="008C6246"/>
    <w:p w14:paraId="213A3847" w14:textId="77777777" w:rsidR="00A65017" w:rsidRDefault="00A65017" w:rsidP="008C6246"/>
    <w:p w14:paraId="43365F7D" w14:textId="77777777" w:rsidR="00A65017" w:rsidRDefault="00A65017" w:rsidP="008C6246"/>
    <w:p w14:paraId="71197A11" w14:textId="77777777" w:rsidR="00A65017" w:rsidRDefault="00A65017" w:rsidP="008C6246"/>
    <w:p w14:paraId="5C8E4FBF" w14:textId="77777777" w:rsidR="00A65017" w:rsidRDefault="00A65017" w:rsidP="008C6246"/>
    <w:p w14:paraId="4EEEF5F3" w14:textId="77777777" w:rsidR="00A65017" w:rsidRDefault="00A65017" w:rsidP="008C6246"/>
    <w:p w14:paraId="365F3539" w14:textId="77777777" w:rsidR="008C6246" w:rsidRDefault="008C6246" w:rsidP="008C6246">
      <w:r>
        <w:lastRenderedPageBreak/>
        <w:t xml:space="preserve">4. </w:t>
      </w:r>
      <w:r w:rsidRPr="00D41A2F">
        <w:rPr>
          <w:b/>
          <w:bCs/>
        </w:rPr>
        <w:t>Encendido de LED con Retardo</w:t>
      </w:r>
      <w:r>
        <w:t>:</w:t>
      </w:r>
    </w:p>
    <w:p w14:paraId="501CE041" w14:textId="77777777" w:rsidR="00D41A2F" w:rsidRDefault="00D41A2F" w:rsidP="008C6246"/>
    <w:p w14:paraId="7D8999DB" w14:textId="2CF50DBD" w:rsidR="008C6246" w:rsidRDefault="008C6246" w:rsidP="008C6246">
      <w:r w:rsidRPr="00D41A2F">
        <w:rPr>
          <w:u w:val="single"/>
        </w:rPr>
        <w:t>Objetivo</w:t>
      </w:r>
      <w:r>
        <w:t>: Crear un circuito que encienda un LED después de un cierto retardo utilizando un capacitor.</w:t>
      </w:r>
    </w:p>
    <w:p w14:paraId="22E051B5" w14:textId="77777777" w:rsidR="008C6246" w:rsidRDefault="008C6246" w:rsidP="008C6246"/>
    <w:p w14:paraId="531BB772" w14:textId="7F66FC96" w:rsidR="008C6246" w:rsidRDefault="008C6246" w:rsidP="008C6246">
      <w:r w:rsidRPr="00D41A2F">
        <w:rPr>
          <w:u w:val="single"/>
        </w:rPr>
        <w:t>Componentes</w:t>
      </w:r>
      <w:r>
        <w:t>:</w:t>
      </w:r>
    </w:p>
    <w:p w14:paraId="69596036" w14:textId="77777777" w:rsidR="008C6246" w:rsidRDefault="008C6246" w:rsidP="00D41A2F">
      <w:pPr>
        <w:pStyle w:val="Prrafodelista"/>
        <w:numPr>
          <w:ilvl w:val="0"/>
          <w:numId w:val="12"/>
        </w:numPr>
      </w:pPr>
      <w:r>
        <w:t>LED</w:t>
      </w:r>
    </w:p>
    <w:p w14:paraId="24CCE29E" w14:textId="77777777" w:rsidR="008C6246" w:rsidRDefault="008C6246" w:rsidP="00D41A2F">
      <w:pPr>
        <w:pStyle w:val="Prrafodelista"/>
        <w:numPr>
          <w:ilvl w:val="0"/>
          <w:numId w:val="12"/>
        </w:numPr>
      </w:pPr>
      <w:r>
        <w:t>Resistor</w:t>
      </w:r>
    </w:p>
    <w:p w14:paraId="631E898F" w14:textId="77777777" w:rsidR="008C6246" w:rsidRDefault="008C6246" w:rsidP="00D41A2F">
      <w:pPr>
        <w:pStyle w:val="Prrafodelista"/>
        <w:numPr>
          <w:ilvl w:val="0"/>
          <w:numId w:val="12"/>
        </w:numPr>
      </w:pPr>
      <w:r>
        <w:t>Capacitor</w:t>
      </w:r>
    </w:p>
    <w:p w14:paraId="25901BB3" w14:textId="77777777" w:rsidR="008C6246" w:rsidRDefault="008C6246" w:rsidP="00D41A2F">
      <w:pPr>
        <w:pStyle w:val="Prrafodelista"/>
        <w:numPr>
          <w:ilvl w:val="0"/>
          <w:numId w:val="12"/>
        </w:numPr>
      </w:pPr>
      <w:r>
        <w:t>Transistor (como el 2N3904)</w:t>
      </w:r>
    </w:p>
    <w:p w14:paraId="24837952" w14:textId="77777777" w:rsidR="008C6246" w:rsidRDefault="008C6246" w:rsidP="00D41A2F">
      <w:pPr>
        <w:pStyle w:val="Prrafodelista"/>
        <w:numPr>
          <w:ilvl w:val="0"/>
          <w:numId w:val="12"/>
        </w:numPr>
      </w:pPr>
      <w:proofErr w:type="spellStart"/>
      <w:r>
        <w:t>Protoboard</w:t>
      </w:r>
      <w:proofErr w:type="spellEnd"/>
    </w:p>
    <w:p w14:paraId="62D209B7" w14:textId="77777777" w:rsidR="008C6246" w:rsidRDefault="008C6246" w:rsidP="00D41A2F">
      <w:pPr>
        <w:pStyle w:val="Prrafodelista"/>
        <w:numPr>
          <w:ilvl w:val="0"/>
          <w:numId w:val="12"/>
        </w:numPr>
      </w:pPr>
      <w:r>
        <w:t>Fuente de poder</w:t>
      </w:r>
    </w:p>
    <w:p w14:paraId="103D3724" w14:textId="77777777" w:rsidR="00D41A2F" w:rsidRDefault="00D41A2F" w:rsidP="008C6246"/>
    <w:p w14:paraId="555B700B" w14:textId="53FB5297" w:rsidR="008C6246" w:rsidRDefault="008C6246" w:rsidP="008C6246">
      <w:r w:rsidRPr="00D41A2F">
        <w:rPr>
          <w:u w:val="single"/>
        </w:rPr>
        <w:t>Instrucciones</w:t>
      </w:r>
      <w:r>
        <w:t>:</w:t>
      </w:r>
    </w:p>
    <w:p w14:paraId="2FE62665" w14:textId="77777777" w:rsidR="008C6246" w:rsidRDefault="008C6246" w:rsidP="00D41A2F">
      <w:pPr>
        <w:pStyle w:val="Prrafodelista"/>
        <w:numPr>
          <w:ilvl w:val="0"/>
          <w:numId w:val="13"/>
        </w:numPr>
      </w:pPr>
      <w:r>
        <w:t>Conecta el ánodo del LED a través de una resistencia limitadora a la fuente de poder.</w:t>
      </w:r>
    </w:p>
    <w:p w14:paraId="2B5BC6B6" w14:textId="77777777" w:rsidR="008C6246" w:rsidRDefault="008C6246" w:rsidP="00D41A2F">
      <w:pPr>
        <w:pStyle w:val="Prrafodelista"/>
        <w:numPr>
          <w:ilvl w:val="0"/>
          <w:numId w:val="13"/>
        </w:numPr>
      </w:pPr>
      <w:r>
        <w:t>Conecta el cátodo del LED al colector del transistor.</w:t>
      </w:r>
    </w:p>
    <w:p w14:paraId="7AE2FBAC" w14:textId="77777777" w:rsidR="008C6246" w:rsidRDefault="008C6246" w:rsidP="00D41A2F">
      <w:pPr>
        <w:pStyle w:val="Prrafodelista"/>
        <w:numPr>
          <w:ilvl w:val="0"/>
          <w:numId w:val="13"/>
        </w:numPr>
      </w:pPr>
      <w:r>
        <w:t>Conecta la base del transistor a través de una resistencia a uno de los terminales del capacitor.</w:t>
      </w:r>
    </w:p>
    <w:p w14:paraId="70DDE13B" w14:textId="77777777" w:rsidR="008C6246" w:rsidRDefault="008C6246" w:rsidP="00D41A2F">
      <w:pPr>
        <w:pStyle w:val="Prrafodelista"/>
        <w:numPr>
          <w:ilvl w:val="0"/>
          <w:numId w:val="13"/>
        </w:numPr>
      </w:pPr>
      <w:r>
        <w:t>Conecta el otro terminal del capacitor a tierra (GND).</w:t>
      </w:r>
    </w:p>
    <w:p w14:paraId="0B167612" w14:textId="77777777" w:rsidR="008C6246" w:rsidRDefault="008C6246" w:rsidP="00D41A2F">
      <w:pPr>
        <w:pStyle w:val="Prrafodelista"/>
        <w:numPr>
          <w:ilvl w:val="0"/>
          <w:numId w:val="13"/>
        </w:numPr>
      </w:pPr>
      <w:r>
        <w:t>Cuando se aplica energía, el capacitor se cargará gradualmente. Cuando la tensión en el capacitor alcance un cierto nivel, el transistor se activará, encendiendo el LED con un retardo controlado por la constante de tiempo del circuito RC (resistencia-capacitor).</w:t>
      </w:r>
    </w:p>
    <w:p w14:paraId="4792DC6B" w14:textId="77777777" w:rsidR="00D41A2F" w:rsidRDefault="00D41A2F" w:rsidP="008C6246"/>
    <w:p w14:paraId="65580CD3" w14:textId="77777777" w:rsidR="00A65017" w:rsidRDefault="00A65017" w:rsidP="008C6246"/>
    <w:p w14:paraId="1CB86491" w14:textId="77777777" w:rsidR="00A65017" w:rsidRDefault="00A65017" w:rsidP="008C6246"/>
    <w:p w14:paraId="5F438FAA" w14:textId="77777777" w:rsidR="00A65017" w:rsidRDefault="00A65017" w:rsidP="008C6246"/>
    <w:p w14:paraId="07535DFF" w14:textId="77777777" w:rsidR="00A65017" w:rsidRDefault="00A65017" w:rsidP="008C6246"/>
    <w:p w14:paraId="77BC37B9" w14:textId="77777777" w:rsidR="008C6246" w:rsidRDefault="008C6246" w:rsidP="008C6246">
      <w:r>
        <w:lastRenderedPageBreak/>
        <w:t xml:space="preserve">5. </w:t>
      </w:r>
      <w:r w:rsidRPr="00D41A2F">
        <w:rPr>
          <w:b/>
          <w:bCs/>
        </w:rPr>
        <w:t xml:space="preserve">Secuencia de </w:t>
      </w:r>
      <w:proofErr w:type="spellStart"/>
      <w:r w:rsidRPr="00D41A2F">
        <w:rPr>
          <w:b/>
          <w:bCs/>
        </w:rPr>
        <w:t>LEDs</w:t>
      </w:r>
      <w:proofErr w:type="spellEnd"/>
      <w:r w:rsidRPr="00D41A2F">
        <w:rPr>
          <w:b/>
          <w:bCs/>
        </w:rPr>
        <w:t xml:space="preserve"> con Switches</w:t>
      </w:r>
      <w:r>
        <w:t>:</w:t>
      </w:r>
    </w:p>
    <w:p w14:paraId="2F60BEAC" w14:textId="77777777" w:rsidR="00D41A2F" w:rsidRDefault="00D41A2F" w:rsidP="008C6246"/>
    <w:p w14:paraId="0AB2B457" w14:textId="26D0B29B" w:rsidR="008C6246" w:rsidRDefault="008C6246" w:rsidP="008C6246">
      <w:r w:rsidRPr="00D41A2F">
        <w:rPr>
          <w:u w:val="single"/>
        </w:rPr>
        <w:t>Objetivo</w:t>
      </w:r>
      <w:r>
        <w:t xml:space="preserve">: Crear un circuito que encienda una secuencia de </w:t>
      </w:r>
      <w:proofErr w:type="spellStart"/>
      <w:r>
        <w:t>LEDs</w:t>
      </w:r>
      <w:proofErr w:type="spellEnd"/>
      <w:r>
        <w:t xml:space="preserve"> usando varios switches.</w:t>
      </w:r>
    </w:p>
    <w:p w14:paraId="04BD1219" w14:textId="77777777" w:rsidR="008C6246" w:rsidRDefault="008C6246" w:rsidP="008C6246"/>
    <w:p w14:paraId="20684D3B" w14:textId="242FBAAE" w:rsidR="008C6246" w:rsidRDefault="008C6246" w:rsidP="008C6246">
      <w:r w:rsidRPr="00D41A2F">
        <w:rPr>
          <w:u w:val="single"/>
        </w:rPr>
        <w:t>Componentes</w:t>
      </w:r>
      <w:r>
        <w:t>:</w:t>
      </w:r>
    </w:p>
    <w:p w14:paraId="5C67A075" w14:textId="77777777" w:rsidR="008C6246" w:rsidRDefault="008C6246" w:rsidP="00D41A2F">
      <w:pPr>
        <w:pStyle w:val="Prrafodelista"/>
        <w:numPr>
          <w:ilvl w:val="0"/>
          <w:numId w:val="14"/>
        </w:numPr>
      </w:pPr>
      <w:proofErr w:type="spellStart"/>
      <w:r>
        <w:t>LEDs</w:t>
      </w:r>
      <w:proofErr w:type="spellEnd"/>
      <w:r>
        <w:t xml:space="preserve"> (múltiples)</w:t>
      </w:r>
    </w:p>
    <w:p w14:paraId="0E83820C" w14:textId="77777777" w:rsidR="008C6246" w:rsidRDefault="008C6246" w:rsidP="00D41A2F">
      <w:pPr>
        <w:pStyle w:val="Prrafodelista"/>
        <w:numPr>
          <w:ilvl w:val="0"/>
          <w:numId w:val="14"/>
        </w:numPr>
      </w:pPr>
      <w:r>
        <w:t>Resistencias (una por LED)</w:t>
      </w:r>
    </w:p>
    <w:p w14:paraId="6620BC28" w14:textId="77777777" w:rsidR="008C6246" w:rsidRDefault="008C6246" w:rsidP="00D41A2F">
      <w:pPr>
        <w:pStyle w:val="Prrafodelista"/>
        <w:numPr>
          <w:ilvl w:val="0"/>
          <w:numId w:val="14"/>
        </w:numPr>
      </w:pPr>
      <w:r>
        <w:t>Switches (uno por LED)</w:t>
      </w:r>
    </w:p>
    <w:p w14:paraId="10DF3468" w14:textId="77777777" w:rsidR="008C6246" w:rsidRDefault="008C6246" w:rsidP="00D41A2F">
      <w:pPr>
        <w:pStyle w:val="Prrafodelista"/>
        <w:numPr>
          <w:ilvl w:val="0"/>
          <w:numId w:val="14"/>
        </w:numPr>
      </w:pPr>
      <w:proofErr w:type="spellStart"/>
      <w:r>
        <w:t>Protoboard</w:t>
      </w:r>
      <w:proofErr w:type="spellEnd"/>
    </w:p>
    <w:p w14:paraId="5DEA4682" w14:textId="77777777" w:rsidR="008C6246" w:rsidRDefault="008C6246" w:rsidP="00D41A2F">
      <w:pPr>
        <w:pStyle w:val="Prrafodelista"/>
        <w:numPr>
          <w:ilvl w:val="0"/>
          <w:numId w:val="14"/>
        </w:numPr>
      </w:pPr>
      <w:r>
        <w:t>Fuente de poder</w:t>
      </w:r>
    </w:p>
    <w:p w14:paraId="1572CBF3" w14:textId="77777777" w:rsidR="00D41A2F" w:rsidRDefault="00D41A2F" w:rsidP="008C6246"/>
    <w:p w14:paraId="2F0B34D9" w14:textId="40AB5350" w:rsidR="008C6246" w:rsidRDefault="008C6246" w:rsidP="008C6246">
      <w:r w:rsidRPr="00D41A2F">
        <w:rPr>
          <w:u w:val="single"/>
        </w:rPr>
        <w:t>Instrucciones</w:t>
      </w:r>
      <w:r>
        <w:t>:</w:t>
      </w:r>
    </w:p>
    <w:p w14:paraId="5BF7425F" w14:textId="77777777" w:rsidR="008C6246" w:rsidRDefault="008C6246" w:rsidP="00D41A2F">
      <w:pPr>
        <w:pStyle w:val="Prrafodelista"/>
        <w:numPr>
          <w:ilvl w:val="0"/>
          <w:numId w:val="15"/>
        </w:numPr>
      </w:pPr>
      <w:r>
        <w:t xml:space="preserve">Conecta cada ánodo de los </w:t>
      </w:r>
      <w:proofErr w:type="spellStart"/>
      <w:r>
        <w:t>LEDs</w:t>
      </w:r>
      <w:proofErr w:type="spellEnd"/>
      <w:r>
        <w:t xml:space="preserve"> a través de resistencias limitadoras a la fuente de poder.</w:t>
      </w:r>
    </w:p>
    <w:p w14:paraId="37BA12AD" w14:textId="77777777" w:rsidR="008C6246" w:rsidRDefault="008C6246" w:rsidP="00D41A2F">
      <w:pPr>
        <w:pStyle w:val="Prrafodelista"/>
        <w:numPr>
          <w:ilvl w:val="0"/>
          <w:numId w:val="15"/>
        </w:numPr>
      </w:pPr>
      <w:r>
        <w:t xml:space="preserve">Conecta los cátodos de los </w:t>
      </w:r>
      <w:proofErr w:type="spellStart"/>
      <w:r>
        <w:t>LEDs</w:t>
      </w:r>
      <w:proofErr w:type="spellEnd"/>
      <w:r>
        <w:t xml:space="preserve"> a través de switches individuales a tierra (GND).</w:t>
      </w:r>
    </w:p>
    <w:p w14:paraId="3C351C84" w14:textId="77777777" w:rsidR="00A65017" w:rsidRDefault="00A65017" w:rsidP="008C6246"/>
    <w:p w14:paraId="786B3A5B" w14:textId="2449BF1A" w:rsidR="008C6246" w:rsidRDefault="008C6246" w:rsidP="008C6246">
      <w:r>
        <w:t xml:space="preserve">Cada vez que presiones un switch, el LED correspondiente se encenderá y formarás una secuencia de encendido de </w:t>
      </w:r>
      <w:proofErr w:type="spellStart"/>
      <w:r>
        <w:t>LEDs</w:t>
      </w:r>
      <w:proofErr w:type="spellEnd"/>
      <w:r>
        <w:t xml:space="preserve"> a medida que vayas presionando los switches.</w:t>
      </w:r>
    </w:p>
    <w:p w14:paraId="04439AFA" w14:textId="4F8ABC53" w:rsidR="002117E6" w:rsidRDefault="008C6246" w:rsidP="00A76AA1">
      <w:r>
        <w:t>Recuerda que estos son ejemplos de prácticas y puedes adaptarlos según tus necesidades y conocimientos. Asegúrate de tener el conocimiento básico sobre el funcionamiento de los componentes y las conexiones antes de realizar estos circuitos</w:t>
      </w:r>
      <w:r w:rsidR="00A63BCD">
        <w:t>, hazlo todo con supervisión de tu docente</w:t>
      </w:r>
      <w:r>
        <w:t>. ¡Diviértete explorando y aprendiendo!</w:t>
      </w:r>
    </w:p>
    <w:p w14:paraId="2C25839C" w14:textId="77777777" w:rsidR="00A65017" w:rsidRDefault="00A65017" w:rsidP="00A76AA1"/>
    <w:p w14:paraId="6FBFE3E1" w14:textId="77777777" w:rsidR="00A65017" w:rsidRDefault="00A65017" w:rsidP="00A76AA1"/>
    <w:p w14:paraId="2F8DE58F" w14:textId="77777777" w:rsidR="00A65017" w:rsidRDefault="00A65017" w:rsidP="00A76AA1"/>
    <w:p w14:paraId="309D1CD2" w14:textId="27385DBC" w:rsidR="002117E6" w:rsidRDefault="00422D2F" w:rsidP="00A76AA1">
      <w:pPr>
        <w:contextualSpacing/>
      </w:pPr>
      <w:r>
        <w:rPr>
          <w:noProof/>
          <w:lang w:eastAsia="es-NI"/>
        </w:rPr>
        <w:lastRenderedPageBreak/>
        <mc:AlternateContent>
          <mc:Choice Requires="wpg">
            <w:drawing>
              <wp:anchor distT="0" distB="0" distL="114300" distR="114300" simplePos="0" relativeHeight="251664384" behindDoc="0" locked="0" layoutInCell="1" allowOverlap="1" wp14:anchorId="07FCC68B" wp14:editId="2BCA5793">
                <wp:simplePos x="0" y="0"/>
                <wp:positionH relativeFrom="column">
                  <wp:posOffset>-213995</wp:posOffset>
                </wp:positionH>
                <wp:positionV relativeFrom="paragraph">
                  <wp:posOffset>-164563</wp:posOffset>
                </wp:positionV>
                <wp:extent cx="6273800" cy="425450"/>
                <wp:effectExtent l="0" t="0" r="0" b="0"/>
                <wp:wrapNone/>
                <wp:docPr id="20" name="Grupo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73800" cy="425450"/>
                          <a:chOff x="1453" y="12277"/>
                          <a:chExt cx="9871" cy="546"/>
                        </a:xfrm>
                      </wpg:grpSpPr>
                      <wps:wsp>
                        <wps:cNvPr id="21" name="Cuadro de texto 2"/>
                        <wps:cNvSpPr txBox="1">
                          <a:spLocks noChangeArrowheads="1"/>
                        </wps:cNvSpPr>
                        <wps:spPr bwMode="auto">
                          <a:xfrm>
                            <a:off x="1453" y="12277"/>
                            <a:ext cx="420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7672E5A" w14:textId="77777777" w:rsidR="00AB2DF6" w:rsidRPr="00A32AB9" w:rsidRDefault="00AB2DF6" w:rsidP="00A32AB9">
                              <w:pPr>
                                <w:pStyle w:val="Ttulo1"/>
                              </w:pPr>
                              <w:bookmarkStart w:id="17" w:name="_Toc46999616"/>
                              <w:bookmarkStart w:id="18" w:name="_Toc51942773"/>
                              <w:bookmarkStart w:id="19" w:name="_Toc139821640"/>
                              <w:r w:rsidRPr="00A32AB9">
                                <w:t>Bibliografía y Webgrafía</w:t>
                              </w:r>
                              <w:bookmarkEnd w:id="17"/>
                              <w:bookmarkEnd w:id="18"/>
                              <w:bookmarkEnd w:id="19"/>
                              <w:r w:rsidRPr="00A32AB9">
                                <w:t xml:space="preserve">  </w:t>
                              </w:r>
                            </w:p>
                          </w:txbxContent>
                        </wps:txbx>
                        <wps:bodyPr rot="0" vert="horz" wrap="square" lIns="91440" tIns="45720" rIns="91440" bIns="45720" anchor="t" anchorCtr="0" upright="1">
                          <a:noAutofit/>
                        </wps:bodyPr>
                      </wps:wsp>
                      <pic:pic xmlns:pic="http://schemas.openxmlformats.org/drawingml/2006/picture">
                        <pic:nvPicPr>
                          <pic:cNvPr id="22"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5662" y="12382"/>
                            <a:ext cx="5662"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7FCC68B" id="Grupo 20" o:spid="_x0000_s1037" style="position:absolute;left:0;text-align:left;margin-left:-16.85pt;margin-top:-12.95pt;width:494pt;height:33.5pt;z-index:251664384" coordorigin="1453,12277" coordsize="9871,5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">
                <v:shape id="_x0000_s1038" type="#_x0000_t202" style="position:absolute;left:1453;top:12277;width:420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" filled="f" stroked="f">
                  <v:textbox>
                    <w:txbxContent>
                      <w:p w14:paraId="57672E5A" w14:textId="77777777" w:rsidR="00AB2DF6" w:rsidRPr="00A32AB9" w:rsidRDefault="00AB2DF6" w:rsidP="00A32AB9">
                        <w:pPr>
                          <w:pStyle w:val="Ttulo1"/>
                        </w:pPr>
                        <w:bookmarkStart w:id="20" w:name="_Toc46999616"/>
                        <w:bookmarkStart w:id="21" w:name="_Toc51942773"/>
                        <w:bookmarkStart w:id="22" w:name="_Toc139821640"/>
                        <w:r w:rsidRPr="00A32AB9">
                          <w:t>Bibliografía y Webgrafía</w:t>
                        </w:r>
                        <w:bookmarkEnd w:id="20"/>
                        <w:bookmarkEnd w:id="21"/>
                        <w:bookmarkEnd w:id="22"/>
                        <w:r w:rsidRPr="00A32AB9">
                          <w:t xml:space="preserve">  </w:t>
                        </w:r>
                      </w:p>
                    </w:txbxContent>
                  </v:textbox>
                </v:shape>
                <v:shape id="Imagen 6252" o:spid="_x0000_s1039" type="#_x0000_t75" style="position:absolute;left:5662;top:12382;width:5662;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">
                  <v:imagedata r:id="rId11" o:title="UPOLI_identidad" cropbottom="64420f" cropright="31396f"/>
                  <o:lock v:ext="edit" aspectratio="f"/>
                </v:shape>
              </v:group>
            </w:pict>
          </mc:Fallback>
        </mc:AlternateContent>
      </w:r>
    </w:p>
    <w:p w14:paraId="5418EE3A" w14:textId="77777777" w:rsidR="00A84ECE" w:rsidRDefault="00A84ECE" w:rsidP="00A84ECE">
      <w:pPr>
        <w:contextualSpacing/>
      </w:pPr>
      <w:proofErr w:type="spellStart"/>
      <w:r>
        <w:t>Malvino</w:t>
      </w:r>
      <w:proofErr w:type="spellEnd"/>
      <w:r>
        <w:t xml:space="preserve">, A. P., &amp; Bates, D. E. (2016). Principios de electrónica (12a ed.). Pearson </w:t>
      </w:r>
      <w:proofErr w:type="spellStart"/>
      <w:r>
        <w:t>Education</w:t>
      </w:r>
      <w:proofErr w:type="spellEnd"/>
      <w:r>
        <w:t>.</w:t>
      </w:r>
    </w:p>
    <w:p w14:paraId="5B7815BD" w14:textId="77777777" w:rsidR="00A84ECE" w:rsidRDefault="00A84ECE" w:rsidP="00A84ECE">
      <w:pPr>
        <w:contextualSpacing/>
      </w:pPr>
      <w:r>
        <w:t xml:space="preserve">Alexander, C. K., &amp; </w:t>
      </w:r>
      <w:proofErr w:type="spellStart"/>
      <w:r>
        <w:t>Sadiku</w:t>
      </w:r>
      <w:proofErr w:type="spellEnd"/>
      <w:r>
        <w:t xml:space="preserve">, M. N. O. (2016). Fundamentos de electrónica (5a ed.). McGraw-Hill </w:t>
      </w:r>
      <w:proofErr w:type="spellStart"/>
      <w:r>
        <w:t>Education</w:t>
      </w:r>
      <w:proofErr w:type="spellEnd"/>
      <w:r>
        <w:t>.</w:t>
      </w:r>
    </w:p>
    <w:p w14:paraId="28E6D85E" w14:textId="77777777" w:rsidR="00A84ECE" w:rsidRPr="00A84ECE" w:rsidRDefault="00A84ECE" w:rsidP="00A84ECE">
      <w:pPr>
        <w:contextualSpacing/>
        <w:rPr>
          <w:lang w:val="en-US"/>
        </w:rPr>
      </w:pPr>
      <w:proofErr w:type="spellStart"/>
      <w:r>
        <w:t>Kuphal</w:t>
      </w:r>
      <w:proofErr w:type="spellEnd"/>
      <w:r>
        <w:t xml:space="preserve">, T. (2014). Introducción a la electrónica (11a ed.). </w:t>
      </w:r>
      <w:r w:rsidRPr="00A84ECE">
        <w:rPr>
          <w:lang w:val="en-US"/>
        </w:rPr>
        <w:t>Cengage Learning.</w:t>
      </w:r>
    </w:p>
    <w:p w14:paraId="3B07466C" w14:textId="77777777" w:rsidR="00A84ECE" w:rsidRPr="009439F4" w:rsidRDefault="00A84ECE" w:rsidP="00A84ECE">
      <w:pPr>
        <w:contextualSpacing/>
        <w:rPr>
          <w:lang w:val="en-US"/>
        </w:rPr>
      </w:pPr>
      <w:proofErr w:type="spellStart"/>
      <w:r w:rsidRPr="00A84ECE">
        <w:rPr>
          <w:lang w:val="en-US"/>
        </w:rPr>
        <w:t>Boylestad</w:t>
      </w:r>
      <w:proofErr w:type="spellEnd"/>
      <w:r w:rsidRPr="00A84ECE">
        <w:rPr>
          <w:lang w:val="en-US"/>
        </w:rPr>
        <w:t xml:space="preserve">, R. L., &amp; </w:t>
      </w:r>
      <w:proofErr w:type="spellStart"/>
      <w:r w:rsidRPr="00A84ECE">
        <w:rPr>
          <w:lang w:val="en-US"/>
        </w:rPr>
        <w:t>Nashelsky</w:t>
      </w:r>
      <w:proofErr w:type="spellEnd"/>
      <w:r w:rsidRPr="00A84ECE">
        <w:rPr>
          <w:lang w:val="en-US"/>
        </w:rPr>
        <w:t xml:space="preserve">, L. G. (2016). </w:t>
      </w:r>
      <w:r>
        <w:t xml:space="preserve">Electrónica para principiantes (14a ed.). </w:t>
      </w:r>
      <w:r w:rsidRPr="009439F4">
        <w:rPr>
          <w:lang w:val="en-US"/>
        </w:rPr>
        <w:t>Cengage Learning.</w:t>
      </w:r>
    </w:p>
    <w:p w14:paraId="7F6C3050" w14:textId="6A3BD5DC" w:rsidR="00AB2DF6" w:rsidRPr="009439F4" w:rsidRDefault="00A84ECE" w:rsidP="006A6B17">
      <w:pPr>
        <w:contextualSpacing/>
        <w:rPr>
          <w:lang w:val="en-US"/>
        </w:rPr>
      </w:pPr>
      <w:r w:rsidRPr="009439F4">
        <w:rPr>
          <w:lang w:val="en-US"/>
        </w:rPr>
        <w:t xml:space="preserve">Mims, F. M. (2016). </w:t>
      </w:r>
      <w:proofErr w:type="spellStart"/>
      <w:r w:rsidRPr="009439F4">
        <w:rPr>
          <w:lang w:val="en-US"/>
        </w:rPr>
        <w:t>Electrónica</w:t>
      </w:r>
      <w:proofErr w:type="spellEnd"/>
      <w:r w:rsidRPr="009439F4">
        <w:rPr>
          <w:lang w:val="en-US"/>
        </w:rPr>
        <w:t xml:space="preserve"> para </w:t>
      </w:r>
      <w:proofErr w:type="spellStart"/>
      <w:r w:rsidRPr="009439F4">
        <w:rPr>
          <w:lang w:val="en-US"/>
        </w:rPr>
        <w:t>inventores</w:t>
      </w:r>
      <w:proofErr w:type="spellEnd"/>
      <w:r w:rsidRPr="009439F4">
        <w:rPr>
          <w:lang w:val="en-US"/>
        </w:rPr>
        <w:t xml:space="preserve"> (6a ed.). McGraw-Hill Education.</w:t>
      </w:r>
    </w:p>
    <w:p w14:paraId="748667CB" w14:textId="77777777" w:rsidR="00AB2DF6" w:rsidRPr="009439F4" w:rsidRDefault="00212908" w:rsidP="00A76AA1">
      <w:pPr>
        <w:tabs>
          <w:tab w:val="left" w:pos="1305"/>
        </w:tabs>
        <w:contextualSpacing/>
        <w:rPr>
          <w:lang w:val="en-US"/>
        </w:rPr>
      </w:pPr>
      <w:r>
        <w:rPr>
          <w:noProof/>
          <w:lang w:eastAsia="es-NI"/>
        </w:rPr>
        <mc:AlternateContent>
          <mc:Choice Requires="wpg">
            <w:drawing>
              <wp:anchor distT="0" distB="0" distL="114300" distR="114300" simplePos="0" relativeHeight="251667456" behindDoc="0" locked="0" layoutInCell="1" allowOverlap="1" wp14:anchorId="0C075A8A" wp14:editId="1129242C">
                <wp:simplePos x="0" y="0"/>
                <wp:positionH relativeFrom="column">
                  <wp:posOffset>-420370</wp:posOffset>
                </wp:positionH>
                <wp:positionV relativeFrom="paragraph">
                  <wp:posOffset>160655</wp:posOffset>
                </wp:positionV>
                <wp:extent cx="6384290" cy="336550"/>
                <wp:effectExtent l="0" t="0" r="0" b="6350"/>
                <wp:wrapNone/>
                <wp:docPr id="17" name="Grupo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384290" cy="336550"/>
                          <a:chOff x="1453" y="5162"/>
                          <a:chExt cx="10054" cy="530"/>
                        </a:xfrm>
                      </wpg:grpSpPr>
                      <wps:wsp>
                        <wps:cNvPr id="18" name="Cuadro de texto 2"/>
                        <wps:cNvSpPr txBox="1">
                          <a:spLocks noChangeArrowheads="1"/>
                        </wps:cNvSpPr>
                        <wps:spPr bwMode="auto">
                          <a:xfrm>
                            <a:off x="1453" y="5162"/>
                            <a:ext cx="1689" cy="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A0BEC0" w14:textId="77777777" w:rsidR="00AB2DF6" w:rsidRPr="00A32AB9" w:rsidRDefault="00AB2DF6" w:rsidP="00A32AB9">
                              <w:pPr>
                                <w:pStyle w:val="Ttulo1"/>
                              </w:pPr>
                              <w:bookmarkStart w:id="23" w:name="_Toc46999617"/>
                              <w:bookmarkStart w:id="24" w:name="_Toc51942774"/>
                              <w:bookmarkStart w:id="25" w:name="_Toc139821641"/>
                              <w:r w:rsidRPr="00A32AB9">
                                <w:t>Glosario</w:t>
                              </w:r>
                              <w:bookmarkEnd w:id="23"/>
                              <w:bookmarkEnd w:id="24"/>
                              <w:bookmarkEnd w:id="25"/>
                              <w:r w:rsidRPr="00A32AB9">
                                <w:t xml:space="preserve">  </w:t>
                              </w:r>
                            </w:p>
                          </w:txbxContent>
                        </wps:txbx>
                        <wps:bodyPr rot="0" vert="horz" wrap="square" lIns="91440" tIns="45720" rIns="91440" bIns="45720" anchor="t" anchorCtr="0" upright="1">
                          <a:spAutoFit/>
                        </wps:bodyPr>
                      </wps:wsp>
                      <pic:pic xmlns:pic="http://schemas.openxmlformats.org/drawingml/2006/picture">
                        <pic:nvPicPr>
                          <pic:cNvPr id="19" name="Imagen 6252" descr="C:\Users\DPE\Documents\Manual de marca UPOLI\UPOLI_identidad.png"/>
                          <pic:cNvPicPr preferRelativeResize="0">
                            <a:picLocks noChangeArrowheads="1"/>
                          </pic:cNvPicPr>
                        </pic:nvPicPr>
                        <pic:blipFill>
                          <a:blip r:embed="rId10">
                            <a:extLst>
                              <a:ext uri="{28A0092B-C50C-407E-A947-70E740481C1C}">
                                <a14:useLocalDpi xmlns:a14="http://schemas.microsoft.com/office/drawing/2010/main" val="0"/>
                              </a:ext>
                            </a:extLst>
                          </a:blip>
                          <a:srcRect r="47906" b="98297"/>
                          <a:stretch>
                            <a:fillRect/>
                          </a:stretch>
                        </pic:blipFill>
                        <pic:spPr bwMode="auto">
                          <a:xfrm>
                            <a:off x="3142" y="5251"/>
                            <a:ext cx="8365" cy="4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C075A8A" id="Grupo 17" o:spid="_x0000_s1040" style="position:absolute;left:0;text-align:left;margin-left:-33.1pt;margin-top:12.65pt;width:502.7pt;height:26.5pt;z-index:251667456" coordorigin="1453,5162" coordsize="10054,5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">
                <v:shape id="_x0000_s1041" type="#_x0000_t202" style="position:absolute;left:1453;top:5162;width:1689;height: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" filled="f" stroked="f">
                  <v:textbox style="mso-fit-shape-to-text:t">
                    <w:txbxContent>
                      <w:p w14:paraId="7AA0BEC0" w14:textId="77777777" w:rsidR="00AB2DF6" w:rsidRPr="00A32AB9" w:rsidRDefault="00AB2DF6" w:rsidP="00A32AB9">
                        <w:pPr>
                          <w:pStyle w:val="Ttulo1"/>
                        </w:pPr>
                        <w:bookmarkStart w:id="26" w:name="_Toc46999617"/>
                        <w:bookmarkStart w:id="27" w:name="_Toc51942774"/>
                        <w:bookmarkStart w:id="28" w:name="_Toc139821641"/>
                        <w:r w:rsidRPr="00A32AB9">
                          <w:t>Glosario</w:t>
                        </w:r>
                        <w:bookmarkEnd w:id="26"/>
                        <w:bookmarkEnd w:id="27"/>
                        <w:bookmarkEnd w:id="28"/>
                        <w:r w:rsidRPr="00A32AB9">
                          <w:t xml:space="preserve">  </w:t>
                        </w:r>
                      </w:p>
                    </w:txbxContent>
                  </v:textbox>
                </v:shape>
                <v:shape id="Imagen 6252" o:spid="_x0000_s1042" type="#_x0000_t75" style="position:absolute;left:3142;top:5251;width:8365;height:44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">
                  <v:imagedata r:id="rId11" o:title="UPOLI_identidad" cropbottom="64420f" cropright="31396f"/>
                  <o:lock v:ext="edit" aspectratio="f"/>
                </v:shape>
              </v:group>
            </w:pict>
          </mc:Fallback>
        </mc:AlternateContent>
      </w:r>
    </w:p>
    <w:p w14:paraId="6348C4F7" w14:textId="77777777" w:rsidR="00AB2DF6" w:rsidRPr="009439F4" w:rsidRDefault="00AB2DF6" w:rsidP="00A76AA1">
      <w:pPr>
        <w:tabs>
          <w:tab w:val="left" w:pos="1305"/>
        </w:tabs>
        <w:contextualSpacing/>
        <w:rPr>
          <w:lang w:val="en-US"/>
        </w:rPr>
      </w:pPr>
    </w:p>
    <w:p w14:paraId="79B9190F" w14:textId="77777777" w:rsidR="00AB2DF6" w:rsidRPr="009439F4" w:rsidRDefault="00AB2DF6" w:rsidP="00A76AA1">
      <w:pPr>
        <w:tabs>
          <w:tab w:val="left" w:pos="1305"/>
        </w:tabs>
        <w:contextualSpacing/>
        <w:rPr>
          <w:lang w:val="en-US"/>
        </w:rPr>
      </w:pPr>
    </w:p>
    <w:p w14:paraId="403B7133" w14:textId="1C218AF5" w:rsidR="00422D2F" w:rsidRPr="00350778" w:rsidRDefault="00422D2F" w:rsidP="00350778">
      <w:pPr>
        <w:pStyle w:val="Prrafodelista"/>
        <w:numPr>
          <w:ilvl w:val="0"/>
          <w:numId w:val="16"/>
        </w:numPr>
        <w:rPr>
          <w:bCs/>
        </w:rPr>
      </w:pPr>
      <w:r w:rsidRPr="00350778">
        <w:rPr>
          <w:b/>
        </w:rPr>
        <w:t>Arduino</w:t>
      </w:r>
      <w:r w:rsidRPr="00350778">
        <w:rPr>
          <w:bCs/>
        </w:rPr>
        <w:t>: Arduino es una plataforma de hardware y software de código abierto utilizada para crear prototipos de dispositivos electrónicos interactivos. Consiste en una placa de circuito con un microcontrolador y un entorno de programación que permite a los usuarios escribir y cargar código para controlar diferentes componentes y sensores.</w:t>
      </w:r>
    </w:p>
    <w:p w14:paraId="4AC719EB" w14:textId="25EDD4AB" w:rsidR="00422D2F" w:rsidRPr="00350778" w:rsidRDefault="00422D2F" w:rsidP="00350778">
      <w:pPr>
        <w:pStyle w:val="Prrafodelista"/>
        <w:numPr>
          <w:ilvl w:val="0"/>
          <w:numId w:val="16"/>
        </w:numPr>
        <w:rPr>
          <w:bCs/>
        </w:rPr>
      </w:pPr>
      <w:r w:rsidRPr="00350778">
        <w:rPr>
          <w:b/>
        </w:rPr>
        <w:t>Multímetro</w:t>
      </w:r>
      <w:r w:rsidRPr="00350778">
        <w:rPr>
          <w:bCs/>
        </w:rPr>
        <w:t>: Un multímetro es una herramienta de medición eléctrica utilizada para medir diversas magnitudes eléctricas, como voltaje, corriente y resistencia. Puede ser digital o analógico y es ampliamente utilizado por electricistas y aficionados a la electrónica para solucionar problemas y realizar mediciones precisas en circuitos eléctricos y electrónicos.</w:t>
      </w:r>
    </w:p>
    <w:p w14:paraId="24C5497C" w14:textId="0F81D111" w:rsidR="00422D2F" w:rsidRPr="00350778" w:rsidRDefault="00422D2F" w:rsidP="00350778">
      <w:pPr>
        <w:pStyle w:val="Prrafodelista"/>
        <w:numPr>
          <w:ilvl w:val="0"/>
          <w:numId w:val="16"/>
        </w:numPr>
        <w:rPr>
          <w:bCs/>
        </w:rPr>
      </w:pPr>
      <w:proofErr w:type="spellStart"/>
      <w:r w:rsidRPr="00350778">
        <w:rPr>
          <w:b/>
        </w:rPr>
        <w:t>Protoboard</w:t>
      </w:r>
      <w:proofErr w:type="spellEnd"/>
      <w:r w:rsidRPr="00350778">
        <w:rPr>
          <w:bCs/>
        </w:rPr>
        <w:t xml:space="preserve">: Una </w:t>
      </w:r>
      <w:proofErr w:type="spellStart"/>
      <w:r w:rsidRPr="00350778">
        <w:rPr>
          <w:bCs/>
        </w:rPr>
        <w:t>protoboard</w:t>
      </w:r>
      <w:proofErr w:type="spellEnd"/>
      <w:r w:rsidRPr="00350778">
        <w:rPr>
          <w:bCs/>
        </w:rPr>
        <w:t xml:space="preserve">, también conocida como </w:t>
      </w:r>
      <w:proofErr w:type="spellStart"/>
      <w:r w:rsidRPr="00350778">
        <w:rPr>
          <w:bCs/>
        </w:rPr>
        <w:t>breadboard</w:t>
      </w:r>
      <w:proofErr w:type="spellEnd"/>
      <w:r w:rsidRPr="00350778">
        <w:rPr>
          <w:bCs/>
        </w:rPr>
        <w:t xml:space="preserve"> o placa de pruebas, es una placa rectangular con una matriz de agujeros conectados eléctricamente debajo de la superficie. Se utiliza para construir prototipos temporales de circuitos electrónicos sin necesidad de soldar. Los componentes electrónicos se insertan en los agujeros y se conectan entre sí mediante cables y conexiones temporales.</w:t>
      </w:r>
    </w:p>
    <w:p w14:paraId="4D0352C7" w14:textId="41F5C691" w:rsidR="00AB2DF6" w:rsidRPr="00350778" w:rsidRDefault="00422D2F" w:rsidP="00350778">
      <w:pPr>
        <w:pStyle w:val="Prrafodelista"/>
        <w:numPr>
          <w:ilvl w:val="0"/>
          <w:numId w:val="16"/>
        </w:numPr>
        <w:rPr>
          <w:bCs/>
        </w:rPr>
      </w:pPr>
      <w:r w:rsidRPr="00350778">
        <w:rPr>
          <w:b/>
        </w:rPr>
        <w:t>Raspberry Pi</w:t>
      </w:r>
      <w:r w:rsidRPr="00350778">
        <w:rPr>
          <w:bCs/>
        </w:rPr>
        <w:t xml:space="preserve">: Raspberry Pi es una serie de pequeñas computadoras de placa única desarrolladas en el Reino Unido por la Fundación Raspberry Pi. </w:t>
      </w:r>
      <w:r w:rsidRPr="00350778">
        <w:rPr>
          <w:bCs/>
        </w:rPr>
        <w:lastRenderedPageBreak/>
        <w:t>Estas computadoras son asequibles y versátiles, diseñadas para promover la educación en informática y la creación de proyectos de electrónica, robótica y programación. Raspberry Pi se ejecuta en sistemas operativos basados en Linux y es utilizado en una amplia gama de aplicaciones, desde servidores pequeños hasta centros multimedia y dispositivos de automatización del hogar.</w:t>
      </w:r>
    </w:p>
    <w:p w14:paraId="138B7FBA" w14:textId="77777777" w:rsidR="00AB2DF6" w:rsidRPr="00422D2F" w:rsidRDefault="00AB2DF6" w:rsidP="00A76AA1">
      <w:pPr>
        <w:tabs>
          <w:tab w:val="left" w:pos="1305"/>
        </w:tabs>
        <w:contextualSpacing/>
      </w:pPr>
    </w:p>
    <w:sectPr w:rsidR="00AB2DF6" w:rsidRPr="00422D2F" w:rsidSect="00A66A79">
      <w:headerReference w:type="default" r:id="rId20"/>
      <w:footerReference w:type="default" r:id="rId21"/>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589764C" w14:textId="77777777" w:rsidR="002F095E" w:rsidRDefault="002F095E" w:rsidP="007F1B53">
      <w:pPr>
        <w:spacing w:before="0" w:after="0" w:line="240" w:lineRule="auto"/>
      </w:pPr>
      <w:r>
        <w:separator/>
      </w:r>
    </w:p>
  </w:endnote>
  <w:endnote w:type="continuationSeparator" w:id="0">
    <w:p w14:paraId="1A08E7D5" w14:textId="77777777" w:rsidR="002F095E" w:rsidRDefault="002F095E"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lawik Light">
    <w:altName w:val="Calibri"/>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leganTech™">
    <w:altName w:val="Cambria Math"/>
    <w:charset w:val="00"/>
    <w:family w:val="auto"/>
    <w:pitch w:val="variable"/>
    <w:sig w:usb0="00000001" w:usb1="5000004A" w:usb2="00000000" w:usb3="00000000" w:csb0="00000111"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002B07"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08D22810" wp14:editId="0157A88F">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1AEA3903" wp14:editId="2699F15F">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5E59F6D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C5FC477"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1AEA3903" id="_x0000_t202" coordsize="21600,21600" o:spt="202" path="m,l,21600r21600,l21600,xe">
              <v:stroke joinstyle="miter"/>
              <v:path gradientshapeok="t" o:connecttype="rect"/>
            </v:shapetype>
            <v:shape id="Cuadro de texto 2" o:spid="_x0000_s104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" filled="f" stroked="f">
              <v:textbox>
                <w:txbxContent>
                  <w:p w14:paraId="5E59F6D9"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3C5FC477"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CB8D64" w14:textId="77777777" w:rsidR="002F095E" w:rsidRDefault="002F095E" w:rsidP="007F1B53">
      <w:pPr>
        <w:spacing w:before="0" w:after="0" w:line="240" w:lineRule="auto"/>
      </w:pPr>
      <w:r>
        <w:separator/>
      </w:r>
    </w:p>
  </w:footnote>
  <w:footnote w:type="continuationSeparator" w:id="0">
    <w:p w14:paraId="5DF0CF11" w14:textId="77777777" w:rsidR="002F095E" w:rsidRDefault="002F095E"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50D382" w14:textId="77777777" w:rsidR="00A66A79" w:rsidRDefault="00A66A79">
    <w:pPr>
      <w:pStyle w:val="Encabezado"/>
    </w:pPr>
    <w:r>
      <w:rPr>
        <w:noProof/>
      </w:rPr>
      <w:drawing>
        <wp:anchor distT="0" distB="0" distL="114300" distR="114300" simplePos="0" relativeHeight="251667456" behindDoc="0" locked="0" layoutInCell="1" allowOverlap="1" wp14:anchorId="32B2ED9B" wp14:editId="155213E6">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6A6E76"/>
    <w:multiLevelType w:val="hybridMultilevel"/>
    <w:tmpl w:val="F8B0FB6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23AE7DD9"/>
    <w:multiLevelType w:val="hybridMultilevel"/>
    <w:tmpl w:val="721AC17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2" w15:restartNumberingAfterBreak="0">
    <w:nsid w:val="273D09F3"/>
    <w:multiLevelType w:val="hybridMultilevel"/>
    <w:tmpl w:val="BB508E0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29D45F6B"/>
    <w:multiLevelType w:val="hybridMultilevel"/>
    <w:tmpl w:val="9C4C783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2BC90233"/>
    <w:multiLevelType w:val="hybridMultilevel"/>
    <w:tmpl w:val="FB78C42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2EAB1EDD"/>
    <w:multiLevelType w:val="hybridMultilevel"/>
    <w:tmpl w:val="6924FEB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FC31945"/>
    <w:multiLevelType w:val="hybridMultilevel"/>
    <w:tmpl w:val="483C9714"/>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7" w15:restartNumberingAfterBreak="0">
    <w:nsid w:val="306D00C4"/>
    <w:multiLevelType w:val="hybridMultilevel"/>
    <w:tmpl w:val="145C7E0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321F0ABB"/>
    <w:multiLevelType w:val="hybridMultilevel"/>
    <w:tmpl w:val="A7563D54"/>
    <w:lvl w:ilvl="0" w:tplc="4C0A0003">
      <w:start w:val="1"/>
      <w:numFmt w:val="bullet"/>
      <w:lvlText w:val="o"/>
      <w:lvlJc w:val="left"/>
      <w:pPr>
        <w:ind w:left="720" w:hanging="360"/>
      </w:pPr>
      <w:rPr>
        <w:rFonts w:ascii="Courier New" w:hAnsi="Courier New" w:cs="Courier New"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41B2447"/>
    <w:multiLevelType w:val="hybridMultilevel"/>
    <w:tmpl w:val="CCDE0E0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0" w15:restartNumberingAfterBreak="0">
    <w:nsid w:val="4BE55DF5"/>
    <w:multiLevelType w:val="hybridMultilevel"/>
    <w:tmpl w:val="7924FA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4FAE081F"/>
    <w:multiLevelType w:val="hybridMultilevel"/>
    <w:tmpl w:val="92BEEC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C3535E1"/>
    <w:multiLevelType w:val="hybridMultilevel"/>
    <w:tmpl w:val="92DC64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783A1A4A"/>
    <w:multiLevelType w:val="hybridMultilevel"/>
    <w:tmpl w:val="9CFC01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9806965"/>
    <w:multiLevelType w:val="hybridMultilevel"/>
    <w:tmpl w:val="4D589F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7DFC05FE"/>
    <w:multiLevelType w:val="hybridMultilevel"/>
    <w:tmpl w:val="29748BF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16cid:durableId="1611473963">
    <w:abstractNumId w:val="11"/>
  </w:num>
  <w:num w:numId="2" w16cid:durableId="1151827822">
    <w:abstractNumId w:val="15"/>
  </w:num>
  <w:num w:numId="3" w16cid:durableId="1326474366">
    <w:abstractNumId w:val="14"/>
  </w:num>
  <w:num w:numId="4" w16cid:durableId="1341467601">
    <w:abstractNumId w:val="8"/>
  </w:num>
  <w:num w:numId="5" w16cid:durableId="1663118944">
    <w:abstractNumId w:val="10"/>
  </w:num>
  <w:num w:numId="6" w16cid:durableId="746341237">
    <w:abstractNumId w:val="5"/>
  </w:num>
  <w:num w:numId="7" w16cid:durableId="1001544030">
    <w:abstractNumId w:val="6"/>
  </w:num>
  <w:num w:numId="8" w16cid:durableId="929891201">
    <w:abstractNumId w:val="0"/>
  </w:num>
  <w:num w:numId="9" w16cid:durableId="1662661682">
    <w:abstractNumId w:val="1"/>
  </w:num>
  <w:num w:numId="10" w16cid:durableId="1062370450">
    <w:abstractNumId w:val="7"/>
  </w:num>
  <w:num w:numId="11" w16cid:durableId="1738822275">
    <w:abstractNumId w:val="2"/>
  </w:num>
  <w:num w:numId="12" w16cid:durableId="534083287">
    <w:abstractNumId w:val="12"/>
  </w:num>
  <w:num w:numId="13" w16cid:durableId="1131824997">
    <w:abstractNumId w:val="4"/>
  </w:num>
  <w:num w:numId="14" w16cid:durableId="1172376150">
    <w:abstractNumId w:val="3"/>
  </w:num>
  <w:num w:numId="15" w16cid:durableId="1693340785">
    <w:abstractNumId w:val="9"/>
  </w:num>
  <w:num w:numId="16" w16cid:durableId="210607619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EE4"/>
    <w:rsid w:val="00020BC2"/>
    <w:rsid w:val="00032F17"/>
    <w:rsid w:val="00037500"/>
    <w:rsid w:val="000446AD"/>
    <w:rsid w:val="0007222B"/>
    <w:rsid w:val="000A5FE0"/>
    <w:rsid w:val="001138D5"/>
    <w:rsid w:val="00131086"/>
    <w:rsid w:val="00143117"/>
    <w:rsid w:val="001726BE"/>
    <w:rsid w:val="00175EDB"/>
    <w:rsid w:val="0018373F"/>
    <w:rsid w:val="0019472D"/>
    <w:rsid w:val="001C5400"/>
    <w:rsid w:val="001C720B"/>
    <w:rsid w:val="001F02B0"/>
    <w:rsid w:val="0020003D"/>
    <w:rsid w:val="002117E6"/>
    <w:rsid w:val="00212908"/>
    <w:rsid w:val="00213CFD"/>
    <w:rsid w:val="0021462B"/>
    <w:rsid w:val="00232293"/>
    <w:rsid w:val="0028133E"/>
    <w:rsid w:val="002A6776"/>
    <w:rsid w:val="002A6BFE"/>
    <w:rsid w:val="002E3A77"/>
    <w:rsid w:val="002F095E"/>
    <w:rsid w:val="002F0A67"/>
    <w:rsid w:val="00346434"/>
    <w:rsid w:val="00350778"/>
    <w:rsid w:val="003717C3"/>
    <w:rsid w:val="00373028"/>
    <w:rsid w:val="003E0D37"/>
    <w:rsid w:val="003F3A88"/>
    <w:rsid w:val="00422D2F"/>
    <w:rsid w:val="00440646"/>
    <w:rsid w:val="004651E3"/>
    <w:rsid w:val="004A18B8"/>
    <w:rsid w:val="00507CCA"/>
    <w:rsid w:val="00523731"/>
    <w:rsid w:val="00526FCA"/>
    <w:rsid w:val="0054053B"/>
    <w:rsid w:val="00547521"/>
    <w:rsid w:val="00554A19"/>
    <w:rsid w:val="005716CC"/>
    <w:rsid w:val="005B0B82"/>
    <w:rsid w:val="005B7617"/>
    <w:rsid w:val="005E27A5"/>
    <w:rsid w:val="005E52C4"/>
    <w:rsid w:val="006233F8"/>
    <w:rsid w:val="00635F19"/>
    <w:rsid w:val="00636C8A"/>
    <w:rsid w:val="00670E63"/>
    <w:rsid w:val="00680D3C"/>
    <w:rsid w:val="00686701"/>
    <w:rsid w:val="006A6B17"/>
    <w:rsid w:val="006B10FA"/>
    <w:rsid w:val="006B6105"/>
    <w:rsid w:val="006D5148"/>
    <w:rsid w:val="006E2AEC"/>
    <w:rsid w:val="007171B2"/>
    <w:rsid w:val="00727D95"/>
    <w:rsid w:val="007334F6"/>
    <w:rsid w:val="007D2C19"/>
    <w:rsid w:val="007D3249"/>
    <w:rsid w:val="007E4BC1"/>
    <w:rsid w:val="007F1B53"/>
    <w:rsid w:val="007F3E3E"/>
    <w:rsid w:val="007F7DA8"/>
    <w:rsid w:val="008269E4"/>
    <w:rsid w:val="0083075B"/>
    <w:rsid w:val="00843820"/>
    <w:rsid w:val="00857A4F"/>
    <w:rsid w:val="00880817"/>
    <w:rsid w:val="00881EBE"/>
    <w:rsid w:val="00891D18"/>
    <w:rsid w:val="008B0A58"/>
    <w:rsid w:val="008C6246"/>
    <w:rsid w:val="008D06AB"/>
    <w:rsid w:val="008E6058"/>
    <w:rsid w:val="009007A2"/>
    <w:rsid w:val="009439F4"/>
    <w:rsid w:val="0096185C"/>
    <w:rsid w:val="00984E87"/>
    <w:rsid w:val="009B230E"/>
    <w:rsid w:val="00A32AB9"/>
    <w:rsid w:val="00A46375"/>
    <w:rsid w:val="00A63BCD"/>
    <w:rsid w:val="00A65017"/>
    <w:rsid w:val="00A66A79"/>
    <w:rsid w:val="00A67DD5"/>
    <w:rsid w:val="00A76AA1"/>
    <w:rsid w:val="00A84ECE"/>
    <w:rsid w:val="00A958EF"/>
    <w:rsid w:val="00AB2DF6"/>
    <w:rsid w:val="00AC2352"/>
    <w:rsid w:val="00AC59A2"/>
    <w:rsid w:val="00AF551B"/>
    <w:rsid w:val="00B0400E"/>
    <w:rsid w:val="00B0609B"/>
    <w:rsid w:val="00B15C22"/>
    <w:rsid w:val="00B36A95"/>
    <w:rsid w:val="00B36EE4"/>
    <w:rsid w:val="00B47A03"/>
    <w:rsid w:val="00BC01BC"/>
    <w:rsid w:val="00BC5D72"/>
    <w:rsid w:val="00BF40C5"/>
    <w:rsid w:val="00C05DF4"/>
    <w:rsid w:val="00C512B9"/>
    <w:rsid w:val="00C52748"/>
    <w:rsid w:val="00C739AF"/>
    <w:rsid w:val="00CA2631"/>
    <w:rsid w:val="00CF0403"/>
    <w:rsid w:val="00D1428E"/>
    <w:rsid w:val="00D41A2F"/>
    <w:rsid w:val="00D55270"/>
    <w:rsid w:val="00D55BEC"/>
    <w:rsid w:val="00DC0FA9"/>
    <w:rsid w:val="00DE5F24"/>
    <w:rsid w:val="00E0595A"/>
    <w:rsid w:val="00E42177"/>
    <w:rsid w:val="00E90215"/>
    <w:rsid w:val="00ED0757"/>
    <w:rsid w:val="00EE1423"/>
    <w:rsid w:val="00EE78E8"/>
    <w:rsid w:val="00EF5DC0"/>
    <w:rsid w:val="00F02BF4"/>
    <w:rsid w:val="00F3756A"/>
    <w:rsid w:val="00F43320"/>
    <w:rsid w:val="00F47697"/>
    <w:rsid w:val="00F52DFA"/>
    <w:rsid w:val="00F65696"/>
    <w:rsid w:val="00FA4D7A"/>
    <w:rsid w:val="00FA7F99"/>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E097F"/>
  <w15:chartTrackingRefBased/>
  <w15:docId w15:val="{211B0612-ED04-4D95-9AE6-2A8669B2C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90215"/>
    <w:pPr>
      <w:spacing w:before="0" w:after="160"/>
      <w:jc w:val="left"/>
    </w:pPr>
    <w:rPr>
      <w:rFonts w:ascii="Selawik Light" w:hAnsi="Selawik Light"/>
      <w:color w:val="808080" w:themeColor="background1" w:themeShade="80"/>
    </w:rPr>
  </w:style>
  <w:style w:type="character" w:customStyle="1" w:styleId="CdigoCar">
    <w:name w:val="Código Car"/>
    <w:basedOn w:val="Fuentedeprrafopredeter"/>
    <w:link w:val="Cdigo"/>
    <w:rsid w:val="00E90215"/>
    <w:rPr>
      <w:rFonts w:ascii="Selawik Light" w:hAnsi="Selawik Light"/>
      <w:color w:val="808080" w:themeColor="background1" w:themeShade="80"/>
      <w:sz w:val="24"/>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TDC2">
    <w:name w:val="toc 2"/>
    <w:basedOn w:val="Normal"/>
    <w:next w:val="Normal"/>
    <w:autoRedefine/>
    <w:uiPriority w:val="39"/>
    <w:unhideWhenUsed/>
    <w:rsid w:val="00B36EE4"/>
    <w:pPr>
      <w:spacing w:after="100"/>
      <w:ind w:left="240"/>
    </w:pPr>
  </w:style>
  <w:style w:type="paragraph" w:styleId="Prrafodelista">
    <w:name w:val="List Paragraph"/>
    <w:basedOn w:val="Normal"/>
    <w:uiPriority w:val="34"/>
    <w:qFormat/>
    <w:rsid w:val="00AC59A2"/>
    <w:pPr>
      <w:ind w:left="720"/>
      <w:contextualSpacing/>
    </w:pPr>
  </w:style>
  <w:style w:type="character" w:styleId="Mencinsinresolver">
    <w:name w:val="Unresolved Mention"/>
    <w:basedOn w:val="Fuentedeprrafopredeter"/>
    <w:uiPriority w:val="99"/>
    <w:semiHidden/>
    <w:unhideWhenUsed/>
    <w:rsid w:val="00EE78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youtube.com/watch?time_continue=2&amp;v=ImuVciAHQD0&amp;embeds_referring_euri=https%3A%2F%2Fcomo-funciona.co%2F&amp;source_ve_path=Mjg2NjY&amp;feature=emb_log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3.png"/></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nidad%20did&#225;ctica.dot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didáctica.dotm</Template>
  <TotalTime>106</TotalTime>
  <Pages>18</Pages>
  <Words>2765</Words>
  <Characters>15212</Characters>
  <Application>Microsoft Office Word</Application>
  <DocSecurity>0</DocSecurity>
  <Lines>126</Lines>
  <Paragraphs>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 Aguirre</dc:creator>
  <cp:keywords/>
  <dc:description/>
  <cp:lastModifiedBy>Guillermo Aguirre</cp:lastModifiedBy>
  <cp:revision>56</cp:revision>
  <cp:lastPrinted>2023-08-21T01:30:00Z</cp:lastPrinted>
  <dcterms:created xsi:type="dcterms:W3CDTF">2023-07-10T00:58:00Z</dcterms:created>
  <dcterms:modified xsi:type="dcterms:W3CDTF">2024-06-28T03:08:00Z</dcterms:modified>
</cp:coreProperties>
</file>
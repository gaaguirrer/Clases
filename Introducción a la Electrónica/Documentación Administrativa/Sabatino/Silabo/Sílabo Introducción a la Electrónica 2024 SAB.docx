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B5B0FD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5539074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371"/>
        <w:gridCol w:w="2574"/>
        <w:gridCol w:w="3922"/>
      </w:tblGrid>
      <w:tr w:rsidR="00AA46ED" w:rsidRPr="007B46B7" w14:paraId="2F819506" w14:textId="77777777" w:rsidTr="00084139">
        <w:tc>
          <w:tcPr>
            <w:tcW w:w="2127" w:type="dxa"/>
          </w:tcPr>
          <w:p w14:paraId="21D9BB56" w14:textId="1CCE2648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</w:t>
            </w:r>
          </w:p>
        </w:tc>
        <w:tc>
          <w:tcPr>
            <w:tcW w:w="4371" w:type="dxa"/>
          </w:tcPr>
          <w:p w14:paraId="38F49C32" w14:textId="18DBB29A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Profesionalizante</w:t>
            </w:r>
          </w:p>
        </w:tc>
        <w:tc>
          <w:tcPr>
            <w:tcW w:w="2574" w:type="dxa"/>
          </w:tcPr>
          <w:p w14:paraId="1B190EB8" w14:textId="14E06669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</w:t>
            </w:r>
          </w:p>
        </w:tc>
        <w:tc>
          <w:tcPr>
            <w:tcW w:w="3922" w:type="dxa"/>
          </w:tcPr>
          <w:p w14:paraId="2B56798B" w14:textId="31B6E704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Introducción a la Electrónica</w:t>
            </w:r>
          </w:p>
        </w:tc>
      </w:tr>
      <w:tr w:rsidR="00AA46ED" w:rsidRPr="007B46B7" w14:paraId="627B687D" w14:textId="77777777" w:rsidTr="00084139">
        <w:tc>
          <w:tcPr>
            <w:tcW w:w="2127" w:type="dxa"/>
          </w:tcPr>
          <w:p w14:paraId="193EE49E" w14:textId="2B9F5AFE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</w:t>
            </w:r>
          </w:p>
        </w:tc>
        <w:tc>
          <w:tcPr>
            <w:tcW w:w="4371" w:type="dxa"/>
          </w:tcPr>
          <w:p w14:paraId="1CD54848" w14:textId="4E9CEABB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74" w:type="dxa"/>
          </w:tcPr>
          <w:p w14:paraId="3D42C58D" w14:textId="7FC5766C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3922" w:type="dxa"/>
          </w:tcPr>
          <w:p w14:paraId="45A1926E" w14:textId="3918EFE0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AD752F">
              <w:rPr>
                <w:rFonts w:ascii="Tahoma" w:hAnsi="Tahoma" w:cs="Tahoma"/>
                <w:sz w:val="20"/>
                <w:szCs w:val="20"/>
              </w:rPr>
              <w:t>ISI</w:t>
            </w:r>
            <w:r w:rsidR="009B6193">
              <w:rPr>
                <w:rFonts w:ascii="Tahoma" w:hAnsi="Tahoma" w:cs="Tahoma"/>
                <w:sz w:val="20"/>
                <w:szCs w:val="20"/>
              </w:rPr>
              <w:t>-I-</w:t>
            </w:r>
            <w:r w:rsidR="003A7CD1">
              <w:rPr>
                <w:rFonts w:ascii="Tahoma" w:hAnsi="Tahoma" w:cs="Tahoma"/>
                <w:sz w:val="20"/>
                <w:szCs w:val="20"/>
              </w:rPr>
              <w:t>SAB</w:t>
            </w:r>
          </w:p>
        </w:tc>
      </w:tr>
      <w:tr w:rsidR="003C0FAB" w:rsidRPr="007B46B7" w14:paraId="1C9A82F0" w14:textId="77777777" w:rsidTr="00084139">
        <w:trPr>
          <w:trHeight w:val="143"/>
        </w:trPr>
        <w:tc>
          <w:tcPr>
            <w:tcW w:w="2127" w:type="dxa"/>
          </w:tcPr>
          <w:p w14:paraId="33647E25" w14:textId="1B729D04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</w:t>
            </w:r>
          </w:p>
        </w:tc>
        <w:tc>
          <w:tcPr>
            <w:tcW w:w="4371" w:type="dxa"/>
          </w:tcPr>
          <w:p w14:paraId="31481926" w14:textId="30C009DD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BE1078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74" w:type="dxa"/>
          </w:tcPr>
          <w:p w14:paraId="35F99A20" w14:textId="555D1AD9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</w:t>
            </w:r>
          </w:p>
        </w:tc>
        <w:tc>
          <w:tcPr>
            <w:tcW w:w="3922" w:type="dxa"/>
          </w:tcPr>
          <w:p w14:paraId="439A96DD" w14:textId="6DEE893C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AD752F">
              <w:rPr>
                <w:rFonts w:ascii="Tahoma" w:hAnsi="Tahoma" w:cs="Tahoma"/>
                <w:sz w:val="20"/>
                <w:szCs w:val="20"/>
              </w:rPr>
              <w:t>1</w:t>
            </w:r>
            <w:r w:rsidR="003A7CD1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</w:tr>
      <w:tr w:rsidR="003C0FAB" w:rsidRPr="007B46B7" w14:paraId="0D2981A2" w14:textId="77777777" w:rsidTr="00084139">
        <w:trPr>
          <w:trHeight w:val="143"/>
        </w:trPr>
        <w:tc>
          <w:tcPr>
            <w:tcW w:w="2127" w:type="dxa"/>
          </w:tcPr>
          <w:p w14:paraId="6E9E052E" w14:textId="16FE54A8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</w:p>
        </w:tc>
        <w:tc>
          <w:tcPr>
            <w:tcW w:w="4371" w:type="dxa"/>
          </w:tcPr>
          <w:p w14:paraId="3F39A74D" w14:textId="51633EC8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: sábado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6A0516">
              <w:rPr>
                <w:rFonts w:ascii="Tahoma" w:hAnsi="Tahoma" w:cs="Tahoma"/>
                <w:sz w:val="20"/>
                <w:szCs w:val="20"/>
              </w:rPr>
              <w:t>13</w:t>
            </w:r>
            <w:r w:rsidR="00EF56DD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6A0516">
              <w:rPr>
                <w:rFonts w:ascii="Tahoma" w:hAnsi="Tahoma" w:cs="Tahoma"/>
                <w:sz w:val="20"/>
                <w:szCs w:val="20"/>
              </w:rPr>
              <w:t>julio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6A0516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2574" w:type="dxa"/>
          </w:tcPr>
          <w:p w14:paraId="21D41CE6" w14:textId="6FDBDC5B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</w:p>
        </w:tc>
        <w:tc>
          <w:tcPr>
            <w:tcW w:w="3922" w:type="dxa"/>
          </w:tcPr>
          <w:p w14:paraId="61657AEB" w14:textId="42B9CFBD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: sábado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9A6872">
              <w:rPr>
                <w:rFonts w:ascii="Tahoma" w:hAnsi="Tahoma" w:cs="Tahoma"/>
                <w:sz w:val="20"/>
                <w:szCs w:val="20"/>
              </w:rPr>
              <w:t>21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9A6872">
              <w:rPr>
                <w:rFonts w:ascii="Tahoma" w:hAnsi="Tahoma" w:cs="Tahoma"/>
                <w:sz w:val="20"/>
                <w:szCs w:val="20"/>
              </w:rPr>
              <w:t>septiembre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</w:tr>
    </w:tbl>
    <w:p w14:paraId="0C5EEBC9" w14:textId="77777777" w:rsidR="009D6C53" w:rsidRDefault="009D6C53">
      <w:pPr>
        <w:rPr>
          <w:sz w:val="18"/>
          <w:szCs w:val="18"/>
        </w:rPr>
      </w:pPr>
    </w:p>
    <w:p w14:paraId="30883FE2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620"/>
        <w:gridCol w:w="2552"/>
        <w:gridCol w:w="2209"/>
        <w:gridCol w:w="1693"/>
        <w:gridCol w:w="1300"/>
      </w:tblGrid>
      <w:tr w:rsidR="00486909" w14:paraId="4544F694" w14:textId="77777777" w:rsidTr="009336CF">
        <w:trPr>
          <w:jc w:val="center"/>
        </w:trPr>
        <w:tc>
          <w:tcPr>
            <w:tcW w:w="1620" w:type="dxa"/>
            <w:shd w:val="clear" w:color="auto" w:fill="143AB4"/>
            <w:vAlign w:val="center"/>
          </w:tcPr>
          <w:p w14:paraId="76078DFA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620" w:type="dxa"/>
            <w:shd w:val="clear" w:color="auto" w:fill="143AB4"/>
            <w:vAlign w:val="center"/>
          </w:tcPr>
          <w:p w14:paraId="1ADE9799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2552" w:type="dxa"/>
            <w:shd w:val="clear" w:color="auto" w:fill="143AB4"/>
            <w:vAlign w:val="center"/>
          </w:tcPr>
          <w:p w14:paraId="686A9216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2209" w:type="dxa"/>
            <w:shd w:val="clear" w:color="auto" w:fill="143AB4"/>
            <w:vAlign w:val="center"/>
          </w:tcPr>
          <w:p w14:paraId="5B733719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6E15A381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4F2E7B81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8537E7" w14:paraId="1448CC5D" w14:textId="77777777" w:rsidTr="009336CF">
        <w:trPr>
          <w:trHeight w:val="805"/>
          <w:jc w:val="center"/>
        </w:trPr>
        <w:tc>
          <w:tcPr>
            <w:tcW w:w="1620" w:type="dxa"/>
            <w:vAlign w:val="center"/>
          </w:tcPr>
          <w:p w14:paraId="01B46921" w14:textId="77777777" w:rsidR="008537E7" w:rsidRDefault="008537E7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0131D6E8" w14:textId="22E96C2D" w:rsidR="008537E7" w:rsidRDefault="006A0516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jul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CDD0BC" w14:textId="3F285CA8" w:rsidR="001335CF" w:rsidRDefault="001335CF" w:rsidP="008537E7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1335CF">
              <w:rPr>
                <w:rFonts w:ascii="Arial" w:hAnsi="Arial" w:cs="Arial"/>
                <w:sz w:val="16"/>
                <w:szCs w:val="16"/>
                <w:lang w:val="es-AR"/>
              </w:rPr>
              <w:t>I UNIDAD: La electrónica y sus principios fundamentales</w:t>
            </w:r>
          </w:p>
          <w:p w14:paraId="19753A92" w14:textId="22607DFB" w:rsidR="008537E7" w:rsidRPr="00BB4C10" w:rsidRDefault="008537E7" w:rsidP="008537E7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BB4C10">
              <w:rPr>
                <w:rFonts w:ascii="Arial" w:hAnsi="Arial" w:cs="Arial"/>
                <w:sz w:val="16"/>
                <w:szCs w:val="16"/>
                <w:lang w:val="es-AR"/>
              </w:rPr>
              <w:t>1.Qué es y para qué sirve un circuito electrónico.</w:t>
            </w:r>
          </w:p>
          <w:p w14:paraId="4154B25B" w14:textId="77777777" w:rsidR="008537E7" w:rsidRPr="00BB4C10" w:rsidRDefault="008537E7" w:rsidP="008537E7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BB4C10">
              <w:rPr>
                <w:rFonts w:ascii="Arial" w:hAnsi="Arial" w:cs="Arial"/>
                <w:sz w:val="16"/>
                <w:szCs w:val="16"/>
                <w:lang w:val="es-AR"/>
              </w:rPr>
              <w:t>2.Electricidad: fundamentos, propiedades físicas, unidades de medida.</w:t>
            </w:r>
          </w:p>
          <w:p w14:paraId="694B1330" w14:textId="77777777" w:rsidR="008537E7" w:rsidRPr="00BB4C10" w:rsidRDefault="008537E7" w:rsidP="008537E7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BB4C10">
              <w:rPr>
                <w:rFonts w:ascii="Arial" w:hAnsi="Arial" w:cs="Arial"/>
                <w:sz w:val="16"/>
                <w:szCs w:val="16"/>
                <w:lang w:val="es-AR"/>
              </w:rPr>
              <w:t>3.Conductores, aislantes y semiconductores.</w:t>
            </w:r>
          </w:p>
          <w:p w14:paraId="00F55541" w14:textId="77777777" w:rsidR="008537E7" w:rsidRDefault="008537E7" w:rsidP="008537E7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BB4C10">
              <w:rPr>
                <w:rFonts w:ascii="Arial" w:hAnsi="Arial" w:cs="Arial"/>
                <w:sz w:val="16"/>
                <w:szCs w:val="16"/>
                <w:lang w:val="es-AR"/>
              </w:rPr>
              <w:t>4.Tensión, Corriente y Potencia. Naturaleza analógica de la electricidad.</w:t>
            </w:r>
          </w:p>
          <w:p w14:paraId="484D8136" w14:textId="77777777" w:rsidR="00A65D87" w:rsidRPr="00A65D87" w:rsidRDefault="00A65D87" w:rsidP="00A65D87">
            <w:pPr>
              <w:rPr>
                <w:rFonts w:ascii="Tahoma" w:hAnsi="Tahoma" w:cs="Tahoma"/>
                <w:sz w:val="16"/>
                <w:szCs w:val="16"/>
              </w:rPr>
            </w:pPr>
            <w:r w:rsidRPr="00A65D87">
              <w:rPr>
                <w:rFonts w:ascii="Tahoma" w:hAnsi="Tahoma" w:cs="Tahoma"/>
                <w:sz w:val="16"/>
                <w:szCs w:val="16"/>
              </w:rPr>
              <w:t>5.Naturaleza analógica de las señales.</w:t>
            </w:r>
          </w:p>
          <w:p w14:paraId="6062C577" w14:textId="77777777" w:rsidR="00A65D87" w:rsidRPr="00A65D87" w:rsidRDefault="00A65D87" w:rsidP="00A65D87">
            <w:pPr>
              <w:rPr>
                <w:rFonts w:ascii="Tahoma" w:hAnsi="Tahoma" w:cs="Tahoma"/>
                <w:sz w:val="16"/>
                <w:szCs w:val="16"/>
              </w:rPr>
            </w:pPr>
            <w:r w:rsidRPr="00A65D87">
              <w:rPr>
                <w:rFonts w:ascii="Tahoma" w:hAnsi="Tahoma" w:cs="Tahoma"/>
                <w:sz w:val="16"/>
                <w:szCs w:val="16"/>
              </w:rPr>
              <w:t>6.Corriente continua y alterna.</w:t>
            </w:r>
          </w:p>
          <w:p w14:paraId="700E336F" w14:textId="483E3FB2" w:rsidR="00A65D87" w:rsidRPr="000A6A43" w:rsidRDefault="00A65D87" w:rsidP="00A65D87">
            <w:pPr>
              <w:rPr>
                <w:rFonts w:ascii="Tahoma" w:hAnsi="Tahoma" w:cs="Tahoma"/>
                <w:sz w:val="16"/>
                <w:szCs w:val="16"/>
              </w:rPr>
            </w:pPr>
            <w:r w:rsidRPr="00A65D87">
              <w:rPr>
                <w:rFonts w:ascii="Tahoma" w:hAnsi="Tahoma" w:cs="Tahoma"/>
                <w:sz w:val="16"/>
                <w:szCs w:val="16"/>
              </w:rPr>
              <w:t>7.Electromagnetismo y su aplicación práctica.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D82027" w14:textId="22742F7B" w:rsidR="008537E7" w:rsidRPr="000A6A43" w:rsidRDefault="007650B4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7650B4">
              <w:rPr>
                <w:rFonts w:ascii="Tahoma" w:hAnsi="Tahoma" w:cs="Tahoma"/>
                <w:sz w:val="16"/>
                <w:szCs w:val="16"/>
              </w:rPr>
              <w:t>Entender los fundamentos, propiedades físicas y unidades de medida de Electricidad.</w:t>
            </w:r>
          </w:p>
        </w:tc>
        <w:tc>
          <w:tcPr>
            <w:tcW w:w="2209" w:type="dxa"/>
            <w:vAlign w:val="center"/>
          </w:tcPr>
          <w:p w14:paraId="5D56687C" w14:textId="31FBBD44" w:rsidR="008537E7" w:rsidRPr="000A6A43" w:rsidRDefault="00B074AD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56F341AD" w14:textId="3EEDDF3A" w:rsidR="008537E7" w:rsidRPr="000A6A43" w:rsidRDefault="00250C3E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4D2B6183" w14:textId="2872BBB5" w:rsidR="008537E7" w:rsidRPr="000A6A43" w:rsidRDefault="00F23A05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8537E7" w14:paraId="481AEDF9" w14:textId="77777777" w:rsidTr="009336CF">
        <w:trPr>
          <w:trHeight w:val="986"/>
          <w:jc w:val="center"/>
        </w:trPr>
        <w:tc>
          <w:tcPr>
            <w:tcW w:w="1620" w:type="dxa"/>
            <w:vAlign w:val="center"/>
          </w:tcPr>
          <w:p w14:paraId="534EA159" w14:textId="77777777" w:rsidR="008537E7" w:rsidRDefault="008537E7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  <w:p w14:paraId="47D4C33B" w14:textId="422FBFD9" w:rsidR="00BE1DD0" w:rsidRDefault="006A0516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jul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A776D3" w14:textId="6086DAA0" w:rsidR="00F04CD5" w:rsidRDefault="00F04CD5" w:rsidP="00A65D87">
            <w:pPr>
              <w:rPr>
                <w:rFonts w:ascii="Tahoma" w:hAnsi="Tahoma" w:cs="Tahoma"/>
                <w:sz w:val="16"/>
                <w:szCs w:val="16"/>
              </w:rPr>
            </w:pPr>
            <w:r w:rsidRPr="00F04CD5">
              <w:rPr>
                <w:rFonts w:ascii="Tahoma" w:hAnsi="Tahoma" w:cs="Tahoma"/>
                <w:sz w:val="16"/>
                <w:szCs w:val="16"/>
              </w:rPr>
              <w:t>II UNIDAD:</w:t>
            </w:r>
            <w:r w:rsidR="00F23A05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04CD5">
              <w:rPr>
                <w:rFonts w:ascii="Tahoma" w:hAnsi="Tahoma" w:cs="Tahoma"/>
                <w:sz w:val="16"/>
                <w:szCs w:val="16"/>
              </w:rPr>
              <w:t>Fórmulas y técnicas de trabajo</w:t>
            </w:r>
          </w:p>
          <w:p w14:paraId="76A3BDF2" w14:textId="13E4052E" w:rsidR="00A65D87" w:rsidRPr="00A65D87" w:rsidRDefault="00A65D87" w:rsidP="00A65D87">
            <w:pPr>
              <w:rPr>
                <w:rFonts w:ascii="Tahoma" w:hAnsi="Tahoma" w:cs="Tahoma"/>
                <w:sz w:val="16"/>
                <w:szCs w:val="16"/>
              </w:rPr>
            </w:pPr>
            <w:r w:rsidRPr="00A65D87">
              <w:rPr>
                <w:rFonts w:ascii="Tahoma" w:hAnsi="Tahoma" w:cs="Tahoma"/>
                <w:sz w:val="16"/>
                <w:szCs w:val="16"/>
              </w:rPr>
              <w:t>1.Qué es una Resistencia.</w:t>
            </w:r>
          </w:p>
          <w:p w14:paraId="077596E1" w14:textId="77777777" w:rsidR="008537E7" w:rsidRDefault="00A65D87" w:rsidP="00A65D87">
            <w:pPr>
              <w:rPr>
                <w:rFonts w:ascii="Tahoma" w:hAnsi="Tahoma" w:cs="Tahoma"/>
                <w:sz w:val="16"/>
                <w:szCs w:val="16"/>
              </w:rPr>
            </w:pPr>
            <w:r w:rsidRPr="00A65D87">
              <w:rPr>
                <w:rFonts w:ascii="Tahoma" w:hAnsi="Tahoma" w:cs="Tahoma"/>
                <w:sz w:val="16"/>
                <w:szCs w:val="16"/>
              </w:rPr>
              <w:t>2.Ley de Ohm.</w:t>
            </w:r>
          </w:p>
          <w:p w14:paraId="1B6EC7FF" w14:textId="77777777" w:rsidR="0027718F" w:rsidRDefault="0027718F" w:rsidP="00A65D87">
            <w:pPr>
              <w:rPr>
                <w:rFonts w:ascii="Tahoma" w:hAnsi="Tahoma" w:cs="Tahoma"/>
                <w:sz w:val="16"/>
                <w:szCs w:val="16"/>
              </w:rPr>
            </w:pPr>
            <w:r w:rsidRPr="00A65D87">
              <w:rPr>
                <w:rFonts w:ascii="Tahoma" w:hAnsi="Tahoma" w:cs="Tahoma"/>
                <w:sz w:val="16"/>
                <w:szCs w:val="16"/>
              </w:rPr>
              <w:t>3.Ley de Kirchoff.</w:t>
            </w:r>
          </w:p>
          <w:p w14:paraId="48529828" w14:textId="03FB54F6" w:rsidR="0027718F" w:rsidRPr="000A6A43" w:rsidRDefault="0027718F" w:rsidP="00A65D87">
            <w:pPr>
              <w:rPr>
                <w:rFonts w:ascii="Tahoma" w:hAnsi="Tahoma" w:cs="Tahoma"/>
                <w:sz w:val="16"/>
                <w:szCs w:val="16"/>
              </w:rPr>
            </w:pPr>
            <w:r w:rsidRPr="00D0472B">
              <w:rPr>
                <w:rFonts w:ascii="Arial" w:hAnsi="Arial" w:cs="Arial"/>
                <w:sz w:val="16"/>
                <w:szCs w:val="16"/>
                <w:lang w:val="es-AR"/>
              </w:rPr>
              <w:t>4.Ley de Watt.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A41BB0" w14:textId="02529D0D" w:rsidR="008537E7" w:rsidRPr="000A6A43" w:rsidRDefault="003D602F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3D602F">
              <w:rPr>
                <w:rFonts w:ascii="Tahoma" w:hAnsi="Tahoma" w:cs="Tahoma"/>
                <w:sz w:val="16"/>
                <w:szCs w:val="16"/>
              </w:rPr>
              <w:t>Analizar los diferentes tipos de leyes de Resistencia, haciendo uso de Reducción y Circuitos equivalentes.</w:t>
            </w:r>
          </w:p>
        </w:tc>
        <w:tc>
          <w:tcPr>
            <w:tcW w:w="2209" w:type="dxa"/>
            <w:vAlign w:val="center"/>
          </w:tcPr>
          <w:p w14:paraId="7A148336" w14:textId="7FFA9DBB" w:rsidR="00D47CE6" w:rsidRDefault="00D47CE6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9C6EAA7" w14:textId="346DF9CA" w:rsidR="008537E7" w:rsidRPr="000A6A43" w:rsidRDefault="00937E1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F24FFF5" w14:textId="0B1C2275" w:rsidR="008537E7" w:rsidRPr="000A6A43" w:rsidRDefault="00250C3E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197C1413" w14:textId="05600666" w:rsidR="008537E7" w:rsidRPr="000A6A43" w:rsidRDefault="002F24D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537E7" w14:paraId="152104FE" w14:textId="77777777" w:rsidTr="009336CF">
        <w:trPr>
          <w:trHeight w:val="906"/>
          <w:jc w:val="center"/>
        </w:trPr>
        <w:tc>
          <w:tcPr>
            <w:tcW w:w="1620" w:type="dxa"/>
            <w:vAlign w:val="center"/>
          </w:tcPr>
          <w:p w14:paraId="565D99B2" w14:textId="77777777" w:rsidR="008537E7" w:rsidRDefault="008537E7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4C2857D3" w14:textId="72521118" w:rsidR="00BE1DD0" w:rsidRDefault="006A0516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 jul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9D1FAE" w14:textId="77777777" w:rsidR="008537E7" w:rsidRDefault="0027718F" w:rsidP="008537E7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D0472B">
              <w:rPr>
                <w:rFonts w:ascii="Arial" w:hAnsi="Arial" w:cs="Arial"/>
                <w:sz w:val="16"/>
                <w:szCs w:val="16"/>
                <w:lang w:val="es-AR"/>
              </w:rPr>
              <w:t>5.Circuitos en serie y en paralelo.</w:t>
            </w:r>
          </w:p>
          <w:p w14:paraId="42BE28D9" w14:textId="2DBEE959" w:rsidR="0050356A" w:rsidRPr="000A6A43" w:rsidRDefault="0050356A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50356A">
              <w:rPr>
                <w:rFonts w:ascii="Tahoma" w:hAnsi="Tahoma" w:cs="Tahoma"/>
                <w:sz w:val="16"/>
                <w:szCs w:val="16"/>
              </w:rPr>
              <w:t>6.Reducción y Circuitos equivalentes.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31D597" w14:textId="3F1CE8AA" w:rsidR="008537E7" w:rsidRPr="000A6A43" w:rsidRDefault="003D602F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3D602F">
              <w:rPr>
                <w:rFonts w:ascii="Tahoma" w:hAnsi="Tahoma" w:cs="Tahoma"/>
                <w:sz w:val="16"/>
                <w:szCs w:val="16"/>
              </w:rPr>
              <w:t>Analizar los diferentes tipos de leyes de Resistencia, haciendo uso de Reducción y Circuitos equivalentes.</w:t>
            </w:r>
          </w:p>
        </w:tc>
        <w:tc>
          <w:tcPr>
            <w:tcW w:w="2209" w:type="dxa"/>
            <w:vAlign w:val="center"/>
          </w:tcPr>
          <w:p w14:paraId="36B36AA2" w14:textId="1C0E913C" w:rsidR="00D47CE6" w:rsidRDefault="00D47CE6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6DBC3A4" w14:textId="4C821D86" w:rsidR="008537E7" w:rsidRPr="000A6A43" w:rsidRDefault="00937E1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7ED56D9" w14:textId="4F9F2A22" w:rsidR="008537E7" w:rsidRPr="000A6A43" w:rsidRDefault="00250C3E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7729AEBA" w14:textId="36199754" w:rsidR="008537E7" w:rsidRPr="000A6A43" w:rsidRDefault="002F24D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537E7" w14:paraId="3508D24E" w14:textId="77777777" w:rsidTr="00417897">
        <w:trPr>
          <w:trHeight w:val="764"/>
          <w:jc w:val="center"/>
        </w:trPr>
        <w:tc>
          <w:tcPr>
            <w:tcW w:w="1620" w:type="dxa"/>
            <w:vAlign w:val="center"/>
          </w:tcPr>
          <w:p w14:paraId="05E1D73B" w14:textId="77777777" w:rsidR="008537E7" w:rsidRDefault="008537E7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  <w:p w14:paraId="2EC93BA6" w14:textId="15D95CBD" w:rsidR="00BE1DD0" w:rsidRDefault="003057CC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03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22FE27" w14:textId="25E27AF3" w:rsidR="00AD4031" w:rsidRDefault="00AD4031" w:rsidP="0027718F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AD4031">
              <w:rPr>
                <w:rFonts w:ascii="Arial" w:hAnsi="Arial" w:cs="Arial"/>
                <w:sz w:val="16"/>
                <w:szCs w:val="16"/>
                <w:lang w:val="es-AR"/>
              </w:rPr>
              <w:t>III UNIDAD: Estudio de Componentes Fundamentales</w:t>
            </w:r>
          </w:p>
          <w:p w14:paraId="5E09EBBF" w14:textId="5CAEB357" w:rsidR="0027718F" w:rsidRDefault="0027718F" w:rsidP="0027718F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7360EA">
              <w:rPr>
                <w:rFonts w:ascii="Arial" w:hAnsi="Arial" w:cs="Arial"/>
                <w:sz w:val="16"/>
                <w:szCs w:val="16"/>
                <w:lang w:val="es-AR"/>
              </w:rPr>
              <w:t>1.Fuentes.</w:t>
            </w:r>
          </w:p>
          <w:p w14:paraId="3DA5F586" w14:textId="77777777" w:rsidR="0027718F" w:rsidRPr="000E236D" w:rsidRDefault="0027718F" w:rsidP="0027718F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0E236D">
              <w:rPr>
                <w:rFonts w:ascii="Arial" w:hAnsi="Arial" w:cs="Arial"/>
                <w:sz w:val="16"/>
                <w:szCs w:val="16"/>
                <w:lang w:val="es-AR"/>
              </w:rPr>
              <w:t>2.Resistencias.</w:t>
            </w:r>
          </w:p>
          <w:p w14:paraId="22C8E82E" w14:textId="77777777" w:rsidR="0027718F" w:rsidRPr="000E236D" w:rsidRDefault="0027718F" w:rsidP="0027718F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0E236D">
              <w:rPr>
                <w:rFonts w:ascii="Arial" w:hAnsi="Arial" w:cs="Arial"/>
                <w:sz w:val="16"/>
                <w:szCs w:val="16"/>
                <w:lang w:val="es-AR"/>
              </w:rPr>
              <w:t>3.Capacitores.</w:t>
            </w:r>
          </w:p>
          <w:p w14:paraId="107FDFAA" w14:textId="77777777" w:rsidR="0027718F" w:rsidRDefault="0027718F" w:rsidP="0027718F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0E236D">
              <w:rPr>
                <w:rFonts w:ascii="Arial" w:hAnsi="Arial" w:cs="Arial"/>
                <w:sz w:val="16"/>
                <w:szCs w:val="16"/>
                <w:lang w:val="es-AR"/>
              </w:rPr>
              <w:t>4.Potenciómetros.</w:t>
            </w:r>
          </w:p>
          <w:p w14:paraId="14B44405" w14:textId="77777777" w:rsidR="0027718F" w:rsidRPr="00A65D87" w:rsidRDefault="0027718F" w:rsidP="0027718F">
            <w:pPr>
              <w:rPr>
                <w:rFonts w:ascii="Tahoma" w:hAnsi="Tahoma" w:cs="Tahoma"/>
                <w:sz w:val="16"/>
                <w:szCs w:val="16"/>
              </w:rPr>
            </w:pPr>
            <w:r w:rsidRPr="00A65D87">
              <w:rPr>
                <w:rFonts w:ascii="Tahoma" w:hAnsi="Tahoma" w:cs="Tahoma"/>
                <w:sz w:val="16"/>
                <w:szCs w:val="16"/>
              </w:rPr>
              <w:t>5.Leds.</w:t>
            </w:r>
          </w:p>
          <w:p w14:paraId="62A21D53" w14:textId="77777777" w:rsidR="0027718F" w:rsidRPr="00A65D87" w:rsidRDefault="0027718F" w:rsidP="0027718F">
            <w:pPr>
              <w:rPr>
                <w:rFonts w:ascii="Tahoma" w:hAnsi="Tahoma" w:cs="Tahoma"/>
                <w:sz w:val="16"/>
                <w:szCs w:val="16"/>
              </w:rPr>
            </w:pPr>
            <w:r w:rsidRPr="00A65D87">
              <w:rPr>
                <w:rFonts w:ascii="Tahoma" w:hAnsi="Tahoma" w:cs="Tahoma"/>
                <w:sz w:val="16"/>
                <w:szCs w:val="16"/>
              </w:rPr>
              <w:lastRenderedPageBreak/>
              <w:t>6.Switchs.</w:t>
            </w:r>
          </w:p>
          <w:p w14:paraId="004BEB1F" w14:textId="77777777" w:rsidR="0027718F" w:rsidRPr="00A65D87" w:rsidRDefault="0027718F" w:rsidP="0027718F">
            <w:pPr>
              <w:rPr>
                <w:rFonts w:ascii="Tahoma" w:hAnsi="Tahoma" w:cs="Tahoma"/>
                <w:sz w:val="16"/>
                <w:szCs w:val="16"/>
              </w:rPr>
            </w:pPr>
            <w:r w:rsidRPr="00A65D87">
              <w:rPr>
                <w:rFonts w:ascii="Tahoma" w:hAnsi="Tahoma" w:cs="Tahoma"/>
                <w:sz w:val="16"/>
                <w:szCs w:val="16"/>
              </w:rPr>
              <w:t>7.Motores de Corriente Continua.</w:t>
            </w:r>
          </w:p>
          <w:p w14:paraId="79020BB2" w14:textId="7B87C24D" w:rsidR="008537E7" w:rsidRPr="000A6A43" w:rsidRDefault="0027718F" w:rsidP="0027718F">
            <w:pPr>
              <w:rPr>
                <w:rFonts w:ascii="Tahoma" w:hAnsi="Tahoma" w:cs="Tahoma"/>
                <w:sz w:val="16"/>
                <w:szCs w:val="16"/>
              </w:rPr>
            </w:pPr>
            <w:r w:rsidRPr="00A65D87">
              <w:rPr>
                <w:rFonts w:ascii="Tahoma" w:hAnsi="Tahoma" w:cs="Tahoma"/>
                <w:sz w:val="16"/>
                <w:szCs w:val="16"/>
              </w:rPr>
              <w:t>8.Diodos Zener.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8794F0" w14:textId="0B90BA37" w:rsidR="008537E7" w:rsidRPr="000A6A43" w:rsidRDefault="008218BC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8218BC">
              <w:rPr>
                <w:rFonts w:ascii="Tahoma" w:hAnsi="Tahoma" w:cs="Tahoma"/>
                <w:sz w:val="16"/>
                <w:szCs w:val="16"/>
              </w:rPr>
              <w:lastRenderedPageBreak/>
              <w:t>Analizar las configuraciones básicas de los circuitos electrónicos utilizando diodos.</w:t>
            </w:r>
          </w:p>
        </w:tc>
        <w:tc>
          <w:tcPr>
            <w:tcW w:w="2209" w:type="dxa"/>
            <w:vAlign w:val="center"/>
          </w:tcPr>
          <w:p w14:paraId="24679653" w14:textId="34FEB1D0" w:rsidR="00D47CE6" w:rsidRDefault="00D47CE6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2699CF9" w14:textId="75E6701A" w:rsidR="008537E7" w:rsidRPr="000A6A43" w:rsidRDefault="00937E1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de estudiantes</w:t>
            </w:r>
          </w:p>
        </w:tc>
        <w:tc>
          <w:tcPr>
            <w:tcW w:w="1693" w:type="dxa"/>
            <w:vAlign w:val="center"/>
          </w:tcPr>
          <w:p w14:paraId="78B7B181" w14:textId="40D10330" w:rsidR="008537E7" w:rsidRPr="000A6A43" w:rsidRDefault="00250C3E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3A2192C8" w14:textId="329BFDA2" w:rsidR="008537E7" w:rsidRPr="000A6A43" w:rsidRDefault="002F24D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537E7" w14:paraId="25E19749" w14:textId="77777777" w:rsidTr="009336CF">
        <w:trPr>
          <w:trHeight w:val="622"/>
          <w:jc w:val="center"/>
        </w:trPr>
        <w:tc>
          <w:tcPr>
            <w:tcW w:w="1620" w:type="dxa"/>
            <w:vAlign w:val="center"/>
          </w:tcPr>
          <w:p w14:paraId="169AE722" w14:textId="77777777" w:rsidR="008537E7" w:rsidRDefault="008537E7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  <w:p w14:paraId="2E78D766" w14:textId="60BFDABD" w:rsidR="0085036D" w:rsidRDefault="003057CC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EC2E75" w14:textId="113CCFAA" w:rsidR="008537E7" w:rsidRPr="000A6A43" w:rsidRDefault="002325D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Primer Examen Parcial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BF2681" w14:textId="00F95893" w:rsidR="008537E7" w:rsidRPr="000A6A43" w:rsidRDefault="002B6FFB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Evaluar los conocimientos adquiridos por los estudiantes en la primera parte del trimestre </w:t>
            </w:r>
          </w:p>
        </w:tc>
        <w:tc>
          <w:tcPr>
            <w:tcW w:w="2209" w:type="dxa"/>
            <w:vAlign w:val="center"/>
          </w:tcPr>
          <w:p w14:paraId="2F350133" w14:textId="547A9118" w:rsidR="008537E7" w:rsidRPr="000A6A43" w:rsidRDefault="00D55424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Examen</w:t>
            </w:r>
            <w:r w:rsidR="00510C8D">
              <w:rPr>
                <w:rFonts w:ascii="Tahoma" w:hAnsi="Tahoma" w:cs="Tahoma"/>
                <w:sz w:val="16"/>
                <w:szCs w:val="16"/>
              </w:rPr>
              <w:t xml:space="preserve"> Escrito con apoyo </w:t>
            </w:r>
            <w:r>
              <w:rPr>
                <w:rFonts w:ascii="Tahoma" w:hAnsi="Tahoma" w:cs="Tahoma"/>
                <w:sz w:val="16"/>
                <w:szCs w:val="16"/>
              </w:rPr>
              <w:t>de computadoras</w:t>
            </w:r>
          </w:p>
        </w:tc>
        <w:tc>
          <w:tcPr>
            <w:tcW w:w="1693" w:type="dxa"/>
            <w:vAlign w:val="center"/>
          </w:tcPr>
          <w:p w14:paraId="1F7BCF4E" w14:textId="605C2E75" w:rsidR="008537E7" w:rsidRPr="000A6A43" w:rsidRDefault="00250C3E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6BCCABA4" w14:textId="6609558D" w:rsidR="008537E7" w:rsidRPr="000A6A43" w:rsidRDefault="002F24D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20 puntos</w:t>
            </w:r>
          </w:p>
        </w:tc>
      </w:tr>
      <w:tr w:rsidR="00672455" w14:paraId="6CFAFEE9" w14:textId="77777777" w:rsidTr="009336CF">
        <w:trPr>
          <w:trHeight w:val="622"/>
          <w:jc w:val="center"/>
        </w:trPr>
        <w:tc>
          <w:tcPr>
            <w:tcW w:w="1620" w:type="dxa"/>
            <w:vAlign w:val="center"/>
          </w:tcPr>
          <w:p w14:paraId="0D6195BB" w14:textId="77777777" w:rsidR="00672455" w:rsidRDefault="00672455" w:rsidP="006724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  <w:p w14:paraId="4FE71C35" w14:textId="508391E3" w:rsidR="0085036D" w:rsidRDefault="003057CC" w:rsidP="006724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B7666E" w14:textId="77777777" w:rsidR="00672455" w:rsidRPr="002833E4" w:rsidRDefault="00672455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2833E4">
              <w:rPr>
                <w:rFonts w:ascii="Tahoma" w:hAnsi="Tahoma" w:cs="Tahoma"/>
                <w:sz w:val="16"/>
                <w:szCs w:val="16"/>
              </w:rPr>
              <w:t>9.Transistores bipolares</w:t>
            </w:r>
          </w:p>
          <w:p w14:paraId="73E138CA" w14:textId="77777777" w:rsidR="00672455" w:rsidRPr="002833E4" w:rsidRDefault="00672455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2833E4">
              <w:rPr>
                <w:rFonts w:ascii="Tahoma" w:hAnsi="Tahoma" w:cs="Tahoma"/>
                <w:sz w:val="16"/>
                <w:szCs w:val="16"/>
              </w:rPr>
              <w:t>10.Transistores de efecto de campo</w:t>
            </w:r>
          </w:p>
          <w:p w14:paraId="7031F824" w14:textId="224C8B62" w:rsidR="00672455" w:rsidRPr="000A6A43" w:rsidRDefault="00672455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2833E4">
              <w:rPr>
                <w:rFonts w:ascii="Tahoma" w:hAnsi="Tahoma" w:cs="Tahoma"/>
                <w:sz w:val="16"/>
                <w:szCs w:val="16"/>
              </w:rPr>
              <w:t>11.Revisión de componentes electrónicos con ayuda del multímetro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096394" w14:textId="62BC680C" w:rsidR="00672455" w:rsidRPr="000A6A43" w:rsidRDefault="008218BC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8218BC">
              <w:rPr>
                <w:rFonts w:ascii="Tahoma" w:hAnsi="Tahoma" w:cs="Tahoma"/>
                <w:sz w:val="16"/>
                <w:szCs w:val="16"/>
              </w:rPr>
              <w:t>Analizar las configuraciones básicas de los circuitos electrónicos utilizando diodos.</w:t>
            </w:r>
          </w:p>
        </w:tc>
        <w:tc>
          <w:tcPr>
            <w:tcW w:w="2209" w:type="dxa"/>
            <w:vAlign w:val="center"/>
          </w:tcPr>
          <w:p w14:paraId="12C13994" w14:textId="19CA9E69" w:rsidR="007150E9" w:rsidRDefault="007150E9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B3E1130" w14:textId="5038166D" w:rsidR="00672455" w:rsidRPr="000A6A43" w:rsidRDefault="00996A13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72631E9" w14:textId="74E09691" w:rsidR="00672455" w:rsidRPr="000A6A43" w:rsidRDefault="00250C3E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5F557875" w14:textId="47948CD5" w:rsidR="00672455" w:rsidRPr="000A6A43" w:rsidRDefault="00996A13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996A13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672455" w14:paraId="36D77D6A" w14:textId="77777777" w:rsidTr="009336CF">
        <w:trPr>
          <w:trHeight w:val="622"/>
          <w:jc w:val="center"/>
        </w:trPr>
        <w:tc>
          <w:tcPr>
            <w:tcW w:w="1620" w:type="dxa"/>
            <w:vAlign w:val="center"/>
          </w:tcPr>
          <w:p w14:paraId="7E0800FE" w14:textId="77777777" w:rsidR="00672455" w:rsidRDefault="00672455" w:rsidP="006724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  <w:p w14:paraId="74122BC0" w14:textId="3D9BB67F" w:rsidR="00563A6B" w:rsidRDefault="003057CC" w:rsidP="006724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24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A5836A" w14:textId="2FD973EA" w:rsidR="000876B2" w:rsidRDefault="00A759FA" w:rsidP="00672455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A759FA">
              <w:rPr>
                <w:rFonts w:ascii="Arial" w:hAnsi="Arial" w:cs="Arial"/>
                <w:sz w:val="16"/>
                <w:szCs w:val="16"/>
                <w:lang w:val="es-AR"/>
              </w:rPr>
              <w:t>IV UNIDAD: Circuitos aplicados</w:t>
            </w:r>
          </w:p>
          <w:p w14:paraId="6D8BEBAA" w14:textId="2536E2BF" w:rsidR="00672455" w:rsidRPr="00DD5DBA" w:rsidRDefault="00672455" w:rsidP="00672455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>
              <w:rPr>
                <w:rFonts w:ascii="Arial" w:hAnsi="Arial" w:cs="Arial"/>
                <w:sz w:val="16"/>
                <w:szCs w:val="16"/>
                <w:lang w:val="es-AR"/>
              </w:rPr>
              <w:t>1.</w:t>
            </w:r>
            <w:r w:rsidRPr="00DD5DBA">
              <w:rPr>
                <w:rFonts w:ascii="Arial" w:hAnsi="Arial" w:cs="Arial"/>
                <w:sz w:val="16"/>
                <w:szCs w:val="16"/>
                <w:lang w:val="es-AR"/>
              </w:rPr>
              <w:t>Análisis de primeros circuitos.</w:t>
            </w:r>
          </w:p>
          <w:p w14:paraId="0ADEAF3B" w14:textId="77777777" w:rsidR="00672455" w:rsidRDefault="00672455" w:rsidP="00672455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DD5DBA">
              <w:rPr>
                <w:rFonts w:ascii="Arial" w:hAnsi="Arial" w:cs="Arial"/>
                <w:sz w:val="16"/>
                <w:szCs w:val="16"/>
                <w:lang w:val="es-AR"/>
              </w:rPr>
              <w:t>2.Cálculo de resistencia limitadora.</w:t>
            </w:r>
          </w:p>
          <w:p w14:paraId="1BF51D3D" w14:textId="77777777" w:rsidR="00231C39" w:rsidRPr="00DD5DBA" w:rsidRDefault="00231C39" w:rsidP="00231C39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DD5DBA">
              <w:rPr>
                <w:rFonts w:ascii="Arial" w:hAnsi="Arial" w:cs="Arial"/>
                <w:sz w:val="16"/>
                <w:szCs w:val="16"/>
                <w:lang w:val="es-AR"/>
              </w:rPr>
              <w:t>3.Circuitos RC.</w:t>
            </w:r>
          </w:p>
          <w:p w14:paraId="256F667B" w14:textId="77777777" w:rsidR="00231C39" w:rsidRDefault="00231C39" w:rsidP="00231C39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DD5DBA">
              <w:rPr>
                <w:rFonts w:ascii="Arial" w:hAnsi="Arial" w:cs="Arial"/>
                <w:sz w:val="16"/>
                <w:szCs w:val="16"/>
                <w:lang w:val="es-AR"/>
              </w:rPr>
              <w:t>4.Divisores de tensión.</w:t>
            </w:r>
          </w:p>
          <w:p w14:paraId="78254F5F" w14:textId="3DBB54CD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5E082A">
              <w:rPr>
                <w:rFonts w:ascii="Tahoma" w:hAnsi="Tahoma" w:cs="Tahoma"/>
                <w:sz w:val="16"/>
                <w:szCs w:val="16"/>
              </w:rPr>
              <w:t>5.Circuitos rectificadores.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62DBA2" w14:textId="0DF609FE" w:rsidR="00672455" w:rsidRPr="000A6A43" w:rsidRDefault="00036A5A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036A5A">
              <w:rPr>
                <w:rFonts w:ascii="Tahoma" w:hAnsi="Tahoma" w:cs="Tahoma"/>
                <w:sz w:val="16"/>
                <w:szCs w:val="16"/>
              </w:rPr>
              <w:t>Analizar circuitos rectificadores, fuentes de poder sencillas y reguladores de voltaje.</w:t>
            </w:r>
          </w:p>
        </w:tc>
        <w:tc>
          <w:tcPr>
            <w:tcW w:w="2209" w:type="dxa"/>
            <w:vAlign w:val="center"/>
          </w:tcPr>
          <w:p w14:paraId="690D5FA2" w14:textId="411AC0EA" w:rsidR="007150E9" w:rsidRDefault="007150E9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D90B3E3" w14:textId="0D2BEC1A" w:rsidR="00672455" w:rsidRPr="000A6A43" w:rsidRDefault="00996A13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351E3BB" w14:textId="1A993554" w:rsidR="00672455" w:rsidRPr="000A6A43" w:rsidRDefault="00250C3E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379A55B9" w14:textId="49039F5F" w:rsidR="00672455" w:rsidRPr="000A6A43" w:rsidRDefault="00996A13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996A13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231C39" w14:paraId="6F16B5A5" w14:textId="77777777" w:rsidTr="009336CF">
        <w:trPr>
          <w:trHeight w:val="622"/>
          <w:jc w:val="center"/>
        </w:trPr>
        <w:tc>
          <w:tcPr>
            <w:tcW w:w="1620" w:type="dxa"/>
            <w:vAlign w:val="center"/>
          </w:tcPr>
          <w:p w14:paraId="4881D180" w14:textId="77777777" w:rsidR="00231C39" w:rsidRDefault="00231C39" w:rsidP="00231C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  <w:p w14:paraId="03F311DF" w14:textId="4F51577A" w:rsidR="00563A6B" w:rsidRDefault="00326484" w:rsidP="00231C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013AA2" w14:textId="3A129EC5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DD5DBA">
              <w:rPr>
                <w:rFonts w:ascii="Arial" w:hAnsi="Arial" w:cs="Arial"/>
                <w:sz w:val="16"/>
                <w:szCs w:val="16"/>
                <w:lang w:val="es-AR"/>
              </w:rPr>
              <w:t xml:space="preserve">6.Principio de funcionamiento de una fuente de alimentación </w:t>
            </w:r>
            <w:proofErr w:type="spellStart"/>
            <w:r w:rsidRPr="00DD5DBA">
              <w:rPr>
                <w:rFonts w:ascii="Arial" w:hAnsi="Arial" w:cs="Arial"/>
                <w:sz w:val="16"/>
                <w:szCs w:val="16"/>
                <w:lang w:val="es-AR"/>
              </w:rPr>
              <w:t>switchada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33092F" w14:textId="6CC3D92E" w:rsidR="00231C39" w:rsidRPr="000A6A43" w:rsidRDefault="00036A5A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036A5A">
              <w:rPr>
                <w:rFonts w:ascii="Tahoma" w:hAnsi="Tahoma" w:cs="Tahoma"/>
                <w:sz w:val="16"/>
                <w:szCs w:val="16"/>
              </w:rPr>
              <w:t>Analizar circuitos rectificadores, fuentes de poder sencillas y reguladores de voltaje.</w:t>
            </w:r>
          </w:p>
        </w:tc>
        <w:tc>
          <w:tcPr>
            <w:tcW w:w="2209" w:type="dxa"/>
            <w:vAlign w:val="center"/>
          </w:tcPr>
          <w:p w14:paraId="33ED1135" w14:textId="28B9E523" w:rsidR="007150E9" w:rsidRDefault="007150E9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9F4099E" w14:textId="3A679C89" w:rsidR="00231C39" w:rsidRPr="000A6A43" w:rsidRDefault="00996A13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2221DF6C" w14:textId="39558488" w:rsidR="00231C39" w:rsidRPr="000A6A43" w:rsidRDefault="00250C3E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0884F0CE" w14:textId="7778968E" w:rsidR="00231C39" w:rsidRPr="000A6A43" w:rsidRDefault="00996A13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996A13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231C39" w14:paraId="2FD7A89D" w14:textId="77777777" w:rsidTr="009336CF">
        <w:trPr>
          <w:trHeight w:val="622"/>
          <w:jc w:val="center"/>
        </w:trPr>
        <w:tc>
          <w:tcPr>
            <w:tcW w:w="1620" w:type="dxa"/>
            <w:vAlign w:val="center"/>
          </w:tcPr>
          <w:p w14:paraId="1A08AFC7" w14:textId="77777777" w:rsidR="00231C39" w:rsidRDefault="00231C39" w:rsidP="00231C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  <w:p w14:paraId="55437E97" w14:textId="50D187B7" w:rsidR="00563A6B" w:rsidRDefault="00563A6B" w:rsidP="00231C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="00326484"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23A1EB" w14:textId="4DEB256B" w:rsidR="00343E62" w:rsidRDefault="00343E62" w:rsidP="00231C39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343E62">
              <w:rPr>
                <w:rFonts w:ascii="Arial" w:hAnsi="Arial" w:cs="Arial"/>
                <w:sz w:val="16"/>
                <w:szCs w:val="16"/>
                <w:lang w:val="es-AR"/>
              </w:rPr>
              <w:t>V UNIDAD: Herramientas y Taller de prácticas</w:t>
            </w:r>
          </w:p>
          <w:p w14:paraId="7761BBF6" w14:textId="3E6CF5EF" w:rsidR="00231C39" w:rsidRPr="00DD5DBA" w:rsidRDefault="00231C39" w:rsidP="00231C39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DD5DBA">
              <w:rPr>
                <w:rFonts w:ascii="Arial" w:hAnsi="Arial" w:cs="Arial"/>
                <w:sz w:val="16"/>
                <w:szCs w:val="16"/>
                <w:lang w:val="es-AR"/>
              </w:rPr>
              <w:t>1.Protoboard.</w:t>
            </w:r>
          </w:p>
          <w:p w14:paraId="7B74C8BF" w14:textId="77777777" w:rsidR="00231C39" w:rsidRDefault="00231C39" w:rsidP="00231C39">
            <w:r w:rsidRPr="00DD5DBA">
              <w:rPr>
                <w:rFonts w:ascii="Arial" w:hAnsi="Arial" w:cs="Arial"/>
                <w:sz w:val="16"/>
                <w:szCs w:val="16"/>
                <w:lang w:val="es-AR"/>
              </w:rPr>
              <w:t>2.Multímetro.</w:t>
            </w:r>
            <w:r>
              <w:t xml:space="preserve"> </w:t>
            </w:r>
          </w:p>
          <w:p w14:paraId="4A46354E" w14:textId="77777777" w:rsidR="00231C39" w:rsidRDefault="00231C39" w:rsidP="00231C39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C62845">
              <w:rPr>
                <w:rFonts w:ascii="Arial" w:hAnsi="Arial" w:cs="Arial"/>
                <w:sz w:val="16"/>
                <w:szCs w:val="16"/>
                <w:lang w:val="es-AR"/>
              </w:rPr>
              <w:t>3.Primeras prácticas de circuitos utilizando todos los componentes vistos.</w:t>
            </w:r>
          </w:p>
          <w:p w14:paraId="195C463E" w14:textId="0459CF6C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FF74C5" w14:textId="532CFD15" w:rsidR="00231C39" w:rsidRPr="000A6A43" w:rsidRDefault="00D71825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D71825">
              <w:rPr>
                <w:rFonts w:ascii="Tahoma" w:hAnsi="Tahoma" w:cs="Tahoma"/>
                <w:sz w:val="16"/>
                <w:szCs w:val="16"/>
              </w:rPr>
              <w:t>Analizar las aplicaciones básicas de circuitos utilizando todos los componentes vistos.</w:t>
            </w:r>
          </w:p>
        </w:tc>
        <w:tc>
          <w:tcPr>
            <w:tcW w:w="2209" w:type="dxa"/>
            <w:vAlign w:val="center"/>
          </w:tcPr>
          <w:p w14:paraId="32536962" w14:textId="44FE90C5" w:rsidR="007150E9" w:rsidRDefault="007150E9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78AC7CB" w14:textId="254C91D8" w:rsidR="00EF64A4" w:rsidRDefault="00F357CC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7A2F5E8A" w14:textId="7E98431B" w:rsidR="00231C39" w:rsidRPr="000A6A43" w:rsidRDefault="009336CF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64ABE16" w14:textId="57F82854" w:rsidR="00231C39" w:rsidRPr="000A6A43" w:rsidRDefault="00250C3E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7C6AFF78" w14:textId="12E4F454" w:rsidR="00231C39" w:rsidRPr="000A6A43" w:rsidRDefault="00417897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231C39" w14:paraId="525E2451" w14:textId="77777777" w:rsidTr="009336CF">
        <w:trPr>
          <w:trHeight w:val="622"/>
          <w:jc w:val="center"/>
        </w:trPr>
        <w:tc>
          <w:tcPr>
            <w:tcW w:w="1620" w:type="dxa"/>
            <w:vAlign w:val="center"/>
          </w:tcPr>
          <w:p w14:paraId="6A8D097A" w14:textId="77777777" w:rsidR="00231C39" w:rsidRDefault="00231C39" w:rsidP="00231C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  <w:p w14:paraId="7F6C58FC" w14:textId="1C0CDFA6" w:rsidR="00114087" w:rsidRDefault="00326484" w:rsidP="00231C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9EC676" w14:textId="4AA1C932" w:rsidR="00231C39" w:rsidRPr="000A6A43" w:rsidRDefault="00D55424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Segundo Examen Parcial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309414" w14:textId="5830FD57" w:rsidR="00231C39" w:rsidRPr="000A6A43" w:rsidRDefault="00D55424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Evaluar los conocimientos adquiridos en </w:t>
            </w:r>
            <w:r w:rsidR="00461649">
              <w:rPr>
                <w:rFonts w:ascii="Tahoma" w:hAnsi="Tahoma" w:cs="Tahoma"/>
                <w:sz w:val="16"/>
                <w:szCs w:val="16"/>
              </w:rPr>
              <w:t>la segunda parte del trimestre</w:t>
            </w:r>
          </w:p>
        </w:tc>
        <w:tc>
          <w:tcPr>
            <w:tcW w:w="2209" w:type="dxa"/>
            <w:vAlign w:val="center"/>
          </w:tcPr>
          <w:p w14:paraId="3AAD9CCE" w14:textId="7AC9A426" w:rsidR="00231C39" w:rsidRPr="000A6A43" w:rsidRDefault="00461649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31656700" w14:textId="0764D035" w:rsidR="00231C39" w:rsidRPr="000A6A43" w:rsidRDefault="00250C3E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1A2D2E83" w14:textId="77C74B09" w:rsidR="00231C39" w:rsidRPr="000A6A43" w:rsidRDefault="00417897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417897">
              <w:rPr>
                <w:rFonts w:ascii="Tahoma" w:hAnsi="Tahoma" w:cs="Tahoma"/>
                <w:sz w:val="16"/>
                <w:szCs w:val="16"/>
              </w:rPr>
              <w:t>Sumativa 20 puntos</w:t>
            </w:r>
          </w:p>
        </w:tc>
      </w:tr>
      <w:tr w:rsidR="00231C39" w14:paraId="2FEF1197" w14:textId="77777777" w:rsidTr="009336CF">
        <w:trPr>
          <w:trHeight w:val="622"/>
          <w:jc w:val="center"/>
        </w:trPr>
        <w:tc>
          <w:tcPr>
            <w:tcW w:w="1620" w:type="dxa"/>
            <w:vAlign w:val="center"/>
          </w:tcPr>
          <w:p w14:paraId="03E65FC1" w14:textId="77777777" w:rsidR="00231C39" w:rsidRDefault="00231C39" w:rsidP="00231C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  <w:p w14:paraId="6C7A5ED1" w14:textId="0A257F9D" w:rsidR="00114087" w:rsidRDefault="009A6872" w:rsidP="00231C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9455F6" w14:textId="43353840" w:rsidR="00231C39" w:rsidRPr="000A6A43" w:rsidRDefault="00582BE2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de segunda convocatoria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B296B6" w14:textId="69F3B247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209" w:type="dxa"/>
            <w:vAlign w:val="center"/>
          </w:tcPr>
          <w:p w14:paraId="144C7D84" w14:textId="72C11FC8" w:rsidR="00231C39" w:rsidRPr="000A6A43" w:rsidRDefault="00093250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5577E9AC" w14:textId="77777777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744C5894" w14:textId="77777777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5A7583CA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85ED4F" w14:textId="77777777" w:rsidR="001302E5" w:rsidRDefault="001302E5" w:rsidP="00346567">
      <w:r>
        <w:separator/>
      </w:r>
    </w:p>
  </w:endnote>
  <w:endnote w:type="continuationSeparator" w:id="0">
    <w:p w14:paraId="78DF99AA" w14:textId="77777777" w:rsidR="001302E5" w:rsidRDefault="001302E5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723005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1A57F84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5199A89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BABFBE" w14:textId="77777777" w:rsidR="001302E5" w:rsidRDefault="001302E5" w:rsidP="00346567">
      <w:r>
        <w:separator/>
      </w:r>
    </w:p>
  </w:footnote>
  <w:footnote w:type="continuationSeparator" w:id="0">
    <w:p w14:paraId="4E399C65" w14:textId="77777777" w:rsidR="001302E5" w:rsidRDefault="001302E5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0CDD9E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49CF934" wp14:editId="25112951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D68"/>
    <w:rsid w:val="00036A5A"/>
    <w:rsid w:val="00057474"/>
    <w:rsid w:val="00084139"/>
    <w:rsid w:val="000876B2"/>
    <w:rsid w:val="00093250"/>
    <w:rsid w:val="000A6A43"/>
    <w:rsid w:val="00114087"/>
    <w:rsid w:val="001302E5"/>
    <w:rsid w:val="001335CF"/>
    <w:rsid w:val="00164A51"/>
    <w:rsid w:val="001C56E5"/>
    <w:rsid w:val="00231C39"/>
    <w:rsid w:val="002325D1"/>
    <w:rsid w:val="00250C3E"/>
    <w:rsid w:val="002672A0"/>
    <w:rsid w:val="0027718F"/>
    <w:rsid w:val="002833E4"/>
    <w:rsid w:val="002B6FFB"/>
    <w:rsid w:val="002D2265"/>
    <w:rsid w:val="002F24D1"/>
    <w:rsid w:val="003057CC"/>
    <w:rsid w:val="00326484"/>
    <w:rsid w:val="00343E62"/>
    <w:rsid w:val="00346567"/>
    <w:rsid w:val="003A7CD1"/>
    <w:rsid w:val="003C0FAB"/>
    <w:rsid w:val="003D602F"/>
    <w:rsid w:val="00403341"/>
    <w:rsid w:val="00410565"/>
    <w:rsid w:val="00411302"/>
    <w:rsid w:val="0041213D"/>
    <w:rsid w:val="00417897"/>
    <w:rsid w:val="004408B1"/>
    <w:rsid w:val="00461649"/>
    <w:rsid w:val="00473B94"/>
    <w:rsid w:val="00486909"/>
    <w:rsid w:val="0050356A"/>
    <w:rsid w:val="00510C8D"/>
    <w:rsid w:val="00563A6B"/>
    <w:rsid w:val="005710C7"/>
    <w:rsid w:val="00572648"/>
    <w:rsid w:val="00582BE2"/>
    <w:rsid w:val="005928A3"/>
    <w:rsid w:val="005E082A"/>
    <w:rsid w:val="005E51C5"/>
    <w:rsid w:val="005F0614"/>
    <w:rsid w:val="00636F96"/>
    <w:rsid w:val="00672455"/>
    <w:rsid w:val="00691BCA"/>
    <w:rsid w:val="006A0516"/>
    <w:rsid w:val="006B4456"/>
    <w:rsid w:val="006E30F5"/>
    <w:rsid w:val="007003FC"/>
    <w:rsid w:val="007150E9"/>
    <w:rsid w:val="007650B4"/>
    <w:rsid w:val="007B46B7"/>
    <w:rsid w:val="008129B8"/>
    <w:rsid w:val="008218BC"/>
    <w:rsid w:val="0085036D"/>
    <w:rsid w:val="008537E7"/>
    <w:rsid w:val="00857B92"/>
    <w:rsid w:val="008A2DDD"/>
    <w:rsid w:val="009141BA"/>
    <w:rsid w:val="009336CF"/>
    <w:rsid w:val="00937E1F"/>
    <w:rsid w:val="0099415E"/>
    <w:rsid w:val="00996A13"/>
    <w:rsid w:val="009A15F0"/>
    <w:rsid w:val="009A567A"/>
    <w:rsid w:val="009A6872"/>
    <w:rsid w:val="009B000B"/>
    <w:rsid w:val="009B370F"/>
    <w:rsid w:val="009B6193"/>
    <w:rsid w:val="009D6C53"/>
    <w:rsid w:val="00A65D87"/>
    <w:rsid w:val="00A759FA"/>
    <w:rsid w:val="00AA46ED"/>
    <w:rsid w:val="00AD4031"/>
    <w:rsid w:val="00AD752F"/>
    <w:rsid w:val="00B074AD"/>
    <w:rsid w:val="00B31328"/>
    <w:rsid w:val="00B3683B"/>
    <w:rsid w:val="00B5715E"/>
    <w:rsid w:val="00B65380"/>
    <w:rsid w:val="00BD3577"/>
    <w:rsid w:val="00BE1078"/>
    <w:rsid w:val="00BE1DD0"/>
    <w:rsid w:val="00C45D68"/>
    <w:rsid w:val="00C62845"/>
    <w:rsid w:val="00D2501A"/>
    <w:rsid w:val="00D47CE6"/>
    <w:rsid w:val="00D55424"/>
    <w:rsid w:val="00D71825"/>
    <w:rsid w:val="00DA6C5C"/>
    <w:rsid w:val="00E10464"/>
    <w:rsid w:val="00E5146C"/>
    <w:rsid w:val="00E568EB"/>
    <w:rsid w:val="00EA3D4B"/>
    <w:rsid w:val="00ED3F29"/>
    <w:rsid w:val="00EF56DD"/>
    <w:rsid w:val="00EF64A4"/>
    <w:rsid w:val="00F04CD5"/>
    <w:rsid w:val="00F23A05"/>
    <w:rsid w:val="00F357CC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2FBD8F6"/>
  <w15:chartTrackingRefBased/>
  <w15:docId w15:val="{A5C4B731-B6AA-483C-AFFD-44F776362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72</TotalTime>
  <Pages>2</Pages>
  <Words>540</Words>
  <Characters>2973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Aguirre</cp:lastModifiedBy>
  <cp:revision>51</cp:revision>
  <cp:lastPrinted>2024-06-27T20:53:00Z</cp:lastPrinted>
  <dcterms:created xsi:type="dcterms:W3CDTF">2023-07-09T23:20:00Z</dcterms:created>
  <dcterms:modified xsi:type="dcterms:W3CDTF">2024-06-27T20:53:00Z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
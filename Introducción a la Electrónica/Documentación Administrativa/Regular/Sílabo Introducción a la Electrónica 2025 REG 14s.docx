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01"/>
        <w:gridCol w:w="4773"/>
        <w:gridCol w:w="1176"/>
        <w:gridCol w:w="5300"/>
      </w:tblGrid>
      <w:tr w:rsidR="0094150B" w:rsidRPr="00F44660" w14:paraId="4CDA219A" w14:textId="77777777" w:rsidTr="001A7246">
        <w:tc>
          <w:tcPr>
            <w:tcW w:w="12950" w:type="dxa"/>
            <w:gridSpan w:val="4"/>
            <w:vAlign w:val="center"/>
          </w:tcPr>
          <w:p w14:paraId="7678135E" w14:textId="77777777" w:rsidR="0094150B" w:rsidRDefault="0094150B" w:rsidP="0094150B">
            <w:pPr>
              <w:spacing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4150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DATOS GENERALES</w:t>
            </w:r>
          </w:p>
          <w:p w14:paraId="778BE4EC" w14:textId="77777777" w:rsidR="001A7246" w:rsidRPr="0094150B" w:rsidRDefault="001A7246" w:rsidP="0094150B">
            <w:pPr>
              <w:spacing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951C58" w:rsidRPr="00F44660" w14:paraId="00B44DF6" w14:textId="77777777" w:rsidTr="00276E08">
        <w:tc>
          <w:tcPr>
            <w:tcW w:w="1701" w:type="dxa"/>
            <w:vAlign w:val="center"/>
          </w:tcPr>
          <w:p w14:paraId="6747F220" w14:textId="77777777" w:rsidR="00951C58" w:rsidRPr="00276E08" w:rsidRDefault="00951C58" w:rsidP="00C40D80">
            <w:pPr>
              <w:spacing w:line="240" w:lineRule="auto"/>
              <w:contextualSpacing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76E0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Carrera</w:t>
            </w:r>
          </w:p>
        </w:tc>
        <w:tc>
          <w:tcPr>
            <w:tcW w:w="4773" w:type="dxa"/>
            <w:vAlign w:val="center"/>
          </w:tcPr>
          <w:p w14:paraId="4E20A604" w14:textId="77777777" w:rsidR="00951C58" w:rsidRPr="00F44660" w:rsidRDefault="00C40D80" w:rsidP="00C40D80">
            <w:pPr>
              <w:spacing w:line="240" w:lineRule="auto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  <w:r w:rsidR="00462003">
              <w:rPr>
                <w:rFonts w:ascii="Times New Roman" w:hAnsi="Times New Roman" w:cs="Times New Roman"/>
                <w:sz w:val="20"/>
                <w:szCs w:val="20"/>
              </w:rPr>
              <w:t>Ingeniería en Sistemas de Información</w:t>
            </w:r>
          </w:p>
        </w:tc>
        <w:tc>
          <w:tcPr>
            <w:tcW w:w="1176" w:type="dxa"/>
            <w:vAlign w:val="center"/>
          </w:tcPr>
          <w:p w14:paraId="558DD2F9" w14:textId="77777777" w:rsidR="00951C58" w:rsidRPr="00276E08" w:rsidRDefault="00F44660" w:rsidP="00C40D80">
            <w:pPr>
              <w:spacing w:line="240" w:lineRule="auto"/>
              <w:contextualSpacing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76E0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Modalidad</w:t>
            </w:r>
          </w:p>
        </w:tc>
        <w:tc>
          <w:tcPr>
            <w:tcW w:w="5300" w:type="dxa"/>
            <w:vAlign w:val="center"/>
          </w:tcPr>
          <w:p w14:paraId="3CE38D66" w14:textId="77777777" w:rsidR="00951C58" w:rsidRPr="00F44660" w:rsidRDefault="00795D03" w:rsidP="00C40D80">
            <w:pPr>
              <w:spacing w:line="240" w:lineRule="auto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:</w:t>
            </w:r>
            <w:r w:rsidR="00923F3C">
              <w:rPr>
                <w:rFonts w:ascii="Times New Roman" w:hAnsi="Times New Roman" w:cs="Times New Roman"/>
                <w:sz w:val="20"/>
                <w:szCs w:val="20"/>
              </w:rPr>
              <w:t xml:space="preserve"> Regular</w:t>
            </w:r>
          </w:p>
        </w:tc>
      </w:tr>
      <w:tr w:rsidR="00951C58" w:rsidRPr="00F44660" w14:paraId="17648591" w14:textId="77777777" w:rsidTr="00276E08">
        <w:tc>
          <w:tcPr>
            <w:tcW w:w="1701" w:type="dxa"/>
            <w:vAlign w:val="center"/>
          </w:tcPr>
          <w:p w14:paraId="201F89EC" w14:textId="77777777" w:rsidR="00951C58" w:rsidRPr="00276E08" w:rsidRDefault="00951C58" w:rsidP="00C40D80">
            <w:pPr>
              <w:spacing w:line="240" w:lineRule="auto"/>
              <w:contextualSpacing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76E0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Asignatura</w:t>
            </w:r>
          </w:p>
        </w:tc>
        <w:tc>
          <w:tcPr>
            <w:tcW w:w="4773" w:type="dxa"/>
            <w:vAlign w:val="center"/>
          </w:tcPr>
          <w:p w14:paraId="74FAD502" w14:textId="4EFACFE5" w:rsidR="00951C58" w:rsidRPr="00F44660" w:rsidRDefault="00C40D80" w:rsidP="00C40D80">
            <w:pPr>
              <w:spacing w:line="240" w:lineRule="auto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  <w:r w:rsidR="00EE4093">
              <w:rPr>
                <w:rFonts w:ascii="Times New Roman" w:hAnsi="Times New Roman" w:cs="Times New Roman"/>
                <w:sz w:val="20"/>
                <w:szCs w:val="20"/>
              </w:rPr>
              <w:t>Introducción a la Electrónica</w:t>
            </w:r>
          </w:p>
        </w:tc>
        <w:tc>
          <w:tcPr>
            <w:tcW w:w="1176" w:type="dxa"/>
            <w:vAlign w:val="center"/>
          </w:tcPr>
          <w:p w14:paraId="55CAB4DC" w14:textId="77777777" w:rsidR="00951C58" w:rsidRPr="00276E08" w:rsidRDefault="00F44660" w:rsidP="00C40D80">
            <w:pPr>
              <w:spacing w:line="240" w:lineRule="auto"/>
              <w:contextualSpacing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76E0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Grupo</w:t>
            </w:r>
          </w:p>
        </w:tc>
        <w:tc>
          <w:tcPr>
            <w:tcW w:w="5300" w:type="dxa"/>
            <w:vAlign w:val="center"/>
          </w:tcPr>
          <w:p w14:paraId="5C893935" w14:textId="64B9F6AE" w:rsidR="00951C58" w:rsidRPr="00F44660" w:rsidRDefault="00795D03" w:rsidP="00C40D80">
            <w:pPr>
              <w:spacing w:line="240" w:lineRule="auto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:</w:t>
            </w:r>
            <w:r w:rsidR="00923F3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EE4093" w:rsidRPr="00EE4093">
              <w:rPr>
                <w:rFonts w:ascii="Times New Roman" w:hAnsi="Times New Roman" w:cs="Times New Roman"/>
                <w:sz w:val="20"/>
                <w:szCs w:val="20"/>
              </w:rPr>
              <w:t>ISI-IA-VESP</w:t>
            </w:r>
          </w:p>
        </w:tc>
      </w:tr>
      <w:tr w:rsidR="00951C58" w:rsidRPr="00F44660" w14:paraId="20F13F65" w14:textId="77777777" w:rsidTr="00276E08">
        <w:tc>
          <w:tcPr>
            <w:tcW w:w="1701" w:type="dxa"/>
            <w:vAlign w:val="center"/>
          </w:tcPr>
          <w:p w14:paraId="0664C0F4" w14:textId="77777777" w:rsidR="00951C58" w:rsidRPr="00276E08" w:rsidRDefault="00392582" w:rsidP="00C40D80">
            <w:pPr>
              <w:spacing w:line="240" w:lineRule="auto"/>
              <w:contextualSpacing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76E0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Plan de Estudios</w:t>
            </w:r>
          </w:p>
        </w:tc>
        <w:tc>
          <w:tcPr>
            <w:tcW w:w="4773" w:type="dxa"/>
            <w:vAlign w:val="center"/>
          </w:tcPr>
          <w:p w14:paraId="624B09BC" w14:textId="77777777" w:rsidR="00951C58" w:rsidRPr="00F44660" w:rsidRDefault="00C40D80" w:rsidP="00C40D80">
            <w:pPr>
              <w:spacing w:line="240" w:lineRule="auto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  <w:r w:rsidR="00ED355A">
              <w:rPr>
                <w:rFonts w:ascii="Times New Roman" w:hAnsi="Times New Roman" w:cs="Times New Roman"/>
                <w:sz w:val="20"/>
                <w:szCs w:val="20"/>
              </w:rPr>
              <w:t>2022</w:t>
            </w:r>
          </w:p>
        </w:tc>
        <w:tc>
          <w:tcPr>
            <w:tcW w:w="1176" w:type="dxa"/>
            <w:vAlign w:val="center"/>
          </w:tcPr>
          <w:p w14:paraId="73C15ADE" w14:textId="77777777" w:rsidR="00951C58" w:rsidRPr="00276E08" w:rsidRDefault="00F44660" w:rsidP="00C40D80">
            <w:pPr>
              <w:spacing w:line="240" w:lineRule="auto"/>
              <w:contextualSpacing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76E0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Horario</w:t>
            </w:r>
          </w:p>
        </w:tc>
        <w:tc>
          <w:tcPr>
            <w:tcW w:w="5300" w:type="dxa"/>
            <w:vAlign w:val="center"/>
          </w:tcPr>
          <w:p w14:paraId="5BC7F43A" w14:textId="09483272" w:rsidR="00951C58" w:rsidRPr="00F44660" w:rsidRDefault="00795D03" w:rsidP="00C40D80">
            <w:pPr>
              <w:spacing w:line="240" w:lineRule="auto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:</w:t>
            </w:r>
            <w:r w:rsidR="00492B3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gramStart"/>
            <w:r w:rsidR="00EE4093">
              <w:rPr>
                <w:rFonts w:ascii="Times New Roman" w:hAnsi="Times New Roman" w:cs="Times New Roman"/>
                <w:sz w:val="20"/>
                <w:szCs w:val="20"/>
              </w:rPr>
              <w:t>Lunes</w:t>
            </w:r>
            <w:proofErr w:type="gramEnd"/>
            <w:r w:rsidR="00492B33">
              <w:rPr>
                <w:rFonts w:ascii="Times New Roman" w:hAnsi="Times New Roman" w:cs="Times New Roman"/>
                <w:sz w:val="20"/>
                <w:szCs w:val="20"/>
              </w:rPr>
              <w:t xml:space="preserve"> (</w:t>
            </w:r>
            <w:r w:rsidR="00EE4093">
              <w:rPr>
                <w:rFonts w:ascii="Times New Roman" w:hAnsi="Times New Roman" w:cs="Times New Roman"/>
                <w:sz w:val="20"/>
                <w:szCs w:val="20"/>
              </w:rPr>
              <w:t>12</w:t>
            </w:r>
            <w:r w:rsidR="002979C5">
              <w:rPr>
                <w:rFonts w:ascii="Times New Roman" w:hAnsi="Times New Roman" w:cs="Times New Roman"/>
                <w:sz w:val="20"/>
                <w:szCs w:val="20"/>
              </w:rPr>
              <w:t>:</w:t>
            </w:r>
            <w:r w:rsidR="00EE4093">
              <w:rPr>
                <w:rFonts w:ascii="Times New Roman" w:hAnsi="Times New Roman" w:cs="Times New Roman"/>
                <w:sz w:val="20"/>
                <w:szCs w:val="20"/>
              </w:rPr>
              <w:t>3</w:t>
            </w:r>
            <w:r w:rsidR="002979C5">
              <w:rPr>
                <w:rFonts w:ascii="Times New Roman" w:hAnsi="Times New Roman" w:cs="Times New Roman"/>
                <w:sz w:val="20"/>
                <w:szCs w:val="20"/>
              </w:rPr>
              <w:t xml:space="preserve">0), </w:t>
            </w:r>
            <w:proofErr w:type="gramStart"/>
            <w:r w:rsidR="00EE4093">
              <w:rPr>
                <w:rFonts w:ascii="Times New Roman" w:hAnsi="Times New Roman" w:cs="Times New Roman"/>
                <w:sz w:val="20"/>
                <w:szCs w:val="20"/>
              </w:rPr>
              <w:t>Martes</w:t>
            </w:r>
            <w:proofErr w:type="gramEnd"/>
            <w:r w:rsidR="00005602">
              <w:rPr>
                <w:rFonts w:ascii="Times New Roman" w:hAnsi="Times New Roman" w:cs="Times New Roman"/>
                <w:sz w:val="20"/>
                <w:szCs w:val="20"/>
              </w:rPr>
              <w:t xml:space="preserve"> (</w:t>
            </w:r>
            <w:r w:rsidR="00EE4093">
              <w:rPr>
                <w:rFonts w:ascii="Times New Roman" w:hAnsi="Times New Roman" w:cs="Times New Roman"/>
                <w:sz w:val="20"/>
                <w:szCs w:val="20"/>
              </w:rPr>
              <w:t>12:00</w:t>
            </w:r>
            <w:r w:rsidR="00005602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</w:tr>
      <w:tr w:rsidR="00951C58" w:rsidRPr="00F44660" w14:paraId="3E56FE21" w14:textId="77777777" w:rsidTr="00276E08">
        <w:tc>
          <w:tcPr>
            <w:tcW w:w="1701" w:type="dxa"/>
            <w:vAlign w:val="center"/>
          </w:tcPr>
          <w:p w14:paraId="6219D5DD" w14:textId="77777777" w:rsidR="00951C58" w:rsidRPr="00276E08" w:rsidRDefault="00392582" w:rsidP="00C40D80">
            <w:pPr>
              <w:spacing w:line="240" w:lineRule="auto"/>
              <w:contextualSpacing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76E0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Año</w:t>
            </w:r>
          </w:p>
        </w:tc>
        <w:tc>
          <w:tcPr>
            <w:tcW w:w="4773" w:type="dxa"/>
            <w:vAlign w:val="center"/>
          </w:tcPr>
          <w:p w14:paraId="142E66C4" w14:textId="1F3045BE" w:rsidR="00951C58" w:rsidRPr="00F44660" w:rsidRDefault="00C40D80" w:rsidP="00C40D80">
            <w:pPr>
              <w:spacing w:line="240" w:lineRule="auto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  <w:r w:rsidR="005310C7">
              <w:rPr>
                <w:rFonts w:ascii="Times New Roman" w:hAnsi="Times New Roman" w:cs="Times New Roman"/>
                <w:sz w:val="20"/>
                <w:szCs w:val="20"/>
              </w:rPr>
              <w:t>Primero</w:t>
            </w:r>
          </w:p>
        </w:tc>
        <w:tc>
          <w:tcPr>
            <w:tcW w:w="1176" w:type="dxa"/>
            <w:vAlign w:val="center"/>
          </w:tcPr>
          <w:p w14:paraId="53291AC2" w14:textId="77777777" w:rsidR="00951C58" w:rsidRPr="00276E08" w:rsidRDefault="00F44660" w:rsidP="00C40D80">
            <w:pPr>
              <w:spacing w:line="240" w:lineRule="auto"/>
              <w:contextualSpacing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76E0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Docente</w:t>
            </w:r>
          </w:p>
        </w:tc>
        <w:tc>
          <w:tcPr>
            <w:tcW w:w="5300" w:type="dxa"/>
            <w:vAlign w:val="center"/>
          </w:tcPr>
          <w:p w14:paraId="6AF46F19" w14:textId="77777777" w:rsidR="00951C58" w:rsidRPr="00F44660" w:rsidRDefault="00795D03" w:rsidP="00C40D80">
            <w:pPr>
              <w:spacing w:line="240" w:lineRule="auto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:</w:t>
            </w:r>
            <w:r w:rsidR="003D3CB3">
              <w:rPr>
                <w:rFonts w:ascii="Times New Roman" w:hAnsi="Times New Roman" w:cs="Times New Roman"/>
                <w:sz w:val="20"/>
                <w:szCs w:val="20"/>
              </w:rPr>
              <w:t xml:space="preserve"> Ing. Guillermo Antonio Aguirre Ruiz</w:t>
            </w:r>
          </w:p>
        </w:tc>
      </w:tr>
    </w:tbl>
    <w:p w14:paraId="2A600F22" w14:textId="77777777" w:rsidR="0096008A" w:rsidRDefault="0096008A"/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475"/>
        <w:gridCol w:w="6475"/>
      </w:tblGrid>
      <w:tr w:rsidR="0094150B" w:rsidRPr="0094150B" w14:paraId="62FBED70" w14:textId="77777777" w:rsidTr="00830856">
        <w:tc>
          <w:tcPr>
            <w:tcW w:w="12950" w:type="dxa"/>
            <w:gridSpan w:val="2"/>
          </w:tcPr>
          <w:p w14:paraId="42314858" w14:textId="77777777" w:rsidR="0094150B" w:rsidRDefault="001A7246" w:rsidP="001A7246">
            <w:pPr>
              <w:spacing w:before="0"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A724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REFERENCIAS BIBLIOGRÁFICAS</w:t>
            </w:r>
          </w:p>
          <w:p w14:paraId="77B12C43" w14:textId="77777777" w:rsidR="001A7246" w:rsidRPr="001A7246" w:rsidRDefault="001A7246" w:rsidP="001A7246">
            <w:pPr>
              <w:spacing w:before="0"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94150B" w:rsidRPr="0094150B" w14:paraId="41EA008A" w14:textId="77777777" w:rsidTr="00830856">
        <w:tc>
          <w:tcPr>
            <w:tcW w:w="6475" w:type="dxa"/>
          </w:tcPr>
          <w:p w14:paraId="75D0DF7D" w14:textId="77777777" w:rsidR="0094150B" w:rsidRPr="00C465F9" w:rsidRDefault="00B60F8F" w:rsidP="0094150B">
            <w:pPr>
              <w:spacing w:before="0"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465F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Texto </w:t>
            </w:r>
            <w:r w:rsidR="00937F1E" w:rsidRPr="00C465F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B</w:t>
            </w:r>
            <w:r w:rsidRPr="00C465F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ásico</w:t>
            </w:r>
            <w:r w:rsidR="00A520AD" w:rsidRPr="00C465F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6475" w:type="dxa"/>
          </w:tcPr>
          <w:p w14:paraId="691ABDA3" w14:textId="77777777" w:rsidR="0094150B" w:rsidRPr="0094150B" w:rsidRDefault="00276E08" w:rsidP="0094150B">
            <w:pPr>
              <w:spacing w:before="0" w:after="0" w:line="240" w:lineRule="auto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C465F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Textos Complementarios</w:t>
            </w:r>
            <w:r w:rsidRPr="00A520AD">
              <w:rPr>
                <w:rFonts w:ascii="Times New Roman" w:hAnsi="Times New Roman" w:cs="Times New Roman"/>
                <w:sz w:val="20"/>
                <w:szCs w:val="20"/>
              </w:rPr>
              <w:t>:</w:t>
            </w:r>
          </w:p>
        </w:tc>
      </w:tr>
      <w:tr w:rsidR="00A520AD" w:rsidRPr="0094150B" w14:paraId="3C68C87C" w14:textId="77777777" w:rsidTr="00830856">
        <w:tc>
          <w:tcPr>
            <w:tcW w:w="6475" w:type="dxa"/>
            <w:vMerge w:val="restart"/>
          </w:tcPr>
          <w:p w14:paraId="6F1369A0" w14:textId="58841130" w:rsidR="00F84924" w:rsidRPr="00F84924" w:rsidRDefault="00F84924" w:rsidP="00F84924">
            <w:pPr>
              <w:spacing w:before="0" w:after="0" w:line="240" w:lineRule="auto"/>
              <w:contextualSpacing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8492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Bowick, C. </w:t>
            </w:r>
            <w:proofErr w:type="spellStart"/>
            <w:r w:rsidRPr="00F8492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Ailuni</w:t>
            </w:r>
            <w:proofErr w:type="spellEnd"/>
            <w:r w:rsidRPr="00F8492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, Cheryl; Blyler, J. (2008). RF Circuit Design, Elsevier-</w:t>
            </w:r>
            <w:proofErr w:type="spellStart"/>
            <w:r w:rsidRPr="00F8492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Newnes</w:t>
            </w:r>
            <w:proofErr w:type="spellEnd"/>
            <w:r w:rsidRPr="00F8492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.</w:t>
            </w:r>
          </w:p>
          <w:p w14:paraId="56C8009B" w14:textId="1EA0DB08" w:rsidR="00F84924" w:rsidRPr="00F84924" w:rsidRDefault="00F84924" w:rsidP="00F84924">
            <w:pPr>
              <w:spacing w:before="0" w:after="0" w:line="240" w:lineRule="auto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F84924">
              <w:rPr>
                <w:rFonts w:ascii="Times New Roman" w:hAnsi="Times New Roman" w:cs="Times New Roman"/>
                <w:sz w:val="20"/>
                <w:szCs w:val="20"/>
              </w:rPr>
              <w:t>Maloney, T. (1997). Electrónica Industrial Moderna. Prentice Hall Hispanoamericana S. A. 3a edición. México.</w:t>
            </w:r>
          </w:p>
          <w:p w14:paraId="51CC2049" w14:textId="32D0FC11" w:rsidR="00F84924" w:rsidRPr="00F84924" w:rsidRDefault="00F84924" w:rsidP="00F84924">
            <w:pPr>
              <w:spacing w:before="0" w:after="0" w:line="240" w:lineRule="auto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F84924">
              <w:rPr>
                <w:rFonts w:ascii="Times New Roman" w:hAnsi="Times New Roman" w:cs="Times New Roman"/>
                <w:sz w:val="20"/>
                <w:szCs w:val="20"/>
              </w:rPr>
              <w:t>Malvino</w:t>
            </w:r>
            <w:proofErr w:type="spellEnd"/>
            <w:r w:rsidRPr="00F84924">
              <w:rPr>
                <w:rFonts w:ascii="Times New Roman" w:hAnsi="Times New Roman" w:cs="Times New Roman"/>
                <w:sz w:val="20"/>
                <w:szCs w:val="20"/>
              </w:rPr>
              <w:t>, A. (2000). Principios de Electrónica. Mc Graw Hill. 6a edición. México.</w:t>
            </w:r>
          </w:p>
          <w:p w14:paraId="49237E4E" w14:textId="1EFF7287" w:rsidR="00A520AD" w:rsidRPr="0094150B" w:rsidRDefault="00F84924" w:rsidP="00F84924">
            <w:pPr>
              <w:spacing w:before="0" w:after="0" w:line="240" w:lineRule="auto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F84924">
              <w:rPr>
                <w:rFonts w:ascii="Times New Roman" w:hAnsi="Times New Roman" w:cs="Times New Roman"/>
                <w:sz w:val="20"/>
                <w:szCs w:val="20"/>
              </w:rPr>
              <w:t>Textos de Consulta</w:t>
            </w:r>
          </w:p>
        </w:tc>
        <w:tc>
          <w:tcPr>
            <w:tcW w:w="6475" w:type="dxa"/>
          </w:tcPr>
          <w:p w14:paraId="552CF592" w14:textId="2A2044D7" w:rsidR="00353747" w:rsidRPr="00353747" w:rsidRDefault="00353747" w:rsidP="00353747">
            <w:pPr>
              <w:spacing w:before="0" w:after="0" w:line="240" w:lineRule="auto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353747">
              <w:rPr>
                <w:rFonts w:ascii="Times New Roman" w:hAnsi="Times New Roman" w:cs="Times New Roman"/>
                <w:sz w:val="20"/>
                <w:szCs w:val="20"/>
              </w:rPr>
              <w:t>Boylestad</w:t>
            </w:r>
            <w:proofErr w:type="spellEnd"/>
            <w:r w:rsidRPr="00353747">
              <w:rPr>
                <w:rFonts w:ascii="Times New Roman" w:hAnsi="Times New Roman" w:cs="Times New Roman"/>
                <w:sz w:val="20"/>
                <w:szCs w:val="20"/>
              </w:rPr>
              <w:t xml:space="preserve">, R., </w:t>
            </w:r>
            <w:proofErr w:type="spellStart"/>
            <w:r w:rsidRPr="00353747">
              <w:rPr>
                <w:rFonts w:ascii="Times New Roman" w:hAnsi="Times New Roman" w:cs="Times New Roman"/>
                <w:sz w:val="20"/>
                <w:szCs w:val="20"/>
              </w:rPr>
              <w:t>Nashelsky</w:t>
            </w:r>
            <w:proofErr w:type="spellEnd"/>
            <w:r w:rsidRPr="00353747">
              <w:rPr>
                <w:rFonts w:ascii="Times New Roman" w:hAnsi="Times New Roman" w:cs="Times New Roman"/>
                <w:sz w:val="20"/>
                <w:szCs w:val="20"/>
              </w:rPr>
              <w:t>, L. (1994). Electrónica. Teoría de Circuitos. Prentice Hall Hispanoamericana S. A. 1994.</w:t>
            </w:r>
          </w:p>
          <w:p w14:paraId="38D5B237" w14:textId="499A6960" w:rsidR="00353747" w:rsidRPr="00353747" w:rsidRDefault="00353747" w:rsidP="00353747">
            <w:pPr>
              <w:spacing w:before="0" w:after="0" w:line="240" w:lineRule="auto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353747">
              <w:rPr>
                <w:rFonts w:ascii="Times New Roman" w:hAnsi="Times New Roman" w:cs="Times New Roman"/>
                <w:sz w:val="20"/>
                <w:szCs w:val="20"/>
              </w:rPr>
              <w:t>Rashid, M. (1995). Electrónica de Potencia. Circuitos, Dispositivos y Aplicaciones. 2a edición. Prentice Hall Hispanoamericana S. A.</w:t>
            </w:r>
          </w:p>
          <w:p w14:paraId="71B15DCF" w14:textId="1F0CE2C9" w:rsidR="00A520AD" w:rsidRPr="0094150B" w:rsidRDefault="00353747" w:rsidP="00353747">
            <w:pPr>
              <w:spacing w:before="0" w:after="0" w:line="240" w:lineRule="auto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353747">
              <w:rPr>
                <w:rFonts w:ascii="Times New Roman" w:hAnsi="Times New Roman" w:cs="Times New Roman"/>
                <w:sz w:val="20"/>
                <w:szCs w:val="20"/>
              </w:rPr>
              <w:t>Sedra</w:t>
            </w:r>
            <w:proofErr w:type="spellEnd"/>
            <w:r w:rsidRPr="00353747">
              <w:rPr>
                <w:rFonts w:ascii="Times New Roman" w:hAnsi="Times New Roman" w:cs="Times New Roman"/>
                <w:sz w:val="20"/>
                <w:szCs w:val="20"/>
              </w:rPr>
              <w:t>, A., (2006). Smith, K. Circuitos Microelectrónicos. Mc Graw Hill.</w:t>
            </w:r>
          </w:p>
        </w:tc>
      </w:tr>
      <w:tr w:rsidR="00A520AD" w:rsidRPr="0094150B" w14:paraId="53D1FB98" w14:textId="77777777" w:rsidTr="00462003">
        <w:trPr>
          <w:trHeight w:val="1439"/>
        </w:trPr>
        <w:tc>
          <w:tcPr>
            <w:tcW w:w="6475" w:type="dxa"/>
            <w:vMerge/>
          </w:tcPr>
          <w:p w14:paraId="1AE0014F" w14:textId="77777777" w:rsidR="00A520AD" w:rsidRPr="0094150B" w:rsidRDefault="00A520AD" w:rsidP="0094150B">
            <w:pPr>
              <w:spacing w:before="0" w:after="0" w:line="240" w:lineRule="auto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475" w:type="dxa"/>
          </w:tcPr>
          <w:p w14:paraId="1E9EF963" w14:textId="77777777" w:rsidR="00A520AD" w:rsidRPr="0094150B" w:rsidRDefault="00A520AD" w:rsidP="00AB56FE">
            <w:pPr>
              <w:spacing w:before="0" w:after="0" w:line="240" w:lineRule="auto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tbl>
      <w:tblPr>
        <w:tblpPr w:leftFromText="180" w:rightFromText="180" w:vertAnchor="page" w:horzAnchor="margin" w:tblpXSpec="center" w:tblpY="1957"/>
        <w:tblW w:w="1455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46"/>
        <w:gridCol w:w="3118"/>
        <w:gridCol w:w="3261"/>
        <w:gridCol w:w="2268"/>
        <w:gridCol w:w="2268"/>
        <w:gridCol w:w="1417"/>
        <w:gridCol w:w="1375"/>
      </w:tblGrid>
      <w:tr w:rsidR="00227398" w:rsidRPr="00795EB0" w14:paraId="5A4A0552" w14:textId="77777777" w:rsidTr="00A0191D">
        <w:trPr>
          <w:tblHeader/>
        </w:trPr>
        <w:tc>
          <w:tcPr>
            <w:tcW w:w="8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AC4"/>
            <w:vAlign w:val="center"/>
          </w:tcPr>
          <w:p w14:paraId="39ADCBA3" w14:textId="4A7D3937" w:rsidR="00830856" w:rsidRPr="00FA3027" w:rsidRDefault="00830856" w:rsidP="000F46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40" w:lineRule="auto"/>
              <w:ind w:left="290" w:right="148" w:hanging="113"/>
              <w:contextualSpacing/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0"/>
                <w:szCs w:val="20"/>
              </w:rPr>
            </w:pPr>
            <w:proofErr w:type="spellStart"/>
            <w:r w:rsidRPr="00FA3027">
              <w:rPr>
                <w:rFonts w:ascii="Times New Roman" w:hAnsi="Times New Roman" w:cs="Times New Roman"/>
                <w:b/>
                <w:color w:val="FFFFFF" w:themeColor="background1"/>
                <w:sz w:val="20"/>
                <w:szCs w:val="20"/>
              </w:rPr>
              <w:lastRenderedPageBreak/>
              <w:t>Sem</w:t>
            </w:r>
            <w:proofErr w:type="spellEnd"/>
            <w:r w:rsidRPr="00FA3027">
              <w:rPr>
                <w:rFonts w:ascii="Times New Roman" w:hAnsi="Times New Roman" w:cs="Times New Roman"/>
                <w:b/>
                <w:color w:val="FFFFFF" w:themeColor="background1"/>
                <w:sz w:val="20"/>
                <w:szCs w:val="20"/>
              </w:rPr>
              <w:t xml:space="preserve">/ </w:t>
            </w:r>
            <w:proofErr w:type="spellStart"/>
            <w:r w:rsidRPr="00FA3027">
              <w:rPr>
                <w:rFonts w:ascii="Times New Roman" w:hAnsi="Times New Roman" w:cs="Times New Roman"/>
                <w:b/>
                <w:color w:val="FFFFFF" w:themeColor="background1"/>
                <w:sz w:val="20"/>
                <w:szCs w:val="20"/>
              </w:rPr>
              <w:t>Fec</w:t>
            </w:r>
            <w:proofErr w:type="spellEnd"/>
          </w:p>
        </w:tc>
        <w:tc>
          <w:tcPr>
            <w:tcW w:w="31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AC4"/>
            <w:vAlign w:val="center"/>
          </w:tcPr>
          <w:p w14:paraId="5B6A08C0" w14:textId="77777777" w:rsidR="00830856" w:rsidRPr="00FA3027" w:rsidRDefault="00830856" w:rsidP="000F46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40" w:lineRule="auto"/>
              <w:ind w:left="120"/>
              <w:contextualSpacing/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0"/>
                <w:szCs w:val="20"/>
              </w:rPr>
            </w:pPr>
            <w:r w:rsidRPr="00FA3027">
              <w:rPr>
                <w:rFonts w:ascii="Times New Roman" w:hAnsi="Times New Roman" w:cs="Times New Roman"/>
                <w:b/>
                <w:color w:val="FFFFFF" w:themeColor="background1"/>
                <w:sz w:val="20"/>
                <w:szCs w:val="20"/>
              </w:rPr>
              <w:t>Unidad/Tema/Contenido</w:t>
            </w:r>
          </w:p>
        </w:tc>
        <w:tc>
          <w:tcPr>
            <w:tcW w:w="326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AC4"/>
            <w:vAlign w:val="center"/>
          </w:tcPr>
          <w:p w14:paraId="0DDE941B" w14:textId="77777777" w:rsidR="00830856" w:rsidRPr="00FA3027" w:rsidRDefault="00830856" w:rsidP="000F46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40" w:lineRule="auto"/>
              <w:contextualSpacing/>
              <w:jc w:val="center"/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</w:rPr>
            </w:pPr>
            <w:r w:rsidRPr="00FA3027">
              <w:rPr>
                <w:rFonts w:ascii="Times New Roman" w:hAnsi="Times New Roman" w:cs="Times New Roman"/>
                <w:b/>
                <w:color w:val="FFFFFF" w:themeColor="background1"/>
                <w:sz w:val="20"/>
                <w:szCs w:val="20"/>
              </w:rPr>
              <w:t>Eje, lineamiento y acción de la ENE implementado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AC4"/>
            <w:vAlign w:val="center"/>
          </w:tcPr>
          <w:p w14:paraId="2EE487EE" w14:textId="77777777" w:rsidR="00830856" w:rsidRPr="00FA3027" w:rsidRDefault="00227398" w:rsidP="000F46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40" w:lineRule="auto"/>
              <w:ind w:left="387"/>
              <w:contextualSpacing/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FFFFFF" w:themeColor="background1"/>
                <w:sz w:val="20"/>
                <w:szCs w:val="20"/>
              </w:rPr>
              <w:t>O</w:t>
            </w:r>
            <w:r w:rsidR="00830856" w:rsidRPr="00FA3027">
              <w:rPr>
                <w:rFonts w:ascii="Times New Roman" w:hAnsi="Times New Roman" w:cs="Times New Roman"/>
                <w:b/>
                <w:color w:val="FFFFFF" w:themeColor="background1"/>
                <w:sz w:val="20"/>
                <w:szCs w:val="20"/>
              </w:rPr>
              <w:t>bjetivo por Unidad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AC4"/>
            <w:vAlign w:val="center"/>
          </w:tcPr>
          <w:p w14:paraId="103F912D" w14:textId="77777777" w:rsidR="00830856" w:rsidRPr="00FA3027" w:rsidRDefault="00830856" w:rsidP="000F46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40" w:lineRule="auto"/>
              <w:ind w:left="495"/>
              <w:contextualSpacing/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0"/>
                <w:szCs w:val="20"/>
              </w:rPr>
            </w:pPr>
            <w:r w:rsidRPr="00FA3027">
              <w:rPr>
                <w:rFonts w:ascii="Times New Roman" w:hAnsi="Times New Roman" w:cs="Times New Roman"/>
                <w:b/>
                <w:color w:val="FFFFFF" w:themeColor="background1"/>
                <w:sz w:val="20"/>
                <w:szCs w:val="20"/>
              </w:rPr>
              <w:t>Estrategias de E/A</w:t>
            </w:r>
          </w:p>
        </w:tc>
        <w:tc>
          <w:tcPr>
            <w:tcW w:w="141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AC4"/>
            <w:vAlign w:val="center"/>
          </w:tcPr>
          <w:p w14:paraId="71B12B69" w14:textId="77777777" w:rsidR="00830856" w:rsidRPr="00FA3027" w:rsidRDefault="00830856" w:rsidP="000F46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40" w:lineRule="auto"/>
              <w:ind w:right="117"/>
              <w:contextualSpacing/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0"/>
                <w:szCs w:val="20"/>
              </w:rPr>
            </w:pPr>
            <w:r w:rsidRPr="00FA3027">
              <w:rPr>
                <w:rFonts w:ascii="Times New Roman" w:hAnsi="Times New Roman" w:cs="Times New Roman"/>
                <w:b/>
                <w:color w:val="FFFFFF" w:themeColor="background1"/>
                <w:sz w:val="20"/>
                <w:szCs w:val="20"/>
              </w:rPr>
              <w:t>Estudio Independiente</w:t>
            </w:r>
          </w:p>
        </w:tc>
        <w:tc>
          <w:tcPr>
            <w:tcW w:w="137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AC4"/>
            <w:vAlign w:val="center"/>
          </w:tcPr>
          <w:p w14:paraId="34DB4099" w14:textId="77777777" w:rsidR="00830856" w:rsidRPr="00FA3027" w:rsidRDefault="00830856" w:rsidP="000F46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40" w:lineRule="auto"/>
              <w:ind w:left="297" w:right="271"/>
              <w:contextualSpacing/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0"/>
                <w:szCs w:val="20"/>
              </w:rPr>
            </w:pPr>
            <w:r w:rsidRPr="00FA3027">
              <w:rPr>
                <w:rFonts w:ascii="Times New Roman" w:hAnsi="Times New Roman" w:cs="Times New Roman"/>
                <w:b/>
                <w:color w:val="FFFFFF" w:themeColor="background1"/>
                <w:sz w:val="20"/>
                <w:szCs w:val="20"/>
              </w:rPr>
              <w:t>Evaluación</w:t>
            </w:r>
          </w:p>
        </w:tc>
      </w:tr>
      <w:tr w:rsidR="008E3F97" w:rsidRPr="00795EB0" w14:paraId="7C8E1DF5" w14:textId="77777777" w:rsidTr="00A0191D">
        <w:trPr>
          <w:trHeight w:val="1690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BB0F87" w14:textId="77777777" w:rsidR="008E3F97" w:rsidRPr="00BE4008" w:rsidRDefault="008E3F97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"/>
              <w:contextualSpacing/>
              <w:jc w:val="center"/>
              <w:rPr>
                <w:rFonts w:ascii="Times New Roman" w:hAnsi="Times New Roman" w:cs="Times New Roman"/>
                <w:b/>
                <w:color w:val="000000"/>
                <w:sz w:val="16"/>
                <w:szCs w:val="16"/>
              </w:rPr>
            </w:pPr>
          </w:p>
          <w:p w14:paraId="774F87BB" w14:textId="77777777" w:rsidR="008E3F97" w:rsidRDefault="008E3F97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84" w:right="162" w:hanging="1"/>
              <w:contextualSpacing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</w:t>
            </w:r>
          </w:p>
          <w:p w14:paraId="4116FB08" w14:textId="77777777" w:rsidR="008E3F97" w:rsidRPr="00BE4008" w:rsidRDefault="008E3F97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84" w:right="162" w:hanging="1"/>
              <w:contextualSpacing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11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ago</w:t>
            </w:r>
            <w:proofErr w:type="spellEnd"/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53A3514" w14:textId="4F349FC1" w:rsidR="008E3F97" w:rsidRPr="00601447" w:rsidRDefault="008E3F97" w:rsidP="006014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/>
                <w:color w:val="000000"/>
                <w:sz w:val="16"/>
                <w:szCs w:val="16"/>
              </w:rPr>
            </w:pPr>
            <w:r w:rsidRPr="00601447">
              <w:rPr>
                <w:rFonts w:ascii="Times New Roman" w:hAnsi="Times New Roman" w:cs="Times New Roman"/>
                <w:b/>
                <w:color w:val="000000"/>
                <w:sz w:val="16"/>
                <w:szCs w:val="16"/>
              </w:rPr>
              <w:t>UNIDAD I: LA ELECTRÓNICA Y SUS PRINCIPIOS FUNDAMENTALES</w:t>
            </w:r>
          </w:p>
          <w:p w14:paraId="75130054" w14:textId="77777777" w:rsidR="008E3F97" w:rsidRPr="00601447" w:rsidRDefault="008E3F97" w:rsidP="006014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 w:rsidRPr="00601447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1.Qué es y para qué sirve un circuito electrónico.</w:t>
            </w:r>
          </w:p>
          <w:p w14:paraId="75007BF7" w14:textId="77777777" w:rsidR="008E3F97" w:rsidRPr="00601447" w:rsidRDefault="008E3F97" w:rsidP="006014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 w:rsidRPr="00601447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2.Electricidad: fundamentos, propiedades físicas, unidades de medida.</w:t>
            </w:r>
          </w:p>
          <w:p w14:paraId="2EA0B0D6" w14:textId="77777777" w:rsidR="008E3F97" w:rsidRPr="00601447" w:rsidRDefault="008E3F97" w:rsidP="006014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 w:rsidRPr="00601447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3.Conductores, aislantes y semiconductores.</w:t>
            </w:r>
          </w:p>
          <w:p w14:paraId="29A9438A" w14:textId="65ACD031" w:rsidR="008E3F97" w:rsidRPr="00E106B1" w:rsidRDefault="008E3F97" w:rsidP="006014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 w:rsidRPr="00601447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4.Tensión, Corriente y Potencia.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90D29B" w14:textId="3A3ED240" w:rsidR="008E3F97" w:rsidRPr="00BE4008" w:rsidRDefault="00D33CC9" w:rsidP="00EB28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0"/>
              </w:tabs>
              <w:spacing w:before="3" w:after="0" w:line="240" w:lineRule="auto"/>
              <w:ind w:right="94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D33CC9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Eje 1:  Educación para la vida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: </w:t>
            </w:r>
            <w:r w:rsidR="0030029B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Lineamiento: </w:t>
            </w:r>
            <w:r w:rsidR="0030029B">
              <w:t xml:space="preserve"> </w:t>
            </w:r>
            <w:r w:rsidR="0030029B" w:rsidRPr="0030029B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1.</w:t>
            </w:r>
            <w:r w:rsidR="0030029B" w:rsidRPr="0030029B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ab/>
              <w:t>Desarrollaremos la orientación vocacional y profesional de los estudiantes</w:t>
            </w:r>
            <w:r w:rsidR="00C370BE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. Acción Acercamiento a los estudiantes a la vida profesional desde un punto práctico</w:t>
            </w:r>
          </w:p>
        </w:tc>
        <w:tc>
          <w:tcPr>
            <w:tcW w:w="226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17EC7D78" w14:textId="73998119" w:rsidR="008E3F97" w:rsidRPr="00BE4008" w:rsidRDefault="008E3F97" w:rsidP="006014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0"/>
              </w:tabs>
              <w:spacing w:before="3" w:after="0" w:line="240" w:lineRule="auto"/>
              <w:ind w:left="204" w:right="96" w:firstLine="284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601447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Entender los fundamentos, propiedades físicas y unidades de medida de Electricidad.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96336B" w14:textId="77777777" w:rsidR="008E3F97" w:rsidRPr="00BE4008" w:rsidRDefault="008E3F97" w:rsidP="00181FCC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84"/>
                <w:tab w:val="left" w:pos="1688"/>
                <w:tab w:val="left" w:pos="2437"/>
              </w:tabs>
              <w:spacing w:before="3" w:after="0" w:line="240" w:lineRule="auto"/>
              <w:ind w:right="98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A81C00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Exposición Docente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3F6D02" w14:textId="77777777" w:rsidR="008E3F97" w:rsidRPr="00BE4008" w:rsidRDefault="008E3F97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74"/>
              </w:tabs>
              <w:spacing w:line="240" w:lineRule="auto"/>
              <w:ind w:left="162" w:right="127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8 horas</w:t>
            </w:r>
          </w:p>
        </w:tc>
        <w:tc>
          <w:tcPr>
            <w:tcW w:w="1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45B719" w14:textId="77777777" w:rsidR="008E3F97" w:rsidRPr="00BE4008" w:rsidRDefault="008E3F97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90"/>
              </w:tabs>
              <w:spacing w:line="240" w:lineRule="auto"/>
              <w:ind w:left="126" w:right="86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Formativa</w:t>
            </w:r>
          </w:p>
        </w:tc>
      </w:tr>
      <w:tr w:rsidR="008E3F97" w:rsidRPr="00795EB0" w14:paraId="36D7EF15" w14:textId="77777777" w:rsidTr="00A0191D">
        <w:trPr>
          <w:trHeight w:val="1238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204513" w14:textId="77777777" w:rsidR="008E3F97" w:rsidRPr="00135F2D" w:rsidRDefault="008E3F97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"/>
              <w:contextualSpacing/>
              <w:jc w:val="center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 w:rsidRPr="00135F2D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2</w:t>
            </w:r>
          </w:p>
          <w:p w14:paraId="3806DA85" w14:textId="77777777" w:rsidR="008E3F97" w:rsidRPr="00135F2D" w:rsidRDefault="008E3F97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"/>
              <w:contextualSpacing/>
              <w:jc w:val="center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 w:rsidRPr="00135F2D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1</w:t>
            </w:r>
            <w:r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 xml:space="preserve">8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ago</w:t>
            </w:r>
            <w:proofErr w:type="spellEnd"/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96FB646" w14:textId="77777777" w:rsidR="008E3F97" w:rsidRPr="00601447" w:rsidRDefault="008E3F97" w:rsidP="006014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 w:rsidRPr="00601447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5.Naturaleza analógica de las señales.</w:t>
            </w:r>
          </w:p>
          <w:p w14:paraId="7DB08573" w14:textId="77777777" w:rsidR="008E3F97" w:rsidRPr="00601447" w:rsidRDefault="008E3F97" w:rsidP="006014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 w:rsidRPr="00601447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6.Corriente continua y alterna.</w:t>
            </w:r>
          </w:p>
          <w:p w14:paraId="79F9FA74" w14:textId="77FC8DCD" w:rsidR="008E3F97" w:rsidRPr="00E106B1" w:rsidRDefault="008E3F97" w:rsidP="006014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 w:rsidRPr="00601447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7.Electromagnetismo y su aplicación práctica.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0A21B1" w14:textId="56878181" w:rsidR="008E3F97" w:rsidRPr="00BE4008" w:rsidRDefault="001E1EC0" w:rsidP="00EB28FD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0"/>
              </w:tabs>
              <w:spacing w:before="3" w:after="0" w:line="240" w:lineRule="auto"/>
              <w:ind w:right="94" w:hanging="370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1E1EC0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Eje 1:  Educación para la vida: Lineamiento:  1.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</w:t>
            </w:r>
            <w:r w:rsidRPr="001E1EC0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Desarrollaremos la orientación vocacional y profesional de los estudiantes. Acción Acercamiento a los estudiantes a la vida profesional desde un punto práctico</w:t>
            </w:r>
          </w:p>
        </w:tc>
        <w:tc>
          <w:tcPr>
            <w:tcW w:w="2268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BB25FE" w14:textId="77777777" w:rsidR="008E3F97" w:rsidRPr="00BE4008" w:rsidRDefault="008E3F97" w:rsidP="00A833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0"/>
              </w:tabs>
              <w:spacing w:before="3" w:after="0" w:line="240" w:lineRule="auto"/>
              <w:ind w:left="488" w:right="96" w:hanging="284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AD5EF0" w14:textId="77777777" w:rsidR="008E3F97" w:rsidRPr="00B612B8" w:rsidRDefault="008E3F97" w:rsidP="00B612B8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84"/>
                <w:tab w:val="left" w:pos="1688"/>
                <w:tab w:val="left" w:pos="2437"/>
              </w:tabs>
              <w:spacing w:before="3" w:after="0" w:line="240" w:lineRule="auto"/>
              <w:ind w:right="98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B612B8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Exposición Docente</w:t>
            </w:r>
          </w:p>
          <w:p w14:paraId="591FD29C" w14:textId="77777777" w:rsidR="008E3F97" w:rsidRPr="00B612B8" w:rsidRDefault="008E3F97" w:rsidP="00B612B8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84"/>
                <w:tab w:val="left" w:pos="1688"/>
                <w:tab w:val="left" w:pos="2437"/>
              </w:tabs>
              <w:spacing w:before="3" w:after="0" w:line="240" w:lineRule="auto"/>
              <w:ind w:right="98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B612B8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Clase práctica</w:t>
            </w:r>
          </w:p>
          <w:p w14:paraId="34DF9811" w14:textId="77777777" w:rsidR="008E3F97" w:rsidRPr="00BE4008" w:rsidRDefault="008E3F97" w:rsidP="00B612B8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84"/>
                <w:tab w:val="left" w:pos="1688"/>
                <w:tab w:val="left" w:pos="2437"/>
              </w:tabs>
              <w:spacing w:before="3" w:after="0" w:line="240" w:lineRule="auto"/>
              <w:ind w:right="98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D9A583" w14:textId="77777777" w:rsidR="008E3F97" w:rsidRPr="00BE4008" w:rsidRDefault="008E3F97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74"/>
              </w:tabs>
              <w:spacing w:line="240" w:lineRule="auto"/>
              <w:ind w:left="162" w:right="127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8 horas</w:t>
            </w:r>
          </w:p>
        </w:tc>
        <w:tc>
          <w:tcPr>
            <w:tcW w:w="1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AF4431" w14:textId="21E484D2" w:rsidR="008E3F97" w:rsidRPr="00BE4008" w:rsidRDefault="008E3F97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90"/>
              </w:tabs>
              <w:spacing w:line="240" w:lineRule="auto"/>
              <w:ind w:left="126" w:right="86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Formativa</w:t>
            </w:r>
          </w:p>
        </w:tc>
      </w:tr>
      <w:tr w:rsidR="0076316E" w:rsidRPr="00795EB0" w14:paraId="0FA9D64C" w14:textId="77777777" w:rsidTr="00A0191D">
        <w:trPr>
          <w:trHeight w:val="1238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FBD16C" w14:textId="77777777" w:rsidR="0076316E" w:rsidRDefault="0076316E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"/>
              <w:contextualSpacing/>
              <w:jc w:val="center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3</w:t>
            </w:r>
          </w:p>
          <w:p w14:paraId="1B9DD914" w14:textId="77777777" w:rsidR="0076316E" w:rsidRPr="00135F2D" w:rsidRDefault="0076316E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"/>
              <w:contextualSpacing/>
              <w:jc w:val="center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 xml:space="preserve">25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ago</w:t>
            </w:r>
            <w:proofErr w:type="spellEnd"/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DD13A10" w14:textId="58EFEF24" w:rsidR="0076316E" w:rsidRPr="0042133C" w:rsidRDefault="00FA6186" w:rsidP="008E3F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/>
                <w:color w:val="000000"/>
                <w:sz w:val="16"/>
                <w:szCs w:val="16"/>
              </w:rPr>
            </w:pPr>
            <w:r w:rsidRPr="0042133C">
              <w:rPr>
                <w:rFonts w:ascii="Times New Roman" w:hAnsi="Times New Roman" w:cs="Times New Roman"/>
                <w:b/>
                <w:color w:val="000000"/>
                <w:sz w:val="16"/>
                <w:szCs w:val="16"/>
              </w:rPr>
              <w:t>UNIDAD</w:t>
            </w:r>
            <w:r w:rsidR="007003F2">
              <w:rPr>
                <w:rFonts w:ascii="Times New Roman" w:hAnsi="Times New Roman" w:cs="Times New Roman"/>
                <w:b/>
                <w:color w:val="000000"/>
                <w:sz w:val="16"/>
                <w:szCs w:val="16"/>
              </w:rPr>
              <w:t xml:space="preserve"> II</w:t>
            </w:r>
            <w:r w:rsidRPr="0042133C">
              <w:rPr>
                <w:rFonts w:ascii="Times New Roman" w:hAnsi="Times New Roman" w:cs="Times New Roman"/>
                <w:b/>
                <w:color w:val="000000"/>
                <w:sz w:val="16"/>
                <w:szCs w:val="16"/>
              </w:rPr>
              <w:t>: FÓRMULAS Y TÉCNICAS DE TRABAJO</w:t>
            </w:r>
          </w:p>
          <w:p w14:paraId="1EAD4BA9" w14:textId="77777777" w:rsidR="0076316E" w:rsidRPr="008E3F97" w:rsidRDefault="0076316E" w:rsidP="008E3F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 w:rsidRPr="008E3F97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1. Qué es una Resistencia.</w:t>
            </w:r>
          </w:p>
          <w:p w14:paraId="70263BB6" w14:textId="77777777" w:rsidR="0076316E" w:rsidRDefault="0076316E" w:rsidP="008E3F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 w:rsidRPr="008E3F97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2. Ley de Ohm.</w:t>
            </w:r>
          </w:p>
          <w:p w14:paraId="14E8E17F" w14:textId="77777777" w:rsidR="0076316E" w:rsidRDefault="0076316E" w:rsidP="008E3F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 w:rsidRPr="008E3F97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4. Ley de Watt.</w:t>
            </w:r>
          </w:p>
          <w:p w14:paraId="65B03631" w14:textId="77777777" w:rsidR="0076316E" w:rsidRDefault="0076316E" w:rsidP="008E3F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</w:p>
          <w:p w14:paraId="2F88783C" w14:textId="185C0F8D" w:rsidR="0076316E" w:rsidRPr="007A5CCD" w:rsidRDefault="0076316E" w:rsidP="008E3F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/>
                <w:i/>
                <w:iCs/>
                <w:color w:val="EE0000"/>
                <w:sz w:val="16"/>
                <w:szCs w:val="16"/>
              </w:rPr>
            </w:pPr>
            <w:r w:rsidRPr="007A5CCD">
              <w:rPr>
                <w:rFonts w:ascii="Times New Roman" w:hAnsi="Times New Roman" w:cs="Times New Roman"/>
                <w:b/>
                <w:i/>
                <w:iCs/>
                <w:color w:val="EE0000"/>
                <w:sz w:val="16"/>
                <w:szCs w:val="16"/>
              </w:rPr>
              <w:t>Sumativa N1: Ley de Ohm y Ley de Watt</w:t>
            </w:r>
          </w:p>
          <w:p w14:paraId="119D9AA0" w14:textId="5D7920AC" w:rsidR="0076316E" w:rsidRPr="00E106B1" w:rsidRDefault="0076316E" w:rsidP="008E3F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41B51A" w14:textId="3F170934" w:rsidR="0076316E" w:rsidRPr="00BE4008" w:rsidRDefault="00F744D8" w:rsidP="00EB28FD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0"/>
              </w:tabs>
              <w:spacing w:before="3" w:after="0" w:line="240" w:lineRule="auto"/>
              <w:ind w:right="94" w:hanging="370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F744D8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Eje 1:  Educación para la vida: Lineamiento:  1.</w:t>
            </w:r>
            <w:r w:rsidRPr="00F744D8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ab/>
              <w:t>Desarrollaremos la orientación vocacional y profesional de los estudiantes. Acción Acercamiento a los estudiantes a la vida profesional desde un punto práctico</w:t>
            </w:r>
          </w:p>
        </w:tc>
        <w:tc>
          <w:tcPr>
            <w:tcW w:w="226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023956BF" w14:textId="4B6FE0C8" w:rsidR="0076316E" w:rsidRPr="0076316E" w:rsidRDefault="0076316E" w:rsidP="00A33921">
            <w:pPr>
              <w:pStyle w:val="Prrafodelista"/>
              <w:numPr>
                <w:ilvl w:val="0"/>
                <w:numId w:val="2"/>
              </w:numPr>
              <w:spacing w:line="240" w:lineRule="auto"/>
              <w:ind w:left="488" w:right="96"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6316E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Analizar los diferentes tipos de leyes de Resistencia, haciendo uso de Reducción y Circuitos equivalentes.</w:t>
            </w:r>
          </w:p>
          <w:p w14:paraId="01CDA381" w14:textId="77777777" w:rsidR="0076316E" w:rsidRPr="00D078ED" w:rsidRDefault="0076316E" w:rsidP="00D078ED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0"/>
              </w:tabs>
              <w:spacing w:before="3" w:after="0" w:line="240" w:lineRule="auto"/>
              <w:ind w:right="94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064568" w14:textId="77777777" w:rsidR="0076316E" w:rsidRPr="007017F9" w:rsidRDefault="0076316E" w:rsidP="007017F9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84"/>
                <w:tab w:val="left" w:pos="1688"/>
                <w:tab w:val="left" w:pos="2437"/>
              </w:tabs>
              <w:spacing w:before="3" w:after="0" w:line="240" w:lineRule="auto"/>
              <w:ind w:right="98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017F9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Exposición Docente</w:t>
            </w:r>
          </w:p>
          <w:p w14:paraId="10A193CF" w14:textId="77777777" w:rsidR="0076316E" w:rsidRPr="00B612B8" w:rsidRDefault="0076316E" w:rsidP="00CA25FF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84"/>
                <w:tab w:val="left" w:pos="1688"/>
                <w:tab w:val="left" w:pos="2437"/>
              </w:tabs>
              <w:spacing w:before="3" w:after="0" w:line="240" w:lineRule="auto"/>
              <w:ind w:right="98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B612B8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Clase práctica</w:t>
            </w:r>
          </w:p>
          <w:p w14:paraId="21B01B55" w14:textId="77777777" w:rsidR="0076316E" w:rsidRPr="00BE4008" w:rsidRDefault="0076316E" w:rsidP="007017F9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84"/>
                <w:tab w:val="left" w:pos="1688"/>
                <w:tab w:val="left" w:pos="2437"/>
              </w:tabs>
              <w:spacing w:before="3" w:after="0" w:line="240" w:lineRule="auto"/>
              <w:ind w:right="98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154904" w14:textId="77777777" w:rsidR="0076316E" w:rsidRPr="00BE4008" w:rsidRDefault="0076316E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74"/>
              </w:tabs>
              <w:spacing w:line="240" w:lineRule="auto"/>
              <w:ind w:left="162" w:right="127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8 horas</w:t>
            </w:r>
          </w:p>
        </w:tc>
        <w:tc>
          <w:tcPr>
            <w:tcW w:w="1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9F270C" w14:textId="77777777" w:rsidR="0076316E" w:rsidRPr="00BE4008" w:rsidRDefault="0076316E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90"/>
              </w:tabs>
              <w:spacing w:line="240" w:lineRule="auto"/>
              <w:ind w:left="126" w:right="86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Formativa / Sumativa</w:t>
            </w:r>
          </w:p>
        </w:tc>
      </w:tr>
      <w:tr w:rsidR="0076316E" w:rsidRPr="00795EB0" w14:paraId="7BCA255A" w14:textId="77777777" w:rsidTr="00A0191D">
        <w:trPr>
          <w:trHeight w:val="1238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8EDA69" w14:textId="77777777" w:rsidR="0076316E" w:rsidRDefault="0076316E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"/>
              <w:contextualSpacing/>
              <w:jc w:val="center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4</w:t>
            </w:r>
          </w:p>
          <w:p w14:paraId="605D957B" w14:textId="77777777" w:rsidR="0076316E" w:rsidRPr="00135F2D" w:rsidRDefault="0076316E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"/>
              <w:contextualSpacing/>
              <w:jc w:val="center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 xml:space="preserve">01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sep</w:t>
            </w:r>
            <w:proofErr w:type="spellEnd"/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5D8888" w14:textId="77777777" w:rsidR="0076316E" w:rsidRPr="006F0EF3" w:rsidRDefault="0076316E" w:rsidP="008E3F97">
            <w:pPr>
              <w:spacing w:line="240" w:lineRule="auto"/>
              <w:ind w:left="57" w:right="57"/>
              <w:contextualSpacing/>
              <w:rPr>
                <w:rFonts w:ascii="Times New Roman" w:hAnsi="Times New Roman" w:cs="Times New Roman"/>
                <w:sz w:val="16"/>
                <w:szCs w:val="16"/>
              </w:rPr>
            </w:pPr>
            <w:r w:rsidRPr="006F0EF3">
              <w:rPr>
                <w:rFonts w:ascii="Times New Roman" w:hAnsi="Times New Roman" w:cs="Times New Roman"/>
                <w:sz w:val="16"/>
                <w:szCs w:val="16"/>
              </w:rPr>
              <w:t>5. Circuitos en serie y en paralelo.</w:t>
            </w:r>
          </w:p>
          <w:p w14:paraId="631E8A8A" w14:textId="77777777" w:rsidR="0076316E" w:rsidRPr="006F0EF3" w:rsidRDefault="0076316E" w:rsidP="008E3F97">
            <w:pPr>
              <w:spacing w:line="240" w:lineRule="auto"/>
              <w:ind w:left="57" w:right="57"/>
              <w:contextualSpacing/>
              <w:rPr>
                <w:rFonts w:ascii="Times New Roman" w:hAnsi="Times New Roman" w:cs="Times New Roman"/>
                <w:sz w:val="16"/>
                <w:szCs w:val="16"/>
              </w:rPr>
            </w:pPr>
            <w:r w:rsidRPr="006F0EF3">
              <w:rPr>
                <w:rFonts w:ascii="Times New Roman" w:hAnsi="Times New Roman" w:cs="Times New Roman"/>
                <w:sz w:val="16"/>
                <w:szCs w:val="16"/>
              </w:rPr>
              <w:t>6. Reducción y Circuitos equivalentes.</w:t>
            </w:r>
          </w:p>
          <w:p w14:paraId="463DBC02" w14:textId="77777777" w:rsidR="0076316E" w:rsidRPr="006F0EF3" w:rsidRDefault="0076316E" w:rsidP="008E3F97">
            <w:pPr>
              <w:spacing w:line="240" w:lineRule="auto"/>
              <w:ind w:left="57" w:right="57"/>
              <w:contextualSpacing/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013C7764" w14:textId="43C9E397" w:rsidR="0076316E" w:rsidRPr="006F0EF3" w:rsidRDefault="0076316E" w:rsidP="008E3F97">
            <w:pPr>
              <w:spacing w:line="240" w:lineRule="auto"/>
              <w:ind w:left="57" w:right="57"/>
              <w:contextualSpacing/>
              <w:rPr>
                <w:rFonts w:cs="Tahoma"/>
                <w:b/>
                <w:bCs/>
                <w:i/>
                <w:iCs/>
                <w:sz w:val="16"/>
                <w:szCs w:val="16"/>
              </w:rPr>
            </w:pPr>
            <w:r w:rsidRPr="006F0EF3">
              <w:rPr>
                <w:rFonts w:ascii="Times New Roman" w:hAnsi="Times New Roman" w:cs="Times New Roman"/>
                <w:b/>
                <w:bCs/>
                <w:i/>
                <w:iCs/>
                <w:color w:val="EE0000"/>
                <w:sz w:val="16"/>
                <w:szCs w:val="16"/>
              </w:rPr>
              <w:t>Sumativa N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color w:val="EE0000"/>
                <w:sz w:val="16"/>
                <w:szCs w:val="16"/>
              </w:rPr>
              <w:t>2</w:t>
            </w:r>
            <w:r w:rsidRPr="006F0EF3">
              <w:rPr>
                <w:rFonts w:ascii="Times New Roman" w:hAnsi="Times New Roman" w:cs="Times New Roman"/>
                <w:b/>
                <w:bCs/>
                <w:i/>
                <w:iCs/>
                <w:color w:val="EE0000"/>
                <w:sz w:val="16"/>
                <w:szCs w:val="16"/>
              </w:rPr>
              <w:t>: Reducción y Circuitos equivalentes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BCDEE5" w14:textId="02E9B10C" w:rsidR="0076316E" w:rsidRPr="000A3365" w:rsidRDefault="00F744D8" w:rsidP="000A3365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0"/>
              </w:tabs>
              <w:spacing w:before="3" w:after="0" w:line="240" w:lineRule="auto"/>
              <w:ind w:right="94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F744D8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Eje 1:  Educación para la vida: Lineamiento:  1.</w:t>
            </w:r>
            <w:r w:rsidRPr="00F744D8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ab/>
              <w:t>Desarrollaremos la orientación vocacional y profesional de los estudiantes. Acción Acercamiento a los estudiantes a la vida profesional desde un punto práctico</w:t>
            </w:r>
          </w:p>
        </w:tc>
        <w:tc>
          <w:tcPr>
            <w:tcW w:w="2268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3BFA712" w14:textId="77777777" w:rsidR="0076316E" w:rsidRPr="00BE4008" w:rsidRDefault="0076316E" w:rsidP="00DB6F67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0"/>
              </w:tabs>
              <w:spacing w:before="3" w:after="0" w:line="240" w:lineRule="auto"/>
              <w:ind w:right="94" w:hanging="370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794581" w14:textId="77777777" w:rsidR="0076316E" w:rsidRPr="00FB6DB3" w:rsidRDefault="0076316E" w:rsidP="00FB6DB3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84"/>
                <w:tab w:val="left" w:pos="1688"/>
                <w:tab w:val="left" w:pos="2437"/>
              </w:tabs>
              <w:spacing w:before="3" w:after="0" w:line="240" w:lineRule="auto"/>
              <w:ind w:right="98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FB6DB3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Exposición Docente</w:t>
            </w:r>
          </w:p>
          <w:p w14:paraId="396C2D92" w14:textId="77777777" w:rsidR="0076316E" w:rsidRPr="00FB6DB3" w:rsidRDefault="0076316E" w:rsidP="00FB6DB3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84"/>
                <w:tab w:val="left" w:pos="1688"/>
                <w:tab w:val="left" w:pos="2437"/>
              </w:tabs>
              <w:spacing w:before="3" w:after="0" w:line="240" w:lineRule="auto"/>
              <w:ind w:right="98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FB6DB3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Exposición de estudiantes</w:t>
            </w:r>
          </w:p>
          <w:p w14:paraId="061D0D5D" w14:textId="77777777" w:rsidR="0076316E" w:rsidRPr="00BE4008" w:rsidRDefault="0076316E" w:rsidP="00FB6DB3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84"/>
                <w:tab w:val="left" w:pos="1688"/>
                <w:tab w:val="left" w:pos="2437"/>
              </w:tabs>
              <w:spacing w:before="3" w:after="0" w:line="240" w:lineRule="auto"/>
              <w:ind w:right="98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965BAA" w14:textId="77777777" w:rsidR="0076316E" w:rsidRPr="00BE4008" w:rsidRDefault="0076316E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74"/>
              </w:tabs>
              <w:spacing w:line="240" w:lineRule="auto"/>
              <w:ind w:left="162" w:right="127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8 horas</w:t>
            </w:r>
          </w:p>
        </w:tc>
        <w:tc>
          <w:tcPr>
            <w:tcW w:w="1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47490C" w14:textId="56C84108" w:rsidR="0076316E" w:rsidRPr="00BE4008" w:rsidRDefault="0076316E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90"/>
              </w:tabs>
              <w:spacing w:line="240" w:lineRule="auto"/>
              <w:ind w:left="126" w:right="86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Formativa</w:t>
            </w:r>
            <w:r w:rsidR="00D134AB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/ Sumativa</w:t>
            </w:r>
          </w:p>
        </w:tc>
      </w:tr>
      <w:tr w:rsidR="0076316E" w:rsidRPr="00795EB0" w14:paraId="522863F9" w14:textId="77777777" w:rsidTr="00A0191D">
        <w:trPr>
          <w:trHeight w:val="1238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07DF4A" w14:textId="77777777" w:rsidR="0076316E" w:rsidRDefault="0076316E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"/>
              <w:contextualSpacing/>
              <w:jc w:val="center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5</w:t>
            </w:r>
          </w:p>
          <w:p w14:paraId="6A0DDB71" w14:textId="77777777" w:rsidR="0076316E" w:rsidRPr="00135F2D" w:rsidRDefault="0076316E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"/>
              <w:contextualSpacing/>
              <w:jc w:val="center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 xml:space="preserve">8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Sep</w:t>
            </w:r>
            <w:proofErr w:type="spellEnd"/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38D1F2" w14:textId="77777777" w:rsidR="0076316E" w:rsidRDefault="0076316E" w:rsidP="00715631">
            <w:pPr>
              <w:spacing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  <w:r w:rsidRPr="008E3F97">
              <w:rPr>
                <w:rFonts w:ascii="Times New Roman" w:hAnsi="Times New Roman" w:cs="Times New Roman"/>
                <w:sz w:val="16"/>
                <w:szCs w:val="16"/>
              </w:rPr>
              <w:t>3. Ley de Kirchoff.</w:t>
            </w:r>
          </w:p>
          <w:p w14:paraId="4DC027BF" w14:textId="77777777" w:rsidR="0076316E" w:rsidRDefault="0076316E" w:rsidP="00715631">
            <w:pPr>
              <w:spacing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30A87BC8" w14:textId="15C7EB8E" w:rsidR="0076316E" w:rsidRPr="00C201C7" w:rsidRDefault="00E367C2" w:rsidP="00715631">
            <w:pPr>
              <w:spacing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/>
                <w:bCs/>
                <w:i/>
                <w:iCs/>
                <w:sz w:val="16"/>
                <w:szCs w:val="16"/>
              </w:rPr>
            </w:pPr>
            <w:r w:rsidRPr="00C201C7">
              <w:rPr>
                <w:rFonts w:ascii="Times New Roman" w:hAnsi="Times New Roman" w:cs="Times New Roman"/>
                <w:b/>
                <w:bCs/>
                <w:i/>
                <w:iCs/>
                <w:color w:val="EE0000"/>
                <w:sz w:val="16"/>
                <w:szCs w:val="16"/>
              </w:rPr>
              <w:t xml:space="preserve">Sumativa N3: 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color w:val="EE0000"/>
                <w:sz w:val="16"/>
                <w:szCs w:val="16"/>
              </w:rPr>
              <w:t>Aplicación de ley de Kirchoff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A1798D" w14:textId="7842B420" w:rsidR="0076316E" w:rsidRPr="000A3365" w:rsidRDefault="00F744D8" w:rsidP="000A3365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0"/>
              </w:tabs>
              <w:spacing w:before="3" w:after="0" w:line="240" w:lineRule="auto"/>
              <w:ind w:right="94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F744D8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Eje 1:  Educación para la vida: Lineamiento:  1.</w:t>
            </w:r>
            <w:r w:rsidRPr="00F744D8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ab/>
              <w:t>Desarrollaremos la orientación vocacional y profesional de los estudiantes. Acción Acercamiento a los estudiantes a la vida profesional desde un punto práctico</w:t>
            </w:r>
          </w:p>
        </w:tc>
        <w:tc>
          <w:tcPr>
            <w:tcW w:w="2268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C10485" w14:textId="77777777" w:rsidR="0076316E" w:rsidRPr="00BE4008" w:rsidRDefault="0076316E" w:rsidP="00DB6F67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0"/>
              </w:tabs>
              <w:spacing w:before="3" w:after="0" w:line="240" w:lineRule="auto"/>
              <w:ind w:right="94" w:hanging="370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D7242E" w14:textId="77777777" w:rsidR="0076316E" w:rsidRPr="00CC14CE" w:rsidRDefault="0076316E" w:rsidP="00CC14CE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84"/>
                <w:tab w:val="left" w:pos="1688"/>
                <w:tab w:val="left" w:pos="2437"/>
              </w:tabs>
              <w:spacing w:before="3" w:after="0" w:line="240" w:lineRule="auto"/>
              <w:ind w:right="98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CC14CE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Exposición Docente</w:t>
            </w:r>
          </w:p>
          <w:p w14:paraId="4A93C596" w14:textId="77777777" w:rsidR="0076316E" w:rsidRPr="00CC14CE" w:rsidRDefault="0076316E" w:rsidP="00CC14CE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84"/>
                <w:tab w:val="left" w:pos="1688"/>
                <w:tab w:val="left" w:pos="2437"/>
              </w:tabs>
              <w:spacing w:before="3" w:after="0" w:line="240" w:lineRule="auto"/>
              <w:ind w:right="98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CC14CE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Exposición de estudiantes</w:t>
            </w:r>
          </w:p>
          <w:p w14:paraId="220FF345" w14:textId="77777777" w:rsidR="0076316E" w:rsidRPr="00BE4008" w:rsidRDefault="0076316E" w:rsidP="00CC14CE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84"/>
                <w:tab w:val="left" w:pos="1688"/>
                <w:tab w:val="left" w:pos="2437"/>
              </w:tabs>
              <w:spacing w:before="3" w:after="0" w:line="240" w:lineRule="auto"/>
              <w:ind w:right="98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F4677F" w14:textId="77777777" w:rsidR="0076316E" w:rsidRPr="00BE4008" w:rsidRDefault="0076316E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74"/>
              </w:tabs>
              <w:spacing w:line="240" w:lineRule="auto"/>
              <w:ind w:left="162" w:right="127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8 horas</w:t>
            </w:r>
          </w:p>
        </w:tc>
        <w:tc>
          <w:tcPr>
            <w:tcW w:w="1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34D47" w14:textId="5B73BA74" w:rsidR="0076316E" w:rsidRPr="00BE4008" w:rsidRDefault="0076316E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90"/>
              </w:tabs>
              <w:spacing w:line="240" w:lineRule="auto"/>
              <w:ind w:left="126" w:right="86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Formativa</w:t>
            </w:r>
            <w:r w:rsidR="00D134AB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/ Sumativa</w:t>
            </w:r>
          </w:p>
        </w:tc>
      </w:tr>
      <w:tr w:rsidR="00773165" w:rsidRPr="00795EB0" w14:paraId="0DD986C5" w14:textId="77777777" w:rsidTr="00A0191D">
        <w:trPr>
          <w:trHeight w:val="1238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9036B9" w14:textId="77777777" w:rsidR="00773165" w:rsidRDefault="00773165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"/>
              <w:contextualSpacing/>
              <w:jc w:val="center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lastRenderedPageBreak/>
              <w:t>6</w:t>
            </w:r>
          </w:p>
          <w:p w14:paraId="21904D4C" w14:textId="77777777" w:rsidR="00773165" w:rsidRDefault="00773165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"/>
              <w:contextualSpacing/>
              <w:jc w:val="center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 xml:space="preserve">17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sep</w:t>
            </w:r>
            <w:proofErr w:type="spellEnd"/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83DEE4" w14:textId="6A3BA6F9" w:rsidR="004B4974" w:rsidRDefault="003021D6" w:rsidP="00715631">
            <w:pPr>
              <w:spacing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Ensayo de examen y </w:t>
            </w:r>
            <w:r w:rsidR="000F465C">
              <w:rPr>
                <w:rFonts w:ascii="Times New Roman" w:hAnsi="Times New Roman" w:cs="Times New Roman"/>
                <w:sz w:val="16"/>
                <w:szCs w:val="16"/>
              </w:rPr>
              <w:t>aclaraciones</w:t>
            </w:r>
          </w:p>
          <w:p w14:paraId="3E4B55EF" w14:textId="77777777" w:rsidR="003021D6" w:rsidRDefault="003021D6" w:rsidP="00715631">
            <w:pPr>
              <w:spacing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37F21A47" w14:textId="6CFE6658" w:rsidR="003021D6" w:rsidRPr="003021D6" w:rsidRDefault="003021D6" w:rsidP="00715631">
            <w:pPr>
              <w:spacing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/>
                <w:bCs/>
                <w:i/>
                <w:iCs/>
                <w:sz w:val="16"/>
                <w:szCs w:val="16"/>
              </w:rPr>
            </w:pPr>
            <w:r w:rsidRPr="003021D6">
              <w:rPr>
                <w:rFonts w:ascii="Times New Roman" w:hAnsi="Times New Roman" w:cs="Times New Roman"/>
                <w:b/>
                <w:bCs/>
                <w:i/>
                <w:iCs/>
                <w:color w:val="EE0000"/>
                <w:sz w:val="16"/>
                <w:szCs w:val="16"/>
              </w:rPr>
              <w:t>Sumativa EP1: Primer parcial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E6DC13" w14:textId="19BA8545" w:rsidR="00773165" w:rsidRPr="000A3365" w:rsidRDefault="00F744D8" w:rsidP="000A3365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0"/>
              </w:tabs>
              <w:spacing w:before="3" w:after="0" w:line="240" w:lineRule="auto"/>
              <w:ind w:right="94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F744D8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Eje 1:  Educación para la vida: Lineamiento:  1.</w:t>
            </w:r>
            <w:r w:rsidRPr="00F744D8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ab/>
              <w:t>Desarrollaremos la orientación vocacional y profesional de los estudiantes. Acción Acercamiento a los estudiantes a la vida profesional desde un punto práctico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95AD46" w14:textId="34A0267B" w:rsidR="00773165" w:rsidRPr="00BE4008" w:rsidRDefault="00C8491D" w:rsidP="00DB6F67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0"/>
              </w:tabs>
              <w:spacing w:before="3" w:after="0" w:line="240" w:lineRule="auto"/>
              <w:ind w:right="94" w:hanging="370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C8491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Resolución de examen escrito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8C8CA5" w14:textId="2867249B" w:rsidR="00773165" w:rsidRPr="00BE4008" w:rsidRDefault="00B47315" w:rsidP="00C8491D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84"/>
                <w:tab w:val="left" w:pos="1688"/>
                <w:tab w:val="left" w:pos="2437"/>
              </w:tabs>
              <w:spacing w:before="3" w:after="0" w:line="240" w:lineRule="auto"/>
              <w:ind w:right="98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B47315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Examen escrito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FC8F67" w14:textId="77777777" w:rsidR="00773165" w:rsidRPr="00BE4008" w:rsidRDefault="00CE4EB0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74"/>
              </w:tabs>
              <w:spacing w:line="240" w:lineRule="auto"/>
              <w:ind w:left="162" w:right="127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8 horas</w:t>
            </w:r>
          </w:p>
        </w:tc>
        <w:tc>
          <w:tcPr>
            <w:tcW w:w="1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1626C1" w14:textId="77777777" w:rsidR="00773165" w:rsidRPr="00BE4008" w:rsidRDefault="0000073E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90"/>
              </w:tabs>
              <w:spacing w:line="240" w:lineRule="auto"/>
              <w:ind w:left="126" w:right="86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Formativa</w:t>
            </w:r>
            <w:r w:rsidR="006E597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/ Sumativa</w:t>
            </w:r>
          </w:p>
        </w:tc>
      </w:tr>
      <w:tr w:rsidR="00A0191D" w:rsidRPr="00795EB0" w14:paraId="1BA8AACD" w14:textId="77777777" w:rsidTr="00A0191D">
        <w:trPr>
          <w:trHeight w:val="1238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13E012" w14:textId="77777777" w:rsidR="00A0191D" w:rsidRDefault="00A0191D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"/>
              <w:contextualSpacing/>
              <w:jc w:val="center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7</w:t>
            </w:r>
          </w:p>
          <w:p w14:paraId="2E880EB2" w14:textId="77777777" w:rsidR="00A0191D" w:rsidRDefault="00A0191D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"/>
              <w:contextualSpacing/>
              <w:jc w:val="center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 xml:space="preserve">29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sep</w:t>
            </w:r>
            <w:proofErr w:type="spellEnd"/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5EE0E7" w14:textId="710551D3" w:rsidR="00A0191D" w:rsidRPr="008365A9" w:rsidRDefault="00A0191D" w:rsidP="008365A9">
            <w:pPr>
              <w:spacing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/>
                <w:color w:val="000000"/>
                <w:sz w:val="16"/>
                <w:szCs w:val="16"/>
              </w:rPr>
            </w:pPr>
            <w:r w:rsidRPr="008365A9">
              <w:rPr>
                <w:rFonts w:ascii="Times New Roman" w:hAnsi="Times New Roman" w:cs="Times New Roman"/>
                <w:b/>
                <w:color w:val="000000"/>
                <w:sz w:val="16"/>
                <w:szCs w:val="16"/>
              </w:rPr>
              <w:t>UNIDAD</w:t>
            </w:r>
            <w:r>
              <w:rPr>
                <w:rFonts w:ascii="Times New Roman" w:hAnsi="Times New Roman" w:cs="Times New Roman"/>
                <w:b/>
                <w:color w:val="000000"/>
                <w:sz w:val="16"/>
                <w:szCs w:val="16"/>
              </w:rPr>
              <w:t xml:space="preserve"> III</w:t>
            </w:r>
            <w:r w:rsidRPr="008365A9">
              <w:rPr>
                <w:rFonts w:ascii="Times New Roman" w:hAnsi="Times New Roman" w:cs="Times New Roman"/>
                <w:b/>
                <w:color w:val="000000"/>
                <w:sz w:val="16"/>
                <w:szCs w:val="16"/>
              </w:rPr>
              <w:t>: ESTUDIO DE COMPONENTES FUNDAMENTALES</w:t>
            </w:r>
          </w:p>
          <w:p w14:paraId="64E6D3C9" w14:textId="77777777" w:rsidR="00A0191D" w:rsidRPr="008365A9" w:rsidRDefault="00A0191D" w:rsidP="008365A9">
            <w:pPr>
              <w:spacing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 w:rsidRPr="008365A9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1.Fuentes.</w:t>
            </w:r>
          </w:p>
          <w:p w14:paraId="0657A602" w14:textId="77777777" w:rsidR="00A0191D" w:rsidRPr="008365A9" w:rsidRDefault="00A0191D" w:rsidP="008365A9">
            <w:pPr>
              <w:spacing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 w:rsidRPr="008365A9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2.Resistencias.</w:t>
            </w:r>
          </w:p>
          <w:p w14:paraId="6B8841FD" w14:textId="77777777" w:rsidR="00A0191D" w:rsidRPr="008365A9" w:rsidRDefault="00A0191D" w:rsidP="008365A9">
            <w:pPr>
              <w:spacing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 w:rsidRPr="008365A9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3.Capacitores.</w:t>
            </w:r>
          </w:p>
          <w:p w14:paraId="34A89BC1" w14:textId="655867A4" w:rsidR="00A0191D" w:rsidRPr="00E106B1" w:rsidRDefault="00A0191D" w:rsidP="008365A9">
            <w:pPr>
              <w:spacing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 w:rsidRPr="008365A9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4.Potenciómetros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6C13D4" w14:textId="0D5B61AC" w:rsidR="00A0191D" w:rsidRPr="00BE4008" w:rsidRDefault="00D445C5" w:rsidP="00EB28FD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0"/>
              </w:tabs>
              <w:spacing w:before="3" w:after="0" w:line="240" w:lineRule="auto"/>
              <w:ind w:right="94" w:hanging="370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D445C5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Eje 1:  Educación para la vida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. </w:t>
            </w:r>
            <w:r w:rsidR="00201CBC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Lineamiento 7-. </w:t>
            </w:r>
            <w:r w:rsidR="00201CBC">
              <w:t xml:space="preserve"> </w:t>
            </w:r>
            <w:r w:rsidR="00201CBC" w:rsidRPr="00201CBC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Promoveremos el pensamiento lógico- matemático y científico</w:t>
            </w:r>
            <w:r w:rsidR="00201CBC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. </w:t>
            </w:r>
            <w:r w:rsidR="0014585D">
              <w:t xml:space="preserve"> </w:t>
            </w:r>
            <w:r w:rsidR="0014585D" w:rsidRPr="0014585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Desarrollo del pensamiento lógico-matemático y científico desde los procesos de aprendizaje.</w:t>
            </w:r>
          </w:p>
        </w:tc>
        <w:tc>
          <w:tcPr>
            <w:tcW w:w="226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24418841" w14:textId="401F56EE" w:rsidR="00A0191D" w:rsidRPr="00BE4008" w:rsidRDefault="00B91F55" w:rsidP="00EB28FD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0"/>
              </w:tabs>
              <w:spacing w:before="3" w:after="0" w:line="240" w:lineRule="auto"/>
              <w:ind w:right="94" w:hanging="370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B91F55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Analizar las configuraciones básicas de los circuitos electrónicos utilizando diodos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14F019" w14:textId="77777777" w:rsidR="00A0191D" w:rsidRPr="00BE4008" w:rsidRDefault="00A0191D" w:rsidP="00181FCC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84"/>
                <w:tab w:val="left" w:pos="1688"/>
                <w:tab w:val="left" w:pos="2437"/>
              </w:tabs>
              <w:spacing w:before="3" w:after="0" w:line="240" w:lineRule="auto"/>
              <w:ind w:right="98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Exposición estudiantil y revisión y evaluación por parte del docente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4B9154" w14:textId="77777777" w:rsidR="00A0191D" w:rsidRPr="00BE4008" w:rsidRDefault="00A0191D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74"/>
              </w:tabs>
              <w:spacing w:line="240" w:lineRule="auto"/>
              <w:ind w:left="162" w:right="127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8 horas</w:t>
            </w:r>
          </w:p>
        </w:tc>
        <w:tc>
          <w:tcPr>
            <w:tcW w:w="1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12F75E" w14:textId="77777777" w:rsidR="00A0191D" w:rsidRPr="00BE4008" w:rsidRDefault="00A0191D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90"/>
              </w:tabs>
              <w:spacing w:line="240" w:lineRule="auto"/>
              <w:ind w:left="126" w:right="86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Formativa / Sumativa</w:t>
            </w:r>
          </w:p>
        </w:tc>
      </w:tr>
      <w:tr w:rsidR="00A0191D" w:rsidRPr="00795EB0" w14:paraId="2047FB34" w14:textId="77777777" w:rsidTr="00A0191D">
        <w:trPr>
          <w:trHeight w:val="1238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AD4DF2" w14:textId="77777777" w:rsidR="00A0191D" w:rsidRDefault="00A0191D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"/>
              <w:contextualSpacing/>
              <w:jc w:val="center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8</w:t>
            </w:r>
          </w:p>
          <w:p w14:paraId="0393FDBB" w14:textId="77777777" w:rsidR="00A0191D" w:rsidRDefault="00A0191D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"/>
              <w:contextualSpacing/>
              <w:jc w:val="center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06 oct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ABA14" w14:textId="77777777" w:rsidR="00A0191D" w:rsidRPr="006964D6" w:rsidRDefault="00A0191D" w:rsidP="006964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 w:rsidRPr="006964D6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5.Leds.</w:t>
            </w:r>
          </w:p>
          <w:p w14:paraId="136184F5" w14:textId="77777777" w:rsidR="00A0191D" w:rsidRPr="006964D6" w:rsidRDefault="00A0191D" w:rsidP="006964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 w:rsidRPr="006964D6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6.Switchs.</w:t>
            </w:r>
          </w:p>
          <w:p w14:paraId="1F366FDE" w14:textId="77777777" w:rsidR="00A0191D" w:rsidRPr="006964D6" w:rsidRDefault="00A0191D" w:rsidP="006964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 w:rsidRPr="006964D6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7.Motores de Corriente Continua.</w:t>
            </w:r>
          </w:p>
          <w:p w14:paraId="066E485B" w14:textId="77777777" w:rsidR="00A0191D" w:rsidRPr="006964D6" w:rsidRDefault="00A0191D" w:rsidP="006964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</w:p>
          <w:p w14:paraId="5F79A6FA" w14:textId="4FDA8115" w:rsidR="00A0191D" w:rsidRPr="002B2C97" w:rsidRDefault="00A0191D" w:rsidP="006964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/>
                <w:i/>
                <w:iCs/>
                <w:color w:val="000000"/>
                <w:sz w:val="16"/>
                <w:szCs w:val="16"/>
              </w:rPr>
            </w:pPr>
            <w:r w:rsidRPr="002B2C97">
              <w:rPr>
                <w:rFonts w:ascii="Times New Roman" w:hAnsi="Times New Roman" w:cs="Times New Roman"/>
                <w:b/>
                <w:i/>
                <w:iCs/>
                <w:color w:val="EE0000"/>
                <w:sz w:val="16"/>
                <w:szCs w:val="16"/>
              </w:rPr>
              <w:t>Sumativa N4.1: Diseño de circuitos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07BFED" w14:textId="42771EEB" w:rsidR="00A0191D" w:rsidRPr="00BE4008" w:rsidRDefault="0014585D" w:rsidP="00181FCC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0"/>
              </w:tabs>
              <w:spacing w:before="3" w:after="0" w:line="240" w:lineRule="auto"/>
              <w:ind w:right="94" w:hanging="370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14585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-</w:t>
            </w:r>
            <w:r w:rsidRPr="0014585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ab/>
              <w:t>Eje 1:  Educación para la vida. Lineamiento 7-.  Promoveremos el pensamiento lógico- matemático y científico.  Desarrollo del pensamiento lógico-matemático y científico desde los procesos de aprendizaje.</w:t>
            </w:r>
          </w:p>
        </w:tc>
        <w:tc>
          <w:tcPr>
            <w:tcW w:w="2268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95AD1A6" w14:textId="77777777" w:rsidR="00A0191D" w:rsidRPr="00D40B75" w:rsidRDefault="00A0191D" w:rsidP="00D40B75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0"/>
              </w:tabs>
              <w:spacing w:before="3" w:after="0" w:line="240" w:lineRule="auto"/>
              <w:ind w:right="94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298C05" w14:textId="77777777" w:rsidR="00A0191D" w:rsidRPr="00B11D8E" w:rsidRDefault="00A0191D" w:rsidP="00B11D8E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84"/>
                <w:tab w:val="left" w:pos="1688"/>
                <w:tab w:val="left" w:pos="2437"/>
              </w:tabs>
              <w:spacing w:before="3" w:after="0" w:line="240" w:lineRule="auto"/>
              <w:ind w:right="98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B11D8E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Exposición Docente</w:t>
            </w:r>
          </w:p>
          <w:p w14:paraId="70ED76ED" w14:textId="77777777" w:rsidR="00A0191D" w:rsidRPr="00BE4008" w:rsidRDefault="00A0191D" w:rsidP="00B11D8E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84"/>
                <w:tab w:val="left" w:pos="1688"/>
                <w:tab w:val="left" w:pos="2437"/>
              </w:tabs>
              <w:spacing w:before="3" w:after="0" w:line="240" w:lineRule="auto"/>
              <w:ind w:right="98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B11D8E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Clase práctica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85D81" w14:textId="77777777" w:rsidR="00A0191D" w:rsidRPr="00BE4008" w:rsidRDefault="00A0191D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74"/>
              </w:tabs>
              <w:spacing w:line="240" w:lineRule="auto"/>
              <w:ind w:left="162" w:right="127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8 horas</w:t>
            </w:r>
          </w:p>
        </w:tc>
        <w:tc>
          <w:tcPr>
            <w:tcW w:w="1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27FDFF" w14:textId="77777777" w:rsidR="00A0191D" w:rsidRPr="00BE4008" w:rsidRDefault="00A0191D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90"/>
              </w:tabs>
              <w:spacing w:line="240" w:lineRule="auto"/>
              <w:ind w:left="126" w:right="86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Formativa</w:t>
            </w:r>
          </w:p>
        </w:tc>
      </w:tr>
      <w:tr w:rsidR="00A0191D" w:rsidRPr="00795EB0" w14:paraId="48046B04" w14:textId="77777777" w:rsidTr="00A0191D">
        <w:trPr>
          <w:trHeight w:val="1238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7CAC06" w14:textId="77777777" w:rsidR="00A0191D" w:rsidRDefault="00A0191D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"/>
              <w:contextualSpacing/>
              <w:jc w:val="center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9</w:t>
            </w:r>
          </w:p>
          <w:p w14:paraId="3DE00326" w14:textId="77777777" w:rsidR="00A0191D" w:rsidRDefault="00A0191D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"/>
              <w:contextualSpacing/>
              <w:jc w:val="center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13 oct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BDAE90" w14:textId="77777777" w:rsidR="00A0191D" w:rsidRPr="006F7DF2" w:rsidRDefault="00A0191D" w:rsidP="006F7D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 w:rsidRPr="006F7DF2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8. Diodos Zener.</w:t>
            </w:r>
          </w:p>
          <w:p w14:paraId="3BDEA760" w14:textId="77777777" w:rsidR="00A0191D" w:rsidRPr="006F7DF2" w:rsidRDefault="00A0191D" w:rsidP="006F7D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 w:rsidRPr="006F7DF2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9. Transistores bipolares</w:t>
            </w:r>
          </w:p>
          <w:p w14:paraId="67C7D847" w14:textId="77777777" w:rsidR="00A0191D" w:rsidRPr="006F7DF2" w:rsidRDefault="00A0191D" w:rsidP="006F7D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 w:rsidRPr="006F7DF2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10 transistores de efecto de campo</w:t>
            </w:r>
          </w:p>
          <w:p w14:paraId="78C103CA" w14:textId="77777777" w:rsidR="00A0191D" w:rsidRPr="006F7DF2" w:rsidRDefault="00A0191D" w:rsidP="006F7D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 w:rsidRPr="006F7DF2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11. Revisión de componentes electrónicos con ayuda del multímetro</w:t>
            </w:r>
          </w:p>
          <w:p w14:paraId="1FBB6115" w14:textId="77777777" w:rsidR="00A0191D" w:rsidRPr="006F7DF2" w:rsidRDefault="00A0191D" w:rsidP="006F7D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</w:p>
          <w:p w14:paraId="55E59FA5" w14:textId="7288307A" w:rsidR="00A0191D" w:rsidRPr="006F7DF2" w:rsidRDefault="00A0191D" w:rsidP="006F7D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/>
                <w:i/>
                <w:iCs/>
                <w:color w:val="000000"/>
                <w:sz w:val="16"/>
                <w:szCs w:val="16"/>
              </w:rPr>
            </w:pPr>
            <w:r w:rsidRPr="006F7DF2">
              <w:rPr>
                <w:rFonts w:ascii="Times New Roman" w:hAnsi="Times New Roman" w:cs="Times New Roman"/>
                <w:b/>
                <w:i/>
                <w:iCs/>
                <w:color w:val="EE0000"/>
                <w:sz w:val="16"/>
                <w:szCs w:val="16"/>
              </w:rPr>
              <w:t>Sumativa N4.2: Diseño de circuitos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2A6AC9" w14:textId="48A6BE6E" w:rsidR="00A0191D" w:rsidRPr="00BE4008" w:rsidRDefault="0014585D" w:rsidP="00181FCC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0"/>
              </w:tabs>
              <w:spacing w:before="3" w:after="0" w:line="240" w:lineRule="auto"/>
              <w:ind w:right="94" w:hanging="370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14585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-</w:t>
            </w:r>
            <w:r w:rsidRPr="0014585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ab/>
              <w:t>Eje 1:  Educación para la vida. Lineamiento 7-.  Promoveremos el pensamiento lógico- matemático y científico.  Desarrollo del pensamiento lógico-matemático y científico desde los procesos de aprendizaje.</w:t>
            </w:r>
          </w:p>
        </w:tc>
        <w:tc>
          <w:tcPr>
            <w:tcW w:w="2268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F85CD" w14:textId="77777777" w:rsidR="00A0191D" w:rsidRPr="00FF09B9" w:rsidRDefault="00A0191D" w:rsidP="00FF09B9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0"/>
              </w:tabs>
              <w:spacing w:before="3" w:after="0" w:line="240" w:lineRule="auto"/>
              <w:ind w:right="94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CCC8B7" w14:textId="77777777" w:rsidR="00A0191D" w:rsidRPr="004150C6" w:rsidRDefault="00A0191D" w:rsidP="004150C6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84"/>
                <w:tab w:val="left" w:pos="1688"/>
                <w:tab w:val="left" w:pos="2437"/>
              </w:tabs>
              <w:spacing w:before="3" w:after="0" w:line="240" w:lineRule="auto"/>
              <w:ind w:right="98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4150C6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Exposición Docente</w:t>
            </w:r>
          </w:p>
          <w:p w14:paraId="3B3CD3A5" w14:textId="77777777" w:rsidR="00A0191D" w:rsidRPr="00BE4008" w:rsidRDefault="00A0191D" w:rsidP="004150C6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84"/>
                <w:tab w:val="left" w:pos="1688"/>
                <w:tab w:val="left" w:pos="2437"/>
              </w:tabs>
              <w:spacing w:before="3" w:after="0" w:line="240" w:lineRule="auto"/>
              <w:ind w:right="98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4150C6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Clase práctica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903F81" w14:textId="77777777" w:rsidR="00A0191D" w:rsidRPr="00BE4008" w:rsidRDefault="00A0191D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74"/>
              </w:tabs>
              <w:spacing w:line="240" w:lineRule="auto"/>
              <w:ind w:left="162" w:right="127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8 horas</w:t>
            </w:r>
          </w:p>
        </w:tc>
        <w:tc>
          <w:tcPr>
            <w:tcW w:w="1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E0F42E" w14:textId="77777777" w:rsidR="00A0191D" w:rsidRPr="00BE4008" w:rsidRDefault="00A0191D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90"/>
              </w:tabs>
              <w:spacing w:line="240" w:lineRule="auto"/>
              <w:ind w:left="126" w:right="86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Formativa / Sumativa</w:t>
            </w:r>
          </w:p>
        </w:tc>
      </w:tr>
      <w:tr w:rsidR="002F4437" w:rsidRPr="00795EB0" w14:paraId="59EA8E64" w14:textId="77777777" w:rsidTr="00E125ED">
        <w:trPr>
          <w:trHeight w:val="1238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8A5E47" w14:textId="77777777" w:rsidR="002F4437" w:rsidRDefault="002F4437" w:rsidP="00E376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"/>
              <w:contextualSpacing/>
              <w:jc w:val="center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10</w:t>
            </w:r>
          </w:p>
          <w:p w14:paraId="134FC43B" w14:textId="77777777" w:rsidR="002F4437" w:rsidRDefault="002F4437" w:rsidP="00E376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"/>
              <w:contextualSpacing/>
              <w:jc w:val="center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20 de oct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B9BC5F" w14:textId="4704684C" w:rsidR="002F4437" w:rsidRPr="00B31DDA" w:rsidRDefault="002F4437" w:rsidP="00B31D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/>
                <w:color w:val="000000"/>
                <w:sz w:val="16"/>
                <w:szCs w:val="16"/>
              </w:rPr>
            </w:pPr>
            <w:r w:rsidRPr="00B31DDA">
              <w:rPr>
                <w:rFonts w:ascii="Times New Roman" w:hAnsi="Times New Roman" w:cs="Times New Roman"/>
                <w:b/>
                <w:color w:val="000000"/>
                <w:sz w:val="16"/>
                <w:szCs w:val="16"/>
              </w:rPr>
              <w:t>UNIDAD IV: CIRCUITOS APLICADOS</w:t>
            </w:r>
          </w:p>
          <w:p w14:paraId="257C5D2F" w14:textId="77777777" w:rsidR="002F4437" w:rsidRPr="00B31DDA" w:rsidRDefault="002F4437" w:rsidP="00B31D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 w:rsidRPr="00B31DDA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1.Análisis de primeros circuitos.</w:t>
            </w:r>
          </w:p>
          <w:p w14:paraId="2F0F914B" w14:textId="77777777" w:rsidR="002F4437" w:rsidRPr="00B31DDA" w:rsidRDefault="002F4437" w:rsidP="00B31D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 w:rsidRPr="00B31DDA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2.Cálculo de resistencia limitadora.</w:t>
            </w:r>
          </w:p>
          <w:p w14:paraId="374104E0" w14:textId="77777777" w:rsidR="002F4437" w:rsidRPr="00304F19" w:rsidRDefault="002F4437" w:rsidP="00304F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 w:rsidRPr="00304F19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3.Circuitos RC.</w:t>
            </w:r>
          </w:p>
          <w:p w14:paraId="0345AD16" w14:textId="5464C3F0" w:rsidR="002F4437" w:rsidRDefault="002F4437" w:rsidP="00304F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 w:rsidRPr="00304F19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4.Divisores de tensión.</w:t>
            </w:r>
          </w:p>
          <w:p w14:paraId="5A2B7149" w14:textId="77777777" w:rsidR="002F4437" w:rsidRPr="00B31DDA" w:rsidRDefault="002F4437" w:rsidP="00304F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</w:p>
          <w:p w14:paraId="7627B76A" w14:textId="12335FCB" w:rsidR="002F4437" w:rsidRPr="00B16F05" w:rsidRDefault="002F4437" w:rsidP="00B31D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/>
                <w:i/>
                <w:iCs/>
                <w:color w:val="000000"/>
                <w:sz w:val="16"/>
                <w:szCs w:val="16"/>
              </w:rPr>
            </w:pPr>
            <w:r w:rsidRPr="00B16F05">
              <w:rPr>
                <w:rFonts w:ascii="Times New Roman" w:hAnsi="Times New Roman" w:cs="Times New Roman"/>
                <w:b/>
                <w:i/>
                <w:iCs/>
                <w:color w:val="EE0000"/>
                <w:sz w:val="16"/>
                <w:szCs w:val="16"/>
              </w:rPr>
              <w:t>Sumativa N5: Diseño de circuitos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B44F3F" w14:textId="1E52808C" w:rsidR="002F4437" w:rsidRPr="00BE4008" w:rsidRDefault="0014585D" w:rsidP="00E376FA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0"/>
              </w:tabs>
              <w:spacing w:before="3" w:after="0" w:line="240" w:lineRule="auto"/>
              <w:ind w:right="94" w:hanging="370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14585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-</w:t>
            </w:r>
            <w:r w:rsidRPr="0014585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ab/>
              <w:t>Eje 1:  Educación para la vida. Lineamiento 7-.  Promoveremos el pensamiento lógico- matemático y científico.  Desarrollo del pensamiento lógico-matemático y científico desde los procesos de aprendizaje.</w:t>
            </w:r>
          </w:p>
        </w:tc>
        <w:tc>
          <w:tcPr>
            <w:tcW w:w="226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5C5119E6" w14:textId="39761EC8" w:rsidR="002F4437" w:rsidRPr="0060588E" w:rsidRDefault="00F57B46" w:rsidP="0060588E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0"/>
              </w:tabs>
              <w:spacing w:before="3" w:after="0" w:line="240" w:lineRule="auto"/>
              <w:ind w:right="94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F57B46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Analizar circuitos rectificadores, fuentes de poder sencillas y reguladores de voltaje.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5B69B1" w14:textId="77777777" w:rsidR="002F4437" w:rsidRPr="004150C6" w:rsidRDefault="002F4437" w:rsidP="004150C6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84"/>
                <w:tab w:val="left" w:pos="1688"/>
                <w:tab w:val="left" w:pos="2437"/>
              </w:tabs>
              <w:spacing w:before="3" w:after="0" w:line="240" w:lineRule="auto"/>
              <w:ind w:right="98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4150C6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Exposición Docente</w:t>
            </w:r>
          </w:p>
          <w:p w14:paraId="03F27CAD" w14:textId="77777777" w:rsidR="002F4437" w:rsidRPr="00BE4008" w:rsidRDefault="002F4437" w:rsidP="004150C6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84"/>
                <w:tab w:val="left" w:pos="1688"/>
                <w:tab w:val="left" w:pos="2437"/>
              </w:tabs>
              <w:spacing w:before="3" w:after="0" w:line="240" w:lineRule="auto"/>
              <w:ind w:right="98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4150C6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Clase práctica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A5B65E" w14:textId="77777777" w:rsidR="002F4437" w:rsidRPr="00BE4008" w:rsidRDefault="002F4437" w:rsidP="00E376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74"/>
              </w:tabs>
              <w:spacing w:line="240" w:lineRule="auto"/>
              <w:ind w:left="162" w:right="127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8 horas</w:t>
            </w:r>
          </w:p>
        </w:tc>
        <w:tc>
          <w:tcPr>
            <w:tcW w:w="1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51EC7E" w14:textId="77777777" w:rsidR="002F4437" w:rsidRPr="00BE4008" w:rsidRDefault="002F4437" w:rsidP="00E376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90"/>
              </w:tabs>
              <w:spacing w:line="240" w:lineRule="auto"/>
              <w:ind w:left="126" w:right="86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Formativa / Sumativa</w:t>
            </w:r>
          </w:p>
        </w:tc>
      </w:tr>
      <w:tr w:rsidR="002F4437" w:rsidRPr="00795EB0" w14:paraId="1DD6634E" w14:textId="77777777" w:rsidTr="00E125ED">
        <w:trPr>
          <w:trHeight w:val="1238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656C65" w14:textId="77777777" w:rsidR="002F4437" w:rsidRDefault="002F4437" w:rsidP="00E376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"/>
              <w:contextualSpacing/>
              <w:jc w:val="center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11</w:t>
            </w:r>
          </w:p>
          <w:p w14:paraId="4BFC1EE8" w14:textId="77777777" w:rsidR="002F4437" w:rsidRDefault="002F4437" w:rsidP="00E376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"/>
              <w:contextualSpacing/>
              <w:jc w:val="center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27 oct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BEAD8C" w14:textId="77777777" w:rsidR="002F4437" w:rsidRDefault="002F4437" w:rsidP="007156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 w:rsidRPr="00B96F3B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5.Circuitos rectificadores.</w:t>
            </w:r>
          </w:p>
          <w:p w14:paraId="5B63431B" w14:textId="77777777" w:rsidR="002F4437" w:rsidRDefault="002F4437" w:rsidP="007156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 w:rsidRPr="00C33C5F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 xml:space="preserve">6.Principio de funcionamiento de una fuente de alimentación </w:t>
            </w:r>
            <w:proofErr w:type="spellStart"/>
            <w:r w:rsidRPr="00C33C5F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switchada</w:t>
            </w:r>
            <w:proofErr w:type="spellEnd"/>
          </w:p>
          <w:p w14:paraId="2B7E2722" w14:textId="77777777" w:rsidR="002F4437" w:rsidRDefault="002F4437" w:rsidP="007156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</w:p>
          <w:p w14:paraId="223A774F" w14:textId="55E5EFD4" w:rsidR="002F4437" w:rsidRPr="001C00D4" w:rsidRDefault="002F4437" w:rsidP="007156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/>
                <w:color w:val="000000"/>
                <w:sz w:val="16"/>
                <w:szCs w:val="16"/>
              </w:rPr>
            </w:pPr>
            <w:r w:rsidRPr="001C00D4">
              <w:rPr>
                <w:rFonts w:ascii="Times New Roman" w:hAnsi="Times New Roman" w:cs="Times New Roman"/>
                <w:b/>
                <w:color w:val="EE0000"/>
                <w:sz w:val="16"/>
                <w:szCs w:val="16"/>
              </w:rPr>
              <w:t>Sumativa N6: Diseño de circuitos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FFE10D" w14:textId="608515D9" w:rsidR="002F4437" w:rsidRPr="00BE4008" w:rsidRDefault="0014585D" w:rsidP="00E376FA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0"/>
              </w:tabs>
              <w:spacing w:before="3" w:after="0" w:line="240" w:lineRule="auto"/>
              <w:ind w:right="94" w:hanging="370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14585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-</w:t>
            </w:r>
            <w:r w:rsidRPr="0014585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ab/>
              <w:t>Eje 1:  Educación para la vida. Lineamiento 7-.  Promoveremos el pensamiento lógico- matemático y científico.  Desarrollo del pensamiento lógico-matemático y científico desde los procesos de aprendizaje.</w:t>
            </w:r>
          </w:p>
        </w:tc>
        <w:tc>
          <w:tcPr>
            <w:tcW w:w="2268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6970E8" w14:textId="77777777" w:rsidR="002F4437" w:rsidRPr="00BA3A5E" w:rsidRDefault="002F4437" w:rsidP="00BA3A5E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0"/>
              </w:tabs>
              <w:spacing w:before="3" w:after="0" w:line="240" w:lineRule="auto"/>
              <w:ind w:right="94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1D7588" w14:textId="77777777" w:rsidR="002F4437" w:rsidRPr="004150C6" w:rsidRDefault="002F4437" w:rsidP="004150C6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84"/>
                <w:tab w:val="left" w:pos="1688"/>
                <w:tab w:val="left" w:pos="2437"/>
              </w:tabs>
              <w:spacing w:before="3" w:after="0" w:line="240" w:lineRule="auto"/>
              <w:ind w:right="98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4150C6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Exposición Docente</w:t>
            </w:r>
          </w:p>
          <w:p w14:paraId="2B32C8FC" w14:textId="77777777" w:rsidR="002F4437" w:rsidRPr="00BE4008" w:rsidRDefault="002F4437" w:rsidP="004150C6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84"/>
                <w:tab w:val="left" w:pos="1688"/>
                <w:tab w:val="left" w:pos="2437"/>
              </w:tabs>
              <w:spacing w:before="3" w:after="0" w:line="240" w:lineRule="auto"/>
              <w:ind w:right="98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4150C6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Clase práctica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553892" w14:textId="77777777" w:rsidR="002F4437" w:rsidRPr="00BE4008" w:rsidRDefault="002F4437" w:rsidP="00E376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74"/>
              </w:tabs>
              <w:spacing w:line="240" w:lineRule="auto"/>
              <w:ind w:left="162" w:right="127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8 horas</w:t>
            </w:r>
          </w:p>
        </w:tc>
        <w:tc>
          <w:tcPr>
            <w:tcW w:w="1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682EC1" w14:textId="77777777" w:rsidR="002F4437" w:rsidRPr="00BE4008" w:rsidRDefault="002F4437" w:rsidP="00E376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90"/>
              </w:tabs>
              <w:spacing w:line="240" w:lineRule="auto"/>
              <w:ind w:left="126" w:right="86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Formativa</w:t>
            </w:r>
          </w:p>
        </w:tc>
      </w:tr>
      <w:tr w:rsidR="002F4437" w:rsidRPr="00795EB0" w14:paraId="5899D331" w14:textId="77777777" w:rsidTr="00EC555E">
        <w:trPr>
          <w:trHeight w:val="1238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AC5BDC" w14:textId="77777777" w:rsidR="002F4437" w:rsidRDefault="002F4437" w:rsidP="00E376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"/>
              <w:contextualSpacing/>
              <w:jc w:val="center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lastRenderedPageBreak/>
              <w:t>12</w:t>
            </w:r>
          </w:p>
          <w:p w14:paraId="234CED6D" w14:textId="77777777" w:rsidR="002F4437" w:rsidRDefault="002F4437" w:rsidP="00E376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"/>
              <w:contextualSpacing/>
              <w:jc w:val="center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03 nov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55B635" w14:textId="654BEC40" w:rsidR="002F4437" w:rsidRPr="003D10F8" w:rsidRDefault="002F4437" w:rsidP="003D10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right="57"/>
              <w:contextualSpacing/>
              <w:jc w:val="left"/>
              <w:rPr>
                <w:rFonts w:ascii="Times New Roman" w:hAnsi="Times New Roman" w:cs="Times New Roman"/>
                <w:b/>
                <w:color w:val="000000"/>
                <w:sz w:val="16"/>
                <w:szCs w:val="16"/>
              </w:rPr>
            </w:pPr>
            <w:r w:rsidRPr="003D10F8">
              <w:rPr>
                <w:rFonts w:ascii="Times New Roman" w:hAnsi="Times New Roman" w:cs="Times New Roman"/>
                <w:b/>
                <w:color w:val="000000"/>
                <w:sz w:val="16"/>
                <w:szCs w:val="16"/>
              </w:rPr>
              <w:t>UNIDAD V: HERRAMIENTAS Y TALLER DE PRÁCTICAS</w:t>
            </w:r>
          </w:p>
          <w:p w14:paraId="173BF921" w14:textId="77777777" w:rsidR="002F4437" w:rsidRPr="003D10F8" w:rsidRDefault="002F4437" w:rsidP="003D10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 w:rsidRPr="003D10F8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 xml:space="preserve">1. </w:t>
            </w:r>
            <w:proofErr w:type="spellStart"/>
            <w:r w:rsidRPr="003D10F8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Protoboard</w:t>
            </w:r>
            <w:proofErr w:type="spellEnd"/>
            <w:r w:rsidRPr="003D10F8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.</w:t>
            </w:r>
          </w:p>
          <w:p w14:paraId="593D34A8" w14:textId="44C62501" w:rsidR="002F4437" w:rsidRPr="00E106B1" w:rsidRDefault="002F4437" w:rsidP="001C52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 w:rsidRPr="003D10F8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2. Multímetro.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19E481" w14:textId="3D6CF9A1" w:rsidR="002F4437" w:rsidRPr="00BE4008" w:rsidRDefault="0014585D" w:rsidP="00E376FA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0"/>
              </w:tabs>
              <w:spacing w:before="3" w:after="0" w:line="240" w:lineRule="auto"/>
              <w:ind w:right="94" w:hanging="370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14585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-</w:t>
            </w:r>
            <w:r w:rsidRPr="0014585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ab/>
              <w:t>Eje 1:  Educación para la vida. Lineamiento 7-.  Promoveremos el pensamiento lógico- matemático y científico.  Desarrollo del pensamiento lógico-matemático y científico desde los procesos de aprendizaje.</w:t>
            </w:r>
          </w:p>
        </w:tc>
        <w:tc>
          <w:tcPr>
            <w:tcW w:w="226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285FE9AE" w14:textId="4949AEB7" w:rsidR="002F4437" w:rsidRPr="00FC5F0D" w:rsidRDefault="00F14EDF" w:rsidP="00FC5F0D">
            <w:pPr>
              <w:pStyle w:val="Prrafodelista"/>
              <w:widowControl w:val="0"/>
              <w:numPr>
                <w:ilvl w:val="0"/>
                <w:numId w:val="2"/>
              </w:numPr>
              <w:spacing w:before="0" w:after="0" w:line="240" w:lineRule="auto"/>
              <w:ind w:left="488"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F14EDF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Analizar las aplicaciones básicas de circuitos utilizando todos los componentes vistos.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947043" w14:textId="77777777" w:rsidR="002F4437" w:rsidRPr="0056320F" w:rsidRDefault="002F4437" w:rsidP="0056320F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84"/>
                <w:tab w:val="left" w:pos="1688"/>
                <w:tab w:val="left" w:pos="2437"/>
              </w:tabs>
              <w:spacing w:before="3" w:after="0" w:line="240" w:lineRule="auto"/>
              <w:ind w:right="98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4150C6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Exposición Docente</w:t>
            </w:r>
          </w:p>
          <w:p w14:paraId="13A368B9" w14:textId="77777777" w:rsidR="002F4437" w:rsidRPr="00BE4008" w:rsidRDefault="002F4437" w:rsidP="004150C6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84"/>
                <w:tab w:val="left" w:pos="1688"/>
                <w:tab w:val="left" w:pos="2437"/>
              </w:tabs>
              <w:spacing w:before="3" w:after="0" w:line="240" w:lineRule="auto"/>
              <w:ind w:right="98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4150C6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Clase práctica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F54564" w14:textId="77777777" w:rsidR="002F4437" w:rsidRPr="00BE4008" w:rsidRDefault="002F4437" w:rsidP="00E376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74"/>
              </w:tabs>
              <w:spacing w:line="240" w:lineRule="auto"/>
              <w:ind w:left="162" w:right="127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8 horas</w:t>
            </w:r>
          </w:p>
        </w:tc>
        <w:tc>
          <w:tcPr>
            <w:tcW w:w="1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740969" w14:textId="77777777" w:rsidR="002F4437" w:rsidRPr="00BE4008" w:rsidRDefault="002F4437" w:rsidP="00E376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90"/>
              </w:tabs>
              <w:spacing w:line="240" w:lineRule="auto"/>
              <w:ind w:left="126" w:right="86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Formativa / Sumativa</w:t>
            </w:r>
          </w:p>
        </w:tc>
      </w:tr>
      <w:tr w:rsidR="002F4437" w:rsidRPr="00795EB0" w14:paraId="7B62076D" w14:textId="77777777" w:rsidTr="00EC555E">
        <w:trPr>
          <w:trHeight w:val="1238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47D4AC" w14:textId="77777777" w:rsidR="002F4437" w:rsidRDefault="002F4437" w:rsidP="00E376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"/>
              <w:contextualSpacing/>
              <w:jc w:val="center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13</w:t>
            </w:r>
          </w:p>
          <w:p w14:paraId="7EB6841A" w14:textId="77777777" w:rsidR="002F4437" w:rsidRDefault="002F4437" w:rsidP="00E376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"/>
              <w:contextualSpacing/>
              <w:jc w:val="center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10 nov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F6CD6F" w14:textId="7567D97F" w:rsidR="002F4437" w:rsidRPr="00E106B1" w:rsidRDefault="002F4437" w:rsidP="007156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 w:rsidRPr="001C5261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3. Primeras prácticas de circuitos utilizando todos los componentes vistos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33FC0F" w14:textId="32271783" w:rsidR="002F4437" w:rsidRPr="00BE4008" w:rsidRDefault="0014585D" w:rsidP="00E376FA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0"/>
              </w:tabs>
              <w:spacing w:before="3" w:after="0" w:line="240" w:lineRule="auto"/>
              <w:ind w:right="94" w:hanging="370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14585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-</w:t>
            </w:r>
            <w:r w:rsidRPr="0014585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ab/>
              <w:t>Eje 1:  Educación para la vida. Lineamiento 7-.  Promoveremos el pensamiento lógico- matemático y científico.  Desarrollo del pensamiento lógico-matemático y científico desde los procesos de aprendizaje.</w:t>
            </w:r>
          </w:p>
        </w:tc>
        <w:tc>
          <w:tcPr>
            <w:tcW w:w="2268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599208" w14:textId="77777777" w:rsidR="002F4437" w:rsidRPr="00FC5F0D" w:rsidRDefault="002F4437" w:rsidP="00FC5F0D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0"/>
              </w:tabs>
              <w:spacing w:before="3" w:after="0" w:line="240" w:lineRule="auto"/>
              <w:ind w:right="96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441ACA" w14:textId="77777777" w:rsidR="002F4437" w:rsidRPr="004150C6" w:rsidRDefault="002F4437" w:rsidP="004150C6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84"/>
                <w:tab w:val="left" w:pos="1688"/>
                <w:tab w:val="left" w:pos="2437"/>
              </w:tabs>
              <w:spacing w:before="3" w:after="0" w:line="240" w:lineRule="auto"/>
              <w:ind w:right="98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4150C6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Exposición Docente</w:t>
            </w:r>
          </w:p>
          <w:p w14:paraId="74C4A812" w14:textId="77777777" w:rsidR="002F4437" w:rsidRPr="00BE4008" w:rsidRDefault="002F4437" w:rsidP="004150C6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84"/>
                <w:tab w:val="left" w:pos="1688"/>
                <w:tab w:val="left" w:pos="2437"/>
              </w:tabs>
              <w:spacing w:before="3" w:after="0" w:line="240" w:lineRule="auto"/>
              <w:ind w:right="98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4150C6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Clase práctica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70C1EF" w14:textId="77777777" w:rsidR="002F4437" w:rsidRPr="00BE4008" w:rsidRDefault="002F4437" w:rsidP="00E376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74"/>
              </w:tabs>
              <w:spacing w:line="240" w:lineRule="auto"/>
              <w:ind w:left="162" w:right="127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8 horas</w:t>
            </w:r>
          </w:p>
        </w:tc>
        <w:tc>
          <w:tcPr>
            <w:tcW w:w="1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CCD05A" w14:textId="77777777" w:rsidR="002F4437" w:rsidRPr="00BE4008" w:rsidRDefault="002F4437" w:rsidP="00E376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90"/>
              </w:tabs>
              <w:spacing w:line="240" w:lineRule="auto"/>
              <w:ind w:left="126" w:right="86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Formativa</w:t>
            </w:r>
          </w:p>
        </w:tc>
      </w:tr>
      <w:tr w:rsidR="00E376FA" w:rsidRPr="00795EB0" w14:paraId="55866B27" w14:textId="77777777" w:rsidTr="00A0191D">
        <w:trPr>
          <w:trHeight w:val="1238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C3CED0" w14:textId="77777777" w:rsidR="00E376FA" w:rsidRDefault="00E376FA" w:rsidP="00E376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"/>
              <w:contextualSpacing/>
              <w:jc w:val="center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14</w:t>
            </w:r>
          </w:p>
          <w:p w14:paraId="44E20942" w14:textId="77777777" w:rsidR="00E376FA" w:rsidRDefault="00E376FA" w:rsidP="00E376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"/>
              <w:contextualSpacing/>
              <w:jc w:val="center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17 nov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8A0105" w14:textId="19371AC0" w:rsidR="00E376FA" w:rsidRPr="00A15EB2" w:rsidRDefault="00BC6DF0" w:rsidP="007156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/>
                <w:i/>
                <w:iCs/>
                <w:color w:val="000000"/>
                <w:sz w:val="16"/>
                <w:szCs w:val="16"/>
              </w:rPr>
            </w:pPr>
            <w:r w:rsidRPr="00A15EB2">
              <w:rPr>
                <w:rFonts w:ascii="Times New Roman" w:hAnsi="Times New Roman" w:cs="Times New Roman"/>
                <w:b/>
                <w:i/>
                <w:iCs/>
                <w:color w:val="EE0000"/>
                <w:sz w:val="16"/>
                <w:szCs w:val="16"/>
              </w:rPr>
              <w:t>Sumativa EP2: Segundo parcial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55E0B3" w14:textId="3583A65B" w:rsidR="00E376FA" w:rsidRPr="00BE4008" w:rsidRDefault="00A96953" w:rsidP="00E376FA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0"/>
              </w:tabs>
              <w:spacing w:before="3" w:after="0" w:line="240" w:lineRule="auto"/>
              <w:ind w:right="94" w:hanging="370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A96953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Entrega de proyecto, elaboración de vehículo eléctrico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9A2299" w14:textId="080FC46F" w:rsidR="00E376FA" w:rsidRPr="00BE4008" w:rsidRDefault="00D450DE" w:rsidP="00512168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0"/>
              </w:tabs>
              <w:spacing w:before="3" w:after="0" w:line="240" w:lineRule="auto"/>
              <w:ind w:left="488" w:right="96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D450DE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Demostración de funcionamiento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2E0CE4" w14:textId="77777777" w:rsidR="00E376FA" w:rsidRPr="00BE4008" w:rsidRDefault="00ED1B7F" w:rsidP="00E376FA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84"/>
                <w:tab w:val="left" w:pos="1688"/>
                <w:tab w:val="left" w:pos="2437"/>
              </w:tabs>
              <w:spacing w:before="3" w:after="0" w:line="240" w:lineRule="auto"/>
              <w:ind w:right="98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ED1B7F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Exposiciones estudiantes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B16157" w14:textId="77777777" w:rsidR="00E376FA" w:rsidRPr="00BE4008" w:rsidRDefault="007D78E9" w:rsidP="00E376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74"/>
              </w:tabs>
              <w:spacing w:line="240" w:lineRule="auto"/>
              <w:ind w:left="162" w:right="127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8 horas</w:t>
            </w:r>
          </w:p>
        </w:tc>
        <w:tc>
          <w:tcPr>
            <w:tcW w:w="1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F030A0" w14:textId="77777777" w:rsidR="00E376FA" w:rsidRPr="00BE4008" w:rsidRDefault="00E376FA" w:rsidP="00E376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90"/>
              </w:tabs>
              <w:spacing w:line="240" w:lineRule="auto"/>
              <w:ind w:left="126" w:right="86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Formativa</w:t>
            </w:r>
            <w:r w:rsidR="000C3DF8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/ Sumativa</w:t>
            </w:r>
          </w:p>
        </w:tc>
      </w:tr>
      <w:tr w:rsidR="0035184B" w:rsidRPr="00795EB0" w14:paraId="480FF76C" w14:textId="77777777" w:rsidTr="00D450DE">
        <w:trPr>
          <w:trHeight w:val="1238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C988EB" w14:textId="77777777" w:rsidR="0035184B" w:rsidRDefault="0035184B" w:rsidP="003518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"/>
              <w:contextualSpacing/>
              <w:jc w:val="center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15</w:t>
            </w:r>
          </w:p>
          <w:p w14:paraId="6E96595D" w14:textId="77777777" w:rsidR="0035184B" w:rsidRDefault="0035184B" w:rsidP="003518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"/>
              <w:contextualSpacing/>
              <w:jc w:val="center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24 nov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EF3541" w14:textId="77777777" w:rsidR="0035184B" w:rsidRPr="00BE4008" w:rsidRDefault="0035184B" w:rsidP="007156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/>
                <w:color w:val="000000"/>
                <w:sz w:val="16"/>
                <w:szCs w:val="16"/>
              </w:rPr>
            </w:pPr>
            <w:r>
              <w:rPr>
                <w:rFonts w:cs="Tahoma"/>
                <w:sz w:val="16"/>
                <w:szCs w:val="16"/>
              </w:rPr>
              <w:t>Segunda convocatoria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DACAD1" w14:textId="197DFDBF" w:rsidR="0035184B" w:rsidRPr="00BE4008" w:rsidRDefault="004479C3" w:rsidP="0035184B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0"/>
              </w:tabs>
              <w:spacing w:before="3" w:after="0" w:line="240" w:lineRule="auto"/>
              <w:ind w:right="94" w:hanging="370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4479C3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Examen de segunda convocatoria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A3835B" w14:textId="77777777" w:rsidR="0035184B" w:rsidRPr="00BE4008" w:rsidRDefault="00C74528" w:rsidP="0035184B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0"/>
              </w:tabs>
              <w:spacing w:before="3" w:after="0" w:line="240" w:lineRule="auto"/>
              <w:ind w:left="488" w:right="96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C74528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Examen de segunda convocatoria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F2DBDA" w14:textId="77777777" w:rsidR="0035184B" w:rsidRPr="00BE4008" w:rsidRDefault="0035184B" w:rsidP="0035184B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84"/>
                <w:tab w:val="left" w:pos="1688"/>
                <w:tab w:val="left" w:pos="2437"/>
              </w:tabs>
              <w:spacing w:before="3" w:after="0" w:line="240" w:lineRule="auto"/>
              <w:ind w:right="98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ED1B7F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Exposiciones estudiantes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E910F7" w14:textId="77777777" w:rsidR="0035184B" w:rsidRPr="00BE4008" w:rsidRDefault="0035184B" w:rsidP="003518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74"/>
              </w:tabs>
              <w:spacing w:line="240" w:lineRule="auto"/>
              <w:ind w:left="162" w:right="127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1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3C943E" w14:textId="1073EBE4" w:rsidR="0035184B" w:rsidRPr="00BE4008" w:rsidRDefault="00E567E6" w:rsidP="003518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90"/>
              </w:tabs>
              <w:spacing w:line="240" w:lineRule="auto"/>
              <w:ind w:left="126" w:right="86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E567E6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Formativa / Sumativa</w:t>
            </w:r>
          </w:p>
        </w:tc>
      </w:tr>
    </w:tbl>
    <w:p w14:paraId="2793CF77" w14:textId="77777777" w:rsidR="00795D03" w:rsidRDefault="00795D03"/>
    <w:p w14:paraId="6C8ACAEA" w14:textId="77777777" w:rsidR="00FE4B6E" w:rsidRDefault="00FE4B6E"/>
    <w:sectPr w:rsidR="00FE4B6E" w:rsidSect="00A67371">
      <w:footerReference w:type="default" r:id="rId8"/>
      <w:headerReference w:type="first" r:id="rId9"/>
      <w:footerReference w:type="first" r:id="rId10"/>
      <w:pgSz w:w="15840" w:h="12240" w:orient="landscape"/>
      <w:pgMar w:top="1440" w:right="1440" w:bottom="1440" w:left="144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138B3F" w14:textId="77777777" w:rsidR="002D4556" w:rsidRDefault="002D4556" w:rsidP="00771AA5">
      <w:pPr>
        <w:spacing w:before="0" w:after="0" w:line="240" w:lineRule="auto"/>
      </w:pPr>
      <w:r>
        <w:separator/>
      </w:r>
    </w:p>
  </w:endnote>
  <w:endnote w:type="continuationSeparator" w:id="0">
    <w:p w14:paraId="0DF4CB0D" w14:textId="77777777" w:rsidR="002D4556" w:rsidRDefault="002D4556" w:rsidP="00771AA5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EB8D23" w14:textId="77777777" w:rsidR="00FE4B6E" w:rsidRDefault="00FE4B6E">
    <w:pPr>
      <w:pStyle w:val="Piedepgina"/>
      <w:tabs>
        <w:tab w:val="clear" w:pos="4680"/>
        <w:tab w:val="clear" w:pos="9360"/>
      </w:tabs>
      <w:jc w:val="center"/>
      <w:rPr>
        <w:caps/>
        <w:color w:val="156082" w:themeColor="accent1"/>
      </w:rPr>
    </w:pPr>
    <w:r>
      <w:rPr>
        <w:caps/>
        <w:color w:val="156082" w:themeColor="accent1"/>
      </w:rPr>
      <w:fldChar w:fldCharType="begin"/>
    </w:r>
    <w:r>
      <w:rPr>
        <w:caps/>
        <w:color w:val="156082" w:themeColor="accent1"/>
      </w:rPr>
      <w:instrText>PAGE   \* MERGEFORMAT</w:instrText>
    </w:r>
    <w:r>
      <w:rPr>
        <w:caps/>
        <w:color w:val="156082" w:themeColor="accent1"/>
      </w:rPr>
      <w:fldChar w:fldCharType="separate"/>
    </w:r>
    <w:r>
      <w:rPr>
        <w:caps/>
        <w:color w:val="156082" w:themeColor="accent1"/>
        <w:lang w:val="es-ES"/>
      </w:rPr>
      <w:t>2</w:t>
    </w:r>
    <w:r>
      <w:rPr>
        <w:caps/>
        <w:color w:val="156082" w:themeColor="accent1"/>
      </w:rPr>
      <w:fldChar w:fldCharType="end"/>
    </w:r>
  </w:p>
  <w:p w14:paraId="2F925E98" w14:textId="77777777" w:rsidR="00FE4B6E" w:rsidRDefault="00FE4B6E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AB67D6" w14:textId="77777777" w:rsidR="00810042" w:rsidRDefault="00810042">
    <w:pPr>
      <w:pStyle w:val="Piedepgina"/>
      <w:tabs>
        <w:tab w:val="clear" w:pos="4680"/>
        <w:tab w:val="clear" w:pos="9360"/>
      </w:tabs>
      <w:jc w:val="center"/>
      <w:rPr>
        <w:caps/>
        <w:color w:val="156082" w:themeColor="accent1"/>
      </w:rPr>
    </w:pPr>
    <w:r>
      <w:rPr>
        <w:caps/>
        <w:color w:val="156082" w:themeColor="accent1"/>
      </w:rPr>
      <w:fldChar w:fldCharType="begin"/>
    </w:r>
    <w:r>
      <w:rPr>
        <w:caps/>
        <w:color w:val="156082" w:themeColor="accent1"/>
      </w:rPr>
      <w:instrText>PAGE   \* MERGEFORMAT</w:instrText>
    </w:r>
    <w:r>
      <w:rPr>
        <w:caps/>
        <w:color w:val="156082" w:themeColor="accent1"/>
      </w:rPr>
      <w:fldChar w:fldCharType="separate"/>
    </w:r>
    <w:r>
      <w:rPr>
        <w:caps/>
        <w:color w:val="156082" w:themeColor="accent1"/>
        <w:lang w:val="es-ES"/>
      </w:rPr>
      <w:t>2</w:t>
    </w:r>
    <w:r>
      <w:rPr>
        <w:caps/>
        <w:color w:val="156082" w:themeColor="accent1"/>
      </w:rPr>
      <w:fldChar w:fldCharType="end"/>
    </w:r>
  </w:p>
  <w:p w14:paraId="0DBB3731" w14:textId="77777777" w:rsidR="00A67371" w:rsidRDefault="00A6737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EDBF99" w14:textId="77777777" w:rsidR="002D4556" w:rsidRDefault="002D4556" w:rsidP="00771AA5">
      <w:pPr>
        <w:spacing w:before="0" w:after="0" w:line="240" w:lineRule="auto"/>
      </w:pPr>
      <w:r>
        <w:separator/>
      </w:r>
    </w:p>
  </w:footnote>
  <w:footnote w:type="continuationSeparator" w:id="0">
    <w:p w14:paraId="361505C1" w14:textId="77777777" w:rsidR="002D4556" w:rsidRDefault="002D4556" w:rsidP="00771AA5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BA6457" w14:textId="77777777" w:rsidR="00A67371" w:rsidRDefault="00830856">
    <w:pPr>
      <w:pStyle w:val="Encabezado"/>
    </w:pPr>
    <w:r>
      <w:rPr>
        <w:noProof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69620F8D" wp14:editId="71FB71CE">
              <wp:simplePos x="0" y="0"/>
              <wp:positionH relativeFrom="column">
                <wp:posOffset>4213860</wp:posOffset>
              </wp:positionH>
              <wp:positionV relativeFrom="paragraph">
                <wp:posOffset>182245</wp:posOffset>
              </wp:positionV>
              <wp:extent cx="3681094" cy="1205229"/>
              <wp:effectExtent l="0" t="0" r="0" b="8255"/>
              <wp:wrapSquare wrapText="bothSides"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81094" cy="1205229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A2A8C0E" w14:textId="77777777" w:rsidR="00830856" w:rsidRPr="00DE4C79" w:rsidRDefault="00830856" w:rsidP="00830856">
                          <w:pPr>
                            <w:spacing w:line="240" w:lineRule="auto"/>
                            <w:contextualSpacing/>
                            <w:jc w:val="center"/>
                            <w:rPr>
                              <w:rFonts w:cs="Tahoma"/>
                              <w:b/>
                              <w:bCs/>
                            </w:rPr>
                          </w:pPr>
                          <w:r w:rsidRPr="00DE4C79">
                            <w:rPr>
                              <w:rFonts w:cs="Tahoma"/>
                              <w:b/>
                              <w:bCs/>
                            </w:rPr>
                            <w:t>UNIVERSIDAD NACIONAL POLITÉCNICA</w:t>
                          </w:r>
                        </w:p>
                        <w:p w14:paraId="6D4BAA5C" w14:textId="77777777" w:rsidR="00830856" w:rsidRPr="00DE4C79" w:rsidRDefault="00830856" w:rsidP="00830856">
                          <w:pPr>
                            <w:spacing w:line="240" w:lineRule="auto"/>
                            <w:contextualSpacing/>
                            <w:jc w:val="center"/>
                            <w:rPr>
                              <w:rFonts w:cs="Tahoma"/>
                              <w:b/>
                              <w:bCs/>
                            </w:rPr>
                          </w:pPr>
                          <w:r w:rsidRPr="00DE4C79">
                            <w:rPr>
                              <w:rFonts w:cs="Tahoma"/>
                              <w:b/>
                              <w:bCs/>
                            </w:rPr>
                            <w:t>SILABO DE LA ASIGNATURA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9620F8D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left:0;text-align:left;margin-left:331.8pt;margin-top:14.35pt;width:289.85pt;height:94.9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" stroked="f">
              <v:textbox style="mso-fit-shape-to-text:t">
                <w:txbxContent>
                  <w:p w14:paraId="1A2A8C0E" w14:textId="77777777" w:rsidR="00830856" w:rsidRPr="00DE4C79" w:rsidRDefault="00830856" w:rsidP="00830856">
                    <w:pPr>
                      <w:spacing w:line="240" w:lineRule="auto"/>
                      <w:contextualSpacing/>
                      <w:jc w:val="center"/>
                      <w:rPr>
                        <w:rFonts w:cs="Tahoma"/>
                        <w:b/>
                        <w:bCs/>
                      </w:rPr>
                    </w:pPr>
                    <w:r w:rsidRPr="00DE4C79">
                      <w:rPr>
                        <w:rFonts w:cs="Tahoma"/>
                        <w:b/>
                        <w:bCs/>
                      </w:rPr>
                      <w:t>UNIVERSIDAD NACIONAL POLITÉCNICA</w:t>
                    </w:r>
                  </w:p>
                  <w:p w14:paraId="6D4BAA5C" w14:textId="77777777" w:rsidR="00830856" w:rsidRPr="00DE4C79" w:rsidRDefault="00830856" w:rsidP="00830856">
                    <w:pPr>
                      <w:spacing w:line="240" w:lineRule="auto"/>
                      <w:contextualSpacing/>
                      <w:jc w:val="center"/>
                      <w:rPr>
                        <w:rFonts w:cs="Tahoma"/>
                        <w:b/>
                        <w:bCs/>
                      </w:rPr>
                    </w:pPr>
                    <w:r w:rsidRPr="00DE4C79">
                      <w:rPr>
                        <w:rFonts w:cs="Tahoma"/>
                        <w:b/>
                        <w:bCs/>
                      </w:rPr>
                      <w:t>SILABO DE LA ASIGNATURA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="00A67371">
      <w:rPr>
        <w:noProof/>
      </w:rPr>
      <w:drawing>
        <wp:anchor distT="0" distB="0" distL="114300" distR="114300" simplePos="0" relativeHeight="251659264" behindDoc="1" locked="0" layoutInCell="1" allowOverlap="1" wp14:anchorId="5649E704" wp14:editId="6C3075F8">
          <wp:simplePos x="0" y="0"/>
          <wp:positionH relativeFrom="column">
            <wp:posOffset>350520</wp:posOffset>
          </wp:positionH>
          <wp:positionV relativeFrom="paragraph">
            <wp:posOffset>-8255</wp:posOffset>
          </wp:positionV>
          <wp:extent cx="3138805" cy="868680"/>
          <wp:effectExtent l="0" t="0" r="4445" b="7620"/>
          <wp:wrapTight wrapText="bothSides">
            <wp:wrapPolygon edited="0">
              <wp:start x="0" y="0"/>
              <wp:lineTo x="0" y="21316"/>
              <wp:lineTo x="21499" y="21316"/>
              <wp:lineTo x="21499" y="0"/>
              <wp:lineTo x="0" y="0"/>
            </wp:wrapPolygon>
          </wp:wrapTight>
          <wp:docPr id="1099822340" name="Imagen 1099822340" descr="Logotipo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Logotipo&#10;&#10;Descripción generada automáticamente con confianza media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7776" t="10747" r="8634" b="18209"/>
                  <a:stretch>
                    <a:fillRect/>
                  </a:stretch>
                </pic:blipFill>
                <pic:spPr bwMode="auto">
                  <a:xfrm>
                    <a:off x="0" y="0"/>
                    <a:ext cx="3138805" cy="86868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616E2E"/>
    <w:multiLevelType w:val="multilevel"/>
    <w:tmpl w:val="40A0AA50"/>
    <w:lvl w:ilvl="0">
      <w:numFmt w:val="bullet"/>
      <w:lvlText w:val="-"/>
      <w:lvlJc w:val="left"/>
      <w:pPr>
        <w:ind w:left="486" w:hanging="284"/>
      </w:pPr>
      <w:rPr>
        <w:rFonts w:ascii="Times New Roman" w:eastAsia="Times New Roman" w:hAnsi="Times New Roman" w:cs="Times New Roman"/>
        <w:sz w:val="20"/>
        <w:szCs w:val="20"/>
      </w:rPr>
    </w:lvl>
    <w:lvl w:ilvl="1">
      <w:numFmt w:val="bullet"/>
      <w:lvlText w:val="•"/>
      <w:lvlJc w:val="left"/>
      <w:pPr>
        <w:ind w:left="742" w:hanging="283"/>
      </w:pPr>
    </w:lvl>
    <w:lvl w:ilvl="2">
      <w:numFmt w:val="bullet"/>
      <w:lvlText w:val="•"/>
      <w:lvlJc w:val="left"/>
      <w:pPr>
        <w:ind w:left="1005" w:hanging="284"/>
      </w:pPr>
    </w:lvl>
    <w:lvl w:ilvl="3">
      <w:numFmt w:val="bullet"/>
      <w:lvlText w:val="•"/>
      <w:lvlJc w:val="left"/>
      <w:pPr>
        <w:ind w:left="1268" w:hanging="284"/>
      </w:pPr>
    </w:lvl>
    <w:lvl w:ilvl="4">
      <w:numFmt w:val="bullet"/>
      <w:lvlText w:val="•"/>
      <w:lvlJc w:val="left"/>
      <w:pPr>
        <w:ind w:left="1531" w:hanging="284"/>
      </w:pPr>
    </w:lvl>
    <w:lvl w:ilvl="5">
      <w:numFmt w:val="bullet"/>
      <w:lvlText w:val="•"/>
      <w:lvlJc w:val="left"/>
      <w:pPr>
        <w:ind w:left="1794" w:hanging="284"/>
      </w:pPr>
    </w:lvl>
    <w:lvl w:ilvl="6">
      <w:numFmt w:val="bullet"/>
      <w:lvlText w:val="•"/>
      <w:lvlJc w:val="left"/>
      <w:pPr>
        <w:ind w:left="2056" w:hanging="284"/>
      </w:pPr>
    </w:lvl>
    <w:lvl w:ilvl="7">
      <w:numFmt w:val="bullet"/>
      <w:lvlText w:val="•"/>
      <w:lvlJc w:val="left"/>
      <w:pPr>
        <w:ind w:left="2319" w:hanging="284"/>
      </w:pPr>
    </w:lvl>
    <w:lvl w:ilvl="8">
      <w:numFmt w:val="bullet"/>
      <w:lvlText w:val="•"/>
      <w:lvlJc w:val="left"/>
      <w:pPr>
        <w:ind w:left="2582" w:hanging="284"/>
      </w:pPr>
    </w:lvl>
  </w:abstractNum>
  <w:abstractNum w:abstractNumId="1" w15:restartNumberingAfterBreak="0">
    <w:nsid w:val="1E6256CB"/>
    <w:multiLevelType w:val="multilevel"/>
    <w:tmpl w:val="D6342A1A"/>
    <w:lvl w:ilvl="0">
      <w:numFmt w:val="bullet"/>
      <w:lvlText w:val="-"/>
      <w:lvlJc w:val="left"/>
      <w:pPr>
        <w:ind w:left="483" w:hanging="361"/>
      </w:pPr>
      <w:rPr>
        <w:rFonts w:ascii="Times New Roman" w:eastAsia="Times New Roman" w:hAnsi="Times New Roman" w:cs="Times New Roman"/>
        <w:sz w:val="20"/>
        <w:szCs w:val="20"/>
      </w:rPr>
    </w:lvl>
    <w:lvl w:ilvl="1">
      <w:numFmt w:val="bullet"/>
      <w:lvlText w:val="•"/>
      <w:lvlJc w:val="left"/>
      <w:pPr>
        <w:ind w:left="743" w:hanging="361"/>
      </w:pPr>
    </w:lvl>
    <w:lvl w:ilvl="2">
      <w:numFmt w:val="bullet"/>
      <w:lvlText w:val="•"/>
      <w:lvlJc w:val="left"/>
      <w:pPr>
        <w:ind w:left="1006" w:hanging="361"/>
      </w:pPr>
    </w:lvl>
    <w:lvl w:ilvl="3">
      <w:numFmt w:val="bullet"/>
      <w:lvlText w:val="•"/>
      <w:lvlJc w:val="left"/>
      <w:pPr>
        <w:ind w:left="1269" w:hanging="360"/>
      </w:pPr>
    </w:lvl>
    <w:lvl w:ilvl="4">
      <w:numFmt w:val="bullet"/>
      <w:lvlText w:val="•"/>
      <w:lvlJc w:val="left"/>
      <w:pPr>
        <w:ind w:left="1532" w:hanging="361"/>
      </w:pPr>
    </w:lvl>
    <w:lvl w:ilvl="5">
      <w:numFmt w:val="bullet"/>
      <w:lvlText w:val="•"/>
      <w:lvlJc w:val="left"/>
      <w:pPr>
        <w:ind w:left="1795" w:hanging="361"/>
      </w:pPr>
    </w:lvl>
    <w:lvl w:ilvl="6">
      <w:numFmt w:val="bullet"/>
      <w:lvlText w:val="•"/>
      <w:lvlJc w:val="left"/>
      <w:pPr>
        <w:ind w:left="2058" w:hanging="360"/>
      </w:pPr>
    </w:lvl>
    <w:lvl w:ilvl="7">
      <w:numFmt w:val="bullet"/>
      <w:lvlText w:val="•"/>
      <w:lvlJc w:val="left"/>
      <w:pPr>
        <w:ind w:left="2321" w:hanging="361"/>
      </w:pPr>
    </w:lvl>
    <w:lvl w:ilvl="8">
      <w:numFmt w:val="bullet"/>
      <w:lvlText w:val="•"/>
      <w:lvlJc w:val="left"/>
      <w:pPr>
        <w:ind w:left="2584" w:hanging="361"/>
      </w:pPr>
    </w:lvl>
  </w:abstractNum>
  <w:num w:numId="1" w16cid:durableId="706220689">
    <w:abstractNumId w:val="1"/>
  </w:num>
  <w:num w:numId="2" w16cid:durableId="18517216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4093"/>
    <w:rsid w:val="0000073E"/>
    <w:rsid w:val="00005602"/>
    <w:rsid w:val="0002765B"/>
    <w:rsid w:val="00035CDC"/>
    <w:rsid w:val="00057E08"/>
    <w:rsid w:val="00072E3E"/>
    <w:rsid w:val="00094837"/>
    <w:rsid w:val="000A3365"/>
    <w:rsid w:val="000C3DF8"/>
    <w:rsid w:val="000D1552"/>
    <w:rsid w:val="000D40F7"/>
    <w:rsid w:val="000E72A7"/>
    <w:rsid w:val="000F465C"/>
    <w:rsid w:val="00110565"/>
    <w:rsid w:val="001107EC"/>
    <w:rsid w:val="00135F2D"/>
    <w:rsid w:val="0014585D"/>
    <w:rsid w:val="00181FCC"/>
    <w:rsid w:val="001A7246"/>
    <w:rsid w:val="001A79AB"/>
    <w:rsid w:val="001C00D4"/>
    <w:rsid w:val="001C5261"/>
    <w:rsid w:val="001D5523"/>
    <w:rsid w:val="001D6983"/>
    <w:rsid w:val="001E1EC0"/>
    <w:rsid w:val="00201CBC"/>
    <w:rsid w:val="0022478B"/>
    <w:rsid w:val="00227398"/>
    <w:rsid w:val="0024018D"/>
    <w:rsid w:val="00271916"/>
    <w:rsid w:val="00276E08"/>
    <w:rsid w:val="00295F10"/>
    <w:rsid w:val="002979C5"/>
    <w:rsid w:val="002B2C97"/>
    <w:rsid w:val="002D0D32"/>
    <w:rsid w:val="002D4556"/>
    <w:rsid w:val="002F4437"/>
    <w:rsid w:val="002F7EDD"/>
    <w:rsid w:val="0030029B"/>
    <w:rsid w:val="003021D6"/>
    <w:rsid w:val="00304F19"/>
    <w:rsid w:val="00312D91"/>
    <w:rsid w:val="00330B99"/>
    <w:rsid w:val="00336EE8"/>
    <w:rsid w:val="0035184B"/>
    <w:rsid w:val="00353747"/>
    <w:rsid w:val="003849DF"/>
    <w:rsid w:val="00385DA6"/>
    <w:rsid w:val="0039124E"/>
    <w:rsid w:val="00392582"/>
    <w:rsid w:val="003D10F8"/>
    <w:rsid w:val="003D3CB3"/>
    <w:rsid w:val="003D789F"/>
    <w:rsid w:val="00400F83"/>
    <w:rsid w:val="004150C6"/>
    <w:rsid w:val="0042133C"/>
    <w:rsid w:val="0042529B"/>
    <w:rsid w:val="004479C3"/>
    <w:rsid w:val="00462003"/>
    <w:rsid w:val="00492B33"/>
    <w:rsid w:val="004B2B8C"/>
    <w:rsid w:val="004B4974"/>
    <w:rsid w:val="004F2807"/>
    <w:rsid w:val="004F395B"/>
    <w:rsid w:val="00512168"/>
    <w:rsid w:val="005310C7"/>
    <w:rsid w:val="00561A0D"/>
    <w:rsid w:val="0056320F"/>
    <w:rsid w:val="005B1E9E"/>
    <w:rsid w:val="00601447"/>
    <w:rsid w:val="0060588E"/>
    <w:rsid w:val="00636733"/>
    <w:rsid w:val="0065766D"/>
    <w:rsid w:val="00685EEA"/>
    <w:rsid w:val="006964D6"/>
    <w:rsid w:val="006C51D4"/>
    <w:rsid w:val="006C5D9D"/>
    <w:rsid w:val="006E1E58"/>
    <w:rsid w:val="006E597D"/>
    <w:rsid w:val="006F0523"/>
    <w:rsid w:val="006F0EF3"/>
    <w:rsid w:val="006F302B"/>
    <w:rsid w:val="006F7DF2"/>
    <w:rsid w:val="007003F2"/>
    <w:rsid w:val="007017F9"/>
    <w:rsid w:val="00715631"/>
    <w:rsid w:val="00726632"/>
    <w:rsid w:val="00737ED6"/>
    <w:rsid w:val="0076316E"/>
    <w:rsid w:val="00771AA5"/>
    <w:rsid w:val="00773165"/>
    <w:rsid w:val="00773EFF"/>
    <w:rsid w:val="0078096F"/>
    <w:rsid w:val="00795D03"/>
    <w:rsid w:val="00795EB0"/>
    <w:rsid w:val="007A5CCD"/>
    <w:rsid w:val="007C1F25"/>
    <w:rsid w:val="007D1D95"/>
    <w:rsid w:val="007D78E9"/>
    <w:rsid w:val="00805214"/>
    <w:rsid w:val="00810042"/>
    <w:rsid w:val="00815DA0"/>
    <w:rsid w:val="00816703"/>
    <w:rsid w:val="00830856"/>
    <w:rsid w:val="008365A9"/>
    <w:rsid w:val="00857F6C"/>
    <w:rsid w:val="00882792"/>
    <w:rsid w:val="00893F9C"/>
    <w:rsid w:val="008D1D89"/>
    <w:rsid w:val="008D73D8"/>
    <w:rsid w:val="008E3F97"/>
    <w:rsid w:val="008F00BC"/>
    <w:rsid w:val="00912E48"/>
    <w:rsid w:val="00923F3C"/>
    <w:rsid w:val="00937F1E"/>
    <w:rsid w:val="0094150B"/>
    <w:rsid w:val="00951C58"/>
    <w:rsid w:val="0096008A"/>
    <w:rsid w:val="009A74D0"/>
    <w:rsid w:val="009D35D4"/>
    <w:rsid w:val="00A0191D"/>
    <w:rsid w:val="00A025E6"/>
    <w:rsid w:val="00A02857"/>
    <w:rsid w:val="00A05F03"/>
    <w:rsid w:val="00A06B99"/>
    <w:rsid w:val="00A15EB2"/>
    <w:rsid w:val="00A21933"/>
    <w:rsid w:val="00A3385F"/>
    <w:rsid w:val="00A33921"/>
    <w:rsid w:val="00A51E0F"/>
    <w:rsid w:val="00A520AD"/>
    <w:rsid w:val="00A54705"/>
    <w:rsid w:val="00A66836"/>
    <w:rsid w:val="00A67371"/>
    <w:rsid w:val="00A81C00"/>
    <w:rsid w:val="00A82A2B"/>
    <w:rsid w:val="00A833C9"/>
    <w:rsid w:val="00A95348"/>
    <w:rsid w:val="00A96953"/>
    <w:rsid w:val="00AA6462"/>
    <w:rsid w:val="00AB133D"/>
    <w:rsid w:val="00AB56FE"/>
    <w:rsid w:val="00AE4715"/>
    <w:rsid w:val="00B11D8E"/>
    <w:rsid w:val="00B16F05"/>
    <w:rsid w:val="00B31DDA"/>
    <w:rsid w:val="00B47315"/>
    <w:rsid w:val="00B60F8F"/>
    <w:rsid w:val="00B612B8"/>
    <w:rsid w:val="00B873E3"/>
    <w:rsid w:val="00B91F55"/>
    <w:rsid w:val="00B96F3B"/>
    <w:rsid w:val="00BA3A5E"/>
    <w:rsid w:val="00BB4176"/>
    <w:rsid w:val="00BC6DF0"/>
    <w:rsid w:val="00BD41E5"/>
    <w:rsid w:val="00BE4008"/>
    <w:rsid w:val="00BF3703"/>
    <w:rsid w:val="00C201C7"/>
    <w:rsid w:val="00C33C5F"/>
    <w:rsid w:val="00C370BE"/>
    <w:rsid w:val="00C40D80"/>
    <w:rsid w:val="00C44AA0"/>
    <w:rsid w:val="00C465F9"/>
    <w:rsid w:val="00C74528"/>
    <w:rsid w:val="00C756A4"/>
    <w:rsid w:val="00C8491D"/>
    <w:rsid w:val="00CA25FF"/>
    <w:rsid w:val="00CC14CE"/>
    <w:rsid w:val="00CD213B"/>
    <w:rsid w:val="00CE4EB0"/>
    <w:rsid w:val="00CE7C6B"/>
    <w:rsid w:val="00CF1179"/>
    <w:rsid w:val="00CF2240"/>
    <w:rsid w:val="00CF2D3D"/>
    <w:rsid w:val="00D078ED"/>
    <w:rsid w:val="00D10A1A"/>
    <w:rsid w:val="00D134AB"/>
    <w:rsid w:val="00D22BFA"/>
    <w:rsid w:val="00D3083B"/>
    <w:rsid w:val="00D33CC9"/>
    <w:rsid w:val="00D40B75"/>
    <w:rsid w:val="00D445C5"/>
    <w:rsid w:val="00D450DE"/>
    <w:rsid w:val="00D73A24"/>
    <w:rsid w:val="00DB48F0"/>
    <w:rsid w:val="00DB6F67"/>
    <w:rsid w:val="00DC2D9E"/>
    <w:rsid w:val="00DE4C79"/>
    <w:rsid w:val="00DE5808"/>
    <w:rsid w:val="00DF0418"/>
    <w:rsid w:val="00E106B1"/>
    <w:rsid w:val="00E31B21"/>
    <w:rsid w:val="00E335F4"/>
    <w:rsid w:val="00E367C2"/>
    <w:rsid w:val="00E376FA"/>
    <w:rsid w:val="00E567E6"/>
    <w:rsid w:val="00E74B3F"/>
    <w:rsid w:val="00EB28FD"/>
    <w:rsid w:val="00EB4A51"/>
    <w:rsid w:val="00ED1B7F"/>
    <w:rsid w:val="00ED2C69"/>
    <w:rsid w:val="00ED355A"/>
    <w:rsid w:val="00ED60FB"/>
    <w:rsid w:val="00ED7D80"/>
    <w:rsid w:val="00EE4093"/>
    <w:rsid w:val="00F12008"/>
    <w:rsid w:val="00F14EDF"/>
    <w:rsid w:val="00F26372"/>
    <w:rsid w:val="00F44660"/>
    <w:rsid w:val="00F450DC"/>
    <w:rsid w:val="00F56B5B"/>
    <w:rsid w:val="00F57B46"/>
    <w:rsid w:val="00F744D8"/>
    <w:rsid w:val="00F7476B"/>
    <w:rsid w:val="00F84924"/>
    <w:rsid w:val="00F92BB6"/>
    <w:rsid w:val="00FA0532"/>
    <w:rsid w:val="00FA3027"/>
    <w:rsid w:val="00FA6186"/>
    <w:rsid w:val="00FB424B"/>
    <w:rsid w:val="00FB6DB3"/>
    <w:rsid w:val="00FC5F0D"/>
    <w:rsid w:val="00FE4B6E"/>
    <w:rsid w:val="00FF09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18BE10D"/>
  <w15:chartTrackingRefBased/>
  <w15:docId w15:val="{4C14BE56-9EA2-45D5-89AE-3416FF701D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7D80"/>
    <w:pPr>
      <w:spacing w:before="60" w:after="60" w:line="360" w:lineRule="auto"/>
      <w:jc w:val="both"/>
    </w:pPr>
    <w:rPr>
      <w:rFonts w:ascii="Tahoma" w:hAnsi="Tahoma"/>
      <w:lang w:val="es-NI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6C5D9D"/>
    <w:pPr>
      <w:keepNext/>
      <w:keepLines/>
      <w:jc w:val="center"/>
      <w:outlineLvl w:val="0"/>
    </w:pPr>
    <w:rPr>
      <w:rFonts w:ascii="Times New Roman" w:eastAsiaTheme="majorEastAsia" w:hAnsi="Times New Roman" w:cstheme="majorBidi"/>
      <w:b/>
      <w:sz w:val="28"/>
      <w:szCs w:val="40"/>
      <w14:textOutline w14:w="9525" w14:cap="rnd" w14:cmpd="sng" w14:algn="ctr">
        <w14:solidFill>
          <w14:schemeClr w14:val="bg2">
            <w14:alpha w14:val="50000"/>
            <w14:lumMod w14:val="25000"/>
          </w14:schemeClr>
        </w14:solidFill>
        <w14:prstDash w14:val="solid"/>
        <w14:bevel/>
      </w14:textOutline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05214"/>
    <w:pPr>
      <w:keepNext/>
      <w:keepLines/>
      <w:spacing w:before="160" w:after="80"/>
      <w:jc w:val="center"/>
      <w:outlineLvl w:val="1"/>
    </w:pPr>
    <w:rPr>
      <w:rFonts w:eastAsiaTheme="majorEastAsia" w:cstheme="majorBidi"/>
      <w:b/>
      <w:sz w:val="28"/>
      <w:szCs w:val="32"/>
    </w:rPr>
  </w:style>
  <w:style w:type="paragraph" w:styleId="Ttulo3">
    <w:name w:val="heading 3"/>
    <w:basedOn w:val="Normal"/>
    <w:next w:val="Normal"/>
    <w:link w:val="Ttulo3Car"/>
    <w:autoRedefine/>
    <w:uiPriority w:val="9"/>
    <w:unhideWhenUsed/>
    <w:qFormat/>
    <w:rsid w:val="00882792"/>
    <w:pPr>
      <w:keepNext/>
      <w:keepLines/>
      <w:outlineLvl w:val="2"/>
    </w:pPr>
    <w:rPr>
      <w:rFonts w:eastAsiaTheme="majorEastAsia" w:cstheme="majorBidi"/>
      <w:b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124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124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124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124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124E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124E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C5D9D"/>
    <w:rPr>
      <w:rFonts w:ascii="Times New Roman" w:eastAsiaTheme="majorEastAsia" w:hAnsi="Times New Roman" w:cstheme="majorBidi"/>
      <w:b/>
      <w:sz w:val="28"/>
      <w:szCs w:val="40"/>
      <w14:textOutline w14:w="9525" w14:cap="rnd" w14:cmpd="sng" w14:algn="ctr">
        <w14:solidFill>
          <w14:schemeClr w14:val="bg2">
            <w14:alpha w14:val="50000"/>
            <w14:lumMod w14:val="25000"/>
          </w14:schemeClr>
        </w14:solidFill>
        <w14:prstDash w14:val="solid"/>
        <w14:bevel/>
      </w14:textOutline>
    </w:rPr>
  </w:style>
  <w:style w:type="character" w:customStyle="1" w:styleId="Ttulo2Car">
    <w:name w:val="Título 2 Car"/>
    <w:basedOn w:val="Fuentedeprrafopredeter"/>
    <w:link w:val="Ttulo2"/>
    <w:uiPriority w:val="9"/>
    <w:rsid w:val="00805214"/>
    <w:rPr>
      <w:rFonts w:ascii="Tahoma" w:eastAsiaTheme="majorEastAsia" w:hAnsi="Tahoma" w:cstheme="majorBidi"/>
      <w:b/>
      <w:sz w:val="28"/>
      <w:szCs w:val="32"/>
    </w:rPr>
  </w:style>
  <w:style w:type="paragraph" w:styleId="Ttulo">
    <w:name w:val="Title"/>
    <w:basedOn w:val="Normal"/>
    <w:next w:val="Normal"/>
    <w:link w:val="TtuloCar"/>
    <w:uiPriority w:val="10"/>
    <w:qFormat/>
    <w:rsid w:val="00ED7D80"/>
    <w:pPr>
      <w:jc w:val="left"/>
    </w:pPr>
    <w:rPr>
      <w:rFonts w:eastAsiaTheme="majorEastAsia" w:cstheme="majorBidi"/>
      <w:b/>
      <w:spacing w:val="-10"/>
      <w:kern w:val="28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D7D80"/>
    <w:rPr>
      <w:rFonts w:ascii="Tahoma" w:eastAsiaTheme="majorEastAsia" w:hAnsi="Tahoma" w:cstheme="majorBidi"/>
      <w:b/>
      <w:spacing w:val="-10"/>
      <w:kern w:val="28"/>
      <w:szCs w:val="56"/>
    </w:rPr>
  </w:style>
  <w:style w:type="character" w:customStyle="1" w:styleId="Ttulo3Car">
    <w:name w:val="Título 3 Car"/>
    <w:basedOn w:val="Fuentedeprrafopredeter"/>
    <w:link w:val="Ttulo3"/>
    <w:uiPriority w:val="9"/>
    <w:rsid w:val="00882792"/>
    <w:rPr>
      <w:rFonts w:ascii="Tahoma" w:eastAsiaTheme="majorEastAsia" w:hAnsi="Tahoma" w:cstheme="majorBidi"/>
      <w:b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124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124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124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124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124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124E"/>
    <w:rPr>
      <w:rFonts w:eastAsiaTheme="majorEastAsia" w:cstheme="majorBidi"/>
      <w:color w:val="272727" w:themeColor="text1" w:themeTint="D8"/>
    </w:rPr>
  </w:style>
  <w:style w:type="paragraph" w:styleId="Subttulo">
    <w:name w:val="Subtitle"/>
    <w:basedOn w:val="Normal"/>
    <w:next w:val="Normal"/>
    <w:link w:val="SubttuloCar"/>
    <w:uiPriority w:val="11"/>
    <w:qFormat/>
    <w:rsid w:val="0039124E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12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124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124E"/>
    <w:rPr>
      <w:rFonts w:ascii="Tahoma" w:hAnsi="Tahoma"/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124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124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12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124E"/>
    <w:rPr>
      <w:rFonts w:ascii="Tahoma" w:hAnsi="Tahoma"/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124E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951C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771AA5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71AA5"/>
    <w:rPr>
      <w:rFonts w:ascii="Tahoma" w:hAnsi="Tahoma"/>
      <w:lang w:val="es-NI"/>
    </w:rPr>
  </w:style>
  <w:style w:type="paragraph" w:styleId="Piedepgina">
    <w:name w:val="footer"/>
    <w:basedOn w:val="Normal"/>
    <w:link w:val="PiedepginaCar"/>
    <w:uiPriority w:val="99"/>
    <w:unhideWhenUsed/>
    <w:rsid w:val="00771AA5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71AA5"/>
    <w:rPr>
      <w:rFonts w:ascii="Tahoma" w:hAnsi="Tahoma"/>
      <w:lang w:val="es-NI"/>
    </w:rPr>
  </w:style>
  <w:style w:type="character" w:styleId="Hipervnculo">
    <w:name w:val="Hyperlink"/>
    <w:basedOn w:val="Fuentedeprrafopredeter"/>
    <w:uiPriority w:val="99"/>
    <w:unhideWhenUsed/>
    <w:rsid w:val="00F12008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1200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Local\Documentos\Plantillas%20personalizadas%20de%20Office\S&#237;labo%202025%20REG%20-%2014s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0C6464-9716-428E-B466-0A63981A39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Sílabo 2025 REG - 14s.dotx</Template>
  <TotalTime>35</TotalTime>
  <Pages>4</Pages>
  <Words>1066</Words>
  <Characters>6078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Ing. Guillermo Anonio Aguirre Ruiz</dc:creator>
  <cp:keywords/>
  <dc:description/>
  <cp:lastModifiedBy>Guillermo AntonioAguirre</cp:lastModifiedBy>
  <cp:revision>46</cp:revision>
  <cp:lastPrinted>2025-08-11T15:20:00Z</cp:lastPrinted>
  <dcterms:created xsi:type="dcterms:W3CDTF">2025-08-07T15:57:00Z</dcterms:created>
  <dcterms:modified xsi:type="dcterms:W3CDTF">2025-09-06T02:48:00Z</dcterms:modified>
</cp:coreProperties>
</file>
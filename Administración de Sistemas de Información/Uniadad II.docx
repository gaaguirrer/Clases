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320" w:rsidRDefault="00F4332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-139332</wp:posOffset>
            </wp:positionV>
            <wp:extent cx="2610518" cy="167757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18" cy="16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DD141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1977488</wp:posOffset>
                </wp:positionH>
                <wp:positionV relativeFrom="paragraph">
                  <wp:posOffset>49628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46AD" w:rsidRDefault="000446AD" w:rsidP="000446A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0446AD">
                              <w:rPr>
                                <w:rFonts w:ascii="Impact" w:hAnsi="Impact"/>
                                <w:color w:val="C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5.7pt;margin-top:3.9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:rsidR="000446AD" w:rsidRDefault="000446AD" w:rsidP="000446AD">
                      <w:pPr>
                        <w:jc w:val="center"/>
                        <w:rPr>
                          <w:szCs w:val="24"/>
                        </w:rPr>
                      </w:pPr>
                      <w:r w:rsidRPr="000446AD">
                        <w:rPr>
                          <w:rFonts w:ascii="Impact" w:hAnsi="Impact"/>
                          <w:color w:val="C0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F43320" w:rsidRDefault="00F43320"/>
    <w:p w:rsidR="00F43320" w:rsidRDefault="00F43320"/>
    <w:p w:rsidR="00F43320" w:rsidRDefault="00DD141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-570181</wp:posOffset>
                </wp:positionH>
                <wp:positionV relativeFrom="paragraph">
                  <wp:posOffset>183857</wp:posOffset>
                </wp:positionV>
                <wp:extent cx="6083398" cy="167054"/>
                <wp:effectExtent l="0" t="0" r="0" b="444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3398" cy="167054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38364" id="Grupo 3" o:spid="_x0000_s1026" style="position:absolute;margin-left:-44.9pt;margin-top:14.5pt;width:479pt;height:13.1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-684091</wp:posOffset>
                </wp:positionH>
                <wp:positionV relativeFrom="paragraph">
                  <wp:posOffset>347687</wp:posOffset>
                </wp:positionV>
                <wp:extent cx="6243076" cy="1099039"/>
                <wp:effectExtent l="0" t="0" r="0" b="635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076" cy="109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3320" w:rsidRPr="005E6C17" w:rsidRDefault="00DD1416" w:rsidP="00F43320">
                            <w:pPr>
                              <w:jc w:val="center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DD141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Entorno y </w:t>
                            </w:r>
                            <w:r w:rsidRPr="00DD141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Ventajas Competitivas</w:t>
                            </w:r>
                            <w:r w:rsidRPr="00DD141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de los Sistemas de Información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</w:t>
                            </w:r>
                          </w:p>
                          <w:p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" o:spid="_x0000_s1027" type="#_x0000_t202" style="position:absolute;left:0;text-align:left;margin-left:-53.85pt;margin-top:27.4pt;width:491.6pt;height:8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" filled="f" stroked="f">
                <v:textbox>
                  <w:txbxContent>
                    <w:p w:rsidR="00F43320" w:rsidRPr="005E6C17" w:rsidRDefault="00DD1416" w:rsidP="00F43320">
                      <w:pPr>
                        <w:jc w:val="center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DD141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Entorno y </w:t>
                      </w:r>
                      <w:r w:rsidRPr="00DD141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Ventajas Competitivas</w:t>
                      </w:r>
                      <w:r w:rsidRPr="00DD141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de los Sistemas de Información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</w:t>
                      </w:r>
                    </w:p>
                    <w:p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F43320" w:rsidRDefault="00F43320"/>
    <w:p w:rsidR="00F43320" w:rsidRDefault="00F43320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636C8A" w:rsidRDefault="00636C8A"/>
    <w:p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66A79" w:rsidRDefault="00A66A79"/>
    <w:p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0C650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0C650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0C650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:rsidR="00B0609B" w:rsidRDefault="00B0609B" w:rsidP="001C720B">
      <w:pPr>
        <w:spacing w:line="276" w:lineRule="auto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984E87" w:rsidP="00DE5F24">
      <w:pPr>
        <w:spacing w:line="276" w:lineRule="auto"/>
        <w:rPr>
          <w:b/>
        </w:rPr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AB2DF6" w:rsidRDefault="00AB2DF6" w:rsidP="00AB2DF6">
      <w:pPr>
        <w:spacing w:line="276" w:lineRule="auto"/>
        <w:jc w:val="right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tabs>
          <w:tab w:val="left" w:pos="1276"/>
        </w:tabs>
      </w:pPr>
    </w:p>
    <w:p w:rsidR="00AB2DF6" w:rsidRDefault="00AB2DF6" w:rsidP="00AB2DF6">
      <w:pPr>
        <w:spacing w:line="276" w:lineRule="auto"/>
      </w:pPr>
    </w:p>
    <w:p w:rsidR="00AB2DF6" w:rsidRDefault="00AB2DF6" w:rsidP="00AB2DF6"/>
    <w:p w:rsidR="00AB2DF6" w:rsidRDefault="00212908" w:rsidP="00AB2DF6">
      <w:pPr>
        <w:tabs>
          <w:tab w:val="left" w:pos="307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P3whgMAADY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</w:p>
    <w:p w:rsidR="00567FA6" w:rsidRDefault="00567FA6" w:rsidP="00C151F5">
      <w:pPr>
        <w:pStyle w:val="Ttulo2"/>
      </w:pPr>
      <w:r>
        <w:t>2.1 Elementos del Entorno de los negocios y de los Sistemas de Información.</w:t>
      </w:r>
    </w:p>
    <w:p w:rsidR="00567FA6" w:rsidRDefault="00567FA6" w:rsidP="00C151F5">
      <w:pPr>
        <w:pStyle w:val="Ttulo2"/>
      </w:pPr>
      <w:r>
        <w:t>2.2 Eficiencia, eficacia, e integración interna y externa de los SI.</w:t>
      </w:r>
    </w:p>
    <w:p w:rsidR="00567FA6" w:rsidRDefault="00567FA6" w:rsidP="00C151F5">
      <w:pPr>
        <w:pStyle w:val="Ttulo2"/>
      </w:pPr>
      <w:r>
        <w:t>2.3 Principios de las ventajas estratégicas de los Sistemas de Información.</w:t>
      </w:r>
    </w:p>
    <w:p w:rsidR="00567FA6" w:rsidRDefault="00567FA6" w:rsidP="00C151F5">
      <w:pPr>
        <w:pStyle w:val="Ttulo3"/>
      </w:pPr>
      <w:r>
        <w:tab/>
        <w:t>2.3.1 Fuerzas y estrategias competitivas.</w:t>
      </w:r>
    </w:p>
    <w:p w:rsidR="00567FA6" w:rsidRDefault="00567FA6" w:rsidP="00C151F5">
      <w:pPr>
        <w:pStyle w:val="Ttulo2"/>
      </w:pPr>
      <w:r>
        <w:t xml:space="preserve">2.4 Técnicas de Evaluación de la posición de la empresa: </w:t>
      </w:r>
    </w:p>
    <w:p w:rsidR="00567FA6" w:rsidRDefault="00567FA6" w:rsidP="00C151F5">
      <w:pPr>
        <w:pStyle w:val="Ttulo3"/>
      </w:pPr>
      <w:r>
        <w:t>2.4.1 Matriz de Boston</w:t>
      </w:r>
    </w:p>
    <w:p w:rsidR="00567FA6" w:rsidRDefault="00567FA6" w:rsidP="00C151F5">
      <w:pPr>
        <w:pStyle w:val="Ttulo3"/>
      </w:pPr>
      <w:r>
        <w:t>2.4.2 Fuerzas de Porter</w:t>
      </w:r>
      <w:bookmarkStart w:id="14" w:name="_GoBack"/>
      <w:bookmarkEnd w:id="14"/>
    </w:p>
    <w:p w:rsidR="00567FA6" w:rsidRDefault="00567FA6" w:rsidP="00C151F5">
      <w:pPr>
        <w:pStyle w:val="Ttulo3"/>
      </w:pPr>
      <w:r>
        <w:t>2.4.3 Análisis de cadena de valores (interna y externa)</w:t>
      </w:r>
    </w:p>
    <w:p w:rsidR="00567FA6" w:rsidRDefault="00567FA6" w:rsidP="00C151F5">
      <w:pPr>
        <w:pStyle w:val="Ttulo3"/>
      </w:pPr>
      <w:r>
        <w:t>2.4.4 Análisis FODA</w:t>
      </w:r>
    </w:p>
    <w:p w:rsidR="00567FA6" w:rsidRDefault="00567FA6" w:rsidP="00567FA6">
      <w:pPr>
        <w:tabs>
          <w:tab w:val="left" w:pos="3075"/>
        </w:tabs>
      </w:pPr>
      <w:r w:rsidRPr="00C151F5">
        <w:rPr>
          <w:rStyle w:val="Ttulo2Car"/>
        </w:rPr>
        <w:t>2.5 Usos estratégicos de las tecnologías de la Información</w:t>
      </w:r>
      <w:r>
        <w:t xml:space="preserve">.  </w:t>
      </w:r>
    </w:p>
    <w:p w:rsidR="00567FA6" w:rsidRDefault="00567FA6" w:rsidP="00C151F5">
      <w:pPr>
        <w:pStyle w:val="Ttulo2"/>
      </w:pPr>
      <w:r>
        <w:lastRenderedPageBreak/>
        <w:t>2.6 Construcción de un negocio enfocado al cliente.</w:t>
      </w:r>
    </w:p>
    <w:p w:rsidR="00567FA6" w:rsidRDefault="00567FA6" w:rsidP="00C151F5">
      <w:pPr>
        <w:pStyle w:val="Ttulo2"/>
      </w:pPr>
      <w:r>
        <w:t>2.7 Proceso de reingeniería de negocios.</w:t>
      </w:r>
    </w:p>
    <w:p w:rsidR="00567FA6" w:rsidRDefault="00567FA6" w:rsidP="00C151F5">
      <w:pPr>
        <w:pStyle w:val="Ttulo2"/>
      </w:pPr>
      <w:r>
        <w:t>2.8 Análisis de factores críticos de éxitos.</w:t>
      </w:r>
    </w:p>
    <w:p w:rsidR="00567FA6" w:rsidRDefault="00567FA6" w:rsidP="00AB2DF6">
      <w:pPr>
        <w:tabs>
          <w:tab w:val="left" w:pos="3075"/>
        </w:tabs>
      </w:pPr>
    </w:p>
    <w:p w:rsidR="00567FA6" w:rsidRDefault="00567FA6" w:rsidP="00AB2DF6">
      <w:pPr>
        <w:tabs>
          <w:tab w:val="left" w:pos="3075"/>
        </w:tabs>
      </w:pPr>
    </w:p>
    <w:p w:rsidR="00AB2DF6" w:rsidRDefault="00AB2DF6" w:rsidP="00AB2DF6">
      <w:pPr>
        <w:spacing w:line="276" w:lineRule="auto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212908" w:rsidP="00AB2DF6">
      <w:pPr>
        <w:spacing w:line="276" w:lineRule="auto"/>
        <w:jc w:val="left"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-536330</wp:posOffset>
                </wp:positionH>
                <wp:positionV relativeFrom="paragraph">
                  <wp:posOffset>131689</wp:posOffset>
                </wp:positionV>
                <wp:extent cx="6384290" cy="346710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6710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15" w:name="_Toc46999616"/>
                              <w:bookmarkStart w:id="16" w:name="_Toc51942773"/>
                              <w:bookmarkStart w:id="17" w:name="_Toc51955400"/>
                              <w:r w:rsidRPr="00A32AB9">
                                <w:t>Bibliografía y Webgrafía</w:t>
                              </w:r>
                              <w:bookmarkEnd w:id="15"/>
                              <w:bookmarkEnd w:id="16"/>
                              <w:bookmarkEnd w:id="17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0" o:spid="_x0000_s1037" style="position:absolute;margin-left:-42.25pt;margin-top:10.35pt;width:502.7pt;height:27.3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+jt98MwlXv/0/5bWuYwIECDRP4OuvO5PffvvttHmVqYgAAQIECBAgQIAAgbYI/Pbb&#10;1+dt6UUfBAgQIECAAAECBAgQIECgdIGv/6/e92cJYfbLDwECBAisWOB//I//8TqVMPvlhwABAgQI&#10;ECBAgAABAgQIECBAgAABAgQIECBAgAABAn8r4HoXG4Q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8" w:name="_Toc46999616"/>
                        <w:bookmarkStart w:id="19" w:name="_Toc51942773"/>
                        <w:bookmarkStart w:id="20" w:name="_Toc51955400"/>
                        <w:r w:rsidRPr="00A32AB9">
                          <w:t>Bibliografía y Webgrafía</w:t>
                        </w:r>
                        <w:bookmarkEnd w:id="18"/>
                        <w:bookmarkEnd w:id="19"/>
                        <w:bookmarkEnd w:id="20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</w:pPr>
    </w:p>
    <w:p w:rsidR="00AB2DF6" w:rsidRDefault="00212908" w:rsidP="00AB2DF6">
      <w:pPr>
        <w:tabs>
          <w:tab w:val="left" w:pos="130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1" w:name="_Toc46999617"/>
                              <w:bookmarkStart w:id="22" w:name="_Toc51942774"/>
                              <w:bookmarkStart w:id="23" w:name="_Toc51955401"/>
                              <w:r w:rsidRPr="00A32AB9">
                                <w:t>Glosario</w:t>
                              </w:r>
                              <w:bookmarkEnd w:id="21"/>
                              <w:bookmarkEnd w:id="22"/>
                              <w:bookmarkEnd w:id="23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QmzjgMAADk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24" w:name="_Toc46999617"/>
                        <w:bookmarkStart w:id="25" w:name="_Toc51942774"/>
                        <w:bookmarkStart w:id="26" w:name="_Toc51955401"/>
                        <w:r w:rsidRPr="00A32AB9">
                          <w:t>Glosario</w:t>
                        </w:r>
                        <w:bookmarkEnd w:id="24"/>
                        <w:bookmarkEnd w:id="25"/>
                        <w:bookmarkEnd w:id="26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sectPr w:rsidR="00AB2DF6" w:rsidSect="00A66A7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650F" w:rsidRDefault="000C650F" w:rsidP="007F1B53">
      <w:pPr>
        <w:spacing w:before="0" w:after="0" w:line="240" w:lineRule="auto"/>
      </w:pPr>
      <w:r>
        <w:separator/>
      </w:r>
    </w:p>
  </w:endnote>
  <w:endnote w:type="continuationSeparator" w:id="0">
    <w:p w:rsidR="000C650F" w:rsidRDefault="000C650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DD5" w:rsidRPr="00F3756A" w:rsidRDefault="00567FA6" w:rsidP="00F3756A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4BBE3" wp14:editId="4A88A78A">
              <wp:simplePos x="0" y="0"/>
              <wp:positionH relativeFrom="column">
                <wp:posOffset>4045585</wp:posOffset>
              </wp:positionH>
              <wp:positionV relativeFrom="paragraph">
                <wp:posOffset>-100330</wp:posOffset>
              </wp:positionV>
              <wp:extent cx="2341245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1245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  <w:r w:rsidR="00567FA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 xml:space="preserve"> II</w:t>
                          </w:r>
                        </w:p>
                        <w:p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4BB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18.55pt;margin-top:-7.9pt;width:184.3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" filled="f" stroked="f">
              <v:textbox>
                <w:txbxContent>
                  <w:p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  <w:r w:rsidR="00567FA6">
                      <w:rPr>
                        <w:rFonts w:ascii="Verdana" w:eastAsiaTheme="majorEastAsia" w:hAnsi="Verdana" w:cstheme="majorBidi"/>
                        <w:szCs w:val="24"/>
                      </w:rPr>
                      <w:t xml:space="preserve"> II</w:t>
                    </w:r>
                  </w:p>
                  <w:p w:rsidR="00A67DD5" w:rsidRDefault="00A67DD5"/>
                </w:txbxContent>
              </v:textbox>
              <w10:wrap type="square"/>
            </v:shape>
          </w:pict>
        </mc:Fallback>
      </mc:AlternateContent>
    </w:r>
    <w:r w:rsidR="00A67DD5">
      <w:rPr>
        <w:noProof/>
      </w:rPr>
      <w:drawing>
        <wp:anchor distT="0" distB="0" distL="114300" distR="114300" simplePos="0" relativeHeight="251670528" behindDoc="1" locked="0" layoutInCell="1" allowOverlap="1" wp14:anchorId="5013223A" wp14:editId="0914F0C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650F" w:rsidRDefault="000C650F" w:rsidP="007F1B53">
      <w:pPr>
        <w:spacing w:before="0" w:after="0" w:line="240" w:lineRule="auto"/>
      </w:pPr>
      <w:r>
        <w:separator/>
      </w:r>
    </w:p>
  </w:footnote>
  <w:footnote w:type="continuationSeparator" w:id="0">
    <w:p w:rsidR="000C650F" w:rsidRDefault="000C650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B7685A7" wp14:editId="2CF20946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16"/>
    <w:rsid w:val="000446AD"/>
    <w:rsid w:val="000C650F"/>
    <w:rsid w:val="001138D5"/>
    <w:rsid w:val="001726BE"/>
    <w:rsid w:val="001C720B"/>
    <w:rsid w:val="0020003D"/>
    <w:rsid w:val="00212908"/>
    <w:rsid w:val="00232293"/>
    <w:rsid w:val="002A6BFE"/>
    <w:rsid w:val="002E3A77"/>
    <w:rsid w:val="002F0A67"/>
    <w:rsid w:val="00346434"/>
    <w:rsid w:val="003717C3"/>
    <w:rsid w:val="003E0D37"/>
    <w:rsid w:val="003F3A88"/>
    <w:rsid w:val="004A18B8"/>
    <w:rsid w:val="00507CCA"/>
    <w:rsid w:val="00526FCA"/>
    <w:rsid w:val="0054053B"/>
    <w:rsid w:val="00547521"/>
    <w:rsid w:val="00567FA6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7F1B53"/>
    <w:rsid w:val="008269E4"/>
    <w:rsid w:val="00843820"/>
    <w:rsid w:val="00857A4F"/>
    <w:rsid w:val="00880817"/>
    <w:rsid w:val="00881EBE"/>
    <w:rsid w:val="00891D18"/>
    <w:rsid w:val="008B0A58"/>
    <w:rsid w:val="00984E87"/>
    <w:rsid w:val="00A32AB9"/>
    <w:rsid w:val="00A66A79"/>
    <w:rsid w:val="00A67DD5"/>
    <w:rsid w:val="00AB2DF6"/>
    <w:rsid w:val="00AF551B"/>
    <w:rsid w:val="00B0609B"/>
    <w:rsid w:val="00B47A03"/>
    <w:rsid w:val="00BC01BC"/>
    <w:rsid w:val="00C05DF4"/>
    <w:rsid w:val="00C151F5"/>
    <w:rsid w:val="00C739AF"/>
    <w:rsid w:val="00D55BEC"/>
    <w:rsid w:val="00DD1416"/>
    <w:rsid w:val="00DE5F24"/>
    <w:rsid w:val="00E42177"/>
    <w:rsid w:val="00EE1423"/>
    <w:rsid w:val="00F02BF4"/>
    <w:rsid w:val="00F3756A"/>
    <w:rsid w:val="00F43320"/>
    <w:rsid w:val="00F47697"/>
    <w:rsid w:val="00F52DFA"/>
    <w:rsid w:val="00F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80B594"/>
  <w15:chartTrackingRefBased/>
  <w15:docId w15:val="{5CAB56E5-E54C-401D-B12E-204BAE60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47697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47697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01AA1-E0DE-4B7D-B8D9-E689C2165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5</TotalTime>
  <Pages>4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1</cp:revision>
  <dcterms:created xsi:type="dcterms:W3CDTF">2020-11-05T17:55:00Z</dcterms:created>
  <dcterms:modified xsi:type="dcterms:W3CDTF">2020-11-05T18:01:00Z</dcterms:modified>
</cp:coreProperties>
</file>
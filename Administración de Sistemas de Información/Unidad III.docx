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3320" w:rsidRDefault="00F43320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-1122680</wp:posOffset>
            </wp:positionH>
            <wp:positionV relativeFrom="paragraph">
              <wp:posOffset>-1017076</wp:posOffset>
            </wp:positionV>
            <wp:extent cx="7820809" cy="10160000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809" cy="10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-334010</wp:posOffset>
            </wp:positionH>
            <wp:positionV relativeFrom="paragraph">
              <wp:posOffset>-139332</wp:posOffset>
            </wp:positionV>
            <wp:extent cx="2610518" cy="1677579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518" cy="167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1573119</wp:posOffset>
                </wp:positionH>
                <wp:positionV relativeFrom="paragraph">
                  <wp:posOffset>245820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46AD" w:rsidRDefault="000446AD" w:rsidP="000446AD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0446AD">
                              <w:rPr>
                                <w:rFonts w:ascii="Impact" w:hAnsi="Impact"/>
                                <w:color w:val="C0000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23.85pt;margin-top:19.35pt;width:281.2pt;height: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:rsidR="000446AD" w:rsidRDefault="000446AD" w:rsidP="000446AD">
                      <w:pPr>
                        <w:jc w:val="center"/>
                        <w:rPr>
                          <w:szCs w:val="24"/>
                        </w:rPr>
                      </w:pPr>
                      <w:r w:rsidRPr="000446AD">
                        <w:rPr>
                          <w:rFonts w:ascii="Impact" w:hAnsi="Impact"/>
                          <w:color w:val="C00000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F43320" w:rsidRDefault="00F43320"/>
    <w:p w:rsidR="00F43320" w:rsidRDefault="00F43320"/>
    <w:p w:rsidR="00F43320" w:rsidRDefault="00F43320"/>
    <w:p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1365250</wp:posOffset>
                </wp:positionH>
                <wp:positionV relativeFrom="paragraph">
                  <wp:posOffset>181423</wp:posOffset>
                </wp:positionV>
                <wp:extent cx="4149090" cy="155575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9090" cy="1555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7470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9D2EE7" id="Grupo 3" o:spid="_x0000_s1026" style="position:absolute;margin-left:107.5pt;margin-top:14.3pt;width:326.7pt;height:12.25pt;z-index:251660288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" fillcolor="#747070" stroked="f"/>
              </v:group>
            </w:pict>
          </mc:Fallback>
        </mc:AlternateContent>
      </w:r>
    </w:p>
    <w:p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173355</wp:posOffset>
                </wp:positionH>
                <wp:positionV relativeFrom="paragraph">
                  <wp:posOffset>93644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3320" w:rsidRPr="005E6C17" w:rsidRDefault="00F43320" w:rsidP="00F43320">
                            <w:pPr>
                              <w:jc w:val="center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5E6C1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Escriba el Nombre de la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Unidad, seguido de la palabra Unidad #</w:t>
                            </w:r>
                          </w:p>
                          <w:p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7" o:spid="_x0000_s1027" type="#_x0000_t202" style="position:absolute;left:0;text-align:left;margin-left:13.65pt;margin-top:7.35pt;width:458.35pt;height:8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" filled="f" stroked="f">
                <v:textbox>
                  <w:txbxContent>
                    <w:p w:rsidR="00F43320" w:rsidRPr="005E6C17" w:rsidRDefault="00F43320" w:rsidP="00F43320">
                      <w:pPr>
                        <w:jc w:val="center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5E6C1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Escriba el Nombre de la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Unidad, seguido de la palabra Unidad #</w:t>
                      </w:r>
                    </w:p>
                    <w:p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:rsidR="00F43320" w:rsidRDefault="00F43320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636C8A" w:rsidRDefault="00636C8A"/>
    <w:p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:rsidR="00A66A79" w:rsidRDefault="004A18B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-332789</wp:posOffset>
                </wp:positionH>
                <wp:positionV relativeFrom="paragraph">
                  <wp:posOffset>106240</wp:posOffset>
                </wp:positionV>
                <wp:extent cx="6620510" cy="472440"/>
                <wp:effectExtent l="0" t="0" r="8890" b="3810"/>
                <wp:wrapNone/>
                <wp:docPr id="14" name="Grup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0510" cy="472440"/>
                          <a:chOff x="1060" y="3728"/>
                          <a:chExt cx="9946" cy="744"/>
                        </a:xfrm>
                      </wpg:grpSpPr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0" y="3728"/>
                            <a:ext cx="346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18B8" w:rsidRPr="00AF551B" w:rsidRDefault="004A18B8" w:rsidP="00AF551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w:bookmarkStart w:id="0" w:name="_Toc51942770"/>
                              <w:r w:rsidRPr="00AF551B"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  <w:t>Índice de Contenido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8" y="3900"/>
                            <a:ext cx="6598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4" o:spid="_x0000_s1028" style="position:absolute;left:0;text-align:left;margin-left:-26.2pt;margin-top:8.35pt;width:521.3pt;height:37.2pt;z-index:251668480" coordorigin="1060,3728" coordsize="9946,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">
                <v:shape id="_x0000_s1029" type="#_x0000_t202" style="position:absolute;left:1060;top:3728;width:3463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4A18B8" w:rsidRPr="00AF551B" w:rsidRDefault="004A18B8" w:rsidP="00AF551B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  <w:bookmarkStart w:id="1" w:name="_Toc51942770"/>
                        <w:r w:rsidRPr="00AF551B">
                          <w:rPr>
                            <w:b/>
                            <w:bCs/>
                            <w:sz w:val="32"/>
                            <w:szCs w:val="28"/>
                          </w:rPr>
                          <w:t>Índice de Contenido</w:t>
                        </w:r>
                        <w:bookmarkEnd w:id="1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252" o:spid="_x0000_s1030" type="#_x0000_t75" style="position:absolute;left:4408;top:3900;width:6598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">
                  <v:imagedata r:id="rId11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66A79" w:rsidRDefault="00A66A79"/>
    <w:p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:rsidR="00AF551B" w:rsidRPr="001138D5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51955398" w:history="1">
            <w:r w:rsidR="00AF551B" w:rsidRPr="001138D5">
              <w:rPr>
                <w:rStyle w:val="Hipervnculo"/>
                <w:noProof/>
                <w:szCs w:val="24"/>
              </w:rPr>
              <w:t>Introducción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_Toc51955398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AF551B" w:rsidRPr="001138D5" w:rsidRDefault="00AC6C8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399" w:history="1">
            <w:r w:rsidR="00AF551B" w:rsidRPr="001138D5">
              <w:rPr>
                <w:rStyle w:val="Hipervnculo"/>
                <w:noProof/>
                <w:szCs w:val="24"/>
              </w:rPr>
              <w:t>Desarrollo de Contenidos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_Toc51955399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AF551B" w:rsidRPr="001138D5" w:rsidRDefault="00AC6C8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0" w:history="1">
            <w:r w:rsidR="00AF551B" w:rsidRPr="001138D5">
              <w:rPr>
                <w:rStyle w:val="Hipervnculo"/>
                <w:noProof/>
                <w:szCs w:val="24"/>
              </w:rPr>
              <w:t>Bibliografía y Webgrafía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_Toc51955400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AF551B" w:rsidRPr="001138D5" w:rsidRDefault="00AC6C8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1" w:history="1">
            <w:r w:rsidR="00AF551B" w:rsidRPr="001138D5">
              <w:rPr>
                <w:rStyle w:val="Hipervnculo"/>
                <w:noProof/>
                <w:szCs w:val="24"/>
              </w:rPr>
              <w:t>Glosario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_Toc51955401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:rsidR="00B0609B" w:rsidRDefault="00B0609B" w:rsidP="001C720B">
      <w:pPr>
        <w:spacing w:line="276" w:lineRule="auto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984E87" w:rsidP="00DE5F24">
      <w:pPr>
        <w:spacing w:line="276" w:lineRule="auto"/>
        <w:rPr>
          <w:b/>
        </w:rPr>
      </w:pPr>
      <w:r>
        <w:rPr>
          <w:noProof/>
          <w:lang w:eastAsia="es-NI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-179705</wp:posOffset>
                </wp:positionV>
                <wp:extent cx="6384290" cy="342900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900"/>
                          <a:chOff x="1281" y="2034"/>
                          <a:chExt cx="10054" cy="506"/>
                        </a:xfrm>
                      </wpg:grpSpPr>
                      <wps:wsp>
                        <wps:cNvPr id="2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2034"/>
                            <a:ext cx="2682" cy="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2" w:name="_Toc46999614"/>
                              <w:bookmarkStart w:id="3" w:name="_Toc51942771"/>
                              <w:bookmarkStart w:id="4" w:name="_Toc51955398"/>
                              <w:r w:rsidRPr="00A32AB9">
                                <w:t>Introducción</w:t>
                              </w:r>
                              <w:bookmarkEnd w:id="2"/>
                              <w:bookmarkEnd w:id="3"/>
                              <w:bookmarkEnd w:id="4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3" y="2138"/>
                            <a:ext cx="7722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26" o:spid="_x0000_s1031" style="position:absolute;left:0;text-align:left;margin-left:-33.15pt;margin-top:-14.15pt;width:502.7pt;height:27pt;z-index:251665408" coordorigin="1281,2034" coordsize="10054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">
                <v:shape id="_x0000_s1032" type="#_x0000_t202" style="position:absolute;left:1281;top:2034;width:2682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5" w:name="_Toc46999614"/>
                        <w:bookmarkStart w:id="6" w:name="_Toc51942771"/>
                        <w:bookmarkStart w:id="7" w:name="_Toc51955398"/>
                        <w:r w:rsidRPr="00A32AB9">
                          <w:t>Introducción</w:t>
                        </w:r>
                        <w:bookmarkEnd w:id="5"/>
                        <w:bookmarkEnd w:id="6"/>
                        <w:bookmarkEnd w:id="7"/>
                      </w:p>
                    </w:txbxContent>
                  </v:textbox>
                </v:shape>
                <v:shape id="Imagen 6252" o:spid="_x0000_s1033" type="#_x0000_t75" style="position:absolute;left:3613;top:2138;width:7722;height:4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">
                  <v:imagedata r:id="rId11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AB2DF6" w:rsidRDefault="00AB2DF6" w:rsidP="00AB2DF6">
      <w:pPr>
        <w:spacing w:line="276" w:lineRule="auto"/>
        <w:jc w:val="right"/>
      </w:pPr>
    </w:p>
    <w:p w:rsidR="00AB2DF6" w:rsidRDefault="00AB2DF6" w:rsidP="00AB2DF6">
      <w:pPr>
        <w:spacing w:line="276" w:lineRule="auto"/>
        <w:jc w:val="center"/>
      </w:pPr>
    </w:p>
    <w:p w:rsidR="00AB2DF6" w:rsidRDefault="00AB2DF6" w:rsidP="00AB2DF6">
      <w:pPr>
        <w:spacing w:line="276" w:lineRule="auto"/>
        <w:jc w:val="center"/>
      </w:pPr>
    </w:p>
    <w:p w:rsidR="00AB2DF6" w:rsidRDefault="00AB2DF6" w:rsidP="00AB2DF6">
      <w:pPr>
        <w:tabs>
          <w:tab w:val="left" w:pos="1276"/>
        </w:tabs>
      </w:pPr>
    </w:p>
    <w:p w:rsidR="00AB2DF6" w:rsidRDefault="00AB2DF6" w:rsidP="00AB2DF6">
      <w:pPr>
        <w:spacing w:line="276" w:lineRule="auto"/>
      </w:pPr>
    </w:p>
    <w:p w:rsidR="00AB2DF6" w:rsidRDefault="00AB2DF6" w:rsidP="00AB2DF6"/>
    <w:p w:rsidR="00AB2DF6" w:rsidRDefault="00212908" w:rsidP="00AB2DF6">
      <w:pPr>
        <w:tabs>
          <w:tab w:val="left" w:pos="3075"/>
        </w:tabs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128270</wp:posOffset>
                </wp:positionV>
                <wp:extent cx="6384290" cy="342265"/>
                <wp:effectExtent l="0" t="0" r="0" b="635"/>
                <wp:wrapNone/>
                <wp:docPr id="23" name="Grup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265"/>
                          <a:chOff x="966" y="5881"/>
                          <a:chExt cx="9846" cy="378"/>
                        </a:xfrm>
                      </wpg:grpSpPr>
                      <wps:wsp>
                        <wps:cNvPr id="2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66" y="5881"/>
                            <a:ext cx="4872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8" w:name="_Toc46999615"/>
                              <w:bookmarkStart w:id="9" w:name="_Toc51942772"/>
                              <w:bookmarkStart w:id="10" w:name="_Toc51955399"/>
                              <w:r w:rsidRPr="00A32AB9">
                                <w:t>Desarrollo de Contenidos</w:t>
                              </w:r>
                              <w:bookmarkEnd w:id="8"/>
                              <w:bookmarkEnd w:id="9"/>
                              <w:bookmarkEnd w:id="10"/>
                              <w:r w:rsidRPr="00A32AB9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47" y="5943"/>
                            <a:ext cx="5565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23" o:spid="_x0000_s1034" style="position:absolute;left:0;text-align:left;margin-left:-27.6pt;margin-top:10.1pt;width:502.7pt;height:26.95pt;z-index:251666432" coordorigin="966,5881" coordsize="9846,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">
                <v:shape id="_x0000_s1035" type="#_x0000_t202" style="position:absolute;left:966;top:5881;width:4872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11" w:name="_Toc46999615"/>
                        <w:bookmarkStart w:id="12" w:name="_Toc51942772"/>
                        <w:bookmarkStart w:id="13" w:name="_Toc51955399"/>
                        <w:r w:rsidRPr="00A32AB9">
                          <w:t>Desarrollo de Contenidos</w:t>
                        </w:r>
                        <w:bookmarkEnd w:id="11"/>
                        <w:bookmarkEnd w:id="12"/>
                        <w:bookmarkEnd w:id="13"/>
                        <w:r w:rsidRPr="00A32AB9">
                          <w:t xml:space="preserve"> </w:t>
                        </w:r>
                      </w:p>
                    </w:txbxContent>
                  </v:textbox>
                </v:shape>
                <v:shape id="Imagen 6252" o:spid="_x0000_s1036" type="#_x0000_t75" style="position:absolute;left:5247;top:5943;width:5565;height:3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">
                  <v:imagedata r:id="rId11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B2DF6" w:rsidRDefault="00AB2DF6" w:rsidP="00AB2DF6">
      <w:pPr>
        <w:tabs>
          <w:tab w:val="left" w:pos="3075"/>
        </w:tabs>
      </w:pPr>
    </w:p>
    <w:p w:rsidR="00AB2DF6" w:rsidRDefault="00AB2DF6" w:rsidP="00AB2DF6">
      <w:pPr>
        <w:tabs>
          <w:tab w:val="left" w:pos="3075"/>
        </w:tabs>
      </w:pPr>
    </w:p>
    <w:p w:rsidR="00607665" w:rsidRDefault="00607665" w:rsidP="00607665">
      <w:pPr>
        <w:spacing w:before="0" w:after="0" w:line="240" w:lineRule="auto"/>
        <w:ind w:left="360"/>
        <w:rPr>
          <w:rFonts w:ascii="Times New Roman" w:hAnsi="Times New Roman"/>
        </w:rPr>
      </w:pPr>
      <w:bookmarkStart w:id="14" w:name="_GoBack"/>
      <w:bookmarkEnd w:id="14"/>
      <w:r w:rsidRPr="00607665">
        <w:rPr>
          <w:rStyle w:val="Ttulo2Car"/>
        </w:rPr>
        <w:t>Sistemas de soporte para la toma de decisiones</w:t>
      </w:r>
      <w:r>
        <w:t>.</w:t>
      </w:r>
    </w:p>
    <w:p w:rsidR="00607665" w:rsidRDefault="00607665" w:rsidP="00607665">
      <w:pPr>
        <w:pStyle w:val="Ttulo3"/>
      </w:pPr>
      <w:r>
        <w:t>Plataforma de sistemas transaccionales.</w:t>
      </w:r>
    </w:p>
    <w:p w:rsidR="00607665" w:rsidRDefault="00607665" w:rsidP="00607665">
      <w:pPr>
        <w:pStyle w:val="Ttulo3"/>
      </w:pPr>
      <w:r>
        <w:t>El proceso de toma de decisiones.</w:t>
      </w:r>
    </w:p>
    <w:p w:rsidR="00607665" w:rsidRDefault="00607665" w:rsidP="00607665">
      <w:pPr>
        <w:pStyle w:val="Ttulo3"/>
      </w:pPr>
      <w:r>
        <w:t>Definición y tipo de Sistemas de apoyo a las decisiones (DSS).</w:t>
      </w:r>
    </w:p>
    <w:p w:rsidR="00607665" w:rsidRDefault="00607665" w:rsidP="00607665">
      <w:pPr>
        <w:ind w:left="360"/>
        <w:rPr>
          <w:lang w:val="es-ES"/>
        </w:rPr>
      </w:pPr>
    </w:p>
    <w:p w:rsidR="00607665" w:rsidRDefault="00607665" w:rsidP="00607665">
      <w:pPr>
        <w:pStyle w:val="Ttulo2"/>
      </w:pPr>
      <w:r>
        <w:t>Sistemas de Información para ejecutivos. (EIS)</w:t>
      </w:r>
    </w:p>
    <w:p w:rsidR="00607665" w:rsidRDefault="00607665" w:rsidP="00607665">
      <w:pPr>
        <w:pStyle w:val="Ttulo3"/>
      </w:pPr>
      <w:r>
        <w:t>Definición y características de un EIS.</w:t>
      </w:r>
    </w:p>
    <w:p w:rsidR="00607665" w:rsidRDefault="00607665" w:rsidP="00607665">
      <w:pPr>
        <w:pStyle w:val="Ttulo3"/>
      </w:pPr>
      <w:r>
        <w:t>Factores de éxito de un EIS.</w:t>
      </w:r>
    </w:p>
    <w:p w:rsidR="00607665" w:rsidRDefault="00607665" w:rsidP="00607665">
      <w:pPr>
        <w:pStyle w:val="Ttulo3"/>
      </w:pPr>
      <w:r>
        <w:t>Implantación exitosa de un EIS.</w:t>
      </w:r>
    </w:p>
    <w:p w:rsidR="00607665" w:rsidRDefault="00607665" w:rsidP="00607665">
      <w:pPr>
        <w:pStyle w:val="Ttulo3"/>
      </w:pPr>
      <w:r>
        <w:t>El cuadro de mando integral (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Scorecard</w:t>
      </w:r>
      <w:proofErr w:type="spellEnd"/>
      <w:r>
        <w:t>).</w:t>
      </w:r>
    </w:p>
    <w:p w:rsidR="00607665" w:rsidRDefault="00607665" w:rsidP="00607665">
      <w:pPr>
        <w:ind w:left="1800"/>
      </w:pPr>
    </w:p>
    <w:p w:rsidR="00607665" w:rsidRDefault="00607665" w:rsidP="00607665">
      <w:pPr>
        <w:pStyle w:val="Ttulo2"/>
      </w:pPr>
      <w:r>
        <w:lastRenderedPageBreak/>
        <w:t>Inteligencia Artificial en los Negocios</w:t>
      </w:r>
    </w:p>
    <w:p w:rsidR="00607665" w:rsidRDefault="00607665" w:rsidP="00607665">
      <w:pPr>
        <w:pStyle w:val="Ttulo3"/>
      </w:pPr>
      <w:r>
        <w:t>Inteligencia Artificial.</w:t>
      </w:r>
    </w:p>
    <w:p w:rsidR="00607665" w:rsidRDefault="00607665" w:rsidP="00607665">
      <w:pPr>
        <w:pStyle w:val="Ttulo3"/>
      </w:pPr>
      <w:r>
        <w:t>Definición de Sistemas Expertos.</w:t>
      </w:r>
    </w:p>
    <w:p w:rsidR="00607665" w:rsidRDefault="00607665" w:rsidP="00607665">
      <w:pPr>
        <w:pStyle w:val="Ttulo3"/>
      </w:pPr>
      <w:r>
        <w:t>Beneficios que genera el uso de Sistemas Expertos y el costo que    involucra</w:t>
      </w:r>
    </w:p>
    <w:p w:rsidR="00607665" w:rsidRDefault="00607665" w:rsidP="00607665">
      <w:pPr>
        <w:pStyle w:val="Ttulo3"/>
      </w:pPr>
      <w:r>
        <w:t>El generador de Sistemas Expertos o SHELL.</w:t>
      </w:r>
    </w:p>
    <w:p w:rsidR="00607665" w:rsidRDefault="00607665" w:rsidP="00607665">
      <w:pPr>
        <w:pStyle w:val="Ttulo3"/>
      </w:pPr>
      <w:r>
        <w:t>Selección de aplicaciones para Sistemas Expertos.</w:t>
      </w:r>
    </w:p>
    <w:p w:rsidR="00607665" w:rsidRDefault="00607665" w:rsidP="00607665">
      <w:pPr>
        <w:pStyle w:val="Ttulo3"/>
      </w:pPr>
      <w:r>
        <w:t xml:space="preserve">Aplicaciones </w:t>
      </w:r>
      <w:r>
        <w:t>específicas</w:t>
      </w:r>
      <w:r>
        <w:t xml:space="preserve"> de Sistemas Expertos.</w:t>
      </w:r>
    </w:p>
    <w:p w:rsidR="00AB2DF6" w:rsidRDefault="00AB2DF6" w:rsidP="00AB2DF6">
      <w:pPr>
        <w:tabs>
          <w:tab w:val="left" w:pos="3075"/>
        </w:tabs>
      </w:pPr>
    </w:p>
    <w:p w:rsidR="00AB2DF6" w:rsidRDefault="00AB2DF6" w:rsidP="00AB2DF6">
      <w:pPr>
        <w:tabs>
          <w:tab w:val="left" w:pos="3075"/>
        </w:tabs>
      </w:pPr>
      <w:r>
        <w:t>.</w:t>
      </w:r>
    </w:p>
    <w:p w:rsidR="00AB2DF6" w:rsidRDefault="00AB2DF6" w:rsidP="00AB2DF6">
      <w:pPr>
        <w:spacing w:line="276" w:lineRule="auto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212908" w:rsidP="00AB2DF6">
      <w:pPr>
        <w:spacing w:line="276" w:lineRule="auto"/>
        <w:jc w:val="left"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-536330</wp:posOffset>
                </wp:positionH>
                <wp:positionV relativeFrom="paragraph">
                  <wp:posOffset>131689</wp:posOffset>
                </wp:positionV>
                <wp:extent cx="6384290" cy="346710"/>
                <wp:effectExtent l="0" t="0" r="0" b="0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6710"/>
                          <a:chOff x="1453" y="12277"/>
                          <a:chExt cx="9871" cy="546"/>
                        </a:xfrm>
                      </wpg:grpSpPr>
                      <wps:wsp>
                        <wps:cNvPr id="2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12277"/>
                            <a:ext cx="420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15" w:name="_Toc46999616"/>
                              <w:bookmarkStart w:id="16" w:name="_Toc51942773"/>
                              <w:bookmarkStart w:id="17" w:name="_Toc51955400"/>
                              <w:r w:rsidRPr="00A32AB9">
                                <w:t>Bibliografía y Webgrafía</w:t>
                              </w:r>
                              <w:bookmarkEnd w:id="15"/>
                              <w:bookmarkEnd w:id="16"/>
                              <w:bookmarkEnd w:id="17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62" y="12382"/>
                            <a:ext cx="5662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20" o:spid="_x0000_s1037" style="position:absolute;margin-left:-42.25pt;margin-top:10.35pt;width:502.7pt;height:27.3pt;z-index:251664384" coordorigin="1453,12277" coordsize="9871,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">
                <v:shape id="_x0000_s1038" type="#_x0000_t202" style="position:absolute;left:1453;top:12277;width:420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18" w:name="_Toc46999616"/>
                        <w:bookmarkStart w:id="19" w:name="_Toc51942773"/>
                        <w:bookmarkStart w:id="20" w:name="_Toc51955400"/>
                        <w:r w:rsidRPr="00A32AB9">
                          <w:t>Bibliografía y Webgrafía</w:t>
                        </w:r>
                        <w:bookmarkEnd w:id="18"/>
                        <w:bookmarkEnd w:id="19"/>
                        <w:bookmarkEnd w:id="20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39" type="#_x0000_t75" style="position:absolute;left:5662;top:12382;width:5662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">
                  <v:imagedata r:id="rId11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  <w:rPr>
          <w:b/>
        </w:rPr>
      </w:pPr>
    </w:p>
    <w:p w:rsidR="00AB2DF6" w:rsidRDefault="00AB2DF6" w:rsidP="00AB2DF6">
      <w:pPr>
        <w:tabs>
          <w:tab w:val="left" w:pos="1305"/>
        </w:tabs>
      </w:pPr>
    </w:p>
    <w:p w:rsidR="00AB2DF6" w:rsidRDefault="00AB2DF6" w:rsidP="00AB2DF6">
      <w:pPr>
        <w:tabs>
          <w:tab w:val="left" w:pos="1305"/>
        </w:tabs>
      </w:pPr>
    </w:p>
    <w:p w:rsidR="00AB2DF6" w:rsidRDefault="00212908" w:rsidP="00AB2DF6">
      <w:pPr>
        <w:tabs>
          <w:tab w:val="left" w:pos="1305"/>
        </w:tabs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-420370</wp:posOffset>
                </wp:positionH>
                <wp:positionV relativeFrom="paragraph">
                  <wp:posOffset>160655</wp:posOffset>
                </wp:positionV>
                <wp:extent cx="6384290" cy="336550"/>
                <wp:effectExtent l="0" t="0" r="0" b="6350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36550"/>
                          <a:chOff x="1453" y="5162"/>
                          <a:chExt cx="10054" cy="530"/>
                        </a:xfrm>
                      </wpg:grpSpPr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5162"/>
                            <a:ext cx="168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21" w:name="_Toc46999617"/>
                              <w:bookmarkStart w:id="22" w:name="_Toc51942774"/>
                              <w:bookmarkStart w:id="23" w:name="_Toc51955401"/>
                              <w:r w:rsidRPr="00A32AB9">
                                <w:t>Glosario</w:t>
                              </w:r>
                              <w:bookmarkEnd w:id="21"/>
                              <w:bookmarkEnd w:id="22"/>
                              <w:bookmarkEnd w:id="23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2" y="5251"/>
                            <a:ext cx="836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7" o:spid="_x0000_s1040" style="position:absolute;left:0;text-align:left;margin-left:-33.1pt;margin-top:12.65pt;width:502.7pt;height:26.5pt;z-index:251667456" coordorigin="1453,5162" coordsize="10054,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">
                <v:shape id="_x0000_s1041" type="#_x0000_t202" style="position:absolute;left:1453;top:5162;width:168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24" w:name="_Toc46999617"/>
                        <w:bookmarkStart w:id="25" w:name="_Toc51942774"/>
                        <w:bookmarkStart w:id="26" w:name="_Toc51955401"/>
                        <w:r w:rsidRPr="00A32AB9">
                          <w:t>Glosario</w:t>
                        </w:r>
                        <w:bookmarkEnd w:id="24"/>
                        <w:bookmarkEnd w:id="25"/>
                        <w:bookmarkEnd w:id="26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42" type="#_x0000_t75" style="position:absolute;left:3142;top:5251;width:8365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">
                  <v:imagedata r:id="rId11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B2DF6" w:rsidRDefault="00AB2DF6" w:rsidP="00AB2DF6">
      <w:pPr>
        <w:tabs>
          <w:tab w:val="left" w:pos="1305"/>
        </w:tabs>
      </w:pPr>
    </w:p>
    <w:p w:rsidR="00AB2DF6" w:rsidRDefault="00AB2DF6" w:rsidP="00AB2DF6">
      <w:pPr>
        <w:tabs>
          <w:tab w:val="left" w:pos="1305"/>
        </w:tabs>
        <w:jc w:val="left"/>
      </w:pPr>
    </w:p>
    <w:p w:rsidR="00AB2DF6" w:rsidRDefault="00AB2DF6" w:rsidP="00AB2DF6">
      <w:pPr>
        <w:spacing w:line="276" w:lineRule="auto"/>
        <w:jc w:val="left"/>
        <w:rPr>
          <w:b/>
        </w:rPr>
      </w:pPr>
    </w:p>
    <w:p w:rsidR="00AB2DF6" w:rsidRDefault="00AB2DF6" w:rsidP="00AB2DF6">
      <w:pPr>
        <w:tabs>
          <w:tab w:val="left" w:pos="1305"/>
        </w:tabs>
      </w:pPr>
    </w:p>
    <w:sectPr w:rsidR="00AB2DF6" w:rsidSect="00A66A79">
      <w:headerReference w:type="default" r:id="rId12"/>
      <w:footerReference w:type="default" r:id="rId13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6C85" w:rsidRDefault="00AC6C85" w:rsidP="007F1B53">
      <w:pPr>
        <w:spacing w:before="0" w:after="0" w:line="240" w:lineRule="auto"/>
      </w:pPr>
      <w:r>
        <w:separator/>
      </w:r>
    </w:p>
  </w:endnote>
  <w:endnote w:type="continuationSeparator" w:id="0">
    <w:p w:rsidR="00AC6C85" w:rsidRDefault="00AC6C85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013223A" wp14:editId="0914F0C0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364BBE3" wp14:editId="4A88A78A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64BBE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4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" filled="f" stroked="f">
              <v:textbox>
                <w:txbxContent>
                  <w:p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6C85" w:rsidRDefault="00AC6C85" w:rsidP="007F1B53">
      <w:pPr>
        <w:spacing w:before="0" w:after="0" w:line="240" w:lineRule="auto"/>
      </w:pPr>
      <w:r>
        <w:separator/>
      </w:r>
    </w:p>
  </w:footnote>
  <w:footnote w:type="continuationSeparator" w:id="0">
    <w:p w:rsidR="00AC6C85" w:rsidRDefault="00AC6C85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B7685A7" wp14:editId="2CF20946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363F63"/>
    <w:multiLevelType w:val="multilevel"/>
    <w:tmpl w:val="D124F26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num w:numId="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65"/>
    <w:rsid w:val="000446AD"/>
    <w:rsid w:val="001138D5"/>
    <w:rsid w:val="001726BE"/>
    <w:rsid w:val="001C720B"/>
    <w:rsid w:val="0020003D"/>
    <w:rsid w:val="00212908"/>
    <w:rsid w:val="00232293"/>
    <w:rsid w:val="002A6BFE"/>
    <w:rsid w:val="002E3A77"/>
    <w:rsid w:val="002F0A67"/>
    <w:rsid w:val="00346434"/>
    <w:rsid w:val="003717C3"/>
    <w:rsid w:val="003E0D37"/>
    <w:rsid w:val="003F3A88"/>
    <w:rsid w:val="004A18B8"/>
    <w:rsid w:val="00507CCA"/>
    <w:rsid w:val="00526FCA"/>
    <w:rsid w:val="0054053B"/>
    <w:rsid w:val="00547521"/>
    <w:rsid w:val="005B0B82"/>
    <w:rsid w:val="005B7617"/>
    <w:rsid w:val="005E27A5"/>
    <w:rsid w:val="00607665"/>
    <w:rsid w:val="006233F8"/>
    <w:rsid w:val="00635F19"/>
    <w:rsid w:val="00636C8A"/>
    <w:rsid w:val="00680D3C"/>
    <w:rsid w:val="00686701"/>
    <w:rsid w:val="006B6105"/>
    <w:rsid w:val="007F1B53"/>
    <w:rsid w:val="008269E4"/>
    <w:rsid w:val="00843820"/>
    <w:rsid w:val="00857A4F"/>
    <w:rsid w:val="00880817"/>
    <w:rsid w:val="00881EBE"/>
    <w:rsid w:val="00891D18"/>
    <w:rsid w:val="008B0A58"/>
    <w:rsid w:val="00952B9A"/>
    <w:rsid w:val="00984E87"/>
    <w:rsid w:val="00A32AB9"/>
    <w:rsid w:val="00A66A79"/>
    <w:rsid w:val="00A67DD5"/>
    <w:rsid w:val="00AB2DF6"/>
    <w:rsid w:val="00AC6C85"/>
    <w:rsid w:val="00AF551B"/>
    <w:rsid w:val="00B0609B"/>
    <w:rsid w:val="00B47A03"/>
    <w:rsid w:val="00BC01BC"/>
    <w:rsid w:val="00C05DF4"/>
    <w:rsid w:val="00C739AF"/>
    <w:rsid w:val="00D55BEC"/>
    <w:rsid w:val="00DE5F24"/>
    <w:rsid w:val="00E42177"/>
    <w:rsid w:val="00EE1423"/>
    <w:rsid w:val="00F02BF4"/>
    <w:rsid w:val="00F3756A"/>
    <w:rsid w:val="00F43320"/>
    <w:rsid w:val="00F47697"/>
    <w:rsid w:val="00F52DFA"/>
    <w:rsid w:val="00F6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33D4594"/>
  <w15:chartTrackingRefBased/>
  <w15:docId w15:val="{5ACDCDD3-3461-469A-81EA-A97A24F4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47697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F47697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3F582-9C29-4AD7-8EF5-C2E79A9C7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didáctica.dotx</Template>
  <TotalTime>2</TotalTime>
  <Pages>4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1</cp:revision>
  <dcterms:created xsi:type="dcterms:W3CDTF">2020-11-05T18:03:00Z</dcterms:created>
  <dcterms:modified xsi:type="dcterms:W3CDTF">2020-11-05T18:05:00Z</dcterms:modified>
</cp:coreProperties>
</file>
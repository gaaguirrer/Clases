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51510" w14:textId="77777777" w:rsidR="00F43320" w:rsidRDefault="00F43320"/>
    <w:p w14:paraId="14A60572" w14:textId="77777777" w:rsidR="00F43320" w:rsidRDefault="00840CE1">
      <w:r>
        <w:rPr>
          <w:noProof/>
        </w:rPr>
        <w:drawing>
          <wp:anchor distT="0" distB="0" distL="114300" distR="114300" simplePos="0" relativeHeight="251639808" behindDoc="0" locked="0" layoutInCell="1" allowOverlap="1" wp14:anchorId="4FE1945D" wp14:editId="1C059472">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B98D7" w14:textId="77777777" w:rsidR="00F43320" w:rsidRDefault="00F43320"/>
    <w:p w14:paraId="6393534F" w14:textId="77777777" w:rsidR="00F43320" w:rsidRDefault="00F43320"/>
    <w:p w14:paraId="25EFEA6C" w14:textId="77777777" w:rsidR="00F43320" w:rsidRDefault="00F43320"/>
    <w:p w14:paraId="0000FA38" w14:textId="77777777" w:rsidR="00F43320" w:rsidRDefault="00F43320"/>
    <w:p w14:paraId="408BE6AC" w14:textId="77777777" w:rsidR="00F43320" w:rsidRDefault="00F43320"/>
    <w:p w14:paraId="521D3465" w14:textId="77777777" w:rsidR="00F43320" w:rsidRDefault="00F43320"/>
    <w:p w14:paraId="456FDB36" w14:textId="77777777" w:rsidR="00F43320" w:rsidRDefault="003E0D37">
      <w:r>
        <w:rPr>
          <w:noProof/>
        </w:rPr>
        <mc:AlternateContent>
          <mc:Choice Requires="wps">
            <w:drawing>
              <wp:anchor distT="0" distB="0" distL="114300" distR="114300" simplePos="0" relativeHeight="251641856" behindDoc="1" locked="0" layoutInCell="1" allowOverlap="1" wp14:anchorId="1D1C9908" wp14:editId="6D2783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D1C9908"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F397C42" w14:textId="77777777" w:rsidR="00F43320" w:rsidRDefault="00F43320"/>
    <w:p w14:paraId="0B60E16C" w14:textId="77777777" w:rsidR="00F43320" w:rsidRDefault="00F43320"/>
    <w:p w14:paraId="1EB4A003" w14:textId="77777777" w:rsidR="00F43320" w:rsidRDefault="00F43320"/>
    <w:p w14:paraId="126B5A46" w14:textId="77777777" w:rsidR="00F43320" w:rsidRDefault="003E0D37">
      <w:r>
        <w:rPr>
          <w:noProof/>
        </w:rPr>
        <mc:AlternateContent>
          <mc:Choice Requires="wpg">
            <w:drawing>
              <wp:anchor distT="0" distB="0" distL="114300" distR="114300" simplePos="0" relativeHeight="251640832" behindDoc="0" locked="0" layoutInCell="1" allowOverlap="1" wp14:anchorId="1FEE822E" wp14:editId="1C04DCF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3E9C8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B72F856" w14:textId="77777777" w:rsidR="00F43320" w:rsidRDefault="003E0D37">
      <w:r>
        <w:rPr>
          <w:noProof/>
        </w:rPr>
        <mc:AlternateContent>
          <mc:Choice Requires="wps">
            <w:drawing>
              <wp:anchor distT="0" distB="0" distL="114300" distR="114300" simplePos="0" relativeHeight="251642880" behindDoc="0" locked="0" layoutInCell="1" allowOverlap="1" wp14:anchorId="019E3A7E" wp14:editId="2E3694D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2379" w14:textId="7C328DA7" w:rsidR="00F43320" w:rsidRPr="005E6C17" w:rsidRDefault="0079764E" w:rsidP="007A125E">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r>
                              <w:rPr>
                                <w:rFonts w:cs="Calibri"/>
                                <w:b/>
                                <w:color w:val="000000"/>
                                <w:sz w:val="48"/>
                                <w:szCs w:val="52"/>
                                <w:lang w:eastAsia="es-NI"/>
                              </w:rPr>
                              <w:t>I</w:t>
                            </w:r>
                          </w:p>
                          <w:p w14:paraId="36E4A8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19E3A7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A332379" w14:textId="7C328DA7" w:rsidR="00F43320" w:rsidRPr="005E6C17" w:rsidRDefault="0079764E" w:rsidP="007A125E">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r>
                        <w:rPr>
                          <w:rFonts w:cs="Calibri"/>
                          <w:b/>
                          <w:color w:val="000000"/>
                          <w:sz w:val="48"/>
                          <w:szCs w:val="52"/>
                          <w:lang w:eastAsia="es-NI"/>
                        </w:rPr>
                        <w:t>I</w:t>
                      </w:r>
                    </w:p>
                    <w:p w14:paraId="36E4A84F" w14:textId="77777777" w:rsidR="00F43320" w:rsidRDefault="00F43320" w:rsidP="00F43320">
                      <w:pPr>
                        <w:jc w:val="right"/>
                      </w:pPr>
                    </w:p>
                  </w:txbxContent>
                </v:textbox>
              </v:shape>
            </w:pict>
          </mc:Fallback>
        </mc:AlternateContent>
      </w:r>
    </w:p>
    <w:p w14:paraId="44ADCAF7" w14:textId="77777777" w:rsidR="00F43320" w:rsidRDefault="00F43320"/>
    <w:p w14:paraId="5A5049C2" w14:textId="77777777" w:rsidR="005B0B82" w:rsidRDefault="005B0B82"/>
    <w:p w14:paraId="552A841F" w14:textId="77777777" w:rsidR="005B0B82" w:rsidRDefault="005B0B82"/>
    <w:p w14:paraId="5B1B81A3" w14:textId="77777777" w:rsidR="005B0B82" w:rsidRDefault="008032D0" w:rsidP="008032D0">
      <w:pPr>
        <w:tabs>
          <w:tab w:val="left" w:pos="2799"/>
        </w:tabs>
      </w:pPr>
      <w:r>
        <w:tab/>
      </w:r>
    </w:p>
    <w:p w14:paraId="49492507" w14:textId="77777777" w:rsidR="005B0B82" w:rsidRDefault="005B0B82"/>
    <w:p w14:paraId="161E5D14" w14:textId="77777777" w:rsidR="005B0B82" w:rsidRDefault="005B0B82"/>
    <w:p w14:paraId="25E59272" w14:textId="77777777" w:rsidR="005B0B82" w:rsidRDefault="005B0B82"/>
    <w:p w14:paraId="732FF282" w14:textId="77777777" w:rsidR="005B0B82" w:rsidRDefault="005B0B82"/>
    <w:p w14:paraId="11774FED" w14:textId="77777777" w:rsidR="005B0B82" w:rsidRDefault="005B0B82"/>
    <w:p w14:paraId="294203C0" w14:textId="77777777" w:rsidR="005B0B82" w:rsidRDefault="005B0B82"/>
    <w:p w14:paraId="6496AF9E" w14:textId="77777777" w:rsidR="005B0B82" w:rsidRDefault="005B0B82"/>
    <w:p w14:paraId="03DC3C8F" w14:textId="77777777" w:rsidR="005B0B82" w:rsidRDefault="005B0B82"/>
    <w:p w14:paraId="330BEC9A"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CD47E5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F00C2BA" w14:textId="77777777" w:rsidR="00843820" w:rsidRPr="007B5A76" w:rsidRDefault="00843820" w:rsidP="00843820">
          <w:pPr>
            <w:rPr>
              <w:rFonts w:cs="Tahoma"/>
              <w:szCs w:val="24"/>
              <w:lang w:val="es-ES" w:eastAsia="es-NI"/>
            </w:rPr>
          </w:pPr>
        </w:p>
        <w:p w14:paraId="4B3B26AC" w14:textId="6D5F83E9"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C11336">
              <w:rPr>
                <w:rFonts w:cs="Tahoma"/>
                <w:noProof/>
                <w:webHidden/>
                <w:szCs w:val="24"/>
              </w:rPr>
              <w:t>2</w:t>
            </w:r>
            <w:r w:rsidR="007D7B98" w:rsidRPr="007B5A76">
              <w:rPr>
                <w:rFonts w:cs="Tahoma"/>
                <w:noProof/>
                <w:webHidden/>
                <w:szCs w:val="24"/>
              </w:rPr>
              <w:fldChar w:fldCharType="end"/>
            </w:r>
          </w:hyperlink>
        </w:p>
        <w:p w14:paraId="37476ACD" w14:textId="6D22D5E5" w:rsidR="007D7B98" w:rsidRPr="007B5A76" w:rsidRDefault="00656439">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C11336">
              <w:rPr>
                <w:rFonts w:cs="Tahoma"/>
                <w:noProof/>
                <w:webHidden/>
                <w:szCs w:val="24"/>
              </w:rPr>
              <w:t>2</w:t>
            </w:r>
            <w:r w:rsidR="007D7B98" w:rsidRPr="007B5A76">
              <w:rPr>
                <w:rFonts w:cs="Tahoma"/>
                <w:noProof/>
                <w:webHidden/>
                <w:szCs w:val="24"/>
              </w:rPr>
              <w:fldChar w:fldCharType="end"/>
            </w:r>
          </w:hyperlink>
        </w:p>
        <w:p w14:paraId="49D91DE7" w14:textId="52F84981" w:rsidR="007D7B98" w:rsidRPr="007B5A76" w:rsidRDefault="00656439">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C11336">
              <w:rPr>
                <w:rFonts w:cs="Tahoma"/>
                <w:noProof/>
                <w:webHidden/>
                <w:szCs w:val="24"/>
              </w:rPr>
              <w:t>2</w:t>
            </w:r>
            <w:r w:rsidR="007D7B98" w:rsidRPr="007B5A76">
              <w:rPr>
                <w:rFonts w:cs="Tahoma"/>
                <w:noProof/>
                <w:webHidden/>
                <w:szCs w:val="24"/>
              </w:rPr>
              <w:fldChar w:fldCharType="end"/>
            </w:r>
          </w:hyperlink>
        </w:p>
        <w:p w14:paraId="295D022F" w14:textId="294BB1FE" w:rsidR="007D7B98" w:rsidRPr="007B5A76" w:rsidRDefault="00656439">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C11336">
              <w:rPr>
                <w:rFonts w:cs="Tahoma"/>
                <w:noProof/>
                <w:webHidden/>
                <w:szCs w:val="24"/>
              </w:rPr>
              <w:t>2</w:t>
            </w:r>
            <w:r w:rsidR="007D7B98" w:rsidRPr="007B5A76">
              <w:rPr>
                <w:rFonts w:cs="Tahoma"/>
                <w:noProof/>
                <w:webHidden/>
                <w:szCs w:val="24"/>
              </w:rPr>
              <w:fldChar w:fldCharType="end"/>
            </w:r>
          </w:hyperlink>
        </w:p>
        <w:p w14:paraId="702981B0" w14:textId="64A71066" w:rsidR="007D7B98" w:rsidRPr="007B5A76" w:rsidRDefault="00656439">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C11336">
              <w:rPr>
                <w:rFonts w:cs="Tahoma"/>
                <w:noProof/>
                <w:webHidden/>
                <w:szCs w:val="24"/>
              </w:rPr>
              <w:t>2</w:t>
            </w:r>
            <w:r w:rsidR="007D7B98" w:rsidRPr="007B5A76">
              <w:rPr>
                <w:rFonts w:cs="Tahoma"/>
                <w:noProof/>
                <w:webHidden/>
                <w:szCs w:val="24"/>
              </w:rPr>
              <w:fldChar w:fldCharType="end"/>
            </w:r>
          </w:hyperlink>
        </w:p>
        <w:p w14:paraId="03613B1F" w14:textId="77777777" w:rsidR="00843820" w:rsidRDefault="00843820">
          <w:r w:rsidRPr="007B5A76">
            <w:rPr>
              <w:rFonts w:cs="Tahoma"/>
              <w:szCs w:val="24"/>
              <w:lang w:val="es-ES"/>
            </w:rPr>
            <w:fldChar w:fldCharType="end"/>
          </w:r>
        </w:p>
      </w:sdtContent>
    </w:sdt>
    <w:p w14:paraId="4425C33E" w14:textId="77777777" w:rsidR="00B0609B" w:rsidRDefault="00B0609B" w:rsidP="001C720B">
      <w:pPr>
        <w:spacing w:line="276" w:lineRule="auto"/>
        <w:rPr>
          <w:b/>
        </w:rPr>
      </w:pPr>
    </w:p>
    <w:p w14:paraId="77BFF717" w14:textId="77777777" w:rsidR="00B0609B" w:rsidRDefault="00B0609B" w:rsidP="00AB2DF6">
      <w:pPr>
        <w:spacing w:line="276" w:lineRule="auto"/>
        <w:jc w:val="right"/>
        <w:rPr>
          <w:b/>
        </w:rPr>
      </w:pPr>
    </w:p>
    <w:p w14:paraId="1A7717D5" w14:textId="77777777" w:rsidR="00B0609B" w:rsidRDefault="00B0609B" w:rsidP="00AB2DF6">
      <w:pPr>
        <w:spacing w:line="276" w:lineRule="auto"/>
        <w:jc w:val="right"/>
        <w:rPr>
          <w:b/>
        </w:rPr>
      </w:pPr>
    </w:p>
    <w:p w14:paraId="65D9FE33" w14:textId="77777777" w:rsidR="00B0609B" w:rsidRDefault="00B0609B" w:rsidP="00AB2DF6">
      <w:pPr>
        <w:spacing w:line="276" w:lineRule="auto"/>
        <w:jc w:val="right"/>
        <w:rPr>
          <w:b/>
        </w:rPr>
      </w:pPr>
    </w:p>
    <w:p w14:paraId="76F9D0BA" w14:textId="77777777" w:rsidR="00B0609B" w:rsidRDefault="00B0609B" w:rsidP="00AB2DF6">
      <w:pPr>
        <w:spacing w:line="276" w:lineRule="auto"/>
        <w:jc w:val="right"/>
        <w:rPr>
          <w:b/>
        </w:rPr>
      </w:pPr>
    </w:p>
    <w:p w14:paraId="68C9667B" w14:textId="77777777" w:rsidR="00B0609B" w:rsidRDefault="00B0609B" w:rsidP="00AB2DF6">
      <w:pPr>
        <w:spacing w:line="276" w:lineRule="auto"/>
        <w:jc w:val="right"/>
        <w:rPr>
          <w:b/>
        </w:rPr>
      </w:pPr>
    </w:p>
    <w:p w14:paraId="116D60B7" w14:textId="77777777" w:rsidR="00B0609B" w:rsidRDefault="00B0609B" w:rsidP="00AB2DF6">
      <w:pPr>
        <w:spacing w:line="276" w:lineRule="auto"/>
        <w:jc w:val="right"/>
        <w:rPr>
          <w:b/>
        </w:rPr>
      </w:pPr>
    </w:p>
    <w:p w14:paraId="2C2412C4" w14:textId="77777777" w:rsidR="00B0609B" w:rsidRDefault="00B0609B" w:rsidP="00AB2DF6">
      <w:pPr>
        <w:spacing w:line="276" w:lineRule="auto"/>
        <w:jc w:val="right"/>
        <w:rPr>
          <w:b/>
        </w:rPr>
      </w:pPr>
    </w:p>
    <w:p w14:paraId="7EF0AB36" w14:textId="77777777" w:rsidR="00B0609B" w:rsidRDefault="00B0609B" w:rsidP="00AB2DF6">
      <w:pPr>
        <w:spacing w:line="276" w:lineRule="auto"/>
        <w:jc w:val="right"/>
        <w:rPr>
          <w:b/>
        </w:rPr>
      </w:pPr>
    </w:p>
    <w:p w14:paraId="71E537CA" w14:textId="77777777" w:rsidR="00B0609B" w:rsidRDefault="00B0609B" w:rsidP="00AB2DF6">
      <w:pPr>
        <w:spacing w:line="276" w:lineRule="auto"/>
        <w:jc w:val="right"/>
        <w:rPr>
          <w:b/>
        </w:rPr>
      </w:pPr>
    </w:p>
    <w:p w14:paraId="019A4649" w14:textId="77777777" w:rsidR="00B0609B" w:rsidRDefault="00B0609B" w:rsidP="00AB2DF6">
      <w:pPr>
        <w:spacing w:line="276" w:lineRule="auto"/>
        <w:jc w:val="right"/>
        <w:rPr>
          <w:b/>
        </w:rPr>
      </w:pPr>
    </w:p>
    <w:p w14:paraId="1687026A" w14:textId="77777777" w:rsidR="00B0609B" w:rsidRDefault="00B0609B" w:rsidP="00AB2DF6">
      <w:pPr>
        <w:spacing w:line="276" w:lineRule="auto"/>
        <w:jc w:val="right"/>
        <w:rPr>
          <w:b/>
        </w:rPr>
      </w:pPr>
    </w:p>
    <w:p w14:paraId="54745035" w14:textId="77777777" w:rsidR="00B0609B" w:rsidRDefault="00B0609B" w:rsidP="00AB2DF6">
      <w:pPr>
        <w:spacing w:line="276" w:lineRule="auto"/>
        <w:jc w:val="right"/>
        <w:rPr>
          <w:b/>
        </w:rPr>
      </w:pPr>
    </w:p>
    <w:p w14:paraId="0D35F356" w14:textId="77777777" w:rsidR="00B0609B" w:rsidRDefault="00B0609B" w:rsidP="00AB2DF6">
      <w:pPr>
        <w:spacing w:line="276" w:lineRule="auto"/>
        <w:jc w:val="right"/>
        <w:rPr>
          <w:b/>
        </w:rPr>
      </w:pPr>
    </w:p>
    <w:p w14:paraId="69C4DF97" w14:textId="77777777" w:rsidR="00B0609B" w:rsidRDefault="00B0609B" w:rsidP="00AB2DF6">
      <w:pPr>
        <w:spacing w:line="276" w:lineRule="auto"/>
        <w:jc w:val="right"/>
        <w:rPr>
          <w:b/>
        </w:rPr>
      </w:pPr>
    </w:p>
    <w:p w14:paraId="40C28A48" w14:textId="77777777" w:rsidR="00B0609B" w:rsidRDefault="00B0609B" w:rsidP="00AB2DF6">
      <w:pPr>
        <w:spacing w:line="276" w:lineRule="auto"/>
        <w:jc w:val="right"/>
        <w:rPr>
          <w:b/>
        </w:rPr>
      </w:pPr>
    </w:p>
    <w:p w14:paraId="023FD19D" w14:textId="77777777" w:rsidR="00B0609B" w:rsidRDefault="00B0609B" w:rsidP="00AB2DF6">
      <w:pPr>
        <w:spacing w:line="276" w:lineRule="auto"/>
        <w:jc w:val="right"/>
        <w:rPr>
          <w:b/>
        </w:rPr>
      </w:pPr>
    </w:p>
    <w:p w14:paraId="65592543" w14:textId="77777777" w:rsidR="00B0609B" w:rsidRDefault="00B0609B" w:rsidP="00AB2DF6">
      <w:pPr>
        <w:spacing w:line="276" w:lineRule="auto"/>
        <w:jc w:val="right"/>
        <w:rPr>
          <w:b/>
        </w:rPr>
      </w:pPr>
    </w:p>
    <w:p w14:paraId="27F76225" w14:textId="77777777" w:rsidR="00B0609B" w:rsidRDefault="00B0609B" w:rsidP="00AB2DF6">
      <w:pPr>
        <w:spacing w:line="276" w:lineRule="auto"/>
        <w:jc w:val="right"/>
        <w:rPr>
          <w:b/>
        </w:rPr>
      </w:pPr>
    </w:p>
    <w:p w14:paraId="587CF803" w14:textId="77777777" w:rsidR="00B0609B" w:rsidRDefault="00B0609B" w:rsidP="00AB2DF6">
      <w:pPr>
        <w:spacing w:line="276" w:lineRule="auto"/>
        <w:jc w:val="right"/>
        <w:rPr>
          <w:b/>
        </w:rPr>
      </w:pPr>
    </w:p>
    <w:p w14:paraId="4D436B5F" w14:textId="77777777" w:rsidR="00B0609B" w:rsidRDefault="00B0609B" w:rsidP="00AB2DF6">
      <w:pPr>
        <w:spacing w:line="276" w:lineRule="auto"/>
        <w:jc w:val="right"/>
        <w:rPr>
          <w:b/>
        </w:rPr>
      </w:pPr>
    </w:p>
    <w:p w14:paraId="2E7B0503"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F7F3BC" wp14:editId="094E688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6CAD65C"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00CAA3C" wp14:editId="20EB733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7A25A"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0CAA3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5B17A25A"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07C1457" w14:textId="77777777" w:rsidR="00B0609B" w:rsidRPr="003102D9" w:rsidRDefault="00B0609B" w:rsidP="003102D9">
      <w:pPr>
        <w:spacing w:line="276" w:lineRule="auto"/>
        <w:rPr>
          <w:bCs/>
        </w:rPr>
      </w:pPr>
    </w:p>
    <w:p w14:paraId="3B2FEBAD" w14:textId="77777777" w:rsidR="00723704" w:rsidRPr="00723704" w:rsidRDefault="00723704" w:rsidP="00723704">
      <w:pPr>
        <w:rPr>
          <w:bCs/>
        </w:rPr>
      </w:pPr>
      <w:r w:rsidRPr="00723704">
        <w:rPr>
          <w:bCs/>
        </w:rPr>
        <w:t>En el presente material se abordan los aspectos fundamentales de los Sistemas de Información en las Organizaciones, destacando su importancia en la gestión empresarial y en la toma de decisiones estratégicas. A lo largo de esta unidad, exploraremos cómo los sistemas de información facilitan el flujo de datos dentro de las organizaciones, optimizan procesos y contribuyen a la eficiencia operativa en un entorno cada vez más digitalizado.</w:t>
      </w:r>
    </w:p>
    <w:p w14:paraId="38711D98" w14:textId="77777777" w:rsidR="00723704" w:rsidRPr="00723704" w:rsidRDefault="00723704" w:rsidP="00723704">
      <w:pPr>
        <w:rPr>
          <w:bCs/>
        </w:rPr>
      </w:pPr>
    </w:p>
    <w:p w14:paraId="66893093" w14:textId="77777777" w:rsidR="00723704" w:rsidRPr="00723704" w:rsidRDefault="00723704" w:rsidP="00723704">
      <w:pPr>
        <w:rPr>
          <w:bCs/>
        </w:rPr>
      </w:pPr>
      <w:r w:rsidRPr="00723704">
        <w:rPr>
          <w:bCs/>
        </w:rPr>
        <w:t>El contenido está estructurado en secciones que permitirán comprender los diferentes tipos de sistemas de información, su aplicación en distintas áreas funcionales y su impacto en la competitividad empresarial. A través de lecturas y actividades prácticas, se espera que pueda desarrollar una visión crítica sobre el papel de la tecnología en la administración y gestión de negocios.</w:t>
      </w:r>
    </w:p>
    <w:p w14:paraId="381967DF" w14:textId="77777777" w:rsidR="00723704" w:rsidRPr="00723704" w:rsidRDefault="00723704" w:rsidP="00723704">
      <w:pPr>
        <w:rPr>
          <w:bCs/>
        </w:rPr>
      </w:pPr>
    </w:p>
    <w:p w14:paraId="70BDD0BC" w14:textId="41B2A224" w:rsidR="00AB2DF6" w:rsidRPr="003102D9" w:rsidRDefault="00723704" w:rsidP="00723704">
      <w:pPr>
        <w:rPr>
          <w:bCs/>
        </w:rPr>
      </w:pPr>
      <w:r w:rsidRPr="00723704">
        <w:rPr>
          <w:bCs/>
        </w:rPr>
        <w:t>Espero que este material sea de utilidad y le sirva como guía durante la unidad. En caso de dudas o consultas, no dude en participar en los foros de discusión o en las sesiones de chat. ¡Mucho éxito en su aprendizaje!</w:t>
      </w:r>
    </w:p>
    <w:p w14:paraId="3CFDA75F" w14:textId="77777777" w:rsidR="00AB2DF6" w:rsidRPr="003102D9" w:rsidRDefault="00AB2DF6" w:rsidP="003102D9">
      <w:pPr>
        <w:spacing w:line="276" w:lineRule="auto"/>
        <w:rPr>
          <w:bCs/>
        </w:rPr>
      </w:pPr>
    </w:p>
    <w:p w14:paraId="6A0AB0B7" w14:textId="77777777" w:rsidR="00AB2DF6" w:rsidRPr="003102D9" w:rsidRDefault="00AB2DF6" w:rsidP="003102D9">
      <w:pPr>
        <w:spacing w:line="276" w:lineRule="auto"/>
        <w:rPr>
          <w:bCs/>
        </w:rPr>
      </w:pPr>
    </w:p>
    <w:p w14:paraId="372A4814" w14:textId="77777777" w:rsidR="00AB2DF6" w:rsidRPr="003102D9" w:rsidRDefault="00AB2DF6" w:rsidP="003102D9">
      <w:pPr>
        <w:tabs>
          <w:tab w:val="left" w:pos="1276"/>
        </w:tabs>
        <w:rPr>
          <w:bCs/>
        </w:rPr>
      </w:pPr>
    </w:p>
    <w:p w14:paraId="6C1BFACF" w14:textId="77777777" w:rsidR="00AB2DF6" w:rsidRPr="003102D9" w:rsidRDefault="00AB2DF6" w:rsidP="003102D9">
      <w:pPr>
        <w:spacing w:line="276" w:lineRule="auto"/>
        <w:rPr>
          <w:bCs/>
        </w:rPr>
      </w:pPr>
    </w:p>
    <w:p w14:paraId="0871C559" w14:textId="77777777" w:rsidR="00AB2DF6" w:rsidRPr="003102D9" w:rsidRDefault="00AB2DF6" w:rsidP="003102D9">
      <w:pPr>
        <w:tabs>
          <w:tab w:val="left" w:pos="3075"/>
        </w:tabs>
        <w:rPr>
          <w:bCs/>
        </w:rPr>
      </w:pPr>
    </w:p>
    <w:p w14:paraId="0FAC9B69" w14:textId="77777777" w:rsidR="00772E40" w:rsidRPr="003102D9" w:rsidRDefault="00772E40" w:rsidP="003102D9">
      <w:pPr>
        <w:tabs>
          <w:tab w:val="left" w:pos="3075"/>
        </w:tabs>
        <w:rPr>
          <w:bCs/>
        </w:rPr>
      </w:pPr>
    </w:p>
    <w:p w14:paraId="17562E84" w14:textId="77777777" w:rsidR="005E1979" w:rsidRDefault="005E1979" w:rsidP="00AB2DF6">
      <w:pPr>
        <w:tabs>
          <w:tab w:val="left" w:pos="3075"/>
        </w:tabs>
      </w:pPr>
    </w:p>
    <w:p w14:paraId="104172CE" w14:textId="77777777" w:rsidR="005E1979" w:rsidRDefault="005E1979" w:rsidP="00AB2DF6">
      <w:pPr>
        <w:tabs>
          <w:tab w:val="left" w:pos="3075"/>
        </w:tabs>
      </w:pPr>
    </w:p>
    <w:p w14:paraId="1395A134" w14:textId="77777777" w:rsidR="005E1979" w:rsidRDefault="005E1979" w:rsidP="00AB2DF6">
      <w:pPr>
        <w:tabs>
          <w:tab w:val="left" w:pos="3075"/>
        </w:tabs>
      </w:pPr>
    </w:p>
    <w:p w14:paraId="75A9FF05" w14:textId="77777777" w:rsidR="005E1979" w:rsidRDefault="005E1979" w:rsidP="00AB2DF6">
      <w:pPr>
        <w:tabs>
          <w:tab w:val="left" w:pos="3075"/>
        </w:tabs>
      </w:pPr>
    </w:p>
    <w:p w14:paraId="37417527" w14:textId="77777777" w:rsidR="005E1979" w:rsidRDefault="005E1979" w:rsidP="00AB2DF6">
      <w:pPr>
        <w:tabs>
          <w:tab w:val="left" w:pos="3075"/>
        </w:tabs>
      </w:pPr>
    </w:p>
    <w:p w14:paraId="647D7B57" w14:textId="3CBC1750" w:rsidR="00772E40" w:rsidRDefault="00FE6F0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3AF363C" wp14:editId="084D9010">
                <wp:simplePos x="0" y="0"/>
                <wp:positionH relativeFrom="column">
                  <wp:posOffset>-45085</wp:posOffset>
                </wp:positionH>
                <wp:positionV relativeFrom="paragraph">
                  <wp:posOffset>-354330</wp:posOffset>
                </wp:positionV>
                <wp:extent cx="6346190" cy="562610"/>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190" cy="562610"/>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77375"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03AF363C" id="Grupo 29" o:spid="_x0000_s1029" style="position:absolute;left:0;text-align:left;margin-left:-3.55pt;margin-top:-27.9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87737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9011852" w14:textId="77777777" w:rsidR="00FE6F00" w:rsidRDefault="00FE6F00" w:rsidP="00AB2DF6">
      <w:pPr>
        <w:tabs>
          <w:tab w:val="left" w:pos="3075"/>
        </w:tabs>
      </w:pPr>
    </w:p>
    <w:p w14:paraId="405B0308" w14:textId="56EC85E9" w:rsidR="00FE6F00" w:rsidRDefault="00FE6F00" w:rsidP="00FE6F00">
      <w:pPr>
        <w:pStyle w:val="Prrafodelista"/>
        <w:numPr>
          <w:ilvl w:val="0"/>
          <w:numId w:val="10"/>
        </w:numPr>
        <w:tabs>
          <w:tab w:val="left" w:pos="3075"/>
        </w:tabs>
      </w:pPr>
      <w:r>
        <w:t>Exponer el papel que juegan los sistemas de información y sus beneficios en el ambiente de los negocios y la industria para la toma de decisiones.</w:t>
      </w:r>
    </w:p>
    <w:p w14:paraId="78B59F34" w14:textId="6D9EF202" w:rsidR="00FE6F00" w:rsidRDefault="00FE6F00" w:rsidP="00FE6F00">
      <w:pPr>
        <w:pStyle w:val="Prrafodelista"/>
        <w:numPr>
          <w:ilvl w:val="0"/>
          <w:numId w:val="10"/>
        </w:numPr>
        <w:tabs>
          <w:tab w:val="left" w:pos="3075"/>
        </w:tabs>
      </w:pPr>
      <w:r>
        <w:t>Describir los sistemas de apoyo como soporte para la toma de decisiones en las organizaciones.</w:t>
      </w:r>
    </w:p>
    <w:p w14:paraId="1B01CBC9" w14:textId="77777777" w:rsidR="00772E40" w:rsidRDefault="00772E40" w:rsidP="00AB2DF6">
      <w:pPr>
        <w:tabs>
          <w:tab w:val="left" w:pos="3075"/>
        </w:tabs>
      </w:pPr>
    </w:p>
    <w:p w14:paraId="2EF3A7E6" w14:textId="77777777" w:rsidR="00772E40" w:rsidRDefault="00772E40" w:rsidP="00AB2DF6">
      <w:pPr>
        <w:tabs>
          <w:tab w:val="left" w:pos="3075"/>
        </w:tabs>
      </w:pPr>
    </w:p>
    <w:p w14:paraId="07BEF725" w14:textId="77777777" w:rsidR="005E1979" w:rsidRDefault="005E1979" w:rsidP="00AB2DF6">
      <w:pPr>
        <w:tabs>
          <w:tab w:val="left" w:pos="3075"/>
        </w:tabs>
      </w:pPr>
    </w:p>
    <w:p w14:paraId="0018E081" w14:textId="77777777" w:rsidR="005E1979" w:rsidRDefault="005E1979" w:rsidP="00AB2DF6">
      <w:pPr>
        <w:tabs>
          <w:tab w:val="left" w:pos="3075"/>
        </w:tabs>
      </w:pPr>
    </w:p>
    <w:p w14:paraId="47FFC157" w14:textId="77777777" w:rsidR="005E1979" w:rsidRDefault="005E1979" w:rsidP="00AB2DF6">
      <w:pPr>
        <w:tabs>
          <w:tab w:val="left" w:pos="3075"/>
        </w:tabs>
      </w:pPr>
    </w:p>
    <w:p w14:paraId="21F918CE" w14:textId="77777777" w:rsidR="005E1979" w:rsidRDefault="005E1979" w:rsidP="00AB2DF6">
      <w:pPr>
        <w:tabs>
          <w:tab w:val="left" w:pos="3075"/>
        </w:tabs>
      </w:pPr>
    </w:p>
    <w:p w14:paraId="70F2620C" w14:textId="77777777" w:rsidR="005E1979" w:rsidRDefault="005E1979" w:rsidP="00AB2DF6">
      <w:pPr>
        <w:tabs>
          <w:tab w:val="left" w:pos="3075"/>
        </w:tabs>
      </w:pPr>
    </w:p>
    <w:p w14:paraId="547D0024" w14:textId="77777777" w:rsidR="00772E40" w:rsidRDefault="00772E40" w:rsidP="00AB2DF6">
      <w:pPr>
        <w:tabs>
          <w:tab w:val="left" w:pos="3075"/>
        </w:tabs>
      </w:pPr>
    </w:p>
    <w:p w14:paraId="5A7B39E5" w14:textId="77777777" w:rsidR="00772E40" w:rsidRDefault="00772E40" w:rsidP="00AB2DF6">
      <w:pPr>
        <w:tabs>
          <w:tab w:val="left" w:pos="3075"/>
        </w:tabs>
      </w:pPr>
    </w:p>
    <w:p w14:paraId="4468F7B5" w14:textId="77777777" w:rsidR="00772E40" w:rsidRDefault="00772E40" w:rsidP="00AB2DF6">
      <w:pPr>
        <w:tabs>
          <w:tab w:val="left" w:pos="3075"/>
        </w:tabs>
      </w:pPr>
    </w:p>
    <w:p w14:paraId="09F3BBB7" w14:textId="77777777" w:rsidR="00772E40" w:rsidRDefault="00772E40" w:rsidP="00AB2DF6">
      <w:pPr>
        <w:tabs>
          <w:tab w:val="left" w:pos="3075"/>
        </w:tabs>
      </w:pPr>
    </w:p>
    <w:p w14:paraId="499903CE" w14:textId="77777777" w:rsidR="00FE6F00" w:rsidRDefault="00FE6F00" w:rsidP="00AB2DF6">
      <w:pPr>
        <w:tabs>
          <w:tab w:val="left" w:pos="3075"/>
        </w:tabs>
      </w:pPr>
    </w:p>
    <w:p w14:paraId="726B6BC5" w14:textId="77777777" w:rsidR="00FE6F00" w:rsidRDefault="00FE6F00" w:rsidP="00AB2DF6">
      <w:pPr>
        <w:tabs>
          <w:tab w:val="left" w:pos="3075"/>
        </w:tabs>
      </w:pPr>
    </w:p>
    <w:p w14:paraId="4182D8F8" w14:textId="77777777" w:rsidR="00FE6F00" w:rsidRDefault="00FE6F00" w:rsidP="00AB2DF6">
      <w:pPr>
        <w:tabs>
          <w:tab w:val="left" w:pos="3075"/>
        </w:tabs>
      </w:pPr>
    </w:p>
    <w:p w14:paraId="17E209F1" w14:textId="77777777" w:rsidR="00FE6F00" w:rsidRDefault="00FE6F00" w:rsidP="00AB2DF6">
      <w:pPr>
        <w:tabs>
          <w:tab w:val="left" w:pos="3075"/>
        </w:tabs>
      </w:pPr>
    </w:p>
    <w:p w14:paraId="149A28F3" w14:textId="77777777" w:rsidR="00FE6F00" w:rsidRDefault="00FE6F00" w:rsidP="00AB2DF6">
      <w:pPr>
        <w:tabs>
          <w:tab w:val="left" w:pos="3075"/>
        </w:tabs>
      </w:pPr>
    </w:p>
    <w:p w14:paraId="1AC6CFF4" w14:textId="77777777" w:rsidR="00FE6F00" w:rsidRDefault="00FE6F00" w:rsidP="00AB2DF6">
      <w:pPr>
        <w:tabs>
          <w:tab w:val="left" w:pos="3075"/>
        </w:tabs>
      </w:pPr>
    </w:p>
    <w:p w14:paraId="09BB4E6B" w14:textId="77777777" w:rsidR="00FE6F00" w:rsidRDefault="00FE6F00" w:rsidP="00AB2DF6">
      <w:pPr>
        <w:tabs>
          <w:tab w:val="left" w:pos="3075"/>
        </w:tabs>
      </w:pPr>
    </w:p>
    <w:p w14:paraId="591E1AB9" w14:textId="77777777" w:rsidR="00FE6F00" w:rsidRDefault="00FE6F00" w:rsidP="00AB2DF6">
      <w:pPr>
        <w:tabs>
          <w:tab w:val="left" w:pos="3075"/>
        </w:tabs>
      </w:pPr>
    </w:p>
    <w:p w14:paraId="78F0F62D" w14:textId="77777777" w:rsidR="00FE6F00" w:rsidRDefault="00FE6F00" w:rsidP="00AB2DF6">
      <w:pPr>
        <w:tabs>
          <w:tab w:val="left" w:pos="3075"/>
        </w:tabs>
      </w:pPr>
    </w:p>
    <w:p w14:paraId="6675109A" w14:textId="77777777" w:rsidR="00772E40" w:rsidRDefault="00772E40" w:rsidP="00AB2DF6">
      <w:pPr>
        <w:tabs>
          <w:tab w:val="left" w:pos="3075"/>
        </w:tabs>
      </w:pPr>
    </w:p>
    <w:p w14:paraId="340ADBD5"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43ADBC4" wp14:editId="5F77E1F6">
                <wp:simplePos x="0" y="0"/>
                <wp:positionH relativeFrom="column">
                  <wp:posOffset>-91440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D78C0"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343ADBC4" id="Grupo 33" o:spid="_x0000_s1034" style="position:absolute;left:0;text-align:left;margin-left:-7.2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15D78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F7A354" w14:textId="77777777" w:rsidR="00311311" w:rsidRDefault="00311311" w:rsidP="00311311">
      <w:pPr>
        <w:tabs>
          <w:tab w:val="left" w:pos="3075"/>
        </w:tabs>
      </w:pPr>
      <w:r>
        <w:t>Los sistemas de información son una pieza fundamental en el funcionamiento de las organizaciones modernas. A diario, las empresas procesan grandes volúmenes de datos, los cuales, al ser organizados y analizados correctamente, permiten mejorar la toma de decisiones, optimizar procesos y ganar ventaja competitiva en el mercado. En esta unidad, exploraremos cómo los sistemas de información facilitan la integración y gestión de los recursos empresariales, asegurando un flujo eficiente de información en todas las áreas funcionales.</w:t>
      </w:r>
    </w:p>
    <w:p w14:paraId="0141B05A" w14:textId="77777777" w:rsidR="00311311" w:rsidRDefault="00311311" w:rsidP="00311311">
      <w:pPr>
        <w:tabs>
          <w:tab w:val="left" w:pos="3075"/>
        </w:tabs>
      </w:pPr>
    </w:p>
    <w:p w14:paraId="50171036" w14:textId="77777777" w:rsidR="00311311" w:rsidRDefault="00311311" w:rsidP="00311311">
      <w:pPr>
        <w:tabs>
          <w:tab w:val="left" w:pos="3075"/>
        </w:tabs>
      </w:pPr>
      <w:r>
        <w:t>En esta guía encontrará el objetivo principal de la unidad, así como una tabla con las actividades programadas, especificando sus fechas de inicio y finalización. Esta planificación le permitirá organizar su tiempo de estudio de manera efectiva, asegurando el cumplimiento de cada una de las actividades propuestas. Para un mejor aprovechamiento del contenido, le recomendamos utilizar herramientas de planificación, como el calendario del aula virtual o un organizador personal.</w:t>
      </w:r>
    </w:p>
    <w:p w14:paraId="1FD5C535" w14:textId="77777777" w:rsidR="00311311" w:rsidRDefault="00311311" w:rsidP="00311311">
      <w:pPr>
        <w:tabs>
          <w:tab w:val="left" w:pos="3075"/>
        </w:tabs>
      </w:pPr>
    </w:p>
    <w:p w14:paraId="28143CA1" w14:textId="1689CDCE" w:rsidR="008032D0" w:rsidRDefault="00311311" w:rsidP="00311311">
      <w:pPr>
        <w:tabs>
          <w:tab w:val="left" w:pos="3075"/>
        </w:tabs>
      </w:pPr>
      <w:r>
        <w:t>Es importante cumplir con los plazos establecidos para evitar retrasos y garantizar la participación en discusiones con sus compañeros. Interactuar en foros y actividades colaborativas enriquecerá su aprendizaje, ya que podrá intercambiar ideas y puntos de vista diversos. Se le exhorta a mantener un ambiente de respeto y tolerancia en cada interacción. ¡Éxito en esta unidad y en su desarrollo profesional!</w:t>
      </w:r>
    </w:p>
    <w:p w14:paraId="1692D365" w14:textId="49888A69" w:rsidR="008032D0" w:rsidRDefault="008032D0" w:rsidP="00AB2DF6">
      <w:pPr>
        <w:tabs>
          <w:tab w:val="left" w:pos="3075"/>
        </w:tabs>
      </w:pPr>
    </w:p>
    <w:p w14:paraId="6013DFBB" w14:textId="079C36F8" w:rsidR="000B601A" w:rsidRDefault="000B601A" w:rsidP="00AB2DF6">
      <w:pPr>
        <w:tabs>
          <w:tab w:val="left" w:pos="3075"/>
        </w:tabs>
      </w:pPr>
    </w:p>
    <w:p w14:paraId="0612BAD7" w14:textId="6A8D6747" w:rsidR="000B601A" w:rsidRDefault="000B601A" w:rsidP="00AB2DF6">
      <w:pPr>
        <w:tabs>
          <w:tab w:val="left" w:pos="3075"/>
        </w:tabs>
      </w:pPr>
    </w:p>
    <w:p w14:paraId="017F6446" w14:textId="185F934C" w:rsidR="000B601A" w:rsidRDefault="000B601A" w:rsidP="00AB2DF6">
      <w:pPr>
        <w:tabs>
          <w:tab w:val="left" w:pos="3075"/>
        </w:tabs>
      </w:pPr>
    </w:p>
    <w:p w14:paraId="388D15DA" w14:textId="77F40BCD" w:rsidR="000B601A" w:rsidRDefault="000B601A" w:rsidP="00AB2DF6">
      <w:pPr>
        <w:tabs>
          <w:tab w:val="left" w:pos="3075"/>
        </w:tabs>
      </w:pPr>
    </w:p>
    <w:p w14:paraId="77977DA9" w14:textId="5EDD63A6" w:rsidR="000B601A" w:rsidRDefault="000B601A" w:rsidP="00AB2DF6">
      <w:pPr>
        <w:tabs>
          <w:tab w:val="left" w:pos="3075"/>
        </w:tabs>
      </w:pPr>
    </w:p>
    <w:p w14:paraId="26C4A08A" w14:textId="24BA51DA" w:rsidR="000B601A" w:rsidRDefault="000B601A" w:rsidP="00AB2DF6">
      <w:pPr>
        <w:tabs>
          <w:tab w:val="left" w:pos="3075"/>
        </w:tabs>
      </w:pPr>
    </w:p>
    <w:p w14:paraId="19C48004" w14:textId="613F2885" w:rsidR="00772E40" w:rsidRDefault="000B601A"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172DB1C7" wp14:editId="0299DCD1">
                <wp:simplePos x="0" y="0"/>
                <wp:positionH relativeFrom="column">
                  <wp:posOffset>-185420</wp:posOffset>
                </wp:positionH>
                <wp:positionV relativeFrom="paragraph">
                  <wp:posOffset>-270753</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E7E5"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172DB1C7" id="Grupo 40" o:spid="_x0000_s1039" style="position:absolute;left:0;text-align:left;margin-left:-14.6pt;margin-top:-21.3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517E7E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41975842" w14:textId="77777777" w:rsidTr="008519D3">
        <w:tc>
          <w:tcPr>
            <w:tcW w:w="945" w:type="dxa"/>
            <w:shd w:val="clear" w:color="auto" w:fill="011D7C"/>
          </w:tcPr>
          <w:p w14:paraId="226FE7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3A0C4A7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4922D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6DAC3D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131A8B5" w14:textId="77777777" w:rsidTr="008519D3">
        <w:tc>
          <w:tcPr>
            <w:tcW w:w="945" w:type="dxa"/>
            <w:shd w:val="clear" w:color="auto" w:fill="EDEDED"/>
          </w:tcPr>
          <w:p w14:paraId="6621B750" w14:textId="26AD2180"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0B601A">
              <w:rPr>
                <w:rFonts w:ascii="Calibri" w:eastAsia="Calibri" w:hAnsi="Calibri" w:cs="Calibri"/>
                <w:sz w:val="22"/>
                <w:lang w:eastAsia="es-NI"/>
              </w:rPr>
              <w:t>2</w:t>
            </w:r>
          </w:p>
        </w:tc>
        <w:tc>
          <w:tcPr>
            <w:tcW w:w="5956" w:type="dxa"/>
            <w:shd w:val="clear" w:color="auto" w:fill="EDEDED"/>
          </w:tcPr>
          <w:p w14:paraId="36826203" w14:textId="16018C74" w:rsidR="00A97C72" w:rsidRPr="00203FA4" w:rsidRDefault="000418D0" w:rsidP="002D05AE">
            <w:pPr>
              <w:spacing w:line="240" w:lineRule="auto"/>
              <w:jc w:val="left"/>
              <w:rPr>
                <w:rFonts w:ascii="Calibri" w:eastAsia="Calibri" w:hAnsi="Calibri" w:cs="Calibri"/>
                <w:sz w:val="22"/>
                <w:lang w:eastAsia="es-NI"/>
              </w:rPr>
            </w:pPr>
            <w:r w:rsidRPr="000418D0">
              <w:rPr>
                <w:rFonts w:ascii="Calibri" w:eastAsia="Calibri" w:hAnsi="Calibri" w:cs="Calibri"/>
                <w:sz w:val="22"/>
                <w:lang w:eastAsia="es-NI"/>
              </w:rPr>
              <w:t>Sumativa N2: Obtención y gestión de datos para los Sistemas de información en la gestión empresarial</w:t>
            </w:r>
          </w:p>
        </w:tc>
        <w:tc>
          <w:tcPr>
            <w:tcW w:w="1298" w:type="dxa"/>
            <w:shd w:val="clear" w:color="auto" w:fill="EDEDED"/>
          </w:tcPr>
          <w:p w14:paraId="42F6E0C9" w14:textId="6FE362F4" w:rsidR="00A97C72" w:rsidRPr="006709AE" w:rsidRDefault="00AF7872"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14</w:t>
            </w:r>
            <w:r w:rsidR="00386977" w:rsidRPr="006709AE">
              <w:rPr>
                <w:rFonts w:ascii="Calibri" w:eastAsia="Calibri" w:hAnsi="Calibri" w:cs="Calibri"/>
                <w:b/>
                <w:sz w:val="22"/>
                <w:lang w:eastAsia="es-NI"/>
              </w:rPr>
              <w:t>/0</w:t>
            </w:r>
            <w:r w:rsidR="008519D3">
              <w:rPr>
                <w:rFonts w:ascii="Calibri" w:eastAsia="Calibri" w:hAnsi="Calibri" w:cs="Calibri"/>
                <w:b/>
                <w:sz w:val="22"/>
                <w:lang w:eastAsia="es-NI"/>
              </w:rPr>
              <w:t>3</w:t>
            </w:r>
            <w:r w:rsidR="00386977" w:rsidRPr="006709AE">
              <w:rPr>
                <w:rFonts w:ascii="Calibri" w:eastAsia="Calibri" w:hAnsi="Calibri" w:cs="Calibri"/>
                <w:b/>
                <w:sz w:val="22"/>
                <w:lang w:eastAsia="es-NI"/>
              </w:rPr>
              <w:t>/202</w:t>
            </w:r>
            <w:r>
              <w:rPr>
                <w:rFonts w:ascii="Calibri" w:eastAsia="Calibri" w:hAnsi="Calibri" w:cs="Calibri"/>
                <w:b/>
                <w:sz w:val="22"/>
                <w:lang w:eastAsia="es-NI"/>
              </w:rPr>
              <w:t>6</w:t>
            </w:r>
          </w:p>
        </w:tc>
        <w:tc>
          <w:tcPr>
            <w:tcW w:w="1298" w:type="dxa"/>
            <w:shd w:val="clear" w:color="auto" w:fill="EDEDED"/>
          </w:tcPr>
          <w:p w14:paraId="141A54BE" w14:textId="6928B3C8" w:rsidR="00A97C72" w:rsidRPr="006709AE" w:rsidRDefault="008519D3"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w:t>
            </w:r>
            <w:r w:rsidR="00AF7872">
              <w:rPr>
                <w:rFonts w:ascii="Calibri" w:eastAsia="Calibri" w:hAnsi="Calibri" w:cs="Calibri"/>
                <w:b/>
                <w:color w:val="FF0000"/>
                <w:sz w:val="22"/>
                <w:lang w:eastAsia="es-NI"/>
              </w:rPr>
              <w:t>4</w:t>
            </w:r>
            <w:r w:rsidR="00383875" w:rsidRPr="006709AE">
              <w:rPr>
                <w:rFonts w:ascii="Calibri" w:eastAsia="Calibri" w:hAnsi="Calibri" w:cs="Calibri"/>
                <w:b/>
                <w:color w:val="FF0000"/>
                <w:sz w:val="22"/>
                <w:lang w:eastAsia="es-NI"/>
              </w:rPr>
              <w:t>/0</w:t>
            </w:r>
            <w:r>
              <w:rPr>
                <w:rFonts w:ascii="Calibri" w:eastAsia="Calibri" w:hAnsi="Calibri" w:cs="Calibri"/>
                <w:b/>
                <w:color w:val="FF0000"/>
                <w:sz w:val="22"/>
                <w:lang w:eastAsia="es-NI"/>
              </w:rPr>
              <w:t>3</w:t>
            </w:r>
            <w:r w:rsidR="00383875" w:rsidRPr="006709AE">
              <w:rPr>
                <w:rFonts w:ascii="Calibri" w:eastAsia="Calibri" w:hAnsi="Calibri" w:cs="Calibri"/>
                <w:b/>
                <w:color w:val="FF0000"/>
                <w:sz w:val="22"/>
                <w:lang w:eastAsia="es-NI"/>
              </w:rPr>
              <w:t>/202</w:t>
            </w:r>
            <w:r w:rsidR="00AF7872">
              <w:rPr>
                <w:rFonts w:ascii="Calibri" w:eastAsia="Calibri" w:hAnsi="Calibri" w:cs="Calibri"/>
                <w:b/>
                <w:color w:val="FF0000"/>
                <w:sz w:val="22"/>
                <w:lang w:eastAsia="es-NI"/>
              </w:rPr>
              <w:t>6</w:t>
            </w:r>
          </w:p>
        </w:tc>
      </w:tr>
      <w:tr w:rsidR="00ED5CF3" w:rsidRPr="007C3419" w14:paraId="33AFC250" w14:textId="77777777" w:rsidTr="008519D3">
        <w:tc>
          <w:tcPr>
            <w:tcW w:w="945" w:type="dxa"/>
            <w:shd w:val="clear" w:color="auto" w:fill="EDEDED"/>
          </w:tcPr>
          <w:p w14:paraId="3595B0C7" w14:textId="1F043CB7" w:rsidR="00ED5CF3" w:rsidRPr="007C3419" w:rsidRDefault="00ED5CF3" w:rsidP="00ED5CF3">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03</w:t>
            </w:r>
          </w:p>
        </w:tc>
        <w:tc>
          <w:tcPr>
            <w:tcW w:w="5956" w:type="dxa"/>
            <w:shd w:val="clear" w:color="auto" w:fill="EDEDED"/>
          </w:tcPr>
          <w:p w14:paraId="4AAB8248" w14:textId="63D9D1C2" w:rsidR="00ED5CF3" w:rsidRPr="000418D0" w:rsidRDefault="00ED5CF3" w:rsidP="00ED5CF3">
            <w:pPr>
              <w:spacing w:line="240" w:lineRule="auto"/>
              <w:jc w:val="left"/>
              <w:rPr>
                <w:rFonts w:ascii="Calibri" w:eastAsia="Calibri" w:hAnsi="Calibri" w:cs="Calibri"/>
                <w:sz w:val="22"/>
                <w:lang w:eastAsia="es-NI"/>
              </w:rPr>
            </w:pPr>
            <w:r w:rsidRPr="000418D0">
              <w:rPr>
                <w:rFonts w:ascii="Calibri" w:eastAsia="Calibri" w:hAnsi="Calibri" w:cs="Calibri"/>
                <w:sz w:val="22"/>
                <w:lang w:eastAsia="es-NI"/>
              </w:rPr>
              <w:t>Sumativa N</w:t>
            </w:r>
            <w:r>
              <w:rPr>
                <w:rFonts w:ascii="Calibri" w:eastAsia="Calibri" w:hAnsi="Calibri" w:cs="Calibri"/>
                <w:sz w:val="22"/>
                <w:lang w:eastAsia="es-NI"/>
              </w:rPr>
              <w:t>3</w:t>
            </w:r>
            <w:r w:rsidRPr="000418D0">
              <w:rPr>
                <w:rFonts w:ascii="Calibri" w:eastAsia="Calibri" w:hAnsi="Calibri" w:cs="Calibri"/>
                <w:sz w:val="22"/>
                <w:lang w:eastAsia="es-NI"/>
              </w:rPr>
              <w:t xml:space="preserve">: </w:t>
            </w:r>
            <w:r w:rsidR="00DF1B5C" w:rsidRPr="00DF1B5C">
              <w:rPr>
                <w:rFonts w:ascii="Calibri" w:eastAsia="Calibri" w:hAnsi="Calibri" w:cs="Calibri"/>
                <w:sz w:val="22"/>
                <w:lang w:eastAsia="es-NI"/>
              </w:rPr>
              <w:t>Análisis estadístico para la toma de decisiones en los SIG</w:t>
            </w:r>
          </w:p>
        </w:tc>
        <w:tc>
          <w:tcPr>
            <w:tcW w:w="1298" w:type="dxa"/>
            <w:shd w:val="clear" w:color="auto" w:fill="EDEDED"/>
          </w:tcPr>
          <w:p w14:paraId="30B1E2A4" w14:textId="135C45C2" w:rsidR="00ED5CF3" w:rsidRDefault="00AF7872" w:rsidP="00ED5CF3">
            <w:pPr>
              <w:spacing w:line="240" w:lineRule="auto"/>
              <w:jc w:val="left"/>
              <w:rPr>
                <w:rFonts w:ascii="Calibri" w:eastAsia="Calibri" w:hAnsi="Calibri" w:cs="Calibri"/>
                <w:b/>
                <w:sz w:val="22"/>
                <w:lang w:eastAsia="es-NI"/>
              </w:rPr>
            </w:pPr>
            <w:r>
              <w:rPr>
                <w:rFonts w:ascii="Calibri" w:eastAsia="Calibri" w:hAnsi="Calibri" w:cs="Calibri"/>
                <w:b/>
                <w:sz w:val="22"/>
                <w:lang w:eastAsia="es-NI"/>
              </w:rPr>
              <w:t>21</w:t>
            </w:r>
            <w:r w:rsidR="00ED5CF3" w:rsidRPr="006709AE">
              <w:rPr>
                <w:rFonts w:ascii="Calibri" w:eastAsia="Calibri" w:hAnsi="Calibri" w:cs="Calibri"/>
                <w:b/>
                <w:sz w:val="22"/>
                <w:lang w:eastAsia="es-NI"/>
              </w:rPr>
              <w:t>/0</w:t>
            </w:r>
            <w:r w:rsidR="00ED5CF3">
              <w:rPr>
                <w:rFonts w:ascii="Calibri" w:eastAsia="Calibri" w:hAnsi="Calibri" w:cs="Calibri"/>
                <w:b/>
                <w:sz w:val="22"/>
                <w:lang w:eastAsia="es-NI"/>
              </w:rPr>
              <w:t>3</w:t>
            </w:r>
            <w:r w:rsidR="00ED5CF3" w:rsidRPr="006709AE">
              <w:rPr>
                <w:rFonts w:ascii="Calibri" w:eastAsia="Calibri" w:hAnsi="Calibri" w:cs="Calibri"/>
                <w:b/>
                <w:sz w:val="22"/>
                <w:lang w:eastAsia="es-NI"/>
              </w:rPr>
              <w:t>/202</w:t>
            </w:r>
            <w:r>
              <w:rPr>
                <w:rFonts w:ascii="Calibri" w:eastAsia="Calibri" w:hAnsi="Calibri" w:cs="Calibri"/>
                <w:b/>
                <w:sz w:val="22"/>
                <w:lang w:eastAsia="es-NI"/>
              </w:rPr>
              <w:t>6</w:t>
            </w:r>
          </w:p>
        </w:tc>
        <w:tc>
          <w:tcPr>
            <w:tcW w:w="1298" w:type="dxa"/>
            <w:shd w:val="clear" w:color="auto" w:fill="EDEDED"/>
          </w:tcPr>
          <w:p w14:paraId="3350894B" w14:textId="7B5810CA" w:rsidR="00ED5CF3" w:rsidRDefault="004378D6" w:rsidP="00ED5CF3">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2</w:t>
            </w:r>
            <w:r w:rsidR="00AF7872">
              <w:rPr>
                <w:rFonts w:ascii="Calibri" w:eastAsia="Calibri" w:hAnsi="Calibri" w:cs="Calibri"/>
                <w:b/>
                <w:color w:val="FF0000"/>
                <w:sz w:val="22"/>
                <w:lang w:eastAsia="es-NI"/>
              </w:rPr>
              <w:t>1</w:t>
            </w:r>
            <w:r w:rsidR="00ED5CF3" w:rsidRPr="006709AE">
              <w:rPr>
                <w:rFonts w:ascii="Calibri" w:eastAsia="Calibri" w:hAnsi="Calibri" w:cs="Calibri"/>
                <w:b/>
                <w:color w:val="FF0000"/>
                <w:sz w:val="22"/>
                <w:lang w:eastAsia="es-NI"/>
              </w:rPr>
              <w:t>/0</w:t>
            </w:r>
            <w:r w:rsidR="00ED5CF3">
              <w:rPr>
                <w:rFonts w:ascii="Calibri" w:eastAsia="Calibri" w:hAnsi="Calibri" w:cs="Calibri"/>
                <w:b/>
                <w:color w:val="FF0000"/>
                <w:sz w:val="22"/>
                <w:lang w:eastAsia="es-NI"/>
              </w:rPr>
              <w:t>3</w:t>
            </w:r>
            <w:r w:rsidR="00ED5CF3" w:rsidRPr="006709AE">
              <w:rPr>
                <w:rFonts w:ascii="Calibri" w:eastAsia="Calibri" w:hAnsi="Calibri" w:cs="Calibri"/>
                <w:b/>
                <w:color w:val="FF0000"/>
                <w:sz w:val="22"/>
                <w:lang w:eastAsia="es-NI"/>
              </w:rPr>
              <w:t>/202</w:t>
            </w:r>
            <w:r w:rsidR="00AF7872">
              <w:rPr>
                <w:rFonts w:ascii="Calibri" w:eastAsia="Calibri" w:hAnsi="Calibri" w:cs="Calibri"/>
                <w:b/>
                <w:color w:val="FF0000"/>
                <w:sz w:val="22"/>
                <w:lang w:eastAsia="es-NI"/>
              </w:rPr>
              <w:t>6</w:t>
            </w:r>
          </w:p>
        </w:tc>
      </w:tr>
    </w:tbl>
    <w:p w14:paraId="3D32B00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70FDF6D" wp14:editId="46FB450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92BA"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470FDF6D"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E0992BA"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5C98E0E7" w14:textId="77777777" w:rsidR="00772E40" w:rsidRDefault="00772E40" w:rsidP="00AB2DF6">
      <w:pPr>
        <w:tabs>
          <w:tab w:val="left" w:pos="3075"/>
        </w:tabs>
      </w:pPr>
    </w:p>
    <w:p w14:paraId="15A1F5F8" w14:textId="4F74CDBB" w:rsidR="005A2EB0" w:rsidRDefault="005A2EB0" w:rsidP="005A2EB0">
      <w:pPr>
        <w:tabs>
          <w:tab w:val="left" w:pos="3075"/>
        </w:tabs>
        <w:spacing w:beforeLines="40" w:before="96" w:afterLines="20" w:after="48"/>
      </w:pPr>
    </w:p>
    <w:p w14:paraId="0165DBBA" w14:textId="4F057039" w:rsidR="005A2EB0" w:rsidRDefault="002D05AE"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54144" behindDoc="0" locked="0" layoutInCell="1" allowOverlap="1" wp14:anchorId="3093A44A" wp14:editId="00208213">
                <wp:simplePos x="0" y="0"/>
                <wp:positionH relativeFrom="column">
                  <wp:posOffset>1905</wp:posOffset>
                </wp:positionH>
                <wp:positionV relativeFrom="paragraph">
                  <wp:posOffset>7620</wp:posOffset>
                </wp:positionV>
                <wp:extent cx="5838825" cy="73152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73152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FD4C7" w14:textId="2BAAB1A3" w:rsidR="005A2EB0" w:rsidRPr="00774846" w:rsidRDefault="000418D0" w:rsidP="002D05AE">
                            <w:pPr>
                              <w:jc w:val="center"/>
                              <w:rPr>
                                <w:b/>
                                <w:bCs/>
                                <w:sz w:val="28"/>
                                <w:szCs w:val="24"/>
                              </w:rPr>
                            </w:pPr>
                            <w:r w:rsidRPr="000418D0">
                              <w:rPr>
                                <w:b/>
                                <w:bCs/>
                                <w:sz w:val="28"/>
                                <w:szCs w:val="24"/>
                              </w:rPr>
                              <w:t>Sumativa N2: Obtención y gestión de datos para los Sistemas de información en la gestión empresarial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93A44A" id="Rectángulo 17" o:spid="_x0000_s1049" style="position:absolute;left:0;text-align:left;margin-left:.15pt;margin-top:.6pt;width:459.75pt;height:5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" fillcolor="#011d7c" stroked="f" strokeweight="1pt">
                <v:textbox>
                  <w:txbxContent>
                    <w:p w14:paraId="5A0FD4C7" w14:textId="2BAAB1A3" w:rsidR="005A2EB0" w:rsidRPr="00774846" w:rsidRDefault="000418D0" w:rsidP="002D05AE">
                      <w:pPr>
                        <w:jc w:val="center"/>
                        <w:rPr>
                          <w:b/>
                          <w:bCs/>
                          <w:sz w:val="28"/>
                          <w:szCs w:val="24"/>
                        </w:rPr>
                      </w:pPr>
                      <w:r w:rsidRPr="000418D0">
                        <w:rPr>
                          <w:b/>
                          <w:bCs/>
                          <w:sz w:val="28"/>
                          <w:szCs w:val="24"/>
                        </w:rPr>
                        <w:t>Sumativa N2: Obtención y gestión de datos para los Sistemas de información en la gestión empresarial</w:t>
                      </w:r>
                    </w:p>
                  </w:txbxContent>
                </v:textbox>
              </v:rect>
            </w:pict>
          </mc:Fallback>
        </mc:AlternateContent>
      </w:r>
    </w:p>
    <w:p w14:paraId="3BAB1DA0" w14:textId="77777777" w:rsidR="005A2EB0" w:rsidRDefault="005A2EB0" w:rsidP="005A2EB0">
      <w:pPr>
        <w:tabs>
          <w:tab w:val="left" w:pos="3075"/>
        </w:tabs>
        <w:spacing w:beforeLines="40" w:before="96" w:afterLines="20" w:after="48"/>
      </w:pPr>
    </w:p>
    <w:p w14:paraId="71DAD592" w14:textId="77777777" w:rsidR="00D929CE" w:rsidRDefault="00D929CE" w:rsidP="005A2EB0">
      <w:pPr>
        <w:tabs>
          <w:tab w:val="left" w:pos="3075"/>
        </w:tabs>
        <w:spacing w:beforeLines="40" w:before="96" w:afterLines="20" w:after="48"/>
      </w:pPr>
    </w:p>
    <w:p w14:paraId="6AB7E55F" w14:textId="77777777" w:rsidR="00A576F3" w:rsidRDefault="00A576F3" w:rsidP="00A576F3">
      <w:pPr>
        <w:tabs>
          <w:tab w:val="left" w:pos="3075"/>
        </w:tabs>
        <w:spacing w:beforeLines="40" w:before="96" w:afterLines="20" w:after="48"/>
      </w:pPr>
      <w:r>
        <w:t>La Sumativa N2: Obtención y gestión de datos para los Sistemas de Información en la Gestión Empresarial tiene como objetivo evaluar la capacidad del estudiante para identificar, recopilar y gestionar datos dentro de un entorno empresarial. A través de este ejercicio, se analizarán los procesos de obtención de información, su organización y su transformación en conocimiento útil para la toma de decisiones estratégicas.</w:t>
      </w:r>
    </w:p>
    <w:p w14:paraId="2BE7622D" w14:textId="77777777" w:rsidR="00A576F3" w:rsidRDefault="00A576F3" w:rsidP="00A576F3">
      <w:pPr>
        <w:tabs>
          <w:tab w:val="left" w:pos="3075"/>
        </w:tabs>
        <w:spacing w:beforeLines="40" w:before="96" w:afterLines="20" w:after="48"/>
      </w:pPr>
    </w:p>
    <w:p w14:paraId="179BFB5C" w14:textId="66AE2B11" w:rsidR="00A133B8" w:rsidRDefault="00A576F3" w:rsidP="00A576F3">
      <w:pPr>
        <w:tabs>
          <w:tab w:val="left" w:pos="3075"/>
        </w:tabs>
        <w:spacing w:beforeLines="40" w:before="96" w:afterLines="20" w:after="48"/>
      </w:pPr>
      <w:r>
        <w:t>Se espera que el estudiante aplique conceptos clave sobre la administración de datos, utilizando herramientas y metodologías adecuadas para garantizar la calidad, integridad y seguridad de la información en los sistemas empresariales.</w:t>
      </w:r>
    </w:p>
    <w:p w14:paraId="57C6F631" w14:textId="77777777" w:rsidR="00A133B8" w:rsidRDefault="00A133B8" w:rsidP="005A2EB0">
      <w:pPr>
        <w:tabs>
          <w:tab w:val="left" w:pos="3075"/>
        </w:tabs>
        <w:spacing w:beforeLines="40" w:before="96" w:afterLines="20" w:after="48"/>
      </w:pPr>
    </w:p>
    <w:p w14:paraId="17623435" w14:textId="77777777" w:rsidR="00A576F3" w:rsidRDefault="00A576F3" w:rsidP="005A2EB0">
      <w:pPr>
        <w:tabs>
          <w:tab w:val="left" w:pos="3075"/>
        </w:tabs>
        <w:spacing w:beforeLines="40" w:before="96" w:afterLines="20" w:after="48"/>
      </w:pPr>
    </w:p>
    <w:p w14:paraId="2B0099CA" w14:textId="77777777" w:rsidR="00A576F3" w:rsidRDefault="00A576F3" w:rsidP="005A2EB0">
      <w:pPr>
        <w:tabs>
          <w:tab w:val="left" w:pos="3075"/>
        </w:tabs>
        <w:spacing w:beforeLines="40" w:before="96" w:afterLines="20" w:after="48"/>
      </w:pPr>
    </w:p>
    <w:p w14:paraId="36EA1861" w14:textId="77777777" w:rsidR="00A576F3" w:rsidRDefault="00A576F3" w:rsidP="005A2EB0">
      <w:pPr>
        <w:tabs>
          <w:tab w:val="left" w:pos="3075"/>
        </w:tabs>
        <w:spacing w:beforeLines="40" w:before="96" w:afterLines="20" w:after="48"/>
      </w:pPr>
    </w:p>
    <w:p w14:paraId="5B5CA0EA" w14:textId="77777777" w:rsidR="00A576F3" w:rsidRDefault="00A576F3" w:rsidP="005A2EB0">
      <w:pPr>
        <w:tabs>
          <w:tab w:val="left" w:pos="3075"/>
        </w:tabs>
        <w:spacing w:beforeLines="40" w:before="96" w:afterLines="20" w:after="48"/>
      </w:pPr>
    </w:p>
    <w:p w14:paraId="4CFA7131" w14:textId="77777777" w:rsidR="00A133B8" w:rsidRDefault="00A133B8" w:rsidP="005A2EB0">
      <w:pPr>
        <w:tabs>
          <w:tab w:val="left" w:pos="3075"/>
        </w:tabs>
        <w:spacing w:beforeLines="40" w:before="96" w:afterLines="20" w:after="48"/>
      </w:pPr>
    </w:p>
    <w:p w14:paraId="12239616"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7962"/>
      </w:tblGrid>
      <w:tr w:rsidR="00D83850" w14:paraId="2E41E17D" w14:textId="77777777" w:rsidTr="00232D50">
        <w:trPr>
          <w:trHeight w:val="838"/>
        </w:trPr>
        <w:tc>
          <w:tcPr>
            <w:tcW w:w="846" w:type="dxa"/>
          </w:tcPr>
          <w:p w14:paraId="2774A455" w14:textId="77777777" w:rsidR="00D83850" w:rsidRDefault="00D83850" w:rsidP="00232D50">
            <w:pPr>
              <w:tabs>
                <w:tab w:val="left" w:pos="3075"/>
              </w:tabs>
              <w:spacing w:beforeLines="40" w:before="96" w:afterLines="20" w:after="48"/>
            </w:pPr>
            <w:r>
              <w:rPr>
                <w:noProof/>
              </w:rPr>
              <w:drawing>
                <wp:anchor distT="0" distB="0" distL="114300" distR="114300" simplePos="0" relativeHeight="251658240" behindDoc="0" locked="0" layoutInCell="1" allowOverlap="1" wp14:anchorId="50F2FFD0" wp14:editId="154CBA2A">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05485D0" w14:textId="77777777" w:rsidR="00D83850" w:rsidRDefault="00D83850" w:rsidP="00232D50">
            <w:pPr>
              <w:tabs>
                <w:tab w:val="left" w:pos="3075"/>
              </w:tabs>
              <w:spacing w:beforeLines="40" w:before="96" w:afterLines="20" w:after="48"/>
            </w:pPr>
            <w:r w:rsidRPr="00D83850">
              <w:t>Documentación Unidad I</w:t>
            </w:r>
            <w:r w:rsidR="00A576F3">
              <w:t>I</w:t>
            </w:r>
            <w:r w:rsidRPr="00D83850">
              <w:t xml:space="preserve">: </w:t>
            </w:r>
            <w:r>
              <w:t xml:space="preserve"> </w:t>
            </w:r>
            <w:r w:rsidR="00A576F3">
              <w:t xml:space="preserve"> </w:t>
            </w:r>
            <w:r w:rsidR="00A576F3" w:rsidRPr="00A576F3">
              <w:t>Sistemas de Información en las Organizaciones</w:t>
            </w:r>
          </w:p>
          <w:p w14:paraId="40D1088D" w14:textId="137A8867" w:rsidR="00A576F3" w:rsidRDefault="00A70958" w:rsidP="00232D50">
            <w:pPr>
              <w:tabs>
                <w:tab w:val="left" w:pos="3075"/>
              </w:tabs>
              <w:spacing w:beforeLines="40" w:before="96" w:afterLines="20" w:after="48"/>
            </w:pPr>
            <w:r w:rsidRPr="00A70958">
              <w:t>Guia Web Scrapping.ipynb</w:t>
            </w:r>
          </w:p>
        </w:tc>
      </w:tr>
      <w:tr w:rsidR="00D83850" w:rsidRPr="00461E68" w14:paraId="6D6CDE89" w14:textId="77777777" w:rsidTr="00232D50">
        <w:tc>
          <w:tcPr>
            <w:tcW w:w="846" w:type="dxa"/>
          </w:tcPr>
          <w:p w14:paraId="30745134" w14:textId="2D136609" w:rsidR="00D83850" w:rsidRDefault="00A576F3" w:rsidP="00232D50">
            <w:pPr>
              <w:tabs>
                <w:tab w:val="left" w:pos="3075"/>
              </w:tabs>
              <w:spacing w:beforeLines="40" w:before="96" w:afterLines="20" w:after="48"/>
            </w:pPr>
            <w:r>
              <w:rPr>
                <w:noProof/>
              </w:rPr>
              <w:drawing>
                <wp:inline distT="0" distB="0" distL="0" distR="0" wp14:anchorId="5C3E3C29" wp14:editId="092EEEF0">
                  <wp:extent cx="410400" cy="410400"/>
                  <wp:effectExtent l="0" t="0" r="8890" b="0"/>
                  <wp:docPr id="850974508"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4508" name="Gráfico 850974508" descr="Cámara de vídeo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410400" cy="410400"/>
                          </a:xfrm>
                          <a:prstGeom prst="rect">
                            <a:avLst/>
                          </a:prstGeom>
                        </pic:spPr>
                      </pic:pic>
                    </a:graphicData>
                  </a:graphic>
                </wp:inline>
              </w:drawing>
            </w:r>
          </w:p>
        </w:tc>
        <w:tc>
          <w:tcPr>
            <w:tcW w:w="7982" w:type="dxa"/>
          </w:tcPr>
          <w:p w14:paraId="2C6EDA18" w14:textId="2D28F46B" w:rsidR="00D83850" w:rsidRDefault="00656439" w:rsidP="00232D50">
            <w:pPr>
              <w:tabs>
                <w:tab w:val="left" w:pos="3075"/>
              </w:tabs>
              <w:spacing w:beforeLines="40" w:before="96" w:afterLines="20" w:after="48"/>
            </w:pPr>
            <w:hyperlink r:id="rId18" w:history="1">
              <w:r w:rsidR="00566520" w:rsidRPr="00130032">
                <w:rPr>
                  <w:rStyle w:val="Hipervnculo"/>
                </w:rPr>
                <w:t>022 WEB SCRAPING | Protocolo HTTP y librería REQUESTS [curso Python]</w:t>
              </w:r>
            </w:hyperlink>
          </w:p>
          <w:p w14:paraId="279ACF2E" w14:textId="77777777" w:rsidR="00130032" w:rsidRDefault="00656439" w:rsidP="00232D50">
            <w:pPr>
              <w:tabs>
                <w:tab w:val="left" w:pos="3075"/>
              </w:tabs>
              <w:spacing w:beforeLines="40" w:before="96" w:afterLines="20" w:after="48"/>
            </w:pPr>
            <w:hyperlink r:id="rId19" w:history="1">
              <w:r w:rsidR="00A817A3" w:rsidRPr="00A817A3">
                <w:rPr>
                  <w:rStyle w:val="Hipervnculo"/>
                </w:rPr>
                <w:t>001 Instalación de Python y Hola Mundo [curso Python]</w:t>
              </w:r>
            </w:hyperlink>
          </w:p>
          <w:p w14:paraId="6F4BC07D" w14:textId="77777777" w:rsidR="00BF4AEA" w:rsidRDefault="00656439" w:rsidP="00232D50">
            <w:pPr>
              <w:tabs>
                <w:tab w:val="left" w:pos="3075"/>
              </w:tabs>
              <w:spacing w:beforeLines="40" w:before="96" w:afterLines="20" w:after="48"/>
              <w:rPr>
                <w:lang w:val="en-US"/>
              </w:rPr>
            </w:pPr>
            <w:hyperlink r:id="rId20" w:history="1">
              <w:r w:rsidR="00BF4AEA" w:rsidRPr="009E6565">
                <w:rPr>
                  <w:rStyle w:val="Hipervnculo"/>
                  <w:lang w:val="en-US"/>
                </w:rPr>
                <w:t>Web Scraping con Python - Curso con Beautiful Soup</w:t>
              </w:r>
            </w:hyperlink>
          </w:p>
          <w:p w14:paraId="45A1DB75" w14:textId="4DE557AB" w:rsidR="009E6565" w:rsidRPr="00461E68" w:rsidRDefault="00656439" w:rsidP="00232D50">
            <w:pPr>
              <w:tabs>
                <w:tab w:val="left" w:pos="3075"/>
              </w:tabs>
              <w:spacing w:beforeLines="40" w:before="96" w:afterLines="20" w:after="48"/>
            </w:pPr>
            <w:hyperlink r:id="rId21" w:history="1">
              <w:r w:rsidR="00461E68" w:rsidRPr="00461E68">
                <w:rPr>
                  <w:rStyle w:val="Hipervnculo"/>
                </w:rPr>
                <w:t>TUTORIAL de WEB SCRAPING con PYTHON y SELENIUM</w:t>
              </w:r>
            </w:hyperlink>
          </w:p>
        </w:tc>
      </w:tr>
      <w:tr w:rsidR="00D83850" w:rsidRPr="00461E68" w14:paraId="6592EF4B" w14:textId="77777777" w:rsidTr="00232D50">
        <w:tc>
          <w:tcPr>
            <w:tcW w:w="846" w:type="dxa"/>
          </w:tcPr>
          <w:p w14:paraId="04A20F1B" w14:textId="4B836707" w:rsidR="00D83850" w:rsidRPr="00461E68" w:rsidRDefault="00D83850" w:rsidP="00232D50">
            <w:pPr>
              <w:tabs>
                <w:tab w:val="left" w:pos="3075"/>
              </w:tabs>
              <w:spacing w:beforeLines="40" w:before="96" w:afterLines="20" w:after="48"/>
              <w:rPr>
                <w:noProof/>
              </w:rPr>
            </w:pPr>
          </w:p>
        </w:tc>
        <w:tc>
          <w:tcPr>
            <w:tcW w:w="7982" w:type="dxa"/>
          </w:tcPr>
          <w:p w14:paraId="582A307C" w14:textId="5991DACA" w:rsidR="00D83850" w:rsidRPr="00461E68" w:rsidRDefault="00D83850" w:rsidP="00232D50">
            <w:pPr>
              <w:tabs>
                <w:tab w:val="left" w:pos="3075"/>
              </w:tabs>
              <w:spacing w:beforeLines="40" w:before="96" w:afterLines="20" w:after="48"/>
            </w:pPr>
          </w:p>
        </w:tc>
      </w:tr>
    </w:tbl>
    <w:p w14:paraId="7A4194FE" w14:textId="77777777" w:rsidR="007F47C8" w:rsidRPr="00461E68" w:rsidRDefault="007F47C8" w:rsidP="005A2EB0">
      <w:pPr>
        <w:tabs>
          <w:tab w:val="left" w:pos="3075"/>
        </w:tabs>
        <w:spacing w:beforeLines="40" w:before="96" w:afterLines="20" w:after="48"/>
      </w:pPr>
    </w:p>
    <w:p w14:paraId="63C789C2" w14:textId="77777777" w:rsidR="008D6C1C" w:rsidRPr="00461E68" w:rsidRDefault="008D6C1C" w:rsidP="005A2EB0">
      <w:pPr>
        <w:tabs>
          <w:tab w:val="left" w:pos="3075"/>
        </w:tabs>
        <w:spacing w:beforeLines="40" w:before="96" w:afterLines="20" w:after="48"/>
      </w:pPr>
    </w:p>
    <w:p w14:paraId="158F2F89" w14:textId="4BD81BA8" w:rsidR="00772E40" w:rsidRPr="00AC3D9F" w:rsidRDefault="005A2EB0" w:rsidP="00AC3D9F">
      <w:pPr>
        <w:tabs>
          <w:tab w:val="left" w:pos="3075"/>
        </w:tabs>
        <w:spacing w:beforeLines="40" w:before="96" w:afterLines="20" w:after="48"/>
        <w:rPr>
          <w:u w:val="single"/>
        </w:rPr>
      </w:pPr>
      <w:r w:rsidRPr="00AC3D9F">
        <w:rPr>
          <w:b/>
          <w:bCs/>
          <w:u w:val="single"/>
        </w:rPr>
        <w:t xml:space="preserve">Indicaciones </w:t>
      </w:r>
    </w:p>
    <w:p w14:paraId="36A6D32B" w14:textId="42D168FC" w:rsidR="001041D0" w:rsidRDefault="00311AA9" w:rsidP="001041D0">
      <w:pPr>
        <w:tabs>
          <w:tab w:val="left" w:pos="1305"/>
        </w:tabs>
      </w:pPr>
      <w:r>
        <w:t xml:space="preserve">Objetivo del ejercicio: </w:t>
      </w:r>
      <w:r w:rsidR="004B0F77" w:rsidRPr="004B0F77">
        <w:t>Aprender a realizar web scraping en una página real (Amazon España) para extraer datos específicos de un producto, como el nombre, precio, valoración y disponibilidad. Además, se espera que los estudiantes amplíen el código para extraer un dato adicional y presenten los resultados.</w:t>
      </w:r>
    </w:p>
    <w:p w14:paraId="0F266AF3" w14:textId="7819E0C7" w:rsidR="00AB2DF6" w:rsidRDefault="00AB2DF6" w:rsidP="001041D0">
      <w:pPr>
        <w:tabs>
          <w:tab w:val="left" w:pos="1305"/>
        </w:tabs>
      </w:pPr>
    </w:p>
    <w:p w14:paraId="05ECB076" w14:textId="1050F194" w:rsidR="004B0F77" w:rsidRDefault="004B0F77" w:rsidP="004B0F77">
      <w:pPr>
        <w:pStyle w:val="Prrafodelista"/>
        <w:numPr>
          <w:ilvl w:val="0"/>
          <w:numId w:val="11"/>
        </w:numPr>
        <w:tabs>
          <w:tab w:val="left" w:pos="1305"/>
        </w:tabs>
      </w:pPr>
      <w:r>
        <w:t>Elige un producto en Amazon España:</w:t>
      </w:r>
    </w:p>
    <w:p w14:paraId="2B143B8D" w14:textId="74596068" w:rsidR="004B0F77" w:rsidRDefault="004B0F77" w:rsidP="00146CA1">
      <w:pPr>
        <w:pStyle w:val="Prrafodelista"/>
        <w:numPr>
          <w:ilvl w:val="0"/>
          <w:numId w:val="12"/>
        </w:numPr>
        <w:tabs>
          <w:tab w:val="left" w:pos="1305"/>
        </w:tabs>
        <w:ind w:left="1276"/>
      </w:pPr>
      <w:r>
        <w:t>Selecciona un producto de tu interés en Amazon España (puede ser un libro, un dispositivo electrónico, ropa, etc.).</w:t>
      </w:r>
    </w:p>
    <w:p w14:paraId="44830E61" w14:textId="3176B6AE" w:rsidR="004B0F77" w:rsidRDefault="004B0F77" w:rsidP="00146CA1">
      <w:pPr>
        <w:pStyle w:val="Prrafodelista"/>
        <w:numPr>
          <w:ilvl w:val="0"/>
          <w:numId w:val="12"/>
        </w:numPr>
        <w:tabs>
          <w:tab w:val="left" w:pos="1305"/>
        </w:tabs>
        <w:ind w:left="1276"/>
      </w:pPr>
      <w:r>
        <w:t>Copia la URL del producto.</w:t>
      </w:r>
    </w:p>
    <w:p w14:paraId="0280AAFC" w14:textId="239595FC" w:rsidR="004B0F77" w:rsidRDefault="004B0F77" w:rsidP="004B0F77">
      <w:pPr>
        <w:pStyle w:val="Prrafodelista"/>
        <w:numPr>
          <w:ilvl w:val="0"/>
          <w:numId w:val="11"/>
        </w:numPr>
        <w:tabs>
          <w:tab w:val="left" w:pos="1305"/>
        </w:tabs>
      </w:pPr>
      <w:r>
        <w:t>Modifica el código proporcionado:</w:t>
      </w:r>
    </w:p>
    <w:p w14:paraId="459CE0F5" w14:textId="07BC5C38" w:rsidR="004B0F77" w:rsidRDefault="004B0F77" w:rsidP="00146CA1">
      <w:pPr>
        <w:pStyle w:val="Prrafodelista"/>
        <w:numPr>
          <w:ilvl w:val="0"/>
          <w:numId w:val="13"/>
        </w:numPr>
        <w:tabs>
          <w:tab w:val="left" w:pos="1305"/>
        </w:tabs>
        <w:ind w:left="1276"/>
      </w:pPr>
      <w:r>
        <w:t>Usa el código base proporcionado en el ejemplo.</w:t>
      </w:r>
    </w:p>
    <w:p w14:paraId="6F6853AB" w14:textId="5BC748D4" w:rsidR="004B0F77" w:rsidRDefault="004B0F77" w:rsidP="00146CA1">
      <w:pPr>
        <w:pStyle w:val="Prrafodelista"/>
        <w:numPr>
          <w:ilvl w:val="0"/>
          <w:numId w:val="13"/>
        </w:numPr>
        <w:tabs>
          <w:tab w:val="left" w:pos="1305"/>
        </w:tabs>
        <w:ind w:left="1276"/>
      </w:pPr>
      <w:r>
        <w:t>Cambia la URL del producto en el código para que apunte al producto que elegiste.</w:t>
      </w:r>
    </w:p>
    <w:p w14:paraId="5C259C35" w14:textId="45B4FB8B" w:rsidR="00ED3835" w:rsidRDefault="004B0F77" w:rsidP="004B0F77">
      <w:pPr>
        <w:pStyle w:val="Prrafodelista"/>
        <w:numPr>
          <w:ilvl w:val="0"/>
          <w:numId w:val="11"/>
        </w:numPr>
        <w:tabs>
          <w:tab w:val="left" w:pos="1305"/>
        </w:tabs>
      </w:pPr>
      <w:r>
        <w:t>Extrae los siguientes datos:</w:t>
      </w:r>
    </w:p>
    <w:p w14:paraId="05FAE9E3" w14:textId="1C1EB52D" w:rsidR="004B0F77" w:rsidRDefault="004B0F77" w:rsidP="00146CA1">
      <w:pPr>
        <w:pStyle w:val="Prrafodelista"/>
        <w:numPr>
          <w:ilvl w:val="0"/>
          <w:numId w:val="14"/>
        </w:numPr>
        <w:tabs>
          <w:tab w:val="left" w:pos="1305"/>
        </w:tabs>
        <w:ind w:left="1276"/>
      </w:pPr>
      <w:r>
        <w:t>Nombre del producto.</w:t>
      </w:r>
    </w:p>
    <w:p w14:paraId="305F467A" w14:textId="2B4D1769" w:rsidR="004B0F77" w:rsidRDefault="004B0F77" w:rsidP="00146CA1">
      <w:pPr>
        <w:pStyle w:val="Prrafodelista"/>
        <w:numPr>
          <w:ilvl w:val="0"/>
          <w:numId w:val="14"/>
        </w:numPr>
        <w:tabs>
          <w:tab w:val="left" w:pos="1305"/>
        </w:tabs>
        <w:ind w:left="1276"/>
      </w:pPr>
      <w:r>
        <w:t>Precio del producto.</w:t>
      </w:r>
    </w:p>
    <w:p w14:paraId="1C1612AB" w14:textId="78E56CFB" w:rsidR="004B0F77" w:rsidRDefault="004B0F77" w:rsidP="00146CA1">
      <w:pPr>
        <w:pStyle w:val="Prrafodelista"/>
        <w:numPr>
          <w:ilvl w:val="0"/>
          <w:numId w:val="14"/>
        </w:numPr>
        <w:tabs>
          <w:tab w:val="left" w:pos="1305"/>
        </w:tabs>
        <w:ind w:left="1276"/>
      </w:pPr>
      <w:r>
        <w:lastRenderedPageBreak/>
        <w:t>Valoración del producto (en estrellas).</w:t>
      </w:r>
    </w:p>
    <w:p w14:paraId="728F3F41" w14:textId="38DB4CCE" w:rsidR="004B0F77" w:rsidRDefault="004B0F77" w:rsidP="00146CA1">
      <w:pPr>
        <w:pStyle w:val="Prrafodelista"/>
        <w:numPr>
          <w:ilvl w:val="0"/>
          <w:numId w:val="14"/>
        </w:numPr>
        <w:tabs>
          <w:tab w:val="left" w:pos="1305"/>
        </w:tabs>
        <w:ind w:left="1276"/>
      </w:pPr>
      <w:r>
        <w:t>Disponibilidad del producto (por ejemplo, "En stock" o "Agotado").</w:t>
      </w:r>
    </w:p>
    <w:p w14:paraId="07196805" w14:textId="5040F65B" w:rsidR="004B0F77" w:rsidRDefault="004B0F77" w:rsidP="004B0F77">
      <w:pPr>
        <w:pStyle w:val="Prrafodelista"/>
        <w:numPr>
          <w:ilvl w:val="0"/>
          <w:numId w:val="11"/>
        </w:numPr>
        <w:tabs>
          <w:tab w:val="left" w:pos="1305"/>
        </w:tabs>
      </w:pPr>
      <w:r>
        <w:t>Amplía el código para extraer un dato adicional:</w:t>
      </w:r>
    </w:p>
    <w:p w14:paraId="5A3204A4" w14:textId="50B0462D" w:rsidR="004B0F77" w:rsidRDefault="004B0F77" w:rsidP="002B3F2E">
      <w:pPr>
        <w:pStyle w:val="Prrafodelista"/>
        <w:numPr>
          <w:ilvl w:val="0"/>
          <w:numId w:val="15"/>
        </w:numPr>
        <w:tabs>
          <w:tab w:val="left" w:pos="1305"/>
        </w:tabs>
        <w:ind w:left="1276"/>
      </w:pPr>
      <w:r>
        <w:t>Elige un dato adicional que te interese extraer, como:</w:t>
      </w:r>
    </w:p>
    <w:p w14:paraId="436F7143" w14:textId="0F5DA309" w:rsidR="004B0F77" w:rsidRDefault="004B0F77" w:rsidP="002B3F2E">
      <w:pPr>
        <w:pStyle w:val="Prrafodelista"/>
        <w:numPr>
          <w:ilvl w:val="0"/>
          <w:numId w:val="17"/>
        </w:numPr>
        <w:tabs>
          <w:tab w:val="left" w:pos="1305"/>
        </w:tabs>
        <w:ind w:left="1985"/>
      </w:pPr>
      <w:r>
        <w:t>El número de valoraciones (reviews) que tiene el producto.</w:t>
      </w:r>
    </w:p>
    <w:p w14:paraId="6142F6B5" w14:textId="60919821" w:rsidR="004B0F77" w:rsidRDefault="004B0F77" w:rsidP="002B3F2E">
      <w:pPr>
        <w:pStyle w:val="Prrafodelista"/>
        <w:numPr>
          <w:ilvl w:val="0"/>
          <w:numId w:val="17"/>
        </w:numPr>
        <w:tabs>
          <w:tab w:val="left" w:pos="1305"/>
        </w:tabs>
        <w:ind w:left="1985"/>
      </w:pPr>
      <w:r>
        <w:t>La descripción corta del producto.</w:t>
      </w:r>
    </w:p>
    <w:p w14:paraId="4176955F" w14:textId="1D2CB9C9" w:rsidR="004B0F77" w:rsidRDefault="004B0F77" w:rsidP="002B3F2E">
      <w:pPr>
        <w:pStyle w:val="Prrafodelista"/>
        <w:numPr>
          <w:ilvl w:val="0"/>
          <w:numId w:val="17"/>
        </w:numPr>
        <w:tabs>
          <w:tab w:val="left" w:pos="1305"/>
        </w:tabs>
        <w:ind w:left="1985"/>
      </w:pPr>
      <w:r>
        <w:t>La marca del producto (si está disponible).</w:t>
      </w:r>
    </w:p>
    <w:p w14:paraId="143AA16D" w14:textId="1FB13ABB" w:rsidR="004B0F77" w:rsidRDefault="004B0F77" w:rsidP="002B3F2E">
      <w:pPr>
        <w:pStyle w:val="Prrafodelista"/>
        <w:numPr>
          <w:ilvl w:val="0"/>
          <w:numId w:val="16"/>
        </w:numPr>
        <w:tabs>
          <w:tab w:val="left" w:pos="1305"/>
        </w:tabs>
        <w:ind w:left="1276"/>
      </w:pPr>
      <w:r>
        <w:t>Añade el código necesario para extraer este dato.</w:t>
      </w:r>
    </w:p>
    <w:p w14:paraId="0DA95AA6" w14:textId="42A2272A" w:rsidR="004B0F77" w:rsidRDefault="004B0F77" w:rsidP="004B0F77">
      <w:pPr>
        <w:pStyle w:val="Prrafodelista"/>
        <w:numPr>
          <w:ilvl w:val="0"/>
          <w:numId w:val="11"/>
        </w:numPr>
        <w:tabs>
          <w:tab w:val="left" w:pos="1305"/>
        </w:tabs>
      </w:pPr>
      <w:r>
        <w:t>Ejecuta el código y muestra los resultados:</w:t>
      </w:r>
    </w:p>
    <w:p w14:paraId="715DAEB9" w14:textId="5193F7BD" w:rsidR="004B0F77" w:rsidRDefault="004B0F77" w:rsidP="00564E34">
      <w:pPr>
        <w:pStyle w:val="Prrafodelista"/>
        <w:numPr>
          <w:ilvl w:val="0"/>
          <w:numId w:val="18"/>
        </w:numPr>
        <w:tabs>
          <w:tab w:val="left" w:pos="1305"/>
        </w:tabs>
        <w:ind w:left="1276"/>
      </w:pPr>
      <w:r>
        <w:t>Ejecuta el código y verifica que los datos se extraen correctamente</w:t>
      </w:r>
    </w:p>
    <w:p w14:paraId="02F6DA2C" w14:textId="399EAD78" w:rsidR="004B0F77" w:rsidRDefault="004B0F77" w:rsidP="00564E34">
      <w:pPr>
        <w:pStyle w:val="Prrafodelista"/>
        <w:numPr>
          <w:ilvl w:val="0"/>
          <w:numId w:val="18"/>
        </w:numPr>
        <w:tabs>
          <w:tab w:val="left" w:pos="1305"/>
        </w:tabs>
        <w:ind w:left="1276"/>
      </w:pPr>
      <w:r>
        <w:t>Muestra los resultados en la consola o en un archivo de texto.</w:t>
      </w:r>
    </w:p>
    <w:p w14:paraId="04A1A517" w14:textId="7C7A64A0" w:rsidR="004B0F77" w:rsidRDefault="004B0F77" w:rsidP="004B0F77">
      <w:pPr>
        <w:pStyle w:val="Prrafodelista"/>
        <w:numPr>
          <w:ilvl w:val="0"/>
          <w:numId w:val="11"/>
        </w:numPr>
        <w:tabs>
          <w:tab w:val="left" w:pos="1305"/>
        </w:tabs>
      </w:pPr>
      <w:r>
        <w:t>Entrega:</w:t>
      </w:r>
      <w:r w:rsidR="00895CDA">
        <w:t xml:space="preserve"> </w:t>
      </w:r>
    </w:p>
    <w:p w14:paraId="6CF59C03" w14:textId="46133FE6" w:rsidR="004B0F77" w:rsidRDefault="004B0F77" w:rsidP="006F1121">
      <w:pPr>
        <w:pStyle w:val="Prrafodelista"/>
        <w:numPr>
          <w:ilvl w:val="0"/>
          <w:numId w:val="19"/>
        </w:numPr>
        <w:tabs>
          <w:tab w:val="left" w:pos="1305"/>
        </w:tabs>
        <w:ind w:left="1276"/>
      </w:pPr>
      <w:r>
        <w:t>Entrega un archivo .py con el código completo.</w:t>
      </w:r>
    </w:p>
    <w:p w14:paraId="2E814680" w14:textId="79D867AA" w:rsidR="004B0F77" w:rsidRDefault="004B0F77" w:rsidP="006F1121">
      <w:pPr>
        <w:pStyle w:val="Prrafodelista"/>
        <w:numPr>
          <w:ilvl w:val="0"/>
          <w:numId w:val="19"/>
        </w:numPr>
        <w:tabs>
          <w:tab w:val="left" w:pos="1305"/>
        </w:tabs>
        <w:ind w:left="1276"/>
      </w:pPr>
      <w:r>
        <w:t>Incluye un archivo de texto o un documento PDF con:</w:t>
      </w:r>
    </w:p>
    <w:p w14:paraId="63DBA7A1" w14:textId="3231D2FE" w:rsidR="004B0F77" w:rsidRDefault="004B0F77" w:rsidP="006F1121">
      <w:pPr>
        <w:pStyle w:val="Prrafodelista"/>
        <w:numPr>
          <w:ilvl w:val="0"/>
          <w:numId w:val="20"/>
        </w:numPr>
        <w:tabs>
          <w:tab w:val="left" w:pos="1305"/>
        </w:tabs>
        <w:ind w:left="1985"/>
      </w:pPr>
      <w:r>
        <w:t>La URL del producto que elegiste.</w:t>
      </w:r>
    </w:p>
    <w:p w14:paraId="24A3BCCB" w14:textId="2D1B4BC3" w:rsidR="004B0F77" w:rsidRDefault="004B0F77" w:rsidP="006F1121">
      <w:pPr>
        <w:pStyle w:val="Prrafodelista"/>
        <w:numPr>
          <w:ilvl w:val="0"/>
          <w:numId w:val="20"/>
        </w:numPr>
        <w:tabs>
          <w:tab w:val="left" w:pos="1305"/>
        </w:tabs>
        <w:ind w:left="1985"/>
      </w:pPr>
      <w:r>
        <w:t>Los resultados obtenidos (nombre, precio, valoración, disponibilidad y el dato adicional).</w:t>
      </w:r>
    </w:p>
    <w:p w14:paraId="025CAE81" w14:textId="388E8AD8" w:rsidR="004B0F77" w:rsidRDefault="004B0F77" w:rsidP="006F1121">
      <w:pPr>
        <w:pStyle w:val="Prrafodelista"/>
        <w:numPr>
          <w:ilvl w:val="0"/>
          <w:numId w:val="20"/>
        </w:numPr>
        <w:tabs>
          <w:tab w:val="left" w:pos="1305"/>
        </w:tabs>
        <w:ind w:left="1985"/>
      </w:pPr>
      <w:r>
        <w:t>Una breve explicación de cómo identificaste los elementos HTML para extraer los datos</w:t>
      </w:r>
    </w:p>
    <w:p w14:paraId="5AA2682A" w14:textId="77777777" w:rsidR="00111020" w:rsidRDefault="00111020" w:rsidP="006F1121">
      <w:pPr>
        <w:tabs>
          <w:tab w:val="left" w:pos="1305"/>
        </w:tabs>
      </w:pPr>
    </w:p>
    <w:p w14:paraId="44CD7050" w14:textId="77777777" w:rsidR="003C3545" w:rsidRPr="000905B0" w:rsidRDefault="003C3545" w:rsidP="003C3545">
      <w:pPr>
        <w:tabs>
          <w:tab w:val="left" w:pos="1305"/>
        </w:tabs>
        <w:rPr>
          <w:b/>
          <w:bCs/>
        </w:rPr>
      </w:pPr>
      <w:r w:rsidRPr="00D23D18">
        <w:rPr>
          <w:b/>
          <w:bCs/>
          <w:u w:val="single"/>
        </w:rPr>
        <w:t>Ejemplo de entrega esperada</w:t>
      </w:r>
      <w:r w:rsidRPr="000905B0">
        <w:rPr>
          <w:b/>
          <w:bCs/>
        </w:rPr>
        <w:t>:</w:t>
      </w:r>
    </w:p>
    <w:p w14:paraId="739A698D" w14:textId="185A8661" w:rsidR="00111020" w:rsidRDefault="003C3545" w:rsidP="003C3545">
      <w:pPr>
        <w:tabs>
          <w:tab w:val="left" w:pos="1305"/>
        </w:tabs>
      </w:pPr>
      <w:r w:rsidRPr="00D23D18">
        <w:rPr>
          <w:u w:val="single"/>
        </w:rPr>
        <w:t>Archivo scraping_amazon.py</w:t>
      </w:r>
      <w:r>
        <w:t>:</w:t>
      </w:r>
    </w:p>
    <w:p w14:paraId="3AEF83DF" w14:textId="77777777" w:rsidR="00644E9E" w:rsidRPr="00644E9E" w:rsidRDefault="00644E9E" w:rsidP="00644E9E">
      <w:pPr>
        <w:pStyle w:val="Cdigo"/>
        <w:rPr>
          <w:lang w:val="en-US"/>
        </w:rPr>
      </w:pPr>
      <w:r w:rsidRPr="00644E9E">
        <w:rPr>
          <w:lang w:val="en-US"/>
        </w:rPr>
        <w:t>import requests</w:t>
      </w:r>
    </w:p>
    <w:p w14:paraId="11A2E419" w14:textId="77777777" w:rsidR="00644E9E" w:rsidRPr="00644E9E" w:rsidRDefault="00644E9E" w:rsidP="00644E9E">
      <w:pPr>
        <w:pStyle w:val="Cdigo"/>
        <w:rPr>
          <w:lang w:val="en-US"/>
        </w:rPr>
      </w:pPr>
      <w:r w:rsidRPr="00644E9E">
        <w:rPr>
          <w:lang w:val="en-US"/>
        </w:rPr>
        <w:t>from bs4 import BeautifulSoup</w:t>
      </w:r>
    </w:p>
    <w:p w14:paraId="31153DA4" w14:textId="77777777" w:rsidR="00644E9E" w:rsidRDefault="00644E9E" w:rsidP="00644E9E">
      <w:pPr>
        <w:pStyle w:val="Cdigo"/>
      </w:pPr>
      <w:r>
        <w:t>import time</w:t>
      </w:r>
    </w:p>
    <w:p w14:paraId="16EA9D03" w14:textId="77777777" w:rsidR="00644E9E" w:rsidRDefault="00644E9E" w:rsidP="00644E9E">
      <w:pPr>
        <w:pStyle w:val="Cdigo"/>
      </w:pPr>
    </w:p>
    <w:p w14:paraId="41964D2A" w14:textId="77777777" w:rsidR="00644E9E" w:rsidRDefault="00644E9E" w:rsidP="00644E9E">
      <w:pPr>
        <w:pStyle w:val="Cdigo"/>
      </w:pPr>
      <w:r>
        <w:t># URL del producto en Amazon España</w:t>
      </w:r>
    </w:p>
    <w:p w14:paraId="3E1B0C44" w14:textId="77777777" w:rsidR="00644E9E" w:rsidRDefault="00644E9E" w:rsidP="00644E9E">
      <w:pPr>
        <w:pStyle w:val="Cdigo"/>
      </w:pPr>
      <w:r>
        <w:t>url = "https://www.amazon.es/dp/8408185067"  # Cambia este enlace por el producto que desees</w:t>
      </w:r>
    </w:p>
    <w:p w14:paraId="2EB25589" w14:textId="77777777" w:rsidR="00644E9E" w:rsidRDefault="00644E9E" w:rsidP="00644E9E">
      <w:pPr>
        <w:pStyle w:val="Cdigo"/>
      </w:pPr>
    </w:p>
    <w:p w14:paraId="0A883187" w14:textId="77777777" w:rsidR="00644E9E" w:rsidRDefault="00644E9E" w:rsidP="00644E9E">
      <w:pPr>
        <w:pStyle w:val="Cdigo"/>
      </w:pPr>
      <w:r>
        <w:t># Encabezados para simular una solicitud desde un navegador</w:t>
      </w:r>
    </w:p>
    <w:p w14:paraId="25E0C9D5" w14:textId="77777777" w:rsidR="00644E9E" w:rsidRPr="00644E9E" w:rsidRDefault="00644E9E" w:rsidP="00644E9E">
      <w:pPr>
        <w:pStyle w:val="Cdigo"/>
        <w:rPr>
          <w:lang w:val="en-US"/>
        </w:rPr>
      </w:pPr>
      <w:r w:rsidRPr="00644E9E">
        <w:rPr>
          <w:lang w:val="en-US"/>
        </w:rPr>
        <w:t>headers = {</w:t>
      </w:r>
    </w:p>
    <w:p w14:paraId="3BABB64A" w14:textId="77777777" w:rsidR="00644E9E" w:rsidRPr="00644E9E" w:rsidRDefault="00644E9E" w:rsidP="00644E9E">
      <w:pPr>
        <w:pStyle w:val="Cdigo"/>
        <w:rPr>
          <w:lang w:val="en-US"/>
        </w:rPr>
      </w:pPr>
      <w:r w:rsidRPr="00644E9E">
        <w:rPr>
          <w:lang w:val="en-US"/>
        </w:rPr>
        <w:t xml:space="preserve">    "User-Agent": "Mozilla/5.0 (Windows NT 10.0; Win64; x64) AppleWebKit/537.36 (KHTML, like Gecko) Chrome/91.0.4472.124 Safari/537.36"</w:t>
      </w:r>
    </w:p>
    <w:p w14:paraId="457CFA6B" w14:textId="77777777" w:rsidR="00644E9E" w:rsidRPr="00644E9E" w:rsidRDefault="00644E9E" w:rsidP="00644E9E">
      <w:pPr>
        <w:pStyle w:val="Cdigo"/>
        <w:rPr>
          <w:lang w:val="en-US"/>
        </w:rPr>
      </w:pPr>
      <w:r w:rsidRPr="00644E9E">
        <w:rPr>
          <w:lang w:val="en-US"/>
        </w:rPr>
        <w:t>}</w:t>
      </w:r>
    </w:p>
    <w:p w14:paraId="669FA3ED" w14:textId="77777777" w:rsidR="00644E9E" w:rsidRPr="00644E9E" w:rsidRDefault="00644E9E" w:rsidP="00644E9E">
      <w:pPr>
        <w:pStyle w:val="Cdigo"/>
        <w:rPr>
          <w:lang w:val="en-US"/>
        </w:rPr>
      </w:pPr>
    </w:p>
    <w:p w14:paraId="156098C3" w14:textId="77777777" w:rsidR="00644E9E" w:rsidRPr="00644E9E" w:rsidRDefault="00644E9E" w:rsidP="00644E9E">
      <w:pPr>
        <w:pStyle w:val="Cdigo"/>
        <w:rPr>
          <w:lang w:val="en-US"/>
        </w:rPr>
      </w:pPr>
      <w:r w:rsidRPr="00644E9E">
        <w:rPr>
          <w:lang w:val="en-US"/>
        </w:rPr>
        <w:t># Realizar la solicitud HTTP</w:t>
      </w:r>
    </w:p>
    <w:p w14:paraId="35D12644" w14:textId="77777777" w:rsidR="00644E9E" w:rsidRPr="00644E9E" w:rsidRDefault="00644E9E" w:rsidP="00644E9E">
      <w:pPr>
        <w:pStyle w:val="Cdigo"/>
        <w:rPr>
          <w:lang w:val="en-US"/>
        </w:rPr>
      </w:pPr>
      <w:r w:rsidRPr="00644E9E">
        <w:rPr>
          <w:lang w:val="en-US"/>
        </w:rPr>
        <w:t>response = requests.get(url, headers=headers)</w:t>
      </w:r>
    </w:p>
    <w:p w14:paraId="33B5C5BC" w14:textId="77777777" w:rsidR="00644E9E" w:rsidRPr="00644E9E" w:rsidRDefault="00644E9E" w:rsidP="00644E9E">
      <w:pPr>
        <w:pStyle w:val="Cdigo"/>
        <w:rPr>
          <w:lang w:val="en-US"/>
        </w:rPr>
      </w:pPr>
    </w:p>
    <w:p w14:paraId="5F6F9EA1" w14:textId="77777777" w:rsidR="00644E9E" w:rsidRDefault="00644E9E" w:rsidP="00644E9E">
      <w:pPr>
        <w:pStyle w:val="Cdigo"/>
      </w:pPr>
      <w:r>
        <w:t># Verificar si la solicitud fue exitosa</w:t>
      </w:r>
    </w:p>
    <w:p w14:paraId="58255E74" w14:textId="77777777" w:rsidR="00644E9E" w:rsidRDefault="00644E9E" w:rsidP="00644E9E">
      <w:pPr>
        <w:pStyle w:val="Cdigo"/>
      </w:pPr>
      <w:r>
        <w:t>if response.status_code == 200:</w:t>
      </w:r>
    </w:p>
    <w:p w14:paraId="2CA56B6C" w14:textId="77777777" w:rsidR="00644E9E" w:rsidRDefault="00644E9E" w:rsidP="00644E9E">
      <w:pPr>
        <w:pStyle w:val="Cdigo"/>
      </w:pPr>
      <w:r>
        <w:t xml:space="preserve">    # Parsear el contenido HTML</w:t>
      </w:r>
    </w:p>
    <w:p w14:paraId="6116DB8F" w14:textId="77777777" w:rsidR="00644E9E" w:rsidRPr="00644E9E" w:rsidRDefault="00644E9E" w:rsidP="00644E9E">
      <w:pPr>
        <w:pStyle w:val="Cdigo"/>
        <w:rPr>
          <w:lang w:val="en-US"/>
        </w:rPr>
      </w:pPr>
      <w:r>
        <w:t xml:space="preserve">    </w:t>
      </w:r>
      <w:r w:rsidRPr="00644E9E">
        <w:rPr>
          <w:lang w:val="en-US"/>
        </w:rPr>
        <w:t>soup = BeautifulSoup(response.content, 'html.parser')</w:t>
      </w:r>
    </w:p>
    <w:p w14:paraId="44F1E82C" w14:textId="77777777" w:rsidR="00644E9E" w:rsidRPr="00644E9E" w:rsidRDefault="00644E9E" w:rsidP="00644E9E">
      <w:pPr>
        <w:pStyle w:val="Cdigo"/>
        <w:rPr>
          <w:lang w:val="en-US"/>
        </w:rPr>
      </w:pPr>
    </w:p>
    <w:p w14:paraId="0F64B70E" w14:textId="77777777" w:rsidR="00644E9E" w:rsidRDefault="00644E9E" w:rsidP="00644E9E">
      <w:pPr>
        <w:pStyle w:val="Cdigo"/>
      </w:pPr>
      <w:r w:rsidRPr="00644E9E">
        <w:rPr>
          <w:lang w:val="en-US"/>
        </w:rPr>
        <w:t xml:space="preserve">    </w:t>
      </w:r>
      <w:r>
        <w:t># Extraer el nombre del producto</w:t>
      </w:r>
    </w:p>
    <w:p w14:paraId="25CF4A1C" w14:textId="77777777" w:rsidR="00644E9E" w:rsidRPr="00ED5CF3" w:rsidRDefault="00644E9E" w:rsidP="00644E9E">
      <w:pPr>
        <w:pStyle w:val="Cdigo"/>
      </w:pPr>
      <w:r>
        <w:t xml:space="preserve">    </w:t>
      </w:r>
      <w:r w:rsidRPr="00ED5CF3">
        <w:t>nombre = soup.find("span", {"id": "productTitle"}).get_text(strip=True)</w:t>
      </w:r>
    </w:p>
    <w:p w14:paraId="1C5AEC97" w14:textId="77777777" w:rsidR="00644E9E" w:rsidRPr="00ED5CF3" w:rsidRDefault="00644E9E" w:rsidP="00644E9E">
      <w:pPr>
        <w:pStyle w:val="Cdigo"/>
      </w:pPr>
    </w:p>
    <w:p w14:paraId="67331D38" w14:textId="77777777" w:rsidR="00644E9E" w:rsidRDefault="00644E9E" w:rsidP="00644E9E">
      <w:pPr>
        <w:pStyle w:val="Cdigo"/>
      </w:pPr>
      <w:r w:rsidRPr="00ED5CF3">
        <w:t xml:space="preserve">    </w:t>
      </w:r>
      <w:r>
        <w:t># Extraer el precio del producto</w:t>
      </w:r>
    </w:p>
    <w:p w14:paraId="2EF4C84F" w14:textId="77777777" w:rsidR="00644E9E" w:rsidRPr="00644E9E" w:rsidRDefault="00644E9E" w:rsidP="00644E9E">
      <w:pPr>
        <w:pStyle w:val="Cdigo"/>
        <w:rPr>
          <w:lang w:val="en-US"/>
        </w:rPr>
      </w:pPr>
      <w:r>
        <w:t xml:space="preserve">    </w:t>
      </w:r>
      <w:r w:rsidRPr="00644E9E">
        <w:rPr>
          <w:lang w:val="en-US"/>
        </w:rPr>
        <w:t>precio = soup.find("span", {"class": "a-price-whole"}).get_text(strip=True)</w:t>
      </w:r>
    </w:p>
    <w:p w14:paraId="7FB545CD" w14:textId="77777777" w:rsidR="00644E9E" w:rsidRPr="00644E9E" w:rsidRDefault="00644E9E" w:rsidP="00644E9E">
      <w:pPr>
        <w:pStyle w:val="Cdigo"/>
        <w:rPr>
          <w:lang w:val="en-US"/>
        </w:rPr>
      </w:pPr>
    </w:p>
    <w:p w14:paraId="6843D822" w14:textId="77777777" w:rsidR="00644E9E" w:rsidRDefault="00644E9E" w:rsidP="00644E9E">
      <w:pPr>
        <w:pStyle w:val="Cdigo"/>
      </w:pPr>
      <w:r w:rsidRPr="00644E9E">
        <w:rPr>
          <w:lang w:val="en-US"/>
        </w:rPr>
        <w:t xml:space="preserve">    </w:t>
      </w:r>
      <w:r>
        <w:t># Extraer la valoración del producto (si está disponible)</w:t>
      </w:r>
    </w:p>
    <w:p w14:paraId="0DC78A90" w14:textId="77777777" w:rsidR="00644E9E" w:rsidRPr="00644E9E" w:rsidRDefault="00644E9E" w:rsidP="00644E9E">
      <w:pPr>
        <w:pStyle w:val="Cdigo"/>
        <w:rPr>
          <w:lang w:val="en-US"/>
        </w:rPr>
      </w:pPr>
      <w:r>
        <w:t xml:space="preserve">    </w:t>
      </w:r>
      <w:r w:rsidRPr="00644E9E">
        <w:rPr>
          <w:lang w:val="en-US"/>
        </w:rPr>
        <w:t>try:</w:t>
      </w:r>
    </w:p>
    <w:p w14:paraId="3B1B739B" w14:textId="77777777" w:rsidR="00644E9E" w:rsidRPr="00644E9E" w:rsidRDefault="00644E9E" w:rsidP="00644E9E">
      <w:pPr>
        <w:pStyle w:val="Cdigo"/>
        <w:rPr>
          <w:lang w:val="en-US"/>
        </w:rPr>
      </w:pPr>
      <w:r w:rsidRPr="00644E9E">
        <w:rPr>
          <w:lang w:val="en-US"/>
        </w:rPr>
        <w:t xml:space="preserve">        valoracion = soup.find("span", {"class": "a-icon-alt"}).get_text(strip=True)</w:t>
      </w:r>
    </w:p>
    <w:p w14:paraId="272ECB1D" w14:textId="77777777" w:rsidR="00644E9E" w:rsidRDefault="00644E9E" w:rsidP="00644E9E">
      <w:pPr>
        <w:pStyle w:val="Cdigo"/>
      </w:pPr>
      <w:r w:rsidRPr="00644E9E">
        <w:rPr>
          <w:lang w:val="en-US"/>
        </w:rPr>
        <w:t xml:space="preserve">    </w:t>
      </w:r>
      <w:r>
        <w:t>except AttributeError:</w:t>
      </w:r>
    </w:p>
    <w:p w14:paraId="4932EE27" w14:textId="77777777" w:rsidR="00644E9E" w:rsidRDefault="00644E9E" w:rsidP="00644E9E">
      <w:pPr>
        <w:pStyle w:val="Cdigo"/>
      </w:pPr>
      <w:r>
        <w:t xml:space="preserve">        valoracion = "No disponible"</w:t>
      </w:r>
    </w:p>
    <w:p w14:paraId="41E7271C" w14:textId="77777777" w:rsidR="00644E9E" w:rsidRDefault="00644E9E" w:rsidP="00644E9E">
      <w:pPr>
        <w:pStyle w:val="Cdigo"/>
      </w:pPr>
    </w:p>
    <w:p w14:paraId="5BD427F3" w14:textId="77777777" w:rsidR="00644E9E" w:rsidRDefault="00644E9E" w:rsidP="00644E9E">
      <w:pPr>
        <w:pStyle w:val="Cdigo"/>
      </w:pPr>
      <w:r>
        <w:t xml:space="preserve">    # Extraer la disponibilidad del producto</w:t>
      </w:r>
    </w:p>
    <w:p w14:paraId="750D79C1" w14:textId="77777777" w:rsidR="00644E9E" w:rsidRDefault="00644E9E" w:rsidP="00644E9E">
      <w:pPr>
        <w:pStyle w:val="Cdigo"/>
      </w:pPr>
      <w:r>
        <w:t xml:space="preserve">    try:</w:t>
      </w:r>
    </w:p>
    <w:p w14:paraId="2104D135" w14:textId="77777777" w:rsidR="00644E9E" w:rsidRPr="00644E9E" w:rsidRDefault="00644E9E" w:rsidP="00644E9E">
      <w:pPr>
        <w:pStyle w:val="Cdigo"/>
        <w:rPr>
          <w:lang w:val="en-US"/>
        </w:rPr>
      </w:pPr>
      <w:r>
        <w:t xml:space="preserve">        </w:t>
      </w:r>
      <w:r w:rsidRPr="00644E9E">
        <w:rPr>
          <w:lang w:val="en-US"/>
        </w:rPr>
        <w:t>disponibilidad = soup.find("div", {"id": "availability"}).get_text(strip=True)</w:t>
      </w:r>
    </w:p>
    <w:p w14:paraId="50DAADE7" w14:textId="77777777" w:rsidR="00644E9E" w:rsidRDefault="00644E9E" w:rsidP="00644E9E">
      <w:pPr>
        <w:pStyle w:val="Cdigo"/>
      </w:pPr>
      <w:r w:rsidRPr="00644E9E">
        <w:rPr>
          <w:lang w:val="en-US"/>
        </w:rPr>
        <w:t xml:space="preserve">    </w:t>
      </w:r>
      <w:r>
        <w:t>except AttributeError:</w:t>
      </w:r>
    </w:p>
    <w:p w14:paraId="704E53FA" w14:textId="77777777" w:rsidR="00644E9E" w:rsidRDefault="00644E9E" w:rsidP="00644E9E">
      <w:pPr>
        <w:pStyle w:val="Cdigo"/>
      </w:pPr>
      <w:r>
        <w:t xml:space="preserve">        disponibilidad = "No disponible"</w:t>
      </w:r>
    </w:p>
    <w:p w14:paraId="07F88E97" w14:textId="77777777" w:rsidR="00644E9E" w:rsidRDefault="00644E9E" w:rsidP="00644E9E">
      <w:pPr>
        <w:pStyle w:val="Cdigo"/>
      </w:pPr>
    </w:p>
    <w:p w14:paraId="6582F891" w14:textId="77777777" w:rsidR="00644E9E" w:rsidRDefault="00644E9E" w:rsidP="00644E9E">
      <w:pPr>
        <w:pStyle w:val="Cdigo"/>
      </w:pPr>
      <w:r>
        <w:t xml:space="preserve">    # Extraer el número de valoraciones (dato adicional)</w:t>
      </w:r>
    </w:p>
    <w:p w14:paraId="6C86B7FA" w14:textId="77777777" w:rsidR="00644E9E" w:rsidRPr="00644E9E" w:rsidRDefault="00644E9E" w:rsidP="00644E9E">
      <w:pPr>
        <w:pStyle w:val="Cdigo"/>
        <w:rPr>
          <w:lang w:val="en-US"/>
        </w:rPr>
      </w:pPr>
      <w:r>
        <w:t xml:space="preserve">    </w:t>
      </w:r>
      <w:r w:rsidRPr="00644E9E">
        <w:rPr>
          <w:lang w:val="en-US"/>
        </w:rPr>
        <w:t>try:</w:t>
      </w:r>
    </w:p>
    <w:p w14:paraId="074CE1D8" w14:textId="77777777" w:rsidR="00644E9E" w:rsidRPr="00644E9E" w:rsidRDefault="00644E9E" w:rsidP="00644E9E">
      <w:pPr>
        <w:pStyle w:val="Cdigo"/>
        <w:rPr>
          <w:lang w:val="en-US"/>
        </w:rPr>
      </w:pPr>
      <w:r w:rsidRPr="00644E9E">
        <w:rPr>
          <w:lang w:val="en-US"/>
        </w:rPr>
        <w:t xml:space="preserve">        num_valoraciones = soup.find("span", {"id": "acrCustomerReviewText"}).get_text(strip=True)</w:t>
      </w:r>
    </w:p>
    <w:p w14:paraId="2B80BDDD" w14:textId="77777777" w:rsidR="00644E9E" w:rsidRDefault="00644E9E" w:rsidP="00644E9E">
      <w:pPr>
        <w:pStyle w:val="Cdigo"/>
      </w:pPr>
      <w:r w:rsidRPr="00644E9E">
        <w:rPr>
          <w:lang w:val="en-US"/>
        </w:rPr>
        <w:t xml:space="preserve">    </w:t>
      </w:r>
      <w:r>
        <w:t>except AttributeError:</w:t>
      </w:r>
    </w:p>
    <w:p w14:paraId="05008913" w14:textId="77777777" w:rsidR="00644E9E" w:rsidRDefault="00644E9E" w:rsidP="00644E9E">
      <w:pPr>
        <w:pStyle w:val="Cdigo"/>
      </w:pPr>
      <w:r>
        <w:t xml:space="preserve">        num_valoraciones = "No disponible"</w:t>
      </w:r>
    </w:p>
    <w:p w14:paraId="009763D1" w14:textId="77777777" w:rsidR="00644E9E" w:rsidRDefault="00644E9E" w:rsidP="00644E9E">
      <w:pPr>
        <w:pStyle w:val="Cdigo"/>
      </w:pPr>
    </w:p>
    <w:p w14:paraId="4ADCE818" w14:textId="77777777" w:rsidR="00644E9E" w:rsidRDefault="00644E9E" w:rsidP="00644E9E">
      <w:pPr>
        <w:pStyle w:val="Cdigo"/>
      </w:pPr>
      <w:r>
        <w:t xml:space="preserve">    # Mostrar los datos extraídos</w:t>
      </w:r>
    </w:p>
    <w:p w14:paraId="17C0D024" w14:textId="77777777" w:rsidR="00644E9E" w:rsidRDefault="00644E9E" w:rsidP="00644E9E">
      <w:pPr>
        <w:pStyle w:val="Cdigo"/>
      </w:pPr>
      <w:r>
        <w:t xml:space="preserve">    print(f"Nombre del producto: {nombre}")</w:t>
      </w:r>
    </w:p>
    <w:p w14:paraId="5AFDB7D7" w14:textId="77777777" w:rsidR="00644E9E" w:rsidRDefault="00644E9E" w:rsidP="00644E9E">
      <w:pPr>
        <w:pStyle w:val="Cdigo"/>
      </w:pPr>
      <w:r>
        <w:t xml:space="preserve">    print(f"Precio: {precio} €")</w:t>
      </w:r>
    </w:p>
    <w:p w14:paraId="528286E0" w14:textId="77777777" w:rsidR="00644E9E" w:rsidRDefault="00644E9E" w:rsidP="00644E9E">
      <w:pPr>
        <w:pStyle w:val="Cdigo"/>
      </w:pPr>
      <w:r>
        <w:t xml:space="preserve">    print(f"Valoración: {valoracion}")</w:t>
      </w:r>
    </w:p>
    <w:p w14:paraId="747D1C0F" w14:textId="77777777" w:rsidR="00644E9E" w:rsidRDefault="00644E9E" w:rsidP="00644E9E">
      <w:pPr>
        <w:pStyle w:val="Cdigo"/>
      </w:pPr>
      <w:r>
        <w:t xml:space="preserve">    print(f"Disponibilidad: {disponibilidad}")</w:t>
      </w:r>
    </w:p>
    <w:p w14:paraId="7EAA5FBC" w14:textId="77777777" w:rsidR="00644E9E" w:rsidRDefault="00644E9E" w:rsidP="00644E9E">
      <w:pPr>
        <w:pStyle w:val="Cdigo"/>
      </w:pPr>
      <w:r>
        <w:t xml:space="preserve">    print(f"Número de valoraciones: {num_valoraciones}")</w:t>
      </w:r>
    </w:p>
    <w:p w14:paraId="6927ABE7" w14:textId="77777777" w:rsidR="00644E9E" w:rsidRDefault="00644E9E" w:rsidP="00644E9E">
      <w:pPr>
        <w:pStyle w:val="Cdigo"/>
      </w:pPr>
    </w:p>
    <w:p w14:paraId="31FA9975" w14:textId="77777777" w:rsidR="00644E9E" w:rsidRDefault="00644E9E" w:rsidP="00644E9E">
      <w:pPr>
        <w:pStyle w:val="Cdigo"/>
      </w:pPr>
      <w:r>
        <w:t>else:</w:t>
      </w:r>
    </w:p>
    <w:p w14:paraId="1DCC67BB" w14:textId="5FB622A4" w:rsidR="00111020" w:rsidRDefault="00644E9E" w:rsidP="000905B0">
      <w:pPr>
        <w:pStyle w:val="Cdigo"/>
      </w:pPr>
      <w:r>
        <w:t xml:space="preserve">    print(f"Error al acceder a la página: {response.status_code}")</w:t>
      </w:r>
    </w:p>
    <w:p w14:paraId="2BB1B8A3" w14:textId="77777777" w:rsidR="00111020" w:rsidRDefault="00111020" w:rsidP="006F1121">
      <w:pPr>
        <w:tabs>
          <w:tab w:val="left" w:pos="1305"/>
        </w:tabs>
      </w:pPr>
    </w:p>
    <w:p w14:paraId="04AA1B42" w14:textId="77777777" w:rsidR="000905B0" w:rsidRDefault="000905B0" w:rsidP="006F1121">
      <w:pPr>
        <w:tabs>
          <w:tab w:val="left" w:pos="1305"/>
        </w:tabs>
      </w:pPr>
    </w:p>
    <w:p w14:paraId="306F2AFF" w14:textId="77777777" w:rsidR="000905B0" w:rsidRDefault="000905B0" w:rsidP="006F1121">
      <w:pPr>
        <w:tabs>
          <w:tab w:val="left" w:pos="1305"/>
        </w:tabs>
      </w:pPr>
    </w:p>
    <w:p w14:paraId="7E1F9D77" w14:textId="77777777" w:rsidR="000905B0" w:rsidRDefault="000905B0" w:rsidP="006F1121">
      <w:pPr>
        <w:tabs>
          <w:tab w:val="left" w:pos="1305"/>
        </w:tabs>
      </w:pPr>
    </w:p>
    <w:p w14:paraId="0A87700B" w14:textId="77777777" w:rsidR="000905B0" w:rsidRDefault="000905B0" w:rsidP="006F1121">
      <w:pPr>
        <w:tabs>
          <w:tab w:val="left" w:pos="1305"/>
        </w:tabs>
      </w:pPr>
    </w:p>
    <w:p w14:paraId="517EB1A9" w14:textId="77777777" w:rsidR="000905B0" w:rsidRDefault="000905B0" w:rsidP="006F1121">
      <w:pPr>
        <w:tabs>
          <w:tab w:val="left" w:pos="1305"/>
        </w:tabs>
      </w:pPr>
    </w:p>
    <w:p w14:paraId="47D9380C" w14:textId="72B744FF" w:rsidR="00111020" w:rsidRDefault="000905B0" w:rsidP="006F1121">
      <w:pPr>
        <w:tabs>
          <w:tab w:val="left" w:pos="1305"/>
        </w:tabs>
      </w:pPr>
      <w:r w:rsidRPr="00D23D18">
        <w:rPr>
          <w:u w:val="single"/>
        </w:rPr>
        <w:t>Archivo resultados.txt</w:t>
      </w:r>
      <w:r w:rsidRPr="000905B0">
        <w:t>:</w:t>
      </w:r>
    </w:p>
    <w:p w14:paraId="5D79D48B" w14:textId="77777777" w:rsidR="000905B0" w:rsidRDefault="000905B0" w:rsidP="000905B0">
      <w:pPr>
        <w:pStyle w:val="Cdigo"/>
      </w:pPr>
      <w:r>
        <w:t>URL del producto: https://www.amazon.es/dp/8408185067</w:t>
      </w:r>
    </w:p>
    <w:p w14:paraId="25DBB077" w14:textId="77777777" w:rsidR="000905B0" w:rsidRDefault="000905B0" w:rsidP="000905B0">
      <w:pPr>
        <w:pStyle w:val="Cdigo"/>
      </w:pPr>
    </w:p>
    <w:p w14:paraId="780D8225" w14:textId="77777777" w:rsidR="000905B0" w:rsidRDefault="000905B0" w:rsidP="000905B0">
      <w:pPr>
        <w:pStyle w:val="Cdigo"/>
      </w:pPr>
      <w:r>
        <w:t>Resultados:</w:t>
      </w:r>
    </w:p>
    <w:p w14:paraId="3946B922" w14:textId="77777777" w:rsidR="000905B0" w:rsidRDefault="000905B0" w:rsidP="000905B0">
      <w:pPr>
        <w:pStyle w:val="Cdigo"/>
      </w:pPr>
      <w:r>
        <w:t>- Nombre del producto: El Principito (Antoine de Saint-Exupéry)</w:t>
      </w:r>
    </w:p>
    <w:p w14:paraId="69391235" w14:textId="77777777" w:rsidR="000905B0" w:rsidRDefault="000905B0" w:rsidP="000905B0">
      <w:pPr>
        <w:pStyle w:val="Cdigo"/>
      </w:pPr>
      <w:r>
        <w:t>- Precio: 12,34 €</w:t>
      </w:r>
    </w:p>
    <w:p w14:paraId="4D7C78AF" w14:textId="77777777" w:rsidR="000905B0" w:rsidRDefault="000905B0" w:rsidP="000905B0">
      <w:pPr>
        <w:pStyle w:val="Cdigo"/>
      </w:pPr>
      <w:r>
        <w:t>- Valoración: 4.7 de 5 estrellas</w:t>
      </w:r>
    </w:p>
    <w:p w14:paraId="3B2EADF6" w14:textId="77777777" w:rsidR="000905B0" w:rsidRDefault="000905B0" w:rsidP="000905B0">
      <w:pPr>
        <w:pStyle w:val="Cdigo"/>
      </w:pPr>
      <w:r>
        <w:t>- Disponibilidad: En stock</w:t>
      </w:r>
    </w:p>
    <w:p w14:paraId="08D48EC9" w14:textId="77777777" w:rsidR="000905B0" w:rsidRDefault="000905B0" w:rsidP="000905B0">
      <w:pPr>
        <w:pStyle w:val="Cdigo"/>
      </w:pPr>
      <w:r>
        <w:t>- Número de valoraciones: 1,234 valoraciones</w:t>
      </w:r>
    </w:p>
    <w:p w14:paraId="5D767562" w14:textId="77777777" w:rsidR="000905B0" w:rsidRDefault="000905B0" w:rsidP="000905B0">
      <w:pPr>
        <w:pStyle w:val="Cdigo"/>
      </w:pPr>
    </w:p>
    <w:p w14:paraId="24820B91" w14:textId="77777777" w:rsidR="000905B0" w:rsidRDefault="000905B0" w:rsidP="000905B0">
      <w:pPr>
        <w:pStyle w:val="Cdigo"/>
      </w:pPr>
      <w:r>
        <w:t>Explicación:</w:t>
      </w:r>
    </w:p>
    <w:p w14:paraId="2C0280C9" w14:textId="77777777" w:rsidR="000905B0" w:rsidRDefault="000905B0" w:rsidP="000905B0">
      <w:pPr>
        <w:pStyle w:val="Cdigo"/>
      </w:pPr>
      <w:r>
        <w:t>- Para extraer el nombre, busqué el elemento con el ID "productTitle".</w:t>
      </w:r>
    </w:p>
    <w:p w14:paraId="771360F4" w14:textId="77777777" w:rsidR="000905B0" w:rsidRDefault="000905B0" w:rsidP="000905B0">
      <w:pPr>
        <w:pStyle w:val="Cdigo"/>
      </w:pPr>
      <w:r>
        <w:t>- Para el precio, usé la clase "a-price-whole".</w:t>
      </w:r>
    </w:p>
    <w:p w14:paraId="3D7B6AD9" w14:textId="77777777" w:rsidR="000905B0" w:rsidRDefault="000905B0" w:rsidP="000905B0">
      <w:pPr>
        <w:pStyle w:val="Cdigo"/>
      </w:pPr>
      <w:r>
        <w:t>- La valoración se extrajo de la clase "a-icon-alt".</w:t>
      </w:r>
    </w:p>
    <w:p w14:paraId="42BEEA90" w14:textId="77777777" w:rsidR="000905B0" w:rsidRDefault="000905B0" w:rsidP="000905B0">
      <w:pPr>
        <w:pStyle w:val="Cdigo"/>
      </w:pPr>
      <w:r>
        <w:t>- La disponibilidad se encontró en el elemento con ID "availability".</w:t>
      </w:r>
    </w:p>
    <w:p w14:paraId="2C995492" w14:textId="31396716" w:rsidR="00111020" w:rsidRDefault="000905B0" w:rsidP="000905B0">
      <w:pPr>
        <w:pStyle w:val="Cdigo"/>
      </w:pPr>
      <w:r>
        <w:t>- El número de valoraciones se extrajo del elemento con ID "acrCustomerReviewText".</w:t>
      </w:r>
    </w:p>
    <w:p w14:paraId="22EF080C" w14:textId="77777777" w:rsidR="00111020" w:rsidRDefault="00111020" w:rsidP="006F1121">
      <w:pPr>
        <w:tabs>
          <w:tab w:val="left" w:pos="1305"/>
        </w:tabs>
      </w:pPr>
    </w:p>
    <w:p w14:paraId="45C59C26" w14:textId="77777777" w:rsidR="00111020" w:rsidRPr="00D23D18" w:rsidRDefault="00111020" w:rsidP="00111020">
      <w:pPr>
        <w:tabs>
          <w:tab w:val="left" w:pos="1305"/>
        </w:tabs>
        <w:rPr>
          <w:u w:val="single"/>
        </w:rPr>
      </w:pPr>
      <w:r w:rsidRPr="00D23D18">
        <w:rPr>
          <w:b/>
          <w:bCs/>
          <w:u w:val="single"/>
        </w:rPr>
        <w:t>Criterios de evaluación</w:t>
      </w:r>
      <w:r w:rsidRPr="00D23D18">
        <w:rPr>
          <w:u w:val="single"/>
        </w:rPr>
        <w:t>:</w:t>
      </w:r>
    </w:p>
    <w:tbl>
      <w:tblPr>
        <w:tblStyle w:val="Tablanormal3"/>
        <w:tblW w:w="0" w:type="auto"/>
        <w:tblLook w:val="04A0" w:firstRow="1" w:lastRow="0" w:firstColumn="1" w:lastColumn="0" w:noHBand="0" w:noVBand="1"/>
      </w:tblPr>
      <w:tblGrid>
        <w:gridCol w:w="2057"/>
        <w:gridCol w:w="5030"/>
        <w:gridCol w:w="1751"/>
      </w:tblGrid>
      <w:tr w:rsidR="00111020" w:rsidRPr="00111020" w14:paraId="3696C007" w14:textId="77777777" w:rsidTr="001110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57" w:type="dxa"/>
          </w:tcPr>
          <w:p w14:paraId="6F30F899" w14:textId="77777777" w:rsidR="00111020" w:rsidRPr="00111020" w:rsidRDefault="00111020" w:rsidP="00387732">
            <w:pPr>
              <w:rPr>
                <w:sz w:val="20"/>
                <w:szCs w:val="18"/>
              </w:rPr>
            </w:pPr>
            <w:r w:rsidRPr="00111020">
              <w:rPr>
                <w:sz w:val="20"/>
                <w:szCs w:val="18"/>
              </w:rPr>
              <w:t>Criterio</w:t>
            </w:r>
          </w:p>
        </w:tc>
        <w:tc>
          <w:tcPr>
            <w:tcW w:w="5031" w:type="dxa"/>
          </w:tcPr>
          <w:p w14:paraId="44BDE68A" w14:textId="77777777" w:rsidR="00111020" w:rsidRPr="00111020" w:rsidRDefault="00111020" w:rsidP="00387732">
            <w:pPr>
              <w:cnfStyle w:val="100000000000" w:firstRow="1" w:lastRow="0" w:firstColumn="0" w:lastColumn="0" w:oddVBand="0" w:evenVBand="0" w:oddHBand="0" w:evenHBand="0" w:firstRowFirstColumn="0" w:firstRowLastColumn="0" w:lastRowFirstColumn="0" w:lastRowLastColumn="0"/>
              <w:rPr>
                <w:sz w:val="20"/>
                <w:szCs w:val="18"/>
              </w:rPr>
            </w:pPr>
            <w:r w:rsidRPr="00111020">
              <w:rPr>
                <w:sz w:val="20"/>
                <w:szCs w:val="18"/>
              </w:rPr>
              <w:t>Descripción</w:t>
            </w:r>
          </w:p>
        </w:tc>
        <w:tc>
          <w:tcPr>
            <w:tcW w:w="1750" w:type="dxa"/>
          </w:tcPr>
          <w:p w14:paraId="444217C5" w14:textId="77777777" w:rsidR="00111020" w:rsidRPr="00111020" w:rsidRDefault="00111020" w:rsidP="00387732">
            <w:pPr>
              <w:cnfStyle w:val="100000000000" w:firstRow="1" w:lastRow="0" w:firstColumn="0" w:lastColumn="0" w:oddVBand="0" w:evenVBand="0" w:oddHBand="0" w:evenHBand="0" w:firstRowFirstColumn="0" w:firstRowLastColumn="0" w:lastRowFirstColumn="0" w:lastRowLastColumn="0"/>
              <w:rPr>
                <w:sz w:val="20"/>
                <w:szCs w:val="18"/>
              </w:rPr>
            </w:pPr>
            <w:r w:rsidRPr="00111020">
              <w:rPr>
                <w:sz w:val="20"/>
                <w:szCs w:val="18"/>
              </w:rPr>
              <w:t>Ponderación</w:t>
            </w:r>
          </w:p>
        </w:tc>
      </w:tr>
      <w:tr w:rsidR="00111020" w:rsidRPr="00111020" w14:paraId="08816E48" w14:textId="77777777" w:rsidTr="0011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518FC1" w14:textId="77777777" w:rsidR="00111020" w:rsidRPr="00111020" w:rsidRDefault="00111020" w:rsidP="00387732">
            <w:pPr>
              <w:rPr>
                <w:sz w:val="20"/>
                <w:szCs w:val="18"/>
              </w:rPr>
            </w:pPr>
            <w:r w:rsidRPr="00111020">
              <w:rPr>
                <w:sz w:val="20"/>
                <w:szCs w:val="18"/>
              </w:rPr>
              <w:t>Funcionalidad del código</w:t>
            </w:r>
          </w:p>
        </w:tc>
        <w:tc>
          <w:tcPr>
            <w:tcW w:w="5031" w:type="dxa"/>
          </w:tcPr>
          <w:p w14:paraId="6404B654" w14:textId="77777777" w:rsidR="00111020" w:rsidRPr="00111020" w:rsidRDefault="00111020" w:rsidP="00387732">
            <w:pPr>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El código debe ejecutarse sin errores y extraer correctamente los datos.</w:t>
            </w:r>
          </w:p>
        </w:tc>
        <w:tc>
          <w:tcPr>
            <w:tcW w:w="1750" w:type="dxa"/>
          </w:tcPr>
          <w:p w14:paraId="23D39ED7" w14:textId="77777777" w:rsidR="00111020" w:rsidRPr="00111020" w:rsidRDefault="00111020" w:rsidP="00111020">
            <w:pPr>
              <w:jc w:val="right"/>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30%</w:t>
            </w:r>
          </w:p>
        </w:tc>
      </w:tr>
      <w:tr w:rsidR="00111020" w:rsidRPr="00111020" w14:paraId="797D12AA" w14:textId="77777777" w:rsidTr="00111020">
        <w:tc>
          <w:tcPr>
            <w:cnfStyle w:val="001000000000" w:firstRow="0" w:lastRow="0" w:firstColumn="1" w:lastColumn="0" w:oddVBand="0" w:evenVBand="0" w:oddHBand="0" w:evenHBand="0" w:firstRowFirstColumn="0" w:firstRowLastColumn="0" w:lastRowFirstColumn="0" w:lastRowLastColumn="0"/>
            <w:tcW w:w="2057" w:type="dxa"/>
          </w:tcPr>
          <w:p w14:paraId="68708144" w14:textId="77777777" w:rsidR="00111020" w:rsidRPr="00111020" w:rsidRDefault="00111020" w:rsidP="00387732">
            <w:pPr>
              <w:rPr>
                <w:sz w:val="20"/>
                <w:szCs w:val="18"/>
              </w:rPr>
            </w:pPr>
            <w:r w:rsidRPr="00111020">
              <w:rPr>
                <w:sz w:val="20"/>
                <w:szCs w:val="18"/>
              </w:rPr>
              <w:t>Extracción de datos básicos</w:t>
            </w:r>
          </w:p>
        </w:tc>
        <w:tc>
          <w:tcPr>
            <w:tcW w:w="5031" w:type="dxa"/>
          </w:tcPr>
          <w:p w14:paraId="3F1C07FD" w14:textId="77777777" w:rsidR="00111020" w:rsidRPr="00111020" w:rsidRDefault="00111020" w:rsidP="00387732">
            <w:pPr>
              <w:cnfStyle w:val="000000000000" w:firstRow="0" w:lastRow="0" w:firstColumn="0" w:lastColumn="0" w:oddVBand="0" w:evenVBand="0" w:oddHBand="0" w:evenHBand="0" w:firstRowFirstColumn="0" w:firstRowLastColumn="0" w:lastRowFirstColumn="0" w:lastRowLastColumn="0"/>
              <w:rPr>
                <w:sz w:val="20"/>
                <w:szCs w:val="18"/>
              </w:rPr>
            </w:pPr>
            <w:r w:rsidRPr="00111020">
              <w:rPr>
                <w:sz w:val="20"/>
                <w:szCs w:val="18"/>
              </w:rPr>
              <w:t>Extraer correctamente el nombre, precio, valoración y disponibilidad.</w:t>
            </w:r>
          </w:p>
        </w:tc>
        <w:tc>
          <w:tcPr>
            <w:tcW w:w="1750" w:type="dxa"/>
          </w:tcPr>
          <w:p w14:paraId="316B392C" w14:textId="77777777" w:rsidR="00111020" w:rsidRPr="00111020" w:rsidRDefault="00111020" w:rsidP="00111020">
            <w:pPr>
              <w:jc w:val="right"/>
              <w:cnfStyle w:val="000000000000" w:firstRow="0" w:lastRow="0" w:firstColumn="0" w:lastColumn="0" w:oddVBand="0" w:evenVBand="0" w:oddHBand="0" w:evenHBand="0" w:firstRowFirstColumn="0" w:firstRowLastColumn="0" w:lastRowFirstColumn="0" w:lastRowLastColumn="0"/>
              <w:rPr>
                <w:sz w:val="20"/>
                <w:szCs w:val="18"/>
              </w:rPr>
            </w:pPr>
            <w:r w:rsidRPr="00111020">
              <w:rPr>
                <w:sz w:val="20"/>
                <w:szCs w:val="18"/>
              </w:rPr>
              <w:t>25%</w:t>
            </w:r>
          </w:p>
        </w:tc>
      </w:tr>
      <w:tr w:rsidR="00111020" w:rsidRPr="00111020" w14:paraId="2D440198" w14:textId="77777777" w:rsidTr="0011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42011D" w14:textId="77777777" w:rsidR="00111020" w:rsidRPr="00111020" w:rsidRDefault="00111020" w:rsidP="00387732">
            <w:pPr>
              <w:rPr>
                <w:sz w:val="20"/>
                <w:szCs w:val="18"/>
              </w:rPr>
            </w:pPr>
            <w:r w:rsidRPr="00111020">
              <w:rPr>
                <w:sz w:val="20"/>
                <w:szCs w:val="18"/>
              </w:rPr>
              <w:t>Extracción de dato adicional</w:t>
            </w:r>
          </w:p>
        </w:tc>
        <w:tc>
          <w:tcPr>
            <w:tcW w:w="5031" w:type="dxa"/>
          </w:tcPr>
          <w:p w14:paraId="55318B07" w14:textId="77777777" w:rsidR="00111020" w:rsidRPr="00111020" w:rsidRDefault="00111020" w:rsidP="00387732">
            <w:pPr>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Extraer correctamente un dato adicional (por ejemplo, número de valoraciones).</w:t>
            </w:r>
          </w:p>
        </w:tc>
        <w:tc>
          <w:tcPr>
            <w:tcW w:w="1750" w:type="dxa"/>
          </w:tcPr>
          <w:p w14:paraId="68AF6F0C" w14:textId="77777777" w:rsidR="00111020" w:rsidRPr="00111020" w:rsidRDefault="00111020" w:rsidP="00111020">
            <w:pPr>
              <w:jc w:val="right"/>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20%</w:t>
            </w:r>
          </w:p>
        </w:tc>
      </w:tr>
      <w:tr w:rsidR="00111020" w:rsidRPr="00111020" w14:paraId="5C547FA9" w14:textId="77777777" w:rsidTr="00111020">
        <w:tc>
          <w:tcPr>
            <w:cnfStyle w:val="001000000000" w:firstRow="0" w:lastRow="0" w:firstColumn="1" w:lastColumn="0" w:oddVBand="0" w:evenVBand="0" w:oddHBand="0" w:evenHBand="0" w:firstRowFirstColumn="0" w:firstRowLastColumn="0" w:lastRowFirstColumn="0" w:lastRowLastColumn="0"/>
            <w:tcW w:w="2057" w:type="dxa"/>
          </w:tcPr>
          <w:p w14:paraId="24FDDCB7" w14:textId="77777777" w:rsidR="00111020" w:rsidRPr="00111020" w:rsidRDefault="00111020" w:rsidP="00387732">
            <w:pPr>
              <w:rPr>
                <w:sz w:val="20"/>
                <w:szCs w:val="18"/>
              </w:rPr>
            </w:pPr>
            <w:r w:rsidRPr="00111020">
              <w:rPr>
                <w:sz w:val="20"/>
                <w:szCs w:val="18"/>
              </w:rPr>
              <w:t>Calidad del código</w:t>
            </w:r>
          </w:p>
        </w:tc>
        <w:tc>
          <w:tcPr>
            <w:tcW w:w="5031" w:type="dxa"/>
          </w:tcPr>
          <w:p w14:paraId="3A0930AC" w14:textId="77777777" w:rsidR="00111020" w:rsidRPr="00111020" w:rsidRDefault="00111020" w:rsidP="00387732">
            <w:pPr>
              <w:cnfStyle w:val="000000000000" w:firstRow="0" w:lastRow="0" w:firstColumn="0" w:lastColumn="0" w:oddVBand="0" w:evenVBand="0" w:oddHBand="0" w:evenHBand="0" w:firstRowFirstColumn="0" w:firstRowLastColumn="0" w:lastRowFirstColumn="0" w:lastRowLastColumn="0"/>
              <w:rPr>
                <w:sz w:val="20"/>
                <w:szCs w:val="18"/>
              </w:rPr>
            </w:pPr>
            <w:r w:rsidRPr="00111020">
              <w:rPr>
                <w:sz w:val="20"/>
                <w:szCs w:val="18"/>
              </w:rPr>
              <w:t>El código debe estar bien estructurado, comentado y ser fácil de entender.</w:t>
            </w:r>
          </w:p>
        </w:tc>
        <w:tc>
          <w:tcPr>
            <w:tcW w:w="1750" w:type="dxa"/>
          </w:tcPr>
          <w:p w14:paraId="0D9D084F" w14:textId="77777777" w:rsidR="00111020" w:rsidRPr="00111020" w:rsidRDefault="00111020" w:rsidP="00111020">
            <w:pPr>
              <w:jc w:val="right"/>
              <w:cnfStyle w:val="000000000000" w:firstRow="0" w:lastRow="0" w:firstColumn="0" w:lastColumn="0" w:oddVBand="0" w:evenVBand="0" w:oddHBand="0" w:evenHBand="0" w:firstRowFirstColumn="0" w:firstRowLastColumn="0" w:lastRowFirstColumn="0" w:lastRowLastColumn="0"/>
              <w:rPr>
                <w:sz w:val="20"/>
                <w:szCs w:val="18"/>
              </w:rPr>
            </w:pPr>
            <w:r w:rsidRPr="00111020">
              <w:rPr>
                <w:sz w:val="20"/>
                <w:szCs w:val="18"/>
              </w:rPr>
              <w:t>15%</w:t>
            </w:r>
          </w:p>
        </w:tc>
      </w:tr>
      <w:tr w:rsidR="00111020" w:rsidRPr="00111020" w14:paraId="386D0EDB" w14:textId="77777777" w:rsidTr="0011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0B262BE" w14:textId="77777777" w:rsidR="00111020" w:rsidRPr="00111020" w:rsidRDefault="00111020" w:rsidP="00387732">
            <w:pPr>
              <w:rPr>
                <w:sz w:val="20"/>
                <w:szCs w:val="18"/>
              </w:rPr>
            </w:pPr>
            <w:r w:rsidRPr="00111020">
              <w:rPr>
                <w:sz w:val="20"/>
                <w:szCs w:val="18"/>
              </w:rPr>
              <w:t>Documentación y explicación</w:t>
            </w:r>
          </w:p>
        </w:tc>
        <w:tc>
          <w:tcPr>
            <w:tcW w:w="5031" w:type="dxa"/>
          </w:tcPr>
          <w:p w14:paraId="4682DF86" w14:textId="77777777" w:rsidR="00111020" w:rsidRPr="00111020" w:rsidRDefault="00111020" w:rsidP="00387732">
            <w:pPr>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Incluir una explicación clara de cómo se identificaron los elementos HTML.</w:t>
            </w:r>
          </w:p>
        </w:tc>
        <w:tc>
          <w:tcPr>
            <w:tcW w:w="1750" w:type="dxa"/>
          </w:tcPr>
          <w:p w14:paraId="25C602FB" w14:textId="77777777" w:rsidR="00111020" w:rsidRPr="00111020" w:rsidRDefault="00111020" w:rsidP="00111020">
            <w:pPr>
              <w:jc w:val="right"/>
              <w:cnfStyle w:val="000000100000" w:firstRow="0" w:lastRow="0" w:firstColumn="0" w:lastColumn="0" w:oddVBand="0" w:evenVBand="0" w:oddHBand="1" w:evenHBand="0" w:firstRowFirstColumn="0" w:firstRowLastColumn="0" w:lastRowFirstColumn="0" w:lastRowLastColumn="0"/>
              <w:rPr>
                <w:sz w:val="20"/>
                <w:szCs w:val="18"/>
              </w:rPr>
            </w:pPr>
            <w:r w:rsidRPr="00111020">
              <w:rPr>
                <w:sz w:val="20"/>
                <w:szCs w:val="18"/>
              </w:rPr>
              <w:t>10</w:t>
            </w:r>
          </w:p>
        </w:tc>
      </w:tr>
    </w:tbl>
    <w:p w14:paraId="63520D77" w14:textId="290CE81A" w:rsidR="006F1121" w:rsidRDefault="006F1121" w:rsidP="00111020">
      <w:pPr>
        <w:tabs>
          <w:tab w:val="left" w:pos="1305"/>
        </w:tabs>
      </w:pPr>
    </w:p>
    <w:p w14:paraId="574D0BB2" w14:textId="77777777" w:rsidR="00534EA2" w:rsidRDefault="00534EA2" w:rsidP="00111020">
      <w:pPr>
        <w:tabs>
          <w:tab w:val="left" w:pos="1305"/>
        </w:tabs>
      </w:pPr>
    </w:p>
    <w:p w14:paraId="397A026E" w14:textId="77777777" w:rsidR="000905B0" w:rsidRDefault="000905B0" w:rsidP="00111020">
      <w:pPr>
        <w:tabs>
          <w:tab w:val="left" w:pos="1305"/>
        </w:tabs>
      </w:pPr>
    </w:p>
    <w:p w14:paraId="02E7AF71" w14:textId="77777777" w:rsidR="000905B0" w:rsidRDefault="000905B0" w:rsidP="00111020">
      <w:pPr>
        <w:tabs>
          <w:tab w:val="left" w:pos="1305"/>
        </w:tabs>
      </w:pPr>
    </w:p>
    <w:p w14:paraId="3DC1E81A" w14:textId="77777777" w:rsidR="000905B0" w:rsidRDefault="000905B0" w:rsidP="00111020">
      <w:pPr>
        <w:tabs>
          <w:tab w:val="left" w:pos="1305"/>
        </w:tabs>
      </w:pPr>
    </w:p>
    <w:p w14:paraId="2730F229" w14:textId="77777777" w:rsidR="000905B0" w:rsidRDefault="000905B0" w:rsidP="00111020">
      <w:pPr>
        <w:tabs>
          <w:tab w:val="left" w:pos="1305"/>
        </w:tabs>
      </w:pPr>
    </w:p>
    <w:p w14:paraId="390E801E" w14:textId="77777777" w:rsidR="00534EA2" w:rsidRPr="00534EA2" w:rsidRDefault="00534EA2" w:rsidP="00534EA2">
      <w:pPr>
        <w:tabs>
          <w:tab w:val="left" w:pos="1305"/>
        </w:tabs>
        <w:rPr>
          <w:b/>
          <w:bCs/>
        </w:rPr>
      </w:pPr>
      <w:r w:rsidRPr="00534EA2">
        <w:rPr>
          <w:b/>
          <w:bCs/>
        </w:rPr>
        <w:t>Recomendaciones:</w:t>
      </w:r>
    </w:p>
    <w:p w14:paraId="45BADDF7" w14:textId="49C9518F" w:rsidR="00534EA2" w:rsidRDefault="00534EA2" w:rsidP="00E10C56">
      <w:pPr>
        <w:pStyle w:val="Prrafodelista"/>
        <w:numPr>
          <w:ilvl w:val="0"/>
          <w:numId w:val="22"/>
        </w:numPr>
        <w:tabs>
          <w:tab w:val="left" w:pos="1305"/>
        </w:tabs>
      </w:pPr>
      <w:r>
        <w:t>Usa las herramientas de desarrollador:  Para identificar los elementos HTML que necesitas extraer, usa las herramientas de desarrollador de tu navegador (F12). Inspecciona los elementos y busca las clases o IDs correctas.</w:t>
      </w:r>
    </w:p>
    <w:p w14:paraId="5E3BDA47" w14:textId="790856DF" w:rsidR="00534EA2" w:rsidRDefault="00534EA2" w:rsidP="00E10C56">
      <w:pPr>
        <w:pStyle w:val="Prrafodelista"/>
        <w:numPr>
          <w:ilvl w:val="0"/>
          <w:numId w:val="22"/>
        </w:numPr>
        <w:tabs>
          <w:tab w:val="left" w:pos="1305"/>
        </w:tabs>
      </w:pPr>
      <w:r>
        <w:t>Manejo de errores: Asegúrate de manejar posibles errores, como la falta de un elemento en la página (por ejemplo, si un producto no tiene valoración). Usa bloques try-except para evitar que el programa se detenga.</w:t>
      </w:r>
    </w:p>
    <w:p w14:paraId="208271AD" w14:textId="3E8E8523" w:rsidR="00534EA2" w:rsidRDefault="00534EA2" w:rsidP="00E10C56">
      <w:pPr>
        <w:pStyle w:val="Prrafodelista"/>
        <w:numPr>
          <w:ilvl w:val="0"/>
          <w:numId w:val="22"/>
        </w:numPr>
        <w:tabs>
          <w:tab w:val="left" w:pos="1305"/>
        </w:tabs>
      </w:pPr>
      <w:r>
        <w:t>Prueba con varios productos: Prueba tu código con varios productos para asegurarte de que funciona en diferentes casos (por ejemplo, productos con y sin valoración, productos agotados, etc.).</w:t>
      </w:r>
    </w:p>
    <w:p w14:paraId="15E63BE7" w14:textId="3747DB5A" w:rsidR="00534EA2" w:rsidRDefault="00534EA2" w:rsidP="00E10C56">
      <w:pPr>
        <w:pStyle w:val="Prrafodelista"/>
        <w:numPr>
          <w:ilvl w:val="0"/>
          <w:numId w:val="22"/>
        </w:numPr>
        <w:tabs>
          <w:tab w:val="left" w:pos="1305"/>
        </w:tabs>
      </w:pPr>
      <w:r>
        <w:t>Respeta los términos de servicio:</w:t>
      </w:r>
      <w:r w:rsidR="00E10C56">
        <w:t xml:space="preserve"> A</w:t>
      </w:r>
      <w:r>
        <w:t>segúrate de no hacer demasiadas solicitudes en poco tiempo, ya que Amazon podría bloquear tu IP. Usa un tiempo de espera (time.sleep()) entre solicitudes si es necesario.</w:t>
      </w:r>
    </w:p>
    <w:p w14:paraId="05D269AE" w14:textId="4C9C463A" w:rsidR="00534EA2" w:rsidRDefault="00534EA2" w:rsidP="00E10C56">
      <w:pPr>
        <w:pStyle w:val="Prrafodelista"/>
        <w:numPr>
          <w:ilvl w:val="0"/>
          <w:numId w:val="22"/>
        </w:numPr>
        <w:tabs>
          <w:tab w:val="left" w:pos="1305"/>
        </w:tabs>
      </w:pPr>
      <w:r>
        <w:t>Documenta tu trabajo:</w:t>
      </w:r>
      <w:r w:rsidR="00E10C56">
        <w:t xml:space="preserve">  </w:t>
      </w:r>
      <w:r>
        <w:t>Incluye comentarios en el código para explicar qué hace cada parte. Además, en la documentación, explica cómo identificaste los elementos HTML y cualquier desafío que hayas enfrentado.</w:t>
      </w:r>
    </w:p>
    <w:p w14:paraId="7769DE21" w14:textId="77777777" w:rsidR="00534EA2" w:rsidRDefault="00534EA2" w:rsidP="00111020">
      <w:pPr>
        <w:tabs>
          <w:tab w:val="left" w:pos="1305"/>
        </w:tabs>
      </w:pPr>
    </w:p>
    <w:p w14:paraId="35001033" w14:textId="77777777" w:rsidR="004378D6" w:rsidRDefault="004378D6" w:rsidP="00111020">
      <w:pPr>
        <w:tabs>
          <w:tab w:val="left" w:pos="1305"/>
        </w:tabs>
      </w:pPr>
    </w:p>
    <w:p w14:paraId="13235496" w14:textId="77777777" w:rsidR="004378D6" w:rsidRDefault="004378D6" w:rsidP="00111020">
      <w:pPr>
        <w:tabs>
          <w:tab w:val="left" w:pos="1305"/>
        </w:tabs>
      </w:pPr>
    </w:p>
    <w:p w14:paraId="76CD0FBF" w14:textId="77777777" w:rsidR="004378D6" w:rsidRDefault="004378D6" w:rsidP="00111020">
      <w:pPr>
        <w:tabs>
          <w:tab w:val="left" w:pos="1305"/>
        </w:tabs>
      </w:pPr>
    </w:p>
    <w:p w14:paraId="01B98A93" w14:textId="77777777" w:rsidR="004378D6" w:rsidRDefault="004378D6" w:rsidP="00111020">
      <w:pPr>
        <w:tabs>
          <w:tab w:val="left" w:pos="1305"/>
        </w:tabs>
      </w:pPr>
    </w:p>
    <w:p w14:paraId="68A7248B" w14:textId="77777777" w:rsidR="004378D6" w:rsidRDefault="004378D6" w:rsidP="00111020">
      <w:pPr>
        <w:tabs>
          <w:tab w:val="left" w:pos="1305"/>
        </w:tabs>
      </w:pPr>
    </w:p>
    <w:p w14:paraId="63DF2491" w14:textId="77777777" w:rsidR="004378D6" w:rsidRDefault="004378D6" w:rsidP="00111020">
      <w:pPr>
        <w:tabs>
          <w:tab w:val="left" w:pos="1305"/>
        </w:tabs>
      </w:pPr>
    </w:p>
    <w:p w14:paraId="1EBA073F" w14:textId="77777777" w:rsidR="004378D6" w:rsidRDefault="004378D6" w:rsidP="00111020">
      <w:pPr>
        <w:tabs>
          <w:tab w:val="left" w:pos="1305"/>
        </w:tabs>
      </w:pPr>
    </w:p>
    <w:p w14:paraId="6C25A68B" w14:textId="77777777" w:rsidR="004378D6" w:rsidRDefault="004378D6" w:rsidP="00111020">
      <w:pPr>
        <w:tabs>
          <w:tab w:val="left" w:pos="1305"/>
        </w:tabs>
      </w:pPr>
    </w:p>
    <w:p w14:paraId="092134B5" w14:textId="77777777" w:rsidR="004378D6" w:rsidRDefault="004378D6" w:rsidP="00111020">
      <w:pPr>
        <w:tabs>
          <w:tab w:val="left" w:pos="1305"/>
        </w:tabs>
      </w:pPr>
    </w:p>
    <w:p w14:paraId="5F40827B" w14:textId="77777777" w:rsidR="004378D6" w:rsidRDefault="004378D6" w:rsidP="00111020">
      <w:pPr>
        <w:tabs>
          <w:tab w:val="left" w:pos="1305"/>
        </w:tabs>
      </w:pPr>
    </w:p>
    <w:p w14:paraId="02245C7A" w14:textId="09B8D55F" w:rsidR="004378D6" w:rsidRDefault="004378D6" w:rsidP="00111020">
      <w:pPr>
        <w:tabs>
          <w:tab w:val="left" w:pos="1305"/>
        </w:tabs>
      </w:pPr>
      <w:r>
        <w:rPr>
          <w:noProof/>
          <w:color w:val="2F5496" w:themeColor="accent1" w:themeShade="BF"/>
        </w:rPr>
        <w:lastRenderedPageBreak/>
        <mc:AlternateContent>
          <mc:Choice Requires="wps">
            <w:drawing>
              <wp:anchor distT="0" distB="0" distL="114300" distR="114300" simplePos="0" relativeHeight="251694080" behindDoc="0" locked="0" layoutInCell="1" allowOverlap="1" wp14:anchorId="12DE515D" wp14:editId="75E42AEF">
                <wp:simplePos x="0" y="0"/>
                <wp:positionH relativeFrom="column">
                  <wp:posOffset>0</wp:posOffset>
                </wp:positionH>
                <wp:positionV relativeFrom="paragraph">
                  <wp:posOffset>-635</wp:posOffset>
                </wp:positionV>
                <wp:extent cx="5838825" cy="731520"/>
                <wp:effectExtent l="0" t="0" r="9525" b="0"/>
                <wp:wrapNone/>
                <wp:docPr id="1983998569" name="Rectángulo 1983998569"/>
                <wp:cNvGraphicFramePr/>
                <a:graphic xmlns:a="http://schemas.openxmlformats.org/drawingml/2006/main">
                  <a:graphicData uri="http://schemas.microsoft.com/office/word/2010/wordprocessingShape">
                    <wps:wsp>
                      <wps:cNvSpPr/>
                      <wps:spPr>
                        <a:xfrm>
                          <a:off x="0" y="0"/>
                          <a:ext cx="5838825" cy="73152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BED575" w14:textId="33E0A003" w:rsidR="004378D6" w:rsidRPr="00774846" w:rsidRDefault="004378D6" w:rsidP="004378D6">
                            <w:pPr>
                              <w:jc w:val="center"/>
                              <w:rPr>
                                <w:b/>
                                <w:bCs/>
                                <w:sz w:val="28"/>
                                <w:szCs w:val="24"/>
                              </w:rPr>
                            </w:pPr>
                            <w:r w:rsidRPr="004378D6">
                              <w:rPr>
                                <w:b/>
                                <w:bCs/>
                                <w:sz w:val="28"/>
                                <w:szCs w:val="24"/>
                              </w:rPr>
                              <w:t>Sumativa N3: Análisis estadístico para la toma de decisiones en los SIG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DE515D" id="Rectángulo 1983998569" o:spid="_x0000_s1050" style="position:absolute;left:0;text-align:left;margin-left:0;margin-top:-.05pt;width:459.75pt;height:57.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" fillcolor="#011d7c" stroked="f" strokeweight="1pt">
                <v:textbox>
                  <w:txbxContent>
                    <w:p w14:paraId="06BED575" w14:textId="33E0A003" w:rsidR="004378D6" w:rsidRPr="00774846" w:rsidRDefault="004378D6" w:rsidP="004378D6">
                      <w:pPr>
                        <w:jc w:val="center"/>
                        <w:rPr>
                          <w:b/>
                          <w:bCs/>
                          <w:sz w:val="28"/>
                          <w:szCs w:val="24"/>
                        </w:rPr>
                      </w:pPr>
                      <w:r w:rsidRPr="004378D6">
                        <w:rPr>
                          <w:b/>
                          <w:bCs/>
                          <w:sz w:val="28"/>
                          <w:szCs w:val="24"/>
                        </w:rPr>
                        <w:t>Sumativa N3: Análisis estadístico para la toma de decisiones en los SIG</w:t>
                      </w:r>
                    </w:p>
                  </w:txbxContent>
                </v:textbox>
              </v:rect>
            </w:pict>
          </mc:Fallback>
        </mc:AlternateContent>
      </w:r>
    </w:p>
    <w:p w14:paraId="37CDDE4E" w14:textId="77777777" w:rsidR="004378D6" w:rsidRDefault="004378D6" w:rsidP="00111020">
      <w:pPr>
        <w:tabs>
          <w:tab w:val="left" w:pos="1305"/>
        </w:tabs>
      </w:pPr>
    </w:p>
    <w:p w14:paraId="0403828E" w14:textId="77777777" w:rsidR="004378D6" w:rsidRDefault="004378D6" w:rsidP="00111020">
      <w:pPr>
        <w:tabs>
          <w:tab w:val="left" w:pos="1305"/>
        </w:tabs>
      </w:pPr>
    </w:p>
    <w:p w14:paraId="3B818E36" w14:textId="77777777" w:rsidR="004378D6" w:rsidRDefault="004378D6" w:rsidP="00111020">
      <w:pPr>
        <w:tabs>
          <w:tab w:val="left" w:pos="1305"/>
        </w:tabs>
      </w:pPr>
    </w:p>
    <w:p w14:paraId="5E4222D9" w14:textId="14825812" w:rsidR="004378D6" w:rsidRDefault="00D23D18" w:rsidP="00111020">
      <w:pPr>
        <w:tabs>
          <w:tab w:val="left" w:pos="1305"/>
        </w:tabs>
      </w:pPr>
      <w:r w:rsidRPr="00D23D18">
        <w:t>El objetivo de esta sumativa es que los estudiantes apliquen técnicas avanzadas de web scraping utilizando requests, BeautifulSoup, Selenium y Scrapy para extraer datos de múltiples sitios web. Los estudiantes deberán implementar buenas prácticas como el manejo de excepciones, la organización del código y la extracción de datos estructurados. Finalmente, deberán guardar los datos en un archivo CSV y presentar un análisis básico de los datos recopilados.</w:t>
      </w:r>
    </w:p>
    <w:p w14:paraId="69ECEC88" w14:textId="77777777" w:rsidR="004378D6" w:rsidRDefault="004378D6" w:rsidP="00111020">
      <w:pPr>
        <w:tabs>
          <w:tab w:val="left" w:pos="1305"/>
        </w:tabs>
      </w:pPr>
    </w:p>
    <w:p w14:paraId="13CEFCA4" w14:textId="0209F5DE" w:rsidR="004378D6" w:rsidRPr="00D23D18" w:rsidRDefault="00D23D18" w:rsidP="00111020">
      <w:pPr>
        <w:tabs>
          <w:tab w:val="left" w:pos="1305"/>
        </w:tabs>
        <w:rPr>
          <w:b/>
          <w:bCs/>
          <w:u w:val="single"/>
        </w:rPr>
      </w:pPr>
      <w:r w:rsidRPr="00D23D18">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7962"/>
      </w:tblGrid>
      <w:tr w:rsidR="00D23D18" w14:paraId="23CF7B4A" w14:textId="77777777" w:rsidTr="00BD342F">
        <w:trPr>
          <w:trHeight w:val="838"/>
        </w:trPr>
        <w:tc>
          <w:tcPr>
            <w:tcW w:w="846" w:type="dxa"/>
          </w:tcPr>
          <w:p w14:paraId="193B0DC4" w14:textId="77777777" w:rsidR="00D23D18" w:rsidRDefault="00D23D18" w:rsidP="00BD342F">
            <w:pPr>
              <w:tabs>
                <w:tab w:val="left" w:pos="3075"/>
              </w:tabs>
              <w:spacing w:beforeLines="40" w:before="96" w:afterLines="20" w:after="48"/>
            </w:pPr>
            <w:r>
              <w:rPr>
                <w:noProof/>
              </w:rPr>
              <w:drawing>
                <wp:anchor distT="0" distB="0" distL="114300" distR="114300" simplePos="0" relativeHeight="251696128" behindDoc="0" locked="0" layoutInCell="1" allowOverlap="1" wp14:anchorId="620F21D6" wp14:editId="7991E714">
                  <wp:simplePos x="0" y="0"/>
                  <wp:positionH relativeFrom="column">
                    <wp:posOffset>-53340</wp:posOffset>
                  </wp:positionH>
                  <wp:positionV relativeFrom="paragraph">
                    <wp:posOffset>20320</wp:posOffset>
                  </wp:positionV>
                  <wp:extent cx="410845" cy="410845"/>
                  <wp:effectExtent l="0" t="0" r="0" b="8255"/>
                  <wp:wrapNone/>
                  <wp:docPr id="2127283556" name="Gráfico 2127283556"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98BCC82" w14:textId="77777777" w:rsidR="00D23D18" w:rsidRDefault="00D23D18" w:rsidP="00BD342F">
            <w:pPr>
              <w:tabs>
                <w:tab w:val="left" w:pos="3075"/>
              </w:tabs>
              <w:spacing w:beforeLines="40" w:before="96" w:afterLines="20" w:after="48"/>
            </w:pPr>
            <w:r w:rsidRPr="00D83850">
              <w:t>Documentación Unidad I</w:t>
            </w:r>
            <w:r>
              <w:t>I</w:t>
            </w:r>
            <w:r w:rsidRPr="00D83850">
              <w:t xml:space="preserve">: </w:t>
            </w:r>
            <w:r>
              <w:t xml:space="preserve">  </w:t>
            </w:r>
            <w:r w:rsidRPr="00A576F3">
              <w:t>Sistemas de Información en las Organizaciones</w:t>
            </w:r>
          </w:p>
          <w:p w14:paraId="53314276" w14:textId="77777777" w:rsidR="00D23D18" w:rsidRDefault="00D23D18" w:rsidP="00BD342F">
            <w:pPr>
              <w:tabs>
                <w:tab w:val="left" w:pos="3075"/>
              </w:tabs>
              <w:spacing w:beforeLines="40" w:before="96" w:afterLines="20" w:after="48"/>
            </w:pPr>
            <w:r w:rsidRPr="00A70958">
              <w:t>Guia Web Scrapping.ipynb</w:t>
            </w:r>
          </w:p>
        </w:tc>
      </w:tr>
      <w:tr w:rsidR="00D23D18" w:rsidRPr="00461E68" w14:paraId="504C8CB4" w14:textId="77777777" w:rsidTr="00BD342F">
        <w:tc>
          <w:tcPr>
            <w:tcW w:w="846" w:type="dxa"/>
          </w:tcPr>
          <w:p w14:paraId="69B9983A" w14:textId="77777777" w:rsidR="00D23D18" w:rsidRDefault="00D23D18" w:rsidP="00BD342F">
            <w:pPr>
              <w:tabs>
                <w:tab w:val="left" w:pos="3075"/>
              </w:tabs>
              <w:spacing w:beforeLines="40" w:before="96" w:afterLines="20" w:after="48"/>
            </w:pPr>
            <w:r>
              <w:rPr>
                <w:noProof/>
              </w:rPr>
              <w:drawing>
                <wp:inline distT="0" distB="0" distL="0" distR="0" wp14:anchorId="6D5AF063" wp14:editId="54C4E533">
                  <wp:extent cx="410400" cy="410400"/>
                  <wp:effectExtent l="0" t="0" r="8890" b="0"/>
                  <wp:docPr id="1961441651"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4508" name="Gráfico 850974508" descr="Cámara de vídeo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410400" cy="410400"/>
                          </a:xfrm>
                          <a:prstGeom prst="rect">
                            <a:avLst/>
                          </a:prstGeom>
                        </pic:spPr>
                      </pic:pic>
                    </a:graphicData>
                  </a:graphic>
                </wp:inline>
              </w:drawing>
            </w:r>
          </w:p>
        </w:tc>
        <w:tc>
          <w:tcPr>
            <w:tcW w:w="7982" w:type="dxa"/>
          </w:tcPr>
          <w:p w14:paraId="1011DAD1" w14:textId="77777777" w:rsidR="00D23D18" w:rsidRDefault="00656439" w:rsidP="00BD342F">
            <w:pPr>
              <w:tabs>
                <w:tab w:val="left" w:pos="3075"/>
              </w:tabs>
              <w:spacing w:beforeLines="40" w:before="96" w:afterLines="20" w:after="48"/>
            </w:pPr>
            <w:hyperlink r:id="rId22" w:history="1">
              <w:r w:rsidR="00D23D18" w:rsidRPr="00130032">
                <w:rPr>
                  <w:rStyle w:val="Hipervnculo"/>
                </w:rPr>
                <w:t>022 WEB SCRAPING | Protocolo HTTP y librería REQUESTS [curso Python]</w:t>
              </w:r>
            </w:hyperlink>
          </w:p>
          <w:p w14:paraId="18042D10" w14:textId="77777777" w:rsidR="00D23D18" w:rsidRDefault="00656439" w:rsidP="00BD342F">
            <w:pPr>
              <w:tabs>
                <w:tab w:val="left" w:pos="3075"/>
              </w:tabs>
              <w:spacing w:beforeLines="40" w:before="96" w:afterLines="20" w:after="48"/>
            </w:pPr>
            <w:hyperlink r:id="rId23" w:history="1">
              <w:r w:rsidR="00D23D18" w:rsidRPr="00A817A3">
                <w:rPr>
                  <w:rStyle w:val="Hipervnculo"/>
                </w:rPr>
                <w:t>001 Instalación de Python y Hola Mundo [curso Python]</w:t>
              </w:r>
            </w:hyperlink>
          </w:p>
          <w:p w14:paraId="73418DEF" w14:textId="77777777" w:rsidR="00D23D18" w:rsidRDefault="00656439" w:rsidP="00BD342F">
            <w:pPr>
              <w:tabs>
                <w:tab w:val="left" w:pos="3075"/>
              </w:tabs>
              <w:spacing w:beforeLines="40" w:before="96" w:afterLines="20" w:after="48"/>
              <w:rPr>
                <w:lang w:val="en-US"/>
              </w:rPr>
            </w:pPr>
            <w:hyperlink r:id="rId24" w:history="1">
              <w:r w:rsidR="00D23D18" w:rsidRPr="009E6565">
                <w:rPr>
                  <w:rStyle w:val="Hipervnculo"/>
                  <w:lang w:val="en-US"/>
                </w:rPr>
                <w:t>Web Scraping con Python - Curso con Beautiful Soup</w:t>
              </w:r>
            </w:hyperlink>
          </w:p>
          <w:p w14:paraId="34EF02D6" w14:textId="77777777" w:rsidR="00D23D18" w:rsidRPr="00461E68" w:rsidRDefault="00656439" w:rsidP="00BD342F">
            <w:pPr>
              <w:tabs>
                <w:tab w:val="left" w:pos="3075"/>
              </w:tabs>
              <w:spacing w:beforeLines="40" w:before="96" w:afterLines="20" w:after="48"/>
            </w:pPr>
            <w:hyperlink r:id="rId25" w:history="1">
              <w:r w:rsidR="00D23D18" w:rsidRPr="00461E68">
                <w:rPr>
                  <w:rStyle w:val="Hipervnculo"/>
                </w:rPr>
                <w:t>TUTORIAL de WEB SCRAPING con PYTHON y SELENIUM</w:t>
              </w:r>
            </w:hyperlink>
          </w:p>
        </w:tc>
      </w:tr>
      <w:tr w:rsidR="00D23D18" w:rsidRPr="00461E68" w14:paraId="77DFDC30" w14:textId="77777777" w:rsidTr="00BD342F">
        <w:tc>
          <w:tcPr>
            <w:tcW w:w="846" w:type="dxa"/>
          </w:tcPr>
          <w:p w14:paraId="23BEC1BD" w14:textId="77777777" w:rsidR="00D23D18" w:rsidRPr="00461E68" w:rsidRDefault="00D23D18" w:rsidP="00BD342F">
            <w:pPr>
              <w:tabs>
                <w:tab w:val="left" w:pos="3075"/>
              </w:tabs>
              <w:spacing w:beforeLines="40" w:before="96" w:afterLines="20" w:after="48"/>
              <w:rPr>
                <w:noProof/>
              </w:rPr>
            </w:pPr>
          </w:p>
        </w:tc>
        <w:tc>
          <w:tcPr>
            <w:tcW w:w="7982" w:type="dxa"/>
          </w:tcPr>
          <w:p w14:paraId="681B3C29" w14:textId="77777777" w:rsidR="00D23D18" w:rsidRPr="00461E68" w:rsidRDefault="00D23D18" w:rsidP="00BD342F">
            <w:pPr>
              <w:tabs>
                <w:tab w:val="left" w:pos="3075"/>
              </w:tabs>
              <w:spacing w:beforeLines="40" w:before="96" w:afterLines="20" w:after="48"/>
            </w:pPr>
          </w:p>
        </w:tc>
      </w:tr>
    </w:tbl>
    <w:p w14:paraId="0DF63EE7" w14:textId="77777777" w:rsidR="00D23D18" w:rsidRDefault="00D23D18" w:rsidP="00111020">
      <w:pPr>
        <w:tabs>
          <w:tab w:val="left" w:pos="1305"/>
        </w:tabs>
      </w:pPr>
    </w:p>
    <w:p w14:paraId="08298FF1" w14:textId="77777777" w:rsidR="00D23D18" w:rsidRDefault="00D23D18" w:rsidP="00111020">
      <w:pPr>
        <w:tabs>
          <w:tab w:val="left" w:pos="1305"/>
        </w:tabs>
      </w:pPr>
    </w:p>
    <w:p w14:paraId="63934377" w14:textId="77777777" w:rsidR="00D23D18" w:rsidRPr="00AC3D9F" w:rsidRDefault="00D23D18" w:rsidP="00D23D18">
      <w:pPr>
        <w:tabs>
          <w:tab w:val="left" w:pos="3075"/>
        </w:tabs>
        <w:spacing w:beforeLines="40" w:before="96" w:afterLines="20" w:after="48"/>
        <w:rPr>
          <w:u w:val="single"/>
        </w:rPr>
      </w:pPr>
      <w:r w:rsidRPr="00AC3D9F">
        <w:rPr>
          <w:b/>
          <w:bCs/>
          <w:u w:val="single"/>
        </w:rPr>
        <w:t xml:space="preserve">Indicaciones </w:t>
      </w:r>
    </w:p>
    <w:p w14:paraId="671D76D4" w14:textId="77777777" w:rsidR="00D648E5" w:rsidRPr="00D648E5" w:rsidRDefault="00D648E5" w:rsidP="00D648E5">
      <w:pPr>
        <w:numPr>
          <w:ilvl w:val="0"/>
          <w:numId w:val="23"/>
        </w:numPr>
        <w:tabs>
          <w:tab w:val="left" w:pos="1305"/>
        </w:tabs>
      </w:pPr>
      <w:r w:rsidRPr="00D648E5">
        <w:rPr>
          <w:b/>
          <w:bCs/>
        </w:rPr>
        <w:t>Selección de las fuentes de datos:</w:t>
      </w:r>
    </w:p>
    <w:p w14:paraId="70649906" w14:textId="77777777" w:rsidR="00D648E5" w:rsidRPr="00D648E5" w:rsidRDefault="00D648E5" w:rsidP="00D648E5">
      <w:pPr>
        <w:numPr>
          <w:ilvl w:val="1"/>
          <w:numId w:val="23"/>
        </w:numPr>
        <w:tabs>
          <w:tab w:val="left" w:pos="1305"/>
        </w:tabs>
        <w:rPr>
          <w:lang w:val="en-US"/>
        </w:rPr>
      </w:pPr>
      <w:r w:rsidRPr="00D648E5">
        <w:t>Elige </w:t>
      </w:r>
      <w:r w:rsidRPr="00D648E5">
        <w:rPr>
          <w:b/>
          <w:bCs/>
        </w:rPr>
        <w:t>tres sitios web diferentes</w:t>
      </w:r>
      <w:r w:rsidRPr="00D648E5">
        <w:t xml:space="preserve"> que contengan datos relevantes para un análisis empresarial. </w:t>
      </w:r>
      <w:r w:rsidRPr="00D648E5">
        <w:rPr>
          <w:lang w:val="en-US"/>
        </w:rPr>
        <w:t>Por ejemplo:</w:t>
      </w:r>
    </w:p>
    <w:p w14:paraId="5E4F7E9A" w14:textId="77777777" w:rsidR="00D648E5" w:rsidRPr="00D648E5" w:rsidRDefault="00D648E5" w:rsidP="00D648E5">
      <w:pPr>
        <w:numPr>
          <w:ilvl w:val="2"/>
          <w:numId w:val="23"/>
        </w:numPr>
        <w:tabs>
          <w:tab w:val="left" w:pos="1305"/>
        </w:tabs>
      </w:pPr>
      <w:r w:rsidRPr="00D648E5">
        <w:rPr>
          <w:b/>
          <w:bCs/>
        </w:rPr>
        <w:t>Amazon España:</w:t>
      </w:r>
      <w:r w:rsidRPr="00D648E5">
        <w:t> Para extraer datos de productos (nombre, precio, valoración).</w:t>
      </w:r>
    </w:p>
    <w:p w14:paraId="2AB8CADD" w14:textId="77777777" w:rsidR="00D648E5" w:rsidRPr="00D648E5" w:rsidRDefault="00D648E5" w:rsidP="00D648E5">
      <w:pPr>
        <w:numPr>
          <w:ilvl w:val="2"/>
          <w:numId w:val="23"/>
        </w:numPr>
        <w:tabs>
          <w:tab w:val="left" w:pos="1305"/>
        </w:tabs>
      </w:pPr>
      <w:r w:rsidRPr="00D648E5">
        <w:rPr>
          <w:b/>
          <w:bCs/>
        </w:rPr>
        <w:lastRenderedPageBreak/>
        <w:t>TripAdvisor:</w:t>
      </w:r>
      <w:r w:rsidRPr="00D648E5">
        <w:t> Para extraer datos de hoteles o restaurantes (nombre, puntuación, número de reseñas).</w:t>
      </w:r>
    </w:p>
    <w:p w14:paraId="0E4B4FDD" w14:textId="77777777" w:rsidR="00D648E5" w:rsidRPr="00D648E5" w:rsidRDefault="00D648E5" w:rsidP="00D648E5">
      <w:pPr>
        <w:numPr>
          <w:ilvl w:val="2"/>
          <w:numId w:val="23"/>
        </w:numPr>
        <w:tabs>
          <w:tab w:val="left" w:pos="1305"/>
        </w:tabs>
      </w:pPr>
      <w:r w:rsidRPr="00D648E5">
        <w:rPr>
          <w:b/>
          <w:bCs/>
        </w:rPr>
        <w:t>Mercado Libre:</w:t>
      </w:r>
      <w:r w:rsidRPr="00D648E5">
        <w:t> Para extraer datos de productos electrónicos (nombre, precio, disponibilidad).</w:t>
      </w:r>
    </w:p>
    <w:p w14:paraId="7A438103" w14:textId="77777777" w:rsidR="00D648E5" w:rsidRPr="00D648E5" w:rsidRDefault="00D648E5" w:rsidP="00D648E5">
      <w:pPr>
        <w:numPr>
          <w:ilvl w:val="0"/>
          <w:numId w:val="23"/>
        </w:numPr>
        <w:tabs>
          <w:tab w:val="left" w:pos="1305"/>
        </w:tabs>
        <w:rPr>
          <w:lang w:val="en-US"/>
        </w:rPr>
      </w:pPr>
      <w:r w:rsidRPr="00D648E5">
        <w:rPr>
          <w:b/>
          <w:bCs/>
          <w:lang w:val="en-US"/>
        </w:rPr>
        <w:t>Extracción de datos:</w:t>
      </w:r>
    </w:p>
    <w:p w14:paraId="0AB944FB" w14:textId="77777777" w:rsidR="00D648E5" w:rsidRPr="00D648E5" w:rsidRDefault="00D648E5" w:rsidP="00D648E5">
      <w:pPr>
        <w:numPr>
          <w:ilvl w:val="1"/>
          <w:numId w:val="23"/>
        </w:numPr>
        <w:tabs>
          <w:tab w:val="left" w:pos="1305"/>
        </w:tabs>
      </w:pPr>
      <w:r w:rsidRPr="00D648E5">
        <w:t>Utiliza requests y BeautifulSoup para extraer datos de dos de los sitios web.</w:t>
      </w:r>
    </w:p>
    <w:p w14:paraId="00981273" w14:textId="77777777" w:rsidR="00D648E5" w:rsidRPr="00D648E5" w:rsidRDefault="00D648E5" w:rsidP="00D648E5">
      <w:pPr>
        <w:numPr>
          <w:ilvl w:val="1"/>
          <w:numId w:val="23"/>
        </w:numPr>
        <w:tabs>
          <w:tab w:val="left" w:pos="1305"/>
        </w:tabs>
      </w:pPr>
      <w:r w:rsidRPr="00D648E5">
        <w:t>Utiliza Selenium para extraer datos de un sitio web que requiera interacción con JavaScript (por ejemplo, un sitio que cargue contenido dinámicamente).</w:t>
      </w:r>
    </w:p>
    <w:p w14:paraId="65088145" w14:textId="77777777" w:rsidR="00D648E5" w:rsidRPr="00D648E5" w:rsidRDefault="00D648E5" w:rsidP="00D648E5">
      <w:pPr>
        <w:numPr>
          <w:ilvl w:val="1"/>
          <w:numId w:val="23"/>
        </w:numPr>
        <w:tabs>
          <w:tab w:val="left" w:pos="1305"/>
        </w:tabs>
      </w:pPr>
      <w:r w:rsidRPr="00D648E5">
        <w:t>Implementa el manejo de excepciones para evitar que el programa se detenga si no encuentra un elemento o si hay un error en la solicitud HTTP.</w:t>
      </w:r>
    </w:p>
    <w:p w14:paraId="12541674" w14:textId="77777777" w:rsidR="00D648E5" w:rsidRPr="00D648E5" w:rsidRDefault="00D648E5" w:rsidP="00D648E5">
      <w:pPr>
        <w:numPr>
          <w:ilvl w:val="1"/>
          <w:numId w:val="23"/>
        </w:numPr>
        <w:tabs>
          <w:tab w:val="left" w:pos="1305"/>
        </w:tabs>
      </w:pPr>
      <w:r w:rsidRPr="00D648E5">
        <w:t>Extrae al menos </w:t>
      </w:r>
      <w:r w:rsidRPr="00D648E5">
        <w:rPr>
          <w:b/>
          <w:bCs/>
        </w:rPr>
        <w:t>20 registros</w:t>
      </w:r>
      <w:r w:rsidRPr="00D648E5">
        <w:t> de cada sitio web.</w:t>
      </w:r>
    </w:p>
    <w:p w14:paraId="3EEE0BAD" w14:textId="77777777" w:rsidR="00D648E5" w:rsidRPr="00D648E5" w:rsidRDefault="00D648E5" w:rsidP="00D648E5">
      <w:pPr>
        <w:numPr>
          <w:ilvl w:val="0"/>
          <w:numId w:val="23"/>
        </w:numPr>
        <w:tabs>
          <w:tab w:val="left" w:pos="1305"/>
        </w:tabs>
        <w:rPr>
          <w:lang w:val="en-US"/>
        </w:rPr>
      </w:pPr>
      <w:r w:rsidRPr="00D648E5">
        <w:rPr>
          <w:b/>
          <w:bCs/>
          <w:lang w:val="en-US"/>
        </w:rPr>
        <w:t>Almacenamiento de datos:</w:t>
      </w:r>
    </w:p>
    <w:p w14:paraId="4D42B3C7" w14:textId="77777777" w:rsidR="00D648E5" w:rsidRPr="00D648E5" w:rsidRDefault="00D648E5" w:rsidP="00D648E5">
      <w:pPr>
        <w:numPr>
          <w:ilvl w:val="1"/>
          <w:numId w:val="23"/>
        </w:numPr>
        <w:tabs>
          <w:tab w:val="left" w:pos="1305"/>
        </w:tabs>
      </w:pPr>
      <w:r w:rsidRPr="00D648E5">
        <w:t>Guarda los datos extraídos en un archivo CSV utilizando la librería csv.</w:t>
      </w:r>
    </w:p>
    <w:p w14:paraId="12F7C185" w14:textId="77777777" w:rsidR="00D648E5" w:rsidRPr="00D648E5" w:rsidRDefault="00D648E5" w:rsidP="00D648E5">
      <w:pPr>
        <w:numPr>
          <w:ilvl w:val="1"/>
          <w:numId w:val="23"/>
        </w:numPr>
        <w:tabs>
          <w:tab w:val="left" w:pos="1305"/>
        </w:tabs>
      </w:pPr>
      <w:r w:rsidRPr="00D648E5">
        <w:t>Asegúrate de que el archivo CSV tenga columnas claras y bien organizadas (por ejemplo, "Nombre", "Precio", "Valoración", "Sitio Web").</w:t>
      </w:r>
    </w:p>
    <w:p w14:paraId="45C7D831" w14:textId="77777777" w:rsidR="00D648E5" w:rsidRPr="00D648E5" w:rsidRDefault="00D648E5" w:rsidP="00D648E5">
      <w:pPr>
        <w:numPr>
          <w:ilvl w:val="0"/>
          <w:numId w:val="23"/>
        </w:numPr>
        <w:tabs>
          <w:tab w:val="left" w:pos="1305"/>
        </w:tabs>
        <w:rPr>
          <w:lang w:val="en-US"/>
        </w:rPr>
      </w:pPr>
      <w:r w:rsidRPr="00D648E5">
        <w:rPr>
          <w:b/>
          <w:bCs/>
          <w:lang w:val="en-US"/>
        </w:rPr>
        <w:t>Análisis básico:</w:t>
      </w:r>
    </w:p>
    <w:p w14:paraId="1EBDB794" w14:textId="77777777" w:rsidR="00D648E5" w:rsidRPr="00D648E5" w:rsidRDefault="00D648E5" w:rsidP="00D648E5">
      <w:pPr>
        <w:numPr>
          <w:ilvl w:val="1"/>
          <w:numId w:val="23"/>
        </w:numPr>
        <w:tabs>
          <w:tab w:val="left" w:pos="1305"/>
        </w:tabs>
      </w:pPr>
      <w:r w:rsidRPr="00D648E5">
        <w:t>Realiza un análisis básico de los datos extraídos, como:</w:t>
      </w:r>
    </w:p>
    <w:p w14:paraId="6F387231" w14:textId="77777777" w:rsidR="00D648E5" w:rsidRPr="00D648E5" w:rsidRDefault="00D648E5" w:rsidP="00D648E5">
      <w:pPr>
        <w:numPr>
          <w:ilvl w:val="2"/>
          <w:numId w:val="23"/>
        </w:numPr>
        <w:tabs>
          <w:tab w:val="left" w:pos="1305"/>
        </w:tabs>
      </w:pPr>
      <w:r w:rsidRPr="00D648E5">
        <w:t>Calcular el precio promedio de los productos.</w:t>
      </w:r>
    </w:p>
    <w:p w14:paraId="6381C24D" w14:textId="77777777" w:rsidR="00D648E5" w:rsidRPr="00D648E5" w:rsidRDefault="00D648E5" w:rsidP="00D648E5">
      <w:pPr>
        <w:numPr>
          <w:ilvl w:val="2"/>
          <w:numId w:val="23"/>
        </w:numPr>
        <w:tabs>
          <w:tab w:val="left" w:pos="1305"/>
        </w:tabs>
      </w:pPr>
      <w:r w:rsidRPr="00D648E5">
        <w:t>Contar cuántos productos tienen una valoración superior a 4 estrellas.</w:t>
      </w:r>
    </w:p>
    <w:p w14:paraId="0407F199" w14:textId="77777777" w:rsidR="00D648E5" w:rsidRPr="00D648E5" w:rsidRDefault="00D648E5" w:rsidP="00D648E5">
      <w:pPr>
        <w:numPr>
          <w:ilvl w:val="2"/>
          <w:numId w:val="23"/>
        </w:numPr>
        <w:tabs>
          <w:tab w:val="left" w:pos="1305"/>
        </w:tabs>
      </w:pPr>
      <w:r w:rsidRPr="00D648E5">
        <w:t>Identificar el producto más caro y el más barato.</w:t>
      </w:r>
    </w:p>
    <w:p w14:paraId="3FCC2418" w14:textId="77777777" w:rsidR="00D648E5" w:rsidRPr="00D648E5" w:rsidRDefault="00D648E5" w:rsidP="00D648E5">
      <w:pPr>
        <w:numPr>
          <w:ilvl w:val="1"/>
          <w:numId w:val="23"/>
        </w:numPr>
        <w:tabs>
          <w:tab w:val="left" w:pos="1305"/>
        </w:tabs>
      </w:pPr>
      <w:r w:rsidRPr="00D648E5">
        <w:t>Presenta estos resultados en la consola.</w:t>
      </w:r>
    </w:p>
    <w:p w14:paraId="15917853" w14:textId="77777777" w:rsidR="00D648E5" w:rsidRPr="00D648E5" w:rsidRDefault="00D648E5" w:rsidP="00D648E5">
      <w:pPr>
        <w:numPr>
          <w:ilvl w:val="0"/>
          <w:numId w:val="23"/>
        </w:numPr>
        <w:tabs>
          <w:tab w:val="left" w:pos="1305"/>
        </w:tabs>
        <w:rPr>
          <w:lang w:val="en-US"/>
        </w:rPr>
      </w:pPr>
      <w:r w:rsidRPr="00D648E5">
        <w:rPr>
          <w:b/>
          <w:bCs/>
          <w:lang w:val="en-US"/>
        </w:rPr>
        <w:t>Entrega:</w:t>
      </w:r>
    </w:p>
    <w:p w14:paraId="08C1C632" w14:textId="77777777" w:rsidR="00D648E5" w:rsidRPr="00D648E5" w:rsidRDefault="00D648E5" w:rsidP="00D648E5">
      <w:pPr>
        <w:numPr>
          <w:ilvl w:val="1"/>
          <w:numId w:val="23"/>
        </w:numPr>
        <w:tabs>
          <w:tab w:val="left" w:pos="1305"/>
        </w:tabs>
      </w:pPr>
      <w:r w:rsidRPr="00D648E5">
        <w:rPr>
          <w:b/>
          <w:bCs/>
        </w:rPr>
        <w:lastRenderedPageBreak/>
        <w:t>Archivo .py:</w:t>
      </w:r>
      <w:r w:rsidRPr="00D648E5">
        <w:t> Código completo de web scraping y análisis.</w:t>
      </w:r>
    </w:p>
    <w:p w14:paraId="0CDD2EEE" w14:textId="77777777" w:rsidR="00D648E5" w:rsidRPr="00D648E5" w:rsidRDefault="00D648E5" w:rsidP="00D648E5">
      <w:pPr>
        <w:numPr>
          <w:ilvl w:val="1"/>
          <w:numId w:val="23"/>
        </w:numPr>
        <w:tabs>
          <w:tab w:val="left" w:pos="1305"/>
        </w:tabs>
      </w:pPr>
      <w:r w:rsidRPr="00D648E5">
        <w:rPr>
          <w:b/>
          <w:bCs/>
        </w:rPr>
        <w:t>Archivo CSV:</w:t>
      </w:r>
      <w:r w:rsidRPr="00D648E5">
        <w:t> Archivo con los datos extraídos.</w:t>
      </w:r>
    </w:p>
    <w:p w14:paraId="1C5E0DDF" w14:textId="77777777" w:rsidR="00D648E5" w:rsidRPr="00D648E5" w:rsidRDefault="00D648E5" w:rsidP="00D648E5">
      <w:pPr>
        <w:numPr>
          <w:ilvl w:val="1"/>
          <w:numId w:val="23"/>
        </w:numPr>
        <w:tabs>
          <w:tab w:val="left" w:pos="1305"/>
        </w:tabs>
        <w:rPr>
          <w:lang w:val="en-US"/>
        </w:rPr>
      </w:pPr>
      <w:r w:rsidRPr="00D648E5">
        <w:rPr>
          <w:b/>
          <w:bCs/>
          <w:lang w:val="en-US"/>
        </w:rPr>
        <w:t>Informe PDF:</w:t>
      </w:r>
      <w:r w:rsidRPr="00D648E5">
        <w:rPr>
          <w:lang w:val="en-US"/>
        </w:rPr>
        <w:t> Incluye:</w:t>
      </w:r>
    </w:p>
    <w:p w14:paraId="5F46DA55" w14:textId="77777777" w:rsidR="00D648E5" w:rsidRPr="00D648E5" w:rsidRDefault="00D648E5" w:rsidP="00D648E5">
      <w:pPr>
        <w:numPr>
          <w:ilvl w:val="2"/>
          <w:numId w:val="23"/>
        </w:numPr>
        <w:tabs>
          <w:tab w:val="left" w:pos="1305"/>
        </w:tabs>
      </w:pPr>
      <w:r w:rsidRPr="00D648E5">
        <w:t>URLs de las fuentes de datos.</w:t>
      </w:r>
    </w:p>
    <w:p w14:paraId="3C32E32B" w14:textId="77777777" w:rsidR="00D648E5" w:rsidRPr="00D648E5" w:rsidRDefault="00D648E5" w:rsidP="00D648E5">
      <w:pPr>
        <w:numPr>
          <w:ilvl w:val="2"/>
          <w:numId w:val="23"/>
        </w:numPr>
        <w:tabs>
          <w:tab w:val="left" w:pos="1305"/>
        </w:tabs>
      </w:pPr>
      <w:r w:rsidRPr="00D648E5">
        <w:t>Explicación de cómo se identificaron los elementos HTML.</w:t>
      </w:r>
    </w:p>
    <w:p w14:paraId="0741BEDE" w14:textId="77777777" w:rsidR="00D648E5" w:rsidRPr="00D648E5" w:rsidRDefault="00D648E5" w:rsidP="00D648E5">
      <w:pPr>
        <w:numPr>
          <w:ilvl w:val="2"/>
          <w:numId w:val="23"/>
        </w:numPr>
        <w:tabs>
          <w:tab w:val="left" w:pos="1305"/>
        </w:tabs>
        <w:rPr>
          <w:lang w:val="en-US"/>
        </w:rPr>
      </w:pPr>
      <w:r w:rsidRPr="00D648E5">
        <w:rPr>
          <w:lang w:val="en-US"/>
        </w:rPr>
        <w:t>Resultados del análisis básico.</w:t>
      </w:r>
    </w:p>
    <w:p w14:paraId="004400C0" w14:textId="77777777" w:rsidR="00D648E5" w:rsidRPr="00D648E5" w:rsidRDefault="00D648E5" w:rsidP="00D648E5">
      <w:pPr>
        <w:numPr>
          <w:ilvl w:val="2"/>
          <w:numId w:val="23"/>
        </w:numPr>
        <w:tabs>
          <w:tab w:val="left" w:pos="1305"/>
        </w:tabs>
        <w:rPr>
          <w:lang w:val="en-US"/>
        </w:rPr>
      </w:pPr>
      <w:r w:rsidRPr="00D648E5">
        <w:rPr>
          <w:lang w:val="en-US"/>
        </w:rPr>
        <w:t>Conclusiones y recomendaciones.</w:t>
      </w:r>
    </w:p>
    <w:p w14:paraId="23A9BD56" w14:textId="77777777" w:rsidR="00D23D18" w:rsidRDefault="00D23D18" w:rsidP="00111020">
      <w:pPr>
        <w:tabs>
          <w:tab w:val="left" w:pos="1305"/>
        </w:tabs>
      </w:pPr>
    </w:p>
    <w:p w14:paraId="465483B3" w14:textId="77777777" w:rsidR="00D23D18" w:rsidRPr="000905B0" w:rsidRDefault="00D23D18" w:rsidP="00D23D18">
      <w:pPr>
        <w:tabs>
          <w:tab w:val="left" w:pos="1305"/>
        </w:tabs>
        <w:rPr>
          <w:b/>
          <w:bCs/>
        </w:rPr>
      </w:pPr>
      <w:r w:rsidRPr="00B224CC">
        <w:rPr>
          <w:b/>
          <w:bCs/>
          <w:u w:val="single"/>
        </w:rPr>
        <w:t>Ejemplo de entrega esperada</w:t>
      </w:r>
      <w:r w:rsidRPr="000905B0">
        <w:rPr>
          <w:b/>
          <w:bCs/>
        </w:rPr>
        <w:t>:</w:t>
      </w:r>
    </w:p>
    <w:p w14:paraId="157A7104" w14:textId="13A4E832" w:rsidR="00D23D18" w:rsidRPr="00927933" w:rsidRDefault="00B224CC" w:rsidP="00111020">
      <w:pPr>
        <w:tabs>
          <w:tab w:val="left" w:pos="1305"/>
        </w:tabs>
        <w:rPr>
          <w:lang w:val="en-US"/>
        </w:rPr>
      </w:pPr>
      <w:r w:rsidRPr="00927933">
        <w:rPr>
          <w:u w:val="single"/>
          <w:lang w:val="en-US"/>
        </w:rPr>
        <w:t>Archivo scraping_analisis.py</w:t>
      </w:r>
      <w:r w:rsidRPr="00927933">
        <w:rPr>
          <w:lang w:val="en-US"/>
        </w:rPr>
        <w:t>:</w:t>
      </w:r>
    </w:p>
    <w:p w14:paraId="5FF7E40E" w14:textId="77777777" w:rsidR="00927933" w:rsidRPr="00927933" w:rsidRDefault="00927933" w:rsidP="00927933">
      <w:pPr>
        <w:pStyle w:val="Cdigo"/>
        <w:rPr>
          <w:lang w:val="en-US"/>
        </w:rPr>
      </w:pPr>
      <w:r w:rsidRPr="00927933">
        <w:rPr>
          <w:lang w:val="en-US"/>
        </w:rPr>
        <w:t>import requests</w:t>
      </w:r>
    </w:p>
    <w:p w14:paraId="43F4D204" w14:textId="77777777" w:rsidR="00927933" w:rsidRPr="00927933" w:rsidRDefault="00927933" w:rsidP="00927933">
      <w:pPr>
        <w:pStyle w:val="Cdigo"/>
        <w:rPr>
          <w:lang w:val="en-US"/>
        </w:rPr>
      </w:pPr>
      <w:r w:rsidRPr="00927933">
        <w:rPr>
          <w:lang w:val="en-US"/>
        </w:rPr>
        <w:t>from bs4 import BeautifulSoup</w:t>
      </w:r>
    </w:p>
    <w:p w14:paraId="2229B0A2" w14:textId="77777777" w:rsidR="00927933" w:rsidRPr="00927933" w:rsidRDefault="00927933" w:rsidP="00927933">
      <w:pPr>
        <w:pStyle w:val="Cdigo"/>
        <w:rPr>
          <w:lang w:val="en-US"/>
        </w:rPr>
      </w:pPr>
      <w:r w:rsidRPr="00927933">
        <w:rPr>
          <w:lang w:val="en-US"/>
        </w:rPr>
        <w:t>from selenium import webdriver</w:t>
      </w:r>
    </w:p>
    <w:p w14:paraId="3469EDC6" w14:textId="77777777" w:rsidR="00927933" w:rsidRPr="00927933" w:rsidRDefault="00927933" w:rsidP="00927933">
      <w:pPr>
        <w:pStyle w:val="Cdigo"/>
        <w:rPr>
          <w:lang w:val="en-US"/>
        </w:rPr>
      </w:pPr>
      <w:r w:rsidRPr="00927933">
        <w:rPr>
          <w:lang w:val="en-US"/>
        </w:rPr>
        <w:t>from selenium.webdriver.common.by import By</w:t>
      </w:r>
    </w:p>
    <w:p w14:paraId="5ED3A43D" w14:textId="77777777" w:rsidR="00927933" w:rsidRDefault="00927933" w:rsidP="00927933">
      <w:pPr>
        <w:pStyle w:val="Cdigo"/>
      </w:pPr>
      <w:r>
        <w:t>import csv</w:t>
      </w:r>
    </w:p>
    <w:p w14:paraId="785093CB" w14:textId="77777777" w:rsidR="00927933" w:rsidRDefault="00927933" w:rsidP="00927933">
      <w:pPr>
        <w:pStyle w:val="Cdigo"/>
      </w:pPr>
      <w:r>
        <w:t>import time</w:t>
      </w:r>
    </w:p>
    <w:p w14:paraId="4642D891" w14:textId="77777777" w:rsidR="00927933" w:rsidRDefault="00927933" w:rsidP="00927933">
      <w:pPr>
        <w:pStyle w:val="Cdigo"/>
      </w:pPr>
    </w:p>
    <w:p w14:paraId="0D7B1C67" w14:textId="77777777" w:rsidR="00927933" w:rsidRDefault="00927933" w:rsidP="00927933">
      <w:pPr>
        <w:pStyle w:val="Cdigo"/>
      </w:pPr>
      <w:r>
        <w:t># Función para extraer datos de Amazon usando requests y BeautifulSoup</w:t>
      </w:r>
    </w:p>
    <w:p w14:paraId="46FD5A35" w14:textId="77777777" w:rsidR="00927933" w:rsidRPr="00927933" w:rsidRDefault="00927933" w:rsidP="00927933">
      <w:pPr>
        <w:pStyle w:val="Cdigo"/>
        <w:rPr>
          <w:lang w:val="en-US"/>
        </w:rPr>
      </w:pPr>
      <w:r w:rsidRPr="00927933">
        <w:rPr>
          <w:lang w:val="en-US"/>
        </w:rPr>
        <w:t>def extraer_amazon():</w:t>
      </w:r>
    </w:p>
    <w:p w14:paraId="007A8557" w14:textId="77777777" w:rsidR="00927933" w:rsidRPr="00927933" w:rsidRDefault="00927933" w:rsidP="00927933">
      <w:pPr>
        <w:pStyle w:val="Cdigo"/>
        <w:rPr>
          <w:lang w:val="en-US"/>
        </w:rPr>
      </w:pPr>
      <w:r w:rsidRPr="00927933">
        <w:rPr>
          <w:lang w:val="en-US"/>
        </w:rPr>
        <w:t xml:space="preserve">    url = "https://www.amazon.es/s?k=libros"</w:t>
      </w:r>
    </w:p>
    <w:p w14:paraId="775A0529" w14:textId="77777777" w:rsidR="00927933" w:rsidRPr="00927933" w:rsidRDefault="00927933" w:rsidP="00927933">
      <w:pPr>
        <w:pStyle w:val="Cdigo"/>
        <w:rPr>
          <w:lang w:val="en-US"/>
        </w:rPr>
      </w:pPr>
      <w:r w:rsidRPr="00927933">
        <w:rPr>
          <w:lang w:val="en-US"/>
        </w:rPr>
        <w:t xml:space="preserve">    headers = {</w:t>
      </w:r>
    </w:p>
    <w:p w14:paraId="5384FCB1" w14:textId="77777777" w:rsidR="00927933" w:rsidRPr="00927933" w:rsidRDefault="00927933" w:rsidP="00927933">
      <w:pPr>
        <w:pStyle w:val="Cdigo"/>
        <w:rPr>
          <w:lang w:val="en-US"/>
        </w:rPr>
      </w:pPr>
      <w:r w:rsidRPr="00927933">
        <w:rPr>
          <w:lang w:val="en-US"/>
        </w:rPr>
        <w:t xml:space="preserve">        "User-Agent": "Mozilla/5.0 (Windows NT 10.0; Win64; x64) AppleWebKit/537.36 (KHTML, like Gecko) Chrome/91.0.4472.124 Safari/537.36"</w:t>
      </w:r>
    </w:p>
    <w:p w14:paraId="2FDEEEFD" w14:textId="77777777" w:rsidR="00927933" w:rsidRPr="00927933" w:rsidRDefault="00927933" w:rsidP="00927933">
      <w:pPr>
        <w:pStyle w:val="Cdigo"/>
        <w:rPr>
          <w:lang w:val="en-US"/>
        </w:rPr>
      </w:pPr>
      <w:r w:rsidRPr="00927933">
        <w:rPr>
          <w:lang w:val="en-US"/>
        </w:rPr>
        <w:t xml:space="preserve">    }</w:t>
      </w:r>
    </w:p>
    <w:p w14:paraId="16832DD7" w14:textId="77777777" w:rsidR="00927933" w:rsidRPr="00927933" w:rsidRDefault="00927933" w:rsidP="00927933">
      <w:pPr>
        <w:pStyle w:val="Cdigo"/>
        <w:rPr>
          <w:lang w:val="en-US"/>
        </w:rPr>
      </w:pPr>
      <w:r w:rsidRPr="00927933">
        <w:rPr>
          <w:lang w:val="en-US"/>
        </w:rPr>
        <w:t xml:space="preserve">    try:</w:t>
      </w:r>
    </w:p>
    <w:p w14:paraId="418240FC" w14:textId="77777777" w:rsidR="00927933" w:rsidRPr="00927933" w:rsidRDefault="00927933" w:rsidP="00927933">
      <w:pPr>
        <w:pStyle w:val="Cdigo"/>
        <w:rPr>
          <w:lang w:val="en-US"/>
        </w:rPr>
      </w:pPr>
      <w:r w:rsidRPr="00927933">
        <w:rPr>
          <w:lang w:val="en-US"/>
        </w:rPr>
        <w:t xml:space="preserve">        response = requests.get(url, headers=headers)</w:t>
      </w:r>
    </w:p>
    <w:p w14:paraId="3D03E002" w14:textId="77777777" w:rsidR="00927933" w:rsidRPr="00927933" w:rsidRDefault="00927933" w:rsidP="00927933">
      <w:pPr>
        <w:pStyle w:val="Cdigo"/>
        <w:rPr>
          <w:lang w:val="en-US"/>
        </w:rPr>
      </w:pPr>
      <w:r w:rsidRPr="00927933">
        <w:rPr>
          <w:lang w:val="en-US"/>
        </w:rPr>
        <w:t xml:space="preserve">        response.raise_for_status()</w:t>
      </w:r>
    </w:p>
    <w:p w14:paraId="58B58C1C" w14:textId="77777777" w:rsidR="00927933" w:rsidRPr="00927933" w:rsidRDefault="00927933" w:rsidP="00927933">
      <w:pPr>
        <w:pStyle w:val="Cdigo"/>
        <w:rPr>
          <w:lang w:val="en-US"/>
        </w:rPr>
      </w:pPr>
      <w:r w:rsidRPr="00927933">
        <w:rPr>
          <w:lang w:val="en-US"/>
        </w:rPr>
        <w:t xml:space="preserve">        soup = BeautifulSoup(response.content, 'html.parser')</w:t>
      </w:r>
    </w:p>
    <w:p w14:paraId="47CCF0C7" w14:textId="77777777" w:rsidR="00927933" w:rsidRPr="00927933" w:rsidRDefault="00927933" w:rsidP="00927933">
      <w:pPr>
        <w:pStyle w:val="Cdigo"/>
        <w:rPr>
          <w:lang w:val="en-US"/>
        </w:rPr>
      </w:pPr>
      <w:r w:rsidRPr="00927933">
        <w:rPr>
          <w:lang w:val="en-US"/>
        </w:rPr>
        <w:t xml:space="preserve">        productos = soup.find_all("div", {"class": "s-result-item"})</w:t>
      </w:r>
    </w:p>
    <w:p w14:paraId="1C3DDDA2" w14:textId="77777777" w:rsidR="00927933" w:rsidRDefault="00927933" w:rsidP="00927933">
      <w:pPr>
        <w:pStyle w:val="Cdigo"/>
      </w:pPr>
      <w:r w:rsidRPr="00927933">
        <w:rPr>
          <w:lang w:val="en-US"/>
        </w:rPr>
        <w:t xml:space="preserve">        </w:t>
      </w:r>
      <w:r>
        <w:t>datos = []</w:t>
      </w:r>
    </w:p>
    <w:p w14:paraId="0C6C5371" w14:textId="77777777" w:rsidR="00927933" w:rsidRDefault="00927933" w:rsidP="00927933">
      <w:pPr>
        <w:pStyle w:val="Cdigo"/>
      </w:pPr>
      <w:r>
        <w:t xml:space="preserve">        for producto in productos[:20]:  # Limitar a 20 productos</w:t>
      </w:r>
    </w:p>
    <w:p w14:paraId="32C9C362" w14:textId="77777777" w:rsidR="00927933" w:rsidRPr="00927933" w:rsidRDefault="00927933" w:rsidP="00927933">
      <w:pPr>
        <w:pStyle w:val="Cdigo"/>
        <w:rPr>
          <w:lang w:val="en-US"/>
        </w:rPr>
      </w:pPr>
      <w:r>
        <w:t xml:space="preserve">            </w:t>
      </w:r>
      <w:r w:rsidRPr="00927933">
        <w:rPr>
          <w:lang w:val="en-US"/>
        </w:rPr>
        <w:t>try:</w:t>
      </w:r>
    </w:p>
    <w:p w14:paraId="01595C53" w14:textId="77777777" w:rsidR="00927933" w:rsidRPr="00927933" w:rsidRDefault="00927933" w:rsidP="00927933">
      <w:pPr>
        <w:pStyle w:val="Cdigo"/>
        <w:rPr>
          <w:lang w:val="en-US"/>
        </w:rPr>
      </w:pPr>
      <w:r w:rsidRPr="00927933">
        <w:rPr>
          <w:lang w:val="en-US"/>
        </w:rPr>
        <w:t xml:space="preserve">                nombre = producto.find("span", {"class": "a-text-normal"}).get_text(strip=True)</w:t>
      </w:r>
    </w:p>
    <w:p w14:paraId="5C3787D6" w14:textId="77777777" w:rsidR="00927933" w:rsidRPr="00927933" w:rsidRDefault="00927933" w:rsidP="00927933">
      <w:pPr>
        <w:pStyle w:val="Cdigo"/>
        <w:rPr>
          <w:lang w:val="en-US"/>
        </w:rPr>
      </w:pPr>
      <w:r w:rsidRPr="00927933">
        <w:rPr>
          <w:lang w:val="en-US"/>
        </w:rPr>
        <w:t xml:space="preserve">                precio = producto.find("span", {"class": "a-price-whole"}).get_text(strip=True)</w:t>
      </w:r>
    </w:p>
    <w:p w14:paraId="5962F29C" w14:textId="77777777" w:rsidR="00927933" w:rsidRPr="00927933" w:rsidRDefault="00927933" w:rsidP="00927933">
      <w:pPr>
        <w:pStyle w:val="Cdigo"/>
        <w:rPr>
          <w:lang w:val="en-US"/>
        </w:rPr>
      </w:pPr>
      <w:r w:rsidRPr="00927933">
        <w:rPr>
          <w:lang w:val="en-US"/>
        </w:rPr>
        <w:t xml:space="preserve">                valoracion = producto.find("span", {"class": "a-icon-alt"}).get_text(strip=True)</w:t>
      </w:r>
    </w:p>
    <w:p w14:paraId="4402361E" w14:textId="77777777" w:rsidR="00927933" w:rsidRDefault="00927933" w:rsidP="00927933">
      <w:pPr>
        <w:pStyle w:val="Cdigo"/>
      </w:pPr>
      <w:r w:rsidRPr="00927933">
        <w:rPr>
          <w:lang w:val="en-US"/>
        </w:rPr>
        <w:t xml:space="preserve">                </w:t>
      </w:r>
      <w:r>
        <w:t>datos.append([nombre, precio, valoracion, "Amazon"])</w:t>
      </w:r>
    </w:p>
    <w:p w14:paraId="23E308DF" w14:textId="77777777" w:rsidR="00927933" w:rsidRPr="00927933" w:rsidRDefault="00927933" w:rsidP="00927933">
      <w:pPr>
        <w:pStyle w:val="Cdigo"/>
        <w:rPr>
          <w:lang w:val="en-US"/>
        </w:rPr>
      </w:pPr>
      <w:r>
        <w:t xml:space="preserve">            </w:t>
      </w:r>
      <w:r w:rsidRPr="00927933">
        <w:rPr>
          <w:lang w:val="en-US"/>
        </w:rPr>
        <w:t>except AttributeError:</w:t>
      </w:r>
    </w:p>
    <w:p w14:paraId="57D82309" w14:textId="77777777" w:rsidR="00927933" w:rsidRPr="00927933" w:rsidRDefault="00927933" w:rsidP="00927933">
      <w:pPr>
        <w:pStyle w:val="Cdigo"/>
        <w:rPr>
          <w:lang w:val="en-US"/>
        </w:rPr>
      </w:pPr>
      <w:r w:rsidRPr="00927933">
        <w:rPr>
          <w:lang w:val="en-US"/>
        </w:rPr>
        <w:t xml:space="preserve">                continue</w:t>
      </w:r>
    </w:p>
    <w:p w14:paraId="19C4E9D0" w14:textId="77777777" w:rsidR="00927933" w:rsidRPr="00927933" w:rsidRDefault="00927933" w:rsidP="00927933">
      <w:pPr>
        <w:pStyle w:val="Cdigo"/>
        <w:rPr>
          <w:lang w:val="en-US"/>
        </w:rPr>
      </w:pPr>
      <w:r w:rsidRPr="00927933">
        <w:rPr>
          <w:lang w:val="en-US"/>
        </w:rPr>
        <w:t xml:space="preserve">        return datos</w:t>
      </w:r>
    </w:p>
    <w:p w14:paraId="324A865D" w14:textId="77777777" w:rsidR="00927933" w:rsidRPr="00927933" w:rsidRDefault="00927933" w:rsidP="00927933">
      <w:pPr>
        <w:pStyle w:val="Cdigo"/>
        <w:rPr>
          <w:lang w:val="en-US"/>
        </w:rPr>
      </w:pPr>
      <w:r w:rsidRPr="00927933">
        <w:rPr>
          <w:lang w:val="en-US"/>
        </w:rPr>
        <w:t xml:space="preserve">    except requests.exceptions.RequestException as e:</w:t>
      </w:r>
    </w:p>
    <w:p w14:paraId="7011614B" w14:textId="77777777" w:rsidR="00927933" w:rsidRDefault="00927933" w:rsidP="00927933">
      <w:pPr>
        <w:pStyle w:val="Cdigo"/>
      </w:pPr>
      <w:r w:rsidRPr="00927933">
        <w:rPr>
          <w:lang w:val="en-US"/>
        </w:rPr>
        <w:t xml:space="preserve">        </w:t>
      </w:r>
      <w:r>
        <w:t>print(f"Error al acceder a Amazon: {e}")</w:t>
      </w:r>
    </w:p>
    <w:p w14:paraId="65CE6D55" w14:textId="77777777" w:rsidR="00927933" w:rsidRDefault="00927933" w:rsidP="00927933">
      <w:pPr>
        <w:pStyle w:val="Cdigo"/>
      </w:pPr>
      <w:r>
        <w:lastRenderedPageBreak/>
        <w:t xml:space="preserve">        return []</w:t>
      </w:r>
    </w:p>
    <w:p w14:paraId="3B455615" w14:textId="77777777" w:rsidR="00927933" w:rsidRDefault="00927933" w:rsidP="00927933">
      <w:pPr>
        <w:pStyle w:val="Cdigo"/>
      </w:pPr>
    </w:p>
    <w:p w14:paraId="6E04354C" w14:textId="77777777" w:rsidR="00927933" w:rsidRDefault="00927933" w:rsidP="00927933">
      <w:pPr>
        <w:pStyle w:val="Cdigo"/>
      </w:pPr>
      <w:r>
        <w:t># Función para extraer datos de TripAdvisor usando Selenium</w:t>
      </w:r>
    </w:p>
    <w:p w14:paraId="327DA45D" w14:textId="77777777" w:rsidR="00927933" w:rsidRPr="00927933" w:rsidRDefault="00927933" w:rsidP="00927933">
      <w:pPr>
        <w:pStyle w:val="Cdigo"/>
        <w:rPr>
          <w:lang w:val="en-US"/>
        </w:rPr>
      </w:pPr>
      <w:r w:rsidRPr="00927933">
        <w:rPr>
          <w:lang w:val="en-US"/>
        </w:rPr>
        <w:t>def extraer_tripadvisor():</w:t>
      </w:r>
    </w:p>
    <w:p w14:paraId="19175217" w14:textId="77777777" w:rsidR="00927933" w:rsidRPr="00927933" w:rsidRDefault="00927933" w:rsidP="00927933">
      <w:pPr>
        <w:pStyle w:val="Cdigo"/>
        <w:rPr>
          <w:lang w:val="en-US"/>
        </w:rPr>
      </w:pPr>
      <w:r w:rsidRPr="00927933">
        <w:rPr>
          <w:lang w:val="en-US"/>
        </w:rPr>
        <w:t xml:space="preserve">    url = "https://www.tripadvisor.es/Hotels-g187514-Madrid-Hotels.html"</w:t>
      </w:r>
    </w:p>
    <w:p w14:paraId="2EB4E8B7" w14:textId="77777777" w:rsidR="00927933" w:rsidRDefault="00927933" w:rsidP="00927933">
      <w:pPr>
        <w:pStyle w:val="Cdigo"/>
      </w:pPr>
      <w:r w:rsidRPr="00927933">
        <w:rPr>
          <w:lang w:val="en-US"/>
        </w:rPr>
        <w:t xml:space="preserve">    </w:t>
      </w:r>
      <w:r>
        <w:t>driver = webdriver.Chrome()  # Asegúrate de tener el driver de Chrome instalado</w:t>
      </w:r>
    </w:p>
    <w:p w14:paraId="6D507C56" w14:textId="77777777" w:rsidR="00927933" w:rsidRDefault="00927933" w:rsidP="00927933">
      <w:pPr>
        <w:pStyle w:val="Cdigo"/>
      </w:pPr>
      <w:r>
        <w:t xml:space="preserve">    driver.get(url)</w:t>
      </w:r>
    </w:p>
    <w:p w14:paraId="43BED080" w14:textId="77777777" w:rsidR="00927933" w:rsidRDefault="00927933" w:rsidP="00927933">
      <w:pPr>
        <w:pStyle w:val="Cdigo"/>
      </w:pPr>
      <w:r>
        <w:t xml:space="preserve">    time.sleep(5)  # Esperar a que la página cargue</w:t>
      </w:r>
    </w:p>
    <w:p w14:paraId="0A518FA7" w14:textId="77777777" w:rsidR="00927933" w:rsidRPr="00AF7872" w:rsidRDefault="00927933" w:rsidP="00927933">
      <w:pPr>
        <w:pStyle w:val="Cdigo"/>
        <w:rPr>
          <w:lang w:val="en-US"/>
        </w:rPr>
      </w:pPr>
      <w:r>
        <w:t xml:space="preserve">    </w:t>
      </w:r>
      <w:r w:rsidRPr="00AF7872">
        <w:rPr>
          <w:lang w:val="en-US"/>
        </w:rPr>
        <w:t>datos = []</w:t>
      </w:r>
    </w:p>
    <w:p w14:paraId="7600A247" w14:textId="77777777" w:rsidR="00927933" w:rsidRPr="00927933" w:rsidRDefault="00927933" w:rsidP="00927933">
      <w:pPr>
        <w:pStyle w:val="Cdigo"/>
        <w:rPr>
          <w:lang w:val="en-US"/>
        </w:rPr>
      </w:pPr>
      <w:r w:rsidRPr="00AF7872">
        <w:rPr>
          <w:lang w:val="en-US"/>
        </w:rPr>
        <w:t xml:space="preserve">    </w:t>
      </w:r>
      <w:r w:rsidRPr="00927933">
        <w:rPr>
          <w:lang w:val="en-US"/>
        </w:rPr>
        <w:t>try:</w:t>
      </w:r>
    </w:p>
    <w:p w14:paraId="115E68DE" w14:textId="77777777" w:rsidR="00927933" w:rsidRPr="00927933" w:rsidRDefault="00927933" w:rsidP="00927933">
      <w:pPr>
        <w:pStyle w:val="Cdigo"/>
        <w:rPr>
          <w:lang w:val="en-US"/>
        </w:rPr>
      </w:pPr>
      <w:r w:rsidRPr="00927933">
        <w:rPr>
          <w:lang w:val="en-US"/>
        </w:rPr>
        <w:t xml:space="preserve">        hoteles = driver.find_elements(By.CLASS_NAME, "listing_title")</w:t>
      </w:r>
    </w:p>
    <w:p w14:paraId="6DE9D5DA" w14:textId="77777777" w:rsidR="00927933" w:rsidRPr="00927933" w:rsidRDefault="00927933" w:rsidP="00927933">
      <w:pPr>
        <w:pStyle w:val="Cdigo"/>
        <w:rPr>
          <w:lang w:val="en-US"/>
        </w:rPr>
      </w:pPr>
      <w:r w:rsidRPr="00927933">
        <w:rPr>
          <w:lang w:val="en-US"/>
        </w:rPr>
        <w:t xml:space="preserve">        for hotel in hoteles[:20]:  # Limitar a 20 hoteles</w:t>
      </w:r>
    </w:p>
    <w:p w14:paraId="3EBDF7CB" w14:textId="77777777" w:rsidR="00927933" w:rsidRDefault="00927933" w:rsidP="00927933">
      <w:pPr>
        <w:pStyle w:val="Cdigo"/>
      </w:pPr>
      <w:r w:rsidRPr="00927933">
        <w:rPr>
          <w:lang w:val="en-US"/>
        </w:rPr>
        <w:t xml:space="preserve">            </w:t>
      </w:r>
      <w:r>
        <w:t>nombre = hotel.text</w:t>
      </w:r>
    </w:p>
    <w:p w14:paraId="18D7FA4B" w14:textId="77777777" w:rsidR="00927933" w:rsidRDefault="00927933" w:rsidP="00927933">
      <w:pPr>
        <w:pStyle w:val="Cdigo"/>
      </w:pPr>
      <w:r>
        <w:t xml:space="preserve">            datos.append([nombre, "N/A", "N/A", "TripAdvisor"])</w:t>
      </w:r>
    </w:p>
    <w:p w14:paraId="30A9D707" w14:textId="77777777" w:rsidR="00927933" w:rsidRDefault="00927933" w:rsidP="00927933">
      <w:pPr>
        <w:pStyle w:val="Cdigo"/>
      </w:pPr>
      <w:r>
        <w:t xml:space="preserve">    except Exception as e:</w:t>
      </w:r>
    </w:p>
    <w:p w14:paraId="7EAB01D4" w14:textId="77777777" w:rsidR="00927933" w:rsidRDefault="00927933" w:rsidP="00927933">
      <w:pPr>
        <w:pStyle w:val="Cdigo"/>
      </w:pPr>
      <w:r>
        <w:t xml:space="preserve">        print(f"Error al extraer datos de TripAdvisor: {e}")</w:t>
      </w:r>
    </w:p>
    <w:p w14:paraId="01721D80" w14:textId="77777777" w:rsidR="00927933" w:rsidRDefault="00927933" w:rsidP="00927933">
      <w:pPr>
        <w:pStyle w:val="Cdigo"/>
      </w:pPr>
      <w:r>
        <w:t xml:space="preserve">    finally:</w:t>
      </w:r>
    </w:p>
    <w:p w14:paraId="11E2782B" w14:textId="77777777" w:rsidR="00927933" w:rsidRDefault="00927933" w:rsidP="00927933">
      <w:pPr>
        <w:pStyle w:val="Cdigo"/>
      </w:pPr>
      <w:r>
        <w:t xml:space="preserve">        driver.quit()</w:t>
      </w:r>
    </w:p>
    <w:p w14:paraId="3828B3BC" w14:textId="77777777" w:rsidR="00927933" w:rsidRDefault="00927933" w:rsidP="00927933">
      <w:pPr>
        <w:pStyle w:val="Cdigo"/>
      </w:pPr>
      <w:r>
        <w:t xml:space="preserve">    return datos</w:t>
      </w:r>
    </w:p>
    <w:p w14:paraId="0C83F56D" w14:textId="77777777" w:rsidR="00927933" w:rsidRDefault="00927933" w:rsidP="00927933">
      <w:pPr>
        <w:pStyle w:val="Cdigo"/>
      </w:pPr>
    </w:p>
    <w:p w14:paraId="3D6B025B" w14:textId="77777777" w:rsidR="00927933" w:rsidRDefault="00927933" w:rsidP="00927933">
      <w:pPr>
        <w:pStyle w:val="Cdigo"/>
      </w:pPr>
      <w:r>
        <w:t># Función para guardar datos en un archivo CSV</w:t>
      </w:r>
    </w:p>
    <w:p w14:paraId="4D4639E5" w14:textId="77777777" w:rsidR="00927933" w:rsidRDefault="00927933" w:rsidP="00927933">
      <w:pPr>
        <w:pStyle w:val="Cdigo"/>
      </w:pPr>
      <w:r>
        <w:t>def guardar_csv(datos, archivo):</w:t>
      </w:r>
    </w:p>
    <w:p w14:paraId="1A27E20E" w14:textId="77777777" w:rsidR="00927933" w:rsidRPr="00927933" w:rsidRDefault="00927933" w:rsidP="00927933">
      <w:pPr>
        <w:pStyle w:val="Cdigo"/>
        <w:rPr>
          <w:lang w:val="en-US"/>
        </w:rPr>
      </w:pPr>
      <w:r>
        <w:t xml:space="preserve">    </w:t>
      </w:r>
      <w:r w:rsidRPr="00927933">
        <w:rPr>
          <w:lang w:val="en-US"/>
        </w:rPr>
        <w:t>with open(archivo, "w", newline="", encoding="utf-8") as f:</w:t>
      </w:r>
    </w:p>
    <w:p w14:paraId="07180117" w14:textId="77777777" w:rsidR="00927933" w:rsidRDefault="00927933" w:rsidP="00927933">
      <w:pPr>
        <w:pStyle w:val="Cdigo"/>
      </w:pPr>
      <w:r w:rsidRPr="00927933">
        <w:rPr>
          <w:lang w:val="en-US"/>
        </w:rPr>
        <w:t xml:space="preserve">        </w:t>
      </w:r>
      <w:r>
        <w:t>writer = csv.writer(f)</w:t>
      </w:r>
    </w:p>
    <w:p w14:paraId="3EEE8634" w14:textId="77777777" w:rsidR="00927933" w:rsidRDefault="00927933" w:rsidP="00927933">
      <w:pPr>
        <w:pStyle w:val="Cdigo"/>
      </w:pPr>
      <w:r>
        <w:t xml:space="preserve">        writer.writerow(["Nombre", "Precio", "Valoración", "Sitio Web"])</w:t>
      </w:r>
    </w:p>
    <w:p w14:paraId="5F9F513B" w14:textId="77777777" w:rsidR="00927933" w:rsidRDefault="00927933" w:rsidP="00927933">
      <w:pPr>
        <w:pStyle w:val="Cdigo"/>
      </w:pPr>
      <w:r>
        <w:t xml:space="preserve">        writer.writerows(datos)</w:t>
      </w:r>
    </w:p>
    <w:p w14:paraId="7DFC2430" w14:textId="77777777" w:rsidR="00927933" w:rsidRDefault="00927933" w:rsidP="00927933">
      <w:pPr>
        <w:pStyle w:val="Cdigo"/>
      </w:pPr>
    </w:p>
    <w:p w14:paraId="4D054AE2" w14:textId="77777777" w:rsidR="00927933" w:rsidRDefault="00927933" w:rsidP="00927933">
      <w:pPr>
        <w:pStyle w:val="Cdigo"/>
      </w:pPr>
      <w:r>
        <w:t># Función para realizar un análisis básico</w:t>
      </w:r>
    </w:p>
    <w:p w14:paraId="5F16AD45" w14:textId="77777777" w:rsidR="00927933" w:rsidRDefault="00927933" w:rsidP="00927933">
      <w:pPr>
        <w:pStyle w:val="Cdigo"/>
      </w:pPr>
      <w:r>
        <w:t>def analizar_datos(datos):</w:t>
      </w:r>
    </w:p>
    <w:p w14:paraId="040222DC" w14:textId="77777777" w:rsidR="00927933" w:rsidRDefault="00927933" w:rsidP="00927933">
      <w:pPr>
        <w:pStyle w:val="Cdigo"/>
      </w:pPr>
      <w:r>
        <w:t xml:space="preserve">    precios = [float(d[1].replace(",", ".")) for d in datos if d[1] != "N/A"]</w:t>
      </w:r>
    </w:p>
    <w:p w14:paraId="61000FE3" w14:textId="77777777" w:rsidR="00927933" w:rsidRDefault="00927933" w:rsidP="00927933">
      <w:pPr>
        <w:pStyle w:val="Cdigo"/>
      </w:pPr>
      <w:r>
        <w:t xml:space="preserve">    </w:t>
      </w:r>
      <w:r w:rsidRPr="00AF7872">
        <w:rPr>
          <w:lang w:val="en-US"/>
        </w:rPr>
        <w:t xml:space="preserve">valoraciones = [float(d[2].split()[0]) for d in datos if d[2] != </w:t>
      </w:r>
      <w:r>
        <w:t>"N/A"]</w:t>
      </w:r>
    </w:p>
    <w:p w14:paraId="5A6E599F" w14:textId="77777777" w:rsidR="00927933" w:rsidRDefault="00927933" w:rsidP="00927933">
      <w:pPr>
        <w:pStyle w:val="Cdigo"/>
      </w:pPr>
      <w:r>
        <w:t xml:space="preserve">    </w:t>
      </w:r>
    </w:p>
    <w:p w14:paraId="567100A7" w14:textId="77777777" w:rsidR="00927933" w:rsidRDefault="00927933" w:rsidP="00927933">
      <w:pPr>
        <w:pStyle w:val="Cdigo"/>
      </w:pPr>
      <w:r>
        <w:t xml:space="preserve">    if precios:</w:t>
      </w:r>
    </w:p>
    <w:p w14:paraId="4832E2FB" w14:textId="77777777" w:rsidR="00927933" w:rsidRDefault="00927933" w:rsidP="00927933">
      <w:pPr>
        <w:pStyle w:val="Cdigo"/>
      </w:pPr>
      <w:r>
        <w:t xml:space="preserve">        precio_promedio = sum(precios) / len(precios)</w:t>
      </w:r>
    </w:p>
    <w:p w14:paraId="633A88A1" w14:textId="77777777" w:rsidR="00927933" w:rsidRDefault="00927933" w:rsidP="00927933">
      <w:pPr>
        <w:pStyle w:val="Cdigo"/>
      </w:pPr>
      <w:r>
        <w:t xml:space="preserve">        print(f"Precio promedio: {precio_promedio:.2f} €")</w:t>
      </w:r>
    </w:p>
    <w:p w14:paraId="57987356" w14:textId="77777777" w:rsidR="00927933" w:rsidRDefault="00927933" w:rsidP="00927933">
      <w:pPr>
        <w:pStyle w:val="Cdigo"/>
      </w:pPr>
      <w:r>
        <w:t xml:space="preserve">    if valoraciones:</w:t>
      </w:r>
    </w:p>
    <w:p w14:paraId="0E8D84D5" w14:textId="77777777" w:rsidR="00927933" w:rsidRDefault="00927933" w:rsidP="00927933">
      <w:pPr>
        <w:pStyle w:val="Cdigo"/>
      </w:pPr>
      <w:r>
        <w:t xml:space="preserve">        valoraciones_altas = sum(1 for v in valoraciones if v &gt; 4)</w:t>
      </w:r>
    </w:p>
    <w:p w14:paraId="662DAA01" w14:textId="77777777" w:rsidR="00927933" w:rsidRDefault="00927933" w:rsidP="00927933">
      <w:pPr>
        <w:pStyle w:val="Cdigo"/>
      </w:pPr>
      <w:r>
        <w:t xml:space="preserve">        print(f"Productos con valoración &gt; 4 estrellas: {valoraciones_altas}")</w:t>
      </w:r>
    </w:p>
    <w:p w14:paraId="00DFE546" w14:textId="77777777" w:rsidR="00927933" w:rsidRDefault="00927933" w:rsidP="00927933">
      <w:pPr>
        <w:pStyle w:val="Cdigo"/>
      </w:pPr>
    </w:p>
    <w:p w14:paraId="286B5A0A" w14:textId="77777777" w:rsidR="00927933" w:rsidRDefault="00927933" w:rsidP="00927933">
      <w:pPr>
        <w:pStyle w:val="Cdigo"/>
      </w:pPr>
      <w:r>
        <w:t># Extraer datos de múltiples sitios web</w:t>
      </w:r>
    </w:p>
    <w:p w14:paraId="396A0089" w14:textId="77777777" w:rsidR="00927933" w:rsidRDefault="00927933" w:rsidP="00927933">
      <w:pPr>
        <w:pStyle w:val="Cdigo"/>
      </w:pPr>
      <w:r>
        <w:t>datos_amazon = extraer_amazon()</w:t>
      </w:r>
    </w:p>
    <w:p w14:paraId="32A35103" w14:textId="77777777" w:rsidR="00927933" w:rsidRDefault="00927933" w:rsidP="00927933">
      <w:pPr>
        <w:pStyle w:val="Cdigo"/>
      </w:pPr>
      <w:r>
        <w:t>datos_tripadvisor = extraer_tripadvisor()</w:t>
      </w:r>
    </w:p>
    <w:p w14:paraId="3E67BBF4" w14:textId="77777777" w:rsidR="00927933" w:rsidRDefault="00927933" w:rsidP="00927933">
      <w:pPr>
        <w:pStyle w:val="Cdigo"/>
      </w:pPr>
      <w:r>
        <w:t>datos_totales = datos_amazon + datos_tripadvisor</w:t>
      </w:r>
    </w:p>
    <w:p w14:paraId="2CA24DA4" w14:textId="77777777" w:rsidR="00927933" w:rsidRDefault="00927933" w:rsidP="00927933">
      <w:pPr>
        <w:pStyle w:val="Cdigo"/>
      </w:pPr>
    </w:p>
    <w:p w14:paraId="698969C9" w14:textId="77777777" w:rsidR="00927933" w:rsidRDefault="00927933" w:rsidP="00927933">
      <w:pPr>
        <w:pStyle w:val="Cdigo"/>
      </w:pPr>
      <w:r>
        <w:t># Guardar datos en un archivo CSV</w:t>
      </w:r>
    </w:p>
    <w:p w14:paraId="57AC42B9" w14:textId="77777777" w:rsidR="00927933" w:rsidRDefault="00927933" w:rsidP="00927933">
      <w:pPr>
        <w:pStyle w:val="Cdigo"/>
      </w:pPr>
      <w:r>
        <w:t>guardar_csv(datos_totales, "datos_productos.csv")</w:t>
      </w:r>
    </w:p>
    <w:p w14:paraId="068892F8" w14:textId="77777777" w:rsidR="00927933" w:rsidRDefault="00927933" w:rsidP="00927933">
      <w:pPr>
        <w:pStyle w:val="Cdigo"/>
      </w:pPr>
    </w:p>
    <w:p w14:paraId="407AECD1" w14:textId="77777777" w:rsidR="00927933" w:rsidRDefault="00927933" w:rsidP="00927933">
      <w:pPr>
        <w:pStyle w:val="Cdigo"/>
      </w:pPr>
      <w:r>
        <w:t># Realizar análisis básico</w:t>
      </w:r>
    </w:p>
    <w:p w14:paraId="7B91BD79" w14:textId="46DBD4A8" w:rsidR="00D23D18" w:rsidRDefault="00927933" w:rsidP="00927933">
      <w:pPr>
        <w:pStyle w:val="Cdigo"/>
      </w:pPr>
      <w:r>
        <w:t>analizar_datos(datos_totales)</w:t>
      </w:r>
    </w:p>
    <w:p w14:paraId="33708C25" w14:textId="77777777" w:rsidR="00D23D18" w:rsidRDefault="00D23D18" w:rsidP="00111020">
      <w:pPr>
        <w:tabs>
          <w:tab w:val="left" w:pos="1305"/>
        </w:tabs>
      </w:pPr>
    </w:p>
    <w:p w14:paraId="19B22203" w14:textId="77777777" w:rsidR="00D23D18" w:rsidRDefault="00D23D18" w:rsidP="00111020">
      <w:pPr>
        <w:tabs>
          <w:tab w:val="left" w:pos="1305"/>
        </w:tabs>
      </w:pPr>
    </w:p>
    <w:p w14:paraId="007AB684" w14:textId="77777777" w:rsidR="00E333F9" w:rsidRDefault="00E333F9" w:rsidP="00111020">
      <w:pPr>
        <w:tabs>
          <w:tab w:val="left" w:pos="1305"/>
        </w:tabs>
      </w:pPr>
    </w:p>
    <w:p w14:paraId="56FC06DF" w14:textId="77777777" w:rsidR="00E333F9" w:rsidRPr="00E333F9" w:rsidRDefault="00E333F9" w:rsidP="00E333F9">
      <w:pPr>
        <w:tabs>
          <w:tab w:val="left" w:pos="1305"/>
        </w:tabs>
        <w:rPr>
          <w:u w:val="single"/>
          <w:lang w:val="en-US"/>
        </w:rPr>
      </w:pPr>
      <w:r w:rsidRPr="00E333F9">
        <w:rPr>
          <w:u w:val="single"/>
          <w:lang w:val="en-US"/>
        </w:rPr>
        <w:lastRenderedPageBreak/>
        <w:t>Archivo informe.pdf:</w:t>
      </w:r>
    </w:p>
    <w:p w14:paraId="0007A595" w14:textId="77777777" w:rsidR="00B71F46" w:rsidRPr="00B71F46" w:rsidRDefault="00B71F46" w:rsidP="00B71F46">
      <w:pPr>
        <w:numPr>
          <w:ilvl w:val="0"/>
          <w:numId w:val="24"/>
        </w:numPr>
        <w:tabs>
          <w:tab w:val="left" w:pos="1305"/>
        </w:tabs>
      </w:pPr>
      <w:r w:rsidRPr="00B71F46">
        <w:rPr>
          <w:b/>
          <w:bCs/>
        </w:rPr>
        <w:t>URLs de las fuentes de datos:</w:t>
      </w:r>
    </w:p>
    <w:p w14:paraId="4067EC51" w14:textId="77777777" w:rsidR="00B71F46" w:rsidRPr="00B71F46" w:rsidRDefault="00B71F46" w:rsidP="00B71F46">
      <w:pPr>
        <w:numPr>
          <w:ilvl w:val="1"/>
          <w:numId w:val="24"/>
        </w:numPr>
        <w:tabs>
          <w:tab w:val="left" w:pos="1305"/>
        </w:tabs>
      </w:pPr>
      <w:r w:rsidRPr="00B71F46">
        <w:t>Amazon: </w:t>
      </w:r>
      <w:hyperlink r:id="rId26" w:tgtFrame="_blank" w:history="1">
        <w:r w:rsidRPr="00B71F46">
          <w:rPr>
            <w:rStyle w:val="Hipervnculo"/>
          </w:rPr>
          <w:t>https://www.amazon.es/s?k=libros</w:t>
        </w:r>
      </w:hyperlink>
    </w:p>
    <w:p w14:paraId="6DE1B930" w14:textId="77777777" w:rsidR="00B71F46" w:rsidRPr="00B71F46" w:rsidRDefault="00B71F46" w:rsidP="00B71F46">
      <w:pPr>
        <w:numPr>
          <w:ilvl w:val="1"/>
          <w:numId w:val="24"/>
        </w:numPr>
        <w:tabs>
          <w:tab w:val="left" w:pos="1305"/>
        </w:tabs>
      </w:pPr>
      <w:r w:rsidRPr="00B71F46">
        <w:t>TripAdvisor: </w:t>
      </w:r>
      <w:hyperlink r:id="rId27" w:tgtFrame="_blank" w:history="1">
        <w:r w:rsidRPr="00B71F46">
          <w:rPr>
            <w:rStyle w:val="Hipervnculo"/>
          </w:rPr>
          <w:t>https://www.tripadvisor.es/Hotels-g187514-Madrid-Hotels.html</w:t>
        </w:r>
      </w:hyperlink>
    </w:p>
    <w:p w14:paraId="078A6525" w14:textId="77777777" w:rsidR="00B71F46" w:rsidRPr="00B71F46" w:rsidRDefault="00B71F46" w:rsidP="00B71F46">
      <w:pPr>
        <w:numPr>
          <w:ilvl w:val="0"/>
          <w:numId w:val="24"/>
        </w:numPr>
        <w:tabs>
          <w:tab w:val="left" w:pos="1305"/>
        </w:tabs>
        <w:rPr>
          <w:lang w:val="en-US"/>
        </w:rPr>
      </w:pPr>
      <w:r w:rsidRPr="00B71F46">
        <w:rPr>
          <w:b/>
          <w:bCs/>
          <w:lang w:val="en-US"/>
        </w:rPr>
        <w:t>Explicación:</w:t>
      </w:r>
    </w:p>
    <w:p w14:paraId="6356F5E9" w14:textId="77777777" w:rsidR="00B71F46" w:rsidRPr="00B71F46" w:rsidRDefault="00B71F46" w:rsidP="00B71F46">
      <w:pPr>
        <w:numPr>
          <w:ilvl w:val="1"/>
          <w:numId w:val="24"/>
        </w:numPr>
        <w:tabs>
          <w:tab w:val="left" w:pos="1305"/>
        </w:tabs>
      </w:pPr>
      <w:r w:rsidRPr="00B71F46">
        <w:t>Para Amazon, se utilizó requests y BeautifulSoup para extraer nombres, precios y valoraciones.</w:t>
      </w:r>
    </w:p>
    <w:p w14:paraId="1A24D1B3" w14:textId="77777777" w:rsidR="00B71F46" w:rsidRPr="00B71F46" w:rsidRDefault="00B71F46" w:rsidP="00B71F46">
      <w:pPr>
        <w:numPr>
          <w:ilvl w:val="1"/>
          <w:numId w:val="24"/>
        </w:numPr>
        <w:tabs>
          <w:tab w:val="left" w:pos="1305"/>
        </w:tabs>
      </w:pPr>
      <w:r w:rsidRPr="00B71F46">
        <w:t>Para TripAdvisor, se utilizó Selenium para interactuar con la página y extraer nombres de hoteles.</w:t>
      </w:r>
    </w:p>
    <w:p w14:paraId="118D82A4" w14:textId="77777777" w:rsidR="00B71F46" w:rsidRPr="00B71F46" w:rsidRDefault="00B71F46" w:rsidP="00B71F46">
      <w:pPr>
        <w:numPr>
          <w:ilvl w:val="0"/>
          <w:numId w:val="24"/>
        </w:numPr>
        <w:tabs>
          <w:tab w:val="left" w:pos="1305"/>
        </w:tabs>
        <w:rPr>
          <w:lang w:val="en-US"/>
        </w:rPr>
      </w:pPr>
      <w:r w:rsidRPr="00B71F46">
        <w:rPr>
          <w:b/>
          <w:bCs/>
          <w:lang w:val="en-US"/>
        </w:rPr>
        <w:t>Resultados del análisis:</w:t>
      </w:r>
    </w:p>
    <w:p w14:paraId="7CD99368" w14:textId="77777777" w:rsidR="00B71F46" w:rsidRPr="00B71F46" w:rsidRDefault="00B71F46" w:rsidP="00B71F46">
      <w:pPr>
        <w:numPr>
          <w:ilvl w:val="1"/>
          <w:numId w:val="24"/>
        </w:numPr>
        <w:tabs>
          <w:tab w:val="left" w:pos="1305"/>
        </w:tabs>
        <w:rPr>
          <w:lang w:val="en-US"/>
        </w:rPr>
      </w:pPr>
      <w:r w:rsidRPr="00B71F46">
        <w:rPr>
          <w:lang w:val="en-US"/>
        </w:rPr>
        <w:t>Precio promedio: 15.67 €</w:t>
      </w:r>
    </w:p>
    <w:p w14:paraId="41F90813" w14:textId="77777777" w:rsidR="00B71F46" w:rsidRPr="00B71F46" w:rsidRDefault="00B71F46" w:rsidP="00B71F46">
      <w:pPr>
        <w:numPr>
          <w:ilvl w:val="1"/>
          <w:numId w:val="24"/>
        </w:numPr>
        <w:tabs>
          <w:tab w:val="left" w:pos="1305"/>
        </w:tabs>
        <w:rPr>
          <w:lang w:val="en-US"/>
        </w:rPr>
      </w:pPr>
      <w:r w:rsidRPr="00B71F46">
        <w:rPr>
          <w:lang w:val="en-US"/>
        </w:rPr>
        <w:t>Productos con valoración &gt; 4 estrellas: 12</w:t>
      </w:r>
    </w:p>
    <w:p w14:paraId="09B78E28" w14:textId="77777777" w:rsidR="00B71F46" w:rsidRPr="00B71F46" w:rsidRDefault="00B71F46" w:rsidP="00B71F46">
      <w:pPr>
        <w:numPr>
          <w:ilvl w:val="0"/>
          <w:numId w:val="24"/>
        </w:numPr>
        <w:tabs>
          <w:tab w:val="left" w:pos="1305"/>
        </w:tabs>
        <w:rPr>
          <w:lang w:val="en-US"/>
        </w:rPr>
      </w:pPr>
      <w:r w:rsidRPr="00B71F46">
        <w:rPr>
          <w:b/>
          <w:bCs/>
          <w:lang w:val="en-US"/>
        </w:rPr>
        <w:t>Conclusiones:</w:t>
      </w:r>
    </w:p>
    <w:p w14:paraId="61D5526C" w14:textId="77777777" w:rsidR="00B71F46" w:rsidRPr="00B71F46" w:rsidRDefault="00B71F46" w:rsidP="00B71F46">
      <w:pPr>
        <w:numPr>
          <w:ilvl w:val="1"/>
          <w:numId w:val="24"/>
        </w:numPr>
        <w:tabs>
          <w:tab w:val="left" w:pos="1305"/>
        </w:tabs>
      </w:pPr>
      <w:r w:rsidRPr="00B71F46">
        <w:t>Los productos de Amazon tienen un precio promedio de 15.67 €, y 12 de ellos tienen una valoración superior a 4 estrellas.</w:t>
      </w:r>
    </w:p>
    <w:p w14:paraId="4FC7D46C" w14:textId="77777777" w:rsidR="00B71F46" w:rsidRPr="00B71F46" w:rsidRDefault="00B71F46" w:rsidP="00B71F46">
      <w:pPr>
        <w:numPr>
          <w:ilvl w:val="1"/>
          <w:numId w:val="24"/>
        </w:numPr>
        <w:tabs>
          <w:tab w:val="left" w:pos="1305"/>
        </w:tabs>
      </w:pPr>
      <w:r w:rsidRPr="00B71F46">
        <w:t>En TripAdvisor, se extrajeron nombres de hoteles, pero no se encontraron precios o valoraciones.</w:t>
      </w:r>
    </w:p>
    <w:p w14:paraId="78E77617" w14:textId="77777777" w:rsidR="00E333F9" w:rsidRDefault="00E333F9" w:rsidP="00111020">
      <w:pPr>
        <w:tabs>
          <w:tab w:val="left" w:pos="1305"/>
        </w:tabs>
      </w:pPr>
    </w:p>
    <w:p w14:paraId="6ED34D48" w14:textId="77777777" w:rsidR="00B71F46" w:rsidRDefault="00B71F46" w:rsidP="00111020">
      <w:pPr>
        <w:tabs>
          <w:tab w:val="left" w:pos="1305"/>
        </w:tabs>
      </w:pPr>
    </w:p>
    <w:p w14:paraId="6FCC4591" w14:textId="77777777" w:rsidR="00B71F46" w:rsidRDefault="00B71F46" w:rsidP="00111020">
      <w:pPr>
        <w:tabs>
          <w:tab w:val="left" w:pos="1305"/>
        </w:tabs>
      </w:pPr>
    </w:p>
    <w:p w14:paraId="2B9C57E0" w14:textId="77777777" w:rsidR="00B71F46" w:rsidRDefault="00B71F46" w:rsidP="00111020">
      <w:pPr>
        <w:tabs>
          <w:tab w:val="left" w:pos="1305"/>
        </w:tabs>
      </w:pPr>
    </w:p>
    <w:p w14:paraId="6E6E0494" w14:textId="77777777" w:rsidR="00B71F46" w:rsidRDefault="00B71F46" w:rsidP="00111020">
      <w:pPr>
        <w:tabs>
          <w:tab w:val="left" w:pos="1305"/>
        </w:tabs>
      </w:pPr>
    </w:p>
    <w:p w14:paraId="151705A5" w14:textId="77777777" w:rsidR="00B71F46" w:rsidRDefault="00B71F46" w:rsidP="00111020">
      <w:pPr>
        <w:tabs>
          <w:tab w:val="left" w:pos="1305"/>
        </w:tabs>
      </w:pPr>
    </w:p>
    <w:p w14:paraId="502B6F15" w14:textId="77777777" w:rsidR="00B71F46" w:rsidRDefault="00B71F46" w:rsidP="00111020">
      <w:pPr>
        <w:tabs>
          <w:tab w:val="left" w:pos="1305"/>
        </w:tabs>
      </w:pPr>
    </w:p>
    <w:p w14:paraId="26A15711" w14:textId="77777777" w:rsidR="00B71F46" w:rsidRDefault="00B71F46" w:rsidP="00111020">
      <w:pPr>
        <w:tabs>
          <w:tab w:val="left" w:pos="1305"/>
        </w:tabs>
      </w:pPr>
    </w:p>
    <w:p w14:paraId="1D026EEB" w14:textId="77777777" w:rsidR="00B71F46" w:rsidRDefault="00B71F46" w:rsidP="00111020">
      <w:pPr>
        <w:tabs>
          <w:tab w:val="left" w:pos="1305"/>
        </w:tabs>
      </w:pPr>
    </w:p>
    <w:p w14:paraId="584F6292" w14:textId="77777777" w:rsidR="00D23D18" w:rsidRDefault="00D23D18" w:rsidP="00D23D18">
      <w:pPr>
        <w:tabs>
          <w:tab w:val="left" w:pos="1305"/>
        </w:tabs>
      </w:pPr>
      <w:r w:rsidRPr="00D23D18">
        <w:rPr>
          <w:b/>
          <w:bCs/>
          <w:u w:val="single"/>
        </w:rPr>
        <w:lastRenderedPageBreak/>
        <w:t>Criterios de evaluación</w:t>
      </w:r>
      <w:r>
        <w:t>:</w:t>
      </w:r>
    </w:p>
    <w:p w14:paraId="7BA0D55A" w14:textId="77777777" w:rsidR="00D50A99" w:rsidRDefault="00D50A99" w:rsidP="00D23D18">
      <w:pPr>
        <w:tabs>
          <w:tab w:val="left" w:pos="1305"/>
        </w:tabs>
      </w:pPr>
    </w:p>
    <w:tbl>
      <w:tblPr>
        <w:tblStyle w:val="Tablanormal3"/>
        <w:tblW w:w="0" w:type="auto"/>
        <w:tblLayout w:type="fixed"/>
        <w:tblLook w:val="04A0" w:firstRow="1" w:lastRow="0" w:firstColumn="1" w:lastColumn="0" w:noHBand="0" w:noVBand="1"/>
      </w:tblPr>
      <w:tblGrid>
        <w:gridCol w:w="1985"/>
        <w:gridCol w:w="5102"/>
        <w:gridCol w:w="1751"/>
      </w:tblGrid>
      <w:tr w:rsidR="00B71F46" w:rsidRPr="00B71F46" w14:paraId="67FEB130" w14:textId="77777777" w:rsidTr="00B71F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259EFA4F" w14:textId="77777777" w:rsidR="00B71F46" w:rsidRPr="00B71F46" w:rsidRDefault="00B71F46" w:rsidP="00C960A4">
            <w:pPr>
              <w:rPr>
                <w:sz w:val="20"/>
                <w:szCs w:val="18"/>
              </w:rPr>
            </w:pPr>
            <w:r w:rsidRPr="00B71F46">
              <w:rPr>
                <w:sz w:val="20"/>
                <w:szCs w:val="18"/>
              </w:rPr>
              <w:t>Criterio</w:t>
            </w:r>
          </w:p>
        </w:tc>
        <w:tc>
          <w:tcPr>
            <w:tcW w:w="5102" w:type="dxa"/>
          </w:tcPr>
          <w:p w14:paraId="5EF5792C" w14:textId="77777777" w:rsidR="00B71F46" w:rsidRPr="00B71F46" w:rsidRDefault="00B71F46" w:rsidP="00C960A4">
            <w:pPr>
              <w:cnfStyle w:val="100000000000" w:firstRow="1" w:lastRow="0" w:firstColumn="0" w:lastColumn="0" w:oddVBand="0" w:evenVBand="0" w:oddHBand="0" w:evenHBand="0" w:firstRowFirstColumn="0" w:firstRowLastColumn="0" w:lastRowFirstColumn="0" w:lastRowLastColumn="0"/>
              <w:rPr>
                <w:sz w:val="20"/>
                <w:szCs w:val="18"/>
              </w:rPr>
            </w:pPr>
            <w:r w:rsidRPr="00B71F46">
              <w:rPr>
                <w:sz w:val="20"/>
                <w:szCs w:val="18"/>
              </w:rPr>
              <w:t>Descripción</w:t>
            </w:r>
          </w:p>
        </w:tc>
        <w:tc>
          <w:tcPr>
            <w:tcW w:w="1751" w:type="dxa"/>
          </w:tcPr>
          <w:p w14:paraId="0A3680FA" w14:textId="77777777" w:rsidR="00B71F46" w:rsidRPr="00B71F46" w:rsidRDefault="00B71F46" w:rsidP="00C960A4">
            <w:pPr>
              <w:cnfStyle w:val="100000000000" w:firstRow="1" w:lastRow="0" w:firstColumn="0" w:lastColumn="0" w:oddVBand="0" w:evenVBand="0" w:oddHBand="0" w:evenHBand="0" w:firstRowFirstColumn="0" w:firstRowLastColumn="0" w:lastRowFirstColumn="0" w:lastRowLastColumn="0"/>
              <w:rPr>
                <w:sz w:val="20"/>
                <w:szCs w:val="18"/>
              </w:rPr>
            </w:pPr>
            <w:r w:rsidRPr="00B71F46">
              <w:rPr>
                <w:sz w:val="20"/>
                <w:szCs w:val="18"/>
              </w:rPr>
              <w:t>Ponderación</w:t>
            </w:r>
          </w:p>
        </w:tc>
      </w:tr>
      <w:tr w:rsidR="00B71F46" w:rsidRPr="00B71F46" w14:paraId="6F0F50B1" w14:textId="77777777" w:rsidTr="00B71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0E06B62" w14:textId="77777777" w:rsidR="00B71F46" w:rsidRPr="00B71F46" w:rsidRDefault="00B71F46" w:rsidP="00C960A4">
            <w:pPr>
              <w:rPr>
                <w:sz w:val="20"/>
                <w:szCs w:val="18"/>
              </w:rPr>
            </w:pPr>
            <w:r w:rsidRPr="00B71F46">
              <w:rPr>
                <w:sz w:val="20"/>
                <w:szCs w:val="18"/>
              </w:rPr>
              <w:t>Funcionalidad del código</w:t>
            </w:r>
          </w:p>
        </w:tc>
        <w:tc>
          <w:tcPr>
            <w:tcW w:w="5102" w:type="dxa"/>
          </w:tcPr>
          <w:p w14:paraId="2C846C7D"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El código debe ejecutarse sin errores y extraer correctamente los datos.</w:t>
            </w:r>
          </w:p>
        </w:tc>
        <w:tc>
          <w:tcPr>
            <w:tcW w:w="1751" w:type="dxa"/>
          </w:tcPr>
          <w:p w14:paraId="6F42C1BD"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30%</w:t>
            </w:r>
          </w:p>
        </w:tc>
      </w:tr>
      <w:tr w:rsidR="00B71F46" w:rsidRPr="00B71F46" w14:paraId="50454DB7" w14:textId="77777777" w:rsidTr="00B71F46">
        <w:tc>
          <w:tcPr>
            <w:cnfStyle w:val="001000000000" w:firstRow="0" w:lastRow="0" w:firstColumn="1" w:lastColumn="0" w:oddVBand="0" w:evenVBand="0" w:oddHBand="0" w:evenHBand="0" w:firstRowFirstColumn="0" w:firstRowLastColumn="0" w:lastRowFirstColumn="0" w:lastRowLastColumn="0"/>
            <w:tcW w:w="1985" w:type="dxa"/>
          </w:tcPr>
          <w:p w14:paraId="399778D5" w14:textId="77777777" w:rsidR="00B71F46" w:rsidRPr="00B71F46" w:rsidRDefault="00B71F46" w:rsidP="00C960A4">
            <w:pPr>
              <w:rPr>
                <w:sz w:val="20"/>
                <w:szCs w:val="18"/>
              </w:rPr>
            </w:pPr>
            <w:r w:rsidRPr="00B71F46">
              <w:rPr>
                <w:sz w:val="20"/>
                <w:szCs w:val="18"/>
              </w:rPr>
              <w:t>Extracción de datos</w:t>
            </w:r>
          </w:p>
        </w:tc>
        <w:tc>
          <w:tcPr>
            <w:tcW w:w="5102" w:type="dxa"/>
          </w:tcPr>
          <w:p w14:paraId="030357D4"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Extraer al menos 20 registros de cada sitio web.</w:t>
            </w:r>
          </w:p>
        </w:tc>
        <w:tc>
          <w:tcPr>
            <w:tcW w:w="1751" w:type="dxa"/>
          </w:tcPr>
          <w:p w14:paraId="324D0854"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20%</w:t>
            </w:r>
          </w:p>
        </w:tc>
      </w:tr>
      <w:tr w:rsidR="00B71F46" w:rsidRPr="00B71F46" w14:paraId="17AAC5D8" w14:textId="77777777" w:rsidTr="00B71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C3561A" w14:textId="77777777" w:rsidR="00B71F46" w:rsidRPr="00B71F46" w:rsidRDefault="00B71F46" w:rsidP="00C960A4">
            <w:pPr>
              <w:rPr>
                <w:sz w:val="20"/>
                <w:szCs w:val="18"/>
              </w:rPr>
            </w:pPr>
            <w:r w:rsidRPr="00B71F46">
              <w:rPr>
                <w:sz w:val="20"/>
                <w:szCs w:val="18"/>
              </w:rPr>
              <w:t>Manejo de excepciones</w:t>
            </w:r>
          </w:p>
        </w:tc>
        <w:tc>
          <w:tcPr>
            <w:tcW w:w="5102" w:type="dxa"/>
          </w:tcPr>
          <w:p w14:paraId="19CAD726"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Implementar manejo de excepciones para evitar errores.</w:t>
            </w:r>
          </w:p>
        </w:tc>
        <w:tc>
          <w:tcPr>
            <w:tcW w:w="1751" w:type="dxa"/>
          </w:tcPr>
          <w:p w14:paraId="15AC8D05"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15%</w:t>
            </w:r>
          </w:p>
        </w:tc>
      </w:tr>
      <w:tr w:rsidR="00B71F46" w:rsidRPr="00B71F46" w14:paraId="291C05C2" w14:textId="77777777" w:rsidTr="00B71F46">
        <w:tc>
          <w:tcPr>
            <w:cnfStyle w:val="001000000000" w:firstRow="0" w:lastRow="0" w:firstColumn="1" w:lastColumn="0" w:oddVBand="0" w:evenVBand="0" w:oddHBand="0" w:evenHBand="0" w:firstRowFirstColumn="0" w:firstRowLastColumn="0" w:lastRowFirstColumn="0" w:lastRowLastColumn="0"/>
            <w:tcW w:w="1985" w:type="dxa"/>
          </w:tcPr>
          <w:p w14:paraId="0D74BED2" w14:textId="77777777" w:rsidR="00B71F46" w:rsidRPr="00B71F46" w:rsidRDefault="00B71F46" w:rsidP="00C960A4">
            <w:pPr>
              <w:rPr>
                <w:sz w:val="20"/>
                <w:szCs w:val="18"/>
              </w:rPr>
            </w:pPr>
            <w:r w:rsidRPr="00B71F46">
              <w:rPr>
                <w:sz w:val="20"/>
                <w:szCs w:val="18"/>
              </w:rPr>
              <w:t>Almacenamiento en CSV</w:t>
            </w:r>
          </w:p>
        </w:tc>
        <w:tc>
          <w:tcPr>
            <w:tcW w:w="5102" w:type="dxa"/>
          </w:tcPr>
          <w:p w14:paraId="52C93F7A"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Guardar los datos en un archivo CSV bien estructurado.</w:t>
            </w:r>
          </w:p>
        </w:tc>
        <w:tc>
          <w:tcPr>
            <w:tcW w:w="1751" w:type="dxa"/>
          </w:tcPr>
          <w:p w14:paraId="0D950636"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15%</w:t>
            </w:r>
          </w:p>
        </w:tc>
      </w:tr>
      <w:tr w:rsidR="00B71F46" w:rsidRPr="00B71F46" w14:paraId="409180A7" w14:textId="77777777" w:rsidTr="00B71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315A989" w14:textId="77777777" w:rsidR="00B71F46" w:rsidRPr="00B71F46" w:rsidRDefault="00B71F46" w:rsidP="00C960A4">
            <w:pPr>
              <w:rPr>
                <w:sz w:val="20"/>
                <w:szCs w:val="18"/>
              </w:rPr>
            </w:pPr>
            <w:r w:rsidRPr="00B71F46">
              <w:rPr>
                <w:sz w:val="20"/>
                <w:szCs w:val="18"/>
              </w:rPr>
              <w:t>Análisis básico</w:t>
            </w:r>
          </w:p>
        </w:tc>
        <w:tc>
          <w:tcPr>
            <w:tcW w:w="5102" w:type="dxa"/>
          </w:tcPr>
          <w:p w14:paraId="6115C03D"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Realizar un análisis básico de los datos (precio promedio, valoraciones, etc.).</w:t>
            </w:r>
          </w:p>
        </w:tc>
        <w:tc>
          <w:tcPr>
            <w:tcW w:w="1751" w:type="dxa"/>
          </w:tcPr>
          <w:p w14:paraId="1A7CCB57" w14:textId="77777777" w:rsidR="00B71F46" w:rsidRPr="00B71F46" w:rsidRDefault="00B71F46" w:rsidP="00C960A4">
            <w:pPr>
              <w:cnfStyle w:val="000000100000" w:firstRow="0" w:lastRow="0" w:firstColumn="0" w:lastColumn="0" w:oddVBand="0" w:evenVBand="0" w:oddHBand="1" w:evenHBand="0" w:firstRowFirstColumn="0" w:firstRowLastColumn="0" w:lastRowFirstColumn="0" w:lastRowLastColumn="0"/>
              <w:rPr>
                <w:sz w:val="20"/>
                <w:szCs w:val="18"/>
              </w:rPr>
            </w:pPr>
            <w:r w:rsidRPr="00B71F46">
              <w:rPr>
                <w:sz w:val="20"/>
                <w:szCs w:val="18"/>
              </w:rPr>
              <w:t>10%</w:t>
            </w:r>
          </w:p>
        </w:tc>
      </w:tr>
      <w:tr w:rsidR="00B71F46" w:rsidRPr="00B71F46" w14:paraId="797A6059" w14:textId="77777777" w:rsidTr="00B71F46">
        <w:tc>
          <w:tcPr>
            <w:cnfStyle w:val="001000000000" w:firstRow="0" w:lastRow="0" w:firstColumn="1" w:lastColumn="0" w:oddVBand="0" w:evenVBand="0" w:oddHBand="0" w:evenHBand="0" w:firstRowFirstColumn="0" w:firstRowLastColumn="0" w:lastRowFirstColumn="0" w:lastRowLastColumn="0"/>
            <w:tcW w:w="1985" w:type="dxa"/>
          </w:tcPr>
          <w:p w14:paraId="29015B6A" w14:textId="77777777" w:rsidR="00B71F46" w:rsidRPr="00B71F46" w:rsidRDefault="00B71F46" w:rsidP="00C960A4">
            <w:pPr>
              <w:rPr>
                <w:sz w:val="20"/>
                <w:szCs w:val="18"/>
              </w:rPr>
            </w:pPr>
            <w:r w:rsidRPr="00B71F46">
              <w:rPr>
                <w:sz w:val="20"/>
                <w:szCs w:val="18"/>
              </w:rPr>
              <w:t>Calidad del código</w:t>
            </w:r>
          </w:p>
        </w:tc>
        <w:tc>
          <w:tcPr>
            <w:tcW w:w="5102" w:type="dxa"/>
          </w:tcPr>
          <w:p w14:paraId="341CB5B2"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El código debe estar bien estructurado, comentado y ser fácil de entender.</w:t>
            </w:r>
          </w:p>
        </w:tc>
        <w:tc>
          <w:tcPr>
            <w:tcW w:w="1751" w:type="dxa"/>
          </w:tcPr>
          <w:p w14:paraId="4C732C61" w14:textId="77777777" w:rsidR="00B71F46" w:rsidRPr="00B71F46" w:rsidRDefault="00B71F46" w:rsidP="00C960A4">
            <w:pPr>
              <w:cnfStyle w:val="000000000000" w:firstRow="0" w:lastRow="0" w:firstColumn="0" w:lastColumn="0" w:oddVBand="0" w:evenVBand="0" w:oddHBand="0" w:evenHBand="0" w:firstRowFirstColumn="0" w:firstRowLastColumn="0" w:lastRowFirstColumn="0" w:lastRowLastColumn="0"/>
              <w:rPr>
                <w:sz w:val="20"/>
                <w:szCs w:val="18"/>
              </w:rPr>
            </w:pPr>
            <w:r w:rsidRPr="00B71F46">
              <w:rPr>
                <w:sz w:val="20"/>
                <w:szCs w:val="18"/>
              </w:rPr>
              <w:t>10%</w:t>
            </w:r>
          </w:p>
        </w:tc>
      </w:tr>
    </w:tbl>
    <w:p w14:paraId="4CEF7792" w14:textId="77777777" w:rsidR="00D23D18" w:rsidRDefault="00D23D18" w:rsidP="00111020">
      <w:pPr>
        <w:tabs>
          <w:tab w:val="left" w:pos="1305"/>
        </w:tabs>
      </w:pPr>
    </w:p>
    <w:p w14:paraId="3DAA9DBB" w14:textId="77777777" w:rsidR="00D50A99" w:rsidRPr="00D50A99" w:rsidRDefault="00D50A99" w:rsidP="00D50A99">
      <w:pPr>
        <w:tabs>
          <w:tab w:val="left" w:pos="1305"/>
        </w:tabs>
        <w:rPr>
          <w:b/>
          <w:bCs/>
          <w:lang w:val="en-US"/>
        </w:rPr>
      </w:pPr>
      <w:r w:rsidRPr="00D50A99">
        <w:rPr>
          <w:b/>
          <w:bCs/>
          <w:u w:val="single"/>
          <w:lang w:val="en-US"/>
        </w:rPr>
        <w:t>Recomendaciones</w:t>
      </w:r>
      <w:r w:rsidRPr="00D50A99">
        <w:rPr>
          <w:b/>
          <w:bCs/>
          <w:lang w:val="en-US"/>
        </w:rPr>
        <w:t>:</w:t>
      </w:r>
    </w:p>
    <w:p w14:paraId="5571D9B6" w14:textId="77777777" w:rsidR="00D50A99" w:rsidRPr="00D50A99" w:rsidRDefault="00D50A99" w:rsidP="00D50A99">
      <w:pPr>
        <w:numPr>
          <w:ilvl w:val="0"/>
          <w:numId w:val="25"/>
        </w:numPr>
        <w:tabs>
          <w:tab w:val="left" w:pos="1305"/>
        </w:tabs>
      </w:pPr>
      <w:r w:rsidRPr="00D50A99">
        <w:rPr>
          <w:b/>
          <w:bCs/>
        </w:rPr>
        <w:t>Herramientas de desarrollador:</w:t>
      </w:r>
      <w:r w:rsidRPr="00D50A99">
        <w:t> Usa las herramientas de desarrollador de tu navegador (F12) para identificar los elementos HTML.</w:t>
      </w:r>
    </w:p>
    <w:p w14:paraId="0BB9FF99" w14:textId="77777777" w:rsidR="00D50A99" w:rsidRPr="00D50A99" w:rsidRDefault="00D50A99" w:rsidP="00D50A99">
      <w:pPr>
        <w:numPr>
          <w:ilvl w:val="0"/>
          <w:numId w:val="25"/>
        </w:numPr>
        <w:tabs>
          <w:tab w:val="left" w:pos="1305"/>
        </w:tabs>
      </w:pPr>
      <w:r w:rsidRPr="00D50A99">
        <w:rPr>
          <w:b/>
          <w:bCs/>
        </w:rPr>
        <w:t>Manejo de errores:</w:t>
      </w:r>
      <w:r w:rsidRPr="00D50A99">
        <w:t> Asegúrate de manejar posibles errores, como la falta de un elemento en la página.</w:t>
      </w:r>
    </w:p>
    <w:p w14:paraId="798F5A4F" w14:textId="77777777" w:rsidR="00D50A99" w:rsidRPr="00D50A99" w:rsidRDefault="00D50A99" w:rsidP="00D50A99">
      <w:pPr>
        <w:numPr>
          <w:ilvl w:val="0"/>
          <w:numId w:val="25"/>
        </w:numPr>
        <w:tabs>
          <w:tab w:val="left" w:pos="1305"/>
        </w:tabs>
      </w:pPr>
      <w:r w:rsidRPr="00D50A99">
        <w:rPr>
          <w:b/>
          <w:bCs/>
        </w:rPr>
        <w:t>Pruebas con múltiples fuentes:</w:t>
      </w:r>
      <w:r w:rsidRPr="00D50A99">
        <w:t> Prueba tu código con diferentes páginas para asegurarte de que funciona en varios casos.</w:t>
      </w:r>
    </w:p>
    <w:p w14:paraId="0B887EB7" w14:textId="77777777" w:rsidR="00D50A99" w:rsidRPr="00D50A99" w:rsidRDefault="00D50A99" w:rsidP="00D50A99">
      <w:pPr>
        <w:numPr>
          <w:ilvl w:val="0"/>
          <w:numId w:val="25"/>
        </w:numPr>
        <w:tabs>
          <w:tab w:val="left" w:pos="1305"/>
        </w:tabs>
      </w:pPr>
      <w:r w:rsidRPr="00D50A99">
        <w:rPr>
          <w:b/>
          <w:bCs/>
        </w:rPr>
        <w:t>Respeto a los términos de servicio:</w:t>
      </w:r>
      <w:r w:rsidRPr="00D50A99">
        <w:t> No hagas demasiadas solicitudes en poco tiempo para evitar bloqueos.</w:t>
      </w:r>
    </w:p>
    <w:p w14:paraId="5B3D8E91" w14:textId="42181DB3" w:rsidR="00D23D18" w:rsidRDefault="00D50A99" w:rsidP="000234CA">
      <w:pPr>
        <w:numPr>
          <w:ilvl w:val="0"/>
          <w:numId w:val="25"/>
        </w:numPr>
        <w:tabs>
          <w:tab w:val="left" w:pos="1305"/>
        </w:tabs>
      </w:pPr>
      <w:r w:rsidRPr="00D50A99">
        <w:rPr>
          <w:b/>
          <w:bCs/>
        </w:rPr>
        <w:t>Documentación:</w:t>
      </w:r>
      <w:r w:rsidRPr="00D50A99">
        <w:t> Incluye comentarios en el código y una explicación clara en el informe.</w:t>
      </w:r>
    </w:p>
    <w:sectPr w:rsidR="00D23D18" w:rsidSect="00477DAC">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F7E30" w14:textId="77777777" w:rsidR="00656439" w:rsidRDefault="00656439" w:rsidP="007F1B53">
      <w:pPr>
        <w:spacing w:before="0" w:after="0" w:line="240" w:lineRule="auto"/>
      </w:pPr>
      <w:r>
        <w:separator/>
      </w:r>
    </w:p>
  </w:endnote>
  <w:endnote w:type="continuationSeparator" w:id="0">
    <w:p w14:paraId="4BF6BAA2" w14:textId="77777777" w:rsidR="00656439" w:rsidRDefault="0065643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C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FAA94CE" wp14:editId="4E1B970D">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7E9D13" wp14:editId="7B5CA316">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37E9D13"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AD3F2" w14:textId="77777777" w:rsidR="00656439" w:rsidRDefault="00656439" w:rsidP="007F1B53">
      <w:pPr>
        <w:spacing w:before="0" w:after="0" w:line="240" w:lineRule="auto"/>
      </w:pPr>
      <w:r>
        <w:separator/>
      </w:r>
    </w:p>
  </w:footnote>
  <w:footnote w:type="continuationSeparator" w:id="0">
    <w:p w14:paraId="106B1A32" w14:textId="77777777" w:rsidR="00656439" w:rsidRDefault="0065643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D7DF" w14:textId="77777777" w:rsidR="00477DAC" w:rsidRDefault="00477DAC">
    <w:pPr>
      <w:pStyle w:val="Encabezado"/>
    </w:pPr>
    <w:r>
      <w:rPr>
        <w:noProof/>
      </w:rPr>
      <w:drawing>
        <wp:anchor distT="0" distB="0" distL="114300" distR="114300" simplePos="0" relativeHeight="251667456" behindDoc="0" locked="0" layoutInCell="1" allowOverlap="1" wp14:anchorId="32CE50A8" wp14:editId="2FF907BC">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2EC"/>
    <w:multiLevelType w:val="hybridMultilevel"/>
    <w:tmpl w:val="6D12D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C479D"/>
    <w:multiLevelType w:val="hybridMultilevel"/>
    <w:tmpl w:val="18CC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93A3E"/>
    <w:multiLevelType w:val="hybridMultilevel"/>
    <w:tmpl w:val="4E36C4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95D69"/>
    <w:multiLevelType w:val="hybridMultilevel"/>
    <w:tmpl w:val="BA62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A59CE"/>
    <w:multiLevelType w:val="hybridMultilevel"/>
    <w:tmpl w:val="1D18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5C36"/>
    <w:multiLevelType w:val="hybridMultilevel"/>
    <w:tmpl w:val="ADBC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D43E9"/>
    <w:multiLevelType w:val="hybridMultilevel"/>
    <w:tmpl w:val="225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85C1D"/>
    <w:multiLevelType w:val="hybridMultilevel"/>
    <w:tmpl w:val="7B12DD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81FDA"/>
    <w:multiLevelType w:val="hybridMultilevel"/>
    <w:tmpl w:val="3F5E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C5FC9"/>
    <w:multiLevelType w:val="hybridMultilevel"/>
    <w:tmpl w:val="F5A2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56284"/>
    <w:multiLevelType w:val="hybridMultilevel"/>
    <w:tmpl w:val="9DFE8B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BC1710"/>
    <w:multiLevelType w:val="hybridMultilevel"/>
    <w:tmpl w:val="D5DAB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A5478"/>
    <w:multiLevelType w:val="hybridMultilevel"/>
    <w:tmpl w:val="A47A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E40CB"/>
    <w:multiLevelType w:val="multilevel"/>
    <w:tmpl w:val="F99E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7C6"/>
    <w:multiLevelType w:val="hybridMultilevel"/>
    <w:tmpl w:val="69B493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68469D"/>
    <w:multiLevelType w:val="hybridMultilevel"/>
    <w:tmpl w:val="88A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50DF6"/>
    <w:multiLevelType w:val="hybridMultilevel"/>
    <w:tmpl w:val="B256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B41AC"/>
    <w:multiLevelType w:val="multilevel"/>
    <w:tmpl w:val="30E2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133EF"/>
    <w:multiLevelType w:val="hybridMultilevel"/>
    <w:tmpl w:val="3F0E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1085A"/>
    <w:multiLevelType w:val="hybridMultilevel"/>
    <w:tmpl w:val="3752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E84C50"/>
    <w:multiLevelType w:val="hybridMultilevel"/>
    <w:tmpl w:val="9C0A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841E96"/>
    <w:multiLevelType w:val="hybridMultilevel"/>
    <w:tmpl w:val="1CBA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01DF6"/>
    <w:multiLevelType w:val="hybridMultilevel"/>
    <w:tmpl w:val="49A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EA14D7"/>
    <w:multiLevelType w:val="multilevel"/>
    <w:tmpl w:val="7DB2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F5427"/>
    <w:multiLevelType w:val="hybridMultilevel"/>
    <w:tmpl w:val="49C6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20"/>
  </w:num>
  <w:num w:numId="4">
    <w:abstractNumId w:val="6"/>
  </w:num>
  <w:num w:numId="5">
    <w:abstractNumId w:val="9"/>
  </w:num>
  <w:num w:numId="6">
    <w:abstractNumId w:val="8"/>
  </w:num>
  <w:num w:numId="7">
    <w:abstractNumId w:val="3"/>
  </w:num>
  <w:num w:numId="8">
    <w:abstractNumId w:val="21"/>
  </w:num>
  <w:num w:numId="9">
    <w:abstractNumId w:val="15"/>
  </w:num>
  <w:num w:numId="10">
    <w:abstractNumId w:val="24"/>
  </w:num>
  <w:num w:numId="11">
    <w:abstractNumId w:val="7"/>
  </w:num>
  <w:num w:numId="12">
    <w:abstractNumId w:val="12"/>
  </w:num>
  <w:num w:numId="13">
    <w:abstractNumId w:val="18"/>
  </w:num>
  <w:num w:numId="14">
    <w:abstractNumId w:val="11"/>
  </w:num>
  <w:num w:numId="15">
    <w:abstractNumId w:val="1"/>
  </w:num>
  <w:num w:numId="16">
    <w:abstractNumId w:val="4"/>
  </w:num>
  <w:num w:numId="17">
    <w:abstractNumId w:val="10"/>
  </w:num>
  <w:num w:numId="18">
    <w:abstractNumId w:val="16"/>
  </w:num>
  <w:num w:numId="19">
    <w:abstractNumId w:val="19"/>
  </w:num>
  <w:num w:numId="20">
    <w:abstractNumId w:val="2"/>
  </w:num>
  <w:num w:numId="21">
    <w:abstractNumId w:val="0"/>
  </w:num>
  <w:num w:numId="22">
    <w:abstractNumId w:val="14"/>
  </w:num>
  <w:num w:numId="23">
    <w:abstractNumId w:val="23"/>
  </w:num>
  <w:num w:numId="24">
    <w:abstractNumId w:val="1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A2"/>
    <w:rsid w:val="000269A4"/>
    <w:rsid w:val="000418D0"/>
    <w:rsid w:val="000437FF"/>
    <w:rsid w:val="000446AD"/>
    <w:rsid w:val="00076B38"/>
    <w:rsid w:val="0008100E"/>
    <w:rsid w:val="00085B0F"/>
    <w:rsid w:val="000905B0"/>
    <w:rsid w:val="000905C9"/>
    <w:rsid w:val="000B601A"/>
    <w:rsid w:val="001041D0"/>
    <w:rsid w:val="00111020"/>
    <w:rsid w:val="00122516"/>
    <w:rsid w:val="00130032"/>
    <w:rsid w:val="00134A30"/>
    <w:rsid w:val="00146CA1"/>
    <w:rsid w:val="001726BE"/>
    <w:rsid w:val="001B4292"/>
    <w:rsid w:val="001C720B"/>
    <w:rsid w:val="001D0B87"/>
    <w:rsid w:val="001D5EB0"/>
    <w:rsid w:val="0020003D"/>
    <w:rsid w:val="002175E3"/>
    <w:rsid w:val="00232293"/>
    <w:rsid w:val="0028768F"/>
    <w:rsid w:val="002B3F2E"/>
    <w:rsid w:val="002D05AE"/>
    <w:rsid w:val="002D6B7C"/>
    <w:rsid w:val="002E2529"/>
    <w:rsid w:val="002E3A77"/>
    <w:rsid w:val="002F0A67"/>
    <w:rsid w:val="002F2172"/>
    <w:rsid w:val="003102D9"/>
    <w:rsid w:val="00311311"/>
    <w:rsid w:val="00311AA9"/>
    <w:rsid w:val="00346434"/>
    <w:rsid w:val="003717C3"/>
    <w:rsid w:val="00372AE8"/>
    <w:rsid w:val="00383875"/>
    <w:rsid w:val="00385793"/>
    <w:rsid w:val="00386977"/>
    <w:rsid w:val="00393598"/>
    <w:rsid w:val="003B51F7"/>
    <w:rsid w:val="003C3545"/>
    <w:rsid w:val="003E0D37"/>
    <w:rsid w:val="003F3A88"/>
    <w:rsid w:val="00425485"/>
    <w:rsid w:val="004378D6"/>
    <w:rsid w:val="00461E68"/>
    <w:rsid w:val="00462BE7"/>
    <w:rsid w:val="00477DAC"/>
    <w:rsid w:val="00490543"/>
    <w:rsid w:val="004B0F77"/>
    <w:rsid w:val="004F36FE"/>
    <w:rsid w:val="00507CCA"/>
    <w:rsid w:val="00511BBC"/>
    <w:rsid w:val="00526FCA"/>
    <w:rsid w:val="00534EA2"/>
    <w:rsid w:val="0054053B"/>
    <w:rsid w:val="00547521"/>
    <w:rsid w:val="00551B98"/>
    <w:rsid w:val="00564E34"/>
    <w:rsid w:val="00566520"/>
    <w:rsid w:val="00580150"/>
    <w:rsid w:val="005874FF"/>
    <w:rsid w:val="005A2EB0"/>
    <w:rsid w:val="005A5926"/>
    <w:rsid w:val="005B0B82"/>
    <w:rsid w:val="005B7617"/>
    <w:rsid w:val="005E1979"/>
    <w:rsid w:val="005E27A5"/>
    <w:rsid w:val="006233F8"/>
    <w:rsid w:val="00636C8A"/>
    <w:rsid w:val="00644E9E"/>
    <w:rsid w:val="00647B6D"/>
    <w:rsid w:val="00656439"/>
    <w:rsid w:val="00656D92"/>
    <w:rsid w:val="006709AE"/>
    <w:rsid w:val="00677706"/>
    <w:rsid w:val="00680D3C"/>
    <w:rsid w:val="006845DC"/>
    <w:rsid w:val="00686701"/>
    <w:rsid w:val="006A2741"/>
    <w:rsid w:val="006B6105"/>
    <w:rsid w:val="006C1A12"/>
    <w:rsid w:val="006D6D7A"/>
    <w:rsid w:val="006F1121"/>
    <w:rsid w:val="006F1426"/>
    <w:rsid w:val="00715D46"/>
    <w:rsid w:val="00723704"/>
    <w:rsid w:val="007671D2"/>
    <w:rsid w:val="00772E40"/>
    <w:rsid w:val="0079764E"/>
    <w:rsid w:val="007A125E"/>
    <w:rsid w:val="007A22FF"/>
    <w:rsid w:val="007B2E57"/>
    <w:rsid w:val="007B5A76"/>
    <w:rsid w:val="007D7B98"/>
    <w:rsid w:val="007E73CB"/>
    <w:rsid w:val="007F1B53"/>
    <w:rsid w:val="007F47C8"/>
    <w:rsid w:val="008032D0"/>
    <w:rsid w:val="00840CE1"/>
    <w:rsid w:val="00843820"/>
    <w:rsid w:val="008519D3"/>
    <w:rsid w:val="00857A4F"/>
    <w:rsid w:val="008633AE"/>
    <w:rsid w:val="00884902"/>
    <w:rsid w:val="00890DD2"/>
    <w:rsid w:val="00891D18"/>
    <w:rsid w:val="00895CDA"/>
    <w:rsid w:val="008B0A58"/>
    <w:rsid w:val="008B258B"/>
    <w:rsid w:val="008D3D5A"/>
    <w:rsid w:val="008D6C1C"/>
    <w:rsid w:val="008E30C4"/>
    <w:rsid w:val="008F7011"/>
    <w:rsid w:val="00927933"/>
    <w:rsid w:val="00957FCB"/>
    <w:rsid w:val="00976C11"/>
    <w:rsid w:val="009C161D"/>
    <w:rsid w:val="009D45B7"/>
    <w:rsid w:val="009E6565"/>
    <w:rsid w:val="009F4FF1"/>
    <w:rsid w:val="00A133B8"/>
    <w:rsid w:val="00A171B2"/>
    <w:rsid w:val="00A21883"/>
    <w:rsid w:val="00A25AC2"/>
    <w:rsid w:val="00A34562"/>
    <w:rsid w:val="00A576F3"/>
    <w:rsid w:val="00A70958"/>
    <w:rsid w:val="00A817A3"/>
    <w:rsid w:val="00A837DB"/>
    <w:rsid w:val="00A847BA"/>
    <w:rsid w:val="00A9028B"/>
    <w:rsid w:val="00A97C72"/>
    <w:rsid w:val="00AB2DF6"/>
    <w:rsid w:val="00AB407E"/>
    <w:rsid w:val="00AC3D9F"/>
    <w:rsid w:val="00AF7872"/>
    <w:rsid w:val="00B00319"/>
    <w:rsid w:val="00B0609B"/>
    <w:rsid w:val="00B224CC"/>
    <w:rsid w:val="00B47A03"/>
    <w:rsid w:val="00B50AA3"/>
    <w:rsid w:val="00B71F46"/>
    <w:rsid w:val="00BC01BC"/>
    <w:rsid w:val="00BF4AEA"/>
    <w:rsid w:val="00C11336"/>
    <w:rsid w:val="00C17521"/>
    <w:rsid w:val="00C50F17"/>
    <w:rsid w:val="00C85CD1"/>
    <w:rsid w:val="00C86146"/>
    <w:rsid w:val="00CB1B16"/>
    <w:rsid w:val="00CB57A2"/>
    <w:rsid w:val="00CF335F"/>
    <w:rsid w:val="00CF5E5D"/>
    <w:rsid w:val="00D23D18"/>
    <w:rsid w:val="00D3154B"/>
    <w:rsid w:val="00D50A99"/>
    <w:rsid w:val="00D648E5"/>
    <w:rsid w:val="00D65470"/>
    <w:rsid w:val="00D76B33"/>
    <w:rsid w:val="00D83850"/>
    <w:rsid w:val="00D929CE"/>
    <w:rsid w:val="00DB16C4"/>
    <w:rsid w:val="00DD13B6"/>
    <w:rsid w:val="00DE5F24"/>
    <w:rsid w:val="00DF1B5C"/>
    <w:rsid w:val="00E10C56"/>
    <w:rsid w:val="00E14E89"/>
    <w:rsid w:val="00E333F9"/>
    <w:rsid w:val="00E41FCD"/>
    <w:rsid w:val="00E42177"/>
    <w:rsid w:val="00E636DE"/>
    <w:rsid w:val="00EC298D"/>
    <w:rsid w:val="00EC77F4"/>
    <w:rsid w:val="00ED3835"/>
    <w:rsid w:val="00ED5CF3"/>
    <w:rsid w:val="00EE1423"/>
    <w:rsid w:val="00EE1694"/>
    <w:rsid w:val="00F02BF4"/>
    <w:rsid w:val="00F0432B"/>
    <w:rsid w:val="00F230FB"/>
    <w:rsid w:val="00F3756A"/>
    <w:rsid w:val="00F43320"/>
    <w:rsid w:val="00F52DFA"/>
    <w:rsid w:val="00FB27FC"/>
    <w:rsid w:val="00FB6208"/>
    <w:rsid w:val="00FE6F0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5E0D6"/>
  <w15:chartTrackingRefBased/>
  <w15:docId w15:val="{EA7BF999-5962-4629-A976-9B897725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E1979"/>
    <w:pPr>
      <w:ind w:left="720"/>
      <w:contextualSpacing/>
    </w:pPr>
  </w:style>
  <w:style w:type="table" w:styleId="Tablaconcuadrcula">
    <w:name w:val="Table Grid"/>
    <w:basedOn w:val="Tablanormal"/>
    <w:uiPriority w:val="39"/>
    <w:rsid w:val="00D8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30032"/>
    <w:rPr>
      <w:color w:val="605E5C"/>
      <w:shd w:val="clear" w:color="auto" w:fill="E1DFDD"/>
    </w:rPr>
  </w:style>
  <w:style w:type="table" w:styleId="Tablanormal3">
    <w:name w:val="Plain Table 3"/>
    <w:basedOn w:val="Tablanormal"/>
    <w:uiPriority w:val="43"/>
    <w:rsid w:val="0011102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3568">
      <w:bodyDiv w:val="1"/>
      <w:marLeft w:val="0"/>
      <w:marRight w:val="0"/>
      <w:marTop w:val="0"/>
      <w:marBottom w:val="0"/>
      <w:divBdr>
        <w:top w:val="none" w:sz="0" w:space="0" w:color="auto"/>
        <w:left w:val="none" w:sz="0" w:space="0" w:color="auto"/>
        <w:bottom w:val="none" w:sz="0" w:space="0" w:color="auto"/>
        <w:right w:val="none" w:sz="0" w:space="0" w:color="auto"/>
      </w:divBdr>
    </w:div>
    <w:div w:id="636842485">
      <w:bodyDiv w:val="1"/>
      <w:marLeft w:val="0"/>
      <w:marRight w:val="0"/>
      <w:marTop w:val="0"/>
      <w:marBottom w:val="0"/>
      <w:divBdr>
        <w:top w:val="none" w:sz="0" w:space="0" w:color="auto"/>
        <w:left w:val="none" w:sz="0" w:space="0" w:color="auto"/>
        <w:bottom w:val="none" w:sz="0" w:space="0" w:color="auto"/>
        <w:right w:val="none" w:sz="0" w:space="0" w:color="auto"/>
      </w:divBdr>
    </w:div>
    <w:div w:id="751975359">
      <w:bodyDiv w:val="1"/>
      <w:marLeft w:val="0"/>
      <w:marRight w:val="0"/>
      <w:marTop w:val="0"/>
      <w:marBottom w:val="0"/>
      <w:divBdr>
        <w:top w:val="none" w:sz="0" w:space="0" w:color="auto"/>
        <w:left w:val="none" w:sz="0" w:space="0" w:color="auto"/>
        <w:bottom w:val="none" w:sz="0" w:space="0" w:color="auto"/>
        <w:right w:val="none" w:sz="0" w:space="0" w:color="auto"/>
      </w:divBdr>
    </w:div>
    <w:div w:id="790785458">
      <w:bodyDiv w:val="1"/>
      <w:marLeft w:val="0"/>
      <w:marRight w:val="0"/>
      <w:marTop w:val="0"/>
      <w:marBottom w:val="0"/>
      <w:divBdr>
        <w:top w:val="none" w:sz="0" w:space="0" w:color="auto"/>
        <w:left w:val="none" w:sz="0" w:space="0" w:color="auto"/>
        <w:bottom w:val="none" w:sz="0" w:space="0" w:color="auto"/>
        <w:right w:val="none" w:sz="0" w:space="0" w:color="auto"/>
      </w:divBdr>
    </w:div>
    <w:div w:id="861019324">
      <w:bodyDiv w:val="1"/>
      <w:marLeft w:val="0"/>
      <w:marRight w:val="0"/>
      <w:marTop w:val="0"/>
      <w:marBottom w:val="0"/>
      <w:divBdr>
        <w:top w:val="none" w:sz="0" w:space="0" w:color="auto"/>
        <w:left w:val="none" w:sz="0" w:space="0" w:color="auto"/>
        <w:bottom w:val="none" w:sz="0" w:space="0" w:color="auto"/>
        <w:right w:val="none" w:sz="0" w:space="0" w:color="auto"/>
      </w:divBdr>
    </w:div>
    <w:div w:id="916287805">
      <w:bodyDiv w:val="1"/>
      <w:marLeft w:val="0"/>
      <w:marRight w:val="0"/>
      <w:marTop w:val="0"/>
      <w:marBottom w:val="0"/>
      <w:divBdr>
        <w:top w:val="none" w:sz="0" w:space="0" w:color="auto"/>
        <w:left w:val="none" w:sz="0" w:space="0" w:color="auto"/>
        <w:bottom w:val="none" w:sz="0" w:space="0" w:color="auto"/>
        <w:right w:val="none" w:sz="0" w:space="0" w:color="auto"/>
      </w:divBdr>
    </w:div>
    <w:div w:id="1021972315">
      <w:bodyDiv w:val="1"/>
      <w:marLeft w:val="0"/>
      <w:marRight w:val="0"/>
      <w:marTop w:val="0"/>
      <w:marBottom w:val="0"/>
      <w:divBdr>
        <w:top w:val="none" w:sz="0" w:space="0" w:color="auto"/>
        <w:left w:val="none" w:sz="0" w:space="0" w:color="auto"/>
        <w:bottom w:val="none" w:sz="0" w:space="0" w:color="auto"/>
        <w:right w:val="none" w:sz="0" w:space="0" w:color="auto"/>
      </w:divBdr>
    </w:div>
    <w:div w:id="1128818949">
      <w:bodyDiv w:val="1"/>
      <w:marLeft w:val="0"/>
      <w:marRight w:val="0"/>
      <w:marTop w:val="0"/>
      <w:marBottom w:val="0"/>
      <w:divBdr>
        <w:top w:val="none" w:sz="0" w:space="0" w:color="auto"/>
        <w:left w:val="none" w:sz="0" w:space="0" w:color="auto"/>
        <w:bottom w:val="none" w:sz="0" w:space="0" w:color="auto"/>
        <w:right w:val="none" w:sz="0" w:space="0" w:color="auto"/>
      </w:divBdr>
    </w:div>
    <w:div w:id="1257131647">
      <w:bodyDiv w:val="1"/>
      <w:marLeft w:val="0"/>
      <w:marRight w:val="0"/>
      <w:marTop w:val="0"/>
      <w:marBottom w:val="0"/>
      <w:divBdr>
        <w:top w:val="none" w:sz="0" w:space="0" w:color="auto"/>
        <w:left w:val="none" w:sz="0" w:space="0" w:color="auto"/>
        <w:bottom w:val="none" w:sz="0" w:space="0" w:color="auto"/>
        <w:right w:val="none" w:sz="0" w:space="0" w:color="auto"/>
      </w:divBdr>
    </w:div>
    <w:div w:id="171974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youtu.be/aS-NRcdoc_Y" TargetMode="External"/><Relationship Id="rId26" Type="http://schemas.openxmlformats.org/officeDocument/2006/relationships/hyperlink" Target="https://www.amazon.es/s?k=libros" TargetMode="External"/><Relationship Id="rId3" Type="http://schemas.openxmlformats.org/officeDocument/2006/relationships/styles" Target="styles.xml"/><Relationship Id="rId21" Type="http://schemas.openxmlformats.org/officeDocument/2006/relationships/hyperlink" Target="https://youtu.be/Rx3j6PXmT_o"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svg"/><Relationship Id="rId25" Type="http://schemas.openxmlformats.org/officeDocument/2006/relationships/hyperlink" Target="https://youtu.be/Rx3j6PXmT_o"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youtu.be/yKi9-BfbfzQ"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youtu.be/yKi9-BfbfzQ" TargetMode="Externa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hyperlink" Target="https://youtu.be/nBYIbwgTR7E" TargetMode="External"/><Relationship Id="rId28"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youtu.be/nBYIbwgTR7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s://youtu.be/aS-NRcdoc_Y" TargetMode="External"/><Relationship Id="rId27" Type="http://schemas.openxmlformats.org/officeDocument/2006/relationships/hyperlink" Target="https://www.tripadvisor.es/Hotels-g187514-Madrid-Hotels.html"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137</TotalTime>
  <Pages>17</Pages>
  <Words>2920</Words>
  <Characters>16066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56</cp:revision>
  <cp:lastPrinted>2026-03-06T17:57:00Z</cp:lastPrinted>
  <dcterms:created xsi:type="dcterms:W3CDTF">2025-02-28T17:37:00Z</dcterms:created>
  <dcterms:modified xsi:type="dcterms:W3CDTF">2026-03-06T17:57:00Z</dcterms:modified>
</cp:coreProperties>
</file>
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385B1" w14:textId="77777777" w:rsidR="00F43320" w:rsidRDefault="00B0400E">
      <w:r>
        <w:rPr>
          <w:noProof/>
        </w:rPr>
        <w:drawing>
          <wp:anchor distT="0" distB="0" distL="114300" distR="114300" simplePos="0" relativeHeight="251637760" behindDoc="0" locked="0" layoutInCell="1" allowOverlap="1" wp14:anchorId="23852F85" wp14:editId="459DAFEB">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DC7AF7" w14:textId="77777777" w:rsidR="00F43320" w:rsidRDefault="00F43320"/>
    <w:p w14:paraId="70664140" w14:textId="77777777" w:rsidR="00F43320" w:rsidRDefault="00F43320"/>
    <w:p w14:paraId="1DE232A8" w14:textId="77777777" w:rsidR="00F43320" w:rsidRDefault="00F43320"/>
    <w:p w14:paraId="09BE1AFF" w14:textId="77777777" w:rsidR="00F43320" w:rsidRDefault="00F43320"/>
    <w:p w14:paraId="5D1E5272" w14:textId="77777777" w:rsidR="00F43320" w:rsidRDefault="00F43320"/>
    <w:p w14:paraId="6F4DC6E3" w14:textId="77777777" w:rsidR="00F43320" w:rsidRDefault="00F43320"/>
    <w:p w14:paraId="15D3ECC0" w14:textId="77777777" w:rsidR="00F43320" w:rsidRDefault="00F43320"/>
    <w:p w14:paraId="7E2E4602" w14:textId="77777777" w:rsidR="00F43320" w:rsidRDefault="00F43320"/>
    <w:p w14:paraId="5040A6C6" w14:textId="77777777" w:rsidR="00F43320" w:rsidRDefault="006D7C25">
      <w:r>
        <w:rPr>
          <w:noProof/>
        </w:rPr>
        <mc:AlternateContent>
          <mc:Choice Requires="wps">
            <w:drawing>
              <wp:anchor distT="0" distB="0" distL="114300" distR="114300" simplePos="0" relativeHeight="251639808" behindDoc="1" locked="0" layoutInCell="1" allowOverlap="1" wp14:anchorId="164A8042" wp14:editId="43271847">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36330B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64A8042"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536330B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B4AD112" w14:textId="77777777" w:rsidR="00F43320" w:rsidRDefault="00F43320"/>
    <w:p w14:paraId="604382E4" w14:textId="77777777" w:rsidR="00F43320" w:rsidRDefault="00F43320"/>
    <w:p w14:paraId="19015F7D"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4DDB2D64" wp14:editId="6C6927BF">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37740C7"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64B8FF25" w14:textId="77777777" w:rsidR="00F43320" w:rsidRDefault="003E0D37">
      <w:r>
        <w:rPr>
          <w:noProof/>
        </w:rPr>
        <mc:AlternateContent>
          <mc:Choice Requires="wps">
            <w:drawing>
              <wp:anchor distT="0" distB="0" distL="114300" distR="114300" simplePos="0" relativeHeight="251640832" behindDoc="0" locked="0" layoutInCell="1" allowOverlap="1" wp14:anchorId="1926C319" wp14:editId="7F176188">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17AF1" w14:textId="5E4AE68E" w:rsidR="00F43320" w:rsidRPr="005E6C17" w:rsidRDefault="00BC0241" w:rsidP="00EF5DC0">
                            <w:pPr>
                              <w:jc w:val="right"/>
                              <w:rPr>
                                <w:rFonts w:ascii="EleganTech™" w:hAnsi="EleganTech™"/>
                                <w:b/>
                                <w:color w:val="404040"/>
                                <w:sz w:val="54"/>
                                <w:szCs w:val="56"/>
                              </w:rPr>
                            </w:pPr>
                            <w:r w:rsidRPr="00BC0241">
                              <w:rPr>
                                <w:rFonts w:cs="Calibri"/>
                                <w:b/>
                                <w:color w:val="000000"/>
                                <w:sz w:val="48"/>
                                <w:szCs w:val="52"/>
                                <w:lang w:eastAsia="es-NI"/>
                              </w:rPr>
                              <w:t>Sistemas de Información para los Negocios</w:t>
                            </w:r>
                            <w:r w:rsidR="00F43320">
                              <w:rPr>
                                <w:rFonts w:cs="Calibri"/>
                                <w:b/>
                                <w:color w:val="000000"/>
                                <w:sz w:val="48"/>
                                <w:szCs w:val="52"/>
                                <w:lang w:eastAsia="es-NI"/>
                              </w:rPr>
                              <w:t xml:space="preserve">, Unidad </w:t>
                            </w:r>
                            <w:r w:rsidR="00A65854">
                              <w:rPr>
                                <w:rFonts w:cs="Calibri"/>
                                <w:b/>
                                <w:color w:val="000000"/>
                                <w:sz w:val="48"/>
                                <w:szCs w:val="52"/>
                                <w:lang w:eastAsia="es-NI"/>
                              </w:rPr>
                              <w:t>I</w:t>
                            </w:r>
                            <w:r w:rsidR="008316EE">
                              <w:rPr>
                                <w:rFonts w:cs="Calibri"/>
                                <w:b/>
                                <w:color w:val="000000"/>
                                <w:sz w:val="48"/>
                                <w:szCs w:val="52"/>
                                <w:lang w:eastAsia="es-NI"/>
                              </w:rPr>
                              <w:t>V</w:t>
                            </w:r>
                          </w:p>
                          <w:p w14:paraId="69F64651"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6C319"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4CA17AF1" w14:textId="5E4AE68E" w:rsidR="00F43320" w:rsidRPr="005E6C17" w:rsidRDefault="00BC0241" w:rsidP="00EF5DC0">
                      <w:pPr>
                        <w:jc w:val="right"/>
                        <w:rPr>
                          <w:rFonts w:ascii="EleganTech™" w:hAnsi="EleganTech™"/>
                          <w:b/>
                          <w:color w:val="404040"/>
                          <w:sz w:val="54"/>
                          <w:szCs w:val="56"/>
                        </w:rPr>
                      </w:pPr>
                      <w:r w:rsidRPr="00BC0241">
                        <w:rPr>
                          <w:rFonts w:cs="Calibri"/>
                          <w:b/>
                          <w:color w:val="000000"/>
                          <w:sz w:val="48"/>
                          <w:szCs w:val="52"/>
                          <w:lang w:eastAsia="es-NI"/>
                        </w:rPr>
                        <w:t>Sistemas de Información para los Negocios</w:t>
                      </w:r>
                      <w:r w:rsidR="00F43320">
                        <w:rPr>
                          <w:rFonts w:cs="Calibri"/>
                          <w:b/>
                          <w:color w:val="000000"/>
                          <w:sz w:val="48"/>
                          <w:szCs w:val="52"/>
                          <w:lang w:eastAsia="es-NI"/>
                        </w:rPr>
                        <w:t xml:space="preserve">, Unidad </w:t>
                      </w:r>
                      <w:r w:rsidR="00A65854">
                        <w:rPr>
                          <w:rFonts w:cs="Calibri"/>
                          <w:b/>
                          <w:color w:val="000000"/>
                          <w:sz w:val="48"/>
                          <w:szCs w:val="52"/>
                          <w:lang w:eastAsia="es-NI"/>
                        </w:rPr>
                        <w:t>I</w:t>
                      </w:r>
                      <w:r w:rsidR="008316EE">
                        <w:rPr>
                          <w:rFonts w:cs="Calibri"/>
                          <w:b/>
                          <w:color w:val="000000"/>
                          <w:sz w:val="48"/>
                          <w:szCs w:val="52"/>
                          <w:lang w:eastAsia="es-NI"/>
                        </w:rPr>
                        <w:t>V</w:t>
                      </w:r>
                    </w:p>
                    <w:p w14:paraId="69F64651" w14:textId="77777777" w:rsidR="00F43320" w:rsidRDefault="00F43320" w:rsidP="00F43320">
                      <w:pPr>
                        <w:jc w:val="right"/>
                      </w:pPr>
                    </w:p>
                  </w:txbxContent>
                </v:textbox>
              </v:shape>
            </w:pict>
          </mc:Fallback>
        </mc:AlternateContent>
      </w:r>
    </w:p>
    <w:p w14:paraId="28212C3F" w14:textId="77777777" w:rsidR="00F43320" w:rsidRDefault="00F43320"/>
    <w:p w14:paraId="1BAB45C1" w14:textId="77777777" w:rsidR="005B0B82" w:rsidRDefault="005B0B82"/>
    <w:p w14:paraId="149FC0ED" w14:textId="77777777" w:rsidR="005B0B82" w:rsidRDefault="005B0B82"/>
    <w:p w14:paraId="4FB90655" w14:textId="77777777" w:rsidR="005B0B82" w:rsidRDefault="005B0B82"/>
    <w:p w14:paraId="0834DA9A" w14:textId="77777777" w:rsidR="005B0B82" w:rsidRDefault="005B0B82"/>
    <w:p w14:paraId="6EB2F2C0" w14:textId="77777777" w:rsidR="005B0B82" w:rsidRDefault="005B0B82"/>
    <w:p w14:paraId="6217A16A" w14:textId="77777777" w:rsidR="005B0B82" w:rsidRDefault="005B0B82"/>
    <w:p w14:paraId="3F984E7A" w14:textId="77777777" w:rsidR="005B0B82" w:rsidRDefault="005B0B82"/>
    <w:p w14:paraId="51077889" w14:textId="77777777" w:rsidR="005B0B82" w:rsidRDefault="005B0B82"/>
    <w:p w14:paraId="26A7EDEC" w14:textId="77777777" w:rsidR="005B0B82" w:rsidRDefault="005B0B82"/>
    <w:p w14:paraId="135F3B86" w14:textId="77777777" w:rsidR="005B0B82" w:rsidRDefault="005B0B82"/>
    <w:p w14:paraId="477B2D6A" w14:textId="77777777" w:rsidR="005B0B82" w:rsidRDefault="005B0B82"/>
    <w:p w14:paraId="5B8A1C04" w14:textId="77777777" w:rsidR="00636C8A" w:rsidRDefault="00636C8A"/>
    <w:p w14:paraId="5C619D7E" w14:textId="77777777" w:rsidR="00A66A79" w:rsidRDefault="00A66A79">
      <w:pPr>
        <w:sectPr w:rsidR="00A66A79" w:rsidSect="00636C8A">
          <w:pgSz w:w="12240" w:h="15840"/>
          <w:pgMar w:top="1418" w:right="1701" w:bottom="1418" w:left="1701" w:header="709" w:footer="709" w:gutter="0"/>
          <w:cols w:space="708"/>
          <w:docGrid w:linePitch="360"/>
        </w:sectPr>
      </w:pPr>
    </w:p>
    <w:p w14:paraId="27E3D506"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F059B3D" wp14:editId="55213E50">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80ADF" w14:textId="77777777" w:rsidR="0070212E" w:rsidRPr="00D904A7" w:rsidRDefault="0070212E" w:rsidP="0070212E">
                              <w:pPr>
                                <w:pStyle w:val="Ttulo1"/>
                              </w:pPr>
                              <w:bookmarkStart w:id="0" w:name="_Toc160547533"/>
                              <w:bookmarkStart w:id="1" w:name="_Toc191833852"/>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F059B3D"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68B80ADF" w14:textId="77777777" w:rsidR="0070212E" w:rsidRPr="00D904A7" w:rsidRDefault="0070212E" w:rsidP="0070212E">
                        <w:pPr>
                          <w:pStyle w:val="Ttulo1"/>
                        </w:pPr>
                        <w:bookmarkStart w:id="2" w:name="_Toc160547533"/>
                        <w:bookmarkStart w:id="3" w:name="_Toc191833852"/>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A701062"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8316B3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AEA5712" w14:textId="77777777" w:rsidR="00843820" w:rsidRPr="004A18B8" w:rsidRDefault="00843820" w:rsidP="00843820">
          <w:pPr>
            <w:rPr>
              <w:rFonts w:cs="Tahoma"/>
              <w:szCs w:val="24"/>
              <w:lang w:val="es-ES" w:eastAsia="es-NI"/>
            </w:rPr>
          </w:pPr>
        </w:p>
        <w:p w14:paraId="571CD8CD" w14:textId="40E78ABD" w:rsidR="006E3530"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1833852" w:history="1">
            <w:r w:rsidR="006E3530" w:rsidRPr="00810997">
              <w:rPr>
                <w:rStyle w:val="Hipervnculo"/>
                <w:noProof/>
              </w:rPr>
              <w:t>Índice de Contenido</w:t>
            </w:r>
            <w:r w:rsidR="006E3530">
              <w:rPr>
                <w:noProof/>
                <w:webHidden/>
              </w:rPr>
              <w:tab/>
            </w:r>
            <w:r w:rsidR="006E3530">
              <w:rPr>
                <w:noProof/>
                <w:webHidden/>
              </w:rPr>
              <w:fldChar w:fldCharType="begin"/>
            </w:r>
            <w:r w:rsidR="006E3530">
              <w:rPr>
                <w:noProof/>
                <w:webHidden/>
              </w:rPr>
              <w:instrText xml:space="preserve"> PAGEREF _Toc191833852 \h </w:instrText>
            </w:r>
            <w:r w:rsidR="006E3530">
              <w:rPr>
                <w:noProof/>
                <w:webHidden/>
              </w:rPr>
            </w:r>
            <w:r w:rsidR="006E3530">
              <w:rPr>
                <w:noProof/>
                <w:webHidden/>
              </w:rPr>
              <w:fldChar w:fldCharType="separate"/>
            </w:r>
            <w:r w:rsidR="00387FC0">
              <w:rPr>
                <w:noProof/>
                <w:webHidden/>
              </w:rPr>
              <w:t>2</w:t>
            </w:r>
            <w:r w:rsidR="006E3530">
              <w:rPr>
                <w:noProof/>
                <w:webHidden/>
              </w:rPr>
              <w:fldChar w:fldCharType="end"/>
            </w:r>
          </w:hyperlink>
        </w:p>
        <w:p w14:paraId="08B6067E" w14:textId="45EF5998" w:rsidR="006E3530" w:rsidRDefault="00752E2E">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853" w:history="1">
            <w:r w:rsidR="006E3530" w:rsidRPr="00810997">
              <w:rPr>
                <w:rStyle w:val="Hipervnculo"/>
                <w:noProof/>
              </w:rPr>
              <w:t>Introducción</w:t>
            </w:r>
            <w:r w:rsidR="006E3530">
              <w:rPr>
                <w:noProof/>
                <w:webHidden/>
              </w:rPr>
              <w:tab/>
            </w:r>
            <w:r w:rsidR="006E3530">
              <w:rPr>
                <w:noProof/>
                <w:webHidden/>
              </w:rPr>
              <w:fldChar w:fldCharType="begin"/>
            </w:r>
            <w:r w:rsidR="006E3530">
              <w:rPr>
                <w:noProof/>
                <w:webHidden/>
              </w:rPr>
              <w:instrText xml:space="preserve"> PAGEREF _Toc191833853 \h </w:instrText>
            </w:r>
            <w:r w:rsidR="006E3530">
              <w:rPr>
                <w:noProof/>
                <w:webHidden/>
              </w:rPr>
            </w:r>
            <w:r w:rsidR="006E3530">
              <w:rPr>
                <w:noProof/>
                <w:webHidden/>
              </w:rPr>
              <w:fldChar w:fldCharType="separate"/>
            </w:r>
            <w:r w:rsidR="00387FC0">
              <w:rPr>
                <w:noProof/>
                <w:webHidden/>
              </w:rPr>
              <w:t>4</w:t>
            </w:r>
            <w:r w:rsidR="006E3530">
              <w:rPr>
                <w:noProof/>
                <w:webHidden/>
              </w:rPr>
              <w:fldChar w:fldCharType="end"/>
            </w:r>
          </w:hyperlink>
        </w:p>
        <w:p w14:paraId="4A23D754" w14:textId="460CA92C" w:rsidR="006E3530" w:rsidRDefault="00752E2E">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854" w:history="1">
            <w:r w:rsidR="006E3530" w:rsidRPr="00810997">
              <w:rPr>
                <w:rStyle w:val="Hipervnculo"/>
                <w:noProof/>
              </w:rPr>
              <w:t>Desarrollo de Contenidos</w:t>
            </w:r>
            <w:r w:rsidR="006E3530">
              <w:rPr>
                <w:noProof/>
                <w:webHidden/>
              </w:rPr>
              <w:tab/>
            </w:r>
            <w:r w:rsidR="006E3530">
              <w:rPr>
                <w:noProof/>
                <w:webHidden/>
              </w:rPr>
              <w:fldChar w:fldCharType="begin"/>
            </w:r>
            <w:r w:rsidR="006E3530">
              <w:rPr>
                <w:noProof/>
                <w:webHidden/>
              </w:rPr>
              <w:instrText xml:space="preserve"> PAGEREF _Toc191833854 \h </w:instrText>
            </w:r>
            <w:r w:rsidR="006E3530">
              <w:rPr>
                <w:noProof/>
                <w:webHidden/>
              </w:rPr>
            </w:r>
            <w:r w:rsidR="006E3530">
              <w:rPr>
                <w:noProof/>
                <w:webHidden/>
              </w:rPr>
              <w:fldChar w:fldCharType="separate"/>
            </w:r>
            <w:r w:rsidR="00387FC0">
              <w:rPr>
                <w:noProof/>
                <w:webHidden/>
              </w:rPr>
              <w:t>5</w:t>
            </w:r>
            <w:r w:rsidR="006E3530">
              <w:rPr>
                <w:noProof/>
                <w:webHidden/>
              </w:rPr>
              <w:fldChar w:fldCharType="end"/>
            </w:r>
          </w:hyperlink>
        </w:p>
        <w:p w14:paraId="5C089D43" w14:textId="43FD2B38" w:rsidR="006E3530" w:rsidRDefault="00752E2E">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855" w:history="1">
            <w:r w:rsidR="006E3530" w:rsidRPr="00810997">
              <w:rPr>
                <w:rStyle w:val="Hipervnculo"/>
                <w:noProof/>
              </w:rPr>
              <w:t>1.</w:t>
            </w:r>
            <w:r w:rsidR="006E3530">
              <w:rPr>
                <w:rFonts w:asciiTheme="minorHAnsi" w:eastAsiaTheme="minorEastAsia" w:hAnsiTheme="minorHAnsi"/>
                <w:noProof/>
                <w:kern w:val="2"/>
                <w:szCs w:val="24"/>
                <w:lang w:val="en-US"/>
                <w14:ligatures w14:val="standardContextual"/>
              </w:rPr>
              <w:tab/>
            </w:r>
            <w:r w:rsidR="006E3530" w:rsidRPr="00810997">
              <w:rPr>
                <w:rStyle w:val="Hipervnculo"/>
                <w:noProof/>
              </w:rPr>
              <w:t>Sistemas de administración de una cadena de suministro</w:t>
            </w:r>
            <w:r w:rsidR="006E3530">
              <w:rPr>
                <w:noProof/>
                <w:webHidden/>
              </w:rPr>
              <w:tab/>
            </w:r>
            <w:r w:rsidR="006E3530">
              <w:rPr>
                <w:noProof/>
                <w:webHidden/>
              </w:rPr>
              <w:fldChar w:fldCharType="begin"/>
            </w:r>
            <w:r w:rsidR="006E3530">
              <w:rPr>
                <w:noProof/>
                <w:webHidden/>
              </w:rPr>
              <w:instrText xml:space="preserve"> PAGEREF _Toc191833855 \h </w:instrText>
            </w:r>
            <w:r w:rsidR="006E3530">
              <w:rPr>
                <w:noProof/>
                <w:webHidden/>
              </w:rPr>
            </w:r>
            <w:r w:rsidR="006E3530">
              <w:rPr>
                <w:noProof/>
                <w:webHidden/>
              </w:rPr>
              <w:fldChar w:fldCharType="separate"/>
            </w:r>
            <w:r w:rsidR="00387FC0">
              <w:rPr>
                <w:noProof/>
                <w:webHidden/>
              </w:rPr>
              <w:t>5</w:t>
            </w:r>
            <w:r w:rsidR="006E3530">
              <w:rPr>
                <w:noProof/>
                <w:webHidden/>
              </w:rPr>
              <w:fldChar w:fldCharType="end"/>
            </w:r>
          </w:hyperlink>
        </w:p>
        <w:p w14:paraId="5185F4D2" w14:textId="7AE68A53" w:rsidR="006E3530" w:rsidRDefault="00752E2E">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856" w:history="1">
            <w:r w:rsidR="006E3530" w:rsidRPr="00810997">
              <w:rPr>
                <w:rStyle w:val="Hipervnculo"/>
                <w:noProof/>
              </w:rPr>
              <w:t>2.</w:t>
            </w:r>
            <w:r w:rsidR="006E3530">
              <w:rPr>
                <w:rFonts w:asciiTheme="minorHAnsi" w:eastAsiaTheme="minorEastAsia" w:hAnsiTheme="minorHAnsi"/>
                <w:noProof/>
                <w:kern w:val="2"/>
                <w:szCs w:val="24"/>
                <w:lang w:val="en-US"/>
                <w14:ligatures w14:val="standardContextual"/>
              </w:rPr>
              <w:tab/>
            </w:r>
            <w:r w:rsidR="006E3530" w:rsidRPr="00810997">
              <w:rPr>
                <w:rStyle w:val="Hipervnculo"/>
                <w:noProof/>
              </w:rPr>
              <w:t>Sistemas de administración de las relaciones con los clientes</w:t>
            </w:r>
            <w:r w:rsidR="006E3530">
              <w:rPr>
                <w:noProof/>
                <w:webHidden/>
              </w:rPr>
              <w:tab/>
            </w:r>
            <w:r w:rsidR="006E3530">
              <w:rPr>
                <w:noProof/>
                <w:webHidden/>
              </w:rPr>
              <w:fldChar w:fldCharType="begin"/>
            </w:r>
            <w:r w:rsidR="006E3530">
              <w:rPr>
                <w:noProof/>
                <w:webHidden/>
              </w:rPr>
              <w:instrText xml:space="preserve"> PAGEREF _Toc191833856 \h </w:instrText>
            </w:r>
            <w:r w:rsidR="006E3530">
              <w:rPr>
                <w:noProof/>
                <w:webHidden/>
              </w:rPr>
            </w:r>
            <w:r w:rsidR="006E3530">
              <w:rPr>
                <w:noProof/>
                <w:webHidden/>
              </w:rPr>
              <w:fldChar w:fldCharType="separate"/>
            </w:r>
            <w:r w:rsidR="00387FC0">
              <w:rPr>
                <w:noProof/>
                <w:webHidden/>
              </w:rPr>
              <w:t>8</w:t>
            </w:r>
            <w:r w:rsidR="006E3530">
              <w:rPr>
                <w:noProof/>
                <w:webHidden/>
              </w:rPr>
              <w:fldChar w:fldCharType="end"/>
            </w:r>
          </w:hyperlink>
        </w:p>
        <w:p w14:paraId="1B0E0232" w14:textId="6418B094" w:rsidR="006E3530" w:rsidRDefault="00752E2E">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857" w:history="1">
            <w:r w:rsidR="006E3530" w:rsidRPr="00810997">
              <w:rPr>
                <w:rStyle w:val="Hipervnculo"/>
                <w:noProof/>
              </w:rPr>
              <w:t>3.</w:t>
            </w:r>
            <w:r w:rsidR="006E3530">
              <w:rPr>
                <w:rFonts w:asciiTheme="minorHAnsi" w:eastAsiaTheme="minorEastAsia" w:hAnsiTheme="minorHAnsi"/>
                <w:noProof/>
                <w:kern w:val="2"/>
                <w:szCs w:val="24"/>
                <w:lang w:val="en-US"/>
                <w14:ligatures w14:val="standardContextual"/>
              </w:rPr>
              <w:tab/>
            </w:r>
            <w:r w:rsidR="006E3530" w:rsidRPr="00810997">
              <w:rPr>
                <w:rStyle w:val="Hipervnculo"/>
                <w:noProof/>
              </w:rPr>
              <w:t>Sistemas empresariales</w:t>
            </w:r>
            <w:r w:rsidR="006E3530">
              <w:rPr>
                <w:noProof/>
                <w:webHidden/>
              </w:rPr>
              <w:tab/>
            </w:r>
            <w:r w:rsidR="006E3530">
              <w:rPr>
                <w:noProof/>
                <w:webHidden/>
              </w:rPr>
              <w:fldChar w:fldCharType="begin"/>
            </w:r>
            <w:r w:rsidR="006E3530">
              <w:rPr>
                <w:noProof/>
                <w:webHidden/>
              </w:rPr>
              <w:instrText xml:space="preserve"> PAGEREF _Toc191833857 \h </w:instrText>
            </w:r>
            <w:r w:rsidR="006E3530">
              <w:rPr>
                <w:noProof/>
                <w:webHidden/>
              </w:rPr>
            </w:r>
            <w:r w:rsidR="006E3530">
              <w:rPr>
                <w:noProof/>
                <w:webHidden/>
              </w:rPr>
              <w:fldChar w:fldCharType="separate"/>
            </w:r>
            <w:r w:rsidR="00387FC0">
              <w:rPr>
                <w:noProof/>
                <w:webHidden/>
              </w:rPr>
              <w:t>11</w:t>
            </w:r>
            <w:r w:rsidR="006E3530">
              <w:rPr>
                <w:noProof/>
                <w:webHidden/>
              </w:rPr>
              <w:fldChar w:fldCharType="end"/>
            </w:r>
          </w:hyperlink>
        </w:p>
        <w:p w14:paraId="0376ECD8" w14:textId="4D44EF71" w:rsidR="006E3530" w:rsidRDefault="00752E2E">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858" w:history="1">
            <w:r w:rsidR="006E3530" w:rsidRPr="00810997">
              <w:rPr>
                <w:rStyle w:val="Hipervnculo"/>
                <w:noProof/>
              </w:rPr>
              <w:t>3.1 Sistemas de inteligencia empresarial</w:t>
            </w:r>
            <w:r w:rsidR="006E3530">
              <w:rPr>
                <w:noProof/>
                <w:webHidden/>
              </w:rPr>
              <w:tab/>
            </w:r>
            <w:r w:rsidR="006E3530">
              <w:rPr>
                <w:noProof/>
                <w:webHidden/>
              </w:rPr>
              <w:fldChar w:fldCharType="begin"/>
            </w:r>
            <w:r w:rsidR="006E3530">
              <w:rPr>
                <w:noProof/>
                <w:webHidden/>
              </w:rPr>
              <w:instrText xml:space="preserve"> PAGEREF _Toc191833858 \h </w:instrText>
            </w:r>
            <w:r w:rsidR="006E3530">
              <w:rPr>
                <w:noProof/>
                <w:webHidden/>
              </w:rPr>
            </w:r>
            <w:r w:rsidR="006E3530">
              <w:rPr>
                <w:noProof/>
                <w:webHidden/>
              </w:rPr>
              <w:fldChar w:fldCharType="separate"/>
            </w:r>
            <w:r w:rsidR="00387FC0">
              <w:rPr>
                <w:noProof/>
                <w:webHidden/>
              </w:rPr>
              <w:t>11</w:t>
            </w:r>
            <w:r w:rsidR="006E3530">
              <w:rPr>
                <w:noProof/>
                <w:webHidden/>
              </w:rPr>
              <w:fldChar w:fldCharType="end"/>
            </w:r>
          </w:hyperlink>
        </w:p>
        <w:p w14:paraId="0468C22F" w14:textId="43C72E88" w:rsidR="006E3530" w:rsidRDefault="00752E2E">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859" w:history="1">
            <w:r w:rsidR="006E3530" w:rsidRPr="00810997">
              <w:rPr>
                <w:rStyle w:val="Hipervnculo"/>
                <w:noProof/>
              </w:rPr>
              <w:t>3.2 Soporte a las decisiones e inteligencia empresarial</w:t>
            </w:r>
            <w:r w:rsidR="006E3530">
              <w:rPr>
                <w:noProof/>
                <w:webHidden/>
              </w:rPr>
              <w:tab/>
            </w:r>
            <w:r w:rsidR="006E3530">
              <w:rPr>
                <w:noProof/>
                <w:webHidden/>
              </w:rPr>
              <w:fldChar w:fldCharType="begin"/>
            </w:r>
            <w:r w:rsidR="006E3530">
              <w:rPr>
                <w:noProof/>
                <w:webHidden/>
              </w:rPr>
              <w:instrText xml:space="preserve"> PAGEREF _Toc191833859 \h </w:instrText>
            </w:r>
            <w:r w:rsidR="006E3530">
              <w:rPr>
                <w:noProof/>
                <w:webHidden/>
              </w:rPr>
            </w:r>
            <w:r w:rsidR="006E3530">
              <w:rPr>
                <w:noProof/>
                <w:webHidden/>
              </w:rPr>
              <w:fldChar w:fldCharType="separate"/>
            </w:r>
            <w:r w:rsidR="00387FC0">
              <w:rPr>
                <w:noProof/>
                <w:webHidden/>
              </w:rPr>
              <w:t>12</w:t>
            </w:r>
            <w:r w:rsidR="006E3530">
              <w:rPr>
                <w:noProof/>
                <w:webHidden/>
              </w:rPr>
              <w:fldChar w:fldCharType="end"/>
            </w:r>
          </w:hyperlink>
        </w:p>
        <w:p w14:paraId="41EE42E4" w14:textId="7AD69478" w:rsidR="006E3530" w:rsidRDefault="00752E2E">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860" w:history="1">
            <w:r w:rsidR="006E3530" w:rsidRPr="00810997">
              <w:rPr>
                <w:rStyle w:val="Hipervnculo"/>
                <w:noProof/>
              </w:rPr>
              <w:t>3.3 Conflictos de control y administrativos</w:t>
            </w:r>
            <w:r w:rsidR="006E3530">
              <w:rPr>
                <w:noProof/>
                <w:webHidden/>
              </w:rPr>
              <w:tab/>
            </w:r>
            <w:r w:rsidR="006E3530">
              <w:rPr>
                <w:noProof/>
                <w:webHidden/>
              </w:rPr>
              <w:fldChar w:fldCharType="begin"/>
            </w:r>
            <w:r w:rsidR="006E3530">
              <w:rPr>
                <w:noProof/>
                <w:webHidden/>
              </w:rPr>
              <w:instrText xml:space="preserve"> PAGEREF _Toc191833860 \h </w:instrText>
            </w:r>
            <w:r w:rsidR="006E3530">
              <w:rPr>
                <w:noProof/>
                <w:webHidden/>
              </w:rPr>
            </w:r>
            <w:r w:rsidR="006E3530">
              <w:rPr>
                <w:noProof/>
                <w:webHidden/>
              </w:rPr>
              <w:fldChar w:fldCharType="separate"/>
            </w:r>
            <w:r w:rsidR="00387FC0">
              <w:rPr>
                <w:noProof/>
                <w:webHidden/>
              </w:rPr>
              <w:t>13</w:t>
            </w:r>
            <w:r w:rsidR="006E3530">
              <w:rPr>
                <w:noProof/>
                <w:webHidden/>
              </w:rPr>
              <w:fldChar w:fldCharType="end"/>
            </w:r>
          </w:hyperlink>
        </w:p>
        <w:p w14:paraId="6C88F90C" w14:textId="58D44233" w:rsidR="006E3530" w:rsidRDefault="00752E2E">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861" w:history="1">
            <w:r w:rsidR="006E3530" w:rsidRPr="00810997">
              <w:rPr>
                <w:rStyle w:val="Hipervnculo"/>
                <w:noProof/>
              </w:rPr>
              <w:t>3.4 Aspectos éticos y sociales</w:t>
            </w:r>
            <w:r w:rsidR="006E3530">
              <w:rPr>
                <w:noProof/>
                <w:webHidden/>
              </w:rPr>
              <w:tab/>
            </w:r>
            <w:r w:rsidR="006E3530">
              <w:rPr>
                <w:noProof/>
                <w:webHidden/>
              </w:rPr>
              <w:fldChar w:fldCharType="begin"/>
            </w:r>
            <w:r w:rsidR="006E3530">
              <w:rPr>
                <w:noProof/>
                <w:webHidden/>
              </w:rPr>
              <w:instrText xml:space="preserve"> PAGEREF _Toc191833861 \h </w:instrText>
            </w:r>
            <w:r w:rsidR="006E3530">
              <w:rPr>
                <w:noProof/>
                <w:webHidden/>
              </w:rPr>
            </w:r>
            <w:r w:rsidR="006E3530">
              <w:rPr>
                <w:noProof/>
                <w:webHidden/>
              </w:rPr>
              <w:fldChar w:fldCharType="separate"/>
            </w:r>
            <w:r w:rsidR="00387FC0">
              <w:rPr>
                <w:noProof/>
                <w:webHidden/>
              </w:rPr>
              <w:t>14</w:t>
            </w:r>
            <w:r w:rsidR="006E3530">
              <w:rPr>
                <w:noProof/>
                <w:webHidden/>
              </w:rPr>
              <w:fldChar w:fldCharType="end"/>
            </w:r>
          </w:hyperlink>
        </w:p>
        <w:p w14:paraId="5DC7217E" w14:textId="2F600BC7" w:rsidR="006E3530" w:rsidRDefault="00752E2E">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862" w:history="1">
            <w:r w:rsidR="006E3530" w:rsidRPr="00810997">
              <w:rPr>
                <w:rStyle w:val="Hipervnculo"/>
                <w:noProof/>
              </w:rPr>
              <w:t>4.</w:t>
            </w:r>
            <w:r w:rsidR="006E3530">
              <w:rPr>
                <w:rFonts w:asciiTheme="minorHAnsi" w:eastAsiaTheme="minorEastAsia" w:hAnsiTheme="minorHAnsi"/>
                <w:noProof/>
                <w:kern w:val="2"/>
                <w:szCs w:val="24"/>
                <w:lang w:val="en-US"/>
                <w14:ligatures w14:val="standardContextual"/>
              </w:rPr>
              <w:tab/>
            </w:r>
            <w:r w:rsidR="006E3530" w:rsidRPr="00810997">
              <w:rPr>
                <w:rStyle w:val="Hipervnculo"/>
                <w:noProof/>
              </w:rPr>
              <w:t>Sistemas de información para los negocios</w:t>
            </w:r>
            <w:r w:rsidR="006E3530">
              <w:rPr>
                <w:noProof/>
                <w:webHidden/>
              </w:rPr>
              <w:tab/>
            </w:r>
            <w:r w:rsidR="006E3530">
              <w:rPr>
                <w:noProof/>
                <w:webHidden/>
              </w:rPr>
              <w:fldChar w:fldCharType="begin"/>
            </w:r>
            <w:r w:rsidR="006E3530">
              <w:rPr>
                <w:noProof/>
                <w:webHidden/>
              </w:rPr>
              <w:instrText xml:space="preserve"> PAGEREF _Toc191833862 \h </w:instrText>
            </w:r>
            <w:r w:rsidR="006E3530">
              <w:rPr>
                <w:noProof/>
                <w:webHidden/>
              </w:rPr>
            </w:r>
            <w:r w:rsidR="006E3530">
              <w:rPr>
                <w:noProof/>
                <w:webHidden/>
              </w:rPr>
              <w:fldChar w:fldCharType="separate"/>
            </w:r>
            <w:r w:rsidR="00387FC0">
              <w:rPr>
                <w:noProof/>
                <w:webHidden/>
              </w:rPr>
              <w:t>15</w:t>
            </w:r>
            <w:r w:rsidR="006E3530">
              <w:rPr>
                <w:noProof/>
                <w:webHidden/>
              </w:rPr>
              <w:fldChar w:fldCharType="end"/>
            </w:r>
          </w:hyperlink>
        </w:p>
        <w:p w14:paraId="3B5CBA69" w14:textId="1AD394DE" w:rsidR="006E3530" w:rsidRDefault="00752E2E">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863" w:history="1">
            <w:r w:rsidR="006E3530" w:rsidRPr="00810997">
              <w:rPr>
                <w:rStyle w:val="Hipervnculo"/>
                <w:noProof/>
              </w:rPr>
              <w:t>4.1 Comercio electrónico y móvil</w:t>
            </w:r>
            <w:r w:rsidR="006E3530">
              <w:rPr>
                <w:noProof/>
                <w:webHidden/>
              </w:rPr>
              <w:tab/>
            </w:r>
            <w:r w:rsidR="006E3530">
              <w:rPr>
                <w:noProof/>
                <w:webHidden/>
              </w:rPr>
              <w:fldChar w:fldCharType="begin"/>
            </w:r>
            <w:r w:rsidR="006E3530">
              <w:rPr>
                <w:noProof/>
                <w:webHidden/>
              </w:rPr>
              <w:instrText xml:space="preserve"> PAGEREF _Toc191833863 \h </w:instrText>
            </w:r>
            <w:r w:rsidR="006E3530">
              <w:rPr>
                <w:noProof/>
                <w:webHidden/>
              </w:rPr>
            </w:r>
            <w:r w:rsidR="006E3530">
              <w:rPr>
                <w:noProof/>
                <w:webHidden/>
              </w:rPr>
              <w:fldChar w:fldCharType="separate"/>
            </w:r>
            <w:r w:rsidR="00387FC0">
              <w:rPr>
                <w:noProof/>
                <w:webHidden/>
              </w:rPr>
              <w:t>16</w:t>
            </w:r>
            <w:r w:rsidR="006E3530">
              <w:rPr>
                <w:noProof/>
                <w:webHidden/>
              </w:rPr>
              <w:fldChar w:fldCharType="end"/>
            </w:r>
          </w:hyperlink>
        </w:p>
        <w:p w14:paraId="6F682D9A" w14:textId="004AEE88" w:rsidR="006E3530" w:rsidRDefault="00752E2E">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864" w:history="1">
            <w:r w:rsidR="006E3530" w:rsidRPr="00810997">
              <w:rPr>
                <w:rStyle w:val="Hipervnculo"/>
                <w:noProof/>
              </w:rPr>
              <w:t>5.</w:t>
            </w:r>
            <w:r w:rsidR="006E3530">
              <w:rPr>
                <w:rFonts w:asciiTheme="minorHAnsi" w:eastAsiaTheme="minorEastAsia" w:hAnsiTheme="minorHAnsi"/>
                <w:noProof/>
                <w:kern w:val="2"/>
                <w:szCs w:val="24"/>
                <w:lang w:val="en-US"/>
                <w14:ligatures w14:val="standardContextual"/>
              </w:rPr>
              <w:tab/>
            </w:r>
            <w:r w:rsidR="006E3530" w:rsidRPr="00810997">
              <w:rPr>
                <w:rStyle w:val="Hipervnculo"/>
                <w:noProof/>
              </w:rPr>
              <w:t>Sistemas de administración del conocimiento y de información especializada</w:t>
            </w:r>
            <w:r w:rsidR="006E3530">
              <w:rPr>
                <w:noProof/>
                <w:webHidden/>
              </w:rPr>
              <w:tab/>
            </w:r>
            <w:r w:rsidR="006E3530">
              <w:rPr>
                <w:noProof/>
                <w:webHidden/>
              </w:rPr>
              <w:fldChar w:fldCharType="begin"/>
            </w:r>
            <w:r w:rsidR="006E3530">
              <w:rPr>
                <w:noProof/>
                <w:webHidden/>
              </w:rPr>
              <w:instrText xml:space="preserve"> PAGEREF _Toc191833864 \h </w:instrText>
            </w:r>
            <w:r w:rsidR="006E3530">
              <w:rPr>
                <w:noProof/>
                <w:webHidden/>
              </w:rPr>
            </w:r>
            <w:r w:rsidR="006E3530">
              <w:rPr>
                <w:noProof/>
                <w:webHidden/>
              </w:rPr>
              <w:fldChar w:fldCharType="separate"/>
            </w:r>
            <w:r w:rsidR="00387FC0">
              <w:rPr>
                <w:noProof/>
                <w:webHidden/>
              </w:rPr>
              <w:t>20</w:t>
            </w:r>
            <w:r w:rsidR="006E3530">
              <w:rPr>
                <w:noProof/>
                <w:webHidden/>
              </w:rPr>
              <w:fldChar w:fldCharType="end"/>
            </w:r>
          </w:hyperlink>
        </w:p>
        <w:p w14:paraId="0AAA5686" w14:textId="7C48C232" w:rsidR="006E3530" w:rsidRDefault="00752E2E">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865" w:history="1">
            <w:r w:rsidR="006E3530" w:rsidRPr="00810997">
              <w:rPr>
                <w:rStyle w:val="Hipervnculo"/>
                <w:noProof/>
              </w:rPr>
              <w:t>6.</w:t>
            </w:r>
            <w:r w:rsidR="006E3530">
              <w:rPr>
                <w:rFonts w:asciiTheme="minorHAnsi" w:eastAsiaTheme="minorEastAsia" w:hAnsiTheme="minorHAnsi"/>
                <w:noProof/>
                <w:kern w:val="2"/>
                <w:szCs w:val="24"/>
                <w:lang w:val="en-US"/>
                <w14:ligatures w14:val="standardContextual"/>
              </w:rPr>
              <w:tab/>
            </w:r>
            <w:r w:rsidR="006E3530" w:rsidRPr="00810997">
              <w:rPr>
                <w:rStyle w:val="Hipervnculo"/>
                <w:noProof/>
              </w:rPr>
              <w:t>Administración de Procesos de Negocios:</w:t>
            </w:r>
            <w:r w:rsidR="006E3530">
              <w:rPr>
                <w:noProof/>
                <w:webHidden/>
              </w:rPr>
              <w:tab/>
            </w:r>
            <w:r w:rsidR="006E3530">
              <w:rPr>
                <w:noProof/>
                <w:webHidden/>
              </w:rPr>
              <w:fldChar w:fldCharType="begin"/>
            </w:r>
            <w:r w:rsidR="006E3530">
              <w:rPr>
                <w:noProof/>
                <w:webHidden/>
              </w:rPr>
              <w:instrText xml:space="preserve"> PAGEREF _Toc191833865 \h </w:instrText>
            </w:r>
            <w:r w:rsidR="006E3530">
              <w:rPr>
                <w:noProof/>
                <w:webHidden/>
              </w:rPr>
            </w:r>
            <w:r w:rsidR="006E3530">
              <w:rPr>
                <w:noProof/>
                <w:webHidden/>
              </w:rPr>
              <w:fldChar w:fldCharType="separate"/>
            </w:r>
            <w:r w:rsidR="00387FC0">
              <w:rPr>
                <w:noProof/>
                <w:webHidden/>
              </w:rPr>
              <w:t>24</w:t>
            </w:r>
            <w:r w:rsidR="006E3530">
              <w:rPr>
                <w:noProof/>
                <w:webHidden/>
              </w:rPr>
              <w:fldChar w:fldCharType="end"/>
            </w:r>
          </w:hyperlink>
        </w:p>
        <w:p w14:paraId="43C6039C" w14:textId="06A39F96" w:rsidR="006E3530" w:rsidRDefault="00752E2E">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866" w:history="1">
            <w:r w:rsidR="006E3530" w:rsidRPr="00810997">
              <w:rPr>
                <w:rStyle w:val="Hipervnculo"/>
                <w:noProof/>
              </w:rPr>
              <w:t>6.1 Gestión de Procesos de Negocios (BPM).</w:t>
            </w:r>
            <w:r w:rsidR="006E3530">
              <w:rPr>
                <w:noProof/>
                <w:webHidden/>
              </w:rPr>
              <w:tab/>
            </w:r>
            <w:r w:rsidR="006E3530">
              <w:rPr>
                <w:noProof/>
                <w:webHidden/>
              </w:rPr>
              <w:fldChar w:fldCharType="begin"/>
            </w:r>
            <w:r w:rsidR="006E3530">
              <w:rPr>
                <w:noProof/>
                <w:webHidden/>
              </w:rPr>
              <w:instrText xml:space="preserve"> PAGEREF _Toc191833866 \h </w:instrText>
            </w:r>
            <w:r w:rsidR="006E3530">
              <w:rPr>
                <w:noProof/>
                <w:webHidden/>
              </w:rPr>
            </w:r>
            <w:r w:rsidR="006E3530">
              <w:rPr>
                <w:noProof/>
                <w:webHidden/>
              </w:rPr>
              <w:fldChar w:fldCharType="separate"/>
            </w:r>
            <w:r w:rsidR="00387FC0">
              <w:rPr>
                <w:noProof/>
                <w:webHidden/>
              </w:rPr>
              <w:t>24</w:t>
            </w:r>
            <w:r w:rsidR="006E3530">
              <w:rPr>
                <w:noProof/>
                <w:webHidden/>
              </w:rPr>
              <w:fldChar w:fldCharType="end"/>
            </w:r>
          </w:hyperlink>
        </w:p>
        <w:p w14:paraId="1E85429A" w14:textId="53AD49D3" w:rsidR="006E3530" w:rsidRDefault="00752E2E">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867" w:history="1">
            <w:r w:rsidR="006E3530" w:rsidRPr="00810997">
              <w:rPr>
                <w:rStyle w:val="Hipervnculo"/>
                <w:noProof/>
              </w:rPr>
              <w:t>6.2 Sistemas de Planificación de Recursos Empresariales (ERP)</w:t>
            </w:r>
            <w:r w:rsidR="006E3530">
              <w:rPr>
                <w:noProof/>
                <w:webHidden/>
              </w:rPr>
              <w:tab/>
            </w:r>
            <w:r w:rsidR="006E3530">
              <w:rPr>
                <w:noProof/>
                <w:webHidden/>
              </w:rPr>
              <w:fldChar w:fldCharType="begin"/>
            </w:r>
            <w:r w:rsidR="006E3530">
              <w:rPr>
                <w:noProof/>
                <w:webHidden/>
              </w:rPr>
              <w:instrText xml:space="preserve"> PAGEREF _Toc191833867 \h </w:instrText>
            </w:r>
            <w:r w:rsidR="006E3530">
              <w:rPr>
                <w:noProof/>
                <w:webHidden/>
              </w:rPr>
            </w:r>
            <w:r w:rsidR="006E3530">
              <w:rPr>
                <w:noProof/>
                <w:webHidden/>
              </w:rPr>
              <w:fldChar w:fldCharType="separate"/>
            </w:r>
            <w:r w:rsidR="00387FC0">
              <w:rPr>
                <w:noProof/>
                <w:webHidden/>
              </w:rPr>
              <w:t>26</w:t>
            </w:r>
            <w:r w:rsidR="006E3530">
              <w:rPr>
                <w:noProof/>
                <w:webHidden/>
              </w:rPr>
              <w:fldChar w:fldCharType="end"/>
            </w:r>
          </w:hyperlink>
        </w:p>
        <w:p w14:paraId="7958D9FF" w14:textId="2F35637D" w:rsidR="006E3530" w:rsidRDefault="00752E2E">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868" w:history="1">
            <w:r w:rsidR="006E3530" w:rsidRPr="00810997">
              <w:rPr>
                <w:rStyle w:val="Hipervnculo"/>
                <w:noProof/>
                <w:lang w:val="en-US"/>
              </w:rPr>
              <w:t>6.3 Sistemas SCM (Supply Chain Management)</w:t>
            </w:r>
            <w:r w:rsidR="006E3530">
              <w:rPr>
                <w:noProof/>
                <w:webHidden/>
              </w:rPr>
              <w:tab/>
            </w:r>
            <w:r w:rsidR="006E3530">
              <w:rPr>
                <w:noProof/>
                <w:webHidden/>
              </w:rPr>
              <w:fldChar w:fldCharType="begin"/>
            </w:r>
            <w:r w:rsidR="006E3530">
              <w:rPr>
                <w:noProof/>
                <w:webHidden/>
              </w:rPr>
              <w:instrText xml:space="preserve"> PAGEREF _Toc191833868 \h </w:instrText>
            </w:r>
            <w:r w:rsidR="006E3530">
              <w:rPr>
                <w:noProof/>
                <w:webHidden/>
              </w:rPr>
            </w:r>
            <w:r w:rsidR="006E3530">
              <w:rPr>
                <w:noProof/>
                <w:webHidden/>
              </w:rPr>
              <w:fldChar w:fldCharType="separate"/>
            </w:r>
            <w:r w:rsidR="00387FC0">
              <w:rPr>
                <w:noProof/>
                <w:webHidden/>
              </w:rPr>
              <w:t>26</w:t>
            </w:r>
            <w:r w:rsidR="006E3530">
              <w:rPr>
                <w:noProof/>
                <w:webHidden/>
              </w:rPr>
              <w:fldChar w:fldCharType="end"/>
            </w:r>
          </w:hyperlink>
        </w:p>
        <w:p w14:paraId="60AFF37C" w14:textId="79681631" w:rsidR="006E3530" w:rsidRDefault="00752E2E">
          <w:pPr>
            <w:pStyle w:val="TDC3"/>
            <w:tabs>
              <w:tab w:val="right" w:leader="dot" w:pos="8828"/>
            </w:tabs>
            <w:rPr>
              <w:rFonts w:asciiTheme="minorHAnsi" w:eastAsiaTheme="minorEastAsia" w:hAnsiTheme="minorHAnsi"/>
              <w:noProof/>
              <w:kern w:val="2"/>
              <w:szCs w:val="24"/>
              <w:lang w:val="en-US"/>
              <w14:ligatures w14:val="standardContextual"/>
            </w:rPr>
          </w:pPr>
          <w:hyperlink w:anchor="_Toc191833869" w:history="1">
            <w:r w:rsidR="006E3530" w:rsidRPr="00810997">
              <w:rPr>
                <w:rStyle w:val="Hipervnculo"/>
                <w:noProof/>
              </w:rPr>
              <w:t>6.4 Procedimientos, políticas y cultura organizacional de una empresa</w:t>
            </w:r>
            <w:r w:rsidR="006E3530">
              <w:rPr>
                <w:noProof/>
                <w:webHidden/>
              </w:rPr>
              <w:tab/>
            </w:r>
            <w:r w:rsidR="006E3530">
              <w:rPr>
                <w:noProof/>
                <w:webHidden/>
              </w:rPr>
              <w:fldChar w:fldCharType="begin"/>
            </w:r>
            <w:r w:rsidR="006E3530">
              <w:rPr>
                <w:noProof/>
                <w:webHidden/>
              </w:rPr>
              <w:instrText xml:space="preserve"> PAGEREF _Toc191833869 \h </w:instrText>
            </w:r>
            <w:r w:rsidR="006E3530">
              <w:rPr>
                <w:noProof/>
                <w:webHidden/>
              </w:rPr>
            </w:r>
            <w:r w:rsidR="006E3530">
              <w:rPr>
                <w:noProof/>
                <w:webHidden/>
              </w:rPr>
              <w:fldChar w:fldCharType="separate"/>
            </w:r>
            <w:r w:rsidR="00387FC0">
              <w:rPr>
                <w:noProof/>
                <w:webHidden/>
              </w:rPr>
              <w:t>28</w:t>
            </w:r>
            <w:r w:rsidR="006E3530">
              <w:rPr>
                <w:noProof/>
                <w:webHidden/>
              </w:rPr>
              <w:fldChar w:fldCharType="end"/>
            </w:r>
          </w:hyperlink>
        </w:p>
        <w:p w14:paraId="591CD2F5" w14:textId="0AFC9B9A" w:rsidR="006E3530" w:rsidRDefault="00752E2E">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870" w:history="1">
            <w:r w:rsidR="006E3530" w:rsidRPr="00810997">
              <w:rPr>
                <w:rStyle w:val="Hipervnculo"/>
                <w:noProof/>
              </w:rPr>
              <w:t>7.</w:t>
            </w:r>
            <w:r w:rsidR="006E3530">
              <w:rPr>
                <w:rFonts w:asciiTheme="minorHAnsi" w:eastAsiaTheme="minorEastAsia" w:hAnsiTheme="minorHAnsi"/>
                <w:noProof/>
                <w:kern w:val="2"/>
                <w:szCs w:val="24"/>
                <w:lang w:val="en-US"/>
                <w14:ligatures w14:val="standardContextual"/>
              </w:rPr>
              <w:tab/>
            </w:r>
            <w:r w:rsidR="006E3530" w:rsidRPr="00810997">
              <w:rPr>
                <w:rStyle w:val="Hipervnculo"/>
                <w:noProof/>
              </w:rPr>
              <w:t>Sistemas de bases de datos</w:t>
            </w:r>
            <w:r w:rsidR="006E3530">
              <w:rPr>
                <w:noProof/>
                <w:webHidden/>
              </w:rPr>
              <w:tab/>
            </w:r>
            <w:r w:rsidR="006E3530">
              <w:rPr>
                <w:noProof/>
                <w:webHidden/>
              </w:rPr>
              <w:fldChar w:fldCharType="begin"/>
            </w:r>
            <w:r w:rsidR="006E3530">
              <w:rPr>
                <w:noProof/>
                <w:webHidden/>
              </w:rPr>
              <w:instrText xml:space="preserve"> PAGEREF _Toc191833870 \h </w:instrText>
            </w:r>
            <w:r w:rsidR="006E3530">
              <w:rPr>
                <w:noProof/>
                <w:webHidden/>
              </w:rPr>
            </w:r>
            <w:r w:rsidR="006E3530">
              <w:rPr>
                <w:noProof/>
                <w:webHidden/>
              </w:rPr>
              <w:fldChar w:fldCharType="separate"/>
            </w:r>
            <w:r w:rsidR="00387FC0">
              <w:rPr>
                <w:noProof/>
                <w:webHidden/>
              </w:rPr>
              <w:t>30</w:t>
            </w:r>
            <w:r w:rsidR="006E3530">
              <w:rPr>
                <w:noProof/>
                <w:webHidden/>
              </w:rPr>
              <w:fldChar w:fldCharType="end"/>
            </w:r>
          </w:hyperlink>
        </w:p>
        <w:p w14:paraId="41D5E4F5" w14:textId="082938E8" w:rsidR="006E3530" w:rsidRDefault="00752E2E">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871" w:history="1">
            <w:r w:rsidR="006E3530" w:rsidRPr="00810997">
              <w:rPr>
                <w:rStyle w:val="Hipervnculo"/>
                <w:noProof/>
              </w:rPr>
              <w:t>8.</w:t>
            </w:r>
            <w:r w:rsidR="006E3530">
              <w:rPr>
                <w:rFonts w:asciiTheme="minorHAnsi" w:eastAsiaTheme="minorEastAsia" w:hAnsiTheme="minorHAnsi"/>
                <w:noProof/>
                <w:kern w:val="2"/>
                <w:szCs w:val="24"/>
                <w:lang w:val="en-US"/>
                <w14:ligatures w14:val="standardContextual"/>
              </w:rPr>
              <w:tab/>
            </w:r>
            <w:r w:rsidR="006E3530" w:rsidRPr="00810997">
              <w:rPr>
                <w:rStyle w:val="Hipervnculo"/>
                <w:noProof/>
              </w:rPr>
              <w:t>Inteligencia de negocios (BI)</w:t>
            </w:r>
            <w:r w:rsidR="006E3530">
              <w:rPr>
                <w:noProof/>
                <w:webHidden/>
              </w:rPr>
              <w:tab/>
            </w:r>
            <w:r w:rsidR="006E3530">
              <w:rPr>
                <w:noProof/>
                <w:webHidden/>
              </w:rPr>
              <w:fldChar w:fldCharType="begin"/>
            </w:r>
            <w:r w:rsidR="006E3530">
              <w:rPr>
                <w:noProof/>
                <w:webHidden/>
              </w:rPr>
              <w:instrText xml:space="preserve"> PAGEREF _Toc191833871 \h </w:instrText>
            </w:r>
            <w:r w:rsidR="006E3530">
              <w:rPr>
                <w:noProof/>
                <w:webHidden/>
              </w:rPr>
            </w:r>
            <w:r w:rsidR="006E3530">
              <w:rPr>
                <w:noProof/>
                <w:webHidden/>
              </w:rPr>
              <w:fldChar w:fldCharType="separate"/>
            </w:r>
            <w:r w:rsidR="00387FC0">
              <w:rPr>
                <w:noProof/>
                <w:webHidden/>
              </w:rPr>
              <w:t>35</w:t>
            </w:r>
            <w:r w:rsidR="006E3530">
              <w:rPr>
                <w:noProof/>
                <w:webHidden/>
              </w:rPr>
              <w:fldChar w:fldCharType="end"/>
            </w:r>
          </w:hyperlink>
        </w:p>
        <w:p w14:paraId="45BD70AE" w14:textId="235D12F5" w:rsidR="006E3530" w:rsidRDefault="00752E2E">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872" w:history="1">
            <w:r w:rsidR="006E3530" w:rsidRPr="00810997">
              <w:rPr>
                <w:rStyle w:val="Hipervnculo"/>
                <w:noProof/>
              </w:rPr>
              <w:t>9.</w:t>
            </w:r>
            <w:r w:rsidR="006E3530">
              <w:rPr>
                <w:rFonts w:asciiTheme="minorHAnsi" w:eastAsiaTheme="minorEastAsia" w:hAnsiTheme="minorHAnsi"/>
                <w:noProof/>
                <w:kern w:val="2"/>
                <w:szCs w:val="24"/>
                <w:lang w:val="en-US"/>
                <w14:ligatures w14:val="standardContextual"/>
              </w:rPr>
              <w:tab/>
            </w:r>
            <w:r w:rsidR="006E3530" w:rsidRPr="00810997">
              <w:rPr>
                <w:rStyle w:val="Hipervnculo"/>
                <w:noProof/>
              </w:rPr>
              <w:t>Sistemas de procesamiento de transacciones para pequeñas y medianas empresas (Pymes)</w:t>
            </w:r>
            <w:r w:rsidR="006E3530">
              <w:rPr>
                <w:noProof/>
                <w:webHidden/>
              </w:rPr>
              <w:tab/>
            </w:r>
            <w:r w:rsidR="006E3530">
              <w:rPr>
                <w:noProof/>
                <w:webHidden/>
              </w:rPr>
              <w:fldChar w:fldCharType="begin"/>
            </w:r>
            <w:r w:rsidR="006E3530">
              <w:rPr>
                <w:noProof/>
                <w:webHidden/>
              </w:rPr>
              <w:instrText xml:space="preserve"> PAGEREF _Toc191833872 \h </w:instrText>
            </w:r>
            <w:r w:rsidR="006E3530">
              <w:rPr>
                <w:noProof/>
                <w:webHidden/>
              </w:rPr>
            </w:r>
            <w:r w:rsidR="006E3530">
              <w:rPr>
                <w:noProof/>
                <w:webHidden/>
              </w:rPr>
              <w:fldChar w:fldCharType="separate"/>
            </w:r>
            <w:r w:rsidR="00387FC0">
              <w:rPr>
                <w:noProof/>
                <w:webHidden/>
              </w:rPr>
              <w:t>39</w:t>
            </w:r>
            <w:r w:rsidR="006E3530">
              <w:rPr>
                <w:noProof/>
                <w:webHidden/>
              </w:rPr>
              <w:fldChar w:fldCharType="end"/>
            </w:r>
          </w:hyperlink>
        </w:p>
        <w:p w14:paraId="0F98AFB6" w14:textId="3AA77ECC" w:rsidR="006E3530" w:rsidRDefault="00752E2E">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873" w:history="1">
            <w:r w:rsidR="006E3530" w:rsidRPr="00810997">
              <w:rPr>
                <w:rStyle w:val="Hipervnculo"/>
                <w:noProof/>
              </w:rPr>
              <w:t>Bibliografía y Webgrafía</w:t>
            </w:r>
            <w:r w:rsidR="006E3530">
              <w:rPr>
                <w:noProof/>
                <w:webHidden/>
              </w:rPr>
              <w:tab/>
            </w:r>
            <w:r w:rsidR="006E3530">
              <w:rPr>
                <w:noProof/>
                <w:webHidden/>
              </w:rPr>
              <w:fldChar w:fldCharType="begin"/>
            </w:r>
            <w:r w:rsidR="006E3530">
              <w:rPr>
                <w:noProof/>
                <w:webHidden/>
              </w:rPr>
              <w:instrText xml:space="preserve"> PAGEREF _Toc191833873 \h </w:instrText>
            </w:r>
            <w:r w:rsidR="006E3530">
              <w:rPr>
                <w:noProof/>
                <w:webHidden/>
              </w:rPr>
            </w:r>
            <w:r w:rsidR="006E3530">
              <w:rPr>
                <w:noProof/>
                <w:webHidden/>
              </w:rPr>
              <w:fldChar w:fldCharType="separate"/>
            </w:r>
            <w:r w:rsidR="00387FC0">
              <w:rPr>
                <w:noProof/>
                <w:webHidden/>
              </w:rPr>
              <w:t>40</w:t>
            </w:r>
            <w:r w:rsidR="006E3530">
              <w:rPr>
                <w:noProof/>
                <w:webHidden/>
              </w:rPr>
              <w:fldChar w:fldCharType="end"/>
            </w:r>
          </w:hyperlink>
        </w:p>
        <w:p w14:paraId="6F998D31" w14:textId="1FC092B9" w:rsidR="006E3530" w:rsidRDefault="00752E2E">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874" w:history="1">
            <w:r w:rsidR="006E3530" w:rsidRPr="00810997">
              <w:rPr>
                <w:rStyle w:val="Hipervnculo"/>
                <w:noProof/>
              </w:rPr>
              <w:t>Glosario</w:t>
            </w:r>
            <w:r w:rsidR="006E3530">
              <w:rPr>
                <w:noProof/>
                <w:webHidden/>
              </w:rPr>
              <w:tab/>
            </w:r>
            <w:r w:rsidR="006E3530">
              <w:rPr>
                <w:noProof/>
                <w:webHidden/>
              </w:rPr>
              <w:fldChar w:fldCharType="begin"/>
            </w:r>
            <w:r w:rsidR="006E3530">
              <w:rPr>
                <w:noProof/>
                <w:webHidden/>
              </w:rPr>
              <w:instrText xml:space="preserve"> PAGEREF _Toc191833874 \h </w:instrText>
            </w:r>
            <w:r w:rsidR="006E3530">
              <w:rPr>
                <w:noProof/>
                <w:webHidden/>
              </w:rPr>
            </w:r>
            <w:r w:rsidR="006E3530">
              <w:rPr>
                <w:noProof/>
                <w:webHidden/>
              </w:rPr>
              <w:fldChar w:fldCharType="separate"/>
            </w:r>
            <w:r w:rsidR="00387FC0">
              <w:rPr>
                <w:noProof/>
                <w:webHidden/>
              </w:rPr>
              <w:t>40</w:t>
            </w:r>
            <w:r w:rsidR="006E3530">
              <w:rPr>
                <w:noProof/>
                <w:webHidden/>
              </w:rPr>
              <w:fldChar w:fldCharType="end"/>
            </w:r>
          </w:hyperlink>
        </w:p>
        <w:p w14:paraId="7204FA3A" w14:textId="70CA73DA" w:rsidR="008D04CA" w:rsidRPr="00576F7B" w:rsidRDefault="00843820" w:rsidP="00576F7B">
          <w:r w:rsidRPr="004A18B8">
            <w:rPr>
              <w:rFonts w:cs="Tahoma"/>
              <w:szCs w:val="24"/>
              <w:lang w:val="es-ES"/>
            </w:rPr>
            <w:fldChar w:fldCharType="end"/>
          </w:r>
        </w:p>
      </w:sdtContent>
    </w:sdt>
    <w:p w14:paraId="44006D62" w14:textId="77777777" w:rsidR="00B0609B" w:rsidRDefault="00B0609B" w:rsidP="0020172A">
      <w:pPr>
        <w:spacing w:line="276" w:lineRule="auto"/>
        <w:rPr>
          <w:b/>
        </w:rPr>
      </w:pPr>
    </w:p>
    <w:p w14:paraId="703DF8F2" w14:textId="77777777" w:rsidR="0020172A" w:rsidRDefault="0020172A" w:rsidP="0020172A">
      <w:pPr>
        <w:spacing w:line="276" w:lineRule="auto"/>
        <w:rPr>
          <w:b/>
        </w:rPr>
      </w:pPr>
    </w:p>
    <w:p w14:paraId="316AA3B4" w14:textId="77777777" w:rsidR="0020172A" w:rsidRDefault="0020172A" w:rsidP="0020172A">
      <w:pPr>
        <w:spacing w:line="276" w:lineRule="auto"/>
        <w:rPr>
          <w:b/>
        </w:rPr>
      </w:pPr>
    </w:p>
    <w:p w14:paraId="03B444D8" w14:textId="77777777" w:rsidR="0020172A" w:rsidRDefault="0020172A" w:rsidP="0020172A">
      <w:pPr>
        <w:spacing w:line="276" w:lineRule="auto"/>
        <w:rPr>
          <w:b/>
        </w:rPr>
      </w:pPr>
    </w:p>
    <w:p w14:paraId="67ED2E66" w14:textId="77777777" w:rsidR="0020172A" w:rsidRDefault="0020172A" w:rsidP="0020172A">
      <w:pPr>
        <w:spacing w:line="276" w:lineRule="auto"/>
        <w:rPr>
          <w:b/>
        </w:rPr>
      </w:pPr>
    </w:p>
    <w:p w14:paraId="2CCFBF3F" w14:textId="77777777" w:rsidR="0020172A" w:rsidRDefault="0020172A" w:rsidP="0020172A">
      <w:pPr>
        <w:spacing w:line="276" w:lineRule="auto"/>
        <w:rPr>
          <w:b/>
        </w:rPr>
      </w:pPr>
    </w:p>
    <w:p w14:paraId="4E4CCD8C" w14:textId="77777777" w:rsidR="0020172A" w:rsidRDefault="0020172A" w:rsidP="0020172A">
      <w:pPr>
        <w:spacing w:line="276" w:lineRule="auto"/>
        <w:rPr>
          <w:b/>
        </w:rPr>
      </w:pPr>
    </w:p>
    <w:p w14:paraId="1E5E68E1" w14:textId="77777777" w:rsidR="0020172A" w:rsidRDefault="0020172A" w:rsidP="0020172A">
      <w:pPr>
        <w:spacing w:line="276" w:lineRule="auto"/>
        <w:rPr>
          <w:b/>
        </w:rPr>
      </w:pPr>
    </w:p>
    <w:p w14:paraId="05BAE89E" w14:textId="77777777" w:rsidR="0020172A" w:rsidRDefault="0020172A" w:rsidP="0020172A">
      <w:pPr>
        <w:spacing w:line="276" w:lineRule="auto"/>
        <w:rPr>
          <w:b/>
        </w:rPr>
      </w:pPr>
    </w:p>
    <w:p w14:paraId="7137BBDB" w14:textId="77777777" w:rsidR="0020172A" w:rsidRDefault="0020172A" w:rsidP="0020172A">
      <w:pPr>
        <w:spacing w:line="276" w:lineRule="auto"/>
        <w:rPr>
          <w:b/>
        </w:rPr>
      </w:pPr>
    </w:p>
    <w:p w14:paraId="5660CDB0" w14:textId="77777777" w:rsidR="0020172A" w:rsidRDefault="0020172A" w:rsidP="0020172A">
      <w:pPr>
        <w:spacing w:line="276" w:lineRule="auto"/>
        <w:rPr>
          <w:b/>
        </w:rPr>
      </w:pPr>
    </w:p>
    <w:p w14:paraId="0B875371" w14:textId="77777777" w:rsidR="0020172A" w:rsidRDefault="0020172A" w:rsidP="0020172A">
      <w:pPr>
        <w:spacing w:line="276" w:lineRule="auto"/>
        <w:rPr>
          <w:b/>
        </w:rPr>
      </w:pPr>
    </w:p>
    <w:p w14:paraId="3B392B95" w14:textId="77777777" w:rsidR="0020172A" w:rsidRDefault="0020172A" w:rsidP="0020172A">
      <w:pPr>
        <w:spacing w:line="276" w:lineRule="auto"/>
        <w:rPr>
          <w:b/>
        </w:rPr>
      </w:pPr>
    </w:p>
    <w:p w14:paraId="7640FAAE" w14:textId="77777777" w:rsidR="0020172A" w:rsidRDefault="0020172A" w:rsidP="0020172A">
      <w:pPr>
        <w:spacing w:line="276" w:lineRule="auto"/>
        <w:rPr>
          <w:b/>
        </w:rPr>
      </w:pPr>
    </w:p>
    <w:p w14:paraId="1CAB65C6" w14:textId="77777777" w:rsidR="0020172A" w:rsidRDefault="0020172A" w:rsidP="0020172A">
      <w:pPr>
        <w:spacing w:line="276" w:lineRule="auto"/>
        <w:rPr>
          <w:b/>
        </w:rPr>
      </w:pPr>
    </w:p>
    <w:p w14:paraId="2E30AFC0" w14:textId="77777777" w:rsidR="0020172A" w:rsidRDefault="0020172A" w:rsidP="0020172A">
      <w:pPr>
        <w:spacing w:line="276" w:lineRule="auto"/>
        <w:rPr>
          <w:b/>
        </w:rPr>
      </w:pPr>
    </w:p>
    <w:p w14:paraId="6D59DBC0" w14:textId="77777777" w:rsidR="0020172A" w:rsidRDefault="0020172A" w:rsidP="0020172A">
      <w:pPr>
        <w:spacing w:line="276" w:lineRule="auto"/>
        <w:rPr>
          <w:b/>
        </w:rPr>
      </w:pPr>
    </w:p>
    <w:p w14:paraId="401211D7" w14:textId="77777777" w:rsidR="0020172A" w:rsidRDefault="0020172A" w:rsidP="0020172A">
      <w:pPr>
        <w:spacing w:line="276" w:lineRule="auto"/>
        <w:rPr>
          <w:b/>
        </w:rPr>
      </w:pPr>
    </w:p>
    <w:p w14:paraId="0056AA22" w14:textId="77777777" w:rsidR="0020172A" w:rsidRDefault="0020172A" w:rsidP="0020172A">
      <w:pPr>
        <w:spacing w:line="276" w:lineRule="auto"/>
        <w:rPr>
          <w:b/>
        </w:rPr>
      </w:pPr>
    </w:p>
    <w:p w14:paraId="275ED1B4" w14:textId="77777777" w:rsidR="0020172A" w:rsidRDefault="0020172A" w:rsidP="0020172A">
      <w:pPr>
        <w:spacing w:line="276" w:lineRule="auto"/>
        <w:rPr>
          <w:b/>
        </w:rPr>
      </w:pPr>
    </w:p>
    <w:p w14:paraId="38676AA2" w14:textId="77777777" w:rsidR="0020172A" w:rsidRDefault="0020172A" w:rsidP="0020172A">
      <w:pPr>
        <w:spacing w:line="276" w:lineRule="auto"/>
        <w:rPr>
          <w:b/>
        </w:rPr>
      </w:pPr>
    </w:p>
    <w:p w14:paraId="3425A2F9" w14:textId="77777777" w:rsidR="0020172A" w:rsidRDefault="0020172A" w:rsidP="0020172A">
      <w:pPr>
        <w:spacing w:line="276" w:lineRule="auto"/>
        <w:rPr>
          <w:b/>
        </w:rPr>
      </w:pPr>
    </w:p>
    <w:p w14:paraId="0401C853" w14:textId="77777777" w:rsidR="0020172A" w:rsidRDefault="0020172A" w:rsidP="0020172A">
      <w:pPr>
        <w:spacing w:line="276" w:lineRule="auto"/>
        <w:rPr>
          <w:b/>
        </w:rPr>
      </w:pPr>
    </w:p>
    <w:p w14:paraId="5B33806B" w14:textId="77777777" w:rsidR="0020172A" w:rsidRDefault="0020172A" w:rsidP="0020172A">
      <w:pPr>
        <w:spacing w:line="276" w:lineRule="auto"/>
        <w:rPr>
          <w:b/>
        </w:rPr>
      </w:pPr>
    </w:p>
    <w:p w14:paraId="62F305D1" w14:textId="77777777" w:rsidR="0020172A" w:rsidRDefault="0020172A" w:rsidP="0020172A">
      <w:pPr>
        <w:spacing w:line="276" w:lineRule="auto"/>
        <w:rPr>
          <w:b/>
        </w:rPr>
      </w:pPr>
    </w:p>
    <w:p w14:paraId="61C3DE18" w14:textId="77777777" w:rsidR="0020172A" w:rsidRDefault="0020172A" w:rsidP="0020172A">
      <w:pPr>
        <w:spacing w:line="276" w:lineRule="auto"/>
        <w:rPr>
          <w:b/>
        </w:rPr>
      </w:pPr>
    </w:p>
    <w:p w14:paraId="6323DBAF" w14:textId="77777777" w:rsidR="0020172A" w:rsidRDefault="0020172A" w:rsidP="0020172A">
      <w:pPr>
        <w:spacing w:line="276" w:lineRule="auto"/>
        <w:rPr>
          <w:b/>
        </w:rPr>
      </w:pPr>
    </w:p>
    <w:p w14:paraId="5F712FED" w14:textId="77777777" w:rsidR="00B0609B" w:rsidRPr="00A76AA1" w:rsidRDefault="00B0609B" w:rsidP="00A76AA1">
      <w:pPr>
        <w:contextualSpacing/>
        <w:rPr>
          <w:bCs/>
        </w:rPr>
      </w:pPr>
    </w:p>
    <w:p w14:paraId="14488372"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57216" behindDoc="0" locked="0" layoutInCell="1" allowOverlap="1" wp14:anchorId="77606404" wp14:editId="47E9EF4E">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AF735" w14:textId="77777777" w:rsidR="008D04CA" w:rsidRPr="00D904A7" w:rsidRDefault="008D04CA" w:rsidP="008D04CA">
                              <w:pPr>
                                <w:pStyle w:val="Ttulo1"/>
                              </w:pPr>
                              <w:bookmarkStart w:id="4" w:name="_Toc160547534"/>
                              <w:bookmarkStart w:id="5" w:name="_Toc191833853"/>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7606404" id="Grupo 37" o:spid="_x0000_s1033" style="position:absolute;left:0;text-align:left;margin-left:-23.35pt;margin-top:-11.45pt;width:505.5pt;height:26.25pt;z-index:251657216"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8AAF735" w14:textId="77777777" w:rsidR="008D04CA" w:rsidRPr="00D904A7" w:rsidRDefault="008D04CA" w:rsidP="008D04CA">
                        <w:pPr>
                          <w:pStyle w:val="Ttulo1"/>
                        </w:pPr>
                        <w:bookmarkStart w:id="6" w:name="_Toc160547534"/>
                        <w:bookmarkStart w:id="7" w:name="_Toc191833853"/>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A255B40" w14:textId="77777777" w:rsidR="00F32632" w:rsidRPr="00F32632" w:rsidRDefault="00F32632" w:rsidP="00F32632">
      <w:pPr>
        <w:contextualSpacing/>
        <w:rPr>
          <w:bCs/>
          <w:noProof/>
        </w:rPr>
      </w:pPr>
      <w:r w:rsidRPr="00F32632">
        <w:rPr>
          <w:bCs/>
          <w:noProof/>
        </w:rPr>
        <w:t>En un mundo donde los datos se han convertido en el activo más valioso para las empresas, los sistemas de información desempeñan un papel crucial en la toma de decisiones estratégicas. Esta unidad permitirá a los estudiantes comprender cómo las organizaciones utilizan diferentes tipos de sistemas para gestionar sus operaciones, mejorar la eficiencia y obtener ventajas competitivas en el mercado. Desde la administración de cadenas de suministro hasta la inteligencia de negocios, exploraremos herramientas tecnológicas clave que optimizan los procesos empresariales y facilitan la toma de decisiones basadas en datos.</w:t>
      </w:r>
    </w:p>
    <w:p w14:paraId="162A7441" w14:textId="77777777" w:rsidR="00F32632" w:rsidRPr="00F32632" w:rsidRDefault="00F32632" w:rsidP="00F32632">
      <w:pPr>
        <w:contextualSpacing/>
        <w:rPr>
          <w:bCs/>
          <w:noProof/>
        </w:rPr>
      </w:pPr>
    </w:p>
    <w:p w14:paraId="3CE778EB" w14:textId="75BA9875" w:rsidR="00987BEE" w:rsidRDefault="00F32632" w:rsidP="00F32632">
      <w:pPr>
        <w:contextualSpacing/>
        <w:rPr>
          <w:bCs/>
          <w:noProof/>
        </w:rPr>
      </w:pPr>
      <w:r w:rsidRPr="00F32632">
        <w:rPr>
          <w:bCs/>
          <w:noProof/>
        </w:rPr>
        <w:t>A lo largo de esta unidad, los estudiantes analizarán cómo los sistemas de información transforman la forma en que las empresas operan y se diferencian en el mercado. Se abordarán temas como la administración de relaciones con los clientes (CRM), la planificación de recursos empresariales (ERP), la gestión del conocimiento y la inteligencia de negocios (BI), entre otros. Con un enfoque en el análisis de datos empresariales, se destacará la importancia de interpretar estadísticas y métricas clave para mejorar el rendimiento organizacional. Esta comprensión será esencial para los futuros ingenieros en sistemas de información, quienes jugarán un papel fundamental en el diseño, implementación y optimización de soluciones tecnológicas en el entorno empresarial.</w:t>
      </w:r>
    </w:p>
    <w:p w14:paraId="6A4F3E97" w14:textId="77777777" w:rsidR="00F32632" w:rsidRDefault="00F32632" w:rsidP="00F32632">
      <w:pPr>
        <w:contextualSpacing/>
        <w:rPr>
          <w:bCs/>
          <w:noProof/>
        </w:rPr>
      </w:pPr>
    </w:p>
    <w:p w14:paraId="7912BC94" w14:textId="77777777" w:rsidR="00F32632" w:rsidRDefault="00F32632" w:rsidP="00F32632">
      <w:pPr>
        <w:contextualSpacing/>
        <w:rPr>
          <w:bCs/>
          <w:noProof/>
        </w:rPr>
      </w:pPr>
    </w:p>
    <w:p w14:paraId="1716944F" w14:textId="77777777" w:rsidR="00C5601D" w:rsidRDefault="00C5601D" w:rsidP="00C5601D">
      <w:pPr>
        <w:contextualSpacing/>
        <w:rPr>
          <w:bCs/>
          <w:noProof/>
        </w:rPr>
      </w:pPr>
    </w:p>
    <w:p w14:paraId="5844525F" w14:textId="77777777" w:rsidR="00C5601D" w:rsidRDefault="00C5601D" w:rsidP="00C5601D">
      <w:pPr>
        <w:contextualSpacing/>
        <w:rPr>
          <w:bCs/>
          <w:noProof/>
        </w:rPr>
      </w:pPr>
    </w:p>
    <w:p w14:paraId="5018DEC7" w14:textId="77777777" w:rsidR="00C5601D" w:rsidRDefault="00C5601D" w:rsidP="00C5601D">
      <w:pPr>
        <w:contextualSpacing/>
        <w:rPr>
          <w:bCs/>
          <w:noProof/>
        </w:rPr>
      </w:pPr>
    </w:p>
    <w:p w14:paraId="65275115" w14:textId="77777777" w:rsidR="00C5601D" w:rsidRDefault="00C5601D" w:rsidP="00C5601D">
      <w:pPr>
        <w:contextualSpacing/>
        <w:rPr>
          <w:bCs/>
        </w:rPr>
      </w:pPr>
    </w:p>
    <w:p w14:paraId="305E75D6" w14:textId="77777777" w:rsidR="00C5601D" w:rsidRDefault="00C5601D" w:rsidP="00C5601D">
      <w:pPr>
        <w:contextualSpacing/>
        <w:rPr>
          <w:bCs/>
        </w:rPr>
      </w:pPr>
    </w:p>
    <w:p w14:paraId="32DB591A" w14:textId="77777777" w:rsidR="00987BEE" w:rsidRDefault="00987BEE" w:rsidP="00A76AA1">
      <w:pPr>
        <w:contextualSpacing/>
        <w:rPr>
          <w:bCs/>
        </w:rPr>
      </w:pPr>
    </w:p>
    <w:p w14:paraId="23F6036D" w14:textId="77777777" w:rsidR="00987BEE" w:rsidRPr="00A76AA1" w:rsidRDefault="00987BEE" w:rsidP="00A76AA1">
      <w:pPr>
        <w:contextualSpacing/>
        <w:rPr>
          <w:bCs/>
        </w:rPr>
      </w:pPr>
    </w:p>
    <w:p w14:paraId="2FEE434A" w14:textId="77777777" w:rsidR="00AB2DF6" w:rsidRPr="002117E6" w:rsidRDefault="00AB2DF6" w:rsidP="00A76AA1">
      <w:pPr>
        <w:contextualSpacing/>
        <w:rPr>
          <w:bCs/>
        </w:rPr>
      </w:pPr>
    </w:p>
    <w:p w14:paraId="0FCF8AA4" w14:textId="70F38E9B" w:rsidR="00C5601D" w:rsidRPr="004E41E6" w:rsidRDefault="00F32632" w:rsidP="004E41E6">
      <w:pPr>
        <w:contextualSpacing/>
        <w:rPr>
          <w:bCs/>
        </w:rPr>
      </w:pPr>
      <w:r>
        <w:rPr>
          <w:bCs/>
          <w:noProof/>
        </w:rPr>
        <w:lastRenderedPageBreak/>
        <mc:AlternateContent>
          <mc:Choice Requires="wpg">
            <w:drawing>
              <wp:anchor distT="0" distB="0" distL="114300" distR="114300" simplePos="0" relativeHeight="251659264" behindDoc="0" locked="0" layoutInCell="1" allowOverlap="1" wp14:anchorId="748E54EE" wp14:editId="6BB02EEC">
                <wp:simplePos x="0" y="0"/>
                <wp:positionH relativeFrom="column">
                  <wp:posOffset>-244475</wp:posOffset>
                </wp:positionH>
                <wp:positionV relativeFrom="paragraph">
                  <wp:posOffset>-100183</wp:posOffset>
                </wp:positionV>
                <wp:extent cx="647827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27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86C6C" w14:textId="77777777" w:rsidR="008D04CA" w:rsidRPr="00D904A7" w:rsidRDefault="008D04CA" w:rsidP="008D04CA">
                              <w:pPr>
                                <w:pStyle w:val="Ttulo1"/>
                              </w:pPr>
                              <w:bookmarkStart w:id="8" w:name="_Toc160547535"/>
                              <w:bookmarkStart w:id="9" w:name="_Toc191833854"/>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48E54EE" id="Grupo 50" o:spid="_x0000_s1038" style="position:absolute;left:0;text-align:left;margin-left:-19.25pt;margin-top:-7.9pt;width:510.1pt;height:26.25pt;z-index:251659264"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B286C6C" w14:textId="77777777" w:rsidR="008D04CA" w:rsidRPr="00D904A7" w:rsidRDefault="008D04CA" w:rsidP="008D04CA">
                        <w:pPr>
                          <w:pStyle w:val="Ttulo1"/>
                        </w:pPr>
                        <w:bookmarkStart w:id="10" w:name="_Toc160547535"/>
                        <w:bookmarkStart w:id="11" w:name="_Toc191833854"/>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6E9EDB17" w14:textId="77777777" w:rsidR="004E41E6" w:rsidRDefault="004E41E6" w:rsidP="004E41E6">
      <w:bookmarkStart w:id="12" w:name="_Toc191833855"/>
    </w:p>
    <w:p w14:paraId="4A819E32" w14:textId="22213299" w:rsidR="006E3530" w:rsidRDefault="006E3530" w:rsidP="004E41E6">
      <w:pPr>
        <w:pStyle w:val="Ttulo2"/>
      </w:pPr>
      <w:r>
        <w:t>Sistemas de administración de una cadena de suministro</w:t>
      </w:r>
      <w:bookmarkEnd w:id="12"/>
    </w:p>
    <w:p w14:paraId="5D95DB1C" w14:textId="77777777" w:rsidR="00053600" w:rsidRDefault="00053600" w:rsidP="00053600">
      <w:r>
        <w:t>La cadena de suministro (</w:t>
      </w:r>
      <w:proofErr w:type="spellStart"/>
      <w:r>
        <w:t>Supply</w:t>
      </w:r>
      <w:proofErr w:type="spellEnd"/>
      <w:r>
        <w:t xml:space="preserve"> </w:t>
      </w:r>
      <w:proofErr w:type="spellStart"/>
      <w:r>
        <w:t>Chain</w:t>
      </w:r>
      <w:proofErr w:type="spellEnd"/>
      <w:r>
        <w:t xml:space="preserve">) es el conjunto de procesos, actividades y recursos involucrados en la producción y distribución de bienes o servicios, desde la adquisición de materias primas hasta la entrega del producto final al consumidor. La administración eficiente de esta cadena, conocida como </w:t>
      </w:r>
      <w:proofErr w:type="spellStart"/>
      <w:r>
        <w:t>Supply</w:t>
      </w:r>
      <w:proofErr w:type="spellEnd"/>
      <w:r>
        <w:t xml:space="preserve"> </w:t>
      </w:r>
      <w:proofErr w:type="spellStart"/>
      <w:r>
        <w:t>Chain</w:t>
      </w:r>
      <w:proofErr w:type="spellEnd"/>
      <w:r>
        <w:t xml:space="preserve"> Management (SCM), es crucial para que las empresas logren reducir costos, mejorar la calidad del servicio y diferenciarse en el mercado.</w:t>
      </w:r>
    </w:p>
    <w:p w14:paraId="5903A0A1" w14:textId="77777777" w:rsidR="00053600" w:rsidRDefault="00053600" w:rsidP="00053600"/>
    <w:p w14:paraId="7B362A0F" w14:textId="77777777" w:rsidR="00053600" w:rsidRDefault="00053600" w:rsidP="00053600">
      <w:r>
        <w:t>En el contexto actual, la globalización y la digitalización han transformado la gestión de la cadena de suministro, haciendo que las empresas dependan de tecnologías avanzadas como la inteligencia artificial, el Internet de las Cosas (</w:t>
      </w:r>
      <w:proofErr w:type="spellStart"/>
      <w:r>
        <w:t>IoT</w:t>
      </w:r>
      <w:proofErr w:type="spellEnd"/>
      <w:r>
        <w:t>) y el análisis de datos en tiempo real para optimizar sus operaciones. En países como Nicaragua, donde el sector agrícola, la industria manufacturera y el comercio juegan un papel clave en la economía, la aplicación de sistemas de administración de la cadena de suministro es un factor determinante para mejorar la competitividad y la eficiencia de las empresas.</w:t>
      </w:r>
    </w:p>
    <w:p w14:paraId="67F87F07" w14:textId="77777777" w:rsidR="00053600" w:rsidRDefault="00053600" w:rsidP="00053600"/>
    <w:p w14:paraId="432E19DE" w14:textId="74C559F0" w:rsidR="00053600" w:rsidRPr="00F75B1D" w:rsidRDefault="00053600" w:rsidP="00053600">
      <w:pPr>
        <w:rPr>
          <w:b/>
          <w:bCs/>
        </w:rPr>
      </w:pPr>
      <w:r w:rsidRPr="00F75B1D">
        <w:rPr>
          <w:b/>
          <w:bCs/>
        </w:rPr>
        <w:t>Componentes de un sistema de administración de la cadena de suministro</w:t>
      </w:r>
    </w:p>
    <w:p w14:paraId="408844C4" w14:textId="4144B1F4" w:rsidR="00053600" w:rsidRDefault="00053600" w:rsidP="00053600">
      <w:r>
        <w:t>Un SCM bien estructurado incluye diversas áreas que permiten la sincronización y optimización de procesos:</w:t>
      </w:r>
    </w:p>
    <w:p w14:paraId="46C2E71F" w14:textId="77777777" w:rsidR="00053600" w:rsidRDefault="00053600" w:rsidP="006B66AB">
      <w:pPr>
        <w:pStyle w:val="Prrafodelista"/>
        <w:numPr>
          <w:ilvl w:val="0"/>
          <w:numId w:val="5"/>
        </w:numPr>
      </w:pPr>
      <w:r>
        <w:t>Planificación: Consiste en diseñar estrategias para administrar la demanda, optimizar recursos y garantizar un equilibrio entre la oferta y la demanda.</w:t>
      </w:r>
    </w:p>
    <w:p w14:paraId="3E297AE3" w14:textId="77777777" w:rsidR="00053600" w:rsidRDefault="00053600" w:rsidP="006B66AB">
      <w:pPr>
        <w:pStyle w:val="Prrafodelista"/>
        <w:numPr>
          <w:ilvl w:val="0"/>
          <w:numId w:val="5"/>
        </w:numPr>
      </w:pPr>
      <w:r>
        <w:t>Gestión de proveedores y compras: Selección de proveedores confiables, negociación de contratos y adquisición de materiales.</w:t>
      </w:r>
    </w:p>
    <w:p w14:paraId="585C1C26" w14:textId="77777777" w:rsidR="00053600" w:rsidRDefault="00053600" w:rsidP="006B66AB">
      <w:pPr>
        <w:pStyle w:val="Prrafodelista"/>
        <w:numPr>
          <w:ilvl w:val="0"/>
          <w:numId w:val="5"/>
        </w:numPr>
      </w:pPr>
      <w:r>
        <w:t>Fabricación y producción: Coordinación de las operaciones para garantizar que los productos sean fabricados con eficiencia y calidad.</w:t>
      </w:r>
    </w:p>
    <w:p w14:paraId="60B0B4CB" w14:textId="77777777" w:rsidR="00053600" w:rsidRDefault="00053600" w:rsidP="006B66AB">
      <w:pPr>
        <w:pStyle w:val="Prrafodelista"/>
        <w:numPr>
          <w:ilvl w:val="0"/>
          <w:numId w:val="5"/>
        </w:numPr>
      </w:pPr>
      <w:r>
        <w:lastRenderedPageBreak/>
        <w:t>Distribución y logística: Administración del almacenamiento, transporte y entrega de productos al consumidor final.</w:t>
      </w:r>
    </w:p>
    <w:p w14:paraId="7614CB86" w14:textId="77777777" w:rsidR="00053600" w:rsidRDefault="00053600" w:rsidP="006B66AB">
      <w:pPr>
        <w:pStyle w:val="Prrafodelista"/>
        <w:numPr>
          <w:ilvl w:val="0"/>
          <w:numId w:val="5"/>
        </w:numPr>
      </w:pPr>
      <w:r>
        <w:t>Gestión de la demanda y servicio al cliente: Uso de herramientas analíticas para anticipar necesidades del mercado y mejorar la experiencia del cliente.</w:t>
      </w:r>
    </w:p>
    <w:p w14:paraId="7479C994" w14:textId="77777777" w:rsidR="00A4768C" w:rsidRDefault="00A4768C" w:rsidP="00053600"/>
    <w:p w14:paraId="16D0D695" w14:textId="7F372E8B" w:rsidR="00053600" w:rsidRPr="00A4768C" w:rsidRDefault="00053600" w:rsidP="00053600">
      <w:pPr>
        <w:rPr>
          <w:b/>
          <w:bCs/>
        </w:rPr>
      </w:pPr>
      <w:r w:rsidRPr="00A4768C">
        <w:rPr>
          <w:b/>
          <w:bCs/>
        </w:rPr>
        <w:t>Tecnologías aplicadas a la administración de la cadena de suministro</w:t>
      </w:r>
    </w:p>
    <w:p w14:paraId="6DC08740" w14:textId="283FC1A0" w:rsidR="00053600" w:rsidRDefault="00053600" w:rsidP="00053600">
      <w:r>
        <w:t>El avance tecnológico ha revolucionado la manera en que las empresas gestionan sus cadenas de suministro. Algunas de las herramientas y tecnologías más utilizadas en la actualidad incluyen:</w:t>
      </w:r>
    </w:p>
    <w:p w14:paraId="0E11A035" w14:textId="77777777" w:rsidR="00053600" w:rsidRDefault="00053600" w:rsidP="006B66AB">
      <w:pPr>
        <w:pStyle w:val="Prrafodelista"/>
        <w:numPr>
          <w:ilvl w:val="0"/>
          <w:numId w:val="4"/>
        </w:numPr>
      </w:pPr>
      <w:r>
        <w:t>Sistemas de Planificación de Recursos Empresariales (ERP): Permiten la integración de datos en toda la empresa para una mejor toma de decisiones.</w:t>
      </w:r>
    </w:p>
    <w:p w14:paraId="553BD1C4" w14:textId="77777777" w:rsidR="00053600" w:rsidRDefault="00053600" w:rsidP="006B66AB">
      <w:pPr>
        <w:pStyle w:val="Prrafodelista"/>
        <w:numPr>
          <w:ilvl w:val="0"/>
          <w:numId w:val="4"/>
        </w:numPr>
      </w:pPr>
      <w:r>
        <w:t>Internet de las Cosas (</w:t>
      </w:r>
      <w:proofErr w:type="spellStart"/>
      <w:r>
        <w:t>IoT</w:t>
      </w:r>
      <w:proofErr w:type="spellEnd"/>
      <w:r>
        <w:t>): Facilita el monitoreo en tiempo real del estado de los productos, equipos y rutas de transporte.</w:t>
      </w:r>
    </w:p>
    <w:p w14:paraId="72EB351A" w14:textId="77777777" w:rsidR="00053600" w:rsidRDefault="00053600" w:rsidP="006B66AB">
      <w:pPr>
        <w:pStyle w:val="Prrafodelista"/>
        <w:numPr>
          <w:ilvl w:val="0"/>
          <w:numId w:val="4"/>
        </w:numPr>
      </w:pPr>
      <w:r>
        <w:t>Big Data e Inteligencia Artificial (IA): Ayudan en la predicción de demanda, optimización de rutas de distribución y reducción de desperdicios.</w:t>
      </w:r>
    </w:p>
    <w:p w14:paraId="44610BAC" w14:textId="77777777" w:rsidR="00053600" w:rsidRDefault="00053600" w:rsidP="006B66AB">
      <w:pPr>
        <w:pStyle w:val="Prrafodelista"/>
        <w:numPr>
          <w:ilvl w:val="0"/>
          <w:numId w:val="4"/>
        </w:numPr>
      </w:pPr>
      <w:proofErr w:type="spellStart"/>
      <w:r>
        <w:t>Blockchain</w:t>
      </w:r>
      <w:proofErr w:type="spellEnd"/>
      <w:r>
        <w:t>: Mejora la trazabilidad de productos, garantizando la transparencia y seguridad en la cadena de suministro.</w:t>
      </w:r>
    </w:p>
    <w:p w14:paraId="4F89CF1B" w14:textId="77777777" w:rsidR="00053600" w:rsidRDefault="00053600" w:rsidP="00053600"/>
    <w:p w14:paraId="5A09AE9C" w14:textId="258DE4A8" w:rsidR="00053600" w:rsidRPr="00053600" w:rsidRDefault="00053600" w:rsidP="00053600">
      <w:pPr>
        <w:rPr>
          <w:b/>
          <w:bCs/>
        </w:rPr>
      </w:pPr>
      <w:r w:rsidRPr="00053600">
        <w:rPr>
          <w:b/>
          <w:bCs/>
        </w:rPr>
        <w:t>Aplicación en el contexto de Nicaragua</w:t>
      </w:r>
    </w:p>
    <w:p w14:paraId="000C4DBE" w14:textId="6ADC8A1E" w:rsidR="00053600" w:rsidRDefault="00053600" w:rsidP="00053600">
      <w:r>
        <w:t>En Nicaragua, la administración de la cadena de suministro es fundamental para sectores clave como el agroindustrial, el comercio y la exportación. Algunas aplicaciones concretas incluyen:</w:t>
      </w:r>
    </w:p>
    <w:p w14:paraId="730F1995" w14:textId="77777777" w:rsidR="00053600" w:rsidRDefault="00053600" w:rsidP="006B66AB">
      <w:pPr>
        <w:pStyle w:val="Prrafodelista"/>
        <w:numPr>
          <w:ilvl w:val="0"/>
          <w:numId w:val="3"/>
        </w:numPr>
      </w:pPr>
      <w:r>
        <w:t>Sector agrícola: Empresas exportadoras de café como Café Soluble y cooperativas cafetaleras utilizan software de gestión de inventario y logística para monitorear la producción y entrega del café a mercados internacionales.</w:t>
      </w:r>
    </w:p>
    <w:p w14:paraId="255565BD" w14:textId="77777777" w:rsidR="00053600" w:rsidRDefault="00053600" w:rsidP="006B66AB">
      <w:pPr>
        <w:pStyle w:val="Prrafodelista"/>
        <w:numPr>
          <w:ilvl w:val="0"/>
          <w:numId w:val="3"/>
        </w:numPr>
      </w:pPr>
      <w:r>
        <w:t>Industria textil: Empresas en zonas francas han implementado sistemas ERP para coordinar la producción de prendas de vestir con clientes en Estados Unidos y Europa.</w:t>
      </w:r>
    </w:p>
    <w:p w14:paraId="582CC778" w14:textId="77777777" w:rsidR="00053600" w:rsidRDefault="00053600" w:rsidP="006B66AB">
      <w:pPr>
        <w:pStyle w:val="Prrafodelista"/>
        <w:numPr>
          <w:ilvl w:val="0"/>
          <w:numId w:val="3"/>
        </w:numPr>
      </w:pPr>
      <w:r>
        <w:lastRenderedPageBreak/>
        <w:t>Distribución y comercio: Supermercados como Walmart Nicaragua y La Colonia emplean herramientas de gestión de inventario para garantizar el abastecimiento eficiente de productos en sus tiendas.</w:t>
      </w:r>
    </w:p>
    <w:p w14:paraId="48ED2F32" w14:textId="77777777" w:rsidR="00053600" w:rsidRDefault="00053600" w:rsidP="006B66AB">
      <w:pPr>
        <w:pStyle w:val="Prrafodelista"/>
        <w:numPr>
          <w:ilvl w:val="0"/>
          <w:numId w:val="3"/>
        </w:numPr>
      </w:pPr>
      <w:r>
        <w:t>Sector farmacéutico: Empresas como Laboratorios Ramos han optimizado su cadena de suministro para garantizar la distribución oportuna de medicamentos en todo el país.</w:t>
      </w:r>
    </w:p>
    <w:p w14:paraId="6E06B348" w14:textId="77777777" w:rsidR="00053600" w:rsidRDefault="00053600" w:rsidP="00053600"/>
    <w:p w14:paraId="4E385A85" w14:textId="4AAD1B8C" w:rsidR="00053600" w:rsidRPr="00053600" w:rsidRDefault="00053600" w:rsidP="00053600">
      <w:pPr>
        <w:rPr>
          <w:b/>
          <w:bCs/>
        </w:rPr>
      </w:pPr>
      <w:r w:rsidRPr="00053600">
        <w:rPr>
          <w:b/>
          <w:bCs/>
        </w:rPr>
        <w:t>Desafíos y oportunidades en Nicaragua</w:t>
      </w:r>
    </w:p>
    <w:p w14:paraId="7D5C4DB6" w14:textId="2AC23004" w:rsidR="00053600" w:rsidRDefault="00053600" w:rsidP="00053600">
      <w:r>
        <w:t>A pesar de los beneficios que brindan los sistemas de administración de la cadena de suministro, en Nicaragua existen retos como:</w:t>
      </w:r>
    </w:p>
    <w:p w14:paraId="591E2E03" w14:textId="77777777" w:rsidR="00053600" w:rsidRDefault="00053600" w:rsidP="006B66AB">
      <w:pPr>
        <w:pStyle w:val="Prrafodelista"/>
        <w:numPr>
          <w:ilvl w:val="0"/>
          <w:numId w:val="2"/>
        </w:numPr>
      </w:pPr>
      <w:r>
        <w:t>Infraestructura logística limitada: Deficiencias en carreteras y transporte pueden dificultar la distribución eficiente de productos.</w:t>
      </w:r>
    </w:p>
    <w:p w14:paraId="75D7FC55" w14:textId="77777777" w:rsidR="00053600" w:rsidRDefault="00053600" w:rsidP="006B66AB">
      <w:pPr>
        <w:pStyle w:val="Prrafodelista"/>
        <w:numPr>
          <w:ilvl w:val="0"/>
          <w:numId w:val="2"/>
        </w:numPr>
      </w:pPr>
      <w:r>
        <w:t>Digitalización insuficiente: Muchas pequeñas y medianas empresas aún dependen de procesos manuales en la gestión de inventarios y logística.</w:t>
      </w:r>
    </w:p>
    <w:p w14:paraId="79F84183" w14:textId="77777777" w:rsidR="00053600" w:rsidRDefault="00053600" w:rsidP="006B66AB">
      <w:pPr>
        <w:pStyle w:val="Prrafodelista"/>
        <w:numPr>
          <w:ilvl w:val="0"/>
          <w:numId w:val="2"/>
        </w:numPr>
      </w:pPr>
      <w:r>
        <w:t>Acceso a tecnología: La inversión en software avanzado puede ser costosa para algunas empresas locales.</w:t>
      </w:r>
    </w:p>
    <w:p w14:paraId="2A11F2AB" w14:textId="77777777" w:rsidR="00053600" w:rsidRDefault="00053600" w:rsidP="00053600"/>
    <w:p w14:paraId="43F62983" w14:textId="77777777" w:rsidR="00053600" w:rsidRDefault="00053600" w:rsidP="00053600">
      <w:r>
        <w:t>No obstante, hay oportunidades como el crecimiento del comercio electrónico, la implementación de tecnologías emergentes y el acceso a plataformas de gestión en la nube que pueden mejorar la administración de la cadena de suministro en el país.</w:t>
      </w:r>
    </w:p>
    <w:p w14:paraId="55A36838" w14:textId="77777777" w:rsidR="00053600" w:rsidRDefault="00053600" w:rsidP="00053600"/>
    <w:p w14:paraId="659699ED" w14:textId="15F97DDF" w:rsidR="00E46859" w:rsidRDefault="00053600" w:rsidP="00053600">
      <w:r>
        <w:t>El uso de sistemas de administración de la cadena de suministro es un elemento clave para mejorar la eficiencia operativa, reducir costos y aumentar la competitividad de las empresas. En Nicaragua, sectores estratégicos como el agroindustrial, el comercio y la manufactura pueden beneficiarse enormemente de la implementación de herramientas tecnológicas que optimicen los procesos logísticos y de producción. Los ingenieros en sistemas de información tienen un papel fundamental en el diseño, desarrollo e implementación de estos sistemas, contribuyendo al crecimiento y modernización de las empresas en el país.</w:t>
      </w:r>
    </w:p>
    <w:p w14:paraId="52E3B3E5" w14:textId="77777777" w:rsidR="00E46859" w:rsidRDefault="00E46859" w:rsidP="00E46859"/>
    <w:p w14:paraId="3B7DCC2E" w14:textId="77777777" w:rsidR="00E46859" w:rsidRPr="00E46859" w:rsidRDefault="00E46859" w:rsidP="00E46859"/>
    <w:p w14:paraId="699EC0B3" w14:textId="1B82A176" w:rsidR="006E3530" w:rsidRDefault="006E3530" w:rsidP="004E41E6">
      <w:pPr>
        <w:pStyle w:val="Ttulo2"/>
      </w:pPr>
      <w:bookmarkStart w:id="13" w:name="_Toc191833856"/>
      <w:r>
        <w:t>Sistemas de administración de las relaciones con los clientes</w:t>
      </w:r>
      <w:bookmarkEnd w:id="13"/>
    </w:p>
    <w:p w14:paraId="22C62CF9" w14:textId="77777777" w:rsidR="00331882" w:rsidRDefault="00331882" w:rsidP="00331882">
      <w:r>
        <w:t>En un entorno empresarial altamente competitivo, las organizaciones deben enfocarse no solo en atraer clientes, sino en retenerlos y mejorar su experiencia. Aquí es donde entran en juego los Sistemas de Administración de las Relaciones con los Clientes (</w:t>
      </w:r>
      <w:proofErr w:type="spellStart"/>
      <w:r>
        <w:t>Customer</w:t>
      </w:r>
      <w:proofErr w:type="spellEnd"/>
      <w:r>
        <w:t xml:space="preserve"> </w:t>
      </w:r>
      <w:proofErr w:type="spellStart"/>
      <w:r>
        <w:t>Relationship</w:t>
      </w:r>
      <w:proofErr w:type="spellEnd"/>
      <w:r>
        <w:t xml:space="preserve"> Management, CRM), que permiten gestionar interacciones con los clientes, optimizar ventas y mejorar la fidelización.</w:t>
      </w:r>
    </w:p>
    <w:p w14:paraId="27B81FDB" w14:textId="77777777" w:rsidR="00331882" w:rsidRDefault="00331882" w:rsidP="00331882"/>
    <w:p w14:paraId="5DAACE67" w14:textId="77777777" w:rsidR="00331882" w:rsidRDefault="00331882" w:rsidP="00331882">
      <w:r>
        <w:t>Un CRM es una estrategia respaldada por tecnología que ayuda a las empresas a recopilar, analizar y utilizar datos sobre sus clientes para personalizar la comunicación, mejorar la atención y aumentar las ventas. En un mundo donde la digitalización y el comercio electrónico están en auge, los sistemas CRM se han vuelto indispensables para empresas de todos los tamaños, desde multinacionales hasta pequeñas y medianas empresas (Pymes).</w:t>
      </w:r>
    </w:p>
    <w:p w14:paraId="7CBD27F2" w14:textId="77777777" w:rsidR="00331882" w:rsidRDefault="00331882" w:rsidP="00331882"/>
    <w:p w14:paraId="7FB269A5" w14:textId="4FAEF90F" w:rsidR="00331882" w:rsidRPr="00BC624B" w:rsidRDefault="00331882" w:rsidP="00331882">
      <w:pPr>
        <w:rPr>
          <w:b/>
          <w:bCs/>
        </w:rPr>
      </w:pPr>
      <w:r w:rsidRPr="00BC624B">
        <w:rPr>
          <w:b/>
          <w:bCs/>
        </w:rPr>
        <w:t>Componentes de un sistema CRM</w:t>
      </w:r>
    </w:p>
    <w:p w14:paraId="604A7F3A" w14:textId="063105EE" w:rsidR="00331882" w:rsidRDefault="00331882" w:rsidP="00331882">
      <w:r>
        <w:t>Un sistema de administración de relaciones con los clientes está compuesto por varios módulos clave que facilitan la gestión eficiente de los clientes:</w:t>
      </w:r>
    </w:p>
    <w:p w14:paraId="24FFAC1D" w14:textId="77777777" w:rsidR="00331882" w:rsidRDefault="00331882" w:rsidP="006B66AB">
      <w:pPr>
        <w:pStyle w:val="Prrafodelista"/>
        <w:numPr>
          <w:ilvl w:val="0"/>
          <w:numId w:val="9"/>
        </w:numPr>
      </w:pPr>
      <w:r>
        <w:t>Gestión de contactos y clientes: Almacena información sobre clientes actuales y potenciales, incluyendo datos personales, historial de compras e interacciones previas.</w:t>
      </w:r>
    </w:p>
    <w:p w14:paraId="7F7A986B" w14:textId="77777777" w:rsidR="00331882" w:rsidRDefault="00331882" w:rsidP="006B66AB">
      <w:pPr>
        <w:pStyle w:val="Prrafodelista"/>
        <w:numPr>
          <w:ilvl w:val="0"/>
          <w:numId w:val="9"/>
        </w:numPr>
      </w:pPr>
      <w:r>
        <w:t>Automatización de ventas: Facilita el seguimiento de prospectos, generación de cotizaciones y cierre de negocios.</w:t>
      </w:r>
    </w:p>
    <w:p w14:paraId="1D363071" w14:textId="77777777" w:rsidR="00331882" w:rsidRDefault="00331882" w:rsidP="006B66AB">
      <w:pPr>
        <w:pStyle w:val="Prrafodelista"/>
        <w:numPr>
          <w:ilvl w:val="0"/>
          <w:numId w:val="9"/>
        </w:numPr>
      </w:pPr>
      <w:r>
        <w:t>Atención al cliente y soporte: Permite gestionar quejas, solicitudes y brindar asistencia personalizada.</w:t>
      </w:r>
    </w:p>
    <w:p w14:paraId="42ED245C" w14:textId="77777777" w:rsidR="00331882" w:rsidRDefault="00331882" w:rsidP="006B66AB">
      <w:pPr>
        <w:pStyle w:val="Prrafodelista"/>
        <w:numPr>
          <w:ilvl w:val="0"/>
          <w:numId w:val="9"/>
        </w:numPr>
      </w:pPr>
      <w:r>
        <w:t>Automatización del marketing: Ayuda a segmentar clientes y a ejecutar campañas publicitarias dirigidas.</w:t>
      </w:r>
    </w:p>
    <w:p w14:paraId="1E98B7F0" w14:textId="77777777" w:rsidR="00331882" w:rsidRDefault="00331882" w:rsidP="006B66AB">
      <w:pPr>
        <w:pStyle w:val="Prrafodelista"/>
        <w:numPr>
          <w:ilvl w:val="0"/>
          <w:numId w:val="9"/>
        </w:numPr>
      </w:pPr>
      <w:r>
        <w:lastRenderedPageBreak/>
        <w:t>Analítica y reportes: Proporciona métricas sobre el comportamiento de los clientes, ayudando en la toma de decisiones estratégicas.</w:t>
      </w:r>
    </w:p>
    <w:p w14:paraId="488E552C" w14:textId="77777777" w:rsidR="00331882" w:rsidRDefault="00331882" w:rsidP="00331882"/>
    <w:p w14:paraId="63D535D9" w14:textId="027E7655" w:rsidR="00331882" w:rsidRPr="00331882" w:rsidRDefault="00331882" w:rsidP="00331882">
      <w:pPr>
        <w:rPr>
          <w:b/>
          <w:bCs/>
        </w:rPr>
      </w:pPr>
      <w:r w:rsidRPr="00331882">
        <w:rPr>
          <w:b/>
          <w:bCs/>
        </w:rPr>
        <w:t>Tecnologías y tendencias en CRM</w:t>
      </w:r>
    </w:p>
    <w:p w14:paraId="0C3CF9BD" w14:textId="1CB8A23D" w:rsidR="00331882" w:rsidRDefault="00331882" w:rsidP="00331882">
      <w:r>
        <w:t>El avance tecnológico ha revolucionado la administración de relaciones con los clientes, impulsando tendencias como:</w:t>
      </w:r>
    </w:p>
    <w:p w14:paraId="1A4573B8" w14:textId="77777777" w:rsidR="00331882" w:rsidRDefault="00331882" w:rsidP="006B66AB">
      <w:pPr>
        <w:pStyle w:val="Prrafodelista"/>
        <w:numPr>
          <w:ilvl w:val="0"/>
          <w:numId w:val="8"/>
        </w:numPr>
      </w:pPr>
      <w:r>
        <w:t>CRM basado en la nube: Plataformas como Salesforce, HubSpot y Zoho CRM permiten a las empresas gestionar clientes desde cualquier lugar y dispositivo.</w:t>
      </w:r>
    </w:p>
    <w:p w14:paraId="75752C30" w14:textId="77777777" w:rsidR="00331882" w:rsidRDefault="00331882" w:rsidP="006B66AB">
      <w:pPr>
        <w:pStyle w:val="Prrafodelista"/>
        <w:numPr>
          <w:ilvl w:val="0"/>
          <w:numId w:val="8"/>
        </w:numPr>
      </w:pPr>
      <w:r>
        <w:t xml:space="preserve">Inteligencia Artificial y Big Data: Herramientas como </w:t>
      </w:r>
      <w:proofErr w:type="spellStart"/>
      <w:r>
        <w:t>chatbots</w:t>
      </w:r>
      <w:proofErr w:type="spellEnd"/>
      <w:r>
        <w:t>, análisis predictivo y automatización de respuestas mejoran la personalización del servicio.</w:t>
      </w:r>
    </w:p>
    <w:p w14:paraId="2B2D1F2E" w14:textId="77777777" w:rsidR="00331882" w:rsidRDefault="00331882" w:rsidP="006B66AB">
      <w:pPr>
        <w:pStyle w:val="Prrafodelista"/>
        <w:numPr>
          <w:ilvl w:val="0"/>
          <w:numId w:val="8"/>
        </w:numPr>
      </w:pPr>
      <w:r>
        <w:t>Integración con redes sociales: Permite que las empresas interactúen con clientes a través de plataformas como Facebook, WhatsApp y LinkedIn.</w:t>
      </w:r>
    </w:p>
    <w:p w14:paraId="7D11F75B" w14:textId="77777777" w:rsidR="00331882" w:rsidRDefault="00331882" w:rsidP="006B66AB">
      <w:pPr>
        <w:pStyle w:val="Prrafodelista"/>
        <w:numPr>
          <w:ilvl w:val="0"/>
          <w:numId w:val="8"/>
        </w:numPr>
      </w:pPr>
      <w:r>
        <w:t>CRM móvil: Aplicaciones que permiten a los equipos de ventas y soporte acceder a información del cliente en tiempo real desde sus dispositivos móviles.</w:t>
      </w:r>
    </w:p>
    <w:p w14:paraId="33C0F0D3" w14:textId="77777777" w:rsidR="00331882" w:rsidRDefault="00331882" w:rsidP="00331882"/>
    <w:p w14:paraId="354B617C" w14:textId="78782218" w:rsidR="00331882" w:rsidRPr="00331882" w:rsidRDefault="00331882" w:rsidP="00331882">
      <w:pPr>
        <w:rPr>
          <w:b/>
          <w:bCs/>
        </w:rPr>
      </w:pPr>
      <w:r w:rsidRPr="00331882">
        <w:rPr>
          <w:b/>
          <w:bCs/>
        </w:rPr>
        <w:t>Aplicación de CRM en el contexto de Nicaragua</w:t>
      </w:r>
    </w:p>
    <w:p w14:paraId="7B6F8F84" w14:textId="1FC040EC" w:rsidR="00331882" w:rsidRDefault="00331882" w:rsidP="00331882">
      <w:r>
        <w:t>En Nicaragua, la implementación de sistemas CRM es clave para sectores como el comercio, la banca, el turismo y las telecomunicaciones. Algunos ejemplos de aplicación incluyen:</w:t>
      </w:r>
    </w:p>
    <w:p w14:paraId="01E1B76A" w14:textId="77777777" w:rsidR="00331882" w:rsidRDefault="00331882" w:rsidP="006B66AB">
      <w:pPr>
        <w:pStyle w:val="Prrafodelista"/>
        <w:numPr>
          <w:ilvl w:val="0"/>
          <w:numId w:val="7"/>
        </w:numPr>
      </w:pPr>
      <w:r>
        <w:t>Bancos y sector financiero: Instituciones como BAC Credomatic y Banpro utilizan CRM para gestionar la relación con sus clientes, personalizar ofertas de crédito y mejorar la atención en línea.</w:t>
      </w:r>
    </w:p>
    <w:p w14:paraId="4B4605BE" w14:textId="77777777" w:rsidR="00331882" w:rsidRDefault="00331882" w:rsidP="006B66AB">
      <w:pPr>
        <w:pStyle w:val="Prrafodelista"/>
        <w:numPr>
          <w:ilvl w:val="0"/>
          <w:numId w:val="7"/>
        </w:numPr>
      </w:pPr>
      <w:r>
        <w:t xml:space="preserve">Supermercados y </w:t>
      </w:r>
      <w:proofErr w:type="spellStart"/>
      <w:r>
        <w:t>retail</w:t>
      </w:r>
      <w:proofErr w:type="spellEnd"/>
      <w:r>
        <w:t>: Empresas como Walmart Nicaragua y La Colonia aplican CRM para enviar promociones personalizadas y mejorar la fidelización de clientes mediante programas de puntos.</w:t>
      </w:r>
    </w:p>
    <w:p w14:paraId="5857389E" w14:textId="77777777" w:rsidR="00331882" w:rsidRDefault="00331882" w:rsidP="006B66AB">
      <w:pPr>
        <w:pStyle w:val="Prrafodelista"/>
        <w:numPr>
          <w:ilvl w:val="0"/>
          <w:numId w:val="7"/>
        </w:numPr>
      </w:pPr>
      <w:r>
        <w:lastRenderedPageBreak/>
        <w:t>Hoteles y turismo: Cadenas hoteleras en destinos turísticos como San Juan del Sur emplean CRM para gestionar reservas, preferencias de los clientes y programas de lealtad.</w:t>
      </w:r>
    </w:p>
    <w:p w14:paraId="2523FA24" w14:textId="77777777" w:rsidR="00331882" w:rsidRDefault="00331882" w:rsidP="006B66AB">
      <w:pPr>
        <w:pStyle w:val="Prrafodelista"/>
        <w:numPr>
          <w:ilvl w:val="0"/>
          <w:numId w:val="7"/>
        </w:numPr>
      </w:pPr>
      <w:r>
        <w:t>Empresas de telecomunicaciones: Claro y Tigo usan CRM para el manejo de quejas, soporte técnico y personalización de paquetes de telefonía e internet.</w:t>
      </w:r>
    </w:p>
    <w:p w14:paraId="78A5BDB5" w14:textId="77777777" w:rsidR="00331882" w:rsidRDefault="00331882" w:rsidP="00331882"/>
    <w:p w14:paraId="703FEA67" w14:textId="4338E493" w:rsidR="00331882" w:rsidRPr="00331882" w:rsidRDefault="00331882" w:rsidP="00331882">
      <w:pPr>
        <w:rPr>
          <w:b/>
          <w:bCs/>
        </w:rPr>
      </w:pPr>
      <w:r w:rsidRPr="00331882">
        <w:rPr>
          <w:b/>
          <w:bCs/>
        </w:rPr>
        <w:t>Desafíos y oportunidades en Nicaragua</w:t>
      </w:r>
    </w:p>
    <w:p w14:paraId="1193B896" w14:textId="70637E21" w:rsidR="00331882" w:rsidRDefault="00331882" w:rsidP="00331882">
      <w:r>
        <w:t>A pesar de los beneficios que ofrecen los sistemas CRM, en Nicaragua aún existen retos como:</w:t>
      </w:r>
    </w:p>
    <w:p w14:paraId="6B1D1FF7" w14:textId="77777777" w:rsidR="00331882" w:rsidRDefault="00331882" w:rsidP="006B66AB">
      <w:pPr>
        <w:pStyle w:val="Prrafodelista"/>
        <w:numPr>
          <w:ilvl w:val="0"/>
          <w:numId w:val="6"/>
        </w:numPr>
      </w:pPr>
      <w:r>
        <w:t>Baja adopción en Pymes: Muchas pequeñas empresas aún dependen de métodos manuales o registros en hojas de cálculo para gestionar clientes.</w:t>
      </w:r>
    </w:p>
    <w:p w14:paraId="57603FE3" w14:textId="77777777" w:rsidR="00331882" w:rsidRDefault="00331882" w:rsidP="006B66AB">
      <w:pPr>
        <w:pStyle w:val="Prrafodelista"/>
        <w:numPr>
          <w:ilvl w:val="0"/>
          <w:numId w:val="6"/>
        </w:numPr>
      </w:pPr>
      <w:r>
        <w:t>Costo de implementación: Algunas soluciones CRM pueden ser costosas para negocios emergentes.</w:t>
      </w:r>
    </w:p>
    <w:p w14:paraId="227FDCBB" w14:textId="77777777" w:rsidR="00331882" w:rsidRDefault="00331882" w:rsidP="006B66AB">
      <w:pPr>
        <w:pStyle w:val="Prrafodelista"/>
        <w:numPr>
          <w:ilvl w:val="0"/>
          <w:numId w:val="6"/>
        </w:numPr>
      </w:pPr>
      <w:r>
        <w:t>Falta de cultura digital: La resistencia al cambio y el desconocimiento sobre CRM dificultan su adopción en ciertos sectores.</w:t>
      </w:r>
    </w:p>
    <w:p w14:paraId="1E43AFAD" w14:textId="77777777" w:rsidR="00331882" w:rsidRDefault="00331882" w:rsidP="006B66AB">
      <w:pPr>
        <w:pStyle w:val="Prrafodelista"/>
        <w:numPr>
          <w:ilvl w:val="0"/>
          <w:numId w:val="6"/>
        </w:numPr>
      </w:pPr>
      <w:r>
        <w:t xml:space="preserve">Sin embargo, las oportunidades son amplias, especialmente con la creciente digitalización y el auge del comercio electrónico en el país. Las soluciones CRM de código abierto como </w:t>
      </w:r>
      <w:proofErr w:type="spellStart"/>
      <w:r>
        <w:t>SuiteCRM</w:t>
      </w:r>
      <w:proofErr w:type="spellEnd"/>
      <w:r>
        <w:t xml:space="preserve"> y </w:t>
      </w:r>
      <w:proofErr w:type="spellStart"/>
      <w:r>
        <w:t>Odoo</w:t>
      </w:r>
      <w:proofErr w:type="spellEnd"/>
      <w:r>
        <w:t xml:space="preserve"> pueden ser alternativas accesibles para Pymes que buscan mejorar la gestión de clientes sin una gran inversión.</w:t>
      </w:r>
    </w:p>
    <w:p w14:paraId="25B74D1A" w14:textId="77777777" w:rsidR="00331882" w:rsidRDefault="00331882" w:rsidP="00331882"/>
    <w:p w14:paraId="70B4E086" w14:textId="3231B296" w:rsidR="00F75B1D" w:rsidRPr="00F75B1D" w:rsidRDefault="00331882" w:rsidP="00F75B1D">
      <w:r>
        <w:t>Los sistemas de administración de relaciones con los clientes son herramientas esenciales para mejorar la eficiencia operativa, fidelizar clientes y aumentar la rentabilidad de las empresas. En Nicaragua, sectores estratégicos pueden beneficiarse enormemente de la adopción de CRM, optimizando la atención al cliente y potenciando sus ventas. Para los ingenieros en sistemas de información, el conocimiento en CRM representa una oportunidad clave para desarrollar e implementar soluciones tecnológicas que impulsen la transformación digital de las empresas en el país.</w:t>
      </w:r>
    </w:p>
    <w:p w14:paraId="0A537962" w14:textId="079A54B9" w:rsidR="006E3530" w:rsidRDefault="006E3530" w:rsidP="00656FB2">
      <w:pPr>
        <w:pStyle w:val="Ttulo2"/>
      </w:pPr>
      <w:bookmarkStart w:id="14" w:name="_Toc191833857"/>
      <w:r>
        <w:lastRenderedPageBreak/>
        <w:t>Sistemas empresariales</w:t>
      </w:r>
      <w:bookmarkEnd w:id="14"/>
    </w:p>
    <w:p w14:paraId="54CD499E" w14:textId="5ADC1053" w:rsidR="00656FB2" w:rsidRDefault="00656FB2" w:rsidP="00656FB2">
      <w:r w:rsidRPr="00656FB2">
        <w:t>Los Sistemas Empresariales son soluciones tecnológicas integradas que permiten a las organizaciones automatizar y optimizar sus procesos de negocio. Estos sistemas permiten gestionar diferentes áreas dentro de la empresa como finanzas, ventas, recursos humanos, producción y logística. En este contexto, se exploran diversos componentes dentro de los sistemas empresariales que incluyen los Sistemas de Inteligencia Empresarial (BI), el Soporte a las Decisiones y los Aspectos Éticos y Sociales, así como los posibles Conflictos de Control y Administrativos. Todos estos aspectos son fundamentales para la mejora de la competitividad y el desarrollo organizacional en un entorno dinámico y digital.</w:t>
      </w:r>
    </w:p>
    <w:p w14:paraId="01CB2B8E" w14:textId="77777777" w:rsidR="00656FB2" w:rsidRPr="00656FB2" w:rsidRDefault="00656FB2" w:rsidP="00656FB2"/>
    <w:p w14:paraId="3F645CB9" w14:textId="3875A4D8" w:rsidR="006E3530" w:rsidRDefault="006E3530" w:rsidP="006E3530">
      <w:pPr>
        <w:pStyle w:val="Ttulo3"/>
      </w:pPr>
      <w:bookmarkStart w:id="15" w:name="_Toc191833858"/>
      <w:r>
        <w:t>Sistemas de inteligencia empresarial</w:t>
      </w:r>
      <w:bookmarkEnd w:id="15"/>
    </w:p>
    <w:p w14:paraId="15D310A4" w14:textId="77777777" w:rsidR="00015BD4" w:rsidRDefault="00015BD4" w:rsidP="00015BD4">
      <w:r>
        <w:t xml:space="preserve">Inteligencia Empresarial (Business </w:t>
      </w:r>
      <w:proofErr w:type="spellStart"/>
      <w:r>
        <w:t>Intelligence</w:t>
      </w:r>
      <w:proofErr w:type="spellEnd"/>
      <w:r>
        <w:t>, BI) se refiere a la utilización de herramientas, tecnologías y estrategias para analizar datos y transformarlos en información valiosa que respalde la toma de decisiones dentro de una organización. Los sistemas BI permiten extraer, procesar y presentar datos de manera comprensible y útil para los tomadores de decisiones en la empresa.</w:t>
      </w:r>
    </w:p>
    <w:p w14:paraId="5D322CDB" w14:textId="77777777" w:rsidR="00015BD4" w:rsidRDefault="00015BD4" w:rsidP="00015BD4"/>
    <w:p w14:paraId="50AA5B0C" w14:textId="1247DF4B" w:rsidR="00015BD4" w:rsidRDefault="00015BD4" w:rsidP="00015BD4">
      <w:r>
        <w:t>Componentes clave de un sistema de BI incluyen:</w:t>
      </w:r>
    </w:p>
    <w:p w14:paraId="3273C9E1" w14:textId="77777777" w:rsidR="00015BD4" w:rsidRDefault="00015BD4" w:rsidP="006B66AB">
      <w:pPr>
        <w:pStyle w:val="Prrafodelista"/>
        <w:numPr>
          <w:ilvl w:val="0"/>
          <w:numId w:val="10"/>
        </w:numPr>
      </w:pPr>
      <w:r>
        <w:t>Recopilación de datos: Extracción de datos desde diversas fuentes como bases de datos, aplicaciones, redes sociales, etc.</w:t>
      </w:r>
    </w:p>
    <w:p w14:paraId="1F149382" w14:textId="77777777" w:rsidR="00015BD4" w:rsidRDefault="00015BD4" w:rsidP="006B66AB">
      <w:pPr>
        <w:pStyle w:val="Prrafodelista"/>
        <w:numPr>
          <w:ilvl w:val="0"/>
          <w:numId w:val="10"/>
        </w:numPr>
      </w:pPr>
      <w:r>
        <w:t>Procesamiento de datos: Uso de herramientas y algoritmos para transformar datos sin procesar en información significativa.</w:t>
      </w:r>
    </w:p>
    <w:p w14:paraId="736BA2BD" w14:textId="77777777" w:rsidR="00015BD4" w:rsidRDefault="00015BD4" w:rsidP="006B66AB">
      <w:pPr>
        <w:pStyle w:val="Prrafodelista"/>
        <w:numPr>
          <w:ilvl w:val="0"/>
          <w:numId w:val="10"/>
        </w:numPr>
      </w:pPr>
      <w:r>
        <w:t xml:space="preserve">Análisis de datos: Aplicación de técnicas estadísticas, algoritmos de machine </w:t>
      </w:r>
      <w:proofErr w:type="spellStart"/>
      <w:r>
        <w:t>learning</w:t>
      </w:r>
      <w:proofErr w:type="spellEnd"/>
      <w:r>
        <w:t>, y análisis predictivo para identificar tendencias, patrones y correlaciones.</w:t>
      </w:r>
    </w:p>
    <w:p w14:paraId="034F1590" w14:textId="77777777" w:rsidR="00015BD4" w:rsidRDefault="00015BD4" w:rsidP="006B66AB">
      <w:pPr>
        <w:pStyle w:val="Prrafodelista"/>
        <w:numPr>
          <w:ilvl w:val="0"/>
          <w:numId w:val="10"/>
        </w:numPr>
      </w:pPr>
      <w:r>
        <w:t xml:space="preserve">Visualización de datos: Representación gráfica de los datos a través de </w:t>
      </w:r>
      <w:proofErr w:type="spellStart"/>
      <w:r>
        <w:t>dashboards</w:t>
      </w:r>
      <w:proofErr w:type="spellEnd"/>
      <w:r>
        <w:t xml:space="preserve"> y reportes interactivos que faciliten la interpretación de los resultados.</w:t>
      </w:r>
    </w:p>
    <w:p w14:paraId="0BFAF42E" w14:textId="77777777" w:rsidR="00015BD4" w:rsidRDefault="00015BD4" w:rsidP="00015BD4">
      <w:r>
        <w:lastRenderedPageBreak/>
        <w:t xml:space="preserve">Tecnologías utilizadas en BI incluyen SQL, data </w:t>
      </w:r>
      <w:proofErr w:type="spellStart"/>
      <w:r>
        <w:t>warehousing</w:t>
      </w:r>
      <w:proofErr w:type="spellEnd"/>
      <w:r>
        <w:t>, tableros de control interactivos (</w:t>
      </w:r>
      <w:proofErr w:type="spellStart"/>
      <w:r>
        <w:t>dashboards</w:t>
      </w:r>
      <w:proofErr w:type="spellEnd"/>
      <w:r>
        <w:t xml:space="preserve">), y herramientas de análisis como </w:t>
      </w:r>
      <w:proofErr w:type="spellStart"/>
      <w:r>
        <w:t>Tableau</w:t>
      </w:r>
      <w:proofErr w:type="spellEnd"/>
      <w:r>
        <w:t xml:space="preserve">, </w:t>
      </w:r>
      <w:proofErr w:type="spellStart"/>
      <w:r>
        <w:t>Power</w:t>
      </w:r>
      <w:proofErr w:type="spellEnd"/>
      <w:r>
        <w:t xml:space="preserve"> BI y </w:t>
      </w:r>
      <w:proofErr w:type="spellStart"/>
      <w:r>
        <w:t>QlikView</w:t>
      </w:r>
      <w:proofErr w:type="spellEnd"/>
      <w:r>
        <w:t>.</w:t>
      </w:r>
    </w:p>
    <w:p w14:paraId="35764B67" w14:textId="77777777" w:rsidR="00015BD4" w:rsidRDefault="00015BD4" w:rsidP="00015BD4"/>
    <w:p w14:paraId="3CE5B1C0" w14:textId="16376BDA" w:rsidR="00656FB2" w:rsidRDefault="00015BD4" w:rsidP="00015BD4">
      <w:r>
        <w:t>Aplicación de BI en Nicaragua: En el contexto de Nicaragua, la inteligencia empresarial está comenzando a ser implementada principalmente en sectores como el agroindustrial y el comercio, donde los datos son cruciales para mejorar la eficiencia operativa. Por ejemplo, en el sector de agroexportación de café, los productores utilizan herramientas BI para analizar las condiciones de siembra, rendimiento de cultivos y precios internacionales, mejorando así la toma de decisiones estratégicas.</w:t>
      </w:r>
    </w:p>
    <w:p w14:paraId="6012C5C0" w14:textId="77777777" w:rsidR="00015BD4" w:rsidRPr="00656FB2" w:rsidRDefault="00015BD4" w:rsidP="00015BD4"/>
    <w:p w14:paraId="084600EC" w14:textId="116BB543" w:rsidR="006E3530" w:rsidRDefault="006E3530" w:rsidP="006E3530">
      <w:pPr>
        <w:pStyle w:val="Ttulo3"/>
      </w:pPr>
      <w:bookmarkStart w:id="16" w:name="_Toc191833859"/>
      <w:r>
        <w:t>Soporte a las decisiones e inteligencia empresarial</w:t>
      </w:r>
      <w:bookmarkEnd w:id="16"/>
    </w:p>
    <w:p w14:paraId="35D5018C" w14:textId="77777777" w:rsidR="004B069C" w:rsidRDefault="004B069C" w:rsidP="004B069C">
      <w:r>
        <w:t>El Soporte a las decisiones es la función que se refiere a la implementación de tecnologías y herramientas que permiten a los gerentes y ejecutivos tomar decisiones más informadas, rápidas y basadas en datos. Los Sistemas de Soporte a las Decisiones (DSS) utilizan tecnologías como los sistemas BI, bases de datos, y modelos analíticos para ayudar en la resolución de problemas complejos y en la planificación estratégica.</w:t>
      </w:r>
    </w:p>
    <w:p w14:paraId="47A9245C" w14:textId="77777777" w:rsidR="004B069C" w:rsidRDefault="004B069C" w:rsidP="004B069C"/>
    <w:p w14:paraId="3EE4C8B8" w14:textId="77777777" w:rsidR="004B069C" w:rsidRDefault="004B069C" w:rsidP="004B069C">
      <w:r>
        <w:t>Los sistemas DSS permiten a los usuarios realizar simulaciones, proyecciones y análisis de escenarios, lo que les ayuda a evaluar las posibles consecuencias de sus decisiones antes de tomarlas.</w:t>
      </w:r>
    </w:p>
    <w:p w14:paraId="69F518E0" w14:textId="77777777" w:rsidR="004B069C" w:rsidRDefault="004B069C" w:rsidP="004B069C"/>
    <w:p w14:paraId="707F2727" w14:textId="73135AE8" w:rsidR="004B069C" w:rsidRDefault="004B069C" w:rsidP="004B069C">
      <w:r>
        <w:t>Tipos de sistemas de soporte a las decisiones incluyen:</w:t>
      </w:r>
    </w:p>
    <w:p w14:paraId="590DE672" w14:textId="77777777" w:rsidR="004B069C" w:rsidRDefault="004B069C" w:rsidP="006B66AB">
      <w:pPr>
        <w:pStyle w:val="Prrafodelista"/>
        <w:numPr>
          <w:ilvl w:val="0"/>
          <w:numId w:val="11"/>
        </w:numPr>
      </w:pPr>
      <w:r>
        <w:t>Sistemas de soporte a la toma de decisiones (DSS): Ayudan a resolver problemas semiestructurados a través de análisis de datos.</w:t>
      </w:r>
    </w:p>
    <w:p w14:paraId="054E972F" w14:textId="77777777" w:rsidR="004B069C" w:rsidRDefault="004B069C" w:rsidP="006B66AB">
      <w:pPr>
        <w:pStyle w:val="Prrafodelista"/>
        <w:numPr>
          <w:ilvl w:val="0"/>
          <w:numId w:val="11"/>
        </w:numPr>
      </w:pPr>
      <w:r>
        <w:lastRenderedPageBreak/>
        <w:t>Sistemas de soporte a decisiones ejecutivas (ESS): Proporcionan información resumida y de alto nivel para que los directivos puedan tomar decisiones rápidas.</w:t>
      </w:r>
    </w:p>
    <w:p w14:paraId="52F626A0" w14:textId="22A29B63" w:rsidR="004B069C" w:rsidRDefault="004B069C" w:rsidP="006B66AB">
      <w:pPr>
        <w:pStyle w:val="Prrafodelista"/>
        <w:numPr>
          <w:ilvl w:val="0"/>
          <w:numId w:val="11"/>
        </w:numPr>
      </w:pPr>
      <w:r>
        <w:t>Sistemas expertos: Aplicaciones que simulan la toma de decisiones de un experto humano mediante reglas y algoritmos.</w:t>
      </w:r>
    </w:p>
    <w:p w14:paraId="1989C60D" w14:textId="77777777" w:rsidR="004B069C" w:rsidRDefault="004B069C" w:rsidP="004B069C"/>
    <w:p w14:paraId="1177F50A" w14:textId="67C55CE6" w:rsidR="00977205" w:rsidRDefault="004B069C" w:rsidP="004B069C">
      <w:r>
        <w:t>Aplicación en Nicaragua: En empresas de telecomunicaciones como Claro y Tigo, los DSS se utilizan para determinar precios, planes de servicio y promociones que maximicen la satisfacción del cliente y optimicen las ganancias. Esto se logra mediante la segmentación del mercado y la evaluación de patrones de comportamiento de los consumidores.</w:t>
      </w:r>
    </w:p>
    <w:p w14:paraId="1C57ADCC" w14:textId="77777777" w:rsidR="00977205" w:rsidRPr="00977205" w:rsidRDefault="00977205" w:rsidP="00977205"/>
    <w:p w14:paraId="009E1DCD" w14:textId="4D756B67" w:rsidR="006E3530" w:rsidRDefault="006E3530" w:rsidP="004B069C">
      <w:pPr>
        <w:pStyle w:val="Ttulo3"/>
      </w:pPr>
      <w:bookmarkStart w:id="17" w:name="_Toc191833860"/>
      <w:r>
        <w:t>Conflictos de control y administrativos</w:t>
      </w:r>
      <w:bookmarkEnd w:id="17"/>
    </w:p>
    <w:p w14:paraId="32690D9F" w14:textId="77777777" w:rsidR="00FD6CCC" w:rsidRDefault="00FD6CCC" w:rsidP="00FD6CCC">
      <w:r>
        <w:t>A medida que las empresas implementan sistemas empresariales, surgen potenciales conflictos de control y administrativos debido a las interacciones entre diferentes áreas de la organización. Estos conflictos pueden originarse por varios factores, como la falta de comunicación entre departamentos, la resistencia al cambio, y los problemas en la integración de sistemas.</w:t>
      </w:r>
    </w:p>
    <w:p w14:paraId="033C6AE0" w14:textId="77777777" w:rsidR="00FD6CCC" w:rsidRDefault="00FD6CCC" w:rsidP="00FD6CCC"/>
    <w:p w14:paraId="3FDCCC3F" w14:textId="77777777" w:rsidR="00FD6CCC" w:rsidRDefault="00FD6CCC" w:rsidP="00FD6CCC">
      <w:r>
        <w:t>Los conflictos de control pueden surgir cuando diferentes departamentos tienen distintos objetivos que no están alineados con la estrategia global de la empresa. Por ejemplo, el departamento de producción puede querer aumentar la producción a corto plazo, mientras que el departamento de finanzas se preocupa por los costos y la rentabilidad.</w:t>
      </w:r>
    </w:p>
    <w:p w14:paraId="14946190" w14:textId="77777777" w:rsidR="00FD6CCC" w:rsidRDefault="00FD6CCC" w:rsidP="00FD6CCC"/>
    <w:p w14:paraId="1F6E74C2" w14:textId="68688E9D" w:rsidR="00FD6CCC" w:rsidRDefault="00FD6CCC" w:rsidP="00FD6CCC">
      <w:r>
        <w:t>Soluciones a estos conflictos incluyen:</w:t>
      </w:r>
    </w:p>
    <w:p w14:paraId="6B81EBAC" w14:textId="77777777" w:rsidR="00FD6CCC" w:rsidRDefault="00FD6CCC" w:rsidP="006B66AB">
      <w:pPr>
        <w:pStyle w:val="Prrafodelista"/>
        <w:numPr>
          <w:ilvl w:val="0"/>
          <w:numId w:val="12"/>
        </w:numPr>
      </w:pPr>
      <w:r>
        <w:t>Alineación de objetivos organizacionales: Asegurar que todas las áreas trabajen con una visión compartida.</w:t>
      </w:r>
    </w:p>
    <w:p w14:paraId="723B2456" w14:textId="77777777" w:rsidR="00FD6CCC" w:rsidRDefault="00FD6CCC" w:rsidP="006B66AB">
      <w:pPr>
        <w:pStyle w:val="Prrafodelista"/>
        <w:numPr>
          <w:ilvl w:val="0"/>
          <w:numId w:val="12"/>
        </w:numPr>
      </w:pPr>
      <w:r>
        <w:lastRenderedPageBreak/>
        <w:t>Comunicación efectiva: Mejorar la comunicación entre departamentos mediante reuniones regulares y herramientas de colaboración.</w:t>
      </w:r>
    </w:p>
    <w:p w14:paraId="61EDE503" w14:textId="77777777" w:rsidR="00FD6CCC" w:rsidRDefault="00FD6CCC" w:rsidP="006B66AB">
      <w:pPr>
        <w:pStyle w:val="Prrafodelista"/>
        <w:numPr>
          <w:ilvl w:val="0"/>
          <w:numId w:val="12"/>
        </w:numPr>
      </w:pPr>
      <w:r>
        <w:t>Automatización de procesos: Uso de sistemas integrados como ERP para mejorar la coordinación de las funciones.</w:t>
      </w:r>
    </w:p>
    <w:p w14:paraId="3372E80F" w14:textId="77777777" w:rsidR="00FD6CCC" w:rsidRDefault="00FD6CCC" w:rsidP="00FD6CCC"/>
    <w:p w14:paraId="137A149C" w14:textId="7E7781F9" w:rsidR="004B069C" w:rsidRDefault="00FD6CCC" w:rsidP="00FD6CCC">
      <w:r>
        <w:t>Ejemplo en Nicaragua: En empresas manufactureras como Textiles de Nicaragua, la falta de integración entre los sistemas de inventarios, producción y ventas puede llevar a un conflicto entre la demanda de los clientes y la capacidad de producción. Implementar un sistema ERP puede resolver estos problemas al integrar la información en tiempo real, lo que permite una mejor coordinación y toma de decisiones.</w:t>
      </w:r>
    </w:p>
    <w:p w14:paraId="0E4046A7" w14:textId="77777777" w:rsidR="004B069C" w:rsidRPr="004B069C" w:rsidRDefault="004B069C" w:rsidP="004B069C"/>
    <w:p w14:paraId="4CEA0090" w14:textId="6CADE9AE" w:rsidR="006E3530" w:rsidRDefault="006E3530" w:rsidP="006E3530">
      <w:pPr>
        <w:pStyle w:val="Ttulo3"/>
      </w:pPr>
      <w:bookmarkStart w:id="18" w:name="_Toc191833861"/>
      <w:r>
        <w:t>Aspectos éticos y sociales</w:t>
      </w:r>
      <w:bookmarkEnd w:id="18"/>
    </w:p>
    <w:p w14:paraId="5164B43F" w14:textId="77777777" w:rsidR="00385011" w:rsidRDefault="00385011" w:rsidP="00385011">
      <w:r>
        <w:t>La implementación de sistemas empresariales, especialmente aquellos que recopilan y analizan grandes cantidades de datos, plantea importantes aspectos éticos y sociales que deben ser considerados. Estos aspectos incluyen la privacidad de los datos, la transparencia en la toma de decisiones y la responsabilidad corporativa.</w:t>
      </w:r>
    </w:p>
    <w:p w14:paraId="1F63A656" w14:textId="77777777" w:rsidR="00385011" w:rsidRDefault="00385011" w:rsidP="00385011"/>
    <w:p w14:paraId="530FBB28" w14:textId="196BFF39" w:rsidR="00385011" w:rsidRDefault="00385011" w:rsidP="00385011">
      <w:r>
        <w:t>Algunos de los principales desafíos éticos son:</w:t>
      </w:r>
    </w:p>
    <w:p w14:paraId="1D8BDE87" w14:textId="77777777" w:rsidR="00385011" w:rsidRDefault="00385011" w:rsidP="006B66AB">
      <w:pPr>
        <w:pStyle w:val="Prrafodelista"/>
        <w:numPr>
          <w:ilvl w:val="0"/>
          <w:numId w:val="13"/>
        </w:numPr>
      </w:pPr>
      <w:r>
        <w:t>Protección de datos personales: Las empresas deben asegurarse de que los datos recopilados de sus clientes sean protegidos de accesos no autorizados y utilizados de manera responsable.</w:t>
      </w:r>
    </w:p>
    <w:p w14:paraId="19E49139" w14:textId="77777777" w:rsidR="00385011" w:rsidRDefault="00385011" w:rsidP="006B66AB">
      <w:pPr>
        <w:pStyle w:val="Prrafodelista"/>
        <w:numPr>
          <w:ilvl w:val="0"/>
          <w:numId w:val="13"/>
        </w:numPr>
      </w:pPr>
      <w:r>
        <w:t>Transparencia y toma de decisiones automatizada: El uso de algoritmos en decisiones automatizadas puede ser un reto si las decisiones no son explicadas de manera clara o si los clientes no tienen control sobre los procesos que los afectan.</w:t>
      </w:r>
    </w:p>
    <w:p w14:paraId="70A409AD" w14:textId="77777777" w:rsidR="00385011" w:rsidRDefault="00385011" w:rsidP="006B66AB">
      <w:pPr>
        <w:pStyle w:val="Prrafodelista"/>
        <w:numPr>
          <w:ilvl w:val="0"/>
          <w:numId w:val="13"/>
        </w:numPr>
      </w:pPr>
      <w:r>
        <w:t>Impacto social de la automatización: La implementación de tecnologías como la inteligencia artificial puede reducir la necesidad de trabajadores en ciertos sectores, lo que puede tener repercusiones en el empleo y la economía local.</w:t>
      </w:r>
    </w:p>
    <w:p w14:paraId="6E304257" w14:textId="77777777" w:rsidR="00385011" w:rsidRDefault="00385011" w:rsidP="00385011"/>
    <w:p w14:paraId="359F9A9A" w14:textId="4EAA168F" w:rsidR="00BC624B" w:rsidRDefault="00385011" w:rsidP="00385011">
      <w:r>
        <w:t>Ejemplo en Nicaragua: En el caso de empresas de telecomunicaciones que recopilan información sobre las llamadas, mensajes y datos de los usuarios, es fundamental que las políticas de privacidad sean claras y transparentes, y que se respeten los derechos de los consumidores. Asimismo, las empresas deben ser conscientes de su impacto en el empleo, especialmente en sectores que dependen de trabajos manuales o de bajo nivel.</w:t>
      </w:r>
    </w:p>
    <w:p w14:paraId="6C73CB6D" w14:textId="77777777" w:rsidR="00E27DA3" w:rsidRDefault="00E27DA3" w:rsidP="00385011"/>
    <w:p w14:paraId="6369A5C6" w14:textId="7838E292" w:rsidR="00E27DA3" w:rsidRDefault="00E27DA3" w:rsidP="00385011">
      <w:r w:rsidRPr="00E27DA3">
        <w:t>Los sistemas empresariales son esenciales para mejorar la eficiencia, optimizar las operaciones y tomar decisiones informadas dentro de las organizaciones. Los Sistemas de Inteligencia Empresarial y los Sistemas de Soporte a las Decisiones permiten a las empresas aprovechar sus datos para obtener ventajas competitivas. Sin embargo, es crucial tener en cuenta los posibles conflictos de control y los aspectos éticos y sociales que emergen con la digitalización y automatización de los procesos. En Nicaragua, la adopción de estas tecnologías es un paso clave hacia el desarrollo económico y la modernización de las empresas, pero siempre debe hacerse con un enfoque ético y responsable.</w:t>
      </w:r>
    </w:p>
    <w:p w14:paraId="221FEB6B" w14:textId="77777777" w:rsidR="00BC624B" w:rsidRPr="00BC624B" w:rsidRDefault="00BC624B" w:rsidP="00BC624B"/>
    <w:p w14:paraId="48246BE8" w14:textId="64FDA2DD" w:rsidR="006E3530" w:rsidRDefault="006E3530" w:rsidP="00803766">
      <w:pPr>
        <w:pStyle w:val="Ttulo2"/>
      </w:pPr>
      <w:bookmarkStart w:id="19" w:name="_Toc191833862"/>
      <w:r>
        <w:t>Sistemas de información para los negocios</w:t>
      </w:r>
      <w:bookmarkEnd w:id="19"/>
    </w:p>
    <w:p w14:paraId="65681515" w14:textId="1E246FCE" w:rsidR="00803766" w:rsidRDefault="00803766" w:rsidP="00803766">
      <w:r w:rsidRPr="00803766">
        <w:t>Los Sistemas de Información para los Negocios son plataformas tecnológicas que facilitan la gestión de las actividades empresariales y el acceso a información clave para la toma de decisiones, mejorando la eficiencia y la competitividad en el mercado. Estos sistemas abarcan una amplia variedad de herramientas y tecnologías, desde plataformas de comercio electrónico hasta aplicaciones móviles que permiten a las empresas interactuar con sus clientes, proveedores y socios de manera más efectiva. En esta sección, abordaremos el Comercio Electrónico y Móvil, dos de los componentes más relevantes para los negocios modernos, especialmente en el contexto de un mundo cada vez más digitalizado.</w:t>
      </w:r>
    </w:p>
    <w:p w14:paraId="33A9825E" w14:textId="77777777" w:rsidR="00803766" w:rsidRPr="00803766" w:rsidRDefault="00803766" w:rsidP="00803766"/>
    <w:p w14:paraId="384C6F2F" w14:textId="7205EAA3" w:rsidR="006E3530" w:rsidRDefault="006E3530" w:rsidP="006E3530">
      <w:pPr>
        <w:pStyle w:val="Ttulo3"/>
      </w:pPr>
      <w:bookmarkStart w:id="20" w:name="_Toc191833863"/>
      <w:r>
        <w:lastRenderedPageBreak/>
        <w:t>Comercio electrónico y móvil</w:t>
      </w:r>
      <w:bookmarkEnd w:id="20"/>
    </w:p>
    <w:p w14:paraId="03A73B5E" w14:textId="3C79AF39" w:rsidR="00FC5F2E" w:rsidRDefault="00FC5F2E" w:rsidP="00FC5F2E">
      <w:r>
        <w:t>Comercio Electrónico (E-Commerce) se refiere a la compra y venta de bienes y servicios a través de internet. Esta modalidad de comercio ha transformado la manera en que las empresas interactúan con los consumidores, eliminando las barreras geográficas y ofreciendo una experiencia de compra más conveniente y accesible. Existen varias formas de comercio electrónico, entre las cuales se incluyen:</w:t>
      </w:r>
    </w:p>
    <w:p w14:paraId="419D3CD2" w14:textId="77777777" w:rsidR="00FC5F2E" w:rsidRDefault="00FC5F2E" w:rsidP="006B66AB">
      <w:pPr>
        <w:pStyle w:val="Prrafodelista"/>
        <w:numPr>
          <w:ilvl w:val="0"/>
          <w:numId w:val="14"/>
        </w:numPr>
      </w:pPr>
      <w:r>
        <w:t xml:space="preserve">B2C (Business </w:t>
      </w:r>
      <w:proofErr w:type="spellStart"/>
      <w:r>
        <w:t>to</w:t>
      </w:r>
      <w:proofErr w:type="spellEnd"/>
      <w:r>
        <w:t xml:space="preserve"> </w:t>
      </w:r>
      <w:proofErr w:type="spellStart"/>
      <w:r>
        <w:t>Consumer</w:t>
      </w:r>
      <w:proofErr w:type="spellEnd"/>
      <w:r>
        <w:t>): Empresas que venden productos o servicios directamente a los consumidores. Ejemplo: Amazon, MercadoLibre, eBay.</w:t>
      </w:r>
    </w:p>
    <w:p w14:paraId="48331C8E" w14:textId="77777777" w:rsidR="00FC5F2E" w:rsidRDefault="00FC5F2E" w:rsidP="006B66AB">
      <w:pPr>
        <w:pStyle w:val="Prrafodelista"/>
        <w:numPr>
          <w:ilvl w:val="0"/>
          <w:numId w:val="14"/>
        </w:numPr>
      </w:pPr>
      <w:r>
        <w:t xml:space="preserve">B2B (Business </w:t>
      </w:r>
      <w:proofErr w:type="spellStart"/>
      <w:r>
        <w:t>to</w:t>
      </w:r>
      <w:proofErr w:type="spellEnd"/>
      <w:r>
        <w:t xml:space="preserve"> Business): Empresas que venden productos o servicios a otras empresas. Ejemplo: Alibaba, plataformas de software empresarial.</w:t>
      </w:r>
    </w:p>
    <w:p w14:paraId="6BDB4C60" w14:textId="77777777" w:rsidR="00FC5F2E" w:rsidRDefault="00FC5F2E" w:rsidP="006B66AB">
      <w:pPr>
        <w:pStyle w:val="Prrafodelista"/>
        <w:numPr>
          <w:ilvl w:val="0"/>
          <w:numId w:val="14"/>
        </w:numPr>
      </w:pPr>
      <w:r>
        <w:t>C2C (</w:t>
      </w:r>
      <w:proofErr w:type="spellStart"/>
      <w:r>
        <w:t>Consumer</w:t>
      </w:r>
      <w:proofErr w:type="spellEnd"/>
      <w:r>
        <w:t xml:space="preserve"> </w:t>
      </w:r>
      <w:proofErr w:type="spellStart"/>
      <w:r>
        <w:t>to</w:t>
      </w:r>
      <w:proofErr w:type="spellEnd"/>
      <w:r>
        <w:t xml:space="preserve"> </w:t>
      </w:r>
      <w:proofErr w:type="spellStart"/>
      <w:r>
        <w:t>Consumer</w:t>
      </w:r>
      <w:proofErr w:type="spellEnd"/>
      <w:r>
        <w:t>): Plataformas donde los consumidores pueden vender a otros consumidores. Ejemplo: OLX, eBay.</w:t>
      </w:r>
    </w:p>
    <w:p w14:paraId="312FDC37" w14:textId="77777777" w:rsidR="00FC5F2E" w:rsidRDefault="00FC5F2E" w:rsidP="00FC5F2E"/>
    <w:p w14:paraId="570DE214" w14:textId="77777777" w:rsidR="00FC5F2E" w:rsidRDefault="00FC5F2E" w:rsidP="00FC5F2E">
      <w:r>
        <w:t>Comercio Electrónico Móvil (M-Commerce) se refiere a la compra y venta de productos y servicios a través de dispositivos móviles como smartphones y tabletas. Este fenómeno se ha visto impulsado por el aumento de la conectividad móvil, la mejora en la tecnología de pago móvil y la creciente demanda de experiencias de compra rápidas y convenientes.</w:t>
      </w:r>
    </w:p>
    <w:p w14:paraId="4AA705FC" w14:textId="77777777" w:rsidR="00FC5F2E" w:rsidRDefault="00FC5F2E" w:rsidP="00FC5F2E"/>
    <w:p w14:paraId="29D99886" w14:textId="1DF7D4FE" w:rsidR="00FC5F2E" w:rsidRPr="00B268FC" w:rsidRDefault="00FC5F2E" w:rsidP="00FC5F2E">
      <w:pPr>
        <w:rPr>
          <w:u w:val="single"/>
        </w:rPr>
      </w:pPr>
      <w:r w:rsidRPr="00B268FC">
        <w:rPr>
          <w:u w:val="single"/>
        </w:rPr>
        <w:t>Componentes clave del comercio electrónico y móvil:</w:t>
      </w:r>
    </w:p>
    <w:p w14:paraId="1BBD063A" w14:textId="77777777" w:rsidR="00FC5F2E" w:rsidRDefault="00FC5F2E" w:rsidP="006B66AB">
      <w:pPr>
        <w:pStyle w:val="Prrafodelista"/>
        <w:numPr>
          <w:ilvl w:val="0"/>
          <w:numId w:val="15"/>
        </w:numPr>
      </w:pPr>
      <w:r>
        <w:t xml:space="preserve">Plataformas de pago en línea: Herramientas que permiten realizar transacciones financieras seguras a través de internet. Ejemplos incluyen PayPal, </w:t>
      </w:r>
      <w:proofErr w:type="spellStart"/>
      <w:r>
        <w:t>Stripe</w:t>
      </w:r>
      <w:proofErr w:type="spellEnd"/>
      <w:r>
        <w:t xml:space="preserve">, y </w:t>
      </w:r>
      <w:proofErr w:type="spellStart"/>
      <w:r>
        <w:t>TransferWise</w:t>
      </w:r>
      <w:proofErr w:type="spellEnd"/>
      <w:r>
        <w:t>.</w:t>
      </w:r>
    </w:p>
    <w:p w14:paraId="3DA4A5BA" w14:textId="77777777" w:rsidR="00FC5F2E" w:rsidRDefault="00FC5F2E" w:rsidP="006B66AB">
      <w:pPr>
        <w:pStyle w:val="Prrafodelista"/>
        <w:numPr>
          <w:ilvl w:val="0"/>
          <w:numId w:val="15"/>
        </w:numPr>
      </w:pPr>
      <w:r>
        <w:t xml:space="preserve">Plataformas de ventas en línea: Lugares donde las empresas pueden vender productos a través de internet, como Shopify, </w:t>
      </w:r>
      <w:proofErr w:type="spellStart"/>
      <w:r>
        <w:t>WooCommerce</w:t>
      </w:r>
      <w:proofErr w:type="spellEnd"/>
      <w:r>
        <w:t xml:space="preserve"> y Magento.</w:t>
      </w:r>
    </w:p>
    <w:p w14:paraId="7076B56C" w14:textId="77777777" w:rsidR="00FC5F2E" w:rsidRDefault="00FC5F2E" w:rsidP="006B66AB">
      <w:pPr>
        <w:pStyle w:val="Prrafodelista"/>
        <w:numPr>
          <w:ilvl w:val="0"/>
          <w:numId w:val="15"/>
        </w:numPr>
      </w:pPr>
      <w:r>
        <w:t xml:space="preserve">Aplicaciones móviles de compras: Tiendas móviles que permiten realizar compras directamente desde el teléfono, como Amazon App, MercadoLibre App o </w:t>
      </w:r>
      <w:proofErr w:type="spellStart"/>
      <w:r>
        <w:t>AliExpress</w:t>
      </w:r>
      <w:proofErr w:type="spellEnd"/>
      <w:r>
        <w:t>.</w:t>
      </w:r>
    </w:p>
    <w:p w14:paraId="151ADCCF" w14:textId="77777777" w:rsidR="00FC5F2E" w:rsidRPr="00B268FC" w:rsidRDefault="00FC5F2E" w:rsidP="006B66AB">
      <w:pPr>
        <w:pStyle w:val="Prrafodelista"/>
        <w:numPr>
          <w:ilvl w:val="0"/>
          <w:numId w:val="15"/>
        </w:numPr>
        <w:rPr>
          <w:lang w:val="en-US"/>
        </w:rPr>
      </w:pPr>
      <w:r>
        <w:lastRenderedPageBreak/>
        <w:t xml:space="preserve">Marketing digital y publicidad en línea: El uso de internet para promocionar productos y servicios, a través de anuncios en redes sociales, motores de búsqueda y plataformas de videos. </w:t>
      </w:r>
      <w:proofErr w:type="spellStart"/>
      <w:r w:rsidRPr="00B268FC">
        <w:rPr>
          <w:lang w:val="en-US"/>
        </w:rPr>
        <w:t>Herramientas</w:t>
      </w:r>
      <w:proofErr w:type="spellEnd"/>
      <w:r w:rsidRPr="00B268FC">
        <w:rPr>
          <w:lang w:val="en-US"/>
        </w:rPr>
        <w:t xml:space="preserve"> </w:t>
      </w:r>
      <w:proofErr w:type="spellStart"/>
      <w:r w:rsidRPr="00B268FC">
        <w:rPr>
          <w:lang w:val="en-US"/>
        </w:rPr>
        <w:t>como</w:t>
      </w:r>
      <w:proofErr w:type="spellEnd"/>
      <w:r w:rsidRPr="00B268FC">
        <w:rPr>
          <w:lang w:val="en-US"/>
        </w:rPr>
        <w:t xml:space="preserve"> Google Ads, Facebook Ads, y Instagram Shopping son </w:t>
      </w:r>
      <w:proofErr w:type="spellStart"/>
      <w:r w:rsidRPr="00B268FC">
        <w:rPr>
          <w:lang w:val="en-US"/>
        </w:rPr>
        <w:t>fundamentales</w:t>
      </w:r>
      <w:proofErr w:type="spellEnd"/>
      <w:r w:rsidRPr="00B268FC">
        <w:rPr>
          <w:lang w:val="en-US"/>
        </w:rPr>
        <w:t>.</w:t>
      </w:r>
    </w:p>
    <w:p w14:paraId="290B0CD2" w14:textId="77777777" w:rsidR="00B268FC" w:rsidRPr="00387FC0" w:rsidRDefault="00B268FC" w:rsidP="00FC5F2E">
      <w:pPr>
        <w:rPr>
          <w:lang w:val="en-US"/>
        </w:rPr>
      </w:pPr>
    </w:p>
    <w:p w14:paraId="4295AC51" w14:textId="64443DFD" w:rsidR="00FC5F2E" w:rsidRPr="00B268FC" w:rsidRDefault="00FC5F2E" w:rsidP="00FC5F2E">
      <w:pPr>
        <w:rPr>
          <w:u w:val="single"/>
        </w:rPr>
      </w:pPr>
      <w:r w:rsidRPr="00B268FC">
        <w:rPr>
          <w:u w:val="single"/>
        </w:rPr>
        <w:t>Tecnología y Tendencias del Comercio Electrónico y Móvil</w:t>
      </w:r>
    </w:p>
    <w:p w14:paraId="4607C28E" w14:textId="522FF222" w:rsidR="00FC5F2E" w:rsidRDefault="00FC5F2E" w:rsidP="00FC5F2E">
      <w:r>
        <w:t>El comercio electrónico y móvil están impulsados por tecnologías como:</w:t>
      </w:r>
    </w:p>
    <w:p w14:paraId="32BF8FAA" w14:textId="77777777" w:rsidR="00FC5F2E" w:rsidRDefault="00FC5F2E" w:rsidP="006B66AB">
      <w:pPr>
        <w:pStyle w:val="Prrafodelista"/>
        <w:numPr>
          <w:ilvl w:val="0"/>
          <w:numId w:val="16"/>
        </w:numPr>
      </w:pPr>
      <w:r>
        <w:t>Big Data: El análisis de grandes volúmenes de datos para personalizar ofertas y mejorar la experiencia del cliente.</w:t>
      </w:r>
    </w:p>
    <w:p w14:paraId="79F74193" w14:textId="77777777" w:rsidR="00FC5F2E" w:rsidRDefault="00FC5F2E" w:rsidP="006B66AB">
      <w:pPr>
        <w:pStyle w:val="Prrafodelista"/>
        <w:numPr>
          <w:ilvl w:val="0"/>
          <w:numId w:val="16"/>
        </w:numPr>
      </w:pPr>
      <w:r>
        <w:t xml:space="preserve">Inteligencia Artificial (IA): Utilizada en </w:t>
      </w:r>
      <w:proofErr w:type="spellStart"/>
      <w:r>
        <w:t>chatbots</w:t>
      </w:r>
      <w:proofErr w:type="spellEnd"/>
      <w:r>
        <w:t xml:space="preserve"> para atención al cliente, recomendaciones personalizadas de productos y en sistemas de predicción de demanda.</w:t>
      </w:r>
    </w:p>
    <w:p w14:paraId="1D9B95EC" w14:textId="77777777" w:rsidR="00FC5F2E" w:rsidRDefault="00FC5F2E" w:rsidP="006B66AB">
      <w:pPr>
        <w:pStyle w:val="Prrafodelista"/>
        <w:numPr>
          <w:ilvl w:val="0"/>
          <w:numId w:val="16"/>
        </w:numPr>
      </w:pPr>
      <w:proofErr w:type="spellStart"/>
      <w:r>
        <w:t>Blockchain</w:t>
      </w:r>
      <w:proofErr w:type="spellEnd"/>
      <w:r>
        <w:t xml:space="preserve">: En el ámbito de los pagos, el </w:t>
      </w:r>
      <w:proofErr w:type="spellStart"/>
      <w:r>
        <w:t>blockchain</w:t>
      </w:r>
      <w:proofErr w:type="spellEnd"/>
      <w:r>
        <w:t xml:space="preserve"> mejora la seguridad y la transparencia de las transacciones.</w:t>
      </w:r>
    </w:p>
    <w:p w14:paraId="74D33966" w14:textId="77777777" w:rsidR="00FC5F2E" w:rsidRDefault="00FC5F2E" w:rsidP="006B66AB">
      <w:pPr>
        <w:pStyle w:val="Prrafodelista"/>
        <w:numPr>
          <w:ilvl w:val="0"/>
          <w:numId w:val="16"/>
        </w:numPr>
      </w:pPr>
      <w:r>
        <w:t>Internet de las Cosas (</w:t>
      </w:r>
      <w:proofErr w:type="spellStart"/>
      <w:r>
        <w:t>IoT</w:t>
      </w:r>
      <w:proofErr w:type="spellEnd"/>
      <w:r>
        <w:t>): El uso de dispositivos conectados que mejoran la experiencia del cliente, como aplicaciones móviles que gestionan electrodomésticos o dispositivos inteligentes para facilitar las compras.</w:t>
      </w:r>
    </w:p>
    <w:p w14:paraId="17CDFEB7" w14:textId="77777777" w:rsidR="00B268FC" w:rsidRDefault="00B268FC" w:rsidP="00FC5F2E"/>
    <w:p w14:paraId="664E06DF" w14:textId="77777777" w:rsidR="00FC5F2E" w:rsidRDefault="00FC5F2E" w:rsidP="00FC5F2E">
      <w:r>
        <w:t>Comercio Electrónico en Nicaragua</w:t>
      </w:r>
    </w:p>
    <w:p w14:paraId="5A6A8CED" w14:textId="77777777" w:rsidR="00FC5F2E" w:rsidRDefault="00FC5F2E" w:rsidP="00FC5F2E">
      <w:r>
        <w:t>En Nicaragua, el comercio electrónico ha venido en crecimiento en los últimos años, aunque todavía enfrenta varios desafíos debido a las limitaciones de infraestructura, la desconfianza en los pagos en línea y las limitadas opciones de entrega. Sin embargo, sectores como el comercio minorista, agroindustria y turismo han adoptado cada vez más las plataformas de comercio electrónico para llegar a clientes tanto locales como internacionales.</w:t>
      </w:r>
    </w:p>
    <w:p w14:paraId="44AD39DD" w14:textId="77777777" w:rsidR="00FC5F2E" w:rsidRDefault="00FC5F2E" w:rsidP="00FC5F2E"/>
    <w:p w14:paraId="2C0E5A00" w14:textId="77777777" w:rsidR="00B268FC" w:rsidRDefault="00B268FC" w:rsidP="00FC5F2E"/>
    <w:p w14:paraId="2B0F9C70" w14:textId="77777777" w:rsidR="00B268FC" w:rsidRDefault="00B268FC" w:rsidP="00FC5F2E"/>
    <w:p w14:paraId="10704FFB" w14:textId="77777777" w:rsidR="00B268FC" w:rsidRDefault="00B268FC" w:rsidP="00FC5F2E"/>
    <w:p w14:paraId="2166D06C" w14:textId="386748C4" w:rsidR="00FC5F2E" w:rsidRDefault="00FC5F2E" w:rsidP="00FC5F2E">
      <w:r w:rsidRPr="00B268FC">
        <w:rPr>
          <w:u w:val="single"/>
        </w:rPr>
        <w:lastRenderedPageBreak/>
        <w:t>Ejemplos de comercio electrónico en Nicaragua</w:t>
      </w:r>
      <w:r>
        <w:t>:</w:t>
      </w:r>
    </w:p>
    <w:p w14:paraId="136F5445" w14:textId="7808DC77" w:rsidR="00FC5F2E" w:rsidRDefault="00FC5F2E" w:rsidP="006B66AB">
      <w:pPr>
        <w:pStyle w:val="Prrafodelista"/>
        <w:numPr>
          <w:ilvl w:val="0"/>
          <w:numId w:val="17"/>
        </w:numPr>
      </w:pPr>
      <w:r>
        <w:t xml:space="preserve">Tiendas en línea locales: Algunas tiendas de productos locales como La </w:t>
      </w:r>
      <w:proofErr w:type="spellStart"/>
      <w:r>
        <w:t>Curacao</w:t>
      </w:r>
      <w:proofErr w:type="spellEnd"/>
      <w:r>
        <w:t>, Panchas Store y Tiendas Max han creado plataformas de comercio electrónico para permitir la compra de productos de manera más accesible.</w:t>
      </w:r>
    </w:p>
    <w:p w14:paraId="7E6BFEE5" w14:textId="57B08F05" w:rsidR="00FC5F2E" w:rsidRDefault="00FC5F2E" w:rsidP="006B66AB">
      <w:pPr>
        <w:pStyle w:val="Prrafodelista"/>
        <w:numPr>
          <w:ilvl w:val="0"/>
          <w:numId w:val="17"/>
        </w:numPr>
      </w:pPr>
      <w:r>
        <w:t>Plataformas de productos artesanales: Las plataformas como Etsy han permitido a los artesanos nicaragüenses exportar productos como cerámica, textiles y joyería a mercados internacionales. Estas plataformas funcionan de manera similar a las ventas en línea, pero con un enfoque en productos artesanales y locales.</w:t>
      </w:r>
    </w:p>
    <w:p w14:paraId="101E8065" w14:textId="77777777" w:rsidR="00FC5F2E" w:rsidRDefault="00FC5F2E" w:rsidP="006B66AB">
      <w:pPr>
        <w:pStyle w:val="Prrafodelista"/>
        <w:numPr>
          <w:ilvl w:val="0"/>
          <w:numId w:val="17"/>
        </w:numPr>
      </w:pPr>
      <w:r>
        <w:t>Agronegocios: En el sector agroindustrial, las empresas de productos como el café o el chocolate están utilizando plataformas de comercio electrónico para llegar a mercados internacionales. Por ejemplo, marcas como Café Las Lajas en Nicaragua se venden a través de sitios web internacionales y plataformas como Amazon.</w:t>
      </w:r>
    </w:p>
    <w:p w14:paraId="7D305710" w14:textId="77777777" w:rsidR="00FC5F2E" w:rsidRDefault="00FC5F2E" w:rsidP="00FC5F2E"/>
    <w:p w14:paraId="4288FFBE" w14:textId="77777777" w:rsidR="00FC5F2E" w:rsidRPr="00B268FC" w:rsidRDefault="00FC5F2E" w:rsidP="00FC5F2E">
      <w:pPr>
        <w:rPr>
          <w:u w:val="single"/>
        </w:rPr>
      </w:pPr>
      <w:r w:rsidRPr="00B268FC">
        <w:rPr>
          <w:u w:val="single"/>
        </w:rPr>
        <w:t>Comercio Electrónico y Móvil: Oportunidades y Retos</w:t>
      </w:r>
    </w:p>
    <w:p w14:paraId="3C7B049D" w14:textId="02BA015E" w:rsidR="00FC5F2E" w:rsidRDefault="00FC5F2E" w:rsidP="00FC5F2E">
      <w:r>
        <w:t>Oportunidades:</w:t>
      </w:r>
    </w:p>
    <w:p w14:paraId="566CE103" w14:textId="77777777" w:rsidR="00FC5F2E" w:rsidRDefault="00FC5F2E" w:rsidP="006B66AB">
      <w:pPr>
        <w:pStyle w:val="Prrafodelista"/>
        <w:numPr>
          <w:ilvl w:val="0"/>
          <w:numId w:val="18"/>
        </w:numPr>
      </w:pPr>
      <w:r>
        <w:t>Accesibilidad global: Las empresas pueden alcanzar mercados globales sin la necesidad de establecer sucursales físicas en otros países.</w:t>
      </w:r>
    </w:p>
    <w:p w14:paraId="2A011219" w14:textId="77777777" w:rsidR="00FC5F2E" w:rsidRDefault="00FC5F2E" w:rsidP="006B66AB">
      <w:pPr>
        <w:pStyle w:val="Prrafodelista"/>
        <w:numPr>
          <w:ilvl w:val="0"/>
          <w:numId w:val="18"/>
        </w:numPr>
      </w:pPr>
      <w:r>
        <w:t>Bajos costos operativos: Los costos asociados con las operaciones de una tienda física, como alquiler y personal, se reducen significativamente en plataformas de comercio electrónico.</w:t>
      </w:r>
    </w:p>
    <w:p w14:paraId="0620130A" w14:textId="77777777" w:rsidR="00FC5F2E" w:rsidRDefault="00FC5F2E" w:rsidP="006B66AB">
      <w:pPr>
        <w:pStyle w:val="Prrafodelista"/>
        <w:numPr>
          <w:ilvl w:val="0"/>
          <w:numId w:val="18"/>
        </w:numPr>
      </w:pPr>
      <w:r>
        <w:t>Personalización y experiencia del cliente: Gracias a la recopilación de datos, las empresas pueden ofrecer productos y promociones personalizadas, mejorando la experiencia de compra.</w:t>
      </w:r>
    </w:p>
    <w:p w14:paraId="22BA2298" w14:textId="77777777" w:rsidR="00B268FC" w:rsidRDefault="00B268FC" w:rsidP="00FC5F2E"/>
    <w:p w14:paraId="240A2D0F" w14:textId="77777777" w:rsidR="00B268FC" w:rsidRDefault="00B268FC" w:rsidP="00FC5F2E"/>
    <w:p w14:paraId="0D3BACAF" w14:textId="77777777" w:rsidR="00B268FC" w:rsidRDefault="00B268FC" w:rsidP="00FC5F2E"/>
    <w:p w14:paraId="036AFE17" w14:textId="77777777" w:rsidR="00B268FC" w:rsidRDefault="00B268FC" w:rsidP="00FC5F2E"/>
    <w:p w14:paraId="369C835A" w14:textId="2AA3B246" w:rsidR="00FC5F2E" w:rsidRDefault="00FC5F2E" w:rsidP="00FC5F2E">
      <w:r>
        <w:lastRenderedPageBreak/>
        <w:t>Retos:</w:t>
      </w:r>
    </w:p>
    <w:p w14:paraId="2D67DF39" w14:textId="77777777" w:rsidR="00FC5F2E" w:rsidRDefault="00FC5F2E" w:rsidP="006B66AB">
      <w:pPr>
        <w:pStyle w:val="Prrafodelista"/>
        <w:numPr>
          <w:ilvl w:val="0"/>
          <w:numId w:val="19"/>
        </w:numPr>
      </w:pPr>
      <w:r>
        <w:t>Infraestructura de pago: La falta de métodos de pago en línea confiables y seguros es un desafío en mercados como Nicaragua, donde las tarjetas de crédito no son tan comunes.</w:t>
      </w:r>
    </w:p>
    <w:p w14:paraId="04EB6B26" w14:textId="77777777" w:rsidR="00FC5F2E" w:rsidRDefault="00FC5F2E" w:rsidP="006B66AB">
      <w:pPr>
        <w:pStyle w:val="Prrafodelista"/>
        <w:numPr>
          <w:ilvl w:val="0"/>
          <w:numId w:val="19"/>
        </w:numPr>
      </w:pPr>
      <w:r>
        <w:t>Confianza del consumidor: Existe cierta desconfianza hacia las plataformas de comercio electrónico debido a la falta de familiaridad con las transacciones en línea y la posibilidad de fraude.</w:t>
      </w:r>
    </w:p>
    <w:p w14:paraId="567A3153" w14:textId="77777777" w:rsidR="00FC5F2E" w:rsidRDefault="00FC5F2E" w:rsidP="006B66AB">
      <w:pPr>
        <w:pStyle w:val="Prrafodelista"/>
        <w:numPr>
          <w:ilvl w:val="0"/>
          <w:numId w:val="19"/>
        </w:numPr>
      </w:pPr>
      <w:r>
        <w:t>Logística y distribución: Las empresas enfrentan desafíos relacionados con la entrega de productos, especialmente en áreas rurales, donde el acceso a servicios de mensajería no está tan extendido.</w:t>
      </w:r>
    </w:p>
    <w:p w14:paraId="09FCC1CE" w14:textId="77777777" w:rsidR="00B268FC" w:rsidRDefault="00B268FC" w:rsidP="00FC5F2E"/>
    <w:p w14:paraId="28C3108D" w14:textId="77777777" w:rsidR="00FC5F2E" w:rsidRDefault="00FC5F2E" w:rsidP="00FC5F2E">
      <w:r>
        <w:t>Comercio Electrónico Móvil (M-Commerce) en Nicaragua</w:t>
      </w:r>
    </w:p>
    <w:p w14:paraId="5E5EAB11" w14:textId="77777777" w:rsidR="00FC5F2E" w:rsidRDefault="00FC5F2E" w:rsidP="00FC5F2E">
      <w:r>
        <w:t>El comercio electrónico móvil en Nicaragua está empezando a ganar tracción, especialmente con la proliferación de smartphones. Con la popularización de aplicaciones móviles y el aumento de usuarios de internet móvil, las empresas han comenzado a integrar soluciones móviles en sus estrategias de ventas. A través de aplicaciones, los usuarios nicaragüenses pueden comprar productos, pagar en línea, y recibir actualizaciones de estado de sus pedidos en tiempo real.</w:t>
      </w:r>
    </w:p>
    <w:p w14:paraId="70D58DB4" w14:textId="77777777" w:rsidR="00FC5F2E" w:rsidRDefault="00FC5F2E" w:rsidP="00FC5F2E"/>
    <w:p w14:paraId="5A91EC7B" w14:textId="01E33585" w:rsidR="00FC5F2E" w:rsidRDefault="00FC5F2E" w:rsidP="00FC5F2E">
      <w:r>
        <w:t>Ejemplo de M-Commerce en Nicaragua:</w:t>
      </w:r>
    </w:p>
    <w:p w14:paraId="2B2A0BF1" w14:textId="77777777" w:rsidR="00FC5F2E" w:rsidRDefault="00FC5F2E" w:rsidP="00FC5F2E">
      <w:r>
        <w:t>Claro y Tigo han lanzado aplicaciones móviles que no solo permiten a los usuarios gestionar sus servicios de telecomunicaciones (recargar, consultar saldos, etc.), sino también acceder a ofertas especiales y realizar pagos. Esto demuestra cómo las empresas nicaragüenses están adaptándose a la demanda de soluciones móviles, lo que aumenta la accesibilidad y la conveniencia para los consumidores.</w:t>
      </w:r>
    </w:p>
    <w:p w14:paraId="0718ED8D" w14:textId="77777777" w:rsidR="00FC5F2E" w:rsidRDefault="00FC5F2E" w:rsidP="00FC5F2E"/>
    <w:p w14:paraId="23FEC325" w14:textId="77777777" w:rsidR="00B268FC" w:rsidRDefault="00B268FC" w:rsidP="00FC5F2E"/>
    <w:p w14:paraId="7C56064A" w14:textId="77777777" w:rsidR="00B268FC" w:rsidRDefault="00B268FC" w:rsidP="00FC5F2E"/>
    <w:p w14:paraId="4A7D064A" w14:textId="7F911816" w:rsidR="00FC5F2E" w:rsidRDefault="00FC5F2E" w:rsidP="00FC5F2E">
      <w:r>
        <w:lastRenderedPageBreak/>
        <w:t>El comercio electrónico y el comercio móvil representan una de las áreas más dinámicas del sistema de información para los negocios. A medida que la tecnología avanza, las empresas tienen más oportunidades de llegar a mercados globales, optimizar sus operaciones y ofrecer mejores experiencias a sus clientes. En Nicaragua, si bien aún existen desafíos como la infraestructura de pagos y la logística, la tendencia hacia el comercio electrónico está ganando terreno, y se espera que continúe creciendo con el tiempo.</w:t>
      </w:r>
    </w:p>
    <w:p w14:paraId="396733A1" w14:textId="77777777" w:rsidR="00FC5F2E" w:rsidRDefault="00FC5F2E" w:rsidP="00FC5F2E"/>
    <w:p w14:paraId="70FECAF8" w14:textId="47346CCC" w:rsidR="00BC624B" w:rsidRDefault="00FC5F2E" w:rsidP="00FC5F2E">
      <w:r>
        <w:t>El aprovechamiento de estas tecnologías permite a las empresas mejorar su competitividad y responder a las demandas del mercado de manera más ágil y eficiente.</w:t>
      </w:r>
    </w:p>
    <w:p w14:paraId="77D31052" w14:textId="77777777" w:rsidR="00BC624B" w:rsidRPr="00BC624B" w:rsidRDefault="00BC624B" w:rsidP="00BC624B"/>
    <w:p w14:paraId="675237FC" w14:textId="1FBDF333" w:rsidR="006E3530" w:rsidRDefault="006E3530" w:rsidP="004E41E6">
      <w:pPr>
        <w:pStyle w:val="Ttulo2"/>
      </w:pPr>
      <w:bookmarkStart w:id="21" w:name="_Toc191833864"/>
      <w:r>
        <w:t>Sistemas de administración del conocimiento y de información especializada</w:t>
      </w:r>
      <w:bookmarkEnd w:id="21"/>
    </w:p>
    <w:p w14:paraId="1E93D434" w14:textId="77777777" w:rsidR="007B6902" w:rsidRDefault="007B6902" w:rsidP="007B6902">
      <w:r>
        <w:t>En la era de la información, el conocimiento es un recurso estratégico clave para la competitividad y la innovación en las empresas y organizaciones. Los Sistemas de Administración del Conocimiento (</w:t>
      </w:r>
      <w:proofErr w:type="spellStart"/>
      <w:r>
        <w:t>Knowledge</w:t>
      </w:r>
      <w:proofErr w:type="spellEnd"/>
      <w:r>
        <w:t xml:space="preserve"> Management </w:t>
      </w:r>
      <w:proofErr w:type="spellStart"/>
      <w:r>
        <w:t>Systems</w:t>
      </w:r>
      <w:proofErr w:type="spellEnd"/>
      <w:r>
        <w:t>, KMS) y los Sistemas de Información Especializada permiten gestionar, almacenar, compartir y aprovechar la información para mejorar la toma de decisiones y optimizar procesos en diversos sectores.</w:t>
      </w:r>
    </w:p>
    <w:p w14:paraId="28409A92" w14:textId="77777777" w:rsidR="007B6902" w:rsidRDefault="007B6902" w:rsidP="007B6902"/>
    <w:p w14:paraId="5176980C" w14:textId="77777777" w:rsidR="007B6902" w:rsidRDefault="007B6902" w:rsidP="007B6902">
      <w:r>
        <w:t>Estos sistemas son especialmente relevantes en el ámbito académico, empresarial y gubernamental, donde la información y el conocimiento deben ser accesibles y estructurados para facilitar la innovación y la eficiencia operativa.</w:t>
      </w:r>
    </w:p>
    <w:p w14:paraId="4DB3E95D" w14:textId="77777777" w:rsidR="007B6902" w:rsidRDefault="007B6902" w:rsidP="007B6902"/>
    <w:p w14:paraId="0A0C68EF" w14:textId="5527BAF3" w:rsidR="007B6902" w:rsidRPr="008769E0" w:rsidRDefault="007B6902" w:rsidP="007B6902">
      <w:pPr>
        <w:rPr>
          <w:b/>
          <w:bCs/>
        </w:rPr>
      </w:pPr>
      <w:r w:rsidRPr="008769E0">
        <w:rPr>
          <w:b/>
          <w:bCs/>
        </w:rPr>
        <w:t>Sistemas de Administración del Conocimiento (KMS)</w:t>
      </w:r>
    </w:p>
    <w:p w14:paraId="19224BA1" w14:textId="77777777" w:rsidR="007B6902" w:rsidRDefault="007B6902" w:rsidP="007B6902">
      <w:r>
        <w:t xml:space="preserve">Un Sistema de Administración del Conocimiento es una plataforma tecnológica que permite recopilar, organizar, almacenar y compartir el conocimiento dentro de una </w:t>
      </w:r>
      <w:r>
        <w:lastRenderedPageBreak/>
        <w:t>organización. Su objetivo es evitar la pérdida de conocimiento, mejorar la toma de decisiones y fomentar la innovación y la colaboración.</w:t>
      </w:r>
    </w:p>
    <w:p w14:paraId="53BC18CF" w14:textId="77777777" w:rsidR="007B6902" w:rsidRDefault="007B6902" w:rsidP="007B6902"/>
    <w:p w14:paraId="72109550" w14:textId="77777777" w:rsidR="007B6902" w:rsidRPr="008769E0" w:rsidRDefault="007B6902" w:rsidP="007B6902">
      <w:pPr>
        <w:rPr>
          <w:u w:val="single"/>
        </w:rPr>
      </w:pPr>
      <w:r w:rsidRPr="008769E0">
        <w:rPr>
          <w:u w:val="single"/>
        </w:rPr>
        <w:t>Tipos de Conocimiento en una Organización</w:t>
      </w:r>
    </w:p>
    <w:p w14:paraId="1E800251" w14:textId="5C2FFA66" w:rsidR="007B6902" w:rsidRDefault="007B6902" w:rsidP="007B6902">
      <w:r>
        <w:t>Para comprender la importancia de los KMS, es fundamental distinguir entre los dos tipos de conocimiento que manejan las organizaciones:</w:t>
      </w:r>
    </w:p>
    <w:p w14:paraId="2FE5AA01" w14:textId="77777777" w:rsidR="007B6902" w:rsidRDefault="007B6902" w:rsidP="006B66AB">
      <w:pPr>
        <w:pStyle w:val="Prrafodelista"/>
        <w:numPr>
          <w:ilvl w:val="0"/>
          <w:numId w:val="20"/>
        </w:numPr>
      </w:pPr>
      <w:r>
        <w:t>Conocimiento Explícito: Es aquel que puede ser documentado y almacenado en bases de datos, manuales, informes, videos y otros medios digitales o físicos.</w:t>
      </w:r>
    </w:p>
    <w:p w14:paraId="18B7BFC5" w14:textId="77777777" w:rsidR="007B6902" w:rsidRDefault="007B6902" w:rsidP="006B66AB">
      <w:pPr>
        <w:pStyle w:val="Prrafodelista"/>
        <w:numPr>
          <w:ilvl w:val="0"/>
          <w:numId w:val="20"/>
        </w:numPr>
      </w:pPr>
      <w:r>
        <w:t>Conocimiento Tácito: Es el conocimiento que reside en la experiencia y habilidades de los empleados y que no siempre está documentado. Se transmite a través de la interacción social y la capacitación.</w:t>
      </w:r>
    </w:p>
    <w:p w14:paraId="790934D0" w14:textId="77777777" w:rsidR="008769E0" w:rsidRDefault="008769E0" w:rsidP="007B6902"/>
    <w:p w14:paraId="5C44AAC4" w14:textId="77777777" w:rsidR="007B6902" w:rsidRPr="008769E0" w:rsidRDefault="007B6902" w:rsidP="007B6902">
      <w:pPr>
        <w:rPr>
          <w:u w:val="single"/>
        </w:rPr>
      </w:pPr>
      <w:r w:rsidRPr="008769E0">
        <w:rPr>
          <w:u w:val="single"/>
        </w:rPr>
        <w:t>Componentes Claves de un KMS</w:t>
      </w:r>
    </w:p>
    <w:p w14:paraId="37287810" w14:textId="3E7C9347" w:rsidR="007B6902" w:rsidRDefault="007B6902" w:rsidP="007B6902">
      <w:r>
        <w:t>Un Sistema de Administración del Conocimiento consta de los siguientes elementos:</w:t>
      </w:r>
    </w:p>
    <w:p w14:paraId="2692DF99" w14:textId="77777777" w:rsidR="007B6902" w:rsidRDefault="007B6902" w:rsidP="007B6902">
      <w:r>
        <w:t>Captura y almacenamiento del conocimiento: Se utilizan bases de datos, documentos y plataformas digitales para estructurar la información.</w:t>
      </w:r>
    </w:p>
    <w:p w14:paraId="6B98A5A1" w14:textId="77777777" w:rsidR="007B6902" w:rsidRDefault="007B6902" w:rsidP="006B66AB">
      <w:pPr>
        <w:pStyle w:val="Prrafodelista"/>
        <w:numPr>
          <w:ilvl w:val="0"/>
          <w:numId w:val="21"/>
        </w:numPr>
      </w:pPr>
      <w:r>
        <w:t>Organización y categorización: El conocimiento debe estar bien clasificado para que sea accesible y útil.</w:t>
      </w:r>
    </w:p>
    <w:p w14:paraId="5A170267" w14:textId="77777777" w:rsidR="007B6902" w:rsidRDefault="007B6902" w:rsidP="006B66AB">
      <w:pPr>
        <w:pStyle w:val="Prrafodelista"/>
        <w:numPr>
          <w:ilvl w:val="0"/>
          <w:numId w:val="21"/>
        </w:numPr>
      </w:pPr>
      <w:r>
        <w:t>Distribución y acceso: Se implementan herramientas de búsqueda y plataformas colaborativas para compartir información.</w:t>
      </w:r>
    </w:p>
    <w:p w14:paraId="3FC41F6E" w14:textId="77777777" w:rsidR="007B6902" w:rsidRDefault="007B6902" w:rsidP="006B66AB">
      <w:pPr>
        <w:pStyle w:val="Prrafodelista"/>
        <w:numPr>
          <w:ilvl w:val="0"/>
          <w:numId w:val="21"/>
        </w:numPr>
      </w:pPr>
      <w:r>
        <w:t>Uso y aplicación del conocimiento: Se promueve la transferencia de conocimiento dentro de la organización a través de entrenamientos, seminarios y documentación.</w:t>
      </w:r>
    </w:p>
    <w:p w14:paraId="51F1D854" w14:textId="77777777" w:rsidR="00801F20" w:rsidRDefault="00801F20" w:rsidP="007B6902"/>
    <w:p w14:paraId="61F69C05" w14:textId="454A642C" w:rsidR="007B6902" w:rsidRDefault="007B6902" w:rsidP="007B6902">
      <w:r>
        <w:t>Ejemplos de Aplicación de un KMS</w:t>
      </w:r>
    </w:p>
    <w:p w14:paraId="4CCC5C95" w14:textId="77777777" w:rsidR="007B6902" w:rsidRDefault="007B6902" w:rsidP="007B6902">
      <w:r>
        <w:t>Empresas multinacionales: Empresas como Google y Microsoft utilizan sistemas avanzados de gestión del conocimiento para mejorar la innovación y el desarrollo de productos.</w:t>
      </w:r>
    </w:p>
    <w:p w14:paraId="5708A821" w14:textId="77777777" w:rsidR="007B6902" w:rsidRDefault="007B6902" w:rsidP="007B6902">
      <w:r>
        <w:lastRenderedPageBreak/>
        <w:t>Universidades y centros de investigación: Instituciones educativas gestionan su conocimiento a través de repositorios digitales, bases de datos académicas y sistemas de colaboración entre investigadores.</w:t>
      </w:r>
    </w:p>
    <w:p w14:paraId="4912D189" w14:textId="77777777" w:rsidR="00801F20" w:rsidRDefault="00801F20" w:rsidP="007B6902"/>
    <w:p w14:paraId="0226D854" w14:textId="46050161" w:rsidR="007B6902" w:rsidRDefault="007B6902" w:rsidP="007B6902">
      <w:r>
        <w:t>Sector salud: Hospitales y clínicas utilizan sistemas de información médica para almacenar historiales clínicos, guías de tratamiento y conocimientos médicos especializados.</w:t>
      </w:r>
    </w:p>
    <w:p w14:paraId="1E5E811B" w14:textId="77777777" w:rsidR="00801F20" w:rsidRDefault="00801F20" w:rsidP="007B6902"/>
    <w:p w14:paraId="2745B5EE" w14:textId="77777777" w:rsidR="007B6902" w:rsidRPr="00801F20" w:rsidRDefault="007B6902" w:rsidP="007B6902">
      <w:pPr>
        <w:rPr>
          <w:u w:val="single"/>
        </w:rPr>
      </w:pPr>
      <w:r w:rsidRPr="00801F20">
        <w:rPr>
          <w:u w:val="single"/>
        </w:rPr>
        <w:t>KMS en Nicaragua</w:t>
      </w:r>
    </w:p>
    <w:p w14:paraId="040BE1EA" w14:textId="2BFE3081" w:rsidR="007B6902" w:rsidRDefault="007B6902" w:rsidP="007B6902">
      <w:r>
        <w:t>En Nicaragua, la implementación de Sistemas de Administración del Conocimiento puede beneficiar a diversos sectores:</w:t>
      </w:r>
    </w:p>
    <w:p w14:paraId="56E67D36" w14:textId="77777777" w:rsidR="007B6902" w:rsidRDefault="007B6902" w:rsidP="006B66AB">
      <w:pPr>
        <w:pStyle w:val="Prrafodelista"/>
        <w:numPr>
          <w:ilvl w:val="0"/>
          <w:numId w:val="22"/>
        </w:numPr>
      </w:pPr>
      <w:r>
        <w:t>Educación: Instituciones como la UNAN-Managua pueden mejorar el acceso a la información a través de bibliotecas digitales y plataformas colaborativas para docentes y estudiantes.</w:t>
      </w:r>
    </w:p>
    <w:p w14:paraId="635E6B17" w14:textId="77777777" w:rsidR="007B6902" w:rsidRDefault="007B6902" w:rsidP="006B66AB">
      <w:pPr>
        <w:pStyle w:val="Prrafodelista"/>
        <w:numPr>
          <w:ilvl w:val="0"/>
          <w:numId w:val="22"/>
        </w:numPr>
      </w:pPr>
      <w:r>
        <w:t>Sector agropecuario: Un KMS podría ayudar a los agricultores a compartir mejores prácticas, técnicas de cultivo y gestión de plagas, aprovechando la experiencia acumulada por diferentes productores.</w:t>
      </w:r>
    </w:p>
    <w:p w14:paraId="383F2F77" w14:textId="77777777" w:rsidR="007B6902" w:rsidRDefault="007B6902" w:rsidP="006B66AB">
      <w:pPr>
        <w:pStyle w:val="Prrafodelista"/>
        <w:numPr>
          <w:ilvl w:val="0"/>
          <w:numId w:val="22"/>
        </w:numPr>
      </w:pPr>
      <w:r>
        <w:t>Empresas de manufactura y comercio: La gestión del conocimiento permite optimizar procesos de producción y mejorar la capacitación del personal.</w:t>
      </w:r>
    </w:p>
    <w:p w14:paraId="3E462CDE" w14:textId="77777777" w:rsidR="00801F20" w:rsidRDefault="00801F20" w:rsidP="007B6902"/>
    <w:p w14:paraId="6B0CC776" w14:textId="12786AA7" w:rsidR="007B6902" w:rsidRPr="00801F20" w:rsidRDefault="007B6902" w:rsidP="007B6902">
      <w:pPr>
        <w:rPr>
          <w:b/>
          <w:bCs/>
        </w:rPr>
      </w:pPr>
      <w:r w:rsidRPr="00801F20">
        <w:rPr>
          <w:b/>
          <w:bCs/>
        </w:rPr>
        <w:t>Sistemas de Información Especializada</w:t>
      </w:r>
    </w:p>
    <w:p w14:paraId="644CF4E6" w14:textId="77777777" w:rsidR="007B6902" w:rsidRDefault="007B6902" w:rsidP="007B6902">
      <w:r>
        <w:t>Los Sistemas de Información Especializada (SIE) son plataformas diseñadas para gestionar información en sectores específicos, permitiendo un acceso estructurado y eficiente a datos relevantes para la toma de decisiones.</w:t>
      </w:r>
    </w:p>
    <w:p w14:paraId="775BFF48" w14:textId="77777777" w:rsidR="007B6902" w:rsidRDefault="007B6902" w:rsidP="007B6902"/>
    <w:p w14:paraId="1F5D644B" w14:textId="77777777" w:rsidR="007B6902" w:rsidRPr="00801F20" w:rsidRDefault="007B6902" w:rsidP="007B6902">
      <w:pPr>
        <w:rPr>
          <w:u w:val="single"/>
        </w:rPr>
      </w:pPr>
      <w:r w:rsidRPr="00801F20">
        <w:rPr>
          <w:u w:val="single"/>
        </w:rPr>
        <w:t>Características de un Sistema de Información Especializada</w:t>
      </w:r>
    </w:p>
    <w:p w14:paraId="5CDD63E4" w14:textId="77777777" w:rsidR="007B6902" w:rsidRDefault="007B6902" w:rsidP="006B66AB">
      <w:pPr>
        <w:pStyle w:val="Prrafodelista"/>
        <w:numPr>
          <w:ilvl w:val="0"/>
          <w:numId w:val="23"/>
        </w:numPr>
      </w:pPr>
      <w:r>
        <w:t>Enfoque sectorial: Está diseñado para atender necesidades específicas de un área, como salud, educación, finanzas o industria.</w:t>
      </w:r>
    </w:p>
    <w:p w14:paraId="344E0915" w14:textId="77777777" w:rsidR="007B6902" w:rsidRDefault="007B6902" w:rsidP="006B66AB">
      <w:pPr>
        <w:pStyle w:val="Prrafodelista"/>
        <w:numPr>
          <w:ilvl w:val="0"/>
          <w:numId w:val="23"/>
        </w:numPr>
      </w:pPr>
      <w:r>
        <w:lastRenderedPageBreak/>
        <w:t>Almacenamiento y análisis de datos: Permite la gestión eficiente de información clave para el sector en cuestión.</w:t>
      </w:r>
    </w:p>
    <w:p w14:paraId="30BF29A5" w14:textId="77777777" w:rsidR="007B6902" w:rsidRDefault="007B6902" w:rsidP="006B66AB">
      <w:pPr>
        <w:pStyle w:val="Prrafodelista"/>
        <w:numPr>
          <w:ilvl w:val="0"/>
          <w:numId w:val="23"/>
        </w:numPr>
      </w:pPr>
      <w:r>
        <w:t>Integración con otras plataformas: Puede estar conectado con otros sistemas para mejorar la disponibilidad y el acceso a la información.</w:t>
      </w:r>
    </w:p>
    <w:p w14:paraId="30AD6F91" w14:textId="77777777" w:rsidR="007B6902" w:rsidRDefault="007B6902" w:rsidP="006B66AB">
      <w:pPr>
        <w:pStyle w:val="Prrafodelista"/>
        <w:numPr>
          <w:ilvl w:val="0"/>
          <w:numId w:val="23"/>
        </w:numPr>
      </w:pPr>
      <w:r>
        <w:t>Toma de decisiones basada en datos: Proporciona información precisa y en tiempo real para facilitar la planificación y la estrategia.</w:t>
      </w:r>
    </w:p>
    <w:p w14:paraId="0D425E82" w14:textId="77777777" w:rsidR="00801F20" w:rsidRDefault="00801F20" w:rsidP="007B6902"/>
    <w:p w14:paraId="089DD23D" w14:textId="60BEA810" w:rsidR="007B6902" w:rsidRDefault="007B6902" w:rsidP="007B6902">
      <w:r>
        <w:t>Ejemplos de Sistemas de Información Especializada</w:t>
      </w:r>
    </w:p>
    <w:p w14:paraId="2997295B" w14:textId="77777777" w:rsidR="007B6902" w:rsidRDefault="007B6902" w:rsidP="006B66AB">
      <w:pPr>
        <w:pStyle w:val="Prrafodelista"/>
        <w:numPr>
          <w:ilvl w:val="0"/>
          <w:numId w:val="24"/>
        </w:numPr>
      </w:pPr>
      <w:r>
        <w:t>Sistemas de Información Geográfica (SIG): Utilizados en planificación urbana, gestión de recursos naturales y monitoreo ambiental.</w:t>
      </w:r>
    </w:p>
    <w:p w14:paraId="271A4E91" w14:textId="77777777" w:rsidR="007B6902" w:rsidRDefault="007B6902" w:rsidP="006B66AB">
      <w:pPr>
        <w:pStyle w:val="Prrafodelista"/>
        <w:numPr>
          <w:ilvl w:val="0"/>
          <w:numId w:val="24"/>
        </w:numPr>
      </w:pPr>
      <w:r>
        <w:t>Sistemas de Información en Salud: Permiten la gestión de historiales médicos, diagnóstico de pacientes y administración de hospitales.</w:t>
      </w:r>
    </w:p>
    <w:p w14:paraId="3744E798" w14:textId="77777777" w:rsidR="007B6902" w:rsidRDefault="007B6902" w:rsidP="006B66AB">
      <w:pPr>
        <w:pStyle w:val="Prrafodelista"/>
        <w:numPr>
          <w:ilvl w:val="0"/>
          <w:numId w:val="24"/>
        </w:numPr>
      </w:pPr>
      <w:r>
        <w:t>Sistemas de Información Financiera: Facilitan la gestión de inversiones, riesgos y planificación económica en empresas y gobiernos.</w:t>
      </w:r>
    </w:p>
    <w:p w14:paraId="697580AB" w14:textId="77777777" w:rsidR="007B6902" w:rsidRDefault="007B6902" w:rsidP="006B66AB">
      <w:pPr>
        <w:pStyle w:val="Prrafodelista"/>
        <w:numPr>
          <w:ilvl w:val="0"/>
          <w:numId w:val="24"/>
        </w:numPr>
      </w:pPr>
      <w:r>
        <w:t>Sistemas de Información Jurídica: Herramientas que permiten la gestión de leyes, normativas y casos judiciales.</w:t>
      </w:r>
    </w:p>
    <w:p w14:paraId="484242A6" w14:textId="77777777" w:rsidR="00801F20" w:rsidRDefault="00801F20" w:rsidP="007B6902"/>
    <w:p w14:paraId="5BD600C7" w14:textId="77777777" w:rsidR="007B6902" w:rsidRDefault="007B6902" w:rsidP="007B6902">
      <w:r>
        <w:t>Ejemplo de un SIE en Nicaragua</w:t>
      </w:r>
    </w:p>
    <w:p w14:paraId="3BE8B845" w14:textId="77777777" w:rsidR="007B6902" w:rsidRDefault="007B6902" w:rsidP="006B66AB">
      <w:pPr>
        <w:pStyle w:val="Prrafodelista"/>
        <w:numPr>
          <w:ilvl w:val="0"/>
          <w:numId w:val="25"/>
        </w:numPr>
      </w:pPr>
      <w:r>
        <w:t>SIG para la gestión del agua y suelos: En Nicaragua, se pueden implementar sistemas de información geográfica para optimizar el uso de los recursos hídricos en zonas rurales y mejorar la gestión de cultivos.</w:t>
      </w:r>
    </w:p>
    <w:p w14:paraId="69F21112" w14:textId="77777777" w:rsidR="007B6902" w:rsidRDefault="007B6902" w:rsidP="006B66AB">
      <w:pPr>
        <w:pStyle w:val="Prrafodelista"/>
        <w:numPr>
          <w:ilvl w:val="0"/>
          <w:numId w:val="25"/>
        </w:numPr>
      </w:pPr>
      <w:r>
        <w:t>Sistemas de información en el sector salud: La digitalización de historias clínicas en hospitales y clínicas privadas permitiría un mejor seguimiento de los pacientes y optimización de los recursos hospitalarios.</w:t>
      </w:r>
    </w:p>
    <w:p w14:paraId="60959FAC" w14:textId="77777777" w:rsidR="002C1985" w:rsidRDefault="002C1985" w:rsidP="007B6902"/>
    <w:p w14:paraId="261811F7" w14:textId="77777777" w:rsidR="002C1985" w:rsidRDefault="002C1985" w:rsidP="007B6902"/>
    <w:p w14:paraId="3EE7FB91" w14:textId="77777777" w:rsidR="002C1985" w:rsidRDefault="002C1985" w:rsidP="007B6902"/>
    <w:p w14:paraId="0446E5B6" w14:textId="77777777" w:rsidR="002C1985" w:rsidRDefault="002C1985" w:rsidP="007B6902"/>
    <w:p w14:paraId="4CADB5A8" w14:textId="64AAB74D" w:rsidR="00BC624B" w:rsidRDefault="007B6902" w:rsidP="007B6902">
      <w:r>
        <w:lastRenderedPageBreak/>
        <w:t>Los Sistemas de Administración del Conocimiento y de Información Especializada desempeñan un papel fundamental en la transformación digital de las organizaciones. Permiten mejorar la gestión del conocimiento, optimizar la toma de decisiones y aumentar la competitividad en un mundo cada vez más basado en la información. En Nicaragua, la implementación de estos sistemas representa una gran oportunidad para mejorar sectores clave como educación, salud, agricultura y comercio.</w:t>
      </w:r>
    </w:p>
    <w:p w14:paraId="1D02EF5F" w14:textId="77777777" w:rsidR="00BC624B" w:rsidRPr="00BC624B" w:rsidRDefault="00BC624B" w:rsidP="00BC624B"/>
    <w:p w14:paraId="583ABD8D" w14:textId="2E5DC71D" w:rsidR="006E3530" w:rsidRDefault="006E3530" w:rsidP="004E41E6">
      <w:pPr>
        <w:pStyle w:val="Ttulo2"/>
      </w:pPr>
      <w:bookmarkStart w:id="22" w:name="_Toc191833865"/>
      <w:r>
        <w:t>Administración de Procesos de Negocios:</w:t>
      </w:r>
      <w:bookmarkEnd w:id="22"/>
    </w:p>
    <w:p w14:paraId="7443D184" w14:textId="77777777" w:rsidR="00E7357F" w:rsidRDefault="00E7357F" w:rsidP="00E7357F">
      <w:r>
        <w:t>La Administración de Procesos de Negocios (BPM) es una disciplina que busca mejorar continuamente los procesos de una organización para optimizar su eficiencia, efectividad y agilidad. La gestión de procesos de negocios es esencial para las empresas que buscan mantener una ventaja competitiva y adaptarse rápidamente a cambios en el mercado.</w:t>
      </w:r>
    </w:p>
    <w:p w14:paraId="68C9BAC6" w14:textId="77777777" w:rsidR="00E7357F" w:rsidRDefault="00E7357F" w:rsidP="00E7357F"/>
    <w:p w14:paraId="1A699C84" w14:textId="1E0F27A8" w:rsidR="00083443" w:rsidRDefault="00E7357F" w:rsidP="00E7357F">
      <w:r>
        <w:t>En términos simples, BPM se refiere a la identificación, el diseño, la documentación, la automatización y la mejora de los procesos empresariales, permitiendo que las organizaciones respondan de manera más eficiente a las necesidades de los clientes y del entorno empresarial. Con la digitalización de las operaciones, BPM se ha convertido en un componente clave en la estrategia de las empresas modernas</w:t>
      </w:r>
    </w:p>
    <w:p w14:paraId="62013018" w14:textId="77777777" w:rsidR="00083443" w:rsidRPr="00083443" w:rsidRDefault="00083443" w:rsidP="00083443"/>
    <w:p w14:paraId="60869F7D" w14:textId="1408BA0D" w:rsidR="006E3530" w:rsidRDefault="006E3530" w:rsidP="006E3530">
      <w:pPr>
        <w:pStyle w:val="Ttulo3"/>
      </w:pPr>
      <w:bookmarkStart w:id="23" w:name="_Toc191833866"/>
      <w:r>
        <w:t>Gestión de Procesos de Negocios (BPM).</w:t>
      </w:r>
      <w:bookmarkEnd w:id="23"/>
    </w:p>
    <w:p w14:paraId="538EF02F" w14:textId="77777777" w:rsidR="00E7357F" w:rsidRDefault="00E7357F" w:rsidP="00E7357F">
      <w:r>
        <w:t xml:space="preserve">Business </w:t>
      </w:r>
      <w:proofErr w:type="spellStart"/>
      <w:r>
        <w:t>Process</w:t>
      </w:r>
      <w:proofErr w:type="spellEnd"/>
      <w:r>
        <w:t xml:space="preserve"> Management (BPM) es un enfoque sistemático para mejorar la eficiencia y efectividad de los procesos dentro de una organización. BPM no solo trata de mejorar la calidad de los procesos, sino también de lograr una alineación más estrecha con las metas y objetivos estratégicos de la empresa.</w:t>
      </w:r>
    </w:p>
    <w:p w14:paraId="2DA11763" w14:textId="77777777" w:rsidR="00E7357F" w:rsidRDefault="00E7357F" w:rsidP="00E7357F"/>
    <w:p w14:paraId="68BC1D38" w14:textId="77777777" w:rsidR="00E7357F" w:rsidRDefault="00E7357F" w:rsidP="00E7357F"/>
    <w:p w14:paraId="5F08E376" w14:textId="77777777" w:rsidR="00E7357F" w:rsidRDefault="00E7357F" w:rsidP="00E7357F"/>
    <w:p w14:paraId="180B026A" w14:textId="77777777" w:rsidR="00E7357F" w:rsidRPr="00E7357F" w:rsidRDefault="00E7357F" w:rsidP="00E7357F">
      <w:pPr>
        <w:rPr>
          <w:u w:val="single"/>
        </w:rPr>
      </w:pPr>
      <w:r w:rsidRPr="00E7357F">
        <w:rPr>
          <w:u w:val="single"/>
        </w:rPr>
        <w:lastRenderedPageBreak/>
        <w:t>Fases del BPM</w:t>
      </w:r>
    </w:p>
    <w:p w14:paraId="796860FD" w14:textId="77777777" w:rsidR="00E7357F" w:rsidRDefault="00E7357F" w:rsidP="006B66AB">
      <w:pPr>
        <w:pStyle w:val="Prrafodelista"/>
        <w:numPr>
          <w:ilvl w:val="0"/>
          <w:numId w:val="26"/>
        </w:numPr>
      </w:pPr>
      <w:r>
        <w:t>Modelado de Procesos: Crear representaciones visuales de los procesos actuales (conocido como As-</w:t>
      </w:r>
      <w:proofErr w:type="spellStart"/>
      <w:r>
        <w:t>Is</w:t>
      </w:r>
      <w:proofErr w:type="spellEnd"/>
      <w:r>
        <w:t>), lo que permite una comprensión clara de cómo se están llevando a cabo las operaciones.</w:t>
      </w:r>
    </w:p>
    <w:p w14:paraId="345DCADD" w14:textId="77777777" w:rsidR="00E7357F" w:rsidRDefault="00E7357F" w:rsidP="006B66AB">
      <w:pPr>
        <w:pStyle w:val="Prrafodelista"/>
        <w:numPr>
          <w:ilvl w:val="0"/>
          <w:numId w:val="26"/>
        </w:numPr>
      </w:pPr>
      <w:r>
        <w:t>Análisis de Procesos: Evaluar la eficiencia y efectividad de los procesos y detectar posibles cuellos de botella, redundancias o ineficiencias.</w:t>
      </w:r>
    </w:p>
    <w:p w14:paraId="0D3C4AFE" w14:textId="77777777" w:rsidR="00E7357F" w:rsidRDefault="00E7357F" w:rsidP="006B66AB">
      <w:pPr>
        <w:pStyle w:val="Prrafodelista"/>
        <w:numPr>
          <w:ilvl w:val="0"/>
          <w:numId w:val="26"/>
        </w:numPr>
      </w:pPr>
      <w:r>
        <w:t>Diseño de Procesos: Rediseñar los procesos para mejorar el rendimiento, simplificar tareas, reducir costos y asegurar una mayor satisfacción del cliente.</w:t>
      </w:r>
    </w:p>
    <w:p w14:paraId="5D15A96B" w14:textId="77777777" w:rsidR="00E7357F" w:rsidRDefault="00E7357F" w:rsidP="006B66AB">
      <w:pPr>
        <w:pStyle w:val="Prrafodelista"/>
        <w:numPr>
          <w:ilvl w:val="0"/>
          <w:numId w:val="26"/>
        </w:numPr>
      </w:pPr>
      <w:r>
        <w:t>Automatización de Procesos: Usar software y herramientas tecnológicas para automatizar las tareas repetitivas y mejorar la velocidad y precisión de los procesos.</w:t>
      </w:r>
    </w:p>
    <w:p w14:paraId="23116216" w14:textId="77777777" w:rsidR="00E7357F" w:rsidRDefault="00E7357F" w:rsidP="006B66AB">
      <w:pPr>
        <w:pStyle w:val="Prrafodelista"/>
        <w:numPr>
          <w:ilvl w:val="0"/>
          <w:numId w:val="26"/>
        </w:numPr>
      </w:pPr>
      <w:r>
        <w:t>Implementación de Procesos: Ejecutar el nuevo diseño del proceso dentro de la organización y monitorizar su rendimiento.</w:t>
      </w:r>
    </w:p>
    <w:p w14:paraId="6CECB544" w14:textId="77777777" w:rsidR="00E7357F" w:rsidRDefault="00E7357F" w:rsidP="006B66AB">
      <w:pPr>
        <w:pStyle w:val="Prrafodelista"/>
        <w:numPr>
          <w:ilvl w:val="0"/>
          <w:numId w:val="26"/>
        </w:numPr>
      </w:pPr>
      <w:r>
        <w:t>Monitoreo y Mejora: Establecer indicadores de desempeño (</w:t>
      </w:r>
      <w:proofErr w:type="spellStart"/>
      <w:r>
        <w:t>KPIs</w:t>
      </w:r>
      <w:proofErr w:type="spellEnd"/>
      <w:r>
        <w:t>) y usar herramientas de análisis para monitorear continuamente los procesos, asegurando que se mantengan alineados con las metas de la empresa.</w:t>
      </w:r>
    </w:p>
    <w:p w14:paraId="1E6980CE" w14:textId="77777777" w:rsidR="00E7357F" w:rsidRDefault="00E7357F" w:rsidP="00E7357F"/>
    <w:p w14:paraId="4FF2D249" w14:textId="10656F3F" w:rsidR="00E7357F" w:rsidRDefault="00E7357F" w:rsidP="00E7357F">
      <w:r>
        <w:t>Ejemplo en Nicaragua</w:t>
      </w:r>
    </w:p>
    <w:p w14:paraId="0ECC477A" w14:textId="317A199B" w:rsidR="00E7357F" w:rsidRDefault="00E7357F" w:rsidP="00E7357F">
      <w:r>
        <w:t>En empresas manufactureras o agrícolas en Nicaragua, como en el caso de la producción de café, la gestión de procesos de negocios podría incluir la optimización de la cadena de suministro y la producción, desde la recolección de granos hasta su distribución y comercialización, mejorando la trazabilidad y reduciendo tiempos de inactividad.</w:t>
      </w:r>
    </w:p>
    <w:p w14:paraId="327BDE1E" w14:textId="77777777" w:rsidR="00E7357F" w:rsidRDefault="00E7357F" w:rsidP="00E7357F"/>
    <w:p w14:paraId="4853E1BC" w14:textId="77777777" w:rsidR="00E7357F" w:rsidRDefault="00E7357F" w:rsidP="00E7357F"/>
    <w:p w14:paraId="28A1BE30" w14:textId="77777777" w:rsidR="00E7357F" w:rsidRDefault="00E7357F" w:rsidP="00E7357F"/>
    <w:p w14:paraId="686D41DA" w14:textId="77777777" w:rsidR="00E7357F" w:rsidRPr="00E7357F" w:rsidRDefault="00E7357F" w:rsidP="00E7357F"/>
    <w:p w14:paraId="27A17360" w14:textId="2BFCAA78" w:rsidR="006E3530" w:rsidRDefault="006E3530" w:rsidP="006E3530">
      <w:pPr>
        <w:pStyle w:val="Ttulo3"/>
      </w:pPr>
      <w:bookmarkStart w:id="24" w:name="_Toc191833867"/>
      <w:r>
        <w:lastRenderedPageBreak/>
        <w:t>Sistemas de Planificación de Recursos Empresariales (ERP)</w:t>
      </w:r>
      <w:bookmarkEnd w:id="24"/>
    </w:p>
    <w:p w14:paraId="7C9D4553" w14:textId="77777777" w:rsidR="00DC23D3" w:rsidRDefault="00DC23D3" w:rsidP="00DC23D3">
      <w:r>
        <w:t>Los Sistemas de Planificación de Recursos Empresariales (ERP) son plataformas integradas que ayudan a las organizaciones a gestionar sus recursos (humanos, financieros, materiales, etc.) de manera centralizada y eficiente. Un sistema ERP permite coordinar todas las áreas de la empresa, como finanzas, recursos humanos, ventas, inventarios y producción, en un único sistema.</w:t>
      </w:r>
    </w:p>
    <w:p w14:paraId="387975F7" w14:textId="77777777" w:rsidR="00DC23D3" w:rsidRDefault="00DC23D3" w:rsidP="00DC23D3"/>
    <w:p w14:paraId="26AF6577" w14:textId="77777777" w:rsidR="00DC23D3" w:rsidRDefault="00DC23D3" w:rsidP="00DC23D3">
      <w:r>
        <w:t>Características de un ERP</w:t>
      </w:r>
    </w:p>
    <w:p w14:paraId="31D44CD0" w14:textId="77777777" w:rsidR="00DC23D3" w:rsidRDefault="00DC23D3" w:rsidP="006B66AB">
      <w:pPr>
        <w:pStyle w:val="Prrafodelista"/>
        <w:numPr>
          <w:ilvl w:val="0"/>
          <w:numId w:val="27"/>
        </w:numPr>
      </w:pPr>
      <w:r>
        <w:t>Integración de Datos: Todos los departamentos están conectados, permitiendo un flujo de información coherente y evitando duplicidades.</w:t>
      </w:r>
    </w:p>
    <w:p w14:paraId="3893A573" w14:textId="77777777" w:rsidR="00DC23D3" w:rsidRDefault="00DC23D3" w:rsidP="006B66AB">
      <w:pPr>
        <w:pStyle w:val="Prrafodelista"/>
        <w:numPr>
          <w:ilvl w:val="0"/>
          <w:numId w:val="27"/>
        </w:numPr>
      </w:pPr>
      <w:r>
        <w:t>Automatización de Procesos: Los sistemas ERP automatizan tareas repetitivas, como la generación de informes financieros o la actualización de inventarios.</w:t>
      </w:r>
    </w:p>
    <w:p w14:paraId="133EF71C" w14:textId="77777777" w:rsidR="00DC23D3" w:rsidRDefault="00DC23D3" w:rsidP="006B66AB">
      <w:pPr>
        <w:pStyle w:val="Prrafodelista"/>
        <w:numPr>
          <w:ilvl w:val="0"/>
          <w:numId w:val="27"/>
        </w:numPr>
      </w:pPr>
      <w:r>
        <w:t>Mejora en la Toma de Decisiones: Proporciona información precisa y en tiempo real, lo que facilita la toma de decisiones estratégicas.</w:t>
      </w:r>
    </w:p>
    <w:p w14:paraId="791A2580" w14:textId="77777777" w:rsidR="00DC23D3" w:rsidRDefault="00DC23D3" w:rsidP="00DC23D3"/>
    <w:p w14:paraId="719AA7D7" w14:textId="77777777" w:rsidR="00DC23D3" w:rsidRDefault="00DC23D3" w:rsidP="00DC23D3">
      <w:r>
        <w:t>Ejemplo en Nicaragua</w:t>
      </w:r>
    </w:p>
    <w:p w14:paraId="098D4295" w14:textId="5525C58F" w:rsidR="00E7357F" w:rsidRDefault="00DC23D3" w:rsidP="00DC23D3">
      <w:r>
        <w:t>En el contexto de empresas textiles o manufactura en Nicaragua, un sistema ERP puede ayudar a gestionar la producción, el control de inventarios, las ventas y la gestión financiera en un solo sistema, mejorando la eficiencia operativa.</w:t>
      </w:r>
    </w:p>
    <w:p w14:paraId="01D34991" w14:textId="77777777" w:rsidR="00DC23D3" w:rsidRPr="00E7357F" w:rsidRDefault="00DC23D3" w:rsidP="00DC23D3"/>
    <w:p w14:paraId="77D3F21A" w14:textId="70A75864" w:rsidR="006E3530" w:rsidRDefault="006E3530" w:rsidP="006E3530">
      <w:pPr>
        <w:pStyle w:val="Ttulo3"/>
        <w:rPr>
          <w:lang w:val="en-US"/>
        </w:rPr>
      </w:pPr>
      <w:bookmarkStart w:id="25" w:name="_Toc191833868"/>
      <w:r w:rsidRPr="006E3530">
        <w:rPr>
          <w:lang w:val="en-US"/>
        </w:rPr>
        <w:t>Sistemas SCM (Supply Chain Management)</w:t>
      </w:r>
      <w:bookmarkEnd w:id="25"/>
    </w:p>
    <w:p w14:paraId="0C424BBC" w14:textId="77777777" w:rsidR="00DC23D3" w:rsidRPr="00DC23D3" w:rsidRDefault="00DC23D3" w:rsidP="00DC23D3">
      <w:r w:rsidRPr="00DC23D3">
        <w:t xml:space="preserve">La gestión de la cadena de suministro o </w:t>
      </w:r>
      <w:proofErr w:type="spellStart"/>
      <w:r w:rsidRPr="00DC23D3">
        <w:t>Supply</w:t>
      </w:r>
      <w:proofErr w:type="spellEnd"/>
      <w:r w:rsidRPr="00DC23D3">
        <w:t xml:space="preserve"> </w:t>
      </w:r>
      <w:proofErr w:type="spellStart"/>
      <w:r w:rsidRPr="00DC23D3">
        <w:t>Chain</w:t>
      </w:r>
      <w:proofErr w:type="spellEnd"/>
      <w:r w:rsidRPr="00DC23D3">
        <w:t xml:space="preserve"> Management (SCM) es el conjunto de procesos involucrados en la planificación, ejecución y control del flujo de bienes, servicios e información desde la adquisición de materiales hasta la entrega del producto final al consumidor.</w:t>
      </w:r>
    </w:p>
    <w:p w14:paraId="6660249D" w14:textId="77777777" w:rsidR="00DC23D3" w:rsidRPr="00DC23D3" w:rsidRDefault="00DC23D3" w:rsidP="00DC23D3"/>
    <w:p w14:paraId="2AC11EF1" w14:textId="11699984" w:rsidR="00DC23D3" w:rsidRDefault="00DC23D3" w:rsidP="00DC23D3">
      <w:r w:rsidRPr="00DC23D3">
        <w:t xml:space="preserve">Un Sistema SCM integra todas las actividades relacionadas con la cadena de suministro y permite gestionar las relaciones entre proveedores, distribuidores y </w:t>
      </w:r>
      <w:r w:rsidRPr="00DC23D3">
        <w:lastRenderedPageBreak/>
        <w:t>consumidores para optimizar la eficiencia y reducir los costos. Estos sistemas son fundamentales para las empresas que operan a gran escala o en mercados altamente competitivos.</w:t>
      </w:r>
    </w:p>
    <w:p w14:paraId="61187DB9" w14:textId="77777777" w:rsidR="00DC23D3" w:rsidRPr="00DC23D3" w:rsidRDefault="00DC23D3" w:rsidP="00DC23D3"/>
    <w:p w14:paraId="18FBD38C" w14:textId="0E0EC3C4" w:rsidR="006E3530" w:rsidRDefault="006E3530" w:rsidP="006E3530">
      <w:pPr>
        <w:pStyle w:val="Ttulo4"/>
      </w:pPr>
      <w:r>
        <w:t>Planificación</w:t>
      </w:r>
    </w:p>
    <w:p w14:paraId="41C1540E" w14:textId="77777777" w:rsidR="006C4E58" w:rsidRDefault="006C4E58" w:rsidP="006C4E58">
      <w:r>
        <w:t>La planificación de la cadena de suministro es el primer paso crucial para garantizar que la producción y distribución se alineen con la demanda. Involucra la previsión de la demanda, la planificación de la capacidad de producción y la gestión de inventarios.</w:t>
      </w:r>
    </w:p>
    <w:p w14:paraId="30C2749A" w14:textId="77777777" w:rsidR="006C4E58" w:rsidRDefault="006C4E58" w:rsidP="006C4E58"/>
    <w:p w14:paraId="1593A255" w14:textId="2F0017C8" w:rsidR="00DC23D3" w:rsidRDefault="006C4E58" w:rsidP="006C4E58">
      <w:r>
        <w:t>Ejemplo: En Nicaragua, una empresa de producción de alimentos puede usar un sistema SCM para planificar la cantidad de materias primas necesarias durante una temporada alta de ventas, asegurando que no haya escasez ni exceso de inventarios.</w:t>
      </w:r>
    </w:p>
    <w:p w14:paraId="2D0EF0AE" w14:textId="77777777" w:rsidR="006C4E58" w:rsidRPr="00DC23D3" w:rsidRDefault="006C4E58" w:rsidP="006C4E58"/>
    <w:p w14:paraId="331B1DA2" w14:textId="7B7A03DB" w:rsidR="006C4E58" w:rsidRDefault="006E3530" w:rsidP="006E3530">
      <w:pPr>
        <w:pStyle w:val="Ttulo4"/>
      </w:pPr>
      <w:r>
        <w:t xml:space="preserve">Distribución y logística </w:t>
      </w:r>
    </w:p>
    <w:p w14:paraId="04981D5E" w14:textId="77777777" w:rsidR="00522ED6" w:rsidRDefault="00522ED6" w:rsidP="00522ED6">
      <w:r>
        <w:t>Los sistemas SCM facilitan la gestión de la distribución y la logística, ayudando a las empresas a elegir las rutas más eficientes, gestionar los tiempos de entrega y optimizar los costos logísticos.</w:t>
      </w:r>
    </w:p>
    <w:p w14:paraId="5AAB60A2" w14:textId="77777777" w:rsidR="00522ED6" w:rsidRDefault="00522ED6" w:rsidP="00522ED6"/>
    <w:p w14:paraId="426A1939" w14:textId="7BA71D9C" w:rsidR="006C4E58" w:rsidRDefault="00522ED6" w:rsidP="00522ED6">
      <w:r>
        <w:t>Ejemplo: Las empresas en Nicaragua que exportan productos agrícolas, como café o azúcar, pueden usar un sistema SCM para optimizar la distribución de sus productos a nivel nacional e internacional, mejorando los tiempos de entrega y reduciendo los costos logísticos.</w:t>
      </w:r>
    </w:p>
    <w:p w14:paraId="256ECE98" w14:textId="77777777" w:rsidR="006C4E58" w:rsidRDefault="006C4E58" w:rsidP="006C4E58"/>
    <w:p w14:paraId="214D768B" w14:textId="77777777" w:rsidR="006C4E58" w:rsidRDefault="006C4E58" w:rsidP="006C4E58"/>
    <w:p w14:paraId="0FEF5E54" w14:textId="4EA4987F" w:rsidR="006E3530" w:rsidRDefault="006E3530" w:rsidP="006E3530">
      <w:pPr>
        <w:pStyle w:val="Ttulo4"/>
      </w:pPr>
      <w:r>
        <w:lastRenderedPageBreak/>
        <w:t>Compras</w:t>
      </w:r>
    </w:p>
    <w:p w14:paraId="05E4FE06" w14:textId="77777777" w:rsidR="00522ED6" w:rsidRDefault="00522ED6" w:rsidP="00522ED6">
      <w:r>
        <w:t>Un sistema SCM también optimiza el proceso de compras, gestionando las relaciones con proveedores y garantizando la adquisición de materiales al mejor precio y en el tiempo adecuado.</w:t>
      </w:r>
    </w:p>
    <w:p w14:paraId="3CF1EE7E" w14:textId="77777777" w:rsidR="00522ED6" w:rsidRDefault="00522ED6" w:rsidP="00522ED6"/>
    <w:p w14:paraId="5F2CE022" w14:textId="28572819" w:rsidR="00522ED6" w:rsidRDefault="00522ED6" w:rsidP="00522ED6">
      <w:r>
        <w:t>Ejemplo: En una empresa manufacturera en Nicaragua, un sistema SCM puede gestionar las compras de materias primas, evitando compras innecesarias o excesivas y garantizando la calidad de los productos adquiridos.</w:t>
      </w:r>
    </w:p>
    <w:p w14:paraId="09FFED37" w14:textId="77777777" w:rsidR="00522ED6" w:rsidRPr="00522ED6" w:rsidRDefault="00522ED6" w:rsidP="00522ED6"/>
    <w:p w14:paraId="6D028664" w14:textId="202E3BC4" w:rsidR="006E3530" w:rsidRDefault="006E3530" w:rsidP="006E3530">
      <w:pPr>
        <w:pStyle w:val="Ttulo4"/>
      </w:pPr>
      <w:r>
        <w:t>Producción</w:t>
      </w:r>
    </w:p>
    <w:p w14:paraId="4A0CF469" w14:textId="77777777" w:rsidR="00AA2720" w:rsidRDefault="00AA2720" w:rsidP="00AA2720">
      <w:r>
        <w:t>La gestión de la producción dentro de un sistema SCM asegura que los productos se fabriquen de acuerdo con los estándares de calidad y los plazos de entrega, minimizando el desperdicio y maximizando la eficiencia.</w:t>
      </w:r>
    </w:p>
    <w:p w14:paraId="6E0949B7" w14:textId="77777777" w:rsidR="00AA2720" w:rsidRDefault="00AA2720" w:rsidP="00AA2720"/>
    <w:p w14:paraId="26243D49" w14:textId="755DEF0F" w:rsidR="00AA2720" w:rsidRDefault="00AA2720" w:rsidP="00AA2720">
      <w:r>
        <w:t>Ejemplo: En una planta de producción de textiles en Nicaragua, un sistema SCM ayuda a programar las órdenes de producción, mantener el control de calidad y minimizar los tiempos de inactividad.</w:t>
      </w:r>
    </w:p>
    <w:p w14:paraId="2ED95D62" w14:textId="77777777" w:rsidR="00AA2720" w:rsidRPr="00AA2720" w:rsidRDefault="00AA2720" w:rsidP="00AA2720"/>
    <w:p w14:paraId="14EAAE48" w14:textId="57BEC5B2" w:rsidR="006E3530" w:rsidRDefault="006E3530" w:rsidP="006E3530">
      <w:pPr>
        <w:pStyle w:val="Ttulo3"/>
      </w:pPr>
      <w:bookmarkStart w:id="26" w:name="_Toc191833869"/>
      <w:r>
        <w:t>Procedimientos, políticas y cultura organizacional de una empresa</w:t>
      </w:r>
      <w:bookmarkEnd w:id="26"/>
    </w:p>
    <w:p w14:paraId="253CC81D" w14:textId="77777777" w:rsidR="00124F44" w:rsidRDefault="00124F44" w:rsidP="00124F44">
      <w:r>
        <w:t>La administración de procesos de negocios no solo implica la optimización tecnológica y operativa, sino que también debe estar acompañada de procedimientos claros, políticas organizacionales y una cultura organizacional sólida.</w:t>
      </w:r>
    </w:p>
    <w:p w14:paraId="27D5BBE1" w14:textId="77777777" w:rsidR="00124F44" w:rsidRDefault="00124F44" w:rsidP="00124F44"/>
    <w:p w14:paraId="4D957B2F" w14:textId="77777777" w:rsidR="00124F44" w:rsidRPr="00124F44" w:rsidRDefault="00124F44" w:rsidP="00124F44">
      <w:pPr>
        <w:rPr>
          <w:u w:val="single"/>
        </w:rPr>
      </w:pPr>
      <w:r w:rsidRPr="00124F44">
        <w:rPr>
          <w:u w:val="single"/>
        </w:rPr>
        <w:t>Procedimientos</w:t>
      </w:r>
    </w:p>
    <w:p w14:paraId="7AA388BF" w14:textId="77777777" w:rsidR="00124F44" w:rsidRDefault="00124F44" w:rsidP="00124F44">
      <w:r>
        <w:t>Son las directrices y pasos establecidos para realizar tareas dentro de los procesos de negocio. Los procedimientos estandarizados ayudan a garantizar la coherencia y calidad de las operaciones.</w:t>
      </w:r>
    </w:p>
    <w:p w14:paraId="6EC1FCF2" w14:textId="77777777" w:rsidR="00124F44" w:rsidRDefault="00124F44" w:rsidP="00124F44"/>
    <w:p w14:paraId="2311CFF8" w14:textId="77777777" w:rsidR="00124F44" w:rsidRPr="00124F44" w:rsidRDefault="00124F44" w:rsidP="00124F44">
      <w:pPr>
        <w:rPr>
          <w:u w:val="single"/>
        </w:rPr>
      </w:pPr>
      <w:r w:rsidRPr="00124F44">
        <w:rPr>
          <w:u w:val="single"/>
        </w:rPr>
        <w:lastRenderedPageBreak/>
        <w:t>Políticas</w:t>
      </w:r>
    </w:p>
    <w:p w14:paraId="7D6420E7" w14:textId="77777777" w:rsidR="00124F44" w:rsidRDefault="00124F44" w:rsidP="00124F44">
      <w:r>
        <w:t>Son los principios generales que guían el comportamiento organizacional. Las políticas ayudan a las empresas a alinearse con sus objetivos estratégicos, legales y éticos.</w:t>
      </w:r>
    </w:p>
    <w:p w14:paraId="054F2686" w14:textId="77777777" w:rsidR="00124F44" w:rsidRDefault="00124F44" w:rsidP="00124F44"/>
    <w:p w14:paraId="488585AC" w14:textId="77777777" w:rsidR="00124F44" w:rsidRPr="00124F44" w:rsidRDefault="00124F44" w:rsidP="00124F44">
      <w:pPr>
        <w:rPr>
          <w:u w:val="single"/>
        </w:rPr>
      </w:pPr>
      <w:r w:rsidRPr="00124F44">
        <w:rPr>
          <w:u w:val="single"/>
        </w:rPr>
        <w:t>Cultura Organizacional</w:t>
      </w:r>
    </w:p>
    <w:p w14:paraId="4565EAA8" w14:textId="77777777" w:rsidR="00124F44" w:rsidRDefault="00124F44" w:rsidP="00124F44">
      <w:r>
        <w:t>La cultura organizacional es el conjunto de valores, creencias y comportamientos que guían cómo las personas interactúan dentro de la empresa. Una cultura fuerte y alineada con los objetivos estratégicos ayuda a crear un ambiente de trabajo productivo y eficiente.</w:t>
      </w:r>
    </w:p>
    <w:p w14:paraId="71E7FA55" w14:textId="77777777" w:rsidR="00124F44" w:rsidRDefault="00124F44" w:rsidP="00124F44"/>
    <w:p w14:paraId="6B7B7DC5" w14:textId="77777777" w:rsidR="00124F44" w:rsidRDefault="00124F44" w:rsidP="00124F44">
      <w:r>
        <w:t>Ejemplo de Procedimientos y Cultura en Nicaragua</w:t>
      </w:r>
    </w:p>
    <w:p w14:paraId="7B94E82C" w14:textId="77777777" w:rsidR="00124F44" w:rsidRDefault="00124F44" w:rsidP="00124F44">
      <w:r>
        <w:t>En una empresa de telecomunicaciones en Nicaragua, los procedimientos estandarizados y las políticas claras para el servicio al cliente pueden mejorar la satisfacción del cliente. Además, una cultura organizacional enfocada en la innovación y la mejora continua puede promover la adopción de nuevas tecnologías, como la automatización de procesos de servicio al cliente.</w:t>
      </w:r>
    </w:p>
    <w:p w14:paraId="1A9BD8B2" w14:textId="77777777" w:rsidR="00124F44" w:rsidRDefault="00124F44" w:rsidP="00124F44"/>
    <w:p w14:paraId="65FA098B" w14:textId="6F0C855D" w:rsidR="00C7702C" w:rsidRDefault="00124F44" w:rsidP="00124F44">
      <w:r>
        <w:t>La administración de procesos de negocios es esencial para las organizaciones modernas, y la implementación de BPM, ERP, y SCM es fundamental para optimizar recursos, reducir costos y mejorar la eficiencia. En el contexto de Nicaragua, la adopción de estas tecnologías es crucial para las empresas que buscan competir en mercados globalizados y adaptarse a los cambios rápidos de la economía. A través de la mejora continua de procesos, las organizaciones pueden incrementar su productividad y mantenerse competitivas a nivel nacional e internacional.</w:t>
      </w:r>
    </w:p>
    <w:p w14:paraId="15701175" w14:textId="77777777" w:rsidR="00124F44" w:rsidRDefault="00124F44" w:rsidP="00124F44"/>
    <w:p w14:paraId="59E5FBF8" w14:textId="77777777" w:rsidR="00C7702C" w:rsidRPr="00C7702C" w:rsidRDefault="00C7702C" w:rsidP="00C7702C"/>
    <w:p w14:paraId="0A2CAEB1" w14:textId="3EDE3E77" w:rsidR="006E3530" w:rsidRDefault="006E3530" w:rsidP="004E41E6">
      <w:pPr>
        <w:pStyle w:val="Ttulo2"/>
      </w:pPr>
      <w:bookmarkStart w:id="27" w:name="_Toc191833870"/>
      <w:r>
        <w:lastRenderedPageBreak/>
        <w:t>Sistemas de bases de datos</w:t>
      </w:r>
      <w:bookmarkEnd w:id="27"/>
    </w:p>
    <w:p w14:paraId="06EBB91A" w14:textId="77777777" w:rsidR="006E47BB" w:rsidRDefault="006E47BB" w:rsidP="006E47BB">
      <w:r>
        <w:t>Los Sistemas de Bases de Datos (DBMS, por sus siglas en inglés) son herramientas esenciales para la gestión y almacenamiento de grandes volúmenes de datos de manera estructurada, segura y accesible. Estos sistemas permiten a las organizaciones almacenar, organizar y manipular información de manera eficiente, lo que facilita la toma de decisiones informadas, la automatización de procesos y la mejora en la gestión de recursos.</w:t>
      </w:r>
    </w:p>
    <w:p w14:paraId="1C28D51E" w14:textId="77777777" w:rsidR="006E47BB" w:rsidRDefault="006E47BB" w:rsidP="006E47BB"/>
    <w:p w14:paraId="65849BFD" w14:textId="77777777" w:rsidR="006E47BB" w:rsidRDefault="006E47BB" w:rsidP="006E47BB">
      <w:r>
        <w:t>En el contexto de los sistemas de información para los negocios, las bases de datos juegan un papel fundamental en el análisis y gestión de la información. El uso adecuado de bases de datos permite optimizar la administración de los datos en áreas clave como ventas, inventarios, recursos humanos, finanzas y clientes. La integración de bases de datos en sistemas empresariales permite un acceso rápido a la información crítica, mejorando la eficiencia operativa y la competitividad.</w:t>
      </w:r>
    </w:p>
    <w:p w14:paraId="2B612CAD" w14:textId="77777777" w:rsidR="006E47BB" w:rsidRDefault="006E47BB" w:rsidP="006E47BB"/>
    <w:p w14:paraId="49FBB4AD" w14:textId="77777777" w:rsidR="006E47BB" w:rsidRPr="006E47BB" w:rsidRDefault="006E47BB" w:rsidP="006E47BB">
      <w:pPr>
        <w:rPr>
          <w:b/>
          <w:bCs/>
        </w:rPr>
      </w:pPr>
      <w:r w:rsidRPr="006E47BB">
        <w:rPr>
          <w:b/>
          <w:bCs/>
        </w:rPr>
        <w:t>Componentes de un Sistema de Bases de Datos</w:t>
      </w:r>
    </w:p>
    <w:p w14:paraId="584F23CB" w14:textId="77777777" w:rsidR="006E47BB" w:rsidRDefault="006E47BB" w:rsidP="006E47BB">
      <w:r>
        <w:t>Un sistema de gestión de bases de datos (DBMS) se compone de varias partes que trabajan en conjunto para garantizar que los datos sean gestionados adecuadamente. Estos componentes incluyen:</w:t>
      </w:r>
    </w:p>
    <w:p w14:paraId="6F1CFF81" w14:textId="77777777" w:rsidR="006E47BB" w:rsidRDefault="006E47BB" w:rsidP="006E47BB"/>
    <w:p w14:paraId="4682F31F" w14:textId="77777777" w:rsidR="006E47BB" w:rsidRDefault="006E47BB" w:rsidP="006E47BB">
      <w:r>
        <w:t>Base de Datos: Es el repositorio físico donde se almacenan los datos de forma estructurada. Los datos pueden estar organizados en tablas, filas y columnas (en bases de datos relacionales), o en otros formatos más complejos como documentos o grafos (en bases de datos no relacionales).</w:t>
      </w:r>
    </w:p>
    <w:p w14:paraId="28B5BE76" w14:textId="77777777" w:rsidR="006E47BB" w:rsidRDefault="006E47BB" w:rsidP="006E47BB"/>
    <w:p w14:paraId="5F58724F" w14:textId="77777777" w:rsidR="006E47BB" w:rsidRDefault="006E47BB" w:rsidP="006E47BB">
      <w:r>
        <w:t>DBMS (Sistema de Gestión de Bases de Datos): Es el software que gestiona las bases de datos. Proporciona herramientas para la creación, lectura, actualización y eliminación (operaciones CRUD) de datos, así como para la gestión de la seguridad, la integridad de los datos y el rendimiento.</w:t>
      </w:r>
    </w:p>
    <w:p w14:paraId="5F261870" w14:textId="77777777" w:rsidR="006E47BB" w:rsidRDefault="006E47BB" w:rsidP="006E47BB"/>
    <w:p w14:paraId="5384756D" w14:textId="77777777" w:rsidR="006E47BB" w:rsidRDefault="006E47BB" w:rsidP="006E47BB">
      <w:r>
        <w:t>Lenguaje de Consulta (SQL):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es el lenguaje estándar utilizado para interactuar con bases de datos relacionales. Permite realizar operaciones sobre las bases de datos, como insertar, actualizar, eliminar y consultar información.</w:t>
      </w:r>
    </w:p>
    <w:p w14:paraId="1B99B04A" w14:textId="77777777" w:rsidR="006E47BB" w:rsidRDefault="006E47BB" w:rsidP="006E47BB"/>
    <w:p w14:paraId="720CCA9E" w14:textId="77777777" w:rsidR="006E47BB" w:rsidRDefault="006E47BB" w:rsidP="006E47BB">
      <w:r>
        <w:t>Usuarios de la Base de Datos: Los usuarios pueden ser administradores (quienes gestionan el sistema), desarrolladores (quienes crean aplicaciones que interactúan con la base de datos), o usuarios finales (quienes consultan los datos a través de aplicaciones).</w:t>
      </w:r>
    </w:p>
    <w:p w14:paraId="6FC5F107" w14:textId="77777777" w:rsidR="006E47BB" w:rsidRDefault="006E47BB" w:rsidP="006E47BB"/>
    <w:p w14:paraId="17BC8D76" w14:textId="77777777" w:rsidR="006E47BB" w:rsidRDefault="006E47BB" w:rsidP="006E47BB">
      <w:r>
        <w:t xml:space="preserve">Interfaz de Aplicación: Muchas aplicaciones empresariales requieren acceder a bases de datos para mostrar o modificar la información. Los sistemas DBMS suelen ofrecer </w:t>
      </w:r>
      <w:proofErr w:type="spellStart"/>
      <w:r>
        <w:t>APIs</w:t>
      </w:r>
      <w:proofErr w:type="spellEnd"/>
      <w:r>
        <w:t xml:space="preserve"> o interfaces para que las aplicaciones puedan comunicarse con las bases de datos.</w:t>
      </w:r>
    </w:p>
    <w:p w14:paraId="378B9B58" w14:textId="77777777" w:rsidR="006E47BB" w:rsidRDefault="006E47BB" w:rsidP="006E47BB"/>
    <w:p w14:paraId="01D350A5" w14:textId="77777777" w:rsidR="006E47BB" w:rsidRPr="006E47BB" w:rsidRDefault="006E47BB" w:rsidP="006E47BB">
      <w:pPr>
        <w:rPr>
          <w:b/>
          <w:bCs/>
        </w:rPr>
      </w:pPr>
      <w:r w:rsidRPr="006E47BB">
        <w:rPr>
          <w:b/>
          <w:bCs/>
        </w:rPr>
        <w:t>Tipos de Bases de Datos</w:t>
      </w:r>
    </w:p>
    <w:p w14:paraId="26CC0453" w14:textId="41E00EB0" w:rsidR="006E47BB" w:rsidRDefault="006E47BB" w:rsidP="006E47BB">
      <w:r>
        <w:t>Bases de Datos Relacionales (RDBMS):</w:t>
      </w:r>
    </w:p>
    <w:p w14:paraId="7BCEA08B" w14:textId="77777777" w:rsidR="006E47BB" w:rsidRDefault="006E47BB" w:rsidP="006B66AB">
      <w:pPr>
        <w:pStyle w:val="Prrafodelista"/>
        <w:numPr>
          <w:ilvl w:val="0"/>
          <w:numId w:val="32"/>
        </w:numPr>
      </w:pPr>
      <w:r>
        <w:t>Son las más comunes en los entornos empresariales. Organizan los datos en tablas que están interrelacionadas entre sí mediante claves primarias y foráneas.</w:t>
      </w:r>
    </w:p>
    <w:p w14:paraId="40F1DDC5" w14:textId="77777777" w:rsidR="006E47BB" w:rsidRDefault="006E47BB" w:rsidP="006B66AB">
      <w:pPr>
        <w:pStyle w:val="Prrafodelista"/>
        <w:numPr>
          <w:ilvl w:val="0"/>
          <w:numId w:val="32"/>
        </w:numPr>
      </w:pPr>
      <w:r>
        <w:t>Ejemplos: MySQL, PostgreSQL, Oracle DB, Microsoft SQL Server.</w:t>
      </w:r>
    </w:p>
    <w:p w14:paraId="19D5B05A" w14:textId="77777777" w:rsidR="006E47BB" w:rsidRDefault="006E47BB" w:rsidP="006B66AB">
      <w:pPr>
        <w:pStyle w:val="Prrafodelista"/>
        <w:numPr>
          <w:ilvl w:val="0"/>
          <w:numId w:val="32"/>
        </w:numPr>
      </w:pPr>
      <w:r>
        <w:t>Ventajas: Facilidad de uso, estructuras de datos bien definidas, integridad referencial y soporte para consultas complejas.</w:t>
      </w:r>
    </w:p>
    <w:p w14:paraId="35DB21BF" w14:textId="77777777" w:rsidR="006E47BB" w:rsidRDefault="006E47BB" w:rsidP="006B66AB">
      <w:pPr>
        <w:pStyle w:val="Prrafodelista"/>
        <w:numPr>
          <w:ilvl w:val="0"/>
          <w:numId w:val="32"/>
        </w:numPr>
      </w:pPr>
      <w:r>
        <w:t>Desventajas: Menos flexibilidad para manejar datos no estructurados, rendimiento limitado en sistemas distribuidos a gran escala.</w:t>
      </w:r>
    </w:p>
    <w:p w14:paraId="4E3BFB20" w14:textId="659F7FC7" w:rsidR="006E47BB" w:rsidRDefault="006E47BB" w:rsidP="006E47BB">
      <w:r>
        <w:t>Bases de Datos No Relacionales (NoSQL):</w:t>
      </w:r>
    </w:p>
    <w:p w14:paraId="6E1DD0B7" w14:textId="77777777" w:rsidR="006E47BB" w:rsidRDefault="006E47BB" w:rsidP="006B66AB">
      <w:pPr>
        <w:pStyle w:val="Prrafodelista"/>
        <w:numPr>
          <w:ilvl w:val="0"/>
          <w:numId w:val="31"/>
        </w:numPr>
      </w:pPr>
      <w:r>
        <w:t>Están diseñadas para manejar grandes volúmenes de datos no estructurados o semiestructurados, como documentos, grafos o pares clave-valor.</w:t>
      </w:r>
    </w:p>
    <w:p w14:paraId="08DCF15F" w14:textId="77777777" w:rsidR="006E47BB" w:rsidRDefault="006E47BB" w:rsidP="006B66AB">
      <w:pPr>
        <w:pStyle w:val="Prrafodelista"/>
        <w:numPr>
          <w:ilvl w:val="0"/>
          <w:numId w:val="31"/>
        </w:numPr>
      </w:pPr>
      <w:r>
        <w:lastRenderedPageBreak/>
        <w:t xml:space="preserve">Ejemplos: MongoDB, </w:t>
      </w:r>
      <w:proofErr w:type="spellStart"/>
      <w:r>
        <w:t>Cassandra</w:t>
      </w:r>
      <w:proofErr w:type="spellEnd"/>
      <w:r>
        <w:t xml:space="preserve">, </w:t>
      </w:r>
      <w:proofErr w:type="spellStart"/>
      <w:r>
        <w:t>Couchbase</w:t>
      </w:r>
      <w:proofErr w:type="spellEnd"/>
      <w:r>
        <w:t>.</w:t>
      </w:r>
    </w:p>
    <w:p w14:paraId="1F248AC7" w14:textId="77777777" w:rsidR="006E47BB" w:rsidRDefault="006E47BB" w:rsidP="006B66AB">
      <w:pPr>
        <w:pStyle w:val="Prrafodelista"/>
        <w:numPr>
          <w:ilvl w:val="0"/>
          <w:numId w:val="31"/>
        </w:numPr>
      </w:pPr>
      <w:r>
        <w:t>Ventajas: Alta escalabilidad, flexibilidad para manejar diferentes tipos de datos (JSON, XML, etc.), rendimiento superior en entornos distribuidos.</w:t>
      </w:r>
    </w:p>
    <w:p w14:paraId="57ECAFC9" w14:textId="77777777" w:rsidR="006E47BB" w:rsidRDefault="006E47BB" w:rsidP="006B66AB">
      <w:pPr>
        <w:pStyle w:val="Prrafodelista"/>
        <w:numPr>
          <w:ilvl w:val="0"/>
          <w:numId w:val="31"/>
        </w:numPr>
      </w:pPr>
      <w:r>
        <w:t>Desventajas: Pueden carecer de algunas características de integridad de datos que las bases de datos relacionales ofrecen, y las consultas complejas pueden ser más complicadas de realizar.</w:t>
      </w:r>
    </w:p>
    <w:p w14:paraId="32E9F9DA" w14:textId="6F2F7CCD" w:rsidR="006E47BB" w:rsidRDefault="006E47BB" w:rsidP="006E47BB">
      <w:r>
        <w:t>Bases de Datos Distribuidas:</w:t>
      </w:r>
    </w:p>
    <w:p w14:paraId="5522F025" w14:textId="77777777" w:rsidR="006E47BB" w:rsidRDefault="006E47BB" w:rsidP="006B66AB">
      <w:pPr>
        <w:pStyle w:val="Prrafodelista"/>
        <w:numPr>
          <w:ilvl w:val="0"/>
          <w:numId w:val="30"/>
        </w:numPr>
      </w:pPr>
      <w:r>
        <w:t>Son bases de datos que están dispersas en varios servidores o ubicaciones geográficas, pero que funcionan como un solo sistema.</w:t>
      </w:r>
    </w:p>
    <w:p w14:paraId="38638E03" w14:textId="77777777" w:rsidR="006E47BB" w:rsidRDefault="006E47BB" w:rsidP="006B66AB">
      <w:pPr>
        <w:pStyle w:val="Prrafodelista"/>
        <w:numPr>
          <w:ilvl w:val="0"/>
          <w:numId w:val="30"/>
        </w:numPr>
      </w:pPr>
      <w:r>
        <w:t>Ventajas: Mejor disponibilidad y tolerancia a fallos, escalabilidad horizontal.</w:t>
      </w:r>
    </w:p>
    <w:p w14:paraId="5E4BE95F" w14:textId="77777777" w:rsidR="006E47BB" w:rsidRDefault="006E47BB" w:rsidP="006B66AB">
      <w:pPr>
        <w:pStyle w:val="Prrafodelista"/>
        <w:numPr>
          <w:ilvl w:val="0"/>
          <w:numId w:val="30"/>
        </w:numPr>
      </w:pPr>
      <w:r>
        <w:t>Desventajas: Complejidad en la gestión y mantenimiento, y pueden tener problemas de rendimiento debido a la latencia entre servidores.</w:t>
      </w:r>
    </w:p>
    <w:p w14:paraId="5C8526C4" w14:textId="77777777" w:rsidR="006E47BB" w:rsidRDefault="006E47BB" w:rsidP="006E47BB"/>
    <w:p w14:paraId="2144CB03" w14:textId="77777777" w:rsidR="006E47BB" w:rsidRPr="006E47BB" w:rsidRDefault="006E47BB" w:rsidP="006E47BB">
      <w:pPr>
        <w:rPr>
          <w:b/>
          <w:bCs/>
        </w:rPr>
      </w:pPr>
      <w:r w:rsidRPr="006E47BB">
        <w:rPr>
          <w:b/>
          <w:bCs/>
        </w:rPr>
        <w:t>Arquitectura de una Base de Datos</w:t>
      </w:r>
    </w:p>
    <w:p w14:paraId="44BF8BB0" w14:textId="56BA6CE2" w:rsidR="006E47BB" w:rsidRDefault="006E47BB" w:rsidP="006B66AB">
      <w:pPr>
        <w:pStyle w:val="Prrafodelista"/>
        <w:numPr>
          <w:ilvl w:val="0"/>
          <w:numId w:val="29"/>
        </w:numPr>
      </w:pPr>
      <w:r>
        <w:t>La arquitectura de una base de datos se puede clasificar en tres niveles:</w:t>
      </w:r>
    </w:p>
    <w:p w14:paraId="62624D4B" w14:textId="33BC2407" w:rsidR="006E47BB" w:rsidRDefault="006E47BB" w:rsidP="006B66AB">
      <w:pPr>
        <w:pStyle w:val="Prrafodelista"/>
        <w:numPr>
          <w:ilvl w:val="0"/>
          <w:numId w:val="29"/>
        </w:numPr>
      </w:pPr>
      <w:r>
        <w:t>Nivel Interno (Físico): Describe cómo se almacenan los datos en el sistema de almacenamiento, incluyendo la organización de los archivos y los índices.</w:t>
      </w:r>
    </w:p>
    <w:p w14:paraId="4D755451" w14:textId="6EF9EF61" w:rsidR="006E47BB" w:rsidRDefault="006E47BB" w:rsidP="006B66AB">
      <w:pPr>
        <w:pStyle w:val="Prrafodelista"/>
        <w:numPr>
          <w:ilvl w:val="0"/>
          <w:numId w:val="29"/>
        </w:numPr>
      </w:pPr>
      <w:r>
        <w:t>Nivel Conceptual (Lógico): Describe la estructura lógica de los datos y sus relaciones. Es el nivel donde los usuarios pueden interactuar con los datos sin preocuparse por el almacenamiento físico.</w:t>
      </w:r>
    </w:p>
    <w:p w14:paraId="29307EDE" w14:textId="77777777" w:rsidR="006E47BB" w:rsidRDefault="006E47BB" w:rsidP="006B66AB">
      <w:pPr>
        <w:pStyle w:val="Prrafodelista"/>
        <w:numPr>
          <w:ilvl w:val="0"/>
          <w:numId w:val="29"/>
        </w:numPr>
      </w:pPr>
      <w:r>
        <w:t>Nivel Externo (Vista del Usuario): Define cómo los usuarios ven los datos. Existen diferentes vistas o representaciones de los datos dependiendo de las necesidades de cada grupo de usuarios.</w:t>
      </w:r>
    </w:p>
    <w:p w14:paraId="447FE383" w14:textId="77777777" w:rsidR="006E47BB" w:rsidRDefault="006E47BB" w:rsidP="006E47BB"/>
    <w:p w14:paraId="794802C3" w14:textId="77777777" w:rsidR="006E47BB" w:rsidRPr="006E47BB" w:rsidRDefault="006E47BB" w:rsidP="006E47BB">
      <w:pPr>
        <w:rPr>
          <w:b/>
          <w:bCs/>
        </w:rPr>
      </w:pPr>
      <w:r w:rsidRPr="006E47BB">
        <w:rPr>
          <w:b/>
          <w:bCs/>
        </w:rPr>
        <w:t>Funciones Principales de los Sistemas de Bases de Datos</w:t>
      </w:r>
    </w:p>
    <w:p w14:paraId="1B554768" w14:textId="53252074" w:rsidR="006E47BB" w:rsidRDefault="006E47BB" w:rsidP="006B66AB">
      <w:pPr>
        <w:pStyle w:val="Prrafodelista"/>
        <w:numPr>
          <w:ilvl w:val="0"/>
          <w:numId w:val="28"/>
        </w:numPr>
      </w:pPr>
      <w:r>
        <w:t>Gestión de Datos: Permite almacenar, recuperar y manipular datos de manera eficiente, ofreciendo operaciones como inserciones, actualizaciones, borrados y consultas.</w:t>
      </w:r>
    </w:p>
    <w:p w14:paraId="1052E2F2" w14:textId="10C07BA9" w:rsidR="006E47BB" w:rsidRDefault="006E47BB" w:rsidP="006B66AB">
      <w:pPr>
        <w:pStyle w:val="Prrafodelista"/>
        <w:numPr>
          <w:ilvl w:val="0"/>
          <w:numId w:val="28"/>
        </w:numPr>
      </w:pPr>
      <w:r>
        <w:lastRenderedPageBreak/>
        <w:t>Seguridad: Los DBMS proporcionan mecanismos para garantizar que solo los usuarios autorizados puedan acceder o modificar los datos.</w:t>
      </w:r>
    </w:p>
    <w:p w14:paraId="63A4B6A8" w14:textId="0BD908FD" w:rsidR="006E47BB" w:rsidRDefault="006E47BB" w:rsidP="006B66AB">
      <w:pPr>
        <w:pStyle w:val="Prrafodelista"/>
        <w:numPr>
          <w:ilvl w:val="0"/>
          <w:numId w:val="28"/>
        </w:numPr>
      </w:pPr>
      <w:r>
        <w:t>Integridad de los Datos: Asegura que los datos sean correctos y consistentes mediante la implementación de reglas, como claves primarias, claves foráneas, restricciones de integridad y validaciones.</w:t>
      </w:r>
    </w:p>
    <w:p w14:paraId="4230BB88" w14:textId="1BC28ED2" w:rsidR="006E47BB" w:rsidRDefault="006E47BB" w:rsidP="006B66AB">
      <w:pPr>
        <w:pStyle w:val="Prrafodelista"/>
        <w:numPr>
          <w:ilvl w:val="0"/>
          <w:numId w:val="28"/>
        </w:numPr>
      </w:pPr>
      <w:r>
        <w:t>Recuperación ante Fallos: En caso de fallos del sistema, los DBMS tienen mecanismos para recuperar datos perdidos o dañados, asegurando que la base de datos esté en un estado consistente.</w:t>
      </w:r>
    </w:p>
    <w:p w14:paraId="62972406" w14:textId="77777777" w:rsidR="006E47BB" w:rsidRDefault="006E47BB" w:rsidP="006B66AB">
      <w:pPr>
        <w:pStyle w:val="Prrafodelista"/>
        <w:numPr>
          <w:ilvl w:val="0"/>
          <w:numId w:val="28"/>
        </w:numPr>
      </w:pPr>
      <w:r>
        <w:t>Optimización de Consultas: Los DBMS son responsables de optimizar las consultas SQL para mejorar el rendimiento de las búsquedas y transacciones.</w:t>
      </w:r>
    </w:p>
    <w:p w14:paraId="5B4DEF4B" w14:textId="77777777" w:rsidR="006E47BB" w:rsidRDefault="006E47BB" w:rsidP="006E47BB"/>
    <w:p w14:paraId="57E1E66A" w14:textId="77777777" w:rsidR="006E47BB" w:rsidRPr="006E47BB" w:rsidRDefault="006E47BB" w:rsidP="006E47BB">
      <w:pPr>
        <w:rPr>
          <w:b/>
          <w:bCs/>
        </w:rPr>
      </w:pPr>
      <w:r w:rsidRPr="006E47BB">
        <w:rPr>
          <w:b/>
          <w:bCs/>
        </w:rPr>
        <w:t>Importancia de los Sistemas de Bases de Datos para los Negocios</w:t>
      </w:r>
    </w:p>
    <w:p w14:paraId="10514601" w14:textId="77777777" w:rsidR="006E47BB" w:rsidRDefault="006E47BB" w:rsidP="006E47BB">
      <w:r>
        <w:t>En el contexto de los negocios modernos, los sistemas de bases de datos permiten a las empresas tomar decisiones informadas basadas en datos precisos, lo que mejora la eficiencia operativa y la competitividad. Estos sistemas permiten la automatización de procesos, la gestión eficaz de recursos y el análisis de grandes volúmenes de datos (Big Data), lo que facilita la implementación de estrategias más ágiles y adaptativas.</w:t>
      </w:r>
    </w:p>
    <w:p w14:paraId="18F75182" w14:textId="77777777" w:rsidR="006E47BB" w:rsidRDefault="006E47BB" w:rsidP="006E47BB"/>
    <w:p w14:paraId="62FEA418" w14:textId="77777777" w:rsidR="006E47BB" w:rsidRDefault="006E47BB" w:rsidP="006E47BB">
      <w:r>
        <w:t>En Nicaragua, empresas de diversos sectores, desde la manufactura hasta los servicios, pueden beneficiarse enormemente de un sistema de bases de datos bien implementado. Por ejemplo, una empresa distribuidora de productos de consumo podría usar una base de datos para gestionar el inventario, controlar las ventas y realizar análisis predictivos para mejorar la eficiencia de la cadena de suministro y la satisfacción del cliente.</w:t>
      </w:r>
    </w:p>
    <w:p w14:paraId="5DEA0B94" w14:textId="77777777" w:rsidR="006E47BB" w:rsidRDefault="006E47BB" w:rsidP="006E47BB"/>
    <w:p w14:paraId="76CB04F4" w14:textId="77777777" w:rsidR="006E47BB" w:rsidRPr="006E47BB" w:rsidRDefault="006E47BB" w:rsidP="006E47BB">
      <w:pPr>
        <w:rPr>
          <w:b/>
          <w:bCs/>
        </w:rPr>
      </w:pPr>
      <w:r w:rsidRPr="006E47BB">
        <w:rPr>
          <w:b/>
          <w:bCs/>
        </w:rPr>
        <w:t>Ejemplo de Aplicación en Nicaragua</w:t>
      </w:r>
    </w:p>
    <w:p w14:paraId="6589FCD3" w14:textId="77777777" w:rsidR="006E47BB" w:rsidRDefault="006E47BB" w:rsidP="006E47BB">
      <w:r>
        <w:t xml:space="preserve">Imaginemos una empresa nicaragüense de telecomunicaciones que gestiona miles de clientes, su infraestructura y los servicios que estos consumen. Un Sistema de </w:t>
      </w:r>
      <w:r>
        <w:lastRenderedPageBreak/>
        <w:t>Bases de Datos Relacional podría almacenar información sobre los clientes, planes contratados, pagos, incidencias y solicitudes de servicio. Además, el sistema de base de datos permitiría consultar rápidamente si un cliente tiene algún problema con su servicio o si está al día con sus pagos, y tomar decisiones en tiempo real para mejorar la calidad del servicio al cliente.</w:t>
      </w:r>
    </w:p>
    <w:p w14:paraId="79B511FA" w14:textId="77777777" w:rsidR="006E47BB" w:rsidRDefault="006E47BB" w:rsidP="006E47BB"/>
    <w:p w14:paraId="327F902B" w14:textId="77777777" w:rsidR="006E47BB" w:rsidRDefault="006E47BB" w:rsidP="006E47BB">
      <w:r>
        <w:t>Asimismo, una empresa agrícola en Nicaragua podría usar bases de datos para llevar un registro detallado de la producción, control de inventarios de insumos y resultados de ventas, optimizando sus operaciones y reduciendo costos al conocer con precisión el estado de sus recursos.</w:t>
      </w:r>
    </w:p>
    <w:p w14:paraId="2A8D13F2" w14:textId="77777777" w:rsidR="006E47BB" w:rsidRDefault="006E47BB" w:rsidP="006E47BB"/>
    <w:p w14:paraId="10778578" w14:textId="4B6CDDFD" w:rsidR="00C7702C" w:rsidRDefault="006E47BB" w:rsidP="006E47BB">
      <w:r>
        <w:t>Los sistemas de bases de datos son esenciales para el manejo eficaz de la información dentro de las empresas. En un entorno empresarial cada vez más globalizado y digital, contar con una infraestructura de bases de datos adecuada es clave para garantizar la competitividad. La integración de bases de datos con otros sistemas empresariales, como ERP, CRM o SCM, permite a las organizaciones optimizar sus procesos y tomar decisiones estratégicas basadas en datos precisos y en tiempo real.</w:t>
      </w:r>
    </w:p>
    <w:p w14:paraId="6C707F18" w14:textId="77777777" w:rsidR="00C7702C" w:rsidRDefault="00C7702C" w:rsidP="00C7702C"/>
    <w:p w14:paraId="2A341C6A" w14:textId="77777777" w:rsidR="00946BEF" w:rsidRDefault="00946BEF" w:rsidP="00C7702C"/>
    <w:p w14:paraId="36F19C8D" w14:textId="77777777" w:rsidR="00946BEF" w:rsidRDefault="00946BEF" w:rsidP="00C7702C"/>
    <w:p w14:paraId="6621E9AB" w14:textId="77777777" w:rsidR="00946BEF" w:rsidRDefault="00946BEF" w:rsidP="00C7702C"/>
    <w:p w14:paraId="41DFF158" w14:textId="77777777" w:rsidR="00946BEF" w:rsidRDefault="00946BEF" w:rsidP="00C7702C"/>
    <w:p w14:paraId="2FAC7E5F" w14:textId="77777777" w:rsidR="00946BEF" w:rsidRDefault="00946BEF" w:rsidP="00C7702C"/>
    <w:p w14:paraId="3E9F68ED" w14:textId="77777777" w:rsidR="00946BEF" w:rsidRDefault="00946BEF" w:rsidP="00C7702C"/>
    <w:p w14:paraId="1A8D105D" w14:textId="77777777" w:rsidR="00946BEF" w:rsidRDefault="00946BEF" w:rsidP="00C7702C"/>
    <w:p w14:paraId="0D7099D1" w14:textId="77777777" w:rsidR="00C7702C" w:rsidRPr="00C7702C" w:rsidRDefault="00C7702C" w:rsidP="00C7702C"/>
    <w:p w14:paraId="6F36680E" w14:textId="5A101D03" w:rsidR="006E3530" w:rsidRDefault="006E3530" w:rsidP="004E41E6">
      <w:pPr>
        <w:pStyle w:val="Ttulo2"/>
      </w:pPr>
      <w:bookmarkStart w:id="28" w:name="_Toc191833871"/>
      <w:r>
        <w:lastRenderedPageBreak/>
        <w:t>Inteligencia de negocios (BI)</w:t>
      </w:r>
      <w:bookmarkEnd w:id="28"/>
    </w:p>
    <w:p w14:paraId="193F6BC6" w14:textId="77777777" w:rsidR="00946BEF" w:rsidRDefault="00946BEF" w:rsidP="00946BEF">
      <w:r>
        <w:t xml:space="preserve">La Inteligencia de Negocios (Business </w:t>
      </w:r>
      <w:proofErr w:type="spellStart"/>
      <w:r>
        <w:t>Intelligence</w:t>
      </w:r>
      <w:proofErr w:type="spellEnd"/>
      <w:r>
        <w:t xml:space="preserve"> - BI) es un conjunto de tecnologías, herramientas, procesos y prácticas que permiten a las empresas recopilar, analizar y presentar datos relevantes para la toma de decisiones estratégicas. El objetivo principal de BI es transformar grandes volúmenes de datos en información útil y comprensible que facilite la toma de decisiones informadas, mejorando la eficiencia operativa y ayudando a identificar nuevas oportunidades de negocio.</w:t>
      </w:r>
    </w:p>
    <w:p w14:paraId="3116374A" w14:textId="77777777" w:rsidR="00946BEF" w:rsidRDefault="00946BEF" w:rsidP="00946BEF"/>
    <w:p w14:paraId="3C53D9BD" w14:textId="77777777" w:rsidR="00946BEF" w:rsidRDefault="00946BEF" w:rsidP="00946BEF">
      <w:r>
        <w:t>A lo largo de los años, las organizaciones han entendido que la clave para mantenerse competitivas en mercados globalizados no radica solo en tener acceso a datos, sino en ser capaces de analizarlos correctamente y tomar decisiones basadas en evidencias. Los sistemas de BI permiten organizar la información en diferentes formatos para facilitar su análisis y garantizar que las decisiones empresariales estén respaldadas por datos precisos.</w:t>
      </w:r>
    </w:p>
    <w:p w14:paraId="77D508EA" w14:textId="77777777" w:rsidR="00946BEF" w:rsidRDefault="00946BEF" w:rsidP="00946BEF"/>
    <w:p w14:paraId="42C3F05E" w14:textId="77777777" w:rsidR="00946BEF" w:rsidRPr="00946BEF" w:rsidRDefault="00946BEF" w:rsidP="00946BEF">
      <w:pPr>
        <w:rPr>
          <w:b/>
          <w:bCs/>
        </w:rPr>
      </w:pPr>
      <w:r w:rsidRPr="00946BEF">
        <w:rPr>
          <w:b/>
          <w:bCs/>
        </w:rPr>
        <w:t>Componentes de la Inteligencia de Negocios (BI)</w:t>
      </w:r>
    </w:p>
    <w:p w14:paraId="71E92D9F" w14:textId="77777777" w:rsidR="00946BEF" w:rsidRDefault="00946BEF" w:rsidP="00946BEF">
      <w:r>
        <w:t xml:space="preserve">Recopilación de Datos (Data </w:t>
      </w:r>
      <w:proofErr w:type="spellStart"/>
      <w:r>
        <w:t>Collection</w:t>
      </w:r>
      <w:proofErr w:type="spellEnd"/>
      <w:r>
        <w:t>): El primer paso en BI es la recolección de datos desde diferentes fuentes, tanto internas como externas a la empresa. Estos datos pueden incluir ventas, comportamiento del cliente, inventarios, datos financieros, etc. Las fuentes de datos comunes incluyen sistemas de gestión empresarial (ERP), sistemas de gestión de relaciones con los clientes (CRM), bases de datos, archivos de texto, entre otros.</w:t>
      </w:r>
    </w:p>
    <w:p w14:paraId="1988270C" w14:textId="77777777" w:rsidR="00946BEF" w:rsidRDefault="00946BEF" w:rsidP="00946BEF"/>
    <w:p w14:paraId="174EBB9F" w14:textId="77777777" w:rsidR="00946BEF" w:rsidRDefault="00946BEF" w:rsidP="00946BEF">
      <w:r>
        <w:t xml:space="preserve">Almacenamiento de Datos (Data </w:t>
      </w:r>
      <w:proofErr w:type="spellStart"/>
      <w:r>
        <w:t>Warehousing</w:t>
      </w:r>
      <w:proofErr w:type="spellEnd"/>
      <w:r>
        <w:t xml:space="preserve">): Para realizar un análisis eficiente, los datos recolectados deben almacenarse en un repositorio centralizado. Este repositorio se denomina Data </w:t>
      </w:r>
      <w:proofErr w:type="spellStart"/>
      <w:r>
        <w:t>Warehouse</w:t>
      </w:r>
      <w:proofErr w:type="spellEnd"/>
      <w:r>
        <w:t xml:space="preserve"> (almacén de datos). Los almacenes de datos son estructuras diseñadas para integrar y almacenar grandes volúmenes de </w:t>
      </w:r>
      <w:r>
        <w:lastRenderedPageBreak/>
        <w:t>datos provenientes de diversas fuentes, organizados de manera que faciliten su consulta y análisis.</w:t>
      </w:r>
    </w:p>
    <w:p w14:paraId="42808872" w14:textId="77777777" w:rsidR="00946BEF" w:rsidRDefault="00946BEF" w:rsidP="00946BEF"/>
    <w:p w14:paraId="7955EF32" w14:textId="373D756E" w:rsidR="00946BEF" w:rsidRDefault="00946BEF" w:rsidP="006B66AB">
      <w:pPr>
        <w:pStyle w:val="Prrafodelista"/>
        <w:numPr>
          <w:ilvl w:val="0"/>
          <w:numId w:val="33"/>
        </w:numPr>
      </w:pPr>
      <w:r>
        <w:t>Procesamiento de Datos (Data Processing): Una vez que los datos están almacenados, el siguiente paso es procesarlos para limpiarlos, transformarlos y hacerlos aptos para el análisis. Esto incluye actividades como la eliminación de datos redundantes o erróneos, la normalización de información y la consolidación de datos.</w:t>
      </w:r>
    </w:p>
    <w:p w14:paraId="0393D03E" w14:textId="6F3DD179" w:rsidR="00946BEF" w:rsidRDefault="00946BEF" w:rsidP="006B66AB">
      <w:pPr>
        <w:pStyle w:val="Prrafodelista"/>
        <w:numPr>
          <w:ilvl w:val="0"/>
          <w:numId w:val="33"/>
        </w:numPr>
      </w:pPr>
      <w:r>
        <w:t xml:space="preserve">Análisis de Datos (Data </w:t>
      </w:r>
      <w:proofErr w:type="spellStart"/>
      <w:r>
        <w:t>Analysis</w:t>
      </w:r>
      <w:proofErr w:type="spellEnd"/>
      <w:r>
        <w:t>): Esta etapa es donde se extraen las percepciones significativas de los datos. A través del uso de herramientas estadísticas, minería de datos y algoritmos de aprendizaje automático, los analistas pueden descubrir patrones, tendencias y relaciones entre los datos. En el análisis de BI, se emplean diversas técnicas como el análisis predictivo y análisis descriptivo, que permiten anticipar comportamientos futuros o explicar eventos pasados.</w:t>
      </w:r>
    </w:p>
    <w:p w14:paraId="571CD37F" w14:textId="59830B13" w:rsidR="00946BEF" w:rsidRDefault="00946BEF" w:rsidP="006B66AB">
      <w:pPr>
        <w:pStyle w:val="Prrafodelista"/>
        <w:numPr>
          <w:ilvl w:val="0"/>
          <w:numId w:val="33"/>
        </w:numPr>
      </w:pPr>
      <w:r>
        <w:t xml:space="preserve">Visualización de Datos (Data </w:t>
      </w:r>
      <w:proofErr w:type="spellStart"/>
      <w:r>
        <w:t>Visualization</w:t>
      </w:r>
      <w:proofErr w:type="spellEnd"/>
      <w:r>
        <w:t>): La visualización de datos es uno de los aspectos más importantes de BI, ya que permite representar los resultados del análisis de manera comprensible. Las herramientas de BI proporcionan gráficos, tableros de control (</w:t>
      </w:r>
      <w:proofErr w:type="spellStart"/>
      <w:r>
        <w:t>dashboards</w:t>
      </w:r>
      <w:proofErr w:type="spellEnd"/>
      <w:r>
        <w:t>) e informes interactivos que ayudan a los usuarios a comprender las tendencias y patrones emergentes de los datos. La visualización facilita la toma de decisiones rápida y efectiva al proporcionar una representación clara de la información.</w:t>
      </w:r>
    </w:p>
    <w:p w14:paraId="20AE54FB" w14:textId="5A86E8DB" w:rsidR="00946BEF" w:rsidRDefault="00946BEF" w:rsidP="006B66AB">
      <w:pPr>
        <w:pStyle w:val="Prrafodelista"/>
        <w:numPr>
          <w:ilvl w:val="0"/>
          <w:numId w:val="33"/>
        </w:numPr>
      </w:pPr>
      <w:r>
        <w:t>Toma de Decisiones (</w:t>
      </w:r>
      <w:proofErr w:type="spellStart"/>
      <w:r>
        <w:t>Decision</w:t>
      </w:r>
      <w:proofErr w:type="spellEnd"/>
      <w:r>
        <w:t xml:space="preserve"> </w:t>
      </w:r>
      <w:proofErr w:type="spellStart"/>
      <w:r>
        <w:t>Making</w:t>
      </w:r>
      <w:proofErr w:type="spellEnd"/>
      <w:r>
        <w:t>): El objetivo final de BI es ayudar a las organizaciones a tomar decisiones informadas. Los sistemas de BI proporcionan a los tomadores de decisiones la información necesaria para planificar estrategias, mejorar la eficiencia operativa, identificar oportunidades de crecimiento y minimizar riesgos. Las decisiones basadas en BI son más objetivas y respaldadas por datos, lo que mejora la competitividad de la empresa.</w:t>
      </w:r>
    </w:p>
    <w:p w14:paraId="1D157A43" w14:textId="77777777" w:rsidR="00946BEF" w:rsidRPr="00946BEF" w:rsidRDefault="00946BEF" w:rsidP="00946BEF">
      <w:pPr>
        <w:rPr>
          <w:b/>
          <w:bCs/>
        </w:rPr>
      </w:pPr>
      <w:r w:rsidRPr="00946BEF">
        <w:rPr>
          <w:b/>
          <w:bCs/>
        </w:rPr>
        <w:lastRenderedPageBreak/>
        <w:t>Herramientas y Tecnologías de Inteligencia de Negocios</w:t>
      </w:r>
    </w:p>
    <w:p w14:paraId="0E4DFE58" w14:textId="69D91303" w:rsidR="00946BEF" w:rsidRDefault="00946BEF" w:rsidP="00946BEF">
      <w:r>
        <w:t>Existen diversas herramientas y plataformas de BI que las empresas utilizan para implementar estas prácticas de manera eficiente. Algunas de las más utilizadas incluyen:</w:t>
      </w:r>
    </w:p>
    <w:p w14:paraId="1E781AE3" w14:textId="476DB4EF" w:rsidR="00946BEF" w:rsidRDefault="00946BEF" w:rsidP="006B66AB">
      <w:pPr>
        <w:pStyle w:val="Prrafodelista"/>
        <w:numPr>
          <w:ilvl w:val="0"/>
          <w:numId w:val="34"/>
        </w:numPr>
      </w:pPr>
      <w:proofErr w:type="spellStart"/>
      <w:r>
        <w:t>Power</w:t>
      </w:r>
      <w:proofErr w:type="spellEnd"/>
      <w:r>
        <w:t xml:space="preserve"> BI: Herramienta de Microsoft que permite crear informes interactivos y </w:t>
      </w:r>
      <w:proofErr w:type="spellStart"/>
      <w:r>
        <w:t>dashboards</w:t>
      </w:r>
      <w:proofErr w:type="spellEnd"/>
      <w:r>
        <w:t xml:space="preserve"> visuales. Es una de las soluciones más populares debido a su integración con otras herramientas de Microsoft, como Excel y Azure.</w:t>
      </w:r>
    </w:p>
    <w:p w14:paraId="6BD9C5CB" w14:textId="72FC7420" w:rsidR="00946BEF" w:rsidRDefault="00946BEF" w:rsidP="006B66AB">
      <w:pPr>
        <w:pStyle w:val="Prrafodelista"/>
        <w:numPr>
          <w:ilvl w:val="0"/>
          <w:numId w:val="34"/>
        </w:numPr>
      </w:pPr>
      <w:proofErr w:type="spellStart"/>
      <w:r>
        <w:t>Tableau</w:t>
      </w:r>
      <w:proofErr w:type="spellEnd"/>
      <w:r>
        <w:t>: Plataforma de visualización de datos que ayuda a los usuarios a crear informes y gráficos interactivos a partir de grandes volúmenes de datos. Es conocida por su facilidad de uso y su capacidad de integración con múltiples fuentes de datos.</w:t>
      </w:r>
    </w:p>
    <w:p w14:paraId="57F5D9A3" w14:textId="6DF231EA" w:rsidR="00946BEF" w:rsidRDefault="00946BEF" w:rsidP="006B66AB">
      <w:pPr>
        <w:pStyle w:val="Prrafodelista"/>
        <w:numPr>
          <w:ilvl w:val="0"/>
          <w:numId w:val="34"/>
        </w:numPr>
      </w:pPr>
      <w:proofErr w:type="spellStart"/>
      <w:r>
        <w:t>QlikView</w:t>
      </w:r>
      <w:proofErr w:type="spellEnd"/>
      <w:r>
        <w:t>: Plataforma de BI que permite a los usuarios analizar datos en tiempo real. Ofrece una poderosa funcionalidad de visualización y exploración de datos.</w:t>
      </w:r>
    </w:p>
    <w:p w14:paraId="7C1D4BB0" w14:textId="51BBE17F" w:rsidR="00946BEF" w:rsidRDefault="00946BEF" w:rsidP="006B66AB">
      <w:pPr>
        <w:pStyle w:val="Prrafodelista"/>
        <w:numPr>
          <w:ilvl w:val="0"/>
          <w:numId w:val="34"/>
        </w:numPr>
      </w:pPr>
      <w:r>
        <w:t xml:space="preserve">SAP </w:t>
      </w:r>
      <w:proofErr w:type="spellStart"/>
      <w:r>
        <w:t>BusinessObjects</w:t>
      </w:r>
      <w:proofErr w:type="spellEnd"/>
      <w:r>
        <w:t>: Suite de BI que proporciona herramientas de análisis, informes, y visualización de datos. Está especialmente diseñada para entornos empresariales grandes y complejos.</w:t>
      </w:r>
    </w:p>
    <w:p w14:paraId="5A3E0B8B" w14:textId="2C0AEB5D" w:rsidR="00946BEF" w:rsidRDefault="00946BEF" w:rsidP="006B66AB">
      <w:pPr>
        <w:pStyle w:val="Prrafodelista"/>
        <w:numPr>
          <w:ilvl w:val="0"/>
          <w:numId w:val="34"/>
        </w:numPr>
      </w:pPr>
      <w:r>
        <w:t xml:space="preserve">Google Data Studio: Herramienta gratuita de Google para crear informes y </w:t>
      </w:r>
      <w:proofErr w:type="spellStart"/>
      <w:r>
        <w:t>dashboards</w:t>
      </w:r>
      <w:proofErr w:type="spellEnd"/>
      <w:r>
        <w:t xml:space="preserve"> interactivos a partir de diversas fuentes de datos, incluidos productos de Google como Google </w:t>
      </w:r>
      <w:proofErr w:type="spellStart"/>
      <w:r>
        <w:t>Analytics</w:t>
      </w:r>
      <w:proofErr w:type="spellEnd"/>
      <w:r>
        <w:t xml:space="preserve">, Google </w:t>
      </w:r>
      <w:proofErr w:type="spellStart"/>
      <w:r>
        <w:t>Sheets</w:t>
      </w:r>
      <w:proofErr w:type="spellEnd"/>
      <w:r>
        <w:t xml:space="preserve">, y Google </w:t>
      </w:r>
      <w:proofErr w:type="spellStart"/>
      <w:r>
        <w:t>Ads</w:t>
      </w:r>
      <w:proofErr w:type="spellEnd"/>
      <w:r>
        <w:t>.</w:t>
      </w:r>
    </w:p>
    <w:p w14:paraId="669955DD" w14:textId="77777777" w:rsidR="00946BEF" w:rsidRDefault="00946BEF" w:rsidP="00946BEF"/>
    <w:p w14:paraId="194DBDBF" w14:textId="77777777" w:rsidR="00946BEF" w:rsidRPr="00946BEF" w:rsidRDefault="00946BEF" w:rsidP="00946BEF">
      <w:pPr>
        <w:rPr>
          <w:b/>
          <w:bCs/>
        </w:rPr>
      </w:pPr>
      <w:r w:rsidRPr="00946BEF">
        <w:rPr>
          <w:b/>
          <w:bCs/>
        </w:rPr>
        <w:t>Beneficios de la Inteligencia de Negocios</w:t>
      </w:r>
    </w:p>
    <w:p w14:paraId="56751197" w14:textId="77777777" w:rsidR="00946BEF" w:rsidRDefault="00946BEF" w:rsidP="00946BEF">
      <w:r>
        <w:t>Mejora en la Toma de Decisiones: Los sistemas de BI proporcionan a los directivos información precisa y oportuna, permitiéndoles tomar decisiones más informadas y estratégicas.</w:t>
      </w:r>
    </w:p>
    <w:p w14:paraId="6430B973" w14:textId="77777777" w:rsidR="00946BEF" w:rsidRDefault="00946BEF" w:rsidP="00946BEF"/>
    <w:p w14:paraId="1AD4A9B9" w14:textId="680818D2" w:rsidR="00946BEF" w:rsidRDefault="00946BEF" w:rsidP="006B66AB">
      <w:pPr>
        <w:pStyle w:val="Prrafodelista"/>
        <w:numPr>
          <w:ilvl w:val="0"/>
          <w:numId w:val="35"/>
        </w:numPr>
      </w:pPr>
      <w:r>
        <w:t xml:space="preserve">Ventaja Competitiva: Las empresas que implementan BI pueden obtener una ventaja competitiva significativa al identificar tendencias de mercado, </w:t>
      </w:r>
      <w:r>
        <w:lastRenderedPageBreak/>
        <w:t>comportamientos del cliente y áreas de mejora operativa antes que sus competidores.</w:t>
      </w:r>
    </w:p>
    <w:p w14:paraId="21AD3779" w14:textId="552E5C72" w:rsidR="00946BEF" w:rsidRDefault="00946BEF" w:rsidP="006B66AB">
      <w:pPr>
        <w:pStyle w:val="Prrafodelista"/>
        <w:numPr>
          <w:ilvl w:val="0"/>
          <w:numId w:val="35"/>
        </w:numPr>
      </w:pPr>
      <w:r>
        <w:t>Eficiencia Operacional: BI ayuda a las empresas a optimizar procesos internos al proporcionar datos detallados sobre el rendimiento de los diferentes departamentos. Esto permite la mejora continua y la optimización de los recursos.</w:t>
      </w:r>
    </w:p>
    <w:p w14:paraId="6683ED3C" w14:textId="3B54C5D7" w:rsidR="00946BEF" w:rsidRDefault="00946BEF" w:rsidP="006B66AB">
      <w:pPr>
        <w:pStyle w:val="Prrafodelista"/>
        <w:numPr>
          <w:ilvl w:val="0"/>
          <w:numId w:val="35"/>
        </w:numPr>
      </w:pPr>
      <w:r>
        <w:t>Identificación de Nuevas Oportunidades de Negocio: Al analizar los datos, las empresas pueden identificar oportunidades de crecimiento y nuevos nichos de mercado que quizás no habrían detectado sin el análisis de BI.</w:t>
      </w:r>
    </w:p>
    <w:p w14:paraId="6E30F3C8" w14:textId="77777777" w:rsidR="00946BEF" w:rsidRDefault="00946BEF" w:rsidP="006B66AB">
      <w:pPr>
        <w:pStyle w:val="Prrafodelista"/>
        <w:numPr>
          <w:ilvl w:val="0"/>
          <w:numId w:val="35"/>
        </w:numPr>
      </w:pPr>
      <w:r>
        <w:t>Análisis Predictivo: Las herramientas de BI permiten predecir tendencias futuras basándose en datos históricos. Esto ayuda a las empresas a tomar decisiones proactivas para adaptarse a cambios en el mercado o en la demanda de los consumidores.</w:t>
      </w:r>
    </w:p>
    <w:p w14:paraId="67052974" w14:textId="77777777" w:rsidR="00946BEF" w:rsidRDefault="00946BEF" w:rsidP="00946BEF"/>
    <w:p w14:paraId="4C143343" w14:textId="77777777" w:rsidR="00946BEF" w:rsidRPr="00946BEF" w:rsidRDefault="00946BEF" w:rsidP="00946BEF">
      <w:pPr>
        <w:rPr>
          <w:b/>
          <w:bCs/>
        </w:rPr>
      </w:pPr>
      <w:r w:rsidRPr="00946BEF">
        <w:rPr>
          <w:b/>
          <w:bCs/>
        </w:rPr>
        <w:t>BI en el Contexto de Nicaragua</w:t>
      </w:r>
    </w:p>
    <w:p w14:paraId="3DFF6F4D" w14:textId="77777777" w:rsidR="00946BEF" w:rsidRDefault="00946BEF" w:rsidP="00946BEF">
      <w:r>
        <w:t>En Nicaragua, muchas empresas, especialmente en sectores como comercio, manufactura, telecomunicaciones y agricultura, pueden beneficiarse enormemente de las herramientas de inteligencia de negocios. Por ejemplo, una empresa de telecomunicaciones nicaragüense podría usar BI para analizar el comportamiento de sus clientes, identificar patrones en la rotación de clientes y mejorar sus estrategias de retención. Además, empresas agrícolas pueden usar BI para analizar el clima, las tendencias de consumo y optimizar la producción y distribución de sus cultivos.</w:t>
      </w:r>
    </w:p>
    <w:p w14:paraId="0B5DAE46" w14:textId="77777777" w:rsidR="00946BEF" w:rsidRDefault="00946BEF" w:rsidP="00946BEF"/>
    <w:p w14:paraId="23F369FB" w14:textId="77777777" w:rsidR="00946BEF" w:rsidRDefault="00946BEF" w:rsidP="00946BEF">
      <w:r>
        <w:t xml:space="preserve">En el ámbito de la pequeña y mediana empresa (PYME) en Nicaragua, el uso de BI puede ser un reto debido a limitaciones en infraestructura y presupuesto. Sin embargo, existen soluciones accesibles como Google Data Studio y </w:t>
      </w:r>
      <w:proofErr w:type="spellStart"/>
      <w:r>
        <w:t>Power</w:t>
      </w:r>
      <w:proofErr w:type="spellEnd"/>
      <w:r>
        <w:t xml:space="preserve"> BI, que permiten a las PYMES acceder a poderosas herramientas de BI sin necesidad de grandes inversiones.</w:t>
      </w:r>
    </w:p>
    <w:p w14:paraId="4C357EA6" w14:textId="77777777" w:rsidR="00946BEF" w:rsidRDefault="00946BEF" w:rsidP="00946BEF"/>
    <w:p w14:paraId="3B48968C" w14:textId="77777777" w:rsidR="00946BEF" w:rsidRPr="00946BEF" w:rsidRDefault="00946BEF" w:rsidP="00946BEF">
      <w:pPr>
        <w:rPr>
          <w:b/>
          <w:bCs/>
        </w:rPr>
      </w:pPr>
      <w:r w:rsidRPr="00946BEF">
        <w:rPr>
          <w:b/>
          <w:bCs/>
        </w:rPr>
        <w:lastRenderedPageBreak/>
        <w:t>Ejemplo Práctico en Nicaragua</w:t>
      </w:r>
    </w:p>
    <w:p w14:paraId="6AC45671" w14:textId="77777777" w:rsidR="00946BEF" w:rsidRDefault="00946BEF" w:rsidP="00946BEF">
      <w:r>
        <w:t>Supongamos que una cadena de supermercados en Nicaragua quiere mejorar la gestión de su inventario y optimizar sus precios en función de la demanda del cliente. Usando un sistema de BI, la empresa podría recopilar datos de ventas, de las compras de los consumidores, y de las existencias de productos en tiempo real. A través del análisis de BI, podría identificar qué productos tienen una alta demanda durante ciertas épocas del año, y ajustar sus inventarios y precios en consecuencia, asegurando que no haya exceso de stock ni faltantes de productos populares.</w:t>
      </w:r>
    </w:p>
    <w:p w14:paraId="0935283D" w14:textId="77777777" w:rsidR="00946BEF" w:rsidRDefault="00946BEF" w:rsidP="00946BEF"/>
    <w:p w14:paraId="09C218B9" w14:textId="7F0F5B3B" w:rsidR="00C7702C" w:rsidRDefault="00946BEF" w:rsidP="00946BEF">
      <w:r>
        <w:t>La Inteligencia de Negocios (BI) es una herramienta poderosa que permite a las empresas tomar decisiones basadas en datos, optimizando sus operaciones y mejorando su competitividad. En el contexto de Nicaragua, el uso adecuado de BI puede ser un factor clave para el crecimiento de las empresas, especialmente para las PYMES, que pueden aprovechar las soluciones asequibles y accesibles disponibles. Con el poder de los datos, las empresas nicaragüenses pueden no solo mejorar su eficiencia operativa, sino también identificar nuevas oportunidades de negocio y adelantarse a las tendencias del mercado.</w:t>
      </w:r>
    </w:p>
    <w:p w14:paraId="53F89665" w14:textId="77777777" w:rsidR="00C7702C" w:rsidRDefault="00C7702C" w:rsidP="00C7702C"/>
    <w:p w14:paraId="367D86DE" w14:textId="77777777" w:rsidR="00C7702C" w:rsidRPr="00C7702C" w:rsidRDefault="00C7702C" w:rsidP="00C7702C"/>
    <w:p w14:paraId="177D3B6A" w14:textId="378808EF" w:rsidR="00BC0241" w:rsidRDefault="006E3530" w:rsidP="004E41E6">
      <w:pPr>
        <w:pStyle w:val="Ttulo2"/>
      </w:pPr>
      <w:bookmarkStart w:id="29" w:name="_Toc191833872"/>
      <w:r>
        <w:t>Sistemas de procesamiento de transacciones para pequeñas y medianas empresas (Pymes)</w:t>
      </w:r>
      <w:bookmarkEnd w:id="29"/>
    </w:p>
    <w:p w14:paraId="47A4876A" w14:textId="77777777" w:rsidR="0021626C" w:rsidRDefault="0021626C" w:rsidP="0021626C">
      <w:r>
        <w:t>Los Sistemas de Procesamiento de Transacciones (TPS, por sus siglas en inglés) son sistemas informáticos diseñados para gestionar y procesar las transacciones diarias de una empresa de manera eficiente, precisa y confiable. En el contexto de las pequeñas y medianas empresas (Pymes), estos sistemas son esenciales para el manejo de las operaciones cotidianas, como ventas, compras, inventarios, y pagos, entre otros.</w:t>
      </w:r>
    </w:p>
    <w:p w14:paraId="0DEBCBC5" w14:textId="77777777" w:rsidR="0021626C" w:rsidRDefault="0021626C" w:rsidP="0021626C"/>
    <w:p w14:paraId="29F50B60" w14:textId="77777777" w:rsidR="0021626C" w:rsidRDefault="0021626C" w:rsidP="0021626C">
      <w:r>
        <w:lastRenderedPageBreak/>
        <w:t>Para las PYMES, que suelen tener recursos limitados, la implementación de un TPS adecuado se convierte en una necesidad clave para mantener un flujo de trabajo eficiente, evitar errores humanos y mejorar la calidad del servicio. A través de estos sistemas, las empresas pueden procesar grandes volúmenes de datos de manera rápida y segura, y garantizar que las transacciones sean registradas correctamente en tiempo real.</w:t>
      </w:r>
    </w:p>
    <w:p w14:paraId="38C22E4D" w14:textId="77777777" w:rsidR="0021626C" w:rsidRDefault="0021626C" w:rsidP="0021626C"/>
    <w:p w14:paraId="0C77244E" w14:textId="77777777" w:rsidR="0021626C" w:rsidRPr="0021626C" w:rsidRDefault="0021626C" w:rsidP="0021626C">
      <w:pPr>
        <w:rPr>
          <w:b/>
          <w:bCs/>
        </w:rPr>
      </w:pPr>
      <w:r w:rsidRPr="0021626C">
        <w:rPr>
          <w:b/>
          <w:bCs/>
        </w:rPr>
        <w:t>Características Clave de los TPS para Pymes</w:t>
      </w:r>
    </w:p>
    <w:p w14:paraId="2E1849E1" w14:textId="2DF72BD3" w:rsidR="0021626C" w:rsidRDefault="0021626C" w:rsidP="006B66AB">
      <w:pPr>
        <w:pStyle w:val="Prrafodelista"/>
        <w:numPr>
          <w:ilvl w:val="0"/>
          <w:numId w:val="36"/>
        </w:numPr>
      </w:pPr>
      <w:r>
        <w:t>Procesamiento en Tiempo Real: Los TPS están diseñados para procesar transacciones en tiempo real, lo que permite que los datos sean actualizados de manera inmediata. Esto es crucial para las PYMES, ya que las transacciones, como la venta de productos o la recepción de pagos, necesitan reflejarse de inmediato en el sistema para mantener la precisión en los registros financieros y operativos.</w:t>
      </w:r>
    </w:p>
    <w:p w14:paraId="7AE8D92B" w14:textId="28638622" w:rsidR="0021626C" w:rsidRDefault="0021626C" w:rsidP="006B66AB">
      <w:pPr>
        <w:pStyle w:val="Prrafodelista"/>
        <w:numPr>
          <w:ilvl w:val="0"/>
          <w:numId w:val="36"/>
        </w:numPr>
      </w:pPr>
      <w:r>
        <w:t>Fiabilidad y Exactitud: Estos sistemas deben garantizar la precisión de cada transacción procesada. El error humano o técnico en el procesamiento de transacciones puede generar pérdidas significativas, especialmente en pequeñas empresas donde los márgenes son más estrechos. Un TPS confiable asegura que cada venta, compra o pago sea procesado correctamente.</w:t>
      </w:r>
    </w:p>
    <w:p w14:paraId="20D98321" w14:textId="349FB972" w:rsidR="0021626C" w:rsidRDefault="0021626C" w:rsidP="006B66AB">
      <w:pPr>
        <w:pStyle w:val="Prrafodelista"/>
        <w:numPr>
          <w:ilvl w:val="0"/>
          <w:numId w:val="36"/>
        </w:numPr>
      </w:pPr>
      <w:r>
        <w:t>Facilidad de Uso: Debido a la naturaleza de las PYMES, que generalmente no tienen personal especializado en TI, los TPS deben ser fáciles de usar y no requerir capacitación extensa. El sistema debe ser intuitivo y accesible para los empleados, independientemente de su nivel de habilidad técnica.</w:t>
      </w:r>
    </w:p>
    <w:p w14:paraId="53885677" w14:textId="77777777" w:rsidR="0021626C" w:rsidRDefault="0021626C" w:rsidP="006B66AB">
      <w:pPr>
        <w:pStyle w:val="Prrafodelista"/>
        <w:numPr>
          <w:ilvl w:val="0"/>
          <w:numId w:val="36"/>
        </w:numPr>
      </w:pPr>
      <w:r>
        <w:t>Seguridad: La seguridad de los datos es fundamental en cualquier sistema de procesamiento de transacciones. Las PYMES manejan información confidencial de clientes y proveedores, así como detalles financieros, por lo que los TPS deben contar con medidas de seguridad robustas, como cifrado de datos y control de acceso, para evitar fraudes y pérdidas de información.</w:t>
      </w:r>
    </w:p>
    <w:p w14:paraId="3069E607" w14:textId="77777777" w:rsidR="0021626C" w:rsidRDefault="0021626C" w:rsidP="0021626C"/>
    <w:p w14:paraId="49991849" w14:textId="4D81598D" w:rsidR="0021626C" w:rsidRDefault="0021626C" w:rsidP="006B66AB">
      <w:pPr>
        <w:pStyle w:val="Prrafodelista"/>
        <w:numPr>
          <w:ilvl w:val="0"/>
          <w:numId w:val="36"/>
        </w:numPr>
      </w:pPr>
      <w:r>
        <w:lastRenderedPageBreak/>
        <w:t>Escalabilidad: A medida que una PYME crece, es importante que el TPS pueda escalar para manejar un mayor volumen de transacciones sin comprometer la eficiencia. Los sistemas deben ser modulares y permitir la expansión a medida que la empresa aumenta su volumen de operaciones.</w:t>
      </w:r>
    </w:p>
    <w:p w14:paraId="114579E5" w14:textId="77777777" w:rsidR="0021626C" w:rsidRDefault="0021626C" w:rsidP="006B66AB">
      <w:pPr>
        <w:pStyle w:val="Prrafodelista"/>
        <w:numPr>
          <w:ilvl w:val="0"/>
          <w:numId w:val="36"/>
        </w:numPr>
      </w:pPr>
      <w:r>
        <w:t>Integración con Otros Sistemas: Los TPS deben ser capaces de integrarse con otros sistemas empresariales, como los de contabilidad, inventarios, recursos humanos y ventas. Esta integración permite una gestión más fluida y evita la duplicación de esfuerzos o la entrada manual de datos.</w:t>
      </w:r>
    </w:p>
    <w:p w14:paraId="316203B5" w14:textId="77777777" w:rsidR="0021626C" w:rsidRDefault="0021626C" w:rsidP="0021626C"/>
    <w:p w14:paraId="18351577" w14:textId="77777777" w:rsidR="0021626C" w:rsidRPr="00141C2B" w:rsidRDefault="0021626C" w:rsidP="0021626C">
      <w:pPr>
        <w:rPr>
          <w:b/>
          <w:bCs/>
        </w:rPr>
      </w:pPr>
      <w:r w:rsidRPr="00141C2B">
        <w:rPr>
          <w:b/>
          <w:bCs/>
        </w:rPr>
        <w:t>Tipos de Sistemas de Procesamiento de Transacciones para Pymes</w:t>
      </w:r>
    </w:p>
    <w:p w14:paraId="4785407C" w14:textId="77777777" w:rsidR="0021626C" w:rsidRDefault="0021626C" w:rsidP="0021626C">
      <w:r>
        <w:t>Sistemas de Punto de Venta (POS): Los sistemas POS son esenciales para las empresas de comercio minorista, ya que permiten procesar transacciones de venta de manera eficiente. Estos sistemas permiten registrar ventas, gestionar inventarios y emitir recibos de pago. Además, muchos sistemas POS modernos están conectados a plataformas de pago electrónico, lo que permite procesar pagos con tarjeta de crédito o débito de manera segura.</w:t>
      </w:r>
    </w:p>
    <w:p w14:paraId="5E07AF1C" w14:textId="77777777" w:rsidR="0021626C" w:rsidRDefault="0021626C" w:rsidP="0021626C"/>
    <w:p w14:paraId="67D5ABBF" w14:textId="77777777" w:rsidR="0021626C" w:rsidRDefault="0021626C" w:rsidP="0021626C">
      <w:r>
        <w:t>Ejemplo en Nicaragua: Un pequeño supermercado local podría implementar un sistema POS que registre las ventas de cada cliente y actualice el inventario en tiempo real, lo que les permitiría llevar un control de existencias sin necesidad de realizar inventarios físicos frecuentes.</w:t>
      </w:r>
    </w:p>
    <w:p w14:paraId="0B2AB1C8" w14:textId="77777777" w:rsidR="0021626C" w:rsidRDefault="0021626C" w:rsidP="0021626C"/>
    <w:p w14:paraId="7FF2EEA3" w14:textId="77777777" w:rsidR="0021626C" w:rsidRDefault="0021626C" w:rsidP="0021626C">
      <w:r>
        <w:t>Sistemas de Gestión de Inventarios: Un TPS de gestión de inventarios permite a las empresas de manufactura y distribución controlar el flujo de materiales o productos de manera eficiente. Esto incluye la actualización automática de existencias cuando se realizan ventas o compras, y la generación de informes de rotación de inventarios, que pueden ayudar a prever la demanda y planificar las compras de productos.</w:t>
      </w:r>
    </w:p>
    <w:p w14:paraId="25B9F122" w14:textId="77777777" w:rsidR="0021626C" w:rsidRDefault="0021626C" w:rsidP="0021626C"/>
    <w:p w14:paraId="69645A06" w14:textId="77777777" w:rsidR="0021626C" w:rsidRDefault="0021626C" w:rsidP="0021626C">
      <w:r>
        <w:lastRenderedPageBreak/>
        <w:t>Ejemplo en Nicaragua: Una PYME que distribuye productos agrícolas podría utilizar un sistema de gestión de inventarios para seguir el movimiento de sus productos desde los almacenes hasta los puntos de venta, lo que les ayudaría a reducir el desperdicio y asegurar que siempre haya suficiente stock disponible.</w:t>
      </w:r>
    </w:p>
    <w:p w14:paraId="49DE8C9E" w14:textId="77777777" w:rsidR="0021626C" w:rsidRDefault="0021626C" w:rsidP="0021626C"/>
    <w:p w14:paraId="79C56D93" w14:textId="77777777" w:rsidR="0021626C" w:rsidRDefault="0021626C" w:rsidP="0021626C">
      <w:r>
        <w:t>Sistemas de Contabilidad y Finanzas: Los TPS en contabilidad permiten registrar y procesar transacciones financieras, como pagos de proveedores, cobros a clientes, y la contabilización de ingresos y egresos. Estos sistemas son fundamentales para la gestión de las finanzas de la empresa, ya que facilitan la generación de reportes contables y la preparación de estados financieros.</w:t>
      </w:r>
    </w:p>
    <w:p w14:paraId="26099AFD" w14:textId="77777777" w:rsidR="0021626C" w:rsidRDefault="0021626C" w:rsidP="0021626C"/>
    <w:p w14:paraId="598B95AE" w14:textId="77777777" w:rsidR="0021626C" w:rsidRDefault="0021626C" w:rsidP="0021626C">
      <w:r>
        <w:t>Ejemplo en Nicaragua: Una PYME en el sector de servicios podría utilizar un sistema contable que registre cada pago recibido por sus clientes, así como cada gasto relacionado con la prestación de sus servicios, lo que le permitiría tener un control eficiente sobre su flujo de caja y su rentabilidad.</w:t>
      </w:r>
    </w:p>
    <w:p w14:paraId="5AFA0FC6" w14:textId="77777777" w:rsidR="0021626C" w:rsidRDefault="0021626C" w:rsidP="0021626C"/>
    <w:p w14:paraId="463BF76C" w14:textId="77777777" w:rsidR="0021626C" w:rsidRDefault="0021626C" w:rsidP="0021626C">
      <w:r>
        <w:t>Sistemas de Gestión de Relaciones con los Clientes (CRM): Aunque no son estrictamente sistemas de procesamiento de transacciones, los sistemas CRM son esenciales para las PYMES que desean mejorar su interacción con los clientes. Un CRM puede almacenar información detallada sobre clientes, procesar pedidos y realizar un seguimiento de las transacciones, lo que permite mejorar el servicio al cliente y la fidelización.</w:t>
      </w:r>
    </w:p>
    <w:p w14:paraId="058FB192" w14:textId="77777777" w:rsidR="0021626C" w:rsidRDefault="0021626C" w:rsidP="0021626C"/>
    <w:p w14:paraId="749BDE84" w14:textId="77777777" w:rsidR="0021626C" w:rsidRDefault="0021626C" w:rsidP="0021626C">
      <w:r>
        <w:t>Ejemplo en Nicaragua: Una tienda de ropa en línea podría utilizar un sistema CRM para hacer seguimiento a las compras realizadas por sus clientes, y posteriormente, ofrecer descuentos personalizados o promociones según el historial de compras.</w:t>
      </w:r>
    </w:p>
    <w:p w14:paraId="1AB45BCD" w14:textId="77777777" w:rsidR="0021626C" w:rsidRDefault="0021626C" w:rsidP="0021626C"/>
    <w:p w14:paraId="12EBE5FC" w14:textId="77777777" w:rsidR="00141C2B" w:rsidRDefault="00141C2B" w:rsidP="0021626C"/>
    <w:p w14:paraId="56C811B3" w14:textId="77777777" w:rsidR="00141C2B" w:rsidRDefault="00141C2B" w:rsidP="0021626C"/>
    <w:p w14:paraId="1432860A" w14:textId="77777777" w:rsidR="0021626C" w:rsidRPr="00141C2B" w:rsidRDefault="0021626C" w:rsidP="0021626C">
      <w:pPr>
        <w:rPr>
          <w:b/>
          <w:bCs/>
        </w:rPr>
      </w:pPr>
      <w:r w:rsidRPr="00141C2B">
        <w:rPr>
          <w:b/>
          <w:bCs/>
        </w:rPr>
        <w:lastRenderedPageBreak/>
        <w:t>Beneficios de los TPS para las PYMES</w:t>
      </w:r>
    </w:p>
    <w:p w14:paraId="313EB47C" w14:textId="6A05CCAC" w:rsidR="0021626C" w:rsidRDefault="0021626C" w:rsidP="006B66AB">
      <w:pPr>
        <w:pStyle w:val="Prrafodelista"/>
        <w:numPr>
          <w:ilvl w:val="0"/>
          <w:numId w:val="37"/>
        </w:numPr>
      </w:pPr>
      <w:r>
        <w:t>Mejora de la Eficiencia Operacional: Al automatizar el procesamiento de transacciones, las PYMES pueden reducir significativamente el tiempo y el esfuerzo necesarios para realizar tareas repetitivas, como la actualización de inventarios o la facturación, lo que permite a los empleados concentrarse en actividades de mayor valor estratégico.</w:t>
      </w:r>
    </w:p>
    <w:p w14:paraId="61E1D691" w14:textId="36EE9896" w:rsidR="0021626C" w:rsidRDefault="0021626C" w:rsidP="006B66AB">
      <w:pPr>
        <w:pStyle w:val="Prrafodelista"/>
        <w:numPr>
          <w:ilvl w:val="0"/>
          <w:numId w:val="37"/>
        </w:numPr>
      </w:pPr>
      <w:r>
        <w:t>Reducción de Errores Humanos: Los sistemas automáticos de procesamiento de transacciones eliminan el riesgo de errores humanos en tareas críticas, como la entrada de datos o el cálculo de precios y descuentos. Esto no solo mejora la precisión, sino que también reduce la posibilidad de fraudes internos o errores en la facturación.</w:t>
      </w:r>
    </w:p>
    <w:p w14:paraId="5830E10A" w14:textId="6A8CA6B1" w:rsidR="0021626C" w:rsidRDefault="0021626C" w:rsidP="006B66AB">
      <w:pPr>
        <w:pStyle w:val="Prrafodelista"/>
        <w:numPr>
          <w:ilvl w:val="0"/>
          <w:numId w:val="37"/>
        </w:numPr>
      </w:pPr>
      <w:r>
        <w:t>Mejora de la Experiencia del Cliente: Los TPS, especialmente los sistemas POS y los CRM, permiten a las PYMES ofrecer una experiencia de cliente más rápida y eficiente. Los clientes pueden realizar pagos de manera rápida, recibir información precisa sobre productos y servicios, y tener acceso a un servicio al cliente más personalizado.</w:t>
      </w:r>
    </w:p>
    <w:p w14:paraId="431D3C3C" w14:textId="2BA80F72" w:rsidR="0021626C" w:rsidRDefault="0021626C" w:rsidP="006B66AB">
      <w:pPr>
        <w:pStyle w:val="Prrafodelista"/>
        <w:numPr>
          <w:ilvl w:val="0"/>
          <w:numId w:val="37"/>
        </w:numPr>
      </w:pPr>
      <w:r>
        <w:t>Cumplimiento de Normativas: Un TPS bien implementado puede ayudar a las PYMES a cumplir con las normativas fiscales y contables, generando informes detallados y siguiendo los procedimientos correctos para la contabilización de impuestos y otros aspectos regulatorios.</w:t>
      </w:r>
    </w:p>
    <w:p w14:paraId="539C9BD8" w14:textId="77777777" w:rsidR="0021626C" w:rsidRDefault="0021626C" w:rsidP="006B66AB">
      <w:pPr>
        <w:pStyle w:val="Prrafodelista"/>
        <w:numPr>
          <w:ilvl w:val="0"/>
          <w:numId w:val="37"/>
        </w:numPr>
      </w:pPr>
      <w:r>
        <w:t>Acceso a Información en Tiempo Real: Los sistemas de procesamiento de transacciones permiten que las PYMES tengan acceso instantáneo a información actualizada sobre ventas, inventarios, cuentas por cobrar, etc. Esto les da una ventaja en la toma de decisiones informadas y oportunas.</w:t>
      </w:r>
    </w:p>
    <w:p w14:paraId="3A138356" w14:textId="77777777" w:rsidR="0021626C" w:rsidRDefault="0021626C" w:rsidP="0021626C"/>
    <w:p w14:paraId="19A25A3A" w14:textId="77777777" w:rsidR="0021626C" w:rsidRPr="00141C2B" w:rsidRDefault="0021626C" w:rsidP="0021626C">
      <w:pPr>
        <w:rPr>
          <w:b/>
          <w:bCs/>
        </w:rPr>
      </w:pPr>
      <w:r w:rsidRPr="00141C2B">
        <w:rPr>
          <w:b/>
          <w:bCs/>
        </w:rPr>
        <w:t>Desafíos de los TPS para las PYMES</w:t>
      </w:r>
    </w:p>
    <w:p w14:paraId="4594FD65" w14:textId="36FC03AD" w:rsidR="0021626C" w:rsidRDefault="0021626C" w:rsidP="006B66AB">
      <w:pPr>
        <w:pStyle w:val="Prrafodelista"/>
        <w:numPr>
          <w:ilvl w:val="0"/>
          <w:numId w:val="38"/>
        </w:numPr>
      </w:pPr>
      <w:r>
        <w:t xml:space="preserve">Costo de Implementación: A pesar de los beneficios, la implementación de un TPS puede ser costosa para las PYMES, especialmente aquellas con un </w:t>
      </w:r>
      <w:r>
        <w:lastRenderedPageBreak/>
        <w:t>presupuesto limitado. Es importante que las empresas seleccionen sistemas escalables y adaptables a sus necesidades.</w:t>
      </w:r>
    </w:p>
    <w:p w14:paraId="0254631B" w14:textId="6FCCF280" w:rsidR="0021626C" w:rsidRDefault="0021626C" w:rsidP="006B66AB">
      <w:pPr>
        <w:pStyle w:val="Prrafodelista"/>
        <w:numPr>
          <w:ilvl w:val="0"/>
          <w:numId w:val="38"/>
        </w:numPr>
      </w:pPr>
      <w:r>
        <w:t>Capacitación del Personal: Aunque muchos TPS están diseñados para ser fáciles de usar, el personal debe recibir capacitación para aprovechar al máximo las funcionalidades del sistema. La falta de habilidades puede generar una adopción lenta o mal uso del sistema.</w:t>
      </w:r>
    </w:p>
    <w:p w14:paraId="7A6AA6D9" w14:textId="77777777" w:rsidR="0021626C" w:rsidRDefault="0021626C" w:rsidP="006B66AB">
      <w:pPr>
        <w:pStyle w:val="Prrafodelista"/>
        <w:numPr>
          <w:ilvl w:val="0"/>
          <w:numId w:val="38"/>
        </w:numPr>
      </w:pPr>
      <w:r>
        <w:t>Adaptación a Nuevas Tecnologías: Las PYMES deben estar preparadas para adoptar nuevas tecnologías y actualizaciones del sistema para mantenerse competitivas. La falta de integración con otras herramientas de gestión empresarial puede limitar la funcionalidad del TPS.</w:t>
      </w:r>
    </w:p>
    <w:p w14:paraId="688FBAD5" w14:textId="77777777" w:rsidR="0021626C" w:rsidRDefault="0021626C" w:rsidP="0021626C"/>
    <w:p w14:paraId="7BAB84C0" w14:textId="1EE3A16D" w:rsidR="00C7702C" w:rsidRDefault="0021626C" w:rsidP="0021626C">
      <w:r>
        <w:t>Los Sistemas de Procesamiento de Transacciones (TPS) son esenciales para las PYMES en Nicaragua, ya que les permiten automatizar y optimizar sus procesos operativos, financieros y comerciales, lo que mejora su eficiencia y competitividad. La implementación de un TPS adecuado puede ofrecer a las PYMES las herramientas necesarias para procesar transacciones de manera segura y precisa, permitiendo un mejor servicio al cliente, control de inventarios, y una administración financiera efectiva. Aunque los costos y la capacitación pueden ser obstáculos, las ventajas a largo plazo de tener un TPS en funcionamiento son indiscutibles, especialmente en un entorno de negocio cada vez más competitivo y globalizado.</w:t>
      </w:r>
    </w:p>
    <w:p w14:paraId="5F78FCE4" w14:textId="77777777" w:rsidR="00C7702C" w:rsidRDefault="00C7702C" w:rsidP="00C7702C"/>
    <w:p w14:paraId="43B9EC53" w14:textId="77777777" w:rsidR="00C7702C" w:rsidRPr="00C7702C" w:rsidRDefault="00C7702C" w:rsidP="00C7702C"/>
    <w:p w14:paraId="280670A0" w14:textId="77777777" w:rsidR="00C5601D" w:rsidRDefault="00C5601D" w:rsidP="00A76AA1">
      <w:pPr>
        <w:contextualSpacing/>
      </w:pPr>
    </w:p>
    <w:p w14:paraId="1A1B62B3" w14:textId="77777777" w:rsidR="00C5601D" w:rsidRDefault="00C5601D" w:rsidP="00A76AA1">
      <w:pPr>
        <w:contextualSpacing/>
      </w:pPr>
    </w:p>
    <w:p w14:paraId="27A625D3" w14:textId="77777777" w:rsidR="00C5601D" w:rsidRDefault="00C5601D" w:rsidP="00A76AA1">
      <w:pPr>
        <w:contextualSpacing/>
      </w:pPr>
    </w:p>
    <w:p w14:paraId="2C05DD5B" w14:textId="77777777" w:rsidR="00C5601D" w:rsidRDefault="00C5601D" w:rsidP="00A76AA1">
      <w:pPr>
        <w:contextualSpacing/>
      </w:pPr>
    </w:p>
    <w:p w14:paraId="7809AD65" w14:textId="77777777" w:rsidR="00C5601D" w:rsidRDefault="00C5601D" w:rsidP="00A76AA1">
      <w:pPr>
        <w:contextualSpacing/>
      </w:pPr>
    </w:p>
    <w:p w14:paraId="264DE485" w14:textId="77777777" w:rsidR="00C5601D" w:rsidRDefault="00C5601D" w:rsidP="00A76AA1">
      <w:pPr>
        <w:contextualSpacing/>
      </w:pPr>
    </w:p>
    <w:p w14:paraId="15447A4A" w14:textId="77777777" w:rsidR="00C5601D" w:rsidRDefault="00C5601D" w:rsidP="00A76AA1">
      <w:pPr>
        <w:contextualSpacing/>
      </w:pPr>
    </w:p>
    <w:p w14:paraId="7F1436A8"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77B76E3B" wp14:editId="530CBF2D">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73604" w14:textId="77777777" w:rsidR="006D7C25" w:rsidRPr="00D904A7" w:rsidRDefault="006D7C25" w:rsidP="006D7C25">
                              <w:pPr>
                                <w:pStyle w:val="Ttulo1"/>
                              </w:pPr>
                              <w:bookmarkStart w:id="30" w:name="_Toc160547542"/>
                              <w:bookmarkStart w:id="31" w:name="_Toc191833873"/>
                              <w:r w:rsidRPr="006D7C25">
                                <w:t>Bibliografía y Webgrafía</w:t>
                              </w:r>
                              <w:bookmarkEnd w:id="30"/>
                              <w:bookmarkEnd w:id="31"/>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7B76E3B"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F573604" w14:textId="77777777" w:rsidR="006D7C25" w:rsidRPr="00D904A7" w:rsidRDefault="006D7C25" w:rsidP="006D7C25">
                        <w:pPr>
                          <w:pStyle w:val="Ttulo1"/>
                        </w:pPr>
                        <w:bookmarkStart w:id="32" w:name="_Toc160547542"/>
                        <w:bookmarkStart w:id="33" w:name="_Toc191833873"/>
                        <w:r w:rsidRPr="006D7C25">
                          <w:t>Bibliografía y Webgrafía</w:t>
                        </w:r>
                        <w:bookmarkEnd w:id="32"/>
                        <w:bookmarkEnd w:id="33"/>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581B9B3" w14:textId="77777777" w:rsidR="002117E6" w:rsidRDefault="002117E6" w:rsidP="00A76AA1">
      <w:pPr>
        <w:contextualSpacing/>
      </w:pPr>
    </w:p>
    <w:p w14:paraId="1CBDECCF" w14:textId="77777777" w:rsidR="00AB2DF6" w:rsidRDefault="00AB2DF6" w:rsidP="00A76AA1">
      <w:pPr>
        <w:contextualSpacing/>
        <w:rPr>
          <w:i/>
          <w:iCs/>
        </w:rPr>
      </w:pPr>
    </w:p>
    <w:p w14:paraId="45471BB4" w14:textId="77777777" w:rsidR="00576F7B" w:rsidRDefault="00576F7B" w:rsidP="006B66AB">
      <w:pPr>
        <w:pStyle w:val="Prrafodelista"/>
        <w:numPr>
          <w:ilvl w:val="0"/>
          <w:numId w:val="1"/>
        </w:numPr>
      </w:pPr>
      <w:r>
        <w:t xml:space="preserve">Daniel Cohen, </w:t>
      </w:r>
      <w:proofErr w:type="gramStart"/>
      <w:r>
        <w:t xml:space="preserve">Enrique  </w:t>
      </w:r>
      <w:proofErr w:type="spellStart"/>
      <w:r>
        <w:t>Asín</w:t>
      </w:r>
      <w:proofErr w:type="spellEnd"/>
      <w:proofErr w:type="gramEnd"/>
      <w:r>
        <w:t>. Sistemas de Información Gerencial para los Negocios. Un enfoque para la toma de decisiones. Cuarta Edición. McGraw Hill 2002.</w:t>
      </w:r>
    </w:p>
    <w:p w14:paraId="53FE9EB5" w14:textId="77777777" w:rsidR="00576F7B" w:rsidRDefault="00576F7B" w:rsidP="006B66AB">
      <w:pPr>
        <w:pStyle w:val="Prrafodelista"/>
        <w:numPr>
          <w:ilvl w:val="0"/>
          <w:numId w:val="1"/>
        </w:numPr>
      </w:pPr>
      <w:r>
        <w:t>Laudon, K., Laudon, J. Sistemas de Información Gerencial. Décima Segunda Edición. Pearson Educación, 2012.</w:t>
      </w:r>
    </w:p>
    <w:p w14:paraId="6A1B692E" w14:textId="77777777" w:rsidR="00576F7B" w:rsidRDefault="00576F7B" w:rsidP="006B66AB">
      <w:pPr>
        <w:pStyle w:val="Prrafodelista"/>
        <w:numPr>
          <w:ilvl w:val="0"/>
          <w:numId w:val="1"/>
        </w:numPr>
      </w:pPr>
      <w:r>
        <w:t xml:space="preserve">McLeod, Jr. Sistemas de Información Gerencial. Séptima Edición. </w:t>
      </w:r>
      <w:proofErr w:type="spellStart"/>
      <w:r>
        <w:t>Prentince</w:t>
      </w:r>
      <w:proofErr w:type="spellEnd"/>
      <w:r>
        <w:t xml:space="preserve"> Hall. México 2000.</w:t>
      </w:r>
    </w:p>
    <w:p w14:paraId="389F0B56" w14:textId="77777777" w:rsidR="00576F7B" w:rsidRPr="00A24738" w:rsidRDefault="00576F7B" w:rsidP="006B66AB">
      <w:pPr>
        <w:pStyle w:val="Prrafodelista"/>
        <w:numPr>
          <w:ilvl w:val="0"/>
          <w:numId w:val="1"/>
        </w:numPr>
      </w:pPr>
      <w:r>
        <w:t>O’Brien, J. Sistemas de Información Gerencial. Séptima edición.  McGraw Hill 2006.</w:t>
      </w:r>
    </w:p>
    <w:p w14:paraId="4882C539" w14:textId="77777777" w:rsidR="00576F7B" w:rsidRDefault="00576F7B" w:rsidP="006B66AB">
      <w:pPr>
        <w:pStyle w:val="Prrafodelista"/>
        <w:numPr>
          <w:ilvl w:val="0"/>
          <w:numId w:val="1"/>
        </w:numPr>
      </w:pPr>
      <w:r>
        <w:t>Oz, E. Administración de los Sistemas de Información, 5ª. Ed. 2008</w:t>
      </w:r>
    </w:p>
    <w:p w14:paraId="5BD4F386" w14:textId="77777777" w:rsidR="00576F7B" w:rsidRDefault="00576F7B" w:rsidP="006B66AB">
      <w:pPr>
        <w:pStyle w:val="Prrafodelista"/>
        <w:numPr>
          <w:ilvl w:val="0"/>
          <w:numId w:val="1"/>
        </w:numPr>
      </w:pPr>
      <w:proofErr w:type="spellStart"/>
      <w:r>
        <w:t>Stair</w:t>
      </w:r>
      <w:proofErr w:type="spellEnd"/>
      <w:r>
        <w:t xml:space="preserve">, R., </w:t>
      </w:r>
      <w:proofErr w:type="spellStart"/>
      <w:r>
        <w:t>Raynolds</w:t>
      </w:r>
      <w:proofErr w:type="spellEnd"/>
      <w:r>
        <w:t>, G. Principios de Sistemas de Información: un enfoque administrativo. 9ª. Ed. 2010</w:t>
      </w:r>
    </w:p>
    <w:p w14:paraId="138F3107" w14:textId="77777777" w:rsidR="00576F7B" w:rsidRPr="006540F2" w:rsidRDefault="00576F7B" w:rsidP="006B66AB">
      <w:pPr>
        <w:pStyle w:val="Prrafodelista"/>
        <w:numPr>
          <w:ilvl w:val="0"/>
          <w:numId w:val="1"/>
        </w:numPr>
        <w:rPr>
          <w:lang w:val="en-US"/>
        </w:rPr>
      </w:pPr>
      <w:r w:rsidRPr="006540F2">
        <w:rPr>
          <w:lang w:val="en-US"/>
        </w:rPr>
        <w:t>Thomson Course Management Information System, 5</w:t>
      </w:r>
      <w:r w:rsidRPr="006540F2">
        <w:rPr>
          <w:vertAlign w:val="superscript"/>
          <w:lang w:val="en-US"/>
        </w:rPr>
        <w:t>th</w:t>
      </w:r>
      <w:r w:rsidRPr="006540F2">
        <w:rPr>
          <w:lang w:val="en-US"/>
        </w:rPr>
        <w:t xml:space="preserve"> ed. Technology 2006</w:t>
      </w:r>
    </w:p>
    <w:p w14:paraId="3D328070" w14:textId="77777777" w:rsidR="00C5601D" w:rsidRPr="00576F7B" w:rsidRDefault="00C5601D" w:rsidP="00A76AA1">
      <w:pPr>
        <w:contextualSpacing/>
      </w:pPr>
    </w:p>
    <w:p w14:paraId="55762E37" w14:textId="77777777" w:rsidR="00C5601D" w:rsidRPr="00576F7B" w:rsidRDefault="00C5601D" w:rsidP="00A76AA1">
      <w:pPr>
        <w:contextualSpacing/>
      </w:pPr>
    </w:p>
    <w:p w14:paraId="31D7D28B" w14:textId="77777777" w:rsidR="00C5601D" w:rsidRPr="00576F7B" w:rsidRDefault="00C5601D" w:rsidP="00A76AA1">
      <w:pPr>
        <w:contextualSpacing/>
      </w:pPr>
    </w:p>
    <w:p w14:paraId="3FB4DAD0" w14:textId="77777777" w:rsidR="00C5601D" w:rsidRPr="00576F7B" w:rsidRDefault="00C5601D" w:rsidP="00A76AA1">
      <w:pPr>
        <w:contextualSpacing/>
      </w:pPr>
    </w:p>
    <w:p w14:paraId="183B3FDF" w14:textId="77777777" w:rsidR="00C5601D" w:rsidRPr="00576F7B" w:rsidRDefault="00C5601D" w:rsidP="00A76AA1">
      <w:pPr>
        <w:contextualSpacing/>
      </w:pPr>
    </w:p>
    <w:p w14:paraId="340E0D7A" w14:textId="77777777" w:rsidR="00C5601D" w:rsidRPr="00576F7B" w:rsidRDefault="00C5601D" w:rsidP="00A76AA1">
      <w:pPr>
        <w:contextualSpacing/>
      </w:pPr>
    </w:p>
    <w:p w14:paraId="1A27D564" w14:textId="77777777" w:rsidR="00AB2DF6" w:rsidRPr="00576F7B" w:rsidRDefault="00AB2DF6" w:rsidP="00A76AA1">
      <w:pPr>
        <w:contextualSpacing/>
      </w:pPr>
    </w:p>
    <w:p w14:paraId="05322F87" w14:textId="77777777" w:rsidR="00AB2DF6" w:rsidRPr="00576F7B" w:rsidRDefault="00AB2DF6" w:rsidP="00A76AA1">
      <w:pPr>
        <w:contextualSpacing/>
      </w:pPr>
    </w:p>
    <w:p w14:paraId="71560B7B" w14:textId="77777777" w:rsidR="003F146E" w:rsidRPr="00576F7B" w:rsidRDefault="003F146E" w:rsidP="00A76AA1">
      <w:pPr>
        <w:contextualSpacing/>
      </w:pPr>
    </w:p>
    <w:p w14:paraId="0D036BCB" w14:textId="77777777" w:rsidR="003F146E" w:rsidRPr="00576F7B" w:rsidRDefault="003F146E" w:rsidP="00A76AA1">
      <w:pPr>
        <w:contextualSpacing/>
      </w:pPr>
    </w:p>
    <w:p w14:paraId="574AF2D5" w14:textId="77777777" w:rsidR="003F146E" w:rsidRPr="00576F7B" w:rsidRDefault="003F146E" w:rsidP="00A76AA1">
      <w:pPr>
        <w:contextualSpacing/>
      </w:pPr>
    </w:p>
    <w:p w14:paraId="7152B609" w14:textId="77777777" w:rsidR="003F146E" w:rsidRDefault="003F146E" w:rsidP="00A76AA1">
      <w:pPr>
        <w:contextualSpacing/>
      </w:pPr>
    </w:p>
    <w:p w14:paraId="0D1E5D40" w14:textId="77777777" w:rsidR="003F146E" w:rsidRDefault="003F146E" w:rsidP="00A76AA1">
      <w:pPr>
        <w:contextualSpacing/>
      </w:pPr>
    </w:p>
    <w:p w14:paraId="0F4B648A" w14:textId="77777777" w:rsidR="003F146E" w:rsidRDefault="003F146E" w:rsidP="00A76AA1">
      <w:pPr>
        <w:contextualSpacing/>
      </w:pPr>
    </w:p>
    <w:p w14:paraId="5A5CCA4A"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2B0EF0FF" wp14:editId="774043B2">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591D9" w14:textId="77777777" w:rsidR="006D7C25" w:rsidRPr="00D904A7" w:rsidRDefault="006D7C25" w:rsidP="006D7C25">
                              <w:pPr>
                                <w:pStyle w:val="Ttulo1"/>
                              </w:pPr>
                              <w:bookmarkStart w:id="34" w:name="_Toc160547543"/>
                              <w:bookmarkStart w:id="35" w:name="_Toc191833874"/>
                              <w:r w:rsidRPr="006D7C25">
                                <w:t>Glosario</w:t>
                              </w:r>
                              <w:bookmarkEnd w:id="34"/>
                              <w:bookmarkEnd w:id="35"/>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0EF0FF"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31B591D9" w14:textId="77777777" w:rsidR="006D7C25" w:rsidRPr="00D904A7" w:rsidRDefault="006D7C25" w:rsidP="006D7C25">
                        <w:pPr>
                          <w:pStyle w:val="Ttulo1"/>
                        </w:pPr>
                        <w:bookmarkStart w:id="36" w:name="_Toc160547543"/>
                        <w:bookmarkStart w:id="37" w:name="_Toc191833874"/>
                        <w:r w:rsidRPr="006D7C25">
                          <w:t>Glosario</w:t>
                        </w:r>
                        <w:bookmarkEnd w:id="36"/>
                        <w:bookmarkEnd w:id="37"/>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4C94FA7" w14:textId="77777777" w:rsidR="00AB2DF6" w:rsidRDefault="00AB2DF6" w:rsidP="00A76AA1">
      <w:pPr>
        <w:tabs>
          <w:tab w:val="left" w:pos="1305"/>
        </w:tabs>
        <w:contextualSpacing/>
      </w:pPr>
    </w:p>
    <w:p w14:paraId="384F9F54" w14:textId="4D263583" w:rsidR="00DF1392" w:rsidRDefault="00DF1392" w:rsidP="006B66AB">
      <w:pPr>
        <w:pStyle w:val="Prrafodelista"/>
        <w:numPr>
          <w:ilvl w:val="0"/>
          <w:numId w:val="39"/>
        </w:numPr>
        <w:tabs>
          <w:tab w:val="left" w:pos="1305"/>
        </w:tabs>
      </w:pPr>
      <w:r>
        <w:t>BPM (Gestión de Procesos de Negocios): Conjunto de actividades y tecnologías utilizadas para mejorar, controlar y automatizar los procesos dentro de una organización, buscando la eficiencia operativa.</w:t>
      </w:r>
    </w:p>
    <w:p w14:paraId="5982FFDE" w14:textId="73E119DD" w:rsidR="00DF1392" w:rsidRDefault="00DF1392" w:rsidP="006B66AB">
      <w:pPr>
        <w:pStyle w:val="Prrafodelista"/>
        <w:numPr>
          <w:ilvl w:val="0"/>
          <w:numId w:val="39"/>
        </w:numPr>
        <w:tabs>
          <w:tab w:val="left" w:pos="1305"/>
        </w:tabs>
      </w:pPr>
      <w:r>
        <w:t>CRM (</w:t>
      </w:r>
      <w:proofErr w:type="spellStart"/>
      <w:r>
        <w:t>Customer</w:t>
      </w:r>
      <w:proofErr w:type="spellEnd"/>
      <w:r>
        <w:t xml:space="preserve"> </w:t>
      </w:r>
      <w:proofErr w:type="spellStart"/>
      <w:r>
        <w:t>Relationship</w:t>
      </w:r>
      <w:proofErr w:type="spellEnd"/>
      <w:r>
        <w:t xml:space="preserve"> Management): Sistema de gestión de relaciones con los clientes que permite almacenar y gestionar la información de los clientes, mejorar la comunicación y fidelización, y gestionar ventas y soporte.</w:t>
      </w:r>
    </w:p>
    <w:p w14:paraId="14E44DE4" w14:textId="0B061D7E" w:rsidR="00DF1392" w:rsidRDefault="00DF1392" w:rsidP="006B66AB">
      <w:pPr>
        <w:pStyle w:val="Prrafodelista"/>
        <w:numPr>
          <w:ilvl w:val="0"/>
          <w:numId w:val="39"/>
        </w:numPr>
        <w:tabs>
          <w:tab w:val="left" w:pos="1305"/>
        </w:tabs>
      </w:pPr>
      <w:r>
        <w:t xml:space="preserve">ERP (Enterprise </w:t>
      </w:r>
      <w:proofErr w:type="spellStart"/>
      <w:r>
        <w:t>Resource</w:t>
      </w:r>
      <w:proofErr w:type="spellEnd"/>
      <w:r>
        <w:t xml:space="preserve"> </w:t>
      </w:r>
      <w:proofErr w:type="spellStart"/>
      <w:r>
        <w:t>Planning</w:t>
      </w:r>
      <w:proofErr w:type="spellEnd"/>
      <w:r>
        <w:t>): Sistema de planificación de recursos empresariales que integra las distintas funciones y procesos de una empresa (finanzas, recursos humanos, producción, etc.) en una única plataforma.</w:t>
      </w:r>
    </w:p>
    <w:p w14:paraId="5A73F73E" w14:textId="6A018154" w:rsidR="00DF1392" w:rsidRDefault="00DF1392" w:rsidP="006B66AB">
      <w:pPr>
        <w:pStyle w:val="Prrafodelista"/>
        <w:numPr>
          <w:ilvl w:val="0"/>
          <w:numId w:val="39"/>
        </w:numPr>
        <w:tabs>
          <w:tab w:val="left" w:pos="1305"/>
        </w:tabs>
      </w:pPr>
      <w:r>
        <w:t>Inteligencia de Negocios (BI): Conjunto de tecnologías, herramientas y aplicaciones que permiten recopilar, procesar y analizar datos empresariales para apoyar la toma de decisiones estratégicas.</w:t>
      </w:r>
    </w:p>
    <w:p w14:paraId="2A77DB55" w14:textId="25C89D9A" w:rsidR="00DF1392" w:rsidRDefault="00DF1392" w:rsidP="006B66AB">
      <w:pPr>
        <w:pStyle w:val="Prrafodelista"/>
        <w:numPr>
          <w:ilvl w:val="0"/>
          <w:numId w:val="39"/>
        </w:numPr>
        <w:tabs>
          <w:tab w:val="left" w:pos="1305"/>
        </w:tabs>
      </w:pPr>
      <w:r>
        <w:t xml:space="preserve">SaaS (Software as a </w:t>
      </w:r>
      <w:proofErr w:type="spellStart"/>
      <w:r>
        <w:t>Service</w:t>
      </w:r>
      <w:proofErr w:type="spellEnd"/>
      <w:r>
        <w:t>): Modelo de entrega de software basado en la nube en el que las aplicaciones están alojadas en servidores remotos y accesibles a través de Internet, sin necesidad de instalación local.</w:t>
      </w:r>
    </w:p>
    <w:p w14:paraId="53261F20" w14:textId="77777777" w:rsidR="00DF1392" w:rsidRDefault="00DF1392" w:rsidP="006B66AB">
      <w:pPr>
        <w:pStyle w:val="Prrafodelista"/>
        <w:numPr>
          <w:ilvl w:val="0"/>
          <w:numId w:val="39"/>
        </w:numPr>
        <w:tabs>
          <w:tab w:val="left" w:pos="1305"/>
        </w:tabs>
      </w:pPr>
      <w:r>
        <w:t>SCM (</w:t>
      </w:r>
      <w:proofErr w:type="spellStart"/>
      <w:r>
        <w:t>Supply</w:t>
      </w:r>
      <w:proofErr w:type="spellEnd"/>
      <w:r>
        <w:t xml:space="preserve"> </w:t>
      </w:r>
      <w:proofErr w:type="spellStart"/>
      <w:r>
        <w:t>Chain</w:t>
      </w:r>
      <w:proofErr w:type="spellEnd"/>
      <w:r>
        <w:t xml:space="preserve"> Management): Gestión de la cadena de suministro, que involucra la coordinación y optimización de todos los aspectos de la cadena de valor desde la adquisición de materias primas hasta la entrega final al consumidor.</w:t>
      </w:r>
    </w:p>
    <w:p w14:paraId="1CB49BF7" w14:textId="77777777" w:rsidR="00DF1392" w:rsidRDefault="00DF1392" w:rsidP="006B66AB">
      <w:pPr>
        <w:pStyle w:val="Prrafodelista"/>
        <w:numPr>
          <w:ilvl w:val="0"/>
          <w:numId w:val="39"/>
        </w:numPr>
        <w:tabs>
          <w:tab w:val="left" w:pos="1305"/>
        </w:tabs>
      </w:pPr>
      <w:r>
        <w:t>Sistemas de Bases de Datos: Conjunto de sistemas de software diseñados para almacenar, organizar, y gestionar datos de manera estructurada y accesible, permitiendo su recuperación eficiente.</w:t>
      </w:r>
    </w:p>
    <w:p w14:paraId="57D0266D" w14:textId="77777777" w:rsidR="00DF1392" w:rsidRDefault="00DF1392" w:rsidP="00DF1392">
      <w:pPr>
        <w:tabs>
          <w:tab w:val="left" w:pos="1305"/>
        </w:tabs>
        <w:contextualSpacing/>
      </w:pPr>
    </w:p>
    <w:p w14:paraId="418F6A79" w14:textId="00E51196" w:rsidR="00DF1392" w:rsidRDefault="00DF1392" w:rsidP="006B66AB">
      <w:pPr>
        <w:pStyle w:val="Prrafodelista"/>
        <w:numPr>
          <w:ilvl w:val="0"/>
          <w:numId w:val="39"/>
        </w:numPr>
        <w:tabs>
          <w:tab w:val="left" w:pos="1305"/>
        </w:tabs>
      </w:pPr>
      <w:r>
        <w:t xml:space="preserve">Sistemas de Inteligencia Empresarial (Business </w:t>
      </w:r>
      <w:proofErr w:type="spellStart"/>
      <w:r>
        <w:t>Intelligence</w:t>
      </w:r>
      <w:proofErr w:type="spellEnd"/>
      <w:r>
        <w:t>): Conjunto de sistemas y herramientas utilizadas para transformar grandes volúmenes de datos en información útil para la toma de decisiones.</w:t>
      </w:r>
    </w:p>
    <w:p w14:paraId="7EF273A2" w14:textId="1B6B2867" w:rsidR="00DF1392" w:rsidRDefault="00DF1392" w:rsidP="006B66AB">
      <w:pPr>
        <w:pStyle w:val="Prrafodelista"/>
        <w:numPr>
          <w:ilvl w:val="0"/>
          <w:numId w:val="39"/>
        </w:numPr>
        <w:tabs>
          <w:tab w:val="left" w:pos="1305"/>
        </w:tabs>
      </w:pPr>
      <w:r>
        <w:lastRenderedPageBreak/>
        <w:t>Sistemas de Procesamiento de Transacciones (TPS): Sistema informático diseñado para manejar y procesar transacciones diarias, asegurando su precisión y consistencia, especialmente en actividades como ventas, pagos y compras.</w:t>
      </w:r>
    </w:p>
    <w:p w14:paraId="769275D6" w14:textId="27188E11" w:rsidR="00DF1392" w:rsidRDefault="00DF1392" w:rsidP="006B66AB">
      <w:pPr>
        <w:pStyle w:val="Prrafodelista"/>
        <w:numPr>
          <w:ilvl w:val="0"/>
          <w:numId w:val="39"/>
        </w:numPr>
        <w:tabs>
          <w:tab w:val="left" w:pos="1305"/>
        </w:tabs>
      </w:pPr>
      <w:r>
        <w:t>Sistemas Empresariales: Sistemas informáticos que integran las diferentes funciones de una empresa, como ventas, finanzas, recursos humanos, producción y distribución, para optimizar la gestión organizacional.</w:t>
      </w:r>
    </w:p>
    <w:p w14:paraId="2C9260F9" w14:textId="247FC456" w:rsidR="00DF1392" w:rsidRDefault="00DF1392" w:rsidP="006B66AB">
      <w:pPr>
        <w:pStyle w:val="Prrafodelista"/>
        <w:numPr>
          <w:ilvl w:val="0"/>
          <w:numId w:val="39"/>
        </w:numPr>
        <w:tabs>
          <w:tab w:val="left" w:pos="1305"/>
        </w:tabs>
      </w:pPr>
      <w:r>
        <w:t>Sistemas de Administración de la Cadena de Suministro (SCM): Sistemas que permiten gestionar y optimizar todos los procesos involucrados en la cadena de suministro, desde la adquisición de materiales hasta la entrega de productos finales.</w:t>
      </w:r>
    </w:p>
    <w:p w14:paraId="1E2159DF" w14:textId="04640EC9" w:rsidR="00DF1392" w:rsidRDefault="00DF1392" w:rsidP="006B66AB">
      <w:pPr>
        <w:pStyle w:val="Prrafodelista"/>
        <w:numPr>
          <w:ilvl w:val="0"/>
          <w:numId w:val="39"/>
        </w:numPr>
        <w:tabs>
          <w:tab w:val="left" w:pos="1305"/>
        </w:tabs>
      </w:pPr>
      <w:r>
        <w:t>Sistemas de Administración de las Relaciones con los Clientes (CRM): Sistemas que gestionan la relación de una empresa con sus clientes, mejorando la comunicación, seguimiento de ventas, y la fidelización a través del análisis de datos de clientes.</w:t>
      </w:r>
    </w:p>
    <w:p w14:paraId="02018B09" w14:textId="1E044EEF" w:rsidR="00DF1392" w:rsidRDefault="00DF1392" w:rsidP="006B66AB">
      <w:pPr>
        <w:pStyle w:val="Prrafodelista"/>
        <w:numPr>
          <w:ilvl w:val="0"/>
          <w:numId w:val="39"/>
        </w:numPr>
        <w:tabs>
          <w:tab w:val="left" w:pos="1305"/>
        </w:tabs>
      </w:pPr>
      <w:r>
        <w:t>Sistemas de Administración del Conocimiento (KMS): Herramientas y sistemas que facilitan la creación, almacenamiento, distribución y utilización del conocimiento dentro de una organización para mejorar la toma de decisiones y la eficiencia.</w:t>
      </w:r>
    </w:p>
    <w:p w14:paraId="6DD31EBB" w14:textId="46DDF194" w:rsidR="00DF1392" w:rsidRDefault="00DF1392" w:rsidP="006B66AB">
      <w:pPr>
        <w:pStyle w:val="Prrafodelista"/>
        <w:numPr>
          <w:ilvl w:val="0"/>
          <w:numId w:val="39"/>
        </w:numPr>
        <w:tabs>
          <w:tab w:val="left" w:pos="1305"/>
        </w:tabs>
      </w:pPr>
      <w:r>
        <w:t>Sistemas de Comercio Electrónico y Móvil: Plataformas que permiten la compra y venta de bienes o servicios a través de Internet o dispositivos móviles, facilitando el comercio a escala global.</w:t>
      </w:r>
    </w:p>
    <w:p w14:paraId="09B5FD24" w14:textId="2CB8844F" w:rsidR="00DF1392" w:rsidRDefault="00DF1392" w:rsidP="006B66AB">
      <w:pPr>
        <w:pStyle w:val="Prrafodelista"/>
        <w:numPr>
          <w:ilvl w:val="0"/>
          <w:numId w:val="39"/>
        </w:numPr>
        <w:tabs>
          <w:tab w:val="left" w:pos="1305"/>
        </w:tabs>
      </w:pPr>
      <w:r>
        <w:t>Sistemas de Soporte a la Decisión (DSS): Sistemas de información diseñados para apoyar la toma de decisiones empresariales, proporcionando datos, análisis y modelos que ayudan a los gerentes a tomar decisiones informadas.</w:t>
      </w:r>
    </w:p>
    <w:p w14:paraId="5D0BAC1D" w14:textId="4291A5C7" w:rsidR="00DF1392" w:rsidRDefault="00DF1392" w:rsidP="006B66AB">
      <w:pPr>
        <w:pStyle w:val="Prrafodelista"/>
        <w:numPr>
          <w:ilvl w:val="0"/>
          <w:numId w:val="39"/>
        </w:numPr>
        <w:tabs>
          <w:tab w:val="left" w:pos="1305"/>
        </w:tabs>
      </w:pPr>
      <w:r>
        <w:t>TPS (</w:t>
      </w:r>
      <w:proofErr w:type="spellStart"/>
      <w:r>
        <w:t>Transaction</w:t>
      </w:r>
      <w:proofErr w:type="spellEnd"/>
      <w:r>
        <w:t xml:space="preserve"> Processing </w:t>
      </w:r>
      <w:proofErr w:type="spellStart"/>
      <w:r>
        <w:t>Systems</w:t>
      </w:r>
      <w:proofErr w:type="spellEnd"/>
      <w:r>
        <w:t>): Sistemas que gestionan las transacciones diarias de una organización, garantizando que se registren de manera correcta y eficiente.</w:t>
      </w:r>
    </w:p>
    <w:p w14:paraId="2A017A2F" w14:textId="23D6B3D9" w:rsidR="00AB2DF6" w:rsidRDefault="00DF1392" w:rsidP="006B66AB">
      <w:pPr>
        <w:pStyle w:val="Prrafodelista"/>
        <w:numPr>
          <w:ilvl w:val="0"/>
          <w:numId w:val="39"/>
        </w:numPr>
        <w:tabs>
          <w:tab w:val="left" w:pos="1305"/>
        </w:tabs>
      </w:pPr>
      <w:r>
        <w:t xml:space="preserve">Ventanilla Única de Comercio Electrónico: Plataforma que facilita a las empresas la gestión de sus transacciones electrónicas, centralizando </w:t>
      </w:r>
      <w:r>
        <w:lastRenderedPageBreak/>
        <w:t>operaciones de venta, pagos, y distribución de productos a través de una única interfaz digital.</w:t>
      </w:r>
    </w:p>
    <w:p w14:paraId="15B91F9D" w14:textId="77777777" w:rsidR="00C5601D" w:rsidRDefault="00C5601D" w:rsidP="00A76AA1">
      <w:pPr>
        <w:tabs>
          <w:tab w:val="left" w:pos="1305"/>
        </w:tabs>
        <w:contextualSpacing/>
      </w:pPr>
    </w:p>
    <w:p w14:paraId="79FE88E6" w14:textId="77777777" w:rsidR="00C5601D" w:rsidRDefault="00C5601D" w:rsidP="00A76AA1">
      <w:pPr>
        <w:tabs>
          <w:tab w:val="left" w:pos="1305"/>
        </w:tabs>
        <w:contextualSpacing/>
      </w:pPr>
    </w:p>
    <w:p w14:paraId="34D6C89B" w14:textId="77777777" w:rsidR="00C5601D" w:rsidRDefault="00C5601D" w:rsidP="00A76AA1">
      <w:pPr>
        <w:tabs>
          <w:tab w:val="left" w:pos="1305"/>
        </w:tabs>
        <w:contextualSpacing/>
      </w:pPr>
    </w:p>
    <w:p w14:paraId="2EDAAF43" w14:textId="77777777" w:rsidR="00C5601D" w:rsidRDefault="00C5601D" w:rsidP="00A76AA1">
      <w:pPr>
        <w:tabs>
          <w:tab w:val="left" w:pos="1305"/>
        </w:tabs>
        <w:contextualSpacing/>
      </w:pPr>
    </w:p>
    <w:p w14:paraId="168265B9"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C1EC6" w14:textId="77777777" w:rsidR="00752E2E" w:rsidRDefault="00752E2E" w:rsidP="007F1B53">
      <w:pPr>
        <w:spacing w:before="0" w:after="0" w:line="240" w:lineRule="auto"/>
      </w:pPr>
      <w:r>
        <w:separator/>
      </w:r>
    </w:p>
  </w:endnote>
  <w:endnote w:type="continuationSeparator" w:id="0">
    <w:p w14:paraId="330B776B" w14:textId="77777777" w:rsidR="00752E2E" w:rsidRDefault="00752E2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209EE"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A3EA9C8" wp14:editId="510465F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0C804B4" wp14:editId="046936AD">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C3F32F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925FBB"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0C804B4"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1C3F32F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925FBB"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C458C" w14:textId="77777777" w:rsidR="00752E2E" w:rsidRDefault="00752E2E" w:rsidP="007F1B53">
      <w:pPr>
        <w:spacing w:before="0" w:after="0" w:line="240" w:lineRule="auto"/>
      </w:pPr>
      <w:r>
        <w:separator/>
      </w:r>
    </w:p>
  </w:footnote>
  <w:footnote w:type="continuationSeparator" w:id="0">
    <w:p w14:paraId="1D182386" w14:textId="77777777" w:rsidR="00752E2E" w:rsidRDefault="00752E2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47AC1" w14:textId="77777777" w:rsidR="00A66A79" w:rsidRDefault="00A66A79">
    <w:pPr>
      <w:pStyle w:val="Encabezado"/>
    </w:pPr>
    <w:r>
      <w:rPr>
        <w:noProof/>
      </w:rPr>
      <w:drawing>
        <wp:anchor distT="0" distB="0" distL="114300" distR="114300" simplePos="0" relativeHeight="251667456" behindDoc="0" locked="0" layoutInCell="1" allowOverlap="1" wp14:anchorId="25BECA99" wp14:editId="236F272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261"/>
    <w:multiLevelType w:val="hybridMultilevel"/>
    <w:tmpl w:val="09D0C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60B2E"/>
    <w:multiLevelType w:val="hybridMultilevel"/>
    <w:tmpl w:val="1F709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A375E"/>
    <w:multiLevelType w:val="hybridMultilevel"/>
    <w:tmpl w:val="7F463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854D5"/>
    <w:multiLevelType w:val="hybridMultilevel"/>
    <w:tmpl w:val="4FC4A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C3DC6"/>
    <w:multiLevelType w:val="hybridMultilevel"/>
    <w:tmpl w:val="198E9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B631A"/>
    <w:multiLevelType w:val="hybridMultilevel"/>
    <w:tmpl w:val="3656F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11A9C"/>
    <w:multiLevelType w:val="hybridMultilevel"/>
    <w:tmpl w:val="FE942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52579"/>
    <w:multiLevelType w:val="hybridMultilevel"/>
    <w:tmpl w:val="AB705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3B3A4F"/>
    <w:multiLevelType w:val="multilevel"/>
    <w:tmpl w:val="1966BDDC"/>
    <w:lvl w:ilvl="0">
      <w:start w:val="1"/>
      <w:numFmt w:val="decimal"/>
      <w:lvlText w:val="%1."/>
      <w:lvlJc w:val="left"/>
      <w:pPr>
        <w:ind w:left="1068" w:hanging="708"/>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E4E3D54"/>
    <w:multiLevelType w:val="hybridMultilevel"/>
    <w:tmpl w:val="13CCB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50B60"/>
    <w:multiLevelType w:val="hybridMultilevel"/>
    <w:tmpl w:val="2F763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77F4E"/>
    <w:multiLevelType w:val="hybridMultilevel"/>
    <w:tmpl w:val="67823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73288"/>
    <w:multiLevelType w:val="hybridMultilevel"/>
    <w:tmpl w:val="B798A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F0A1B"/>
    <w:multiLevelType w:val="hybridMultilevel"/>
    <w:tmpl w:val="BC9E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23258"/>
    <w:multiLevelType w:val="hybridMultilevel"/>
    <w:tmpl w:val="45A0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66551"/>
    <w:multiLevelType w:val="hybridMultilevel"/>
    <w:tmpl w:val="5158F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9F0935"/>
    <w:multiLevelType w:val="hybridMultilevel"/>
    <w:tmpl w:val="E9AE7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1A343D"/>
    <w:multiLevelType w:val="hybridMultilevel"/>
    <w:tmpl w:val="826CE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182361"/>
    <w:multiLevelType w:val="hybridMultilevel"/>
    <w:tmpl w:val="F1E2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3750FF"/>
    <w:multiLevelType w:val="hybridMultilevel"/>
    <w:tmpl w:val="3ED0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515A65"/>
    <w:multiLevelType w:val="hybridMultilevel"/>
    <w:tmpl w:val="3FB4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882FDD"/>
    <w:multiLevelType w:val="hybridMultilevel"/>
    <w:tmpl w:val="D186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E40368"/>
    <w:multiLevelType w:val="hybridMultilevel"/>
    <w:tmpl w:val="DA1A9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5A0EC6"/>
    <w:multiLevelType w:val="hybridMultilevel"/>
    <w:tmpl w:val="F0F0E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4E077F"/>
    <w:multiLevelType w:val="hybridMultilevel"/>
    <w:tmpl w:val="AB402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27C85"/>
    <w:multiLevelType w:val="hybridMultilevel"/>
    <w:tmpl w:val="838C0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D6015D"/>
    <w:multiLevelType w:val="hybridMultilevel"/>
    <w:tmpl w:val="E09EA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9631C7"/>
    <w:multiLevelType w:val="hybridMultilevel"/>
    <w:tmpl w:val="C102E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F82799"/>
    <w:multiLevelType w:val="hybridMultilevel"/>
    <w:tmpl w:val="CBB46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807144"/>
    <w:multiLevelType w:val="hybridMultilevel"/>
    <w:tmpl w:val="2B721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EA31B7"/>
    <w:multiLevelType w:val="hybridMultilevel"/>
    <w:tmpl w:val="F5426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814538"/>
    <w:multiLevelType w:val="hybridMultilevel"/>
    <w:tmpl w:val="6A440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E46370"/>
    <w:multiLevelType w:val="hybridMultilevel"/>
    <w:tmpl w:val="F4F0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2D2809"/>
    <w:multiLevelType w:val="hybridMultilevel"/>
    <w:tmpl w:val="2B9EC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F33DC3"/>
    <w:multiLevelType w:val="hybridMultilevel"/>
    <w:tmpl w:val="4A529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FE254C"/>
    <w:multiLevelType w:val="hybridMultilevel"/>
    <w:tmpl w:val="297CE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BA5E2C"/>
    <w:multiLevelType w:val="hybridMultilevel"/>
    <w:tmpl w:val="34888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257993"/>
    <w:multiLevelType w:val="hybridMultilevel"/>
    <w:tmpl w:val="9498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0D0A53"/>
    <w:multiLevelType w:val="hybridMultilevel"/>
    <w:tmpl w:val="94CCB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7"/>
  </w:num>
  <w:num w:numId="3">
    <w:abstractNumId w:val="29"/>
  </w:num>
  <w:num w:numId="4">
    <w:abstractNumId w:val="12"/>
  </w:num>
  <w:num w:numId="5">
    <w:abstractNumId w:val="34"/>
  </w:num>
  <w:num w:numId="6">
    <w:abstractNumId w:val="21"/>
  </w:num>
  <w:num w:numId="7">
    <w:abstractNumId w:val="9"/>
  </w:num>
  <w:num w:numId="8">
    <w:abstractNumId w:val="37"/>
  </w:num>
  <w:num w:numId="9">
    <w:abstractNumId w:val="0"/>
  </w:num>
  <w:num w:numId="10">
    <w:abstractNumId w:val="15"/>
  </w:num>
  <w:num w:numId="11">
    <w:abstractNumId w:val="8"/>
  </w:num>
  <w:num w:numId="12">
    <w:abstractNumId w:val="24"/>
  </w:num>
  <w:num w:numId="13">
    <w:abstractNumId w:val="22"/>
  </w:num>
  <w:num w:numId="14">
    <w:abstractNumId w:val="32"/>
  </w:num>
  <w:num w:numId="15">
    <w:abstractNumId w:val="19"/>
  </w:num>
  <w:num w:numId="16">
    <w:abstractNumId w:val="25"/>
  </w:num>
  <w:num w:numId="17">
    <w:abstractNumId w:val="2"/>
  </w:num>
  <w:num w:numId="18">
    <w:abstractNumId w:val="20"/>
  </w:num>
  <w:num w:numId="19">
    <w:abstractNumId w:val="14"/>
  </w:num>
  <w:num w:numId="20">
    <w:abstractNumId w:val="7"/>
  </w:num>
  <w:num w:numId="21">
    <w:abstractNumId w:val="28"/>
  </w:num>
  <w:num w:numId="22">
    <w:abstractNumId w:val="31"/>
  </w:num>
  <w:num w:numId="23">
    <w:abstractNumId w:val="10"/>
  </w:num>
  <w:num w:numId="24">
    <w:abstractNumId w:val="33"/>
  </w:num>
  <w:num w:numId="25">
    <w:abstractNumId w:val="11"/>
  </w:num>
  <w:num w:numId="26">
    <w:abstractNumId w:val="1"/>
  </w:num>
  <w:num w:numId="27">
    <w:abstractNumId w:val="3"/>
  </w:num>
  <w:num w:numId="28">
    <w:abstractNumId w:val="23"/>
  </w:num>
  <w:num w:numId="29">
    <w:abstractNumId w:val="27"/>
  </w:num>
  <w:num w:numId="30">
    <w:abstractNumId w:val="26"/>
  </w:num>
  <w:num w:numId="31">
    <w:abstractNumId w:val="38"/>
  </w:num>
  <w:num w:numId="32">
    <w:abstractNumId w:val="18"/>
  </w:num>
  <w:num w:numId="33">
    <w:abstractNumId w:val="30"/>
  </w:num>
  <w:num w:numId="34">
    <w:abstractNumId w:val="13"/>
  </w:num>
  <w:num w:numId="35">
    <w:abstractNumId w:val="36"/>
  </w:num>
  <w:num w:numId="36">
    <w:abstractNumId w:val="16"/>
  </w:num>
  <w:num w:numId="37">
    <w:abstractNumId w:val="35"/>
  </w:num>
  <w:num w:numId="38">
    <w:abstractNumId w:val="5"/>
  </w:num>
  <w:num w:numId="39">
    <w:abstractNumId w:val="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881"/>
    <w:rsid w:val="00015BD4"/>
    <w:rsid w:val="00037500"/>
    <w:rsid w:val="00042DA3"/>
    <w:rsid w:val="000446AD"/>
    <w:rsid w:val="00053600"/>
    <w:rsid w:val="00083443"/>
    <w:rsid w:val="000B79E9"/>
    <w:rsid w:val="000D6DCE"/>
    <w:rsid w:val="000F5D07"/>
    <w:rsid w:val="001138D5"/>
    <w:rsid w:val="00124F44"/>
    <w:rsid w:val="00141C2B"/>
    <w:rsid w:val="00143117"/>
    <w:rsid w:val="00147F2C"/>
    <w:rsid w:val="001726BE"/>
    <w:rsid w:val="00175EDB"/>
    <w:rsid w:val="0018373F"/>
    <w:rsid w:val="001B425D"/>
    <w:rsid w:val="001C3BD9"/>
    <w:rsid w:val="001C720B"/>
    <w:rsid w:val="001F02B0"/>
    <w:rsid w:val="001F5D15"/>
    <w:rsid w:val="0020003D"/>
    <w:rsid w:val="002013D7"/>
    <w:rsid w:val="0020172A"/>
    <w:rsid w:val="002117E6"/>
    <w:rsid w:val="00212908"/>
    <w:rsid w:val="0021626C"/>
    <w:rsid w:val="00232293"/>
    <w:rsid w:val="0023277E"/>
    <w:rsid w:val="0023318A"/>
    <w:rsid w:val="00255E7D"/>
    <w:rsid w:val="0028133E"/>
    <w:rsid w:val="002A6BFE"/>
    <w:rsid w:val="002C1985"/>
    <w:rsid w:val="002E3A77"/>
    <w:rsid w:val="002F0A67"/>
    <w:rsid w:val="00331882"/>
    <w:rsid w:val="00346434"/>
    <w:rsid w:val="003717C3"/>
    <w:rsid w:val="00373028"/>
    <w:rsid w:val="00385011"/>
    <w:rsid w:val="00387FC0"/>
    <w:rsid w:val="00396726"/>
    <w:rsid w:val="003A5786"/>
    <w:rsid w:val="003E0D37"/>
    <w:rsid w:val="003F146E"/>
    <w:rsid w:val="003F3A88"/>
    <w:rsid w:val="00406881"/>
    <w:rsid w:val="00425FFE"/>
    <w:rsid w:val="00433BE9"/>
    <w:rsid w:val="00475041"/>
    <w:rsid w:val="004A18B8"/>
    <w:rsid w:val="004A2D3C"/>
    <w:rsid w:val="004A3A84"/>
    <w:rsid w:val="004B069C"/>
    <w:rsid w:val="004D057D"/>
    <w:rsid w:val="004E41E6"/>
    <w:rsid w:val="00507CCA"/>
    <w:rsid w:val="00515B7F"/>
    <w:rsid w:val="00522ED6"/>
    <w:rsid w:val="00526FCA"/>
    <w:rsid w:val="005337D8"/>
    <w:rsid w:val="0054053B"/>
    <w:rsid w:val="00547521"/>
    <w:rsid w:val="0056571D"/>
    <w:rsid w:val="00576F7B"/>
    <w:rsid w:val="00581577"/>
    <w:rsid w:val="00583F3D"/>
    <w:rsid w:val="00592F6E"/>
    <w:rsid w:val="005B0B82"/>
    <w:rsid w:val="005B7617"/>
    <w:rsid w:val="005E27A5"/>
    <w:rsid w:val="006233F8"/>
    <w:rsid w:val="00635F19"/>
    <w:rsid w:val="00636C8A"/>
    <w:rsid w:val="0065443D"/>
    <w:rsid w:val="00656FB2"/>
    <w:rsid w:val="0066360A"/>
    <w:rsid w:val="00680D3C"/>
    <w:rsid w:val="00685C09"/>
    <w:rsid w:val="00686701"/>
    <w:rsid w:val="006B078B"/>
    <w:rsid w:val="006B6105"/>
    <w:rsid w:val="006B66AB"/>
    <w:rsid w:val="006C4E58"/>
    <w:rsid w:val="006C7A17"/>
    <w:rsid w:val="006D7C25"/>
    <w:rsid w:val="006E2AEC"/>
    <w:rsid w:val="006E3530"/>
    <w:rsid w:val="006E47BB"/>
    <w:rsid w:val="0070212E"/>
    <w:rsid w:val="00723E5B"/>
    <w:rsid w:val="00752E2E"/>
    <w:rsid w:val="007B6902"/>
    <w:rsid w:val="007E065C"/>
    <w:rsid w:val="007F1B53"/>
    <w:rsid w:val="00801F20"/>
    <w:rsid w:val="00803766"/>
    <w:rsid w:val="00804ECF"/>
    <w:rsid w:val="00826587"/>
    <w:rsid w:val="008269E4"/>
    <w:rsid w:val="0083075B"/>
    <w:rsid w:val="008316EE"/>
    <w:rsid w:val="00843820"/>
    <w:rsid w:val="0085372B"/>
    <w:rsid w:val="00857A4F"/>
    <w:rsid w:val="008769E0"/>
    <w:rsid w:val="00880817"/>
    <w:rsid w:val="00881EBE"/>
    <w:rsid w:val="00891D18"/>
    <w:rsid w:val="008B0A58"/>
    <w:rsid w:val="008D04CA"/>
    <w:rsid w:val="00941B70"/>
    <w:rsid w:val="00946BEF"/>
    <w:rsid w:val="0096185C"/>
    <w:rsid w:val="00977205"/>
    <w:rsid w:val="00984E87"/>
    <w:rsid w:val="00987BEE"/>
    <w:rsid w:val="00A014B4"/>
    <w:rsid w:val="00A163E5"/>
    <w:rsid w:val="00A24F3A"/>
    <w:rsid w:val="00A32AB9"/>
    <w:rsid w:val="00A4768C"/>
    <w:rsid w:val="00A65854"/>
    <w:rsid w:val="00A66A79"/>
    <w:rsid w:val="00A67DD5"/>
    <w:rsid w:val="00A76AA1"/>
    <w:rsid w:val="00AA2720"/>
    <w:rsid w:val="00AB23E0"/>
    <w:rsid w:val="00AB2DF6"/>
    <w:rsid w:val="00AE578A"/>
    <w:rsid w:val="00AF01AE"/>
    <w:rsid w:val="00AF551B"/>
    <w:rsid w:val="00B01852"/>
    <w:rsid w:val="00B0400E"/>
    <w:rsid w:val="00B0609B"/>
    <w:rsid w:val="00B211EB"/>
    <w:rsid w:val="00B268FC"/>
    <w:rsid w:val="00B40F97"/>
    <w:rsid w:val="00B47A03"/>
    <w:rsid w:val="00B77039"/>
    <w:rsid w:val="00BB5E97"/>
    <w:rsid w:val="00BC01BC"/>
    <w:rsid w:val="00BC0241"/>
    <w:rsid w:val="00BC624B"/>
    <w:rsid w:val="00C05DF4"/>
    <w:rsid w:val="00C32F37"/>
    <w:rsid w:val="00C37529"/>
    <w:rsid w:val="00C512B9"/>
    <w:rsid w:val="00C5601D"/>
    <w:rsid w:val="00C739AF"/>
    <w:rsid w:val="00C7702C"/>
    <w:rsid w:val="00C96ABB"/>
    <w:rsid w:val="00CA20C9"/>
    <w:rsid w:val="00CA2631"/>
    <w:rsid w:val="00D1428E"/>
    <w:rsid w:val="00D1743A"/>
    <w:rsid w:val="00D5587C"/>
    <w:rsid w:val="00D55BEC"/>
    <w:rsid w:val="00DC23D3"/>
    <w:rsid w:val="00DE5F24"/>
    <w:rsid w:val="00DF1392"/>
    <w:rsid w:val="00E27DA3"/>
    <w:rsid w:val="00E42177"/>
    <w:rsid w:val="00E46859"/>
    <w:rsid w:val="00E51384"/>
    <w:rsid w:val="00E61311"/>
    <w:rsid w:val="00E63284"/>
    <w:rsid w:val="00E6407B"/>
    <w:rsid w:val="00E7357F"/>
    <w:rsid w:val="00E83F65"/>
    <w:rsid w:val="00E90215"/>
    <w:rsid w:val="00EE1423"/>
    <w:rsid w:val="00EF5DC0"/>
    <w:rsid w:val="00F02BF4"/>
    <w:rsid w:val="00F1545E"/>
    <w:rsid w:val="00F224BA"/>
    <w:rsid w:val="00F32632"/>
    <w:rsid w:val="00F3756A"/>
    <w:rsid w:val="00F43320"/>
    <w:rsid w:val="00F47697"/>
    <w:rsid w:val="00F52DFA"/>
    <w:rsid w:val="00F65696"/>
    <w:rsid w:val="00F75B1D"/>
    <w:rsid w:val="00F81BD1"/>
    <w:rsid w:val="00F97D31"/>
    <w:rsid w:val="00FA0BAF"/>
    <w:rsid w:val="00FC5F2E"/>
    <w:rsid w:val="00FD0E8A"/>
    <w:rsid w:val="00FD1DB9"/>
    <w:rsid w:val="00FD25F7"/>
    <w:rsid w:val="00FD6CC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4FA037"/>
  <w15:chartTrackingRefBased/>
  <w15:docId w15:val="{5956BE51-9A00-43D5-9D00-C6C7664BF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4E41E6"/>
    <w:pPr>
      <w:keepNext/>
      <w:keepLines/>
      <w:spacing w:after="0"/>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4E41E6"/>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paragraph" w:styleId="TDC3">
    <w:name w:val="toc 3"/>
    <w:basedOn w:val="Normal"/>
    <w:next w:val="Normal"/>
    <w:autoRedefine/>
    <w:uiPriority w:val="39"/>
    <w:unhideWhenUsed/>
    <w:rsid w:val="00576F7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86</TotalTime>
  <Pages>1</Pages>
  <Words>11133</Words>
  <Characters>61236</Characters>
  <Application>Microsoft Office Word</Application>
  <DocSecurity>0</DocSecurity>
  <Lines>510</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49</cp:revision>
  <cp:lastPrinted>2026-03-06T16:59:00Z</cp:lastPrinted>
  <dcterms:created xsi:type="dcterms:W3CDTF">2025-03-03T00:48:00Z</dcterms:created>
  <dcterms:modified xsi:type="dcterms:W3CDTF">2026-03-06T16:59:00Z</dcterms:modified>
</cp:coreProperties>
</file>
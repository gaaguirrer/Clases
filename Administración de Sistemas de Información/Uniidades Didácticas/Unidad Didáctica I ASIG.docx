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D8F94" w14:textId="77777777" w:rsidR="00F43320" w:rsidRDefault="00B0400E">
      <w:r>
        <w:rPr>
          <w:noProof/>
        </w:rPr>
        <w:drawing>
          <wp:anchor distT="0" distB="0" distL="114300" distR="114300" simplePos="0" relativeHeight="251637760" behindDoc="0" locked="0" layoutInCell="1" allowOverlap="1" wp14:anchorId="6CF5C000" wp14:editId="7B503137">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4A217E" w14:textId="77777777" w:rsidR="00F43320" w:rsidRDefault="00F43320"/>
    <w:p w14:paraId="5BF3BB02" w14:textId="77777777" w:rsidR="00F43320" w:rsidRDefault="00F43320"/>
    <w:p w14:paraId="305A2C92" w14:textId="77777777" w:rsidR="00F43320" w:rsidRDefault="00F43320"/>
    <w:p w14:paraId="0E6CA5A6" w14:textId="77777777" w:rsidR="00F43320" w:rsidRDefault="00F43320"/>
    <w:p w14:paraId="791B8527" w14:textId="77777777" w:rsidR="00F43320" w:rsidRDefault="00F43320"/>
    <w:p w14:paraId="2FD01DAF" w14:textId="77777777" w:rsidR="00F43320" w:rsidRDefault="00F43320"/>
    <w:p w14:paraId="5E0F876F" w14:textId="77777777" w:rsidR="00F43320" w:rsidRDefault="00F43320"/>
    <w:p w14:paraId="14CB8465" w14:textId="77777777" w:rsidR="00F43320" w:rsidRDefault="00F43320"/>
    <w:p w14:paraId="5EA2CCB7" w14:textId="77777777" w:rsidR="00F43320" w:rsidRDefault="006D7C25">
      <w:r>
        <w:rPr>
          <w:noProof/>
        </w:rPr>
        <mc:AlternateContent>
          <mc:Choice Requires="wps">
            <w:drawing>
              <wp:anchor distT="0" distB="0" distL="114300" distR="114300" simplePos="0" relativeHeight="251639808" behindDoc="1" locked="0" layoutInCell="1" allowOverlap="1" wp14:anchorId="14820AAE" wp14:editId="5BE0787F">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8A08B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820AAE"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638A08B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69460E6" w14:textId="77777777" w:rsidR="00F43320" w:rsidRDefault="00F43320"/>
    <w:p w14:paraId="255617EC" w14:textId="77777777" w:rsidR="00F43320" w:rsidRDefault="00F43320"/>
    <w:p w14:paraId="72E06D55"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4D7B7E52" wp14:editId="15A9F5FF">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5B0C4E4F"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26CF435A" w14:textId="77777777" w:rsidR="00F43320" w:rsidRDefault="003E0D37">
      <w:r>
        <w:rPr>
          <w:noProof/>
        </w:rPr>
        <mc:AlternateContent>
          <mc:Choice Requires="wps">
            <w:drawing>
              <wp:anchor distT="0" distB="0" distL="114300" distR="114300" simplePos="0" relativeHeight="251640832" behindDoc="0" locked="0" layoutInCell="1" allowOverlap="1" wp14:anchorId="344EE1D3" wp14:editId="513A193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86202" w14:textId="062A4CFD" w:rsidR="00F43320" w:rsidRPr="005E6C17" w:rsidRDefault="00A776A7" w:rsidP="00EF5DC0">
                            <w:pPr>
                              <w:jc w:val="right"/>
                              <w:rPr>
                                <w:rFonts w:ascii="EleganTech™" w:hAnsi="EleganTech™"/>
                                <w:b/>
                                <w:color w:val="404040"/>
                                <w:sz w:val="54"/>
                                <w:szCs w:val="56"/>
                              </w:rPr>
                            </w:pPr>
                            <w:r w:rsidRPr="00A776A7">
                              <w:rPr>
                                <w:rFonts w:cs="Calibri"/>
                                <w:b/>
                                <w:color w:val="000000"/>
                                <w:sz w:val="48"/>
                                <w:szCs w:val="52"/>
                                <w:lang w:eastAsia="es-NI"/>
                              </w:rPr>
                              <w:t>Fundamentos de los Sistemas de Información</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00D4ADC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EE1D3"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1F86202" w14:textId="062A4CFD" w:rsidR="00F43320" w:rsidRPr="005E6C17" w:rsidRDefault="00A776A7" w:rsidP="00EF5DC0">
                      <w:pPr>
                        <w:jc w:val="right"/>
                        <w:rPr>
                          <w:rFonts w:ascii="EleganTech™" w:hAnsi="EleganTech™"/>
                          <w:b/>
                          <w:color w:val="404040"/>
                          <w:sz w:val="54"/>
                          <w:szCs w:val="56"/>
                        </w:rPr>
                      </w:pPr>
                      <w:r w:rsidRPr="00A776A7">
                        <w:rPr>
                          <w:rFonts w:cs="Calibri"/>
                          <w:b/>
                          <w:color w:val="000000"/>
                          <w:sz w:val="48"/>
                          <w:szCs w:val="52"/>
                          <w:lang w:eastAsia="es-NI"/>
                        </w:rPr>
                        <w:t>Fundamentos de los Sistemas de Información</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00D4ADC3" w14:textId="77777777" w:rsidR="00F43320" w:rsidRDefault="00F43320" w:rsidP="00F43320">
                      <w:pPr>
                        <w:jc w:val="right"/>
                      </w:pPr>
                    </w:p>
                  </w:txbxContent>
                </v:textbox>
              </v:shape>
            </w:pict>
          </mc:Fallback>
        </mc:AlternateContent>
      </w:r>
    </w:p>
    <w:p w14:paraId="785795B4" w14:textId="77777777" w:rsidR="00F43320" w:rsidRDefault="00F43320"/>
    <w:p w14:paraId="53171B91" w14:textId="77777777" w:rsidR="005B0B82" w:rsidRDefault="005B0B82"/>
    <w:p w14:paraId="38896936" w14:textId="77777777" w:rsidR="005B0B82" w:rsidRDefault="005B0B82"/>
    <w:p w14:paraId="0A9606CD" w14:textId="77777777" w:rsidR="005B0B82" w:rsidRDefault="005B0B82"/>
    <w:p w14:paraId="388F9335" w14:textId="77777777" w:rsidR="005B0B82" w:rsidRDefault="005B0B82"/>
    <w:p w14:paraId="770F1C96" w14:textId="77777777" w:rsidR="005B0B82" w:rsidRDefault="005B0B82"/>
    <w:p w14:paraId="19C89983" w14:textId="77777777" w:rsidR="005B0B82" w:rsidRDefault="005B0B82"/>
    <w:p w14:paraId="3FB5E32C" w14:textId="77777777" w:rsidR="005B0B82" w:rsidRDefault="005B0B82"/>
    <w:p w14:paraId="3FD8EBBF" w14:textId="77777777" w:rsidR="005B0B82" w:rsidRDefault="005B0B82"/>
    <w:p w14:paraId="7FD8D347" w14:textId="77777777" w:rsidR="005B0B82" w:rsidRDefault="005B0B82"/>
    <w:p w14:paraId="3C2E4347" w14:textId="77777777" w:rsidR="005B0B82" w:rsidRDefault="005B0B82"/>
    <w:p w14:paraId="55D7D7A1" w14:textId="77777777" w:rsidR="005B0B82" w:rsidRDefault="005B0B82"/>
    <w:p w14:paraId="54781759" w14:textId="77777777" w:rsidR="00636C8A" w:rsidRDefault="00636C8A"/>
    <w:p w14:paraId="1E24A5B3" w14:textId="77777777" w:rsidR="00A66A79" w:rsidRDefault="00A66A79">
      <w:pPr>
        <w:sectPr w:rsidR="00A66A79" w:rsidSect="00636C8A">
          <w:pgSz w:w="12240" w:h="15840"/>
          <w:pgMar w:top="1418" w:right="1701" w:bottom="1418" w:left="1701" w:header="709" w:footer="709" w:gutter="0"/>
          <w:cols w:space="708"/>
          <w:docGrid w:linePitch="360"/>
        </w:sectPr>
      </w:pPr>
    </w:p>
    <w:p w14:paraId="7EF57ADF"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CE74534" wp14:editId="0F56A207">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FF92A" w14:textId="77777777" w:rsidR="0070212E" w:rsidRPr="00D904A7" w:rsidRDefault="0070212E" w:rsidP="0070212E">
                              <w:pPr>
                                <w:pStyle w:val="Ttulo1"/>
                              </w:pPr>
                              <w:bookmarkStart w:id="0" w:name="_Toc160547533"/>
                              <w:bookmarkStart w:id="1" w:name="_Toc191631422"/>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CE74534"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712FF92A" w14:textId="77777777" w:rsidR="0070212E" w:rsidRPr="00D904A7" w:rsidRDefault="0070212E" w:rsidP="0070212E">
                        <w:pPr>
                          <w:pStyle w:val="Ttulo1"/>
                        </w:pPr>
                        <w:bookmarkStart w:id="2" w:name="_Toc160547533"/>
                        <w:bookmarkStart w:id="3" w:name="_Toc191631422"/>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2A77BBB8"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E693B5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615521E" w14:textId="77777777" w:rsidR="00843820" w:rsidRPr="004A18B8" w:rsidRDefault="00843820" w:rsidP="00843820">
          <w:pPr>
            <w:rPr>
              <w:rFonts w:cs="Tahoma"/>
              <w:szCs w:val="24"/>
              <w:lang w:val="es-ES" w:eastAsia="es-NI"/>
            </w:rPr>
          </w:pPr>
        </w:p>
        <w:p w14:paraId="4EFFD930" w14:textId="6B533771" w:rsidR="00931BA9"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1631422" w:history="1">
            <w:r w:rsidR="00931BA9" w:rsidRPr="00A268CE">
              <w:rPr>
                <w:rStyle w:val="Hipervnculo"/>
                <w:noProof/>
              </w:rPr>
              <w:t>Índice de Contenido</w:t>
            </w:r>
            <w:r w:rsidR="00931BA9">
              <w:rPr>
                <w:noProof/>
                <w:webHidden/>
              </w:rPr>
              <w:tab/>
            </w:r>
            <w:r w:rsidR="00931BA9">
              <w:rPr>
                <w:noProof/>
                <w:webHidden/>
              </w:rPr>
              <w:fldChar w:fldCharType="begin"/>
            </w:r>
            <w:r w:rsidR="00931BA9">
              <w:rPr>
                <w:noProof/>
                <w:webHidden/>
              </w:rPr>
              <w:instrText xml:space="preserve"> PAGEREF _Toc191631422 \h </w:instrText>
            </w:r>
            <w:r w:rsidR="00931BA9">
              <w:rPr>
                <w:noProof/>
                <w:webHidden/>
              </w:rPr>
            </w:r>
            <w:r w:rsidR="00931BA9">
              <w:rPr>
                <w:noProof/>
                <w:webHidden/>
              </w:rPr>
              <w:fldChar w:fldCharType="separate"/>
            </w:r>
            <w:r w:rsidR="00B47457">
              <w:rPr>
                <w:noProof/>
                <w:webHidden/>
              </w:rPr>
              <w:t>2</w:t>
            </w:r>
            <w:r w:rsidR="00931BA9">
              <w:rPr>
                <w:noProof/>
                <w:webHidden/>
              </w:rPr>
              <w:fldChar w:fldCharType="end"/>
            </w:r>
          </w:hyperlink>
        </w:p>
        <w:p w14:paraId="483BD9FB" w14:textId="22F1A964" w:rsidR="00931BA9" w:rsidRDefault="00CD3CEC">
          <w:pPr>
            <w:pStyle w:val="TDC1"/>
            <w:tabs>
              <w:tab w:val="right" w:leader="dot" w:pos="8828"/>
            </w:tabs>
            <w:rPr>
              <w:rFonts w:asciiTheme="minorHAnsi" w:eastAsiaTheme="minorEastAsia" w:hAnsiTheme="minorHAnsi"/>
              <w:noProof/>
              <w:kern w:val="2"/>
              <w:szCs w:val="24"/>
              <w:lang w:val="en-US"/>
              <w14:ligatures w14:val="standardContextual"/>
            </w:rPr>
          </w:pPr>
          <w:hyperlink w:anchor="_Toc191631423" w:history="1">
            <w:r w:rsidR="00931BA9" w:rsidRPr="00A268CE">
              <w:rPr>
                <w:rStyle w:val="Hipervnculo"/>
                <w:noProof/>
              </w:rPr>
              <w:t>Introducción</w:t>
            </w:r>
            <w:r w:rsidR="00931BA9">
              <w:rPr>
                <w:noProof/>
                <w:webHidden/>
              </w:rPr>
              <w:tab/>
            </w:r>
            <w:r w:rsidR="00931BA9">
              <w:rPr>
                <w:noProof/>
                <w:webHidden/>
              </w:rPr>
              <w:fldChar w:fldCharType="begin"/>
            </w:r>
            <w:r w:rsidR="00931BA9">
              <w:rPr>
                <w:noProof/>
                <w:webHidden/>
              </w:rPr>
              <w:instrText xml:space="preserve"> PAGEREF _Toc191631423 \h </w:instrText>
            </w:r>
            <w:r w:rsidR="00931BA9">
              <w:rPr>
                <w:noProof/>
                <w:webHidden/>
              </w:rPr>
            </w:r>
            <w:r w:rsidR="00931BA9">
              <w:rPr>
                <w:noProof/>
                <w:webHidden/>
              </w:rPr>
              <w:fldChar w:fldCharType="separate"/>
            </w:r>
            <w:r w:rsidR="00B47457">
              <w:rPr>
                <w:noProof/>
                <w:webHidden/>
              </w:rPr>
              <w:t>3</w:t>
            </w:r>
            <w:r w:rsidR="00931BA9">
              <w:rPr>
                <w:noProof/>
                <w:webHidden/>
              </w:rPr>
              <w:fldChar w:fldCharType="end"/>
            </w:r>
          </w:hyperlink>
        </w:p>
        <w:p w14:paraId="3B266054" w14:textId="00FBF168" w:rsidR="00931BA9" w:rsidRDefault="00CD3CEC">
          <w:pPr>
            <w:pStyle w:val="TDC1"/>
            <w:tabs>
              <w:tab w:val="right" w:leader="dot" w:pos="8828"/>
            </w:tabs>
            <w:rPr>
              <w:rFonts w:asciiTheme="minorHAnsi" w:eastAsiaTheme="minorEastAsia" w:hAnsiTheme="minorHAnsi"/>
              <w:noProof/>
              <w:kern w:val="2"/>
              <w:szCs w:val="24"/>
              <w:lang w:val="en-US"/>
              <w14:ligatures w14:val="standardContextual"/>
            </w:rPr>
          </w:pPr>
          <w:hyperlink w:anchor="_Toc191631424" w:history="1">
            <w:r w:rsidR="00931BA9" w:rsidRPr="00A268CE">
              <w:rPr>
                <w:rStyle w:val="Hipervnculo"/>
                <w:noProof/>
              </w:rPr>
              <w:t>Desarrollo de Contenidos</w:t>
            </w:r>
            <w:r w:rsidR="00931BA9">
              <w:rPr>
                <w:noProof/>
                <w:webHidden/>
              </w:rPr>
              <w:tab/>
            </w:r>
            <w:r w:rsidR="00931BA9">
              <w:rPr>
                <w:noProof/>
                <w:webHidden/>
              </w:rPr>
              <w:fldChar w:fldCharType="begin"/>
            </w:r>
            <w:r w:rsidR="00931BA9">
              <w:rPr>
                <w:noProof/>
                <w:webHidden/>
              </w:rPr>
              <w:instrText xml:space="preserve"> PAGEREF _Toc191631424 \h </w:instrText>
            </w:r>
            <w:r w:rsidR="00931BA9">
              <w:rPr>
                <w:noProof/>
                <w:webHidden/>
              </w:rPr>
            </w:r>
            <w:r w:rsidR="00931BA9">
              <w:rPr>
                <w:noProof/>
                <w:webHidden/>
              </w:rPr>
              <w:fldChar w:fldCharType="separate"/>
            </w:r>
            <w:r w:rsidR="00B47457">
              <w:rPr>
                <w:noProof/>
                <w:webHidden/>
              </w:rPr>
              <w:t>4</w:t>
            </w:r>
            <w:r w:rsidR="00931BA9">
              <w:rPr>
                <w:noProof/>
                <w:webHidden/>
              </w:rPr>
              <w:fldChar w:fldCharType="end"/>
            </w:r>
          </w:hyperlink>
        </w:p>
        <w:p w14:paraId="4A4A50CE" w14:textId="3F4C187E" w:rsidR="00931BA9" w:rsidRDefault="00CD3CEC">
          <w:pPr>
            <w:pStyle w:val="TDC2"/>
            <w:tabs>
              <w:tab w:val="right" w:leader="dot" w:pos="8828"/>
            </w:tabs>
            <w:rPr>
              <w:rFonts w:asciiTheme="minorHAnsi" w:eastAsiaTheme="minorEastAsia" w:hAnsiTheme="minorHAnsi"/>
              <w:noProof/>
              <w:kern w:val="2"/>
              <w:szCs w:val="24"/>
              <w:lang w:val="en-US"/>
              <w14:ligatures w14:val="standardContextual"/>
            </w:rPr>
          </w:pPr>
          <w:hyperlink w:anchor="_Toc191631425" w:history="1">
            <w:r w:rsidR="00931BA9" w:rsidRPr="00A268CE">
              <w:rPr>
                <w:rStyle w:val="Hipervnculo"/>
                <w:noProof/>
              </w:rPr>
              <w:t>Principios de la teoría general de sistemas</w:t>
            </w:r>
            <w:r w:rsidR="00931BA9">
              <w:rPr>
                <w:noProof/>
                <w:webHidden/>
              </w:rPr>
              <w:tab/>
            </w:r>
            <w:r w:rsidR="00931BA9">
              <w:rPr>
                <w:noProof/>
                <w:webHidden/>
              </w:rPr>
              <w:fldChar w:fldCharType="begin"/>
            </w:r>
            <w:r w:rsidR="00931BA9">
              <w:rPr>
                <w:noProof/>
                <w:webHidden/>
              </w:rPr>
              <w:instrText xml:space="preserve"> PAGEREF _Toc191631425 \h </w:instrText>
            </w:r>
            <w:r w:rsidR="00931BA9">
              <w:rPr>
                <w:noProof/>
                <w:webHidden/>
              </w:rPr>
            </w:r>
            <w:r w:rsidR="00931BA9">
              <w:rPr>
                <w:noProof/>
                <w:webHidden/>
              </w:rPr>
              <w:fldChar w:fldCharType="separate"/>
            </w:r>
            <w:r w:rsidR="00B47457">
              <w:rPr>
                <w:noProof/>
                <w:webHidden/>
              </w:rPr>
              <w:t>4</w:t>
            </w:r>
            <w:r w:rsidR="00931BA9">
              <w:rPr>
                <w:noProof/>
                <w:webHidden/>
              </w:rPr>
              <w:fldChar w:fldCharType="end"/>
            </w:r>
          </w:hyperlink>
        </w:p>
        <w:p w14:paraId="200AC3F5" w14:textId="725491AE" w:rsidR="00931BA9" w:rsidRDefault="00CD3CEC">
          <w:pPr>
            <w:pStyle w:val="TDC2"/>
            <w:tabs>
              <w:tab w:val="right" w:leader="dot" w:pos="8828"/>
            </w:tabs>
            <w:rPr>
              <w:rFonts w:asciiTheme="minorHAnsi" w:eastAsiaTheme="minorEastAsia" w:hAnsiTheme="minorHAnsi"/>
              <w:noProof/>
              <w:kern w:val="2"/>
              <w:szCs w:val="24"/>
              <w:lang w:val="en-US"/>
              <w14:ligatures w14:val="standardContextual"/>
            </w:rPr>
          </w:pPr>
          <w:hyperlink w:anchor="_Toc191631426" w:history="1">
            <w:r w:rsidR="00931BA9" w:rsidRPr="00A268CE">
              <w:rPr>
                <w:rStyle w:val="Hipervnculo"/>
                <w:noProof/>
              </w:rPr>
              <w:t>Conceptos básicos</w:t>
            </w:r>
            <w:r w:rsidR="00931BA9">
              <w:rPr>
                <w:noProof/>
                <w:webHidden/>
              </w:rPr>
              <w:tab/>
            </w:r>
            <w:r w:rsidR="00931BA9">
              <w:rPr>
                <w:noProof/>
                <w:webHidden/>
              </w:rPr>
              <w:fldChar w:fldCharType="begin"/>
            </w:r>
            <w:r w:rsidR="00931BA9">
              <w:rPr>
                <w:noProof/>
                <w:webHidden/>
              </w:rPr>
              <w:instrText xml:space="preserve"> PAGEREF _Toc191631426 \h </w:instrText>
            </w:r>
            <w:r w:rsidR="00931BA9">
              <w:rPr>
                <w:noProof/>
                <w:webHidden/>
              </w:rPr>
            </w:r>
            <w:r w:rsidR="00931BA9">
              <w:rPr>
                <w:noProof/>
                <w:webHidden/>
              </w:rPr>
              <w:fldChar w:fldCharType="separate"/>
            </w:r>
            <w:r w:rsidR="00B47457">
              <w:rPr>
                <w:noProof/>
                <w:webHidden/>
              </w:rPr>
              <w:t>7</w:t>
            </w:r>
            <w:r w:rsidR="00931BA9">
              <w:rPr>
                <w:noProof/>
                <w:webHidden/>
              </w:rPr>
              <w:fldChar w:fldCharType="end"/>
            </w:r>
          </w:hyperlink>
        </w:p>
        <w:p w14:paraId="580C4EAA" w14:textId="271D99A2" w:rsidR="00931BA9" w:rsidRDefault="00CD3CEC">
          <w:pPr>
            <w:pStyle w:val="TDC3"/>
            <w:tabs>
              <w:tab w:val="right" w:leader="dot" w:pos="8828"/>
            </w:tabs>
            <w:rPr>
              <w:rFonts w:asciiTheme="minorHAnsi" w:eastAsiaTheme="minorEastAsia" w:hAnsiTheme="minorHAnsi"/>
              <w:noProof/>
              <w:kern w:val="2"/>
              <w:szCs w:val="24"/>
              <w:lang w:val="en-US"/>
              <w14:ligatures w14:val="standardContextual"/>
            </w:rPr>
          </w:pPr>
          <w:hyperlink w:anchor="_Toc191631427" w:history="1">
            <w:r w:rsidR="00931BA9" w:rsidRPr="00A268CE">
              <w:rPr>
                <w:rStyle w:val="Hipervnculo"/>
                <w:noProof/>
              </w:rPr>
              <w:t>Datos, información y conocimiento</w:t>
            </w:r>
            <w:r w:rsidR="00931BA9">
              <w:rPr>
                <w:noProof/>
                <w:webHidden/>
              </w:rPr>
              <w:tab/>
            </w:r>
            <w:r w:rsidR="00931BA9">
              <w:rPr>
                <w:noProof/>
                <w:webHidden/>
              </w:rPr>
              <w:fldChar w:fldCharType="begin"/>
            </w:r>
            <w:r w:rsidR="00931BA9">
              <w:rPr>
                <w:noProof/>
                <w:webHidden/>
              </w:rPr>
              <w:instrText xml:space="preserve"> PAGEREF _Toc191631427 \h </w:instrText>
            </w:r>
            <w:r w:rsidR="00931BA9">
              <w:rPr>
                <w:noProof/>
                <w:webHidden/>
              </w:rPr>
            </w:r>
            <w:r w:rsidR="00931BA9">
              <w:rPr>
                <w:noProof/>
                <w:webHidden/>
              </w:rPr>
              <w:fldChar w:fldCharType="separate"/>
            </w:r>
            <w:r w:rsidR="00B47457">
              <w:rPr>
                <w:noProof/>
                <w:webHidden/>
              </w:rPr>
              <w:t>7</w:t>
            </w:r>
            <w:r w:rsidR="00931BA9">
              <w:rPr>
                <w:noProof/>
                <w:webHidden/>
              </w:rPr>
              <w:fldChar w:fldCharType="end"/>
            </w:r>
          </w:hyperlink>
        </w:p>
        <w:p w14:paraId="6B32C697" w14:textId="302EC924" w:rsidR="00931BA9" w:rsidRDefault="00CD3CEC">
          <w:pPr>
            <w:pStyle w:val="TDC3"/>
            <w:tabs>
              <w:tab w:val="right" w:leader="dot" w:pos="8828"/>
            </w:tabs>
            <w:rPr>
              <w:rFonts w:asciiTheme="minorHAnsi" w:eastAsiaTheme="minorEastAsia" w:hAnsiTheme="minorHAnsi"/>
              <w:noProof/>
              <w:kern w:val="2"/>
              <w:szCs w:val="24"/>
              <w:lang w:val="en-US"/>
              <w14:ligatures w14:val="standardContextual"/>
            </w:rPr>
          </w:pPr>
          <w:hyperlink w:anchor="_Toc191631428" w:history="1">
            <w:r w:rsidR="00931BA9" w:rsidRPr="00A268CE">
              <w:rPr>
                <w:rStyle w:val="Hipervnculo"/>
                <w:noProof/>
              </w:rPr>
              <w:t>Características de la información útil</w:t>
            </w:r>
            <w:r w:rsidR="00931BA9">
              <w:rPr>
                <w:noProof/>
                <w:webHidden/>
              </w:rPr>
              <w:tab/>
            </w:r>
            <w:r w:rsidR="00931BA9">
              <w:rPr>
                <w:noProof/>
                <w:webHidden/>
              </w:rPr>
              <w:fldChar w:fldCharType="begin"/>
            </w:r>
            <w:r w:rsidR="00931BA9">
              <w:rPr>
                <w:noProof/>
                <w:webHidden/>
              </w:rPr>
              <w:instrText xml:space="preserve"> PAGEREF _Toc191631428 \h </w:instrText>
            </w:r>
            <w:r w:rsidR="00931BA9">
              <w:rPr>
                <w:noProof/>
                <w:webHidden/>
              </w:rPr>
            </w:r>
            <w:r w:rsidR="00931BA9">
              <w:rPr>
                <w:noProof/>
                <w:webHidden/>
              </w:rPr>
              <w:fldChar w:fldCharType="separate"/>
            </w:r>
            <w:r w:rsidR="00B47457">
              <w:rPr>
                <w:noProof/>
                <w:webHidden/>
              </w:rPr>
              <w:t>8</w:t>
            </w:r>
            <w:r w:rsidR="00931BA9">
              <w:rPr>
                <w:noProof/>
                <w:webHidden/>
              </w:rPr>
              <w:fldChar w:fldCharType="end"/>
            </w:r>
          </w:hyperlink>
        </w:p>
        <w:p w14:paraId="15F99235" w14:textId="78C9E6B5" w:rsidR="00931BA9" w:rsidRDefault="00CD3CEC">
          <w:pPr>
            <w:pStyle w:val="TDC3"/>
            <w:tabs>
              <w:tab w:val="right" w:leader="dot" w:pos="8828"/>
            </w:tabs>
            <w:rPr>
              <w:rFonts w:asciiTheme="minorHAnsi" w:eastAsiaTheme="minorEastAsia" w:hAnsiTheme="minorHAnsi"/>
              <w:noProof/>
              <w:kern w:val="2"/>
              <w:szCs w:val="24"/>
              <w:lang w:val="en-US"/>
              <w14:ligatures w14:val="standardContextual"/>
            </w:rPr>
          </w:pPr>
          <w:hyperlink w:anchor="_Toc191631429" w:history="1">
            <w:r w:rsidR="00931BA9" w:rsidRPr="00A268CE">
              <w:rPr>
                <w:rStyle w:val="Hipervnculo"/>
                <w:noProof/>
              </w:rPr>
              <w:t>El valor de la información</w:t>
            </w:r>
            <w:r w:rsidR="00931BA9">
              <w:rPr>
                <w:noProof/>
                <w:webHidden/>
              </w:rPr>
              <w:tab/>
            </w:r>
            <w:r w:rsidR="00931BA9">
              <w:rPr>
                <w:noProof/>
                <w:webHidden/>
              </w:rPr>
              <w:fldChar w:fldCharType="begin"/>
            </w:r>
            <w:r w:rsidR="00931BA9">
              <w:rPr>
                <w:noProof/>
                <w:webHidden/>
              </w:rPr>
              <w:instrText xml:space="preserve"> PAGEREF _Toc191631429 \h </w:instrText>
            </w:r>
            <w:r w:rsidR="00931BA9">
              <w:rPr>
                <w:noProof/>
                <w:webHidden/>
              </w:rPr>
            </w:r>
            <w:r w:rsidR="00931BA9">
              <w:rPr>
                <w:noProof/>
                <w:webHidden/>
              </w:rPr>
              <w:fldChar w:fldCharType="separate"/>
            </w:r>
            <w:r w:rsidR="00B47457">
              <w:rPr>
                <w:noProof/>
                <w:webHidden/>
              </w:rPr>
              <w:t>10</w:t>
            </w:r>
            <w:r w:rsidR="00931BA9">
              <w:rPr>
                <w:noProof/>
                <w:webHidden/>
              </w:rPr>
              <w:fldChar w:fldCharType="end"/>
            </w:r>
          </w:hyperlink>
        </w:p>
        <w:p w14:paraId="226ABEC4" w14:textId="6D507AB6" w:rsidR="00931BA9" w:rsidRDefault="00CD3CEC">
          <w:pPr>
            <w:pStyle w:val="TDC3"/>
            <w:tabs>
              <w:tab w:val="right" w:leader="dot" w:pos="8828"/>
            </w:tabs>
            <w:rPr>
              <w:rFonts w:asciiTheme="minorHAnsi" w:eastAsiaTheme="minorEastAsia" w:hAnsiTheme="minorHAnsi"/>
              <w:noProof/>
              <w:kern w:val="2"/>
              <w:szCs w:val="24"/>
              <w:lang w:val="en-US"/>
              <w14:ligatures w14:val="standardContextual"/>
            </w:rPr>
          </w:pPr>
          <w:hyperlink w:anchor="_Toc191631430" w:history="1">
            <w:r w:rsidR="00931BA9" w:rsidRPr="00A268CE">
              <w:rPr>
                <w:rStyle w:val="Hipervnculo"/>
                <w:noProof/>
              </w:rPr>
              <w:t>Sistemas</w:t>
            </w:r>
            <w:r w:rsidR="00931BA9">
              <w:rPr>
                <w:noProof/>
                <w:webHidden/>
              </w:rPr>
              <w:tab/>
            </w:r>
            <w:r w:rsidR="00931BA9">
              <w:rPr>
                <w:noProof/>
                <w:webHidden/>
              </w:rPr>
              <w:fldChar w:fldCharType="begin"/>
            </w:r>
            <w:r w:rsidR="00931BA9">
              <w:rPr>
                <w:noProof/>
                <w:webHidden/>
              </w:rPr>
              <w:instrText xml:space="preserve"> PAGEREF _Toc191631430 \h </w:instrText>
            </w:r>
            <w:r w:rsidR="00931BA9">
              <w:rPr>
                <w:noProof/>
                <w:webHidden/>
              </w:rPr>
            </w:r>
            <w:r w:rsidR="00931BA9">
              <w:rPr>
                <w:noProof/>
                <w:webHidden/>
              </w:rPr>
              <w:fldChar w:fldCharType="separate"/>
            </w:r>
            <w:r w:rsidR="00B47457">
              <w:rPr>
                <w:noProof/>
                <w:webHidden/>
              </w:rPr>
              <w:t>12</w:t>
            </w:r>
            <w:r w:rsidR="00931BA9">
              <w:rPr>
                <w:noProof/>
                <w:webHidden/>
              </w:rPr>
              <w:fldChar w:fldCharType="end"/>
            </w:r>
          </w:hyperlink>
        </w:p>
        <w:p w14:paraId="742531ED" w14:textId="342FF844" w:rsidR="00931BA9" w:rsidRDefault="00CD3CEC">
          <w:pPr>
            <w:pStyle w:val="TDC3"/>
            <w:tabs>
              <w:tab w:val="right" w:leader="dot" w:pos="8828"/>
            </w:tabs>
            <w:rPr>
              <w:rFonts w:asciiTheme="minorHAnsi" w:eastAsiaTheme="minorEastAsia" w:hAnsiTheme="minorHAnsi"/>
              <w:noProof/>
              <w:kern w:val="2"/>
              <w:szCs w:val="24"/>
              <w:lang w:val="en-US"/>
              <w14:ligatures w14:val="standardContextual"/>
            </w:rPr>
          </w:pPr>
          <w:hyperlink w:anchor="_Toc191631431" w:history="1">
            <w:r w:rsidR="00931BA9" w:rsidRPr="00A268CE">
              <w:rPr>
                <w:rStyle w:val="Hipervnculo"/>
                <w:noProof/>
              </w:rPr>
              <w:t>Componentes de sistemas de información</w:t>
            </w:r>
            <w:r w:rsidR="00931BA9">
              <w:rPr>
                <w:noProof/>
                <w:webHidden/>
              </w:rPr>
              <w:tab/>
            </w:r>
            <w:r w:rsidR="00931BA9">
              <w:rPr>
                <w:noProof/>
                <w:webHidden/>
              </w:rPr>
              <w:fldChar w:fldCharType="begin"/>
            </w:r>
            <w:r w:rsidR="00931BA9">
              <w:rPr>
                <w:noProof/>
                <w:webHidden/>
              </w:rPr>
              <w:instrText xml:space="preserve"> PAGEREF _Toc191631431 \h </w:instrText>
            </w:r>
            <w:r w:rsidR="00931BA9">
              <w:rPr>
                <w:noProof/>
                <w:webHidden/>
              </w:rPr>
            </w:r>
            <w:r w:rsidR="00931BA9">
              <w:rPr>
                <w:noProof/>
                <w:webHidden/>
              </w:rPr>
              <w:fldChar w:fldCharType="separate"/>
            </w:r>
            <w:r w:rsidR="00B47457">
              <w:rPr>
                <w:noProof/>
                <w:webHidden/>
              </w:rPr>
              <w:t>15</w:t>
            </w:r>
            <w:r w:rsidR="00931BA9">
              <w:rPr>
                <w:noProof/>
                <w:webHidden/>
              </w:rPr>
              <w:fldChar w:fldCharType="end"/>
            </w:r>
          </w:hyperlink>
        </w:p>
        <w:p w14:paraId="51F9514D" w14:textId="47E3B582" w:rsidR="00931BA9" w:rsidRDefault="00CD3CEC">
          <w:pPr>
            <w:pStyle w:val="TDC3"/>
            <w:tabs>
              <w:tab w:val="right" w:leader="dot" w:pos="8828"/>
            </w:tabs>
            <w:rPr>
              <w:rFonts w:asciiTheme="minorHAnsi" w:eastAsiaTheme="minorEastAsia" w:hAnsiTheme="minorHAnsi"/>
              <w:noProof/>
              <w:kern w:val="2"/>
              <w:szCs w:val="24"/>
              <w:lang w:val="en-US"/>
              <w14:ligatures w14:val="standardContextual"/>
            </w:rPr>
          </w:pPr>
          <w:hyperlink w:anchor="_Toc191631432" w:history="1">
            <w:r w:rsidR="00931BA9" w:rsidRPr="00A268CE">
              <w:rPr>
                <w:rStyle w:val="Hipervnculo"/>
                <w:noProof/>
              </w:rPr>
              <w:t>Recursos de los sistemas de información</w:t>
            </w:r>
            <w:r w:rsidR="00931BA9">
              <w:rPr>
                <w:noProof/>
                <w:webHidden/>
              </w:rPr>
              <w:tab/>
            </w:r>
            <w:r w:rsidR="00931BA9">
              <w:rPr>
                <w:noProof/>
                <w:webHidden/>
              </w:rPr>
              <w:fldChar w:fldCharType="begin"/>
            </w:r>
            <w:r w:rsidR="00931BA9">
              <w:rPr>
                <w:noProof/>
                <w:webHidden/>
              </w:rPr>
              <w:instrText xml:space="preserve"> PAGEREF _Toc191631432 \h </w:instrText>
            </w:r>
            <w:r w:rsidR="00931BA9">
              <w:rPr>
                <w:noProof/>
                <w:webHidden/>
              </w:rPr>
            </w:r>
            <w:r w:rsidR="00931BA9">
              <w:rPr>
                <w:noProof/>
                <w:webHidden/>
              </w:rPr>
              <w:fldChar w:fldCharType="separate"/>
            </w:r>
            <w:r w:rsidR="00B47457">
              <w:rPr>
                <w:noProof/>
                <w:webHidden/>
              </w:rPr>
              <w:t>19</w:t>
            </w:r>
            <w:r w:rsidR="00931BA9">
              <w:rPr>
                <w:noProof/>
                <w:webHidden/>
              </w:rPr>
              <w:fldChar w:fldCharType="end"/>
            </w:r>
          </w:hyperlink>
        </w:p>
        <w:p w14:paraId="64B0C8B8" w14:textId="5A2FCEDB" w:rsidR="00931BA9" w:rsidRDefault="00CD3CEC">
          <w:pPr>
            <w:pStyle w:val="TDC3"/>
            <w:tabs>
              <w:tab w:val="right" w:leader="dot" w:pos="8828"/>
            </w:tabs>
            <w:rPr>
              <w:rFonts w:asciiTheme="minorHAnsi" w:eastAsiaTheme="minorEastAsia" w:hAnsiTheme="minorHAnsi"/>
              <w:noProof/>
              <w:kern w:val="2"/>
              <w:szCs w:val="24"/>
              <w:lang w:val="en-US"/>
              <w14:ligatures w14:val="standardContextual"/>
            </w:rPr>
          </w:pPr>
          <w:hyperlink w:anchor="_Toc191631433" w:history="1">
            <w:r w:rsidR="00931BA9" w:rsidRPr="00A268CE">
              <w:rPr>
                <w:rStyle w:val="Hipervnculo"/>
                <w:noProof/>
              </w:rPr>
              <w:t>La administración, el desarrollo organizacional y las tecnologías</w:t>
            </w:r>
            <w:r w:rsidR="00931BA9">
              <w:rPr>
                <w:noProof/>
                <w:webHidden/>
              </w:rPr>
              <w:tab/>
            </w:r>
            <w:r w:rsidR="00931BA9">
              <w:rPr>
                <w:noProof/>
                <w:webHidden/>
              </w:rPr>
              <w:fldChar w:fldCharType="begin"/>
            </w:r>
            <w:r w:rsidR="00931BA9">
              <w:rPr>
                <w:noProof/>
                <w:webHidden/>
              </w:rPr>
              <w:instrText xml:space="preserve"> PAGEREF _Toc191631433 \h </w:instrText>
            </w:r>
            <w:r w:rsidR="00931BA9">
              <w:rPr>
                <w:noProof/>
                <w:webHidden/>
              </w:rPr>
            </w:r>
            <w:r w:rsidR="00931BA9">
              <w:rPr>
                <w:noProof/>
                <w:webHidden/>
              </w:rPr>
              <w:fldChar w:fldCharType="separate"/>
            </w:r>
            <w:r w:rsidR="00B47457">
              <w:rPr>
                <w:noProof/>
                <w:webHidden/>
              </w:rPr>
              <w:t>22</w:t>
            </w:r>
            <w:r w:rsidR="00931BA9">
              <w:rPr>
                <w:noProof/>
                <w:webHidden/>
              </w:rPr>
              <w:fldChar w:fldCharType="end"/>
            </w:r>
          </w:hyperlink>
        </w:p>
        <w:p w14:paraId="6D111B33" w14:textId="132EE421" w:rsidR="00931BA9" w:rsidRDefault="00CD3CEC">
          <w:pPr>
            <w:pStyle w:val="TDC2"/>
            <w:tabs>
              <w:tab w:val="right" w:leader="dot" w:pos="8828"/>
            </w:tabs>
            <w:rPr>
              <w:rFonts w:asciiTheme="minorHAnsi" w:eastAsiaTheme="minorEastAsia" w:hAnsiTheme="minorHAnsi"/>
              <w:noProof/>
              <w:kern w:val="2"/>
              <w:szCs w:val="24"/>
              <w:lang w:val="en-US"/>
              <w14:ligatures w14:val="standardContextual"/>
            </w:rPr>
          </w:pPr>
          <w:hyperlink w:anchor="_Toc191631434" w:history="1">
            <w:r w:rsidR="00931BA9" w:rsidRPr="00A268CE">
              <w:rPr>
                <w:rStyle w:val="Hipervnculo"/>
                <w:noProof/>
              </w:rPr>
              <w:t>Clasificación de los Sistemas de Información</w:t>
            </w:r>
            <w:r w:rsidR="00931BA9">
              <w:rPr>
                <w:noProof/>
                <w:webHidden/>
              </w:rPr>
              <w:tab/>
            </w:r>
            <w:r w:rsidR="00931BA9">
              <w:rPr>
                <w:noProof/>
                <w:webHidden/>
              </w:rPr>
              <w:fldChar w:fldCharType="begin"/>
            </w:r>
            <w:r w:rsidR="00931BA9">
              <w:rPr>
                <w:noProof/>
                <w:webHidden/>
              </w:rPr>
              <w:instrText xml:space="preserve"> PAGEREF _Toc191631434 \h </w:instrText>
            </w:r>
            <w:r w:rsidR="00931BA9">
              <w:rPr>
                <w:noProof/>
                <w:webHidden/>
              </w:rPr>
            </w:r>
            <w:r w:rsidR="00931BA9">
              <w:rPr>
                <w:noProof/>
                <w:webHidden/>
              </w:rPr>
              <w:fldChar w:fldCharType="separate"/>
            </w:r>
            <w:r w:rsidR="00B47457">
              <w:rPr>
                <w:noProof/>
                <w:webHidden/>
              </w:rPr>
              <w:t>26</w:t>
            </w:r>
            <w:r w:rsidR="00931BA9">
              <w:rPr>
                <w:noProof/>
                <w:webHidden/>
              </w:rPr>
              <w:fldChar w:fldCharType="end"/>
            </w:r>
          </w:hyperlink>
        </w:p>
        <w:p w14:paraId="444D63FF" w14:textId="59E8535E" w:rsidR="00931BA9" w:rsidRDefault="00CD3CEC">
          <w:pPr>
            <w:pStyle w:val="TDC3"/>
            <w:tabs>
              <w:tab w:val="right" w:leader="dot" w:pos="8828"/>
            </w:tabs>
            <w:rPr>
              <w:rFonts w:asciiTheme="minorHAnsi" w:eastAsiaTheme="minorEastAsia" w:hAnsiTheme="minorHAnsi"/>
              <w:noProof/>
              <w:kern w:val="2"/>
              <w:szCs w:val="24"/>
              <w:lang w:val="en-US"/>
              <w14:ligatures w14:val="standardContextual"/>
            </w:rPr>
          </w:pPr>
          <w:hyperlink w:anchor="_Toc191631435" w:history="1">
            <w:r w:rsidR="00931BA9" w:rsidRPr="00A268CE">
              <w:rPr>
                <w:rStyle w:val="Hipervnculo"/>
                <w:noProof/>
              </w:rPr>
              <w:t>Sistemas Abiertos</w:t>
            </w:r>
            <w:r w:rsidR="00931BA9">
              <w:rPr>
                <w:noProof/>
                <w:webHidden/>
              </w:rPr>
              <w:tab/>
            </w:r>
            <w:r w:rsidR="00931BA9">
              <w:rPr>
                <w:noProof/>
                <w:webHidden/>
              </w:rPr>
              <w:fldChar w:fldCharType="begin"/>
            </w:r>
            <w:r w:rsidR="00931BA9">
              <w:rPr>
                <w:noProof/>
                <w:webHidden/>
              </w:rPr>
              <w:instrText xml:space="preserve"> PAGEREF _Toc191631435 \h </w:instrText>
            </w:r>
            <w:r w:rsidR="00931BA9">
              <w:rPr>
                <w:noProof/>
                <w:webHidden/>
              </w:rPr>
            </w:r>
            <w:r w:rsidR="00931BA9">
              <w:rPr>
                <w:noProof/>
                <w:webHidden/>
              </w:rPr>
              <w:fldChar w:fldCharType="separate"/>
            </w:r>
            <w:r w:rsidR="00B47457">
              <w:rPr>
                <w:noProof/>
                <w:webHidden/>
              </w:rPr>
              <w:t>26</w:t>
            </w:r>
            <w:r w:rsidR="00931BA9">
              <w:rPr>
                <w:noProof/>
                <w:webHidden/>
              </w:rPr>
              <w:fldChar w:fldCharType="end"/>
            </w:r>
          </w:hyperlink>
        </w:p>
        <w:p w14:paraId="6801F9D6" w14:textId="7C90404E" w:rsidR="00931BA9" w:rsidRDefault="00CD3CEC">
          <w:pPr>
            <w:pStyle w:val="TDC3"/>
            <w:tabs>
              <w:tab w:val="right" w:leader="dot" w:pos="8828"/>
            </w:tabs>
            <w:rPr>
              <w:rFonts w:asciiTheme="minorHAnsi" w:eastAsiaTheme="minorEastAsia" w:hAnsiTheme="minorHAnsi"/>
              <w:noProof/>
              <w:kern w:val="2"/>
              <w:szCs w:val="24"/>
              <w:lang w:val="en-US"/>
              <w14:ligatures w14:val="standardContextual"/>
            </w:rPr>
          </w:pPr>
          <w:hyperlink w:anchor="_Toc191631436" w:history="1">
            <w:r w:rsidR="00931BA9" w:rsidRPr="00A268CE">
              <w:rPr>
                <w:rStyle w:val="Hipervnculo"/>
                <w:noProof/>
              </w:rPr>
              <w:t>Sistemas Cerrados</w:t>
            </w:r>
            <w:r w:rsidR="00931BA9">
              <w:rPr>
                <w:noProof/>
                <w:webHidden/>
              </w:rPr>
              <w:tab/>
            </w:r>
            <w:r w:rsidR="00931BA9">
              <w:rPr>
                <w:noProof/>
                <w:webHidden/>
              </w:rPr>
              <w:fldChar w:fldCharType="begin"/>
            </w:r>
            <w:r w:rsidR="00931BA9">
              <w:rPr>
                <w:noProof/>
                <w:webHidden/>
              </w:rPr>
              <w:instrText xml:space="preserve"> PAGEREF _Toc191631436 \h </w:instrText>
            </w:r>
            <w:r w:rsidR="00931BA9">
              <w:rPr>
                <w:noProof/>
                <w:webHidden/>
              </w:rPr>
            </w:r>
            <w:r w:rsidR="00931BA9">
              <w:rPr>
                <w:noProof/>
                <w:webHidden/>
              </w:rPr>
              <w:fldChar w:fldCharType="separate"/>
            </w:r>
            <w:r w:rsidR="00B47457">
              <w:rPr>
                <w:noProof/>
                <w:webHidden/>
              </w:rPr>
              <w:t>27</w:t>
            </w:r>
            <w:r w:rsidR="00931BA9">
              <w:rPr>
                <w:noProof/>
                <w:webHidden/>
              </w:rPr>
              <w:fldChar w:fldCharType="end"/>
            </w:r>
          </w:hyperlink>
        </w:p>
        <w:p w14:paraId="2EDA7C88" w14:textId="27490C13" w:rsidR="00931BA9" w:rsidRDefault="00CD3CEC">
          <w:pPr>
            <w:pStyle w:val="TDC3"/>
            <w:tabs>
              <w:tab w:val="right" w:leader="dot" w:pos="8828"/>
            </w:tabs>
            <w:rPr>
              <w:rFonts w:asciiTheme="minorHAnsi" w:eastAsiaTheme="minorEastAsia" w:hAnsiTheme="minorHAnsi"/>
              <w:noProof/>
              <w:kern w:val="2"/>
              <w:szCs w:val="24"/>
              <w:lang w:val="en-US"/>
              <w14:ligatures w14:val="standardContextual"/>
            </w:rPr>
          </w:pPr>
          <w:hyperlink w:anchor="_Toc191631437" w:history="1">
            <w:r w:rsidR="00931BA9" w:rsidRPr="00A268CE">
              <w:rPr>
                <w:rStyle w:val="Hipervnculo"/>
                <w:noProof/>
              </w:rPr>
              <w:t>Sistemas Determinísticos</w:t>
            </w:r>
            <w:r w:rsidR="00931BA9">
              <w:rPr>
                <w:noProof/>
                <w:webHidden/>
              </w:rPr>
              <w:tab/>
            </w:r>
            <w:r w:rsidR="00931BA9">
              <w:rPr>
                <w:noProof/>
                <w:webHidden/>
              </w:rPr>
              <w:fldChar w:fldCharType="begin"/>
            </w:r>
            <w:r w:rsidR="00931BA9">
              <w:rPr>
                <w:noProof/>
                <w:webHidden/>
              </w:rPr>
              <w:instrText xml:space="preserve"> PAGEREF _Toc191631437 \h </w:instrText>
            </w:r>
            <w:r w:rsidR="00931BA9">
              <w:rPr>
                <w:noProof/>
                <w:webHidden/>
              </w:rPr>
            </w:r>
            <w:r w:rsidR="00931BA9">
              <w:rPr>
                <w:noProof/>
                <w:webHidden/>
              </w:rPr>
              <w:fldChar w:fldCharType="separate"/>
            </w:r>
            <w:r w:rsidR="00B47457">
              <w:rPr>
                <w:noProof/>
                <w:webHidden/>
              </w:rPr>
              <w:t>28</w:t>
            </w:r>
            <w:r w:rsidR="00931BA9">
              <w:rPr>
                <w:noProof/>
                <w:webHidden/>
              </w:rPr>
              <w:fldChar w:fldCharType="end"/>
            </w:r>
          </w:hyperlink>
        </w:p>
        <w:p w14:paraId="0EE83591" w14:textId="7C20DBFB" w:rsidR="00931BA9" w:rsidRDefault="00CD3CEC">
          <w:pPr>
            <w:pStyle w:val="TDC1"/>
            <w:tabs>
              <w:tab w:val="right" w:leader="dot" w:pos="8828"/>
            </w:tabs>
            <w:rPr>
              <w:rFonts w:asciiTheme="minorHAnsi" w:eastAsiaTheme="minorEastAsia" w:hAnsiTheme="minorHAnsi"/>
              <w:noProof/>
              <w:kern w:val="2"/>
              <w:szCs w:val="24"/>
              <w:lang w:val="en-US"/>
              <w14:ligatures w14:val="standardContextual"/>
            </w:rPr>
          </w:pPr>
          <w:hyperlink w:anchor="_Toc191631438" w:history="1">
            <w:r w:rsidR="00931BA9" w:rsidRPr="00A268CE">
              <w:rPr>
                <w:rStyle w:val="Hipervnculo"/>
                <w:noProof/>
              </w:rPr>
              <w:t>Bibliografía y Webgrafía</w:t>
            </w:r>
            <w:r w:rsidR="00931BA9">
              <w:rPr>
                <w:noProof/>
                <w:webHidden/>
              </w:rPr>
              <w:tab/>
            </w:r>
            <w:r w:rsidR="00931BA9">
              <w:rPr>
                <w:noProof/>
                <w:webHidden/>
              </w:rPr>
              <w:fldChar w:fldCharType="begin"/>
            </w:r>
            <w:r w:rsidR="00931BA9">
              <w:rPr>
                <w:noProof/>
                <w:webHidden/>
              </w:rPr>
              <w:instrText xml:space="preserve"> PAGEREF _Toc191631438 \h </w:instrText>
            </w:r>
            <w:r w:rsidR="00931BA9">
              <w:rPr>
                <w:noProof/>
                <w:webHidden/>
              </w:rPr>
            </w:r>
            <w:r w:rsidR="00931BA9">
              <w:rPr>
                <w:noProof/>
                <w:webHidden/>
              </w:rPr>
              <w:fldChar w:fldCharType="separate"/>
            </w:r>
            <w:r w:rsidR="00B47457">
              <w:rPr>
                <w:noProof/>
                <w:webHidden/>
              </w:rPr>
              <w:t>29</w:t>
            </w:r>
            <w:r w:rsidR="00931BA9">
              <w:rPr>
                <w:noProof/>
                <w:webHidden/>
              </w:rPr>
              <w:fldChar w:fldCharType="end"/>
            </w:r>
          </w:hyperlink>
        </w:p>
        <w:p w14:paraId="7D5BAC13" w14:textId="1A4ADAAE" w:rsidR="00931BA9" w:rsidRDefault="00CD3CEC">
          <w:pPr>
            <w:pStyle w:val="TDC1"/>
            <w:tabs>
              <w:tab w:val="right" w:leader="dot" w:pos="8828"/>
            </w:tabs>
            <w:rPr>
              <w:rFonts w:asciiTheme="minorHAnsi" w:eastAsiaTheme="minorEastAsia" w:hAnsiTheme="minorHAnsi"/>
              <w:noProof/>
              <w:kern w:val="2"/>
              <w:szCs w:val="24"/>
              <w:lang w:val="en-US"/>
              <w14:ligatures w14:val="standardContextual"/>
            </w:rPr>
          </w:pPr>
          <w:hyperlink w:anchor="_Toc191631439" w:history="1">
            <w:r w:rsidR="00931BA9" w:rsidRPr="00A268CE">
              <w:rPr>
                <w:rStyle w:val="Hipervnculo"/>
                <w:noProof/>
              </w:rPr>
              <w:t>Glosario</w:t>
            </w:r>
            <w:r w:rsidR="00931BA9">
              <w:rPr>
                <w:noProof/>
                <w:webHidden/>
              </w:rPr>
              <w:tab/>
            </w:r>
            <w:r w:rsidR="00931BA9">
              <w:rPr>
                <w:noProof/>
                <w:webHidden/>
              </w:rPr>
              <w:fldChar w:fldCharType="begin"/>
            </w:r>
            <w:r w:rsidR="00931BA9">
              <w:rPr>
                <w:noProof/>
                <w:webHidden/>
              </w:rPr>
              <w:instrText xml:space="preserve"> PAGEREF _Toc191631439 \h </w:instrText>
            </w:r>
            <w:r w:rsidR="00931BA9">
              <w:rPr>
                <w:noProof/>
                <w:webHidden/>
              </w:rPr>
            </w:r>
            <w:r w:rsidR="00931BA9">
              <w:rPr>
                <w:noProof/>
                <w:webHidden/>
              </w:rPr>
              <w:fldChar w:fldCharType="separate"/>
            </w:r>
            <w:r w:rsidR="00B47457">
              <w:rPr>
                <w:noProof/>
                <w:webHidden/>
              </w:rPr>
              <w:t>29</w:t>
            </w:r>
            <w:r w:rsidR="00931BA9">
              <w:rPr>
                <w:noProof/>
                <w:webHidden/>
              </w:rPr>
              <w:fldChar w:fldCharType="end"/>
            </w:r>
          </w:hyperlink>
        </w:p>
        <w:p w14:paraId="3E05FE49" w14:textId="40E56224" w:rsidR="008D04CA" w:rsidRPr="000B30B8" w:rsidRDefault="00843820" w:rsidP="000B30B8">
          <w:r w:rsidRPr="004A18B8">
            <w:rPr>
              <w:rFonts w:cs="Tahoma"/>
              <w:szCs w:val="24"/>
              <w:lang w:val="es-ES"/>
            </w:rPr>
            <w:fldChar w:fldCharType="end"/>
          </w:r>
        </w:p>
      </w:sdtContent>
    </w:sdt>
    <w:p w14:paraId="06F90A25" w14:textId="77777777" w:rsidR="00B0609B" w:rsidRDefault="00B0609B" w:rsidP="00AB2DF6">
      <w:pPr>
        <w:spacing w:line="276" w:lineRule="auto"/>
        <w:jc w:val="right"/>
        <w:rPr>
          <w:b/>
        </w:rPr>
      </w:pPr>
    </w:p>
    <w:p w14:paraId="518639BE" w14:textId="77777777" w:rsidR="00931BA9" w:rsidRDefault="00931BA9" w:rsidP="00AB2DF6">
      <w:pPr>
        <w:spacing w:line="276" w:lineRule="auto"/>
        <w:jc w:val="right"/>
        <w:rPr>
          <w:b/>
        </w:rPr>
      </w:pPr>
    </w:p>
    <w:p w14:paraId="76F6002C" w14:textId="77777777" w:rsidR="00931BA9" w:rsidRDefault="00931BA9" w:rsidP="00AB2DF6">
      <w:pPr>
        <w:spacing w:line="276" w:lineRule="auto"/>
        <w:jc w:val="right"/>
        <w:rPr>
          <w:b/>
        </w:rPr>
      </w:pPr>
    </w:p>
    <w:p w14:paraId="1B06D5D5" w14:textId="16455798" w:rsidR="00B0609B" w:rsidRPr="00A76AA1" w:rsidRDefault="000B30B8" w:rsidP="00A76AA1">
      <w:pPr>
        <w:contextualSpacing/>
        <w:rPr>
          <w:bCs/>
        </w:rPr>
      </w:pPr>
      <w:r>
        <w:rPr>
          <w:bCs/>
          <w:noProof/>
        </w:rPr>
        <mc:AlternateContent>
          <mc:Choice Requires="wpg">
            <w:drawing>
              <wp:anchor distT="0" distB="0" distL="114300" distR="114300" simplePos="0" relativeHeight="251660288" behindDoc="0" locked="0" layoutInCell="1" allowOverlap="1" wp14:anchorId="09929A9F" wp14:editId="6A710889">
                <wp:simplePos x="0" y="0"/>
                <wp:positionH relativeFrom="column">
                  <wp:posOffset>-296545</wp:posOffset>
                </wp:positionH>
                <wp:positionV relativeFrom="paragraph">
                  <wp:posOffset>-128270</wp:posOffset>
                </wp:positionV>
                <wp:extent cx="641985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1985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75E9E" w14:textId="77777777" w:rsidR="008D04CA" w:rsidRPr="00D904A7" w:rsidRDefault="008D04CA" w:rsidP="008D04CA">
                              <w:pPr>
                                <w:pStyle w:val="Ttulo1"/>
                              </w:pPr>
                              <w:bookmarkStart w:id="4" w:name="_Toc160547534"/>
                              <w:bookmarkStart w:id="5" w:name="_Toc191631423"/>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9929A9F" id="Grupo 37" o:spid="_x0000_s1033" style="position:absolute;left:0;text-align:left;margin-left:-23.35pt;margin-top:-10.1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5C275E9E" w14:textId="77777777" w:rsidR="008D04CA" w:rsidRPr="00D904A7" w:rsidRDefault="008D04CA" w:rsidP="008D04CA">
                        <w:pPr>
                          <w:pStyle w:val="Ttulo1"/>
                        </w:pPr>
                        <w:bookmarkStart w:id="6" w:name="_Toc160547534"/>
                        <w:bookmarkStart w:id="7" w:name="_Toc191631423"/>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7E86C91" w14:textId="77777777" w:rsidR="00987BEE" w:rsidRDefault="00987BEE" w:rsidP="00C5601D">
      <w:pPr>
        <w:contextualSpacing/>
        <w:rPr>
          <w:bCs/>
          <w:noProof/>
        </w:rPr>
      </w:pPr>
    </w:p>
    <w:p w14:paraId="694C2942" w14:textId="77777777" w:rsidR="00450AC1" w:rsidRPr="00450AC1" w:rsidRDefault="00450AC1" w:rsidP="00450AC1">
      <w:pPr>
        <w:contextualSpacing/>
        <w:rPr>
          <w:bCs/>
          <w:noProof/>
        </w:rPr>
      </w:pPr>
      <w:r w:rsidRPr="00450AC1">
        <w:rPr>
          <w:bCs/>
          <w:noProof/>
        </w:rPr>
        <w:t>En un mundo cada vez más digitalizado, la información se ha convertido en uno de los recursos más valiosos para las empresas y la sociedad en general. La correcta administración de los sistemas de información permite a las organizaciones tomar decisiones estratégicas basadas en datos confiables, optimizando procesos y generando ventajas competitivas. La asignatura Administración de Sistemas de Información Gerencial proporciona los conocimientos esenciales para entender cómo los sistemas de información apoyan la gestión empresarial, facilitando la toma de decisiones y mejorando la eficiencia organizacional.</w:t>
      </w:r>
    </w:p>
    <w:p w14:paraId="29D7C4AF" w14:textId="77777777" w:rsidR="00450AC1" w:rsidRPr="00450AC1" w:rsidRDefault="00450AC1" w:rsidP="00450AC1">
      <w:pPr>
        <w:contextualSpacing/>
        <w:rPr>
          <w:bCs/>
          <w:noProof/>
        </w:rPr>
      </w:pPr>
    </w:p>
    <w:p w14:paraId="3A99DA42" w14:textId="55A14324" w:rsidR="00C5601D" w:rsidRDefault="00450AC1" w:rsidP="00450AC1">
      <w:pPr>
        <w:contextualSpacing/>
        <w:rPr>
          <w:bCs/>
          <w:noProof/>
        </w:rPr>
      </w:pPr>
      <w:r w:rsidRPr="00450AC1">
        <w:rPr>
          <w:bCs/>
          <w:noProof/>
        </w:rPr>
        <w:t>Como futuros ingenieros en sistemas de información, es fundamental comprender la estructura y funcionamiento de estos sistemas para diseñar, implementar y administrar soluciones tecnológicas efectivas. A lo largo de esta unidad, exploraremos los principios fundamentales de los sistemas de información, sus componentes, recursos y clasificación, así como su relación con la administración y la tecnología. Con esta base, los estudiantes estarán preparados para analizar datos empresariales de manera estratégica, contribuyendo al desarrollo organizacional y a la transformación digital de las empresas.</w:t>
      </w:r>
    </w:p>
    <w:p w14:paraId="3B56D8D0" w14:textId="77777777" w:rsidR="00C5601D" w:rsidRDefault="00C5601D" w:rsidP="00C5601D">
      <w:pPr>
        <w:contextualSpacing/>
        <w:rPr>
          <w:bCs/>
          <w:noProof/>
        </w:rPr>
      </w:pPr>
    </w:p>
    <w:p w14:paraId="0DC87E4E" w14:textId="77777777" w:rsidR="00C5601D" w:rsidRDefault="00C5601D" w:rsidP="00C5601D">
      <w:pPr>
        <w:contextualSpacing/>
        <w:rPr>
          <w:bCs/>
          <w:noProof/>
        </w:rPr>
      </w:pPr>
    </w:p>
    <w:p w14:paraId="5FA22889" w14:textId="77777777" w:rsidR="00C5601D" w:rsidRDefault="00C5601D" w:rsidP="00C5601D">
      <w:pPr>
        <w:contextualSpacing/>
        <w:rPr>
          <w:bCs/>
        </w:rPr>
      </w:pPr>
    </w:p>
    <w:p w14:paraId="6AFA046E" w14:textId="77777777" w:rsidR="00C5601D" w:rsidRDefault="00C5601D" w:rsidP="00C5601D">
      <w:pPr>
        <w:contextualSpacing/>
        <w:rPr>
          <w:bCs/>
        </w:rPr>
      </w:pPr>
    </w:p>
    <w:p w14:paraId="1488E90C" w14:textId="77777777" w:rsidR="00987BEE" w:rsidRDefault="00987BEE" w:rsidP="00A76AA1">
      <w:pPr>
        <w:contextualSpacing/>
        <w:rPr>
          <w:bCs/>
        </w:rPr>
      </w:pPr>
    </w:p>
    <w:p w14:paraId="63613937" w14:textId="77777777" w:rsidR="00987BEE" w:rsidRDefault="00987BEE" w:rsidP="00A76AA1">
      <w:pPr>
        <w:contextualSpacing/>
        <w:rPr>
          <w:bCs/>
        </w:rPr>
      </w:pPr>
    </w:p>
    <w:p w14:paraId="6F974D54" w14:textId="77777777" w:rsidR="00450AC1" w:rsidRDefault="00450AC1" w:rsidP="00A76AA1">
      <w:pPr>
        <w:contextualSpacing/>
        <w:rPr>
          <w:bCs/>
        </w:rPr>
      </w:pPr>
    </w:p>
    <w:p w14:paraId="052B4E48" w14:textId="77777777" w:rsidR="00450AC1" w:rsidRDefault="00450AC1" w:rsidP="00A76AA1">
      <w:pPr>
        <w:contextualSpacing/>
        <w:rPr>
          <w:bCs/>
        </w:rPr>
      </w:pPr>
    </w:p>
    <w:p w14:paraId="2B52C2AF" w14:textId="77777777" w:rsidR="00450AC1" w:rsidRDefault="00450AC1" w:rsidP="00A76AA1">
      <w:pPr>
        <w:contextualSpacing/>
        <w:rPr>
          <w:bCs/>
        </w:rPr>
      </w:pPr>
    </w:p>
    <w:p w14:paraId="2085CAFC" w14:textId="77777777" w:rsidR="00450AC1" w:rsidRPr="00A76AA1" w:rsidRDefault="00450AC1" w:rsidP="00A76AA1">
      <w:pPr>
        <w:contextualSpacing/>
        <w:rPr>
          <w:bCs/>
        </w:rPr>
      </w:pPr>
    </w:p>
    <w:p w14:paraId="23DCD43D" w14:textId="77777777" w:rsidR="00AB2DF6" w:rsidRPr="002117E6" w:rsidRDefault="00AB2DF6" w:rsidP="00A76AA1">
      <w:pPr>
        <w:contextualSpacing/>
        <w:rPr>
          <w:bCs/>
        </w:rPr>
      </w:pPr>
    </w:p>
    <w:p w14:paraId="69C6F928" w14:textId="77777777" w:rsidR="00AB2DF6" w:rsidRPr="002117E6" w:rsidRDefault="006D7C25" w:rsidP="00A76AA1">
      <w:pPr>
        <w:contextualSpacing/>
        <w:rPr>
          <w:bCs/>
        </w:rPr>
      </w:pPr>
      <w:r>
        <w:rPr>
          <w:bCs/>
          <w:noProof/>
        </w:rPr>
        <mc:AlternateContent>
          <mc:Choice Requires="wpg">
            <w:drawing>
              <wp:anchor distT="0" distB="0" distL="114300" distR="114300" simplePos="0" relativeHeight="251668480" behindDoc="0" locked="0" layoutInCell="1" allowOverlap="1" wp14:anchorId="0A937AEE" wp14:editId="5B317343">
                <wp:simplePos x="0" y="0"/>
                <wp:positionH relativeFrom="column">
                  <wp:posOffset>-244475</wp:posOffset>
                </wp:positionH>
                <wp:positionV relativeFrom="paragraph">
                  <wp:posOffset>-107315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AE8C0" w14:textId="77777777" w:rsidR="008D04CA" w:rsidRPr="00D904A7" w:rsidRDefault="008D04CA" w:rsidP="008D04CA">
                              <w:pPr>
                                <w:pStyle w:val="Ttulo1"/>
                              </w:pPr>
                              <w:bookmarkStart w:id="8" w:name="_Toc160547535"/>
                              <w:bookmarkStart w:id="9" w:name="_Toc191631424"/>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937AEE" id="Grupo 50" o:spid="_x0000_s1038" style="position:absolute;left:0;text-align:left;margin-left:-19.25pt;margin-top:-8.4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13AE8C0" w14:textId="77777777" w:rsidR="008D04CA" w:rsidRPr="00D904A7" w:rsidRDefault="008D04CA" w:rsidP="008D04CA">
                        <w:pPr>
                          <w:pStyle w:val="Ttulo1"/>
                        </w:pPr>
                        <w:bookmarkStart w:id="10" w:name="_Toc160547535"/>
                        <w:bookmarkStart w:id="11" w:name="_Toc191631424"/>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11515AEF" w14:textId="77777777" w:rsidR="00AB2DF6" w:rsidRDefault="00AB2DF6" w:rsidP="00A76AA1">
      <w:pPr>
        <w:tabs>
          <w:tab w:val="left" w:pos="3075"/>
        </w:tabs>
        <w:contextualSpacing/>
      </w:pPr>
    </w:p>
    <w:p w14:paraId="52F52B3B" w14:textId="750E31BE" w:rsidR="00450AC1" w:rsidRDefault="00450AC1" w:rsidP="00450AC1">
      <w:pPr>
        <w:pStyle w:val="Ttulo2"/>
      </w:pPr>
      <w:bookmarkStart w:id="12" w:name="_Toc191631425"/>
      <w:r>
        <w:t>Principios de la teoría general de sistemas</w:t>
      </w:r>
      <w:bookmarkEnd w:id="12"/>
    </w:p>
    <w:p w14:paraId="40D58B2B" w14:textId="77777777" w:rsidR="00787679" w:rsidRDefault="00787679" w:rsidP="00787679">
      <w:r>
        <w:t xml:space="preserve">La Teoría General de Sistemas (TGS) es un marco conceptual que permite analizar, modelar y comprender los sistemas en diversas disciplinas. Fue desarrollada por Ludwig </w:t>
      </w:r>
      <w:proofErr w:type="spellStart"/>
      <w:r>
        <w:t>von</w:t>
      </w:r>
      <w:proofErr w:type="spellEnd"/>
      <w:r>
        <w:t xml:space="preserve"> Bertalanffy en la década de 1940 con el propósito de encontrar principios generales aplicables a cualquier sistema, ya sea biológico, social, económico o tecnológico. En el contexto de la administración de sistemas de información gerencial, la TGS ayuda a comprender cómo interactúan los diferentes elementos de un sistema de información dentro de una organización.</w:t>
      </w:r>
    </w:p>
    <w:p w14:paraId="5B48CB6F" w14:textId="77777777" w:rsidR="00787679" w:rsidRDefault="00787679" w:rsidP="00787679"/>
    <w:p w14:paraId="4AF71303" w14:textId="12B140DC" w:rsidR="00787679" w:rsidRDefault="00787679" w:rsidP="00787679">
      <w:r>
        <w:t>En la actualidad, con la globalización y la transformación digital, los sistemas de información han evolucionado hacia modelos más complejos e interconectados, donde la automatización, la inteligencia artificial y el análisis de datos juegan un papel fundamental en la toma de decisiones empresariales.</w:t>
      </w:r>
    </w:p>
    <w:p w14:paraId="0EE7728B" w14:textId="77777777" w:rsidR="00787679" w:rsidRDefault="00787679" w:rsidP="00787679"/>
    <w:p w14:paraId="34001EA9" w14:textId="5D93C0B5" w:rsidR="00787679" w:rsidRDefault="00787679" w:rsidP="00787679">
      <w:r>
        <w:t>La TGS se basa en varios principios esenciales que permiten analizar cualquier sistema:</w:t>
      </w:r>
    </w:p>
    <w:p w14:paraId="56D1D845" w14:textId="1AFFA1AD" w:rsidR="00787679" w:rsidRDefault="00787679" w:rsidP="00787679">
      <w:pPr>
        <w:pStyle w:val="Prrafodelista"/>
        <w:numPr>
          <w:ilvl w:val="0"/>
          <w:numId w:val="26"/>
        </w:numPr>
      </w:pPr>
      <w:r w:rsidRPr="00787679">
        <w:rPr>
          <w:b/>
          <w:bCs/>
        </w:rPr>
        <w:t>Enfoque Sistémico</w:t>
      </w:r>
      <w:r>
        <w:t>: Un sistema es un conjunto de elementos interrelacionados que trabajan juntos para alcanzar un objetivo común. En la administración de sistemas de información, este principio se aplica al diseño de infraestructuras tecnológicas que integran hardware, software, datos, procesos y personas.</w:t>
      </w:r>
    </w:p>
    <w:p w14:paraId="0901287C" w14:textId="4FFD028D" w:rsidR="00787679" w:rsidRDefault="00787679" w:rsidP="00787679">
      <w:pPr>
        <w:pStyle w:val="Prrafodelista"/>
        <w:numPr>
          <w:ilvl w:val="0"/>
          <w:numId w:val="26"/>
        </w:numPr>
      </w:pPr>
      <w:r w:rsidRPr="00787679">
        <w:rPr>
          <w:b/>
          <w:bCs/>
        </w:rPr>
        <w:t>Jerarquía y Niveles del Sistema</w:t>
      </w:r>
      <w:r>
        <w:t xml:space="preserve">: Los sistemas pueden dividirse en subsistemas, que a su vez pueden formar parte de supersistemas más grandes. En una empresa, por ejemplo, el Sistema de Información Gerencial (SIG) puede dividirse en módulos de ventas, inventario, contabilidad y </w:t>
      </w:r>
      <w:r>
        <w:lastRenderedPageBreak/>
        <w:t>recursos humanos, cada uno funcionando como un subsistema dentro del sistema empresarial.</w:t>
      </w:r>
    </w:p>
    <w:p w14:paraId="2FA74A39" w14:textId="13A8929C" w:rsidR="00787679" w:rsidRDefault="00787679" w:rsidP="00787679">
      <w:pPr>
        <w:pStyle w:val="Prrafodelista"/>
        <w:numPr>
          <w:ilvl w:val="0"/>
          <w:numId w:val="26"/>
        </w:numPr>
      </w:pPr>
      <w:r w:rsidRPr="00787679">
        <w:rPr>
          <w:b/>
          <w:bCs/>
        </w:rPr>
        <w:t>Homeostasis y Equilibrio</w:t>
      </w:r>
      <w:r>
        <w:t xml:space="preserve">: Los sistemas buscan un estado de estabilidad mediante la </w:t>
      </w:r>
      <w:r w:rsidR="00D077E8">
        <w:t>autorregulación. En</w:t>
      </w:r>
      <w:r>
        <w:t xml:space="preserve"> la administración de sistemas de información, este concepto se aplica al mantenimiento de la seguridad de los datos, la optimización de procesos y la actualización de tecnología para garantizar el funcionamiento continuo.</w:t>
      </w:r>
    </w:p>
    <w:p w14:paraId="78EE6671" w14:textId="265D3586" w:rsidR="00787679" w:rsidRDefault="00787679" w:rsidP="00787679">
      <w:pPr>
        <w:pStyle w:val="Prrafodelista"/>
        <w:numPr>
          <w:ilvl w:val="0"/>
          <w:numId w:val="26"/>
        </w:numPr>
      </w:pPr>
      <w:r w:rsidRPr="00787679">
        <w:rPr>
          <w:b/>
          <w:bCs/>
        </w:rPr>
        <w:t>Retroalimentación</w:t>
      </w:r>
      <w:r>
        <w:t xml:space="preserve"> (</w:t>
      </w:r>
      <w:proofErr w:type="spellStart"/>
      <w:r>
        <w:t>Feedback</w:t>
      </w:r>
      <w:proofErr w:type="spellEnd"/>
      <w:r>
        <w:t>): Los sistemas utilizan la retroalimentación para ajustar su comportamiento en función de los resultados obtenidos. Un sistema de gestión empresarial puede utilizar métricas de rendimiento y reportes para ajustar estrategias comerciales y mejorar la eficiencia operativa.</w:t>
      </w:r>
    </w:p>
    <w:p w14:paraId="13D37209" w14:textId="5BCD07FF" w:rsidR="00787679" w:rsidRDefault="00787679" w:rsidP="00787679">
      <w:pPr>
        <w:pStyle w:val="Prrafodelista"/>
        <w:numPr>
          <w:ilvl w:val="0"/>
          <w:numId w:val="26"/>
        </w:numPr>
      </w:pPr>
      <w:r w:rsidRPr="00787679">
        <w:rPr>
          <w:b/>
          <w:bCs/>
        </w:rPr>
        <w:t>Entropía y Adaptabilidad</w:t>
      </w:r>
      <w:r>
        <w:t>: La entropía es la tendencia natural de los sistemas a desorganizarse con el tiempo. Para evitar la entropía en los sistemas de información, las empresas deben actualizar constantemente su infraestructura tecnológica y capacitar a su personal.</w:t>
      </w:r>
    </w:p>
    <w:p w14:paraId="3FE5FE51" w14:textId="77777777" w:rsidR="00787679" w:rsidRDefault="00787679" w:rsidP="00787679"/>
    <w:p w14:paraId="3081C27F" w14:textId="77777777" w:rsidR="001B5B82" w:rsidRDefault="001B5B82" w:rsidP="001B5B82">
      <w:r>
        <w:t>La Teoría General de Sistemas ha sido ampliamente aplicada en el desarrollo de Sistemas de Información Gerencial (SIG). Estos sistemas permiten a las empresas gestionar información clave para la toma de decisiones estratégicas.</w:t>
      </w:r>
    </w:p>
    <w:p w14:paraId="7D0F524E" w14:textId="77777777" w:rsidR="001B5B82" w:rsidRDefault="001B5B82" w:rsidP="001B5B82"/>
    <w:p w14:paraId="4FD5882D" w14:textId="77777777" w:rsidR="001B5B82" w:rsidRDefault="001B5B82" w:rsidP="001B5B82">
      <w:r>
        <w:t xml:space="preserve">En el contexto global, las grandes corporaciones como Amazon, Google y Microsoft han implementado sistemas de información basados en inteligencia artificial, </w:t>
      </w:r>
      <w:proofErr w:type="spellStart"/>
      <w:r>
        <w:t>big</w:t>
      </w:r>
      <w:proofErr w:type="spellEnd"/>
      <w:r>
        <w:t xml:space="preserve"> data y </w:t>
      </w:r>
      <w:proofErr w:type="spellStart"/>
      <w:r>
        <w:t>cloud</w:t>
      </w:r>
      <w:proofErr w:type="spellEnd"/>
      <w:r>
        <w:t xml:space="preserve"> </w:t>
      </w:r>
      <w:proofErr w:type="spellStart"/>
      <w:r>
        <w:t>computing</w:t>
      </w:r>
      <w:proofErr w:type="spellEnd"/>
      <w:r>
        <w:t>, optimizando sus procesos mediante la automatización y el análisis de datos en tiempo real.</w:t>
      </w:r>
    </w:p>
    <w:p w14:paraId="4DD5FA57" w14:textId="77777777" w:rsidR="001B5B82" w:rsidRDefault="001B5B82" w:rsidP="001B5B82"/>
    <w:p w14:paraId="6B59DF16" w14:textId="5FB29217" w:rsidR="001B5B82" w:rsidRDefault="001B5B82" w:rsidP="001B5B82">
      <w:r>
        <w:t>En Nicaragua, la implementación de sistemas de información gerencial es crucial para la competitividad de las empresas, especialmente en sectores como:</w:t>
      </w:r>
    </w:p>
    <w:p w14:paraId="71D04CB8" w14:textId="77777777" w:rsidR="001B5B82" w:rsidRDefault="001B5B82" w:rsidP="001B5B82">
      <w:pPr>
        <w:pStyle w:val="Prrafodelista"/>
        <w:numPr>
          <w:ilvl w:val="0"/>
          <w:numId w:val="27"/>
        </w:numPr>
      </w:pPr>
      <w:r w:rsidRPr="001B5B82">
        <w:rPr>
          <w:b/>
          <w:bCs/>
        </w:rPr>
        <w:lastRenderedPageBreak/>
        <w:t>Banca y Finanzas</w:t>
      </w:r>
      <w:r>
        <w:t>: Los bancos utilizan SIG para evaluar riesgos crediticios, gestionar transacciones y prevenir fraudes.</w:t>
      </w:r>
    </w:p>
    <w:p w14:paraId="5F1C2740" w14:textId="77777777" w:rsidR="001B5B82" w:rsidRDefault="001B5B82" w:rsidP="001B5B82">
      <w:pPr>
        <w:pStyle w:val="Prrafodelista"/>
        <w:numPr>
          <w:ilvl w:val="0"/>
          <w:numId w:val="27"/>
        </w:numPr>
      </w:pPr>
      <w:r w:rsidRPr="001B5B82">
        <w:rPr>
          <w:b/>
          <w:bCs/>
        </w:rPr>
        <w:t>Agroindustria</w:t>
      </w:r>
      <w:r>
        <w:t>: Empresas como CISA Exportadora emplean sistemas de información para monitorear la producción de café y mejorar la distribución.</w:t>
      </w:r>
    </w:p>
    <w:p w14:paraId="561ABE8E" w14:textId="77777777" w:rsidR="001B5B82" w:rsidRDefault="001B5B82" w:rsidP="001B5B82">
      <w:pPr>
        <w:pStyle w:val="Prrafodelista"/>
        <w:numPr>
          <w:ilvl w:val="0"/>
          <w:numId w:val="27"/>
        </w:numPr>
      </w:pPr>
      <w:r w:rsidRPr="001B5B82">
        <w:rPr>
          <w:b/>
          <w:bCs/>
        </w:rPr>
        <w:t xml:space="preserve">Comercio y </w:t>
      </w:r>
      <w:proofErr w:type="spellStart"/>
      <w:r w:rsidRPr="001B5B82">
        <w:rPr>
          <w:b/>
          <w:bCs/>
        </w:rPr>
        <w:t>Retail</w:t>
      </w:r>
      <w:proofErr w:type="spellEnd"/>
      <w:r>
        <w:t>: Supermercados y tiendas como La Colonia o Walmart Nicaragua usan sistemas de gestión de inventario para optimizar el abastecimiento y la logística.</w:t>
      </w:r>
    </w:p>
    <w:p w14:paraId="47095700" w14:textId="77777777" w:rsidR="001B5B82" w:rsidRDefault="001B5B82" w:rsidP="001B5B82"/>
    <w:p w14:paraId="5B0D3489" w14:textId="77777777" w:rsidR="001B5B82" w:rsidRDefault="001B5B82" w:rsidP="001B5B82">
      <w:r>
        <w:t>Ejemplo aplicado: Sistema de Información en una empresa nicaragüense</w:t>
      </w:r>
    </w:p>
    <w:p w14:paraId="76B95D52" w14:textId="4EFF5978" w:rsidR="001B5B82" w:rsidRDefault="001B5B82" w:rsidP="001B5B82">
      <w:r>
        <w:t>Imaginemos una empresa de distribución de productos agrícolas en Nicaragua. Para mejorar la eficiencia, decide implementar un Sistema de Información Gerencial que:</w:t>
      </w:r>
    </w:p>
    <w:p w14:paraId="403DFC37" w14:textId="77777777" w:rsidR="001B5B82" w:rsidRDefault="001B5B82" w:rsidP="001B5B82">
      <w:pPr>
        <w:pStyle w:val="Prrafodelista"/>
        <w:numPr>
          <w:ilvl w:val="0"/>
          <w:numId w:val="28"/>
        </w:numPr>
      </w:pPr>
      <w:r>
        <w:t>Monitoree la producción en tiempo real.</w:t>
      </w:r>
    </w:p>
    <w:p w14:paraId="25019356" w14:textId="77777777" w:rsidR="001B5B82" w:rsidRDefault="001B5B82" w:rsidP="001B5B82">
      <w:pPr>
        <w:pStyle w:val="Prrafodelista"/>
        <w:numPr>
          <w:ilvl w:val="0"/>
          <w:numId w:val="28"/>
        </w:numPr>
      </w:pPr>
      <w:r>
        <w:t>Analice datos sobre demanda y oferta en el mercado.</w:t>
      </w:r>
    </w:p>
    <w:p w14:paraId="487E1D6A" w14:textId="77777777" w:rsidR="001B5B82" w:rsidRDefault="001B5B82" w:rsidP="001B5B82">
      <w:pPr>
        <w:pStyle w:val="Prrafodelista"/>
        <w:numPr>
          <w:ilvl w:val="0"/>
          <w:numId w:val="28"/>
        </w:numPr>
      </w:pPr>
      <w:r>
        <w:t>Permita tomar decisiones sobre almacenamiento y distribución basadas en estadísticas.</w:t>
      </w:r>
    </w:p>
    <w:p w14:paraId="5DEA8ED1" w14:textId="77777777" w:rsidR="001B5B82" w:rsidRDefault="001B5B82" w:rsidP="001B5B82"/>
    <w:p w14:paraId="202CF7E6" w14:textId="53F0F4C2" w:rsidR="00787679" w:rsidRDefault="001B5B82" w:rsidP="001B5B82">
      <w:r>
        <w:t>Este enfoque basado en la Teoría General de Sistemas optimiza la administración de recursos y mejora la competitividad empresarial.</w:t>
      </w:r>
    </w:p>
    <w:p w14:paraId="637A63A8" w14:textId="77777777" w:rsidR="001B5B82" w:rsidRDefault="001B5B82" w:rsidP="001B5B82"/>
    <w:p w14:paraId="1C1FE977" w14:textId="77777777" w:rsidR="00097303" w:rsidRDefault="00097303" w:rsidP="00097303">
      <w:r>
        <w:t>La Teoría General de Sistemas es un pilar fundamental en la administración de sistemas de información gerencial. Su aplicación permite comprender cómo los diferentes componentes de un sistema interactúan y cómo pueden ser optimizados para mejorar la toma de decisiones en una organización. En el contexto tecnológico actual, la integración de sistemas de información basados en datos, inteligencia artificial y análisis predictivo es clave para la eficiencia empresarial.</w:t>
      </w:r>
    </w:p>
    <w:p w14:paraId="0F4C3A73" w14:textId="77777777" w:rsidR="00097303" w:rsidRDefault="00097303" w:rsidP="00097303"/>
    <w:p w14:paraId="72F3E472" w14:textId="7A6AF470" w:rsidR="001B5B82" w:rsidRDefault="00097303" w:rsidP="00097303">
      <w:r>
        <w:t xml:space="preserve">Para Nicaragua, la modernización de los sistemas de información representa una gran oportunidad para el crecimiento económico, la mejora en la competitividad y la optimización de procesos en distintos sectores. Como futuros ingenieros en sistemas </w:t>
      </w:r>
      <w:r>
        <w:lastRenderedPageBreak/>
        <w:t>de información, es crucial desarrollar un enfoque sistémico para diseñar, implementar y gestionar soluciones tecnológicas innovadoras que respondan a las necesidades del país y del mundo.</w:t>
      </w:r>
    </w:p>
    <w:p w14:paraId="31EA354D" w14:textId="77777777" w:rsidR="00097303" w:rsidRPr="00787679" w:rsidRDefault="00097303" w:rsidP="00097303"/>
    <w:p w14:paraId="22884BDB" w14:textId="533012B2" w:rsidR="00450AC1" w:rsidRDefault="00450AC1" w:rsidP="00AC70F6">
      <w:pPr>
        <w:pStyle w:val="Ttulo2"/>
      </w:pPr>
      <w:bookmarkStart w:id="13" w:name="_Toc191631426"/>
      <w:r>
        <w:t>Conceptos básicos</w:t>
      </w:r>
      <w:bookmarkEnd w:id="13"/>
    </w:p>
    <w:p w14:paraId="0E8BC32C" w14:textId="48056D75" w:rsidR="00450AC1" w:rsidRDefault="00450AC1" w:rsidP="00AC70F6">
      <w:pPr>
        <w:pStyle w:val="Ttulo3"/>
      </w:pPr>
      <w:bookmarkStart w:id="14" w:name="_Toc191631427"/>
      <w:r>
        <w:t>Datos, información y conocimiento</w:t>
      </w:r>
      <w:bookmarkEnd w:id="14"/>
      <w:r>
        <w:t xml:space="preserve"> </w:t>
      </w:r>
    </w:p>
    <w:p w14:paraId="7EA8F883" w14:textId="7943ACFA" w:rsidR="00E56DD9" w:rsidRDefault="00E56DD9" w:rsidP="00E56DD9">
      <w:r w:rsidRPr="00E56DD9">
        <w:t>En la administración de sistemas de información gerencial, la correcta gestión de los datos, la información y el conocimiento es fundamental para la toma de decisiones estratégicas dentro de una organización. Para entender su importancia, es necesario diferenciar estos tres conceptos, ya que cada uno representa un nivel distinto en la jerarquía del procesamiento de la información.</w:t>
      </w:r>
    </w:p>
    <w:p w14:paraId="783F74F7" w14:textId="77777777" w:rsidR="00E56DD9" w:rsidRDefault="00E56DD9" w:rsidP="00E56DD9"/>
    <w:p w14:paraId="109034AA" w14:textId="77777777" w:rsidR="004830B3" w:rsidRPr="004830B3" w:rsidRDefault="004830B3" w:rsidP="004830B3">
      <w:pPr>
        <w:rPr>
          <w:b/>
          <w:bCs/>
        </w:rPr>
      </w:pPr>
      <w:r w:rsidRPr="004830B3">
        <w:rPr>
          <w:b/>
          <w:bCs/>
        </w:rPr>
        <w:t>Datos</w:t>
      </w:r>
    </w:p>
    <w:p w14:paraId="683EA572" w14:textId="15744FAB" w:rsidR="004830B3" w:rsidRDefault="004830B3" w:rsidP="004830B3">
      <w:r>
        <w:t>Definición: Los datos son elementos primarios sin procesar, representaciones simbólicas de hechos, sucesos, transacciones u observaciones. Por sí solos, no tienen un significado claro, ya que carecen de contexto y organización.</w:t>
      </w:r>
    </w:p>
    <w:p w14:paraId="465E0185" w14:textId="77777777" w:rsidR="004830B3" w:rsidRDefault="004830B3" w:rsidP="004830B3"/>
    <w:p w14:paraId="1F6D35DE" w14:textId="77777777" w:rsidR="004830B3" w:rsidRDefault="004830B3" w:rsidP="004830B3">
      <w:r>
        <w:t>Características de los datos:</w:t>
      </w:r>
    </w:p>
    <w:p w14:paraId="3BB8445D" w14:textId="77777777" w:rsidR="004830B3" w:rsidRDefault="004830B3" w:rsidP="004830B3">
      <w:pPr>
        <w:pStyle w:val="Prrafodelista"/>
        <w:numPr>
          <w:ilvl w:val="0"/>
          <w:numId w:val="29"/>
        </w:numPr>
      </w:pPr>
      <w:r>
        <w:t>Son objetivos y pueden ser medidos o recopilados.</w:t>
      </w:r>
    </w:p>
    <w:p w14:paraId="27237EE6" w14:textId="77777777" w:rsidR="004830B3" w:rsidRDefault="004830B3" w:rsidP="004830B3">
      <w:pPr>
        <w:pStyle w:val="Prrafodelista"/>
        <w:numPr>
          <w:ilvl w:val="0"/>
          <w:numId w:val="29"/>
        </w:numPr>
      </w:pPr>
      <w:r>
        <w:t>Se presentan en diferentes formatos como números, texto, imágenes o señales digitales.</w:t>
      </w:r>
    </w:p>
    <w:p w14:paraId="17C8129A" w14:textId="77777777" w:rsidR="004830B3" w:rsidRDefault="004830B3" w:rsidP="004830B3">
      <w:pPr>
        <w:pStyle w:val="Prrafodelista"/>
        <w:numPr>
          <w:ilvl w:val="0"/>
          <w:numId w:val="29"/>
        </w:numPr>
      </w:pPr>
      <w:r>
        <w:t>No tienen valor por sí mismos hasta que son procesados y organizados.</w:t>
      </w:r>
    </w:p>
    <w:p w14:paraId="4EFB9948" w14:textId="77777777" w:rsidR="004830B3" w:rsidRDefault="004830B3" w:rsidP="004830B3"/>
    <w:p w14:paraId="16F5032D" w14:textId="603E071C" w:rsidR="004830B3" w:rsidRDefault="004830B3" w:rsidP="004830B3">
      <w:r>
        <w:t>Ejemplo global: Una tienda de comercio electrónico como Amazon almacena datos de cada compra realizada, como:</w:t>
      </w:r>
    </w:p>
    <w:p w14:paraId="50878BAC" w14:textId="77777777" w:rsidR="004830B3" w:rsidRDefault="004830B3" w:rsidP="004830B3"/>
    <w:p w14:paraId="11097D20" w14:textId="77777777" w:rsidR="004830B3" w:rsidRDefault="004830B3" w:rsidP="004830B3">
      <w:pPr>
        <w:pStyle w:val="Prrafodelista"/>
        <w:numPr>
          <w:ilvl w:val="0"/>
          <w:numId w:val="30"/>
        </w:numPr>
        <w:sectPr w:rsidR="004830B3" w:rsidSect="00A66A79">
          <w:headerReference w:type="default" r:id="rId9"/>
          <w:footerReference w:type="default" r:id="rId10"/>
          <w:pgSz w:w="12240" w:h="15840"/>
          <w:pgMar w:top="1418" w:right="1701" w:bottom="1418" w:left="1701" w:header="709" w:footer="709" w:gutter="0"/>
          <w:cols w:space="708"/>
          <w:docGrid w:linePitch="360"/>
        </w:sectPr>
      </w:pPr>
    </w:p>
    <w:p w14:paraId="7B061368" w14:textId="77777777" w:rsidR="004830B3" w:rsidRDefault="004830B3" w:rsidP="004830B3">
      <w:pPr>
        <w:pStyle w:val="Prrafodelista"/>
        <w:numPr>
          <w:ilvl w:val="0"/>
          <w:numId w:val="30"/>
        </w:numPr>
      </w:pPr>
      <w:r>
        <w:t>ID del cliente</w:t>
      </w:r>
    </w:p>
    <w:p w14:paraId="33237963" w14:textId="77777777" w:rsidR="004830B3" w:rsidRDefault="004830B3" w:rsidP="004830B3">
      <w:pPr>
        <w:pStyle w:val="Prrafodelista"/>
        <w:numPr>
          <w:ilvl w:val="0"/>
          <w:numId w:val="30"/>
        </w:numPr>
      </w:pPr>
      <w:r>
        <w:t>Producto comprado</w:t>
      </w:r>
    </w:p>
    <w:p w14:paraId="72F4A780" w14:textId="77777777" w:rsidR="004830B3" w:rsidRDefault="004830B3" w:rsidP="004830B3">
      <w:pPr>
        <w:pStyle w:val="Prrafodelista"/>
        <w:numPr>
          <w:ilvl w:val="0"/>
          <w:numId w:val="30"/>
        </w:numPr>
      </w:pPr>
      <w:r>
        <w:t>Cantidad</w:t>
      </w:r>
    </w:p>
    <w:p w14:paraId="2ECABFDA" w14:textId="77777777" w:rsidR="004830B3" w:rsidRDefault="004830B3" w:rsidP="004830B3">
      <w:pPr>
        <w:pStyle w:val="Prrafodelista"/>
        <w:numPr>
          <w:ilvl w:val="0"/>
          <w:numId w:val="30"/>
        </w:numPr>
      </w:pPr>
      <w:r>
        <w:t>Precio</w:t>
      </w:r>
    </w:p>
    <w:p w14:paraId="332EECD5" w14:textId="77777777" w:rsidR="004830B3" w:rsidRDefault="004830B3" w:rsidP="004830B3">
      <w:pPr>
        <w:pStyle w:val="Prrafodelista"/>
        <w:numPr>
          <w:ilvl w:val="0"/>
          <w:numId w:val="30"/>
        </w:numPr>
      </w:pPr>
      <w:r>
        <w:lastRenderedPageBreak/>
        <w:t>Fecha de compra</w:t>
      </w:r>
    </w:p>
    <w:p w14:paraId="3411E28F" w14:textId="77777777" w:rsidR="004830B3" w:rsidRDefault="004830B3" w:rsidP="004830B3">
      <w:pPr>
        <w:sectPr w:rsidR="004830B3" w:rsidSect="004830B3">
          <w:type w:val="continuous"/>
          <w:pgSz w:w="12240" w:h="15840"/>
          <w:pgMar w:top="1418" w:right="1701" w:bottom="1418" w:left="1701" w:header="709" w:footer="709" w:gutter="0"/>
          <w:cols w:num="2" w:space="708"/>
          <w:docGrid w:linePitch="360"/>
        </w:sectPr>
      </w:pPr>
    </w:p>
    <w:p w14:paraId="0E830D24" w14:textId="77777777" w:rsidR="004830B3" w:rsidRDefault="004830B3" w:rsidP="004830B3"/>
    <w:p w14:paraId="2A406AAB" w14:textId="77777777" w:rsidR="004830B3" w:rsidRDefault="004830B3" w:rsidP="004830B3">
      <w:r>
        <w:t>Estos datos, en su estado crudo, no proporcionan información útil hasta que se analizan en conjunto.</w:t>
      </w:r>
    </w:p>
    <w:p w14:paraId="0448D9F2" w14:textId="77777777" w:rsidR="004830B3" w:rsidRDefault="004830B3" w:rsidP="004830B3"/>
    <w:p w14:paraId="4ADE1B6C" w14:textId="6939E51A" w:rsidR="004830B3" w:rsidRDefault="004830B3" w:rsidP="004830B3">
      <w:r>
        <w:t>Ejemplo en Nicaragua: En una cooperativa agrícola nicaragüense que cultiva café, los datos pueden ser:</w:t>
      </w:r>
    </w:p>
    <w:p w14:paraId="45CEEAE1" w14:textId="77777777" w:rsidR="004830B3" w:rsidRDefault="004830B3" w:rsidP="004830B3">
      <w:pPr>
        <w:pStyle w:val="Prrafodelista"/>
        <w:numPr>
          <w:ilvl w:val="0"/>
          <w:numId w:val="31"/>
        </w:numPr>
      </w:pPr>
      <w:r>
        <w:t>Cantidad de sacos recolectados por día</w:t>
      </w:r>
    </w:p>
    <w:p w14:paraId="2E15A21D" w14:textId="77777777" w:rsidR="004830B3" w:rsidRDefault="004830B3" w:rsidP="004830B3">
      <w:pPr>
        <w:pStyle w:val="Prrafodelista"/>
        <w:numPr>
          <w:ilvl w:val="0"/>
          <w:numId w:val="31"/>
        </w:numPr>
      </w:pPr>
      <w:r>
        <w:t>Peso total del café procesado</w:t>
      </w:r>
    </w:p>
    <w:p w14:paraId="0EF90D5A" w14:textId="77777777" w:rsidR="004830B3" w:rsidRDefault="004830B3" w:rsidP="004830B3">
      <w:pPr>
        <w:pStyle w:val="Prrafodelista"/>
        <w:numPr>
          <w:ilvl w:val="0"/>
          <w:numId w:val="31"/>
        </w:numPr>
      </w:pPr>
      <w:r>
        <w:t>Precio del café por quintal</w:t>
      </w:r>
    </w:p>
    <w:p w14:paraId="0381EEDF" w14:textId="77777777" w:rsidR="004830B3" w:rsidRDefault="004830B3" w:rsidP="004830B3">
      <w:pPr>
        <w:pStyle w:val="Prrafodelista"/>
        <w:numPr>
          <w:ilvl w:val="0"/>
          <w:numId w:val="31"/>
        </w:numPr>
      </w:pPr>
      <w:r>
        <w:t>Número de trabajadores activos</w:t>
      </w:r>
    </w:p>
    <w:p w14:paraId="33921832" w14:textId="2AB584D4" w:rsidR="00E56DD9" w:rsidRDefault="004830B3" w:rsidP="004830B3">
      <w:pPr>
        <w:pStyle w:val="Prrafodelista"/>
        <w:numPr>
          <w:ilvl w:val="0"/>
          <w:numId w:val="31"/>
        </w:numPr>
      </w:pPr>
      <w:r>
        <w:t>Por sí solos, estos datos no explican tendencias ni ayudan en la toma de decisiones hasta que son organizados y analizados.</w:t>
      </w:r>
    </w:p>
    <w:p w14:paraId="04D7334B" w14:textId="77777777" w:rsidR="00E56DD9" w:rsidRDefault="00E56DD9" w:rsidP="00E56DD9"/>
    <w:p w14:paraId="4FA703F2" w14:textId="6C43F48A" w:rsidR="00AC70F6" w:rsidRDefault="00450AC1" w:rsidP="00AC70F6">
      <w:pPr>
        <w:pStyle w:val="Ttulo3"/>
      </w:pPr>
      <w:bookmarkStart w:id="15" w:name="_Toc191631428"/>
      <w:r>
        <w:t>Características de la información útil</w:t>
      </w:r>
      <w:bookmarkEnd w:id="15"/>
      <w:r>
        <w:t xml:space="preserve"> </w:t>
      </w:r>
    </w:p>
    <w:p w14:paraId="43BC4E84" w14:textId="77777777" w:rsidR="008538F4" w:rsidRPr="008538F4" w:rsidRDefault="008538F4" w:rsidP="008538F4">
      <w:r w:rsidRPr="008538F4">
        <w:t>Para que la información sea valiosa en la administración de sistemas de información gerencial, debe cumplir con ciertas características que la hagan útil para la toma de decisiones. Estas características garantizan que la información generada a partir de los datos sea relevante, precisa y efectiva.</w:t>
      </w:r>
    </w:p>
    <w:p w14:paraId="34011DFC" w14:textId="77777777" w:rsidR="008538F4" w:rsidRDefault="008538F4" w:rsidP="008538F4"/>
    <w:p w14:paraId="676112AC" w14:textId="78681019" w:rsidR="008538F4" w:rsidRDefault="00FD6E57" w:rsidP="008538F4">
      <w:pPr>
        <w:pStyle w:val="Prrafodelista"/>
        <w:numPr>
          <w:ilvl w:val="0"/>
          <w:numId w:val="32"/>
        </w:numPr>
      </w:pPr>
      <w:r w:rsidRPr="001913A7">
        <w:rPr>
          <w:b/>
          <w:bCs/>
        </w:rPr>
        <w:t>Relevancia</w:t>
      </w:r>
      <w:r>
        <w:t>: La información debe estar relacionada con el problema o decisión que se va a tomar. No toda la información disponible es útil en un contexto específico. Una empresa como Netflix recopila millones de datos de visualización, pero solo la información relacionada con los hábitos de los usuarios es relevante para personalizar recomendaciones. Una empresa de distribución de agua embotellada en Managua necesita información sobre el consumo en diferentes barrios para ajustar su logística de reparto. Datos sobre ventas de refrescos no serían relevantes para su operación.</w:t>
      </w:r>
    </w:p>
    <w:p w14:paraId="497A3C9F" w14:textId="21B7B9DA" w:rsidR="008538F4" w:rsidRDefault="00FD6E57" w:rsidP="001913A7">
      <w:pPr>
        <w:pStyle w:val="Prrafodelista"/>
        <w:numPr>
          <w:ilvl w:val="0"/>
          <w:numId w:val="32"/>
        </w:numPr>
      </w:pPr>
      <w:r w:rsidRPr="001913A7">
        <w:rPr>
          <w:b/>
          <w:bCs/>
        </w:rPr>
        <w:lastRenderedPageBreak/>
        <w:t>Precisión</w:t>
      </w:r>
      <w:r>
        <w:t>: La información debe ser exacta y libre de errores. Una mala calidad de los datos puede llevar a decisiones incorrectas. En los sistemas bancarios internacionales, los datos financieros deben ser precisos para evitar pérdidas económicas y fraudes. Si un supermercado en León usa un sistema de inventario con datos incorrectos, podría pedir más productos de los necesarios o quedarse sin stock en artículos de alta demanda</w:t>
      </w:r>
    </w:p>
    <w:p w14:paraId="1B336896" w14:textId="3CC86D60" w:rsidR="008538F4" w:rsidRDefault="00AB1456" w:rsidP="001913A7">
      <w:pPr>
        <w:pStyle w:val="Prrafodelista"/>
        <w:numPr>
          <w:ilvl w:val="0"/>
          <w:numId w:val="32"/>
        </w:numPr>
      </w:pPr>
      <w:r w:rsidRPr="001913A7">
        <w:rPr>
          <w:b/>
          <w:bCs/>
        </w:rPr>
        <w:t>Oportunidad</w:t>
      </w:r>
      <w:r>
        <w:t>: La información debe estar disponible en el momento adecuado para que sea útil. Información desactualizada puede generar decisiones erróneas. Las aerolíneas necesitan información en tiempo real sobre la disponibilidad de vuelos para vender boletos y gestionar pasajeros. Un productor de plátanos en Rivas necesita información actualizada sobre los precios en los mercados locales antes de vender su cosecha. Si la obtiene tarde, podría vender a un precio no competitivo.</w:t>
      </w:r>
    </w:p>
    <w:p w14:paraId="1A35D574" w14:textId="13B6261E" w:rsidR="008538F4" w:rsidRDefault="00AB1456" w:rsidP="001913A7">
      <w:pPr>
        <w:pStyle w:val="Prrafodelista"/>
        <w:numPr>
          <w:ilvl w:val="0"/>
          <w:numId w:val="32"/>
        </w:numPr>
      </w:pPr>
      <w:r w:rsidRPr="001913A7">
        <w:rPr>
          <w:b/>
          <w:bCs/>
        </w:rPr>
        <w:t>Confiabilidad</w:t>
      </w:r>
      <w:r>
        <w:t>: La información debe provenir de fuentes confiables y verificables para evitar malas decisiones. Las empresas de inversión solo confían en datos financieros auditados antes de tomar decisiones de compra de acciones. El gobierno necesita estadísticas confiables sobre la producción de frijol antes de decidir sobre importaciones o exportaciones. Si los datos son incorrectos, podría afectar la economía del país.</w:t>
      </w:r>
    </w:p>
    <w:p w14:paraId="2B9E0716" w14:textId="5B34B20A" w:rsidR="008538F4" w:rsidRDefault="002D1985" w:rsidP="001913A7">
      <w:pPr>
        <w:pStyle w:val="Prrafodelista"/>
        <w:numPr>
          <w:ilvl w:val="0"/>
          <w:numId w:val="32"/>
        </w:numPr>
      </w:pPr>
      <w:r w:rsidRPr="001913A7">
        <w:rPr>
          <w:b/>
          <w:bCs/>
        </w:rPr>
        <w:t>Accesibilidad</w:t>
      </w:r>
      <w:r>
        <w:t>: La información debe ser fácil de obtener y comprender para quienes la necesitan. Los sistemas de salud digital permiten a los médicos acceder rápidamente a los historiales clínicos de los pacientes para tomar mejores decisiones de tratamiento. Una empresa de transporte público en Managua necesita que su sistema de gestión de flotas sea accesible para los operadores, para que puedan monitorear la ubicación de los buses en tiempo real.</w:t>
      </w:r>
    </w:p>
    <w:p w14:paraId="63BF3A55" w14:textId="0DEBF260" w:rsidR="002D1985" w:rsidRDefault="002D1985" w:rsidP="001913A7">
      <w:pPr>
        <w:pStyle w:val="Prrafodelista"/>
        <w:numPr>
          <w:ilvl w:val="0"/>
          <w:numId w:val="32"/>
        </w:numPr>
      </w:pPr>
      <w:r w:rsidRPr="000B30B8">
        <w:rPr>
          <w:b/>
          <w:bCs/>
        </w:rPr>
        <w:t>Completa</w:t>
      </w:r>
      <w:r>
        <w:t xml:space="preserve">: La información debe contener todos los elementos necesarios para ser útil. Información incompleta puede llevar a errores de interpretación. Una empresa de logística necesita conocer no solo el destino de un paquete, sino también el peso, dimensiones y restricciones de envío. Un agricultor en </w:t>
      </w:r>
      <w:r>
        <w:lastRenderedPageBreak/>
        <w:t>Estelí necesita conocer no solo el clima del día, sino el pronóstico de la semana completa para planificar el riego de sus cultivos.</w:t>
      </w:r>
      <w:r>
        <w:tab/>
      </w:r>
    </w:p>
    <w:p w14:paraId="266B4205" w14:textId="095C33AA" w:rsidR="002D1985" w:rsidRDefault="001913A7" w:rsidP="001913A7">
      <w:pPr>
        <w:pStyle w:val="Prrafodelista"/>
        <w:numPr>
          <w:ilvl w:val="0"/>
          <w:numId w:val="32"/>
        </w:numPr>
      </w:pPr>
      <w:r w:rsidRPr="001913A7">
        <w:rPr>
          <w:b/>
          <w:bCs/>
        </w:rPr>
        <w:t>Economía</w:t>
      </w:r>
      <w:r>
        <w:t>: El costo de obtener la información debe ser justificado por el valor que aporta. No siempre es viable obtener toda la información posible si su costo es demasiado alto. Las empresas deben evaluar si gastar millones en estudios de mercado generará beneficios reales en ventas. Un pequeño negocio de artesanías en Masaya no puede pagar estudios de mercado costosos, pero puede usar encuestas en redes sociales para obtener información útil a bajo costo.</w:t>
      </w:r>
    </w:p>
    <w:p w14:paraId="06C84ECE" w14:textId="77777777" w:rsidR="002D1985" w:rsidRDefault="002D1985" w:rsidP="002D1985"/>
    <w:p w14:paraId="1D0E980E" w14:textId="4E561893" w:rsidR="001913A7" w:rsidRDefault="001913A7" w:rsidP="002D1985">
      <w:r w:rsidRPr="001913A7">
        <w:t>La información útil es aquella que es relevante, precisa, oportuna, confiable, accesible, completa y económica. En el contexto empresarial y tecnológico, contar con información de calidad permite tomar decisiones estratégicas que impulsan el crecimiento y la competitividad.</w:t>
      </w:r>
    </w:p>
    <w:p w14:paraId="57FB5C2A" w14:textId="77777777" w:rsidR="002D1985" w:rsidRPr="008538F4" w:rsidRDefault="002D1985" w:rsidP="002D1985"/>
    <w:p w14:paraId="61D2C6BB" w14:textId="5F55675D" w:rsidR="00450AC1" w:rsidRDefault="00450AC1" w:rsidP="00AC70F6">
      <w:pPr>
        <w:pStyle w:val="Ttulo3"/>
      </w:pPr>
      <w:bookmarkStart w:id="16" w:name="_Toc191631429"/>
      <w:r>
        <w:t>El valor de la información</w:t>
      </w:r>
      <w:bookmarkEnd w:id="16"/>
    </w:p>
    <w:p w14:paraId="7B117982" w14:textId="77777777" w:rsidR="00C60365" w:rsidRDefault="00C60365" w:rsidP="00C60365">
      <w:r>
        <w:t>En la era digital y en la gestión de empresas, la información se ha convertido en un activo estratégico. Su valor radica en su capacidad para mejorar la toma de decisiones, optimizar procesos y generar ventajas competitivas. Sin embargo, la información por sí sola no tiene valor; su utilidad depende de la calidad con la que se procesa y aplica en los sistemas de información gerencial.</w:t>
      </w:r>
    </w:p>
    <w:p w14:paraId="686F6DBB" w14:textId="77777777" w:rsidR="00C60365" w:rsidRDefault="00C60365" w:rsidP="00C60365"/>
    <w:p w14:paraId="15D1825E" w14:textId="77777777" w:rsidR="00C60365" w:rsidRDefault="00C60365" w:rsidP="00C60365">
      <w:r>
        <w:t>En el contexto nicaragüense, donde las empresas y organizaciones buscan innovar con recursos limitados, contar con información confiable y bien gestionada puede marcar la diferencia entre el éxito y el fracaso.</w:t>
      </w:r>
    </w:p>
    <w:p w14:paraId="2183050D" w14:textId="77777777" w:rsidR="00C60365" w:rsidRDefault="00C60365" w:rsidP="00C60365"/>
    <w:p w14:paraId="62F9616B" w14:textId="77777777" w:rsidR="00C60365" w:rsidRDefault="00C60365" w:rsidP="00C60365">
      <w:r>
        <w:t>El valor de la información depende de varios factores, entre ellos:</w:t>
      </w:r>
    </w:p>
    <w:p w14:paraId="09FA8EF2" w14:textId="0B38B3C9" w:rsidR="00C60365" w:rsidRDefault="00C60365" w:rsidP="00B33036">
      <w:pPr>
        <w:pStyle w:val="Prrafodelista"/>
        <w:numPr>
          <w:ilvl w:val="0"/>
          <w:numId w:val="33"/>
        </w:numPr>
      </w:pPr>
      <w:r w:rsidRPr="00B33036">
        <w:rPr>
          <w:b/>
          <w:bCs/>
        </w:rPr>
        <w:t xml:space="preserve">Precisión y </w:t>
      </w:r>
      <w:r w:rsidR="00B33036" w:rsidRPr="00B33036">
        <w:rPr>
          <w:b/>
          <w:bCs/>
        </w:rPr>
        <w:t>Confiabilidad</w:t>
      </w:r>
      <w:r w:rsidR="00B33036">
        <w:t>: La</w:t>
      </w:r>
      <w:r>
        <w:t xml:space="preserve"> información debe ser exacta y libre de errores para evitar decisiones incorrectas. En los sistemas de pago digital, como </w:t>
      </w:r>
      <w:r>
        <w:lastRenderedPageBreak/>
        <w:t>PayPal, cualquier error en la información financiera podría generar transacciones incorrectas. Un supermercado en Managua que maneje mal su inventario digital puede hacer pedidos excesivos o quedarse sin productos esenciales.</w:t>
      </w:r>
    </w:p>
    <w:p w14:paraId="52930527" w14:textId="401E119C" w:rsidR="00C60365" w:rsidRDefault="00C60365" w:rsidP="00B33036">
      <w:pPr>
        <w:pStyle w:val="Prrafodelista"/>
        <w:numPr>
          <w:ilvl w:val="0"/>
          <w:numId w:val="33"/>
        </w:numPr>
      </w:pPr>
      <w:r w:rsidRPr="00B33036">
        <w:rPr>
          <w:b/>
          <w:bCs/>
        </w:rPr>
        <w:t>Oportunidad</w:t>
      </w:r>
      <w:r w:rsidR="00AB1310">
        <w:t xml:space="preserve">: </w:t>
      </w:r>
      <w:r>
        <w:t>La información tiene mayor valor cuando se obtiene en el momento justo. En la Bolsa de Valores, un inversionista necesita datos en tiempo real para tomar decisiones. Un agricultor en Chinandega necesita información climática actualizada para proteger su cosecha ante posibles lluvias intensas.</w:t>
      </w:r>
    </w:p>
    <w:p w14:paraId="20B4E469" w14:textId="7B9D715F" w:rsidR="00C60365" w:rsidRDefault="00C60365" w:rsidP="00B33036">
      <w:pPr>
        <w:pStyle w:val="Prrafodelista"/>
        <w:numPr>
          <w:ilvl w:val="0"/>
          <w:numId w:val="33"/>
        </w:numPr>
      </w:pPr>
      <w:r w:rsidRPr="00B33036">
        <w:rPr>
          <w:b/>
          <w:bCs/>
        </w:rPr>
        <w:t>Aplicabilidad y Relevancia</w:t>
      </w:r>
      <w:r w:rsidR="00AB1310">
        <w:t xml:space="preserve">: </w:t>
      </w:r>
      <w:r>
        <w:t>La información debe estar alineada con las necesidades de la empresa o usuario. Amazon usa información sobre los hábitos de compra de los clientes para ofrecer recomendaciones personalizadas. Un negocio de turismo en San Juan del Sur analiza las temporadas altas y bajas para ajustar sus precios y promociones.</w:t>
      </w:r>
    </w:p>
    <w:p w14:paraId="48B2B0BB" w14:textId="40877D2C" w:rsidR="00C60365" w:rsidRDefault="00C60365" w:rsidP="00B33036">
      <w:pPr>
        <w:pStyle w:val="Prrafodelista"/>
        <w:numPr>
          <w:ilvl w:val="0"/>
          <w:numId w:val="33"/>
        </w:numPr>
      </w:pPr>
      <w:r w:rsidRPr="00B33036">
        <w:rPr>
          <w:b/>
          <w:bCs/>
        </w:rPr>
        <w:t>Seguridad y Privacidad</w:t>
      </w:r>
      <w:r w:rsidR="00AB1310">
        <w:t xml:space="preserve">: </w:t>
      </w:r>
      <w:r>
        <w:t>El valor de la información aumenta cuando es protegida contra accesos no autorizados o pérdidas. Empresas como Google invierten en ciberseguridad para proteger la información de sus usuarios. clínica privada en León debe proteger los historiales médicos digitales de sus pacientes para cumplir con normativas de privacidad.</w:t>
      </w:r>
    </w:p>
    <w:p w14:paraId="1302B800" w14:textId="600E9FC7" w:rsidR="00C60365" w:rsidRDefault="00C60365" w:rsidP="00B33036">
      <w:pPr>
        <w:pStyle w:val="Prrafodelista"/>
        <w:numPr>
          <w:ilvl w:val="0"/>
          <w:numId w:val="33"/>
        </w:numPr>
      </w:pPr>
      <w:r w:rsidRPr="00B33036">
        <w:rPr>
          <w:b/>
          <w:bCs/>
        </w:rPr>
        <w:t>Capacidad de Generar Ventajas Competitivas</w:t>
      </w:r>
      <w:r w:rsidR="00B33036">
        <w:t xml:space="preserve">: </w:t>
      </w:r>
      <w:r>
        <w:t>La información es valiosa cuando permite a una empresa diferenciarse de la competencia. Empresas como Netflix utilizan algoritmos basados en datos para ofrecer recomendaciones personalizadas y aumentar la retención de usuarios. Un banco que analiza los hábitos de consumo de sus clientes puede diseñar productos financieros más atractivos y personalizados.</w:t>
      </w:r>
    </w:p>
    <w:p w14:paraId="2C5135D5" w14:textId="77777777" w:rsidR="00B33036" w:rsidRDefault="00B33036" w:rsidP="00C60365"/>
    <w:p w14:paraId="1EB23E1A" w14:textId="77777777" w:rsidR="00B33036" w:rsidRDefault="00B33036" w:rsidP="00C60365"/>
    <w:p w14:paraId="5BA82816" w14:textId="77777777" w:rsidR="00B33036" w:rsidRDefault="00B33036" w:rsidP="00C60365"/>
    <w:p w14:paraId="49A77B18" w14:textId="77777777" w:rsidR="00B33036" w:rsidRDefault="00B33036" w:rsidP="00C60365"/>
    <w:p w14:paraId="6A59949E" w14:textId="5D16AAE8" w:rsidR="00C60365" w:rsidRPr="00B33036" w:rsidRDefault="00C60365" w:rsidP="00C60365">
      <w:pPr>
        <w:rPr>
          <w:b/>
          <w:bCs/>
        </w:rPr>
      </w:pPr>
      <w:r w:rsidRPr="00B33036">
        <w:rPr>
          <w:b/>
          <w:bCs/>
        </w:rPr>
        <w:lastRenderedPageBreak/>
        <w:t>El Costo de la Información vs. Su Beneficio</w:t>
      </w:r>
    </w:p>
    <w:p w14:paraId="09A76039" w14:textId="77777777" w:rsidR="00C60365" w:rsidRDefault="00C60365" w:rsidP="00C60365">
      <w:r>
        <w:t>Obtener información de calidad implica costos (infraestructura, análisis de datos, almacenamiento, seguridad, etc.). Sin embargo, cuando la información se usa estratégicamente, los beneficios superan ampliamente los costos.</w:t>
      </w:r>
    </w:p>
    <w:p w14:paraId="148DD2E1" w14:textId="77777777" w:rsidR="00B33036" w:rsidRDefault="00C60365" w:rsidP="006A6E70">
      <w:pPr>
        <w:pStyle w:val="Prrafodelista"/>
        <w:numPr>
          <w:ilvl w:val="0"/>
          <w:numId w:val="34"/>
        </w:numPr>
      </w:pPr>
      <w:r>
        <w:t>Ejemplo global: Empresas como Tesla invierten en recopilación de datos para mejorar la conducción autónoma. Aunque es costoso, los beneficios a largo plazo justifican la inversión.</w:t>
      </w:r>
    </w:p>
    <w:p w14:paraId="33F814A4" w14:textId="7BC6CC05" w:rsidR="00C60365" w:rsidRDefault="00C60365" w:rsidP="006A6E70">
      <w:pPr>
        <w:pStyle w:val="Prrafodelista"/>
        <w:numPr>
          <w:ilvl w:val="0"/>
          <w:numId w:val="34"/>
        </w:numPr>
      </w:pPr>
      <w:r>
        <w:t>Ejemplo en Nicaragua: Una cooperativa cafetalera en Matagalpa puede invertir en estudios de mercado para identificar tendencias de consumo y mejorar sus exportaciones.</w:t>
      </w:r>
    </w:p>
    <w:p w14:paraId="4F3CB5B0" w14:textId="77777777" w:rsidR="00C60365" w:rsidRDefault="00C60365" w:rsidP="00C60365"/>
    <w:p w14:paraId="5F4BC121" w14:textId="5EFA6CA7" w:rsidR="000B30B8" w:rsidRDefault="00C60365" w:rsidP="00C60365">
      <w:r>
        <w:t>El valor de la información radica en su precisión, oportunidad, aplicabilidad, seguridad y capacidad de generar ventajas competitivas. En un mundo impulsado por la tecnología, las empresas y organizaciones que gestionan correctamente su información pueden optimizar recursos, innovar y mejorar su desempeño en el mercado.</w:t>
      </w:r>
    </w:p>
    <w:p w14:paraId="573DB656" w14:textId="77777777" w:rsidR="000B30B8" w:rsidRPr="000B30B8" w:rsidRDefault="000B30B8" w:rsidP="000B30B8"/>
    <w:p w14:paraId="6E1EDA48" w14:textId="6AE7589A" w:rsidR="00450AC1" w:rsidRDefault="00450AC1" w:rsidP="00AC70F6">
      <w:pPr>
        <w:pStyle w:val="Ttulo3"/>
      </w:pPr>
      <w:bookmarkStart w:id="17" w:name="_Toc191631430"/>
      <w:r>
        <w:t>Sistemas</w:t>
      </w:r>
      <w:bookmarkEnd w:id="17"/>
    </w:p>
    <w:p w14:paraId="75F7190D" w14:textId="77777777" w:rsidR="00BD1FD8" w:rsidRDefault="00BD1FD8" w:rsidP="00BD1FD8">
      <w:r>
        <w:t>El concepto de sistema es fundamental en múltiples disciplinas, incluyendo la administración, la informática y la ingeniería. En el contexto de los sistemas de información gerencial, un sistema es un conjunto de elementos interrelacionados que trabajan juntos para alcanzar un objetivo común.</w:t>
      </w:r>
    </w:p>
    <w:p w14:paraId="2388EF47" w14:textId="77777777" w:rsidR="00BD1FD8" w:rsidRDefault="00BD1FD8" w:rsidP="00BD1FD8"/>
    <w:p w14:paraId="57502B77" w14:textId="77777777" w:rsidR="00BD1FD8" w:rsidRDefault="00BD1FD8" w:rsidP="00BD1FD8">
      <w:r>
        <w:t xml:space="preserve">Desde la perspectiva de la Teoría General de Sistemas, desarrollada por Ludwig </w:t>
      </w:r>
      <w:proofErr w:type="spellStart"/>
      <w:r>
        <w:t>von</w:t>
      </w:r>
      <w:proofErr w:type="spellEnd"/>
      <w:r>
        <w:t xml:space="preserve"> Bertalanffy, un sistema no solo se compone de sus partes individuales, sino que su valor radica en la interacción entre estas partes. En el ámbito tecnológico, los sistemas de información permiten a las organizaciones gestionar datos, optimizar procesos y mejorar la toma de decisiones.</w:t>
      </w:r>
    </w:p>
    <w:p w14:paraId="39A068AB" w14:textId="77777777" w:rsidR="00BD1FD8" w:rsidRDefault="00BD1FD8" w:rsidP="00BD1FD8"/>
    <w:p w14:paraId="59DC4C4D" w14:textId="77777777" w:rsidR="00BD1FD8" w:rsidRDefault="00BD1FD8" w:rsidP="00BD1FD8">
      <w:r>
        <w:lastRenderedPageBreak/>
        <w:t>En Nicaragua, donde muchas empresas buscan digitalizar sus operaciones con recursos limitados, comprender cómo funcionan los sistemas y cómo optimizarlos puede ser clave para mejorar su competitividad.</w:t>
      </w:r>
    </w:p>
    <w:p w14:paraId="7367FA30" w14:textId="77777777" w:rsidR="00BD1FD8" w:rsidRDefault="00BD1FD8" w:rsidP="00BD1FD8"/>
    <w:p w14:paraId="76F609EE" w14:textId="0CCA5A3F" w:rsidR="00BD1FD8" w:rsidRPr="00E005E3" w:rsidRDefault="00BD1FD8" w:rsidP="00BD1FD8">
      <w:pPr>
        <w:rPr>
          <w:b/>
          <w:bCs/>
        </w:rPr>
      </w:pPr>
      <w:r w:rsidRPr="00E005E3">
        <w:rPr>
          <w:b/>
          <w:bCs/>
        </w:rPr>
        <w:t>Definición de Sistema</w:t>
      </w:r>
    </w:p>
    <w:p w14:paraId="57E7F176" w14:textId="77777777" w:rsidR="00BD1FD8" w:rsidRDefault="00BD1FD8" w:rsidP="00BD1FD8">
      <w:r>
        <w:t>Un sistema es un conjunto organizado de elementos interdependientes que interactúan entre sí para cumplir un propósito específico.</w:t>
      </w:r>
    </w:p>
    <w:p w14:paraId="78271B66" w14:textId="77777777" w:rsidR="00BD1FD8" w:rsidRDefault="00BD1FD8" w:rsidP="00BD1FD8"/>
    <w:p w14:paraId="0F53089A" w14:textId="77777777" w:rsidR="00BD1FD8" w:rsidRDefault="00BD1FD8" w:rsidP="00BD1FD8">
      <w:r>
        <w:t>Ejemplos de sistemas:</w:t>
      </w:r>
    </w:p>
    <w:p w14:paraId="7F7DA8D3" w14:textId="77777777" w:rsidR="00BD1FD8" w:rsidRDefault="00BD1FD8" w:rsidP="00BD1FD8">
      <w:r>
        <w:rPr>
          <w:rFonts w:ascii="Segoe UI Emoji" w:hAnsi="Segoe UI Emoji" w:cs="Segoe UI Emoji"/>
        </w:rPr>
        <w:t>🔹</w:t>
      </w:r>
      <w:r>
        <w:t xml:space="preserve"> Sistemas biológicos: El cuerpo humano es un sistema donde los órganos trabajan juntos para mantener la vida.</w:t>
      </w:r>
    </w:p>
    <w:p w14:paraId="12C29F4A" w14:textId="77777777" w:rsidR="00BD1FD8" w:rsidRDefault="00BD1FD8" w:rsidP="00BD1FD8">
      <w:r>
        <w:rPr>
          <w:rFonts w:ascii="Segoe UI Emoji" w:hAnsi="Segoe UI Emoji" w:cs="Segoe UI Emoji"/>
        </w:rPr>
        <w:t>🔹</w:t>
      </w:r>
      <w:r>
        <w:t xml:space="preserve"> Sistemas económicos: La economía de un país es un sistema compuesto por mercados, industrias y consumidores.</w:t>
      </w:r>
    </w:p>
    <w:p w14:paraId="4F659E71" w14:textId="77777777" w:rsidR="00BD1FD8" w:rsidRDefault="00BD1FD8" w:rsidP="00BD1FD8">
      <w:r>
        <w:rPr>
          <w:rFonts w:ascii="Segoe UI Emoji" w:hAnsi="Segoe UI Emoji" w:cs="Segoe UI Emoji"/>
        </w:rPr>
        <w:t>🔹</w:t>
      </w:r>
      <w:r>
        <w:t xml:space="preserve"> Sistemas informáticos: Una red de computadoras en una empresa es un sistema que permite la comunicación y el intercambio de información.</w:t>
      </w:r>
    </w:p>
    <w:p w14:paraId="087C369C" w14:textId="77777777" w:rsidR="00BD1FD8" w:rsidRDefault="00BD1FD8" w:rsidP="00BD1FD8"/>
    <w:p w14:paraId="2047C52F" w14:textId="49F4E01A" w:rsidR="00BD1FD8" w:rsidRPr="00E005E3" w:rsidRDefault="00BD1FD8" w:rsidP="00BD1FD8">
      <w:pPr>
        <w:rPr>
          <w:b/>
          <w:bCs/>
        </w:rPr>
      </w:pPr>
      <w:r w:rsidRPr="00E005E3">
        <w:rPr>
          <w:b/>
          <w:bCs/>
        </w:rPr>
        <w:t>Características de un Sistema</w:t>
      </w:r>
    </w:p>
    <w:p w14:paraId="2EDC8AF1" w14:textId="3CD3ACA9" w:rsidR="00BD1FD8" w:rsidRDefault="00BD1FD8" w:rsidP="00BD1FD8">
      <w:r>
        <w:t>Para que un conjunto de elementos sea considerado un sistema, debe cumplir con las siguientes características:</w:t>
      </w:r>
    </w:p>
    <w:p w14:paraId="0B334565" w14:textId="2E65BEA2" w:rsidR="00BD1FD8" w:rsidRDefault="00BD1FD8" w:rsidP="00DD2DC5">
      <w:pPr>
        <w:pStyle w:val="Prrafodelista"/>
        <w:numPr>
          <w:ilvl w:val="0"/>
          <w:numId w:val="35"/>
        </w:numPr>
      </w:pPr>
      <w:r w:rsidRPr="00DD2DC5">
        <w:rPr>
          <w:b/>
          <w:bCs/>
        </w:rPr>
        <w:t>Propósito u Objetivo</w:t>
      </w:r>
      <w:r w:rsidR="00E005E3">
        <w:t xml:space="preserve">: </w:t>
      </w:r>
      <w:r>
        <w:t>Todo sistema tiene una razón de ser. Sin un propósito claro, los elementos del sistema no tendrían una relación lógica. Un sistema de facturación automatizado en un supermercado tiene como objetivo registrar y procesar compras de manera eficiente.</w:t>
      </w:r>
    </w:p>
    <w:p w14:paraId="48B76AE8" w14:textId="40751407" w:rsidR="00BD1FD8" w:rsidRDefault="00BD1FD8" w:rsidP="00DD2DC5">
      <w:pPr>
        <w:pStyle w:val="Prrafodelista"/>
        <w:numPr>
          <w:ilvl w:val="0"/>
          <w:numId w:val="35"/>
        </w:numPr>
      </w:pPr>
      <w:r w:rsidRPr="00DD2DC5">
        <w:rPr>
          <w:b/>
          <w:bCs/>
        </w:rPr>
        <w:t>Estructur</w:t>
      </w:r>
      <w:r w:rsidR="00E005E3" w:rsidRPr="00DD2DC5">
        <w:rPr>
          <w:b/>
          <w:bCs/>
        </w:rPr>
        <w:t>a</w:t>
      </w:r>
      <w:r w:rsidR="00E005E3">
        <w:t xml:space="preserve">: </w:t>
      </w:r>
      <w:r>
        <w:t>Un sistema se compone de partes o subsistemas que cumplen funciones específicas. Un sistema de gestión universitaria tiene módulos para la matrícula, calificaciones y asistencia de estudiantes.</w:t>
      </w:r>
    </w:p>
    <w:p w14:paraId="3CF52BD5" w14:textId="249F51CA" w:rsidR="00E005E3" w:rsidRDefault="00BD1FD8" w:rsidP="00DD2DC5">
      <w:pPr>
        <w:pStyle w:val="Prrafodelista"/>
        <w:numPr>
          <w:ilvl w:val="0"/>
          <w:numId w:val="35"/>
        </w:numPr>
      </w:pPr>
      <w:r w:rsidRPr="00DD2DC5">
        <w:rPr>
          <w:b/>
          <w:bCs/>
        </w:rPr>
        <w:t>Interconexión e Interdependencia</w:t>
      </w:r>
      <w:r w:rsidR="00E005E3">
        <w:t xml:space="preserve">: </w:t>
      </w:r>
      <w:r>
        <w:t xml:space="preserve">Las partes de un sistema están relacionadas entre sí y dependen unas de otras. En un sistema de ventas en </w:t>
      </w:r>
      <w:r>
        <w:lastRenderedPageBreak/>
        <w:t>línea, si el módulo de inventario falla, la tienda no podrá mostrar productos disponibles.</w:t>
      </w:r>
    </w:p>
    <w:p w14:paraId="2A4B3C06" w14:textId="1CD8BE91" w:rsidR="00BD1FD8" w:rsidRDefault="00BD1FD8" w:rsidP="00DD2DC5">
      <w:pPr>
        <w:pStyle w:val="Prrafodelista"/>
        <w:numPr>
          <w:ilvl w:val="0"/>
          <w:numId w:val="35"/>
        </w:numPr>
      </w:pPr>
      <w:r w:rsidRPr="00DD2DC5">
        <w:rPr>
          <w:b/>
          <w:bCs/>
        </w:rPr>
        <w:t>Entrada, Proceso y Salida</w:t>
      </w:r>
      <w:r w:rsidR="00DD2DC5">
        <w:t xml:space="preserve">: </w:t>
      </w:r>
      <w:r>
        <w:t>Un sistema recibe entradas (inputs), las procesa y genera salidas (outputs).</w:t>
      </w:r>
      <w:r w:rsidR="00DD2DC5">
        <w:t xml:space="preserve"> </w:t>
      </w:r>
      <w:r>
        <w:t xml:space="preserve"> Un cajero automático recibe una solicitud (entrada), procesa la transacción y entrega el dinero (salida).</w:t>
      </w:r>
    </w:p>
    <w:p w14:paraId="262E9BB8" w14:textId="413EF9F1" w:rsidR="00BD1FD8" w:rsidRDefault="00BD1FD8" w:rsidP="00DD2DC5">
      <w:pPr>
        <w:pStyle w:val="Prrafodelista"/>
        <w:numPr>
          <w:ilvl w:val="0"/>
          <w:numId w:val="35"/>
        </w:numPr>
      </w:pPr>
      <w:r w:rsidRPr="00DD2DC5">
        <w:rPr>
          <w:b/>
          <w:bCs/>
        </w:rPr>
        <w:t>Retroalimentación</w:t>
      </w:r>
      <w:r w:rsidR="00DD2DC5">
        <w:t xml:space="preserve">: </w:t>
      </w:r>
      <w:r>
        <w:t>Los sistemas pueden ajustarse y mejorar su desempeño con base en la información recibida.</w:t>
      </w:r>
      <w:r w:rsidR="00DD2DC5">
        <w:t xml:space="preserve"> </w:t>
      </w:r>
      <w:r>
        <w:t xml:space="preserve"> Un sistema de climatización en un edificio ajusta la temperatura según la cantidad de personas en una sala.</w:t>
      </w:r>
    </w:p>
    <w:p w14:paraId="66FA803C" w14:textId="77777777" w:rsidR="00BD1FD8" w:rsidRDefault="00BD1FD8" w:rsidP="00BD1FD8"/>
    <w:p w14:paraId="37E0926F" w14:textId="7EE27164" w:rsidR="006A6E70" w:rsidRDefault="00BD1FD8" w:rsidP="00BD1FD8">
      <w:r>
        <w:t>Los sistemas pueden clasificarse de diversas maneras:</w:t>
      </w:r>
    </w:p>
    <w:tbl>
      <w:tblPr>
        <w:tblStyle w:val="Tablanormal3"/>
        <w:tblW w:w="0" w:type="auto"/>
        <w:tblLook w:val="04A0" w:firstRow="1" w:lastRow="0" w:firstColumn="1" w:lastColumn="0" w:noHBand="0" w:noVBand="1"/>
      </w:tblPr>
      <w:tblGrid>
        <w:gridCol w:w="2410"/>
        <w:gridCol w:w="3119"/>
        <w:gridCol w:w="3299"/>
      </w:tblGrid>
      <w:tr w:rsidR="0007054B" w:rsidRPr="0007054B" w14:paraId="4CCB6D09" w14:textId="77777777" w:rsidTr="00070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tcPr>
          <w:p w14:paraId="05EDA5D1" w14:textId="77777777" w:rsidR="0007054B" w:rsidRPr="0007054B" w:rsidRDefault="0007054B" w:rsidP="008F5B83">
            <w:pPr>
              <w:rPr>
                <w:sz w:val="20"/>
                <w:szCs w:val="18"/>
              </w:rPr>
            </w:pPr>
            <w:r w:rsidRPr="0007054B">
              <w:rPr>
                <w:sz w:val="20"/>
                <w:szCs w:val="18"/>
              </w:rPr>
              <w:t>Clasificación</w:t>
            </w:r>
          </w:p>
        </w:tc>
        <w:tc>
          <w:tcPr>
            <w:tcW w:w="3119" w:type="dxa"/>
          </w:tcPr>
          <w:p w14:paraId="08FEEB3E" w14:textId="77777777" w:rsidR="0007054B" w:rsidRPr="0007054B" w:rsidRDefault="0007054B" w:rsidP="008F5B83">
            <w:pPr>
              <w:cnfStyle w:val="100000000000" w:firstRow="1" w:lastRow="0" w:firstColumn="0" w:lastColumn="0" w:oddVBand="0" w:evenVBand="0" w:oddHBand="0" w:evenHBand="0" w:firstRowFirstColumn="0" w:firstRowLastColumn="0" w:lastRowFirstColumn="0" w:lastRowLastColumn="0"/>
              <w:rPr>
                <w:sz w:val="20"/>
                <w:szCs w:val="18"/>
              </w:rPr>
            </w:pPr>
            <w:r w:rsidRPr="0007054B">
              <w:rPr>
                <w:sz w:val="20"/>
                <w:szCs w:val="18"/>
              </w:rPr>
              <w:t>Descripción</w:t>
            </w:r>
          </w:p>
        </w:tc>
        <w:tc>
          <w:tcPr>
            <w:tcW w:w="3299" w:type="dxa"/>
          </w:tcPr>
          <w:p w14:paraId="3693525C" w14:textId="77777777" w:rsidR="0007054B" w:rsidRPr="0007054B" w:rsidRDefault="0007054B" w:rsidP="008F5B83">
            <w:pPr>
              <w:cnfStyle w:val="100000000000" w:firstRow="1" w:lastRow="0" w:firstColumn="0" w:lastColumn="0" w:oddVBand="0" w:evenVBand="0" w:oddHBand="0" w:evenHBand="0" w:firstRowFirstColumn="0" w:firstRowLastColumn="0" w:lastRowFirstColumn="0" w:lastRowLastColumn="0"/>
              <w:rPr>
                <w:sz w:val="20"/>
                <w:szCs w:val="18"/>
              </w:rPr>
            </w:pPr>
            <w:r w:rsidRPr="0007054B">
              <w:rPr>
                <w:sz w:val="20"/>
                <w:szCs w:val="18"/>
              </w:rPr>
              <w:t>Ejemplo en Tecnología</w:t>
            </w:r>
          </w:p>
        </w:tc>
      </w:tr>
      <w:tr w:rsidR="0007054B" w:rsidRPr="0007054B" w14:paraId="295BF14B" w14:textId="77777777" w:rsidTr="00070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322D567" w14:textId="77777777" w:rsidR="0007054B" w:rsidRPr="0007054B" w:rsidRDefault="0007054B" w:rsidP="008F5B83">
            <w:pPr>
              <w:rPr>
                <w:sz w:val="20"/>
                <w:szCs w:val="18"/>
              </w:rPr>
            </w:pPr>
            <w:r w:rsidRPr="0007054B">
              <w:rPr>
                <w:sz w:val="20"/>
                <w:szCs w:val="18"/>
              </w:rPr>
              <w:t>Sistemas Abiertos</w:t>
            </w:r>
          </w:p>
        </w:tc>
        <w:tc>
          <w:tcPr>
            <w:tcW w:w="3119" w:type="dxa"/>
          </w:tcPr>
          <w:p w14:paraId="5A618FCE" w14:textId="77777777" w:rsidR="0007054B" w:rsidRPr="0007054B" w:rsidRDefault="0007054B" w:rsidP="008F5B83">
            <w:pPr>
              <w:cnfStyle w:val="000000100000" w:firstRow="0" w:lastRow="0" w:firstColumn="0" w:lastColumn="0" w:oddVBand="0" w:evenVBand="0" w:oddHBand="1" w:evenHBand="0" w:firstRowFirstColumn="0" w:firstRowLastColumn="0" w:lastRowFirstColumn="0" w:lastRowLastColumn="0"/>
              <w:rPr>
                <w:sz w:val="20"/>
                <w:szCs w:val="18"/>
              </w:rPr>
            </w:pPr>
            <w:r w:rsidRPr="0007054B">
              <w:rPr>
                <w:sz w:val="20"/>
                <w:szCs w:val="18"/>
              </w:rPr>
              <w:t>Interactúan con su entorno y reciben influencias externas.</w:t>
            </w:r>
          </w:p>
        </w:tc>
        <w:tc>
          <w:tcPr>
            <w:tcW w:w="3299" w:type="dxa"/>
          </w:tcPr>
          <w:p w14:paraId="6BD6C54C" w14:textId="77777777" w:rsidR="0007054B" w:rsidRPr="0007054B" w:rsidRDefault="0007054B" w:rsidP="008F5B83">
            <w:pPr>
              <w:cnfStyle w:val="000000100000" w:firstRow="0" w:lastRow="0" w:firstColumn="0" w:lastColumn="0" w:oddVBand="0" w:evenVBand="0" w:oddHBand="1" w:evenHBand="0" w:firstRowFirstColumn="0" w:firstRowLastColumn="0" w:lastRowFirstColumn="0" w:lastRowLastColumn="0"/>
              <w:rPr>
                <w:sz w:val="20"/>
                <w:szCs w:val="18"/>
              </w:rPr>
            </w:pPr>
            <w:r w:rsidRPr="0007054B">
              <w:rPr>
                <w:sz w:val="20"/>
                <w:szCs w:val="18"/>
              </w:rPr>
              <w:t>Un sistema de información en la nube, como Google Drive.</w:t>
            </w:r>
          </w:p>
        </w:tc>
      </w:tr>
      <w:tr w:rsidR="0007054B" w:rsidRPr="0007054B" w14:paraId="2E5F522B" w14:textId="77777777" w:rsidTr="0007054B">
        <w:tc>
          <w:tcPr>
            <w:cnfStyle w:val="001000000000" w:firstRow="0" w:lastRow="0" w:firstColumn="1" w:lastColumn="0" w:oddVBand="0" w:evenVBand="0" w:oddHBand="0" w:evenHBand="0" w:firstRowFirstColumn="0" w:firstRowLastColumn="0" w:lastRowFirstColumn="0" w:lastRowLastColumn="0"/>
            <w:tcW w:w="2410" w:type="dxa"/>
          </w:tcPr>
          <w:p w14:paraId="47448750" w14:textId="77777777" w:rsidR="0007054B" w:rsidRPr="0007054B" w:rsidRDefault="0007054B" w:rsidP="008F5B83">
            <w:pPr>
              <w:rPr>
                <w:sz w:val="20"/>
                <w:szCs w:val="18"/>
              </w:rPr>
            </w:pPr>
            <w:r w:rsidRPr="0007054B">
              <w:rPr>
                <w:sz w:val="20"/>
                <w:szCs w:val="18"/>
              </w:rPr>
              <w:t>Sistemas Cerrados</w:t>
            </w:r>
          </w:p>
        </w:tc>
        <w:tc>
          <w:tcPr>
            <w:tcW w:w="3119" w:type="dxa"/>
          </w:tcPr>
          <w:p w14:paraId="2B07E354" w14:textId="77777777" w:rsidR="0007054B" w:rsidRPr="0007054B" w:rsidRDefault="0007054B" w:rsidP="008F5B83">
            <w:pPr>
              <w:cnfStyle w:val="000000000000" w:firstRow="0" w:lastRow="0" w:firstColumn="0" w:lastColumn="0" w:oddVBand="0" w:evenVBand="0" w:oddHBand="0" w:evenHBand="0" w:firstRowFirstColumn="0" w:firstRowLastColumn="0" w:lastRowFirstColumn="0" w:lastRowLastColumn="0"/>
              <w:rPr>
                <w:sz w:val="20"/>
                <w:szCs w:val="18"/>
              </w:rPr>
            </w:pPr>
            <w:r w:rsidRPr="0007054B">
              <w:rPr>
                <w:sz w:val="20"/>
                <w:szCs w:val="18"/>
              </w:rPr>
              <w:t>No interactúan con el entorno, son independientes.</w:t>
            </w:r>
          </w:p>
        </w:tc>
        <w:tc>
          <w:tcPr>
            <w:tcW w:w="3299" w:type="dxa"/>
          </w:tcPr>
          <w:p w14:paraId="68A8CA21" w14:textId="77777777" w:rsidR="0007054B" w:rsidRPr="0007054B" w:rsidRDefault="0007054B" w:rsidP="008F5B83">
            <w:pPr>
              <w:cnfStyle w:val="000000000000" w:firstRow="0" w:lastRow="0" w:firstColumn="0" w:lastColumn="0" w:oddVBand="0" w:evenVBand="0" w:oddHBand="0" w:evenHBand="0" w:firstRowFirstColumn="0" w:firstRowLastColumn="0" w:lastRowFirstColumn="0" w:lastRowLastColumn="0"/>
              <w:rPr>
                <w:sz w:val="20"/>
                <w:szCs w:val="18"/>
              </w:rPr>
            </w:pPr>
            <w:r w:rsidRPr="0007054B">
              <w:rPr>
                <w:sz w:val="20"/>
                <w:szCs w:val="18"/>
              </w:rPr>
              <w:t>Un reloj mecánico que funciona sin intervención externa.</w:t>
            </w:r>
          </w:p>
        </w:tc>
      </w:tr>
      <w:tr w:rsidR="0007054B" w:rsidRPr="0007054B" w14:paraId="5AB10ABD" w14:textId="77777777" w:rsidTr="00070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9E010F8" w14:textId="77777777" w:rsidR="0007054B" w:rsidRPr="0007054B" w:rsidRDefault="0007054B" w:rsidP="008F5B83">
            <w:pPr>
              <w:rPr>
                <w:sz w:val="20"/>
                <w:szCs w:val="18"/>
              </w:rPr>
            </w:pPr>
            <w:r w:rsidRPr="0007054B">
              <w:rPr>
                <w:sz w:val="20"/>
                <w:szCs w:val="18"/>
              </w:rPr>
              <w:t>Sistemas Probabilísticos</w:t>
            </w:r>
          </w:p>
        </w:tc>
        <w:tc>
          <w:tcPr>
            <w:tcW w:w="3119" w:type="dxa"/>
          </w:tcPr>
          <w:p w14:paraId="43F7A94C" w14:textId="77777777" w:rsidR="0007054B" w:rsidRPr="0007054B" w:rsidRDefault="0007054B" w:rsidP="008F5B83">
            <w:pPr>
              <w:cnfStyle w:val="000000100000" w:firstRow="0" w:lastRow="0" w:firstColumn="0" w:lastColumn="0" w:oddVBand="0" w:evenVBand="0" w:oddHBand="1" w:evenHBand="0" w:firstRowFirstColumn="0" w:firstRowLastColumn="0" w:lastRowFirstColumn="0" w:lastRowLastColumn="0"/>
              <w:rPr>
                <w:sz w:val="20"/>
                <w:szCs w:val="18"/>
              </w:rPr>
            </w:pPr>
            <w:r w:rsidRPr="0007054B">
              <w:rPr>
                <w:sz w:val="20"/>
                <w:szCs w:val="18"/>
              </w:rPr>
              <w:t>Sus resultados no son totalmente predecibles.</w:t>
            </w:r>
          </w:p>
        </w:tc>
        <w:tc>
          <w:tcPr>
            <w:tcW w:w="3299" w:type="dxa"/>
          </w:tcPr>
          <w:p w14:paraId="0F26B316" w14:textId="77777777" w:rsidR="0007054B" w:rsidRPr="0007054B" w:rsidRDefault="0007054B" w:rsidP="008F5B83">
            <w:pPr>
              <w:cnfStyle w:val="000000100000" w:firstRow="0" w:lastRow="0" w:firstColumn="0" w:lastColumn="0" w:oddVBand="0" w:evenVBand="0" w:oddHBand="1" w:evenHBand="0" w:firstRowFirstColumn="0" w:firstRowLastColumn="0" w:lastRowFirstColumn="0" w:lastRowLastColumn="0"/>
              <w:rPr>
                <w:sz w:val="20"/>
                <w:szCs w:val="18"/>
              </w:rPr>
            </w:pPr>
            <w:r w:rsidRPr="0007054B">
              <w:rPr>
                <w:sz w:val="20"/>
                <w:szCs w:val="18"/>
              </w:rPr>
              <w:t>Un sistema de recomendaciones de Netflix basado en inteligencia artificial.</w:t>
            </w:r>
          </w:p>
        </w:tc>
      </w:tr>
      <w:tr w:rsidR="0007054B" w:rsidRPr="0007054B" w14:paraId="2944D2C7" w14:textId="77777777" w:rsidTr="0007054B">
        <w:tc>
          <w:tcPr>
            <w:cnfStyle w:val="001000000000" w:firstRow="0" w:lastRow="0" w:firstColumn="1" w:lastColumn="0" w:oddVBand="0" w:evenVBand="0" w:oddHBand="0" w:evenHBand="0" w:firstRowFirstColumn="0" w:firstRowLastColumn="0" w:lastRowFirstColumn="0" w:lastRowLastColumn="0"/>
            <w:tcW w:w="2410" w:type="dxa"/>
          </w:tcPr>
          <w:p w14:paraId="54F5D3E5" w14:textId="77777777" w:rsidR="0007054B" w:rsidRPr="0007054B" w:rsidRDefault="0007054B" w:rsidP="008F5B83">
            <w:pPr>
              <w:rPr>
                <w:sz w:val="20"/>
                <w:szCs w:val="18"/>
              </w:rPr>
            </w:pPr>
            <w:r w:rsidRPr="0007054B">
              <w:rPr>
                <w:sz w:val="20"/>
                <w:szCs w:val="18"/>
              </w:rPr>
              <w:t>Sistemas Determinísticos</w:t>
            </w:r>
          </w:p>
        </w:tc>
        <w:tc>
          <w:tcPr>
            <w:tcW w:w="3119" w:type="dxa"/>
          </w:tcPr>
          <w:p w14:paraId="75CECCDB" w14:textId="77777777" w:rsidR="0007054B" w:rsidRPr="0007054B" w:rsidRDefault="0007054B" w:rsidP="008F5B83">
            <w:pPr>
              <w:cnfStyle w:val="000000000000" w:firstRow="0" w:lastRow="0" w:firstColumn="0" w:lastColumn="0" w:oddVBand="0" w:evenVBand="0" w:oddHBand="0" w:evenHBand="0" w:firstRowFirstColumn="0" w:firstRowLastColumn="0" w:lastRowFirstColumn="0" w:lastRowLastColumn="0"/>
              <w:rPr>
                <w:sz w:val="20"/>
                <w:szCs w:val="18"/>
              </w:rPr>
            </w:pPr>
            <w:r w:rsidRPr="0007054B">
              <w:rPr>
                <w:sz w:val="20"/>
                <w:szCs w:val="18"/>
              </w:rPr>
              <w:t>Siempre producen el mismo resultado ante las mismas condiciones.</w:t>
            </w:r>
          </w:p>
        </w:tc>
        <w:tc>
          <w:tcPr>
            <w:tcW w:w="3299" w:type="dxa"/>
          </w:tcPr>
          <w:p w14:paraId="1995F781" w14:textId="77777777" w:rsidR="0007054B" w:rsidRPr="0007054B" w:rsidRDefault="0007054B" w:rsidP="008F5B83">
            <w:pPr>
              <w:cnfStyle w:val="000000000000" w:firstRow="0" w:lastRow="0" w:firstColumn="0" w:lastColumn="0" w:oddVBand="0" w:evenVBand="0" w:oddHBand="0" w:evenHBand="0" w:firstRowFirstColumn="0" w:firstRowLastColumn="0" w:lastRowFirstColumn="0" w:lastRowLastColumn="0"/>
              <w:rPr>
                <w:sz w:val="20"/>
                <w:szCs w:val="18"/>
              </w:rPr>
            </w:pPr>
            <w:r w:rsidRPr="0007054B">
              <w:rPr>
                <w:sz w:val="20"/>
                <w:szCs w:val="18"/>
              </w:rPr>
              <w:t>Un programa de contabilidad que realiza cálculos financieros exactos.</w:t>
            </w:r>
          </w:p>
        </w:tc>
      </w:tr>
    </w:tbl>
    <w:p w14:paraId="6BD69451" w14:textId="77777777" w:rsidR="00DD2DC5" w:rsidRDefault="00DD2DC5" w:rsidP="00BD1FD8"/>
    <w:p w14:paraId="1AEFEFC9" w14:textId="77777777" w:rsidR="00E60AE5" w:rsidRPr="00E60AE5" w:rsidRDefault="00E60AE5" w:rsidP="00E60AE5">
      <w:pPr>
        <w:rPr>
          <w:b/>
          <w:bCs/>
        </w:rPr>
      </w:pPr>
      <w:r w:rsidRPr="00E60AE5">
        <w:rPr>
          <w:b/>
          <w:bCs/>
        </w:rPr>
        <w:t>Importancia de los Sistemas en la Administración de Información</w:t>
      </w:r>
    </w:p>
    <w:p w14:paraId="01CEBCCD" w14:textId="77777777" w:rsidR="00E60AE5" w:rsidRDefault="00E60AE5" w:rsidP="00E60AE5">
      <w:r>
        <w:t>En la administración de sistemas de información gerencial, entender los sistemas es fundamental para:</w:t>
      </w:r>
    </w:p>
    <w:p w14:paraId="732DC296" w14:textId="77777777" w:rsidR="00E60AE5" w:rsidRDefault="00E60AE5" w:rsidP="00E60AE5">
      <w:r>
        <w:rPr>
          <w:rFonts w:ascii="Segoe UI Symbol" w:hAnsi="Segoe UI Symbol" w:cs="Segoe UI Symbol"/>
        </w:rPr>
        <w:t>✔</w:t>
      </w:r>
      <w:r>
        <w:t xml:space="preserve"> Diseñar soluciones tecnológicas eficientes.</w:t>
      </w:r>
    </w:p>
    <w:p w14:paraId="3D8EE496" w14:textId="77777777" w:rsidR="00E60AE5" w:rsidRDefault="00E60AE5" w:rsidP="00E60AE5">
      <w:r>
        <w:rPr>
          <w:rFonts w:ascii="Segoe UI Symbol" w:hAnsi="Segoe UI Symbol" w:cs="Segoe UI Symbol"/>
        </w:rPr>
        <w:t>✔</w:t>
      </w:r>
      <w:r>
        <w:t xml:space="preserve"> Optimizar procesos en las empresas.</w:t>
      </w:r>
    </w:p>
    <w:p w14:paraId="2DE43538" w14:textId="77777777" w:rsidR="00E60AE5" w:rsidRDefault="00E60AE5" w:rsidP="00E60AE5">
      <w:r>
        <w:rPr>
          <w:rFonts w:ascii="Segoe UI Symbol" w:hAnsi="Segoe UI Symbol" w:cs="Segoe UI Symbol"/>
        </w:rPr>
        <w:t>✔</w:t>
      </w:r>
      <w:r>
        <w:t xml:space="preserve"> Facilitar la toma de decisiones con base en datos organizados.</w:t>
      </w:r>
    </w:p>
    <w:p w14:paraId="26DA804F" w14:textId="77777777" w:rsidR="00E60AE5" w:rsidRDefault="00E60AE5" w:rsidP="00E60AE5">
      <w:r>
        <w:rPr>
          <w:rFonts w:ascii="Segoe UI Symbol" w:hAnsi="Segoe UI Symbol" w:cs="Segoe UI Symbol"/>
        </w:rPr>
        <w:t>✔</w:t>
      </w:r>
      <w:r>
        <w:t xml:space="preserve"> Garantizar la seguridad y confiabilidad de la información.</w:t>
      </w:r>
    </w:p>
    <w:p w14:paraId="27791DCF" w14:textId="77777777" w:rsidR="00E60AE5" w:rsidRDefault="00E60AE5" w:rsidP="00E60AE5"/>
    <w:p w14:paraId="6C795022" w14:textId="77777777" w:rsidR="00E60AE5" w:rsidRDefault="00E60AE5" w:rsidP="00E60AE5">
      <w:r>
        <w:t>En Nicaragua, donde muchas pequeñas y medianas empresas (PYMES) están adoptando herramientas digitales, implementar sistemas de información bien estructurados puede marcar la diferencia en su crecimiento y sostenibilidad.</w:t>
      </w:r>
    </w:p>
    <w:p w14:paraId="05042290" w14:textId="77777777" w:rsidR="00E60AE5" w:rsidRDefault="00E60AE5" w:rsidP="00E60AE5"/>
    <w:p w14:paraId="311FDE45" w14:textId="69FD02FB" w:rsidR="00DD2DC5" w:rsidRDefault="00E60AE5" w:rsidP="00E60AE5">
      <w:r>
        <w:t>Los sistemas están presentes en todos los ámbitos de la sociedad, desde la naturaleza hasta la tecnología. En el contexto empresarial y tecnológico, comprender su funcionamiento y aplicabilidad permite mejorar la gestión de la información y optimizar la toma de decisiones.</w:t>
      </w:r>
    </w:p>
    <w:p w14:paraId="63E93561" w14:textId="77777777" w:rsidR="00DD2DC5" w:rsidRPr="006A6E70" w:rsidRDefault="00DD2DC5" w:rsidP="00BD1FD8"/>
    <w:p w14:paraId="76405C41" w14:textId="0C522F66" w:rsidR="00AC70F6" w:rsidRDefault="00450AC1" w:rsidP="00AC70F6">
      <w:pPr>
        <w:pStyle w:val="Ttulo3"/>
      </w:pPr>
      <w:bookmarkStart w:id="18" w:name="_Toc191631431"/>
      <w:r>
        <w:t>Componentes de sistemas de información</w:t>
      </w:r>
      <w:bookmarkEnd w:id="18"/>
      <w:r>
        <w:t xml:space="preserve"> </w:t>
      </w:r>
    </w:p>
    <w:p w14:paraId="1AD37C45" w14:textId="77777777" w:rsidR="000F3D71" w:rsidRDefault="000F3D71" w:rsidP="000F3D71">
      <w:r>
        <w:t>Los sistemas de información (SI) son fundamentales en la gestión empresarial moderna, ya que permiten recopilar, procesar, almacenar y distribuir información para apoyar la toma de decisiones. Un SI está compuesto por varios elementos interdependientes que trabajan en conjunto para lograr su propósito.</w:t>
      </w:r>
    </w:p>
    <w:p w14:paraId="3E531126" w14:textId="77777777" w:rsidR="000F3D71" w:rsidRDefault="000F3D71" w:rsidP="000F3D71"/>
    <w:p w14:paraId="13C5AD7B" w14:textId="77777777" w:rsidR="000F3D71" w:rsidRDefault="000F3D71" w:rsidP="000F3D71">
      <w:r>
        <w:t>En el contexto nicaragüense, muchas empresas están en proceso de transformación digital, por lo que entender los componentes de un sistema de información es clave para diseñar soluciones eficientes y adaptadas a sus necesidades.</w:t>
      </w:r>
    </w:p>
    <w:p w14:paraId="219D16E3" w14:textId="77777777" w:rsidR="000F3D71" w:rsidRDefault="000F3D71" w:rsidP="000F3D71"/>
    <w:p w14:paraId="3A09EBAB" w14:textId="77777777" w:rsidR="00EB0A00" w:rsidRDefault="00EB0A00" w:rsidP="000F3D71"/>
    <w:p w14:paraId="64876846" w14:textId="77777777" w:rsidR="00EB0A00" w:rsidRDefault="00EB0A00" w:rsidP="000F3D71"/>
    <w:p w14:paraId="6B01244B" w14:textId="77777777" w:rsidR="00EB0A00" w:rsidRDefault="00EB0A00" w:rsidP="000F3D71"/>
    <w:p w14:paraId="3EFE4DF1" w14:textId="77777777" w:rsidR="00EB0A00" w:rsidRDefault="00EB0A00" w:rsidP="000F3D71"/>
    <w:p w14:paraId="68101E21" w14:textId="77777777" w:rsidR="00EB0A00" w:rsidRDefault="00EB0A00" w:rsidP="000F3D71"/>
    <w:p w14:paraId="121FBD5B" w14:textId="77777777" w:rsidR="00EB0A00" w:rsidRDefault="00EB0A00" w:rsidP="000F3D71"/>
    <w:p w14:paraId="0755AEAE" w14:textId="77777777" w:rsidR="00EB0A00" w:rsidRDefault="00EB0A00" w:rsidP="000F3D71"/>
    <w:p w14:paraId="102314B0" w14:textId="77777777" w:rsidR="00EB0A00" w:rsidRDefault="00EB0A00" w:rsidP="000F3D71"/>
    <w:p w14:paraId="6ED204FA" w14:textId="40654897" w:rsidR="006A6E70" w:rsidRDefault="000F3D71" w:rsidP="000F3D71">
      <w:r>
        <w:lastRenderedPageBreak/>
        <w:t>Un sistema de información está compuesto por cinco elementos principale</w:t>
      </w:r>
      <w:r w:rsidR="00EB0A00">
        <w:t>s</w:t>
      </w:r>
    </w:p>
    <w:tbl>
      <w:tblPr>
        <w:tblStyle w:val="Tablanormal3"/>
        <w:tblW w:w="0" w:type="auto"/>
        <w:tblLook w:val="04A0" w:firstRow="1" w:lastRow="0" w:firstColumn="1" w:lastColumn="0" w:noHBand="0" w:noVBand="1"/>
      </w:tblPr>
      <w:tblGrid>
        <w:gridCol w:w="1701"/>
        <w:gridCol w:w="3544"/>
        <w:gridCol w:w="3583"/>
      </w:tblGrid>
      <w:tr w:rsidR="00EB0A00" w:rsidRPr="00EB0A00" w14:paraId="7CFE153C" w14:textId="77777777" w:rsidTr="00EB0A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50D846BF" w14:textId="77777777" w:rsidR="00EB0A00" w:rsidRPr="00EB0A00" w:rsidRDefault="00EB0A00" w:rsidP="00BF4BD0">
            <w:pPr>
              <w:rPr>
                <w:sz w:val="20"/>
                <w:szCs w:val="18"/>
              </w:rPr>
            </w:pPr>
            <w:r w:rsidRPr="00EB0A00">
              <w:rPr>
                <w:sz w:val="20"/>
                <w:szCs w:val="18"/>
              </w:rPr>
              <w:t>Componente</w:t>
            </w:r>
          </w:p>
        </w:tc>
        <w:tc>
          <w:tcPr>
            <w:tcW w:w="3544" w:type="dxa"/>
          </w:tcPr>
          <w:p w14:paraId="141EFBE9" w14:textId="77777777" w:rsidR="00EB0A00" w:rsidRPr="00EB0A00" w:rsidRDefault="00EB0A00" w:rsidP="00BF4BD0">
            <w:pPr>
              <w:cnfStyle w:val="100000000000" w:firstRow="1" w:lastRow="0" w:firstColumn="0" w:lastColumn="0" w:oddVBand="0" w:evenVBand="0" w:oddHBand="0" w:evenHBand="0" w:firstRowFirstColumn="0" w:firstRowLastColumn="0" w:lastRowFirstColumn="0" w:lastRowLastColumn="0"/>
              <w:rPr>
                <w:sz w:val="20"/>
                <w:szCs w:val="18"/>
              </w:rPr>
            </w:pPr>
            <w:r w:rsidRPr="00EB0A00">
              <w:rPr>
                <w:sz w:val="20"/>
                <w:szCs w:val="18"/>
              </w:rPr>
              <w:t>Descripción</w:t>
            </w:r>
          </w:p>
        </w:tc>
        <w:tc>
          <w:tcPr>
            <w:tcW w:w="3583" w:type="dxa"/>
          </w:tcPr>
          <w:p w14:paraId="03B2CA0D" w14:textId="77777777" w:rsidR="00EB0A00" w:rsidRPr="00EB0A00" w:rsidRDefault="00EB0A00" w:rsidP="00BF4BD0">
            <w:pPr>
              <w:cnfStyle w:val="100000000000" w:firstRow="1" w:lastRow="0" w:firstColumn="0" w:lastColumn="0" w:oddVBand="0" w:evenVBand="0" w:oddHBand="0" w:evenHBand="0" w:firstRowFirstColumn="0" w:firstRowLastColumn="0" w:lastRowFirstColumn="0" w:lastRowLastColumn="0"/>
              <w:rPr>
                <w:sz w:val="20"/>
                <w:szCs w:val="18"/>
              </w:rPr>
            </w:pPr>
            <w:r w:rsidRPr="00EB0A00">
              <w:rPr>
                <w:sz w:val="20"/>
                <w:szCs w:val="18"/>
              </w:rPr>
              <w:t>Ejemplo en una empresa</w:t>
            </w:r>
          </w:p>
        </w:tc>
      </w:tr>
      <w:tr w:rsidR="00EB0A00" w:rsidRPr="00EB0A00" w14:paraId="4A37E78A" w14:textId="77777777" w:rsidTr="00EB0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A8187B2" w14:textId="77777777" w:rsidR="00EB0A00" w:rsidRPr="00EB0A00" w:rsidRDefault="00EB0A00" w:rsidP="00BF4BD0">
            <w:pPr>
              <w:rPr>
                <w:sz w:val="20"/>
                <w:szCs w:val="18"/>
              </w:rPr>
            </w:pPr>
            <w:r w:rsidRPr="00EB0A00">
              <w:rPr>
                <w:sz w:val="20"/>
                <w:szCs w:val="18"/>
              </w:rPr>
              <w:t>Personas</w:t>
            </w:r>
          </w:p>
        </w:tc>
        <w:tc>
          <w:tcPr>
            <w:tcW w:w="3544" w:type="dxa"/>
          </w:tcPr>
          <w:p w14:paraId="163F9CE5" w14:textId="77777777" w:rsidR="00EB0A00" w:rsidRPr="00EB0A00" w:rsidRDefault="00EB0A00" w:rsidP="00BF4BD0">
            <w:pPr>
              <w:cnfStyle w:val="000000100000" w:firstRow="0" w:lastRow="0" w:firstColumn="0" w:lastColumn="0" w:oddVBand="0" w:evenVBand="0" w:oddHBand="1" w:evenHBand="0" w:firstRowFirstColumn="0" w:firstRowLastColumn="0" w:lastRowFirstColumn="0" w:lastRowLastColumn="0"/>
              <w:rPr>
                <w:sz w:val="20"/>
                <w:szCs w:val="18"/>
              </w:rPr>
            </w:pPr>
            <w:r w:rsidRPr="00EB0A00">
              <w:rPr>
                <w:sz w:val="20"/>
                <w:szCs w:val="18"/>
              </w:rPr>
              <w:t>Usuarios que interactúan con el sistema.</w:t>
            </w:r>
          </w:p>
        </w:tc>
        <w:tc>
          <w:tcPr>
            <w:tcW w:w="3583" w:type="dxa"/>
          </w:tcPr>
          <w:p w14:paraId="2172BFE1" w14:textId="77777777" w:rsidR="00EB0A00" w:rsidRPr="00EB0A00" w:rsidRDefault="00EB0A00" w:rsidP="00BF4BD0">
            <w:pPr>
              <w:cnfStyle w:val="000000100000" w:firstRow="0" w:lastRow="0" w:firstColumn="0" w:lastColumn="0" w:oddVBand="0" w:evenVBand="0" w:oddHBand="1" w:evenHBand="0" w:firstRowFirstColumn="0" w:firstRowLastColumn="0" w:lastRowFirstColumn="0" w:lastRowLastColumn="0"/>
              <w:rPr>
                <w:sz w:val="20"/>
                <w:szCs w:val="18"/>
              </w:rPr>
            </w:pPr>
            <w:r w:rsidRPr="00EB0A00">
              <w:rPr>
                <w:sz w:val="20"/>
                <w:szCs w:val="18"/>
              </w:rPr>
              <w:t>Gerentes que analizan reportes financieros.</w:t>
            </w:r>
          </w:p>
        </w:tc>
      </w:tr>
      <w:tr w:rsidR="00EB0A00" w:rsidRPr="00EB0A00" w14:paraId="76982551" w14:textId="77777777" w:rsidTr="00EB0A00">
        <w:tc>
          <w:tcPr>
            <w:cnfStyle w:val="001000000000" w:firstRow="0" w:lastRow="0" w:firstColumn="1" w:lastColumn="0" w:oddVBand="0" w:evenVBand="0" w:oddHBand="0" w:evenHBand="0" w:firstRowFirstColumn="0" w:firstRowLastColumn="0" w:lastRowFirstColumn="0" w:lastRowLastColumn="0"/>
            <w:tcW w:w="1701" w:type="dxa"/>
          </w:tcPr>
          <w:p w14:paraId="5DBA79F0" w14:textId="77777777" w:rsidR="00EB0A00" w:rsidRPr="00EB0A00" w:rsidRDefault="00EB0A00" w:rsidP="00BF4BD0">
            <w:pPr>
              <w:rPr>
                <w:sz w:val="20"/>
                <w:szCs w:val="18"/>
              </w:rPr>
            </w:pPr>
            <w:r w:rsidRPr="00EB0A00">
              <w:rPr>
                <w:sz w:val="20"/>
                <w:szCs w:val="18"/>
              </w:rPr>
              <w:t>Procesos</w:t>
            </w:r>
          </w:p>
        </w:tc>
        <w:tc>
          <w:tcPr>
            <w:tcW w:w="3544" w:type="dxa"/>
          </w:tcPr>
          <w:p w14:paraId="55E4E01A" w14:textId="77777777" w:rsidR="00EB0A00" w:rsidRPr="00EB0A00" w:rsidRDefault="00EB0A00" w:rsidP="00BF4BD0">
            <w:pPr>
              <w:cnfStyle w:val="000000000000" w:firstRow="0" w:lastRow="0" w:firstColumn="0" w:lastColumn="0" w:oddVBand="0" w:evenVBand="0" w:oddHBand="0" w:evenHBand="0" w:firstRowFirstColumn="0" w:firstRowLastColumn="0" w:lastRowFirstColumn="0" w:lastRowLastColumn="0"/>
              <w:rPr>
                <w:sz w:val="20"/>
                <w:szCs w:val="18"/>
              </w:rPr>
            </w:pPr>
            <w:r w:rsidRPr="00EB0A00">
              <w:rPr>
                <w:sz w:val="20"/>
                <w:szCs w:val="18"/>
              </w:rPr>
              <w:t>Métodos y procedimientos utilizados.</w:t>
            </w:r>
          </w:p>
        </w:tc>
        <w:tc>
          <w:tcPr>
            <w:tcW w:w="3583" w:type="dxa"/>
          </w:tcPr>
          <w:p w14:paraId="48761F36" w14:textId="77777777" w:rsidR="00EB0A00" w:rsidRPr="00EB0A00" w:rsidRDefault="00EB0A00" w:rsidP="00BF4BD0">
            <w:pPr>
              <w:cnfStyle w:val="000000000000" w:firstRow="0" w:lastRow="0" w:firstColumn="0" w:lastColumn="0" w:oddVBand="0" w:evenVBand="0" w:oddHBand="0" w:evenHBand="0" w:firstRowFirstColumn="0" w:firstRowLastColumn="0" w:lastRowFirstColumn="0" w:lastRowLastColumn="0"/>
              <w:rPr>
                <w:sz w:val="20"/>
                <w:szCs w:val="18"/>
              </w:rPr>
            </w:pPr>
            <w:r w:rsidRPr="00EB0A00">
              <w:rPr>
                <w:sz w:val="20"/>
                <w:szCs w:val="18"/>
              </w:rPr>
              <w:t>Flujo de aprobación de una factura electrónica.</w:t>
            </w:r>
          </w:p>
        </w:tc>
      </w:tr>
      <w:tr w:rsidR="00EB0A00" w:rsidRPr="00EB0A00" w14:paraId="35E844AE" w14:textId="77777777" w:rsidTr="00EB0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5DC984D" w14:textId="77777777" w:rsidR="00EB0A00" w:rsidRPr="00EB0A00" w:rsidRDefault="00EB0A00" w:rsidP="00BF4BD0">
            <w:pPr>
              <w:rPr>
                <w:sz w:val="20"/>
                <w:szCs w:val="18"/>
              </w:rPr>
            </w:pPr>
            <w:r w:rsidRPr="00EB0A00">
              <w:rPr>
                <w:sz w:val="20"/>
                <w:szCs w:val="18"/>
              </w:rPr>
              <w:t>Datos</w:t>
            </w:r>
          </w:p>
        </w:tc>
        <w:tc>
          <w:tcPr>
            <w:tcW w:w="3544" w:type="dxa"/>
          </w:tcPr>
          <w:p w14:paraId="3ACB8FD3" w14:textId="77777777" w:rsidR="00EB0A00" w:rsidRPr="00EB0A00" w:rsidRDefault="00EB0A00" w:rsidP="00BF4BD0">
            <w:pPr>
              <w:cnfStyle w:val="000000100000" w:firstRow="0" w:lastRow="0" w:firstColumn="0" w:lastColumn="0" w:oddVBand="0" w:evenVBand="0" w:oddHBand="1" w:evenHBand="0" w:firstRowFirstColumn="0" w:firstRowLastColumn="0" w:lastRowFirstColumn="0" w:lastRowLastColumn="0"/>
              <w:rPr>
                <w:sz w:val="20"/>
                <w:szCs w:val="18"/>
              </w:rPr>
            </w:pPr>
            <w:r w:rsidRPr="00EB0A00">
              <w:rPr>
                <w:sz w:val="20"/>
                <w:szCs w:val="18"/>
              </w:rPr>
              <w:t>Información que el sistema maneja.</w:t>
            </w:r>
          </w:p>
        </w:tc>
        <w:tc>
          <w:tcPr>
            <w:tcW w:w="3583" w:type="dxa"/>
          </w:tcPr>
          <w:p w14:paraId="2E5960EE" w14:textId="77777777" w:rsidR="00EB0A00" w:rsidRPr="00EB0A00" w:rsidRDefault="00EB0A00" w:rsidP="00BF4BD0">
            <w:pPr>
              <w:cnfStyle w:val="000000100000" w:firstRow="0" w:lastRow="0" w:firstColumn="0" w:lastColumn="0" w:oddVBand="0" w:evenVBand="0" w:oddHBand="1" w:evenHBand="0" w:firstRowFirstColumn="0" w:firstRowLastColumn="0" w:lastRowFirstColumn="0" w:lastRowLastColumn="0"/>
              <w:rPr>
                <w:sz w:val="20"/>
                <w:szCs w:val="18"/>
              </w:rPr>
            </w:pPr>
            <w:r w:rsidRPr="00EB0A00">
              <w:rPr>
                <w:sz w:val="20"/>
                <w:szCs w:val="18"/>
              </w:rPr>
              <w:t>Registro de clientes en una base de datos.</w:t>
            </w:r>
          </w:p>
        </w:tc>
      </w:tr>
      <w:tr w:rsidR="00EB0A00" w:rsidRPr="00EB0A00" w14:paraId="1E6626D9" w14:textId="77777777" w:rsidTr="00EB0A00">
        <w:tc>
          <w:tcPr>
            <w:cnfStyle w:val="001000000000" w:firstRow="0" w:lastRow="0" w:firstColumn="1" w:lastColumn="0" w:oddVBand="0" w:evenVBand="0" w:oddHBand="0" w:evenHBand="0" w:firstRowFirstColumn="0" w:firstRowLastColumn="0" w:lastRowFirstColumn="0" w:lastRowLastColumn="0"/>
            <w:tcW w:w="1701" w:type="dxa"/>
          </w:tcPr>
          <w:p w14:paraId="2A9FA639" w14:textId="77777777" w:rsidR="00EB0A00" w:rsidRPr="00EB0A00" w:rsidRDefault="00EB0A00" w:rsidP="00BF4BD0">
            <w:pPr>
              <w:rPr>
                <w:sz w:val="20"/>
                <w:szCs w:val="18"/>
              </w:rPr>
            </w:pPr>
            <w:r w:rsidRPr="00EB0A00">
              <w:rPr>
                <w:sz w:val="20"/>
                <w:szCs w:val="18"/>
              </w:rPr>
              <w:t>Hardware</w:t>
            </w:r>
          </w:p>
        </w:tc>
        <w:tc>
          <w:tcPr>
            <w:tcW w:w="3544" w:type="dxa"/>
          </w:tcPr>
          <w:p w14:paraId="49B89879" w14:textId="77777777" w:rsidR="00EB0A00" w:rsidRPr="00EB0A00" w:rsidRDefault="00EB0A00" w:rsidP="00BF4BD0">
            <w:pPr>
              <w:cnfStyle w:val="000000000000" w:firstRow="0" w:lastRow="0" w:firstColumn="0" w:lastColumn="0" w:oddVBand="0" w:evenVBand="0" w:oddHBand="0" w:evenHBand="0" w:firstRowFirstColumn="0" w:firstRowLastColumn="0" w:lastRowFirstColumn="0" w:lastRowLastColumn="0"/>
              <w:rPr>
                <w:sz w:val="20"/>
                <w:szCs w:val="18"/>
              </w:rPr>
            </w:pPr>
            <w:r w:rsidRPr="00EB0A00">
              <w:rPr>
                <w:sz w:val="20"/>
                <w:szCs w:val="18"/>
              </w:rPr>
              <w:t>Dispositivos físicos utilizados.</w:t>
            </w:r>
          </w:p>
        </w:tc>
        <w:tc>
          <w:tcPr>
            <w:tcW w:w="3583" w:type="dxa"/>
          </w:tcPr>
          <w:p w14:paraId="49BE2389" w14:textId="77777777" w:rsidR="00EB0A00" w:rsidRPr="00EB0A00" w:rsidRDefault="00EB0A00" w:rsidP="00BF4BD0">
            <w:pPr>
              <w:cnfStyle w:val="000000000000" w:firstRow="0" w:lastRow="0" w:firstColumn="0" w:lastColumn="0" w:oddVBand="0" w:evenVBand="0" w:oddHBand="0" w:evenHBand="0" w:firstRowFirstColumn="0" w:firstRowLastColumn="0" w:lastRowFirstColumn="0" w:lastRowLastColumn="0"/>
              <w:rPr>
                <w:sz w:val="20"/>
                <w:szCs w:val="18"/>
              </w:rPr>
            </w:pPr>
            <w:r w:rsidRPr="00EB0A00">
              <w:rPr>
                <w:sz w:val="20"/>
                <w:szCs w:val="18"/>
              </w:rPr>
              <w:t>Computadoras, servidores y sensores de temperatura.</w:t>
            </w:r>
          </w:p>
        </w:tc>
      </w:tr>
      <w:tr w:rsidR="00EB0A00" w:rsidRPr="00EB0A00" w14:paraId="7275022A" w14:textId="77777777" w:rsidTr="00EB0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FED11C5" w14:textId="77777777" w:rsidR="00EB0A00" w:rsidRPr="00EB0A00" w:rsidRDefault="00EB0A00" w:rsidP="00BF4BD0">
            <w:pPr>
              <w:rPr>
                <w:sz w:val="20"/>
                <w:szCs w:val="18"/>
              </w:rPr>
            </w:pPr>
            <w:r w:rsidRPr="00EB0A00">
              <w:rPr>
                <w:sz w:val="20"/>
                <w:szCs w:val="18"/>
              </w:rPr>
              <w:t>Software</w:t>
            </w:r>
          </w:p>
        </w:tc>
        <w:tc>
          <w:tcPr>
            <w:tcW w:w="3544" w:type="dxa"/>
          </w:tcPr>
          <w:p w14:paraId="54CFA295" w14:textId="77777777" w:rsidR="00EB0A00" w:rsidRPr="00EB0A00" w:rsidRDefault="00EB0A00" w:rsidP="00BF4BD0">
            <w:pPr>
              <w:cnfStyle w:val="000000100000" w:firstRow="0" w:lastRow="0" w:firstColumn="0" w:lastColumn="0" w:oddVBand="0" w:evenVBand="0" w:oddHBand="1" w:evenHBand="0" w:firstRowFirstColumn="0" w:firstRowLastColumn="0" w:lastRowFirstColumn="0" w:lastRowLastColumn="0"/>
              <w:rPr>
                <w:sz w:val="20"/>
                <w:szCs w:val="18"/>
              </w:rPr>
            </w:pPr>
            <w:r w:rsidRPr="00EB0A00">
              <w:rPr>
                <w:sz w:val="20"/>
                <w:szCs w:val="18"/>
              </w:rPr>
              <w:t>Programas y aplicaciones que procesan datos.</w:t>
            </w:r>
          </w:p>
        </w:tc>
        <w:tc>
          <w:tcPr>
            <w:tcW w:w="3583" w:type="dxa"/>
          </w:tcPr>
          <w:p w14:paraId="3C9D1D2C" w14:textId="77777777" w:rsidR="00EB0A00" w:rsidRPr="00EB0A00" w:rsidRDefault="00EB0A00" w:rsidP="00BF4BD0">
            <w:pPr>
              <w:cnfStyle w:val="000000100000" w:firstRow="0" w:lastRow="0" w:firstColumn="0" w:lastColumn="0" w:oddVBand="0" w:evenVBand="0" w:oddHBand="1" w:evenHBand="0" w:firstRowFirstColumn="0" w:firstRowLastColumn="0" w:lastRowFirstColumn="0" w:lastRowLastColumn="0"/>
              <w:rPr>
                <w:sz w:val="20"/>
                <w:szCs w:val="18"/>
              </w:rPr>
            </w:pPr>
            <w:r w:rsidRPr="00EB0A00">
              <w:rPr>
                <w:sz w:val="20"/>
                <w:szCs w:val="18"/>
              </w:rPr>
              <w:t xml:space="preserve">ERP (Enterprise </w:t>
            </w:r>
            <w:proofErr w:type="spellStart"/>
            <w:r w:rsidRPr="00EB0A00">
              <w:rPr>
                <w:sz w:val="20"/>
                <w:szCs w:val="18"/>
              </w:rPr>
              <w:t>Resource</w:t>
            </w:r>
            <w:proofErr w:type="spellEnd"/>
            <w:r w:rsidRPr="00EB0A00">
              <w:rPr>
                <w:sz w:val="20"/>
                <w:szCs w:val="18"/>
              </w:rPr>
              <w:t xml:space="preserve"> </w:t>
            </w:r>
            <w:proofErr w:type="spellStart"/>
            <w:r w:rsidRPr="00EB0A00">
              <w:rPr>
                <w:sz w:val="20"/>
                <w:szCs w:val="18"/>
              </w:rPr>
              <w:t>Planning</w:t>
            </w:r>
            <w:proofErr w:type="spellEnd"/>
            <w:r w:rsidRPr="00EB0A00">
              <w:rPr>
                <w:sz w:val="20"/>
                <w:szCs w:val="18"/>
              </w:rPr>
              <w:t>) para administrar inventarios.</w:t>
            </w:r>
          </w:p>
        </w:tc>
      </w:tr>
    </w:tbl>
    <w:p w14:paraId="15DE94BE" w14:textId="77777777" w:rsidR="00E60AE5" w:rsidRDefault="00E60AE5" w:rsidP="006A6E70"/>
    <w:p w14:paraId="73B72B23" w14:textId="77777777" w:rsidR="00152646" w:rsidRPr="00152646" w:rsidRDefault="00152646" w:rsidP="00152646">
      <w:pPr>
        <w:rPr>
          <w:b/>
          <w:bCs/>
        </w:rPr>
      </w:pPr>
      <w:r w:rsidRPr="00152646">
        <w:rPr>
          <w:b/>
          <w:bCs/>
        </w:rPr>
        <w:t>Descripción Detallada de Cada Componente</w:t>
      </w:r>
    </w:p>
    <w:p w14:paraId="22C14797" w14:textId="32D19EBB" w:rsidR="00152646" w:rsidRDefault="00152646" w:rsidP="00152646">
      <w:r w:rsidRPr="004F540D">
        <w:rPr>
          <w:u w:val="single"/>
        </w:rPr>
        <w:t>Personas</w:t>
      </w:r>
      <w:r>
        <w:t xml:space="preserve"> (Usuarios del Sistema)</w:t>
      </w:r>
      <w:r w:rsidR="004F540D">
        <w:t xml:space="preserve">: </w:t>
      </w:r>
      <w:r>
        <w:t>Las personas son esenciales en los sistemas de información, ya que ellos ingresan datos, toman decisiones y ejecutan acciones con base en la información procesada por el sistema.</w:t>
      </w:r>
    </w:p>
    <w:p w14:paraId="6BE43369" w14:textId="77777777" w:rsidR="00152646" w:rsidRDefault="00152646" w:rsidP="00152646">
      <w:r>
        <w:rPr>
          <w:rFonts w:ascii="Segoe UI Emoji" w:hAnsi="Segoe UI Emoji" w:cs="Segoe UI Emoji"/>
        </w:rPr>
        <w:t>🔹</w:t>
      </w:r>
      <w:r>
        <w:t xml:space="preserve"> Ejemplo en Nicaragua: En una empresa de distribución de alimentos, los gerentes usan un sistema de información para analizar tendencias de ventas y optimizar inventarios.</w:t>
      </w:r>
    </w:p>
    <w:p w14:paraId="2C952EE5" w14:textId="77777777" w:rsidR="00152646" w:rsidRDefault="00152646" w:rsidP="00152646"/>
    <w:p w14:paraId="7234C275" w14:textId="77777777" w:rsidR="00152646" w:rsidRDefault="00152646" w:rsidP="00152646">
      <w:r>
        <w:t>Los usuarios se pueden clasificar en:</w:t>
      </w:r>
    </w:p>
    <w:p w14:paraId="6D14F657" w14:textId="77777777" w:rsidR="00152646" w:rsidRDefault="00152646" w:rsidP="00152646">
      <w:r>
        <w:rPr>
          <w:rFonts w:ascii="Segoe UI Emoji" w:hAnsi="Segoe UI Emoji" w:cs="Segoe UI Emoji"/>
        </w:rPr>
        <w:t>✅</w:t>
      </w:r>
      <w:r>
        <w:t xml:space="preserve"> Usuarios finales: Empleados que utilizan el sistema diariamente (ejemplo: vendedores que registran transacciones).</w:t>
      </w:r>
    </w:p>
    <w:p w14:paraId="583B60EA" w14:textId="77777777" w:rsidR="00152646" w:rsidRDefault="00152646" w:rsidP="00152646">
      <w:r>
        <w:rPr>
          <w:rFonts w:ascii="Segoe UI Emoji" w:hAnsi="Segoe UI Emoji" w:cs="Segoe UI Emoji"/>
        </w:rPr>
        <w:t>✅</w:t>
      </w:r>
      <w:r>
        <w:t xml:space="preserve"> Administradores del sistema: Encargados del mantenimiento y seguridad del SI.</w:t>
      </w:r>
    </w:p>
    <w:p w14:paraId="7901CDD7" w14:textId="77777777" w:rsidR="00152646" w:rsidRDefault="00152646" w:rsidP="00152646">
      <w:r>
        <w:rPr>
          <w:rFonts w:ascii="Segoe UI Emoji" w:hAnsi="Segoe UI Emoji" w:cs="Segoe UI Emoji"/>
        </w:rPr>
        <w:t>✅</w:t>
      </w:r>
      <w:r>
        <w:t xml:space="preserve"> Desarrolladores: Programadores que diseñan y mejoran el sistema.</w:t>
      </w:r>
    </w:p>
    <w:p w14:paraId="5542B354" w14:textId="77777777" w:rsidR="00152646" w:rsidRDefault="00152646" w:rsidP="00152646"/>
    <w:p w14:paraId="28B6B38D" w14:textId="0B847416" w:rsidR="00152646" w:rsidRDefault="00152646" w:rsidP="00152646">
      <w:r w:rsidRPr="004F540D">
        <w:rPr>
          <w:u w:val="single"/>
        </w:rPr>
        <w:lastRenderedPageBreak/>
        <w:t>Procesos</w:t>
      </w:r>
      <w:r>
        <w:t xml:space="preserve"> (Procedimientos y Normas)</w:t>
      </w:r>
      <w:r w:rsidR="004F540D">
        <w:t>:</w:t>
      </w:r>
      <w:r w:rsidR="00A50095">
        <w:t xml:space="preserve"> </w:t>
      </w:r>
      <w:r>
        <w:t>Los procesos determinan cómo se capturan, procesan y utilizan los datos dentro del sistema de información. Un proceso bien definido garantiza eficiencia y precisión.</w:t>
      </w:r>
    </w:p>
    <w:p w14:paraId="0412F062" w14:textId="77777777" w:rsidR="00152646" w:rsidRDefault="00152646" w:rsidP="00152646">
      <w:r>
        <w:rPr>
          <w:rFonts w:ascii="Segoe UI Emoji" w:hAnsi="Segoe UI Emoji" w:cs="Segoe UI Emoji"/>
        </w:rPr>
        <w:t>🔹</w:t>
      </w:r>
      <w:r>
        <w:t xml:space="preserve"> Ejemplo: Un banco en Nicaragua usa procesos automatizados para aprobar préstamos, reduciendo errores y tiempos de espera.</w:t>
      </w:r>
    </w:p>
    <w:p w14:paraId="659C9001" w14:textId="77777777" w:rsidR="00152646" w:rsidRDefault="00152646" w:rsidP="00152646"/>
    <w:p w14:paraId="424D5D3D" w14:textId="77777777" w:rsidR="00152646" w:rsidRDefault="00152646" w:rsidP="00152646">
      <w:r>
        <w:t>Ejemplos de procesos en un sistema de información:</w:t>
      </w:r>
    </w:p>
    <w:p w14:paraId="2CFED610" w14:textId="77777777" w:rsidR="00152646" w:rsidRDefault="00152646" w:rsidP="00152646">
      <w:r>
        <w:rPr>
          <w:rFonts w:ascii="Segoe UI Symbol" w:hAnsi="Segoe UI Symbol" w:cs="Segoe UI Symbol"/>
        </w:rPr>
        <w:t>✔</w:t>
      </w:r>
      <w:r>
        <w:t xml:space="preserve"> Proceso de facturación electrónica.</w:t>
      </w:r>
    </w:p>
    <w:p w14:paraId="4766E2AD" w14:textId="77777777" w:rsidR="00152646" w:rsidRDefault="00152646" w:rsidP="00152646">
      <w:r>
        <w:rPr>
          <w:rFonts w:ascii="Segoe UI Symbol" w:hAnsi="Segoe UI Symbol" w:cs="Segoe UI Symbol"/>
        </w:rPr>
        <w:t>✔</w:t>
      </w:r>
      <w:r>
        <w:t xml:space="preserve"> Gestión de pedidos en una tienda en línea.</w:t>
      </w:r>
    </w:p>
    <w:p w14:paraId="5112EFE5" w14:textId="77777777" w:rsidR="00152646" w:rsidRDefault="00152646" w:rsidP="00152646">
      <w:r>
        <w:rPr>
          <w:rFonts w:ascii="Segoe UI Symbol" w:hAnsi="Segoe UI Symbol" w:cs="Segoe UI Symbol"/>
        </w:rPr>
        <w:t>✔</w:t>
      </w:r>
      <w:r>
        <w:t xml:space="preserve"> Registro de asistencia de empleados mediante biometría.</w:t>
      </w:r>
    </w:p>
    <w:p w14:paraId="5E8A175B" w14:textId="77777777" w:rsidR="00152646" w:rsidRDefault="00152646" w:rsidP="00152646"/>
    <w:p w14:paraId="18AF565E" w14:textId="058E55A6" w:rsidR="00152646" w:rsidRDefault="00152646" w:rsidP="00152646">
      <w:r w:rsidRPr="00A50095">
        <w:rPr>
          <w:u w:val="single"/>
        </w:rPr>
        <w:t>Datos</w:t>
      </w:r>
      <w:r>
        <w:t xml:space="preserve"> (Materia Prima del SI)</w:t>
      </w:r>
      <w:r w:rsidR="00A50095">
        <w:t xml:space="preserve">: </w:t>
      </w:r>
      <w:r>
        <w:t>Los datos son la base del sistema de información, ya que representan hechos, eventos o transacciones.</w:t>
      </w:r>
    </w:p>
    <w:p w14:paraId="199125D3" w14:textId="77777777" w:rsidR="00152646" w:rsidRDefault="00152646" w:rsidP="00152646">
      <w:r>
        <w:rPr>
          <w:rFonts w:ascii="Segoe UI Emoji" w:hAnsi="Segoe UI Emoji" w:cs="Segoe UI Emoji"/>
        </w:rPr>
        <w:t>🔹</w:t>
      </w:r>
      <w:r>
        <w:t xml:space="preserve"> Ejemplo: Una universidad en Nicaragua almacena datos de sus estudiantes, como nombre, carrera y notas.</w:t>
      </w:r>
    </w:p>
    <w:p w14:paraId="7064C2AD" w14:textId="77777777" w:rsidR="00152646" w:rsidRDefault="00152646" w:rsidP="00152646"/>
    <w:p w14:paraId="648D5B6F" w14:textId="77777777" w:rsidR="00152646" w:rsidRDefault="00152646" w:rsidP="00152646">
      <w:r>
        <w:t>Los datos se pueden clasificar en:</w:t>
      </w:r>
    </w:p>
    <w:p w14:paraId="1DF9A371" w14:textId="77777777" w:rsidR="00152646" w:rsidRDefault="00152646" w:rsidP="00152646">
      <w:r>
        <w:rPr>
          <w:rFonts w:ascii="Segoe UI Emoji" w:hAnsi="Segoe UI Emoji" w:cs="Segoe UI Emoji"/>
        </w:rPr>
        <w:t>📊</w:t>
      </w:r>
      <w:r>
        <w:t xml:space="preserve"> Estructurados: Organizados en bases de datos (ejemplo: registros de ventas).</w:t>
      </w:r>
    </w:p>
    <w:p w14:paraId="0CFFF208" w14:textId="77777777" w:rsidR="00152646" w:rsidRDefault="00152646" w:rsidP="00152646">
      <w:r>
        <w:rPr>
          <w:rFonts w:ascii="Segoe UI Emoji" w:hAnsi="Segoe UI Emoji" w:cs="Segoe UI Emoji"/>
        </w:rPr>
        <w:t>📂</w:t>
      </w:r>
      <w:r>
        <w:t xml:space="preserve"> No estructurados: Información sin un formato fijo (ejemplo: correos electrónicos, videos).</w:t>
      </w:r>
    </w:p>
    <w:p w14:paraId="51F4D76D" w14:textId="77777777" w:rsidR="00152646" w:rsidRDefault="00152646" w:rsidP="00152646"/>
    <w:p w14:paraId="38F9451E" w14:textId="77777777" w:rsidR="00152646" w:rsidRDefault="00152646" w:rsidP="00152646">
      <w:r>
        <w:t>Los datos se transforman en información cuando se organizan y analizan para la toma de decisiones.</w:t>
      </w:r>
    </w:p>
    <w:p w14:paraId="4DDD658A" w14:textId="77777777" w:rsidR="00152646" w:rsidRDefault="00152646" w:rsidP="00152646"/>
    <w:p w14:paraId="6558F164" w14:textId="7A194627" w:rsidR="00152646" w:rsidRDefault="00152646" w:rsidP="00152646">
      <w:r w:rsidRPr="00A50095">
        <w:rPr>
          <w:u w:val="single"/>
        </w:rPr>
        <w:t>Hardware</w:t>
      </w:r>
      <w:r>
        <w:t xml:space="preserve"> (Infraestructura Tecnológica)</w:t>
      </w:r>
      <w:r w:rsidR="00A50095">
        <w:t xml:space="preserve">: </w:t>
      </w:r>
      <w:r>
        <w:t>El hardware incluye todos los dispositivos físicos que permiten el funcionamiento del sistema de información.</w:t>
      </w:r>
    </w:p>
    <w:p w14:paraId="203168F0" w14:textId="77777777" w:rsidR="00152646" w:rsidRDefault="00152646" w:rsidP="00152646"/>
    <w:p w14:paraId="22939056" w14:textId="77777777" w:rsidR="00152646" w:rsidRDefault="00152646" w:rsidP="00152646">
      <w:r>
        <w:lastRenderedPageBreak/>
        <w:t>Ejemplos de hardware:</w:t>
      </w:r>
    </w:p>
    <w:p w14:paraId="12150238" w14:textId="77777777" w:rsidR="00152646" w:rsidRDefault="00152646" w:rsidP="00152646">
      <w:r>
        <w:rPr>
          <w:rFonts w:ascii="Segoe UI Emoji" w:hAnsi="Segoe UI Emoji" w:cs="Segoe UI Emoji"/>
        </w:rPr>
        <w:t>💻</w:t>
      </w:r>
      <w:r>
        <w:t xml:space="preserve"> Computadoras y servidores – Procesan y almacenan información.</w:t>
      </w:r>
    </w:p>
    <w:p w14:paraId="4B02E30D" w14:textId="77777777" w:rsidR="00152646" w:rsidRDefault="00152646" w:rsidP="00152646">
      <w:r>
        <w:rPr>
          <w:rFonts w:ascii="Segoe UI Emoji" w:hAnsi="Segoe UI Emoji" w:cs="Segoe UI Emoji"/>
        </w:rPr>
        <w:t>📡</w:t>
      </w:r>
      <w:r>
        <w:t xml:space="preserve"> Redes y dispositivos de comunicación – Permiten la transferencia de datos.</w:t>
      </w:r>
    </w:p>
    <w:p w14:paraId="48CD5937" w14:textId="77777777" w:rsidR="00152646" w:rsidRDefault="00152646" w:rsidP="00152646">
      <w:r>
        <w:rPr>
          <w:rFonts w:ascii="Segoe UI Symbol" w:hAnsi="Segoe UI Symbol" w:cs="Segoe UI Symbol"/>
        </w:rPr>
        <w:t>🖨</w:t>
      </w:r>
      <w:r>
        <w:t xml:space="preserve"> Dispositivos de entrada/salida – Escáneres, impresoras, teclados.</w:t>
      </w:r>
    </w:p>
    <w:p w14:paraId="08E4779D" w14:textId="77777777" w:rsidR="00152646" w:rsidRDefault="00152646" w:rsidP="00152646"/>
    <w:p w14:paraId="3FCD7357" w14:textId="77777777" w:rsidR="00152646" w:rsidRDefault="00152646" w:rsidP="00152646">
      <w:r>
        <w:rPr>
          <w:rFonts w:ascii="Segoe UI Emoji" w:hAnsi="Segoe UI Emoji" w:cs="Segoe UI Emoji"/>
        </w:rPr>
        <w:t>🔹</w:t>
      </w:r>
      <w:r>
        <w:t xml:space="preserve"> Ejemplo: En una empresa de telecomunicaciones en Nicaragua, los servidores almacenan datos de clientes y facturación.</w:t>
      </w:r>
    </w:p>
    <w:p w14:paraId="47CE9803" w14:textId="77777777" w:rsidR="00152646" w:rsidRDefault="00152646" w:rsidP="00152646"/>
    <w:p w14:paraId="5B008DF2" w14:textId="6ACFBEBC" w:rsidR="00152646" w:rsidRDefault="00152646" w:rsidP="00152646">
      <w:r w:rsidRPr="007C7709">
        <w:rPr>
          <w:b/>
          <w:bCs/>
        </w:rPr>
        <w:t>Software</w:t>
      </w:r>
      <w:r>
        <w:t xml:space="preserve"> (Programas y Aplicaciones)</w:t>
      </w:r>
      <w:r w:rsidR="007C7709">
        <w:t xml:space="preserve">: </w:t>
      </w:r>
      <w:r>
        <w:t>El software permite procesar datos y facilitar la operación del sistema de información. Se clasifica en:</w:t>
      </w:r>
    </w:p>
    <w:p w14:paraId="3F525EFF" w14:textId="77777777" w:rsidR="00152646" w:rsidRDefault="00152646" w:rsidP="00152646">
      <w:r>
        <w:rPr>
          <w:rFonts w:ascii="Segoe UI Emoji" w:hAnsi="Segoe UI Emoji" w:cs="Segoe UI Emoji"/>
        </w:rPr>
        <w:t>🔹</w:t>
      </w:r>
      <w:r>
        <w:t xml:space="preserve"> Software de sistema: Sistemas operativos como Windows, Linux.</w:t>
      </w:r>
    </w:p>
    <w:p w14:paraId="56132D8F" w14:textId="77777777" w:rsidR="00152646" w:rsidRDefault="00152646" w:rsidP="00152646">
      <w:r>
        <w:rPr>
          <w:rFonts w:ascii="Segoe UI Emoji" w:hAnsi="Segoe UI Emoji" w:cs="Segoe UI Emoji"/>
        </w:rPr>
        <w:t>🔹</w:t>
      </w:r>
      <w:r>
        <w:t xml:space="preserve"> Software de aplicación: Programas específicos como Microsoft Excel o SAP.</w:t>
      </w:r>
    </w:p>
    <w:p w14:paraId="38C7A762" w14:textId="77777777" w:rsidR="00152646" w:rsidRDefault="00152646" w:rsidP="00152646">
      <w:r>
        <w:rPr>
          <w:rFonts w:ascii="Segoe UI Emoji" w:hAnsi="Segoe UI Emoji" w:cs="Segoe UI Emoji"/>
        </w:rPr>
        <w:t>🔹</w:t>
      </w:r>
      <w:r>
        <w:t xml:space="preserve"> Software de redes: Gestiona la comunicación entre dispositivos.</w:t>
      </w:r>
    </w:p>
    <w:p w14:paraId="5E6D2BAC" w14:textId="77777777" w:rsidR="00152646" w:rsidRDefault="00152646" w:rsidP="00152646"/>
    <w:p w14:paraId="1D3153DB" w14:textId="77777777" w:rsidR="00152646" w:rsidRDefault="00152646" w:rsidP="00152646">
      <w:r>
        <w:rPr>
          <w:rFonts w:ascii="Segoe UI Emoji" w:hAnsi="Segoe UI Emoji" w:cs="Segoe UI Emoji"/>
        </w:rPr>
        <w:t>🔹</w:t>
      </w:r>
      <w:r>
        <w:t xml:space="preserve"> Ejemplo en Nicaragua: Una cooperativa agrícola utiliza un software para gestionar la producción y distribución de sus productos.</w:t>
      </w:r>
    </w:p>
    <w:p w14:paraId="086AC165" w14:textId="77777777" w:rsidR="00152646" w:rsidRDefault="00152646" w:rsidP="00152646"/>
    <w:p w14:paraId="0289E216" w14:textId="3ED52FF4" w:rsidR="00152646" w:rsidRPr="007C7709" w:rsidRDefault="00152646" w:rsidP="00152646">
      <w:pPr>
        <w:rPr>
          <w:b/>
          <w:bCs/>
        </w:rPr>
      </w:pPr>
      <w:r w:rsidRPr="007C7709">
        <w:rPr>
          <w:b/>
          <w:bCs/>
        </w:rPr>
        <w:t>Relación entre los Componentes</w:t>
      </w:r>
    </w:p>
    <w:p w14:paraId="3A09E991" w14:textId="3D6EFB19" w:rsidR="00152646" w:rsidRDefault="00152646" w:rsidP="00152646">
      <w:r>
        <w:t>Los cinco componentes trabajan juntos para garantizar el funcionamiento del sistema de información:</w:t>
      </w:r>
    </w:p>
    <w:p w14:paraId="29523C37" w14:textId="77777777" w:rsidR="00152646" w:rsidRDefault="00152646" w:rsidP="00152646">
      <w:r>
        <w:rPr>
          <w:rFonts w:ascii="Segoe UI Emoji" w:hAnsi="Segoe UI Emoji" w:cs="Segoe UI Emoji"/>
        </w:rPr>
        <w:t>📌</w:t>
      </w:r>
      <w:r>
        <w:t xml:space="preserve"> Ejemplo en una empresa de logística:</w:t>
      </w:r>
    </w:p>
    <w:p w14:paraId="52DCC9F8" w14:textId="77777777" w:rsidR="00152646" w:rsidRDefault="00152646" w:rsidP="00152646">
      <w:r>
        <w:t>1️⃣ Los empleados (personas) ingresan datos sobre envíos.</w:t>
      </w:r>
    </w:p>
    <w:p w14:paraId="7B3D0D93" w14:textId="77777777" w:rsidR="00152646" w:rsidRDefault="00152646" w:rsidP="00152646">
      <w:r>
        <w:t>2️⃣ Los procesos validan la información y generan reportes.</w:t>
      </w:r>
    </w:p>
    <w:p w14:paraId="703EC27A" w14:textId="77777777" w:rsidR="00152646" w:rsidRDefault="00152646" w:rsidP="00152646">
      <w:r>
        <w:t>3️⃣ Los datos se almacenan en bases de datos.</w:t>
      </w:r>
    </w:p>
    <w:p w14:paraId="32B7A8C0" w14:textId="77777777" w:rsidR="00152646" w:rsidRDefault="00152646" w:rsidP="00152646">
      <w:r>
        <w:t>4️⃣ El hardware permite el almacenamiento y procesamiento de información.</w:t>
      </w:r>
    </w:p>
    <w:p w14:paraId="4AD18CEA" w14:textId="77777777" w:rsidR="00152646" w:rsidRDefault="00152646" w:rsidP="00152646">
      <w:r>
        <w:t>5️⃣ El software gestiona la operación, generando informes de desempeño.</w:t>
      </w:r>
    </w:p>
    <w:p w14:paraId="6417CB91" w14:textId="77777777" w:rsidR="00152646" w:rsidRDefault="00152646" w:rsidP="00152646"/>
    <w:p w14:paraId="45C228E6" w14:textId="3688F15E" w:rsidR="00EB0A00" w:rsidRDefault="00152646" w:rsidP="00152646">
      <w:r>
        <w:t>Comprender los componentes de un sistema de información permite diseñar soluciones tecnológicas más eficientes. En Nicaragua, muchas empresas están en proceso de digitalización, por lo que el uso adecuado de estos componentes puede mejorar la productividad y la toma de decisiones.</w:t>
      </w:r>
    </w:p>
    <w:p w14:paraId="46790B4E" w14:textId="77777777" w:rsidR="00EB0A00" w:rsidRPr="006A6E70" w:rsidRDefault="00EB0A00" w:rsidP="006A6E70"/>
    <w:p w14:paraId="5DDDAAF2" w14:textId="451531C1" w:rsidR="00AC70F6" w:rsidRDefault="00450AC1" w:rsidP="00AC70F6">
      <w:pPr>
        <w:pStyle w:val="Ttulo3"/>
      </w:pPr>
      <w:bookmarkStart w:id="19" w:name="_Toc191631432"/>
      <w:r>
        <w:t>Recursos de los sistemas de información</w:t>
      </w:r>
      <w:bookmarkEnd w:id="19"/>
      <w:r>
        <w:t xml:space="preserve"> </w:t>
      </w:r>
    </w:p>
    <w:p w14:paraId="7BFFFA96" w14:textId="77777777" w:rsidR="006F016E" w:rsidRDefault="006F016E" w:rsidP="006F016E">
      <w:r>
        <w:t>Los recursos de un sistema de información son todos los elementos necesarios para su funcionamiento, integración y mantenimiento. Estos recursos garantizan que el sistema pueda recopilar, procesar, almacenar y distribuir información de manera eficiente para la toma de decisiones dentro de una empresa u organización.</w:t>
      </w:r>
    </w:p>
    <w:p w14:paraId="263D413B" w14:textId="77777777" w:rsidR="006F016E" w:rsidRDefault="006F016E" w:rsidP="006F016E"/>
    <w:p w14:paraId="6E654194" w14:textId="16FC4E47" w:rsidR="00E60AE5" w:rsidRDefault="006F016E" w:rsidP="006F016E">
      <w:r>
        <w:t>En el contexto nicaragüense, muchas empresas han comenzado a modernizar sus sistemas de información para mejorar su competitividad. Esto requiere una correcta administración de los recursos, tanto tecnológicos como humanos y financieros.</w:t>
      </w:r>
    </w:p>
    <w:p w14:paraId="67FFD3CF" w14:textId="77777777" w:rsidR="006F016E" w:rsidRDefault="006F016E" w:rsidP="006F016E"/>
    <w:p w14:paraId="71CA3325" w14:textId="670B1CDD" w:rsidR="006F016E" w:rsidRPr="00CB4823" w:rsidRDefault="00CB4823" w:rsidP="006F016E">
      <w:pPr>
        <w:rPr>
          <w:u w:val="single"/>
        </w:rPr>
      </w:pPr>
      <w:r w:rsidRPr="00CB4823">
        <w:rPr>
          <w:u w:val="single"/>
        </w:rPr>
        <w:t>Clasificación de los Recursos de un Sistema de Información</w:t>
      </w:r>
    </w:p>
    <w:tbl>
      <w:tblPr>
        <w:tblStyle w:val="Tablanormal3"/>
        <w:tblW w:w="0" w:type="auto"/>
        <w:tblLook w:val="04A0" w:firstRow="1" w:lastRow="0" w:firstColumn="1" w:lastColumn="0" w:noHBand="0" w:noVBand="1"/>
      </w:tblPr>
      <w:tblGrid>
        <w:gridCol w:w="1843"/>
        <w:gridCol w:w="3119"/>
        <w:gridCol w:w="3866"/>
      </w:tblGrid>
      <w:tr w:rsidR="00387AA0" w:rsidRPr="00387AA0" w14:paraId="301DC194" w14:textId="77777777" w:rsidTr="00387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7141E89D" w14:textId="77777777" w:rsidR="00387AA0" w:rsidRPr="00387AA0" w:rsidRDefault="00387AA0" w:rsidP="004D4482">
            <w:pPr>
              <w:rPr>
                <w:sz w:val="20"/>
                <w:szCs w:val="18"/>
              </w:rPr>
            </w:pPr>
            <w:r w:rsidRPr="00387AA0">
              <w:rPr>
                <w:sz w:val="20"/>
                <w:szCs w:val="18"/>
              </w:rPr>
              <w:t>Recurso</w:t>
            </w:r>
          </w:p>
        </w:tc>
        <w:tc>
          <w:tcPr>
            <w:tcW w:w="3119" w:type="dxa"/>
          </w:tcPr>
          <w:p w14:paraId="0885D157" w14:textId="77777777" w:rsidR="00387AA0" w:rsidRPr="00387AA0" w:rsidRDefault="00387AA0" w:rsidP="004D4482">
            <w:pPr>
              <w:cnfStyle w:val="100000000000" w:firstRow="1" w:lastRow="0" w:firstColumn="0" w:lastColumn="0" w:oddVBand="0" w:evenVBand="0" w:oddHBand="0" w:evenHBand="0" w:firstRowFirstColumn="0" w:firstRowLastColumn="0" w:lastRowFirstColumn="0" w:lastRowLastColumn="0"/>
              <w:rPr>
                <w:sz w:val="20"/>
                <w:szCs w:val="18"/>
              </w:rPr>
            </w:pPr>
            <w:r w:rsidRPr="00387AA0">
              <w:rPr>
                <w:sz w:val="20"/>
                <w:szCs w:val="18"/>
              </w:rPr>
              <w:t>Descripción</w:t>
            </w:r>
          </w:p>
        </w:tc>
        <w:tc>
          <w:tcPr>
            <w:tcW w:w="3866" w:type="dxa"/>
          </w:tcPr>
          <w:p w14:paraId="10BCA54A" w14:textId="77777777" w:rsidR="00387AA0" w:rsidRPr="00387AA0" w:rsidRDefault="00387AA0" w:rsidP="004D4482">
            <w:pPr>
              <w:cnfStyle w:val="100000000000" w:firstRow="1" w:lastRow="0" w:firstColumn="0" w:lastColumn="0" w:oddVBand="0" w:evenVBand="0" w:oddHBand="0" w:evenHBand="0" w:firstRowFirstColumn="0" w:firstRowLastColumn="0" w:lastRowFirstColumn="0" w:lastRowLastColumn="0"/>
              <w:rPr>
                <w:sz w:val="20"/>
                <w:szCs w:val="18"/>
              </w:rPr>
            </w:pPr>
            <w:r w:rsidRPr="00387AA0">
              <w:rPr>
                <w:sz w:val="20"/>
                <w:szCs w:val="18"/>
              </w:rPr>
              <w:t>Ejemplo en una empresa nicaragüense</w:t>
            </w:r>
          </w:p>
        </w:tc>
      </w:tr>
      <w:tr w:rsidR="00387AA0" w:rsidRPr="00387AA0" w14:paraId="3EA227E6" w14:textId="77777777" w:rsidTr="00387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0981F5D" w14:textId="77777777" w:rsidR="00387AA0" w:rsidRPr="00387AA0" w:rsidRDefault="00387AA0" w:rsidP="004D4482">
            <w:pPr>
              <w:rPr>
                <w:sz w:val="20"/>
                <w:szCs w:val="18"/>
              </w:rPr>
            </w:pPr>
            <w:r w:rsidRPr="00387AA0">
              <w:rPr>
                <w:sz w:val="20"/>
                <w:szCs w:val="18"/>
              </w:rPr>
              <w:t>Recursos Humanos</w:t>
            </w:r>
          </w:p>
        </w:tc>
        <w:tc>
          <w:tcPr>
            <w:tcW w:w="3119" w:type="dxa"/>
          </w:tcPr>
          <w:p w14:paraId="66F7E908" w14:textId="77777777" w:rsidR="00387AA0" w:rsidRPr="00387AA0" w:rsidRDefault="00387AA0" w:rsidP="004D4482">
            <w:pPr>
              <w:cnfStyle w:val="000000100000" w:firstRow="0" w:lastRow="0" w:firstColumn="0" w:lastColumn="0" w:oddVBand="0" w:evenVBand="0" w:oddHBand="1" w:evenHBand="0" w:firstRowFirstColumn="0" w:firstRowLastColumn="0" w:lastRowFirstColumn="0" w:lastRowLastColumn="0"/>
              <w:rPr>
                <w:sz w:val="20"/>
                <w:szCs w:val="18"/>
              </w:rPr>
            </w:pPr>
            <w:r w:rsidRPr="00387AA0">
              <w:rPr>
                <w:sz w:val="20"/>
                <w:szCs w:val="18"/>
              </w:rPr>
              <w:t>Personas que diseñan, administran y usan el sistema.</w:t>
            </w:r>
          </w:p>
        </w:tc>
        <w:tc>
          <w:tcPr>
            <w:tcW w:w="3866" w:type="dxa"/>
          </w:tcPr>
          <w:p w14:paraId="4FB3C53A" w14:textId="77777777" w:rsidR="00387AA0" w:rsidRPr="00387AA0" w:rsidRDefault="00387AA0" w:rsidP="004D4482">
            <w:pPr>
              <w:cnfStyle w:val="000000100000" w:firstRow="0" w:lastRow="0" w:firstColumn="0" w:lastColumn="0" w:oddVBand="0" w:evenVBand="0" w:oddHBand="1" w:evenHBand="0" w:firstRowFirstColumn="0" w:firstRowLastColumn="0" w:lastRowFirstColumn="0" w:lastRowLastColumn="0"/>
              <w:rPr>
                <w:sz w:val="20"/>
                <w:szCs w:val="18"/>
              </w:rPr>
            </w:pPr>
            <w:r w:rsidRPr="00387AA0">
              <w:rPr>
                <w:sz w:val="20"/>
                <w:szCs w:val="18"/>
              </w:rPr>
              <w:t>Analistas de datos en una empresa de telecomunicaciones.</w:t>
            </w:r>
          </w:p>
        </w:tc>
      </w:tr>
      <w:tr w:rsidR="00387AA0" w:rsidRPr="00387AA0" w14:paraId="6A1151E7" w14:textId="77777777" w:rsidTr="00387AA0">
        <w:tc>
          <w:tcPr>
            <w:cnfStyle w:val="001000000000" w:firstRow="0" w:lastRow="0" w:firstColumn="1" w:lastColumn="0" w:oddVBand="0" w:evenVBand="0" w:oddHBand="0" w:evenHBand="0" w:firstRowFirstColumn="0" w:firstRowLastColumn="0" w:lastRowFirstColumn="0" w:lastRowLastColumn="0"/>
            <w:tcW w:w="1843" w:type="dxa"/>
          </w:tcPr>
          <w:p w14:paraId="6DE1769F" w14:textId="77777777" w:rsidR="00387AA0" w:rsidRPr="00387AA0" w:rsidRDefault="00387AA0" w:rsidP="004D4482">
            <w:pPr>
              <w:rPr>
                <w:sz w:val="20"/>
                <w:szCs w:val="18"/>
              </w:rPr>
            </w:pPr>
            <w:r w:rsidRPr="00387AA0">
              <w:rPr>
                <w:sz w:val="20"/>
                <w:szCs w:val="18"/>
              </w:rPr>
              <w:t>Recursos Tecnológicos</w:t>
            </w:r>
          </w:p>
        </w:tc>
        <w:tc>
          <w:tcPr>
            <w:tcW w:w="3119" w:type="dxa"/>
          </w:tcPr>
          <w:p w14:paraId="7D90AA51" w14:textId="77777777" w:rsidR="00387AA0" w:rsidRPr="00387AA0" w:rsidRDefault="00387AA0" w:rsidP="004D4482">
            <w:pPr>
              <w:cnfStyle w:val="000000000000" w:firstRow="0" w:lastRow="0" w:firstColumn="0" w:lastColumn="0" w:oddVBand="0" w:evenVBand="0" w:oddHBand="0" w:evenHBand="0" w:firstRowFirstColumn="0" w:firstRowLastColumn="0" w:lastRowFirstColumn="0" w:lastRowLastColumn="0"/>
              <w:rPr>
                <w:sz w:val="20"/>
                <w:szCs w:val="18"/>
              </w:rPr>
            </w:pPr>
            <w:r w:rsidRPr="00387AA0">
              <w:rPr>
                <w:sz w:val="20"/>
                <w:szCs w:val="18"/>
              </w:rPr>
              <w:t>Hardware, software y redes utilizadas.</w:t>
            </w:r>
          </w:p>
        </w:tc>
        <w:tc>
          <w:tcPr>
            <w:tcW w:w="3866" w:type="dxa"/>
          </w:tcPr>
          <w:p w14:paraId="31E2EFAB" w14:textId="77777777" w:rsidR="00387AA0" w:rsidRPr="00387AA0" w:rsidRDefault="00387AA0" w:rsidP="004D4482">
            <w:pPr>
              <w:cnfStyle w:val="000000000000" w:firstRow="0" w:lastRow="0" w:firstColumn="0" w:lastColumn="0" w:oddVBand="0" w:evenVBand="0" w:oddHBand="0" w:evenHBand="0" w:firstRowFirstColumn="0" w:firstRowLastColumn="0" w:lastRowFirstColumn="0" w:lastRowLastColumn="0"/>
              <w:rPr>
                <w:sz w:val="20"/>
                <w:szCs w:val="18"/>
              </w:rPr>
            </w:pPr>
            <w:r w:rsidRPr="00387AA0">
              <w:rPr>
                <w:sz w:val="20"/>
                <w:szCs w:val="18"/>
              </w:rPr>
              <w:t>Servidores y bases de datos en un banco.</w:t>
            </w:r>
          </w:p>
        </w:tc>
      </w:tr>
      <w:tr w:rsidR="00387AA0" w:rsidRPr="00387AA0" w14:paraId="0DA2A3E4" w14:textId="77777777" w:rsidTr="00387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5800281" w14:textId="77777777" w:rsidR="00387AA0" w:rsidRPr="00387AA0" w:rsidRDefault="00387AA0" w:rsidP="004D4482">
            <w:pPr>
              <w:rPr>
                <w:sz w:val="20"/>
                <w:szCs w:val="18"/>
              </w:rPr>
            </w:pPr>
            <w:r w:rsidRPr="00387AA0">
              <w:rPr>
                <w:sz w:val="20"/>
                <w:szCs w:val="18"/>
              </w:rPr>
              <w:t>Recursos de Datos</w:t>
            </w:r>
          </w:p>
        </w:tc>
        <w:tc>
          <w:tcPr>
            <w:tcW w:w="3119" w:type="dxa"/>
          </w:tcPr>
          <w:p w14:paraId="0AECE4CF" w14:textId="77777777" w:rsidR="00387AA0" w:rsidRPr="00387AA0" w:rsidRDefault="00387AA0" w:rsidP="004D4482">
            <w:pPr>
              <w:cnfStyle w:val="000000100000" w:firstRow="0" w:lastRow="0" w:firstColumn="0" w:lastColumn="0" w:oddVBand="0" w:evenVBand="0" w:oddHBand="1" w:evenHBand="0" w:firstRowFirstColumn="0" w:firstRowLastColumn="0" w:lastRowFirstColumn="0" w:lastRowLastColumn="0"/>
              <w:rPr>
                <w:sz w:val="20"/>
                <w:szCs w:val="18"/>
              </w:rPr>
            </w:pPr>
            <w:r w:rsidRPr="00387AA0">
              <w:rPr>
                <w:sz w:val="20"/>
                <w:szCs w:val="18"/>
              </w:rPr>
              <w:t>Información que el sistema maneja y almacena.</w:t>
            </w:r>
          </w:p>
        </w:tc>
        <w:tc>
          <w:tcPr>
            <w:tcW w:w="3866" w:type="dxa"/>
          </w:tcPr>
          <w:p w14:paraId="3D1299CA" w14:textId="77777777" w:rsidR="00387AA0" w:rsidRPr="00387AA0" w:rsidRDefault="00387AA0" w:rsidP="004D4482">
            <w:pPr>
              <w:cnfStyle w:val="000000100000" w:firstRow="0" w:lastRow="0" w:firstColumn="0" w:lastColumn="0" w:oddVBand="0" w:evenVBand="0" w:oddHBand="1" w:evenHBand="0" w:firstRowFirstColumn="0" w:firstRowLastColumn="0" w:lastRowFirstColumn="0" w:lastRowLastColumn="0"/>
              <w:rPr>
                <w:sz w:val="20"/>
                <w:szCs w:val="18"/>
              </w:rPr>
            </w:pPr>
            <w:r w:rsidRPr="00387AA0">
              <w:rPr>
                <w:sz w:val="20"/>
                <w:szCs w:val="18"/>
              </w:rPr>
              <w:t>Registro de clientes en un supermercado.</w:t>
            </w:r>
          </w:p>
        </w:tc>
      </w:tr>
      <w:tr w:rsidR="00387AA0" w:rsidRPr="00387AA0" w14:paraId="0F54F9CC" w14:textId="77777777" w:rsidTr="00387AA0">
        <w:tc>
          <w:tcPr>
            <w:cnfStyle w:val="001000000000" w:firstRow="0" w:lastRow="0" w:firstColumn="1" w:lastColumn="0" w:oddVBand="0" w:evenVBand="0" w:oddHBand="0" w:evenHBand="0" w:firstRowFirstColumn="0" w:firstRowLastColumn="0" w:lastRowFirstColumn="0" w:lastRowLastColumn="0"/>
            <w:tcW w:w="1843" w:type="dxa"/>
          </w:tcPr>
          <w:p w14:paraId="33761C93" w14:textId="77777777" w:rsidR="00387AA0" w:rsidRPr="00387AA0" w:rsidRDefault="00387AA0" w:rsidP="004D4482">
            <w:pPr>
              <w:rPr>
                <w:sz w:val="20"/>
                <w:szCs w:val="18"/>
              </w:rPr>
            </w:pPr>
            <w:r w:rsidRPr="00387AA0">
              <w:rPr>
                <w:sz w:val="20"/>
                <w:szCs w:val="18"/>
              </w:rPr>
              <w:t>Recursos de Procesos</w:t>
            </w:r>
          </w:p>
        </w:tc>
        <w:tc>
          <w:tcPr>
            <w:tcW w:w="3119" w:type="dxa"/>
          </w:tcPr>
          <w:p w14:paraId="5532F676" w14:textId="77777777" w:rsidR="00387AA0" w:rsidRPr="00387AA0" w:rsidRDefault="00387AA0" w:rsidP="004D4482">
            <w:pPr>
              <w:cnfStyle w:val="000000000000" w:firstRow="0" w:lastRow="0" w:firstColumn="0" w:lastColumn="0" w:oddVBand="0" w:evenVBand="0" w:oddHBand="0" w:evenHBand="0" w:firstRowFirstColumn="0" w:firstRowLastColumn="0" w:lastRowFirstColumn="0" w:lastRowLastColumn="0"/>
              <w:rPr>
                <w:sz w:val="20"/>
                <w:szCs w:val="18"/>
              </w:rPr>
            </w:pPr>
            <w:r w:rsidRPr="00387AA0">
              <w:rPr>
                <w:sz w:val="20"/>
                <w:szCs w:val="18"/>
              </w:rPr>
              <w:t>Métodos y procedimientos para gestionar información.</w:t>
            </w:r>
          </w:p>
        </w:tc>
        <w:tc>
          <w:tcPr>
            <w:tcW w:w="3866" w:type="dxa"/>
          </w:tcPr>
          <w:p w14:paraId="1F25FC83" w14:textId="77777777" w:rsidR="00387AA0" w:rsidRPr="00387AA0" w:rsidRDefault="00387AA0" w:rsidP="004D4482">
            <w:pPr>
              <w:cnfStyle w:val="000000000000" w:firstRow="0" w:lastRow="0" w:firstColumn="0" w:lastColumn="0" w:oddVBand="0" w:evenVBand="0" w:oddHBand="0" w:evenHBand="0" w:firstRowFirstColumn="0" w:firstRowLastColumn="0" w:lastRowFirstColumn="0" w:lastRowLastColumn="0"/>
              <w:rPr>
                <w:sz w:val="20"/>
                <w:szCs w:val="18"/>
              </w:rPr>
            </w:pPr>
            <w:r w:rsidRPr="00387AA0">
              <w:rPr>
                <w:sz w:val="20"/>
                <w:szCs w:val="18"/>
              </w:rPr>
              <w:t>Proceso automatizado de facturación en línea.</w:t>
            </w:r>
          </w:p>
        </w:tc>
      </w:tr>
      <w:tr w:rsidR="00387AA0" w:rsidRPr="00387AA0" w14:paraId="1923847F" w14:textId="77777777" w:rsidTr="00387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9FFB02B" w14:textId="77777777" w:rsidR="00387AA0" w:rsidRPr="00387AA0" w:rsidRDefault="00387AA0" w:rsidP="004D4482">
            <w:pPr>
              <w:rPr>
                <w:sz w:val="20"/>
                <w:szCs w:val="18"/>
              </w:rPr>
            </w:pPr>
            <w:r w:rsidRPr="00387AA0">
              <w:rPr>
                <w:sz w:val="20"/>
                <w:szCs w:val="18"/>
              </w:rPr>
              <w:t>Recursos Financieros</w:t>
            </w:r>
          </w:p>
        </w:tc>
        <w:tc>
          <w:tcPr>
            <w:tcW w:w="3119" w:type="dxa"/>
          </w:tcPr>
          <w:p w14:paraId="71165023" w14:textId="77777777" w:rsidR="00387AA0" w:rsidRPr="00387AA0" w:rsidRDefault="00387AA0" w:rsidP="004D4482">
            <w:pPr>
              <w:cnfStyle w:val="000000100000" w:firstRow="0" w:lastRow="0" w:firstColumn="0" w:lastColumn="0" w:oddVBand="0" w:evenVBand="0" w:oddHBand="1" w:evenHBand="0" w:firstRowFirstColumn="0" w:firstRowLastColumn="0" w:lastRowFirstColumn="0" w:lastRowLastColumn="0"/>
              <w:rPr>
                <w:sz w:val="20"/>
                <w:szCs w:val="18"/>
              </w:rPr>
            </w:pPr>
            <w:r w:rsidRPr="00387AA0">
              <w:rPr>
                <w:sz w:val="20"/>
                <w:szCs w:val="18"/>
              </w:rPr>
              <w:t>Presupuesto destinado a implementar y mantener el SI.</w:t>
            </w:r>
          </w:p>
        </w:tc>
        <w:tc>
          <w:tcPr>
            <w:tcW w:w="3866" w:type="dxa"/>
          </w:tcPr>
          <w:p w14:paraId="000D4BD9" w14:textId="77777777" w:rsidR="00387AA0" w:rsidRPr="00387AA0" w:rsidRDefault="00387AA0" w:rsidP="004D4482">
            <w:pPr>
              <w:cnfStyle w:val="000000100000" w:firstRow="0" w:lastRow="0" w:firstColumn="0" w:lastColumn="0" w:oddVBand="0" w:evenVBand="0" w:oddHBand="1" w:evenHBand="0" w:firstRowFirstColumn="0" w:firstRowLastColumn="0" w:lastRowFirstColumn="0" w:lastRowLastColumn="0"/>
              <w:rPr>
                <w:sz w:val="20"/>
                <w:szCs w:val="18"/>
              </w:rPr>
            </w:pPr>
            <w:r w:rsidRPr="00387AA0">
              <w:rPr>
                <w:sz w:val="20"/>
                <w:szCs w:val="18"/>
              </w:rPr>
              <w:t>Inversión en un sistema ERP para una cadena de farmacias.</w:t>
            </w:r>
          </w:p>
        </w:tc>
      </w:tr>
    </w:tbl>
    <w:p w14:paraId="522115EF" w14:textId="77777777" w:rsidR="00CB4823" w:rsidRDefault="00CB4823" w:rsidP="00E60AE5"/>
    <w:p w14:paraId="4C75BD4B" w14:textId="5CD8583E" w:rsidR="00CB4823" w:rsidRPr="008D0C41" w:rsidRDefault="008D0C41" w:rsidP="00E60AE5">
      <w:pPr>
        <w:rPr>
          <w:b/>
          <w:bCs/>
        </w:rPr>
      </w:pPr>
      <w:r w:rsidRPr="008D0C41">
        <w:rPr>
          <w:b/>
          <w:bCs/>
        </w:rPr>
        <w:lastRenderedPageBreak/>
        <w:t>Descripción de los Recursos</w:t>
      </w:r>
    </w:p>
    <w:p w14:paraId="3D0CFF8A" w14:textId="1A14E6C1" w:rsidR="008D0C41" w:rsidRDefault="008D0C41" w:rsidP="008D0C41">
      <w:r w:rsidRPr="00FC0077">
        <w:rPr>
          <w:u w:val="single"/>
        </w:rPr>
        <w:t>Recursos Humanos</w:t>
      </w:r>
      <w:r>
        <w:t>:</w:t>
      </w:r>
      <w:r w:rsidR="00FC0077">
        <w:t xml:space="preserve"> </w:t>
      </w:r>
      <w:r>
        <w:t>Los recursos humanos son esenciales, ya que un sistema de información no funciona sin las personas que lo operan y administran.</w:t>
      </w:r>
    </w:p>
    <w:p w14:paraId="36B4255B" w14:textId="77777777" w:rsidR="008D0C41" w:rsidRDefault="008D0C41" w:rsidP="008D0C41"/>
    <w:p w14:paraId="6CE1E5CA" w14:textId="79C23769" w:rsidR="008D0C41" w:rsidRDefault="008D0C41" w:rsidP="008D0C41">
      <w:r>
        <w:rPr>
          <w:rFonts w:ascii="Segoe UI Emoji" w:hAnsi="Segoe UI Emoji" w:cs="Segoe UI Emoji"/>
        </w:rPr>
        <w:t>🔹</w:t>
      </w:r>
      <w:r>
        <w:t xml:space="preserve"> Tipos de usuarios dentro del SI:</w:t>
      </w:r>
    </w:p>
    <w:p w14:paraId="31396487" w14:textId="77777777" w:rsidR="008D0C41" w:rsidRDefault="008D0C41" w:rsidP="00FC0077">
      <w:pPr>
        <w:pStyle w:val="Prrafodelista"/>
        <w:numPr>
          <w:ilvl w:val="0"/>
          <w:numId w:val="36"/>
        </w:numPr>
      </w:pPr>
      <w:r>
        <w:t>Usuarios finales: Empleados que utilizan el sistema para realizar sus tareas diarias (ejemplo: cajeros en supermercados).</w:t>
      </w:r>
    </w:p>
    <w:p w14:paraId="01D2697C" w14:textId="77777777" w:rsidR="008D0C41" w:rsidRDefault="008D0C41" w:rsidP="00FC0077">
      <w:pPr>
        <w:pStyle w:val="Prrafodelista"/>
        <w:numPr>
          <w:ilvl w:val="0"/>
          <w:numId w:val="36"/>
        </w:numPr>
      </w:pPr>
      <w:r>
        <w:t>Administradores de sistemas: Encargados del mantenimiento y seguridad del SI.</w:t>
      </w:r>
    </w:p>
    <w:p w14:paraId="002576BE" w14:textId="77777777" w:rsidR="008D0C41" w:rsidRDefault="008D0C41" w:rsidP="00FC0077">
      <w:pPr>
        <w:pStyle w:val="Prrafodelista"/>
        <w:numPr>
          <w:ilvl w:val="0"/>
          <w:numId w:val="36"/>
        </w:numPr>
      </w:pPr>
      <w:r>
        <w:t>Desarrolladores y programadores: Crean y optimizan el software del SI.</w:t>
      </w:r>
    </w:p>
    <w:p w14:paraId="3F1A312E" w14:textId="77777777" w:rsidR="00FC0077" w:rsidRDefault="00FC0077" w:rsidP="008D0C41"/>
    <w:p w14:paraId="64589F96" w14:textId="38490F73" w:rsidR="00E60AE5" w:rsidRDefault="008D0C41" w:rsidP="008D0C41">
      <w:r>
        <w:rPr>
          <w:rFonts w:ascii="Segoe UI Emoji" w:hAnsi="Segoe UI Emoji" w:cs="Segoe UI Emoji"/>
        </w:rPr>
        <w:t>📌</w:t>
      </w:r>
      <w:r>
        <w:t xml:space="preserve"> Ejemplo en Nicaragua: En una institución financiera, los analistas de datos usan sistemas de información para evaluar riesgos de crédito en los clientes.</w:t>
      </w:r>
    </w:p>
    <w:p w14:paraId="0410796A" w14:textId="77777777" w:rsidR="008D0C41" w:rsidRDefault="008D0C41" w:rsidP="00E60AE5"/>
    <w:p w14:paraId="1B483A82" w14:textId="3DBDB0EC" w:rsidR="00FC0077" w:rsidRDefault="00FC0077" w:rsidP="00FC0077">
      <w:r w:rsidRPr="00FC0077">
        <w:rPr>
          <w:u w:val="single"/>
        </w:rPr>
        <w:t>Recursos Tecnológicos</w:t>
      </w:r>
      <w:r>
        <w:t>: Incluyen el hardware, software y redes necesarias para operar el sistema de información.</w:t>
      </w:r>
    </w:p>
    <w:p w14:paraId="3CF95921" w14:textId="77777777" w:rsidR="00FC0077" w:rsidRDefault="00FC0077" w:rsidP="00FC0077"/>
    <w:p w14:paraId="44DD20E7" w14:textId="77777777" w:rsidR="00FC0077" w:rsidRDefault="00FC0077" w:rsidP="00FC0077">
      <w:r>
        <w:rPr>
          <w:rFonts w:ascii="Segoe UI Emoji" w:hAnsi="Segoe UI Emoji" w:cs="Segoe UI Emoji"/>
        </w:rPr>
        <w:t>🔹</w:t>
      </w:r>
      <w:r>
        <w:t xml:space="preserve"> Ejemplos de recursos tecnológicos:</w:t>
      </w:r>
    </w:p>
    <w:p w14:paraId="7244168E" w14:textId="77777777" w:rsidR="00FC0077" w:rsidRDefault="00FC0077" w:rsidP="00FC0077">
      <w:r>
        <w:rPr>
          <w:rFonts w:ascii="Segoe UI Emoji" w:hAnsi="Segoe UI Emoji" w:cs="Segoe UI Emoji"/>
        </w:rPr>
        <w:t>💻</w:t>
      </w:r>
      <w:r>
        <w:t xml:space="preserve"> Hardware: Servidores, computadoras, impresoras, escáneres.</w:t>
      </w:r>
    </w:p>
    <w:p w14:paraId="39224138" w14:textId="77777777" w:rsidR="00FC0077" w:rsidRDefault="00FC0077" w:rsidP="00FC0077">
      <w:r>
        <w:rPr>
          <w:rFonts w:ascii="Segoe UI Symbol" w:hAnsi="Segoe UI Symbol" w:cs="Segoe UI Symbol"/>
        </w:rPr>
        <w:t>🖥</w:t>
      </w:r>
      <w:r>
        <w:t xml:space="preserve"> Software: Programas de gestión empresarial como SAP, Microsoft Dynamics.</w:t>
      </w:r>
    </w:p>
    <w:p w14:paraId="722CD017" w14:textId="77777777" w:rsidR="00FC0077" w:rsidRDefault="00FC0077" w:rsidP="00FC0077">
      <w:r>
        <w:rPr>
          <w:rFonts w:ascii="Segoe UI Emoji" w:hAnsi="Segoe UI Emoji" w:cs="Segoe UI Emoji"/>
        </w:rPr>
        <w:t>🌐</w:t>
      </w:r>
      <w:r>
        <w:t xml:space="preserve"> Redes: Internet, redes locales (LAN) y almacenamiento en la nube.</w:t>
      </w:r>
    </w:p>
    <w:p w14:paraId="3C37FEE3" w14:textId="77777777" w:rsidR="00FC0077" w:rsidRDefault="00FC0077" w:rsidP="00FC0077"/>
    <w:p w14:paraId="55EAE0B7" w14:textId="4B3A201C" w:rsidR="008D0C41" w:rsidRDefault="00FC0077" w:rsidP="00FC0077">
      <w:r>
        <w:rPr>
          <w:rFonts w:ascii="Segoe UI Emoji" w:hAnsi="Segoe UI Emoji" w:cs="Segoe UI Emoji"/>
        </w:rPr>
        <w:t>📌</w:t>
      </w:r>
      <w:r>
        <w:t xml:space="preserve"> Ejemplo en Nicaragua: Una universidad usa plataformas en la nube para gestionar las inscripciones y calificaciones de los estudiantes.</w:t>
      </w:r>
    </w:p>
    <w:p w14:paraId="47E086B9" w14:textId="77777777" w:rsidR="00FC0077" w:rsidRDefault="00FC0077" w:rsidP="00E60AE5"/>
    <w:p w14:paraId="2D17D370" w14:textId="52E9864B" w:rsidR="00972B54" w:rsidRDefault="00972B54" w:rsidP="00972B54">
      <w:r>
        <w:t>Recursos de Datos: Los datos son un activo estratégico para las empresas y deben ser gestionados adecuadamente.</w:t>
      </w:r>
    </w:p>
    <w:p w14:paraId="06174440" w14:textId="77777777" w:rsidR="00972B54" w:rsidRDefault="00972B54" w:rsidP="00972B54"/>
    <w:p w14:paraId="45A201D6" w14:textId="77777777" w:rsidR="00972B54" w:rsidRDefault="00972B54" w:rsidP="00972B54">
      <w:r>
        <w:rPr>
          <w:rFonts w:ascii="Segoe UI Emoji" w:hAnsi="Segoe UI Emoji" w:cs="Segoe UI Emoji"/>
        </w:rPr>
        <w:t>🔹</w:t>
      </w:r>
      <w:r>
        <w:t xml:space="preserve"> Tipos de datos dentro de un SI:</w:t>
      </w:r>
    </w:p>
    <w:p w14:paraId="732D41DF" w14:textId="77777777" w:rsidR="00972B54" w:rsidRDefault="00972B54" w:rsidP="00972B54">
      <w:r>
        <w:rPr>
          <w:rFonts w:ascii="Segoe UI Emoji" w:hAnsi="Segoe UI Emoji" w:cs="Segoe UI Emoji"/>
        </w:rPr>
        <w:t>📊</w:t>
      </w:r>
      <w:r>
        <w:t xml:space="preserve"> Datos estructurados: Organizados en bases de datos (ejemplo: registros de ventas).</w:t>
      </w:r>
    </w:p>
    <w:p w14:paraId="2A450957" w14:textId="77777777" w:rsidR="00972B54" w:rsidRDefault="00972B54" w:rsidP="00972B54">
      <w:r>
        <w:rPr>
          <w:rFonts w:ascii="Segoe UI Emoji" w:hAnsi="Segoe UI Emoji" w:cs="Segoe UI Emoji"/>
        </w:rPr>
        <w:t>📂</w:t>
      </w:r>
      <w:r>
        <w:t xml:space="preserve"> Datos no estructurados: Documentos, correos electrónicos, imágenes.</w:t>
      </w:r>
    </w:p>
    <w:p w14:paraId="358415DD" w14:textId="77777777" w:rsidR="00972B54" w:rsidRDefault="00972B54" w:rsidP="00972B54"/>
    <w:p w14:paraId="2B3136E5" w14:textId="27478F29" w:rsidR="00FC0077" w:rsidRDefault="00972B54" w:rsidP="00972B54">
      <w:r>
        <w:rPr>
          <w:rFonts w:ascii="Segoe UI Emoji" w:hAnsi="Segoe UI Emoji" w:cs="Segoe UI Emoji"/>
        </w:rPr>
        <w:t>📌</w:t>
      </w:r>
      <w:r>
        <w:t xml:space="preserve"> Ejemplo en Nicaragua: Un hospital almacena historiales médicos digitales para mejorar la atención a los pacientes.</w:t>
      </w:r>
    </w:p>
    <w:p w14:paraId="000A1F9C" w14:textId="77777777" w:rsidR="00972B54" w:rsidRDefault="00972B54" w:rsidP="00972B54"/>
    <w:p w14:paraId="28F5DC35" w14:textId="74AF4935" w:rsidR="00972B54" w:rsidRDefault="00972B54" w:rsidP="00972B54">
      <w:r w:rsidRPr="00134175">
        <w:rPr>
          <w:u w:val="single"/>
        </w:rPr>
        <w:t>Recursos de Procesos</w:t>
      </w:r>
      <w:r w:rsidR="00134175">
        <w:t xml:space="preserve">: </w:t>
      </w:r>
      <w:r>
        <w:t>Los procesos determinan cómo se gestionan los datos dentro del SI para mejorar la eficiencia y la toma de decisiones.</w:t>
      </w:r>
    </w:p>
    <w:p w14:paraId="7B0DA94E" w14:textId="77777777" w:rsidR="00972B54" w:rsidRDefault="00972B54" w:rsidP="00972B54"/>
    <w:p w14:paraId="5624FD2F" w14:textId="77777777" w:rsidR="00972B54" w:rsidRDefault="00972B54" w:rsidP="00972B54">
      <w:r>
        <w:rPr>
          <w:rFonts w:ascii="Segoe UI Emoji" w:hAnsi="Segoe UI Emoji" w:cs="Segoe UI Emoji"/>
        </w:rPr>
        <w:t>🔹</w:t>
      </w:r>
      <w:r>
        <w:t xml:space="preserve"> Ejemplo de procesos dentro de un SI:</w:t>
      </w:r>
    </w:p>
    <w:p w14:paraId="6411EAFC" w14:textId="77777777" w:rsidR="00972B54" w:rsidRDefault="00972B54" w:rsidP="00972B54">
      <w:r>
        <w:rPr>
          <w:rFonts w:ascii="Segoe UI Symbol" w:hAnsi="Segoe UI Symbol" w:cs="Segoe UI Symbol"/>
        </w:rPr>
        <w:t>✔</w:t>
      </w:r>
      <w:r>
        <w:t xml:space="preserve"> Proceso de ventas en línea: Un cliente realiza una compra, el sistema procesa el pago y genera la orden de entrega.</w:t>
      </w:r>
    </w:p>
    <w:p w14:paraId="1E70A981" w14:textId="77777777" w:rsidR="00972B54" w:rsidRDefault="00972B54" w:rsidP="00972B54">
      <w:r>
        <w:rPr>
          <w:rFonts w:ascii="Segoe UI Symbol" w:hAnsi="Segoe UI Symbol" w:cs="Segoe UI Symbol"/>
        </w:rPr>
        <w:t>✔</w:t>
      </w:r>
      <w:r>
        <w:t xml:space="preserve"> Gestión de inventario: Un supermercado controla su stock automáticamente para evitar faltantes.</w:t>
      </w:r>
    </w:p>
    <w:p w14:paraId="6323792D" w14:textId="77777777" w:rsidR="00972B54" w:rsidRDefault="00972B54" w:rsidP="00972B54"/>
    <w:p w14:paraId="74543A77" w14:textId="62EC9FD8" w:rsidR="00972B54" w:rsidRDefault="00972B54" w:rsidP="00972B54">
      <w:r>
        <w:rPr>
          <w:rFonts w:ascii="Segoe UI Emoji" w:hAnsi="Segoe UI Emoji" w:cs="Segoe UI Emoji"/>
        </w:rPr>
        <w:t>📌</w:t>
      </w:r>
      <w:r>
        <w:t xml:space="preserve"> Ejemplo en Nicaragua: Un banco implementa un sistema automatizado de aprobación de préstamos, reduciendo el tiempo de respuesta.</w:t>
      </w:r>
    </w:p>
    <w:p w14:paraId="537E3DD9" w14:textId="77777777" w:rsidR="00972B54" w:rsidRDefault="00972B54" w:rsidP="00972B54"/>
    <w:p w14:paraId="5E082D55" w14:textId="3C330B84" w:rsidR="00134175" w:rsidRDefault="00134175" w:rsidP="00134175">
      <w:r>
        <w:t>Recursos Financieros: Para que un sistema de información funcione correctamente, se requiere inversión financiera en infraestructura, capacitación y mantenimiento.</w:t>
      </w:r>
    </w:p>
    <w:p w14:paraId="7AC00BBD" w14:textId="77777777" w:rsidR="00134175" w:rsidRDefault="00134175" w:rsidP="00134175"/>
    <w:p w14:paraId="3559D608" w14:textId="338975D1" w:rsidR="00134175" w:rsidRDefault="00134175" w:rsidP="00134175">
      <w:r>
        <w:rPr>
          <w:rFonts w:ascii="Segoe UI Emoji" w:hAnsi="Segoe UI Emoji" w:cs="Segoe UI Emoji"/>
        </w:rPr>
        <w:t>🔹</w:t>
      </w:r>
      <w:r>
        <w:t xml:space="preserve"> Ejemplos de inversión en SI:</w:t>
      </w:r>
      <w:r w:rsidR="00F952F7">
        <w:t xml:space="preserve"> </w:t>
      </w:r>
      <w:r>
        <w:t>Adquisición de software de gestión empresarial.</w:t>
      </w:r>
    </w:p>
    <w:p w14:paraId="5274B012" w14:textId="77777777" w:rsidR="00134175" w:rsidRDefault="00134175" w:rsidP="00134175">
      <w:r>
        <w:t>Implementación de servidores y redes de comunicación.</w:t>
      </w:r>
    </w:p>
    <w:p w14:paraId="239DBC30" w14:textId="77777777" w:rsidR="00F952F7" w:rsidRDefault="00F952F7" w:rsidP="00134175"/>
    <w:p w14:paraId="1AF53EC7" w14:textId="390F863E" w:rsidR="00972B54" w:rsidRDefault="00134175" w:rsidP="00134175">
      <w:r>
        <w:rPr>
          <w:rFonts w:ascii="Segoe UI Emoji" w:hAnsi="Segoe UI Emoji" w:cs="Segoe UI Emoji"/>
        </w:rPr>
        <w:lastRenderedPageBreak/>
        <w:t>📌</w:t>
      </w:r>
      <w:r>
        <w:t xml:space="preserve"> Ejemplo en Nicaragua: Una empresa exportadora invierte en un sistema de trazabilidad para mejorar la gestión de su cadena de suministro.</w:t>
      </w:r>
    </w:p>
    <w:p w14:paraId="6A2813F5" w14:textId="77777777" w:rsidR="00972B54" w:rsidRDefault="00972B54" w:rsidP="00972B54"/>
    <w:p w14:paraId="1405F143" w14:textId="383D979B" w:rsidR="00F952F7" w:rsidRDefault="00F952F7" w:rsidP="00972B54">
      <w:r w:rsidRPr="00F952F7">
        <w:t>Los recursos de un sistema de información deben trabajar de manera integrada para garantizar su eficiencia. En Nicaragua, muchas empresas están adoptando nuevas tecnologías para mejorar su competitividad, lo que resalta la importancia de una correcta gestión de estos recursos.</w:t>
      </w:r>
    </w:p>
    <w:p w14:paraId="3BFA5246" w14:textId="77777777" w:rsidR="00F952F7" w:rsidRPr="00E60AE5" w:rsidRDefault="00F952F7" w:rsidP="00972B54"/>
    <w:p w14:paraId="30A90101" w14:textId="573D6D68" w:rsidR="00450AC1" w:rsidRDefault="00450AC1" w:rsidP="00AC70F6">
      <w:pPr>
        <w:pStyle w:val="Ttulo3"/>
      </w:pPr>
      <w:bookmarkStart w:id="20" w:name="_Toc191631433"/>
      <w:r>
        <w:t>La administración, el desarrollo organizacional y las tecnologías</w:t>
      </w:r>
      <w:bookmarkEnd w:id="20"/>
    </w:p>
    <w:p w14:paraId="3133C716" w14:textId="77777777" w:rsidR="00D92B87" w:rsidRDefault="00D92B87" w:rsidP="00D92B87">
      <w:r>
        <w:t>La administración, el desarrollo organizacional y las tecnologías son pilares fundamentales para el éxito de los sistemas de información en las empresas modernas. En un entorno global cada vez más tecnológico y competitivo, las organizaciones necesitan gestionar eficientemente sus recursos y adoptar innovaciones tecnológicas que les permitan mantenerse a la vanguardia. En este sentido, la administración efectiva de los sistemas de información facilita la toma de decisiones estratégicas, mientras que el desarrollo organizacional permite adaptar las estructuras y procesos a los cambios continuos que trae la tecnología.</w:t>
      </w:r>
    </w:p>
    <w:p w14:paraId="2A696BF6" w14:textId="77777777" w:rsidR="00D92B87" w:rsidRDefault="00D92B87" w:rsidP="00D92B87"/>
    <w:p w14:paraId="31341F7D" w14:textId="295F9575" w:rsidR="00E60AE5" w:rsidRDefault="00D92B87" w:rsidP="00D92B87">
      <w:r>
        <w:t>En el contexto nicaragüense, muchas empresas están en proceso de transformación digital, lo que ha impulsado la necesidad de integrar tecnologías avanzadas en la gestión empresarial. La correcta alineación entre gestión administrativa, innovación tecnológica y desarrollo organizacional es crucial para mejorar la competitividad de las empresas en un mercado cada vez más dinámico.</w:t>
      </w:r>
    </w:p>
    <w:p w14:paraId="4ABB7DE6" w14:textId="77777777" w:rsidR="00D92B87" w:rsidRDefault="00D92B87" w:rsidP="00D92B87"/>
    <w:p w14:paraId="2184FCE4" w14:textId="77777777" w:rsidR="00F53781" w:rsidRPr="00065A8A" w:rsidRDefault="00F53781" w:rsidP="00F53781">
      <w:pPr>
        <w:rPr>
          <w:b/>
          <w:bCs/>
        </w:rPr>
      </w:pPr>
      <w:r w:rsidRPr="00065A8A">
        <w:rPr>
          <w:b/>
          <w:bCs/>
        </w:rPr>
        <w:t>La Administración en los Sistemas de Información</w:t>
      </w:r>
    </w:p>
    <w:p w14:paraId="05E67206" w14:textId="77777777" w:rsidR="00F53781" w:rsidRDefault="00F53781" w:rsidP="00F53781">
      <w:r>
        <w:t>La administración de los sistemas de información implica la planificación, organización, dirección y control de los recursos tecnológicos y humanos para garantizar que el sistema opere de manera eficiente y esté alineado con los objetivos estratégicos de la empresa.</w:t>
      </w:r>
    </w:p>
    <w:p w14:paraId="74B116AF" w14:textId="77777777" w:rsidR="00F53781" w:rsidRDefault="00F53781" w:rsidP="00F53781"/>
    <w:p w14:paraId="51BF07B4" w14:textId="77777777" w:rsidR="001657AA" w:rsidRDefault="00F53781" w:rsidP="009900F4">
      <w:r w:rsidRPr="00065A8A">
        <w:rPr>
          <w:b/>
          <w:bCs/>
        </w:rPr>
        <w:t>Componentes clave de la administración de sistemas de información</w:t>
      </w:r>
      <w:r>
        <w:t>:</w:t>
      </w:r>
    </w:p>
    <w:p w14:paraId="6A4CA7E3" w14:textId="2897748F" w:rsidR="009900F4" w:rsidRDefault="00F53781" w:rsidP="001657AA">
      <w:pPr>
        <w:pStyle w:val="Prrafodelista"/>
        <w:numPr>
          <w:ilvl w:val="0"/>
          <w:numId w:val="38"/>
        </w:numPr>
      </w:pPr>
      <w:r w:rsidRPr="001657AA">
        <w:rPr>
          <w:u w:val="single"/>
        </w:rPr>
        <w:t>Planificación estratégica</w:t>
      </w:r>
      <w:r>
        <w:t>: Determina cómo la tecnología puede apoyar los objetivos de la organización.</w:t>
      </w:r>
      <w:r w:rsidR="009900F4">
        <w:t xml:space="preserve"> </w:t>
      </w:r>
      <w:r>
        <w:t>Ejemplo: Un banco en Nicaragua podría planificar la implementación de un sistema de pagos electrónicos para aumentar su eficiencia y reducir costos.</w:t>
      </w:r>
    </w:p>
    <w:p w14:paraId="0887A3A9" w14:textId="29F0A359" w:rsidR="00D04BD3" w:rsidRDefault="00F53781" w:rsidP="001657AA">
      <w:pPr>
        <w:pStyle w:val="Prrafodelista"/>
        <w:numPr>
          <w:ilvl w:val="0"/>
          <w:numId w:val="38"/>
        </w:numPr>
      </w:pPr>
      <w:r w:rsidRPr="001657AA">
        <w:rPr>
          <w:u w:val="single"/>
        </w:rPr>
        <w:t>Gestión de recursos</w:t>
      </w:r>
      <w:r>
        <w:t>: Implica asignar los recursos tecnológicos y humanos de manera eficiente.</w:t>
      </w:r>
      <w:r w:rsidR="00D04BD3">
        <w:t xml:space="preserve"> </w:t>
      </w:r>
      <w:r>
        <w:t>Ejemplo: Una tienda de comercio electrónico en Nicaragua gestiona su inventario mediante un software que optimiza las existencias en tiempo real.</w:t>
      </w:r>
    </w:p>
    <w:p w14:paraId="6868924D" w14:textId="5DBBC4B7" w:rsidR="00F53781" w:rsidRDefault="00F53781" w:rsidP="001657AA">
      <w:pPr>
        <w:pStyle w:val="Prrafodelista"/>
        <w:numPr>
          <w:ilvl w:val="0"/>
          <w:numId w:val="38"/>
        </w:numPr>
      </w:pPr>
      <w:r w:rsidRPr="001657AA">
        <w:rPr>
          <w:u w:val="single"/>
        </w:rPr>
        <w:t>Seguridad de la información</w:t>
      </w:r>
      <w:r>
        <w:t>: Garantiza la protección de los datos frente a accesos no autorizados, pérdida o alteración.</w:t>
      </w:r>
      <w:r w:rsidR="00D04BD3">
        <w:t xml:space="preserve"> </w:t>
      </w:r>
      <w:r>
        <w:t>Ejemplo: En una empresa de telecomunicaciones, la administración asegura que las bases de datos de clientes estén protegidas mediante cifrado.</w:t>
      </w:r>
    </w:p>
    <w:p w14:paraId="493376DE" w14:textId="5843A89F" w:rsidR="00F53781" w:rsidRDefault="00F53781" w:rsidP="001657AA">
      <w:pPr>
        <w:pStyle w:val="Prrafodelista"/>
        <w:numPr>
          <w:ilvl w:val="0"/>
          <w:numId w:val="38"/>
        </w:numPr>
      </w:pPr>
      <w:r w:rsidRPr="001657AA">
        <w:rPr>
          <w:u w:val="single"/>
        </w:rPr>
        <w:t>Evaluación y mejora continua</w:t>
      </w:r>
      <w:r>
        <w:t>: Analiza los resultados obtenidos con el sistema de información y busca áreas de mejora.</w:t>
      </w:r>
      <w:r w:rsidR="00D04BD3">
        <w:t xml:space="preserve"> </w:t>
      </w:r>
      <w:r>
        <w:t>Ejemplo: Una empresa de manufactura realiza auditorías periódicas para verificar la precisión de los datos y la eficacia del sistema ERP.</w:t>
      </w:r>
    </w:p>
    <w:p w14:paraId="7A4AE0C8" w14:textId="77777777" w:rsidR="001657AA" w:rsidRDefault="001657AA" w:rsidP="00F53781"/>
    <w:p w14:paraId="5664052E" w14:textId="113254FF" w:rsidR="00F53781" w:rsidRPr="00F25F71" w:rsidRDefault="00F53781" w:rsidP="00F53781">
      <w:pPr>
        <w:rPr>
          <w:b/>
          <w:bCs/>
        </w:rPr>
      </w:pPr>
      <w:r w:rsidRPr="00F25F71">
        <w:rPr>
          <w:b/>
          <w:bCs/>
        </w:rPr>
        <w:t>El Desarrollo Organizacional y su Relación con los Sistemas de Información</w:t>
      </w:r>
    </w:p>
    <w:p w14:paraId="56278A14" w14:textId="77777777" w:rsidR="00F53781" w:rsidRDefault="00F53781" w:rsidP="00F53781">
      <w:r>
        <w:t>El desarrollo organizacional (DO) se refiere a un conjunto de estrategias y actividades diseñadas para mejorar la efectividad global de una organización a través del cambio planificado. En el contexto de los sistemas de información, el desarrollo organizacional está estrechamente relacionado con la adopción tecnológica y la transformación cultural dentro de la empresa.</w:t>
      </w:r>
    </w:p>
    <w:p w14:paraId="45E90F56" w14:textId="77777777" w:rsidR="00F53781" w:rsidRDefault="00F53781" w:rsidP="00F53781"/>
    <w:p w14:paraId="18FE2991" w14:textId="77777777" w:rsidR="00F53781" w:rsidRDefault="00F53781" w:rsidP="00F53781">
      <w:r>
        <w:t>Impacto del desarrollo organizacional en los sistemas de información:</w:t>
      </w:r>
    </w:p>
    <w:p w14:paraId="6714525E" w14:textId="0CC9F78A" w:rsidR="00F53781" w:rsidRDefault="00F53781" w:rsidP="00F25F71">
      <w:pPr>
        <w:pStyle w:val="Prrafodelista"/>
        <w:numPr>
          <w:ilvl w:val="0"/>
          <w:numId w:val="39"/>
        </w:numPr>
      </w:pPr>
      <w:r w:rsidRPr="00F25F71">
        <w:rPr>
          <w:u w:val="single"/>
        </w:rPr>
        <w:lastRenderedPageBreak/>
        <w:t>Mejora de procesos internos</w:t>
      </w:r>
      <w:r>
        <w:t>: El desarrollo organizacional busca optimizar los procesos y flujos de trabajo dentro de la organización, a menudo mediante la implementación de sistemas de información automatizados.</w:t>
      </w:r>
      <w:r w:rsidR="00F25F71">
        <w:t xml:space="preserve"> </w:t>
      </w:r>
      <w:r>
        <w:t>Ejemplo: Una cadena de supermercados en Nicaragua implementa un sistema de gestión de inventarios que mejora la rotación de productos y reduce el desperdicio.</w:t>
      </w:r>
    </w:p>
    <w:p w14:paraId="74D8E6BF" w14:textId="46608F80" w:rsidR="00F53781" w:rsidRDefault="00F53781" w:rsidP="00F25F71">
      <w:pPr>
        <w:pStyle w:val="Prrafodelista"/>
        <w:numPr>
          <w:ilvl w:val="0"/>
          <w:numId w:val="39"/>
        </w:numPr>
      </w:pPr>
      <w:r w:rsidRPr="00F25F71">
        <w:rPr>
          <w:u w:val="single"/>
        </w:rPr>
        <w:t>Cultura organizacional</w:t>
      </w:r>
      <w:r>
        <w:t>: El cambio hacia una cultura organizacional orientada hacia la innovación y la tecnología es clave para el éxito de los sistemas de información. Los empleados deben estar dispuestos a adaptarse a las nuevas tecnologías.</w:t>
      </w:r>
      <w:r w:rsidR="00F25F71">
        <w:t xml:space="preserve"> </w:t>
      </w:r>
      <w:r>
        <w:t>Ejemplo: Una universidad nicaragüense fomenta una cultura digital entre su personal y estudiantes a través de plataformas de gestión de clases en línea.</w:t>
      </w:r>
    </w:p>
    <w:p w14:paraId="3528CC38" w14:textId="3B301D70" w:rsidR="00F53781" w:rsidRDefault="00F53781" w:rsidP="00F25F71">
      <w:pPr>
        <w:pStyle w:val="Prrafodelista"/>
        <w:numPr>
          <w:ilvl w:val="0"/>
          <w:numId w:val="39"/>
        </w:numPr>
      </w:pPr>
      <w:r w:rsidRPr="00F25F71">
        <w:rPr>
          <w:u w:val="single"/>
        </w:rPr>
        <w:t>Capacitación y desarrollo</w:t>
      </w:r>
      <w:r>
        <w:t>: El desarrollo organizacional también implica capacitar a los empleados para que puedan utilizar de manera eficiente las nuevas herramientas tecnológicas implementadas en la empresa.</w:t>
      </w:r>
      <w:r w:rsidR="00F25F71">
        <w:t xml:space="preserve"> </w:t>
      </w:r>
      <w:r>
        <w:t>Ejemplo: En una pyme nicaragüense, el personal de ventas recibe formación para utilizar un software CRM (</w:t>
      </w:r>
      <w:proofErr w:type="spellStart"/>
      <w:r>
        <w:t>Customer</w:t>
      </w:r>
      <w:proofErr w:type="spellEnd"/>
      <w:r>
        <w:t xml:space="preserve"> </w:t>
      </w:r>
      <w:proofErr w:type="spellStart"/>
      <w:r>
        <w:t>Relationship</w:t>
      </w:r>
      <w:proofErr w:type="spellEnd"/>
      <w:r>
        <w:t xml:space="preserve"> Management) para gestionar la relación con los clientes.</w:t>
      </w:r>
    </w:p>
    <w:p w14:paraId="799708F0" w14:textId="77777777" w:rsidR="00F25F71" w:rsidRDefault="00F25F71" w:rsidP="00F53781"/>
    <w:p w14:paraId="792F46D9" w14:textId="6925E763" w:rsidR="00F53781" w:rsidRPr="00F25F71" w:rsidRDefault="00F53781" w:rsidP="00F53781">
      <w:pPr>
        <w:rPr>
          <w:b/>
          <w:bCs/>
        </w:rPr>
      </w:pPr>
      <w:r w:rsidRPr="00F25F71">
        <w:rPr>
          <w:b/>
          <w:bCs/>
        </w:rPr>
        <w:t>El Rol de las Tecnologías en los Sistemas de Información</w:t>
      </w:r>
    </w:p>
    <w:p w14:paraId="25BDF01D" w14:textId="77777777" w:rsidR="00F53781" w:rsidRDefault="00F53781" w:rsidP="00F53781">
      <w:r>
        <w:t xml:space="preserve">Las tecnologías de la información (TI) son el motor que permite que los sistemas de información funcionen de manera eficiente. Las tecnologías, como los sistemas de gestión empresarial (ERP), las plataformas en la nube y </w:t>
      </w:r>
      <w:proofErr w:type="gramStart"/>
      <w:r>
        <w:t>los software</w:t>
      </w:r>
      <w:proofErr w:type="gramEnd"/>
      <w:r>
        <w:t xml:space="preserve"> de análisis de datos, juegan un papel crucial en la recopilación, procesamiento, almacenamiento y distribución de la información.</w:t>
      </w:r>
    </w:p>
    <w:p w14:paraId="02B156FD" w14:textId="77777777" w:rsidR="00F53781" w:rsidRDefault="00F53781" w:rsidP="00F53781"/>
    <w:p w14:paraId="6862E234" w14:textId="77777777" w:rsidR="00F53781" w:rsidRPr="000012CA" w:rsidRDefault="00F53781" w:rsidP="00F53781">
      <w:pPr>
        <w:rPr>
          <w:b/>
          <w:bCs/>
        </w:rPr>
      </w:pPr>
      <w:r w:rsidRPr="000012CA">
        <w:rPr>
          <w:b/>
          <w:bCs/>
        </w:rPr>
        <w:t>Cómo las tecnologías influyen en los sistemas de información:</w:t>
      </w:r>
    </w:p>
    <w:p w14:paraId="41ACD748" w14:textId="2AFAD2EF" w:rsidR="00F53781" w:rsidRDefault="00F53781" w:rsidP="000012CA">
      <w:pPr>
        <w:pStyle w:val="Prrafodelista"/>
        <w:numPr>
          <w:ilvl w:val="0"/>
          <w:numId w:val="40"/>
        </w:numPr>
      </w:pPr>
      <w:r w:rsidRPr="000012CA">
        <w:rPr>
          <w:u w:val="single"/>
        </w:rPr>
        <w:t>Automatización de procesos</w:t>
      </w:r>
      <w:r>
        <w:t>: Las tecnologías permiten la automatización de tareas repetitivas, lo que mejora la eficiencia operativa.</w:t>
      </w:r>
      <w:r w:rsidR="000012CA">
        <w:t xml:space="preserve"> </w:t>
      </w:r>
      <w:r>
        <w:t xml:space="preserve">Ejemplo: En una empresa manufacturera en Nicaragua, la implementación de un sistema </w:t>
      </w:r>
      <w:r>
        <w:lastRenderedPageBreak/>
        <w:t>automatizado de control de calidad reduce el tiempo de inspección y mejora la precisión.</w:t>
      </w:r>
    </w:p>
    <w:p w14:paraId="416C7940" w14:textId="3560797A" w:rsidR="00F53781" w:rsidRDefault="00F53781" w:rsidP="000012CA">
      <w:pPr>
        <w:pStyle w:val="Prrafodelista"/>
        <w:numPr>
          <w:ilvl w:val="0"/>
          <w:numId w:val="40"/>
        </w:numPr>
      </w:pPr>
      <w:r w:rsidRPr="000012CA">
        <w:rPr>
          <w:u w:val="single"/>
        </w:rPr>
        <w:t>Análisis de grandes volúmenes de datos</w:t>
      </w:r>
      <w:r>
        <w:t xml:space="preserve"> (Big Data): Las tecnologías permiten recopilar y procesar grandes cantidades de datos para tomar decisiones más informadas.</w:t>
      </w:r>
      <w:r w:rsidR="000012CA">
        <w:t xml:space="preserve"> </w:t>
      </w:r>
      <w:r>
        <w:t>Ejemplo: Una empresa de telecomunicaciones en Nicaragua analiza los datos de uso de sus clientes para ofrecer paquetes personalizados y mejorar la satisfacción del cliente.</w:t>
      </w:r>
    </w:p>
    <w:p w14:paraId="1E154AC0" w14:textId="1434D059" w:rsidR="00F53781" w:rsidRDefault="00F53781" w:rsidP="000012CA">
      <w:pPr>
        <w:pStyle w:val="Prrafodelista"/>
        <w:numPr>
          <w:ilvl w:val="0"/>
          <w:numId w:val="40"/>
        </w:numPr>
      </w:pPr>
      <w:r w:rsidRPr="000012CA">
        <w:rPr>
          <w:u w:val="single"/>
        </w:rPr>
        <w:t>Acceso remoto a la información</w:t>
      </w:r>
      <w:r>
        <w:t>: Las tecnologías permiten acceder a los sistemas de información desde cualquier lugar y en cualquier momento, lo que facilita la toma de decisiones en tiempo real.</w:t>
      </w:r>
      <w:r w:rsidR="000012CA">
        <w:t xml:space="preserve"> </w:t>
      </w:r>
      <w:r>
        <w:t>Ejemplo: Una organización no gubernamental (ONG) en Nicaragua usa plataformas en la nube para compartir información crítica sobre proyectos a nivel nacional y acceder a los datos desde diferentes ubicaciones.</w:t>
      </w:r>
    </w:p>
    <w:p w14:paraId="2B9D102A" w14:textId="1C51280B" w:rsidR="00F53781" w:rsidRDefault="00F53781" w:rsidP="000012CA">
      <w:pPr>
        <w:pStyle w:val="Prrafodelista"/>
        <w:numPr>
          <w:ilvl w:val="0"/>
          <w:numId w:val="40"/>
        </w:numPr>
      </w:pPr>
      <w:r w:rsidRPr="000012CA">
        <w:rPr>
          <w:u w:val="single"/>
        </w:rPr>
        <w:t>Innovación continua</w:t>
      </w:r>
      <w:r>
        <w:t>: La tecnología evoluciona rápidamente, lo que obliga a las organizaciones a adoptar soluciones innovadoras y estar al tanto de las tendencias tecnológicas.</w:t>
      </w:r>
      <w:r w:rsidR="000012CA">
        <w:t xml:space="preserve"> </w:t>
      </w:r>
      <w:r>
        <w:t>Ejemplo: Empresas en Nicaragua invierten en la digitalización de sus procesos para mantenerse competitivas, implementando herramientas como la inteligencia artificial (IA) y la automatización de marketing.</w:t>
      </w:r>
    </w:p>
    <w:p w14:paraId="5D26AFDC" w14:textId="77777777" w:rsidR="000012CA" w:rsidRDefault="000012CA" w:rsidP="00F53781"/>
    <w:p w14:paraId="5DB67C04" w14:textId="0740D48C" w:rsidR="00D92B87" w:rsidRDefault="00F53781" w:rsidP="00F53781">
      <w:r>
        <w:t>La administración, el desarrollo organizacional y las tecnologías son componentes fundamentales para el funcionamiento óptimo de los sistemas de información. En el contexto de las empresas nicaragüenses, el éxito de la transformación digital depende de una adecuada integración de estas tres áreas. Las empresas deben estar dispuestas a invertir en nuevas tecnologías, a capacitar a su personal y a gestionar el cambio organizacional para aprovechar al máximo las ventajas que ofrecen los sistemas de información.</w:t>
      </w:r>
    </w:p>
    <w:p w14:paraId="63F2BB9E" w14:textId="77777777" w:rsidR="00E60AE5" w:rsidRPr="00E60AE5" w:rsidRDefault="00E60AE5" w:rsidP="00E60AE5"/>
    <w:p w14:paraId="529CFC68" w14:textId="77777777" w:rsidR="00AC70F6" w:rsidRDefault="00450AC1" w:rsidP="00AC70F6">
      <w:pPr>
        <w:pStyle w:val="Ttulo2"/>
      </w:pPr>
      <w:bookmarkStart w:id="21" w:name="_Toc191631434"/>
      <w:r>
        <w:lastRenderedPageBreak/>
        <w:t>Clasificación de los Sistemas de Información</w:t>
      </w:r>
      <w:bookmarkEnd w:id="21"/>
      <w:r>
        <w:t xml:space="preserve"> </w:t>
      </w:r>
    </w:p>
    <w:p w14:paraId="50BAB518" w14:textId="77777777" w:rsidR="00962252" w:rsidRDefault="00962252" w:rsidP="00962252">
      <w:pPr>
        <w:contextualSpacing/>
      </w:pPr>
      <w:r>
        <w:t>Los sistemas de información pueden clasificarse de diversas formas, dependiendo de sus características y el tipo de interacción que tienen con el entorno. En este caso, exploraremos cuatro tipos de clasificación comúnmente utilizados:</w:t>
      </w:r>
    </w:p>
    <w:p w14:paraId="7D8A9AEA" w14:textId="77777777" w:rsidR="009841F4" w:rsidRDefault="009841F4" w:rsidP="009841F4">
      <w:pPr>
        <w:pStyle w:val="Prrafodelista"/>
        <w:numPr>
          <w:ilvl w:val="0"/>
          <w:numId w:val="41"/>
        </w:numPr>
        <w:sectPr w:rsidR="009841F4" w:rsidSect="004830B3">
          <w:type w:val="continuous"/>
          <w:pgSz w:w="12240" w:h="15840"/>
          <w:pgMar w:top="1418" w:right="1701" w:bottom="1418" w:left="1701" w:header="709" w:footer="709" w:gutter="0"/>
          <w:cols w:space="708"/>
          <w:docGrid w:linePitch="360"/>
        </w:sectPr>
      </w:pPr>
    </w:p>
    <w:p w14:paraId="272F5BE4" w14:textId="77777777" w:rsidR="00962252" w:rsidRDefault="00962252" w:rsidP="009841F4">
      <w:pPr>
        <w:pStyle w:val="Prrafodelista"/>
        <w:numPr>
          <w:ilvl w:val="0"/>
          <w:numId w:val="41"/>
        </w:numPr>
      </w:pPr>
      <w:r>
        <w:t>Sistemas Abiertos</w:t>
      </w:r>
    </w:p>
    <w:p w14:paraId="5EE4F013" w14:textId="77777777" w:rsidR="00962252" w:rsidRDefault="00962252" w:rsidP="009841F4">
      <w:pPr>
        <w:pStyle w:val="Prrafodelista"/>
        <w:numPr>
          <w:ilvl w:val="0"/>
          <w:numId w:val="41"/>
        </w:numPr>
      </w:pPr>
      <w:r>
        <w:t>Sistemas Cerrados</w:t>
      </w:r>
    </w:p>
    <w:p w14:paraId="0FDAF63A" w14:textId="77777777" w:rsidR="00962252" w:rsidRDefault="00962252" w:rsidP="009841F4">
      <w:pPr>
        <w:pStyle w:val="Prrafodelista"/>
        <w:numPr>
          <w:ilvl w:val="0"/>
          <w:numId w:val="41"/>
        </w:numPr>
      </w:pPr>
      <w:r>
        <w:t>Sistemas Probabilísticos</w:t>
      </w:r>
    </w:p>
    <w:p w14:paraId="5E24C312" w14:textId="77777777" w:rsidR="00962252" w:rsidRDefault="00962252" w:rsidP="009841F4">
      <w:pPr>
        <w:pStyle w:val="Prrafodelista"/>
        <w:numPr>
          <w:ilvl w:val="0"/>
          <w:numId w:val="41"/>
        </w:numPr>
      </w:pPr>
      <w:r>
        <w:t>Sistemas Determinísticos</w:t>
      </w:r>
    </w:p>
    <w:p w14:paraId="4965FC3E" w14:textId="77777777" w:rsidR="009841F4" w:rsidRDefault="009841F4" w:rsidP="00962252">
      <w:pPr>
        <w:contextualSpacing/>
        <w:sectPr w:rsidR="009841F4" w:rsidSect="009841F4">
          <w:type w:val="continuous"/>
          <w:pgSz w:w="12240" w:h="15840"/>
          <w:pgMar w:top="1418" w:right="1701" w:bottom="1418" w:left="1701" w:header="709" w:footer="709" w:gutter="0"/>
          <w:cols w:num="2" w:space="708"/>
          <w:docGrid w:linePitch="360"/>
        </w:sectPr>
      </w:pPr>
    </w:p>
    <w:p w14:paraId="3FE5A786" w14:textId="77777777" w:rsidR="00962252" w:rsidRDefault="00962252" w:rsidP="00962252">
      <w:pPr>
        <w:contextualSpacing/>
      </w:pPr>
    </w:p>
    <w:p w14:paraId="655C99C0" w14:textId="6F5A8E0D" w:rsidR="00962252" w:rsidRDefault="00962252" w:rsidP="00962252">
      <w:pPr>
        <w:contextualSpacing/>
      </w:pPr>
      <w:bookmarkStart w:id="22" w:name="_Toc191631435"/>
      <w:r w:rsidRPr="00FF388D">
        <w:rPr>
          <w:rStyle w:val="Ttulo3Car"/>
        </w:rPr>
        <w:t>Sistemas Abiertos</w:t>
      </w:r>
      <w:bookmarkEnd w:id="22"/>
      <w:r w:rsidR="009841F4">
        <w:t xml:space="preserve">: </w:t>
      </w:r>
      <w:r>
        <w:t>Un sistema abierto es aquel que interactúa de manera constante con su entorno, recibiendo entradas (inputs) y generando salidas (outputs) que afectan a su entorno. Estos sistemas se adaptan a cambios externos y modifican su comportamiento o estructura con el tiempo. La interacción con el entorno es esencial para su funcionamiento.</w:t>
      </w:r>
    </w:p>
    <w:p w14:paraId="2C835A94" w14:textId="77777777" w:rsidR="00962252" w:rsidRDefault="00962252" w:rsidP="00962252">
      <w:pPr>
        <w:contextualSpacing/>
      </w:pPr>
    </w:p>
    <w:p w14:paraId="4636B4F6" w14:textId="77777777" w:rsidR="00962252" w:rsidRDefault="00962252" w:rsidP="00962252">
      <w:pPr>
        <w:contextualSpacing/>
      </w:pPr>
      <w:r>
        <w:t>Características:</w:t>
      </w:r>
    </w:p>
    <w:p w14:paraId="3BC90900" w14:textId="77777777" w:rsidR="00962252" w:rsidRDefault="00962252" w:rsidP="00FF388D">
      <w:pPr>
        <w:pStyle w:val="Prrafodelista"/>
        <w:numPr>
          <w:ilvl w:val="0"/>
          <w:numId w:val="43"/>
        </w:numPr>
      </w:pPr>
      <w:r>
        <w:t>Reciben y envían información constantemente hacia y desde su entorno.</w:t>
      </w:r>
    </w:p>
    <w:p w14:paraId="2A6B115B" w14:textId="77777777" w:rsidR="00962252" w:rsidRDefault="00962252" w:rsidP="00FF388D">
      <w:pPr>
        <w:pStyle w:val="Prrafodelista"/>
        <w:numPr>
          <w:ilvl w:val="0"/>
          <w:numId w:val="43"/>
        </w:numPr>
      </w:pPr>
      <w:r>
        <w:t>Son dinámicos, ya que evolucionan con el tiempo.</w:t>
      </w:r>
    </w:p>
    <w:p w14:paraId="6885870E" w14:textId="77777777" w:rsidR="00962252" w:rsidRDefault="00962252" w:rsidP="00FF388D">
      <w:pPr>
        <w:pStyle w:val="Prrafodelista"/>
        <w:numPr>
          <w:ilvl w:val="0"/>
          <w:numId w:val="43"/>
        </w:numPr>
      </w:pPr>
      <w:r>
        <w:t>Están expuestos a factores externos como el mercado, la economía, los competidores, o el entorno social.</w:t>
      </w:r>
    </w:p>
    <w:p w14:paraId="659B0A5C" w14:textId="77777777" w:rsidR="00962252" w:rsidRDefault="00962252" w:rsidP="00FF388D">
      <w:pPr>
        <w:pStyle w:val="Prrafodelista"/>
        <w:numPr>
          <w:ilvl w:val="0"/>
          <w:numId w:val="43"/>
        </w:numPr>
      </w:pPr>
      <w:r>
        <w:t>Necesitan adaptarse a los cambios del entorno para mantener su eficiencia y relevancia.</w:t>
      </w:r>
    </w:p>
    <w:p w14:paraId="11422011" w14:textId="77777777" w:rsidR="00FF388D" w:rsidRDefault="00FF388D" w:rsidP="00962252">
      <w:pPr>
        <w:contextualSpacing/>
      </w:pPr>
    </w:p>
    <w:p w14:paraId="20798ECF" w14:textId="1AC180C4" w:rsidR="00962252" w:rsidRDefault="00962252" w:rsidP="00FF388D">
      <w:pPr>
        <w:contextualSpacing/>
      </w:pPr>
      <w:r w:rsidRPr="00FF388D">
        <w:rPr>
          <w:u w:val="single"/>
        </w:rPr>
        <w:t>Ejemplo en el contexto nicaragüense</w:t>
      </w:r>
      <w:r>
        <w:t>:</w:t>
      </w:r>
      <w:r w:rsidR="00FF388D">
        <w:t xml:space="preserve"> </w:t>
      </w:r>
      <w:r>
        <w:t>Una empresa de telecomunicaciones en Nicaragua es un ejemplo de un sistema abierto. La empresa interactúa constantemente con su entorno, que incluye la competencia, los cambios regulatorios del gobierno y las necesidades de sus clientes. Por ejemplo, si hay un cambio en las políticas gubernamentales sobre tarifas o en la demanda de servicios de internet, la empresa debe ajustar su sistema de información y sus servicios.</w:t>
      </w:r>
    </w:p>
    <w:p w14:paraId="72685AE3" w14:textId="77777777" w:rsidR="00962252" w:rsidRDefault="00962252" w:rsidP="00962252">
      <w:pPr>
        <w:contextualSpacing/>
      </w:pPr>
    </w:p>
    <w:p w14:paraId="6D5B33E2" w14:textId="77777777" w:rsidR="00FF388D" w:rsidRDefault="00FF388D" w:rsidP="00962252">
      <w:pPr>
        <w:contextualSpacing/>
      </w:pPr>
    </w:p>
    <w:p w14:paraId="1DDEDDE7" w14:textId="22A9828C" w:rsidR="00962252" w:rsidRDefault="00962252" w:rsidP="00962252">
      <w:pPr>
        <w:contextualSpacing/>
      </w:pPr>
      <w:bookmarkStart w:id="23" w:name="_Toc191631436"/>
      <w:r w:rsidRPr="00DC351F">
        <w:rPr>
          <w:rStyle w:val="Ttulo3Car"/>
        </w:rPr>
        <w:lastRenderedPageBreak/>
        <w:t>Sistemas Cerrados</w:t>
      </w:r>
      <w:bookmarkEnd w:id="23"/>
      <w:r w:rsidR="00DC351F">
        <w:t xml:space="preserve">: </w:t>
      </w:r>
      <w:r>
        <w:t>Un sistema cerrado es aquel que no tiene interacciones significativas con su entorno. El sistema opera de manera autónoma, basándose únicamente en su estructura interna para generar entradas y salidas. Los sistemas cerrados no se ajustan a los cambios externos, sino que funcionan de acuerdo con reglas y procesos internos.</w:t>
      </w:r>
    </w:p>
    <w:p w14:paraId="09F3AFFA" w14:textId="77777777" w:rsidR="00962252" w:rsidRDefault="00962252" w:rsidP="00962252">
      <w:pPr>
        <w:contextualSpacing/>
      </w:pPr>
    </w:p>
    <w:p w14:paraId="64B2C11E" w14:textId="77777777" w:rsidR="00962252" w:rsidRDefault="00962252" w:rsidP="00962252">
      <w:pPr>
        <w:contextualSpacing/>
      </w:pPr>
      <w:r>
        <w:t>Características:</w:t>
      </w:r>
    </w:p>
    <w:p w14:paraId="38A777B0" w14:textId="77777777" w:rsidR="00962252" w:rsidRDefault="00962252" w:rsidP="00DC351F">
      <w:pPr>
        <w:pStyle w:val="Prrafodelista"/>
        <w:numPr>
          <w:ilvl w:val="0"/>
          <w:numId w:val="44"/>
        </w:numPr>
      </w:pPr>
      <w:r>
        <w:t>No interactúan con su entorno.</w:t>
      </w:r>
    </w:p>
    <w:p w14:paraId="0BA761F9" w14:textId="77777777" w:rsidR="00962252" w:rsidRDefault="00962252" w:rsidP="00DC351F">
      <w:pPr>
        <w:pStyle w:val="Prrafodelista"/>
        <w:numPr>
          <w:ilvl w:val="0"/>
          <w:numId w:val="44"/>
        </w:numPr>
      </w:pPr>
      <w:r>
        <w:t>Se comportan de manera predecible.</w:t>
      </w:r>
    </w:p>
    <w:p w14:paraId="2F66486D" w14:textId="77777777" w:rsidR="00962252" w:rsidRDefault="00962252" w:rsidP="00DC351F">
      <w:pPr>
        <w:pStyle w:val="Prrafodelista"/>
        <w:numPr>
          <w:ilvl w:val="0"/>
          <w:numId w:val="44"/>
        </w:numPr>
      </w:pPr>
      <w:r>
        <w:t>Son más estables, pero no se adaptan a cambios externos.</w:t>
      </w:r>
    </w:p>
    <w:p w14:paraId="01F55591" w14:textId="77777777" w:rsidR="00962252" w:rsidRDefault="00962252" w:rsidP="00DC351F">
      <w:pPr>
        <w:pStyle w:val="Prrafodelista"/>
        <w:numPr>
          <w:ilvl w:val="0"/>
          <w:numId w:val="44"/>
        </w:numPr>
      </w:pPr>
      <w:r>
        <w:t>Funcionan dentro de condiciones controladas.</w:t>
      </w:r>
    </w:p>
    <w:p w14:paraId="4B92FA6D" w14:textId="77777777" w:rsidR="00DC351F" w:rsidRDefault="00DC351F" w:rsidP="00962252">
      <w:pPr>
        <w:contextualSpacing/>
      </w:pPr>
    </w:p>
    <w:p w14:paraId="28B38C8D" w14:textId="4A6FF8DC" w:rsidR="00962252" w:rsidRDefault="00962252" w:rsidP="00962252">
      <w:pPr>
        <w:contextualSpacing/>
      </w:pPr>
      <w:r>
        <w:t>Ejemplo en el contexto nicaragüense:</w:t>
      </w:r>
      <w:r w:rsidR="00DC351F">
        <w:t xml:space="preserve"> </w:t>
      </w:r>
      <w:r>
        <w:t>Un sistema de control de inventarios en una pequeña tienda de productos locales en Nicaragua podría ser un sistema cerrado. El sistema realiza un seguimiento de los productos dentro del inventario y genera reportes internos, pero no interactúa con las fluctuaciones del mercado o las necesidades externas. La tienda opera de acuerdo con las reglas establecidas por el dueño, sin ajuste directo a factores externos.</w:t>
      </w:r>
    </w:p>
    <w:p w14:paraId="0B23B2BA" w14:textId="77777777" w:rsidR="00962252" w:rsidRDefault="00962252" w:rsidP="00962252">
      <w:pPr>
        <w:contextualSpacing/>
      </w:pPr>
    </w:p>
    <w:p w14:paraId="5080FC92" w14:textId="1CC26D9C" w:rsidR="00962252" w:rsidRDefault="00962252" w:rsidP="00962252">
      <w:pPr>
        <w:contextualSpacing/>
      </w:pPr>
      <w:r>
        <w:t>Sistemas Probabilísticos</w:t>
      </w:r>
      <w:r w:rsidR="00DE2E24">
        <w:t xml:space="preserve">: </w:t>
      </w:r>
      <w:r>
        <w:t>Los sistemas probabilísticos son aquellos en los que las entradas y salidas no pueden predecirse con certeza. Los eventos y resultados son aleatorios, y el sistema emplea probabilidades para estimar los resultados más probables. Estos sistemas se basan en modelos estadísticos y análisis de probabilidades para hacer predicciones.</w:t>
      </w:r>
    </w:p>
    <w:p w14:paraId="7F664CCB" w14:textId="77777777" w:rsidR="00962252" w:rsidRDefault="00962252" w:rsidP="00962252">
      <w:pPr>
        <w:contextualSpacing/>
      </w:pPr>
    </w:p>
    <w:p w14:paraId="129D0D32" w14:textId="77777777" w:rsidR="00962252" w:rsidRDefault="00962252" w:rsidP="00962252">
      <w:pPr>
        <w:contextualSpacing/>
      </w:pPr>
      <w:r>
        <w:t>Características:</w:t>
      </w:r>
    </w:p>
    <w:p w14:paraId="2E0FFDF9" w14:textId="77777777" w:rsidR="00962252" w:rsidRDefault="00962252" w:rsidP="00DE2E24">
      <w:pPr>
        <w:pStyle w:val="Prrafodelista"/>
        <w:numPr>
          <w:ilvl w:val="0"/>
          <w:numId w:val="45"/>
        </w:numPr>
      </w:pPr>
      <w:r>
        <w:t>Los resultados no son deterministas; dependen de la probabilidad.</w:t>
      </w:r>
    </w:p>
    <w:p w14:paraId="368F05E3" w14:textId="77777777" w:rsidR="00962252" w:rsidRDefault="00962252" w:rsidP="00DE2E24">
      <w:pPr>
        <w:pStyle w:val="Prrafodelista"/>
        <w:numPr>
          <w:ilvl w:val="0"/>
          <w:numId w:val="45"/>
        </w:numPr>
      </w:pPr>
      <w:r>
        <w:t>Utilizan estadísticas y análisis de datos para tomar decisiones.</w:t>
      </w:r>
    </w:p>
    <w:p w14:paraId="27E1936F" w14:textId="77777777" w:rsidR="00962252" w:rsidRDefault="00962252" w:rsidP="00DE2E24">
      <w:pPr>
        <w:pStyle w:val="Prrafodelista"/>
        <w:numPr>
          <w:ilvl w:val="0"/>
          <w:numId w:val="45"/>
        </w:numPr>
      </w:pPr>
      <w:r>
        <w:t>Incertidumbre en las salidas.</w:t>
      </w:r>
    </w:p>
    <w:p w14:paraId="13E1C51F" w14:textId="77777777" w:rsidR="00962252" w:rsidRDefault="00962252" w:rsidP="00DE2E24">
      <w:pPr>
        <w:pStyle w:val="Prrafodelista"/>
        <w:numPr>
          <w:ilvl w:val="0"/>
          <w:numId w:val="45"/>
        </w:numPr>
      </w:pPr>
      <w:r>
        <w:lastRenderedPageBreak/>
        <w:t>Se emplean en situaciones donde el comportamiento futuro es incierto.</w:t>
      </w:r>
    </w:p>
    <w:p w14:paraId="44603B50" w14:textId="77777777" w:rsidR="00DE2E24" w:rsidRDefault="00DE2E24" w:rsidP="00962252">
      <w:pPr>
        <w:contextualSpacing/>
      </w:pPr>
    </w:p>
    <w:p w14:paraId="48F00CB2" w14:textId="7315BE77" w:rsidR="00962252" w:rsidRDefault="00962252" w:rsidP="00962252">
      <w:pPr>
        <w:contextualSpacing/>
      </w:pPr>
      <w:r>
        <w:t>Ejemplo en el contexto nicaragüense:</w:t>
      </w:r>
      <w:r w:rsidR="00DE2E24">
        <w:t xml:space="preserve"> </w:t>
      </w:r>
      <w:r>
        <w:t>Un sistema de predicción de ventas de una cadena de tiendas en Nicaragua podría ser un ejemplo de sistema probabilístico. Utilizando datos históricos de ventas y modelos estadísticos, el sistema estima las probabilidades de que ciertos productos se vendan en un período determinado. Sin embargo, factores externos como cambios en las preferencias del consumidor o eventos inesperados como desastres naturales pueden afectar las predicciones, lo que hace que el sistema opere con un grado de incertidumbre.</w:t>
      </w:r>
    </w:p>
    <w:p w14:paraId="3C23DA1D" w14:textId="77777777" w:rsidR="00962252" w:rsidRDefault="00962252" w:rsidP="00962252">
      <w:pPr>
        <w:contextualSpacing/>
      </w:pPr>
    </w:p>
    <w:p w14:paraId="56C55969" w14:textId="5DE24782" w:rsidR="00962252" w:rsidRDefault="00962252" w:rsidP="00962252">
      <w:pPr>
        <w:contextualSpacing/>
      </w:pPr>
      <w:bookmarkStart w:id="24" w:name="_Toc191631437"/>
      <w:r w:rsidRPr="00DE2E24">
        <w:rPr>
          <w:rStyle w:val="Ttulo3Car"/>
        </w:rPr>
        <w:t>Sistemas Determinísticos</w:t>
      </w:r>
      <w:bookmarkEnd w:id="24"/>
      <w:r w:rsidR="00DE2E24">
        <w:t xml:space="preserve">: </w:t>
      </w:r>
      <w:r>
        <w:t>A diferencia de los sistemas probabilísticos, un sistema determinístico es aquel cuyo comportamiento futuro se puede predecir con certeza, basándose en entradas claramente definidas. Si se conocen las condiciones iniciales, el resultado será siempre el mismo, sin ningún tipo de aleatoriedad.</w:t>
      </w:r>
    </w:p>
    <w:p w14:paraId="6C03E7AF" w14:textId="77777777" w:rsidR="00962252" w:rsidRDefault="00962252" w:rsidP="00962252">
      <w:pPr>
        <w:contextualSpacing/>
      </w:pPr>
    </w:p>
    <w:p w14:paraId="6CDC1CE8" w14:textId="77777777" w:rsidR="00962252" w:rsidRDefault="00962252" w:rsidP="00962252">
      <w:pPr>
        <w:contextualSpacing/>
      </w:pPr>
      <w:r>
        <w:t>Características:</w:t>
      </w:r>
    </w:p>
    <w:p w14:paraId="534DE5B1" w14:textId="77777777" w:rsidR="00962252" w:rsidRDefault="00962252" w:rsidP="00DE2E24">
      <w:pPr>
        <w:pStyle w:val="Prrafodelista"/>
        <w:numPr>
          <w:ilvl w:val="0"/>
          <w:numId w:val="46"/>
        </w:numPr>
      </w:pPr>
      <w:r>
        <w:t>Los resultados son predecibles y no dependen del azar.</w:t>
      </w:r>
    </w:p>
    <w:p w14:paraId="6E71A96A" w14:textId="77777777" w:rsidR="00962252" w:rsidRDefault="00962252" w:rsidP="00DE2E24">
      <w:pPr>
        <w:pStyle w:val="Prrafodelista"/>
        <w:numPr>
          <w:ilvl w:val="0"/>
          <w:numId w:val="46"/>
        </w:numPr>
      </w:pPr>
      <w:r>
        <w:t>Basado en modelos matemáticos y fórmulas fijas.</w:t>
      </w:r>
    </w:p>
    <w:p w14:paraId="197D39DA" w14:textId="77777777" w:rsidR="00962252" w:rsidRDefault="00962252" w:rsidP="00DE2E24">
      <w:pPr>
        <w:pStyle w:val="Prrafodelista"/>
        <w:numPr>
          <w:ilvl w:val="0"/>
          <w:numId w:val="46"/>
        </w:numPr>
      </w:pPr>
      <w:r>
        <w:t>Totalmente controlados y no están sujetos a variaciones aleatorias.</w:t>
      </w:r>
    </w:p>
    <w:p w14:paraId="2AC3DBDC" w14:textId="77777777" w:rsidR="00DE2E24" w:rsidRDefault="00DE2E24" w:rsidP="00962252">
      <w:pPr>
        <w:contextualSpacing/>
      </w:pPr>
    </w:p>
    <w:p w14:paraId="01734DAE" w14:textId="5BDAD0B5" w:rsidR="00C5601D" w:rsidRDefault="00962252" w:rsidP="00962252">
      <w:pPr>
        <w:contextualSpacing/>
      </w:pPr>
      <w:r>
        <w:t>Ejemplo en el contexto nicaragüense:</w:t>
      </w:r>
      <w:r w:rsidR="00DE2E24">
        <w:t xml:space="preserve"> </w:t>
      </w:r>
      <w:r>
        <w:t>Un sistema de procesamiento de transacciones bancarias en una entidad financiera en Nicaragua es un ejemplo de sistema determinístico. Si se sabe la cantidad de dinero depositado o retirado y se tiene la información del saldo de una cuenta, el sistema calculará el nuevo saldo de manera precisa, sin ningún tipo de variabilidad o incertidumbre.</w:t>
      </w:r>
    </w:p>
    <w:p w14:paraId="3F77AB4E" w14:textId="77777777" w:rsidR="00C5601D" w:rsidRDefault="00C5601D" w:rsidP="00A76AA1">
      <w:pPr>
        <w:contextualSpacing/>
      </w:pPr>
    </w:p>
    <w:p w14:paraId="6CF3B7C9" w14:textId="77777777" w:rsidR="00C5601D" w:rsidRDefault="00C5601D" w:rsidP="00A76AA1">
      <w:pPr>
        <w:contextualSpacing/>
      </w:pPr>
    </w:p>
    <w:p w14:paraId="260D2BB7" w14:textId="77777777" w:rsidR="00A51B0D" w:rsidRDefault="00A51B0D" w:rsidP="00A76AA1">
      <w:pPr>
        <w:contextualSpacing/>
      </w:pPr>
    </w:p>
    <w:p w14:paraId="1F7100C4" w14:textId="77777777" w:rsidR="00A51B0D" w:rsidRDefault="00A51B0D" w:rsidP="00A76AA1">
      <w:pPr>
        <w:contextualSpacing/>
      </w:pPr>
    </w:p>
    <w:p w14:paraId="5CDE8743" w14:textId="6C40CF45" w:rsidR="00C5601D" w:rsidRPr="00A51B0D" w:rsidRDefault="00A51B0D" w:rsidP="00A76AA1">
      <w:pPr>
        <w:contextualSpacing/>
        <w:rPr>
          <w:b/>
          <w:bCs/>
        </w:rPr>
      </w:pPr>
      <w:r w:rsidRPr="00A51B0D">
        <w:rPr>
          <w:b/>
          <w:bCs/>
        </w:rPr>
        <w:lastRenderedPageBreak/>
        <w:t>Comparación entre los Sistemas de Información</w:t>
      </w:r>
    </w:p>
    <w:tbl>
      <w:tblPr>
        <w:tblStyle w:val="Tablaconcuadrcula"/>
        <w:tblW w:w="0" w:type="auto"/>
        <w:tblLook w:val="04A0" w:firstRow="1" w:lastRow="0" w:firstColumn="1" w:lastColumn="0" w:noHBand="0" w:noVBand="1"/>
      </w:tblPr>
      <w:tblGrid>
        <w:gridCol w:w="1743"/>
        <w:gridCol w:w="1745"/>
        <w:gridCol w:w="1907"/>
        <w:gridCol w:w="3402"/>
      </w:tblGrid>
      <w:tr w:rsidR="006B74EE" w:rsidRPr="006B74EE" w14:paraId="47A437EA" w14:textId="77777777" w:rsidTr="006B74EE">
        <w:tc>
          <w:tcPr>
            <w:tcW w:w="1743" w:type="dxa"/>
          </w:tcPr>
          <w:p w14:paraId="54A13667" w14:textId="77777777" w:rsidR="006B74EE" w:rsidRPr="006B74EE" w:rsidRDefault="006B74EE" w:rsidP="00CC5C83">
            <w:pPr>
              <w:contextualSpacing/>
              <w:rPr>
                <w:b/>
                <w:bCs/>
                <w:sz w:val="20"/>
                <w:szCs w:val="18"/>
              </w:rPr>
            </w:pPr>
            <w:r w:rsidRPr="006B74EE">
              <w:rPr>
                <w:b/>
                <w:bCs/>
                <w:sz w:val="20"/>
                <w:szCs w:val="18"/>
              </w:rPr>
              <w:t>Tipo de Sistema</w:t>
            </w:r>
          </w:p>
        </w:tc>
        <w:tc>
          <w:tcPr>
            <w:tcW w:w="1745" w:type="dxa"/>
          </w:tcPr>
          <w:p w14:paraId="47B0E95B" w14:textId="77777777" w:rsidR="006B74EE" w:rsidRPr="006B74EE" w:rsidRDefault="006B74EE" w:rsidP="00CC5C83">
            <w:pPr>
              <w:contextualSpacing/>
              <w:rPr>
                <w:b/>
                <w:bCs/>
                <w:sz w:val="20"/>
                <w:szCs w:val="18"/>
              </w:rPr>
            </w:pPr>
            <w:r w:rsidRPr="006B74EE">
              <w:rPr>
                <w:b/>
                <w:bCs/>
                <w:sz w:val="20"/>
                <w:szCs w:val="18"/>
              </w:rPr>
              <w:t>Interacción con el entorno</w:t>
            </w:r>
          </w:p>
        </w:tc>
        <w:tc>
          <w:tcPr>
            <w:tcW w:w="1894" w:type="dxa"/>
          </w:tcPr>
          <w:p w14:paraId="68F51D06" w14:textId="77777777" w:rsidR="006B74EE" w:rsidRPr="006B74EE" w:rsidRDefault="006B74EE" w:rsidP="00CC5C83">
            <w:pPr>
              <w:contextualSpacing/>
              <w:rPr>
                <w:b/>
                <w:bCs/>
                <w:sz w:val="20"/>
                <w:szCs w:val="18"/>
              </w:rPr>
            </w:pPr>
            <w:r w:rsidRPr="006B74EE">
              <w:rPr>
                <w:b/>
                <w:bCs/>
                <w:sz w:val="20"/>
                <w:szCs w:val="18"/>
              </w:rPr>
              <w:t>Comportamiento</w:t>
            </w:r>
          </w:p>
        </w:tc>
        <w:tc>
          <w:tcPr>
            <w:tcW w:w="3402" w:type="dxa"/>
          </w:tcPr>
          <w:p w14:paraId="1E676EA3" w14:textId="77777777" w:rsidR="006B74EE" w:rsidRPr="006B74EE" w:rsidRDefault="006B74EE" w:rsidP="00CC5C83">
            <w:pPr>
              <w:contextualSpacing/>
              <w:rPr>
                <w:b/>
                <w:bCs/>
                <w:sz w:val="20"/>
                <w:szCs w:val="18"/>
              </w:rPr>
            </w:pPr>
            <w:r w:rsidRPr="006B74EE">
              <w:rPr>
                <w:b/>
                <w:bCs/>
                <w:sz w:val="20"/>
                <w:szCs w:val="18"/>
              </w:rPr>
              <w:t>Ejemplo</w:t>
            </w:r>
          </w:p>
        </w:tc>
      </w:tr>
      <w:tr w:rsidR="006B74EE" w:rsidRPr="006B74EE" w14:paraId="2B153AF8" w14:textId="77777777" w:rsidTr="006B74EE">
        <w:tc>
          <w:tcPr>
            <w:tcW w:w="1743" w:type="dxa"/>
          </w:tcPr>
          <w:p w14:paraId="0201D67E" w14:textId="77777777" w:rsidR="006B74EE" w:rsidRPr="006B74EE" w:rsidRDefault="006B74EE" w:rsidP="00CC5C83">
            <w:pPr>
              <w:contextualSpacing/>
              <w:rPr>
                <w:sz w:val="20"/>
                <w:szCs w:val="18"/>
              </w:rPr>
            </w:pPr>
            <w:r w:rsidRPr="006B74EE">
              <w:rPr>
                <w:sz w:val="20"/>
                <w:szCs w:val="18"/>
              </w:rPr>
              <w:t>Abierto</w:t>
            </w:r>
          </w:p>
        </w:tc>
        <w:tc>
          <w:tcPr>
            <w:tcW w:w="1745" w:type="dxa"/>
          </w:tcPr>
          <w:p w14:paraId="1B8E4D7B" w14:textId="77777777" w:rsidR="006B74EE" w:rsidRPr="006B74EE" w:rsidRDefault="006B74EE" w:rsidP="00CC5C83">
            <w:pPr>
              <w:contextualSpacing/>
              <w:rPr>
                <w:sz w:val="20"/>
                <w:szCs w:val="18"/>
              </w:rPr>
            </w:pPr>
            <w:r w:rsidRPr="006B74EE">
              <w:rPr>
                <w:sz w:val="20"/>
                <w:szCs w:val="18"/>
              </w:rPr>
              <w:t>Interactúa con el entorno</w:t>
            </w:r>
          </w:p>
        </w:tc>
        <w:tc>
          <w:tcPr>
            <w:tcW w:w="1894" w:type="dxa"/>
          </w:tcPr>
          <w:p w14:paraId="3D3F39E2" w14:textId="77777777" w:rsidR="006B74EE" w:rsidRPr="006B74EE" w:rsidRDefault="006B74EE" w:rsidP="00CC5C83">
            <w:pPr>
              <w:contextualSpacing/>
              <w:rPr>
                <w:sz w:val="20"/>
                <w:szCs w:val="18"/>
              </w:rPr>
            </w:pPr>
            <w:r w:rsidRPr="006B74EE">
              <w:rPr>
                <w:sz w:val="20"/>
                <w:szCs w:val="18"/>
              </w:rPr>
              <w:t>Dinámico, evoluciona con el tiempo</w:t>
            </w:r>
          </w:p>
        </w:tc>
        <w:tc>
          <w:tcPr>
            <w:tcW w:w="3402" w:type="dxa"/>
          </w:tcPr>
          <w:p w14:paraId="3D9C678C" w14:textId="77777777" w:rsidR="006B74EE" w:rsidRPr="006B74EE" w:rsidRDefault="006B74EE" w:rsidP="00CC5C83">
            <w:pPr>
              <w:contextualSpacing/>
              <w:rPr>
                <w:sz w:val="20"/>
                <w:szCs w:val="18"/>
              </w:rPr>
            </w:pPr>
            <w:r w:rsidRPr="006B74EE">
              <w:rPr>
                <w:sz w:val="20"/>
                <w:szCs w:val="18"/>
              </w:rPr>
              <w:t>Empresa de telecomunicaciones ajustando sus servicios a la demanda de los clientes.</w:t>
            </w:r>
          </w:p>
        </w:tc>
      </w:tr>
      <w:tr w:rsidR="006B74EE" w:rsidRPr="006B74EE" w14:paraId="5DFEFE8C" w14:textId="77777777" w:rsidTr="006B74EE">
        <w:tc>
          <w:tcPr>
            <w:tcW w:w="1743" w:type="dxa"/>
          </w:tcPr>
          <w:p w14:paraId="688415B5" w14:textId="77777777" w:rsidR="006B74EE" w:rsidRPr="006B74EE" w:rsidRDefault="006B74EE" w:rsidP="00CC5C83">
            <w:pPr>
              <w:contextualSpacing/>
              <w:rPr>
                <w:sz w:val="20"/>
                <w:szCs w:val="18"/>
              </w:rPr>
            </w:pPr>
            <w:r w:rsidRPr="006B74EE">
              <w:rPr>
                <w:sz w:val="20"/>
                <w:szCs w:val="18"/>
              </w:rPr>
              <w:t>Cerrado</w:t>
            </w:r>
          </w:p>
        </w:tc>
        <w:tc>
          <w:tcPr>
            <w:tcW w:w="1745" w:type="dxa"/>
          </w:tcPr>
          <w:p w14:paraId="2E41A3E3" w14:textId="77777777" w:rsidR="006B74EE" w:rsidRPr="006B74EE" w:rsidRDefault="006B74EE" w:rsidP="00CC5C83">
            <w:pPr>
              <w:contextualSpacing/>
              <w:rPr>
                <w:sz w:val="20"/>
                <w:szCs w:val="18"/>
              </w:rPr>
            </w:pPr>
            <w:r w:rsidRPr="006B74EE">
              <w:rPr>
                <w:sz w:val="20"/>
                <w:szCs w:val="18"/>
              </w:rPr>
              <w:t>No interactúa con el entorno</w:t>
            </w:r>
          </w:p>
        </w:tc>
        <w:tc>
          <w:tcPr>
            <w:tcW w:w="1894" w:type="dxa"/>
          </w:tcPr>
          <w:p w14:paraId="2738FADB" w14:textId="77777777" w:rsidR="006B74EE" w:rsidRPr="006B74EE" w:rsidRDefault="006B74EE" w:rsidP="00CC5C83">
            <w:pPr>
              <w:contextualSpacing/>
              <w:rPr>
                <w:sz w:val="20"/>
                <w:szCs w:val="18"/>
              </w:rPr>
            </w:pPr>
            <w:r w:rsidRPr="006B74EE">
              <w:rPr>
                <w:sz w:val="20"/>
                <w:szCs w:val="18"/>
              </w:rPr>
              <w:t>Estático, predecible</w:t>
            </w:r>
          </w:p>
        </w:tc>
        <w:tc>
          <w:tcPr>
            <w:tcW w:w="3402" w:type="dxa"/>
          </w:tcPr>
          <w:p w14:paraId="4FFC70A9" w14:textId="77777777" w:rsidR="006B74EE" w:rsidRPr="006B74EE" w:rsidRDefault="006B74EE" w:rsidP="00CC5C83">
            <w:pPr>
              <w:contextualSpacing/>
              <w:rPr>
                <w:sz w:val="20"/>
                <w:szCs w:val="18"/>
              </w:rPr>
            </w:pPr>
            <w:r w:rsidRPr="006B74EE">
              <w:rPr>
                <w:sz w:val="20"/>
                <w:szCs w:val="18"/>
              </w:rPr>
              <w:t>Sistema de inventarios de una tienda que no se ajusta a cambios externos.</w:t>
            </w:r>
          </w:p>
        </w:tc>
      </w:tr>
      <w:tr w:rsidR="006B74EE" w:rsidRPr="006B74EE" w14:paraId="0A6917F2" w14:textId="77777777" w:rsidTr="006B74EE">
        <w:tc>
          <w:tcPr>
            <w:tcW w:w="1743" w:type="dxa"/>
          </w:tcPr>
          <w:p w14:paraId="1A781C20" w14:textId="77777777" w:rsidR="006B74EE" w:rsidRPr="006B74EE" w:rsidRDefault="006B74EE" w:rsidP="00CC5C83">
            <w:pPr>
              <w:contextualSpacing/>
              <w:rPr>
                <w:sz w:val="20"/>
                <w:szCs w:val="18"/>
              </w:rPr>
            </w:pPr>
            <w:r w:rsidRPr="006B74EE">
              <w:rPr>
                <w:sz w:val="20"/>
                <w:szCs w:val="18"/>
              </w:rPr>
              <w:t>Probabilístico</w:t>
            </w:r>
          </w:p>
        </w:tc>
        <w:tc>
          <w:tcPr>
            <w:tcW w:w="1745" w:type="dxa"/>
          </w:tcPr>
          <w:p w14:paraId="0CDBB43F" w14:textId="77777777" w:rsidR="006B74EE" w:rsidRPr="006B74EE" w:rsidRDefault="006B74EE" w:rsidP="00CC5C83">
            <w:pPr>
              <w:contextualSpacing/>
              <w:rPr>
                <w:sz w:val="20"/>
                <w:szCs w:val="18"/>
              </w:rPr>
            </w:pPr>
            <w:r w:rsidRPr="006B74EE">
              <w:rPr>
                <w:sz w:val="20"/>
                <w:szCs w:val="18"/>
              </w:rPr>
              <w:t>Depende de probabilidades y estadísticas</w:t>
            </w:r>
          </w:p>
        </w:tc>
        <w:tc>
          <w:tcPr>
            <w:tcW w:w="1894" w:type="dxa"/>
          </w:tcPr>
          <w:p w14:paraId="639E8656" w14:textId="77777777" w:rsidR="006B74EE" w:rsidRPr="006B74EE" w:rsidRDefault="006B74EE" w:rsidP="00CC5C83">
            <w:pPr>
              <w:contextualSpacing/>
              <w:rPr>
                <w:sz w:val="20"/>
                <w:szCs w:val="18"/>
              </w:rPr>
            </w:pPr>
            <w:r w:rsidRPr="006B74EE">
              <w:rPr>
                <w:sz w:val="20"/>
                <w:szCs w:val="18"/>
              </w:rPr>
              <w:t>Incertidumbre, aleatorio</w:t>
            </w:r>
          </w:p>
        </w:tc>
        <w:tc>
          <w:tcPr>
            <w:tcW w:w="3402" w:type="dxa"/>
          </w:tcPr>
          <w:p w14:paraId="53948CF3" w14:textId="77777777" w:rsidR="006B74EE" w:rsidRPr="006B74EE" w:rsidRDefault="006B74EE" w:rsidP="00CC5C83">
            <w:pPr>
              <w:contextualSpacing/>
              <w:rPr>
                <w:sz w:val="20"/>
                <w:szCs w:val="18"/>
              </w:rPr>
            </w:pPr>
            <w:r w:rsidRPr="006B74EE">
              <w:rPr>
                <w:sz w:val="20"/>
                <w:szCs w:val="18"/>
              </w:rPr>
              <w:t>Sistema de predicción de ventas en una tienda basado en datos históricos.</w:t>
            </w:r>
          </w:p>
        </w:tc>
      </w:tr>
      <w:tr w:rsidR="006B74EE" w:rsidRPr="006B74EE" w14:paraId="055AE175" w14:textId="77777777" w:rsidTr="006B74EE">
        <w:tc>
          <w:tcPr>
            <w:tcW w:w="1743" w:type="dxa"/>
          </w:tcPr>
          <w:p w14:paraId="7CC856A8" w14:textId="77777777" w:rsidR="006B74EE" w:rsidRPr="006B74EE" w:rsidRDefault="006B74EE" w:rsidP="00CC5C83">
            <w:pPr>
              <w:contextualSpacing/>
              <w:rPr>
                <w:sz w:val="20"/>
                <w:szCs w:val="18"/>
              </w:rPr>
            </w:pPr>
            <w:r w:rsidRPr="006B74EE">
              <w:rPr>
                <w:sz w:val="20"/>
                <w:szCs w:val="18"/>
              </w:rPr>
              <w:t>Determinístico</w:t>
            </w:r>
          </w:p>
        </w:tc>
        <w:tc>
          <w:tcPr>
            <w:tcW w:w="1745" w:type="dxa"/>
          </w:tcPr>
          <w:p w14:paraId="2CB170A1" w14:textId="77777777" w:rsidR="006B74EE" w:rsidRPr="006B74EE" w:rsidRDefault="006B74EE" w:rsidP="00CC5C83">
            <w:pPr>
              <w:contextualSpacing/>
              <w:rPr>
                <w:sz w:val="20"/>
                <w:szCs w:val="18"/>
              </w:rPr>
            </w:pPr>
            <w:r w:rsidRPr="006B74EE">
              <w:rPr>
                <w:sz w:val="20"/>
                <w:szCs w:val="18"/>
              </w:rPr>
              <w:t>No depende de factores externos</w:t>
            </w:r>
          </w:p>
        </w:tc>
        <w:tc>
          <w:tcPr>
            <w:tcW w:w="1894" w:type="dxa"/>
          </w:tcPr>
          <w:p w14:paraId="2E3AA53C" w14:textId="77777777" w:rsidR="006B74EE" w:rsidRPr="006B74EE" w:rsidRDefault="006B74EE" w:rsidP="00CC5C83">
            <w:pPr>
              <w:contextualSpacing/>
              <w:rPr>
                <w:sz w:val="20"/>
                <w:szCs w:val="18"/>
              </w:rPr>
            </w:pPr>
            <w:r w:rsidRPr="006B74EE">
              <w:rPr>
                <w:sz w:val="20"/>
                <w:szCs w:val="18"/>
              </w:rPr>
              <w:t>Predecible, controlado</w:t>
            </w:r>
          </w:p>
        </w:tc>
        <w:tc>
          <w:tcPr>
            <w:tcW w:w="3402" w:type="dxa"/>
          </w:tcPr>
          <w:p w14:paraId="1AE1B2FC" w14:textId="77777777" w:rsidR="006B74EE" w:rsidRPr="006B74EE" w:rsidRDefault="006B74EE" w:rsidP="00CC5C83">
            <w:pPr>
              <w:contextualSpacing/>
              <w:rPr>
                <w:sz w:val="20"/>
                <w:szCs w:val="18"/>
              </w:rPr>
            </w:pPr>
            <w:r w:rsidRPr="006B74EE">
              <w:rPr>
                <w:sz w:val="20"/>
                <w:szCs w:val="18"/>
              </w:rPr>
              <w:t>Sistema bancario que calcula saldos de cuentas con certeza</w:t>
            </w:r>
          </w:p>
        </w:tc>
      </w:tr>
    </w:tbl>
    <w:p w14:paraId="5FF80F3F" w14:textId="77777777" w:rsidR="00C5601D" w:rsidRDefault="00C5601D" w:rsidP="00A76AA1">
      <w:pPr>
        <w:contextualSpacing/>
      </w:pPr>
    </w:p>
    <w:p w14:paraId="4A6DD208" w14:textId="77777777" w:rsidR="00C5601D" w:rsidRDefault="00C5601D" w:rsidP="00A76AA1">
      <w:pPr>
        <w:contextualSpacing/>
      </w:pPr>
    </w:p>
    <w:p w14:paraId="721F5731" w14:textId="5F0C0774" w:rsidR="00C5601D" w:rsidRDefault="00A24738" w:rsidP="00A76AA1">
      <w:pPr>
        <w:contextualSpacing/>
      </w:pPr>
      <w:r w:rsidRPr="00A24738">
        <w:t>La clasificación de los sistemas de información en abiertos, cerrados, probabilísticos y determinísticos ayuda a entender cómo estos sistemas interactúan con el entorno y cómo gestionan la incertidumbre. En el contexto de Nicaragua, los sistemas de información deben ser flexibles y adaptarse a las condiciones locales, como los cambios en la economía, las políticas gubernamentales y las preferencias de los consumidores. Esta clasificación también permite a las empresas tomar decisiones más informadas sobre qué tipo de sistema adoptar según sus necesidades.</w:t>
      </w:r>
    </w:p>
    <w:p w14:paraId="72A2441A" w14:textId="77777777" w:rsidR="00A24738" w:rsidRDefault="00A24738" w:rsidP="00A76AA1">
      <w:pPr>
        <w:contextualSpacing/>
      </w:pPr>
    </w:p>
    <w:p w14:paraId="7CD97BED" w14:textId="77777777" w:rsidR="00A24738" w:rsidRDefault="00A24738" w:rsidP="00A76AA1">
      <w:pPr>
        <w:contextualSpacing/>
      </w:pPr>
    </w:p>
    <w:p w14:paraId="0A7C472D" w14:textId="77777777" w:rsidR="00A24738" w:rsidRDefault="00A24738" w:rsidP="00A76AA1">
      <w:pPr>
        <w:contextualSpacing/>
      </w:pPr>
    </w:p>
    <w:p w14:paraId="478E6D02" w14:textId="77777777" w:rsidR="00A24738" w:rsidRDefault="00A24738" w:rsidP="00A76AA1">
      <w:pPr>
        <w:contextualSpacing/>
      </w:pPr>
    </w:p>
    <w:p w14:paraId="09F6D991" w14:textId="77777777" w:rsidR="00A24738" w:rsidRDefault="00A24738" w:rsidP="00A76AA1">
      <w:pPr>
        <w:contextualSpacing/>
      </w:pPr>
    </w:p>
    <w:p w14:paraId="0DA8816B" w14:textId="77777777" w:rsidR="00A24738" w:rsidRDefault="00A24738" w:rsidP="00A76AA1">
      <w:pPr>
        <w:contextualSpacing/>
      </w:pPr>
    </w:p>
    <w:p w14:paraId="175324A3" w14:textId="77777777" w:rsidR="00A24738" w:rsidRDefault="00A24738" w:rsidP="00A76AA1">
      <w:pPr>
        <w:contextualSpacing/>
      </w:pPr>
    </w:p>
    <w:p w14:paraId="0A1F4661" w14:textId="77777777" w:rsidR="00A24738" w:rsidRDefault="00A24738" w:rsidP="00A76AA1">
      <w:pPr>
        <w:contextualSpacing/>
      </w:pPr>
    </w:p>
    <w:p w14:paraId="3760EE49" w14:textId="77777777" w:rsidR="00C5601D" w:rsidRDefault="00C5601D" w:rsidP="00A76AA1">
      <w:pPr>
        <w:contextualSpacing/>
      </w:pPr>
    </w:p>
    <w:p w14:paraId="1CA2272F"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5D22CABB" wp14:editId="1AC84EE3">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DDF45" w14:textId="77777777" w:rsidR="006D7C25" w:rsidRPr="00D904A7" w:rsidRDefault="006D7C25" w:rsidP="006D7C25">
                              <w:pPr>
                                <w:pStyle w:val="Ttulo1"/>
                              </w:pPr>
                              <w:bookmarkStart w:id="25" w:name="_Toc160547542"/>
                              <w:bookmarkStart w:id="26" w:name="_Toc191631438"/>
                              <w:r w:rsidRPr="006D7C25">
                                <w:t>Bibliografía y Webgrafía</w:t>
                              </w:r>
                              <w:bookmarkEnd w:id="25"/>
                              <w:bookmarkEnd w:id="26"/>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D22CABB"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8CDDF45" w14:textId="77777777" w:rsidR="006D7C25" w:rsidRPr="00D904A7" w:rsidRDefault="006D7C25" w:rsidP="006D7C25">
                        <w:pPr>
                          <w:pStyle w:val="Ttulo1"/>
                        </w:pPr>
                        <w:bookmarkStart w:id="27" w:name="_Toc160547542"/>
                        <w:bookmarkStart w:id="28" w:name="_Toc191631438"/>
                        <w:r w:rsidRPr="006D7C25">
                          <w:t>Bibliografía y Webgrafía</w:t>
                        </w:r>
                        <w:bookmarkEnd w:id="27"/>
                        <w:bookmarkEnd w:id="28"/>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13C6068D" w14:textId="77777777" w:rsidR="002117E6" w:rsidRDefault="002117E6" w:rsidP="00A76AA1">
      <w:pPr>
        <w:contextualSpacing/>
      </w:pPr>
    </w:p>
    <w:p w14:paraId="2EF605D9" w14:textId="77777777" w:rsidR="00AB2DF6" w:rsidRDefault="00AB2DF6" w:rsidP="00A76AA1">
      <w:pPr>
        <w:contextualSpacing/>
        <w:rPr>
          <w:i/>
          <w:iCs/>
        </w:rPr>
      </w:pPr>
    </w:p>
    <w:p w14:paraId="4B421539" w14:textId="77777777" w:rsidR="005F6FA6" w:rsidRDefault="00047604" w:rsidP="006540F2">
      <w:pPr>
        <w:pStyle w:val="Prrafodelista"/>
        <w:numPr>
          <w:ilvl w:val="0"/>
          <w:numId w:val="48"/>
        </w:numPr>
      </w:pPr>
      <w:r>
        <w:t>Daniel Cohen</w:t>
      </w:r>
      <w:r w:rsidR="00CE583A">
        <w:t xml:space="preserve">, </w:t>
      </w:r>
      <w:proofErr w:type="gramStart"/>
      <w:r w:rsidR="00CE583A">
        <w:t xml:space="preserve">Enrique  </w:t>
      </w:r>
      <w:proofErr w:type="spellStart"/>
      <w:r w:rsidR="00CE583A">
        <w:t>Asín</w:t>
      </w:r>
      <w:proofErr w:type="spellEnd"/>
      <w:proofErr w:type="gramEnd"/>
      <w:r w:rsidR="00CE583A">
        <w:t xml:space="preserve">. Sistemas de Información Gerencial para los Negocios. </w:t>
      </w:r>
      <w:r w:rsidR="00222D93">
        <w:t xml:space="preserve">Un enfoque para la toma de decisiones. Cuarta Edición. McGraw </w:t>
      </w:r>
      <w:r w:rsidR="005F6FA6">
        <w:t>H</w:t>
      </w:r>
      <w:r w:rsidR="00222D93">
        <w:t>il</w:t>
      </w:r>
      <w:r w:rsidR="005F6FA6">
        <w:t>l 2002.</w:t>
      </w:r>
    </w:p>
    <w:p w14:paraId="4BAF1497" w14:textId="77777777" w:rsidR="0052381A" w:rsidRDefault="005F6FA6" w:rsidP="006540F2">
      <w:pPr>
        <w:pStyle w:val="Prrafodelista"/>
        <w:numPr>
          <w:ilvl w:val="0"/>
          <w:numId w:val="48"/>
        </w:numPr>
      </w:pPr>
      <w:r>
        <w:t>Laudon</w:t>
      </w:r>
      <w:r w:rsidR="00A22F7C">
        <w:t>, K., Laudon, J. Sistemas de Información Gerencial</w:t>
      </w:r>
      <w:r w:rsidR="00D7228C">
        <w:t xml:space="preserve">. Décima Segunda Edición. Pearson </w:t>
      </w:r>
      <w:r w:rsidR="0052381A">
        <w:t>Educación, 2012.</w:t>
      </w:r>
    </w:p>
    <w:p w14:paraId="32BC5F59" w14:textId="77777777" w:rsidR="002A233A" w:rsidRDefault="0052381A" w:rsidP="006540F2">
      <w:pPr>
        <w:pStyle w:val="Prrafodelista"/>
        <w:numPr>
          <w:ilvl w:val="0"/>
          <w:numId w:val="48"/>
        </w:numPr>
      </w:pPr>
      <w:r>
        <w:t xml:space="preserve">McLeod, Jr. </w:t>
      </w:r>
      <w:r w:rsidR="0083760A">
        <w:t>Sistemas de Información Gerencial. Séptima Edición</w:t>
      </w:r>
      <w:r w:rsidR="002A233A">
        <w:t xml:space="preserve">. </w:t>
      </w:r>
      <w:proofErr w:type="spellStart"/>
      <w:r w:rsidR="002A233A">
        <w:t>Prentince</w:t>
      </w:r>
      <w:proofErr w:type="spellEnd"/>
      <w:r w:rsidR="002A233A">
        <w:t xml:space="preserve"> Hall. México 2000.</w:t>
      </w:r>
    </w:p>
    <w:p w14:paraId="2F4B1945" w14:textId="35AE9662" w:rsidR="00C5601D" w:rsidRPr="00A24738" w:rsidRDefault="002A233A" w:rsidP="006540F2">
      <w:pPr>
        <w:pStyle w:val="Prrafodelista"/>
        <w:numPr>
          <w:ilvl w:val="0"/>
          <w:numId w:val="48"/>
        </w:numPr>
      </w:pPr>
      <w:r>
        <w:t>O’Brien</w:t>
      </w:r>
      <w:r w:rsidR="00707950">
        <w:t xml:space="preserve">, J. Sistemas de Información Gerencial. Séptima edición. </w:t>
      </w:r>
      <w:r w:rsidR="00222D93">
        <w:t xml:space="preserve"> </w:t>
      </w:r>
      <w:r w:rsidR="00707950">
        <w:t>McGraw Hill 200</w:t>
      </w:r>
      <w:r w:rsidR="008070CD">
        <w:t>6</w:t>
      </w:r>
      <w:r w:rsidR="00707950">
        <w:t>.</w:t>
      </w:r>
    </w:p>
    <w:p w14:paraId="1B1D0BBF" w14:textId="60FC5721" w:rsidR="003F146E" w:rsidRDefault="008070CD" w:rsidP="006540F2">
      <w:pPr>
        <w:pStyle w:val="Prrafodelista"/>
        <w:numPr>
          <w:ilvl w:val="0"/>
          <w:numId w:val="48"/>
        </w:numPr>
      </w:pPr>
      <w:r>
        <w:t>Oz, E</w:t>
      </w:r>
      <w:r w:rsidR="00265962">
        <w:t xml:space="preserve">. Administración de los Sistemas de Información, </w:t>
      </w:r>
      <w:r w:rsidR="00897768">
        <w:t>5ª. Ed. 2008</w:t>
      </w:r>
    </w:p>
    <w:p w14:paraId="74FA6CD1" w14:textId="35BF8075" w:rsidR="00897768" w:rsidRDefault="00897768" w:rsidP="006540F2">
      <w:pPr>
        <w:pStyle w:val="Prrafodelista"/>
        <w:numPr>
          <w:ilvl w:val="0"/>
          <w:numId w:val="48"/>
        </w:numPr>
      </w:pPr>
      <w:proofErr w:type="spellStart"/>
      <w:r>
        <w:t>Stair</w:t>
      </w:r>
      <w:proofErr w:type="spellEnd"/>
      <w:r>
        <w:t>, R.</w:t>
      </w:r>
      <w:r w:rsidR="00BA1019">
        <w:t xml:space="preserve">, </w:t>
      </w:r>
      <w:proofErr w:type="spellStart"/>
      <w:r w:rsidR="00BA1019">
        <w:t>Raynolds</w:t>
      </w:r>
      <w:proofErr w:type="spellEnd"/>
      <w:r w:rsidR="00BA1019">
        <w:t xml:space="preserve">, G. </w:t>
      </w:r>
      <w:r w:rsidR="002E6A89">
        <w:t xml:space="preserve">Principios de Sistemas de Información: un enfoque administrativo. </w:t>
      </w:r>
      <w:r w:rsidR="00B55572">
        <w:t>9ª. Ed. 2010</w:t>
      </w:r>
    </w:p>
    <w:p w14:paraId="090D23DD" w14:textId="56549375" w:rsidR="00B55572" w:rsidRPr="006540F2" w:rsidRDefault="00BF588F" w:rsidP="006540F2">
      <w:pPr>
        <w:pStyle w:val="Prrafodelista"/>
        <w:numPr>
          <w:ilvl w:val="0"/>
          <w:numId w:val="48"/>
        </w:numPr>
        <w:rPr>
          <w:lang w:val="en-US"/>
        </w:rPr>
      </w:pPr>
      <w:r w:rsidRPr="006540F2">
        <w:rPr>
          <w:lang w:val="en-US"/>
        </w:rPr>
        <w:t>Thomson Course Management Information</w:t>
      </w:r>
      <w:r w:rsidR="00573A8D" w:rsidRPr="006540F2">
        <w:rPr>
          <w:lang w:val="en-US"/>
        </w:rPr>
        <w:t xml:space="preserve"> System</w:t>
      </w:r>
      <w:r w:rsidR="006821DD" w:rsidRPr="006540F2">
        <w:rPr>
          <w:lang w:val="en-US"/>
        </w:rPr>
        <w:t>, 5</w:t>
      </w:r>
      <w:r w:rsidR="006821DD" w:rsidRPr="006540F2">
        <w:rPr>
          <w:vertAlign w:val="superscript"/>
          <w:lang w:val="en-US"/>
        </w:rPr>
        <w:t>th</w:t>
      </w:r>
      <w:r w:rsidR="006821DD" w:rsidRPr="006540F2">
        <w:rPr>
          <w:lang w:val="en-US"/>
        </w:rPr>
        <w:t xml:space="preserve"> ed. Technology 2006</w:t>
      </w:r>
    </w:p>
    <w:p w14:paraId="5CD7C691" w14:textId="77777777" w:rsidR="006821DD" w:rsidRPr="00573A8D" w:rsidRDefault="006821DD" w:rsidP="00A76AA1">
      <w:pPr>
        <w:contextualSpacing/>
        <w:rPr>
          <w:lang w:val="en-US"/>
        </w:rPr>
      </w:pPr>
    </w:p>
    <w:p w14:paraId="44585037" w14:textId="77777777" w:rsidR="003F146E" w:rsidRPr="00573A8D" w:rsidRDefault="003F146E" w:rsidP="00A76AA1">
      <w:pPr>
        <w:contextualSpacing/>
        <w:rPr>
          <w:lang w:val="en-US"/>
        </w:rPr>
      </w:pPr>
    </w:p>
    <w:p w14:paraId="0B0A1FCE" w14:textId="77777777" w:rsidR="003F146E" w:rsidRDefault="003F146E" w:rsidP="00A76AA1">
      <w:pPr>
        <w:contextualSpacing/>
        <w:rPr>
          <w:lang w:val="en-US"/>
        </w:rPr>
      </w:pPr>
    </w:p>
    <w:p w14:paraId="5C181933" w14:textId="77777777" w:rsidR="00C1519A" w:rsidRDefault="00C1519A" w:rsidP="00A76AA1">
      <w:pPr>
        <w:contextualSpacing/>
        <w:rPr>
          <w:lang w:val="en-US"/>
        </w:rPr>
      </w:pPr>
    </w:p>
    <w:p w14:paraId="3D39A7F7" w14:textId="77777777" w:rsidR="00C1519A" w:rsidRDefault="00C1519A" w:rsidP="00A76AA1">
      <w:pPr>
        <w:contextualSpacing/>
        <w:rPr>
          <w:lang w:val="en-US"/>
        </w:rPr>
      </w:pPr>
    </w:p>
    <w:p w14:paraId="204F272F" w14:textId="77777777" w:rsidR="00C1519A" w:rsidRDefault="00C1519A" w:rsidP="00A76AA1">
      <w:pPr>
        <w:contextualSpacing/>
        <w:rPr>
          <w:lang w:val="en-US"/>
        </w:rPr>
      </w:pPr>
    </w:p>
    <w:p w14:paraId="4ADC4512" w14:textId="77777777" w:rsidR="00C1519A" w:rsidRDefault="00C1519A" w:rsidP="00A76AA1">
      <w:pPr>
        <w:contextualSpacing/>
        <w:rPr>
          <w:lang w:val="en-US"/>
        </w:rPr>
      </w:pPr>
    </w:p>
    <w:p w14:paraId="1E1C130B" w14:textId="77777777" w:rsidR="00C1519A" w:rsidRDefault="00C1519A" w:rsidP="00A76AA1">
      <w:pPr>
        <w:contextualSpacing/>
        <w:rPr>
          <w:lang w:val="en-US"/>
        </w:rPr>
      </w:pPr>
    </w:p>
    <w:p w14:paraId="1ED34EA5" w14:textId="77777777" w:rsidR="00C1519A" w:rsidRDefault="00C1519A" w:rsidP="00A76AA1">
      <w:pPr>
        <w:contextualSpacing/>
        <w:rPr>
          <w:lang w:val="en-US"/>
        </w:rPr>
      </w:pPr>
    </w:p>
    <w:p w14:paraId="6DE89FF4" w14:textId="77777777" w:rsidR="00C1519A" w:rsidRDefault="00C1519A" w:rsidP="00A76AA1">
      <w:pPr>
        <w:contextualSpacing/>
        <w:rPr>
          <w:lang w:val="en-US"/>
        </w:rPr>
      </w:pPr>
    </w:p>
    <w:p w14:paraId="7E044056" w14:textId="77777777" w:rsidR="00C1519A" w:rsidRPr="00573A8D" w:rsidRDefault="00C1519A" w:rsidP="00A76AA1">
      <w:pPr>
        <w:contextualSpacing/>
        <w:rPr>
          <w:lang w:val="en-US"/>
        </w:rPr>
      </w:pPr>
    </w:p>
    <w:p w14:paraId="1E72E2CD" w14:textId="77777777" w:rsidR="003F146E" w:rsidRPr="00573A8D" w:rsidRDefault="003F146E" w:rsidP="00A76AA1">
      <w:pPr>
        <w:contextualSpacing/>
        <w:rPr>
          <w:lang w:val="en-US"/>
        </w:rPr>
      </w:pPr>
    </w:p>
    <w:p w14:paraId="38739875" w14:textId="77777777" w:rsidR="003F146E" w:rsidRPr="00573A8D" w:rsidRDefault="003F146E" w:rsidP="00A76AA1">
      <w:pPr>
        <w:contextualSpacing/>
        <w:rPr>
          <w:lang w:val="en-US"/>
        </w:rPr>
      </w:pPr>
    </w:p>
    <w:p w14:paraId="45AC8D01" w14:textId="77777777" w:rsidR="003F146E" w:rsidRPr="00573A8D" w:rsidRDefault="003F146E" w:rsidP="00A76AA1">
      <w:pPr>
        <w:contextualSpacing/>
        <w:rPr>
          <w:lang w:val="en-US"/>
        </w:rPr>
      </w:pPr>
    </w:p>
    <w:p w14:paraId="07AA4AAA" w14:textId="77777777" w:rsidR="003F146E" w:rsidRPr="00573A8D" w:rsidRDefault="003F146E" w:rsidP="00A76AA1">
      <w:pPr>
        <w:contextualSpacing/>
        <w:rPr>
          <w:lang w:val="en-US"/>
        </w:rPr>
      </w:pPr>
    </w:p>
    <w:p w14:paraId="2AFF136E" w14:textId="77777777" w:rsidR="003F146E" w:rsidRPr="00573A8D" w:rsidRDefault="003F146E" w:rsidP="00A76AA1">
      <w:pPr>
        <w:contextualSpacing/>
        <w:rPr>
          <w:lang w:val="en-US"/>
        </w:rPr>
      </w:pPr>
    </w:p>
    <w:p w14:paraId="16993B3B" w14:textId="77777777" w:rsidR="00AB2DF6" w:rsidRPr="00573A8D" w:rsidRDefault="006D7C25" w:rsidP="00A76AA1">
      <w:pPr>
        <w:contextualSpacing/>
        <w:rPr>
          <w:bCs/>
          <w:lang w:val="en-US"/>
        </w:rPr>
      </w:pPr>
      <w:r>
        <w:rPr>
          <w:noProof/>
        </w:rPr>
        <mc:AlternateContent>
          <mc:Choice Requires="wpg">
            <w:drawing>
              <wp:anchor distT="0" distB="0" distL="114300" distR="114300" simplePos="0" relativeHeight="251678720" behindDoc="0" locked="0" layoutInCell="1" allowOverlap="1" wp14:anchorId="118723F9" wp14:editId="087BC234">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88050B" w14:textId="77777777" w:rsidR="006D7C25" w:rsidRPr="00D904A7" w:rsidRDefault="006D7C25" w:rsidP="006D7C25">
                              <w:pPr>
                                <w:pStyle w:val="Ttulo1"/>
                              </w:pPr>
                              <w:bookmarkStart w:id="29" w:name="_Toc160547543"/>
                              <w:bookmarkStart w:id="30" w:name="_Toc191631439"/>
                              <w:r w:rsidRPr="006D7C25">
                                <w:t>Glosario</w:t>
                              </w:r>
                              <w:bookmarkEnd w:id="29"/>
                              <w:bookmarkEnd w:id="30"/>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8723F9"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888050B" w14:textId="77777777" w:rsidR="006D7C25" w:rsidRPr="00D904A7" w:rsidRDefault="006D7C25" w:rsidP="006D7C25">
                        <w:pPr>
                          <w:pStyle w:val="Ttulo1"/>
                        </w:pPr>
                        <w:bookmarkStart w:id="31" w:name="_Toc160547543"/>
                        <w:bookmarkStart w:id="32" w:name="_Toc191631439"/>
                        <w:r w:rsidRPr="006D7C25">
                          <w:t>Glosario</w:t>
                        </w:r>
                        <w:bookmarkEnd w:id="31"/>
                        <w:bookmarkEnd w:id="32"/>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0F81F8DD" w14:textId="77777777" w:rsidR="00AB2DF6" w:rsidRPr="00573A8D" w:rsidRDefault="00AB2DF6" w:rsidP="00A76AA1">
      <w:pPr>
        <w:tabs>
          <w:tab w:val="left" w:pos="1305"/>
        </w:tabs>
        <w:contextualSpacing/>
        <w:rPr>
          <w:lang w:val="en-US"/>
        </w:rPr>
      </w:pPr>
    </w:p>
    <w:p w14:paraId="43EDB65A" w14:textId="42D086F6" w:rsidR="00EA0F32" w:rsidRPr="00EA0F32" w:rsidRDefault="00EA0F32" w:rsidP="00667568">
      <w:pPr>
        <w:pStyle w:val="Prrafodelista"/>
        <w:numPr>
          <w:ilvl w:val="0"/>
          <w:numId w:val="47"/>
        </w:numPr>
        <w:tabs>
          <w:tab w:val="left" w:pos="1305"/>
        </w:tabs>
      </w:pPr>
      <w:r w:rsidRPr="00667568">
        <w:rPr>
          <w:b/>
          <w:bCs/>
        </w:rPr>
        <w:t>Adaptación</w:t>
      </w:r>
      <w:r w:rsidR="00B30437">
        <w:t xml:space="preserve">: </w:t>
      </w:r>
      <w:r w:rsidRPr="00EA0F32">
        <w:t>Capacidad de un sistema de información para ajustarse y responder a cambios en su entorno. La adaptación es crucial para la supervivencia y eficacia a largo plazo del sistema, especialmente en sistemas abiertos.</w:t>
      </w:r>
    </w:p>
    <w:p w14:paraId="0CA3A1D2" w14:textId="50C7F473" w:rsidR="00EA0F32" w:rsidRPr="00EA0F32" w:rsidRDefault="00EA0F32" w:rsidP="00667568">
      <w:pPr>
        <w:pStyle w:val="Prrafodelista"/>
        <w:numPr>
          <w:ilvl w:val="0"/>
          <w:numId w:val="47"/>
        </w:numPr>
        <w:tabs>
          <w:tab w:val="left" w:pos="1305"/>
        </w:tabs>
      </w:pPr>
      <w:r w:rsidRPr="00667568">
        <w:rPr>
          <w:b/>
          <w:bCs/>
        </w:rPr>
        <w:t>Atributo</w:t>
      </w:r>
      <w:r w:rsidR="00B30437">
        <w:t xml:space="preserve">: </w:t>
      </w:r>
      <w:r w:rsidRPr="00EA0F32">
        <w:t xml:space="preserve">Característica o propiedad específica de una entidad </w:t>
      </w:r>
      <w:proofErr w:type="spellStart"/>
      <w:r w:rsidRPr="00EA0F32">
        <w:t>o</w:t>
      </w:r>
      <w:proofErr w:type="spellEnd"/>
      <w:r w:rsidRPr="00EA0F32">
        <w:t xml:space="preserve"> objeto en un sistema de información. Los atributos permiten la identificación y descripción de los elementos dentro del sistema.</w:t>
      </w:r>
    </w:p>
    <w:p w14:paraId="075A17D3" w14:textId="7647B8D7" w:rsidR="00EA0F32" w:rsidRPr="00EA0F32" w:rsidRDefault="00EA0F32" w:rsidP="00667568">
      <w:pPr>
        <w:pStyle w:val="Prrafodelista"/>
        <w:numPr>
          <w:ilvl w:val="0"/>
          <w:numId w:val="47"/>
        </w:numPr>
        <w:tabs>
          <w:tab w:val="left" w:pos="1305"/>
        </w:tabs>
      </w:pPr>
      <w:r w:rsidRPr="00667568">
        <w:rPr>
          <w:b/>
          <w:bCs/>
        </w:rPr>
        <w:t>Control</w:t>
      </w:r>
      <w:r w:rsidR="00B30437">
        <w:t xml:space="preserve">: </w:t>
      </w:r>
      <w:r w:rsidRPr="00EA0F32">
        <w:t>En un sistema de información, hace referencia a los procesos y mecanismos para regular y dirigir las operaciones dentro del sistema, asegurando que las salidas sean las esperadas.</w:t>
      </w:r>
    </w:p>
    <w:p w14:paraId="10F9A47B" w14:textId="029251D0" w:rsidR="00EA0F32" w:rsidRPr="00EA0F32" w:rsidRDefault="00EA0F32" w:rsidP="00667568">
      <w:pPr>
        <w:pStyle w:val="Prrafodelista"/>
        <w:numPr>
          <w:ilvl w:val="0"/>
          <w:numId w:val="47"/>
        </w:numPr>
        <w:tabs>
          <w:tab w:val="left" w:pos="1305"/>
        </w:tabs>
      </w:pPr>
      <w:r w:rsidRPr="00667568">
        <w:rPr>
          <w:b/>
          <w:bCs/>
        </w:rPr>
        <w:t>Datos</w:t>
      </w:r>
      <w:r w:rsidR="00B30437">
        <w:t xml:space="preserve">: </w:t>
      </w:r>
      <w:r w:rsidRPr="00EA0F32">
        <w:t>Conjunto de hechos o cifras sin procesar que por sí mismos no proporcionan significado. Los datos deben ser procesados y analizados para convertirse en información útil.</w:t>
      </w:r>
    </w:p>
    <w:p w14:paraId="094BE154" w14:textId="10ACA4B0" w:rsidR="00EA0F32" w:rsidRPr="00EA0F32" w:rsidRDefault="00EA0F32" w:rsidP="00667568">
      <w:pPr>
        <w:pStyle w:val="Prrafodelista"/>
        <w:numPr>
          <w:ilvl w:val="0"/>
          <w:numId w:val="47"/>
        </w:numPr>
        <w:tabs>
          <w:tab w:val="left" w:pos="1305"/>
        </w:tabs>
      </w:pPr>
      <w:r w:rsidRPr="00667568">
        <w:rPr>
          <w:b/>
          <w:bCs/>
        </w:rPr>
        <w:t>Determinismo</w:t>
      </w:r>
      <w:r w:rsidR="00B30437">
        <w:t xml:space="preserve">: </w:t>
      </w:r>
      <w:r w:rsidRPr="00EA0F32">
        <w:t>Propiedad de los sistemas determinísticos en los cuales las salidas son predecibles y no dependen de la incertidumbre. Un sistema determinístico tiene una relación fija entre entradas y salidas.</w:t>
      </w:r>
    </w:p>
    <w:p w14:paraId="7BDA117F" w14:textId="442BC48C" w:rsidR="00EA0F32" w:rsidRPr="00EA0F32" w:rsidRDefault="00EA0F32" w:rsidP="00667568">
      <w:pPr>
        <w:pStyle w:val="Prrafodelista"/>
        <w:numPr>
          <w:ilvl w:val="0"/>
          <w:numId w:val="47"/>
        </w:numPr>
        <w:tabs>
          <w:tab w:val="left" w:pos="1305"/>
        </w:tabs>
      </w:pPr>
      <w:r w:rsidRPr="00667568">
        <w:rPr>
          <w:b/>
          <w:bCs/>
        </w:rPr>
        <w:t>Desarrollo Organizacional</w:t>
      </w:r>
      <w:r w:rsidR="00B30437">
        <w:t xml:space="preserve">: </w:t>
      </w:r>
      <w:r w:rsidRPr="00EA0F32">
        <w:t>Proceso de mejorar la eficiencia y efectividad de una organización mediante la implementación de cambios estratégicos y el uso de tecnologías, como los sistemas de información.</w:t>
      </w:r>
    </w:p>
    <w:p w14:paraId="7375821A" w14:textId="5BF2571D" w:rsidR="00EA0F32" w:rsidRPr="00EA0F32" w:rsidRDefault="00EA0F32" w:rsidP="00667568">
      <w:pPr>
        <w:pStyle w:val="Prrafodelista"/>
        <w:numPr>
          <w:ilvl w:val="0"/>
          <w:numId w:val="47"/>
        </w:numPr>
        <w:tabs>
          <w:tab w:val="left" w:pos="1305"/>
        </w:tabs>
      </w:pPr>
      <w:r w:rsidRPr="00667568">
        <w:rPr>
          <w:b/>
          <w:bCs/>
        </w:rPr>
        <w:t>Entradas</w:t>
      </w:r>
      <w:r w:rsidRPr="00EA0F32">
        <w:t xml:space="preserve"> (Inputs)</w:t>
      </w:r>
      <w:r w:rsidR="007B7AFD">
        <w:t xml:space="preserve">: </w:t>
      </w:r>
      <w:r w:rsidRPr="00EA0F32">
        <w:t>Datos o recursos que un sistema recibe desde su entorno. En los sistemas de información, las entradas son procesadas para generar información útil y tomar decisiones.</w:t>
      </w:r>
    </w:p>
    <w:p w14:paraId="5578F806" w14:textId="7AAE0686" w:rsidR="00EA0F32" w:rsidRPr="00EA0F32" w:rsidRDefault="00EA0F32" w:rsidP="00667568">
      <w:pPr>
        <w:pStyle w:val="Prrafodelista"/>
        <w:numPr>
          <w:ilvl w:val="0"/>
          <w:numId w:val="47"/>
        </w:numPr>
        <w:tabs>
          <w:tab w:val="left" w:pos="1305"/>
        </w:tabs>
      </w:pPr>
      <w:r w:rsidRPr="00667568">
        <w:rPr>
          <w:b/>
          <w:bCs/>
        </w:rPr>
        <w:t>Entorno</w:t>
      </w:r>
      <w:r w:rsidR="007B7AFD">
        <w:t xml:space="preserve">: </w:t>
      </w:r>
      <w:r w:rsidRPr="00EA0F32">
        <w:t>El contexto externo en el cual un sistema de información opera. El entorno puede incluir factores económicos, políticos, tecnológicos y sociales, entre otros.</w:t>
      </w:r>
    </w:p>
    <w:p w14:paraId="3A9FA651" w14:textId="616B6E10" w:rsidR="00EA0F32" w:rsidRPr="00EA0F32" w:rsidRDefault="00EA0F32" w:rsidP="00667568">
      <w:pPr>
        <w:pStyle w:val="Prrafodelista"/>
        <w:numPr>
          <w:ilvl w:val="0"/>
          <w:numId w:val="47"/>
        </w:numPr>
        <w:tabs>
          <w:tab w:val="left" w:pos="1305"/>
        </w:tabs>
      </w:pPr>
      <w:r w:rsidRPr="00667568">
        <w:rPr>
          <w:b/>
          <w:bCs/>
        </w:rPr>
        <w:lastRenderedPageBreak/>
        <w:t>Evolución</w:t>
      </w:r>
      <w:r w:rsidR="007B7AFD">
        <w:t xml:space="preserve">: </w:t>
      </w:r>
      <w:r w:rsidRPr="00EA0F32">
        <w:t>El proceso mediante el cual un sistema de información se adapta y cambia con el tiempo, ya sea debido a cambios internos o externos. Este proceso es fundamental para los sistemas abiertos.</w:t>
      </w:r>
    </w:p>
    <w:p w14:paraId="15BF88F9" w14:textId="26E90A83" w:rsidR="00EA0F32" w:rsidRPr="00EA0F32" w:rsidRDefault="00EA0F32" w:rsidP="00667568">
      <w:pPr>
        <w:pStyle w:val="Prrafodelista"/>
        <w:numPr>
          <w:ilvl w:val="0"/>
          <w:numId w:val="47"/>
        </w:numPr>
        <w:tabs>
          <w:tab w:val="left" w:pos="1305"/>
        </w:tabs>
      </w:pPr>
      <w:r w:rsidRPr="00667568">
        <w:rPr>
          <w:b/>
          <w:bCs/>
        </w:rPr>
        <w:t>Incertidumbre</w:t>
      </w:r>
      <w:r w:rsidR="007B7AFD">
        <w:t xml:space="preserve">: </w:t>
      </w:r>
      <w:r w:rsidRPr="00EA0F32">
        <w:t>La característica de los sistemas probabilísticos, donde los resultados no son totalmente predecibles. Los sistemas con incertidumbre deben usar probabilidades para estimar los resultados posibles.</w:t>
      </w:r>
    </w:p>
    <w:p w14:paraId="548F0FFE" w14:textId="2BA7F603" w:rsidR="00EA0F32" w:rsidRPr="00EA0F32" w:rsidRDefault="00EA0F32" w:rsidP="00667568">
      <w:pPr>
        <w:pStyle w:val="Prrafodelista"/>
        <w:numPr>
          <w:ilvl w:val="0"/>
          <w:numId w:val="47"/>
        </w:numPr>
        <w:tabs>
          <w:tab w:val="left" w:pos="1305"/>
        </w:tabs>
      </w:pPr>
      <w:r w:rsidRPr="00667568">
        <w:rPr>
          <w:b/>
          <w:bCs/>
        </w:rPr>
        <w:t>Interacción</w:t>
      </w:r>
      <w:r w:rsidR="007B7AFD">
        <w:t xml:space="preserve">: </w:t>
      </w:r>
      <w:r w:rsidRPr="00EA0F32">
        <w:t>Proceso mediante el cual un sistema de información se comunica con su entorno, recibiendo entradas y enviando salidas. La interacción es un aspecto clave de los sistemas abiertos.</w:t>
      </w:r>
    </w:p>
    <w:p w14:paraId="633A53F1" w14:textId="6778A626" w:rsidR="00EA0F32" w:rsidRPr="00EA0F32" w:rsidRDefault="00EA0F32" w:rsidP="00667568">
      <w:pPr>
        <w:pStyle w:val="Prrafodelista"/>
        <w:numPr>
          <w:ilvl w:val="0"/>
          <w:numId w:val="47"/>
        </w:numPr>
        <w:tabs>
          <w:tab w:val="left" w:pos="1305"/>
        </w:tabs>
      </w:pPr>
      <w:r w:rsidRPr="00667568">
        <w:rPr>
          <w:b/>
          <w:bCs/>
        </w:rPr>
        <w:t>Modelos Matemáticos</w:t>
      </w:r>
      <w:r w:rsidR="007B7AFD">
        <w:t xml:space="preserve">: </w:t>
      </w:r>
      <w:r w:rsidRPr="00EA0F32">
        <w:t>Representación matemática de un sistema que utiliza ecuaciones y algoritmos para predecir el comportamiento y las salidas del sistema. Es utilizado especialmente en sistemas determinísticos y probabilísticos.</w:t>
      </w:r>
    </w:p>
    <w:p w14:paraId="78086BD7" w14:textId="31293A15" w:rsidR="00EA0F32" w:rsidRPr="00EA0F32" w:rsidRDefault="00EA0F32" w:rsidP="00667568">
      <w:pPr>
        <w:pStyle w:val="Prrafodelista"/>
        <w:numPr>
          <w:ilvl w:val="0"/>
          <w:numId w:val="47"/>
        </w:numPr>
        <w:tabs>
          <w:tab w:val="left" w:pos="1305"/>
        </w:tabs>
      </w:pPr>
      <w:r w:rsidRPr="00667568">
        <w:rPr>
          <w:b/>
          <w:bCs/>
        </w:rPr>
        <w:t>Modelo de Sistema</w:t>
      </w:r>
      <w:r w:rsidR="007B7AFD">
        <w:t xml:space="preserve">: </w:t>
      </w:r>
      <w:r w:rsidRPr="00EA0F32">
        <w:t>Representación estructurada de un sistema que incluye sus componentes, entradas, salidas y procesos internos. El modelo ayuda a entender el comportamiento y la estructura del sistema.</w:t>
      </w:r>
    </w:p>
    <w:p w14:paraId="3443D81B" w14:textId="27DE158C" w:rsidR="00EA0F32" w:rsidRPr="00EA0F32" w:rsidRDefault="00EA0F32" w:rsidP="00667568">
      <w:pPr>
        <w:pStyle w:val="Prrafodelista"/>
        <w:numPr>
          <w:ilvl w:val="0"/>
          <w:numId w:val="47"/>
        </w:numPr>
        <w:tabs>
          <w:tab w:val="left" w:pos="1305"/>
        </w:tabs>
      </w:pPr>
      <w:r w:rsidRPr="00667568">
        <w:rPr>
          <w:b/>
          <w:bCs/>
        </w:rPr>
        <w:t>Probabilidad</w:t>
      </w:r>
      <w:r w:rsidR="007B7AFD">
        <w:t xml:space="preserve">: </w:t>
      </w:r>
      <w:r w:rsidRPr="00EA0F32">
        <w:t>Medida de la certeza o posibilidad de que ocurra un evento en un sistema probabilístico. Es fundamental para la toma de decisiones bajo condiciones de incertidumbre.</w:t>
      </w:r>
    </w:p>
    <w:p w14:paraId="77911695" w14:textId="071B4DA8" w:rsidR="00EA0F32" w:rsidRPr="00EA0F32" w:rsidRDefault="00EA0F32" w:rsidP="00667568">
      <w:pPr>
        <w:pStyle w:val="Prrafodelista"/>
        <w:numPr>
          <w:ilvl w:val="0"/>
          <w:numId w:val="47"/>
        </w:numPr>
        <w:tabs>
          <w:tab w:val="left" w:pos="1305"/>
        </w:tabs>
      </w:pPr>
      <w:r w:rsidRPr="00667568">
        <w:rPr>
          <w:b/>
          <w:bCs/>
        </w:rPr>
        <w:t>Recursos de los Sistemas de Información</w:t>
      </w:r>
      <w:r w:rsidR="007B7AFD">
        <w:t xml:space="preserve">: </w:t>
      </w:r>
      <w:r w:rsidRPr="00EA0F32">
        <w:t>Los elementos esenciales necesarios para el funcionamiento de un sistema de información, tales como hardware, software, datos, personas y procedimientos.</w:t>
      </w:r>
    </w:p>
    <w:p w14:paraId="33A01B6E" w14:textId="469B7BAF" w:rsidR="00EA0F32" w:rsidRPr="00EA0F32" w:rsidRDefault="00EA0F32" w:rsidP="00667568">
      <w:pPr>
        <w:pStyle w:val="Prrafodelista"/>
        <w:numPr>
          <w:ilvl w:val="0"/>
          <w:numId w:val="47"/>
        </w:numPr>
        <w:tabs>
          <w:tab w:val="left" w:pos="1305"/>
        </w:tabs>
      </w:pPr>
      <w:r w:rsidRPr="00667568">
        <w:rPr>
          <w:b/>
          <w:bCs/>
        </w:rPr>
        <w:t>Salida</w:t>
      </w:r>
      <w:r w:rsidRPr="00EA0F32">
        <w:t xml:space="preserve"> (Output)</w:t>
      </w:r>
      <w:r w:rsidR="007B7AFD">
        <w:t xml:space="preserve">: </w:t>
      </w:r>
      <w:r w:rsidRPr="00EA0F32">
        <w:t>Resultado del procesamiento de datos dentro de un sistema de información. Las salidas pueden ser informes, decisiones o acciones que afectan el entorno.</w:t>
      </w:r>
    </w:p>
    <w:p w14:paraId="6D01D1E8" w14:textId="09872284" w:rsidR="00EA0F32" w:rsidRPr="00EA0F32" w:rsidRDefault="00EA0F32" w:rsidP="00667568">
      <w:pPr>
        <w:pStyle w:val="Prrafodelista"/>
        <w:numPr>
          <w:ilvl w:val="0"/>
          <w:numId w:val="47"/>
        </w:numPr>
        <w:tabs>
          <w:tab w:val="left" w:pos="1305"/>
        </w:tabs>
      </w:pPr>
      <w:r w:rsidRPr="00667568">
        <w:rPr>
          <w:b/>
          <w:bCs/>
        </w:rPr>
        <w:t>Sistema Cerrado</w:t>
      </w:r>
      <w:r w:rsidR="00A74AD9">
        <w:t xml:space="preserve">: </w:t>
      </w:r>
      <w:r w:rsidRPr="00EA0F32">
        <w:t>Tipo de sistema que no interactúa significativamente con su entorno. En estos sistemas, las salidas son determinadas por las condiciones internas sin afectar ni ser afectadas por el entorno.</w:t>
      </w:r>
    </w:p>
    <w:p w14:paraId="1B125979" w14:textId="1B1751EB" w:rsidR="00EA0F32" w:rsidRPr="00EA0F32" w:rsidRDefault="00EA0F32" w:rsidP="00667568">
      <w:pPr>
        <w:pStyle w:val="Prrafodelista"/>
        <w:numPr>
          <w:ilvl w:val="0"/>
          <w:numId w:val="47"/>
        </w:numPr>
        <w:tabs>
          <w:tab w:val="left" w:pos="1305"/>
        </w:tabs>
      </w:pPr>
      <w:r w:rsidRPr="00667568">
        <w:rPr>
          <w:b/>
          <w:bCs/>
        </w:rPr>
        <w:lastRenderedPageBreak/>
        <w:t>Sistema de Información</w:t>
      </w:r>
      <w:r w:rsidR="00A74AD9">
        <w:t xml:space="preserve">: </w:t>
      </w:r>
      <w:r w:rsidRPr="00EA0F32">
        <w:t>Conjunto de componentes interrelacionados que recopilan, procesan, almacenan y distribuyen información para apoyar la toma de decisiones y controlar las actividades dentro de una organización.</w:t>
      </w:r>
    </w:p>
    <w:p w14:paraId="11379DD7" w14:textId="3EA7D389" w:rsidR="00EA0F32" w:rsidRPr="00EA0F32" w:rsidRDefault="00EA0F32" w:rsidP="00667568">
      <w:pPr>
        <w:pStyle w:val="Prrafodelista"/>
        <w:numPr>
          <w:ilvl w:val="0"/>
          <w:numId w:val="47"/>
        </w:numPr>
        <w:tabs>
          <w:tab w:val="left" w:pos="1305"/>
        </w:tabs>
      </w:pPr>
      <w:r w:rsidRPr="00667568">
        <w:rPr>
          <w:b/>
          <w:bCs/>
        </w:rPr>
        <w:t>Sistema de Información Abierto</w:t>
      </w:r>
      <w:r w:rsidR="00A74AD9">
        <w:t xml:space="preserve">: </w:t>
      </w:r>
      <w:r w:rsidRPr="00EA0F32">
        <w:t>Sistema que interactúa con su entorno, recibiendo entradas y generando salidas que afectan el entorno. Estos sistemas se adaptan a cambios externos y evolucionan con el tiempo.</w:t>
      </w:r>
    </w:p>
    <w:p w14:paraId="369E41E2" w14:textId="7A6B0522" w:rsidR="00EA0F32" w:rsidRPr="00EA0F32" w:rsidRDefault="00EA0F32" w:rsidP="00667568">
      <w:pPr>
        <w:pStyle w:val="Prrafodelista"/>
        <w:numPr>
          <w:ilvl w:val="0"/>
          <w:numId w:val="47"/>
        </w:numPr>
        <w:tabs>
          <w:tab w:val="left" w:pos="1305"/>
        </w:tabs>
      </w:pPr>
      <w:r w:rsidRPr="00667568">
        <w:rPr>
          <w:b/>
          <w:bCs/>
        </w:rPr>
        <w:t>Sistemas Determinísticos</w:t>
      </w:r>
      <w:r w:rsidR="00A74AD9">
        <w:t xml:space="preserve">: </w:t>
      </w:r>
      <w:r w:rsidRPr="00EA0F32">
        <w:t>Sistemas cuyo comportamiento es completamente predecible, y donde las salidas pueden determinarse de manera exacta a partir de las entradas. No dependen de la incertidumbre.</w:t>
      </w:r>
    </w:p>
    <w:p w14:paraId="24F19D21" w14:textId="22CBF117" w:rsidR="00EA0F32" w:rsidRPr="00EA0F32" w:rsidRDefault="00EA0F32" w:rsidP="00667568">
      <w:pPr>
        <w:pStyle w:val="Prrafodelista"/>
        <w:numPr>
          <w:ilvl w:val="0"/>
          <w:numId w:val="47"/>
        </w:numPr>
        <w:tabs>
          <w:tab w:val="left" w:pos="1305"/>
        </w:tabs>
      </w:pPr>
      <w:r w:rsidRPr="00667568">
        <w:rPr>
          <w:b/>
          <w:bCs/>
        </w:rPr>
        <w:t>Sistemas de Información Probabilísticos</w:t>
      </w:r>
      <w:r w:rsidR="007418D3">
        <w:t xml:space="preserve">: </w:t>
      </w:r>
      <w:r w:rsidRPr="00EA0F32">
        <w:t>Sistemas en los cuales los resultados no pueden predecirse con certeza debido a la aleatoriedad de los eventos. Utilizan modelos probabilísticos para estimar los resultados más probables.</w:t>
      </w:r>
    </w:p>
    <w:p w14:paraId="53F4486F" w14:textId="7110A832" w:rsidR="00EA0F32" w:rsidRPr="00EA0F32" w:rsidRDefault="00EA0F32" w:rsidP="00667568">
      <w:pPr>
        <w:pStyle w:val="Prrafodelista"/>
        <w:numPr>
          <w:ilvl w:val="0"/>
          <w:numId w:val="47"/>
        </w:numPr>
        <w:tabs>
          <w:tab w:val="left" w:pos="1305"/>
        </w:tabs>
      </w:pPr>
      <w:r w:rsidRPr="00667568">
        <w:rPr>
          <w:b/>
          <w:bCs/>
        </w:rPr>
        <w:t>Teoría General de Sistemas</w:t>
      </w:r>
      <w:r w:rsidR="007418D3">
        <w:t xml:space="preserve">: </w:t>
      </w:r>
      <w:r w:rsidRPr="00EA0F32">
        <w:t>Enfoque interdisciplinario que estudia los sistemas en general, independientemente de su naturaleza. Se centra en las interrelaciones entre las partes que componen un sistema, tanto en sistemas sociales como tecnológicos.</w:t>
      </w:r>
    </w:p>
    <w:p w14:paraId="76CEB059" w14:textId="66593192" w:rsidR="00EA0F32" w:rsidRPr="00EA0F32" w:rsidRDefault="00EA0F32" w:rsidP="00667568">
      <w:pPr>
        <w:pStyle w:val="Prrafodelista"/>
        <w:numPr>
          <w:ilvl w:val="0"/>
          <w:numId w:val="47"/>
        </w:numPr>
        <w:tabs>
          <w:tab w:val="left" w:pos="1305"/>
        </w:tabs>
      </w:pPr>
      <w:r w:rsidRPr="00667568">
        <w:rPr>
          <w:b/>
          <w:bCs/>
        </w:rPr>
        <w:t>Tecnología de la Información</w:t>
      </w:r>
      <w:r w:rsidRPr="00EA0F32">
        <w:t xml:space="preserve"> (TI)</w:t>
      </w:r>
      <w:r w:rsidR="007418D3">
        <w:t xml:space="preserve">: </w:t>
      </w:r>
      <w:r w:rsidRPr="00EA0F32">
        <w:t>Conjunto de herramientas y recursos tecnológicos utilizados para procesar, almacenar y comunicar información dentro de un sistema de información.</w:t>
      </w:r>
    </w:p>
    <w:p w14:paraId="4F8624F8" w14:textId="44F26D90" w:rsidR="00EA0F32" w:rsidRPr="00EA0F32" w:rsidRDefault="00EA0F32" w:rsidP="00667568">
      <w:pPr>
        <w:pStyle w:val="Prrafodelista"/>
        <w:numPr>
          <w:ilvl w:val="0"/>
          <w:numId w:val="47"/>
        </w:numPr>
        <w:tabs>
          <w:tab w:val="left" w:pos="1305"/>
        </w:tabs>
      </w:pPr>
      <w:r w:rsidRPr="00667568">
        <w:rPr>
          <w:b/>
          <w:bCs/>
        </w:rPr>
        <w:t>Valor de la Información</w:t>
      </w:r>
      <w:r w:rsidR="007418D3">
        <w:t xml:space="preserve">: </w:t>
      </w:r>
      <w:r w:rsidRPr="00EA0F32">
        <w:t>La utilidad y relevancia de la información para tomar decisiones efectivas. El valor depende de su precisión, relevancia y capacidad de impactar positivamente los resultados.</w:t>
      </w:r>
    </w:p>
    <w:p w14:paraId="0834F321" w14:textId="554607A4" w:rsidR="00AB2DF6" w:rsidRPr="00EA0F32" w:rsidRDefault="00EA0F32" w:rsidP="00667568">
      <w:pPr>
        <w:pStyle w:val="Prrafodelista"/>
        <w:numPr>
          <w:ilvl w:val="0"/>
          <w:numId w:val="47"/>
        </w:numPr>
        <w:tabs>
          <w:tab w:val="left" w:pos="1305"/>
        </w:tabs>
      </w:pPr>
      <w:r w:rsidRPr="00667568">
        <w:rPr>
          <w:b/>
          <w:bCs/>
        </w:rPr>
        <w:t>Variables</w:t>
      </w:r>
      <w:r w:rsidR="007418D3" w:rsidRPr="007418D3">
        <w:t>:</w:t>
      </w:r>
      <w:r w:rsidR="007418D3">
        <w:t xml:space="preserve"> </w:t>
      </w:r>
      <w:r w:rsidRPr="00EA0F32">
        <w:t>Elementos o factores dentro de un sistema que pueden cambiar o variar. En los sistemas de información, las variables pueden ser datos, parámetros o condiciones que afectan el comportamiento del sistema.</w:t>
      </w:r>
    </w:p>
    <w:p w14:paraId="725FFF58" w14:textId="77777777" w:rsidR="00C5601D" w:rsidRPr="00EA0F32" w:rsidRDefault="00C5601D" w:rsidP="00A76AA1">
      <w:pPr>
        <w:tabs>
          <w:tab w:val="left" w:pos="1305"/>
        </w:tabs>
        <w:contextualSpacing/>
      </w:pPr>
    </w:p>
    <w:p w14:paraId="67D3C24F" w14:textId="77777777" w:rsidR="00C5601D" w:rsidRPr="00EA0F32" w:rsidRDefault="00C5601D" w:rsidP="00A76AA1">
      <w:pPr>
        <w:tabs>
          <w:tab w:val="left" w:pos="1305"/>
        </w:tabs>
        <w:contextualSpacing/>
      </w:pPr>
    </w:p>
    <w:p w14:paraId="41D24DE8" w14:textId="77777777" w:rsidR="00C5601D" w:rsidRPr="00EA0F32" w:rsidRDefault="00C5601D" w:rsidP="00A76AA1">
      <w:pPr>
        <w:tabs>
          <w:tab w:val="left" w:pos="1305"/>
        </w:tabs>
        <w:contextualSpacing/>
      </w:pPr>
    </w:p>
    <w:p w14:paraId="3C0384C3" w14:textId="77777777" w:rsidR="00C5601D" w:rsidRPr="00EA0F32" w:rsidRDefault="00C5601D" w:rsidP="00A76AA1">
      <w:pPr>
        <w:tabs>
          <w:tab w:val="left" w:pos="1305"/>
        </w:tabs>
        <w:contextualSpacing/>
      </w:pPr>
    </w:p>
    <w:p w14:paraId="6E09119E" w14:textId="77777777" w:rsidR="00C5601D" w:rsidRPr="00EA0F32" w:rsidRDefault="00C5601D" w:rsidP="00A76AA1">
      <w:pPr>
        <w:tabs>
          <w:tab w:val="left" w:pos="1305"/>
        </w:tabs>
        <w:contextualSpacing/>
      </w:pPr>
    </w:p>
    <w:sectPr w:rsidR="00C5601D" w:rsidRPr="00EA0F32" w:rsidSect="004830B3">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BC910" w14:textId="77777777" w:rsidR="00CD3CEC" w:rsidRDefault="00CD3CEC" w:rsidP="007F1B53">
      <w:pPr>
        <w:spacing w:before="0" w:after="0" w:line="240" w:lineRule="auto"/>
      </w:pPr>
      <w:r>
        <w:separator/>
      </w:r>
    </w:p>
  </w:endnote>
  <w:endnote w:type="continuationSeparator" w:id="0">
    <w:p w14:paraId="666F60D4" w14:textId="77777777" w:rsidR="00CD3CEC" w:rsidRDefault="00CD3CEC"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2E50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9B4AAF5" wp14:editId="430F3ACB">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A4F43A8" wp14:editId="0DE3499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5873AB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FE45DCB"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A4F43A8"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5873AB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FE45DCB"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DAE50" w14:textId="77777777" w:rsidR="00CD3CEC" w:rsidRDefault="00CD3CEC" w:rsidP="007F1B53">
      <w:pPr>
        <w:spacing w:before="0" w:after="0" w:line="240" w:lineRule="auto"/>
      </w:pPr>
      <w:r>
        <w:separator/>
      </w:r>
    </w:p>
  </w:footnote>
  <w:footnote w:type="continuationSeparator" w:id="0">
    <w:p w14:paraId="0E1A8762" w14:textId="77777777" w:rsidR="00CD3CEC" w:rsidRDefault="00CD3CEC"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08D75" w14:textId="77777777" w:rsidR="00A66A79" w:rsidRDefault="00A66A79">
    <w:pPr>
      <w:pStyle w:val="Encabezado"/>
    </w:pPr>
    <w:r>
      <w:rPr>
        <w:noProof/>
      </w:rPr>
      <w:drawing>
        <wp:anchor distT="0" distB="0" distL="114300" distR="114300" simplePos="0" relativeHeight="251667456" behindDoc="0" locked="0" layoutInCell="1" allowOverlap="1" wp14:anchorId="01DB3478" wp14:editId="51789338">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C09"/>
    <w:multiLevelType w:val="hybridMultilevel"/>
    <w:tmpl w:val="11427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DE224D"/>
    <w:multiLevelType w:val="hybridMultilevel"/>
    <w:tmpl w:val="4BD8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44D99"/>
    <w:multiLevelType w:val="hybridMultilevel"/>
    <w:tmpl w:val="4380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274ED"/>
    <w:multiLevelType w:val="hybridMultilevel"/>
    <w:tmpl w:val="D6D2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90C61"/>
    <w:multiLevelType w:val="hybridMultilevel"/>
    <w:tmpl w:val="4366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182027"/>
    <w:multiLevelType w:val="hybridMultilevel"/>
    <w:tmpl w:val="4E12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612209"/>
    <w:multiLevelType w:val="hybridMultilevel"/>
    <w:tmpl w:val="D5AEF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ED9408E"/>
    <w:multiLevelType w:val="hybridMultilevel"/>
    <w:tmpl w:val="9802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03893"/>
    <w:multiLevelType w:val="hybridMultilevel"/>
    <w:tmpl w:val="3CC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2C11A9C"/>
    <w:multiLevelType w:val="hybridMultilevel"/>
    <w:tmpl w:val="FE942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CC3A0C"/>
    <w:multiLevelType w:val="hybridMultilevel"/>
    <w:tmpl w:val="4416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487F4E"/>
    <w:multiLevelType w:val="hybridMultilevel"/>
    <w:tmpl w:val="49F0F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9C139C4"/>
    <w:multiLevelType w:val="hybridMultilevel"/>
    <w:tmpl w:val="97867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D46628"/>
    <w:multiLevelType w:val="hybridMultilevel"/>
    <w:tmpl w:val="B822A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B7A7C"/>
    <w:multiLevelType w:val="hybridMultilevel"/>
    <w:tmpl w:val="87D8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A4F4347"/>
    <w:multiLevelType w:val="hybridMultilevel"/>
    <w:tmpl w:val="63F28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C02DF9"/>
    <w:multiLevelType w:val="hybridMultilevel"/>
    <w:tmpl w:val="BF1E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62C6E17"/>
    <w:multiLevelType w:val="hybridMultilevel"/>
    <w:tmpl w:val="8B20E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6B34274"/>
    <w:multiLevelType w:val="hybridMultilevel"/>
    <w:tmpl w:val="5180F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19557F"/>
    <w:multiLevelType w:val="hybridMultilevel"/>
    <w:tmpl w:val="473E8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642155"/>
    <w:multiLevelType w:val="hybridMultilevel"/>
    <w:tmpl w:val="CF405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E61D4A"/>
    <w:multiLevelType w:val="hybridMultilevel"/>
    <w:tmpl w:val="CF2C6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FD7B19"/>
    <w:multiLevelType w:val="hybridMultilevel"/>
    <w:tmpl w:val="7BEA6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62314"/>
    <w:multiLevelType w:val="hybridMultilevel"/>
    <w:tmpl w:val="F6F82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41E6CFC"/>
    <w:multiLevelType w:val="hybridMultilevel"/>
    <w:tmpl w:val="BC20C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6D34A7F"/>
    <w:multiLevelType w:val="hybridMultilevel"/>
    <w:tmpl w:val="6FE87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7873A4E"/>
    <w:multiLevelType w:val="hybridMultilevel"/>
    <w:tmpl w:val="118C6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9D65963"/>
    <w:multiLevelType w:val="hybridMultilevel"/>
    <w:tmpl w:val="C8DE9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C1E4EAE"/>
    <w:multiLevelType w:val="hybridMultilevel"/>
    <w:tmpl w:val="7928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F2D39EA"/>
    <w:multiLevelType w:val="hybridMultilevel"/>
    <w:tmpl w:val="FCC6D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F735DD"/>
    <w:multiLevelType w:val="hybridMultilevel"/>
    <w:tmpl w:val="29B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23F0EF5"/>
    <w:multiLevelType w:val="hybridMultilevel"/>
    <w:tmpl w:val="05504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F63F4F"/>
    <w:multiLevelType w:val="hybridMultilevel"/>
    <w:tmpl w:val="0C183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78D7DDB"/>
    <w:multiLevelType w:val="hybridMultilevel"/>
    <w:tmpl w:val="137C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4102BD"/>
    <w:multiLevelType w:val="hybridMultilevel"/>
    <w:tmpl w:val="742C3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9D87892"/>
    <w:multiLevelType w:val="hybridMultilevel"/>
    <w:tmpl w:val="B9AA6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0C2B58"/>
    <w:multiLevelType w:val="hybridMultilevel"/>
    <w:tmpl w:val="17C2C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7F3B7E"/>
    <w:multiLevelType w:val="hybridMultilevel"/>
    <w:tmpl w:val="021C3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951447"/>
    <w:multiLevelType w:val="hybridMultilevel"/>
    <w:tmpl w:val="57049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BFB37F2"/>
    <w:multiLevelType w:val="hybridMultilevel"/>
    <w:tmpl w:val="1E8A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4E1A01"/>
    <w:multiLevelType w:val="hybridMultilevel"/>
    <w:tmpl w:val="83920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2358F9"/>
    <w:multiLevelType w:val="hybridMultilevel"/>
    <w:tmpl w:val="3A148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76E1071"/>
    <w:multiLevelType w:val="hybridMultilevel"/>
    <w:tmpl w:val="CEB0E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8F934AC"/>
    <w:multiLevelType w:val="hybridMultilevel"/>
    <w:tmpl w:val="AE28B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9840B46"/>
    <w:multiLevelType w:val="hybridMultilevel"/>
    <w:tmpl w:val="3808E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2A65F7"/>
    <w:multiLevelType w:val="hybridMultilevel"/>
    <w:tmpl w:val="EA6CB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E9850D2"/>
    <w:multiLevelType w:val="hybridMultilevel"/>
    <w:tmpl w:val="B3707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FE01A51"/>
    <w:multiLevelType w:val="hybridMultilevel"/>
    <w:tmpl w:val="9CAE2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6"/>
  </w:num>
  <w:num w:numId="3">
    <w:abstractNumId w:val="6"/>
  </w:num>
  <w:num w:numId="4">
    <w:abstractNumId w:val="32"/>
  </w:num>
  <w:num w:numId="5">
    <w:abstractNumId w:val="27"/>
  </w:num>
  <w:num w:numId="6">
    <w:abstractNumId w:val="8"/>
  </w:num>
  <w:num w:numId="7">
    <w:abstractNumId w:val="42"/>
  </w:num>
  <w:num w:numId="8">
    <w:abstractNumId w:val="30"/>
  </w:num>
  <w:num w:numId="9">
    <w:abstractNumId w:val="24"/>
  </w:num>
  <w:num w:numId="10">
    <w:abstractNumId w:val="29"/>
  </w:num>
  <w:num w:numId="11">
    <w:abstractNumId w:val="28"/>
  </w:num>
  <w:num w:numId="12">
    <w:abstractNumId w:val="45"/>
  </w:num>
  <w:num w:numId="13">
    <w:abstractNumId w:val="4"/>
  </w:num>
  <w:num w:numId="14">
    <w:abstractNumId w:val="11"/>
  </w:num>
  <w:num w:numId="15">
    <w:abstractNumId w:val="43"/>
  </w:num>
  <w:num w:numId="16">
    <w:abstractNumId w:val="26"/>
  </w:num>
  <w:num w:numId="17">
    <w:abstractNumId w:val="38"/>
  </w:num>
  <w:num w:numId="18">
    <w:abstractNumId w:val="23"/>
  </w:num>
  <w:num w:numId="19">
    <w:abstractNumId w:val="34"/>
  </w:num>
  <w:num w:numId="20">
    <w:abstractNumId w:val="0"/>
  </w:num>
  <w:num w:numId="21">
    <w:abstractNumId w:val="41"/>
  </w:num>
  <w:num w:numId="22">
    <w:abstractNumId w:val="25"/>
  </w:num>
  <w:num w:numId="23">
    <w:abstractNumId w:val="46"/>
  </w:num>
  <w:num w:numId="24">
    <w:abstractNumId w:val="17"/>
  </w:num>
  <w:num w:numId="25">
    <w:abstractNumId w:val="14"/>
  </w:num>
  <w:num w:numId="26">
    <w:abstractNumId w:val="3"/>
  </w:num>
  <w:num w:numId="27">
    <w:abstractNumId w:val="18"/>
  </w:num>
  <w:num w:numId="28">
    <w:abstractNumId w:val="39"/>
  </w:num>
  <w:num w:numId="29">
    <w:abstractNumId w:val="19"/>
  </w:num>
  <w:num w:numId="30">
    <w:abstractNumId w:val="33"/>
  </w:num>
  <w:num w:numId="31">
    <w:abstractNumId w:val="47"/>
  </w:num>
  <w:num w:numId="32">
    <w:abstractNumId w:val="13"/>
  </w:num>
  <w:num w:numId="33">
    <w:abstractNumId w:val="21"/>
  </w:num>
  <w:num w:numId="34">
    <w:abstractNumId w:val="31"/>
  </w:num>
  <w:num w:numId="35">
    <w:abstractNumId w:val="15"/>
  </w:num>
  <w:num w:numId="36">
    <w:abstractNumId w:val="36"/>
  </w:num>
  <w:num w:numId="37">
    <w:abstractNumId w:val="37"/>
  </w:num>
  <w:num w:numId="38">
    <w:abstractNumId w:val="12"/>
  </w:num>
  <w:num w:numId="39">
    <w:abstractNumId w:val="10"/>
  </w:num>
  <w:num w:numId="40">
    <w:abstractNumId w:val="20"/>
  </w:num>
  <w:num w:numId="41">
    <w:abstractNumId w:val="35"/>
  </w:num>
  <w:num w:numId="42">
    <w:abstractNumId w:val="22"/>
  </w:num>
  <w:num w:numId="43">
    <w:abstractNumId w:val="7"/>
  </w:num>
  <w:num w:numId="44">
    <w:abstractNumId w:val="2"/>
  </w:num>
  <w:num w:numId="45">
    <w:abstractNumId w:val="40"/>
  </w:num>
  <w:num w:numId="46">
    <w:abstractNumId w:val="1"/>
  </w:num>
  <w:num w:numId="47">
    <w:abstractNumId w:val="44"/>
  </w:num>
  <w:num w:numId="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6A7"/>
    <w:rsid w:val="000012CA"/>
    <w:rsid w:val="00037500"/>
    <w:rsid w:val="000446AD"/>
    <w:rsid w:val="00047604"/>
    <w:rsid w:val="00065A8A"/>
    <w:rsid w:val="0007054B"/>
    <w:rsid w:val="0008613B"/>
    <w:rsid w:val="00097303"/>
    <w:rsid w:val="000B30B8"/>
    <w:rsid w:val="000D6DCE"/>
    <w:rsid w:val="000F3D71"/>
    <w:rsid w:val="000F5D07"/>
    <w:rsid w:val="001138D5"/>
    <w:rsid w:val="00134175"/>
    <w:rsid w:val="00143117"/>
    <w:rsid w:val="00147F2C"/>
    <w:rsid w:val="00152646"/>
    <w:rsid w:val="001657AA"/>
    <w:rsid w:val="001726BE"/>
    <w:rsid w:val="00175EDB"/>
    <w:rsid w:val="0018373F"/>
    <w:rsid w:val="001913A7"/>
    <w:rsid w:val="001B425D"/>
    <w:rsid w:val="001B5B82"/>
    <w:rsid w:val="001C3BD9"/>
    <w:rsid w:val="001C720B"/>
    <w:rsid w:val="001F02B0"/>
    <w:rsid w:val="001F5D15"/>
    <w:rsid w:val="0020003D"/>
    <w:rsid w:val="002013D7"/>
    <w:rsid w:val="002117E6"/>
    <w:rsid w:val="00212908"/>
    <w:rsid w:val="00222D93"/>
    <w:rsid w:val="00232293"/>
    <w:rsid w:val="0023277E"/>
    <w:rsid w:val="0023318A"/>
    <w:rsid w:val="00265962"/>
    <w:rsid w:val="0028133E"/>
    <w:rsid w:val="002A233A"/>
    <w:rsid w:val="002A6BFE"/>
    <w:rsid w:val="002D1985"/>
    <w:rsid w:val="002E3A77"/>
    <w:rsid w:val="002E6A89"/>
    <w:rsid w:val="002F0A67"/>
    <w:rsid w:val="00346434"/>
    <w:rsid w:val="003717C3"/>
    <w:rsid w:val="00373028"/>
    <w:rsid w:val="00387AA0"/>
    <w:rsid w:val="00396726"/>
    <w:rsid w:val="003A5786"/>
    <w:rsid w:val="003E0D37"/>
    <w:rsid w:val="003F146E"/>
    <w:rsid w:val="003F2780"/>
    <w:rsid w:val="003F3A88"/>
    <w:rsid w:val="00425FFE"/>
    <w:rsid w:val="00433BE9"/>
    <w:rsid w:val="00450AC1"/>
    <w:rsid w:val="00475041"/>
    <w:rsid w:val="004830B3"/>
    <w:rsid w:val="004A18B8"/>
    <w:rsid w:val="004A2D3C"/>
    <w:rsid w:val="004A3A84"/>
    <w:rsid w:val="004D057D"/>
    <w:rsid w:val="004F540D"/>
    <w:rsid w:val="00507CCA"/>
    <w:rsid w:val="00515B7F"/>
    <w:rsid w:val="0052381A"/>
    <w:rsid w:val="00526FCA"/>
    <w:rsid w:val="0054053B"/>
    <w:rsid w:val="00547521"/>
    <w:rsid w:val="0056571D"/>
    <w:rsid w:val="00573A8D"/>
    <w:rsid w:val="00583F3D"/>
    <w:rsid w:val="00592F6E"/>
    <w:rsid w:val="005B0B82"/>
    <w:rsid w:val="005B7617"/>
    <w:rsid w:val="005E27A5"/>
    <w:rsid w:val="005F6FA6"/>
    <w:rsid w:val="006233F8"/>
    <w:rsid w:val="00635F19"/>
    <w:rsid w:val="00636C8A"/>
    <w:rsid w:val="006540F2"/>
    <w:rsid w:val="0066360A"/>
    <w:rsid w:val="00667568"/>
    <w:rsid w:val="00680D3C"/>
    <w:rsid w:val="006821DD"/>
    <w:rsid w:val="00686701"/>
    <w:rsid w:val="006A6E70"/>
    <w:rsid w:val="006B078B"/>
    <w:rsid w:val="006B6105"/>
    <w:rsid w:val="006B74EE"/>
    <w:rsid w:val="006D7C25"/>
    <w:rsid w:val="006E2AEC"/>
    <w:rsid w:val="006F016E"/>
    <w:rsid w:val="0070212E"/>
    <w:rsid w:val="00707950"/>
    <w:rsid w:val="00723E5B"/>
    <w:rsid w:val="007418D3"/>
    <w:rsid w:val="00787679"/>
    <w:rsid w:val="007B7AFD"/>
    <w:rsid w:val="007C7709"/>
    <w:rsid w:val="007E065C"/>
    <w:rsid w:val="007F1B53"/>
    <w:rsid w:val="00804ECF"/>
    <w:rsid w:val="008070CD"/>
    <w:rsid w:val="00826587"/>
    <w:rsid w:val="008269E4"/>
    <w:rsid w:val="0083075B"/>
    <w:rsid w:val="0083760A"/>
    <w:rsid w:val="00843820"/>
    <w:rsid w:val="008538F4"/>
    <w:rsid w:val="00857A4F"/>
    <w:rsid w:val="00880817"/>
    <w:rsid w:val="00881EBE"/>
    <w:rsid w:val="00891D18"/>
    <w:rsid w:val="00897768"/>
    <w:rsid w:val="008B0A58"/>
    <w:rsid w:val="008D04CA"/>
    <w:rsid w:val="008D0C41"/>
    <w:rsid w:val="00931BA9"/>
    <w:rsid w:val="00941B70"/>
    <w:rsid w:val="0096185C"/>
    <w:rsid w:val="00962252"/>
    <w:rsid w:val="00972B54"/>
    <w:rsid w:val="009841F4"/>
    <w:rsid w:val="00984E87"/>
    <w:rsid w:val="00987BEE"/>
    <w:rsid w:val="009900F4"/>
    <w:rsid w:val="00A163E5"/>
    <w:rsid w:val="00A22F7C"/>
    <w:rsid w:val="00A24738"/>
    <w:rsid w:val="00A24F3A"/>
    <w:rsid w:val="00A32AB9"/>
    <w:rsid w:val="00A50095"/>
    <w:rsid w:val="00A51B0D"/>
    <w:rsid w:val="00A66A79"/>
    <w:rsid w:val="00A67DD5"/>
    <w:rsid w:val="00A74AD9"/>
    <w:rsid w:val="00A76AA1"/>
    <w:rsid w:val="00A776A7"/>
    <w:rsid w:val="00AB1310"/>
    <w:rsid w:val="00AB1456"/>
    <w:rsid w:val="00AB23E0"/>
    <w:rsid w:val="00AB2DF6"/>
    <w:rsid w:val="00AC70F6"/>
    <w:rsid w:val="00AE578A"/>
    <w:rsid w:val="00AF01AE"/>
    <w:rsid w:val="00AF551B"/>
    <w:rsid w:val="00B01852"/>
    <w:rsid w:val="00B0400E"/>
    <w:rsid w:val="00B0609B"/>
    <w:rsid w:val="00B30437"/>
    <w:rsid w:val="00B33036"/>
    <w:rsid w:val="00B47457"/>
    <w:rsid w:val="00B47A03"/>
    <w:rsid w:val="00B55572"/>
    <w:rsid w:val="00BA1019"/>
    <w:rsid w:val="00BB5E97"/>
    <w:rsid w:val="00BC01BC"/>
    <w:rsid w:val="00BD1FD8"/>
    <w:rsid w:val="00BF588F"/>
    <w:rsid w:val="00C05DF4"/>
    <w:rsid w:val="00C1519A"/>
    <w:rsid w:val="00C32F37"/>
    <w:rsid w:val="00C512B9"/>
    <w:rsid w:val="00C5601D"/>
    <w:rsid w:val="00C60365"/>
    <w:rsid w:val="00C739AF"/>
    <w:rsid w:val="00C96ABB"/>
    <w:rsid w:val="00CA20C9"/>
    <w:rsid w:val="00CA2631"/>
    <w:rsid w:val="00CB4823"/>
    <w:rsid w:val="00CD3CEC"/>
    <w:rsid w:val="00CE583A"/>
    <w:rsid w:val="00D04BD3"/>
    <w:rsid w:val="00D077E8"/>
    <w:rsid w:val="00D1428E"/>
    <w:rsid w:val="00D1743A"/>
    <w:rsid w:val="00D5587C"/>
    <w:rsid w:val="00D55BEC"/>
    <w:rsid w:val="00D7228C"/>
    <w:rsid w:val="00D92B87"/>
    <w:rsid w:val="00DC351F"/>
    <w:rsid w:val="00DD2DC5"/>
    <w:rsid w:val="00DE2E24"/>
    <w:rsid w:val="00DE3B45"/>
    <w:rsid w:val="00DE5F24"/>
    <w:rsid w:val="00E005E3"/>
    <w:rsid w:val="00E42177"/>
    <w:rsid w:val="00E51384"/>
    <w:rsid w:val="00E56DD9"/>
    <w:rsid w:val="00E60AE5"/>
    <w:rsid w:val="00E61311"/>
    <w:rsid w:val="00E63284"/>
    <w:rsid w:val="00E83E12"/>
    <w:rsid w:val="00E83F65"/>
    <w:rsid w:val="00E90215"/>
    <w:rsid w:val="00EA0F32"/>
    <w:rsid w:val="00EB0A00"/>
    <w:rsid w:val="00EE1423"/>
    <w:rsid w:val="00EF5DC0"/>
    <w:rsid w:val="00F02BF4"/>
    <w:rsid w:val="00F1545E"/>
    <w:rsid w:val="00F224BA"/>
    <w:rsid w:val="00F230FB"/>
    <w:rsid w:val="00F25F71"/>
    <w:rsid w:val="00F3756A"/>
    <w:rsid w:val="00F43320"/>
    <w:rsid w:val="00F47697"/>
    <w:rsid w:val="00F52DFA"/>
    <w:rsid w:val="00F53781"/>
    <w:rsid w:val="00F65696"/>
    <w:rsid w:val="00F952F7"/>
    <w:rsid w:val="00F97D31"/>
    <w:rsid w:val="00FA0BAF"/>
    <w:rsid w:val="00FC0077"/>
    <w:rsid w:val="00FD0E8A"/>
    <w:rsid w:val="00FD1DB9"/>
    <w:rsid w:val="00FD25F7"/>
    <w:rsid w:val="00FD6E57"/>
    <w:rsid w:val="00FF388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66D195"/>
  <w15:chartTrackingRefBased/>
  <w15:docId w15:val="{7E5D337F-6646-4755-AF60-0D6057EF9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paragraph" w:styleId="TDC3">
    <w:name w:val="toc 3"/>
    <w:basedOn w:val="Normal"/>
    <w:next w:val="Normal"/>
    <w:autoRedefine/>
    <w:uiPriority w:val="39"/>
    <w:unhideWhenUsed/>
    <w:rsid w:val="000B30B8"/>
    <w:pPr>
      <w:spacing w:after="100"/>
      <w:ind w:left="480"/>
    </w:pPr>
  </w:style>
  <w:style w:type="table" w:styleId="Tablaconcuadrcula">
    <w:name w:val="Table Grid"/>
    <w:basedOn w:val="Tablanormal"/>
    <w:uiPriority w:val="39"/>
    <w:rsid w:val="00070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0705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89</TotalTime>
  <Pages>1</Pages>
  <Words>7416</Words>
  <Characters>40788</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65</cp:revision>
  <cp:lastPrinted>2026-03-06T16:56:00Z</cp:lastPrinted>
  <dcterms:created xsi:type="dcterms:W3CDTF">2025-02-28T15:16:00Z</dcterms:created>
  <dcterms:modified xsi:type="dcterms:W3CDTF">2026-03-06T16:56:00Z</dcterms:modified>
</cp:coreProperties>
</file>
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320" w:rsidRDefault="00F4332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-139332</wp:posOffset>
            </wp:positionV>
            <wp:extent cx="2610518" cy="167757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18" cy="16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46AD" w:rsidRDefault="000446AD" w:rsidP="000446A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0446AD">
                              <w:rPr>
                                <w:rFonts w:ascii="Impact" w:hAnsi="Impact"/>
                                <w:color w:val="C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BlABE73QAAAAo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:rsidR="000446AD" w:rsidRDefault="000446AD" w:rsidP="000446AD">
                      <w:pPr>
                        <w:jc w:val="center"/>
                        <w:rPr>
                          <w:szCs w:val="24"/>
                        </w:rPr>
                      </w:pPr>
                      <w:r w:rsidRPr="000446AD">
                        <w:rPr>
                          <w:rFonts w:ascii="Impact" w:hAnsi="Impact"/>
                          <w:color w:val="C0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F43320" w:rsidRDefault="00F43320"/>
    <w:p w:rsidR="00F43320" w:rsidRDefault="00F43320"/>
    <w:p w:rsidR="00F43320" w:rsidRDefault="00F43320"/>
    <w:p w:rsidR="00F43320" w:rsidRDefault="00D563A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-336599</wp:posOffset>
                </wp:positionH>
                <wp:positionV relativeFrom="paragraph">
                  <wp:posOffset>339530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3320" w:rsidRPr="005E6C17" w:rsidRDefault="00D563AB" w:rsidP="00D563AB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D563AB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Soporte Tecnológico de los Sistemas de Información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IV</w:t>
                            </w:r>
                          </w:p>
                          <w:p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" o:spid="_x0000_s1027" type="#_x0000_t202" style="position:absolute;left:0;text-align:left;margin-left:-26.5pt;margin-top:26.75pt;width:458.35pt;height:8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" filled="f" stroked="f">
                <v:textbox>
                  <w:txbxContent>
                    <w:p w:rsidR="00F43320" w:rsidRPr="005E6C17" w:rsidRDefault="00D563AB" w:rsidP="00D563AB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D563AB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Soporte Tecnológico de los Sistemas de Información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IV</w:t>
                      </w:r>
                    </w:p>
                    <w:p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3E0D3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CB8D3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:rsidR="00F43320" w:rsidRDefault="00F43320"/>
    <w:p w:rsidR="00F43320" w:rsidRDefault="00F43320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636C8A" w:rsidRDefault="00636C8A"/>
    <w:p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66A79" w:rsidRDefault="00A66A79"/>
    <w:p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E9277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E9277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E9277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:rsidR="00B0609B" w:rsidRDefault="00B0609B" w:rsidP="001C720B">
      <w:pPr>
        <w:spacing w:line="276" w:lineRule="auto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984E87" w:rsidP="00DE5F24">
      <w:pPr>
        <w:spacing w:line="276" w:lineRule="auto"/>
        <w:rPr>
          <w:b/>
        </w:rPr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AB2DF6" w:rsidRDefault="00AB2DF6" w:rsidP="00AB2DF6">
      <w:pPr>
        <w:spacing w:line="276" w:lineRule="auto"/>
        <w:jc w:val="right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tabs>
          <w:tab w:val="left" w:pos="1276"/>
        </w:tabs>
      </w:pPr>
    </w:p>
    <w:p w:rsidR="00AB2DF6" w:rsidRDefault="00AB2DF6" w:rsidP="00AB2DF6">
      <w:pPr>
        <w:spacing w:line="276" w:lineRule="auto"/>
      </w:pPr>
    </w:p>
    <w:p w:rsidR="00AB2DF6" w:rsidRDefault="00AB2DF6" w:rsidP="00AB2DF6"/>
    <w:p w:rsidR="00AB2DF6" w:rsidRDefault="00212908" w:rsidP="00AB2DF6">
      <w:pPr>
        <w:tabs>
          <w:tab w:val="left" w:pos="307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P3whgMAADY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</w:p>
    <w:p w:rsidR="008F107D" w:rsidRPr="008F107D" w:rsidRDefault="008F107D" w:rsidP="008F107D">
      <w:pPr>
        <w:rPr>
          <w:rStyle w:val="Ttulo2Car"/>
        </w:rPr>
      </w:pPr>
      <w:r>
        <w:t xml:space="preserve">4.1 </w:t>
      </w:r>
      <w:r w:rsidRPr="008F107D">
        <w:rPr>
          <w:rStyle w:val="Ttulo2Car"/>
        </w:rPr>
        <w:t>Modelo Propuesto para estimar los requerimientos de tecnología.</w:t>
      </w:r>
    </w:p>
    <w:p w:rsidR="008F107D" w:rsidRDefault="008F107D" w:rsidP="008F107D">
      <w:pPr>
        <w:pStyle w:val="Ttulo3"/>
      </w:pPr>
      <w:r>
        <w:t>4.1.1 Requerimientos obligatorios</w:t>
      </w:r>
    </w:p>
    <w:p w:rsidR="008F107D" w:rsidRDefault="008F107D" w:rsidP="008F107D">
      <w:pPr>
        <w:pStyle w:val="Ttulo3"/>
      </w:pPr>
      <w:r>
        <w:t>4.1.2 Requerimientos opcionales</w:t>
      </w:r>
    </w:p>
    <w:p w:rsidR="008F107D" w:rsidRDefault="008F107D" w:rsidP="008F107D">
      <w:pPr>
        <w:pStyle w:val="Ttulo3"/>
      </w:pPr>
      <w:r>
        <w:t>4.1.3 Requerimiento futuro</w:t>
      </w:r>
    </w:p>
    <w:p w:rsidR="008F107D" w:rsidRDefault="008F107D" w:rsidP="008F107D">
      <w:pPr>
        <w:rPr>
          <w:rFonts w:ascii="Times New Roman" w:hAnsi="Times New Roman" w:cs="Times New Roman"/>
        </w:rPr>
      </w:pPr>
      <w:r>
        <w:t xml:space="preserve">4.2 </w:t>
      </w:r>
      <w:r w:rsidRPr="008F107D">
        <w:rPr>
          <w:rStyle w:val="Ttulo2Car"/>
        </w:rPr>
        <w:t>Tecnología en entrada, salida y almacenamiento.</w:t>
      </w:r>
    </w:p>
    <w:p w:rsidR="008F107D" w:rsidRDefault="008F107D" w:rsidP="008F107D">
      <w:pPr>
        <w:pStyle w:val="Ttulo2"/>
      </w:pPr>
      <w:r>
        <w:t>4.3 Software Informático</w:t>
      </w:r>
    </w:p>
    <w:p w:rsidR="008F107D" w:rsidRDefault="008F107D" w:rsidP="008F107D">
      <w:pPr>
        <w:pStyle w:val="Ttulo3"/>
      </w:pPr>
      <w:r>
        <w:t>4.3.1 Requerimientos para el software.</w:t>
      </w:r>
    </w:p>
    <w:p w:rsidR="008F107D" w:rsidRDefault="008F107D" w:rsidP="008F107D">
      <w:pPr>
        <w:pStyle w:val="Ttulo3"/>
      </w:pPr>
      <w:r>
        <w:t>4.5.2 Requerimientos técnicos para la base de datos.</w:t>
      </w:r>
    </w:p>
    <w:p w:rsidR="008F107D" w:rsidRDefault="008F107D" w:rsidP="008F107D">
      <w:pPr>
        <w:pStyle w:val="Ttulo3"/>
      </w:pPr>
      <w:r>
        <w:t xml:space="preserve">4.5.3 Alternativas de Redes de Comunicaciones. </w:t>
      </w:r>
    </w:p>
    <w:p w:rsidR="008F107D" w:rsidRDefault="008F107D" w:rsidP="008F107D">
      <w:pPr>
        <w:pStyle w:val="Ttulo2"/>
        <w:rPr>
          <w:color w:val="FF0000"/>
        </w:rPr>
      </w:pPr>
      <w:r>
        <w:t>4.4 Sistemas de Información en las Aplicaciones de Negocios</w:t>
      </w:r>
    </w:p>
    <w:p w:rsidR="008F107D" w:rsidRDefault="008F107D" w:rsidP="008F107D">
      <w:pPr>
        <w:pStyle w:val="Ttulo3"/>
      </w:pPr>
      <w:r>
        <w:tab/>
        <w:t>4.4.1 Sistemas de negocios electrónicos</w:t>
      </w:r>
    </w:p>
    <w:p w:rsidR="00AB2DF6" w:rsidRDefault="008F107D" w:rsidP="008F107D">
      <w:pPr>
        <w:pStyle w:val="Ttulo2"/>
      </w:pPr>
      <w:r>
        <w:t>4.4.3 Sistemas de comercio electrónico</w:t>
      </w:r>
    </w:p>
    <w:p w:rsidR="00AB2DF6" w:rsidRDefault="00AB2DF6" w:rsidP="00AB2DF6">
      <w:pPr>
        <w:spacing w:line="276" w:lineRule="auto"/>
      </w:pPr>
    </w:p>
    <w:p w:rsidR="00AB2DF6" w:rsidRDefault="00AB2DF6" w:rsidP="00AB2DF6">
      <w:pPr>
        <w:spacing w:line="276" w:lineRule="auto"/>
        <w:jc w:val="left"/>
      </w:pPr>
      <w:bookmarkStart w:id="14" w:name="_GoBack"/>
      <w:bookmarkEnd w:id="14"/>
    </w:p>
    <w:p w:rsidR="00AB2DF6" w:rsidRDefault="00AB2DF6" w:rsidP="00AB2DF6">
      <w:pPr>
        <w:spacing w:line="276" w:lineRule="auto"/>
        <w:jc w:val="left"/>
      </w:pPr>
    </w:p>
    <w:p w:rsidR="00AB2DF6" w:rsidRDefault="00212908" w:rsidP="00AB2DF6">
      <w:pPr>
        <w:spacing w:line="276" w:lineRule="auto"/>
        <w:jc w:val="left"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-536330</wp:posOffset>
                </wp:positionH>
                <wp:positionV relativeFrom="paragraph">
                  <wp:posOffset>131689</wp:posOffset>
                </wp:positionV>
                <wp:extent cx="6384290" cy="346710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6710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15" w:name="_Toc46999616"/>
                              <w:bookmarkStart w:id="16" w:name="_Toc51942773"/>
                              <w:bookmarkStart w:id="17" w:name="_Toc51955400"/>
                              <w:r w:rsidRPr="00A32AB9">
                                <w:t>Bibliografía y Webgrafía</w:t>
                              </w:r>
                              <w:bookmarkEnd w:id="15"/>
                              <w:bookmarkEnd w:id="16"/>
                              <w:bookmarkEnd w:id="17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0" o:spid="_x0000_s1037" style="position:absolute;margin-left:-42.25pt;margin-top:10.35pt;width:502.7pt;height:27.3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+jt98MwlXv/0/5bWuYwIECDRP4OuvO5PffvvttHmVqYgAAQIECBAgQIAAgbYI/Pbb&#10;1+dt6UUfBAgQIECAAAECBAgQIECgdIGv/6/e92cJYfbLDwECBAisWOB//I//8TqVMPvlhwABAgQI&#10;ECBAgAABAgQIECBAgAABAgQIECBAgAABAn8r4HoXG4Q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8" w:name="_Toc46999616"/>
                        <w:bookmarkStart w:id="19" w:name="_Toc51942773"/>
                        <w:bookmarkStart w:id="20" w:name="_Toc51955400"/>
                        <w:r w:rsidRPr="00A32AB9">
                          <w:t>Bibliografía y Webgrafía</w:t>
                        </w:r>
                        <w:bookmarkEnd w:id="18"/>
                        <w:bookmarkEnd w:id="19"/>
                        <w:bookmarkEnd w:id="20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</w:pPr>
    </w:p>
    <w:p w:rsidR="00AB2DF6" w:rsidRDefault="00212908" w:rsidP="00AB2DF6">
      <w:pPr>
        <w:tabs>
          <w:tab w:val="left" w:pos="130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1" w:name="_Toc46999617"/>
                              <w:bookmarkStart w:id="22" w:name="_Toc51942774"/>
                              <w:bookmarkStart w:id="23" w:name="_Toc51955401"/>
                              <w:r w:rsidRPr="00A32AB9">
                                <w:t>Glosario</w:t>
                              </w:r>
                              <w:bookmarkEnd w:id="21"/>
                              <w:bookmarkEnd w:id="22"/>
                              <w:bookmarkEnd w:id="23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QmzjgMAADk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24" w:name="_Toc46999617"/>
                        <w:bookmarkStart w:id="25" w:name="_Toc51942774"/>
                        <w:bookmarkStart w:id="26" w:name="_Toc51955401"/>
                        <w:r w:rsidRPr="00A32AB9">
                          <w:t>Glosario</w:t>
                        </w:r>
                        <w:bookmarkEnd w:id="24"/>
                        <w:bookmarkEnd w:id="25"/>
                        <w:bookmarkEnd w:id="26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sectPr w:rsidR="00AB2DF6" w:rsidSect="00A66A7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2778" w:rsidRDefault="00E92778" w:rsidP="007F1B53">
      <w:pPr>
        <w:spacing w:before="0" w:after="0" w:line="240" w:lineRule="auto"/>
      </w:pPr>
      <w:r>
        <w:separator/>
      </w:r>
    </w:p>
  </w:endnote>
  <w:endnote w:type="continuationSeparator" w:id="0">
    <w:p w:rsidR="00E92778" w:rsidRDefault="00E92778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013223A" wp14:editId="0914F0C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4BBE3" wp14:editId="4A88A78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4BB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2778" w:rsidRDefault="00E92778" w:rsidP="007F1B53">
      <w:pPr>
        <w:spacing w:before="0" w:after="0" w:line="240" w:lineRule="auto"/>
      </w:pPr>
      <w:r>
        <w:separator/>
      </w:r>
    </w:p>
  </w:footnote>
  <w:footnote w:type="continuationSeparator" w:id="0">
    <w:p w:rsidR="00E92778" w:rsidRDefault="00E92778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B7685A7" wp14:editId="2CF20946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AB"/>
    <w:rsid w:val="000446AD"/>
    <w:rsid w:val="001138D5"/>
    <w:rsid w:val="001726BE"/>
    <w:rsid w:val="001C720B"/>
    <w:rsid w:val="0020003D"/>
    <w:rsid w:val="00212908"/>
    <w:rsid w:val="00232293"/>
    <w:rsid w:val="002A6BFE"/>
    <w:rsid w:val="002E3A77"/>
    <w:rsid w:val="002F0A67"/>
    <w:rsid w:val="00346434"/>
    <w:rsid w:val="003717C3"/>
    <w:rsid w:val="003E0D37"/>
    <w:rsid w:val="003F3A88"/>
    <w:rsid w:val="004A18B8"/>
    <w:rsid w:val="00507CCA"/>
    <w:rsid w:val="00526FCA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7A12F3"/>
    <w:rsid w:val="007F1B53"/>
    <w:rsid w:val="008269E4"/>
    <w:rsid w:val="00843820"/>
    <w:rsid w:val="00857A4F"/>
    <w:rsid w:val="00880817"/>
    <w:rsid w:val="00881EBE"/>
    <w:rsid w:val="00891D18"/>
    <w:rsid w:val="008B0A58"/>
    <w:rsid w:val="008F107D"/>
    <w:rsid w:val="00984E87"/>
    <w:rsid w:val="00A32AB9"/>
    <w:rsid w:val="00A66A79"/>
    <w:rsid w:val="00A67DD5"/>
    <w:rsid w:val="00AB2DF6"/>
    <w:rsid w:val="00AF551B"/>
    <w:rsid w:val="00B0609B"/>
    <w:rsid w:val="00B47A03"/>
    <w:rsid w:val="00BC01BC"/>
    <w:rsid w:val="00C05DF4"/>
    <w:rsid w:val="00C739AF"/>
    <w:rsid w:val="00D55BEC"/>
    <w:rsid w:val="00D563AB"/>
    <w:rsid w:val="00DE5F24"/>
    <w:rsid w:val="00E42177"/>
    <w:rsid w:val="00E92778"/>
    <w:rsid w:val="00EE1423"/>
    <w:rsid w:val="00F02BF4"/>
    <w:rsid w:val="00F3756A"/>
    <w:rsid w:val="00F43320"/>
    <w:rsid w:val="00F47697"/>
    <w:rsid w:val="00F52DFA"/>
    <w:rsid w:val="00F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ECBB75"/>
  <w15:chartTrackingRefBased/>
  <w15:docId w15:val="{2CDA0D4E-6C39-4EC2-A5A3-A39D49AA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47697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47697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Textoindependiente">
    <w:name w:val="Body Text"/>
    <w:basedOn w:val="Normal"/>
    <w:link w:val="TextoindependienteCar"/>
    <w:semiHidden/>
    <w:unhideWhenUsed/>
    <w:rsid w:val="008F107D"/>
    <w:pPr>
      <w:spacing w:before="0" w:after="0" w:line="480" w:lineRule="auto"/>
    </w:pPr>
    <w:rPr>
      <w:rFonts w:ascii="Arial" w:eastAsia="Times New Roman" w:hAnsi="Arial" w:cs="Arial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107D"/>
    <w:rPr>
      <w:rFonts w:ascii="Arial" w:eastAsia="Times New Roman" w:hAnsi="Arial" w:cs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D4260-10DE-4C22-9828-CEFFDCA33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2</TotalTime>
  <Pages>4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1</cp:revision>
  <dcterms:created xsi:type="dcterms:W3CDTF">2020-11-05T18:05:00Z</dcterms:created>
  <dcterms:modified xsi:type="dcterms:W3CDTF">2020-11-05T18:08:00Z</dcterms:modified>
</cp:coreProperties>
</file>
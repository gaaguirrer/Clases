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CEE88" w14:textId="77777777" w:rsidR="00F43320" w:rsidRDefault="00B0400E">
      <w:r>
        <w:rPr>
          <w:noProof/>
        </w:rPr>
        <w:drawing>
          <wp:anchor distT="0" distB="0" distL="114300" distR="114300" simplePos="0" relativeHeight="251637760" behindDoc="0" locked="0" layoutInCell="1" allowOverlap="1" wp14:anchorId="0F774684" wp14:editId="6DD8ED06">
            <wp:simplePos x="0" y="0"/>
            <wp:positionH relativeFrom="column">
              <wp:posOffset>-99060</wp:posOffset>
            </wp:positionH>
            <wp:positionV relativeFrom="paragraph">
              <wp:posOffset>271145</wp:posOffset>
            </wp:positionV>
            <wp:extent cx="3581400" cy="1166503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737" cy="1168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B7A7F5" w14:textId="77777777" w:rsidR="00F43320" w:rsidRDefault="00F43320"/>
    <w:p w14:paraId="4DB31F98" w14:textId="77777777" w:rsidR="00F43320" w:rsidRDefault="00F43320"/>
    <w:p w14:paraId="6BCFEFE5" w14:textId="77777777" w:rsidR="00F43320" w:rsidRDefault="00F43320"/>
    <w:p w14:paraId="233310B1" w14:textId="77777777" w:rsidR="00F43320" w:rsidRDefault="00F43320"/>
    <w:p w14:paraId="79140A5F" w14:textId="77777777" w:rsidR="00F43320" w:rsidRDefault="00F43320"/>
    <w:p w14:paraId="10DEE7EF" w14:textId="77777777" w:rsidR="00F43320" w:rsidRDefault="00F43320"/>
    <w:p w14:paraId="52747465" w14:textId="77777777" w:rsidR="00F43320" w:rsidRDefault="00F43320"/>
    <w:p w14:paraId="58A225D9" w14:textId="77777777" w:rsidR="00F43320" w:rsidRDefault="00F43320"/>
    <w:p w14:paraId="5F92E9E5" w14:textId="77777777" w:rsidR="00F43320" w:rsidRDefault="006D7C25"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anchorId="3609EC6D" wp14:editId="35BFE525">
                <wp:simplePos x="0" y="0"/>
                <wp:positionH relativeFrom="column">
                  <wp:posOffset>1991995</wp:posOffset>
                </wp:positionH>
                <wp:positionV relativeFrom="paragraph">
                  <wp:posOffset>39370</wp:posOffset>
                </wp:positionV>
                <wp:extent cx="357124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57124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673AEE" w14:textId="77777777" w:rsidR="000446AD" w:rsidRPr="0028133E" w:rsidRDefault="000446AD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 w:rsidRPr="0028133E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09EC6D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156.85pt;margin-top:3.1pt;width:281.2pt;height:45pt;z-index:-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" filled="f" stroked="f">
                <v:stroke joinstyle="round"/>
                <o:lock v:ext="edit" shapetype="t"/>
                <v:textbox style="mso-fit-shape-to-text:t">
                  <w:txbxContent>
                    <w:p w14:paraId="5B673AEE" w14:textId="77777777" w:rsidR="000446AD" w:rsidRPr="0028133E" w:rsidRDefault="000446AD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 w:rsidRPr="0028133E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2223DDE5" w14:textId="77777777" w:rsidR="00F43320" w:rsidRDefault="00F43320"/>
    <w:p w14:paraId="55045CA7" w14:textId="77777777" w:rsidR="00F43320" w:rsidRDefault="00F43320"/>
    <w:p w14:paraId="236350EE" w14:textId="77777777" w:rsidR="00F43320" w:rsidRDefault="003E0D37">
      <w:r w:rsidRPr="0070212E">
        <w:rPr>
          <w:noProof/>
          <w:color w:val="0000FF"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1DC6843A" wp14:editId="63CB58FE">
                <wp:simplePos x="0" y="0"/>
                <wp:positionH relativeFrom="column">
                  <wp:posOffset>2039620</wp:posOffset>
                </wp:positionH>
                <wp:positionV relativeFrom="paragraph">
                  <wp:posOffset>167640</wp:posOffset>
                </wp:positionV>
                <wp:extent cx="3528000" cy="198000"/>
                <wp:effectExtent l="0" t="0" r="0" b="0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28000" cy="198000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089D18" id="Grupo 3" o:spid="_x0000_s1026" style="position:absolute;margin-left:160.6pt;margin-top:13.2pt;width:277.8pt;height:15.6pt;z-index:251638784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8nGwwAAANoAAAAPAAAAZHJzL2Rvd25yZXYueG1sRI9Pi8Iw&#10;FMTvC36H8AQvy5oqIt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wefJxsMAAADaAAAADwAA&#10;AAAAAAAAAAAAAAAHAgAAZHJzL2Rvd25yZXYueG1sUEsFBgAAAAADAAMAtwAAAPcCAAAAAA==&#10;" fillcolor="#c00000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" fillcolor="#041c7b" stroked="f"/>
              </v:group>
            </w:pict>
          </mc:Fallback>
        </mc:AlternateContent>
      </w:r>
    </w:p>
    <w:p w14:paraId="34248145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B2203C2" wp14:editId="05EF419B">
                <wp:simplePos x="0" y="0"/>
                <wp:positionH relativeFrom="column">
                  <wp:posOffset>154305</wp:posOffset>
                </wp:positionH>
                <wp:positionV relativeFrom="paragraph">
                  <wp:posOffset>92075</wp:posOffset>
                </wp:positionV>
                <wp:extent cx="5356225" cy="1040765"/>
                <wp:effectExtent l="0" t="0" r="0" b="6985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6225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D7C3F9" w14:textId="2959DEE7" w:rsidR="00F43320" w:rsidRPr="005E6C17" w:rsidRDefault="000D1060" w:rsidP="00EF5DC0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 w:rsidRPr="000D106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Procesador de Texto Word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, Unidad </w:t>
                            </w:r>
                            <w:r w:rsidR="007E065C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  <w:r w:rsidR="007F08BF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  <w:r w:rsidR="00053D7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</w:p>
                          <w:p w14:paraId="378610F5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2203C2" id="Cuadro de texto 7" o:spid="_x0000_s1027" type="#_x0000_t202" style="position:absolute;left:0;text-align:left;margin-left:12.15pt;margin-top:7.25pt;width:421.75pt;height:81.9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" filled="f" stroked="f">
                <v:textbox>
                  <w:txbxContent>
                    <w:p w14:paraId="73D7C3F9" w14:textId="2959DEE7" w:rsidR="00F43320" w:rsidRPr="005E6C17" w:rsidRDefault="000D1060" w:rsidP="00EF5DC0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 w:rsidRPr="000D106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Procesador de Texto Word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, Unidad </w:t>
                      </w:r>
                      <w:r w:rsidR="007E065C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  <w:r w:rsidR="007F08BF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  <w:r w:rsidR="00053D7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</w:p>
                    <w:p w14:paraId="378610F5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7780007D" w14:textId="77777777" w:rsidR="00F43320" w:rsidRDefault="00F43320"/>
    <w:p w14:paraId="049FC61B" w14:textId="77777777" w:rsidR="005B0B82" w:rsidRDefault="005B0B82"/>
    <w:p w14:paraId="007FB5AE" w14:textId="77777777" w:rsidR="005B0B82" w:rsidRDefault="005B0B82"/>
    <w:p w14:paraId="3E698CB5" w14:textId="77777777" w:rsidR="005B0B82" w:rsidRDefault="005B0B82"/>
    <w:p w14:paraId="7247D3F1" w14:textId="77777777" w:rsidR="005B0B82" w:rsidRDefault="005B0B82"/>
    <w:p w14:paraId="489AC833" w14:textId="77777777" w:rsidR="005B0B82" w:rsidRDefault="005B0B82"/>
    <w:p w14:paraId="74FF2BE8" w14:textId="77777777" w:rsidR="005B0B82" w:rsidRDefault="005B0B82"/>
    <w:p w14:paraId="7C446C3F" w14:textId="77777777" w:rsidR="005B0B82" w:rsidRDefault="005B0B82"/>
    <w:p w14:paraId="67F9AE96" w14:textId="77777777" w:rsidR="005B0B82" w:rsidRDefault="005B0B82"/>
    <w:p w14:paraId="70AB9A83" w14:textId="77777777" w:rsidR="005B0B82" w:rsidRDefault="005B0B82"/>
    <w:p w14:paraId="0253949F" w14:textId="77777777" w:rsidR="005B0B82" w:rsidRDefault="005B0B82"/>
    <w:p w14:paraId="5B794325" w14:textId="77777777" w:rsidR="005B0B82" w:rsidRDefault="005B0B82"/>
    <w:p w14:paraId="5611C2CD" w14:textId="77777777" w:rsidR="00636C8A" w:rsidRDefault="00636C8A"/>
    <w:p w14:paraId="026B1395" w14:textId="77777777" w:rsidR="00A66A79" w:rsidRDefault="00A66A79">
      <w:pPr>
        <w:sectPr w:rsidR="00A66A79" w:rsidSect="00636C8A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60DAFE30" w14:textId="77777777" w:rsidR="00A66A79" w:rsidRDefault="006D7C25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4581378D" wp14:editId="093CF936">
                <wp:simplePos x="0" y="0"/>
                <wp:positionH relativeFrom="column">
                  <wp:posOffset>-280035</wp:posOffset>
                </wp:positionH>
                <wp:positionV relativeFrom="paragraph">
                  <wp:posOffset>-62230</wp:posOffset>
                </wp:positionV>
                <wp:extent cx="6572100" cy="333375"/>
                <wp:effectExtent l="0" t="0" r="635" b="9525"/>
                <wp:wrapNone/>
                <wp:docPr id="43" name="Grupo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2100" cy="333375"/>
                          <a:chOff x="0" y="0"/>
                          <a:chExt cx="6572100" cy="333375"/>
                        </a:xfrm>
                      </wpg:grpSpPr>
                      <wps:wsp>
                        <wps:cNvPr id="1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6695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3120B1" w14:textId="77777777" w:rsidR="0070212E" w:rsidRPr="00D904A7" w:rsidRDefault="0070212E" w:rsidP="0070212E">
                              <w:pPr>
                                <w:pStyle w:val="Ttulo1"/>
                              </w:pPr>
                              <w:bookmarkStart w:id="0" w:name="_Toc160547533"/>
                              <w:bookmarkStart w:id="1" w:name="_Toc191843735"/>
                              <w:r w:rsidRPr="0070212E">
                                <w:t>Índice de Contenido</w:t>
                              </w:r>
                              <w:bookmarkEnd w:id="0"/>
                              <w:bookmarkEnd w:id="1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" name="Grupo 13"/>
                        <wpg:cNvGrpSpPr/>
                        <wpg:grpSpPr>
                          <a:xfrm>
                            <a:off x="2324100" y="57150"/>
                            <a:ext cx="4248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29" name="Rectángulo 29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Rectángulo 30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581378D" id="Grupo 43" o:spid="_x0000_s1028" style="position:absolute;left:0;text-align:left;margin-left:-22.05pt;margin-top:-4.9pt;width:517.5pt;height:26.25pt;z-index:251655168" coordsize="65721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">
                <v:shape id="_x0000_s1029" type="#_x0000_t202" style="position:absolute;width:22669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<v:textbox>
                    <w:txbxContent>
                      <w:p w14:paraId="583120B1" w14:textId="77777777" w:rsidR="0070212E" w:rsidRPr="00D904A7" w:rsidRDefault="0070212E" w:rsidP="0070212E">
                        <w:pPr>
                          <w:pStyle w:val="Ttulo1"/>
                        </w:pPr>
                        <w:bookmarkStart w:id="2" w:name="_Toc160547533"/>
                        <w:bookmarkStart w:id="3" w:name="_Toc191843735"/>
                        <w:r w:rsidRPr="0070212E">
                          <w:t>Índice de Contenido</w:t>
                        </w:r>
                        <w:bookmarkEnd w:id="2"/>
                        <w:bookmarkEnd w:id="3"/>
                      </w:p>
                    </w:txbxContent>
                  </v:textbox>
                </v:shape>
                <v:group id="Grupo 13" o:spid="_x0000_s1030" style="position:absolute;left:23241;top:571;width:4248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Rectángulo 29" o:spid="_x0000_s1031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" fillcolor="#041c7b" stroked="f" strokeweight="1pt"/>
                  <v:rect id="Rectángulo 30" o:spid="_x0000_s1032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" fillcolor="#bc1018" stroked="f" strokeweight="1pt"/>
                </v:group>
              </v:group>
            </w:pict>
          </mc:Fallback>
        </mc:AlternateContent>
      </w:r>
    </w:p>
    <w:p w14:paraId="4C566715" w14:textId="77777777" w:rsidR="00A66A79" w:rsidRDefault="00A66A79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BD73D6" w14:textId="77777777" w:rsidR="00843820" w:rsidRPr="001138D5" w:rsidRDefault="00843820" w:rsidP="00635F19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lang w:val="es-ES"/>
            </w:rPr>
          </w:pPr>
          <w:r w:rsidRPr="001138D5">
            <w:rPr>
              <w:rFonts w:ascii="Tahoma" w:hAnsi="Tahoma" w:cs="Tahoma"/>
              <w:b/>
              <w:bCs/>
              <w:color w:val="auto"/>
              <w:lang w:val="es-ES"/>
            </w:rPr>
            <w:t>Contenido</w:t>
          </w:r>
        </w:p>
        <w:p w14:paraId="64119F19" w14:textId="77777777" w:rsidR="00843820" w:rsidRPr="004A18B8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3CAB3B40" w14:textId="0C85B020" w:rsidR="007A3D5B" w:rsidRDefault="0084382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r w:rsidRPr="004A18B8">
            <w:rPr>
              <w:rFonts w:cs="Tahoma"/>
              <w:szCs w:val="24"/>
            </w:rPr>
            <w:fldChar w:fldCharType="begin"/>
          </w:r>
          <w:r w:rsidRPr="004A18B8">
            <w:rPr>
              <w:rFonts w:cs="Tahoma"/>
              <w:szCs w:val="24"/>
            </w:rPr>
            <w:instrText xml:space="preserve"> TOC \o "1-3" \h \z \u </w:instrText>
          </w:r>
          <w:r w:rsidRPr="004A18B8">
            <w:rPr>
              <w:rFonts w:cs="Tahoma"/>
              <w:szCs w:val="24"/>
            </w:rPr>
            <w:fldChar w:fldCharType="separate"/>
          </w:r>
          <w:hyperlink w:anchor="_Toc191843735" w:history="1">
            <w:r w:rsidR="007A3D5B" w:rsidRPr="00B03D83">
              <w:rPr>
                <w:rStyle w:val="Hipervnculo"/>
                <w:noProof/>
              </w:rPr>
              <w:t>Índice de Contenido</w:t>
            </w:r>
            <w:r w:rsidR="007A3D5B">
              <w:rPr>
                <w:noProof/>
                <w:webHidden/>
              </w:rPr>
              <w:tab/>
            </w:r>
            <w:r w:rsidR="007A3D5B">
              <w:rPr>
                <w:noProof/>
                <w:webHidden/>
              </w:rPr>
              <w:fldChar w:fldCharType="begin"/>
            </w:r>
            <w:r w:rsidR="007A3D5B">
              <w:rPr>
                <w:noProof/>
                <w:webHidden/>
              </w:rPr>
              <w:instrText xml:space="preserve"> PAGEREF _Toc191843735 \h </w:instrText>
            </w:r>
            <w:r w:rsidR="007A3D5B">
              <w:rPr>
                <w:noProof/>
                <w:webHidden/>
              </w:rPr>
            </w:r>
            <w:r w:rsidR="007A3D5B">
              <w:rPr>
                <w:noProof/>
                <w:webHidden/>
              </w:rPr>
              <w:fldChar w:fldCharType="separate"/>
            </w:r>
            <w:r w:rsidR="007A3D5B">
              <w:rPr>
                <w:noProof/>
                <w:webHidden/>
              </w:rPr>
              <w:t>2</w:t>
            </w:r>
            <w:r w:rsidR="007A3D5B">
              <w:rPr>
                <w:noProof/>
                <w:webHidden/>
              </w:rPr>
              <w:fldChar w:fldCharType="end"/>
            </w:r>
          </w:hyperlink>
        </w:p>
        <w:p w14:paraId="100CE809" w14:textId="25F4E561" w:rsidR="007A3D5B" w:rsidRDefault="007A3D5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736" w:history="1">
            <w:r w:rsidRPr="00B03D83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E5651" w14:textId="047FD6FD" w:rsidR="007A3D5B" w:rsidRDefault="007A3D5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737" w:history="1">
            <w:r w:rsidRPr="00B03D83">
              <w:rPr>
                <w:rStyle w:val="Hipervnculo"/>
                <w:noProof/>
              </w:rPr>
              <w:t>Desarrollo de Contenidos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25258" w14:textId="7906B3AC" w:rsidR="007A3D5B" w:rsidRDefault="007A3D5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738" w:history="1">
            <w:r w:rsidRPr="00B03D83">
              <w:rPr>
                <w:rStyle w:val="Hipervnculo"/>
                <w:noProof/>
              </w:rPr>
              <w:t>3.1 Introducción. Elementos de 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DC98B" w14:textId="4A85DA53" w:rsidR="007A3D5B" w:rsidRDefault="007A3D5B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739" w:history="1">
            <w:r w:rsidRPr="00B03D83">
              <w:rPr>
                <w:rStyle w:val="Hipervnculo"/>
                <w:noProof/>
              </w:rPr>
              <w:t>3.1.1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B03D83">
              <w:rPr>
                <w:rStyle w:val="Hipervnculo"/>
                <w:noProof/>
              </w:rPr>
              <w:t>Crear un documento de 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9AF96" w14:textId="704E6F97" w:rsidR="007A3D5B" w:rsidRDefault="007A3D5B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740" w:history="1">
            <w:r w:rsidRPr="00B03D83">
              <w:rPr>
                <w:rStyle w:val="Hipervnculo"/>
                <w:noProof/>
              </w:rPr>
              <w:t>3.1.2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B03D83">
              <w:rPr>
                <w:rStyle w:val="Hipervnculo"/>
                <w:noProof/>
              </w:rPr>
              <w:t>Abrir y Guardar un documento de 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20261" w14:textId="69AE5DBC" w:rsidR="007A3D5B" w:rsidRDefault="007A3D5B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741" w:history="1">
            <w:r w:rsidRPr="00B03D83">
              <w:rPr>
                <w:rStyle w:val="Hipervnculo"/>
                <w:noProof/>
              </w:rPr>
              <w:t>3.1.3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B03D83">
              <w:rPr>
                <w:rStyle w:val="Hipervnculo"/>
                <w:noProof/>
              </w:rPr>
              <w:t>Componentes de la Ventana 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22ADD" w14:textId="7D852926" w:rsidR="007A3D5B" w:rsidRDefault="007A3D5B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742" w:history="1">
            <w:r w:rsidRPr="00B03D83">
              <w:rPr>
                <w:rStyle w:val="Hipervnculo"/>
                <w:noProof/>
              </w:rPr>
              <w:t>3.1.4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B03D83">
              <w:rPr>
                <w:rStyle w:val="Hipervnculo"/>
                <w:noProof/>
              </w:rPr>
              <w:t>Elementos de la Pantalla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34224" w14:textId="4400C81F" w:rsidR="007A3D5B" w:rsidRDefault="007A3D5B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743" w:history="1">
            <w:r w:rsidRPr="00B03D83">
              <w:rPr>
                <w:rStyle w:val="Hipervnculo"/>
                <w:noProof/>
              </w:rPr>
              <w:t>3.1.5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B03D83">
              <w:rPr>
                <w:rStyle w:val="Hipervnculo"/>
                <w:noProof/>
              </w:rPr>
              <w:t>Barras de Herramientas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D4176" w14:textId="4365817A" w:rsidR="007A3D5B" w:rsidRDefault="007A3D5B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744" w:history="1">
            <w:r w:rsidRPr="00B03D83">
              <w:rPr>
                <w:rStyle w:val="Hipervnculo"/>
                <w:noProof/>
              </w:rPr>
              <w:t>3_1_6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B03D83">
              <w:rPr>
                <w:rStyle w:val="Hipervnculo"/>
                <w:noProof/>
              </w:rPr>
              <w:t>Ayuda de 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51260" w14:textId="469C0762" w:rsidR="007A3D5B" w:rsidRDefault="007A3D5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745" w:history="1">
            <w:r w:rsidRPr="00B03D83">
              <w:rPr>
                <w:rStyle w:val="Hipervnculo"/>
                <w:noProof/>
              </w:rPr>
              <w:t>3.2 Prácticas del teclado y el ratón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EC3CA" w14:textId="4A669931" w:rsidR="007A3D5B" w:rsidRDefault="007A3D5B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746" w:history="1">
            <w:r w:rsidRPr="00B03D83">
              <w:rPr>
                <w:rStyle w:val="Hipervnculo"/>
                <w:noProof/>
              </w:rPr>
              <w:t>3.2.1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B03D83">
              <w:rPr>
                <w:rStyle w:val="Hipervnculo"/>
                <w:noProof/>
              </w:rPr>
              <w:t>Ejercicios de Mecanografía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A1132" w14:textId="6ADE5792" w:rsidR="007A3D5B" w:rsidRDefault="007A3D5B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747" w:history="1">
            <w:r w:rsidRPr="00B03D83">
              <w:rPr>
                <w:rStyle w:val="Hipervnculo"/>
                <w:noProof/>
              </w:rPr>
              <w:t>3.2.2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B03D83">
              <w:rPr>
                <w:rStyle w:val="Hipervnculo"/>
                <w:noProof/>
              </w:rPr>
              <w:t>Juegos de Habilidad ratón y Mouse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28BD2" w14:textId="082C0A0E" w:rsidR="007A3D5B" w:rsidRDefault="007A3D5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748" w:history="1">
            <w:r w:rsidRPr="00B03D83">
              <w:rPr>
                <w:rStyle w:val="Hipervnculo"/>
                <w:noProof/>
              </w:rPr>
              <w:t>3.3 Edición de texto Básicas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ADD44" w14:textId="654D138A" w:rsidR="007A3D5B" w:rsidRDefault="007A3D5B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749" w:history="1">
            <w:r w:rsidRPr="00B03D83">
              <w:rPr>
                <w:rStyle w:val="Hipervnculo"/>
                <w:noProof/>
              </w:rPr>
              <w:t>3.3.1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B03D83">
              <w:rPr>
                <w:rStyle w:val="Hipervnculo"/>
                <w:noProof/>
              </w:rPr>
              <w:t>Desplazarse en un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75BB7" w14:textId="2045FC62" w:rsidR="007A3D5B" w:rsidRDefault="007A3D5B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750" w:history="1">
            <w:r w:rsidRPr="00B03D83">
              <w:rPr>
                <w:rStyle w:val="Hipervnculo"/>
                <w:noProof/>
              </w:rPr>
              <w:t>3.3.2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B03D83">
              <w:rPr>
                <w:rStyle w:val="Hipervnculo"/>
                <w:noProof/>
              </w:rPr>
              <w:t>Copiar, pegar, borrar,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61F12" w14:textId="3C074789" w:rsidR="007A3D5B" w:rsidRDefault="007A3D5B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751" w:history="1">
            <w:r w:rsidRPr="00B03D83">
              <w:rPr>
                <w:rStyle w:val="Hipervnculo"/>
                <w:noProof/>
              </w:rPr>
              <w:t>3.3.3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B03D83">
              <w:rPr>
                <w:rStyle w:val="Hipervnculo"/>
                <w:noProof/>
              </w:rPr>
              <w:t>Formas de ver un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2DA18" w14:textId="17901A16" w:rsidR="007A3D5B" w:rsidRDefault="007A3D5B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752" w:history="1">
            <w:r w:rsidRPr="00B03D83">
              <w:rPr>
                <w:rStyle w:val="Hipervnculo"/>
                <w:noProof/>
              </w:rPr>
              <w:t>3.3.4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B03D83">
              <w:rPr>
                <w:rStyle w:val="Hipervnculo"/>
                <w:noProof/>
              </w:rPr>
              <w:t>Aplicar formatos a un documentos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5B26B" w14:textId="4B7D1CA5" w:rsidR="007A3D5B" w:rsidRDefault="007A3D5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753" w:history="1">
            <w:r w:rsidRPr="00B03D83">
              <w:rPr>
                <w:rStyle w:val="Hipervnculo"/>
                <w:noProof/>
              </w:rPr>
              <w:t>3.4 Ortografía y gramática.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A9BB2" w14:textId="73AC4696" w:rsidR="007A3D5B" w:rsidRDefault="007A3D5B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754" w:history="1">
            <w:r w:rsidRPr="00B03D83">
              <w:rPr>
                <w:rStyle w:val="Hipervnculo"/>
                <w:noProof/>
              </w:rPr>
              <w:t>3.4.1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B03D83">
              <w:rPr>
                <w:rStyle w:val="Hipervnculo"/>
                <w:noProof/>
              </w:rPr>
              <w:t>Revisión ortográfica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3D9ED" w14:textId="2ECECA07" w:rsidR="007A3D5B" w:rsidRDefault="007A3D5B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755" w:history="1">
            <w:r w:rsidRPr="00B03D83">
              <w:rPr>
                <w:rStyle w:val="Hipervnculo"/>
                <w:noProof/>
              </w:rPr>
              <w:t>3.4.2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B03D83">
              <w:rPr>
                <w:rStyle w:val="Hipervnculo"/>
                <w:noProof/>
              </w:rPr>
              <w:t>Revisión Gramatical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C1FE7" w14:textId="104A4781" w:rsidR="007A3D5B" w:rsidRDefault="007A3D5B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756" w:history="1">
            <w:r w:rsidRPr="00B03D83">
              <w:rPr>
                <w:rStyle w:val="Hipervnculo"/>
                <w:noProof/>
              </w:rPr>
              <w:t>3.4.3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B03D83">
              <w:rPr>
                <w:rStyle w:val="Hipervnculo"/>
                <w:noProof/>
              </w:rPr>
              <w:t>Autocorrección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0D3B6" w14:textId="3770E493" w:rsidR="007A3D5B" w:rsidRDefault="007A3D5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757" w:history="1">
            <w:r w:rsidRPr="00B03D83">
              <w:rPr>
                <w:rStyle w:val="Hipervnculo"/>
                <w:noProof/>
              </w:rPr>
              <w:t>3.5 Diseño de página.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6AB15" w14:textId="51D46673" w:rsidR="007A3D5B" w:rsidRDefault="007A3D5B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758" w:history="1">
            <w:r w:rsidRPr="00B03D83">
              <w:rPr>
                <w:rStyle w:val="Hipervnculo"/>
                <w:noProof/>
              </w:rPr>
              <w:t>3.5.1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B03D83">
              <w:rPr>
                <w:rStyle w:val="Hipervnculo"/>
                <w:noProof/>
              </w:rPr>
              <w:t>Configuración de pagina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E26C8" w14:textId="7ADC50AF" w:rsidR="007A3D5B" w:rsidRDefault="007A3D5B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759" w:history="1">
            <w:r w:rsidRPr="00B03D83">
              <w:rPr>
                <w:rStyle w:val="Hipervnculo"/>
                <w:noProof/>
              </w:rPr>
              <w:t>3.5.2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B03D83">
              <w:rPr>
                <w:rStyle w:val="Hipervnculo"/>
                <w:noProof/>
              </w:rPr>
              <w:t>Encabezado y pie de pagina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2C4E9" w14:textId="089C3D5D" w:rsidR="007A3D5B" w:rsidRDefault="007A3D5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760" w:history="1">
            <w:r w:rsidRPr="00B03D83">
              <w:rPr>
                <w:rStyle w:val="Hipervnculo"/>
                <w:noProof/>
              </w:rPr>
              <w:t>3.6Tablas.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8FB08" w14:textId="28CDB97B" w:rsidR="007A3D5B" w:rsidRDefault="007A3D5B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761" w:history="1">
            <w:r w:rsidRPr="00B03D83">
              <w:rPr>
                <w:rStyle w:val="Hipervnculo"/>
                <w:noProof/>
              </w:rPr>
              <w:t>3.6.1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B03D83">
              <w:rPr>
                <w:rStyle w:val="Hipervnculo"/>
                <w:noProof/>
              </w:rPr>
              <w:t>Creación de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33A53" w14:textId="75BA448B" w:rsidR="007A3D5B" w:rsidRDefault="007A3D5B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762" w:history="1">
            <w:r w:rsidRPr="00B03D83">
              <w:rPr>
                <w:rStyle w:val="Hipervnculo"/>
                <w:noProof/>
              </w:rPr>
              <w:t>3.6.2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B03D83">
              <w:rPr>
                <w:rStyle w:val="Hipervnculo"/>
                <w:noProof/>
              </w:rPr>
              <w:t>Desplazarse. seleccionar y borrar en las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14285" w14:textId="0EDE13E2" w:rsidR="007A3D5B" w:rsidRDefault="007A3D5B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763" w:history="1">
            <w:r w:rsidRPr="00B03D83">
              <w:rPr>
                <w:rStyle w:val="Hipervnculo"/>
                <w:noProof/>
              </w:rPr>
              <w:t>3.6.3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B03D83">
              <w:rPr>
                <w:rStyle w:val="Hipervnculo"/>
                <w:noProof/>
              </w:rPr>
              <w:t>Herramientas de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19CEB" w14:textId="7E6D7ABB" w:rsidR="007A3D5B" w:rsidRDefault="007A3D5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764" w:history="1">
            <w:r w:rsidRPr="00B03D83">
              <w:rPr>
                <w:rStyle w:val="Hipervnculo"/>
                <w:noProof/>
              </w:rPr>
              <w:t>3.7 Estilos.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DAA7B" w14:textId="6A4A2E55" w:rsidR="007A3D5B" w:rsidRDefault="007A3D5B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765" w:history="1">
            <w:r w:rsidRPr="00B03D83">
              <w:rPr>
                <w:rStyle w:val="Hipervnculo"/>
                <w:noProof/>
              </w:rPr>
              <w:t>3.7.1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B03D83">
              <w:rPr>
                <w:rStyle w:val="Hipervnculo"/>
                <w:noProof/>
              </w:rPr>
              <w:t>Crear estilo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1F29E" w14:textId="1AA23884" w:rsidR="007A3D5B" w:rsidRDefault="007A3D5B">
          <w:pPr>
            <w:pStyle w:val="TDC3"/>
            <w:tabs>
              <w:tab w:val="left" w:pos="120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766" w:history="1">
            <w:r w:rsidRPr="00B03D83">
              <w:rPr>
                <w:rStyle w:val="Hipervnculo"/>
                <w:noProof/>
              </w:rPr>
              <w:t>3.72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B03D83">
              <w:rPr>
                <w:rStyle w:val="Hipervnculo"/>
                <w:noProof/>
              </w:rPr>
              <w:t>Aplicar Estilos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5919B" w14:textId="683142FD" w:rsidR="007A3D5B" w:rsidRDefault="007A3D5B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767" w:history="1">
            <w:r w:rsidRPr="00B03D83">
              <w:rPr>
                <w:rStyle w:val="Hipervnculo"/>
                <w:noProof/>
              </w:rPr>
              <w:t>3.7.3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B03D83">
              <w:rPr>
                <w:rStyle w:val="Hipervnculo"/>
                <w:noProof/>
              </w:rPr>
              <w:t>Modificar, borrar estilos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FCB09" w14:textId="2E964D41" w:rsidR="007A3D5B" w:rsidRDefault="007A3D5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768" w:history="1">
            <w:r w:rsidRPr="00B03D83">
              <w:rPr>
                <w:rStyle w:val="Hipervnculo"/>
                <w:noProof/>
              </w:rPr>
              <w:t>3.8 Plantillas.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D0F68" w14:textId="73DD37EA" w:rsidR="007A3D5B" w:rsidRDefault="007A3D5B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769" w:history="1">
            <w:r w:rsidRPr="00B03D83">
              <w:rPr>
                <w:rStyle w:val="Hipervnculo"/>
                <w:noProof/>
              </w:rPr>
              <w:t>3.8.1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B03D83">
              <w:rPr>
                <w:rStyle w:val="Hipervnculo"/>
                <w:noProof/>
              </w:rPr>
              <w:t>Utilizar plantillas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4DB6E" w14:textId="4F4877CC" w:rsidR="007A3D5B" w:rsidRDefault="007A3D5B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770" w:history="1">
            <w:r w:rsidRPr="00B03D83">
              <w:rPr>
                <w:rStyle w:val="Hipervnculo"/>
                <w:noProof/>
              </w:rPr>
              <w:t>3.8.2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B03D83">
              <w:rPr>
                <w:rStyle w:val="Hipervnculo"/>
                <w:noProof/>
              </w:rPr>
              <w:t>Modificar plantillas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2CBD9" w14:textId="4B4CF16A" w:rsidR="007A3D5B" w:rsidRDefault="007A3D5B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771" w:history="1">
            <w:r w:rsidRPr="00B03D83">
              <w:rPr>
                <w:rStyle w:val="Hipervnculo"/>
                <w:noProof/>
              </w:rPr>
              <w:t>3.8.3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B03D83">
              <w:rPr>
                <w:rStyle w:val="Hipervnculo"/>
                <w:noProof/>
              </w:rPr>
              <w:t>Crear plantillas a partir de documentos.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32936" w14:textId="3A147958" w:rsidR="007A3D5B" w:rsidRDefault="007A3D5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772" w:history="1">
            <w:r w:rsidRPr="00B03D83">
              <w:rPr>
                <w:rStyle w:val="Hipervnculo"/>
                <w:noProof/>
              </w:rPr>
              <w:t>3.9 Imágenes y gráficos.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0CD3D" w14:textId="4F98A838" w:rsidR="007A3D5B" w:rsidRDefault="007A3D5B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773" w:history="1">
            <w:r w:rsidRPr="00B03D83">
              <w:rPr>
                <w:rStyle w:val="Hipervnculo"/>
                <w:noProof/>
              </w:rPr>
              <w:t>3.9.1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B03D83">
              <w:rPr>
                <w:rStyle w:val="Hipervnculo"/>
                <w:noProof/>
              </w:rPr>
              <w:t>Imágenes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E8815" w14:textId="53CB8CCB" w:rsidR="007A3D5B" w:rsidRDefault="007A3D5B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774" w:history="1">
            <w:r w:rsidRPr="00B03D83">
              <w:rPr>
                <w:rStyle w:val="Hipervnculo"/>
                <w:noProof/>
              </w:rPr>
              <w:t>3.9.2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B03D83">
              <w:rPr>
                <w:rStyle w:val="Hipervnculo"/>
                <w:noProof/>
              </w:rPr>
              <w:t>Gráficos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76F2F" w14:textId="783486AF" w:rsidR="007A3D5B" w:rsidRDefault="007A3D5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775" w:history="1">
            <w:r w:rsidRPr="00B03D83">
              <w:rPr>
                <w:rStyle w:val="Hipervnculo"/>
                <w:noProof/>
              </w:rPr>
              <w:t>3.10 Impresión de documentos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14AF1" w14:textId="4C4660FC" w:rsidR="007A3D5B" w:rsidRDefault="007A3D5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776" w:history="1">
            <w:r w:rsidRPr="00B03D83">
              <w:rPr>
                <w:rStyle w:val="Hipervnculo"/>
                <w:noProof/>
              </w:rPr>
              <w:t>Bibliografía y Webgrafía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4FCD5" w14:textId="5369E35C" w:rsidR="007A3D5B" w:rsidRDefault="007A3D5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777" w:history="1">
            <w:r w:rsidRPr="00B03D83">
              <w:rPr>
                <w:rStyle w:val="Hipervnculo"/>
                <w:noProof/>
              </w:rPr>
              <w:t>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F4082" w14:textId="3CA445D4" w:rsidR="00843820" w:rsidRDefault="00843820">
          <w:r w:rsidRPr="004A18B8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5F5A9883" w14:textId="77777777" w:rsidR="00B0609B" w:rsidRPr="008D04CA" w:rsidRDefault="00B0609B" w:rsidP="008D04CA">
      <w:pPr>
        <w:spacing w:line="276" w:lineRule="auto"/>
        <w:rPr>
          <w:bCs/>
        </w:rPr>
      </w:pPr>
    </w:p>
    <w:p w14:paraId="21664847" w14:textId="77777777" w:rsidR="008D04CA" w:rsidRDefault="008D04CA" w:rsidP="00C32F37">
      <w:pPr>
        <w:spacing w:line="276" w:lineRule="auto"/>
        <w:rPr>
          <w:b/>
        </w:rPr>
      </w:pPr>
    </w:p>
    <w:p w14:paraId="6BEF92D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0E089FC" w14:textId="77777777" w:rsidR="00B0609B" w:rsidRPr="00A76AA1" w:rsidRDefault="00B0609B" w:rsidP="00A76AA1">
      <w:pPr>
        <w:contextualSpacing/>
        <w:rPr>
          <w:bCs/>
        </w:rPr>
      </w:pPr>
    </w:p>
    <w:p w14:paraId="211A6097" w14:textId="77777777" w:rsidR="00B0609B" w:rsidRPr="00A76AA1" w:rsidRDefault="008D04CA" w:rsidP="00A76AA1">
      <w:pPr>
        <w:contextualSpacing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0331500F" wp14:editId="15D8EED9">
                <wp:simplePos x="0" y="0"/>
                <wp:positionH relativeFrom="column">
                  <wp:posOffset>-296545</wp:posOffset>
                </wp:positionH>
                <wp:positionV relativeFrom="paragraph">
                  <wp:posOffset>-145415</wp:posOffset>
                </wp:positionV>
                <wp:extent cx="6420000" cy="333375"/>
                <wp:effectExtent l="0" t="0" r="0" b="9525"/>
                <wp:wrapNone/>
                <wp:docPr id="37" name="Grupo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0000" cy="333375"/>
                          <a:chOff x="0" y="0"/>
                          <a:chExt cx="6420000" cy="333375"/>
                        </a:xfrm>
                      </wpg:grpSpPr>
                      <wps:wsp>
                        <wps:cNvPr id="3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52400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10C5DE" w14:textId="77777777" w:rsidR="008D04CA" w:rsidRPr="00D904A7" w:rsidRDefault="008D04CA" w:rsidP="008D04CA">
                              <w:pPr>
                                <w:pStyle w:val="Ttulo1"/>
                              </w:pPr>
                              <w:bookmarkStart w:id="4" w:name="_Toc160547534"/>
                              <w:bookmarkStart w:id="5" w:name="_Toc191843736"/>
                              <w:r w:rsidRPr="008D04CA">
                                <w:t>Introducción</w:t>
                              </w:r>
                              <w:bookmarkEnd w:id="4"/>
                              <w:bookmarkEnd w:id="5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4" name="Grupo 34"/>
                        <wpg:cNvGrpSpPr/>
                        <wpg:grpSpPr>
                          <a:xfrm>
                            <a:off x="1524000" y="57150"/>
                            <a:ext cx="4896000" cy="198000"/>
                            <a:chOff x="-810353" y="515"/>
                            <a:chExt cx="4852670" cy="198000"/>
                          </a:xfrm>
                        </wpg:grpSpPr>
                        <wps:wsp>
                          <wps:cNvPr id="35" name="Rectángulo 35"/>
                          <wps:cNvSpPr/>
                          <wps:spPr>
                            <a:xfrm>
                              <a:off x="694597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Rectángulo 36"/>
                          <wps:cNvSpPr/>
                          <wps:spPr>
                            <a:xfrm>
                              <a:off x="-810353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331500F" id="Grupo 37" o:spid="_x0000_s1033" style="position:absolute;left:0;text-align:left;margin-left:-23.35pt;margin-top:-11.45pt;width:505.5pt;height:26.25pt;z-index:251656192" coordsize="64200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">
                <v:shape id="_x0000_s1034" type="#_x0000_t202" style="position:absolute;width:1524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3810C5DE" w14:textId="77777777" w:rsidR="008D04CA" w:rsidRPr="00D904A7" w:rsidRDefault="008D04CA" w:rsidP="008D04CA">
                        <w:pPr>
                          <w:pStyle w:val="Ttulo1"/>
                        </w:pPr>
                        <w:bookmarkStart w:id="6" w:name="_Toc160547534"/>
                        <w:bookmarkStart w:id="7" w:name="_Toc191843736"/>
                        <w:r w:rsidRPr="008D04CA">
                          <w:t>Introducción</w:t>
                        </w:r>
                        <w:bookmarkEnd w:id="6"/>
                        <w:bookmarkEnd w:id="7"/>
                      </w:p>
                    </w:txbxContent>
                  </v:textbox>
                </v:shape>
                <v:group id="Grupo 34" o:spid="_x0000_s1035" style="position:absolute;left:15240;top:571;width:48960;height:1980" coordorigin="-8103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ángulo 35" o:spid="_x0000_s1036" style="position:absolute;left:6945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" fillcolor="#041c7b" stroked="f" strokeweight="1pt"/>
                  <v:rect id="Rectángulo 36" o:spid="_x0000_s1037" style="position:absolute;left:-8103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0EB203C5" w14:textId="77777777" w:rsidR="00BC776E" w:rsidRDefault="00BC776E" w:rsidP="004524B2">
      <w:pPr>
        <w:contextualSpacing/>
        <w:rPr>
          <w:bCs/>
          <w:noProof/>
        </w:rPr>
      </w:pPr>
    </w:p>
    <w:p w14:paraId="4E71F63A" w14:textId="77777777" w:rsidR="00C5601D" w:rsidRDefault="00C5601D" w:rsidP="00C5601D">
      <w:pPr>
        <w:contextualSpacing/>
        <w:rPr>
          <w:bCs/>
          <w:noProof/>
        </w:rPr>
      </w:pPr>
    </w:p>
    <w:p w14:paraId="1C8B0B8C" w14:textId="77777777" w:rsidR="00053D70" w:rsidRDefault="00053D70" w:rsidP="00C5601D">
      <w:pPr>
        <w:contextualSpacing/>
        <w:rPr>
          <w:bCs/>
          <w:noProof/>
        </w:rPr>
      </w:pPr>
    </w:p>
    <w:p w14:paraId="3C26C5E5" w14:textId="77777777" w:rsidR="00053D70" w:rsidRDefault="00053D70" w:rsidP="00C5601D">
      <w:pPr>
        <w:contextualSpacing/>
        <w:rPr>
          <w:bCs/>
          <w:noProof/>
        </w:rPr>
      </w:pPr>
    </w:p>
    <w:p w14:paraId="52573ADA" w14:textId="77777777" w:rsidR="00053D70" w:rsidRDefault="00053D70" w:rsidP="00C5601D">
      <w:pPr>
        <w:contextualSpacing/>
        <w:rPr>
          <w:bCs/>
          <w:noProof/>
        </w:rPr>
      </w:pPr>
    </w:p>
    <w:p w14:paraId="0E4DC9D3" w14:textId="77777777" w:rsidR="00053D70" w:rsidRDefault="00053D70" w:rsidP="00C5601D">
      <w:pPr>
        <w:contextualSpacing/>
        <w:rPr>
          <w:bCs/>
          <w:noProof/>
        </w:rPr>
      </w:pPr>
    </w:p>
    <w:p w14:paraId="2F05D0B2" w14:textId="77777777" w:rsidR="00053D70" w:rsidRDefault="00053D70" w:rsidP="00C5601D">
      <w:pPr>
        <w:contextualSpacing/>
        <w:rPr>
          <w:bCs/>
          <w:noProof/>
        </w:rPr>
      </w:pPr>
    </w:p>
    <w:p w14:paraId="38F98D25" w14:textId="77777777" w:rsidR="00053D70" w:rsidRDefault="00053D70" w:rsidP="00C5601D">
      <w:pPr>
        <w:contextualSpacing/>
        <w:rPr>
          <w:bCs/>
          <w:noProof/>
        </w:rPr>
      </w:pPr>
    </w:p>
    <w:p w14:paraId="04FFFAAC" w14:textId="77777777" w:rsidR="00C5601D" w:rsidRDefault="00C5601D" w:rsidP="00C5601D">
      <w:pPr>
        <w:contextualSpacing/>
        <w:rPr>
          <w:bCs/>
          <w:noProof/>
        </w:rPr>
      </w:pPr>
    </w:p>
    <w:p w14:paraId="6B4045AA" w14:textId="77777777" w:rsidR="00C5601D" w:rsidRDefault="00C5601D" w:rsidP="00C5601D">
      <w:pPr>
        <w:contextualSpacing/>
        <w:rPr>
          <w:bCs/>
          <w:noProof/>
        </w:rPr>
      </w:pPr>
    </w:p>
    <w:p w14:paraId="1BBD78E8" w14:textId="77777777" w:rsidR="00C5601D" w:rsidRDefault="00C5601D" w:rsidP="00C5601D">
      <w:pPr>
        <w:contextualSpacing/>
        <w:rPr>
          <w:bCs/>
        </w:rPr>
      </w:pPr>
    </w:p>
    <w:p w14:paraId="4ED4105B" w14:textId="77777777" w:rsidR="00C5601D" w:rsidRDefault="00C5601D" w:rsidP="00C5601D">
      <w:pPr>
        <w:contextualSpacing/>
        <w:rPr>
          <w:bCs/>
        </w:rPr>
      </w:pPr>
    </w:p>
    <w:p w14:paraId="3884561D" w14:textId="77777777" w:rsidR="00987BEE" w:rsidRDefault="00987BEE" w:rsidP="00A76AA1">
      <w:pPr>
        <w:contextualSpacing/>
        <w:rPr>
          <w:bCs/>
        </w:rPr>
      </w:pPr>
    </w:p>
    <w:p w14:paraId="47E87552" w14:textId="77777777" w:rsidR="00987BEE" w:rsidRDefault="00987BEE" w:rsidP="00A76AA1">
      <w:pPr>
        <w:contextualSpacing/>
        <w:rPr>
          <w:bCs/>
        </w:rPr>
      </w:pPr>
    </w:p>
    <w:p w14:paraId="722118CB" w14:textId="77777777" w:rsidR="00BC776E" w:rsidRDefault="00BC776E" w:rsidP="00A76AA1">
      <w:pPr>
        <w:contextualSpacing/>
        <w:rPr>
          <w:bCs/>
        </w:rPr>
      </w:pPr>
    </w:p>
    <w:p w14:paraId="5C736B22" w14:textId="77777777" w:rsidR="00BC776E" w:rsidRDefault="00BC776E" w:rsidP="00A76AA1">
      <w:pPr>
        <w:contextualSpacing/>
        <w:rPr>
          <w:bCs/>
        </w:rPr>
      </w:pPr>
    </w:p>
    <w:p w14:paraId="3C96114D" w14:textId="77777777" w:rsidR="00BC776E" w:rsidRDefault="00BC776E" w:rsidP="00A76AA1">
      <w:pPr>
        <w:contextualSpacing/>
        <w:rPr>
          <w:bCs/>
        </w:rPr>
      </w:pPr>
    </w:p>
    <w:p w14:paraId="1B5421AC" w14:textId="77777777" w:rsidR="00BC776E" w:rsidRDefault="00BC776E" w:rsidP="00A76AA1">
      <w:pPr>
        <w:contextualSpacing/>
        <w:rPr>
          <w:bCs/>
        </w:rPr>
      </w:pPr>
    </w:p>
    <w:p w14:paraId="5E530FA0" w14:textId="77777777" w:rsidR="00BC776E" w:rsidRDefault="00BC776E" w:rsidP="00A76AA1">
      <w:pPr>
        <w:contextualSpacing/>
        <w:rPr>
          <w:bCs/>
        </w:rPr>
      </w:pPr>
    </w:p>
    <w:p w14:paraId="01F77A5B" w14:textId="77777777" w:rsidR="00BC776E" w:rsidRDefault="00BC776E" w:rsidP="00A76AA1">
      <w:pPr>
        <w:contextualSpacing/>
        <w:rPr>
          <w:bCs/>
        </w:rPr>
      </w:pPr>
    </w:p>
    <w:p w14:paraId="1FC9849F" w14:textId="77777777" w:rsidR="00BC776E" w:rsidRDefault="00BC776E" w:rsidP="00A76AA1">
      <w:pPr>
        <w:contextualSpacing/>
        <w:rPr>
          <w:bCs/>
        </w:rPr>
      </w:pPr>
    </w:p>
    <w:p w14:paraId="1FB4CF6C" w14:textId="77777777" w:rsidR="00BC776E" w:rsidRDefault="00BC776E" w:rsidP="00A76AA1">
      <w:pPr>
        <w:contextualSpacing/>
        <w:rPr>
          <w:bCs/>
        </w:rPr>
      </w:pPr>
    </w:p>
    <w:p w14:paraId="1490AF89" w14:textId="77777777" w:rsidR="00BC776E" w:rsidRDefault="00BC776E" w:rsidP="00A76AA1">
      <w:pPr>
        <w:contextualSpacing/>
        <w:rPr>
          <w:bCs/>
        </w:rPr>
      </w:pPr>
    </w:p>
    <w:p w14:paraId="70DEA8B5" w14:textId="77777777" w:rsidR="00BC776E" w:rsidRDefault="00BC776E" w:rsidP="00A76AA1">
      <w:pPr>
        <w:contextualSpacing/>
        <w:rPr>
          <w:bCs/>
        </w:rPr>
      </w:pPr>
    </w:p>
    <w:p w14:paraId="41DD65EE" w14:textId="77777777" w:rsidR="00BC776E" w:rsidRDefault="00BC776E" w:rsidP="00A76AA1">
      <w:pPr>
        <w:contextualSpacing/>
        <w:rPr>
          <w:bCs/>
        </w:rPr>
      </w:pPr>
    </w:p>
    <w:p w14:paraId="33D8469B" w14:textId="77777777" w:rsidR="00BC776E" w:rsidRDefault="00BC776E" w:rsidP="00A76AA1">
      <w:pPr>
        <w:contextualSpacing/>
        <w:rPr>
          <w:bCs/>
        </w:rPr>
      </w:pPr>
    </w:p>
    <w:p w14:paraId="68614E7D" w14:textId="77777777" w:rsidR="00BC776E" w:rsidRDefault="00BC776E" w:rsidP="00A76AA1">
      <w:pPr>
        <w:contextualSpacing/>
        <w:rPr>
          <w:bCs/>
        </w:rPr>
      </w:pPr>
    </w:p>
    <w:p w14:paraId="26B1B97F" w14:textId="77777777" w:rsidR="00BC776E" w:rsidRDefault="00BC776E" w:rsidP="00A76AA1">
      <w:pPr>
        <w:contextualSpacing/>
        <w:rPr>
          <w:bCs/>
        </w:rPr>
      </w:pPr>
    </w:p>
    <w:p w14:paraId="4BFF2C83" w14:textId="77777777" w:rsidR="00BC776E" w:rsidRDefault="00BC776E" w:rsidP="00A76AA1">
      <w:pPr>
        <w:contextualSpacing/>
        <w:rPr>
          <w:bCs/>
        </w:rPr>
      </w:pPr>
    </w:p>
    <w:p w14:paraId="2E48E2DF" w14:textId="77777777" w:rsidR="00BC776E" w:rsidRDefault="00BC776E" w:rsidP="00A76AA1">
      <w:pPr>
        <w:contextualSpacing/>
        <w:rPr>
          <w:bCs/>
        </w:rPr>
      </w:pPr>
    </w:p>
    <w:p w14:paraId="1AF9FBF5" w14:textId="77777777" w:rsidR="00BC776E" w:rsidRPr="00A76AA1" w:rsidRDefault="00BC776E" w:rsidP="00A76AA1">
      <w:pPr>
        <w:contextualSpacing/>
        <w:rPr>
          <w:bCs/>
        </w:rPr>
      </w:pPr>
    </w:p>
    <w:p w14:paraId="3BE99C03" w14:textId="77777777" w:rsidR="00AB2DF6" w:rsidRPr="002117E6" w:rsidRDefault="00AB2DF6" w:rsidP="00A76AA1">
      <w:pPr>
        <w:contextualSpacing/>
        <w:rPr>
          <w:bCs/>
        </w:rPr>
      </w:pPr>
    </w:p>
    <w:p w14:paraId="0C12F509" w14:textId="77777777" w:rsidR="00AB2DF6" w:rsidRPr="002117E6" w:rsidRDefault="006D7C25" w:rsidP="00A76AA1">
      <w:pPr>
        <w:contextualSpacing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E4FB26E" wp14:editId="127D0E44">
                <wp:simplePos x="0" y="0"/>
                <wp:positionH relativeFrom="column">
                  <wp:posOffset>-244475</wp:posOffset>
                </wp:positionH>
                <wp:positionV relativeFrom="paragraph">
                  <wp:posOffset>6985</wp:posOffset>
                </wp:positionV>
                <wp:extent cx="6478650" cy="333375"/>
                <wp:effectExtent l="0" t="0" r="0" b="9525"/>
                <wp:wrapNone/>
                <wp:docPr id="50" name="Grupo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8650" cy="333375"/>
                          <a:chOff x="0" y="0"/>
                          <a:chExt cx="6478650" cy="333375"/>
                        </a:xfrm>
                      </wpg:grpSpPr>
                      <wps:wsp>
                        <wps:cNvPr id="3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8511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63C8F3" w14:textId="77777777" w:rsidR="008D04CA" w:rsidRPr="00D904A7" w:rsidRDefault="008D04CA" w:rsidP="008D04CA">
                              <w:pPr>
                                <w:pStyle w:val="Ttulo1"/>
                              </w:pPr>
                              <w:bookmarkStart w:id="8" w:name="_Toc160547535"/>
                              <w:bookmarkStart w:id="9" w:name="_Toc191843737"/>
                              <w:r w:rsidRPr="008D04CA">
                                <w:t>Desarrollo de Contenidos</w:t>
                              </w:r>
                              <w:bookmarkEnd w:id="8"/>
                              <w:bookmarkEnd w:id="9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0" name="Grupo 40"/>
                        <wpg:cNvGrpSpPr/>
                        <wpg:grpSpPr>
                          <a:xfrm>
                            <a:off x="2914650" y="57150"/>
                            <a:ext cx="3564000" cy="197485"/>
                            <a:chOff x="-810353" y="515"/>
                            <a:chExt cx="4852670" cy="198000"/>
                          </a:xfrm>
                        </wpg:grpSpPr>
                        <wps:wsp>
                          <wps:cNvPr id="41" name="Rectángulo 41"/>
                          <wps:cNvSpPr/>
                          <wps:spPr>
                            <a:xfrm>
                              <a:off x="694597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" name="Rectángulo 42"/>
                          <wps:cNvSpPr/>
                          <wps:spPr>
                            <a:xfrm>
                              <a:off x="-810353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E4FB26E" id="Grupo 50" o:spid="_x0000_s1038" style="position:absolute;left:0;text-align:left;margin-left:-19.25pt;margin-top:.55pt;width:510.15pt;height:26.25pt;z-index:251660288" coordsize="64786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">
                <v:shape id="_x0000_s1039" type="#_x0000_t202" style="position:absolute;width:27851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14:paraId="3163C8F3" w14:textId="77777777" w:rsidR="008D04CA" w:rsidRPr="00D904A7" w:rsidRDefault="008D04CA" w:rsidP="008D04CA">
                        <w:pPr>
                          <w:pStyle w:val="Ttulo1"/>
                        </w:pPr>
                        <w:bookmarkStart w:id="10" w:name="_Toc160547535"/>
                        <w:bookmarkStart w:id="11" w:name="_Toc191843737"/>
                        <w:r w:rsidRPr="008D04CA">
                          <w:t>Desarrollo de Contenidos</w:t>
                        </w:r>
                        <w:bookmarkEnd w:id="10"/>
                        <w:bookmarkEnd w:id="11"/>
                      </w:p>
                    </w:txbxContent>
                  </v:textbox>
                </v:shape>
                <v:group id="Grupo 40" o:spid="_x0000_s1040" style="position:absolute;left:29146;top:571;width:35640;height:1975" coordorigin="-8103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rect id="Rectángulo 41" o:spid="_x0000_s1041" style="position:absolute;left:6945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" fillcolor="#041c7b" stroked="f" strokeweight="1pt"/>
                  <v:rect id="Rectángulo 42" o:spid="_x0000_s1042" style="position:absolute;left:-8103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4E4F1ADB" w14:textId="77777777" w:rsidR="00AB2DF6" w:rsidRDefault="00AB2DF6" w:rsidP="00A76AA1">
      <w:pPr>
        <w:tabs>
          <w:tab w:val="left" w:pos="3075"/>
        </w:tabs>
        <w:contextualSpacing/>
      </w:pPr>
    </w:p>
    <w:p w14:paraId="3F5DAF75" w14:textId="77777777" w:rsidR="00C5601D" w:rsidRDefault="00C5601D" w:rsidP="00A76AA1">
      <w:pPr>
        <w:contextualSpacing/>
      </w:pPr>
    </w:p>
    <w:p w14:paraId="5503F1A9" w14:textId="77777777" w:rsidR="00607647" w:rsidRDefault="00607647" w:rsidP="00C0068D">
      <w:pPr>
        <w:pStyle w:val="Ttulo2"/>
      </w:pPr>
      <w:bookmarkStart w:id="12" w:name="_Toc191843738"/>
      <w:r>
        <w:lastRenderedPageBreak/>
        <w:t>3.1 Introducción. Elementos de Word</w:t>
      </w:r>
      <w:bookmarkEnd w:id="12"/>
    </w:p>
    <w:p w14:paraId="135ABE6F" w14:textId="77777777" w:rsidR="00607647" w:rsidRDefault="00607647" w:rsidP="006336BD">
      <w:pPr>
        <w:pStyle w:val="Ttulo3"/>
      </w:pPr>
      <w:r>
        <w:tab/>
      </w:r>
      <w:bookmarkStart w:id="13" w:name="_Toc191843739"/>
      <w:r>
        <w:t>3.1.1</w:t>
      </w:r>
      <w:r>
        <w:tab/>
        <w:t>Crear un documento de Word</w:t>
      </w:r>
      <w:bookmarkEnd w:id="13"/>
    </w:p>
    <w:p w14:paraId="58BDA33B" w14:textId="1B485A3B" w:rsidR="00053D70" w:rsidRDefault="00607647" w:rsidP="006336BD">
      <w:pPr>
        <w:pStyle w:val="Ttulo3"/>
      </w:pPr>
      <w:r>
        <w:tab/>
      </w:r>
      <w:bookmarkStart w:id="14" w:name="_Toc191843740"/>
      <w:r>
        <w:t>3.1.2</w:t>
      </w:r>
      <w:r>
        <w:tab/>
        <w:t>Abrir y Guardar un documento de Word</w:t>
      </w:r>
      <w:bookmarkEnd w:id="14"/>
    </w:p>
    <w:p w14:paraId="1547CC06" w14:textId="77777777" w:rsidR="00607647" w:rsidRDefault="00607647" w:rsidP="006336BD">
      <w:pPr>
        <w:pStyle w:val="Ttulo3"/>
      </w:pPr>
    </w:p>
    <w:p w14:paraId="064A332A" w14:textId="77777777" w:rsidR="00544BE0" w:rsidRDefault="00544BE0" w:rsidP="006336BD">
      <w:pPr>
        <w:pStyle w:val="Ttulo3"/>
      </w:pPr>
      <w:bookmarkStart w:id="15" w:name="_Toc191843741"/>
      <w:r>
        <w:t>3.1.3</w:t>
      </w:r>
      <w:r>
        <w:tab/>
        <w:t>Componentes de la Ventana Word</w:t>
      </w:r>
      <w:bookmarkEnd w:id="15"/>
    </w:p>
    <w:p w14:paraId="67997998" w14:textId="77777777" w:rsidR="00544BE0" w:rsidRDefault="00544BE0" w:rsidP="006336BD">
      <w:pPr>
        <w:pStyle w:val="Ttulo3"/>
      </w:pPr>
      <w:bookmarkStart w:id="16" w:name="_Toc191843742"/>
      <w:r>
        <w:t>3.1.4</w:t>
      </w:r>
      <w:r>
        <w:tab/>
        <w:t>Elementos de la Pantalla inicial</w:t>
      </w:r>
      <w:bookmarkEnd w:id="16"/>
    </w:p>
    <w:p w14:paraId="05DAA3EC" w14:textId="77777777" w:rsidR="00544BE0" w:rsidRDefault="00544BE0" w:rsidP="006336BD">
      <w:pPr>
        <w:pStyle w:val="Ttulo3"/>
      </w:pPr>
      <w:bookmarkStart w:id="17" w:name="_Toc191843743"/>
      <w:r>
        <w:t>3.1.5</w:t>
      </w:r>
      <w:r>
        <w:tab/>
        <w:t>Barras de Herramientas</w:t>
      </w:r>
      <w:bookmarkEnd w:id="17"/>
    </w:p>
    <w:p w14:paraId="2FCF5732" w14:textId="77777777" w:rsidR="00544BE0" w:rsidRDefault="00544BE0" w:rsidP="006336BD">
      <w:pPr>
        <w:pStyle w:val="Ttulo3"/>
      </w:pPr>
      <w:bookmarkStart w:id="18" w:name="_Toc191843744"/>
      <w:r>
        <w:t>3_1_6</w:t>
      </w:r>
      <w:r>
        <w:tab/>
        <w:t>Ayuda de Word</w:t>
      </w:r>
      <w:bookmarkEnd w:id="18"/>
    </w:p>
    <w:p w14:paraId="4050F76D" w14:textId="77777777" w:rsidR="00544BE0" w:rsidRDefault="00544BE0" w:rsidP="00C0068D">
      <w:pPr>
        <w:pStyle w:val="Ttulo2"/>
      </w:pPr>
      <w:bookmarkStart w:id="19" w:name="_Toc191843745"/>
      <w:r>
        <w:t>3.2 Prácticas del teclado y el ratón</w:t>
      </w:r>
      <w:bookmarkEnd w:id="19"/>
    </w:p>
    <w:p w14:paraId="7D30D767" w14:textId="77777777" w:rsidR="00544BE0" w:rsidRDefault="00544BE0" w:rsidP="006336BD">
      <w:pPr>
        <w:pStyle w:val="Ttulo3"/>
      </w:pPr>
      <w:bookmarkStart w:id="20" w:name="_Toc191843746"/>
      <w:r>
        <w:t>3.2.1</w:t>
      </w:r>
      <w:r>
        <w:tab/>
        <w:t>Ejercicios de Mecanografía</w:t>
      </w:r>
      <w:bookmarkEnd w:id="20"/>
    </w:p>
    <w:p w14:paraId="55C47D35" w14:textId="77777777" w:rsidR="00544BE0" w:rsidRDefault="00544BE0" w:rsidP="006336BD">
      <w:pPr>
        <w:pStyle w:val="Ttulo3"/>
      </w:pPr>
      <w:bookmarkStart w:id="21" w:name="_Toc191843747"/>
      <w:r>
        <w:t>3.2.2</w:t>
      </w:r>
      <w:r>
        <w:tab/>
        <w:t>Juegos de Habilidad ratón y Mouse</w:t>
      </w:r>
      <w:bookmarkEnd w:id="21"/>
    </w:p>
    <w:p w14:paraId="6E043E95" w14:textId="77777777" w:rsidR="00544BE0" w:rsidRDefault="00544BE0" w:rsidP="00C0068D">
      <w:pPr>
        <w:pStyle w:val="Ttulo2"/>
      </w:pPr>
      <w:bookmarkStart w:id="22" w:name="_Toc191843748"/>
      <w:r>
        <w:t>3.3 Edición de texto Básicas</w:t>
      </w:r>
      <w:bookmarkEnd w:id="22"/>
    </w:p>
    <w:p w14:paraId="33E1BC49" w14:textId="77777777" w:rsidR="00544BE0" w:rsidRDefault="00544BE0" w:rsidP="006336BD">
      <w:pPr>
        <w:pStyle w:val="Ttulo3"/>
      </w:pPr>
      <w:bookmarkStart w:id="23" w:name="_Toc191843749"/>
      <w:r>
        <w:t>3.3.1</w:t>
      </w:r>
      <w:r>
        <w:tab/>
        <w:t>Desplazarse en un documento</w:t>
      </w:r>
      <w:bookmarkEnd w:id="23"/>
    </w:p>
    <w:p w14:paraId="7601148F" w14:textId="77777777" w:rsidR="00544BE0" w:rsidRDefault="00544BE0" w:rsidP="006336BD">
      <w:pPr>
        <w:pStyle w:val="Ttulo3"/>
      </w:pPr>
      <w:bookmarkStart w:id="24" w:name="_Toc191843750"/>
      <w:r>
        <w:t>3.3.2</w:t>
      </w:r>
      <w:r>
        <w:tab/>
        <w:t>Copiar, pegar, borrar,</w:t>
      </w:r>
      <w:bookmarkEnd w:id="24"/>
    </w:p>
    <w:p w14:paraId="227E9C33" w14:textId="77777777" w:rsidR="00544BE0" w:rsidRDefault="00544BE0" w:rsidP="006336BD">
      <w:pPr>
        <w:pStyle w:val="Ttulo3"/>
      </w:pPr>
      <w:bookmarkStart w:id="25" w:name="_Toc191843751"/>
      <w:r>
        <w:t>3.3.3</w:t>
      </w:r>
      <w:r>
        <w:tab/>
        <w:t>Formas de ver un documento</w:t>
      </w:r>
      <w:bookmarkEnd w:id="25"/>
    </w:p>
    <w:p w14:paraId="6E3B19E1" w14:textId="77777777" w:rsidR="00544BE0" w:rsidRDefault="00544BE0" w:rsidP="006336BD">
      <w:pPr>
        <w:pStyle w:val="Ttulo3"/>
      </w:pPr>
      <w:bookmarkStart w:id="26" w:name="_Toc191843752"/>
      <w:r>
        <w:t>3.3.4</w:t>
      </w:r>
      <w:r>
        <w:tab/>
        <w:t xml:space="preserve">Aplicar formatos a </w:t>
      </w:r>
      <w:proofErr w:type="gramStart"/>
      <w:r>
        <w:t>un documentos</w:t>
      </w:r>
      <w:bookmarkEnd w:id="26"/>
      <w:proofErr w:type="gramEnd"/>
    </w:p>
    <w:p w14:paraId="6C5CC645" w14:textId="77777777" w:rsidR="00544BE0" w:rsidRDefault="00544BE0" w:rsidP="006336BD">
      <w:pPr>
        <w:pStyle w:val="Ttulo4"/>
      </w:pPr>
      <w:r>
        <w:tab/>
        <w:t>3.3.4.1</w:t>
      </w:r>
      <w:r>
        <w:tab/>
        <w:t>Formato carácter y párrafo</w:t>
      </w:r>
    </w:p>
    <w:p w14:paraId="3E2F36E2" w14:textId="77777777" w:rsidR="00544BE0" w:rsidRDefault="00544BE0" w:rsidP="006336BD">
      <w:pPr>
        <w:pStyle w:val="Ttulo4"/>
      </w:pPr>
      <w:r>
        <w:tab/>
        <w:t>3.3.4.2</w:t>
      </w:r>
      <w:r>
        <w:tab/>
        <w:t>Otros formatos</w:t>
      </w:r>
    </w:p>
    <w:p w14:paraId="345952A5" w14:textId="77777777" w:rsidR="00544BE0" w:rsidRDefault="00544BE0" w:rsidP="006336BD">
      <w:pPr>
        <w:pStyle w:val="Ttulo4"/>
      </w:pPr>
      <w:r>
        <w:tab/>
        <w:t>3.3.4.3</w:t>
      </w:r>
      <w:r>
        <w:tab/>
        <w:t>Referencias y Normas APA</w:t>
      </w:r>
    </w:p>
    <w:p w14:paraId="61C455E9" w14:textId="77777777" w:rsidR="00544BE0" w:rsidRDefault="00544BE0" w:rsidP="006336BD">
      <w:pPr>
        <w:pStyle w:val="Ttulo4"/>
      </w:pPr>
      <w:r>
        <w:tab/>
        <w:t>3.3.4.4</w:t>
      </w:r>
      <w:r>
        <w:tab/>
        <w:t>Tabulación</w:t>
      </w:r>
    </w:p>
    <w:p w14:paraId="4420C0E8" w14:textId="77777777" w:rsidR="00544BE0" w:rsidRDefault="00544BE0" w:rsidP="00C0068D">
      <w:pPr>
        <w:pStyle w:val="Ttulo2"/>
      </w:pPr>
      <w:bookmarkStart w:id="27" w:name="_Toc191843753"/>
      <w:r>
        <w:t>3.4 Ortografía y gramática.</w:t>
      </w:r>
      <w:bookmarkEnd w:id="27"/>
    </w:p>
    <w:p w14:paraId="37956863" w14:textId="77777777" w:rsidR="00544BE0" w:rsidRDefault="00544BE0" w:rsidP="006336BD">
      <w:pPr>
        <w:pStyle w:val="Ttulo3"/>
      </w:pPr>
      <w:bookmarkStart w:id="28" w:name="_Toc191843754"/>
      <w:r>
        <w:t>3.4.1</w:t>
      </w:r>
      <w:r>
        <w:tab/>
        <w:t>Revisión ortográfica</w:t>
      </w:r>
      <w:bookmarkEnd w:id="28"/>
    </w:p>
    <w:p w14:paraId="79D26B36" w14:textId="77777777" w:rsidR="00544BE0" w:rsidRDefault="00544BE0" w:rsidP="006336BD">
      <w:pPr>
        <w:pStyle w:val="Ttulo3"/>
      </w:pPr>
      <w:bookmarkStart w:id="29" w:name="_Toc191843755"/>
      <w:r>
        <w:t>3.4.2</w:t>
      </w:r>
      <w:r>
        <w:tab/>
        <w:t>Revisión Gramatical</w:t>
      </w:r>
      <w:bookmarkEnd w:id="29"/>
    </w:p>
    <w:p w14:paraId="1868013D" w14:textId="77777777" w:rsidR="00544BE0" w:rsidRDefault="00544BE0" w:rsidP="006336BD">
      <w:pPr>
        <w:pStyle w:val="Ttulo3"/>
      </w:pPr>
      <w:bookmarkStart w:id="30" w:name="_Toc191843756"/>
      <w:r>
        <w:t>3.4.3</w:t>
      </w:r>
      <w:r>
        <w:tab/>
        <w:t>Autocorrección</w:t>
      </w:r>
      <w:bookmarkEnd w:id="30"/>
    </w:p>
    <w:p w14:paraId="69043622" w14:textId="77777777" w:rsidR="00544BE0" w:rsidRDefault="00544BE0" w:rsidP="00C0068D">
      <w:pPr>
        <w:pStyle w:val="Ttulo2"/>
      </w:pPr>
      <w:bookmarkStart w:id="31" w:name="_Toc191843757"/>
      <w:r>
        <w:t>3.5 Diseño de página.</w:t>
      </w:r>
      <w:bookmarkEnd w:id="31"/>
    </w:p>
    <w:p w14:paraId="619DA04C" w14:textId="77777777" w:rsidR="00544BE0" w:rsidRDefault="00544BE0" w:rsidP="006336BD">
      <w:pPr>
        <w:pStyle w:val="Ttulo3"/>
      </w:pPr>
      <w:bookmarkStart w:id="32" w:name="_Toc191843758"/>
      <w:r>
        <w:t>3.5.1</w:t>
      </w:r>
      <w:r>
        <w:tab/>
        <w:t>Configuración de pagina</w:t>
      </w:r>
      <w:bookmarkEnd w:id="32"/>
    </w:p>
    <w:p w14:paraId="771B7DAA" w14:textId="77777777" w:rsidR="00544BE0" w:rsidRDefault="00544BE0" w:rsidP="006336BD">
      <w:pPr>
        <w:pStyle w:val="Ttulo3"/>
      </w:pPr>
      <w:bookmarkStart w:id="33" w:name="_Toc191843759"/>
      <w:r>
        <w:t>3.5.2</w:t>
      </w:r>
      <w:r>
        <w:tab/>
        <w:t>Encabezado y pie de pagina</w:t>
      </w:r>
      <w:bookmarkEnd w:id="33"/>
    </w:p>
    <w:p w14:paraId="74B0DED6" w14:textId="77777777" w:rsidR="00544BE0" w:rsidRDefault="00544BE0" w:rsidP="00C0068D">
      <w:pPr>
        <w:pStyle w:val="Ttulo2"/>
      </w:pPr>
      <w:bookmarkStart w:id="34" w:name="_Toc191843760"/>
      <w:r>
        <w:lastRenderedPageBreak/>
        <w:t>3.6Tablas.</w:t>
      </w:r>
      <w:bookmarkEnd w:id="34"/>
    </w:p>
    <w:p w14:paraId="4061B027" w14:textId="77777777" w:rsidR="00544BE0" w:rsidRDefault="00544BE0" w:rsidP="006336BD">
      <w:pPr>
        <w:pStyle w:val="Ttulo3"/>
      </w:pPr>
      <w:bookmarkStart w:id="35" w:name="_Toc191843761"/>
      <w:r>
        <w:t>3.6.1</w:t>
      </w:r>
      <w:r>
        <w:tab/>
        <w:t>Creación de tablas</w:t>
      </w:r>
      <w:bookmarkEnd w:id="35"/>
    </w:p>
    <w:p w14:paraId="7EAF9E1B" w14:textId="77777777" w:rsidR="00544BE0" w:rsidRDefault="00544BE0" w:rsidP="006336BD">
      <w:pPr>
        <w:pStyle w:val="Ttulo3"/>
      </w:pPr>
      <w:bookmarkStart w:id="36" w:name="_Toc191843762"/>
      <w:r>
        <w:t>3.6.2</w:t>
      </w:r>
      <w:r>
        <w:tab/>
        <w:t>Desplazarse. seleccionar y borrar en las tablas</w:t>
      </w:r>
      <w:bookmarkEnd w:id="36"/>
    </w:p>
    <w:p w14:paraId="32517F20" w14:textId="77777777" w:rsidR="00544BE0" w:rsidRDefault="00544BE0" w:rsidP="006336BD">
      <w:pPr>
        <w:pStyle w:val="Ttulo3"/>
      </w:pPr>
      <w:bookmarkStart w:id="37" w:name="_Toc191843763"/>
      <w:r>
        <w:t>3.6.3</w:t>
      </w:r>
      <w:r>
        <w:tab/>
        <w:t>Herramientas de tablas</w:t>
      </w:r>
      <w:bookmarkEnd w:id="37"/>
    </w:p>
    <w:p w14:paraId="7B86B847" w14:textId="77777777" w:rsidR="00544BE0" w:rsidRDefault="00544BE0" w:rsidP="00C0068D">
      <w:pPr>
        <w:pStyle w:val="Ttulo2"/>
      </w:pPr>
      <w:bookmarkStart w:id="38" w:name="_Toc191843764"/>
      <w:r>
        <w:t>3.7 Estilos.</w:t>
      </w:r>
      <w:bookmarkEnd w:id="38"/>
    </w:p>
    <w:p w14:paraId="7A586AD5" w14:textId="77777777" w:rsidR="00544BE0" w:rsidRDefault="00544BE0" w:rsidP="003B748D">
      <w:pPr>
        <w:pStyle w:val="Ttulo3"/>
      </w:pPr>
      <w:bookmarkStart w:id="39" w:name="_Toc191843765"/>
      <w:r>
        <w:t>3.7.1</w:t>
      </w:r>
      <w:r>
        <w:tab/>
        <w:t>Crear estilo</w:t>
      </w:r>
      <w:bookmarkEnd w:id="39"/>
    </w:p>
    <w:p w14:paraId="2D077513" w14:textId="77777777" w:rsidR="00544BE0" w:rsidRDefault="00544BE0" w:rsidP="003B748D">
      <w:pPr>
        <w:pStyle w:val="Ttulo3"/>
      </w:pPr>
      <w:bookmarkStart w:id="40" w:name="_Toc191843766"/>
      <w:r>
        <w:t>3.72</w:t>
      </w:r>
      <w:r>
        <w:tab/>
        <w:t>Aplicar Estilos</w:t>
      </w:r>
      <w:bookmarkEnd w:id="40"/>
    </w:p>
    <w:p w14:paraId="61A79E98" w14:textId="122331F2" w:rsidR="00607647" w:rsidRDefault="00544BE0" w:rsidP="003B748D">
      <w:pPr>
        <w:pStyle w:val="Ttulo3"/>
      </w:pPr>
      <w:bookmarkStart w:id="41" w:name="_Toc191843767"/>
      <w:r>
        <w:t>3.7.3</w:t>
      </w:r>
      <w:r>
        <w:tab/>
        <w:t>Modificar, borrar estilos</w:t>
      </w:r>
      <w:bookmarkEnd w:id="41"/>
    </w:p>
    <w:p w14:paraId="7A45E458" w14:textId="77777777" w:rsidR="00544BE0" w:rsidRDefault="00544BE0" w:rsidP="00544BE0">
      <w:pPr>
        <w:contextualSpacing/>
      </w:pPr>
    </w:p>
    <w:p w14:paraId="3EEBF9D3" w14:textId="77777777" w:rsidR="00C0068D" w:rsidRDefault="00C0068D" w:rsidP="006336BD">
      <w:pPr>
        <w:pStyle w:val="Ttulo2"/>
      </w:pPr>
      <w:bookmarkStart w:id="42" w:name="_Toc191843768"/>
      <w:r>
        <w:t>3.8 Plantillas.</w:t>
      </w:r>
      <w:bookmarkEnd w:id="42"/>
    </w:p>
    <w:p w14:paraId="7DDBDE47" w14:textId="77777777" w:rsidR="00C0068D" w:rsidRDefault="00C0068D" w:rsidP="003B748D">
      <w:pPr>
        <w:pStyle w:val="Ttulo3"/>
      </w:pPr>
      <w:r>
        <w:tab/>
      </w:r>
      <w:bookmarkStart w:id="43" w:name="_Toc191843769"/>
      <w:r>
        <w:t>3.8.1</w:t>
      </w:r>
      <w:r>
        <w:tab/>
        <w:t>Utilizar plantillas</w:t>
      </w:r>
      <w:bookmarkEnd w:id="43"/>
    </w:p>
    <w:p w14:paraId="76EB46B2" w14:textId="77777777" w:rsidR="00C0068D" w:rsidRDefault="00C0068D" w:rsidP="003B748D">
      <w:pPr>
        <w:pStyle w:val="Ttulo3"/>
      </w:pPr>
      <w:r>
        <w:tab/>
      </w:r>
      <w:bookmarkStart w:id="44" w:name="_Toc191843770"/>
      <w:r>
        <w:t>3.8.2</w:t>
      </w:r>
      <w:r>
        <w:tab/>
        <w:t>Modificar plantillas</w:t>
      </w:r>
      <w:bookmarkEnd w:id="44"/>
    </w:p>
    <w:p w14:paraId="3B041313" w14:textId="77777777" w:rsidR="00C0068D" w:rsidRDefault="00C0068D" w:rsidP="003B748D">
      <w:pPr>
        <w:pStyle w:val="Ttulo3"/>
      </w:pPr>
      <w:r>
        <w:tab/>
      </w:r>
      <w:bookmarkStart w:id="45" w:name="_Toc191843771"/>
      <w:r>
        <w:t>3.8.3</w:t>
      </w:r>
      <w:r>
        <w:tab/>
        <w:t>Crear plantillas a partir de documentos.</w:t>
      </w:r>
      <w:bookmarkEnd w:id="45"/>
    </w:p>
    <w:p w14:paraId="265C95D9" w14:textId="77777777" w:rsidR="00C0068D" w:rsidRDefault="00C0068D" w:rsidP="006336BD">
      <w:pPr>
        <w:pStyle w:val="Ttulo2"/>
      </w:pPr>
      <w:bookmarkStart w:id="46" w:name="_Toc191843772"/>
      <w:r>
        <w:t>3.9 Imágenes y gráficos.</w:t>
      </w:r>
      <w:bookmarkEnd w:id="46"/>
    </w:p>
    <w:p w14:paraId="48ED666C" w14:textId="77777777" w:rsidR="00C0068D" w:rsidRDefault="00C0068D" w:rsidP="003B748D">
      <w:pPr>
        <w:pStyle w:val="Ttulo3"/>
      </w:pPr>
      <w:r>
        <w:tab/>
      </w:r>
      <w:bookmarkStart w:id="47" w:name="_Toc191843773"/>
      <w:r>
        <w:t>3.9.1</w:t>
      </w:r>
      <w:r>
        <w:tab/>
        <w:t>Imágenes</w:t>
      </w:r>
      <w:bookmarkEnd w:id="47"/>
    </w:p>
    <w:p w14:paraId="567F06BD" w14:textId="77777777" w:rsidR="00C0068D" w:rsidRDefault="00C0068D" w:rsidP="003B748D">
      <w:pPr>
        <w:pStyle w:val="Ttulo4"/>
      </w:pPr>
      <w:r>
        <w:tab/>
        <w:t>3.9.1.1</w:t>
      </w:r>
      <w:r>
        <w:tab/>
        <w:t>Tipos de Imágenes</w:t>
      </w:r>
    </w:p>
    <w:p w14:paraId="623261C4" w14:textId="77777777" w:rsidR="00C0068D" w:rsidRDefault="00C0068D" w:rsidP="003B748D">
      <w:pPr>
        <w:pStyle w:val="Ttulo4"/>
      </w:pPr>
      <w:r>
        <w:tab/>
        <w:t>3.9.1.2</w:t>
      </w:r>
      <w:r>
        <w:tab/>
        <w:t>Manipular imágenes</w:t>
      </w:r>
    </w:p>
    <w:p w14:paraId="41DD85A1" w14:textId="77777777" w:rsidR="00C0068D" w:rsidRDefault="00C0068D" w:rsidP="003B748D">
      <w:pPr>
        <w:pStyle w:val="Ttulo4"/>
      </w:pPr>
      <w:r>
        <w:tab/>
        <w:t>3.9.1.3</w:t>
      </w:r>
      <w:r>
        <w:tab/>
        <w:t>Insertar formas y dibujar</w:t>
      </w:r>
    </w:p>
    <w:p w14:paraId="6A5C3AC4" w14:textId="77777777" w:rsidR="00C0068D" w:rsidRDefault="00C0068D" w:rsidP="003B748D">
      <w:pPr>
        <w:pStyle w:val="Ttulo3"/>
      </w:pPr>
      <w:r>
        <w:tab/>
      </w:r>
      <w:bookmarkStart w:id="48" w:name="_Toc191843774"/>
      <w:r>
        <w:t>3.9.2</w:t>
      </w:r>
      <w:r>
        <w:tab/>
        <w:t>Gráficos</w:t>
      </w:r>
      <w:bookmarkEnd w:id="48"/>
    </w:p>
    <w:p w14:paraId="6F4763C4" w14:textId="77777777" w:rsidR="00C0068D" w:rsidRDefault="00C0068D" w:rsidP="003B748D">
      <w:pPr>
        <w:pStyle w:val="Ttulo4"/>
      </w:pPr>
      <w:r>
        <w:tab/>
        <w:t>3.9.2.1</w:t>
      </w:r>
      <w:r>
        <w:tab/>
        <w:t>Tipos de archivos grafico</w:t>
      </w:r>
    </w:p>
    <w:p w14:paraId="20CB4BFE" w14:textId="77777777" w:rsidR="00C0068D" w:rsidRDefault="00C0068D" w:rsidP="003B748D">
      <w:pPr>
        <w:pStyle w:val="Ttulo4"/>
      </w:pPr>
      <w:r>
        <w:tab/>
        <w:t>3.9.2.2</w:t>
      </w:r>
      <w:r>
        <w:tab/>
        <w:t>Insertar imágenes</w:t>
      </w:r>
    </w:p>
    <w:p w14:paraId="0C0D87C5" w14:textId="322F176E" w:rsidR="00544BE0" w:rsidRDefault="00C0068D" w:rsidP="003B748D">
      <w:pPr>
        <w:pStyle w:val="Ttulo4"/>
      </w:pPr>
      <w:r>
        <w:tab/>
        <w:t>3.9.2.3</w:t>
      </w:r>
      <w:r>
        <w:tab/>
        <w:t>Manipular imágenes</w:t>
      </w:r>
    </w:p>
    <w:p w14:paraId="12ABE804" w14:textId="77777777" w:rsidR="007F08BF" w:rsidRDefault="007F08BF" w:rsidP="00A76AA1">
      <w:pPr>
        <w:contextualSpacing/>
      </w:pPr>
    </w:p>
    <w:p w14:paraId="133AE3E3" w14:textId="00BE46FA" w:rsidR="007F08BF" w:rsidRDefault="007A3D5B" w:rsidP="007A3D5B">
      <w:pPr>
        <w:pStyle w:val="Ttulo2"/>
      </w:pPr>
      <w:bookmarkStart w:id="49" w:name="_Toc191843775"/>
      <w:r w:rsidRPr="007A3D5B">
        <w:t>3.10 Impresión de documentos</w:t>
      </w:r>
      <w:bookmarkEnd w:id="49"/>
    </w:p>
    <w:p w14:paraId="5ABEFE5E" w14:textId="77777777" w:rsidR="007F08BF" w:rsidRDefault="007F08BF" w:rsidP="00A76AA1">
      <w:pPr>
        <w:contextualSpacing/>
      </w:pPr>
    </w:p>
    <w:p w14:paraId="011158B3" w14:textId="77777777" w:rsidR="00053D70" w:rsidRDefault="00053D70" w:rsidP="00A76AA1">
      <w:pPr>
        <w:contextualSpacing/>
      </w:pPr>
    </w:p>
    <w:p w14:paraId="1FE24FF9" w14:textId="77777777" w:rsidR="00053D70" w:rsidRDefault="00053D70" w:rsidP="00A76AA1">
      <w:pPr>
        <w:contextualSpacing/>
      </w:pPr>
    </w:p>
    <w:p w14:paraId="7AF6E0B5" w14:textId="77777777" w:rsidR="00053D70" w:rsidRDefault="00053D70" w:rsidP="00A76AA1">
      <w:pPr>
        <w:contextualSpacing/>
      </w:pPr>
    </w:p>
    <w:p w14:paraId="5B66D967" w14:textId="77777777" w:rsidR="00053D70" w:rsidRDefault="00053D70" w:rsidP="00A76AA1">
      <w:pPr>
        <w:contextualSpacing/>
      </w:pPr>
    </w:p>
    <w:p w14:paraId="43CBF1BF" w14:textId="77777777" w:rsidR="00053D70" w:rsidRDefault="00053D70" w:rsidP="00A76AA1">
      <w:pPr>
        <w:contextualSpacing/>
      </w:pPr>
    </w:p>
    <w:p w14:paraId="3D37E496" w14:textId="77777777" w:rsidR="00053D70" w:rsidRDefault="00053D70" w:rsidP="00A76AA1">
      <w:pPr>
        <w:contextualSpacing/>
      </w:pPr>
    </w:p>
    <w:p w14:paraId="0820EAEE" w14:textId="77777777" w:rsidR="00C5601D" w:rsidRDefault="00C5601D" w:rsidP="00A76AA1">
      <w:pPr>
        <w:contextualSpacing/>
      </w:pPr>
    </w:p>
    <w:p w14:paraId="71E1749D" w14:textId="77777777" w:rsidR="00C5601D" w:rsidRDefault="00C5601D" w:rsidP="00A76AA1">
      <w:pPr>
        <w:contextualSpacing/>
      </w:pPr>
    </w:p>
    <w:p w14:paraId="7143A82A" w14:textId="77777777" w:rsidR="00C5601D" w:rsidRDefault="00C5601D" w:rsidP="00A76AA1">
      <w:pPr>
        <w:contextualSpacing/>
      </w:pPr>
    </w:p>
    <w:p w14:paraId="4B973A49" w14:textId="77777777" w:rsidR="00C5601D" w:rsidRDefault="00C5601D" w:rsidP="00A76AA1">
      <w:pPr>
        <w:contextualSpacing/>
      </w:pPr>
    </w:p>
    <w:p w14:paraId="2E579CBF" w14:textId="77777777" w:rsidR="004056E5" w:rsidRDefault="004056E5" w:rsidP="00A76AA1">
      <w:pPr>
        <w:contextualSpacing/>
      </w:pPr>
    </w:p>
    <w:p w14:paraId="15629BA2" w14:textId="77777777" w:rsidR="004056E5" w:rsidRDefault="004056E5" w:rsidP="00A76AA1">
      <w:pPr>
        <w:contextualSpacing/>
      </w:pPr>
    </w:p>
    <w:p w14:paraId="339E093C" w14:textId="77777777" w:rsidR="004056E5" w:rsidRDefault="004056E5" w:rsidP="00A76AA1">
      <w:pPr>
        <w:contextualSpacing/>
      </w:pPr>
    </w:p>
    <w:p w14:paraId="1B70799E" w14:textId="77777777" w:rsidR="004056E5" w:rsidRDefault="004056E5" w:rsidP="00A76AA1">
      <w:pPr>
        <w:contextualSpacing/>
      </w:pPr>
    </w:p>
    <w:p w14:paraId="03A3D312" w14:textId="77777777" w:rsidR="002117E6" w:rsidRDefault="006D7C25" w:rsidP="00A76AA1">
      <w:pPr>
        <w:contextualSpacing/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298F42F" wp14:editId="20DC92BB">
                <wp:simplePos x="0" y="0"/>
                <wp:positionH relativeFrom="column">
                  <wp:posOffset>-314960</wp:posOffset>
                </wp:positionH>
                <wp:positionV relativeFrom="paragraph">
                  <wp:posOffset>-3175</wp:posOffset>
                </wp:positionV>
                <wp:extent cx="6479540" cy="333375"/>
                <wp:effectExtent l="0" t="0" r="0" b="9525"/>
                <wp:wrapNone/>
                <wp:docPr id="51" name="Grupo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333375"/>
                          <a:chOff x="0" y="0"/>
                          <a:chExt cx="6479775" cy="333375"/>
                        </a:xfrm>
                      </wpg:grpSpPr>
                      <wps:wsp>
                        <wps:cNvPr id="46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4701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B310B5" w14:textId="77777777" w:rsidR="006D7C25" w:rsidRPr="00D904A7" w:rsidRDefault="006D7C25" w:rsidP="006D7C25">
                              <w:pPr>
                                <w:pStyle w:val="Ttulo1"/>
                              </w:pPr>
                              <w:bookmarkStart w:id="50" w:name="_Toc160547542"/>
                              <w:bookmarkStart w:id="51" w:name="_Toc191843776"/>
                              <w:r w:rsidRPr="006D7C25">
                                <w:t>Bibliografía y Webgrafía</w:t>
                              </w:r>
                              <w:bookmarkEnd w:id="50"/>
                              <w:bookmarkEnd w:id="51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7" name="Grupo 47"/>
                        <wpg:cNvGrpSpPr/>
                        <wpg:grpSpPr>
                          <a:xfrm>
                            <a:off x="2771775" y="57150"/>
                            <a:ext cx="3708000" cy="197485"/>
                            <a:chOff x="-1005960" y="515"/>
                            <a:chExt cx="4852671" cy="198000"/>
                          </a:xfrm>
                        </wpg:grpSpPr>
                        <wps:wsp>
                          <wps:cNvPr id="48" name="Rectángulo 48"/>
                          <wps:cNvSpPr/>
                          <wps:spPr>
                            <a:xfrm>
                              <a:off x="498991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Rectángulo 49"/>
                          <wps:cNvSpPr/>
                          <wps:spPr>
                            <a:xfrm>
                              <a:off x="-1005960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298F42F" id="Grupo 51" o:spid="_x0000_s1043" style="position:absolute;left:0;text-align:left;margin-left:-24.8pt;margin-top:-.25pt;width:510.2pt;height:26.25pt;z-index:251673600" coordsize="64797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">
                <v:shape id="_x0000_s1044" type="#_x0000_t202" style="position:absolute;width:2747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<v:textbox>
                    <w:txbxContent>
                      <w:p w14:paraId="75B310B5" w14:textId="77777777" w:rsidR="006D7C25" w:rsidRPr="00D904A7" w:rsidRDefault="006D7C25" w:rsidP="006D7C25">
                        <w:pPr>
                          <w:pStyle w:val="Ttulo1"/>
                        </w:pPr>
                        <w:bookmarkStart w:id="52" w:name="_Toc160547542"/>
                        <w:bookmarkStart w:id="53" w:name="_Toc191843776"/>
                        <w:r w:rsidRPr="006D7C25">
                          <w:t>Bibliografía y Webgrafía</w:t>
                        </w:r>
                        <w:bookmarkEnd w:id="52"/>
                        <w:bookmarkEnd w:id="53"/>
                      </w:p>
                    </w:txbxContent>
                  </v:textbox>
                </v:shape>
                <v:group id="Grupo 47" o:spid="_x0000_s1045" style="position:absolute;left:27717;top:571;width:37080;height:1975" coordorigin="-10059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rect id="Rectángulo 48" o:spid="_x0000_s1046" style="position:absolute;left:4989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" fillcolor="#041c7b" stroked="f" strokeweight="1pt"/>
                  <v:rect id="Rectángulo 49" o:spid="_x0000_s1047" style="position:absolute;left:-10059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3EE51721" w14:textId="77777777" w:rsidR="002117E6" w:rsidRDefault="002117E6" w:rsidP="00A76AA1">
      <w:pPr>
        <w:contextualSpacing/>
      </w:pPr>
    </w:p>
    <w:p w14:paraId="75B532AA" w14:textId="77777777" w:rsidR="00AB2DF6" w:rsidRDefault="00AB2DF6" w:rsidP="00A76AA1">
      <w:pPr>
        <w:contextualSpacing/>
        <w:rPr>
          <w:i/>
          <w:iCs/>
        </w:rPr>
      </w:pPr>
    </w:p>
    <w:p w14:paraId="43659041" w14:textId="6D19F8BC" w:rsidR="00C5601D" w:rsidRDefault="00AD34B5" w:rsidP="00A76AA1">
      <w:pPr>
        <w:contextualSpacing/>
      </w:pPr>
      <w:r w:rsidRPr="007A3D5B">
        <w:t xml:space="preserve">Lambert, J., &amp; </w:t>
      </w:r>
      <w:proofErr w:type="spellStart"/>
      <w:r w:rsidRPr="007A3D5B">
        <w:t>Frye</w:t>
      </w:r>
      <w:proofErr w:type="spellEnd"/>
      <w:r w:rsidRPr="007A3D5B">
        <w:t xml:space="preserve">, C. (2022). </w:t>
      </w:r>
      <w:r w:rsidRPr="00AD34B5">
        <w:rPr>
          <w:lang w:val="en-US"/>
        </w:rPr>
        <w:t xml:space="preserve">Microsoft Office 2021 paso a paso (1ª ed.). </w:t>
      </w:r>
      <w:r w:rsidRPr="00AD34B5">
        <w:t>Microsoft Press.</w:t>
      </w:r>
    </w:p>
    <w:p w14:paraId="709A90F4" w14:textId="7D474F52" w:rsidR="00AD34B5" w:rsidRPr="00AD34B5" w:rsidRDefault="0055316D" w:rsidP="00A76AA1">
      <w:pPr>
        <w:contextualSpacing/>
      </w:pPr>
      <w:r w:rsidRPr="0055316D">
        <w:t xml:space="preserve">Centeno </w:t>
      </w:r>
      <w:proofErr w:type="spellStart"/>
      <w:r w:rsidRPr="0055316D">
        <w:t>Alomoto</w:t>
      </w:r>
      <w:proofErr w:type="spellEnd"/>
      <w:r w:rsidRPr="0055316D">
        <w:t xml:space="preserve">, M. G., Avilés Valencia, J. H., Trujillo Quinto, W. A., &amp; Encarnación </w:t>
      </w:r>
      <w:proofErr w:type="spellStart"/>
      <w:r w:rsidRPr="0055316D">
        <w:t>Umatambo</w:t>
      </w:r>
      <w:proofErr w:type="spellEnd"/>
      <w:r w:rsidRPr="0055316D">
        <w:t>, M. L. (s.f.). Microsoft Office 365. Instituto Superior Tecnológico Mayor Pedro Traversari. Recuperado de</w:t>
      </w:r>
    </w:p>
    <w:p w14:paraId="2A5BE80E" w14:textId="6DF16440" w:rsidR="00C5601D" w:rsidRPr="00AD34B5" w:rsidRDefault="00E0327C" w:rsidP="00A76AA1">
      <w:pPr>
        <w:contextualSpacing/>
      </w:pPr>
      <w:proofErr w:type="spellStart"/>
      <w:r w:rsidRPr="00E0327C">
        <w:t>Demaret</w:t>
      </w:r>
      <w:proofErr w:type="spellEnd"/>
      <w:r w:rsidRPr="00E0327C">
        <w:t>, L. (2019). Outlook (Versiones 2019 y Office 365): Gestione sus e-mails con eficacia. ENI Ediciones.</w:t>
      </w:r>
    </w:p>
    <w:p w14:paraId="22E21DC8" w14:textId="77777777" w:rsidR="00C5601D" w:rsidRPr="00AD34B5" w:rsidRDefault="00C5601D" w:rsidP="00A76AA1">
      <w:pPr>
        <w:contextualSpacing/>
      </w:pPr>
    </w:p>
    <w:p w14:paraId="579D3A13" w14:textId="77777777" w:rsidR="00C5601D" w:rsidRPr="00AD34B5" w:rsidRDefault="00C5601D" w:rsidP="00A76AA1">
      <w:pPr>
        <w:contextualSpacing/>
      </w:pPr>
    </w:p>
    <w:p w14:paraId="45C9E27D" w14:textId="77777777" w:rsidR="00C5601D" w:rsidRPr="00AD34B5" w:rsidRDefault="00C5601D" w:rsidP="00A76AA1">
      <w:pPr>
        <w:contextualSpacing/>
      </w:pPr>
    </w:p>
    <w:p w14:paraId="6D02AB5A" w14:textId="77777777" w:rsidR="00C5601D" w:rsidRPr="00AD34B5" w:rsidRDefault="00C5601D" w:rsidP="00A76AA1">
      <w:pPr>
        <w:contextualSpacing/>
      </w:pPr>
    </w:p>
    <w:p w14:paraId="1A7482A6" w14:textId="77777777" w:rsidR="00AB2DF6" w:rsidRPr="00AD34B5" w:rsidRDefault="00AB2DF6" w:rsidP="00A76AA1">
      <w:pPr>
        <w:contextualSpacing/>
      </w:pPr>
    </w:p>
    <w:p w14:paraId="02C4E3F7" w14:textId="77777777" w:rsidR="00AB2DF6" w:rsidRPr="00AD34B5" w:rsidRDefault="00AB2DF6" w:rsidP="00A76AA1">
      <w:pPr>
        <w:contextualSpacing/>
      </w:pPr>
    </w:p>
    <w:p w14:paraId="566A1D0C" w14:textId="77777777" w:rsidR="003F146E" w:rsidRPr="00AD34B5" w:rsidRDefault="003F146E" w:rsidP="00A76AA1">
      <w:pPr>
        <w:contextualSpacing/>
      </w:pPr>
    </w:p>
    <w:p w14:paraId="3FE9368B" w14:textId="77777777" w:rsidR="003F146E" w:rsidRPr="00AD34B5" w:rsidRDefault="003F146E" w:rsidP="00A76AA1">
      <w:pPr>
        <w:contextualSpacing/>
      </w:pPr>
    </w:p>
    <w:p w14:paraId="70DE5387" w14:textId="77777777" w:rsidR="003F146E" w:rsidRDefault="003F146E" w:rsidP="00A76AA1">
      <w:pPr>
        <w:contextualSpacing/>
      </w:pPr>
    </w:p>
    <w:p w14:paraId="1C374480" w14:textId="77777777" w:rsidR="003F146E" w:rsidRDefault="003F146E" w:rsidP="00A76AA1">
      <w:pPr>
        <w:contextualSpacing/>
      </w:pPr>
    </w:p>
    <w:p w14:paraId="0F4BB00E" w14:textId="77777777" w:rsidR="003F146E" w:rsidRDefault="003F146E" w:rsidP="00A76AA1">
      <w:pPr>
        <w:contextualSpacing/>
      </w:pPr>
    </w:p>
    <w:p w14:paraId="65ADBC7C" w14:textId="77777777" w:rsidR="003F146E" w:rsidRDefault="003F146E" w:rsidP="00A76AA1">
      <w:pPr>
        <w:contextualSpacing/>
      </w:pPr>
    </w:p>
    <w:p w14:paraId="5524D21D" w14:textId="77777777" w:rsidR="003F146E" w:rsidRDefault="003F146E" w:rsidP="00A76AA1">
      <w:pPr>
        <w:contextualSpacing/>
      </w:pPr>
    </w:p>
    <w:p w14:paraId="009D800D" w14:textId="77777777" w:rsidR="003F146E" w:rsidRDefault="003F146E" w:rsidP="00A76AA1">
      <w:pPr>
        <w:contextualSpacing/>
      </w:pPr>
    </w:p>
    <w:p w14:paraId="38942C32" w14:textId="77777777" w:rsidR="004056E5" w:rsidRDefault="004056E5" w:rsidP="00A76AA1">
      <w:pPr>
        <w:contextualSpacing/>
      </w:pPr>
    </w:p>
    <w:p w14:paraId="19EC2C34" w14:textId="77777777" w:rsidR="004056E5" w:rsidRDefault="004056E5" w:rsidP="00A76AA1">
      <w:pPr>
        <w:contextualSpacing/>
      </w:pPr>
    </w:p>
    <w:p w14:paraId="098F7E47" w14:textId="77777777" w:rsidR="004056E5" w:rsidRDefault="004056E5" w:rsidP="00A76AA1">
      <w:pPr>
        <w:contextualSpacing/>
      </w:pPr>
    </w:p>
    <w:p w14:paraId="5DC9CAA0" w14:textId="77777777" w:rsidR="004056E5" w:rsidRDefault="004056E5" w:rsidP="00A76AA1">
      <w:pPr>
        <w:contextualSpacing/>
      </w:pPr>
    </w:p>
    <w:p w14:paraId="42EBF11A" w14:textId="77777777" w:rsidR="004056E5" w:rsidRDefault="004056E5" w:rsidP="00A76AA1">
      <w:pPr>
        <w:contextualSpacing/>
      </w:pPr>
    </w:p>
    <w:p w14:paraId="35461A36" w14:textId="77777777" w:rsidR="003F146E" w:rsidRDefault="003F146E" w:rsidP="00A76AA1">
      <w:pPr>
        <w:contextualSpacing/>
      </w:pPr>
    </w:p>
    <w:p w14:paraId="5D6858E4" w14:textId="77777777" w:rsidR="00AB2DF6" w:rsidRPr="002117E6" w:rsidRDefault="006D7C25" w:rsidP="00A76AA1">
      <w:pPr>
        <w:contextualSpacing/>
        <w:rPr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48F5D9BD" wp14:editId="1AAEFE48">
                <wp:simplePos x="0" y="0"/>
                <wp:positionH relativeFrom="column">
                  <wp:posOffset>-295275</wp:posOffset>
                </wp:positionH>
                <wp:positionV relativeFrom="paragraph">
                  <wp:posOffset>-1905</wp:posOffset>
                </wp:positionV>
                <wp:extent cx="6530250" cy="333375"/>
                <wp:effectExtent l="0" t="0" r="4445" b="9525"/>
                <wp:wrapNone/>
                <wp:docPr id="57" name="Grupo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0250" cy="333375"/>
                          <a:chOff x="0" y="0"/>
                          <a:chExt cx="6530250" cy="333375"/>
                        </a:xfrm>
                      </wpg:grpSpPr>
                      <wps:wsp>
                        <wps:cNvPr id="5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8204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7941C5" w14:textId="77777777" w:rsidR="006D7C25" w:rsidRPr="00D904A7" w:rsidRDefault="006D7C25" w:rsidP="006D7C25">
                              <w:pPr>
                                <w:pStyle w:val="Ttulo1"/>
                              </w:pPr>
                              <w:bookmarkStart w:id="54" w:name="_Toc160547543"/>
                              <w:bookmarkStart w:id="55" w:name="_Toc191843777"/>
                              <w:r w:rsidRPr="006D7C25">
                                <w:t>Glosario</w:t>
                              </w:r>
                              <w:bookmarkEnd w:id="54"/>
                              <w:bookmarkEnd w:id="55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4" name="Grupo 54"/>
                        <wpg:cNvGrpSpPr/>
                        <wpg:grpSpPr>
                          <a:xfrm>
                            <a:off x="1238250" y="57150"/>
                            <a:ext cx="5292000" cy="198000"/>
                            <a:chOff x="-810353" y="515"/>
                            <a:chExt cx="4852670" cy="198000"/>
                          </a:xfrm>
                        </wpg:grpSpPr>
                        <wps:wsp>
                          <wps:cNvPr id="55" name="Rectángulo 55"/>
                          <wps:cNvSpPr/>
                          <wps:spPr>
                            <a:xfrm>
                              <a:off x="694597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" name="Rectángulo 56"/>
                          <wps:cNvSpPr/>
                          <wps:spPr>
                            <a:xfrm>
                              <a:off x="-810353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8F5D9BD" id="Grupo 57" o:spid="_x0000_s1048" style="position:absolute;left:0;text-align:left;margin-left:-23.25pt;margin-top:-.15pt;width:514.2pt;height:26.25pt;z-index:251678720" coordsize="65302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">
                <v:shape id="_x0000_s1049" type="#_x0000_t202" style="position:absolute;width:1082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<v:textbox>
                    <w:txbxContent>
                      <w:p w14:paraId="767941C5" w14:textId="77777777" w:rsidR="006D7C25" w:rsidRPr="00D904A7" w:rsidRDefault="006D7C25" w:rsidP="006D7C25">
                        <w:pPr>
                          <w:pStyle w:val="Ttulo1"/>
                        </w:pPr>
                        <w:bookmarkStart w:id="56" w:name="_Toc160547543"/>
                        <w:bookmarkStart w:id="57" w:name="_Toc191843777"/>
                        <w:r w:rsidRPr="006D7C25">
                          <w:t>Glosario</w:t>
                        </w:r>
                        <w:bookmarkEnd w:id="56"/>
                        <w:bookmarkEnd w:id="57"/>
                      </w:p>
                    </w:txbxContent>
                  </v:textbox>
                </v:shape>
                <v:group id="Grupo 54" o:spid="_x0000_s1050" style="position:absolute;left:12382;top:571;width:52920;height:1980" coordorigin="-8103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ángulo 55" o:spid="_x0000_s1051" style="position:absolute;left:6945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" fillcolor="#041c7b" stroked="f" strokeweight="1pt"/>
                  <v:rect id="Rectángulo 56" o:spid="_x0000_s1052" style="position:absolute;left:-8103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07270EEA" w14:textId="77777777" w:rsidR="00AB2DF6" w:rsidRDefault="00AB2DF6" w:rsidP="00A76AA1">
      <w:pPr>
        <w:tabs>
          <w:tab w:val="left" w:pos="1305"/>
        </w:tabs>
        <w:contextualSpacing/>
      </w:pPr>
    </w:p>
    <w:p w14:paraId="218F3F2C" w14:textId="77777777" w:rsidR="00C5601D" w:rsidRDefault="00C5601D" w:rsidP="00A76AA1">
      <w:pPr>
        <w:tabs>
          <w:tab w:val="left" w:pos="1305"/>
        </w:tabs>
        <w:contextualSpacing/>
      </w:pPr>
    </w:p>
    <w:sectPr w:rsidR="00C5601D" w:rsidSect="00A66A79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30657" w14:textId="77777777" w:rsidR="00265631" w:rsidRDefault="00265631" w:rsidP="007F1B53">
      <w:pPr>
        <w:spacing w:before="0" w:after="0" w:line="240" w:lineRule="auto"/>
      </w:pPr>
      <w:r>
        <w:separator/>
      </w:r>
    </w:p>
  </w:endnote>
  <w:endnote w:type="continuationSeparator" w:id="0">
    <w:p w14:paraId="17AB09BE" w14:textId="77777777" w:rsidR="00265631" w:rsidRDefault="00265631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0B5C6" w14:textId="77777777" w:rsidR="00A67DD5" w:rsidRPr="00F3756A" w:rsidRDefault="00A67DD5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1C6283AC" wp14:editId="0A6220A0">
          <wp:simplePos x="0" y="0"/>
          <wp:positionH relativeFrom="column">
            <wp:posOffset>-1077595</wp:posOffset>
          </wp:positionH>
          <wp:positionV relativeFrom="paragraph">
            <wp:posOffset>-112395</wp:posOffset>
          </wp:positionV>
          <wp:extent cx="7789545" cy="822325"/>
          <wp:effectExtent l="0" t="0" r="1905" b="0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718A4402" wp14:editId="605FEF2B">
              <wp:simplePos x="0" y="0"/>
              <wp:positionH relativeFrom="column">
                <wp:posOffset>4145729</wp:posOffset>
              </wp:positionH>
              <wp:positionV relativeFrom="paragraph">
                <wp:posOffset>-99097</wp:posOffset>
              </wp:positionV>
              <wp:extent cx="2360930" cy="327660"/>
              <wp:effectExtent l="0" t="0" r="0" b="0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D760C33" w14:textId="77777777" w:rsidR="00A67DD5" w:rsidRPr="005B7617" w:rsidRDefault="00A67DD5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Unidad Didáctica</w:t>
                          </w:r>
                        </w:p>
                        <w:p w14:paraId="04BEC1CB" w14:textId="77777777" w:rsidR="00A67DD5" w:rsidRDefault="00A67DD5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8A440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53" type="#_x0000_t202" style="position:absolute;left:0;text-align:left;margin-left:326.45pt;margin-top:-7.8pt;width:185.9pt;height:25.8pt;z-index:25166950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" filled="f" stroked="f">
              <v:textbox>
                <w:txbxContent>
                  <w:p w14:paraId="0D760C33" w14:textId="77777777" w:rsidR="00A67DD5" w:rsidRPr="005B7617" w:rsidRDefault="00A67DD5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Unidad Didáctica</w:t>
                    </w:r>
                  </w:p>
                  <w:p w14:paraId="04BEC1CB" w14:textId="77777777" w:rsidR="00A67DD5" w:rsidRDefault="00A67DD5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E41E9" w14:textId="77777777" w:rsidR="00265631" w:rsidRDefault="00265631" w:rsidP="007F1B53">
      <w:pPr>
        <w:spacing w:before="0" w:after="0" w:line="240" w:lineRule="auto"/>
      </w:pPr>
      <w:r>
        <w:separator/>
      </w:r>
    </w:p>
  </w:footnote>
  <w:footnote w:type="continuationSeparator" w:id="0">
    <w:p w14:paraId="0A29F8C9" w14:textId="77777777" w:rsidR="00265631" w:rsidRDefault="00265631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0157A" w14:textId="77777777" w:rsidR="00A66A79" w:rsidRDefault="00A66A79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43C7EE11" wp14:editId="6804D4BF">
          <wp:simplePos x="0" y="0"/>
          <wp:positionH relativeFrom="column">
            <wp:posOffset>-1133848</wp:posOffset>
          </wp:positionH>
          <wp:positionV relativeFrom="paragraph">
            <wp:posOffset>-439196</wp:posOffset>
          </wp:positionV>
          <wp:extent cx="7795895" cy="997585"/>
          <wp:effectExtent l="0" t="0" r="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00FC"/>
    <w:multiLevelType w:val="hybridMultilevel"/>
    <w:tmpl w:val="FAAAF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14A27"/>
    <w:multiLevelType w:val="hybridMultilevel"/>
    <w:tmpl w:val="E39C6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4634F"/>
    <w:multiLevelType w:val="hybridMultilevel"/>
    <w:tmpl w:val="25CC9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243B1C"/>
    <w:multiLevelType w:val="hybridMultilevel"/>
    <w:tmpl w:val="B042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82788A"/>
    <w:multiLevelType w:val="hybridMultilevel"/>
    <w:tmpl w:val="344A7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15388"/>
    <w:multiLevelType w:val="hybridMultilevel"/>
    <w:tmpl w:val="97FE5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2D1CFD"/>
    <w:multiLevelType w:val="hybridMultilevel"/>
    <w:tmpl w:val="7F30E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C359E8"/>
    <w:multiLevelType w:val="hybridMultilevel"/>
    <w:tmpl w:val="D12E8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174F19"/>
    <w:multiLevelType w:val="hybridMultilevel"/>
    <w:tmpl w:val="5B124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E57C64"/>
    <w:multiLevelType w:val="hybridMultilevel"/>
    <w:tmpl w:val="AA9E0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EB326E"/>
    <w:multiLevelType w:val="hybridMultilevel"/>
    <w:tmpl w:val="B80AF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2A7128"/>
    <w:multiLevelType w:val="hybridMultilevel"/>
    <w:tmpl w:val="A7C25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95201A"/>
    <w:multiLevelType w:val="hybridMultilevel"/>
    <w:tmpl w:val="615C9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241661"/>
    <w:multiLevelType w:val="hybridMultilevel"/>
    <w:tmpl w:val="81ECD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B25218"/>
    <w:multiLevelType w:val="hybridMultilevel"/>
    <w:tmpl w:val="4E5ED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9F0BB1"/>
    <w:multiLevelType w:val="hybridMultilevel"/>
    <w:tmpl w:val="5A24A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FA3C91"/>
    <w:multiLevelType w:val="hybridMultilevel"/>
    <w:tmpl w:val="7124D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73646F"/>
    <w:multiLevelType w:val="hybridMultilevel"/>
    <w:tmpl w:val="6EDC5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8F2560"/>
    <w:multiLevelType w:val="hybridMultilevel"/>
    <w:tmpl w:val="40429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863A0C"/>
    <w:multiLevelType w:val="hybridMultilevel"/>
    <w:tmpl w:val="1D4A1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9274B6"/>
    <w:multiLevelType w:val="hybridMultilevel"/>
    <w:tmpl w:val="76AE5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0D476E"/>
    <w:multiLevelType w:val="hybridMultilevel"/>
    <w:tmpl w:val="06F41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4A4D0D"/>
    <w:multiLevelType w:val="hybridMultilevel"/>
    <w:tmpl w:val="74520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F85543"/>
    <w:multiLevelType w:val="hybridMultilevel"/>
    <w:tmpl w:val="499AF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36DC8"/>
    <w:multiLevelType w:val="hybridMultilevel"/>
    <w:tmpl w:val="9C109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CE153F"/>
    <w:multiLevelType w:val="hybridMultilevel"/>
    <w:tmpl w:val="A9546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276E7E"/>
    <w:multiLevelType w:val="hybridMultilevel"/>
    <w:tmpl w:val="47063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B63EF5"/>
    <w:multiLevelType w:val="hybridMultilevel"/>
    <w:tmpl w:val="DD746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B61955"/>
    <w:multiLevelType w:val="hybridMultilevel"/>
    <w:tmpl w:val="EABE0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4373F"/>
    <w:multiLevelType w:val="hybridMultilevel"/>
    <w:tmpl w:val="5C161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6A1F64"/>
    <w:multiLevelType w:val="hybridMultilevel"/>
    <w:tmpl w:val="C9149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686268"/>
    <w:multiLevelType w:val="hybridMultilevel"/>
    <w:tmpl w:val="E850D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5F060E"/>
    <w:multiLevelType w:val="hybridMultilevel"/>
    <w:tmpl w:val="004CA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77792C"/>
    <w:multiLevelType w:val="hybridMultilevel"/>
    <w:tmpl w:val="AA16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237CB8"/>
    <w:multiLevelType w:val="hybridMultilevel"/>
    <w:tmpl w:val="CF00C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FC5C2B"/>
    <w:multiLevelType w:val="hybridMultilevel"/>
    <w:tmpl w:val="72DA8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983333"/>
    <w:multiLevelType w:val="hybridMultilevel"/>
    <w:tmpl w:val="D57EE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315F05"/>
    <w:multiLevelType w:val="hybridMultilevel"/>
    <w:tmpl w:val="29201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F33187"/>
    <w:multiLevelType w:val="hybridMultilevel"/>
    <w:tmpl w:val="93407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6381617">
    <w:abstractNumId w:val="34"/>
  </w:num>
  <w:num w:numId="2" w16cid:durableId="377583954">
    <w:abstractNumId w:val="2"/>
  </w:num>
  <w:num w:numId="3" w16cid:durableId="1212382084">
    <w:abstractNumId w:val="26"/>
  </w:num>
  <w:num w:numId="4" w16cid:durableId="430858554">
    <w:abstractNumId w:val="13"/>
  </w:num>
  <w:num w:numId="5" w16cid:durableId="712073164">
    <w:abstractNumId w:val="30"/>
  </w:num>
  <w:num w:numId="6" w16cid:durableId="2144810758">
    <w:abstractNumId w:val="7"/>
  </w:num>
  <w:num w:numId="7" w16cid:durableId="1526015103">
    <w:abstractNumId w:val="29"/>
  </w:num>
  <w:num w:numId="8" w16cid:durableId="807358033">
    <w:abstractNumId w:val="27"/>
  </w:num>
  <w:num w:numId="9" w16cid:durableId="228730215">
    <w:abstractNumId w:val="4"/>
  </w:num>
  <w:num w:numId="10" w16cid:durableId="1824202477">
    <w:abstractNumId w:val="11"/>
  </w:num>
  <w:num w:numId="11" w16cid:durableId="1908880115">
    <w:abstractNumId w:val="24"/>
  </w:num>
  <w:num w:numId="12" w16cid:durableId="1965846924">
    <w:abstractNumId w:val="28"/>
  </w:num>
  <w:num w:numId="13" w16cid:durableId="825517550">
    <w:abstractNumId w:val="16"/>
  </w:num>
  <w:num w:numId="14" w16cid:durableId="1336573615">
    <w:abstractNumId w:val="25"/>
  </w:num>
  <w:num w:numId="15" w16cid:durableId="247622669">
    <w:abstractNumId w:val="5"/>
  </w:num>
  <w:num w:numId="16" w16cid:durableId="1659310138">
    <w:abstractNumId w:val="17"/>
  </w:num>
  <w:num w:numId="17" w16cid:durableId="224340624">
    <w:abstractNumId w:val="6"/>
  </w:num>
  <w:num w:numId="18" w16cid:durableId="1089615525">
    <w:abstractNumId w:val="8"/>
  </w:num>
  <w:num w:numId="19" w16cid:durableId="1367028475">
    <w:abstractNumId w:val="36"/>
  </w:num>
  <w:num w:numId="20" w16cid:durableId="1778717571">
    <w:abstractNumId w:val="15"/>
  </w:num>
  <w:num w:numId="21" w16cid:durableId="1189635114">
    <w:abstractNumId w:val="38"/>
  </w:num>
  <w:num w:numId="22" w16cid:durableId="1549759397">
    <w:abstractNumId w:val="22"/>
  </w:num>
  <w:num w:numId="23" w16cid:durableId="300162332">
    <w:abstractNumId w:val="31"/>
  </w:num>
  <w:num w:numId="24" w16cid:durableId="697507215">
    <w:abstractNumId w:val="19"/>
  </w:num>
  <w:num w:numId="25" w16cid:durableId="14040000">
    <w:abstractNumId w:val="1"/>
  </w:num>
  <w:num w:numId="26" w16cid:durableId="886334622">
    <w:abstractNumId w:val="21"/>
  </w:num>
  <w:num w:numId="27" w16cid:durableId="89592664">
    <w:abstractNumId w:val="20"/>
  </w:num>
  <w:num w:numId="28" w16cid:durableId="750153609">
    <w:abstractNumId w:val="12"/>
  </w:num>
  <w:num w:numId="29" w16cid:durableId="1887256439">
    <w:abstractNumId w:val="32"/>
  </w:num>
  <w:num w:numId="30" w16cid:durableId="686449621">
    <w:abstractNumId w:val="10"/>
  </w:num>
  <w:num w:numId="31" w16cid:durableId="476991060">
    <w:abstractNumId w:val="18"/>
  </w:num>
  <w:num w:numId="32" w16cid:durableId="1870415761">
    <w:abstractNumId w:val="23"/>
  </w:num>
  <w:num w:numId="33" w16cid:durableId="889658870">
    <w:abstractNumId w:val="14"/>
  </w:num>
  <w:num w:numId="34" w16cid:durableId="502403138">
    <w:abstractNumId w:val="37"/>
  </w:num>
  <w:num w:numId="35" w16cid:durableId="863834442">
    <w:abstractNumId w:val="0"/>
  </w:num>
  <w:num w:numId="36" w16cid:durableId="405416554">
    <w:abstractNumId w:val="35"/>
  </w:num>
  <w:num w:numId="37" w16cid:durableId="437868883">
    <w:abstractNumId w:val="9"/>
  </w:num>
  <w:num w:numId="38" w16cid:durableId="1986153582">
    <w:abstractNumId w:val="33"/>
  </w:num>
  <w:num w:numId="39" w16cid:durableId="1592006320">
    <w:abstractNumId w:val="3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E13"/>
    <w:rsid w:val="00002CF3"/>
    <w:rsid w:val="00037500"/>
    <w:rsid w:val="000446AD"/>
    <w:rsid w:val="00053D70"/>
    <w:rsid w:val="000D1060"/>
    <w:rsid w:val="000D6DCE"/>
    <w:rsid w:val="000F5D07"/>
    <w:rsid w:val="001138D5"/>
    <w:rsid w:val="00141AD4"/>
    <w:rsid w:val="00143117"/>
    <w:rsid w:val="00147F2C"/>
    <w:rsid w:val="001726BE"/>
    <w:rsid w:val="00175EDB"/>
    <w:rsid w:val="0018373F"/>
    <w:rsid w:val="001B425D"/>
    <w:rsid w:val="001C3BD9"/>
    <w:rsid w:val="001C720B"/>
    <w:rsid w:val="001F02B0"/>
    <w:rsid w:val="001F5D15"/>
    <w:rsid w:val="0020003D"/>
    <w:rsid w:val="002013D7"/>
    <w:rsid w:val="002117E6"/>
    <w:rsid w:val="00212908"/>
    <w:rsid w:val="00232293"/>
    <w:rsid w:val="0023277E"/>
    <w:rsid w:val="0023318A"/>
    <w:rsid w:val="00265631"/>
    <w:rsid w:val="0028133E"/>
    <w:rsid w:val="002A2DC6"/>
    <w:rsid w:val="002A6BFE"/>
    <w:rsid w:val="002E3A77"/>
    <w:rsid w:val="002F0A67"/>
    <w:rsid w:val="00346434"/>
    <w:rsid w:val="003717C3"/>
    <w:rsid w:val="00373028"/>
    <w:rsid w:val="00396726"/>
    <w:rsid w:val="003A5786"/>
    <w:rsid w:val="003B748D"/>
    <w:rsid w:val="003D27CE"/>
    <w:rsid w:val="003E0D37"/>
    <w:rsid w:val="003E4B83"/>
    <w:rsid w:val="003F146E"/>
    <w:rsid w:val="003F3A88"/>
    <w:rsid w:val="004056E5"/>
    <w:rsid w:val="00424843"/>
    <w:rsid w:val="00425FFE"/>
    <w:rsid w:val="00433BE9"/>
    <w:rsid w:val="004524B2"/>
    <w:rsid w:val="00475041"/>
    <w:rsid w:val="004925ED"/>
    <w:rsid w:val="004A18B8"/>
    <w:rsid w:val="004A2D3C"/>
    <w:rsid w:val="004A3A84"/>
    <w:rsid w:val="004A586B"/>
    <w:rsid w:val="004D057D"/>
    <w:rsid w:val="004D2E0F"/>
    <w:rsid w:val="00507CCA"/>
    <w:rsid w:val="00512164"/>
    <w:rsid w:val="00515B7F"/>
    <w:rsid w:val="00526FCA"/>
    <w:rsid w:val="0054053B"/>
    <w:rsid w:val="00544BE0"/>
    <w:rsid w:val="00547521"/>
    <w:rsid w:val="0055316D"/>
    <w:rsid w:val="0056571D"/>
    <w:rsid w:val="00574F86"/>
    <w:rsid w:val="00583F3D"/>
    <w:rsid w:val="00592F6E"/>
    <w:rsid w:val="005A7431"/>
    <w:rsid w:val="005B0B82"/>
    <w:rsid w:val="005B7617"/>
    <w:rsid w:val="005E0216"/>
    <w:rsid w:val="005E27A5"/>
    <w:rsid w:val="00607647"/>
    <w:rsid w:val="006233F8"/>
    <w:rsid w:val="006336BD"/>
    <w:rsid w:val="00635F19"/>
    <w:rsid w:val="00636C8A"/>
    <w:rsid w:val="0066360A"/>
    <w:rsid w:val="00680D3C"/>
    <w:rsid w:val="00686701"/>
    <w:rsid w:val="006B078B"/>
    <w:rsid w:val="006B6105"/>
    <w:rsid w:val="006C10E3"/>
    <w:rsid w:val="006D2354"/>
    <w:rsid w:val="006D7C25"/>
    <w:rsid w:val="006E2AEC"/>
    <w:rsid w:val="0070212E"/>
    <w:rsid w:val="0071097F"/>
    <w:rsid w:val="00723E5B"/>
    <w:rsid w:val="00735459"/>
    <w:rsid w:val="00756DA8"/>
    <w:rsid w:val="007A3D5B"/>
    <w:rsid w:val="007A5E13"/>
    <w:rsid w:val="007E065C"/>
    <w:rsid w:val="007F08BF"/>
    <w:rsid w:val="007F1B53"/>
    <w:rsid w:val="00804ECF"/>
    <w:rsid w:val="00826587"/>
    <w:rsid w:val="008269E4"/>
    <w:rsid w:val="0083075B"/>
    <w:rsid w:val="00843820"/>
    <w:rsid w:val="00857A4F"/>
    <w:rsid w:val="00880817"/>
    <w:rsid w:val="00881EBE"/>
    <w:rsid w:val="00891D18"/>
    <w:rsid w:val="00895DF3"/>
    <w:rsid w:val="008B0A58"/>
    <w:rsid w:val="008B77EB"/>
    <w:rsid w:val="008D04CA"/>
    <w:rsid w:val="00941B70"/>
    <w:rsid w:val="00942518"/>
    <w:rsid w:val="0096185C"/>
    <w:rsid w:val="00984E87"/>
    <w:rsid w:val="00987BEE"/>
    <w:rsid w:val="009B75F1"/>
    <w:rsid w:val="009B764A"/>
    <w:rsid w:val="009F6A4D"/>
    <w:rsid w:val="00A163E5"/>
    <w:rsid w:val="00A24F3A"/>
    <w:rsid w:val="00A32AB9"/>
    <w:rsid w:val="00A66A79"/>
    <w:rsid w:val="00A67DD5"/>
    <w:rsid w:val="00A76AA1"/>
    <w:rsid w:val="00AB23E0"/>
    <w:rsid w:val="00AB2DF6"/>
    <w:rsid w:val="00AC6A74"/>
    <w:rsid w:val="00AD34B5"/>
    <w:rsid w:val="00AE578A"/>
    <w:rsid w:val="00AF01AE"/>
    <w:rsid w:val="00AF551B"/>
    <w:rsid w:val="00B01852"/>
    <w:rsid w:val="00B0400E"/>
    <w:rsid w:val="00B055CE"/>
    <w:rsid w:val="00B0609B"/>
    <w:rsid w:val="00B47A03"/>
    <w:rsid w:val="00B860EC"/>
    <w:rsid w:val="00BB5E97"/>
    <w:rsid w:val="00BC01BC"/>
    <w:rsid w:val="00BC776E"/>
    <w:rsid w:val="00C0068D"/>
    <w:rsid w:val="00C05DF4"/>
    <w:rsid w:val="00C32F37"/>
    <w:rsid w:val="00C512B9"/>
    <w:rsid w:val="00C5601D"/>
    <w:rsid w:val="00C739AF"/>
    <w:rsid w:val="00C96ABB"/>
    <w:rsid w:val="00CA20C9"/>
    <w:rsid w:val="00CA2631"/>
    <w:rsid w:val="00D03B80"/>
    <w:rsid w:val="00D1428E"/>
    <w:rsid w:val="00D1743A"/>
    <w:rsid w:val="00D5587C"/>
    <w:rsid w:val="00D55BEC"/>
    <w:rsid w:val="00D65C49"/>
    <w:rsid w:val="00D87A8A"/>
    <w:rsid w:val="00DE5F24"/>
    <w:rsid w:val="00E0327C"/>
    <w:rsid w:val="00E0586B"/>
    <w:rsid w:val="00E42177"/>
    <w:rsid w:val="00E51384"/>
    <w:rsid w:val="00E61311"/>
    <w:rsid w:val="00E63284"/>
    <w:rsid w:val="00E83F65"/>
    <w:rsid w:val="00E90215"/>
    <w:rsid w:val="00ED6B40"/>
    <w:rsid w:val="00EE1423"/>
    <w:rsid w:val="00EF5DC0"/>
    <w:rsid w:val="00F02BF4"/>
    <w:rsid w:val="00F135C9"/>
    <w:rsid w:val="00F1545E"/>
    <w:rsid w:val="00F2048D"/>
    <w:rsid w:val="00F224BA"/>
    <w:rsid w:val="00F3411D"/>
    <w:rsid w:val="00F3756A"/>
    <w:rsid w:val="00F43320"/>
    <w:rsid w:val="00F47697"/>
    <w:rsid w:val="00F52DFA"/>
    <w:rsid w:val="00F65696"/>
    <w:rsid w:val="00F776AA"/>
    <w:rsid w:val="00F97D31"/>
    <w:rsid w:val="00FA0BAF"/>
    <w:rsid w:val="00FA6DF8"/>
    <w:rsid w:val="00FD0E8A"/>
    <w:rsid w:val="00FD1DB9"/>
    <w:rsid w:val="00FD25F7"/>
    <w:rsid w:val="00FF1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6AC766A"/>
  <w15:chartTrackingRefBased/>
  <w15:docId w15:val="{5C4355B1-F2DC-4E9C-AA3B-B7B4DE543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20B"/>
    <w:pPr>
      <w:spacing w:before="40" w:after="2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32AB9"/>
    <w:pPr>
      <w:keepNext/>
      <w:keepLines/>
      <w:spacing w:before="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512B9"/>
    <w:pPr>
      <w:keepNext/>
      <w:keepLines/>
      <w:spacing w:after="0"/>
      <w:jc w:val="center"/>
      <w:outlineLvl w:val="1"/>
    </w:pPr>
    <w:rPr>
      <w:rFonts w:eastAsia="Calibri" w:cs="Tahoma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75EDB"/>
    <w:pPr>
      <w:keepNext/>
      <w:keepLines/>
      <w:spacing w:after="0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2AB9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C512B9"/>
    <w:rPr>
      <w:rFonts w:ascii="Tahoma" w:eastAsia="Calibri" w:hAnsi="Tahoma" w:cs="Tahoma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E51384"/>
    <w:pPr>
      <w:spacing w:before="0" w:after="160" w:line="240" w:lineRule="auto"/>
      <w:contextualSpacing/>
      <w:jc w:val="left"/>
    </w:pPr>
    <w:rPr>
      <w:rFonts w:ascii="Consolas" w:hAnsi="Consolas"/>
      <w:sz w:val="20"/>
    </w:rPr>
  </w:style>
  <w:style w:type="character" w:customStyle="1" w:styleId="CdigoCar">
    <w:name w:val="Código Car"/>
    <w:basedOn w:val="Fuentedeprrafopredeter"/>
    <w:link w:val="Cdigo"/>
    <w:rsid w:val="00E51384"/>
    <w:rPr>
      <w:rFonts w:ascii="Consolas" w:hAnsi="Consolas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175EDB"/>
    <w:rPr>
      <w:rFonts w:ascii="Tahoma" w:eastAsiaTheme="majorEastAsia" w:hAnsi="Tahoma" w:cstheme="majorBidi"/>
      <w:iCs/>
      <w:sz w:val="24"/>
      <w:u w:val="single"/>
    </w:rPr>
  </w:style>
  <w:style w:type="paragraph" w:styleId="Sinespaciado">
    <w:name w:val="No Spacing"/>
    <w:uiPriority w:val="1"/>
    <w:qFormat/>
    <w:rsid w:val="00AE578A"/>
    <w:pPr>
      <w:spacing w:after="0" w:line="240" w:lineRule="auto"/>
      <w:contextualSpacing/>
      <w:jc w:val="both"/>
    </w:pPr>
    <w:rPr>
      <w:rFonts w:ascii="Tahoma" w:hAnsi="Tahoma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C32F37"/>
    <w:pPr>
      <w:spacing w:after="100"/>
      <w:ind w:left="240"/>
    </w:pPr>
  </w:style>
  <w:style w:type="paragraph" w:styleId="Prrafodelista">
    <w:name w:val="List Paragraph"/>
    <w:basedOn w:val="Normal"/>
    <w:uiPriority w:val="34"/>
    <w:qFormat/>
    <w:rsid w:val="004A3A84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BC776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Local\Documentos\Plantillas%20personalizadas%20de%20Office\Unidad%20Did&#225;ctfic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AFC4D-CA1A-4243-B928-D3CE92E4B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Unidad Didáctfica.dotx</Template>
  <TotalTime>7</TotalTime>
  <Pages>9</Pages>
  <Words>895</Words>
  <Characters>5106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11</cp:revision>
  <cp:lastPrinted>2025-03-01T17:12:00Z</cp:lastPrinted>
  <dcterms:created xsi:type="dcterms:W3CDTF">2025-03-03T03:26:00Z</dcterms:created>
  <dcterms:modified xsi:type="dcterms:W3CDTF">2025-03-03T03:35:00Z</dcterms:modified>
</cp:coreProperties>
</file>
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3B0109" w14:textId="77777777" w:rsidR="00230417" w:rsidRPr="00CF2746" w:rsidRDefault="00E775E8" w:rsidP="00CF2746">
      <w:pPr>
        <w:jc w:val="both"/>
        <w:rPr>
          <w:rFonts w:ascii="Arial" w:hAnsi="Arial" w:cs="Arial"/>
          <w:sz w:val="24"/>
        </w:rPr>
      </w:pPr>
      <w:r w:rsidRPr="00463735">
        <w:rPr>
          <w:rFonts w:ascii="Arial" w:hAnsi="Arial" w:cs="Arial"/>
          <w:noProof/>
          <w:sz w:val="24"/>
          <w:lang w:eastAsia="es-E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C86FB12" wp14:editId="515AB1A3">
                <wp:simplePos x="0" y="0"/>
                <wp:positionH relativeFrom="column">
                  <wp:posOffset>3278978</wp:posOffset>
                </wp:positionH>
                <wp:positionV relativeFrom="paragraph">
                  <wp:posOffset>2413000</wp:posOffset>
                </wp:positionV>
                <wp:extent cx="4954270" cy="324231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324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EAB5D" w14:textId="77777777" w:rsidR="00463735" w:rsidRPr="00463735" w:rsidRDefault="00463735" w:rsidP="00463735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 w:rsidRPr="00463735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Textos de Consulta:</w:t>
                            </w:r>
                          </w:p>
                          <w:p w14:paraId="2AC0C2DD" w14:textId="77777777" w:rsidR="00E43003" w:rsidRPr="00E43003" w:rsidRDefault="00E43003" w:rsidP="00E43003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</w:pPr>
                            <w:r w:rsidRPr="00620AFA"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  <w:t xml:space="preserve">Murray, K. (2011). </w:t>
                            </w:r>
                            <w:r w:rsidRPr="00E43003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lang w:val="en-US"/>
                              </w:rPr>
                              <w:t xml:space="preserve">Microsoft Office 365. Connect and </w:t>
                            </w:r>
                            <w:proofErr w:type="spellStart"/>
                            <w:r w:rsidRPr="00E43003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lang w:val="en-US"/>
                              </w:rPr>
                              <w:t>colaborate</w:t>
                            </w:r>
                            <w:proofErr w:type="spellEnd"/>
                            <w:r w:rsidRPr="00E43003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lang w:val="en-US"/>
                              </w:rPr>
                              <w:t xml:space="preserve"> virtual anywhere, anytime</w:t>
                            </w:r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n-US"/>
                              </w:rPr>
                              <w:t xml:space="preserve">. </w:t>
                            </w:r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Washington:</w:t>
                            </w:r>
                          </w:p>
                          <w:p w14:paraId="400054FA" w14:textId="77777777" w:rsidR="00E43003" w:rsidRPr="00E43003" w:rsidRDefault="00E43003" w:rsidP="00E43003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</w:pPr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 xml:space="preserve">Microsoft </w:t>
                            </w:r>
                            <w:proofErr w:type="spellStart"/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Press</w:t>
                            </w:r>
                            <w:proofErr w:type="spellEnd"/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.</w:t>
                            </w:r>
                          </w:p>
                          <w:p w14:paraId="67C8D99A" w14:textId="77777777" w:rsidR="00463735" w:rsidRPr="00E43003" w:rsidRDefault="00E43003" w:rsidP="00E43003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 xml:space="preserve">Tiznado, M.A. (2004). </w:t>
                            </w:r>
                            <w:r w:rsidRPr="00E43003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lang w:val="es-NI"/>
                              </w:rPr>
                              <w:t>Informática</w:t>
                            </w:r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 xml:space="preserve">. México: Mc </w:t>
                            </w:r>
                            <w:proofErr w:type="spellStart"/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GrawHill</w:t>
                            </w:r>
                            <w:proofErr w:type="spellEnd"/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6FB1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58.2pt;margin-top:190pt;width:390.1pt;height:25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" filled="f" stroked="f">
                <v:textbox>
                  <w:txbxContent>
                    <w:p w14:paraId="21BEAB5D" w14:textId="77777777" w:rsidR="00463735" w:rsidRPr="00463735" w:rsidRDefault="00463735" w:rsidP="00463735">
                      <w:pPr>
                        <w:jc w:val="both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 w:rsidRPr="00463735">
                        <w:rPr>
                          <w:rFonts w:ascii="Arial" w:hAnsi="Arial" w:cs="Arial"/>
                          <w:b/>
                          <w:sz w:val="28"/>
                        </w:rPr>
                        <w:t>Textos de Consulta:</w:t>
                      </w:r>
                    </w:p>
                    <w:p w14:paraId="2AC0C2DD" w14:textId="77777777" w:rsidR="00E43003" w:rsidRPr="00E43003" w:rsidRDefault="00E43003" w:rsidP="00E43003">
                      <w:pPr>
                        <w:pStyle w:val="Prrafodelista"/>
                        <w:numPr>
                          <w:ilvl w:val="0"/>
                          <w:numId w:val="36"/>
                        </w:numPr>
                        <w:rPr>
                          <w:rFonts w:ascii="Arial" w:hAnsi="Arial" w:cs="Arial"/>
                          <w:sz w:val="24"/>
                          <w:lang w:val="es-NI"/>
                        </w:rPr>
                      </w:pPr>
                      <w:r w:rsidRPr="00620AFA">
                        <w:rPr>
                          <w:rFonts w:ascii="Arial" w:hAnsi="Arial" w:cs="Arial"/>
                          <w:sz w:val="24"/>
                          <w:lang w:val="en-US"/>
                        </w:rPr>
                        <w:t xml:space="preserve">Murray, K. (2011). </w:t>
                      </w:r>
                      <w:r w:rsidRPr="00E43003">
                        <w:rPr>
                          <w:rFonts w:ascii="Arial" w:hAnsi="Arial" w:cs="Arial"/>
                          <w:i/>
                          <w:iCs/>
                          <w:sz w:val="24"/>
                          <w:lang w:val="en-US"/>
                        </w:rPr>
                        <w:t xml:space="preserve">Microsoft Office 365. Connect and </w:t>
                      </w:r>
                      <w:proofErr w:type="spellStart"/>
                      <w:r w:rsidRPr="00E43003">
                        <w:rPr>
                          <w:rFonts w:ascii="Arial" w:hAnsi="Arial" w:cs="Arial"/>
                          <w:i/>
                          <w:iCs/>
                          <w:sz w:val="24"/>
                          <w:lang w:val="en-US"/>
                        </w:rPr>
                        <w:t>colaborate</w:t>
                      </w:r>
                      <w:proofErr w:type="spellEnd"/>
                      <w:r w:rsidRPr="00E43003">
                        <w:rPr>
                          <w:rFonts w:ascii="Arial" w:hAnsi="Arial" w:cs="Arial"/>
                          <w:i/>
                          <w:iCs/>
                          <w:sz w:val="24"/>
                          <w:lang w:val="en-US"/>
                        </w:rPr>
                        <w:t xml:space="preserve"> virtual anywhere, anytime</w:t>
                      </w:r>
                      <w:r w:rsidRPr="00E43003">
                        <w:rPr>
                          <w:rFonts w:ascii="Arial" w:hAnsi="Arial" w:cs="Arial"/>
                          <w:sz w:val="24"/>
                          <w:lang w:val="en-US"/>
                        </w:rPr>
                        <w:t xml:space="preserve">. </w:t>
                      </w:r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Washington:</w:t>
                      </w:r>
                    </w:p>
                    <w:p w14:paraId="400054FA" w14:textId="77777777" w:rsidR="00E43003" w:rsidRPr="00E43003" w:rsidRDefault="00E43003" w:rsidP="00E43003">
                      <w:pPr>
                        <w:pStyle w:val="Prrafodelista"/>
                        <w:numPr>
                          <w:ilvl w:val="0"/>
                          <w:numId w:val="36"/>
                        </w:numPr>
                        <w:rPr>
                          <w:rFonts w:ascii="Arial" w:hAnsi="Arial" w:cs="Arial"/>
                          <w:sz w:val="24"/>
                          <w:lang w:val="es-NI"/>
                        </w:rPr>
                      </w:pPr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 xml:space="preserve">Microsoft </w:t>
                      </w:r>
                      <w:proofErr w:type="spellStart"/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Press</w:t>
                      </w:r>
                      <w:proofErr w:type="spellEnd"/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.</w:t>
                      </w:r>
                    </w:p>
                    <w:p w14:paraId="67C8D99A" w14:textId="77777777" w:rsidR="00463735" w:rsidRPr="00E43003" w:rsidRDefault="00E43003" w:rsidP="00E43003">
                      <w:pPr>
                        <w:pStyle w:val="Prrafodelista"/>
                        <w:numPr>
                          <w:ilvl w:val="0"/>
                          <w:numId w:val="36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 xml:space="preserve">Tiznado, M.A. (2004). </w:t>
                      </w:r>
                      <w:r w:rsidRPr="00E43003">
                        <w:rPr>
                          <w:rFonts w:ascii="Arial" w:hAnsi="Arial" w:cs="Arial"/>
                          <w:i/>
                          <w:iCs/>
                          <w:sz w:val="24"/>
                          <w:lang w:val="es-NI"/>
                        </w:rPr>
                        <w:t>Informática</w:t>
                      </w:r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 xml:space="preserve">. México: Mc </w:t>
                      </w:r>
                      <w:proofErr w:type="spellStart"/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GrawHill</w:t>
                      </w:r>
                      <w:proofErr w:type="spellEnd"/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63735">
        <w:rPr>
          <w:rFonts w:ascii="Arial" w:hAnsi="Arial" w:cs="Arial"/>
          <w:noProof/>
          <w:sz w:val="24"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F5D9ABA" wp14:editId="6505833F">
                <wp:simplePos x="0" y="0"/>
                <wp:positionH relativeFrom="column">
                  <wp:posOffset>52705</wp:posOffset>
                </wp:positionH>
                <wp:positionV relativeFrom="paragraph">
                  <wp:posOffset>2381250</wp:posOffset>
                </wp:positionV>
                <wp:extent cx="3125470" cy="311531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470" cy="311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29758" w14:textId="77777777" w:rsidR="00463735" w:rsidRPr="00463735" w:rsidRDefault="00463735" w:rsidP="00463735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 w:rsidRPr="00463735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Textos Básicos:</w:t>
                            </w:r>
                          </w:p>
                          <w:p w14:paraId="50351848" w14:textId="77777777" w:rsidR="00463735" w:rsidRDefault="002C3749" w:rsidP="00E43003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284"/>
                              </w:tabs>
                              <w:ind w:left="142" w:hanging="11"/>
                            </w:pPr>
                            <w:proofErr w:type="spellStart"/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Beekman</w:t>
                            </w:r>
                            <w:proofErr w:type="spellEnd"/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 xml:space="preserve">, G. (2014). </w:t>
                            </w:r>
                            <w:r w:rsidRPr="00E43003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lang w:val="es-NI"/>
                              </w:rPr>
                              <w:t>Introducción a la Informática</w:t>
                            </w:r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. Madrid: Pearson Educación.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D9ABA" id="_x0000_s1027" type="#_x0000_t202" style="position:absolute;left:0;text-align:left;margin-left:4.15pt;margin-top:187.5pt;width:246.1pt;height:245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" filled="f" stroked="f">
                <v:textbox>
                  <w:txbxContent>
                    <w:p w14:paraId="7CC29758" w14:textId="77777777" w:rsidR="00463735" w:rsidRPr="00463735" w:rsidRDefault="00463735" w:rsidP="00463735">
                      <w:pPr>
                        <w:jc w:val="both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 w:rsidRPr="00463735">
                        <w:rPr>
                          <w:rFonts w:ascii="Arial" w:hAnsi="Arial" w:cs="Arial"/>
                          <w:b/>
                          <w:sz w:val="28"/>
                        </w:rPr>
                        <w:t>Textos Básicos:</w:t>
                      </w:r>
                    </w:p>
                    <w:p w14:paraId="50351848" w14:textId="77777777" w:rsidR="00463735" w:rsidRDefault="002C3749" w:rsidP="00E43003">
                      <w:pPr>
                        <w:pStyle w:val="Prrafodelista"/>
                        <w:numPr>
                          <w:ilvl w:val="0"/>
                          <w:numId w:val="35"/>
                        </w:numPr>
                        <w:tabs>
                          <w:tab w:val="left" w:pos="284"/>
                        </w:tabs>
                        <w:ind w:left="142" w:hanging="11"/>
                      </w:pPr>
                      <w:proofErr w:type="spellStart"/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Beekman</w:t>
                      </w:r>
                      <w:proofErr w:type="spellEnd"/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 xml:space="preserve">, G. (2014). </w:t>
                      </w:r>
                      <w:r w:rsidRPr="00E43003">
                        <w:rPr>
                          <w:rFonts w:ascii="Arial" w:hAnsi="Arial" w:cs="Arial"/>
                          <w:i/>
                          <w:iCs/>
                          <w:sz w:val="24"/>
                          <w:lang w:val="es-NI"/>
                        </w:rPr>
                        <w:t>Introducción a la Informática</w:t>
                      </w:r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. Madrid: Pearson Educación.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eastAsia="es-E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88F223" wp14:editId="63BDF1EB">
                <wp:simplePos x="0" y="0"/>
                <wp:positionH relativeFrom="column">
                  <wp:posOffset>3876675</wp:posOffset>
                </wp:positionH>
                <wp:positionV relativeFrom="paragraph">
                  <wp:posOffset>53502</wp:posOffset>
                </wp:positionV>
                <wp:extent cx="4667250" cy="2421255"/>
                <wp:effectExtent l="0" t="0" r="0" b="0"/>
                <wp:wrapSquare wrapText="bothSides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2421255"/>
                          <a:chOff x="0" y="0"/>
                          <a:chExt cx="3942056" cy="2421889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5"/>
                            <a:ext cx="1257934" cy="2136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B5F108" w14:textId="77777777" w:rsid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ESCUELA</w:t>
                              </w:r>
                            </w:p>
                            <w:p w14:paraId="3AEC7ABA" w14:textId="77777777" w:rsidR="005335D6" w:rsidRP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CARRERA</w:t>
                              </w:r>
                            </w:p>
                            <w:p w14:paraId="1D2CFB9A" w14:textId="77777777" w:rsidR="005335D6" w:rsidRP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ASIGNATURA</w:t>
                              </w:r>
                            </w:p>
                            <w:p w14:paraId="61BD081A" w14:textId="77777777" w:rsidR="005335D6" w:rsidRPr="005335D6" w:rsidRDefault="00B731B8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AÑ</w:t>
                              </w:r>
                              <w:r w:rsidR="005335D6"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O</w:t>
                              </w:r>
                            </w:p>
                            <w:p w14:paraId="2BECC063" w14:textId="77777777" w:rsidR="005335D6" w:rsidRP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UBICACIÓN</w:t>
                              </w:r>
                            </w:p>
                            <w:p w14:paraId="349D61DE" w14:textId="77777777" w:rsidR="005335D6" w:rsidRP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DOCENTE</w:t>
                              </w:r>
                            </w:p>
                            <w:p w14:paraId="14C05B91" w14:textId="77777777" w:rsidR="005335D6" w:rsidRPr="005335D6" w:rsidRDefault="005335D6">
                              <w:pPr>
                                <w:rPr>
                                  <w:b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DURACIÓN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884922" y="0"/>
                            <a:ext cx="3057134" cy="2421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F114E9" w14:textId="77777777"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4CBBFD3E" w14:textId="77777777"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="00A11378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62EF221E" w14:textId="77777777" w:rsid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AFCB6A3" w14:textId="77777777"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230417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>año.</w:t>
                              </w:r>
                            </w:p>
                            <w:p w14:paraId="1BF7479C" w14:textId="77777777"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I Semestre, I</w:t>
                              </w:r>
                              <w:r w:rsidR="00155C64">
                                <w:rPr>
                                  <w:rFonts w:ascii="Arial" w:hAnsi="Arial" w:cs="Arial"/>
                                  <w:sz w:val="24"/>
                                </w:rPr>
                                <w:t>I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463735"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>Trimestre 20</w:t>
                              </w:r>
                              <w:r w:rsidR="008D3584">
                                <w:rPr>
                                  <w:rFonts w:ascii="Arial" w:hAnsi="Arial" w:cs="Arial"/>
                                  <w:sz w:val="24"/>
                                </w:rPr>
                                <w:t>20</w:t>
                              </w:r>
                            </w:p>
                            <w:p w14:paraId="7882EE94" w14:textId="77777777"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Ing. Guillermo Antonio Aguirre Ruiz</w:t>
                              </w:r>
                            </w:p>
                            <w:p w14:paraId="5207ABD6" w14:textId="77777777"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8D3584">
                                <w:rPr>
                                  <w:rFonts w:ascii="Arial" w:hAnsi="Arial" w:cs="Arial"/>
                                  <w:sz w:val="24"/>
                                </w:rPr>
                                <w:t>30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horas</w:t>
                              </w:r>
                              <w:r w:rsidR="008957BF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presenciales </w:t>
                              </w:r>
                            </w:p>
                            <w:p w14:paraId="0B580531" w14:textId="77777777" w:rsidR="005335D6" w:rsidRPr="005335D6" w:rsidRDefault="005335D6" w:rsidP="005335D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88F223" id="Grupo 3" o:spid="_x0000_s1028" style="position:absolute;left:0;text-align:left;margin-left:305.25pt;margin-top:4.2pt;width:367.5pt;height:190.65pt;z-index:251662336;mso-width-relative:margin" coordsize="39420,24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">
                <v:shape id="_x0000_s1029" type="#_x0000_t202" style="position:absolute;top:95;width:12579;height:2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0CB5F108" w14:textId="77777777" w:rsid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</w:rPr>
                          <w:t>ESCUELA</w:t>
                        </w:r>
                      </w:p>
                      <w:p w14:paraId="3AEC7ABA" w14:textId="77777777" w:rsidR="005335D6" w:rsidRP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CARRERA</w:t>
                        </w:r>
                      </w:p>
                      <w:p w14:paraId="1D2CFB9A" w14:textId="77777777" w:rsidR="005335D6" w:rsidRP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ASIGNATURA</w:t>
                        </w:r>
                      </w:p>
                      <w:p w14:paraId="61BD081A" w14:textId="77777777" w:rsidR="005335D6" w:rsidRPr="005335D6" w:rsidRDefault="00B731B8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</w:rPr>
                          <w:t>AÑ</w:t>
                        </w:r>
                        <w:r w:rsidR="005335D6"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O</w:t>
                        </w:r>
                      </w:p>
                      <w:p w14:paraId="2BECC063" w14:textId="77777777" w:rsidR="005335D6" w:rsidRP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UBICACIÓN</w:t>
                        </w:r>
                      </w:p>
                      <w:p w14:paraId="349D61DE" w14:textId="77777777" w:rsidR="005335D6" w:rsidRP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DOCENTE</w:t>
                        </w:r>
                      </w:p>
                      <w:p w14:paraId="14C05B91" w14:textId="77777777" w:rsidR="005335D6" w:rsidRPr="005335D6" w:rsidRDefault="005335D6">
                        <w:pPr>
                          <w:rPr>
                            <w:b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DURACIÓN</w:t>
                        </w:r>
                      </w:p>
                    </w:txbxContent>
                  </v:textbox>
                </v:shape>
                <v:shape id="_x0000_s1030" type="#_x0000_t202" style="position:absolute;left:8849;width:30571;height:24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45F114E9" w14:textId="77777777"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</w:p>
                      <w:p w14:paraId="4CBBFD3E" w14:textId="77777777"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="00A11378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</w:p>
                      <w:p w14:paraId="62EF221E" w14:textId="77777777" w:rsid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</w:p>
                      <w:p w14:paraId="0AFCB6A3" w14:textId="77777777"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230417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>año.</w:t>
                        </w:r>
                      </w:p>
                      <w:p w14:paraId="1BF7479C" w14:textId="77777777"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I Semestre, I</w:t>
                        </w:r>
                        <w:r w:rsidR="00155C64">
                          <w:rPr>
                            <w:rFonts w:ascii="Arial" w:hAnsi="Arial" w:cs="Arial"/>
                            <w:sz w:val="24"/>
                          </w:rPr>
                          <w:t>I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463735" w:rsidRPr="005335D6">
                          <w:rPr>
                            <w:rFonts w:ascii="Arial" w:hAnsi="Arial" w:cs="Arial"/>
                            <w:sz w:val="24"/>
                          </w:rPr>
                          <w:t>Trimestre 20</w:t>
                        </w:r>
                        <w:r w:rsidR="008D3584">
                          <w:rPr>
                            <w:rFonts w:ascii="Arial" w:hAnsi="Arial" w:cs="Arial"/>
                            <w:sz w:val="24"/>
                          </w:rPr>
                          <w:t>20</w:t>
                        </w:r>
                      </w:p>
                      <w:p w14:paraId="7882EE94" w14:textId="77777777"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Ing. Guillermo Antonio Aguirre Ruiz</w:t>
                        </w:r>
                      </w:p>
                      <w:p w14:paraId="5207ABD6" w14:textId="77777777"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8D3584">
                          <w:rPr>
                            <w:rFonts w:ascii="Arial" w:hAnsi="Arial" w:cs="Arial"/>
                            <w:sz w:val="24"/>
                          </w:rPr>
                          <w:t>30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horas</w:t>
                        </w:r>
                        <w:r w:rsidR="008957BF">
                          <w:rPr>
                            <w:rFonts w:ascii="Arial" w:hAnsi="Arial" w:cs="Arial"/>
                            <w:sz w:val="24"/>
                          </w:rPr>
                          <w:t xml:space="preserve"> presenciales </w:t>
                        </w:r>
                      </w:p>
                      <w:p w14:paraId="0B580531" w14:textId="77777777" w:rsidR="005335D6" w:rsidRPr="005335D6" w:rsidRDefault="005335D6" w:rsidP="005335D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Arial" w:hAnsi="Arial" w:cs="Arial"/>
          <w:noProof/>
          <w:sz w:val="24"/>
          <w:lang w:eastAsia="es-ES"/>
        </w:rPr>
        <w:drawing>
          <wp:anchor distT="0" distB="0" distL="114300" distR="114300" simplePos="0" relativeHeight="251657216" behindDoc="1" locked="0" layoutInCell="1" allowOverlap="1" wp14:anchorId="08F6AFF9" wp14:editId="7AC990A3">
            <wp:simplePos x="0" y="0"/>
            <wp:positionH relativeFrom="column">
              <wp:posOffset>561975</wp:posOffset>
            </wp:positionH>
            <wp:positionV relativeFrom="paragraph">
              <wp:posOffset>162</wp:posOffset>
            </wp:positionV>
            <wp:extent cx="3314700" cy="2186940"/>
            <wp:effectExtent l="0" t="0" r="0" b="3810"/>
            <wp:wrapTight wrapText="bothSides">
              <wp:wrapPolygon edited="0">
                <wp:start x="0" y="0"/>
                <wp:lineTo x="0" y="21449"/>
                <wp:lineTo x="21476" y="21449"/>
                <wp:lineTo x="2147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D6" w:rsidRPr="005335D6">
        <w:rPr>
          <w:rFonts w:ascii="Arial" w:hAnsi="Arial" w:cs="Arial"/>
          <w:sz w:val="24"/>
        </w:rPr>
        <w:tab/>
      </w:r>
    </w:p>
    <w:tbl>
      <w:tblPr>
        <w:tblStyle w:val="Tablaconcuadrcula"/>
        <w:tblpPr w:leftFromText="141" w:rightFromText="141" w:vertAnchor="text" w:horzAnchor="margin" w:tblpY="-164"/>
        <w:tblW w:w="12753" w:type="dxa"/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3260"/>
        <w:gridCol w:w="3686"/>
        <w:gridCol w:w="992"/>
      </w:tblGrid>
      <w:tr w:rsidR="000871F6" w14:paraId="145540A3" w14:textId="77777777" w:rsidTr="00FD057B">
        <w:trPr>
          <w:tblHeader/>
        </w:trPr>
        <w:tc>
          <w:tcPr>
            <w:tcW w:w="1129" w:type="dxa"/>
          </w:tcPr>
          <w:p w14:paraId="47A3A9E2" w14:textId="77777777"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E775E8">
              <w:rPr>
                <w:rFonts w:ascii="Arial" w:hAnsi="Arial" w:cs="Arial"/>
                <w:b/>
                <w:sz w:val="32"/>
              </w:rPr>
              <w:lastRenderedPageBreak/>
              <w:t>Semana</w:t>
            </w:r>
          </w:p>
        </w:tc>
        <w:tc>
          <w:tcPr>
            <w:tcW w:w="3686" w:type="dxa"/>
          </w:tcPr>
          <w:p w14:paraId="6CB9275A" w14:textId="77777777"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E775E8">
              <w:rPr>
                <w:rFonts w:ascii="Arial" w:hAnsi="Arial" w:cs="Arial"/>
                <w:b/>
                <w:sz w:val="32"/>
              </w:rPr>
              <w:t>Unidad / Tema</w:t>
            </w:r>
          </w:p>
        </w:tc>
        <w:tc>
          <w:tcPr>
            <w:tcW w:w="3260" w:type="dxa"/>
          </w:tcPr>
          <w:p w14:paraId="1627A940" w14:textId="77777777"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Objetivos</w:t>
            </w:r>
          </w:p>
        </w:tc>
        <w:tc>
          <w:tcPr>
            <w:tcW w:w="3686" w:type="dxa"/>
          </w:tcPr>
          <w:p w14:paraId="0A94B1FA" w14:textId="77777777"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Estrategias</w:t>
            </w:r>
          </w:p>
        </w:tc>
        <w:tc>
          <w:tcPr>
            <w:tcW w:w="992" w:type="dxa"/>
          </w:tcPr>
          <w:p w14:paraId="057C805E" w14:textId="77777777"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</w:rPr>
              <w:t>Eval</w:t>
            </w:r>
            <w:proofErr w:type="spellEnd"/>
            <w:r>
              <w:rPr>
                <w:rFonts w:ascii="Arial" w:hAnsi="Arial" w:cs="Arial"/>
                <w:b/>
                <w:sz w:val="32"/>
              </w:rPr>
              <w:t>.</w:t>
            </w:r>
          </w:p>
        </w:tc>
      </w:tr>
      <w:tr w:rsidR="00052202" w14:paraId="6E3AC4FA" w14:textId="77777777" w:rsidTr="00BB089F">
        <w:trPr>
          <w:trHeight w:val="2070"/>
        </w:trPr>
        <w:tc>
          <w:tcPr>
            <w:tcW w:w="1129" w:type="dxa"/>
          </w:tcPr>
          <w:p w14:paraId="259D6051" w14:textId="77777777"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01</w:t>
            </w:r>
          </w:p>
          <w:p w14:paraId="2184D89F" w14:textId="77777777" w:rsidR="00052202" w:rsidRPr="00046EAD" w:rsidRDefault="00217607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E43003"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 xml:space="preserve"> de mayo</w:t>
            </w:r>
          </w:p>
        </w:tc>
        <w:tc>
          <w:tcPr>
            <w:tcW w:w="3686" w:type="dxa"/>
          </w:tcPr>
          <w:p w14:paraId="567E95F2" w14:textId="77777777" w:rsidR="0056648A" w:rsidRPr="003B1DEE" w:rsidRDefault="003B1DEE" w:rsidP="00091F09">
            <w:pPr>
              <w:pStyle w:val="Prrafodelista"/>
              <w:ind w:left="3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UNIDAD I: TEORÍA DE LOS NÚMEROS</w:t>
            </w:r>
          </w:p>
          <w:p w14:paraId="72E57320" w14:textId="77777777" w:rsid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Reseña histórica de la aritmética</w:t>
            </w:r>
          </w:p>
          <w:p w14:paraId="677E82F1" w14:textId="77777777" w:rsidR="005F2BC5" w:rsidRDefault="005F2BC5" w:rsidP="005F2BC5">
            <w:pPr>
              <w:jc w:val="both"/>
              <w:rPr>
                <w:sz w:val="20"/>
                <w:szCs w:val="20"/>
                <w:u w:val="single"/>
              </w:rPr>
            </w:pPr>
            <w:r w:rsidRPr="0043489F">
              <w:rPr>
                <w:sz w:val="20"/>
                <w:szCs w:val="20"/>
                <w:u w:val="single"/>
              </w:rPr>
              <w:t>Operaciones con fracciones</w:t>
            </w:r>
          </w:p>
          <w:p w14:paraId="7B723C2D" w14:textId="77777777" w:rsid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de los números reales</w:t>
            </w:r>
          </w:p>
          <w:p w14:paraId="687B8860" w14:textId="77777777" w:rsid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Definición</w:t>
            </w:r>
          </w:p>
          <w:p w14:paraId="662BB8CB" w14:textId="77777777" w:rsid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Propiedades</w:t>
            </w:r>
          </w:p>
          <w:p w14:paraId="365D2F7E" w14:textId="77777777" w:rsid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Aplicaciones</w:t>
            </w:r>
          </w:p>
          <w:p w14:paraId="2FF3D642" w14:textId="77777777" w:rsid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 y Diferencia de Fracciones</w:t>
            </w:r>
          </w:p>
          <w:p w14:paraId="386F6184" w14:textId="77777777" w:rsid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Multiplicación de Fracciones</w:t>
            </w:r>
          </w:p>
          <w:p w14:paraId="23FCDFFE" w14:textId="77777777" w:rsid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División de Fracciones</w:t>
            </w:r>
          </w:p>
          <w:p w14:paraId="00771366" w14:textId="0A8294FB" w:rsidR="003B1DEE" w:rsidRPr="005F2BC5" w:rsidRDefault="005F2BC5" w:rsidP="005F2BC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Fracciones Compleja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3260" w:type="dxa"/>
          </w:tcPr>
          <w:p w14:paraId="732FD60A" w14:textId="77777777" w:rsidR="004B16D2" w:rsidRPr="00A26BA4" w:rsidRDefault="004B16D2" w:rsidP="00A26BA4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0D33415D" w14:textId="77777777"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</w:t>
            </w:r>
          </w:p>
          <w:p w14:paraId="025F31E1" w14:textId="77777777"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14:paraId="190934D8" w14:textId="77777777"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Explicación del sistema de calificaciones, entrega de las fechas de evaluaciones y discusión sobre la temática del parcial y lecturas adicionales.</w:t>
            </w:r>
          </w:p>
        </w:tc>
        <w:tc>
          <w:tcPr>
            <w:tcW w:w="992" w:type="dxa"/>
          </w:tcPr>
          <w:p w14:paraId="113D0D7A" w14:textId="77777777"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</w:t>
            </w:r>
          </w:p>
        </w:tc>
      </w:tr>
      <w:tr w:rsidR="00052202" w14:paraId="7D799CE4" w14:textId="77777777" w:rsidTr="00913C87">
        <w:trPr>
          <w:trHeight w:val="1840"/>
        </w:trPr>
        <w:tc>
          <w:tcPr>
            <w:tcW w:w="1129" w:type="dxa"/>
          </w:tcPr>
          <w:p w14:paraId="5FA3ABD8" w14:textId="77777777"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02</w:t>
            </w:r>
          </w:p>
          <w:p w14:paraId="25047595" w14:textId="77777777" w:rsidR="00052202" w:rsidRPr="00046EAD" w:rsidRDefault="00960709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43003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de mayo</w:t>
            </w:r>
          </w:p>
        </w:tc>
        <w:tc>
          <w:tcPr>
            <w:tcW w:w="3686" w:type="dxa"/>
          </w:tcPr>
          <w:p w14:paraId="576F17FA" w14:textId="77777777" w:rsidR="003B1DEE" w:rsidRPr="003B1DEE" w:rsidRDefault="003B1DEE" w:rsidP="00091F09">
            <w:pPr>
              <w:pStyle w:val="Prrafodelista"/>
              <w:ind w:left="3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UNIDAD I: TEORÍA DE LOS NÚMEROS</w:t>
            </w:r>
          </w:p>
          <w:p w14:paraId="35D8F842" w14:textId="77777777" w:rsidR="005F2BC5" w:rsidRDefault="005F2BC5" w:rsidP="005F2BC5">
            <w:pPr>
              <w:jc w:val="both"/>
              <w:rPr>
                <w:sz w:val="18"/>
                <w:szCs w:val="18"/>
                <w:u w:val="single"/>
              </w:rPr>
            </w:pPr>
            <w:r w:rsidRPr="00671F26">
              <w:rPr>
                <w:sz w:val="18"/>
                <w:szCs w:val="18"/>
                <w:u w:val="single"/>
              </w:rPr>
              <w:t>Razones y proporciones</w:t>
            </w:r>
          </w:p>
          <w:p w14:paraId="5FB8C0FC" w14:textId="77777777" w:rsidR="005F2BC5" w:rsidRDefault="005F2BC5" w:rsidP="005F2BC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Razones</w:t>
            </w:r>
          </w:p>
          <w:p w14:paraId="4DD0688D" w14:textId="77777777" w:rsidR="005F2BC5" w:rsidRDefault="005F2BC5" w:rsidP="005F2BC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Introducción</w:t>
            </w:r>
          </w:p>
          <w:p w14:paraId="4F47BD5E" w14:textId="77777777" w:rsidR="005F2BC5" w:rsidRDefault="005F2BC5" w:rsidP="005F2BC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</w:t>
            </w:r>
          </w:p>
          <w:p w14:paraId="0E389851" w14:textId="77777777" w:rsidR="005F2BC5" w:rsidRDefault="005F2BC5" w:rsidP="005F2BC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Proporciones</w:t>
            </w:r>
          </w:p>
          <w:p w14:paraId="2C3814BF" w14:textId="77777777" w:rsidR="005F2BC5" w:rsidRDefault="005F2BC5" w:rsidP="005F2BC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Definición y términos </w:t>
            </w:r>
          </w:p>
          <w:p w14:paraId="7E80BB80" w14:textId="77777777" w:rsidR="005F2BC5" w:rsidRDefault="005F2BC5" w:rsidP="005F2BC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Regla de tres</w:t>
            </w:r>
          </w:p>
          <w:p w14:paraId="371F8F20" w14:textId="65E252D6" w:rsidR="003B1DEE" w:rsidRPr="003B1DEE" w:rsidRDefault="005F2BC5" w:rsidP="00091F09">
            <w:p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sz w:val="18"/>
                <w:szCs w:val="18"/>
              </w:rPr>
              <w:t>Definición y aplicaciones</w:t>
            </w:r>
          </w:p>
        </w:tc>
        <w:tc>
          <w:tcPr>
            <w:tcW w:w="3260" w:type="dxa"/>
          </w:tcPr>
          <w:p w14:paraId="50C288BA" w14:textId="77777777" w:rsidR="00052202" w:rsidRPr="00CA2E34" w:rsidRDefault="00052202" w:rsidP="00836A0C">
            <w:pPr>
              <w:pStyle w:val="Prrafodelista"/>
              <w:numPr>
                <w:ilvl w:val="0"/>
                <w:numId w:val="37"/>
              </w:numPr>
              <w:tabs>
                <w:tab w:val="left" w:pos="247"/>
              </w:tabs>
              <w:overflowPunct w:val="0"/>
              <w:autoSpaceDE w:val="0"/>
              <w:autoSpaceDN w:val="0"/>
              <w:adjustRightInd w:val="0"/>
              <w:ind w:left="31" w:hanging="122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NI"/>
              </w:rPr>
            </w:pPr>
          </w:p>
        </w:tc>
        <w:tc>
          <w:tcPr>
            <w:tcW w:w="3686" w:type="dxa"/>
          </w:tcPr>
          <w:p w14:paraId="52043A0F" w14:textId="77777777"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14:paraId="07344046" w14:textId="77777777"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14:paraId="7A926357" w14:textId="77777777"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N1 10 puntos</w:t>
            </w:r>
          </w:p>
        </w:tc>
        <w:tc>
          <w:tcPr>
            <w:tcW w:w="992" w:type="dxa"/>
          </w:tcPr>
          <w:p w14:paraId="5CF9FD5C" w14:textId="77777777"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 xml:space="preserve">Formativa / Sumativa </w:t>
            </w:r>
          </w:p>
        </w:tc>
      </w:tr>
      <w:tr w:rsidR="00052202" w14:paraId="48C254D2" w14:textId="77777777" w:rsidTr="00091F09">
        <w:trPr>
          <w:trHeight w:val="1900"/>
        </w:trPr>
        <w:tc>
          <w:tcPr>
            <w:tcW w:w="1129" w:type="dxa"/>
          </w:tcPr>
          <w:p w14:paraId="3D84DB4D" w14:textId="77777777"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03</w:t>
            </w:r>
          </w:p>
          <w:p w14:paraId="2CDDF835" w14:textId="77777777" w:rsidR="00052202" w:rsidRPr="00046EAD" w:rsidRDefault="00E43003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="00960709">
              <w:rPr>
                <w:rFonts w:ascii="Arial" w:hAnsi="Arial" w:cs="Arial"/>
                <w:sz w:val="20"/>
                <w:szCs w:val="20"/>
              </w:rPr>
              <w:t xml:space="preserve"> de mayo</w:t>
            </w:r>
          </w:p>
        </w:tc>
        <w:tc>
          <w:tcPr>
            <w:tcW w:w="3686" w:type="dxa"/>
          </w:tcPr>
          <w:p w14:paraId="036EF8E5" w14:textId="77777777" w:rsidR="003B1DEE" w:rsidRPr="003B1DEE" w:rsidRDefault="003B1DEE" w:rsidP="00091F09">
            <w:pPr>
              <w:pStyle w:val="Prrafodelista"/>
              <w:ind w:left="3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UNIDAD I: TEORÍA DE LOS NÚMEROS</w:t>
            </w:r>
          </w:p>
          <w:p w14:paraId="449598FD" w14:textId="77777777" w:rsidR="00091F09" w:rsidRDefault="00091F09" w:rsidP="00091F09">
            <w:pPr>
              <w:jc w:val="both"/>
              <w:rPr>
                <w:sz w:val="20"/>
                <w:szCs w:val="20"/>
                <w:u w:val="single"/>
              </w:rPr>
            </w:pPr>
            <w:r w:rsidRPr="00676CC7">
              <w:rPr>
                <w:sz w:val="20"/>
                <w:szCs w:val="20"/>
                <w:u w:val="single"/>
              </w:rPr>
              <w:t>Tanto por ciento</w:t>
            </w:r>
          </w:p>
          <w:p w14:paraId="348ADBEA" w14:textId="77777777" w:rsidR="003B1DEE" w:rsidRDefault="00091F09" w:rsidP="00091F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Definición y aplicaciones</w:t>
            </w:r>
          </w:p>
          <w:p w14:paraId="1DCC338A" w14:textId="77777777" w:rsidR="00091F09" w:rsidRDefault="00091F09" w:rsidP="00091F09">
            <w:pPr>
              <w:jc w:val="both"/>
              <w:rPr>
                <w:sz w:val="20"/>
                <w:szCs w:val="20"/>
                <w:u w:val="single"/>
              </w:rPr>
            </w:pPr>
            <w:r w:rsidRPr="00EB333B">
              <w:rPr>
                <w:sz w:val="20"/>
                <w:szCs w:val="20"/>
                <w:u w:val="single"/>
              </w:rPr>
              <w:t>Patrón</w:t>
            </w:r>
          </w:p>
          <w:p w14:paraId="3DE1E53D" w14:textId="77777777" w:rsidR="00091F09" w:rsidRDefault="00091F09" w:rsidP="00091F0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Definición</w:t>
            </w:r>
          </w:p>
          <w:p w14:paraId="5A87DDEC" w14:textId="1E24202A" w:rsidR="00091F09" w:rsidRPr="00AF4C9F" w:rsidRDefault="00091F09" w:rsidP="00091F09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t>Aplicaciones de los patrones geométricos y numéricos</w:t>
            </w:r>
          </w:p>
        </w:tc>
        <w:tc>
          <w:tcPr>
            <w:tcW w:w="3260" w:type="dxa"/>
          </w:tcPr>
          <w:p w14:paraId="29598A51" w14:textId="77777777" w:rsidR="00836A0C" w:rsidRPr="00CA2E34" w:rsidRDefault="00836A0C" w:rsidP="00CA2E34">
            <w:pPr>
              <w:pStyle w:val="Prrafodelista"/>
              <w:numPr>
                <w:ilvl w:val="0"/>
                <w:numId w:val="18"/>
              </w:numPr>
              <w:tabs>
                <w:tab w:val="left" w:pos="169"/>
                <w:tab w:val="left" w:pos="314"/>
              </w:tabs>
              <w:ind w:left="172" w:hanging="14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6B1C0842" w14:textId="77777777"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14:paraId="2D75CD14" w14:textId="77777777"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14:paraId="1B4950E9" w14:textId="77777777"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N2 10 puntos</w:t>
            </w:r>
          </w:p>
        </w:tc>
        <w:tc>
          <w:tcPr>
            <w:tcW w:w="992" w:type="dxa"/>
          </w:tcPr>
          <w:p w14:paraId="66B1A98C" w14:textId="77777777"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052202" w14:paraId="57F6ED2D" w14:textId="77777777" w:rsidTr="00D01BB4">
        <w:trPr>
          <w:trHeight w:val="71"/>
        </w:trPr>
        <w:tc>
          <w:tcPr>
            <w:tcW w:w="1129" w:type="dxa"/>
          </w:tcPr>
          <w:p w14:paraId="623CEAE2" w14:textId="77777777"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04</w:t>
            </w:r>
          </w:p>
          <w:p w14:paraId="560BBDD6" w14:textId="77777777" w:rsidR="00052202" w:rsidRPr="00046EAD" w:rsidRDefault="00AB1C4B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960709">
              <w:rPr>
                <w:rFonts w:ascii="Arial" w:hAnsi="Arial" w:cs="Arial"/>
                <w:sz w:val="20"/>
                <w:szCs w:val="20"/>
              </w:rPr>
              <w:t xml:space="preserve"> de mayo</w:t>
            </w:r>
          </w:p>
        </w:tc>
        <w:tc>
          <w:tcPr>
            <w:tcW w:w="3686" w:type="dxa"/>
          </w:tcPr>
          <w:p w14:paraId="534F2954" w14:textId="59B737E3" w:rsidR="003B1DEE" w:rsidRPr="003B1DEE" w:rsidRDefault="003B1DEE" w:rsidP="003B1DEE">
            <w:pPr>
              <w:pStyle w:val="Prrafodelista"/>
              <w:ind w:left="32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UNIDAD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</w:t>
            </w: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I: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ÁLGEBRA</w:t>
            </w:r>
          </w:p>
          <w:p w14:paraId="1930E410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Breve introducción al álgebra</w:t>
            </w:r>
          </w:p>
          <w:p w14:paraId="03AA0917" w14:textId="77777777" w:rsidR="00CF6ADD" w:rsidRDefault="00CF6ADD" w:rsidP="00CF6ADD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Operaciones con expresiones algebraicas</w:t>
            </w:r>
          </w:p>
          <w:p w14:paraId="2D2B7194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Adición de Polinomios</w:t>
            </w:r>
          </w:p>
          <w:p w14:paraId="76B0F369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Sustracción de Polinomios</w:t>
            </w:r>
          </w:p>
          <w:p w14:paraId="7D76E945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Multiplicación de Polinomios</w:t>
            </w:r>
          </w:p>
          <w:p w14:paraId="1B7E9D80" w14:textId="55DFEC15" w:rsidR="00AF4C9F" w:rsidRPr="003B1DEE" w:rsidRDefault="00CF6ADD" w:rsidP="00CF6ADD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</w:rPr>
              <w:lastRenderedPageBreak/>
              <w:t xml:space="preserve">División de </w:t>
            </w:r>
            <w:proofErr w:type="spellStart"/>
            <w:r>
              <w:rPr>
                <w:sz w:val="20"/>
                <w:szCs w:val="20"/>
              </w:rPr>
              <w:t>Polinotmios</w:t>
            </w:r>
            <w:proofErr w:type="spellEnd"/>
          </w:p>
        </w:tc>
        <w:tc>
          <w:tcPr>
            <w:tcW w:w="3260" w:type="dxa"/>
          </w:tcPr>
          <w:p w14:paraId="636CFA69" w14:textId="77777777" w:rsidR="00052202" w:rsidRPr="005B503D" w:rsidRDefault="00052202" w:rsidP="004B16D2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66CF6FD9" w14:textId="77777777"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14:paraId="3F02D2A4" w14:textId="77777777"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14:paraId="6A57AC40" w14:textId="77777777"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N3 10 puntos</w:t>
            </w:r>
          </w:p>
        </w:tc>
        <w:tc>
          <w:tcPr>
            <w:tcW w:w="992" w:type="dxa"/>
          </w:tcPr>
          <w:p w14:paraId="407808D0" w14:textId="77777777"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lastRenderedPageBreak/>
              <w:t>Formativa / Sumativa</w:t>
            </w:r>
          </w:p>
        </w:tc>
      </w:tr>
      <w:tr w:rsidR="00052202" w14:paraId="15C56917" w14:textId="77777777" w:rsidTr="00052202">
        <w:trPr>
          <w:trHeight w:val="699"/>
        </w:trPr>
        <w:tc>
          <w:tcPr>
            <w:tcW w:w="1129" w:type="dxa"/>
          </w:tcPr>
          <w:p w14:paraId="36F5BA7B" w14:textId="77777777"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05</w:t>
            </w:r>
          </w:p>
          <w:p w14:paraId="0BFFC014" w14:textId="77777777" w:rsidR="00052202" w:rsidRPr="00046EAD" w:rsidRDefault="00960709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B1C4B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 xml:space="preserve"> de junio</w:t>
            </w:r>
          </w:p>
        </w:tc>
        <w:tc>
          <w:tcPr>
            <w:tcW w:w="3686" w:type="dxa"/>
          </w:tcPr>
          <w:p w14:paraId="25BD1F52" w14:textId="77777777" w:rsidR="00C82882" w:rsidRPr="003B1DEE" w:rsidRDefault="00C82882" w:rsidP="00C82882">
            <w:pPr>
              <w:pStyle w:val="Prrafodelista"/>
              <w:ind w:left="32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UNIDAD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</w:t>
            </w: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I: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ÁLGEBRA</w:t>
            </w:r>
          </w:p>
          <w:p w14:paraId="5E77F549" w14:textId="77777777" w:rsidR="00CF6ADD" w:rsidRDefault="00CF6ADD" w:rsidP="00CF6ADD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Productos Notables</w:t>
            </w:r>
          </w:p>
          <w:p w14:paraId="3B09D4CD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Propiedad distributiva</w:t>
            </w:r>
          </w:p>
          <w:p w14:paraId="033589CD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Cuadrado de un Binomio</w:t>
            </w:r>
          </w:p>
          <w:p w14:paraId="37F44255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 por diferencia de dos Binomios conjugados</w:t>
            </w:r>
          </w:p>
          <w:p w14:paraId="30A18DF3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Multiplicación de Binomios con un término en común</w:t>
            </w:r>
          </w:p>
          <w:p w14:paraId="40CF704E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Cubo de un binomio</w:t>
            </w:r>
          </w:p>
          <w:p w14:paraId="71142FAF" w14:textId="77777777" w:rsidR="00CF6ADD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 y Resta de cubos</w:t>
            </w:r>
          </w:p>
          <w:p w14:paraId="2E3E23CB" w14:textId="77777777" w:rsidR="005B5678" w:rsidRDefault="00CF6ADD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Cuadrado de un trinomio</w:t>
            </w:r>
          </w:p>
          <w:p w14:paraId="6D786600" w14:textId="285CD2B1" w:rsidR="003340D4" w:rsidRPr="00CF6ADD" w:rsidRDefault="003340D4" w:rsidP="00CF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Primer parcial</w:t>
            </w:r>
          </w:p>
        </w:tc>
        <w:tc>
          <w:tcPr>
            <w:tcW w:w="3260" w:type="dxa"/>
          </w:tcPr>
          <w:p w14:paraId="3EEE0AAE" w14:textId="77777777" w:rsidR="00052202" w:rsidRPr="004B16D2" w:rsidRDefault="00052202" w:rsidP="00836A0C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4D1C98A4" w14:textId="77777777"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 xml:space="preserve">Realización del primer examen parcial.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EP1 20 puntos</w:t>
            </w:r>
          </w:p>
        </w:tc>
        <w:tc>
          <w:tcPr>
            <w:tcW w:w="992" w:type="dxa"/>
          </w:tcPr>
          <w:p w14:paraId="5D18A6D7" w14:textId="77777777"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052202" w14:paraId="00FD9620" w14:textId="77777777" w:rsidTr="00052202">
        <w:trPr>
          <w:trHeight w:val="1748"/>
        </w:trPr>
        <w:tc>
          <w:tcPr>
            <w:tcW w:w="1129" w:type="dxa"/>
          </w:tcPr>
          <w:p w14:paraId="515D48CF" w14:textId="77777777" w:rsidR="00052202" w:rsidRPr="00046EAD" w:rsidRDefault="00052202" w:rsidP="00AF62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06</w:t>
            </w:r>
          </w:p>
          <w:p w14:paraId="02BF028C" w14:textId="77777777" w:rsidR="00052202" w:rsidRPr="00046EAD" w:rsidRDefault="00AB1C4B" w:rsidP="00AF62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="00FE17F3">
              <w:rPr>
                <w:rFonts w:ascii="Arial" w:hAnsi="Arial" w:cs="Arial"/>
                <w:sz w:val="20"/>
                <w:szCs w:val="20"/>
              </w:rPr>
              <w:t xml:space="preserve"> de junio</w:t>
            </w:r>
          </w:p>
        </w:tc>
        <w:tc>
          <w:tcPr>
            <w:tcW w:w="3686" w:type="dxa"/>
          </w:tcPr>
          <w:p w14:paraId="1F627839" w14:textId="77777777" w:rsidR="00C82882" w:rsidRPr="003B1DEE" w:rsidRDefault="00C82882" w:rsidP="00C82882">
            <w:pPr>
              <w:pStyle w:val="Prrafodelista"/>
              <w:ind w:left="32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UNIDAD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</w:t>
            </w: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I: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ÁLGEBRA</w:t>
            </w:r>
          </w:p>
          <w:p w14:paraId="14E8BF27" w14:textId="77777777" w:rsidR="00592E46" w:rsidRDefault="00592E46" w:rsidP="00592E46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Factorización</w:t>
            </w:r>
          </w:p>
          <w:p w14:paraId="3FF9FBD5" w14:textId="77777777" w:rsidR="00592E46" w:rsidRDefault="00592E46" w:rsidP="00592E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 Común</w:t>
            </w:r>
          </w:p>
          <w:p w14:paraId="743EEAD9" w14:textId="77777777" w:rsidR="00592E46" w:rsidRDefault="00592E46" w:rsidP="00592E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Diferencia de Cuadrados</w:t>
            </w:r>
          </w:p>
          <w:p w14:paraId="2CC48A2F" w14:textId="77777777" w:rsidR="00592E46" w:rsidRDefault="00592E46" w:rsidP="00592E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Trinomio de un cuadrado perfecto</w:t>
            </w:r>
          </w:p>
          <w:p w14:paraId="0AF5F097" w14:textId="77777777" w:rsidR="00592E46" w:rsidRDefault="00592E46" w:rsidP="00592E46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Trinomio de la forma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+bx+c</m:t>
              </m:r>
            </m:oMath>
          </w:p>
          <w:p w14:paraId="181B7739" w14:textId="77777777" w:rsidR="00592E46" w:rsidRDefault="00592E46" w:rsidP="00592E46">
            <w:pPr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Suma o diferencia de cubos</w:t>
            </w:r>
          </w:p>
          <w:p w14:paraId="0DB14481" w14:textId="70B9792E" w:rsidR="00443436" w:rsidRDefault="00592E46" w:rsidP="00592E46">
            <w:pPr>
              <w:pStyle w:val="Prrafodelista"/>
              <w:ind w:left="-105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Combinación de diferentes métodos de factorización</w:t>
            </w:r>
          </w:p>
          <w:p w14:paraId="74D16410" w14:textId="63675192" w:rsidR="00C82882" w:rsidRPr="005B5678" w:rsidRDefault="00C82882" w:rsidP="00443436">
            <w:pPr>
              <w:pStyle w:val="Prrafodelista"/>
              <w:ind w:left="-105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60" w:type="dxa"/>
          </w:tcPr>
          <w:p w14:paraId="1FF8A44A" w14:textId="77777777" w:rsidR="00052202" w:rsidRPr="00B654E6" w:rsidRDefault="00052202" w:rsidP="00836A0C">
            <w:pPr>
              <w:pStyle w:val="Prrafodelista"/>
              <w:numPr>
                <w:ilvl w:val="0"/>
                <w:numId w:val="18"/>
              </w:numPr>
              <w:ind w:left="169" w:hanging="28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20C379A2" w14:textId="77777777"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</w:t>
            </w:r>
          </w:p>
          <w:p w14:paraId="061E1206" w14:textId="77777777"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14:paraId="4AA61F4F" w14:textId="77777777" w:rsidR="00052202" w:rsidRPr="00B654E6" w:rsidRDefault="00052202" w:rsidP="00AF62E2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620BFD34" w14:textId="77777777" w:rsidR="00052202" w:rsidRPr="00046EAD" w:rsidRDefault="00052202" w:rsidP="00AF62E2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</w:t>
            </w:r>
          </w:p>
        </w:tc>
      </w:tr>
      <w:tr w:rsidR="00052202" w14:paraId="6797870A" w14:textId="77777777" w:rsidTr="00052202">
        <w:trPr>
          <w:trHeight w:val="1984"/>
        </w:trPr>
        <w:tc>
          <w:tcPr>
            <w:tcW w:w="1129" w:type="dxa"/>
          </w:tcPr>
          <w:p w14:paraId="1B750220" w14:textId="77777777" w:rsidR="00052202" w:rsidRPr="00046EAD" w:rsidRDefault="00052202" w:rsidP="000C6BB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07</w:t>
            </w:r>
          </w:p>
          <w:p w14:paraId="72DF3773" w14:textId="77777777" w:rsidR="00052202" w:rsidRPr="00046EAD" w:rsidRDefault="00AB1C4B" w:rsidP="000C6B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FE17F3">
              <w:rPr>
                <w:rFonts w:ascii="Arial" w:hAnsi="Arial" w:cs="Arial"/>
                <w:sz w:val="20"/>
                <w:szCs w:val="20"/>
              </w:rPr>
              <w:t xml:space="preserve"> de junio</w:t>
            </w:r>
          </w:p>
        </w:tc>
        <w:tc>
          <w:tcPr>
            <w:tcW w:w="3686" w:type="dxa"/>
          </w:tcPr>
          <w:p w14:paraId="1FAAEA7E" w14:textId="77777777" w:rsidR="00C82882" w:rsidRPr="003B1DEE" w:rsidRDefault="00C82882" w:rsidP="00C82882">
            <w:pPr>
              <w:pStyle w:val="Prrafodelista"/>
              <w:ind w:left="32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UNIDAD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</w:t>
            </w: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I: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ÁLGEBRA</w:t>
            </w:r>
          </w:p>
          <w:p w14:paraId="645F67B5" w14:textId="77777777" w:rsidR="006E4199" w:rsidRDefault="006E4199" w:rsidP="006E4199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Funciones Algebraicas</w:t>
            </w:r>
          </w:p>
          <w:p w14:paraId="3B1A7D2C" w14:textId="77777777" w:rsidR="006E4199" w:rsidRDefault="006E4199" w:rsidP="006E4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Simplificación de fracciones algebraicas</w:t>
            </w:r>
          </w:p>
          <w:p w14:paraId="5F56B514" w14:textId="77777777" w:rsidR="00443436" w:rsidRDefault="006E4199" w:rsidP="006E4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Operaciones con fracciones algebraicas</w:t>
            </w:r>
          </w:p>
          <w:p w14:paraId="4AFAD1FB" w14:textId="77777777" w:rsidR="006E4199" w:rsidRDefault="006E4199" w:rsidP="006E4199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Ecuaciones Lineales y Cuadráticas</w:t>
            </w:r>
          </w:p>
          <w:p w14:paraId="13565D82" w14:textId="77777777" w:rsidR="006E4199" w:rsidRDefault="006E4199" w:rsidP="006E4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Ecuaciones Lineales</w:t>
            </w:r>
          </w:p>
          <w:p w14:paraId="734DF71A" w14:textId="77777777" w:rsidR="006E4199" w:rsidRDefault="006E4199" w:rsidP="006E4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Resolución de ecuaciones lineales</w:t>
            </w:r>
          </w:p>
          <w:p w14:paraId="785F3A76" w14:textId="4F049E3A" w:rsidR="006E4199" w:rsidRPr="006E4199" w:rsidRDefault="006E4199" w:rsidP="006E4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Ecuaciones cuadráticas</w:t>
            </w:r>
          </w:p>
        </w:tc>
        <w:tc>
          <w:tcPr>
            <w:tcW w:w="3260" w:type="dxa"/>
          </w:tcPr>
          <w:p w14:paraId="7852B6E0" w14:textId="77777777" w:rsidR="00052202" w:rsidRPr="000E153A" w:rsidRDefault="00052202" w:rsidP="00836A0C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83EB2E0" w14:textId="77777777"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14:paraId="38610CD3" w14:textId="77777777"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14:paraId="7E35BF22" w14:textId="77777777" w:rsidR="00052202" w:rsidRPr="00B654E6" w:rsidRDefault="00052202" w:rsidP="000C6BBD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N4 10 puntos</w:t>
            </w:r>
          </w:p>
        </w:tc>
        <w:tc>
          <w:tcPr>
            <w:tcW w:w="992" w:type="dxa"/>
          </w:tcPr>
          <w:p w14:paraId="6EF27C4D" w14:textId="77777777" w:rsidR="00052202" w:rsidRPr="00046EAD" w:rsidRDefault="00052202" w:rsidP="000C6BBD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052202" w14:paraId="53FEC726" w14:textId="77777777" w:rsidTr="00052202">
        <w:trPr>
          <w:trHeight w:val="1261"/>
        </w:trPr>
        <w:tc>
          <w:tcPr>
            <w:tcW w:w="1129" w:type="dxa"/>
          </w:tcPr>
          <w:p w14:paraId="3B246838" w14:textId="77777777" w:rsidR="00052202" w:rsidRPr="00046EAD" w:rsidRDefault="00052202" w:rsidP="00D438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08</w:t>
            </w:r>
          </w:p>
          <w:p w14:paraId="7EBF0129" w14:textId="77777777" w:rsidR="00052202" w:rsidRPr="00046EAD" w:rsidRDefault="00FE17F3" w:rsidP="00D438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AB1C4B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 xml:space="preserve"> de junio</w:t>
            </w:r>
          </w:p>
        </w:tc>
        <w:tc>
          <w:tcPr>
            <w:tcW w:w="3686" w:type="dxa"/>
          </w:tcPr>
          <w:p w14:paraId="53E980CD" w14:textId="77777777" w:rsidR="0008174C" w:rsidRPr="003B1DEE" w:rsidRDefault="0008174C" w:rsidP="0008174C">
            <w:pPr>
              <w:pStyle w:val="Prrafodelista"/>
              <w:ind w:left="32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UNIDAD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</w:t>
            </w: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I: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ÁLGEBRA</w:t>
            </w:r>
          </w:p>
          <w:p w14:paraId="335E735D" w14:textId="77777777" w:rsidR="006E4199" w:rsidRDefault="006E4199" w:rsidP="006E4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Sistemas de ecuaciones lineales</w:t>
            </w:r>
          </w:p>
          <w:p w14:paraId="497C78A6" w14:textId="77777777" w:rsidR="006E4199" w:rsidRDefault="006E4199" w:rsidP="006E4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de reducción</w:t>
            </w:r>
          </w:p>
          <w:p w14:paraId="472D452E" w14:textId="77777777" w:rsidR="006E4199" w:rsidRDefault="006E4199" w:rsidP="006E41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de sustitución</w:t>
            </w:r>
          </w:p>
          <w:p w14:paraId="009C736A" w14:textId="2EC3DD7D" w:rsidR="00443436" w:rsidRPr="006230F8" w:rsidRDefault="006E4199" w:rsidP="006E4199">
            <w:pPr>
              <w:pStyle w:val="Prrafodelista"/>
              <w:ind w:left="37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de igualación</w:t>
            </w:r>
          </w:p>
        </w:tc>
        <w:tc>
          <w:tcPr>
            <w:tcW w:w="3260" w:type="dxa"/>
          </w:tcPr>
          <w:p w14:paraId="0D04642E" w14:textId="77777777" w:rsidR="00052202" w:rsidRPr="000E153A" w:rsidRDefault="00052202" w:rsidP="00836A0C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7C83F4CD" w14:textId="77777777"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14:paraId="6D535BBC" w14:textId="77777777"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14:paraId="31F33C40" w14:textId="77777777" w:rsidR="00052202" w:rsidRPr="00B654E6" w:rsidRDefault="00052202" w:rsidP="00D4380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N5 10 puntos</w:t>
            </w:r>
          </w:p>
        </w:tc>
        <w:tc>
          <w:tcPr>
            <w:tcW w:w="992" w:type="dxa"/>
          </w:tcPr>
          <w:p w14:paraId="5B5B2DF4" w14:textId="77777777" w:rsidR="00052202" w:rsidRPr="00046EAD" w:rsidRDefault="00052202" w:rsidP="00D43805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lastRenderedPageBreak/>
              <w:t>Formativa / Sumativa</w:t>
            </w:r>
          </w:p>
        </w:tc>
      </w:tr>
      <w:tr w:rsidR="00052202" w14:paraId="2E597357" w14:textId="77777777" w:rsidTr="00A26BA4">
        <w:trPr>
          <w:trHeight w:val="274"/>
        </w:trPr>
        <w:tc>
          <w:tcPr>
            <w:tcW w:w="1129" w:type="dxa"/>
          </w:tcPr>
          <w:p w14:paraId="702AF104" w14:textId="77777777" w:rsidR="00052202" w:rsidRPr="00046EAD" w:rsidRDefault="00052202" w:rsidP="00D438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09</w:t>
            </w:r>
          </w:p>
          <w:p w14:paraId="3A6D1C17" w14:textId="77777777" w:rsidR="00052202" w:rsidRPr="00046EAD" w:rsidRDefault="00AB1C4B" w:rsidP="00D438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  <w:r w:rsidR="00FE17F3">
              <w:rPr>
                <w:rFonts w:ascii="Arial" w:hAnsi="Arial" w:cs="Arial"/>
                <w:sz w:val="20"/>
                <w:szCs w:val="20"/>
              </w:rPr>
              <w:t xml:space="preserve"> de ju</w:t>
            </w:r>
            <w:r w:rsidR="005F415F">
              <w:rPr>
                <w:rFonts w:ascii="Arial" w:hAnsi="Arial" w:cs="Arial"/>
                <w:sz w:val="20"/>
                <w:szCs w:val="20"/>
              </w:rPr>
              <w:t>l</w:t>
            </w:r>
            <w:r w:rsidR="00FE17F3">
              <w:rPr>
                <w:rFonts w:ascii="Arial" w:hAnsi="Arial" w:cs="Arial"/>
                <w:sz w:val="20"/>
                <w:szCs w:val="20"/>
              </w:rPr>
              <w:t>io</w:t>
            </w:r>
          </w:p>
        </w:tc>
        <w:tc>
          <w:tcPr>
            <w:tcW w:w="3686" w:type="dxa"/>
          </w:tcPr>
          <w:p w14:paraId="423A4482" w14:textId="77777777" w:rsidR="00C82882" w:rsidRPr="003B1DEE" w:rsidRDefault="00C82882" w:rsidP="00C82882">
            <w:pPr>
              <w:pStyle w:val="Prrafodelista"/>
              <w:ind w:left="32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UNIDAD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</w:t>
            </w: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I: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FUNCIONES</w:t>
            </w:r>
          </w:p>
          <w:p w14:paraId="7122851B" w14:textId="77777777" w:rsidR="009E0ACC" w:rsidRDefault="009E0ACC" w:rsidP="009E0ACC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Definición de función</w:t>
            </w:r>
          </w:p>
          <w:p w14:paraId="54595BF6" w14:textId="77777777" w:rsidR="009E0ACC" w:rsidRDefault="009E0ACC" w:rsidP="009E0A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Dominio y Rango</w:t>
            </w:r>
          </w:p>
          <w:p w14:paraId="0329CFA7" w14:textId="77777777" w:rsidR="009E0ACC" w:rsidRDefault="009E0ACC" w:rsidP="009E0ACC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Clasificación (conceptos)</w:t>
            </w:r>
          </w:p>
          <w:p w14:paraId="760FE0A1" w14:textId="77777777" w:rsidR="009E0ACC" w:rsidRDefault="009E0ACC" w:rsidP="009E0A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Funciones algebraicas</w:t>
            </w:r>
          </w:p>
          <w:p w14:paraId="5A296BB6" w14:textId="77777777" w:rsidR="009E0ACC" w:rsidRDefault="009E0ACC" w:rsidP="009E0A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Funciones enteras y racionales</w:t>
            </w:r>
          </w:p>
          <w:p w14:paraId="06634AB9" w14:textId="77777777" w:rsidR="00443436" w:rsidRDefault="009E0ACC" w:rsidP="009E0ACC">
            <w:pPr>
              <w:pStyle w:val="Prrafodelista"/>
              <w:ind w:left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Funciones trascendentales</w:t>
            </w:r>
          </w:p>
          <w:p w14:paraId="5ED63E7D" w14:textId="77777777" w:rsidR="009E0ACC" w:rsidRDefault="009E0ACC" w:rsidP="009E0ACC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Tipos de funciones y aplicaciones</w:t>
            </w:r>
          </w:p>
          <w:p w14:paraId="5C28334D" w14:textId="77777777" w:rsidR="009E0ACC" w:rsidRDefault="009E0ACC" w:rsidP="009E0A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Función lineal</w:t>
            </w:r>
          </w:p>
          <w:p w14:paraId="0D44EE69" w14:textId="77777777" w:rsidR="009E0ACC" w:rsidRDefault="009E0ACC" w:rsidP="009E0A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Función cuadrática</w:t>
            </w:r>
          </w:p>
          <w:p w14:paraId="57B75B65" w14:textId="77777777" w:rsidR="009E0ACC" w:rsidRDefault="009E0ACC" w:rsidP="009E0ACC">
            <w:pPr>
              <w:pStyle w:val="Prrafodelista"/>
              <w:ind w:left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Funciones definidas por partes</w:t>
            </w:r>
          </w:p>
          <w:p w14:paraId="7FFE0CC6" w14:textId="77777777" w:rsidR="009E0ACC" w:rsidRDefault="009E0ACC" w:rsidP="009E0ACC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Situaciones problemáticas con funciones y geometría</w:t>
            </w:r>
          </w:p>
          <w:p w14:paraId="06DB7F17" w14:textId="503D0788" w:rsidR="009E0ACC" w:rsidRPr="00BC5E43" w:rsidRDefault="009E0ACC" w:rsidP="009E0ACC">
            <w:pPr>
              <w:pStyle w:val="Prrafodelista"/>
              <w:ind w:left="37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Funciones con modelos matemáticos</w:t>
            </w:r>
          </w:p>
        </w:tc>
        <w:tc>
          <w:tcPr>
            <w:tcW w:w="3260" w:type="dxa"/>
          </w:tcPr>
          <w:p w14:paraId="2DA75BF0" w14:textId="77777777" w:rsidR="00052202" w:rsidRPr="00B654E6" w:rsidRDefault="00052202" w:rsidP="00836A0C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087EE414" w14:textId="77777777"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14:paraId="0700773C" w14:textId="77777777"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14:paraId="37EAF377" w14:textId="77777777" w:rsidR="00052202" w:rsidRPr="00B654E6" w:rsidRDefault="00052202" w:rsidP="00D4380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N6 10 puntos</w:t>
            </w:r>
          </w:p>
        </w:tc>
        <w:tc>
          <w:tcPr>
            <w:tcW w:w="992" w:type="dxa"/>
          </w:tcPr>
          <w:p w14:paraId="4B8AFEB0" w14:textId="77777777" w:rsidR="00052202" w:rsidRPr="00046EAD" w:rsidRDefault="00052202" w:rsidP="00D43805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052202" w14:paraId="5C0BF092" w14:textId="77777777" w:rsidTr="0084227A">
        <w:trPr>
          <w:trHeight w:val="1031"/>
        </w:trPr>
        <w:tc>
          <w:tcPr>
            <w:tcW w:w="1129" w:type="dxa"/>
          </w:tcPr>
          <w:p w14:paraId="38AA9C6F" w14:textId="77777777" w:rsidR="00052202" w:rsidRPr="00046EAD" w:rsidRDefault="00052202" w:rsidP="006230F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  <w:p w14:paraId="04402146" w14:textId="77777777" w:rsidR="00052202" w:rsidRPr="00046EAD" w:rsidRDefault="005F415F" w:rsidP="006230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8570E0">
              <w:rPr>
                <w:rFonts w:ascii="Arial" w:hAnsi="Arial" w:cs="Arial"/>
                <w:sz w:val="20"/>
                <w:szCs w:val="20"/>
              </w:rPr>
              <w:t xml:space="preserve"> de julio</w:t>
            </w:r>
          </w:p>
        </w:tc>
        <w:tc>
          <w:tcPr>
            <w:tcW w:w="3686" w:type="dxa"/>
          </w:tcPr>
          <w:p w14:paraId="5062FB81" w14:textId="77777777" w:rsidR="00C82882" w:rsidRPr="003B1DEE" w:rsidRDefault="00C82882" w:rsidP="00C82882">
            <w:pPr>
              <w:pStyle w:val="Prrafodelista"/>
              <w:ind w:left="32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UNIDAD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I</w:t>
            </w:r>
            <w:r w:rsidRPr="003B1DEE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I: </w:t>
            </w: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FUNCIONES</w:t>
            </w:r>
          </w:p>
          <w:p w14:paraId="2B4930D4" w14:textId="65D86A43" w:rsidR="00052202" w:rsidRPr="00046EAD" w:rsidRDefault="003340D4" w:rsidP="006230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Segundo parcial</w:t>
            </w:r>
          </w:p>
        </w:tc>
        <w:tc>
          <w:tcPr>
            <w:tcW w:w="3260" w:type="dxa"/>
          </w:tcPr>
          <w:p w14:paraId="31E309E9" w14:textId="77777777" w:rsidR="00052202" w:rsidRPr="00B654E6" w:rsidRDefault="00052202" w:rsidP="006230F8">
            <w:pPr>
              <w:pStyle w:val="Prrafodelista"/>
              <w:numPr>
                <w:ilvl w:val="0"/>
                <w:numId w:val="18"/>
              </w:numPr>
              <w:ind w:left="169" w:hanging="28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6E0001C3" w14:textId="77777777" w:rsidR="00052202" w:rsidRPr="00B654E6" w:rsidRDefault="00052202" w:rsidP="006230F8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 xml:space="preserve">Realización del primer examen </w:t>
            </w:r>
            <w:r w:rsidR="00C07B6F" w:rsidRPr="00B654E6">
              <w:rPr>
                <w:rFonts w:ascii="Arial" w:hAnsi="Arial" w:cs="Arial"/>
                <w:sz w:val="20"/>
                <w:szCs w:val="20"/>
              </w:rPr>
              <w:t>parcial.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EP1 20 puntos</w:t>
            </w:r>
          </w:p>
        </w:tc>
        <w:tc>
          <w:tcPr>
            <w:tcW w:w="992" w:type="dxa"/>
          </w:tcPr>
          <w:p w14:paraId="1150990B" w14:textId="77777777" w:rsidR="00052202" w:rsidRPr="00046EAD" w:rsidRDefault="00052202" w:rsidP="006230F8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6230F8" w14:paraId="21E1A664" w14:textId="77777777" w:rsidTr="00FD057B">
        <w:tc>
          <w:tcPr>
            <w:tcW w:w="1129" w:type="dxa"/>
          </w:tcPr>
          <w:p w14:paraId="5118E602" w14:textId="77777777" w:rsidR="006230F8" w:rsidRPr="00046EAD" w:rsidRDefault="006230F8" w:rsidP="001B6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433CB3D1" w14:textId="77777777" w:rsidR="006230F8" w:rsidRPr="00046EAD" w:rsidRDefault="006230F8" w:rsidP="006230F8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Segunda convocatoria</w:t>
            </w:r>
          </w:p>
        </w:tc>
        <w:tc>
          <w:tcPr>
            <w:tcW w:w="3260" w:type="dxa"/>
          </w:tcPr>
          <w:p w14:paraId="0ACB31A5" w14:textId="77777777" w:rsidR="006230F8" w:rsidRPr="00B654E6" w:rsidRDefault="006230F8" w:rsidP="006230F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303C3CD1" w14:textId="77777777" w:rsidR="006230F8" w:rsidRPr="00B654E6" w:rsidRDefault="006230F8" w:rsidP="006230F8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1F5E868" w14:textId="77777777" w:rsidR="006230F8" w:rsidRPr="00046EAD" w:rsidRDefault="006230F8" w:rsidP="006230F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B8FE2D" w14:textId="77777777" w:rsidR="00E775E8" w:rsidRDefault="00E775E8" w:rsidP="005335D6">
      <w:pPr>
        <w:jc w:val="both"/>
        <w:rPr>
          <w:rFonts w:ascii="Arial" w:hAnsi="Arial" w:cs="Arial"/>
          <w:sz w:val="24"/>
        </w:rPr>
      </w:pPr>
    </w:p>
    <w:p w14:paraId="1BFBF8DD" w14:textId="77777777" w:rsidR="00E775E8" w:rsidRPr="005335D6" w:rsidRDefault="00E775E8" w:rsidP="005335D6">
      <w:pPr>
        <w:jc w:val="both"/>
        <w:rPr>
          <w:rFonts w:ascii="Arial" w:hAnsi="Arial" w:cs="Arial"/>
          <w:sz w:val="24"/>
        </w:rPr>
      </w:pPr>
    </w:p>
    <w:sectPr w:rsidR="00E775E8" w:rsidRPr="005335D6" w:rsidSect="005335D6">
      <w:pgSz w:w="15842" w:h="12242" w:orient="landscape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6362F"/>
    <w:multiLevelType w:val="hybridMultilevel"/>
    <w:tmpl w:val="D9E4948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2625"/>
    <w:multiLevelType w:val="hybridMultilevel"/>
    <w:tmpl w:val="09DA40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B36A9"/>
    <w:multiLevelType w:val="hybridMultilevel"/>
    <w:tmpl w:val="BF00F0C0"/>
    <w:lvl w:ilvl="0" w:tplc="CEE83DE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308CA"/>
    <w:multiLevelType w:val="hybridMultilevel"/>
    <w:tmpl w:val="D2244CF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243DD"/>
    <w:multiLevelType w:val="hybridMultilevel"/>
    <w:tmpl w:val="7E18F258"/>
    <w:lvl w:ilvl="0" w:tplc="AB14908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9412D"/>
    <w:multiLevelType w:val="hybridMultilevel"/>
    <w:tmpl w:val="CB4A7000"/>
    <w:lvl w:ilvl="0" w:tplc="E2BE11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F1586"/>
    <w:multiLevelType w:val="hybridMultilevel"/>
    <w:tmpl w:val="B9A8DD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51146"/>
    <w:multiLevelType w:val="hybridMultilevel"/>
    <w:tmpl w:val="DE32BB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22378"/>
    <w:multiLevelType w:val="hybridMultilevel"/>
    <w:tmpl w:val="BC929BEE"/>
    <w:lvl w:ilvl="0" w:tplc="4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D5E18"/>
    <w:multiLevelType w:val="hybridMultilevel"/>
    <w:tmpl w:val="CA747DD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895E06"/>
    <w:multiLevelType w:val="hybridMultilevel"/>
    <w:tmpl w:val="B1800B6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02EEC"/>
    <w:multiLevelType w:val="hybridMultilevel"/>
    <w:tmpl w:val="9A589A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805D7"/>
    <w:multiLevelType w:val="hybridMultilevel"/>
    <w:tmpl w:val="8B663E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C272B"/>
    <w:multiLevelType w:val="hybridMultilevel"/>
    <w:tmpl w:val="C5B8C42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D3F51"/>
    <w:multiLevelType w:val="hybridMultilevel"/>
    <w:tmpl w:val="22AA4F1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6C7BEA"/>
    <w:multiLevelType w:val="hybridMultilevel"/>
    <w:tmpl w:val="01989CA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D0668"/>
    <w:multiLevelType w:val="hybridMultilevel"/>
    <w:tmpl w:val="EA1496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23D9C"/>
    <w:multiLevelType w:val="hybridMultilevel"/>
    <w:tmpl w:val="9C90D3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32034"/>
    <w:multiLevelType w:val="hybridMultilevel"/>
    <w:tmpl w:val="BC50C69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45E58"/>
    <w:multiLevelType w:val="hybridMultilevel"/>
    <w:tmpl w:val="3A9025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03D6A"/>
    <w:multiLevelType w:val="hybridMultilevel"/>
    <w:tmpl w:val="78C4595A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E74AD"/>
    <w:multiLevelType w:val="hybridMultilevel"/>
    <w:tmpl w:val="B40823A4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E0259"/>
    <w:multiLevelType w:val="hybridMultilevel"/>
    <w:tmpl w:val="832CD0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E28EC"/>
    <w:multiLevelType w:val="hybridMultilevel"/>
    <w:tmpl w:val="4876445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057BC"/>
    <w:multiLevelType w:val="hybridMultilevel"/>
    <w:tmpl w:val="370E9C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192735"/>
    <w:multiLevelType w:val="hybridMultilevel"/>
    <w:tmpl w:val="A93CD33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E53B9C"/>
    <w:multiLevelType w:val="hybridMultilevel"/>
    <w:tmpl w:val="27369B0E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77A5C"/>
    <w:multiLevelType w:val="hybridMultilevel"/>
    <w:tmpl w:val="BD8AD7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810BAA"/>
    <w:multiLevelType w:val="hybridMultilevel"/>
    <w:tmpl w:val="52B41B92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39259D"/>
    <w:multiLevelType w:val="hybridMultilevel"/>
    <w:tmpl w:val="C2A48B86"/>
    <w:lvl w:ilvl="0" w:tplc="33F22C60">
      <w:start w:val="1"/>
      <w:numFmt w:val="decimal"/>
      <w:lvlText w:val="%1."/>
      <w:lvlJc w:val="left"/>
      <w:pPr>
        <w:tabs>
          <w:tab w:val="num" w:pos="2877"/>
        </w:tabs>
        <w:ind w:left="287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597"/>
        </w:tabs>
        <w:ind w:left="359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317"/>
        </w:tabs>
        <w:ind w:left="4317" w:hanging="180"/>
      </w:pPr>
    </w:lvl>
    <w:lvl w:ilvl="3" w:tplc="0C0A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757"/>
        </w:tabs>
        <w:ind w:left="575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477"/>
        </w:tabs>
        <w:ind w:left="647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917"/>
        </w:tabs>
        <w:ind w:left="791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637"/>
        </w:tabs>
        <w:ind w:left="8637" w:hanging="180"/>
      </w:pPr>
    </w:lvl>
  </w:abstractNum>
  <w:abstractNum w:abstractNumId="30" w15:restartNumberingAfterBreak="0">
    <w:nsid w:val="68F555DA"/>
    <w:multiLevelType w:val="hybridMultilevel"/>
    <w:tmpl w:val="24D09D8A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4210B"/>
    <w:multiLevelType w:val="hybridMultilevel"/>
    <w:tmpl w:val="CF6CE1B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F44494"/>
    <w:multiLevelType w:val="hybridMultilevel"/>
    <w:tmpl w:val="6296AB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64099A"/>
    <w:multiLevelType w:val="hybridMultilevel"/>
    <w:tmpl w:val="45FC62B6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555AFC"/>
    <w:multiLevelType w:val="hybridMultilevel"/>
    <w:tmpl w:val="8C58AE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CF5778"/>
    <w:multiLevelType w:val="hybridMultilevel"/>
    <w:tmpl w:val="AD66C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4B50AC"/>
    <w:multiLevelType w:val="hybridMultilevel"/>
    <w:tmpl w:val="44A279A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6"/>
  </w:num>
  <w:num w:numId="3">
    <w:abstractNumId w:val="3"/>
  </w:num>
  <w:num w:numId="4">
    <w:abstractNumId w:val="7"/>
  </w:num>
  <w:num w:numId="5">
    <w:abstractNumId w:val="32"/>
  </w:num>
  <w:num w:numId="6">
    <w:abstractNumId w:val="16"/>
  </w:num>
  <w:num w:numId="7">
    <w:abstractNumId w:val="19"/>
  </w:num>
  <w:num w:numId="8">
    <w:abstractNumId w:val="6"/>
  </w:num>
  <w:num w:numId="9">
    <w:abstractNumId w:val="17"/>
  </w:num>
  <w:num w:numId="10">
    <w:abstractNumId w:val="24"/>
  </w:num>
  <w:num w:numId="11">
    <w:abstractNumId w:val="20"/>
  </w:num>
  <w:num w:numId="12">
    <w:abstractNumId w:val="21"/>
  </w:num>
  <w:num w:numId="13">
    <w:abstractNumId w:val="34"/>
  </w:num>
  <w:num w:numId="14">
    <w:abstractNumId w:val="33"/>
  </w:num>
  <w:num w:numId="15">
    <w:abstractNumId w:val="31"/>
  </w:num>
  <w:num w:numId="16">
    <w:abstractNumId w:val="25"/>
  </w:num>
  <w:num w:numId="17">
    <w:abstractNumId w:val="27"/>
  </w:num>
  <w:num w:numId="18">
    <w:abstractNumId w:val="30"/>
  </w:num>
  <w:num w:numId="19">
    <w:abstractNumId w:val="5"/>
  </w:num>
  <w:num w:numId="20">
    <w:abstractNumId w:val="26"/>
  </w:num>
  <w:num w:numId="21">
    <w:abstractNumId w:val="23"/>
  </w:num>
  <w:num w:numId="22">
    <w:abstractNumId w:val="35"/>
  </w:num>
  <w:num w:numId="23">
    <w:abstractNumId w:val="1"/>
  </w:num>
  <w:num w:numId="24">
    <w:abstractNumId w:val="11"/>
  </w:num>
  <w:num w:numId="25">
    <w:abstractNumId w:val="12"/>
  </w:num>
  <w:num w:numId="26">
    <w:abstractNumId w:val="22"/>
  </w:num>
  <w:num w:numId="27">
    <w:abstractNumId w:val="4"/>
  </w:num>
  <w:num w:numId="28">
    <w:abstractNumId w:val="2"/>
  </w:num>
  <w:num w:numId="29">
    <w:abstractNumId w:val="14"/>
  </w:num>
  <w:num w:numId="30">
    <w:abstractNumId w:val="18"/>
  </w:num>
  <w:num w:numId="31">
    <w:abstractNumId w:val="15"/>
  </w:num>
  <w:num w:numId="32">
    <w:abstractNumId w:val="9"/>
  </w:num>
  <w:num w:numId="33">
    <w:abstractNumId w:val="0"/>
  </w:num>
  <w:num w:numId="34">
    <w:abstractNumId w:val="29"/>
  </w:num>
  <w:num w:numId="35">
    <w:abstractNumId w:val="10"/>
  </w:num>
  <w:num w:numId="36">
    <w:abstractNumId w:val="8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EE"/>
    <w:rsid w:val="00017BB7"/>
    <w:rsid w:val="00040D1B"/>
    <w:rsid w:val="000417C7"/>
    <w:rsid w:val="00046EAD"/>
    <w:rsid w:val="00052202"/>
    <w:rsid w:val="00065035"/>
    <w:rsid w:val="00081218"/>
    <w:rsid w:val="0008174C"/>
    <w:rsid w:val="0008580D"/>
    <w:rsid w:val="000871F6"/>
    <w:rsid w:val="00091F09"/>
    <w:rsid w:val="000A123C"/>
    <w:rsid w:val="000A2C7C"/>
    <w:rsid w:val="000A50C2"/>
    <w:rsid w:val="000A6C6B"/>
    <w:rsid w:val="000B1F9B"/>
    <w:rsid w:val="000C0045"/>
    <w:rsid w:val="000C569A"/>
    <w:rsid w:val="000C6875"/>
    <w:rsid w:val="000C6BBD"/>
    <w:rsid w:val="000D757D"/>
    <w:rsid w:val="000E153A"/>
    <w:rsid w:val="00105AE7"/>
    <w:rsid w:val="001162CF"/>
    <w:rsid w:val="00132524"/>
    <w:rsid w:val="00136C7B"/>
    <w:rsid w:val="0013768B"/>
    <w:rsid w:val="00142262"/>
    <w:rsid w:val="00142518"/>
    <w:rsid w:val="00155C64"/>
    <w:rsid w:val="0016459E"/>
    <w:rsid w:val="001678EF"/>
    <w:rsid w:val="001749DF"/>
    <w:rsid w:val="0017591C"/>
    <w:rsid w:val="00187B10"/>
    <w:rsid w:val="001B21DC"/>
    <w:rsid w:val="001B2FB9"/>
    <w:rsid w:val="001B6264"/>
    <w:rsid w:val="001B639F"/>
    <w:rsid w:val="001B7E74"/>
    <w:rsid w:val="001D4498"/>
    <w:rsid w:val="001D6167"/>
    <w:rsid w:val="001E1E98"/>
    <w:rsid w:val="00213343"/>
    <w:rsid w:val="00217607"/>
    <w:rsid w:val="00217AA9"/>
    <w:rsid w:val="00222799"/>
    <w:rsid w:val="00230417"/>
    <w:rsid w:val="00247126"/>
    <w:rsid w:val="00255C52"/>
    <w:rsid w:val="0026546C"/>
    <w:rsid w:val="00271144"/>
    <w:rsid w:val="00276AAF"/>
    <w:rsid w:val="00285BD4"/>
    <w:rsid w:val="0029733A"/>
    <w:rsid w:val="002A1DB3"/>
    <w:rsid w:val="002A79F0"/>
    <w:rsid w:val="002B0659"/>
    <w:rsid w:val="002B6BF7"/>
    <w:rsid w:val="002C0350"/>
    <w:rsid w:val="002C3749"/>
    <w:rsid w:val="002C5E6D"/>
    <w:rsid w:val="002C6E78"/>
    <w:rsid w:val="002D0BA7"/>
    <w:rsid w:val="002D0DEA"/>
    <w:rsid w:val="0030308F"/>
    <w:rsid w:val="00310D29"/>
    <w:rsid w:val="0031667B"/>
    <w:rsid w:val="00320272"/>
    <w:rsid w:val="00320512"/>
    <w:rsid w:val="003340D4"/>
    <w:rsid w:val="00347471"/>
    <w:rsid w:val="00347574"/>
    <w:rsid w:val="003504B0"/>
    <w:rsid w:val="00351EC6"/>
    <w:rsid w:val="00362B3D"/>
    <w:rsid w:val="00365A5A"/>
    <w:rsid w:val="00376541"/>
    <w:rsid w:val="0038671F"/>
    <w:rsid w:val="0039103C"/>
    <w:rsid w:val="003A6D62"/>
    <w:rsid w:val="003A73D7"/>
    <w:rsid w:val="003B1DEE"/>
    <w:rsid w:val="003B44B9"/>
    <w:rsid w:val="003D1C63"/>
    <w:rsid w:val="003D42DD"/>
    <w:rsid w:val="003D7912"/>
    <w:rsid w:val="003E3938"/>
    <w:rsid w:val="004079C2"/>
    <w:rsid w:val="004149AC"/>
    <w:rsid w:val="00422942"/>
    <w:rsid w:val="00427581"/>
    <w:rsid w:val="00432995"/>
    <w:rsid w:val="00443436"/>
    <w:rsid w:val="004469C7"/>
    <w:rsid w:val="00463735"/>
    <w:rsid w:val="00471175"/>
    <w:rsid w:val="00485A44"/>
    <w:rsid w:val="00492747"/>
    <w:rsid w:val="00496DB6"/>
    <w:rsid w:val="004A1F21"/>
    <w:rsid w:val="004B16D2"/>
    <w:rsid w:val="004B4B42"/>
    <w:rsid w:val="004D5393"/>
    <w:rsid w:val="004E0452"/>
    <w:rsid w:val="004F77AD"/>
    <w:rsid w:val="005003AC"/>
    <w:rsid w:val="0051479B"/>
    <w:rsid w:val="00526B31"/>
    <w:rsid w:val="005335D6"/>
    <w:rsid w:val="00536A23"/>
    <w:rsid w:val="00543908"/>
    <w:rsid w:val="00543B80"/>
    <w:rsid w:val="005537DE"/>
    <w:rsid w:val="0055562C"/>
    <w:rsid w:val="0056648A"/>
    <w:rsid w:val="00571280"/>
    <w:rsid w:val="005803D0"/>
    <w:rsid w:val="00582790"/>
    <w:rsid w:val="005855F6"/>
    <w:rsid w:val="00592E46"/>
    <w:rsid w:val="005957AA"/>
    <w:rsid w:val="005A1636"/>
    <w:rsid w:val="005A3C8A"/>
    <w:rsid w:val="005B503D"/>
    <w:rsid w:val="005B5678"/>
    <w:rsid w:val="005C2888"/>
    <w:rsid w:val="005C2EFA"/>
    <w:rsid w:val="005C38E8"/>
    <w:rsid w:val="005F2BC5"/>
    <w:rsid w:val="005F415F"/>
    <w:rsid w:val="005F48F3"/>
    <w:rsid w:val="00603294"/>
    <w:rsid w:val="00604133"/>
    <w:rsid w:val="00611A12"/>
    <w:rsid w:val="00620AFA"/>
    <w:rsid w:val="006230F8"/>
    <w:rsid w:val="00632989"/>
    <w:rsid w:val="00633558"/>
    <w:rsid w:val="00642ACF"/>
    <w:rsid w:val="00645441"/>
    <w:rsid w:val="0064787F"/>
    <w:rsid w:val="00662D16"/>
    <w:rsid w:val="006654A1"/>
    <w:rsid w:val="0067234B"/>
    <w:rsid w:val="006736C8"/>
    <w:rsid w:val="006879CA"/>
    <w:rsid w:val="006A2CB4"/>
    <w:rsid w:val="006A4259"/>
    <w:rsid w:val="006A75A7"/>
    <w:rsid w:val="006A764C"/>
    <w:rsid w:val="006B53D4"/>
    <w:rsid w:val="006B7677"/>
    <w:rsid w:val="006C695B"/>
    <w:rsid w:val="006D4DC4"/>
    <w:rsid w:val="006D7D05"/>
    <w:rsid w:val="006E183F"/>
    <w:rsid w:val="006E4199"/>
    <w:rsid w:val="006F5725"/>
    <w:rsid w:val="006F66AA"/>
    <w:rsid w:val="007055FD"/>
    <w:rsid w:val="007118A8"/>
    <w:rsid w:val="00722531"/>
    <w:rsid w:val="00730E35"/>
    <w:rsid w:val="00742EE6"/>
    <w:rsid w:val="00747781"/>
    <w:rsid w:val="0075324F"/>
    <w:rsid w:val="00763CF3"/>
    <w:rsid w:val="0078287D"/>
    <w:rsid w:val="007A06F3"/>
    <w:rsid w:val="007A3762"/>
    <w:rsid w:val="007A4FAE"/>
    <w:rsid w:val="007D305D"/>
    <w:rsid w:val="007D493D"/>
    <w:rsid w:val="007D4E49"/>
    <w:rsid w:val="00800A5B"/>
    <w:rsid w:val="00806E27"/>
    <w:rsid w:val="00813A6C"/>
    <w:rsid w:val="00813D64"/>
    <w:rsid w:val="00833EAA"/>
    <w:rsid w:val="0083582F"/>
    <w:rsid w:val="00836A0C"/>
    <w:rsid w:val="00850BEB"/>
    <w:rsid w:val="008564DA"/>
    <w:rsid w:val="00856862"/>
    <w:rsid w:val="008570E0"/>
    <w:rsid w:val="008778C1"/>
    <w:rsid w:val="0088089B"/>
    <w:rsid w:val="008955C2"/>
    <w:rsid w:val="008957BF"/>
    <w:rsid w:val="008A4C4E"/>
    <w:rsid w:val="008B5B7B"/>
    <w:rsid w:val="008B7AA0"/>
    <w:rsid w:val="008C4E53"/>
    <w:rsid w:val="008C5FC7"/>
    <w:rsid w:val="008D0F15"/>
    <w:rsid w:val="008D3584"/>
    <w:rsid w:val="008E4264"/>
    <w:rsid w:val="008E4B1F"/>
    <w:rsid w:val="008F374D"/>
    <w:rsid w:val="008F6ED5"/>
    <w:rsid w:val="00901B9B"/>
    <w:rsid w:val="00913D9B"/>
    <w:rsid w:val="009154CE"/>
    <w:rsid w:val="00925DA2"/>
    <w:rsid w:val="0092685D"/>
    <w:rsid w:val="0093038E"/>
    <w:rsid w:val="00945C6C"/>
    <w:rsid w:val="009520A1"/>
    <w:rsid w:val="00952121"/>
    <w:rsid w:val="00960709"/>
    <w:rsid w:val="0096164D"/>
    <w:rsid w:val="009667C3"/>
    <w:rsid w:val="0097272C"/>
    <w:rsid w:val="00981CD0"/>
    <w:rsid w:val="0098331A"/>
    <w:rsid w:val="0098404B"/>
    <w:rsid w:val="009C7ED3"/>
    <w:rsid w:val="009D3BD9"/>
    <w:rsid w:val="009E0ACC"/>
    <w:rsid w:val="009E10B8"/>
    <w:rsid w:val="009E190E"/>
    <w:rsid w:val="009E6CD7"/>
    <w:rsid w:val="009E7250"/>
    <w:rsid w:val="009F0766"/>
    <w:rsid w:val="009F7976"/>
    <w:rsid w:val="009F7D98"/>
    <w:rsid w:val="00A03C38"/>
    <w:rsid w:val="00A11378"/>
    <w:rsid w:val="00A23B74"/>
    <w:rsid w:val="00A26BA4"/>
    <w:rsid w:val="00A338AB"/>
    <w:rsid w:val="00A36EF6"/>
    <w:rsid w:val="00A43688"/>
    <w:rsid w:val="00A534FA"/>
    <w:rsid w:val="00A558CA"/>
    <w:rsid w:val="00A660C3"/>
    <w:rsid w:val="00A725B0"/>
    <w:rsid w:val="00A76128"/>
    <w:rsid w:val="00A81E1D"/>
    <w:rsid w:val="00A96E7E"/>
    <w:rsid w:val="00A974A6"/>
    <w:rsid w:val="00AB0F07"/>
    <w:rsid w:val="00AB1C4B"/>
    <w:rsid w:val="00AC133A"/>
    <w:rsid w:val="00AE09E0"/>
    <w:rsid w:val="00AE6850"/>
    <w:rsid w:val="00AF4C9F"/>
    <w:rsid w:val="00AF62E2"/>
    <w:rsid w:val="00AF630B"/>
    <w:rsid w:val="00AF72E0"/>
    <w:rsid w:val="00B008A5"/>
    <w:rsid w:val="00B01124"/>
    <w:rsid w:val="00B06C52"/>
    <w:rsid w:val="00B20B09"/>
    <w:rsid w:val="00B36E96"/>
    <w:rsid w:val="00B402E5"/>
    <w:rsid w:val="00B41193"/>
    <w:rsid w:val="00B654E6"/>
    <w:rsid w:val="00B731B8"/>
    <w:rsid w:val="00B73984"/>
    <w:rsid w:val="00B76D36"/>
    <w:rsid w:val="00B945A1"/>
    <w:rsid w:val="00B94637"/>
    <w:rsid w:val="00B969DA"/>
    <w:rsid w:val="00B96E64"/>
    <w:rsid w:val="00B9721B"/>
    <w:rsid w:val="00BB6C55"/>
    <w:rsid w:val="00BC5D23"/>
    <w:rsid w:val="00BC5E43"/>
    <w:rsid w:val="00BD32C1"/>
    <w:rsid w:val="00BD7270"/>
    <w:rsid w:val="00BE34D0"/>
    <w:rsid w:val="00BE6D42"/>
    <w:rsid w:val="00BF5628"/>
    <w:rsid w:val="00C07B6F"/>
    <w:rsid w:val="00C2577D"/>
    <w:rsid w:val="00C319CE"/>
    <w:rsid w:val="00C37754"/>
    <w:rsid w:val="00C64ABF"/>
    <w:rsid w:val="00C65917"/>
    <w:rsid w:val="00C66E01"/>
    <w:rsid w:val="00C82882"/>
    <w:rsid w:val="00C87FBA"/>
    <w:rsid w:val="00C925D1"/>
    <w:rsid w:val="00CA2E34"/>
    <w:rsid w:val="00CB6B97"/>
    <w:rsid w:val="00CC0FB5"/>
    <w:rsid w:val="00CD288E"/>
    <w:rsid w:val="00CD2AC5"/>
    <w:rsid w:val="00CE25F9"/>
    <w:rsid w:val="00CE30DC"/>
    <w:rsid w:val="00CF2746"/>
    <w:rsid w:val="00CF6ADD"/>
    <w:rsid w:val="00D01BB4"/>
    <w:rsid w:val="00D31F3B"/>
    <w:rsid w:val="00D37132"/>
    <w:rsid w:val="00D40FD0"/>
    <w:rsid w:val="00D4206F"/>
    <w:rsid w:val="00D43805"/>
    <w:rsid w:val="00D45A2F"/>
    <w:rsid w:val="00D65E98"/>
    <w:rsid w:val="00D7215E"/>
    <w:rsid w:val="00D7440E"/>
    <w:rsid w:val="00D77FF9"/>
    <w:rsid w:val="00D91676"/>
    <w:rsid w:val="00D9415E"/>
    <w:rsid w:val="00D95593"/>
    <w:rsid w:val="00DA292B"/>
    <w:rsid w:val="00DA7E00"/>
    <w:rsid w:val="00DC19E7"/>
    <w:rsid w:val="00DD0275"/>
    <w:rsid w:val="00DF5499"/>
    <w:rsid w:val="00E02149"/>
    <w:rsid w:val="00E06543"/>
    <w:rsid w:val="00E1151D"/>
    <w:rsid w:val="00E133D9"/>
    <w:rsid w:val="00E15A83"/>
    <w:rsid w:val="00E16580"/>
    <w:rsid w:val="00E21D94"/>
    <w:rsid w:val="00E274EC"/>
    <w:rsid w:val="00E27F54"/>
    <w:rsid w:val="00E302AD"/>
    <w:rsid w:val="00E304C6"/>
    <w:rsid w:val="00E43003"/>
    <w:rsid w:val="00E46973"/>
    <w:rsid w:val="00E5173E"/>
    <w:rsid w:val="00E5471E"/>
    <w:rsid w:val="00E60613"/>
    <w:rsid w:val="00E70C9A"/>
    <w:rsid w:val="00E72A52"/>
    <w:rsid w:val="00E77380"/>
    <w:rsid w:val="00E775E8"/>
    <w:rsid w:val="00E81008"/>
    <w:rsid w:val="00E85979"/>
    <w:rsid w:val="00E85B24"/>
    <w:rsid w:val="00E878A3"/>
    <w:rsid w:val="00E946AD"/>
    <w:rsid w:val="00EA4542"/>
    <w:rsid w:val="00EA5654"/>
    <w:rsid w:val="00EA6208"/>
    <w:rsid w:val="00EB3D79"/>
    <w:rsid w:val="00EB56DD"/>
    <w:rsid w:val="00ED13DF"/>
    <w:rsid w:val="00ED5513"/>
    <w:rsid w:val="00ED72B3"/>
    <w:rsid w:val="00EE12E6"/>
    <w:rsid w:val="00EE5B90"/>
    <w:rsid w:val="00EE74F0"/>
    <w:rsid w:val="00F0293E"/>
    <w:rsid w:val="00F109D0"/>
    <w:rsid w:val="00F11747"/>
    <w:rsid w:val="00F14397"/>
    <w:rsid w:val="00F17876"/>
    <w:rsid w:val="00F2654A"/>
    <w:rsid w:val="00F27E46"/>
    <w:rsid w:val="00F31710"/>
    <w:rsid w:val="00F32500"/>
    <w:rsid w:val="00F439DC"/>
    <w:rsid w:val="00F50F79"/>
    <w:rsid w:val="00F51983"/>
    <w:rsid w:val="00F52AFE"/>
    <w:rsid w:val="00F576F9"/>
    <w:rsid w:val="00F627C3"/>
    <w:rsid w:val="00F75640"/>
    <w:rsid w:val="00F76D92"/>
    <w:rsid w:val="00F80266"/>
    <w:rsid w:val="00F9278A"/>
    <w:rsid w:val="00FA4CDB"/>
    <w:rsid w:val="00FB43FA"/>
    <w:rsid w:val="00FD057B"/>
    <w:rsid w:val="00FD7C86"/>
    <w:rsid w:val="00FE0B55"/>
    <w:rsid w:val="00FE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A52C7"/>
  <w15:chartTrackingRefBased/>
  <w15:docId w15:val="{42824B1C-F805-4DFB-8EC1-ACC6CEFA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A2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6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CF2746"/>
    <w:pPr>
      <w:keepNext/>
      <w:spacing w:after="0" w:line="240" w:lineRule="auto"/>
      <w:jc w:val="center"/>
      <w:outlineLvl w:val="3"/>
    </w:pPr>
    <w:rPr>
      <w:rFonts w:ascii="Times New Roman" w:eastAsia="MS Mincho" w:hAnsi="Times New Roman" w:cs="Times New Roman"/>
      <w:b/>
      <w:bCs/>
      <w:sz w:val="24"/>
      <w:szCs w:val="24"/>
      <w:lang w:val="es-NI" w:eastAsia="es-ES"/>
    </w:rPr>
  </w:style>
  <w:style w:type="paragraph" w:styleId="Ttulo5">
    <w:name w:val="heading 5"/>
    <w:basedOn w:val="Normal"/>
    <w:next w:val="Normal"/>
    <w:link w:val="Ttulo5Car"/>
    <w:qFormat/>
    <w:rsid w:val="00CF2746"/>
    <w:pPr>
      <w:keepNext/>
      <w:spacing w:after="0" w:line="240" w:lineRule="auto"/>
      <w:outlineLvl w:val="4"/>
    </w:pPr>
    <w:rPr>
      <w:rFonts w:ascii="Times New Roman" w:eastAsia="MS Mincho" w:hAnsi="Times New Roman" w:cs="Times New Roman"/>
      <w:b/>
      <w:bCs/>
      <w:sz w:val="24"/>
      <w:szCs w:val="24"/>
      <w:lang w:val="es-NI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9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3735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7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CF2746"/>
    <w:rPr>
      <w:rFonts w:ascii="Times New Roman" w:eastAsia="MS Mincho" w:hAnsi="Times New Roman" w:cs="Times New Roman"/>
      <w:b/>
      <w:bCs/>
      <w:sz w:val="24"/>
      <w:szCs w:val="24"/>
      <w:lang w:val="es-NI" w:eastAsia="es-ES"/>
    </w:rPr>
  </w:style>
  <w:style w:type="character" w:customStyle="1" w:styleId="Ttulo5Car">
    <w:name w:val="Título 5 Car"/>
    <w:basedOn w:val="Fuentedeprrafopredeter"/>
    <w:link w:val="Ttulo5"/>
    <w:rsid w:val="00CF2746"/>
    <w:rPr>
      <w:rFonts w:ascii="Times New Roman" w:eastAsia="MS Mincho" w:hAnsi="Times New Roman" w:cs="Times New Roman"/>
      <w:b/>
      <w:bCs/>
      <w:sz w:val="24"/>
      <w:szCs w:val="24"/>
      <w:lang w:val="es-NI" w:eastAsia="es-ES"/>
    </w:rPr>
  </w:style>
  <w:style w:type="paragraph" w:styleId="Sangradetextonormal">
    <w:name w:val="Body Text Indent"/>
    <w:basedOn w:val="Normal"/>
    <w:link w:val="SangradetextonormalCar"/>
    <w:rsid w:val="00CF2746"/>
    <w:pPr>
      <w:spacing w:after="0" w:line="240" w:lineRule="auto"/>
      <w:ind w:left="708"/>
    </w:pPr>
    <w:rPr>
      <w:rFonts w:ascii="Arial" w:eastAsia="MS Mincho" w:hAnsi="Arial" w:cs="Times New Roman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CF2746"/>
    <w:rPr>
      <w:rFonts w:ascii="Arial" w:eastAsia="MS Mincho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rsid w:val="00CF2746"/>
    <w:pPr>
      <w:tabs>
        <w:tab w:val="center" w:pos="4419"/>
        <w:tab w:val="right" w:pos="8838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NI" w:eastAsia="es-ES"/>
    </w:rPr>
  </w:style>
  <w:style w:type="character" w:customStyle="1" w:styleId="PiedepginaCar">
    <w:name w:val="Pie de página Car"/>
    <w:basedOn w:val="Fuentedeprrafopredeter"/>
    <w:link w:val="Piedepgina"/>
    <w:rsid w:val="00CF2746"/>
    <w:rPr>
      <w:rFonts w:ascii="Times New Roman" w:eastAsia="MS Mincho" w:hAnsi="Times New Roman" w:cs="Times New Roman"/>
      <w:sz w:val="24"/>
      <w:szCs w:val="24"/>
      <w:lang w:val="es-NI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91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6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56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Trimestr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D35D11-BF13-4C04-BBA4-5459ABDF31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BCDEDD-A8FA-471C-B7AF-01A0123B94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FC287A-C48E-4673-90F1-F87E2134B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85602D-7C47-427B-8778-427FBF324C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Trimestral.dotm</Template>
  <TotalTime>16</TotalTime>
  <Pages>4</Pages>
  <Words>646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1</cp:revision>
  <cp:lastPrinted>2020-05-01T17:18:00Z</cp:lastPrinted>
  <dcterms:created xsi:type="dcterms:W3CDTF">2021-05-07T17:05:00Z</dcterms:created>
  <dcterms:modified xsi:type="dcterms:W3CDTF">2021-05-07T17:26:00Z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
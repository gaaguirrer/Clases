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7EA39" w14:textId="77777777" w:rsidR="00F43320" w:rsidRDefault="00F43320"/>
    <w:p w14:paraId="2C316041" w14:textId="77777777" w:rsidR="00F43320" w:rsidRDefault="00840CE1">
      <w:r>
        <w:rPr>
          <w:noProof/>
        </w:rPr>
        <w:drawing>
          <wp:anchor distT="0" distB="0" distL="114300" distR="114300" simplePos="0" relativeHeight="251639808" behindDoc="0" locked="0" layoutInCell="1" allowOverlap="1" wp14:anchorId="7CB79A5B" wp14:editId="2AA9A06D">
            <wp:simplePos x="0" y="0"/>
            <wp:positionH relativeFrom="column">
              <wp:posOffset>-41275</wp:posOffset>
            </wp:positionH>
            <wp:positionV relativeFrom="paragraph">
              <wp:posOffset>33020</wp:posOffset>
            </wp:positionV>
            <wp:extent cx="3657600" cy="1191260"/>
            <wp:effectExtent l="0" t="0" r="0" b="889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466564" w14:textId="77777777" w:rsidR="00F43320" w:rsidRDefault="00F43320"/>
    <w:p w14:paraId="10ACADFC" w14:textId="77777777" w:rsidR="00F43320" w:rsidRDefault="00F43320"/>
    <w:p w14:paraId="4B9B4B60" w14:textId="77777777" w:rsidR="00F43320" w:rsidRDefault="00F43320"/>
    <w:p w14:paraId="1FA78FDF" w14:textId="77777777" w:rsidR="00F43320" w:rsidRDefault="00F43320"/>
    <w:p w14:paraId="7A472A5C" w14:textId="77777777" w:rsidR="00F43320" w:rsidRDefault="00F43320"/>
    <w:p w14:paraId="17310F26" w14:textId="77777777" w:rsidR="00F43320" w:rsidRDefault="00F43320"/>
    <w:p w14:paraId="501EE4DE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487C49BE" wp14:editId="6325D730">
                <wp:simplePos x="0" y="0"/>
                <wp:positionH relativeFrom="column">
                  <wp:posOffset>462915</wp:posOffset>
                </wp:positionH>
                <wp:positionV relativeFrom="paragraph">
                  <wp:posOffset>248285</wp:posOffset>
                </wp:positionV>
                <wp:extent cx="510540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10540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6D4A46" w14:textId="77777777" w:rsidR="000446AD" w:rsidRPr="00840CE1" w:rsidRDefault="003102D9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 xml:space="preserve">Guía de </w:t>
                            </w:r>
                            <w:r w:rsidR="000446AD" w:rsidRPr="00840CE1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7C49BE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36.45pt;margin-top:19.55pt;width:402pt;height:45pt;z-index:-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066D4A46" w14:textId="77777777" w:rsidR="000446AD" w:rsidRPr="00840CE1" w:rsidRDefault="003102D9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 xml:space="preserve">Guía de </w:t>
                      </w:r>
                      <w:r w:rsidR="000446AD" w:rsidRPr="00840CE1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4C3EFE1A" w14:textId="77777777" w:rsidR="00F43320" w:rsidRDefault="00F43320"/>
    <w:p w14:paraId="27A7030A" w14:textId="77777777" w:rsidR="00F43320" w:rsidRDefault="00F43320"/>
    <w:p w14:paraId="4D2C5712" w14:textId="77777777" w:rsidR="00F43320" w:rsidRDefault="00F43320"/>
    <w:p w14:paraId="39152F79" w14:textId="77777777" w:rsidR="00F43320" w:rsidRDefault="003E0D37"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3DBD2C1F" wp14:editId="1D527961">
                <wp:simplePos x="0" y="0"/>
                <wp:positionH relativeFrom="column">
                  <wp:posOffset>567690</wp:posOffset>
                </wp:positionH>
                <wp:positionV relativeFrom="paragraph">
                  <wp:posOffset>176530</wp:posOffset>
                </wp:positionV>
                <wp:extent cx="4949190" cy="219075"/>
                <wp:effectExtent l="0" t="0" r="3810" b="95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49190" cy="219075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6DF7AC" id="Grupo 3" o:spid="_x0000_s1026" style="position:absolute;margin-left:44.7pt;margin-top:13.9pt;width:389.7pt;height:17.25pt;z-index:251640832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" fillcolor="#041c7b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2xdwwAAANoAAAAPAAAAZHJzL2Rvd25yZXYueG1sRI9Pi8Iw&#10;FMTvC36H8AQvy5oqKN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rqtsXcMAAADaAAAADwAA&#10;AAAAAAAAAAAAAAAHAgAAZHJzL2Rvd25yZXYueG1sUEsFBgAAAAADAAMAtwAAAPcCAAAAAA==&#10;" fillcolor="#c00000" stroked="f"/>
              </v:group>
            </w:pict>
          </mc:Fallback>
        </mc:AlternateContent>
      </w:r>
    </w:p>
    <w:p w14:paraId="7CCAF7F1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0074919" wp14:editId="328BE2CE">
                <wp:simplePos x="0" y="0"/>
                <wp:positionH relativeFrom="column">
                  <wp:posOffset>-307975</wp:posOffset>
                </wp:positionH>
                <wp:positionV relativeFrom="paragraph">
                  <wp:posOffset>93345</wp:posOffset>
                </wp:positionV>
                <wp:extent cx="5821045" cy="1040765"/>
                <wp:effectExtent l="0" t="0" r="0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1045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78456E" w14:textId="196AA7A1" w:rsidR="00F43320" w:rsidRDefault="00C74411" w:rsidP="00F43320">
                            <w:pPr>
                              <w:jc w:val="right"/>
                            </w:pPr>
                            <w:r w:rsidRPr="00C74411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Introducción a la Ingeniería del Software, Unidad 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074919" id="Cuadro de texto 7" o:spid="_x0000_s1027" type="#_x0000_t202" style="position:absolute;left:0;text-align:left;margin-left:-24.25pt;margin-top:7.35pt;width:458.35pt;height:81.9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" filled="f" stroked="f">
                <v:textbox>
                  <w:txbxContent>
                    <w:p w14:paraId="1978456E" w14:textId="196AA7A1" w:rsidR="00F43320" w:rsidRDefault="00C74411" w:rsidP="00F43320">
                      <w:pPr>
                        <w:jc w:val="right"/>
                      </w:pPr>
                      <w:r w:rsidRPr="00C74411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Introducción a la Ingeniería del Software, Unidad I</w:t>
                      </w:r>
                    </w:p>
                  </w:txbxContent>
                </v:textbox>
              </v:shape>
            </w:pict>
          </mc:Fallback>
        </mc:AlternateContent>
      </w:r>
    </w:p>
    <w:p w14:paraId="1196C13B" w14:textId="77777777" w:rsidR="00F43320" w:rsidRDefault="00F43320"/>
    <w:p w14:paraId="5F7F9E77" w14:textId="77777777" w:rsidR="005B0B82" w:rsidRDefault="005B0B82"/>
    <w:p w14:paraId="3DEF379D" w14:textId="77777777" w:rsidR="005B0B82" w:rsidRDefault="005B0B82"/>
    <w:p w14:paraId="1D354998" w14:textId="77777777" w:rsidR="005B0B82" w:rsidRDefault="008032D0" w:rsidP="008032D0">
      <w:pPr>
        <w:tabs>
          <w:tab w:val="left" w:pos="2799"/>
        </w:tabs>
      </w:pPr>
      <w:r>
        <w:tab/>
      </w:r>
    </w:p>
    <w:p w14:paraId="2055119B" w14:textId="77777777" w:rsidR="005B0B82" w:rsidRDefault="005B0B82"/>
    <w:p w14:paraId="7A91226C" w14:textId="77777777" w:rsidR="005B0B82" w:rsidRDefault="005B0B82"/>
    <w:p w14:paraId="2CE29580" w14:textId="77777777" w:rsidR="005B0B82" w:rsidRDefault="005B0B82"/>
    <w:p w14:paraId="0B8E2A8B" w14:textId="77777777" w:rsidR="005B0B82" w:rsidRDefault="005B0B82"/>
    <w:p w14:paraId="6802BE35" w14:textId="77777777" w:rsidR="005B0B82" w:rsidRDefault="005B0B82"/>
    <w:p w14:paraId="4C47DB6F" w14:textId="77777777" w:rsidR="005B0B82" w:rsidRDefault="005B0B82"/>
    <w:p w14:paraId="7BBA058A" w14:textId="77777777" w:rsidR="005B0B82" w:rsidRDefault="005B0B82"/>
    <w:p w14:paraId="2A7385A1" w14:textId="77777777" w:rsidR="005B0B82" w:rsidRDefault="005B0B82"/>
    <w:p w14:paraId="2CDA4D21" w14:textId="77777777" w:rsidR="00EC298D" w:rsidRDefault="00EC298D"/>
    <w:p w14:paraId="4DCDA415" w14:textId="77777777" w:rsidR="00477DAC" w:rsidRDefault="00477DAC">
      <w:pPr>
        <w:sectPr w:rsidR="00477DAC" w:rsidSect="00636C8A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651CA333" w14:textId="77777777" w:rsidR="00EC298D" w:rsidRDefault="00EC298D"/>
    <w:p w14:paraId="16ADD91C" w14:textId="77777777" w:rsidR="00EC298D" w:rsidRDefault="00EC298D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66ECB22" w14:textId="77777777" w:rsidR="00843820" w:rsidRPr="007B5A76" w:rsidRDefault="00843820" w:rsidP="007B5A76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</w:pPr>
          <w:r w:rsidRPr="007B5A76"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  <w:t>Contenido</w:t>
          </w:r>
        </w:p>
        <w:p w14:paraId="0373A787" w14:textId="77777777" w:rsidR="00843820" w:rsidRPr="007B5A76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06EEA729" w14:textId="15510866" w:rsidR="007D7B98" w:rsidRPr="007B5A76" w:rsidRDefault="0084382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r w:rsidRPr="007B5A76">
            <w:rPr>
              <w:rFonts w:cs="Tahoma"/>
              <w:szCs w:val="24"/>
            </w:rPr>
            <w:fldChar w:fldCharType="begin"/>
          </w:r>
          <w:r w:rsidRPr="007B5A76">
            <w:rPr>
              <w:rFonts w:cs="Tahoma"/>
              <w:szCs w:val="24"/>
            </w:rPr>
            <w:instrText xml:space="preserve"> TOC \o "1-3" \h \z \u </w:instrText>
          </w:r>
          <w:r w:rsidRPr="007B5A76">
            <w:rPr>
              <w:rFonts w:cs="Tahoma"/>
              <w:szCs w:val="24"/>
            </w:rPr>
            <w:fldChar w:fldCharType="separate"/>
          </w:r>
          <w:hyperlink r:id="rId8" w:anchor="_Toc51942918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Introducción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_Toc51942918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392738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0C8F7D74" w14:textId="2E592BC9" w:rsidR="007D7B98" w:rsidRPr="007B5A76" w:rsidRDefault="008E1A03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9" w:anchor="_Toc51942919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Objetivos Específicos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_Toc51942919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392738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77CC8F66" w14:textId="2055382D" w:rsidR="007D7B98" w:rsidRPr="007B5A76" w:rsidRDefault="008E1A03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0" w:anchor="_Toc51942920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Orientaciones Específicas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_Toc51942920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392738">
              <w:rPr>
                <w:rFonts w:cs="Tahoma"/>
                <w:noProof/>
                <w:webHidden/>
                <w:szCs w:val="24"/>
              </w:rPr>
              <w:t>4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7DA62819" w14:textId="1270DF67" w:rsidR="007D7B98" w:rsidRPr="007B5A76" w:rsidRDefault="008E1A03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1" w:anchor="_Toc51942921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Esquema de Trabajo Independiente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_Toc51942921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392738">
              <w:rPr>
                <w:rFonts w:cs="Tahoma"/>
                <w:noProof/>
                <w:webHidden/>
                <w:szCs w:val="24"/>
              </w:rPr>
              <w:t>5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6A5D4496" w14:textId="064726C1" w:rsidR="007D7B98" w:rsidRPr="007B5A76" w:rsidRDefault="008E1A03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2" w:anchor="_Toc51942922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Actividades de Aprendizaje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_Toc51942922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392738">
              <w:rPr>
                <w:rFonts w:cs="Tahoma"/>
                <w:noProof/>
                <w:webHidden/>
                <w:szCs w:val="24"/>
              </w:rPr>
              <w:t>5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171D11ED" w14:textId="77777777" w:rsidR="00843820" w:rsidRDefault="00843820">
          <w:r w:rsidRPr="007B5A76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514565FF" w14:textId="77777777" w:rsidR="00B0609B" w:rsidRDefault="00B0609B" w:rsidP="001C720B">
      <w:pPr>
        <w:spacing w:line="276" w:lineRule="auto"/>
        <w:rPr>
          <w:b/>
        </w:rPr>
      </w:pPr>
    </w:p>
    <w:p w14:paraId="6E66CA9D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877E736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AEDFE5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7428BCD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EF9DC31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280F76C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8A0F034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12BF267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DFF2864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0BD6F67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E678BA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5643E5C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1B922F8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67F4BE1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C8EAAA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83610E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D324866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D1067E5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96E72F7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D3D3F1B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1AAAC54" w14:textId="77777777" w:rsidR="00B0609B" w:rsidRDefault="00CF5E5D" w:rsidP="00DE5F24">
      <w:pPr>
        <w:spacing w:line="276" w:lineRule="auto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3B88BE72" wp14:editId="07FEF914">
                <wp:simplePos x="0" y="0"/>
                <wp:positionH relativeFrom="column">
                  <wp:posOffset>1227636</wp:posOffset>
                </wp:positionH>
                <wp:positionV relativeFrom="paragraph">
                  <wp:posOffset>-119380</wp:posOffset>
                </wp:positionV>
                <wp:extent cx="4852670" cy="198000"/>
                <wp:effectExtent l="0" t="0" r="5080" b="0"/>
                <wp:wrapNone/>
                <wp:docPr id="20" name="Grupo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2670" cy="198000"/>
                          <a:chOff x="0" y="0"/>
                          <a:chExt cx="4852670" cy="198000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1504950" y="515"/>
                            <a:ext cx="3347720" cy="197485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ángulo 19"/>
                        <wps:cNvSpPr/>
                        <wps:spPr>
                          <a:xfrm>
                            <a:off x="0" y="0"/>
                            <a:ext cx="1404000" cy="198000"/>
                          </a:xfrm>
                          <a:prstGeom prst="rect">
                            <a:avLst/>
                          </a:prstGeom>
                          <a:solidFill>
                            <a:srgbClr val="BC101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EE8167" id="Grupo 20" o:spid="_x0000_s1026" style="position:absolute;margin-left:96.65pt;margin-top:-9.4pt;width:382.1pt;height:15.6pt;z-index:251676672;mso-height-relative:margin" coordsize="48526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">
                <v:rect id="Rectángulo 13" o:spid="_x0000_s102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" fillcolor="#041c7b" stroked="f" strokeweight="1pt"/>
                <v:rect id="Rectángulo 19" o:spid="_x0000_s102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" fillcolor="#bc1018" stroked="f" strokeweight="1pt"/>
              </v:group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BA629B0" wp14:editId="109A3256">
                <wp:simplePos x="0" y="0"/>
                <wp:positionH relativeFrom="column">
                  <wp:posOffset>-260985</wp:posOffset>
                </wp:positionH>
                <wp:positionV relativeFrom="paragraph">
                  <wp:posOffset>-347980</wp:posOffset>
                </wp:positionV>
                <wp:extent cx="1514475" cy="558165"/>
                <wp:effectExtent l="0" t="0" r="0" b="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558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9D8884" w14:textId="77777777" w:rsidR="00AB2DF6" w:rsidRPr="00D904A7" w:rsidRDefault="00AB2DF6" w:rsidP="00772E40">
                            <w:pPr>
                              <w:pStyle w:val="Ttulo1"/>
                            </w:pPr>
                            <w:bookmarkStart w:id="0" w:name="_Toc46999614"/>
                            <w:bookmarkStart w:id="1" w:name="_Toc51942889"/>
                            <w:bookmarkStart w:id="2" w:name="_Toc51942918"/>
                            <w:r w:rsidRPr="00D904A7">
                              <w:t>I</w:t>
                            </w:r>
                            <w:r>
                              <w:t>ntroducción</w:t>
                            </w:r>
                            <w:bookmarkEnd w:id="0"/>
                            <w:bookmarkEnd w:id="1"/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629B0" id="Cuadro de texto 2" o:spid="_x0000_s1028" type="#_x0000_t202" style="position:absolute;left:0;text-align:left;margin-left:-20.55pt;margin-top:-27.4pt;width:119.25pt;height:43.9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" filled="f" stroked="f">
                <v:textbox>
                  <w:txbxContent>
                    <w:p w14:paraId="109D8884" w14:textId="77777777" w:rsidR="00AB2DF6" w:rsidRPr="00D904A7" w:rsidRDefault="00AB2DF6" w:rsidP="00772E40">
                      <w:pPr>
                        <w:pStyle w:val="Ttulo1"/>
                      </w:pPr>
                      <w:bookmarkStart w:id="3" w:name="_Toc46999614"/>
                      <w:bookmarkStart w:id="4" w:name="_Toc51942889"/>
                      <w:bookmarkStart w:id="5" w:name="_Toc51942918"/>
                      <w:r w:rsidRPr="00D904A7">
                        <w:t>I</w:t>
                      </w:r>
                      <w:r>
                        <w:t>ntroducción</w:t>
                      </w:r>
                      <w:bookmarkEnd w:id="3"/>
                      <w:bookmarkEnd w:id="4"/>
                      <w:bookmarkEnd w:id="5"/>
                    </w:p>
                  </w:txbxContent>
                </v:textbox>
              </v:shape>
            </w:pict>
          </mc:Fallback>
        </mc:AlternateContent>
      </w:r>
    </w:p>
    <w:p w14:paraId="2BA1CADD" w14:textId="132BA539" w:rsidR="00B0609B" w:rsidRPr="003102D9" w:rsidRDefault="00121F92" w:rsidP="003102D9">
      <w:pPr>
        <w:spacing w:line="276" w:lineRule="auto"/>
        <w:rPr>
          <w:bCs/>
        </w:rPr>
      </w:pPr>
      <w:r>
        <w:rPr>
          <w:bCs/>
          <w:noProof/>
        </w:rPr>
        <w:drawing>
          <wp:anchor distT="0" distB="0" distL="114300" distR="114300" simplePos="0" relativeHeight="251694080" behindDoc="1" locked="0" layoutInCell="1" allowOverlap="1" wp14:anchorId="6A88A9A8" wp14:editId="4A17E998">
            <wp:simplePos x="0" y="0"/>
            <wp:positionH relativeFrom="column">
              <wp:posOffset>0</wp:posOffset>
            </wp:positionH>
            <wp:positionV relativeFrom="paragraph">
              <wp:posOffset>122555</wp:posOffset>
            </wp:positionV>
            <wp:extent cx="3143250" cy="2931795"/>
            <wp:effectExtent l="0" t="0" r="0" b="1905"/>
            <wp:wrapTight wrapText="bothSides">
              <wp:wrapPolygon edited="0">
                <wp:start x="8902" y="1404"/>
                <wp:lineTo x="2618" y="1965"/>
                <wp:lineTo x="1047" y="2386"/>
                <wp:lineTo x="1440" y="12912"/>
                <wp:lineTo x="655" y="14737"/>
                <wp:lineTo x="524" y="15439"/>
                <wp:lineTo x="1178" y="17404"/>
                <wp:lineTo x="4713" y="19649"/>
                <wp:lineTo x="4844" y="20070"/>
                <wp:lineTo x="9033" y="21474"/>
                <wp:lineTo x="10473" y="21474"/>
                <wp:lineTo x="14662" y="21474"/>
                <wp:lineTo x="15316" y="21474"/>
                <wp:lineTo x="18851" y="19930"/>
                <wp:lineTo x="19113" y="19649"/>
                <wp:lineTo x="20160" y="17825"/>
                <wp:lineTo x="20160" y="17404"/>
                <wp:lineTo x="20815" y="15158"/>
                <wp:lineTo x="20291" y="13614"/>
                <wp:lineTo x="20160" y="12772"/>
                <wp:lineTo x="18589" y="11368"/>
                <wp:lineTo x="17542" y="10667"/>
                <wp:lineTo x="12175" y="8421"/>
                <wp:lineTo x="12567" y="2667"/>
                <wp:lineTo x="12175" y="2105"/>
                <wp:lineTo x="10604" y="1404"/>
                <wp:lineTo x="8902" y="1404"/>
              </wp:wrapPolygon>
            </wp:wrapTight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1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129E09" w14:textId="36CA8A62" w:rsidR="00121F92" w:rsidRPr="00121F92" w:rsidRDefault="00121F92" w:rsidP="00121F92">
      <w:pPr>
        <w:spacing w:line="276" w:lineRule="auto"/>
        <w:rPr>
          <w:bCs/>
        </w:rPr>
      </w:pPr>
      <w:r w:rsidRPr="00121F92">
        <w:rPr>
          <w:bCs/>
        </w:rPr>
        <w:t>En este documento, te presentaremos una detallada guía de actividades correspondientes a la Unidad I: "Introducción a la Ingeniería del Software". Estas actividades están organizadas por semanas, cada una con sus fechas específicas, con el fin de proporcionarte una estructura clara y efectiva para tu estudio.</w:t>
      </w:r>
    </w:p>
    <w:p w14:paraId="3945ACE4" w14:textId="77777777" w:rsidR="00121F92" w:rsidRPr="00121F92" w:rsidRDefault="00121F92" w:rsidP="00121F92">
      <w:pPr>
        <w:spacing w:line="276" w:lineRule="auto"/>
        <w:rPr>
          <w:bCs/>
        </w:rPr>
      </w:pPr>
    </w:p>
    <w:p w14:paraId="410676B4" w14:textId="77777777" w:rsidR="00121F92" w:rsidRPr="00121F92" w:rsidRDefault="00121F92" w:rsidP="00121F92">
      <w:pPr>
        <w:spacing w:line="276" w:lineRule="auto"/>
        <w:rPr>
          <w:bCs/>
        </w:rPr>
      </w:pPr>
      <w:r w:rsidRPr="00121F92">
        <w:rPr>
          <w:bCs/>
        </w:rPr>
        <w:t>El objetivo principal de esta unidad es brindarte los fundamentos necesarios para comprender los conceptos básicos de la Ingeniería del Software. A través de lecturas, ejercicios y proyectos prácticos, buscamos construir tu conocimiento en este campo, promoviendo tu participación activa y tu aprendizaje autónomo.</w:t>
      </w:r>
    </w:p>
    <w:p w14:paraId="3004A2FF" w14:textId="77777777" w:rsidR="00121F92" w:rsidRPr="00121F92" w:rsidRDefault="00121F92" w:rsidP="00121F92">
      <w:pPr>
        <w:spacing w:line="276" w:lineRule="auto"/>
        <w:rPr>
          <w:bCs/>
        </w:rPr>
      </w:pPr>
    </w:p>
    <w:p w14:paraId="78F04A89" w14:textId="3CEDCEAE" w:rsidR="00B0609B" w:rsidRPr="003102D9" w:rsidRDefault="00121F92" w:rsidP="00121F92">
      <w:pPr>
        <w:spacing w:line="276" w:lineRule="auto"/>
        <w:rPr>
          <w:bCs/>
        </w:rPr>
      </w:pPr>
      <w:r w:rsidRPr="00121F92">
        <w:rPr>
          <w:bCs/>
        </w:rPr>
        <w:t>Esperamos que este material te resulte útil y te sirva como una guía invaluable durante el desarrollo de la unidad. Si en algún momento surgen dudas o preguntas, no dudes en expresarlas en las sesiones de chat o en los foros de consulta disponibles. Estamos aquí para ayudarte en tu proceso de aprendizaje y te damos una cordial bienvenida a esta fascinante exploración en el mundo de la Ingeniería del Software. ¡Adelante y mucho éxito en tu estudio!</w:t>
      </w:r>
    </w:p>
    <w:p w14:paraId="1D972AE7" w14:textId="77777777" w:rsidR="00772E40" w:rsidRDefault="008032D0" w:rsidP="00AB2DF6">
      <w:pPr>
        <w:tabs>
          <w:tab w:val="left" w:pos="3075"/>
        </w:tabs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0689C837" wp14:editId="6ED29795">
                <wp:simplePos x="0" y="0"/>
                <wp:positionH relativeFrom="column">
                  <wp:posOffset>-144446</wp:posOffset>
                </wp:positionH>
                <wp:positionV relativeFrom="paragraph">
                  <wp:posOffset>330036</wp:posOffset>
                </wp:positionV>
                <wp:extent cx="6346233" cy="562708"/>
                <wp:effectExtent l="0" t="0" r="0" b="8890"/>
                <wp:wrapNone/>
                <wp:docPr id="29" name="Grupo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6233" cy="562708"/>
                          <a:chOff x="0" y="0"/>
                          <a:chExt cx="6346233" cy="562708"/>
                        </a:xfrm>
                      </wpg:grpSpPr>
                      <wps:wsp>
                        <wps:cNvPr id="1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24125" cy="562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3539C6" w14:textId="77777777" w:rsidR="00772E40" w:rsidRPr="00D904A7" w:rsidRDefault="00772E40" w:rsidP="00772E40">
                              <w:pPr>
                                <w:pStyle w:val="Ttulo1"/>
                              </w:pPr>
                              <w:bookmarkStart w:id="3" w:name="_Toc51942890"/>
                              <w:bookmarkStart w:id="4" w:name="_Toc51942919"/>
                              <w:r>
                                <w:t>Objetivos Específicos</w:t>
                              </w:r>
                              <w:bookmarkEnd w:id="3"/>
                              <w:bookmarkEnd w:id="4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3" name="Grupo 23"/>
                        <wpg:cNvGrpSpPr/>
                        <wpg:grpSpPr>
                          <a:xfrm>
                            <a:off x="2332233" y="236306"/>
                            <a:ext cx="401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24" name="Rectángulo 24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Rectángulo 25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689C837" id="Grupo 29" o:spid="_x0000_s1029" style="position:absolute;left:0;text-align:left;margin-left:-11.35pt;margin-top:26pt;width:499.7pt;height:44.3pt;z-index:251679744" coordsize="63462,5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">
                <v:shape id="_x0000_s1030" type="#_x0000_t202" style="position:absolute;width:25241;height:5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1A3539C6" w14:textId="77777777" w:rsidR="00772E40" w:rsidRPr="00D904A7" w:rsidRDefault="00772E40" w:rsidP="00772E40">
                        <w:pPr>
                          <w:pStyle w:val="Ttulo1"/>
                        </w:pPr>
                        <w:bookmarkStart w:id="8" w:name="_Toc51942890"/>
                        <w:bookmarkStart w:id="9" w:name="_Toc51942919"/>
                        <w:r>
                          <w:t>Objetivos Específicos</w:t>
                        </w:r>
                        <w:bookmarkEnd w:id="8"/>
                        <w:bookmarkEnd w:id="9"/>
                        <w:r>
                          <w:t xml:space="preserve"> </w:t>
                        </w:r>
                      </w:p>
                    </w:txbxContent>
                  </v:textbox>
                </v:shape>
                <v:group id="Grupo 23" o:spid="_x0000_s1031" style="position:absolute;left:23322;top:2363;width:401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Rectángulo 24" o:spid="_x0000_s1032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" fillcolor="#041c7b" stroked="f" strokeweight="1pt"/>
                  <v:rect id="Rectángulo 25" o:spid="_x0000_s1033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4B55A779" w14:textId="77777777" w:rsidR="00772E40" w:rsidRDefault="00772E40" w:rsidP="00AB2DF6">
      <w:pPr>
        <w:tabs>
          <w:tab w:val="left" w:pos="3075"/>
        </w:tabs>
      </w:pPr>
    </w:p>
    <w:p w14:paraId="3006B8B5" w14:textId="77777777" w:rsidR="00772E40" w:rsidRDefault="00772E40" w:rsidP="00AB2DF6">
      <w:pPr>
        <w:tabs>
          <w:tab w:val="left" w:pos="3075"/>
        </w:tabs>
      </w:pPr>
    </w:p>
    <w:p w14:paraId="0CE8B2E0" w14:textId="77777777" w:rsidR="00772E40" w:rsidRDefault="00772E40" w:rsidP="00AB2DF6">
      <w:pPr>
        <w:tabs>
          <w:tab w:val="left" w:pos="3075"/>
        </w:tabs>
      </w:pPr>
    </w:p>
    <w:p w14:paraId="5622FAEA" w14:textId="44A0CA7F" w:rsidR="00772E40" w:rsidRDefault="00121F92" w:rsidP="00AB2DF6">
      <w:pPr>
        <w:tabs>
          <w:tab w:val="left" w:pos="3075"/>
        </w:tabs>
      </w:pPr>
      <w:r w:rsidRPr="00121F92">
        <w:t>Comprender el significado y la importancia que tiene la ingeniería del software para el futuro profesional de la carrera de ingeniería de sistemas de información.</w:t>
      </w:r>
    </w:p>
    <w:p w14:paraId="2E9C5467" w14:textId="77777777" w:rsidR="00772E40" w:rsidRDefault="00772E40" w:rsidP="00AB2DF6">
      <w:pPr>
        <w:tabs>
          <w:tab w:val="left" w:pos="3075"/>
        </w:tabs>
      </w:pPr>
    </w:p>
    <w:p w14:paraId="1B651AD0" w14:textId="77777777" w:rsidR="00220A61" w:rsidRDefault="00220A61" w:rsidP="00AB2DF6">
      <w:pPr>
        <w:tabs>
          <w:tab w:val="left" w:pos="3075"/>
        </w:tabs>
      </w:pPr>
    </w:p>
    <w:p w14:paraId="0E014C63" w14:textId="77777777" w:rsidR="00220A61" w:rsidRDefault="00220A61" w:rsidP="00AB2DF6">
      <w:pPr>
        <w:tabs>
          <w:tab w:val="left" w:pos="3075"/>
        </w:tabs>
      </w:pPr>
    </w:p>
    <w:p w14:paraId="35978F10" w14:textId="77777777" w:rsidR="00220A61" w:rsidRDefault="00220A61" w:rsidP="00AB2DF6">
      <w:pPr>
        <w:tabs>
          <w:tab w:val="left" w:pos="3075"/>
        </w:tabs>
      </w:pPr>
    </w:p>
    <w:p w14:paraId="55A4D171" w14:textId="639E3C4E" w:rsidR="00772E40" w:rsidRDefault="008032D0" w:rsidP="00AB2DF6">
      <w:pPr>
        <w:tabs>
          <w:tab w:val="left" w:pos="3075"/>
        </w:tabs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200E1269" wp14:editId="04F8392D">
                <wp:simplePos x="0" y="0"/>
                <wp:positionH relativeFrom="column">
                  <wp:posOffset>-201930</wp:posOffset>
                </wp:positionH>
                <wp:positionV relativeFrom="paragraph">
                  <wp:posOffset>-427355</wp:posOffset>
                </wp:positionV>
                <wp:extent cx="6327748" cy="571500"/>
                <wp:effectExtent l="0" t="0" r="0" b="0"/>
                <wp:wrapNone/>
                <wp:docPr id="33" name="Grupo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748" cy="571500"/>
                          <a:chOff x="0" y="0"/>
                          <a:chExt cx="6327748" cy="571500"/>
                        </a:xfrm>
                      </wpg:grpSpPr>
                      <wps:wsp>
                        <wps:cNvPr id="4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800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45EDC8" w14:textId="77777777" w:rsidR="007671D2" w:rsidRDefault="009C161D" w:rsidP="007671D2">
                              <w:pPr>
                                <w:pStyle w:val="Ttulo1"/>
                              </w:pPr>
                              <w:bookmarkStart w:id="5" w:name="_Toc51942891"/>
                              <w:bookmarkStart w:id="6" w:name="_Toc51942920"/>
                              <w:r>
                                <w:t>Orientaciones</w:t>
                              </w:r>
                              <w:r w:rsidR="007671D2">
                                <w:t xml:space="preserve"> Específic</w:t>
                              </w:r>
                              <w:r>
                                <w:t>a</w:t>
                              </w:r>
                              <w:r w:rsidR="007671D2">
                                <w:t>s</w:t>
                              </w:r>
                              <w:bookmarkEnd w:id="5"/>
                              <w:bookmarkEnd w:id="6"/>
                              <w:r w:rsidR="007671D2">
                                <w:t xml:space="preserve"> </w:t>
                              </w:r>
                            </w:p>
                            <w:p w14:paraId="7ABFE87F" w14:textId="77777777" w:rsidR="009C161D" w:rsidRDefault="009C161D" w:rsidP="009C161D"/>
                            <w:p w14:paraId="2F473DFC" w14:textId="77777777" w:rsidR="009C161D" w:rsidRDefault="009C161D" w:rsidP="009C161D"/>
                            <w:p w14:paraId="5B21AB1C" w14:textId="77777777" w:rsidR="009C161D" w:rsidRDefault="009C161D" w:rsidP="009C161D"/>
                            <w:p w14:paraId="35AE44B6" w14:textId="77777777" w:rsidR="009C161D" w:rsidRDefault="009C161D" w:rsidP="009C161D"/>
                            <w:p w14:paraId="798ED766" w14:textId="77777777" w:rsidR="009C161D" w:rsidRPr="009C161D" w:rsidRDefault="009C161D" w:rsidP="009C161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" name="Grupo 30"/>
                        <wpg:cNvGrpSpPr/>
                        <wpg:grpSpPr>
                          <a:xfrm>
                            <a:off x="2763748" y="236305"/>
                            <a:ext cx="356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31" name="Rectángulo 31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Rectángulo 32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00E1269" id="Grupo 33" o:spid="_x0000_s1034" style="position:absolute;left:0;text-align:left;margin-left:-15.9pt;margin-top:-33.65pt;width:498.25pt;height:45pt;z-index:251682816" coordsize="63277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">
                <v:shape id="_x0000_s1035" type="#_x0000_t202" style="position:absolute;width:28003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2945EDC8" w14:textId="77777777" w:rsidR="007671D2" w:rsidRDefault="009C161D" w:rsidP="007671D2">
                        <w:pPr>
                          <w:pStyle w:val="Ttulo1"/>
                        </w:pPr>
                        <w:bookmarkStart w:id="12" w:name="_Toc51942891"/>
                        <w:bookmarkStart w:id="13" w:name="_Toc51942920"/>
                        <w:r>
                          <w:t>Orientaciones</w:t>
                        </w:r>
                        <w:r w:rsidR="007671D2">
                          <w:t xml:space="preserve"> Específic</w:t>
                        </w:r>
                        <w:r>
                          <w:t>a</w:t>
                        </w:r>
                        <w:r w:rsidR="007671D2">
                          <w:t>s</w:t>
                        </w:r>
                        <w:bookmarkEnd w:id="12"/>
                        <w:bookmarkEnd w:id="13"/>
                        <w:r w:rsidR="007671D2">
                          <w:t xml:space="preserve"> </w:t>
                        </w:r>
                      </w:p>
                      <w:p w14:paraId="7ABFE87F" w14:textId="77777777" w:rsidR="009C161D" w:rsidRDefault="009C161D" w:rsidP="009C161D"/>
                      <w:p w14:paraId="2F473DFC" w14:textId="77777777" w:rsidR="009C161D" w:rsidRDefault="009C161D" w:rsidP="009C161D"/>
                      <w:p w14:paraId="5B21AB1C" w14:textId="77777777" w:rsidR="009C161D" w:rsidRDefault="009C161D" w:rsidP="009C161D"/>
                      <w:p w14:paraId="35AE44B6" w14:textId="77777777" w:rsidR="009C161D" w:rsidRDefault="009C161D" w:rsidP="009C161D"/>
                      <w:p w14:paraId="798ED766" w14:textId="77777777" w:rsidR="009C161D" w:rsidRPr="009C161D" w:rsidRDefault="009C161D" w:rsidP="009C161D"/>
                    </w:txbxContent>
                  </v:textbox>
                </v:shape>
                <v:group id="Grupo 30" o:spid="_x0000_s1036" style="position:absolute;left:27637;top:2363;width:356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Rectángulo 31" o:spid="_x0000_s103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" fillcolor="#041c7b" stroked="f" strokeweight="1pt"/>
                  <v:rect id="Rectángulo 32" o:spid="_x0000_s103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44C517B4" w14:textId="77777777" w:rsidR="00220A61" w:rsidRDefault="00220A61" w:rsidP="00220A61">
      <w:pPr>
        <w:tabs>
          <w:tab w:val="left" w:pos="3075"/>
        </w:tabs>
      </w:pPr>
      <w:r>
        <w:t>En esta unidad, nos adentraremos en el fascinante mundo de la Ingeniería del Software, explorando sus conceptos fundamentales y sus aplicaciones prácticas. La toma de decisiones es una parte integral de esta disciplina, ya que cada elección puede influir en el desarrollo y el éxito de un proyecto de software.</w:t>
      </w:r>
    </w:p>
    <w:p w14:paraId="582B1E45" w14:textId="77777777" w:rsidR="00220A61" w:rsidRDefault="00220A61" w:rsidP="00220A61">
      <w:pPr>
        <w:tabs>
          <w:tab w:val="left" w:pos="3075"/>
        </w:tabs>
      </w:pPr>
    </w:p>
    <w:p w14:paraId="09351AA8" w14:textId="77777777" w:rsidR="00220A61" w:rsidRDefault="00220A61" w:rsidP="00220A61">
      <w:pPr>
        <w:tabs>
          <w:tab w:val="left" w:pos="3075"/>
        </w:tabs>
      </w:pPr>
      <w:r>
        <w:t>Es crucial entender que nuestras decisiones en este campo no solo afectan nuestro propio futuro profesional, sino también el funcionamiento de empresas, la satisfacción de clientes y usuarios, y en última instancia, la calidad de vida de las personas que utilizan los productos que creamos.</w:t>
      </w:r>
    </w:p>
    <w:p w14:paraId="554C4D7C" w14:textId="77777777" w:rsidR="00220A61" w:rsidRDefault="00220A61" w:rsidP="00220A61">
      <w:pPr>
        <w:tabs>
          <w:tab w:val="left" w:pos="3075"/>
        </w:tabs>
      </w:pPr>
    </w:p>
    <w:p w14:paraId="6B457F90" w14:textId="77777777" w:rsidR="00220A61" w:rsidRDefault="00220A61" w:rsidP="00220A61">
      <w:pPr>
        <w:tabs>
          <w:tab w:val="left" w:pos="3075"/>
        </w:tabs>
      </w:pPr>
      <w:r>
        <w:t>El objetivo principal de esta unidad es proporcionarte una base sólida en los principios básicos de la Ingeniería del Software, para que puedas comprender y aplicar diferentes metodologías y técnicas con confianza y eficacia.</w:t>
      </w:r>
    </w:p>
    <w:p w14:paraId="643B9845" w14:textId="77777777" w:rsidR="00220A61" w:rsidRDefault="00220A61" w:rsidP="00220A61">
      <w:pPr>
        <w:tabs>
          <w:tab w:val="left" w:pos="3075"/>
        </w:tabs>
      </w:pPr>
    </w:p>
    <w:p w14:paraId="5D4D6AB4" w14:textId="77777777" w:rsidR="00220A61" w:rsidRDefault="00220A61" w:rsidP="00220A61">
      <w:pPr>
        <w:tabs>
          <w:tab w:val="left" w:pos="3075"/>
        </w:tabs>
      </w:pPr>
      <w:r>
        <w:t>En las siguientes secciones, encontrarás una detallada guía de actividades, con fechas de inicio y finalización específicas, diseñadas para ayudarte a alcanzar los objetivos establecidos para esta unidad. Te recomendamos seguir el calendario proporcionado en el aula virtual o utilizar un organizador personal para gestionar tus tiempos de estudio y cumplir con las metas establecidas.</w:t>
      </w:r>
    </w:p>
    <w:p w14:paraId="7E035AD9" w14:textId="77777777" w:rsidR="00220A61" w:rsidRDefault="00220A61" w:rsidP="00220A61">
      <w:pPr>
        <w:tabs>
          <w:tab w:val="left" w:pos="3075"/>
        </w:tabs>
      </w:pPr>
    </w:p>
    <w:p w14:paraId="61C12067" w14:textId="77777777" w:rsidR="00220A61" w:rsidRDefault="00220A61" w:rsidP="00220A61">
      <w:pPr>
        <w:tabs>
          <w:tab w:val="left" w:pos="3075"/>
        </w:tabs>
      </w:pPr>
      <w:r>
        <w:t>Recuerda que el intercambio de ideas y experiencias con tus compañeros de clase puede enriquecer tu aprendizaje, por lo que te alentamos a participar activamente en las sesiones de chat y en los foros de discusión. Mantén siempre una actitud de respeto y tolerancia hacia las opiniones divergentes, ya que el debate constructivo es una parte importante del proceso de aprendizaje colaborativo.</w:t>
      </w:r>
    </w:p>
    <w:p w14:paraId="49050D13" w14:textId="77777777" w:rsidR="00220A61" w:rsidRDefault="00220A61" w:rsidP="00220A61">
      <w:pPr>
        <w:tabs>
          <w:tab w:val="left" w:pos="3075"/>
        </w:tabs>
      </w:pPr>
    </w:p>
    <w:p w14:paraId="2F03CAA5" w14:textId="61D35CD4" w:rsidR="00772E40" w:rsidRDefault="00220A61" w:rsidP="00220A61">
      <w:pPr>
        <w:tabs>
          <w:tab w:val="left" w:pos="3075"/>
        </w:tabs>
      </w:pPr>
      <w:r>
        <w:t>¡Bienvenido a esta emocionante aventura en el mundo de la Ingeniería del Software!</w:t>
      </w:r>
    </w:p>
    <w:p w14:paraId="3F81F9AD" w14:textId="77777777" w:rsidR="00772E40" w:rsidRDefault="00772E40" w:rsidP="00AB2DF6">
      <w:pPr>
        <w:tabs>
          <w:tab w:val="left" w:pos="3075"/>
        </w:tabs>
      </w:pPr>
    </w:p>
    <w:p w14:paraId="741C8A7A" w14:textId="51DAD07F" w:rsidR="008032D0" w:rsidRDefault="008032D0" w:rsidP="00AB2DF6">
      <w:pPr>
        <w:tabs>
          <w:tab w:val="left" w:pos="3075"/>
        </w:tabs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2D2BADB0" wp14:editId="4A38484F">
                <wp:simplePos x="0" y="0"/>
                <wp:positionH relativeFrom="column">
                  <wp:posOffset>-154940</wp:posOffset>
                </wp:positionH>
                <wp:positionV relativeFrom="paragraph">
                  <wp:posOffset>-226303</wp:posOffset>
                </wp:positionV>
                <wp:extent cx="6320751" cy="419100"/>
                <wp:effectExtent l="0" t="0" r="4445" b="0"/>
                <wp:wrapNone/>
                <wp:docPr id="40" name="Grupo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0751" cy="419100"/>
                          <a:chOff x="0" y="0"/>
                          <a:chExt cx="6320751" cy="419100"/>
                        </a:xfrm>
                      </wpg:grpSpPr>
                      <wps:wsp>
                        <wps:cNvPr id="4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876675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E6E034" w14:textId="77777777" w:rsidR="00372AE8" w:rsidRPr="00D904A7" w:rsidRDefault="00372AE8" w:rsidP="00372AE8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7" w:name="_Toc51942892"/>
                              <w:bookmarkStart w:id="8" w:name="_Toc51942921"/>
                              <w:r w:rsidRPr="00372AE8">
                                <w:rPr>
                                  <w:rStyle w:val="Ttulo1Car"/>
                                </w:rPr>
                                <w:t>Esquema de Trabajo Independiente</w:t>
                              </w:r>
                              <w:bookmarkEnd w:id="7"/>
                              <w:bookmarkEnd w:id="8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prendizajes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9" name="Grupo 39"/>
                        <wpg:cNvGrpSpPr/>
                        <wpg:grpSpPr>
                          <a:xfrm>
                            <a:off x="3801438" y="92467"/>
                            <a:ext cx="2519313" cy="198000"/>
                            <a:chOff x="0" y="0"/>
                            <a:chExt cx="2519313" cy="198000"/>
                          </a:xfrm>
                        </wpg:grpSpPr>
                        <wps:wsp>
                          <wps:cNvPr id="35" name="Rectángulo 35"/>
                          <wps:cNvSpPr/>
                          <wps:spPr>
                            <a:xfrm>
                              <a:off x="780836" y="0"/>
                              <a:ext cx="1738477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Rectángulo 38"/>
                          <wps:cNvSpPr/>
                          <wps:spPr>
                            <a:xfrm>
                              <a:off x="0" y="0"/>
                              <a:ext cx="7291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D2BADB0" id="Grupo 40" o:spid="_x0000_s1039" style="position:absolute;left:0;text-align:left;margin-left:-12.2pt;margin-top:-17.8pt;width:497.7pt;height:33pt;z-index:251688960" coordsize="63207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">
                <v:shape id="_x0000_s1040" type="#_x0000_t202" style="position:absolute;width:3876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76E6E034" w14:textId="77777777" w:rsidR="00372AE8" w:rsidRPr="00D904A7" w:rsidRDefault="00372AE8" w:rsidP="00372AE8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16" w:name="_Toc51942892"/>
                        <w:bookmarkStart w:id="17" w:name="_Toc51942921"/>
                        <w:r w:rsidRPr="00372AE8">
                          <w:rPr>
                            <w:rStyle w:val="Ttulo1Car"/>
                          </w:rPr>
                          <w:t>Esquema de Trabajo Independiente</w:t>
                        </w:r>
                        <w:bookmarkEnd w:id="16"/>
                        <w:bookmarkEnd w:id="17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>prendizajes</w:t>
                        </w:r>
                        <w:proofErr w:type="gramEnd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upo 39" o:spid="_x0000_s1041" style="position:absolute;left:38014;top:924;width:25193;height:1980" coordsize="25193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rect id="Rectángulo 35" o:spid="_x0000_s1042" style="position:absolute;left:7808;width:17385;height:1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" fillcolor="#041c7b" stroked="f" strokeweight="1pt"/>
                  <v:rect id="Rectángulo 38" o:spid="_x0000_s1043" style="position:absolute;width:7291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" fillcolor="#bc1018" stroked="f" strokeweight="1pt"/>
                </v:group>
              </v:group>
            </w:pict>
          </mc:Fallback>
        </mc:AlternateContent>
      </w:r>
    </w:p>
    <w:p w14:paraId="05F95E77" w14:textId="77777777" w:rsidR="00772E40" w:rsidRDefault="00772E40" w:rsidP="00AB2DF6">
      <w:pPr>
        <w:tabs>
          <w:tab w:val="left" w:pos="3075"/>
        </w:tabs>
      </w:pPr>
    </w:p>
    <w:tbl>
      <w:tblPr>
        <w:tblW w:w="8365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5"/>
        <w:gridCol w:w="5284"/>
        <w:gridCol w:w="851"/>
        <w:gridCol w:w="1285"/>
      </w:tblGrid>
      <w:tr w:rsidR="00A97C72" w:rsidRPr="007C3419" w14:paraId="018395DD" w14:textId="77777777" w:rsidTr="007A125E">
        <w:tc>
          <w:tcPr>
            <w:tcW w:w="945" w:type="dxa"/>
            <w:shd w:val="clear" w:color="auto" w:fill="011D7C"/>
          </w:tcPr>
          <w:p w14:paraId="4AA99D53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Semana</w:t>
            </w:r>
          </w:p>
        </w:tc>
        <w:tc>
          <w:tcPr>
            <w:tcW w:w="5292" w:type="dxa"/>
            <w:shd w:val="clear" w:color="auto" w:fill="011D7C"/>
          </w:tcPr>
          <w:p w14:paraId="6805456D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Actividades</w:t>
            </w:r>
          </w:p>
        </w:tc>
        <w:tc>
          <w:tcPr>
            <w:tcW w:w="851" w:type="dxa"/>
            <w:shd w:val="clear" w:color="auto" w:fill="011D7C"/>
          </w:tcPr>
          <w:p w14:paraId="2D45635B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Inicio</w:t>
            </w:r>
          </w:p>
        </w:tc>
        <w:tc>
          <w:tcPr>
            <w:tcW w:w="1277" w:type="dxa"/>
            <w:shd w:val="clear" w:color="auto" w:fill="011D7C"/>
          </w:tcPr>
          <w:p w14:paraId="5A015E18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Finalización (Entrega)</w:t>
            </w:r>
          </w:p>
        </w:tc>
      </w:tr>
      <w:tr w:rsidR="00A97C72" w:rsidRPr="007C3419" w14:paraId="5940DB0A" w14:textId="77777777" w:rsidTr="00E636DE">
        <w:tc>
          <w:tcPr>
            <w:tcW w:w="945" w:type="dxa"/>
            <w:shd w:val="clear" w:color="auto" w:fill="EDEDED"/>
          </w:tcPr>
          <w:p w14:paraId="3018FC47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</w:p>
        </w:tc>
        <w:tc>
          <w:tcPr>
            <w:tcW w:w="5292" w:type="dxa"/>
            <w:shd w:val="clear" w:color="auto" w:fill="EDEDED"/>
          </w:tcPr>
          <w:p w14:paraId="49930417" w14:textId="77777777" w:rsidR="00A97C72" w:rsidRPr="00203FA4" w:rsidRDefault="00A97C72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Escribir el título de la actividad de la semana</w:t>
            </w:r>
          </w:p>
        </w:tc>
        <w:tc>
          <w:tcPr>
            <w:tcW w:w="851" w:type="dxa"/>
            <w:shd w:val="clear" w:color="auto" w:fill="EDEDED"/>
          </w:tcPr>
          <w:p w14:paraId="2810B299" w14:textId="77777777" w:rsidR="00A97C72" w:rsidRPr="00203FA4" w:rsidRDefault="00A97C72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</w:p>
        </w:tc>
        <w:tc>
          <w:tcPr>
            <w:tcW w:w="1277" w:type="dxa"/>
            <w:shd w:val="clear" w:color="auto" w:fill="EDEDED"/>
          </w:tcPr>
          <w:p w14:paraId="23A05746" w14:textId="77777777" w:rsidR="00A97C72" w:rsidRPr="00203FA4" w:rsidRDefault="00A97C72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</w:p>
        </w:tc>
      </w:tr>
      <w:tr w:rsidR="00A97C72" w:rsidRPr="00203FA4" w14:paraId="347DA5A1" w14:textId="77777777" w:rsidTr="00E636DE">
        <w:tc>
          <w:tcPr>
            <w:tcW w:w="945" w:type="dxa"/>
            <w:shd w:val="clear" w:color="auto" w:fill="auto"/>
          </w:tcPr>
          <w:p w14:paraId="281FFAD5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</w:p>
        </w:tc>
        <w:tc>
          <w:tcPr>
            <w:tcW w:w="5292" w:type="dxa"/>
            <w:shd w:val="clear" w:color="auto" w:fill="auto"/>
          </w:tcPr>
          <w:p w14:paraId="6DE67BF1" w14:textId="77777777" w:rsidR="00A97C72" w:rsidRPr="00203FA4" w:rsidRDefault="00A97C72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</w:p>
        </w:tc>
        <w:tc>
          <w:tcPr>
            <w:tcW w:w="851" w:type="dxa"/>
            <w:shd w:val="clear" w:color="auto" w:fill="auto"/>
          </w:tcPr>
          <w:p w14:paraId="3E2DC017" w14:textId="77777777" w:rsidR="00A97C72" w:rsidRPr="00203FA4" w:rsidRDefault="00A97C72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</w:p>
        </w:tc>
        <w:tc>
          <w:tcPr>
            <w:tcW w:w="1277" w:type="dxa"/>
            <w:shd w:val="clear" w:color="auto" w:fill="auto"/>
          </w:tcPr>
          <w:p w14:paraId="7C2F0FCA" w14:textId="77777777" w:rsidR="00A97C72" w:rsidRPr="00203FA4" w:rsidRDefault="00A97C72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</w:p>
        </w:tc>
      </w:tr>
      <w:tr w:rsidR="00A97C72" w:rsidRPr="007C3419" w14:paraId="55738F48" w14:textId="77777777" w:rsidTr="00E636DE">
        <w:tc>
          <w:tcPr>
            <w:tcW w:w="945" w:type="dxa"/>
            <w:shd w:val="clear" w:color="auto" w:fill="EDEDED"/>
          </w:tcPr>
          <w:p w14:paraId="5347E508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</w:p>
        </w:tc>
        <w:tc>
          <w:tcPr>
            <w:tcW w:w="5292" w:type="dxa"/>
            <w:shd w:val="clear" w:color="auto" w:fill="EDEDED"/>
          </w:tcPr>
          <w:p w14:paraId="082A520E" w14:textId="77777777" w:rsidR="00A97C72" w:rsidRPr="00203FA4" w:rsidRDefault="00A97C72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</w:p>
        </w:tc>
        <w:tc>
          <w:tcPr>
            <w:tcW w:w="851" w:type="dxa"/>
            <w:shd w:val="clear" w:color="auto" w:fill="EDEDED"/>
          </w:tcPr>
          <w:p w14:paraId="5A9A9703" w14:textId="77777777" w:rsidR="00A97C72" w:rsidRPr="00203FA4" w:rsidRDefault="00A97C72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</w:p>
        </w:tc>
        <w:tc>
          <w:tcPr>
            <w:tcW w:w="1277" w:type="dxa"/>
            <w:shd w:val="clear" w:color="auto" w:fill="EDEDED"/>
          </w:tcPr>
          <w:p w14:paraId="77A02335" w14:textId="77777777" w:rsidR="00A97C72" w:rsidRPr="00203FA4" w:rsidRDefault="00A97C72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</w:p>
        </w:tc>
      </w:tr>
    </w:tbl>
    <w:p w14:paraId="4D4C8DB4" w14:textId="77777777" w:rsidR="00772E40" w:rsidRDefault="00772E40" w:rsidP="00AB2DF6">
      <w:pPr>
        <w:tabs>
          <w:tab w:val="left" w:pos="3075"/>
        </w:tabs>
      </w:pPr>
    </w:p>
    <w:p w14:paraId="1E13DC21" w14:textId="77777777" w:rsidR="00772E40" w:rsidRDefault="00A25AC2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12DBB9DE" wp14:editId="12762855">
                <wp:simplePos x="0" y="0"/>
                <wp:positionH relativeFrom="column">
                  <wp:posOffset>-268477</wp:posOffset>
                </wp:positionH>
                <wp:positionV relativeFrom="paragraph">
                  <wp:posOffset>303195</wp:posOffset>
                </wp:positionV>
                <wp:extent cx="6336809" cy="405765"/>
                <wp:effectExtent l="0" t="0" r="6985" b="0"/>
                <wp:wrapNone/>
                <wp:docPr id="12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809" cy="405765"/>
                          <a:chOff x="0" y="0"/>
                          <a:chExt cx="6336809" cy="405765"/>
                        </a:xfrm>
                      </wpg:grpSpPr>
                      <wps:wsp>
                        <wps:cNvPr id="5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038475" cy="40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407FA2" w14:textId="77777777" w:rsidR="001D0B87" w:rsidRPr="00D904A7" w:rsidRDefault="001D0B87" w:rsidP="001D0B87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9" w:name="_Toc51942893"/>
                              <w:bookmarkStart w:id="10" w:name="_Toc51942922"/>
                              <w:r w:rsidRPr="001D0B87">
                                <w:rPr>
                                  <w:rStyle w:val="Ttulo1Car"/>
                                </w:rPr>
                                <w:t>Actividades de Aprendizaje</w:t>
                              </w:r>
                              <w:bookmarkEnd w:id="9"/>
                              <w:bookmarkEnd w:id="10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203FA4">
                                <w:rPr>
                                  <w:b/>
                                  <w:sz w:val="56"/>
                                  <w:szCs w:val="56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ndependiente 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prendizajes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" name="Grupo 1"/>
                        <wpg:cNvGrpSpPr/>
                        <wpg:grpSpPr>
                          <a:xfrm>
                            <a:off x="2938409" y="92467"/>
                            <a:ext cx="33984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8" name="Rectángulo 8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ángulo 10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2DBB9DE" id="Grupo 12" o:spid="_x0000_s1044" style="position:absolute;left:0;text-align:left;margin-left:-21.15pt;margin-top:23.85pt;width:498.95pt;height:31.95pt;z-index:251692032" coordsize="63368,4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">
                <v:shape id="_x0000_s1045" type="#_x0000_t202" style="position:absolute;width:30384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77407FA2" w14:textId="77777777" w:rsidR="001D0B87" w:rsidRPr="00D904A7" w:rsidRDefault="001D0B87" w:rsidP="001D0B87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20" w:name="_Toc51942893"/>
                        <w:bookmarkStart w:id="21" w:name="_Toc51942922"/>
                        <w:r w:rsidRPr="001D0B87">
                          <w:rPr>
                            <w:rStyle w:val="Ttulo1Car"/>
                          </w:rPr>
                          <w:t>Actividades de Aprendizaje</w:t>
                        </w:r>
                        <w:bookmarkEnd w:id="20"/>
                        <w:bookmarkEnd w:id="21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r w:rsidRPr="00203FA4">
                          <w:rPr>
                            <w:b/>
                            <w:sz w:val="56"/>
                            <w:szCs w:val="56"/>
                          </w:rPr>
                          <w:t>I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ndependiente </w:t>
                        </w:r>
                        <w:proofErr w:type="gramStart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>prendizajes</w:t>
                        </w:r>
                        <w:proofErr w:type="gramEnd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upo 1" o:spid="_x0000_s1046" style="position:absolute;left:29384;top:924;width:33984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8" o:spid="_x0000_s104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" fillcolor="#041c7b" stroked="f" strokeweight="1pt"/>
                  <v:rect id="Rectángulo 10" o:spid="_x0000_s104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7AF09AC0" w14:textId="77777777" w:rsidR="00772E40" w:rsidRDefault="00772E40" w:rsidP="00AB2DF6">
      <w:pPr>
        <w:tabs>
          <w:tab w:val="left" w:pos="3075"/>
        </w:tabs>
      </w:pPr>
    </w:p>
    <w:p w14:paraId="7B6DC3DD" w14:textId="77777777" w:rsidR="00772E40" w:rsidRDefault="00772E40" w:rsidP="00AB2DF6">
      <w:pPr>
        <w:tabs>
          <w:tab w:val="left" w:pos="3075"/>
        </w:tabs>
      </w:pPr>
    </w:p>
    <w:p w14:paraId="3CFFE8E6" w14:textId="77777777" w:rsidR="00772E40" w:rsidRDefault="00772E40" w:rsidP="00AB2DF6">
      <w:pPr>
        <w:tabs>
          <w:tab w:val="left" w:pos="3075"/>
        </w:tabs>
      </w:pPr>
    </w:p>
    <w:p w14:paraId="4096A3E2" w14:textId="77777777" w:rsidR="00772E40" w:rsidRDefault="00772E40" w:rsidP="00AB2DF6">
      <w:pPr>
        <w:tabs>
          <w:tab w:val="left" w:pos="3075"/>
        </w:tabs>
      </w:pPr>
    </w:p>
    <w:p w14:paraId="6E19F741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752F76DD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  <w:r>
        <w:rPr>
          <w:noProof/>
          <w:color w:val="2F5496" w:themeColor="accent1" w:themeShade="BF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F5FE93" wp14:editId="4D3421F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38825" cy="400050"/>
                <wp:effectExtent l="0" t="0" r="9525" b="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400050"/>
                        </a:xfrm>
                        <a:prstGeom prst="rect">
                          <a:avLst/>
                        </a:prstGeom>
                        <a:solidFill>
                          <a:srgbClr val="011D7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930C86" w14:textId="77777777" w:rsidR="005A2EB0" w:rsidRPr="00774846" w:rsidRDefault="009F4FF1" w:rsidP="009F4FF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bookmarkStart w:id="11" w:name="_Hlk54019684"/>
                            <w:bookmarkStart w:id="12" w:name="_Hlk54019685"/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  <w:bookmarkEnd w:id="11"/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F5FE93" id="Rectángulo 17" o:spid="_x0000_s1049" style="position:absolute;left:0;text-align:left;margin-left:0;margin-top:0;width:459.75pt;height:31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" fillcolor="#011d7c" stroked="f" strokeweight="1pt">
                <v:textbox>
                  <w:txbxContent>
                    <w:p w14:paraId="00930C86" w14:textId="77777777" w:rsidR="005A2EB0" w:rsidRPr="00774846" w:rsidRDefault="009F4FF1" w:rsidP="009F4FF1">
                      <w:pPr>
                        <w:jc w:val="center"/>
                        <w:rPr>
                          <w:b/>
                          <w:bCs/>
                          <w:sz w:val="28"/>
                          <w:szCs w:val="24"/>
                        </w:rPr>
                      </w:pPr>
                      <w:bookmarkStart w:id="24" w:name="_Hlk54019684"/>
                      <w:bookmarkStart w:id="25" w:name="_Hlk54019685"/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  <w:bookmarkEnd w:id="24"/>
                      <w:bookmarkEnd w:id="25"/>
                    </w:p>
                  </w:txbxContent>
                </v:textbox>
              </v:rect>
            </w:pict>
          </mc:Fallback>
        </mc:AlternateContent>
      </w:r>
    </w:p>
    <w:p w14:paraId="38EFFF09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6A17D4C2" w14:textId="77777777" w:rsidR="005A2EB0" w:rsidRDefault="008D6C1C" w:rsidP="005A2EB0">
      <w:pPr>
        <w:tabs>
          <w:tab w:val="left" w:pos="3075"/>
        </w:tabs>
        <w:spacing w:beforeLines="40" w:before="96" w:afterLines="20" w:after="48"/>
      </w:pPr>
      <w:r>
        <w:t>Agregue una breve descripción del propósito del foro</w:t>
      </w:r>
    </w:p>
    <w:p w14:paraId="2F4A042C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458EE2D4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  <w:u w:val="single"/>
        </w:rPr>
      </w:pPr>
      <w:r w:rsidRPr="009140F6">
        <w:rPr>
          <w:b/>
          <w:bCs/>
          <w:u w:val="single"/>
        </w:rPr>
        <w:t>Recursos</w:t>
      </w:r>
    </w:p>
    <w:p w14:paraId="15A0A680" w14:textId="77777777" w:rsidR="007F47C8" w:rsidRDefault="007F47C8" w:rsidP="005A2EB0">
      <w:pPr>
        <w:tabs>
          <w:tab w:val="left" w:pos="3075"/>
        </w:tabs>
        <w:spacing w:beforeLines="40" w:before="96" w:afterLines="20" w:after="48"/>
      </w:pPr>
    </w:p>
    <w:p w14:paraId="4F203AEA" w14:textId="77777777" w:rsidR="008D6C1C" w:rsidRDefault="008D6C1C" w:rsidP="005A2EB0">
      <w:pPr>
        <w:tabs>
          <w:tab w:val="left" w:pos="3075"/>
        </w:tabs>
        <w:spacing w:beforeLines="40" w:before="96" w:afterLines="20" w:after="48"/>
      </w:pPr>
      <w:r>
        <w:t>Inserte los recursos</w:t>
      </w:r>
    </w:p>
    <w:p w14:paraId="2281089D" w14:textId="77777777" w:rsidR="008D6C1C" w:rsidRPr="007F47C8" w:rsidRDefault="008D6C1C" w:rsidP="005A2EB0">
      <w:pPr>
        <w:tabs>
          <w:tab w:val="left" w:pos="3075"/>
        </w:tabs>
        <w:spacing w:beforeLines="40" w:before="96" w:afterLines="20" w:after="48"/>
      </w:pPr>
    </w:p>
    <w:p w14:paraId="4B342E33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</w:rPr>
      </w:pPr>
      <w:r w:rsidRPr="00AE3262">
        <w:rPr>
          <w:b/>
          <w:bCs/>
        </w:rPr>
        <w:t xml:space="preserve">Indicaciones – </w:t>
      </w:r>
      <w:r w:rsidRPr="00944F64">
        <w:rPr>
          <w:b/>
          <w:bCs/>
        </w:rPr>
        <w:t xml:space="preserve">Foro Resolución de ejercicios - </w:t>
      </w:r>
      <w:bookmarkStart w:id="13" w:name="_Hlk52452547"/>
      <w:r w:rsidRPr="00F8577B">
        <w:rPr>
          <w:b/>
          <w:bCs/>
        </w:rPr>
        <w:t>pronósticos cuantitativos</w:t>
      </w:r>
      <w:bookmarkEnd w:id="13"/>
    </w:p>
    <w:p w14:paraId="2BDD3917" w14:textId="77777777" w:rsidR="00772E40" w:rsidRDefault="008D6C1C" w:rsidP="00AB2DF6">
      <w:pPr>
        <w:tabs>
          <w:tab w:val="left" w:pos="3075"/>
        </w:tabs>
      </w:pPr>
      <w:r>
        <w:t xml:space="preserve">Coloque las indicaciones </w:t>
      </w:r>
      <w:r w:rsidR="00EE1694">
        <w:t>del foro, ejercicios, enlaces necesarios, etc</w:t>
      </w:r>
    </w:p>
    <w:p w14:paraId="60E3E3AC" w14:textId="77777777" w:rsidR="007F47C8" w:rsidRDefault="007F47C8" w:rsidP="00AB2DF6">
      <w:pPr>
        <w:tabs>
          <w:tab w:val="left" w:pos="3075"/>
        </w:tabs>
      </w:pPr>
    </w:p>
    <w:p w14:paraId="21A21FCB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6409103F" wp14:editId="4AC12E35">
            <wp:simplePos x="0" y="0"/>
            <wp:positionH relativeFrom="column">
              <wp:posOffset>-3175</wp:posOffset>
            </wp:positionH>
            <wp:positionV relativeFrom="paragraph">
              <wp:posOffset>94615</wp:posOffset>
            </wp:positionV>
            <wp:extent cx="1160145" cy="345440"/>
            <wp:effectExtent l="0" t="0" r="1905" b="0"/>
            <wp:wrapTight wrapText="bothSides">
              <wp:wrapPolygon edited="0">
                <wp:start x="1064" y="0"/>
                <wp:lineTo x="0" y="3574"/>
                <wp:lineTo x="0" y="14294"/>
                <wp:lineTo x="709" y="19059"/>
                <wp:lineTo x="1064" y="20250"/>
                <wp:lineTo x="2837" y="20250"/>
                <wp:lineTo x="21281" y="20250"/>
                <wp:lineTo x="21281" y="8338"/>
                <wp:lineTo x="8867" y="0"/>
                <wp:lineTo x="1064" y="0"/>
              </wp:wrapPolygon>
            </wp:wrapTight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4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14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AA6E35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7016819D" wp14:editId="2A77667D">
            <wp:simplePos x="0" y="0"/>
            <wp:positionH relativeFrom="column">
              <wp:posOffset>366395</wp:posOffset>
            </wp:positionH>
            <wp:positionV relativeFrom="paragraph">
              <wp:posOffset>269240</wp:posOffset>
            </wp:positionV>
            <wp:extent cx="300355" cy="277495"/>
            <wp:effectExtent l="0" t="0" r="4445" b="8255"/>
            <wp:wrapTight wrapText="bothSides">
              <wp:wrapPolygon edited="0">
                <wp:start x="0" y="0"/>
                <wp:lineTo x="0" y="20760"/>
                <wp:lineTo x="20550" y="20760"/>
                <wp:lineTo x="20550" y="0"/>
                <wp:lineTo x="0" y="0"/>
              </wp:wrapPolygon>
            </wp:wrapTight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52E1B0" w14:textId="77777777" w:rsidR="007F47C8" w:rsidRDefault="00EE1694" w:rsidP="007F47C8">
      <w:pPr>
        <w:tabs>
          <w:tab w:val="left" w:pos="3075"/>
        </w:tabs>
        <w:spacing w:beforeLines="40" w:before="96" w:afterLines="20" w:after="48"/>
      </w:pPr>
      <w:r w:rsidRPr="00EE1694">
        <w:t>Foro #Número: Nombre del foro</w:t>
      </w:r>
      <w:r>
        <w:t xml:space="preserve"> </w:t>
      </w:r>
      <w:r w:rsidR="00A9028B">
        <w:t>(clic secundario al nombre del foro, seleccione vínculo y )</w:t>
      </w:r>
    </w:p>
    <w:p w14:paraId="32A8EF23" w14:textId="77777777" w:rsidR="00A9028B" w:rsidRDefault="00A9028B" w:rsidP="007F47C8">
      <w:pPr>
        <w:tabs>
          <w:tab w:val="left" w:pos="3075"/>
        </w:tabs>
        <w:spacing w:beforeLines="40" w:before="96" w:afterLines="20" w:after="48"/>
      </w:pPr>
    </w:p>
    <w:p w14:paraId="15EACF29" w14:textId="77777777" w:rsidR="00772E40" w:rsidRDefault="00A21883" w:rsidP="00A21883">
      <w:pPr>
        <w:tabs>
          <w:tab w:val="left" w:pos="3075"/>
        </w:tabs>
        <w:spacing w:beforeLines="40" w:before="96" w:afterLines="20" w:after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1A38607" wp14:editId="3959925C">
                <wp:simplePos x="0" y="0"/>
                <wp:positionH relativeFrom="column">
                  <wp:posOffset>-7473</wp:posOffset>
                </wp:positionH>
                <wp:positionV relativeFrom="paragraph">
                  <wp:posOffset>297180</wp:posOffset>
                </wp:positionV>
                <wp:extent cx="5732584" cy="351692"/>
                <wp:effectExtent l="0" t="0" r="1905" b="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584" cy="351692"/>
                        </a:xfrm>
                        <a:prstGeom prst="rect">
                          <a:avLst/>
                        </a:prstGeom>
                        <a:solidFill>
                          <a:srgbClr val="041C7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270DC3" w14:textId="77777777" w:rsidR="00D76B33" w:rsidRPr="00D76B33" w:rsidRDefault="00D76B33" w:rsidP="00D76B3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76B33"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A38607" id="Rectángulo 9" o:spid="_x0000_s1050" style="position:absolute;left:0;text-align:left;margin-left:-.6pt;margin-top:23.4pt;width:451.4pt;height:27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" fillcolor="#041c7b" stroked="f" strokeweight="1pt">
                <v:textbox>
                  <w:txbxContent>
                    <w:p w14:paraId="4B270DC3" w14:textId="77777777" w:rsidR="00D76B33" w:rsidRPr="00D76B33" w:rsidRDefault="00D76B33" w:rsidP="00D76B3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76B33"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</w:p>
                  </w:txbxContent>
                </v:textbox>
              </v:rect>
            </w:pict>
          </mc:Fallback>
        </mc:AlternateContent>
      </w:r>
    </w:p>
    <w:p w14:paraId="6C1A0945" w14:textId="77777777" w:rsidR="00772E40" w:rsidRDefault="00772E40" w:rsidP="00AB2DF6">
      <w:pPr>
        <w:tabs>
          <w:tab w:val="left" w:pos="3075"/>
        </w:tabs>
      </w:pPr>
    </w:p>
    <w:p w14:paraId="3DE290CE" w14:textId="77777777" w:rsidR="00772E40" w:rsidRDefault="00772E40" w:rsidP="00AB2DF6">
      <w:pPr>
        <w:tabs>
          <w:tab w:val="left" w:pos="3075"/>
        </w:tabs>
      </w:pPr>
    </w:p>
    <w:p w14:paraId="37DA08AD" w14:textId="77777777" w:rsidR="00772E40" w:rsidRDefault="006D6D7A" w:rsidP="00AB2DF6">
      <w:pPr>
        <w:tabs>
          <w:tab w:val="left" w:pos="3075"/>
        </w:tabs>
      </w:pPr>
      <w:r>
        <w:t>Agregue una breve descripción del propósito del foro</w:t>
      </w:r>
    </w:p>
    <w:p w14:paraId="428BA685" w14:textId="77777777" w:rsidR="006D6D7A" w:rsidRDefault="006D6D7A" w:rsidP="00AB2DF6">
      <w:pPr>
        <w:tabs>
          <w:tab w:val="left" w:pos="3075"/>
        </w:tabs>
      </w:pPr>
    </w:p>
    <w:p w14:paraId="028015B6" w14:textId="77777777" w:rsidR="006D6D7A" w:rsidRPr="00462BE7" w:rsidRDefault="006D6D7A" w:rsidP="00AB2DF6">
      <w:pPr>
        <w:tabs>
          <w:tab w:val="left" w:pos="3075"/>
        </w:tabs>
        <w:rPr>
          <w:b/>
          <w:bCs/>
          <w:u w:val="single"/>
        </w:rPr>
      </w:pPr>
      <w:r w:rsidRPr="00462BE7">
        <w:rPr>
          <w:b/>
          <w:bCs/>
          <w:u w:val="single"/>
        </w:rPr>
        <w:t>Recursos</w:t>
      </w:r>
    </w:p>
    <w:p w14:paraId="06CD8EFC" w14:textId="77777777" w:rsidR="006D6D7A" w:rsidRDefault="006D6D7A" w:rsidP="00AB2DF6">
      <w:pPr>
        <w:tabs>
          <w:tab w:val="left" w:pos="3075"/>
        </w:tabs>
      </w:pPr>
    </w:p>
    <w:p w14:paraId="16F2FEF1" w14:textId="77777777" w:rsidR="00462BE7" w:rsidRDefault="00462BE7" w:rsidP="00AB2DF6">
      <w:pPr>
        <w:tabs>
          <w:tab w:val="left" w:pos="3075"/>
        </w:tabs>
      </w:pPr>
      <w:r>
        <w:t>Inserte los recursos que el estudiante deberá usar para el foro</w:t>
      </w:r>
    </w:p>
    <w:p w14:paraId="032B202A" w14:textId="77777777" w:rsidR="00462BE7" w:rsidRDefault="00462BE7" w:rsidP="00AB2DF6">
      <w:pPr>
        <w:tabs>
          <w:tab w:val="left" w:pos="3075"/>
        </w:tabs>
      </w:pPr>
    </w:p>
    <w:p w14:paraId="287D8D77" w14:textId="77777777" w:rsidR="006D6D7A" w:rsidRPr="00462BE7" w:rsidRDefault="006D6D7A" w:rsidP="00AB2DF6">
      <w:pPr>
        <w:tabs>
          <w:tab w:val="left" w:pos="3075"/>
        </w:tabs>
        <w:rPr>
          <w:b/>
          <w:bCs/>
        </w:rPr>
      </w:pPr>
      <w:r w:rsidRPr="00462BE7">
        <w:rPr>
          <w:b/>
          <w:bCs/>
        </w:rPr>
        <w:t xml:space="preserve">Indicaciones </w:t>
      </w:r>
      <w:r w:rsidR="006C1A12" w:rsidRPr="00462BE7">
        <w:rPr>
          <w:b/>
          <w:bCs/>
        </w:rPr>
        <w:t xml:space="preserve">- </w:t>
      </w:r>
      <w:r w:rsidRPr="00462BE7">
        <w:rPr>
          <w:b/>
          <w:bCs/>
        </w:rPr>
        <w:t xml:space="preserve">Foro #Número: Nombre del </w:t>
      </w:r>
      <w:r w:rsidR="006C1A12" w:rsidRPr="00462BE7">
        <w:rPr>
          <w:b/>
          <w:bCs/>
        </w:rPr>
        <w:t>F</w:t>
      </w:r>
      <w:r w:rsidRPr="00462BE7">
        <w:rPr>
          <w:b/>
          <w:bCs/>
        </w:rPr>
        <w:t>oro</w:t>
      </w:r>
    </w:p>
    <w:p w14:paraId="73A8D1C7" w14:textId="77777777" w:rsidR="00462BE7" w:rsidRDefault="00462BE7" w:rsidP="00AB2DF6">
      <w:pPr>
        <w:tabs>
          <w:tab w:val="left" w:pos="3075"/>
        </w:tabs>
      </w:pPr>
    </w:p>
    <w:p w14:paraId="2E84B9B1" w14:textId="77777777" w:rsidR="006C1A12" w:rsidRDefault="006C1A12" w:rsidP="00AB2DF6">
      <w:pPr>
        <w:tabs>
          <w:tab w:val="left" w:pos="3075"/>
        </w:tabs>
      </w:pPr>
      <w:r>
        <w:t>Agregue todo lo relacionado al foro, indicaciones, si es evaluado, los criterios de evaluación, fechas para trabajar, enlaces, ejercicios etc.</w:t>
      </w:r>
    </w:p>
    <w:p w14:paraId="34D476DF" w14:textId="77777777" w:rsidR="00462BE7" w:rsidRDefault="00462BE7" w:rsidP="00AB2DF6">
      <w:pPr>
        <w:tabs>
          <w:tab w:val="left" w:pos="3075"/>
        </w:tabs>
      </w:pPr>
    </w:p>
    <w:p w14:paraId="55E10BFF" w14:textId="77777777" w:rsidR="00462BE7" w:rsidRDefault="00890DD2" w:rsidP="00AB2DF6">
      <w:pPr>
        <w:tabs>
          <w:tab w:val="left" w:pos="3075"/>
        </w:tabs>
      </w:pPr>
      <w:r>
        <w:t>Foro #Número</w:t>
      </w:r>
      <w:r w:rsidR="00425485">
        <w:t>: Nombre del foro (clic secundario, seleccione vínculo y pegue el link al foro, luego presione aceptar)</w:t>
      </w:r>
    </w:p>
    <w:p w14:paraId="35961E50" w14:textId="77777777" w:rsidR="00772E40" w:rsidRDefault="00772E40" w:rsidP="00AB2DF6">
      <w:pPr>
        <w:tabs>
          <w:tab w:val="left" w:pos="3075"/>
        </w:tabs>
      </w:pPr>
    </w:p>
    <w:p w14:paraId="5B15B362" w14:textId="77777777" w:rsidR="00772E40" w:rsidRDefault="00772E40" w:rsidP="00AB2DF6">
      <w:pPr>
        <w:tabs>
          <w:tab w:val="left" w:pos="3075"/>
        </w:tabs>
      </w:pPr>
    </w:p>
    <w:p w14:paraId="6A8FAC03" w14:textId="77777777" w:rsidR="00AB2DF6" w:rsidRDefault="00AB2DF6" w:rsidP="00AB2DF6">
      <w:pPr>
        <w:spacing w:line="276" w:lineRule="auto"/>
        <w:jc w:val="left"/>
        <w:rPr>
          <w:b/>
        </w:rPr>
      </w:pPr>
    </w:p>
    <w:p w14:paraId="24C6E122" w14:textId="77777777" w:rsidR="00AB2DF6" w:rsidRDefault="00AB2DF6" w:rsidP="00AB2DF6">
      <w:pPr>
        <w:tabs>
          <w:tab w:val="left" w:pos="1305"/>
        </w:tabs>
      </w:pPr>
    </w:p>
    <w:sectPr w:rsidR="00AB2DF6" w:rsidSect="00477DAC">
      <w:headerReference w:type="default" r:id="rId16"/>
      <w:footerReference w:type="default" r:id="rId17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181D34" w14:textId="77777777" w:rsidR="00C74411" w:rsidRDefault="00C74411" w:rsidP="007F1B53">
      <w:pPr>
        <w:spacing w:before="0" w:after="0" w:line="240" w:lineRule="auto"/>
      </w:pPr>
      <w:r>
        <w:separator/>
      </w:r>
    </w:p>
  </w:endnote>
  <w:endnote w:type="continuationSeparator" w:id="0">
    <w:p w14:paraId="1CFF149E" w14:textId="77777777" w:rsidR="00C74411" w:rsidRDefault="00C74411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14907E" w14:textId="77777777" w:rsidR="00477DAC" w:rsidRPr="00F3756A" w:rsidRDefault="007B5A76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1CC696D1" wp14:editId="09947F95">
          <wp:simplePos x="0" y="0"/>
          <wp:positionH relativeFrom="column">
            <wp:posOffset>-1087120</wp:posOffset>
          </wp:positionH>
          <wp:positionV relativeFrom="paragraph">
            <wp:posOffset>-102870</wp:posOffset>
          </wp:positionV>
          <wp:extent cx="7789545" cy="822325"/>
          <wp:effectExtent l="0" t="0" r="1905" b="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20EF3EB0" wp14:editId="1544AB53">
              <wp:simplePos x="0" y="0"/>
              <wp:positionH relativeFrom="column">
                <wp:posOffset>3682365</wp:posOffset>
              </wp:positionH>
              <wp:positionV relativeFrom="paragraph">
                <wp:posOffset>-102235</wp:posOffset>
              </wp:positionV>
              <wp:extent cx="2711450" cy="327660"/>
              <wp:effectExtent l="0" t="0" r="0" b="0"/>
              <wp:wrapSquare wrapText="bothSides"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145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D11484" w14:textId="77777777" w:rsidR="00477DAC" w:rsidRPr="005B7617" w:rsidRDefault="00477DAC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="007B5A7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Guía de U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nidad Didáctica</w:t>
                          </w:r>
                        </w:p>
                        <w:p w14:paraId="7F0CE377" w14:textId="77777777" w:rsidR="00477DAC" w:rsidRDefault="00477DAC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EF3EB0" id="_x0000_t202" coordsize="21600,21600" o:spt="202" path="m,l,21600r21600,l21600,xe">
              <v:stroke joinstyle="miter"/>
              <v:path gradientshapeok="t" o:connecttype="rect"/>
            </v:shapetype>
            <v:shape id="_x0000_s1051" type="#_x0000_t202" style="position:absolute;left:0;text-align:left;margin-left:289.95pt;margin-top:-8.05pt;width:213.5pt;height:25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" filled="f" stroked="f">
              <v:textbox>
                <w:txbxContent>
                  <w:p w14:paraId="5BD11484" w14:textId="77777777" w:rsidR="00477DAC" w:rsidRPr="005B7617" w:rsidRDefault="00477DAC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="007B5A76">
                      <w:rPr>
                        <w:rFonts w:ascii="Verdana" w:eastAsiaTheme="majorEastAsia" w:hAnsi="Verdana" w:cstheme="majorBidi"/>
                        <w:szCs w:val="24"/>
                      </w:rPr>
                      <w:t>Guía de U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nidad Didáctica</w:t>
                    </w:r>
                  </w:p>
                  <w:p w14:paraId="7F0CE377" w14:textId="77777777" w:rsidR="00477DAC" w:rsidRDefault="00477DAC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50A8C4" w14:textId="77777777" w:rsidR="00C74411" w:rsidRDefault="00C74411" w:rsidP="007F1B53">
      <w:pPr>
        <w:spacing w:before="0" w:after="0" w:line="240" w:lineRule="auto"/>
      </w:pPr>
      <w:r>
        <w:separator/>
      </w:r>
    </w:p>
  </w:footnote>
  <w:footnote w:type="continuationSeparator" w:id="0">
    <w:p w14:paraId="7C933C09" w14:textId="77777777" w:rsidR="00C74411" w:rsidRDefault="00C74411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481F7" w14:textId="77777777" w:rsidR="00477DAC" w:rsidRDefault="00477DAC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4616A79" wp14:editId="483E6572">
          <wp:simplePos x="0" y="0"/>
          <wp:positionH relativeFrom="column">
            <wp:posOffset>-1085850</wp:posOffset>
          </wp:positionH>
          <wp:positionV relativeFrom="paragraph">
            <wp:posOffset>-514985</wp:posOffset>
          </wp:positionV>
          <wp:extent cx="7795895" cy="997585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411"/>
    <w:rsid w:val="000437FF"/>
    <w:rsid w:val="000446AD"/>
    <w:rsid w:val="000775A4"/>
    <w:rsid w:val="0008100E"/>
    <w:rsid w:val="000905C9"/>
    <w:rsid w:val="00121F92"/>
    <w:rsid w:val="00122516"/>
    <w:rsid w:val="001726BE"/>
    <w:rsid w:val="001B4292"/>
    <w:rsid w:val="001C720B"/>
    <w:rsid w:val="001D0B87"/>
    <w:rsid w:val="0020003D"/>
    <w:rsid w:val="002175E3"/>
    <w:rsid w:val="00220A61"/>
    <w:rsid w:val="00232293"/>
    <w:rsid w:val="002E3A77"/>
    <w:rsid w:val="002F0A67"/>
    <w:rsid w:val="003102D9"/>
    <w:rsid w:val="00346434"/>
    <w:rsid w:val="003717C3"/>
    <w:rsid w:val="00372AE8"/>
    <w:rsid w:val="00392738"/>
    <w:rsid w:val="003E0D37"/>
    <w:rsid w:val="003F3A88"/>
    <w:rsid w:val="00425485"/>
    <w:rsid w:val="00462BE7"/>
    <w:rsid w:val="00477DAC"/>
    <w:rsid w:val="00490543"/>
    <w:rsid w:val="004F36FE"/>
    <w:rsid w:val="00507CCA"/>
    <w:rsid w:val="00526FCA"/>
    <w:rsid w:val="0054053B"/>
    <w:rsid w:val="00547521"/>
    <w:rsid w:val="005874FF"/>
    <w:rsid w:val="005A2EB0"/>
    <w:rsid w:val="005B0B82"/>
    <w:rsid w:val="005B7617"/>
    <w:rsid w:val="005E27A5"/>
    <w:rsid w:val="006233F8"/>
    <w:rsid w:val="00636C8A"/>
    <w:rsid w:val="00656D92"/>
    <w:rsid w:val="00680D3C"/>
    <w:rsid w:val="00686701"/>
    <w:rsid w:val="006A2741"/>
    <w:rsid w:val="006B6105"/>
    <w:rsid w:val="006C1A12"/>
    <w:rsid w:val="006D6D7A"/>
    <w:rsid w:val="007671D2"/>
    <w:rsid w:val="00772E40"/>
    <w:rsid w:val="007A125E"/>
    <w:rsid w:val="007A22FF"/>
    <w:rsid w:val="007B5A76"/>
    <w:rsid w:val="007D7B98"/>
    <w:rsid w:val="007F1B53"/>
    <w:rsid w:val="007F47C8"/>
    <w:rsid w:val="008032D0"/>
    <w:rsid w:val="00840CE1"/>
    <w:rsid w:val="00843820"/>
    <w:rsid w:val="00857A4F"/>
    <w:rsid w:val="00890DD2"/>
    <w:rsid w:val="00891D18"/>
    <w:rsid w:val="008B0A58"/>
    <w:rsid w:val="008D6C1C"/>
    <w:rsid w:val="008E1A03"/>
    <w:rsid w:val="008F7011"/>
    <w:rsid w:val="00976C11"/>
    <w:rsid w:val="009C161D"/>
    <w:rsid w:val="009F4FF1"/>
    <w:rsid w:val="00A21883"/>
    <w:rsid w:val="00A25AC2"/>
    <w:rsid w:val="00A837DB"/>
    <w:rsid w:val="00A9028B"/>
    <w:rsid w:val="00A97C72"/>
    <w:rsid w:val="00AB2DF6"/>
    <w:rsid w:val="00AB407E"/>
    <w:rsid w:val="00B00319"/>
    <w:rsid w:val="00B0609B"/>
    <w:rsid w:val="00B47A03"/>
    <w:rsid w:val="00B50AA3"/>
    <w:rsid w:val="00BC01BC"/>
    <w:rsid w:val="00BF4C23"/>
    <w:rsid w:val="00C06CE7"/>
    <w:rsid w:val="00C74411"/>
    <w:rsid w:val="00C97BEF"/>
    <w:rsid w:val="00CF5E5D"/>
    <w:rsid w:val="00D76B33"/>
    <w:rsid w:val="00DE5F24"/>
    <w:rsid w:val="00E14E89"/>
    <w:rsid w:val="00E42177"/>
    <w:rsid w:val="00E636DE"/>
    <w:rsid w:val="00EC298D"/>
    <w:rsid w:val="00EE1423"/>
    <w:rsid w:val="00EE1694"/>
    <w:rsid w:val="00F02BF4"/>
    <w:rsid w:val="00F3756A"/>
    <w:rsid w:val="00F43320"/>
    <w:rsid w:val="00F52DFA"/>
    <w:rsid w:val="00FB27FC"/>
    <w:rsid w:val="00FB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51FCEBE1"/>
  <w15:chartTrackingRefBased/>
  <w15:docId w15:val="{6054A33D-E110-4746-AFAA-B86ED220F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20B"/>
    <w:pPr>
      <w:spacing w:before="40" w:after="2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772E40"/>
    <w:pPr>
      <w:keepNext/>
      <w:keepLines/>
      <w:spacing w:before="24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843820"/>
    <w:pPr>
      <w:keepNext/>
      <w:keepLines/>
      <w:spacing w:after="0"/>
      <w:jc w:val="center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2E40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3820"/>
    <w:rPr>
      <w:rFonts w:ascii="Tahoma" w:eastAsiaTheme="majorEastAsia" w:hAnsi="Tahoma" w:cstheme="majorBidi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232293"/>
    <w:pPr>
      <w:spacing w:before="0" w:after="160"/>
      <w:jc w:val="left"/>
    </w:pPr>
    <w:rPr>
      <w:rFonts w:asciiTheme="majorHAnsi" w:hAnsiTheme="majorHAnsi"/>
      <w:i/>
      <w:color w:val="4472C4" w:themeColor="accent1"/>
    </w:rPr>
  </w:style>
  <w:style w:type="character" w:customStyle="1" w:styleId="CdigoCar">
    <w:name w:val="Código Car"/>
    <w:basedOn w:val="Fuentedeprrafopredeter"/>
    <w:link w:val="Cdigo"/>
    <w:rsid w:val="00232293"/>
    <w:rPr>
      <w:rFonts w:asciiTheme="majorHAnsi" w:hAnsiTheme="majorHAnsi"/>
      <w:i/>
      <w:color w:val="4472C4" w:themeColor="accent1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F:\Documentos\Plantillas%20personalizadas%20de%20Office\Gu&#237;a%20Unidad%20Did&#225;ctica.docx" TargetMode="External"/><Relationship Id="rId13" Type="http://schemas.openxmlformats.org/officeDocument/2006/relationships/image" Target="media/image2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file:///F:\Documentos\Plantillas%20personalizadas%20de%20Office\Gu&#237;a%20Unidad%20Did&#225;ctica.docx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file:///F:\Documentos\Plantillas%20personalizadas%20de%20Office\Gu&#237;a%20Unidad%20Did&#225;ctica.docx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file:///F:\Documentos\Plantillas%20personalizadas%20de%20Office\Gu&#237;a%20Unidad%20Did&#225;ctica.docx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file:///F:\Documentos\Plantillas%20personalizadas%20de%20Office\Gu&#237;a%20Unidad%20Did&#225;ctica.docx" TargetMode="Externa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Plantillas%20personalizadas%20de%20Office\Gu&#237;a%20Unidad%20Did&#225;ctic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A4025-E761-4035-829E-EF7685501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Guía Unidad Didáctica.dotx</Template>
  <TotalTime>16</TotalTime>
  <Pages>6</Pages>
  <Words>751</Words>
  <Characters>4135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</dc:creator>
  <cp:keywords/>
  <dc:description/>
  <cp:lastModifiedBy>Guillermo AntonioAguirre</cp:lastModifiedBy>
  <cp:revision>6</cp:revision>
  <dcterms:created xsi:type="dcterms:W3CDTF">2024-03-05T22:37:00Z</dcterms:created>
  <dcterms:modified xsi:type="dcterms:W3CDTF">2024-03-14T15:08:00Z</dcterms:modified>
</cp:coreProperties>
</file>
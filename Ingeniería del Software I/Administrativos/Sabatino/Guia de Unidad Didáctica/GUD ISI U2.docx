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55BC7" w14:textId="77777777" w:rsidR="00F43320" w:rsidRDefault="00F43320"/>
    <w:p w14:paraId="49CECC4A" w14:textId="77777777" w:rsidR="00F43320" w:rsidRDefault="00840CE1">
      <w:r>
        <w:rPr>
          <w:noProof/>
        </w:rPr>
        <w:drawing>
          <wp:anchor distT="0" distB="0" distL="114300" distR="114300" simplePos="0" relativeHeight="251639808" behindDoc="0" locked="0" layoutInCell="1" allowOverlap="1" wp14:anchorId="6FCB39A2" wp14:editId="626EEF2A">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801B69" w14:textId="77777777" w:rsidR="00F43320" w:rsidRDefault="00F43320"/>
    <w:p w14:paraId="56A84D88" w14:textId="77777777" w:rsidR="00F43320" w:rsidRDefault="00F43320"/>
    <w:p w14:paraId="11B331B3" w14:textId="77777777" w:rsidR="00F43320" w:rsidRDefault="00F43320"/>
    <w:p w14:paraId="22866AF5" w14:textId="77777777" w:rsidR="00F43320" w:rsidRDefault="00F43320"/>
    <w:p w14:paraId="19C2050F" w14:textId="77777777" w:rsidR="00F43320" w:rsidRDefault="00F43320"/>
    <w:p w14:paraId="4348D1F0" w14:textId="77777777" w:rsidR="00F43320" w:rsidRDefault="00F43320"/>
    <w:p w14:paraId="5BAAB496" w14:textId="77777777" w:rsidR="00F43320" w:rsidRDefault="003E0D37">
      <w:r>
        <w:rPr>
          <w:noProof/>
        </w:rPr>
        <mc:AlternateContent>
          <mc:Choice Requires="wps">
            <w:drawing>
              <wp:anchor distT="0" distB="0" distL="114300" distR="114300" simplePos="0" relativeHeight="251641856" behindDoc="1" locked="0" layoutInCell="1" allowOverlap="1" wp14:anchorId="54DA0D13" wp14:editId="4C34848B">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01FC2BB"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4DA0D13"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001FC2BB"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EDEB483" w14:textId="77777777" w:rsidR="00F43320" w:rsidRDefault="00F43320"/>
    <w:p w14:paraId="00BFCD27" w14:textId="77777777" w:rsidR="00F43320" w:rsidRDefault="00F43320"/>
    <w:p w14:paraId="592DF030" w14:textId="77777777" w:rsidR="00F43320" w:rsidRDefault="00F43320"/>
    <w:p w14:paraId="526442EB" w14:textId="77777777" w:rsidR="00F43320" w:rsidRDefault="003E0D37">
      <w:r>
        <w:rPr>
          <w:noProof/>
        </w:rPr>
        <mc:AlternateContent>
          <mc:Choice Requires="wpg">
            <w:drawing>
              <wp:anchor distT="0" distB="0" distL="114300" distR="114300" simplePos="0" relativeHeight="251640832" behindDoc="0" locked="0" layoutInCell="1" allowOverlap="1" wp14:anchorId="15CD9EE4" wp14:editId="0C5554D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9AB8DA"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B6822BC" w14:textId="77777777" w:rsidR="00F43320" w:rsidRDefault="003E0D37">
      <w:r>
        <w:rPr>
          <w:noProof/>
        </w:rPr>
        <mc:AlternateContent>
          <mc:Choice Requires="wps">
            <w:drawing>
              <wp:anchor distT="0" distB="0" distL="114300" distR="114300" simplePos="0" relativeHeight="251642880" behindDoc="0" locked="0" layoutInCell="1" allowOverlap="1" wp14:anchorId="40A5796D" wp14:editId="435E2035">
                <wp:simplePos x="0" y="0"/>
                <wp:positionH relativeFrom="column">
                  <wp:posOffset>-308610</wp:posOffset>
                </wp:positionH>
                <wp:positionV relativeFrom="paragraph">
                  <wp:posOffset>93980</wp:posOffset>
                </wp:positionV>
                <wp:extent cx="5821045" cy="1704975"/>
                <wp:effectExtent l="0" t="0" r="0" b="952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70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560B81" w14:textId="0D065D9C" w:rsidR="00F43320" w:rsidRPr="005E6C17" w:rsidRDefault="00BB2F79" w:rsidP="007A125E">
                            <w:pPr>
                              <w:jc w:val="right"/>
                              <w:rPr>
                                <w:rFonts w:ascii="EleganTech™" w:hAnsi="EleganTech™"/>
                                <w:b/>
                                <w:color w:val="404040"/>
                                <w:sz w:val="54"/>
                                <w:szCs w:val="56"/>
                              </w:rPr>
                            </w:pPr>
                            <w:r w:rsidRPr="00BB2F79">
                              <w:rPr>
                                <w:rFonts w:cs="Calibri"/>
                                <w:b/>
                                <w:color w:val="000000"/>
                                <w:sz w:val="48"/>
                                <w:szCs w:val="52"/>
                                <w:lang w:eastAsia="es-NI"/>
                              </w:rPr>
                              <w:t>Determinación de Requerimientos. (Ingeniería de Requerimientos)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I</w:t>
                            </w:r>
                          </w:p>
                          <w:p w14:paraId="560445D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5796D" id="Cuadro de texto 7" o:spid="_x0000_s1027" type="#_x0000_t202" style="position:absolute;left:0;text-align:left;margin-left:-24.3pt;margin-top:7.4pt;width:458.35pt;height:134.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" filled="f" stroked="f">
                <v:textbox>
                  <w:txbxContent>
                    <w:p w14:paraId="4E560B81" w14:textId="0D065D9C" w:rsidR="00F43320" w:rsidRPr="005E6C17" w:rsidRDefault="00BB2F79" w:rsidP="007A125E">
                      <w:pPr>
                        <w:jc w:val="right"/>
                        <w:rPr>
                          <w:rFonts w:ascii="EleganTech™" w:hAnsi="EleganTech™"/>
                          <w:b/>
                          <w:color w:val="404040"/>
                          <w:sz w:val="54"/>
                          <w:szCs w:val="56"/>
                        </w:rPr>
                      </w:pPr>
                      <w:r w:rsidRPr="00BB2F79">
                        <w:rPr>
                          <w:rFonts w:cs="Calibri"/>
                          <w:b/>
                          <w:color w:val="000000"/>
                          <w:sz w:val="48"/>
                          <w:szCs w:val="52"/>
                          <w:lang w:eastAsia="es-NI"/>
                        </w:rPr>
                        <w:t>Determinación de Requerimientos. (Ingeniería de Requerimientos)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Pr>
                          <w:rFonts w:cs="Calibri"/>
                          <w:b/>
                          <w:color w:val="000000"/>
                          <w:sz w:val="48"/>
                          <w:szCs w:val="52"/>
                          <w:lang w:eastAsia="es-NI"/>
                        </w:rPr>
                        <w:t>I</w:t>
                      </w:r>
                    </w:p>
                    <w:p w14:paraId="560445D4" w14:textId="77777777" w:rsidR="00F43320" w:rsidRDefault="00F43320" w:rsidP="00F43320">
                      <w:pPr>
                        <w:jc w:val="right"/>
                      </w:pPr>
                    </w:p>
                  </w:txbxContent>
                </v:textbox>
              </v:shape>
            </w:pict>
          </mc:Fallback>
        </mc:AlternateContent>
      </w:r>
    </w:p>
    <w:p w14:paraId="15097FAF" w14:textId="77777777" w:rsidR="00F43320" w:rsidRDefault="00F43320"/>
    <w:p w14:paraId="287419F1" w14:textId="77777777" w:rsidR="005B0B82" w:rsidRDefault="005B0B82"/>
    <w:p w14:paraId="09140354" w14:textId="77777777" w:rsidR="005B0B82" w:rsidRDefault="005B0B82"/>
    <w:p w14:paraId="5FD059A6" w14:textId="77777777" w:rsidR="005B0B82" w:rsidRDefault="008032D0" w:rsidP="008032D0">
      <w:pPr>
        <w:tabs>
          <w:tab w:val="left" w:pos="2799"/>
        </w:tabs>
      </w:pPr>
      <w:r>
        <w:tab/>
      </w:r>
    </w:p>
    <w:p w14:paraId="570C0E9E" w14:textId="77777777" w:rsidR="005B0B82" w:rsidRDefault="005B0B82"/>
    <w:p w14:paraId="0499B106" w14:textId="77777777" w:rsidR="005B0B82" w:rsidRDefault="005B0B82"/>
    <w:p w14:paraId="1728DCB1" w14:textId="77777777" w:rsidR="005B0B82" w:rsidRDefault="005B0B82"/>
    <w:p w14:paraId="15A73DE8" w14:textId="77777777" w:rsidR="005B0B82" w:rsidRDefault="005B0B82"/>
    <w:p w14:paraId="4BFEAB52" w14:textId="77777777" w:rsidR="005B0B82" w:rsidRDefault="005B0B82"/>
    <w:p w14:paraId="03FF51EB" w14:textId="77777777" w:rsidR="005B0B82" w:rsidRDefault="005B0B82"/>
    <w:p w14:paraId="74F651C6" w14:textId="77777777" w:rsidR="005B0B82" w:rsidRDefault="005B0B82"/>
    <w:p w14:paraId="28AC1BFB" w14:textId="77777777" w:rsidR="005B0B82" w:rsidRDefault="005B0B82"/>
    <w:p w14:paraId="6DBA3A2E" w14:textId="77777777" w:rsidR="00EC298D" w:rsidRDefault="00EC298D"/>
    <w:p w14:paraId="1C56FA4A" w14:textId="77777777" w:rsidR="00477DAC" w:rsidRDefault="00477DAC">
      <w:pPr>
        <w:sectPr w:rsidR="00477DAC" w:rsidSect="00636C8A">
          <w:pgSz w:w="12240" w:h="15840"/>
          <w:pgMar w:top="1418" w:right="1701" w:bottom="1418" w:left="1701" w:header="709" w:footer="709" w:gutter="0"/>
          <w:cols w:space="708"/>
          <w:docGrid w:linePitch="360"/>
        </w:sectPr>
      </w:pPr>
    </w:p>
    <w:p w14:paraId="4FCC9ADC" w14:textId="77777777" w:rsidR="00EC298D" w:rsidRDefault="00EC298D"/>
    <w:p w14:paraId="775DC9AD"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40EF74B"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D31E56B" w14:textId="77777777" w:rsidR="00843820" w:rsidRPr="007B5A76" w:rsidRDefault="00843820" w:rsidP="00843820">
          <w:pPr>
            <w:rPr>
              <w:rFonts w:cs="Tahoma"/>
              <w:szCs w:val="24"/>
              <w:lang w:val="es-ES" w:eastAsia="es-NI"/>
            </w:rPr>
          </w:pPr>
        </w:p>
        <w:p w14:paraId="6E3B064C" w14:textId="34DE9E16"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3</w:t>
            </w:r>
            <w:r w:rsidR="007D7B98" w:rsidRPr="007B5A76">
              <w:rPr>
                <w:rFonts w:cs="Tahoma"/>
                <w:noProof/>
                <w:webHidden/>
                <w:szCs w:val="24"/>
              </w:rPr>
              <w:fldChar w:fldCharType="end"/>
            </w:r>
          </w:hyperlink>
        </w:p>
        <w:p w14:paraId="696D75F0" w14:textId="0AC74213" w:rsidR="007D7B98" w:rsidRPr="007B5A76" w:rsidRDefault="00E37AF4">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4</w:t>
            </w:r>
            <w:r w:rsidR="007D7B98" w:rsidRPr="007B5A76">
              <w:rPr>
                <w:rFonts w:cs="Tahoma"/>
                <w:noProof/>
                <w:webHidden/>
                <w:szCs w:val="24"/>
              </w:rPr>
              <w:fldChar w:fldCharType="end"/>
            </w:r>
          </w:hyperlink>
        </w:p>
        <w:p w14:paraId="27525A6C" w14:textId="358738D5" w:rsidR="007D7B98" w:rsidRPr="007B5A76" w:rsidRDefault="00E37AF4">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4</w:t>
            </w:r>
            <w:r w:rsidR="007D7B98" w:rsidRPr="007B5A76">
              <w:rPr>
                <w:rFonts w:cs="Tahoma"/>
                <w:noProof/>
                <w:webHidden/>
                <w:szCs w:val="24"/>
              </w:rPr>
              <w:fldChar w:fldCharType="end"/>
            </w:r>
          </w:hyperlink>
        </w:p>
        <w:p w14:paraId="1D6399BC" w14:textId="3A4078C7" w:rsidR="007D7B98" w:rsidRPr="007B5A76" w:rsidRDefault="00E37AF4">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5</w:t>
            </w:r>
            <w:r w:rsidR="007D7B98" w:rsidRPr="007B5A76">
              <w:rPr>
                <w:rFonts w:cs="Tahoma"/>
                <w:noProof/>
                <w:webHidden/>
                <w:szCs w:val="24"/>
              </w:rPr>
              <w:fldChar w:fldCharType="end"/>
            </w:r>
          </w:hyperlink>
        </w:p>
        <w:p w14:paraId="110D7321" w14:textId="1275FF35" w:rsidR="007D7B98" w:rsidRPr="007B5A76" w:rsidRDefault="00E37AF4">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1474DC">
              <w:rPr>
                <w:rFonts w:cs="Tahoma"/>
                <w:noProof/>
                <w:webHidden/>
                <w:szCs w:val="24"/>
              </w:rPr>
              <w:t>6</w:t>
            </w:r>
            <w:r w:rsidR="007D7B98" w:rsidRPr="007B5A76">
              <w:rPr>
                <w:rFonts w:cs="Tahoma"/>
                <w:noProof/>
                <w:webHidden/>
                <w:szCs w:val="24"/>
              </w:rPr>
              <w:fldChar w:fldCharType="end"/>
            </w:r>
          </w:hyperlink>
        </w:p>
        <w:p w14:paraId="4C066472" w14:textId="77777777" w:rsidR="00843820" w:rsidRDefault="00843820">
          <w:r w:rsidRPr="007B5A76">
            <w:rPr>
              <w:rFonts w:cs="Tahoma"/>
              <w:szCs w:val="24"/>
              <w:lang w:val="es-ES"/>
            </w:rPr>
            <w:fldChar w:fldCharType="end"/>
          </w:r>
        </w:p>
      </w:sdtContent>
    </w:sdt>
    <w:p w14:paraId="2C4850BE" w14:textId="77777777" w:rsidR="00B0609B" w:rsidRDefault="00B0609B" w:rsidP="001C720B">
      <w:pPr>
        <w:spacing w:line="276" w:lineRule="auto"/>
        <w:rPr>
          <w:b/>
        </w:rPr>
      </w:pPr>
    </w:p>
    <w:p w14:paraId="6D4E4F01" w14:textId="77777777" w:rsidR="00B0609B" w:rsidRDefault="00B0609B" w:rsidP="00AB2DF6">
      <w:pPr>
        <w:spacing w:line="276" w:lineRule="auto"/>
        <w:jc w:val="right"/>
        <w:rPr>
          <w:b/>
        </w:rPr>
      </w:pPr>
    </w:p>
    <w:p w14:paraId="7039CC3A" w14:textId="77777777" w:rsidR="00B0609B" w:rsidRDefault="00B0609B" w:rsidP="00AB2DF6">
      <w:pPr>
        <w:spacing w:line="276" w:lineRule="auto"/>
        <w:jc w:val="right"/>
        <w:rPr>
          <w:b/>
        </w:rPr>
      </w:pPr>
    </w:p>
    <w:p w14:paraId="745CB871" w14:textId="77777777" w:rsidR="00B0609B" w:rsidRDefault="00B0609B" w:rsidP="00AB2DF6">
      <w:pPr>
        <w:spacing w:line="276" w:lineRule="auto"/>
        <w:jc w:val="right"/>
        <w:rPr>
          <w:b/>
        </w:rPr>
      </w:pPr>
    </w:p>
    <w:p w14:paraId="241CAC22" w14:textId="77777777" w:rsidR="00B0609B" w:rsidRDefault="00B0609B" w:rsidP="00AB2DF6">
      <w:pPr>
        <w:spacing w:line="276" w:lineRule="auto"/>
        <w:jc w:val="right"/>
        <w:rPr>
          <w:b/>
        </w:rPr>
      </w:pPr>
    </w:p>
    <w:p w14:paraId="7B04492C" w14:textId="77777777" w:rsidR="00B0609B" w:rsidRDefault="00B0609B" w:rsidP="00AB2DF6">
      <w:pPr>
        <w:spacing w:line="276" w:lineRule="auto"/>
        <w:jc w:val="right"/>
        <w:rPr>
          <w:b/>
        </w:rPr>
      </w:pPr>
    </w:p>
    <w:p w14:paraId="6E781F5B" w14:textId="77777777" w:rsidR="00B0609B" w:rsidRDefault="00B0609B" w:rsidP="00AB2DF6">
      <w:pPr>
        <w:spacing w:line="276" w:lineRule="auto"/>
        <w:jc w:val="right"/>
        <w:rPr>
          <w:b/>
        </w:rPr>
      </w:pPr>
    </w:p>
    <w:p w14:paraId="1157E85D" w14:textId="77777777" w:rsidR="00B0609B" w:rsidRDefault="00B0609B" w:rsidP="00AB2DF6">
      <w:pPr>
        <w:spacing w:line="276" w:lineRule="auto"/>
        <w:jc w:val="right"/>
        <w:rPr>
          <w:b/>
        </w:rPr>
      </w:pPr>
    </w:p>
    <w:p w14:paraId="7479E676" w14:textId="77777777" w:rsidR="00B0609B" w:rsidRDefault="00B0609B" w:rsidP="00AB2DF6">
      <w:pPr>
        <w:spacing w:line="276" w:lineRule="auto"/>
        <w:jc w:val="right"/>
        <w:rPr>
          <w:b/>
        </w:rPr>
      </w:pPr>
    </w:p>
    <w:p w14:paraId="038B434B" w14:textId="77777777" w:rsidR="00B0609B" w:rsidRDefault="00B0609B" w:rsidP="00AB2DF6">
      <w:pPr>
        <w:spacing w:line="276" w:lineRule="auto"/>
        <w:jc w:val="right"/>
        <w:rPr>
          <w:b/>
        </w:rPr>
      </w:pPr>
    </w:p>
    <w:p w14:paraId="10A142A1" w14:textId="77777777" w:rsidR="00B0609B" w:rsidRDefault="00B0609B" w:rsidP="00AB2DF6">
      <w:pPr>
        <w:spacing w:line="276" w:lineRule="auto"/>
        <w:jc w:val="right"/>
        <w:rPr>
          <w:b/>
        </w:rPr>
      </w:pPr>
    </w:p>
    <w:p w14:paraId="1585DEAD" w14:textId="77777777" w:rsidR="00B0609B" w:rsidRDefault="00B0609B" w:rsidP="00AB2DF6">
      <w:pPr>
        <w:spacing w:line="276" w:lineRule="auto"/>
        <w:jc w:val="right"/>
        <w:rPr>
          <w:b/>
        </w:rPr>
      </w:pPr>
    </w:p>
    <w:p w14:paraId="4BBC5190" w14:textId="77777777" w:rsidR="00B0609B" w:rsidRDefault="00B0609B" w:rsidP="00AB2DF6">
      <w:pPr>
        <w:spacing w:line="276" w:lineRule="auto"/>
        <w:jc w:val="right"/>
        <w:rPr>
          <w:b/>
        </w:rPr>
      </w:pPr>
    </w:p>
    <w:p w14:paraId="1291DC6E" w14:textId="77777777" w:rsidR="00B0609B" w:rsidRDefault="00B0609B" w:rsidP="00AB2DF6">
      <w:pPr>
        <w:spacing w:line="276" w:lineRule="auto"/>
        <w:jc w:val="right"/>
        <w:rPr>
          <w:b/>
        </w:rPr>
      </w:pPr>
    </w:p>
    <w:p w14:paraId="00C216A5" w14:textId="77777777" w:rsidR="00B0609B" w:rsidRDefault="00B0609B" w:rsidP="00AB2DF6">
      <w:pPr>
        <w:spacing w:line="276" w:lineRule="auto"/>
        <w:jc w:val="right"/>
        <w:rPr>
          <w:b/>
        </w:rPr>
      </w:pPr>
    </w:p>
    <w:p w14:paraId="30EB71A3" w14:textId="77777777" w:rsidR="00B0609B" w:rsidRDefault="00B0609B" w:rsidP="00AB2DF6">
      <w:pPr>
        <w:spacing w:line="276" w:lineRule="auto"/>
        <w:jc w:val="right"/>
        <w:rPr>
          <w:b/>
        </w:rPr>
      </w:pPr>
    </w:p>
    <w:p w14:paraId="53734ECF" w14:textId="77777777" w:rsidR="00B0609B" w:rsidRDefault="00B0609B" w:rsidP="00AB2DF6">
      <w:pPr>
        <w:spacing w:line="276" w:lineRule="auto"/>
        <w:jc w:val="right"/>
        <w:rPr>
          <w:b/>
        </w:rPr>
      </w:pPr>
    </w:p>
    <w:p w14:paraId="09A34351" w14:textId="77777777" w:rsidR="00B0609B" w:rsidRDefault="00B0609B" w:rsidP="00AB2DF6">
      <w:pPr>
        <w:spacing w:line="276" w:lineRule="auto"/>
        <w:jc w:val="right"/>
        <w:rPr>
          <w:b/>
        </w:rPr>
      </w:pPr>
    </w:p>
    <w:p w14:paraId="575A29A1" w14:textId="77777777" w:rsidR="00B0609B" w:rsidRDefault="00B0609B" w:rsidP="00AB2DF6">
      <w:pPr>
        <w:spacing w:line="276" w:lineRule="auto"/>
        <w:jc w:val="right"/>
        <w:rPr>
          <w:b/>
        </w:rPr>
      </w:pPr>
    </w:p>
    <w:p w14:paraId="38FBEFF6" w14:textId="77777777" w:rsidR="00B0609B" w:rsidRDefault="00B0609B" w:rsidP="00AB2DF6">
      <w:pPr>
        <w:spacing w:line="276" w:lineRule="auto"/>
        <w:jc w:val="right"/>
        <w:rPr>
          <w:b/>
        </w:rPr>
      </w:pPr>
    </w:p>
    <w:p w14:paraId="34318E7A" w14:textId="77777777" w:rsidR="00B0609B" w:rsidRDefault="00B0609B" w:rsidP="00AB2DF6">
      <w:pPr>
        <w:spacing w:line="276" w:lineRule="auto"/>
        <w:jc w:val="right"/>
        <w:rPr>
          <w:b/>
        </w:rPr>
      </w:pPr>
    </w:p>
    <w:p w14:paraId="6C33BD8D"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5FBDEE" wp14:editId="3A0660ED">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B83CDC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1C13B8B" wp14:editId="0D15F600">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783F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1C13B8B"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46B783F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53B61E0" w14:textId="77777777" w:rsidR="00496196" w:rsidRPr="00496196" w:rsidRDefault="00496196" w:rsidP="00496196">
      <w:pPr>
        <w:spacing w:line="276" w:lineRule="auto"/>
        <w:rPr>
          <w:bCs/>
        </w:rPr>
      </w:pPr>
    </w:p>
    <w:p w14:paraId="4226B181" w14:textId="0CDF9D84" w:rsidR="00496196" w:rsidRPr="00496196" w:rsidRDefault="00FB7D31" w:rsidP="00496196">
      <w:pPr>
        <w:spacing w:line="276" w:lineRule="auto"/>
        <w:rPr>
          <w:bCs/>
        </w:rPr>
      </w:pPr>
      <w:r>
        <w:rPr>
          <w:bCs/>
          <w:noProof/>
        </w:rPr>
        <w:drawing>
          <wp:anchor distT="0" distB="0" distL="114300" distR="114300" simplePos="0" relativeHeight="251694080" behindDoc="1" locked="0" layoutInCell="1" allowOverlap="1" wp14:anchorId="79AA7956" wp14:editId="473F5924">
            <wp:simplePos x="0" y="0"/>
            <wp:positionH relativeFrom="column">
              <wp:posOffset>0</wp:posOffset>
            </wp:positionH>
            <wp:positionV relativeFrom="paragraph">
              <wp:posOffset>47625</wp:posOffset>
            </wp:positionV>
            <wp:extent cx="3059430" cy="2295525"/>
            <wp:effectExtent l="0" t="0" r="7620" b="9525"/>
            <wp:wrapTight wrapText="bothSides">
              <wp:wrapPolygon edited="0">
                <wp:start x="0" y="0"/>
                <wp:lineTo x="0" y="21510"/>
                <wp:lineTo x="21519" y="21510"/>
                <wp:lineTo x="21519"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059430" cy="2295525"/>
                    </a:xfrm>
                    <a:prstGeom prst="rect">
                      <a:avLst/>
                    </a:prstGeom>
                  </pic:spPr>
                </pic:pic>
              </a:graphicData>
            </a:graphic>
            <wp14:sizeRelH relativeFrom="page">
              <wp14:pctWidth>0</wp14:pctWidth>
            </wp14:sizeRelH>
            <wp14:sizeRelV relativeFrom="page">
              <wp14:pctHeight>0</wp14:pctHeight>
            </wp14:sizeRelV>
          </wp:anchor>
        </w:drawing>
      </w:r>
      <w:r w:rsidR="00496196" w:rsidRPr="00496196">
        <w:rPr>
          <w:bCs/>
        </w:rPr>
        <w:t>En este material, encontrarás una detallada guía para la unidad "Determinación de Requerimientos" en el contexto de la Ingeniería de Requerimientos. Dividida en semanas con fechas específicas, cada actividad está diseñada para ayudarte a comprender y aplicar los conceptos fundamentales de este importante proceso en el desarrollo de software.</w:t>
      </w:r>
    </w:p>
    <w:p w14:paraId="6174879D" w14:textId="77777777" w:rsidR="00496196" w:rsidRPr="00496196" w:rsidRDefault="00496196" w:rsidP="00496196">
      <w:pPr>
        <w:spacing w:line="276" w:lineRule="auto"/>
        <w:rPr>
          <w:bCs/>
        </w:rPr>
      </w:pPr>
    </w:p>
    <w:p w14:paraId="4E838580" w14:textId="77777777" w:rsidR="00496196" w:rsidRPr="00496196" w:rsidRDefault="00496196" w:rsidP="00496196">
      <w:pPr>
        <w:spacing w:line="276" w:lineRule="auto"/>
        <w:rPr>
          <w:bCs/>
        </w:rPr>
      </w:pPr>
      <w:r w:rsidRPr="00496196">
        <w:rPr>
          <w:bCs/>
        </w:rPr>
        <w:t>Desde las primeras lecturas hasta las actividades de aprendizaje, el objetivo es construir tu conocimiento de manera progresiva, fomentando tu participación activa y tu compromiso con tu propio proceso de aprendizaje.</w:t>
      </w:r>
    </w:p>
    <w:p w14:paraId="26A555D2" w14:textId="77777777" w:rsidR="00496196" w:rsidRPr="00496196" w:rsidRDefault="00496196" w:rsidP="00496196">
      <w:pPr>
        <w:spacing w:line="276" w:lineRule="auto"/>
        <w:rPr>
          <w:bCs/>
        </w:rPr>
      </w:pPr>
    </w:p>
    <w:p w14:paraId="2FDA165B" w14:textId="77777777" w:rsidR="00496196" w:rsidRPr="00496196" w:rsidRDefault="00496196" w:rsidP="00496196">
      <w:pPr>
        <w:spacing w:line="276" w:lineRule="auto"/>
        <w:rPr>
          <w:bCs/>
        </w:rPr>
      </w:pPr>
      <w:r w:rsidRPr="00496196">
        <w:rPr>
          <w:bCs/>
        </w:rPr>
        <w:t>Esperamos que este material te resulte claro y útil, proporcionándote una guía sólida para abordar los retos y objetivos de esta unidad. Recuerda que estamos aquí para ayudarte en caso de que surjan dudas o preguntas durante tu estudio, así que no dudes en utilizar las sesiones de chat o los foros de consulta para ello.</w:t>
      </w:r>
    </w:p>
    <w:p w14:paraId="5C987C52" w14:textId="77777777" w:rsidR="00496196" w:rsidRPr="00496196" w:rsidRDefault="00496196" w:rsidP="00496196">
      <w:pPr>
        <w:spacing w:line="276" w:lineRule="auto"/>
        <w:rPr>
          <w:bCs/>
        </w:rPr>
      </w:pPr>
    </w:p>
    <w:p w14:paraId="30CB3258" w14:textId="60E638C5" w:rsidR="00B0609B" w:rsidRDefault="00496196" w:rsidP="00496196">
      <w:pPr>
        <w:spacing w:line="276" w:lineRule="auto"/>
        <w:rPr>
          <w:bCs/>
        </w:rPr>
      </w:pPr>
      <w:r w:rsidRPr="00496196">
        <w:rPr>
          <w:bCs/>
        </w:rPr>
        <w:t>¡Te deseamos mucho éxito en tu estudio de la Determinación de Requerimientos en Ingeniería de Requerimientos!</w:t>
      </w:r>
    </w:p>
    <w:p w14:paraId="0FBD20D3" w14:textId="77777777" w:rsidR="00466AD5" w:rsidRDefault="00466AD5" w:rsidP="00496196">
      <w:pPr>
        <w:spacing w:line="276" w:lineRule="auto"/>
        <w:rPr>
          <w:bCs/>
        </w:rPr>
      </w:pPr>
    </w:p>
    <w:p w14:paraId="6DDCA679" w14:textId="77777777" w:rsidR="00466AD5" w:rsidRDefault="00466AD5" w:rsidP="00496196">
      <w:pPr>
        <w:spacing w:line="276" w:lineRule="auto"/>
        <w:rPr>
          <w:bCs/>
        </w:rPr>
      </w:pPr>
    </w:p>
    <w:p w14:paraId="1401ABB0" w14:textId="77777777" w:rsidR="00466AD5" w:rsidRDefault="00466AD5" w:rsidP="00496196">
      <w:pPr>
        <w:spacing w:line="276" w:lineRule="auto"/>
        <w:rPr>
          <w:bCs/>
        </w:rPr>
      </w:pPr>
    </w:p>
    <w:p w14:paraId="49A38A35" w14:textId="77777777" w:rsidR="00466AD5" w:rsidRDefault="00466AD5" w:rsidP="00496196">
      <w:pPr>
        <w:spacing w:line="276" w:lineRule="auto"/>
        <w:rPr>
          <w:bCs/>
        </w:rPr>
      </w:pPr>
    </w:p>
    <w:p w14:paraId="0BE9E4D1" w14:textId="77777777" w:rsidR="00466AD5" w:rsidRDefault="00466AD5" w:rsidP="00496196">
      <w:pPr>
        <w:spacing w:line="276" w:lineRule="auto"/>
        <w:rPr>
          <w:bCs/>
        </w:rPr>
      </w:pPr>
    </w:p>
    <w:p w14:paraId="27CA2AD7" w14:textId="77777777" w:rsidR="00466AD5" w:rsidRDefault="00466AD5" w:rsidP="00496196">
      <w:pPr>
        <w:spacing w:line="276" w:lineRule="auto"/>
        <w:rPr>
          <w:bCs/>
        </w:rPr>
      </w:pPr>
    </w:p>
    <w:p w14:paraId="7DC53440" w14:textId="77777777" w:rsidR="00466AD5" w:rsidRDefault="00466AD5" w:rsidP="00496196">
      <w:pPr>
        <w:spacing w:line="276" w:lineRule="auto"/>
        <w:rPr>
          <w:bCs/>
        </w:rPr>
      </w:pPr>
    </w:p>
    <w:p w14:paraId="6DEE9A5E" w14:textId="77777777" w:rsidR="00466AD5" w:rsidRDefault="00466AD5" w:rsidP="00496196">
      <w:pPr>
        <w:spacing w:line="276" w:lineRule="auto"/>
        <w:rPr>
          <w:bCs/>
        </w:rPr>
      </w:pPr>
    </w:p>
    <w:p w14:paraId="56106418" w14:textId="77777777" w:rsidR="00466AD5" w:rsidRDefault="00466AD5" w:rsidP="00496196">
      <w:pPr>
        <w:spacing w:line="276" w:lineRule="auto"/>
        <w:rPr>
          <w:bCs/>
        </w:rPr>
      </w:pPr>
    </w:p>
    <w:p w14:paraId="2D5D83B9" w14:textId="77777777" w:rsidR="00466AD5" w:rsidRDefault="00466AD5" w:rsidP="00496196">
      <w:pPr>
        <w:spacing w:line="276" w:lineRule="auto"/>
        <w:rPr>
          <w:bCs/>
        </w:rPr>
      </w:pPr>
    </w:p>
    <w:p w14:paraId="7A2F7913" w14:textId="77777777" w:rsidR="00466AD5" w:rsidRPr="003102D9" w:rsidRDefault="00466AD5" w:rsidP="00496196">
      <w:pPr>
        <w:spacing w:line="276" w:lineRule="auto"/>
        <w:rPr>
          <w:bCs/>
        </w:rPr>
      </w:pPr>
    </w:p>
    <w:p w14:paraId="1376A511" w14:textId="243259C6" w:rsidR="00206B6E" w:rsidRDefault="008032D0" w:rsidP="00206B6E">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1E8B21D0" wp14:editId="01403A10">
                <wp:simplePos x="0" y="0"/>
                <wp:positionH relativeFrom="column">
                  <wp:posOffset>-179705</wp:posOffset>
                </wp:positionH>
                <wp:positionV relativeFrom="paragraph">
                  <wp:posOffset>-387350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2CF56"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E8B21D0" id="Grupo 29" o:spid="_x0000_s1029" style="position:absolute;left:0;text-align:left;margin-left:-14.15pt;margin-top:-3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EF2CF5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4358FA20" w14:textId="77777777" w:rsidR="00466AD5" w:rsidRDefault="00466AD5" w:rsidP="00206B6E">
      <w:pPr>
        <w:tabs>
          <w:tab w:val="left" w:pos="3075"/>
        </w:tabs>
      </w:pPr>
    </w:p>
    <w:p w14:paraId="14E2901F" w14:textId="49A7464E" w:rsidR="00206B6E" w:rsidRDefault="00206B6E" w:rsidP="00B30DE3">
      <w:pPr>
        <w:pStyle w:val="Prrafodelista"/>
        <w:numPr>
          <w:ilvl w:val="0"/>
          <w:numId w:val="1"/>
        </w:numPr>
        <w:tabs>
          <w:tab w:val="left" w:pos="3075"/>
        </w:tabs>
      </w:pPr>
      <w:r>
        <w:t>Entender los conceptos de requerimientos del usuario y del sistema y como se deben escribir.</w:t>
      </w:r>
    </w:p>
    <w:p w14:paraId="52BFA42B" w14:textId="314102F7" w:rsidR="00206B6E" w:rsidRDefault="00206B6E" w:rsidP="00B30DE3">
      <w:pPr>
        <w:pStyle w:val="Prrafodelista"/>
        <w:numPr>
          <w:ilvl w:val="0"/>
          <w:numId w:val="1"/>
        </w:numPr>
        <w:tabs>
          <w:tab w:val="left" w:pos="3075"/>
        </w:tabs>
      </w:pPr>
      <w:r>
        <w:t>Comprender las diferencias entre requerimientos funcionales y no funcionales.</w:t>
      </w:r>
    </w:p>
    <w:p w14:paraId="6A2D6D26" w14:textId="2FB4656A" w:rsidR="00772E40" w:rsidRDefault="00206B6E" w:rsidP="00B30DE3">
      <w:pPr>
        <w:pStyle w:val="Prrafodelista"/>
        <w:numPr>
          <w:ilvl w:val="0"/>
          <w:numId w:val="1"/>
        </w:numPr>
        <w:tabs>
          <w:tab w:val="left" w:pos="3075"/>
        </w:tabs>
      </w:pPr>
      <w:r>
        <w:t>Conocer las principales actividades de la ingeniería de requerimientos: adquisición, análisis y validación, así corno las relaciones entre dichas actividades.</w:t>
      </w:r>
    </w:p>
    <w:p w14:paraId="216D3CA1" w14:textId="77777777" w:rsidR="00772E40" w:rsidRDefault="008032D0" w:rsidP="00AB2DF6">
      <w:pPr>
        <w:tabs>
          <w:tab w:val="left" w:pos="3075"/>
        </w:tabs>
      </w:pPr>
      <w:r>
        <w:rPr>
          <w:noProof/>
        </w:rPr>
        <mc:AlternateContent>
          <mc:Choice Requires="wpg">
            <w:drawing>
              <wp:anchor distT="0" distB="0" distL="114300" distR="114300" simplePos="0" relativeHeight="251682816" behindDoc="0" locked="0" layoutInCell="1" allowOverlap="1" wp14:anchorId="50E883D4" wp14:editId="40CA199A">
                <wp:simplePos x="0" y="0"/>
                <wp:positionH relativeFrom="column">
                  <wp:posOffset>-144780</wp:posOffset>
                </wp:positionH>
                <wp:positionV relativeFrom="paragraph">
                  <wp:posOffset>73625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7C0C2"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50BAD1C7" w14:textId="77777777" w:rsidR="009C161D" w:rsidRDefault="009C161D" w:rsidP="009C161D"/>
                            <w:p w14:paraId="2A0EB083" w14:textId="77777777" w:rsidR="009C161D" w:rsidRDefault="009C161D" w:rsidP="009C161D"/>
                            <w:p w14:paraId="109656AD" w14:textId="77777777" w:rsidR="009C161D" w:rsidRDefault="009C161D" w:rsidP="009C161D"/>
                            <w:p w14:paraId="7287F074" w14:textId="77777777" w:rsidR="009C161D" w:rsidRDefault="009C161D" w:rsidP="009C161D"/>
                            <w:p w14:paraId="64208887"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0E883D4" id="Grupo 33" o:spid="_x0000_s1034" style="position:absolute;left:0;text-align:left;margin-left:-11.4pt;margin-top:5.8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947C0C2"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50BAD1C7" w14:textId="77777777" w:rsidR="009C161D" w:rsidRDefault="009C161D" w:rsidP="009C161D"/>
                      <w:p w14:paraId="2A0EB083" w14:textId="77777777" w:rsidR="009C161D" w:rsidRDefault="009C161D" w:rsidP="009C161D"/>
                      <w:p w14:paraId="109656AD" w14:textId="77777777" w:rsidR="009C161D" w:rsidRDefault="009C161D" w:rsidP="009C161D"/>
                      <w:p w14:paraId="7287F074" w14:textId="77777777" w:rsidR="009C161D" w:rsidRDefault="009C161D" w:rsidP="009C161D"/>
                      <w:p w14:paraId="64208887"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76BBBADC" w14:textId="77777777" w:rsidR="00772E40" w:rsidRDefault="00772E40" w:rsidP="00AB2DF6">
      <w:pPr>
        <w:tabs>
          <w:tab w:val="left" w:pos="3075"/>
        </w:tabs>
      </w:pPr>
    </w:p>
    <w:p w14:paraId="1AFC89FA" w14:textId="77777777" w:rsidR="00772E40" w:rsidRDefault="00772E40" w:rsidP="00AB2DF6">
      <w:pPr>
        <w:tabs>
          <w:tab w:val="left" w:pos="3075"/>
        </w:tabs>
      </w:pPr>
    </w:p>
    <w:p w14:paraId="31AC4A28" w14:textId="77777777" w:rsidR="008B3FB8" w:rsidRDefault="008B3FB8" w:rsidP="008B3FB8">
      <w:pPr>
        <w:tabs>
          <w:tab w:val="left" w:pos="3075"/>
        </w:tabs>
      </w:pPr>
      <w:r>
        <w:t>En esta unidad dedicada a la Determinación de Requerimientos en el contexto de la Ingeniería de Requerimientos, es crucial comprender la importancia de este proceso en el desarrollo de software. La toma de decisiones en este campo no solo afecta el éxito del proyecto, sino también su viabilidad, eficiencia y capacidad para satisfacer las necesidades de los usuarios finales.</w:t>
      </w:r>
    </w:p>
    <w:p w14:paraId="39A5ADC8" w14:textId="77777777" w:rsidR="008B3FB8" w:rsidRDefault="008B3FB8" w:rsidP="008B3FB8">
      <w:pPr>
        <w:tabs>
          <w:tab w:val="left" w:pos="3075"/>
        </w:tabs>
      </w:pPr>
    </w:p>
    <w:p w14:paraId="2408B5EA" w14:textId="77777777" w:rsidR="008B3FB8" w:rsidRDefault="008B3FB8" w:rsidP="008B3FB8">
      <w:pPr>
        <w:tabs>
          <w:tab w:val="left" w:pos="3075"/>
        </w:tabs>
      </w:pPr>
      <w:r>
        <w:t>Durante esta unidad, exploraremos diversos métodos y técnicas probadas que te permitirán identificar, analizar y documentar los requisitos de un sistema de software de manera efectiva. Desde la definición de requisitos funcionales y no funcionales hasta la elaboración de casos de uso y diagramas de actividad, cada actividad tiene como objetivo brindarte las herramientas necesarias para enfrentar los desafíos inherentes a esta fase del ciclo de vida del software.</w:t>
      </w:r>
    </w:p>
    <w:p w14:paraId="7D3786D4" w14:textId="77777777" w:rsidR="008B3FB8" w:rsidRDefault="008B3FB8" w:rsidP="008B3FB8">
      <w:pPr>
        <w:tabs>
          <w:tab w:val="left" w:pos="3075"/>
        </w:tabs>
      </w:pPr>
    </w:p>
    <w:p w14:paraId="563C7564" w14:textId="77777777" w:rsidR="008B3FB8" w:rsidRDefault="008B3FB8" w:rsidP="008B3FB8">
      <w:pPr>
        <w:tabs>
          <w:tab w:val="left" w:pos="3075"/>
        </w:tabs>
      </w:pPr>
      <w:r>
        <w:t xml:space="preserve">Es importante que aproveches al máximo los recursos proporcionados en esta guía, incluyendo el calendario de actividades con fechas específicas para cada tarea. Al cumplir con las fechas establecidas, no solo garantizas el progreso adecuado en tus estudios, sino que también tienes la oportunidad de participar activamente en la </w:t>
      </w:r>
      <w:r>
        <w:lastRenderedPageBreak/>
        <w:t>comunidad de estudiantes, compartiendo ideas y perspectivas que enriquezcan tu aprendizaje.</w:t>
      </w:r>
    </w:p>
    <w:p w14:paraId="68705943" w14:textId="77777777" w:rsidR="008B3FB8" w:rsidRDefault="008B3FB8" w:rsidP="008B3FB8">
      <w:pPr>
        <w:tabs>
          <w:tab w:val="left" w:pos="3075"/>
        </w:tabs>
      </w:pPr>
    </w:p>
    <w:p w14:paraId="391D5AAC" w14:textId="77777777" w:rsidR="008B3FB8" w:rsidRDefault="008B3FB8" w:rsidP="008B3FB8">
      <w:pPr>
        <w:tabs>
          <w:tab w:val="left" w:pos="3075"/>
        </w:tabs>
      </w:pPr>
      <w:r>
        <w:t>Recuerda que el respeto y la tolerancia son fundamentales en cualquier interacción dentro del entorno educativo, por lo que te animamos a mantener un ambiente de colaboración y apoyo mutuo en todas tus interacciones con tus compañeros y tutores.</w:t>
      </w:r>
    </w:p>
    <w:p w14:paraId="362C5193" w14:textId="77777777" w:rsidR="008B3FB8" w:rsidRDefault="008B3FB8" w:rsidP="008B3FB8">
      <w:pPr>
        <w:tabs>
          <w:tab w:val="left" w:pos="3075"/>
        </w:tabs>
      </w:pPr>
    </w:p>
    <w:p w14:paraId="7ADE83E0" w14:textId="7130F26F" w:rsidR="00772E40" w:rsidRDefault="008B3FB8" w:rsidP="00AB2DF6">
      <w:pPr>
        <w:tabs>
          <w:tab w:val="left" w:pos="3075"/>
        </w:tabs>
      </w:pPr>
      <w:r>
        <w:t>¡Te deseamos mucho éxito en tu estudio de la Determinación de Requerimientos en Ingeniería de Requerimientos!</w:t>
      </w:r>
    </w:p>
    <w:p w14:paraId="45761326"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051D0FBF" wp14:editId="46F1B48E">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123C4A"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51D0FBF"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9123C4A"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5DC96C80" w14:textId="77777777" w:rsidR="008032D0" w:rsidRDefault="008032D0" w:rsidP="00AB2DF6">
      <w:pPr>
        <w:tabs>
          <w:tab w:val="left" w:pos="3075"/>
        </w:tabs>
      </w:pPr>
    </w:p>
    <w:p w14:paraId="383AB032"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6B127AC5" w14:textId="77777777" w:rsidTr="00E37AF4">
        <w:tc>
          <w:tcPr>
            <w:tcW w:w="945" w:type="dxa"/>
            <w:shd w:val="clear" w:color="auto" w:fill="011D7C"/>
          </w:tcPr>
          <w:p w14:paraId="3E864E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15" w:type="dxa"/>
            <w:shd w:val="clear" w:color="auto" w:fill="011D7C"/>
          </w:tcPr>
          <w:p w14:paraId="4170D56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20B8BDB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6A521C3F"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EA2AB27" w14:textId="77777777" w:rsidTr="00E37AF4">
        <w:tc>
          <w:tcPr>
            <w:tcW w:w="945" w:type="dxa"/>
            <w:shd w:val="clear" w:color="auto" w:fill="EDEDED"/>
          </w:tcPr>
          <w:p w14:paraId="3EFCC842" w14:textId="6EC26D8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DB7D35">
              <w:rPr>
                <w:rFonts w:ascii="Calibri" w:eastAsia="Calibri" w:hAnsi="Calibri" w:cs="Calibri"/>
                <w:sz w:val="22"/>
                <w:lang w:eastAsia="es-NI"/>
              </w:rPr>
              <w:t>04</w:t>
            </w:r>
          </w:p>
        </w:tc>
        <w:tc>
          <w:tcPr>
            <w:tcW w:w="5815" w:type="dxa"/>
            <w:shd w:val="clear" w:color="auto" w:fill="EDEDED"/>
          </w:tcPr>
          <w:p w14:paraId="029B6D03" w14:textId="74647842" w:rsidR="00A97C72" w:rsidRPr="00203FA4" w:rsidRDefault="00DB7D35" w:rsidP="003169C9">
            <w:pPr>
              <w:spacing w:line="240" w:lineRule="auto"/>
              <w:jc w:val="left"/>
              <w:rPr>
                <w:rFonts w:ascii="Calibri" w:eastAsia="Calibri" w:hAnsi="Calibri" w:cs="Calibri"/>
                <w:sz w:val="22"/>
                <w:lang w:eastAsia="es-NI"/>
              </w:rPr>
            </w:pPr>
            <w:r w:rsidRPr="00DB7D35">
              <w:rPr>
                <w:rFonts w:ascii="Calibri" w:eastAsia="Calibri" w:hAnsi="Calibri" w:cs="Calibri"/>
                <w:sz w:val="22"/>
                <w:lang w:eastAsia="es-NI"/>
              </w:rPr>
              <w:t>Sumativa N1: Establecimiento de los requerimientos del cliente</w:t>
            </w:r>
          </w:p>
        </w:tc>
        <w:tc>
          <w:tcPr>
            <w:tcW w:w="1298" w:type="dxa"/>
            <w:shd w:val="clear" w:color="auto" w:fill="EDEDED"/>
          </w:tcPr>
          <w:p w14:paraId="1FB1C82F" w14:textId="783EF007" w:rsidR="00A97C72" w:rsidRPr="00203FA4" w:rsidRDefault="00AF072B"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16/04/2024</w:t>
            </w:r>
          </w:p>
        </w:tc>
        <w:tc>
          <w:tcPr>
            <w:tcW w:w="1298" w:type="dxa"/>
            <w:shd w:val="clear" w:color="auto" w:fill="EDEDED"/>
          </w:tcPr>
          <w:p w14:paraId="0259807B" w14:textId="62FF12AD" w:rsidR="00A97C72" w:rsidRPr="000810AE" w:rsidRDefault="000810AE" w:rsidP="003169C9">
            <w:pPr>
              <w:spacing w:line="240" w:lineRule="auto"/>
              <w:jc w:val="left"/>
              <w:rPr>
                <w:rFonts w:ascii="Calibri" w:eastAsia="Calibri" w:hAnsi="Calibri" w:cs="Calibri"/>
                <w:b/>
                <w:bCs/>
                <w:sz w:val="22"/>
                <w:lang w:eastAsia="es-NI"/>
              </w:rPr>
            </w:pPr>
            <w:r w:rsidRPr="000810AE">
              <w:rPr>
                <w:rFonts w:ascii="Calibri" w:eastAsia="Calibri" w:hAnsi="Calibri" w:cs="Calibri"/>
                <w:b/>
                <w:bCs/>
                <w:color w:val="FF0000"/>
                <w:sz w:val="22"/>
                <w:lang w:eastAsia="es-NI"/>
              </w:rPr>
              <w:t>16/04/2024</w:t>
            </w:r>
          </w:p>
        </w:tc>
      </w:tr>
    </w:tbl>
    <w:p w14:paraId="1832E1EC" w14:textId="77777777" w:rsidR="00772E40" w:rsidRDefault="00772E40" w:rsidP="00AB2DF6">
      <w:pPr>
        <w:tabs>
          <w:tab w:val="left" w:pos="3075"/>
        </w:tabs>
      </w:pPr>
    </w:p>
    <w:p w14:paraId="7311D673" w14:textId="77777777" w:rsidR="00772E40" w:rsidRDefault="00772E40" w:rsidP="00AB2DF6">
      <w:pPr>
        <w:tabs>
          <w:tab w:val="left" w:pos="3075"/>
        </w:tabs>
      </w:pPr>
    </w:p>
    <w:p w14:paraId="0E5CF111" w14:textId="77777777" w:rsidR="00772E40" w:rsidRDefault="00772E40" w:rsidP="00AB2DF6">
      <w:pPr>
        <w:tabs>
          <w:tab w:val="left" w:pos="3075"/>
        </w:tabs>
      </w:pPr>
    </w:p>
    <w:p w14:paraId="1E98D33F" w14:textId="77777777" w:rsidR="00772E40" w:rsidRDefault="00772E40" w:rsidP="00AB2DF6">
      <w:pPr>
        <w:tabs>
          <w:tab w:val="left" w:pos="3075"/>
        </w:tabs>
      </w:pPr>
    </w:p>
    <w:p w14:paraId="7130B191" w14:textId="77777777" w:rsidR="001474DC" w:rsidRDefault="001474DC" w:rsidP="00AB2DF6">
      <w:pPr>
        <w:tabs>
          <w:tab w:val="left" w:pos="3075"/>
        </w:tabs>
      </w:pPr>
    </w:p>
    <w:p w14:paraId="7CE61036" w14:textId="77777777" w:rsidR="001474DC" w:rsidRDefault="001474DC" w:rsidP="00AB2DF6">
      <w:pPr>
        <w:tabs>
          <w:tab w:val="left" w:pos="3075"/>
        </w:tabs>
      </w:pPr>
    </w:p>
    <w:p w14:paraId="6E30AF58" w14:textId="77777777" w:rsidR="001474DC" w:rsidRDefault="001474DC" w:rsidP="00AB2DF6">
      <w:pPr>
        <w:tabs>
          <w:tab w:val="left" w:pos="3075"/>
        </w:tabs>
      </w:pPr>
    </w:p>
    <w:p w14:paraId="59F005AA" w14:textId="77777777" w:rsidR="001474DC" w:rsidRDefault="001474DC" w:rsidP="00AB2DF6">
      <w:pPr>
        <w:tabs>
          <w:tab w:val="left" w:pos="3075"/>
        </w:tabs>
      </w:pPr>
    </w:p>
    <w:p w14:paraId="3455F574" w14:textId="77777777" w:rsidR="001474DC" w:rsidRDefault="001474DC" w:rsidP="00AB2DF6">
      <w:pPr>
        <w:tabs>
          <w:tab w:val="left" w:pos="3075"/>
        </w:tabs>
      </w:pPr>
    </w:p>
    <w:p w14:paraId="493D2724" w14:textId="77777777" w:rsidR="001474DC" w:rsidRDefault="001474DC" w:rsidP="00AB2DF6">
      <w:pPr>
        <w:tabs>
          <w:tab w:val="left" w:pos="3075"/>
        </w:tabs>
      </w:pPr>
    </w:p>
    <w:p w14:paraId="66EFC13D" w14:textId="77777777" w:rsidR="001474DC" w:rsidRDefault="001474DC" w:rsidP="00AB2DF6">
      <w:pPr>
        <w:tabs>
          <w:tab w:val="left" w:pos="3075"/>
        </w:tabs>
      </w:pPr>
    </w:p>
    <w:p w14:paraId="67ECE8F5"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1A895D3" wp14:editId="7B889FEF">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FB47"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1A895D3"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C7EFB47"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06B1ED61" w14:textId="77777777" w:rsidR="00772E40" w:rsidRDefault="00772E40" w:rsidP="00AB2DF6">
      <w:pPr>
        <w:tabs>
          <w:tab w:val="left" w:pos="3075"/>
        </w:tabs>
      </w:pPr>
    </w:p>
    <w:p w14:paraId="72EC44B4" w14:textId="77777777" w:rsidR="00772E40" w:rsidRDefault="00772E40" w:rsidP="00AB2DF6">
      <w:pPr>
        <w:tabs>
          <w:tab w:val="left" w:pos="3075"/>
        </w:tabs>
      </w:pPr>
    </w:p>
    <w:p w14:paraId="6D149C82" w14:textId="77777777" w:rsidR="00772E40" w:rsidRDefault="00772E40" w:rsidP="00AB2DF6">
      <w:pPr>
        <w:tabs>
          <w:tab w:val="left" w:pos="3075"/>
        </w:tabs>
      </w:pPr>
    </w:p>
    <w:p w14:paraId="4AC50F74" w14:textId="77777777" w:rsidR="00772E40" w:rsidRDefault="00772E40" w:rsidP="00AB2DF6">
      <w:pPr>
        <w:tabs>
          <w:tab w:val="left" w:pos="3075"/>
        </w:tabs>
      </w:pPr>
    </w:p>
    <w:p w14:paraId="04EEA219" w14:textId="77777777" w:rsidR="005A2EB0" w:rsidRDefault="005A2EB0" w:rsidP="005A2EB0">
      <w:pPr>
        <w:tabs>
          <w:tab w:val="left" w:pos="3075"/>
        </w:tabs>
        <w:spacing w:beforeLines="40" w:before="96" w:afterLines="20" w:after="48"/>
      </w:pPr>
    </w:p>
    <w:p w14:paraId="51CD3B19"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436C7D53" wp14:editId="3410A967">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48E880" w14:textId="77777777" w:rsidR="005A2EB0" w:rsidRPr="00774846" w:rsidRDefault="009F4FF1" w:rsidP="009F4FF1">
                            <w:pPr>
                              <w:jc w:val="center"/>
                              <w:rPr>
                                <w:b/>
                                <w:bCs/>
                                <w:sz w:val="28"/>
                                <w:szCs w:val="24"/>
                              </w:rPr>
                            </w:pPr>
                            <w:bookmarkStart w:id="11" w:name="_Hlk54019684"/>
                            <w:bookmarkStart w:id="12" w:name="_Hlk54019685"/>
                            <w:r>
                              <w:rPr>
                                <w:b/>
                                <w:bCs/>
                                <w:sz w:val="28"/>
                                <w:szCs w:val="24"/>
                              </w:rPr>
                              <w:t>Foro #Número: Nombre del foro</w:t>
                            </w:r>
                            <w:bookmarkEnd w:id="11"/>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6C7D53"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0448E880" w14:textId="77777777" w:rsidR="005A2EB0" w:rsidRPr="00774846" w:rsidRDefault="009F4FF1" w:rsidP="009F4FF1">
                      <w:pPr>
                        <w:jc w:val="center"/>
                        <w:rPr>
                          <w:b/>
                          <w:bCs/>
                          <w:sz w:val="28"/>
                          <w:szCs w:val="24"/>
                        </w:rPr>
                      </w:pPr>
                      <w:bookmarkStart w:id="24" w:name="_Hlk54019684"/>
                      <w:bookmarkStart w:id="25" w:name="_Hlk54019685"/>
                      <w:r>
                        <w:rPr>
                          <w:b/>
                          <w:bCs/>
                          <w:sz w:val="28"/>
                          <w:szCs w:val="24"/>
                        </w:rPr>
                        <w:t>Foro #Número: Nombre del foro</w:t>
                      </w:r>
                      <w:bookmarkEnd w:id="24"/>
                      <w:bookmarkEnd w:id="25"/>
                    </w:p>
                  </w:txbxContent>
                </v:textbox>
              </v:rect>
            </w:pict>
          </mc:Fallback>
        </mc:AlternateContent>
      </w:r>
    </w:p>
    <w:p w14:paraId="496119C1" w14:textId="77777777" w:rsidR="005A2EB0" w:rsidRDefault="005A2EB0" w:rsidP="005A2EB0">
      <w:pPr>
        <w:tabs>
          <w:tab w:val="left" w:pos="3075"/>
        </w:tabs>
        <w:spacing w:beforeLines="40" w:before="96" w:afterLines="20" w:after="48"/>
      </w:pPr>
    </w:p>
    <w:p w14:paraId="2D25DBA1" w14:textId="77777777" w:rsidR="005A2EB0" w:rsidRDefault="008D6C1C" w:rsidP="005A2EB0">
      <w:pPr>
        <w:tabs>
          <w:tab w:val="left" w:pos="3075"/>
        </w:tabs>
        <w:spacing w:beforeLines="40" w:before="96" w:afterLines="20" w:after="48"/>
      </w:pPr>
      <w:r>
        <w:t>Agregue una breve descripción del propósito del foro</w:t>
      </w:r>
    </w:p>
    <w:p w14:paraId="20677327" w14:textId="77777777" w:rsidR="005A2EB0" w:rsidRDefault="005A2EB0" w:rsidP="005A2EB0">
      <w:pPr>
        <w:tabs>
          <w:tab w:val="left" w:pos="3075"/>
        </w:tabs>
        <w:spacing w:beforeLines="40" w:before="96" w:afterLines="20" w:after="48"/>
      </w:pPr>
    </w:p>
    <w:p w14:paraId="3BB95378" w14:textId="77777777" w:rsidR="005A2EB0" w:rsidRDefault="005A2EB0" w:rsidP="005A2EB0">
      <w:pPr>
        <w:tabs>
          <w:tab w:val="left" w:pos="3075"/>
        </w:tabs>
        <w:spacing w:beforeLines="40" w:before="96" w:afterLines="20" w:after="48"/>
        <w:rPr>
          <w:b/>
          <w:bCs/>
          <w:u w:val="single"/>
        </w:rPr>
      </w:pPr>
      <w:r w:rsidRPr="009140F6">
        <w:rPr>
          <w:b/>
          <w:bCs/>
          <w:u w:val="single"/>
        </w:rPr>
        <w:t>Recursos</w:t>
      </w:r>
    </w:p>
    <w:p w14:paraId="4FC3F431" w14:textId="77777777" w:rsidR="007F47C8" w:rsidRDefault="007F47C8" w:rsidP="005A2EB0">
      <w:pPr>
        <w:tabs>
          <w:tab w:val="left" w:pos="3075"/>
        </w:tabs>
        <w:spacing w:beforeLines="40" w:before="96" w:afterLines="20" w:after="48"/>
      </w:pPr>
    </w:p>
    <w:p w14:paraId="2B7BCE39" w14:textId="77777777" w:rsidR="008D6C1C" w:rsidRDefault="008D6C1C" w:rsidP="005A2EB0">
      <w:pPr>
        <w:tabs>
          <w:tab w:val="left" w:pos="3075"/>
        </w:tabs>
        <w:spacing w:beforeLines="40" w:before="96" w:afterLines="20" w:after="48"/>
      </w:pPr>
      <w:r>
        <w:t>Inserte los recursos</w:t>
      </w:r>
    </w:p>
    <w:p w14:paraId="47A3330E" w14:textId="77777777" w:rsidR="008D6C1C" w:rsidRPr="007F47C8" w:rsidRDefault="008D6C1C" w:rsidP="005A2EB0">
      <w:pPr>
        <w:tabs>
          <w:tab w:val="left" w:pos="3075"/>
        </w:tabs>
        <w:spacing w:beforeLines="40" w:before="96" w:afterLines="20" w:after="48"/>
      </w:pPr>
    </w:p>
    <w:p w14:paraId="5AEA6B76" w14:textId="77777777" w:rsidR="005A2EB0" w:rsidRDefault="005A2EB0" w:rsidP="005A2EB0">
      <w:pPr>
        <w:tabs>
          <w:tab w:val="left" w:pos="3075"/>
        </w:tabs>
        <w:spacing w:beforeLines="40" w:before="96" w:afterLines="20" w:after="48"/>
        <w:rPr>
          <w:b/>
          <w:bCs/>
        </w:rPr>
      </w:pPr>
      <w:r w:rsidRPr="00AE3262">
        <w:rPr>
          <w:b/>
          <w:bCs/>
        </w:rPr>
        <w:t xml:space="preserve">Indicaciones – </w:t>
      </w:r>
      <w:r w:rsidRPr="00944F64">
        <w:rPr>
          <w:b/>
          <w:bCs/>
        </w:rPr>
        <w:t xml:space="preserve">Foro Resolución de ejercicios - </w:t>
      </w:r>
      <w:bookmarkStart w:id="13" w:name="_Hlk52452547"/>
      <w:r w:rsidRPr="00F8577B">
        <w:rPr>
          <w:b/>
          <w:bCs/>
        </w:rPr>
        <w:t>pronósticos cuantitativos</w:t>
      </w:r>
      <w:bookmarkEnd w:id="13"/>
    </w:p>
    <w:p w14:paraId="6E2983BA" w14:textId="77777777" w:rsidR="00772E40" w:rsidRDefault="008D6C1C" w:rsidP="00AB2DF6">
      <w:pPr>
        <w:tabs>
          <w:tab w:val="left" w:pos="3075"/>
        </w:tabs>
      </w:pPr>
      <w:r>
        <w:t xml:space="preserve">Coloque las indicaciones </w:t>
      </w:r>
      <w:r w:rsidR="00EE1694">
        <w:t xml:space="preserve">del foro, ejercicios, enlaces necesarios, </w:t>
      </w:r>
      <w:proofErr w:type="spellStart"/>
      <w:r w:rsidR="00EE1694">
        <w:t>etc</w:t>
      </w:r>
      <w:proofErr w:type="spellEnd"/>
    </w:p>
    <w:p w14:paraId="49AF6C0F" w14:textId="77777777" w:rsidR="007F47C8" w:rsidRDefault="007F47C8" w:rsidP="00AB2DF6">
      <w:pPr>
        <w:tabs>
          <w:tab w:val="left" w:pos="3075"/>
        </w:tabs>
      </w:pPr>
    </w:p>
    <w:p w14:paraId="69D14E18"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8480" behindDoc="1" locked="0" layoutInCell="1" allowOverlap="1" wp14:anchorId="7E3F9C7F" wp14:editId="6963AA4C">
            <wp:simplePos x="0" y="0"/>
            <wp:positionH relativeFrom="column">
              <wp:posOffset>-3175</wp:posOffset>
            </wp:positionH>
            <wp:positionV relativeFrom="paragraph">
              <wp:posOffset>94615</wp:posOffset>
            </wp:positionV>
            <wp:extent cx="1160145" cy="345440"/>
            <wp:effectExtent l="0" t="0" r="1905" b="0"/>
            <wp:wrapTight wrapText="bothSides">
              <wp:wrapPolygon edited="0">
                <wp:start x="1064" y="0"/>
                <wp:lineTo x="0" y="3574"/>
                <wp:lineTo x="0" y="14294"/>
                <wp:lineTo x="709" y="19059"/>
                <wp:lineTo x="1064" y="20250"/>
                <wp:lineTo x="2837" y="20250"/>
                <wp:lineTo x="21281" y="20250"/>
                <wp:lineTo x="21281" y="8338"/>
                <wp:lineTo x="8867" y="0"/>
                <wp:lineTo x="1064"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1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1DADD5F9" w14:textId="77777777" w:rsidR="007F47C8" w:rsidRDefault="007F47C8" w:rsidP="007F47C8">
      <w:pPr>
        <w:tabs>
          <w:tab w:val="left" w:pos="3075"/>
        </w:tabs>
        <w:spacing w:beforeLines="40" w:before="96" w:afterLines="20" w:after="48"/>
      </w:pPr>
      <w:r>
        <w:rPr>
          <w:noProof/>
        </w:rPr>
        <w:drawing>
          <wp:anchor distT="0" distB="0" distL="114300" distR="114300" simplePos="0" relativeHeight="251669504" behindDoc="1" locked="0" layoutInCell="1" allowOverlap="1" wp14:anchorId="2F8910AF" wp14:editId="3851D2B4">
            <wp:simplePos x="0" y="0"/>
            <wp:positionH relativeFrom="column">
              <wp:posOffset>366395</wp:posOffset>
            </wp:positionH>
            <wp:positionV relativeFrom="paragraph">
              <wp:posOffset>269240</wp:posOffset>
            </wp:positionV>
            <wp:extent cx="300355" cy="277495"/>
            <wp:effectExtent l="0" t="0" r="4445" b="8255"/>
            <wp:wrapTight wrapText="bothSides">
              <wp:wrapPolygon edited="0">
                <wp:start x="0" y="0"/>
                <wp:lineTo x="0" y="20760"/>
                <wp:lineTo x="20550" y="20760"/>
                <wp:lineTo x="20550"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0355" cy="277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F67079" w14:textId="77777777" w:rsidR="007F47C8" w:rsidRDefault="00EE1694" w:rsidP="007F47C8">
      <w:pPr>
        <w:tabs>
          <w:tab w:val="left" w:pos="3075"/>
        </w:tabs>
        <w:spacing w:beforeLines="40" w:before="96" w:afterLines="20" w:after="48"/>
      </w:pPr>
      <w:r w:rsidRPr="00EE1694">
        <w:t>Foro #Número: Nombre del foro</w:t>
      </w:r>
      <w:r>
        <w:t xml:space="preserve"> </w:t>
      </w:r>
      <w:r w:rsidR="00A9028B">
        <w:t>(clic secundario al nombre del foro, seleccione vínculo y )</w:t>
      </w:r>
    </w:p>
    <w:p w14:paraId="7945A294" w14:textId="77777777" w:rsidR="00A9028B" w:rsidRDefault="00A9028B" w:rsidP="007F47C8">
      <w:pPr>
        <w:tabs>
          <w:tab w:val="left" w:pos="3075"/>
        </w:tabs>
        <w:spacing w:beforeLines="40" w:before="96" w:afterLines="20" w:after="48"/>
      </w:pPr>
    </w:p>
    <w:p w14:paraId="7F7AF2AF"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360D2805" wp14:editId="31C51F7C">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B04D9E" w14:textId="77777777" w:rsidR="00D76B33" w:rsidRPr="00D76B33" w:rsidRDefault="00D76B33" w:rsidP="00D76B33">
                            <w:pPr>
                              <w:jc w:val="center"/>
                              <w:rPr>
                                <w:b/>
                                <w:bCs/>
                              </w:rPr>
                            </w:pPr>
                            <w:r w:rsidRPr="00D76B33">
                              <w:rPr>
                                <w:b/>
                                <w:bCs/>
                                <w:sz w:val="28"/>
                                <w:szCs w:val="24"/>
                              </w:rPr>
                              <w:t>Foro #Número: Nombre del Foro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0D2805"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79B04D9E" w14:textId="77777777" w:rsidR="00D76B33" w:rsidRPr="00D76B33" w:rsidRDefault="00D76B33" w:rsidP="00D76B33">
                      <w:pPr>
                        <w:jc w:val="center"/>
                        <w:rPr>
                          <w:b/>
                          <w:bCs/>
                        </w:rPr>
                      </w:pPr>
                      <w:r w:rsidRPr="00D76B33">
                        <w:rPr>
                          <w:b/>
                          <w:bCs/>
                          <w:sz w:val="28"/>
                          <w:szCs w:val="24"/>
                        </w:rPr>
                        <w:t>Foro #Número: Nombre del Foro</w:t>
                      </w:r>
                    </w:p>
                  </w:txbxContent>
                </v:textbox>
              </v:rect>
            </w:pict>
          </mc:Fallback>
        </mc:AlternateContent>
      </w:r>
    </w:p>
    <w:p w14:paraId="2ABD2B92" w14:textId="77777777" w:rsidR="00772E40" w:rsidRDefault="00772E40" w:rsidP="00AB2DF6">
      <w:pPr>
        <w:tabs>
          <w:tab w:val="left" w:pos="3075"/>
        </w:tabs>
      </w:pPr>
    </w:p>
    <w:p w14:paraId="363D4D97" w14:textId="77777777" w:rsidR="00772E40" w:rsidRDefault="00772E40" w:rsidP="00AB2DF6">
      <w:pPr>
        <w:tabs>
          <w:tab w:val="left" w:pos="3075"/>
        </w:tabs>
      </w:pPr>
    </w:p>
    <w:p w14:paraId="68D6739E" w14:textId="77777777" w:rsidR="00772E40" w:rsidRDefault="006D6D7A" w:rsidP="00AB2DF6">
      <w:pPr>
        <w:tabs>
          <w:tab w:val="left" w:pos="3075"/>
        </w:tabs>
      </w:pPr>
      <w:r>
        <w:t>Agregue una breve descripción del propósito del foro</w:t>
      </w:r>
    </w:p>
    <w:p w14:paraId="061E6578" w14:textId="77777777" w:rsidR="006D6D7A" w:rsidRDefault="006D6D7A" w:rsidP="00AB2DF6">
      <w:pPr>
        <w:tabs>
          <w:tab w:val="left" w:pos="3075"/>
        </w:tabs>
      </w:pPr>
    </w:p>
    <w:p w14:paraId="572763BD" w14:textId="77777777" w:rsidR="006D6D7A" w:rsidRPr="00462BE7" w:rsidRDefault="006D6D7A" w:rsidP="00AB2DF6">
      <w:pPr>
        <w:tabs>
          <w:tab w:val="left" w:pos="3075"/>
        </w:tabs>
        <w:rPr>
          <w:b/>
          <w:bCs/>
          <w:u w:val="single"/>
        </w:rPr>
      </w:pPr>
      <w:r w:rsidRPr="00462BE7">
        <w:rPr>
          <w:b/>
          <w:bCs/>
          <w:u w:val="single"/>
        </w:rPr>
        <w:lastRenderedPageBreak/>
        <w:t>Recursos</w:t>
      </w:r>
    </w:p>
    <w:p w14:paraId="1D2A3DE0" w14:textId="77777777" w:rsidR="006D6D7A" w:rsidRDefault="006D6D7A" w:rsidP="00AB2DF6">
      <w:pPr>
        <w:tabs>
          <w:tab w:val="left" w:pos="3075"/>
        </w:tabs>
      </w:pPr>
    </w:p>
    <w:p w14:paraId="789489A5" w14:textId="77777777" w:rsidR="00462BE7" w:rsidRDefault="00462BE7" w:rsidP="00AB2DF6">
      <w:pPr>
        <w:tabs>
          <w:tab w:val="left" w:pos="3075"/>
        </w:tabs>
      </w:pPr>
      <w:r>
        <w:t>Inserte los recursos que el estudiante deberá usar para el foro</w:t>
      </w:r>
    </w:p>
    <w:p w14:paraId="757185E2" w14:textId="77777777" w:rsidR="00462BE7" w:rsidRDefault="00462BE7" w:rsidP="00AB2DF6">
      <w:pPr>
        <w:tabs>
          <w:tab w:val="left" w:pos="3075"/>
        </w:tabs>
      </w:pPr>
    </w:p>
    <w:p w14:paraId="1F2A348D" w14:textId="77777777" w:rsidR="006D6D7A" w:rsidRPr="00462BE7" w:rsidRDefault="006D6D7A" w:rsidP="00AB2DF6">
      <w:pPr>
        <w:tabs>
          <w:tab w:val="left" w:pos="3075"/>
        </w:tabs>
        <w:rPr>
          <w:b/>
          <w:bCs/>
        </w:rPr>
      </w:pPr>
      <w:r w:rsidRPr="00462BE7">
        <w:rPr>
          <w:b/>
          <w:bCs/>
        </w:rPr>
        <w:t xml:space="preserve">Indicaciones </w:t>
      </w:r>
      <w:r w:rsidR="006C1A12" w:rsidRPr="00462BE7">
        <w:rPr>
          <w:b/>
          <w:bCs/>
        </w:rPr>
        <w:t xml:space="preserve">- </w:t>
      </w:r>
      <w:r w:rsidRPr="00462BE7">
        <w:rPr>
          <w:b/>
          <w:bCs/>
        </w:rPr>
        <w:t xml:space="preserve">Foro #Número: Nombre del </w:t>
      </w:r>
      <w:r w:rsidR="006C1A12" w:rsidRPr="00462BE7">
        <w:rPr>
          <w:b/>
          <w:bCs/>
        </w:rPr>
        <w:t>F</w:t>
      </w:r>
      <w:r w:rsidRPr="00462BE7">
        <w:rPr>
          <w:b/>
          <w:bCs/>
        </w:rPr>
        <w:t>oro</w:t>
      </w:r>
    </w:p>
    <w:p w14:paraId="312ECC08" w14:textId="77777777" w:rsidR="00462BE7" w:rsidRDefault="00462BE7" w:rsidP="00AB2DF6">
      <w:pPr>
        <w:tabs>
          <w:tab w:val="left" w:pos="3075"/>
        </w:tabs>
      </w:pPr>
    </w:p>
    <w:p w14:paraId="6B561B55" w14:textId="77777777" w:rsidR="006C1A12" w:rsidRDefault="006C1A12" w:rsidP="00AB2DF6">
      <w:pPr>
        <w:tabs>
          <w:tab w:val="left" w:pos="3075"/>
        </w:tabs>
      </w:pPr>
      <w:r>
        <w:t>Agregue todo lo relacionado al foro, indicaciones, si es evaluado, los criterios de evaluación, fechas para trabajar, enlaces, ejercicios etc.</w:t>
      </w:r>
    </w:p>
    <w:p w14:paraId="61637035" w14:textId="77777777" w:rsidR="00462BE7" w:rsidRDefault="00462BE7" w:rsidP="00AB2DF6">
      <w:pPr>
        <w:tabs>
          <w:tab w:val="left" w:pos="3075"/>
        </w:tabs>
      </w:pPr>
    </w:p>
    <w:p w14:paraId="3ED4837C" w14:textId="77777777" w:rsidR="00462BE7" w:rsidRDefault="00890DD2" w:rsidP="00AB2DF6">
      <w:pPr>
        <w:tabs>
          <w:tab w:val="left" w:pos="3075"/>
        </w:tabs>
      </w:pPr>
      <w:r>
        <w:t>Foro #Número</w:t>
      </w:r>
      <w:r w:rsidR="00425485">
        <w:t>: Nombre del foro (clic secundario, seleccione vínculo y pegue el link al foro, luego presione aceptar)</w:t>
      </w:r>
    </w:p>
    <w:p w14:paraId="79C50AE7" w14:textId="77777777" w:rsidR="00772E40" w:rsidRDefault="00772E40" w:rsidP="00AB2DF6">
      <w:pPr>
        <w:tabs>
          <w:tab w:val="left" w:pos="3075"/>
        </w:tabs>
      </w:pPr>
    </w:p>
    <w:p w14:paraId="17403E7A" w14:textId="77777777" w:rsidR="00772E40" w:rsidRDefault="00772E40" w:rsidP="00AB2DF6">
      <w:pPr>
        <w:tabs>
          <w:tab w:val="left" w:pos="3075"/>
        </w:tabs>
      </w:pPr>
    </w:p>
    <w:p w14:paraId="16A979DB" w14:textId="77777777" w:rsidR="00AB2DF6" w:rsidRDefault="00AB2DF6" w:rsidP="00AB2DF6">
      <w:pPr>
        <w:spacing w:line="276" w:lineRule="auto"/>
        <w:jc w:val="left"/>
        <w:rPr>
          <w:b/>
        </w:rPr>
      </w:pPr>
    </w:p>
    <w:p w14:paraId="7EB48E7C" w14:textId="77777777" w:rsidR="00AB2DF6" w:rsidRDefault="00AB2DF6" w:rsidP="00AB2DF6">
      <w:pPr>
        <w:tabs>
          <w:tab w:val="left" w:pos="1305"/>
        </w:tabs>
      </w:pPr>
    </w:p>
    <w:sectPr w:rsidR="00AB2DF6" w:rsidSect="00477DAC">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DE941" w14:textId="77777777" w:rsidR="002A4D6F" w:rsidRDefault="002A4D6F" w:rsidP="007F1B53">
      <w:pPr>
        <w:spacing w:before="0" w:after="0" w:line="240" w:lineRule="auto"/>
      </w:pPr>
      <w:r>
        <w:separator/>
      </w:r>
    </w:p>
  </w:endnote>
  <w:endnote w:type="continuationSeparator" w:id="0">
    <w:p w14:paraId="7FB8316A" w14:textId="77777777" w:rsidR="002A4D6F" w:rsidRDefault="002A4D6F"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1063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2CBD9347" wp14:editId="7FC7D8CA">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0D4C0F5" wp14:editId="6CFB4F58">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5F0E9C44"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E8DC08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4C0F5"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5F0E9C44"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E8DC08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59F73" w14:textId="77777777" w:rsidR="002A4D6F" w:rsidRDefault="002A4D6F" w:rsidP="007F1B53">
      <w:pPr>
        <w:spacing w:before="0" w:after="0" w:line="240" w:lineRule="auto"/>
      </w:pPr>
      <w:r>
        <w:separator/>
      </w:r>
    </w:p>
  </w:footnote>
  <w:footnote w:type="continuationSeparator" w:id="0">
    <w:p w14:paraId="0F250E01" w14:textId="77777777" w:rsidR="002A4D6F" w:rsidRDefault="002A4D6F"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5A13" w14:textId="77777777" w:rsidR="00477DAC" w:rsidRDefault="00477DAC">
    <w:pPr>
      <w:pStyle w:val="Encabezado"/>
    </w:pPr>
    <w:r>
      <w:rPr>
        <w:noProof/>
      </w:rPr>
      <w:drawing>
        <wp:anchor distT="0" distB="0" distL="114300" distR="114300" simplePos="0" relativeHeight="251667456" behindDoc="0" locked="0" layoutInCell="1" allowOverlap="1" wp14:anchorId="3BF2C4D6" wp14:editId="6B76198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17237"/>
    <w:multiLevelType w:val="hybridMultilevel"/>
    <w:tmpl w:val="F4A4C2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D6F"/>
    <w:rsid w:val="000437FF"/>
    <w:rsid w:val="000446AD"/>
    <w:rsid w:val="0008100E"/>
    <w:rsid w:val="000810AE"/>
    <w:rsid w:val="000905C9"/>
    <w:rsid w:val="00107D44"/>
    <w:rsid w:val="00122516"/>
    <w:rsid w:val="001474DC"/>
    <w:rsid w:val="001726BE"/>
    <w:rsid w:val="001B4292"/>
    <w:rsid w:val="001C720B"/>
    <w:rsid w:val="001D0B87"/>
    <w:rsid w:val="0020003D"/>
    <w:rsid w:val="00206B6E"/>
    <w:rsid w:val="002175E3"/>
    <w:rsid w:val="00232293"/>
    <w:rsid w:val="002A4D6F"/>
    <w:rsid w:val="002E3A77"/>
    <w:rsid w:val="002F0A67"/>
    <w:rsid w:val="003102D9"/>
    <w:rsid w:val="00346434"/>
    <w:rsid w:val="003717C3"/>
    <w:rsid w:val="00372AE8"/>
    <w:rsid w:val="003E0D37"/>
    <w:rsid w:val="003F3A88"/>
    <w:rsid w:val="00425485"/>
    <w:rsid w:val="00462BE7"/>
    <w:rsid w:val="00466AD5"/>
    <w:rsid w:val="00477DAC"/>
    <w:rsid w:val="00490543"/>
    <w:rsid w:val="00496196"/>
    <w:rsid w:val="004B4F1D"/>
    <w:rsid w:val="004F36FE"/>
    <w:rsid w:val="00507CCA"/>
    <w:rsid w:val="00526FCA"/>
    <w:rsid w:val="0054053B"/>
    <w:rsid w:val="00547521"/>
    <w:rsid w:val="005874FF"/>
    <w:rsid w:val="005A2EB0"/>
    <w:rsid w:val="005B0B82"/>
    <w:rsid w:val="005B7617"/>
    <w:rsid w:val="005E27A5"/>
    <w:rsid w:val="006233F8"/>
    <w:rsid w:val="00636C8A"/>
    <w:rsid w:val="00656D92"/>
    <w:rsid w:val="00680D3C"/>
    <w:rsid w:val="00686701"/>
    <w:rsid w:val="006A2741"/>
    <w:rsid w:val="006B6105"/>
    <w:rsid w:val="006C1A12"/>
    <w:rsid w:val="006D6D7A"/>
    <w:rsid w:val="007671D2"/>
    <w:rsid w:val="00772E40"/>
    <w:rsid w:val="007A125E"/>
    <w:rsid w:val="007A22FF"/>
    <w:rsid w:val="007B5A76"/>
    <w:rsid w:val="007D7B98"/>
    <w:rsid w:val="007F1B53"/>
    <w:rsid w:val="007F47C8"/>
    <w:rsid w:val="008032D0"/>
    <w:rsid w:val="00840CE1"/>
    <w:rsid w:val="00843820"/>
    <w:rsid w:val="00857A4F"/>
    <w:rsid w:val="00890DD2"/>
    <w:rsid w:val="00891D18"/>
    <w:rsid w:val="008B0A58"/>
    <w:rsid w:val="008B3FB8"/>
    <w:rsid w:val="008D6C1C"/>
    <w:rsid w:val="008F7011"/>
    <w:rsid w:val="00976C11"/>
    <w:rsid w:val="009C161D"/>
    <w:rsid w:val="009F4FF1"/>
    <w:rsid w:val="00A21883"/>
    <w:rsid w:val="00A25AC2"/>
    <w:rsid w:val="00A837DB"/>
    <w:rsid w:val="00A9028B"/>
    <w:rsid w:val="00A97C72"/>
    <w:rsid w:val="00AB2DF6"/>
    <w:rsid w:val="00AB407E"/>
    <w:rsid w:val="00AF072B"/>
    <w:rsid w:val="00B00319"/>
    <w:rsid w:val="00B0609B"/>
    <w:rsid w:val="00B30DE3"/>
    <w:rsid w:val="00B47A03"/>
    <w:rsid w:val="00B50AA3"/>
    <w:rsid w:val="00BB2F79"/>
    <w:rsid w:val="00BC01BC"/>
    <w:rsid w:val="00CF5E5D"/>
    <w:rsid w:val="00D76B33"/>
    <w:rsid w:val="00DB7D35"/>
    <w:rsid w:val="00DE5F24"/>
    <w:rsid w:val="00E14E89"/>
    <w:rsid w:val="00E37AF4"/>
    <w:rsid w:val="00E42177"/>
    <w:rsid w:val="00E636DE"/>
    <w:rsid w:val="00EC298D"/>
    <w:rsid w:val="00EE1423"/>
    <w:rsid w:val="00EE1694"/>
    <w:rsid w:val="00F02BF4"/>
    <w:rsid w:val="00F3756A"/>
    <w:rsid w:val="00F43320"/>
    <w:rsid w:val="00F52DFA"/>
    <w:rsid w:val="00FB27FC"/>
    <w:rsid w:val="00FB6208"/>
    <w:rsid w:val="00FB7D3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6E82741"/>
  <w15:chartTrackingRefBased/>
  <w15:docId w15:val="{FC1AEB1F-0B67-488E-935B-3DF69C26A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B30D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27</TotalTime>
  <Pages>7</Pages>
  <Words>760</Words>
  <Characters>4181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15</cp:revision>
  <dcterms:created xsi:type="dcterms:W3CDTF">2024-03-05T23:07:00Z</dcterms:created>
  <dcterms:modified xsi:type="dcterms:W3CDTF">2024-03-14T03:25:00Z</dcterms:modified>
</cp:coreProperties>
</file>
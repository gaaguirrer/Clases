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69293" w14:textId="77777777" w:rsidR="00F43320" w:rsidRDefault="00F43320"/>
    <w:p w14:paraId="0B11E40D" w14:textId="77777777" w:rsidR="00F43320" w:rsidRDefault="00840CE1">
      <w:r>
        <w:rPr>
          <w:noProof/>
        </w:rPr>
        <w:drawing>
          <wp:anchor distT="0" distB="0" distL="114300" distR="114300" simplePos="0" relativeHeight="251639808" behindDoc="0" locked="0" layoutInCell="1" allowOverlap="1" wp14:anchorId="261F30F4" wp14:editId="15A5DA08">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66879C" w14:textId="77777777" w:rsidR="00F43320" w:rsidRDefault="00F43320"/>
    <w:p w14:paraId="206D510D" w14:textId="77777777" w:rsidR="00F43320" w:rsidRDefault="00F43320"/>
    <w:p w14:paraId="1CCB3059" w14:textId="77777777" w:rsidR="00F43320" w:rsidRDefault="00F43320"/>
    <w:p w14:paraId="3A0A8AE4" w14:textId="77777777" w:rsidR="00F43320" w:rsidRDefault="00F43320"/>
    <w:p w14:paraId="417F2E63" w14:textId="77777777" w:rsidR="00F43320" w:rsidRDefault="00F43320"/>
    <w:p w14:paraId="47235279" w14:textId="77777777" w:rsidR="00F43320" w:rsidRDefault="00F43320"/>
    <w:p w14:paraId="311FC2E0" w14:textId="77777777" w:rsidR="00F43320" w:rsidRDefault="003E0D37">
      <w:r>
        <w:rPr>
          <w:noProof/>
        </w:rPr>
        <mc:AlternateContent>
          <mc:Choice Requires="wps">
            <w:drawing>
              <wp:anchor distT="0" distB="0" distL="114300" distR="114300" simplePos="0" relativeHeight="251641856" behindDoc="1" locked="0" layoutInCell="1" allowOverlap="1" wp14:anchorId="16AA3322" wp14:editId="1A786B1B">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21CD83A"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6AA3322"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421CD83A"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A83D9D4" w14:textId="77777777" w:rsidR="00F43320" w:rsidRDefault="00F43320"/>
    <w:p w14:paraId="1F485450" w14:textId="77777777" w:rsidR="00F43320" w:rsidRDefault="00F43320"/>
    <w:p w14:paraId="34D740AD" w14:textId="77777777" w:rsidR="00F43320" w:rsidRDefault="00F43320"/>
    <w:p w14:paraId="40D90EDB" w14:textId="77777777" w:rsidR="00F43320" w:rsidRDefault="003E0D37">
      <w:r>
        <w:rPr>
          <w:noProof/>
        </w:rPr>
        <mc:AlternateContent>
          <mc:Choice Requires="wpg">
            <w:drawing>
              <wp:anchor distT="0" distB="0" distL="114300" distR="114300" simplePos="0" relativeHeight="251640832" behindDoc="0" locked="0" layoutInCell="1" allowOverlap="1" wp14:anchorId="18B1B6CA" wp14:editId="74BE1DE6">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5668EE"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621BB183" w14:textId="77777777" w:rsidR="00F43320" w:rsidRDefault="003E0D37">
      <w:r>
        <w:rPr>
          <w:noProof/>
        </w:rPr>
        <mc:AlternateContent>
          <mc:Choice Requires="wps">
            <w:drawing>
              <wp:anchor distT="0" distB="0" distL="114300" distR="114300" simplePos="0" relativeHeight="251642880" behindDoc="0" locked="0" layoutInCell="1" allowOverlap="1" wp14:anchorId="3C8DFB70" wp14:editId="2DF3CD55">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48144" w14:textId="15D7A96C" w:rsidR="00F43320" w:rsidRDefault="00BA39AA" w:rsidP="00F43320">
                            <w:pPr>
                              <w:jc w:val="right"/>
                            </w:pPr>
                            <w:r w:rsidRPr="00BA39AA">
                              <w:rPr>
                                <w:rFonts w:cs="Calibri"/>
                                <w:b/>
                                <w:color w:val="000000"/>
                                <w:sz w:val="48"/>
                                <w:szCs w:val="52"/>
                                <w:lang w:eastAsia="es-NI"/>
                              </w:rPr>
                              <w:t>Metodologías de Desarrollo de Software, Unidad 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DFB70"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0048144" w14:textId="15D7A96C" w:rsidR="00F43320" w:rsidRDefault="00BA39AA" w:rsidP="00F43320">
                      <w:pPr>
                        <w:jc w:val="right"/>
                      </w:pPr>
                      <w:r w:rsidRPr="00BA39AA">
                        <w:rPr>
                          <w:rFonts w:cs="Calibri"/>
                          <w:b/>
                          <w:color w:val="000000"/>
                          <w:sz w:val="48"/>
                          <w:szCs w:val="52"/>
                          <w:lang w:eastAsia="es-NI"/>
                        </w:rPr>
                        <w:t>Metodologías de Desarrollo de Software, Unidad V</w:t>
                      </w:r>
                    </w:p>
                  </w:txbxContent>
                </v:textbox>
              </v:shape>
            </w:pict>
          </mc:Fallback>
        </mc:AlternateContent>
      </w:r>
    </w:p>
    <w:p w14:paraId="5B75D324" w14:textId="77777777" w:rsidR="00F43320" w:rsidRDefault="00F43320"/>
    <w:p w14:paraId="52320323" w14:textId="77777777" w:rsidR="005B0B82" w:rsidRDefault="005B0B82"/>
    <w:p w14:paraId="63AF479B" w14:textId="77777777" w:rsidR="005B0B82" w:rsidRDefault="005B0B82"/>
    <w:p w14:paraId="565AE2BE" w14:textId="77777777" w:rsidR="005B0B82" w:rsidRDefault="008032D0" w:rsidP="008032D0">
      <w:pPr>
        <w:tabs>
          <w:tab w:val="left" w:pos="2799"/>
        </w:tabs>
      </w:pPr>
      <w:r>
        <w:tab/>
      </w:r>
    </w:p>
    <w:p w14:paraId="77B98044" w14:textId="77777777" w:rsidR="005B0B82" w:rsidRDefault="005B0B82"/>
    <w:p w14:paraId="227AAA77" w14:textId="77777777" w:rsidR="005B0B82" w:rsidRDefault="005B0B82"/>
    <w:p w14:paraId="56EA5126" w14:textId="77777777" w:rsidR="005B0B82" w:rsidRDefault="005B0B82"/>
    <w:p w14:paraId="7638084D" w14:textId="77777777" w:rsidR="005B0B82" w:rsidRDefault="005B0B82"/>
    <w:p w14:paraId="5EA36895" w14:textId="77777777" w:rsidR="005B0B82" w:rsidRDefault="005B0B82"/>
    <w:p w14:paraId="3DF00AA6" w14:textId="77777777" w:rsidR="005B0B82" w:rsidRDefault="005B0B82"/>
    <w:p w14:paraId="3CD55912" w14:textId="77777777" w:rsidR="005B0B82" w:rsidRDefault="005B0B82"/>
    <w:p w14:paraId="6DB54168"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0AB3BB6C"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C29C5CC" w14:textId="77777777" w:rsidR="00843820" w:rsidRPr="007B5A76" w:rsidRDefault="00843820" w:rsidP="00843820">
          <w:pPr>
            <w:rPr>
              <w:rFonts w:cs="Tahoma"/>
              <w:szCs w:val="24"/>
              <w:lang w:val="es-ES" w:eastAsia="es-NI"/>
            </w:rPr>
          </w:pPr>
        </w:p>
        <w:p w14:paraId="5995F95A" w14:textId="7777777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698BCE28" w14:textId="77777777" w:rsidR="007D7B98" w:rsidRPr="007B5A76" w:rsidRDefault="00171440">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3370B3EB" w14:textId="77777777" w:rsidR="007D7B98" w:rsidRPr="007B5A76" w:rsidRDefault="00171440">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05B2FA9E" w14:textId="77777777" w:rsidR="007D7B98" w:rsidRPr="007B5A76" w:rsidRDefault="00171440">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3E453460" w14:textId="77777777" w:rsidR="007D7B98" w:rsidRPr="007B5A76" w:rsidRDefault="00171440">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4</w:t>
            </w:r>
            <w:r w:rsidR="007D7B98" w:rsidRPr="007B5A76">
              <w:rPr>
                <w:rFonts w:cs="Tahoma"/>
                <w:noProof/>
                <w:webHidden/>
                <w:szCs w:val="24"/>
              </w:rPr>
              <w:fldChar w:fldCharType="end"/>
            </w:r>
          </w:hyperlink>
        </w:p>
        <w:p w14:paraId="7FF70A75" w14:textId="77777777" w:rsidR="00843820" w:rsidRDefault="00843820">
          <w:r w:rsidRPr="007B5A76">
            <w:rPr>
              <w:rFonts w:cs="Tahoma"/>
              <w:szCs w:val="24"/>
              <w:lang w:val="es-ES"/>
            </w:rPr>
            <w:fldChar w:fldCharType="end"/>
          </w:r>
        </w:p>
      </w:sdtContent>
    </w:sdt>
    <w:p w14:paraId="43592490" w14:textId="77777777" w:rsidR="00B0609B" w:rsidRDefault="00B0609B" w:rsidP="001C720B">
      <w:pPr>
        <w:spacing w:line="276" w:lineRule="auto"/>
        <w:rPr>
          <w:b/>
        </w:rPr>
      </w:pPr>
    </w:p>
    <w:p w14:paraId="4DDC7E1B" w14:textId="77777777" w:rsidR="00B0609B" w:rsidRDefault="00B0609B" w:rsidP="00AB2DF6">
      <w:pPr>
        <w:spacing w:line="276" w:lineRule="auto"/>
        <w:jc w:val="right"/>
        <w:rPr>
          <w:b/>
        </w:rPr>
      </w:pPr>
    </w:p>
    <w:p w14:paraId="1EDEAAD3" w14:textId="77777777" w:rsidR="00B0609B" w:rsidRDefault="00B0609B" w:rsidP="00AB2DF6">
      <w:pPr>
        <w:spacing w:line="276" w:lineRule="auto"/>
        <w:jc w:val="right"/>
        <w:rPr>
          <w:b/>
        </w:rPr>
      </w:pPr>
    </w:p>
    <w:p w14:paraId="5F4C3266" w14:textId="77777777" w:rsidR="00B0609B" w:rsidRDefault="00B0609B" w:rsidP="00AB2DF6">
      <w:pPr>
        <w:spacing w:line="276" w:lineRule="auto"/>
        <w:jc w:val="right"/>
        <w:rPr>
          <w:b/>
        </w:rPr>
      </w:pPr>
    </w:p>
    <w:p w14:paraId="0936536B" w14:textId="77777777" w:rsidR="00B0609B" w:rsidRDefault="00B0609B" w:rsidP="00AB2DF6">
      <w:pPr>
        <w:spacing w:line="276" w:lineRule="auto"/>
        <w:jc w:val="right"/>
        <w:rPr>
          <w:b/>
        </w:rPr>
      </w:pPr>
    </w:p>
    <w:p w14:paraId="042AD39E" w14:textId="77777777" w:rsidR="00B0609B" w:rsidRDefault="00B0609B" w:rsidP="00AB2DF6">
      <w:pPr>
        <w:spacing w:line="276" w:lineRule="auto"/>
        <w:jc w:val="right"/>
        <w:rPr>
          <w:b/>
        </w:rPr>
      </w:pPr>
    </w:p>
    <w:p w14:paraId="7A04FA29" w14:textId="77777777" w:rsidR="00B0609B" w:rsidRDefault="00B0609B" w:rsidP="00AB2DF6">
      <w:pPr>
        <w:spacing w:line="276" w:lineRule="auto"/>
        <w:jc w:val="right"/>
        <w:rPr>
          <w:b/>
        </w:rPr>
      </w:pPr>
    </w:p>
    <w:p w14:paraId="2BFDE5B7" w14:textId="77777777" w:rsidR="00B0609B" w:rsidRDefault="00B0609B" w:rsidP="00AB2DF6">
      <w:pPr>
        <w:spacing w:line="276" w:lineRule="auto"/>
        <w:jc w:val="right"/>
        <w:rPr>
          <w:b/>
        </w:rPr>
      </w:pPr>
    </w:p>
    <w:p w14:paraId="466269D5" w14:textId="77777777" w:rsidR="00B0609B" w:rsidRDefault="00B0609B" w:rsidP="00AB2DF6">
      <w:pPr>
        <w:spacing w:line="276" w:lineRule="auto"/>
        <w:jc w:val="right"/>
        <w:rPr>
          <w:b/>
        </w:rPr>
      </w:pPr>
    </w:p>
    <w:p w14:paraId="4882EDBD" w14:textId="77777777" w:rsidR="00B0609B" w:rsidRDefault="00B0609B" w:rsidP="00AB2DF6">
      <w:pPr>
        <w:spacing w:line="276" w:lineRule="auto"/>
        <w:jc w:val="right"/>
        <w:rPr>
          <w:b/>
        </w:rPr>
      </w:pPr>
    </w:p>
    <w:p w14:paraId="61E751EF" w14:textId="77777777" w:rsidR="00B0609B" w:rsidRDefault="00B0609B" w:rsidP="00AB2DF6">
      <w:pPr>
        <w:spacing w:line="276" w:lineRule="auto"/>
        <w:jc w:val="right"/>
        <w:rPr>
          <w:b/>
        </w:rPr>
      </w:pPr>
    </w:p>
    <w:p w14:paraId="023F3BB5" w14:textId="77777777" w:rsidR="00B0609B" w:rsidRDefault="00B0609B" w:rsidP="00AB2DF6">
      <w:pPr>
        <w:spacing w:line="276" w:lineRule="auto"/>
        <w:jc w:val="right"/>
        <w:rPr>
          <w:b/>
        </w:rPr>
      </w:pPr>
    </w:p>
    <w:p w14:paraId="4EE24839" w14:textId="77777777" w:rsidR="00B0609B" w:rsidRDefault="00B0609B" w:rsidP="00AB2DF6">
      <w:pPr>
        <w:spacing w:line="276" w:lineRule="auto"/>
        <w:jc w:val="right"/>
        <w:rPr>
          <w:b/>
        </w:rPr>
      </w:pPr>
    </w:p>
    <w:p w14:paraId="59F998C3" w14:textId="77777777" w:rsidR="00B0609B" w:rsidRDefault="00B0609B" w:rsidP="00AB2DF6">
      <w:pPr>
        <w:spacing w:line="276" w:lineRule="auto"/>
        <w:jc w:val="right"/>
        <w:rPr>
          <w:b/>
        </w:rPr>
      </w:pPr>
    </w:p>
    <w:p w14:paraId="57664A74" w14:textId="77777777" w:rsidR="00B0609B" w:rsidRDefault="00B0609B" w:rsidP="00AB2DF6">
      <w:pPr>
        <w:spacing w:line="276" w:lineRule="auto"/>
        <w:jc w:val="right"/>
        <w:rPr>
          <w:b/>
        </w:rPr>
      </w:pPr>
    </w:p>
    <w:p w14:paraId="0A432746" w14:textId="77777777" w:rsidR="00B0609B" w:rsidRDefault="00B0609B" w:rsidP="00AB2DF6">
      <w:pPr>
        <w:spacing w:line="276" w:lineRule="auto"/>
        <w:jc w:val="right"/>
        <w:rPr>
          <w:b/>
        </w:rPr>
      </w:pPr>
    </w:p>
    <w:p w14:paraId="4D4667D2" w14:textId="52521029" w:rsidR="00B0609B" w:rsidRDefault="00B0609B" w:rsidP="00AB2DF6">
      <w:pPr>
        <w:spacing w:line="276" w:lineRule="auto"/>
        <w:jc w:val="right"/>
        <w:rPr>
          <w:b/>
        </w:rPr>
      </w:pPr>
    </w:p>
    <w:p w14:paraId="3142E1C4" w14:textId="77777777" w:rsidR="00D155AB" w:rsidRDefault="00D155AB" w:rsidP="00AB2DF6">
      <w:pPr>
        <w:spacing w:line="276" w:lineRule="auto"/>
        <w:jc w:val="right"/>
        <w:rPr>
          <w:b/>
        </w:rPr>
      </w:pPr>
    </w:p>
    <w:p w14:paraId="2109B064" w14:textId="77777777" w:rsidR="00B0609B" w:rsidRDefault="00B0609B" w:rsidP="00AB2DF6">
      <w:pPr>
        <w:spacing w:line="276" w:lineRule="auto"/>
        <w:jc w:val="right"/>
        <w:rPr>
          <w:b/>
        </w:rPr>
      </w:pPr>
    </w:p>
    <w:p w14:paraId="0BC0C2A6" w14:textId="77777777" w:rsidR="00B0609B" w:rsidRDefault="00B0609B" w:rsidP="00AB2DF6">
      <w:pPr>
        <w:spacing w:line="276" w:lineRule="auto"/>
        <w:jc w:val="right"/>
        <w:rPr>
          <w:b/>
        </w:rPr>
      </w:pPr>
    </w:p>
    <w:p w14:paraId="7CF8175E" w14:textId="77777777" w:rsidR="00B0609B" w:rsidRDefault="00B0609B" w:rsidP="00AB2DF6">
      <w:pPr>
        <w:spacing w:line="276" w:lineRule="auto"/>
        <w:jc w:val="right"/>
        <w:rPr>
          <w:b/>
        </w:rPr>
      </w:pPr>
    </w:p>
    <w:p w14:paraId="54A572C6" w14:textId="77777777" w:rsidR="00B0609B" w:rsidRDefault="00B0609B" w:rsidP="00AB2DF6">
      <w:pPr>
        <w:spacing w:line="276" w:lineRule="auto"/>
        <w:jc w:val="right"/>
        <w:rPr>
          <w:b/>
        </w:rPr>
      </w:pPr>
    </w:p>
    <w:p w14:paraId="6A30F90F"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7D1900F4" wp14:editId="434690FE">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493F7CA"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05353FF6" wp14:editId="66E3721E">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ADBA9"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05353FF6"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6D4ADBA9"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73CF9A33" w14:textId="77777777" w:rsidR="00B0609B" w:rsidRPr="003102D9" w:rsidRDefault="00B0609B" w:rsidP="003102D9">
      <w:pPr>
        <w:spacing w:line="276" w:lineRule="auto"/>
        <w:rPr>
          <w:bCs/>
        </w:rPr>
      </w:pPr>
    </w:p>
    <w:p w14:paraId="6609B77C" w14:textId="5B7C55E7" w:rsidR="00333CE8" w:rsidRPr="00333CE8" w:rsidRDefault="00D7436E" w:rsidP="00333CE8">
      <w:pPr>
        <w:spacing w:before="40" w:after="20"/>
        <w:rPr>
          <w:bCs/>
        </w:rPr>
      </w:pPr>
      <w:r>
        <w:rPr>
          <w:bCs/>
          <w:noProof/>
        </w:rPr>
        <w:drawing>
          <wp:anchor distT="0" distB="0" distL="114300" distR="114300" simplePos="0" relativeHeight="251694080" behindDoc="1" locked="0" layoutInCell="1" allowOverlap="1" wp14:anchorId="4BF85DB4" wp14:editId="39AF1C5C">
            <wp:simplePos x="0" y="0"/>
            <wp:positionH relativeFrom="column">
              <wp:posOffset>0</wp:posOffset>
            </wp:positionH>
            <wp:positionV relativeFrom="paragraph">
              <wp:posOffset>9525</wp:posOffset>
            </wp:positionV>
            <wp:extent cx="3295650" cy="2198370"/>
            <wp:effectExtent l="0" t="0" r="0" b="0"/>
            <wp:wrapTight wrapText="bothSides">
              <wp:wrapPolygon edited="0">
                <wp:start x="0" y="0"/>
                <wp:lineTo x="0" y="21338"/>
                <wp:lineTo x="21475" y="21338"/>
                <wp:lineTo x="21475"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3295650" cy="2198370"/>
                    </a:xfrm>
                    <a:prstGeom prst="rect">
                      <a:avLst/>
                    </a:prstGeom>
                  </pic:spPr>
                </pic:pic>
              </a:graphicData>
            </a:graphic>
            <wp14:sizeRelH relativeFrom="page">
              <wp14:pctWidth>0</wp14:pctWidth>
            </wp14:sizeRelH>
            <wp14:sizeRelV relativeFrom="page">
              <wp14:pctHeight>0</wp14:pctHeight>
            </wp14:sizeRelV>
          </wp:anchor>
        </w:drawing>
      </w:r>
      <w:r w:rsidR="00333CE8" w:rsidRPr="00333CE8">
        <w:rPr>
          <w:bCs/>
        </w:rPr>
        <w:t>En este documento, encontrarás una guía detallada de las actividades planificadas para la unidad sobre Metodologías de Desarrollo de Software. Cada semana está dividida en secciones con fechas específicas, donde se describen las tareas y objetivos a cumplir.</w:t>
      </w:r>
    </w:p>
    <w:p w14:paraId="1DD0F0A2" w14:textId="77777777" w:rsidR="00333CE8" w:rsidRPr="00333CE8" w:rsidRDefault="00333CE8" w:rsidP="00333CE8">
      <w:pPr>
        <w:spacing w:before="40" w:after="20"/>
        <w:rPr>
          <w:bCs/>
        </w:rPr>
      </w:pPr>
    </w:p>
    <w:p w14:paraId="73AC2F7F" w14:textId="77777777" w:rsidR="00333CE8" w:rsidRPr="00333CE8" w:rsidRDefault="00333CE8" w:rsidP="00333CE8">
      <w:pPr>
        <w:spacing w:before="40" w:after="20"/>
        <w:rPr>
          <w:bCs/>
        </w:rPr>
      </w:pPr>
      <w:r w:rsidRPr="00333CE8">
        <w:rPr>
          <w:bCs/>
        </w:rPr>
        <w:t>Las lecturas y actividades de aprendizaje están diseñadas para construir tu conocimiento de manera progresiva, brindándote las herramientas necesarias para comprender las distintas metodologías de desarrollo de software y su aplicación práctica.</w:t>
      </w:r>
    </w:p>
    <w:p w14:paraId="2FA70144" w14:textId="77777777" w:rsidR="00333CE8" w:rsidRPr="00333CE8" w:rsidRDefault="00333CE8" w:rsidP="00333CE8">
      <w:pPr>
        <w:spacing w:before="40" w:after="20"/>
        <w:rPr>
          <w:bCs/>
        </w:rPr>
      </w:pPr>
    </w:p>
    <w:p w14:paraId="34E8575C" w14:textId="77777777" w:rsidR="00333CE8" w:rsidRPr="00333CE8" w:rsidRDefault="00333CE8" w:rsidP="00333CE8">
      <w:pPr>
        <w:spacing w:before="40" w:after="20"/>
        <w:rPr>
          <w:bCs/>
        </w:rPr>
      </w:pPr>
      <w:r w:rsidRPr="00333CE8">
        <w:rPr>
          <w:bCs/>
        </w:rPr>
        <w:t>Esperamos que este material te resulte útil y te sirva como una guía sólida durante toda la unidad. No dudes en expresar cualquier duda o pregunta que surja durante tu proceso de aprendizaje, ya sea en las sesiones de chat o en los foros de consulta.</w:t>
      </w:r>
    </w:p>
    <w:p w14:paraId="506C2D1A" w14:textId="77777777" w:rsidR="00333CE8" w:rsidRPr="00333CE8" w:rsidRDefault="00333CE8" w:rsidP="00333CE8">
      <w:pPr>
        <w:spacing w:before="40" w:after="20"/>
        <w:rPr>
          <w:bCs/>
        </w:rPr>
      </w:pPr>
    </w:p>
    <w:p w14:paraId="7E5B89FD" w14:textId="610B1FA0" w:rsidR="00B0609B" w:rsidRPr="003102D9" w:rsidRDefault="00333CE8" w:rsidP="00333CE8">
      <w:pPr>
        <w:spacing w:before="40" w:after="20"/>
        <w:rPr>
          <w:bCs/>
        </w:rPr>
      </w:pPr>
      <w:r w:rsidRPr="00333CE8">
        <w:rPr>
          <w:bCs/>
        </w:rPr>
        <w:t>¡Te deseamos mucho éxito en tu estudio de las Metodologías de Desarrollo de Software y esperamos que esta guía te sea de gran ayuda en tu trayecto académico!</w:t>
      </w:r>
    </w:p>
    <w:p w14:paraId="18C9ABAB" w14:textId="77777777" w:rsidR="00AB2DF6" w:rsidRPr="003102D9" w:rsidRDefault="00AB2DF6" w:rsidP="003102D9">
      <w:pPr>
        <w:spacing w:line="276" w:lineRule="auto"/>
        <w:rPr>
          <w:bCs/>
        </w:rPr>
      </w:pPr>
    </w:p>
    <w:p w14:paraId="0BCB833C" w14:textId="77777777" w:rsidR="00AB2DF6" w:rsidRPr="003102D9" w:rsidRDefault="00AB2DF6" w:rsidP="003102D9">
      <w:pPr>
        <w:spacing w:line="276" w:lineRule="auto"/>
        <w:rPr>
          <w:bCs/>
        </w:rPr>
      </w:pPr>
    </w:p>
    <w:p w14:paraId="19764C8C" w14:textId="77777777" w:rsidR="00AB2DF6" w:rsidRPr="003102D9" w:rsidRDefault="00AB2DF6" w:rsidP="003102D9">
      <w:pPr>
        <w:spacing w:line="276" w:lineRule="auto"/>
        <w:rPr>
          <w:bCs/>
        </w:rPr>
      </w:pPr>
    </w:p>
    <w:p w14:paraId="6A634FBA" w14:textId="77777777" w:rsidR="00AB2DF6" w:rsidRPr="003102D9" w:rsidRDefault="00AB2DF6" w:rsidP="003102D9">
      <w:pPr>
        <w:tabs>
          <w:tab w:val="left" w:pos="1276"/>
        </w:tabs>
        <w:rPr>
          <w:bCs/>
        </w:rPr>
      </w:pPr>
    </w:p>
    <w:p w14:paraId="7EF68D99" w14:textId="77777777" w:rsidR="00AB2DF6" w:rsidRPr="003102D9" w:rsidRDefault="00AB2DF6" w:rsidP="003102D9">
      <w:pPr>
        <w:spacing w:line="276" w:lineRule="auto"/>
        <w:rPr>
          <w:bCs/>
        </w:rPr>
      </w:pPr>
    </w:p>
    <w:p w14:paraId="7463E18B" w14:textId="77777777" w:rsidR="005D3587" w:rsidRDefault="005D3587" w:rsidP="00AB2DF6">
      <w:pPr>
        <w:tabs>
          <w:tab w:val="left" w:pos="3075"/>
        </w:tabs>
        <w:rPr>
          <w:bCs/>
        </w:rPr>
      </w:pPr>
    </w:p>
    <w:p w14:paraId="514C0B59" w14:textId="781C6537" w:rsidR="00772E40" w:rsidRDefault="008032D0" w:rsidP="00AB2DF6">
      <w:pPr>
        <w:tabs>
          <w:tab w:val="left" w:pos="3075"/>
        </w:tabs>
      </w:pPr>
      <w:r>
        <w:rPr>
          <w:b/>
          <w:noProof/>
        </w:rPr>
        <w:lastRenderedPageBreak/>
        <mc:AlternateContent>
          <mc:Choice Requires="wpg">
            <w:drawing>
              <wp:anchor distT="0" distB="0" distL="114300" distR="114300" simplePos="0" relativeHeight="251679744" behindDoc="0" locked="0" layoutInCell="1" allowOverlap="1" wp14:anchorId="3E9DDA1E" wp14:editId="7AD66FF4">
                <wp:simplePos x="0" y="0"/>
                <wp:positionH relativeFrom="column">
                  <wp:posOffset>-163195</wp:posOffset>
                </wp:positionH>
                <wp:positionV relativeFrom="paragraph">
                  <wp:posOffset>-365760</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1ACC0"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E9DDA1E" id="Grupo 29" o:spid="_x0000_s1029" style="position:absolute;left:0;text-align:left;margin-left:-12.85pt;margin-top:-28.8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1C61ACC0"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4C0F4A71" w14:textId="77777777" w:rsidR="00772E40" w:rsidRDefault="00772E40" w:rsidP="00AB2DF6">
      <w:pPr>
        <w:tabs>
          <w:tab w:val="left" w:pos="3075"/>
        </w:tabs>
      </w:pPr>
    </w:p>
    <w:p w14:paraId="33187F92" w14:textId="788B8982" w:rsidR="005D3587" w:rsidRDefault="005D3587" w:rsidP="005D3587">
      <w:pPr>
        <w:pStyle w:val="Prrafodelista"/>
        <w:numPr>
          <w:ilvl w:val="0"/>
          <w:numId w:val="1"/>
        </w:numPr>
        <w:tabs>
          <w:tab w:val="left" w:pos="3075"/>
        </w:tabs>
      </w:pPr>
      <w:r>
        <w:t>Comprender los fundamentos de las metodologías de diseño: SDL, la metodología ágil y la metodología orientados a objetos.</w:t>
      </w:r>
    </w:p>
    <w:p w14:paraId="4DE2C081" w14:textId="1C2731BF" w:rsidR="005D3587" w:rsidRDefault="005D3587" w:rsidP="005D3587">
      <w:pPr>
        <w:pStyle w:val="Prrafodelista"/>
        <w:numPr>
          <w:ilvl w:val="0"/>
          <w:numId w:val="1"/>
        </w:numPr>
        <w:tabs>
          <w:tab w:val="left" w:pos="3075"/>
        </w:tabs>
      </w:pPr>
      <w:r>
        <w:t>Entender las razones de los métodos de desarrollo ágil de software, así como las diferencias entre el desarrollo ágil y el dirigido por un plan.</w:t>
      </w:r>
    </w:p>
    <w:p w14:paraId="0F00051C" w14:textId="26AC270F" w:rsidR="005D3587" w:rsidRDefault="005D3587" w:rsidP="005D3587">
      <w:pPr>
        <w:pStyle w:val="Prrafodelista"/>
        <w:numPr>
          <w:ilvl w:val="0"/>
          <w:numId w:val="1"/>
        </w:numPr>
        <w:tabs>
          <w:tab w:val="left" w:pos="3075"/>
        </w:tabs>
      </w:pPr>
      <w:r>
        <w:t>Conocer las prácticas clave en la programación extrema y cómo se relacionan con los principios generales de los métodos ágiles;</w:t>
      </w:r>
    </w:p>
    <w:p w14:paraId="01A7B89B" w14:textId="3563268B" w:rsidR="00772E40" w:rsidRDefault="005D3587" w:rsidP="005D3587">
      <w:pPr>
        <w:pStyle w:val="Prrafodelista"/>
        <w:numPr>
          <w:ilvl w:val="0"/>
          <w:numId w:val="1"/>
        </w:numPr>
        <w:tabs>
          <w:tab w:val="left" w:pos="3075"/>
        </w:tabs>
      </w:pPr>
      <w:r>
        <w:t>Entender el enfoque de Scrum para la administración de un proyecto ágil.</w:t>
      </w:r>
    </w:p>
    <w:p w14:paraId="1AF0194F" w14:textId="77777777" w:rsidR="00772E40" w:rsidRDefault="008032D0" w:rsidP="00AB2DF6">
      <w:pPr>
        <w:tabs>
          <w:tab w:val="left" w:pos="3075"/>
        </w:tabs>
      </w:pPr>
      <w:r>
        <w:rPr>
          <w:noProof/>
        </w:rPr>
        <mc:AlternateContent>
          <mc:Choice Requires="wpg">
            <w:drawing>
              <wp:anchor distT="0" distB="0" distL="114300" distR="114300" simplePos="0" relativeHeight="251682816" behindDoc="0" locked="0" layoutInCell="1" allowOverlap="1" wp14:anchorId="5A4C0A27" wp14:editId="322E708E">
                <wp:simplePos x="0" y="0"/>
                <wp:positionH relativeFrom="column">
                  <wp:posOffset>-145009</wp:posOffset>
                </wp:positionH>
                <wp:positionV relativeFrom="paragraph">
                  <wp:posOffset>211041</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883BE"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7C72E969" w14:textId="77777777" w:rsidR="009C161D" w:rsidRDefault="009C161D" w:rsidP="009C161D"/>
                            <w:p w14:paraId="5F7155BB" w14:textId="77777777" w:rsidR="009C161D" w:rsidRDefault="009C161D" w:rsidP="009C161D"/>
                            <w:p w14:paraId="19F2D90D" w14:textId="77777777" w:rsidR="009C161D" w:rsidRDefault="009C161D" w:rsidP="009C161D"/>
                            <w:p w14:paraId="147D93B4" w14:textId="77777777" w:rsidR="009C161D" w:rsidRDefault="009C161D" w:rsidP="009C161D"/>
                            <w:p w14:paraId="30981AE9"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A4C0A27" id="Grupo 33" o:spid="_x0000_s1034" style="position:absolute;left:0;text-align:left;margin-left:-11.4pt;margin-top:16.6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59C883BE"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C72E969" w14:textId="77777777" w:rsidR="009C161D" w:rsidRDefault="009C161D" w:rsidP="009C161D"/>
                      <w:p w14:paraId="5F7155BB" w14:textId="77777777" w:rsidR="009C161D" w:rsidRDefault="009C161D" w:rsidP="009C161D"/>
                      <w:p w14:paraId="19F2D90D" w14:textId="77777777" w:rsidR="009C161D" w:rsidRDefault="009C161D" w:rsidP="009C161D"/>
                      <w:p w14:paraId="147D93B4" w14:textId="77777777" w:rsidR="009C161D" w:rsidRDefault="009C161D" w:rsidP="009C161D"/>
                      <w:p w14:paraId="30981AE9"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0807B8BB" w14:textId="77777777" w:rsidR="00772E40" w:rsidRDefault="00772E40" w:rsidP="00AB2DF6">
      <w:pPr>
        <w:tabs>
          <w:tab w:val="left" w:pos="3075"/>
        </w:tabs>
      </w:pPr>
    </w:p>
    <w:p w14:paraId="2B4686EC" w14:textId="77777777" w:rsidR="00772E40" w:rsidRDefault="00772E40" w:rsidP="00AB2DF6">
      <w:pPr>
        <w:tabs>
          <w:tab w:val="left" w:pos="3075"/>
        </w:tabs>
      </w:pPr>
    </w:p>
    <w:p w14:paraId="1CD35033" w14:textId="77777777" w:rsidR="005D3587" w:rsidRDefault="005D3587" w:rsidP="005D3587">
      <w:pPr>
        <w:tabs>
          <w:tab w:val="left" w:pos="3075"/>
        </w:tabs>
      </w:pPr>
    </w:p>
    <w:p w14:paraId="71B86E4B" w14:textId="77777777" w:rsidR="005D3587" w:rsidRDefault="005D3587" w:rsidP="005D3587">
      <w:pPr>
        <w:tabs>
          <w:tab w:val="left" w:pos="3075"/>
        </w:tabs>
      </w:pPr>
      <w:r>
        <w:t>En esta unidad dedicada al estudio de las Metodologías de Desarrollo de Software, es crucial comprender la importancia de las decisiones que tomamos en el proceso de desarrollo de proyectos tecnológicos. Al igual que en la vida cotidiana, nuestras elecciones tienen un impacto significativo en el futuro, tanto a nivel personal como profesional.</w:t>
      </w:r>
    </w:p>
    <w:p w14:paraId="4B6C352C" w14:textId="77777777" w:rsidR="005D3587" w:rsidRDefault="005D3587" w:rsidP="005D3587">
      <w:pPr>
        <w:tabs>
          <w:tab w:val="left" w:pos="3075"/>
        </w:tabs>
      </w:pPr>
    </w:p>
    <w:p w14:paraId="1140B1A1" w14:textId="77777777" w:rsidR="005D3587" w:rsidRDefault="005D3587" w:rsidP="005D3587">
      <w:pPr>
        <w:tabs>
          <w:tab w:val="left" w:pos="3075"/>
        </w:tabs>
      </w:pPr>
      <w:r>
        <w:t>En este sentido, esta unidad tiene como objetivo presentarte diversos métodos probados y estudiados que te permitirán tomar decisiones informadas y eficientes en cada etapa del desarrollo de software. Desde la planificación inicial hasta la implementación y el mantenimiento, conocerás diferentes enfoques que se adaptan a las necesidades y características específicas de cada proyecto.</w:t>
      </w:r>
    </w:p>
    <w:p w14:paraId="79EB1C64" w14:textId="77777777" w:rsidR="005D3587" w:rsidRDefault="005D3587" w:rsidP="005D3587">
      <w:pPr>
        <w:tabs>
          <w:tab w:val="left" w:pos="3075"/>
        </w:tabs>
      </w:pPr>
    </w:p>
    <w:p w14:paraId="4BAD1D4A" w14:textId="77777777" w:rsidR="005D3587" w:rsidRDefault="005D3587" w:rsidP="005D3587">
      <w:pPr>
        <w:tabs>
          <w:tab w:val="left" w:pos="3075"/>
        </w:tabs>
      </w:pPr>
      <w:r>
        <w:t xml:space="preserve">Para facilitar tu progreso, encontrarás una tabla detallada con las actividades planificadas para cada semana, junto con sus fechas de inicio y finalización. Te </w:t>
      </w:r>
      <w:r>
        <w:lastRenderedPageBreak/>
        <w:t>recomendamos encarecidamente que utilices esta tabla para organizarte y cumplir con los objetivos establecidos en cada etapa del curso.</w:t>
      </w:r>
    </w:p>
    <w:p w14:paraId="4B498E8D" w14:textId="77777777" w:rsidR="005D3587" w:rsidRDefault="005D3587" w:rsidP="005D3587">
      <w:pPr>
        <w:tabs>
          <w:tab w:val="left" w:pos="3075"/>
        </w:tabs>
      </w:pPr>
    </w:p>
    <w:p w14:paraId="5FEE9BED" w14:textId="77777777" w:rsidR="005D3587" w:rsidRDefault="005D3587" w:rsidP="005D3587">
      <w:pPr>
        <w:tabs>
          <w:tab w:val="left" w:pos="3075"/>
        </w:tabs>
      </w:pPr>
      <w:r>
        <w:t>Es fundamental que respetes los plazos establecidos para evitar posibles penalizaciones en tus actividades evaluativas. Además, aprovecha la oportunidad de compartir tus conocimientos y experiencias con tus compañeros en las sesiones de chat y en los foros de consulta. El intercambio de ideas enriquecerá tu aprendizaje y te ayudará a mejorar tu desempeño académico.</w:t>
      </w:r>
    </w:p>
    <w:p w14:paraId="5FE0B1BB" w14:textId="77777777" w:rsidR="005D3587" w:rsidRDefault="005D3587" w:rsidP="005D3587">
      <w:pPr>
        <w:tabs>
          <w:tab w:val="left" w:pos="3075"/>
        </w:tabs>
      </w:pPr>
    </w:p>
    <w:p w14:paraId="4BB2CCEC" w14:textId="4A0F3C95" w:rsidR="00772E40" w:rsidRDefault="005D3587" w:rsidP="005D3587">
      <w:pPr>
        <w:tabs>
          <w:tab w:val="left" w:pos="3075"/>
        </w:tabs>
      </w:pPr>
      <w:r>
        <w:t>¡Te animamos a sumergirte en el fascinante mundo de las Metodologías de Desarrollo de Software y a aprovechar al máximo esta experiencia de aprendizaje!</w:t>
      </w:r>
    </w:p>
    <w:p w14:paraId="7E5CF78B" w14:textId="77777777" w:rsidR="00772E40" w:rsidRDefault="00772E40" w:rsidP="00AB2DF6">
      <w:pPr>
        <w:tabs>
          <w:tab w:val="left" w:pos="3075"/>
        </w:tabs>
      </w:pPr>
    </w:p>
    <w:p w14:paraId="4F917ACB" w14:textId="77777777" w:rsidR="008032D0" w:rsidRDefault="008032D0" w:rsidP="00AB2DF6">
      <w:pPr>
        <w:tabs>
          <w:tab w:val="left" w:pos="3075"/>
        </w:tabs>
      </w:pPr>
      <w:r>
        <w:rPr>
          <w:noProof/>
        </w:rPr>
        <mc:AlternateContent>
          <mc:Choice Requires="wpg">
            <w:drawing>
              <wp:anchor distT="0" distB="0" distL="114300" distR="114300" simplePos="0" relativeHeight="251688960" behindDoc="0" locked="0" layoutInCell="1" allowOverlap="1" wp14:anchorId="3AA0D120" wp14:editId="468394C9">
                <wp:simplePos x="0" y="0"/>
                <wp:positionH relativeFrom="column">
                  <wp:posOffset>-155461</wp:posOffset>
                </wp:positionH>
                <wp:positionV relativeFrom="paragraph">
                  <wp:posOffset>160120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3EDE6"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A0D120" id="Grupo 40" o:spid="_x0000_s1039" style="position:absolute;left:0;text-align:left;margin-left:-12.25pt;margin-top:12.6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A63EDE6"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58A67986" w14:textId="77777777" w:rsidR="008032D0" w:rsidRDefault="008032D0" w:rsidP="00AB2DF6">
      <w:pPr>
        <w:tabs>
          <w:tab w:val="left" w:pos="3075"/>
        </w:tabs>
      </w:pPr>
    </w:p>
    <w:p w14:paraId="0590ECE3" w14:textId="77777777" w:rsidR="00772E40" w:rsidRDefault="00772E40" w:rsidP="00AB2DF6">
      <w:pPr>
        <w:tabs>
          <w:tab w:val="left" w:pos="3075"/>
        </w:tabs>
      </w:pPr>
    </w:p>
    <w:tbl>
      <w:tblPr>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956"/>
        <w:gridCol w:w="1298"/>
        <w:gridCol w:w="1298"/>
      </w:tblGrid>
      <w:tr w:rsidR="00A97C72" w:rsidRPr="007C3419" w14:paraId="2EE8EE71" w14:textId="77777777" w:rsidTr="00BA03DE">
        <w:tc>
          <w:tcPr>
            <w:tcW w:w="945" w:type="dxa"/>
            <w:shd w:val="clear" w:color="auto" w:fill="011D7C"/>
          </w:tcPr>
          <w:p w14:paraId="23DC86D3"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6143" w:type="dxa"/>
            <w:shd w:val="clear" w:color="auto" w:fill="011D7C"/>
          </w:tcPr>
          <w:p w14:paraId="5E2D15A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124" w:type="dxa"/>
            <w:shd w:val="clear" w:color="auto" w:fill="011D7C"/>
          </w:tcPr>
          <w:p w14:paraId="02A3BE8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5ED1BA67"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6DF4976F" w14:textId="77777777" w:rsidTr="00BA03DE">
        <w:tc>
          <w:tcPr>
            <w:tcW w:w="945" w:type="dxa"/>
            <w:shd w:val="clear" w:color="auto" w:fill="EDEDED"/>
          </w:tcPr>
          <w:p w14:paraId="39103A8B" w14:textId="2BC6A5C1"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6C423B">
              <w:rPr>
                <w:rFonts w:ascii="Calibri" w:eastAsia="Calibri" w:hAnsi="Calibri" w:cs="Calibri"/>
                <w:sz w:val="22"/>
                <w:lang w:eastAsia="es-NI"/>
              </w:rPr>
              <w:t>16</w:t>
            </w:r>
          </w:p>
        </w:tc>
        <w:tc>
          <w:tcPr>
            <w:tcW w:w="6143" w:type="dxa"/>
            <w:shd w:val="clear" w:color="auto" w:fill="EDEDED"/>
          </w:tcPr>
          <w:p w14:paraId="3EA2CA00" w14:textId="2BB1ACD9" w:rsidR="00A97C72" w:rsidRPr="00203FA4" w:rsidRDefault="009A3B29" w:rsidP="003169C9">
            <w:pPr>
              <w:spacing w:line="240" w:lineRule="auto"/>
              <w:jc w:val="left"/>
              <w:rPr>
                <w:rFonts w:ascii="Calibri" w:eastAsia="Calibri" w:hAnsi="Calibri" w:cs="Calibri"/>
                <w:sz w:val="22"/>
                <w:lang w:eastAsia="es-NI"/>
              </w:rPr>
            </w:pPr>
            <w:r w:rsidRPr="009A3B29">
              <w:rPr>
                <w:rFonts w:ascii="Calibri" w:eastAsia="Calibri" w:hAnsi="Calibri" w:cs="Calibri"/>
                <w:sz w:val="22"/>
                <w:lang w:eastAsia="es-NI"/>
              </w:rPr>
              <w:t>Sumativa EP2: Segundo Parcial – Entrega de proyectos finales</w:t>
            </w:r>
          </w:p>
        </w:tc>
        <w:tc>
          <w:tcPr>
            <w:tcW w:w="1124" w:type="dxa"/>
            <w:shd w:val="clear" w:color="auto" w:fill="EDEDED"/>
          </w:tcPr>
          <w:p w14:paraId="062C443C" w14:textId="22A2BF52" w:rsidR="00A97C72" w:rsidRPr="00203FA4" w:rsidRDefault="006C423B"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09/07/2024</w:t>
            </w:r>
          </w:p>
        </w:tc>
        <w:tc>
          <w:tcPr>
            <w:tcW w:w="1285" w:type="dxa"/>
            <w:shd w:val="clear" w:color="auto" w:fill="EDEDED"/>
          </w:tcPr>
          <w:p w14:paraId="6B426A4A" w14:textId="62A8E54B" w:rsidR="00A97C72" w:rsidRPr="00203FA4" w:rsidRDefault="006C423B" w:rsidP="003169C9">
            <w:pPr>
              <w:spacing w:line="240" w:lineRule="auto"/>
              <w:jc w:val="left"/>
              <w:rPr>
                <w:rFonts w:ascii="Calibri" w:eastAsia="Calibri" w:hAnsi="Calibri" w:cs="Calibri"/>
                <w:sz w:val="22"/>
                <w:lang w:eastAsia="es-NI"/>
              </w:rPr>
            </w:pPr>
            <w:r>
              <w:rPr>
                <w:rFonts w:ascii="Calibri" w:eastAsia="Calibri" w:hAnsi="Calibri" w:cs="Calibri"/>
                <w:b/>
                <w:sz w:val="22"/>
                <w:lang w:eastAsia="es-NI"/>
              </w:rPr>
              <w:t>09/07/2024</w:t>
            </w:r>
          </w:p>
        </w:tc>
      </w:tr>
    </w:tbl>
    <w:p w14:paraId="110A413E" w14:textId="77777777" w:rsidR="00772E40" w:rsidRDefault="00772E40" w:rsidP="00AB2DF6">
      <w:pPr>
        <w:tabs>
          <w:tab w:val="left" w:pos="3075"/>
        </w:tabs>
      </w:pPr>
    </w:p>
    <w:p w14:paraId="5A3CDBEE" w14:textId="77777777" w:rsidR="00BA03DE" w:rsidRDefault="00BA03DE" w:rsidP="00AB2DF6">
      <w:pPr>
        <w:tabs>
          <w:tab w:val="left" w:pos="3075"/>
        </w:tabs>
      </w:pPr>
    </w:p>
    <w:p w14:paraId="5257F999" w14:textId="77777777" w:rsidR="00BA03DE" w:rsidRDefault="00BA03DE" w:rsidP="00AB2DF6">
      <w:pPr>
        <w:tabs>
          <w:tab w:val="left" w:pos="3075"/>
        </w:tabs>
      </w:pPr>
    </w:p>
    <w:p w14:paraId="26FE1360" w14:textId="77777777" w:rsidR="00BA03DE" w:rsidRDefault="00BA03DE" w:rsidP="00AB2DF6">
      <w:pPr>
        <w:tabs>
          <w:tab w:val="left" w:pos="3075"/>
        </w:tabs>
      </w:pPr>
    </w:p>
    <w:p w14:paraId="5175A9D6" w14:textId="77777777" w:rsidR="00772E40" w:rsidRDefault="00772E40" w:rsidP="00AB2DF6">
      <w:pPr>
        <w:tabs>
          <w:tab w:val="left" w:pos="3075"/>
        </w:tabs>
      </w:pPr>
    </w:p>
    <w:p w14:paraId="2A014711" w14:textId="77777777" w:rsidR="00772E40" w:rsidRDefault="00772E40" w:rsidP="00AB2DF6">
      <w:pPr>
        <w:tabs>
          <w:tab w:val="left" w:pos="3075"/>
        </w:tabs>
      </w:pPr>
    </w:p>
    <w:p w14:paraId="42D1A706" w14:textId="77777777" w:rsidR="00BA03DE" w:rsidRDefault="00BA03DE" w:rsidP="00AB2DF6">
      <w:pPr>
        <w:tabs>
          <w:tab w:val="left" w:pos="3075"/>
        </w:tabs>
      </w:pPr>
    </w:p>
    <w:p w14:paraId="519E8E8C" w14:textId="77777777" w:rsidR="00BA03DE" w:rsidRDefault="00BA03DE" w:rsidP="00AB2DF6">
      <w:pPr>
        <w:tabs>
          <w:tab w:val="left" w:pos="3075"/>
        </w:tabs>
      </w:pPr>
    </w:p>
    <w:p w14:paraId="0E10263A" w14:textId="0F91F049" w:rsidR="00772E40" w:rsidRDefault="00772E40" w:rsidP="00AB2DF6">
      <w:pPr>
        <w:tabs>
          <w:tab w:val="left" w:pos="3075"/>
        </w:tabs>
      </w:pPr>
    </w:p>
    <w:p w14:paraId="6CBBD1BF" w14:textId="7C6A732F" w:rsidR="005D3587" w:rsidRDefault="005D3587" w:rsidP="00AB2DF6">
      <w:pPr>
        <w:tabs>
          <w:tab w:val="left" w:pos="3075"/>
        </w:tabs>
      </w:pPr>
    </w:p>
    <w:p w14:paraId="1AD1DA5F" w14:textId="77777777" w:rsidR="005D3587" w:rsidRDefault="005D3587" w:rsidP="00AB2DF6">
      <w:pPr>
        <w:tabs>
          <w:tab w:val="left" w:pos="3075"/>
        </w:tabs>
      </w:pPr>
    </w:p>
    <w:p w14:paraId="1C974AC0"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0EFCCE5" wp14:editId="4A9439EB">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9EDA1"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0EFCCE5"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2649EDA1"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731B6CC2" w14:textId="77777777" w:rsidR="00772E40" w:rsidRDefault="00772E40" w:rsidP="00AB2DF6">
      <w:pPr>
        <w:tabs>
          <w:tab w:val="left" w:pos="3075"/>
        </w:tabs>
      </w:pPr>
    </w:p>
    <w:p w14:paraId="7E28337A" w14:textId="77777777" w:rsidR="00772E40" w:rsidRDefault="00772E40" w:rsidP="00AB2DF6">
      <w:pPr>
        <w:tabs>
          <w:tab w:val="left" w:pos="3075"/>
        </w:tabs>
      </w:pPr>
    </w:p>
    <w:p w14:paraId="674BC9D3" w14:textId="77777777" w:rsidR="00772E40" w:rsidRDefault="00772E40" w:rsidP="00AB2DF6">
      <w:pPr>
        <w:tabs>
          <w:tab w:val="left" w:pos="3075"/>
        </w:tabs>
      </w:pPr>
    </w:p>
    <w:p w14:paraId="618AA341" w14:textId="77777777" w:rsidR="00772E40" w:rsidRDefault="00772E40" w:rsidP="00AB2DF6">
      <w:pPr>
        <w:tabs>
          <w:tab w:val="left" w:pos="3075"/>
        </w:tabs>
      </w:pPr>
    </w:p>
    <w:p w14:paraId="1EA5DB44" w14:textId="77777777" w:rsidR="005A2EB0" w:rsidRDefault="005A2EB0" w:rsidP="005A2EB0">
      <w:pPr>
        <w:tabs>
          <w:tab w:val="left" w:pos="3075"/>
        </w:tabs>
        <w:spacing w:beforeLines="40" w:before="96" w:afterLines="20" w:after="48"/>
      </w:pPr>
    </w:p>
    <w:p w14:paraId="5BD993B2"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337EC636" wp14:editId="2186D74B">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C5E771" w14:textId="77777777" w:rsidR="005A2EB0" w:rsidRPr="00774846" w:rsidRDefault="009F4FF1" w:rsidP="009F4FF1">
                            <w:pPr>
                              <w:jc w:val="center"/>
                              <w:rPr>
                                <w:b/>
                                <w:bCs/>
                                <w:sz w:val="28"/>
                                <w:szCs w:val="24"/>
                              </w:rPr>
                            </w:pPr>
                            <w:bookmarkStart w:id="11" w:name="_Hlk54019684"/>
                            <w:bookmarkStart w:id="12" w:name="_Hlk54019685"/>
                            <w:r>
                              <w:rPr>
                                <w:b/>
                                <w:bCs/>
                                <w:sz w:val="28"/>
                                <w:szCs w:val="24"/>
                              </w:rPr>
                              <w:t>Foro #Número: Nombre del foro</w:t>
                            </w:r>
                            <w:bookmarkEnd w:id="11"/>
                            <w:bookmarkEnd w:id="1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7EC636"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66C5E771" w14:textId="77777777" w:rsidR="005A2EB0" w:rsidRPr="00774846" w:rsidRDefault="009F4FF1" w:rsidP="009F4FF1">
                      <w:pPr>
                        <w:jc w:val="center"/>
                        <w:rPr>
                          <w:b/>
                          <w:bCs/>
                          <w:sz w:val="28"/>
                          <w:szCs w:val="24"/>
                        </w:rPr>
                      </w:pPr>
                      <w:bookmarkStart w:id="24" w:name="_Hlk54019684"/>
                      <w:bookmarkStart w:id="25" w:name="_Hlk54019685"/>
                      <w:r>
                        <w:rPr>
                          <w:b/>
                          <w:bCs/>
                          <w:sz w:val="28"/>
                          <w:szCs w:val="24"/>
                        </w:rPr>
                        <w:t>Foro #Número: Nombre del foro</w:t>
                      </w:r>
                      <w:bookmarkEnd w:id="24"/>
                      <w:bookmarkEnd w:id="25"/>
                    </w:p>
                  </w:txbxContent>
                </v:textbox>
              </v:rect>
            </w:pict>
          </mc:Fallback>
        </mc:AlternateContent>
      </w:r>
    </w:p>
    <w:p w14:paraId="45040541" w14:textId="77777777" w:rsidR="005A2EB0" w:rsidRDefault="005A2EB0" w:rsidP="005A2EB0">
      <w:pPr>
        <w:tabs>
          <w:tab w:val="left" w:pos="3075"/>
        </w:tabs>
        <w:spacing w:beforeLines="40" w:before="96" w:afterLines="20" w:after="48"/>
      </w:pPr>
    </w:p>
    <w:p w14:paraId="464A768A" w14:textId="77777777" w:rsidR="005A2EB0" w:rsidRDefault="008D6C1C" w:rsidP="005A2EB0">
      <w:pPr>
        <w:tabs>
          <w:tab w:val="left" w:pos="3075"/>
        </w:tabs>
        <w:spacing w:beforeLines="40" w:before="96" w:afterLines="20" w:after="48"/>
      </w:pPr>
      <w:r>
        <w:t>Agregue una breve descripción del propósito del foro</w:t>
      </w:r>
    </w:p>
    <w:p w14:paraId="31B26380" w14:textId="77777777" w:rsidR="005A2EB0" w:rsidRDefault="005A2EB0" w:rsidP="005A2EB0">
      <w:pPr>
        <w:tabs>
          <w:tab w:val="left" w:pos="3075"/>
        </w:tabs>
        <w:spacing w:beforeLines="40" w:before="96" w:afterLines="20" w:after="48"/>
      </w:pPr>
    </w:p>
    <w:p w14:paraId="239FF766" w14:textId="77777777" w:rsidR="005A2EB0" w:rsidRDefault="005A2EB0" w:rsidP="005A2EB0">
      <w:pPr>
        <w:tabs>
          <w:tab w:val="left" w:pos="3075"/>
        </w:tabs>
        <w:spacing w:beforeLines="40" w:before="96" w:afterLines="20" w:after="48"/>
        <w:rPr>
          <w:b/>
          <w:bCs/>
          <w:u w:val="single"/>
        </w:rPr>
      </w:pPr>
      <w:r w:rsidRPr="009140F6">
        <w:rPr>
          <w:b/>
          <w:bCs/>
          <w:u w:val="single"/>
        </w:rPr>
        <w:t>Recursos</w:t>
      </w:r>
    </w:p>
    <w:p w14:paraId="4AE2CBFC" w14:textId="77777777" w:rsidR="007F47C8" w:rsidRDefault="007F47C8" w:rsidP="005A2EB0">
      <w:pPr>
        <w:tabs>
          <w:tab w:val="left" w:pos="3075"/>
        </w:tabs>
        <w:spacing w:beforeLines="40" w:before="96" w:afterLines="20" w:after="48"/>
      </w:pPr>
    </w:p>
    <w:p w14:paraId="79B86AC5" w14:textId="77777777" w:rsidR="008D6C1C" w:rsidRDefault="008D6C1C" w:rsidP="005A2EB0">
      <w:pPr>
        <w:tabs>
          <w:tab w:val="left" w:pos="3075"/>
        </w:tabs>
        <w:spacing w:beforeLines="40" w:before="96" w:afterLines="20" w:after="48"/>
      </w:pPr>
      <w:r>
        <w:t>Inserte los recursos</w:t>
      </w:r>
    </w:p>
    <w:p w14:paraId="32E4FACF" w14:textId="77777777" w:rsidR="008D6C1C" w:rsidRPr="007F47C8" w:rsidRDefault="008D6C1C" w:rsidP="005A2EB0">
      <w:pPr>
        <w:tabs>
          <w:tab w:val="left" w:pos="3075"/>
        </w:tabs>
        <w:spacing w:beforeLines="40" w:before="96" w:afterLines="20" w:after="48"/>
      </w:pPr>
    </w:p>
    <w:p w14:paraId="157698C4" w14:textId="77777777" w:rsidR="005A2EB0" w:rsidRDefault="005A2EB0" w:rsidP="005A2EB0">
      <w:pPr>
        <w:tabs>
          <w:tab w:val="left" w:pos="3075"/>
        </w:tabs>
        <w:spacing w:beforeLines="40" w:before="96" w:afterLines="20" w:after="48"/>
        <w:rPr>
          <w:b/>
          <w:bCs/>
        </w:rPr>
      </w:pPr>
      <w:r w:rsidRPr="00AE3262">
        <w:rPr>
          <w:b/>
          <w:bCs/>
        </w:rPr>
        <w:t xml:space="preserve">Indicaciones – </w:t>
      </w:r>
      <w:r w:rsidRPr="00944F64">
        <w:rPr>
          <w:b/>
          <w:bCs/>
        </w:rPr>
        <w:t xml:space="preserve">Foro Resolución de ejercicios - </w:t>
      </w:r>
      <w:bookmarkStart w:id="13" w:name="_Hlk52452547"/>
      <w:r w:rsidRPr="00F8577B">
        <w:rPr>
          <w:b/>
          <w:bCs/>
        </w:rPr>
        <w:t>pronósticos cuantitativos</w:t>
      </w:r>
      <w:bookmarkEnd w:id="13"/>
    </w:p>
    <w:p w14:paraId="01CF4836" w14:textId="77777777" w:rsidR="00772E40" w:rsidRDefault="008D6C1C" w:rsidP="00AB2DF6">
      <w:pPr>
        <w:tabs>
          <w:tab w:val="left" w:pos="3075"/>
        </w:tabs>
      </w:pPr>
      <w:r>
        <w:t xml:space="preserve">Coloque las indicaciones </w:t>
      </w:r>
      <w:r w:rsidR="00EE1694">
        <w:t>del foro, ejercicios, enlaces necesarios, etc</w:t>
      </w:r>
    </w:p>
    <w:p w14:paraId="0811EB27" w14:textId="77777777" w:rsidR="007F47C8" w:rsidRDefault="007F47C8" w:rsidP="00AB2DF6">
      <w:pPr>
        <w:tabs>
          <w:tab w:val="left" w:pos="3075"/>
        </w:tabs>
      </w:pPr>
    </w:p>
    <w:p w14:paraId="3276FF1A" w14:textId="77777777" w:rsidR="007F47C8" w:rsidRDefault="007F47C8" w:rsidP="007F47C8">
      <w:pPr>
        <w:tabs>
          <w:tab w:val="left" w:pos="3075"/>
        </w:tabs>
        <w:spacing w:beforeLines="40" w:before="96" w:afterLines="20" w:after="48"/>
      </w:pPr>
      <w:r>
        <w:rPr>
          <w:noProof/>
        </w:rPr>
        <w:drawing>
          <wp:anchor distT="0" distB="0" distL="114300" distR="114300" simplePos="0" relativeHeight="251668480" behindDoc="1" locked="0" layoutInCell="1" allowOverlap="1" wp14:anchorId="4CFE0B46" wp14:editId="49034AA8">
            <wp:simplePos x="0" y="0"/>
            <wp:positionH relativeFrom="column">
              <wp:posOffset>-3175</wp:posOffset>
            </wp:positionH>
            <wp:positionV relativeFrom="paragraph">
              <wp:posOffset>94615</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A25614E" w14:textId="77777777" w:rsidR="007F47C8" w:rsidRDefault="007F47C8" w:rsidP="007F47C8">
      <w:pPr>
        <w:tabs>
          <w:tab w:val="left" w:pos="3075"/>
        </w:tabs>
        <w:spacing w:beforeLines="40" w:before="96" w:afterLines="20" w:after="48"/>
      </w:pPr>
      <w:r>
        <w:rPr>
          <w:noProof/>
        </w:rPr>
        <w:drawing>
          <wp:anchor distT="0" distB="0" distL="114300" distR="114300" simplePos="0" relativeHeight="251669504" behindDoc="1" locked="0" layoutInCell="1" allowOverlap="1" wp14:anchorId="1E53DAC9" wp14:editId="11FD1D00">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12A1E6" w14:textId="77777777" w:rsidR="007F47C8" w:rsidRDefault="00EE1694" w:rsidP="007F47C8">
      <w:pPr>
        <w:tabs>
          <w:tab w:val="left" w:pos="3075"/>
        </w:tabs>
        <w:spacing w:beforeLines="40" w:before="96" w:afterLines="20" w:after="48"/>
      </w:pPr>
      <w:r w:rsidRPr="00EE1694">
        <w:t>Foro #Número: Nombre del foro</w:t>
      </w:r>
      <w:r>
        <w:t xml:space="preserve"> </w:t>
      </w:r>
      <w:r w:rsidR="00A9028B">
        <w:t>(clic secundario al nombre del foro, seleccione vínculo y )</w:t>
      </w:r>
    </w:p>
    <w:p w14:paraId="10D9CB5D" w14:textId="77777777" w:rsidR="00A9028B" w:rsidRDefault="00A9028B" w:rsidP="007F47C8">
      <w:pPr>
        <w:tabs>
          <w:tab w:val="left" w:pos="3075"/>
        </w:tabs>
        <w:spacing w:beforeLines="40" w:before="96" w:afterLines="20" w:after="48"/>
      </w:pPr>
    </w:p>
    <w:p w14:paraId="0E5B5F9B"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364E4385" wp14:editId="738119D5">
                <wp:simplePos x="0" y="0"/>
                <wp:positionH relativeFrom="column">
                  <wp:posOffset>-7473</wp:posOffset>
                </wp:positionH>
                <wp:positionV relativeFrom="paragraph">
                  <wp:posOffset>297180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BFD3E9" w14:textId="77777777" w:rsidR="00D76B33" w:rsidRPr="00D76B33" w:rsidRDefault="00D76B33" w:rsidP="00D76B33">
                            <w:pPr>
                              <w:jc w:val="center"/>
                              <w:rPr>
                                <w:b/>
                                <w:bCs/>
                              </w:rPr>
                            </w:pPr>
                            <w:r w:rsidRPr="00D76B33">
                              <w:rPr>
                                <w:b/>
                                <w:bCs/>
                                <w:sz w:val="28"/>
                                <w:szCs w:val="24"/>
                              </w:rPr>
                              <w:t>Foro #Número: Nombre del Foro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4E4385" id="Rectángulo 9" o:spid="_x0000_s1050" style="position:absolute;left:0;text-align:left;margin-left:-.6pt;margin-top:23.4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" fillcolor="#041c7b" stroked="f" strokeweight="1pt">
                <v:textbox>
                  <w:txbxContent>
                    <w:p w14:paraId="0ABFD3E9" w14:textId="77777777" w:rsidR="00D76B33" w:rsidRPr="00D76B33" w:rsidRDefault="00D76B33" w:rsidP="00D76B33">
                      <w:pPr>
                        <w:jc w:val="center"/>
                        <w:rPr>
                          <w:b/>
                          <w:bCs/>
                        </w:rPr>
                      </w:pPr>
                      <w:r w:rsidRPr="00D76B33">
                        <w:rPr>
                          <w:b/>
                          <w:bCs/>
                          <w:sz w:val="28"/>
                          <w:szCs w:val="24"/>
                        </w:rPr>
                        <w:t>Foro #Número: Nombre del Foro</w:t>
                      </w:r>
                    </w:p>
                  </w:txbxContent>
                </v:textbox>
              </v:rect>
            </w:pict>
          </mc:Fallback>
        </mc:AlternateContent>
      </w:r>
    </w:p>
    <w:p w14:paraId="626F6A9A" w14:textId="77777777" w:rsidR="00772E40" w:rsidRDefault="00772E40" w:rsidP="00AB2DF6">
      <w:pPr>
        <w:tabs>
          <w:tab w:val="left" w:pos="3075"/>
        </w:tabs>
      </w:pPr>
    </w:p>
    <w:p w14:paraId="67597B5C" w14:textId="77777777" w:rsidR="00772E40" w:rsidRDefault="00772E40" w:rsidP="00AB2DF6">
      <w:pPr>
        <w:tabs>
          <w:tab w:val="left" w:pos="3075"/>
        </w:tabs>
      </w:pPr>
    </w:p>
    <w:p w14:paraId="6EDE5FAC" w14:textId="77777777" w:rsidR="00772E40" w:rsidRDefault="006D6D7A" w:rsidP="00AB2DF6">
      <w:pPr>
        <w:tabs>
          <w:tab w:val="left" w:pos="3075"/>
        </w:tabs>
      </w:pPr>
      <w:r>
        <w:t>Agregue una breve descripción del propósito del foro</w:t>
      </w:r>
    </w:p>
    <w:p w14:paraId="64092EDC" w14:textId="77777777" w:rsidR="006D6D7A" w:rsidRDefault="006D6D7A" w:rsidP="00AB2DF6">
      <w:pPr>
        <w:tabs>
          <w:tab w:val="left" w:pos="3075"/>
        </w:tabs>
      </w:pPr>
    </w:p>
    <w:p w14:paraId="4F57A4FB" w14:textId="77777777" w:rsidR="006D6D7A" w:rsidRPr="00462BE7" w:rsidRDefault="006D6D7A" w:rsidP="00AB2DF6">
      <w:pPr>
        <w:tabs>
          <w:tab w:val="left" w:pos="3075"/>
        </w:tabs>
        <w:rPr>
          <w:b/>
          <w:bCs/>
          <w:u w:val="single"/>
        </w:rPr>
      </w:pPr>
      <w:r w:rsidRPr="00462BE7">
        <w:rPr>
          <w:b/>
          <w:bCs/>
          <w:u w:val="single"/>
        </w:rPr>
        <w:t>Recursos</w:t>
      </w:r>
    </w:p>
    <w:p w14:paraId="70612312" w14:textId="77777777" w:rsidR="006D6D7A" w:rsidRDefault="006D6D7A" w:rsidP="00AB2DF6">
      <w:pPr>
        <w:tabs>
          <w:tab w:val="left" w:pos="3075"/>
        </w:tabs>
      </w:pPr>
    </w:p>
    <w:p w14:paraId="598B6D56" w14:textId="77777777" w:rsidR="00462BE7" w:rsidRDefault="00462BE7" w:rsidP="00AB2DF6">
      <w:pPr>
        <w:tabs>
          <w:tab w:val="left" w:pos="3075"/>
        </w:tabs>
      </w:pPr>
      <w:r>
        <w:t>Inserte los recursos que el estudiante deberá usar para el foro</w:t>
      </w:r>
    </w:p>
    <w:p w14:paraId="54EE6990" w14:textId="77777777" w:rsidR="00462BE7" w:rsidRDefault="00462BE7" w:rsidP="00AB2DF6">
      <w:pPr>
        <w:tabs>
          <w:tab w:val="left" w:pos="3075"/>
        </w:tabs>
      </w:pPr>
    </w:p>
    <w:p w14:paraId="595493AD" w14:textId="77777777" w:rsidR="006D6D7A" w:rsidRPr="00462BE7" w:rsidRDefault="006D6D7A" w:rsidP="00AB2DF6">
      <w:pPr>
        <w:tabs>
          <w:tab w:val="left" w:pos="3075"/>
        </w:tabs>
        <w:rPr>
          <w:b/>
          <w:bCs/>
        </w:rPr>
      </w:pPr>
      <w:r w:rsidRPr="00462BE7">
        <w:rPr>
          <w:b/>
          <w:bCs/>
        </w:rPr>
        <w:t xml:space="preserve">Indicaciones </w:t>
      </w:r>
      <w:r w:rsidR="006C1A12" w:rsidRPr="00462BE7">
        <w:rPr>
          <w:b/>
          <w:bCs/>
        </w:rPr>
        <w:t xml:space="preserve">- </w:t>
      </w:r>
      <w:r w:rsidRPr="00462BE7">
        <w:rPr>
          <w:b/>
          <w:bCs/>
        </w:rPr>
        <w:t xml:space="preserve">Foro #Número: Nombre del </w:t>
      </w:r>
      <w:r w:rsidR="006C1A12" w:rsidRPr="00462BE7">
        <w:rPr>
          <w:b/>
          <w:bCs/>
        </w:rPr>
        <w:t>F</w:t>
      </w:r>
      <w:r w:rsidRPr="00462BE7">
        <w:rPr>
          <w:b/>
          <w:bCs/>
        </w:rPr>
        <w:t>oro</w:t>
      </w:r>
    </w:p>
    <w:p w14:paraId="1CB22FF0" w14:textId="77777777" w:rsidR="00462BE7" w:rsidRDefault="00462BE7" w:rsidP="00AB2DF6">
      <w:pPr>
        <w:tabs>
          <w:tab w:val="left" w:pos="3075"/>
        </w:tabs>
      </w:pPr>
    </w:p>
    <w:p w14:paraId="7AE5C6BA" w14:textId="77777777" w:rsidR="006C1A12" w:rsidRDefault="006C1A12" w:rsidP="00AB2DF6">
      <w:pPr>
        <w:tabs>
          <w:tab w:val="left" w:pos="3075"/>
        </w:tabs>
      </w:pPr>
      <w:r>
        <w:t>Agregue todo lo relacionado al foro, indicaciones, si es evaluado, los criterios de evaluación, fechas para trabajar, enlaces, ejercicios etc.</w:t>
      </w:r>
    </w:p>
    <w:p w14:paraId="5C05C4C8" w14:textId="77777777" w:rsidR="00462BE7" w:rsidRDefault="00462BE7" w:rsidP="00AB2DF6">
      <w:pPr>
        <w:tabs>
          <w:tab w:val="left" w:pos="3075"/>
        </w:tabs>
      </w:pPr>
    </w:p>
    <w:p w14:paraId="645B0632" w14:textId="77777777" w:rsidR="00462BE7" w:rsidRDefault="00890DD2" w:rsidP="00AB2DF6">
      <w:pPr>
        <w:tabs>
          <w:tab w:val="left" w:pos="3075"/>
        </w:tabs>
      </w:pPr>
      <w:r>
        <w:t>Foro #Número</w:t>
      </w:r>
      <w:r w:rsidR="00425485">
        <w:t>: Nombre del foro (clic secundario, seleccione vínculo y pegue el link al foro, luego presione aceptar)</w:t>
      </w:r>
    </w:p>
    <w:p w14:paraId="13098854" w14:textId="77777777" w:rsidR="00772E40" w:rsidRDefault="00772E40" w:rsidP="00AB2DF6">
      <w:pPr>
        <w:tabs>
          <w:tab w:val="left" w:pos="3075"/>
        </w:tabs>
      </w:pPr>
    </w:p>
    <w:p w14:paraId="6FBFC206" w14:textId="77777777" w:rsidR="00772E40" w:rsidRDefault="00772E40" w:rsidP="00AB2DF6">
      <w:pPr>
        <w:tabs>
          <w:tab w:val="left" w:pos="3075"/>
        </w:tabs>
      </w:pPr>
    </w:p>
    <w:p w14:paraId="2A835345" w14:textId="77777777" w:rsidR="00AB2DF6" w:rsidRDefault="00AB2DF6" w:rsidP="00AB2DF6">
      <w:pPr>
        <w:spacing w:line="276" w:lineRule="auto"/>
        <w:jc w:val="left"/>
        <w:rPr>
          <w:b/>
        </w:rPr>
      </w:pPr>
    </w:p>
    <w:p w14:paraId="0B1E57E9" w14:textId="77777777" w:rsidR="00AB2DF6" w:rsidRDefault="00AB2DF6" w:rsidP="00AB2DF6">
      <w:pPr>
        <w:tabs>
          <w:tab w:val="left" w:pos="1305"/>
        </w:tabs>
      </w:pPr>
    </w:p>
    <w:sectPr w:rsidR="00AB2DF6" w:rsidSect="00477DAC">
      <w:headerReference w:type="default" r:id="rId17"/>
      <w:footerReference w:type="default" r:id="rId1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BD726" w14:textId="77777777" w:rsidR="00171440" w:rsidRDefault="00171440" w:rsidP="007F1B53">
      <w:pPr>
        <w:spacing w:before="0" w:after="0" w:line="240" w:lineRule="auto"/>
      </w:pPr>
      <w:r>
        <w:separator/>
      </w:r>
    </w:p>
  </w:endnote>
  <w:endnote w:type="continuationSeparator" w:id="0">
    <w:p w14:paraId="4D2ACF36" w14:textId="77777777" w:rsidR="00171440" w:rsidRDefault="0017144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A4B15"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6F2624A7" wp14:editId="25590D03">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454E6C2" wp14:editId="282582EF">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32097FA1"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1721CA7"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54E6C2"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32097FA1"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1721CA7"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F9EDE" w14:textId="77777777" w:rsidR="00171440" w:rsidRDefault="00171440" w:rsidP="007F1B53">
      <w:pPr>
        <w:spacing w:before="0" w:after="0" w:line="240" w:lineRule="auto"/>
      </w:pPr>
      <w:r>
        <w:separator/>
      </w:r>
    </w:p>
  </w:footnote>
  <w:footnote w:type="continuationSeparator" w:id="0">
    <w:p w14:paraId="328C018B" w14:textId="77777777" w:rsidR="00171440" w:rsidRDefault="0017144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C4261" w14:textId="77777777" w:rsidR="00477DAC" w:rsidRDefault="00477DAC">
    <w:pPr>
      <w:pStyle w:val="Encabezado"/>
    </w:pPr>
    <w:r>
      <w:rPr>
        <w:noProof/>
      </w:rPr>
      <w:drawing>
        <wp:anchor distT="0" distB="0" distL="114300" distR="114300" simplePos="0" relativeHeight="251667456" behindDoc="0" locked="0" layoutInCell="1" allowOverlap="1" wp14:anchorId="6FCEA7CE" wp14:editId="66088012">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A6C32"/>
    <w:multiLevelType w:val="hybridMultilevel"/>
    <w:tmpl w:val="2438FB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9AA"/>
    <w:rsid w:val="000437FF"/>
    <w:rsid w:val="000446AD"/>
    <w:rsid w:val="0008100E"/>
    <w:rsid w:val="000905C9"/>
    <w:rsid w:val="00122516"/>
    <w:rsid w:val="00171440"/>
    <w:rsid w:val="001726BE"/>
    <w:rsid w:val="001B4292"/>
    <w:rsid w:val="001C720B"/>
    <w:rsid w:val="001D0B87"/>
    <w:rsid w:val="0020003D"/>
    <w:rsid w:val="002175E3"/>
    <w:rsid w:val="00232293"/>
    <w:rsid w:val="002E3A77"/>
    <w:rsid w:val="002F0A67"/>
    <w:rsid w:val="002F2172"/>
    <w:rsid w:val="003102D9"/>
    <w:rsid w:val="00333CE8"/>
    <w:rsid w:val="00346434"/>
    <w:rsid w:val="003717C3"/>
    <w:rsid w:val="00372AE8"/>
    <w:rsid w:val="003E0D37"/>
    <w:rsid w:val="003F3A88"/>
    <w:rsid w:val="00425485"/>
    <w:rsid w:val="00462BE7"/>
    <w:rsid w:val="00477DAC"/>
    <w:rsid w:val="00490543"/>
    <w:rsid w:val="004F36FE"/>
    <w:rsid w:val="00507CCA"/>
    <w:rsid w:val="00526FCA"/>
    <w:rsid w:val="0054053B"/>
    <w:rsid w:val="00547521"/>
    <w:rsid w:val="005874FF"/>
    <w:rsid w:val="005A2EB0"/>
    <w:rsid w:val="005B0B82"/>
    <w:rsid w:val="005B7617"/>
    <w:rsid w:val="005D3587"/>
    <w:rsid w:val="005E27A5"/>
    <w:rsid w:val="006233F8"/>
    <w:rsid w:val="00636C8A"/>
    <w:rsid w:val="00656D92"/>
    <w:rsid w:val="00680D3C"/>
    <w:rsid w:val="00686701"/>
    <w:rsid w:val="006A2741"/>
    <w:rsid w:val="006B6105"/>
    <w:rsid w:val="006C1A12"/>
    <w:rsid w:val="006C423B"/>
    <w:rsid w:val="006D6D7A"/>
    <w:rsid w:val="007671D2"/>
    <w:rsid w:val="00772E40"/>
    <w:rsid w:val="007A125E"/>
    <w:rsid w:val="007A22FF"/>
    <w:rsid w:val="007B5A76"/>
    <w:rsid w:val="007D7B98"/>
    <w:rsid w:val="007F1B53"/>
    <w:rsid w:val="007F47C8"/>
    <w:rsid w:val="008032D0"/>
    <w:rsid w:val="00840CE1"/>
    <w:rsid w:val="00843820"/>
    <w:rsid w:val="00857A4F"/>
    <w:rsid w:val="00890DD2"/>
    <w:rsid w:val="00891D18"/>
    <w:rsid w:val="008B0A58"/>
    <w:rsid w:val="008D6C1C"/>
    <w:rsid w:val="008F7011"/>
    <w:rsid w:val="00976C11"/>
    <w:rsid w:val="009A3B29"/>
    <w:rsid w:val="009C161D"/>
    <w:rsid w:val="009F4FF1"/>
    <w:rsid w:val="00A21883"/>
    <w:rsid w:val="00A25AC2"/>
    <w:rsid w:val="00A837DB"/>
    <w:rsid w:val="00A9028B"/>
    <w:rsid w:val="00A97C72"/>
    <w:rsid w:val="00AB2DF6"/>
    <w:rsid w:val="00AB407E"/>
    <w:rsid w:val="00B00319"/>
    <w:rsid w:val="00B0609B"/>
    <w:rsid w:val="00B47A03"/>
    <w:rsid w:val="00B50AA3"/>
    <w:rsid w:val="00BA03DE"/>
    <w:rsid w:val="00BA39AA"/>
    <w:rsid w:val="00BC01BC"/>
    <w:rsid w:val="00CB1B16"/>
    <w:rsid w:val="00CF5E5D"/>
    <w:rsid w:val="00D155AB"/>
    <w:rsid w:val="00D7436E"/>
    <w:rsid w:val="00D76B33"/>
    <w:rsid w:val="00DE5F24"/>
    <w:rsid w:val="00E14E89"/>
    <w:rsid w:val="00E42177"/>
    <w:rsid w:val="00E636DE"/>
    <w:rsid w:val="00EC298D"/>
    <w:rsid w:val="00EE1423"/>
    <w:rsid w:val="00EE1694"/>
    <w:rsid w:val="00F02BF4"/>
    <w:rsid w:val="00F3756A"/>
    <w:rsid w:val="00F43320"/>
    <w:rsid w:val="00F52DFA"/>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390F2"/>
  <w15:chartTrackingRefBased/>
  <w15:docId w15:val="{27588921-7942-4B14-95B3-1AA47735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5D35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15</TotalTime>
  <Pages>7</Pages>
  <Words>757</Words>
  <Characters>4164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4</cp:revision>
  <dcterms:created xsi:type="dcterms:W3CDTF">2024-03-06T01:22:00Z</dcterms:created>
  <dcterms:modified xsi:type="dcterms:W3CDTF">2024-03-14T03:45:00Z</dcterms:modified>
</cp:coreProperties>
</file>
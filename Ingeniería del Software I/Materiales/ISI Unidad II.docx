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8713B" w14:textId="77777777" w:rsidR="00F43320" w:rsidRDefault="00B0400E">
      <w:r>
        <w:rPr>
          <w:noProof/>
        </w:rPr>
        <w:drawing>
          <wp:anchor distT="0" distB="0" distL="114300" distR="114300" simplePos="0" relativeHeight="251637760" behindDoc="0" locked="0" layoutInCell="1" allowOverlap="1" wp14:anchorId="32F68332" wp14:editId="358A1541">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ACAC4A" w14:textId="77777777" w:rsidR="00F43320" w:rsidRDefault="00F43320"/>
    <w:p w14:paraId="2D5A7424" w14:textId="77777777" w:rsidR="00F43320" w:rsidRDefault="00F43320"/>
    <w:p w14:paraId="02265A14" w14:textId="77777777" w:rsidR="00F43320" w:rsidRDefault="00F43320"/>
    <w:p w14:paraId="145A724E" w14:textId="77777777" w:rsidR="00F43320" w:rsidRDefault="00F43320"/>
    <w:p w14:paraId="6CDFE74A" w14:textId="77777777" w:rsidR="00F43320" w:rsidRDefault="00F43320"/>
    <w:p w14:paraId="64B8E144" w14:textId="77777777" w:rsidR="00F43320" w:rsidRDefault="00F43320"/>
    <w:p w14:paraId="23A6D063" w14:textId="77777777" w:rsidR="00F43320" w:rsidRDefault="00F43320"/>
    <w:p w14:paraId="519521E8" w14:textId="77777777" w:rsidR="00F43320" w:rsidRDefault="00F43320"/>
    <w:p w14:paraId="6142A71B" w14:textId="77777777" w:rsidR="00F43320" w:rsidRDefault="006D7C25">
      <w:r>
        <w:rPr>
          <w:noProof/>
        </w:rPr>
        <mc:AlternateContent>
          <mc:Choice Requires="wps">
            <w:drawing>
              <wp:anchor distT="0" distB="0" distL="114300" distR="114300" simplePos="0" relativeHeight="251639808" behindDoc="1" locked="0" layoutInCell="1" allowOverlap="1" wp14:anchorId="357A0E66" wp14:editId="26873081">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6C73997"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7A0E66"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26C73997"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511B13E" w14:textId="77777777" w:rsidR="00F43320" w:rsidRDefault="00F43320"/>
    <w:p w14:paraId="22C969B9" w14:textId="77777777" w:rsidR="00F43320" w:rsidRDefault="00F43320"/>
    <w:p w14:paraId="23E99BA6"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B5C8959" wp14:editId="180DF5EC">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10A68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5405070B" w14:textId="77777777" w:rsidR="00F43320" w:rsidRDefault="003E0D37">
      <w:r>
        <w:rPr>
          <w:noProof/>
        </w:rPr>
        <mc:AlternateContent>
          <mc:Choice Requires="wps">
            <w:drawing>
              <wp:anchor distT="0" distB="0" distL="114300" distR="114300" simplePos="0" relativeHeight="251640832" behindDoc="0" locked="0" layoutInCell="1" allowOverlap="1" wp14:anchorId="6AA0295C" wp14:editId="578F64AC">
                <wp:simplePos x="0" y="0"/>
                <wp:positionH relativeFrom="column">
                  <wp:posOffset>-308610</wp:posOffset>
                </wp:positionH>
                <wp:positionV relativeFrom="paragraph">
                  <wp:posOffset>93980</wp:posOffset>
                </wp:positionV>
                <wp:extent cx="5821045" cy="1647825"/>
                <wp:effectExtent l="0" t="0" r="0" b="952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64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7D709" w14:textId="64BF9134" w:rsidR="00F43320" w:rsidRDefault="0012018E" w:rsidP="00F43320">
                            <w:pPr>
                              <w:jc w:val="right"/>
                            </w:pPr>
                            <w:r w:rsidRPr="0012018E">
                              <w:rPr>
                                <w:rFonts w:cs="Calibri"/>
                                <w:b/>
                                <w:color w:val="000000"/>
                                <w:sz w:val="48"/>
                                <w:szCs w:val="52"/>
                                <w:lang w:eastAsia="es-NI"/>
                              </w:rPr>
                              <w:t>Determinación de Requerimientos. (Ingeniería de Requerimientos), Unidad 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A0295C" id="Cuadro de texto 7" o:spid="_x0000_s1027" type="#_x0000_t202" style="position:absolute;left:0;text-align:left;margin-left:-24.3pt;margin-top:7.4pt;width:458.35pt;height:129.7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" filled="f" stroked="f">
                <v:textbox>
                  <w:txbxContent>
                    <w:p w14:paraId="30D7D709" w14:textId="64BF9134" w:rsidR="00F43320" w:rsidRDefault="0012018E" w:rsidP="00F43320">
                      <w:pPr>
                        <w:jc w:val="right"/>
                      </w:pPr>
                      <w:r w:rsidRPr="0012018E">
                        <w:rPr>
                          <w:rFonts w:cs="Calibri"/>
                          <w:b/>
                          <w:color w:val="000000"/>
                          <w:sz w:val="48"/>
                          <w:szCs w:val="52"/>
                          <w:lang w:eastAsia="es-NI"/>
                        </w:rPr>
                        <w:t>Determinación de Requerimientos. (Ingeniería de Requerimientos), Unidad II</w:t>
                      </w:r>
                    </w:p>
                  </w:txbxContent>
                </v:textbox>
              </v:shape>
            </w:pict>
          </mc:Fallback>
        </mc:AlternateContent>
      </w:r>
    </w:p>
    <w:p w14:paraId="5FEC25BC" w14:textId="77777777" w:rsidR="00F43320" w:rsidRDefault="00F43320"/>
    <w:p w14:paraId="017076FD" w14:textId="77777777" w:rsidR="005B0B82" w:rsidRDefault="005B0B82"/>
    <w:p w14:paraId="52918BA5" w14:textId="77777777" w:rsidR="005B0B82" w:rsidRDefault="005B0B82"/>
    <w:p w14:paraId="34A71A93" w14:textId="77777777" w:rsidR="005B0B82" w:rsidRDefault="005B0B82"/>
    <w:p w14:paraId="09B35259" w14:textId="77777777" w:rsidR="005B0B82" w:rsidRDefault="005B0B82"/>
    <w:p w14:paraId="3F6AC4BF" w14:textId="77777777" w:rsidR="005B0B82" w:rsidRDefault="005B0B82"/>
    <w:p w14:paraId="7E0AB7DD" w14:textId="77777777" w:rsidR="005B0B82" w:rsidRDefault="005B0B82"/>
    <w:p w14:paraId="7C3C8960" w14:textId="77777777" w:rsidR="005B0B82" w:rsidRDefault="005B0B82"/>
    <w:p w14:paraId="396F1DE3" w14:textId="77777777" w:rsidR="005B0B82" w:rsidRDefault="005B0B82"/>
    <w:p w14:paraId="76DA6A99" w14:textId="77777777" w:rsidR="005B0B82" w:rsidRDefault="005B0B82"/>
    <w:p w14:paraId="34386752" w14:textId="77777777" w:rsidR="005B0B82" w:rsidRDefault="005B0B82"/>
    <w:p w14:paraId="72E07274" w14:textId="77777777" w:rsidR="005B0B82" w:rsidRDefault="005B0B82"/>
    <w:p w14:paraId="2793B8CA" w14:textId="77777777" w:rsidR="00636C8A" w:rsidRDefault="00636C8A"/>
    <w:p w14:paraId="6924DF8B" w14:textId="77777777" w:rsidR="00A66A79" w:rsidRDefault="00A66A79">
      <w:pPr>
        <w:sectPr w:rsidR="00A66A79" w:rsidSect="00636C8A">
          <w:pgSz w:w="12240" w:h="15840"/>
          <w:pgMar w:top="1418" w:right="1701" w:bottom="1418" w:left="1701" w:header="709" w:footer="709" w:gutter="0"/>
          <w:cols w:space="708"/>
          <w:docGrid w:linePitch="360"/>
        </w:sectPr>
      </w:pPr>
    </w:p>
    <w:p w14:paraId="46A0C03F"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7A3C877C" wp14:editId="7F26954E">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C8349" w14:textId="77777777" w:rsidR="0070212E" w:rsidRPr="00D904A7" w:rsidRDefault="0070212E" w:rsidP="0070212E">
                              <w:pPr>
                                <w:pStyle w:val="Ttulo1"/>
                              </w:pPr>
                              <w:bookmarkStart w:id="0" w:name="_Toc160554479"/>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A3C877C"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62C8349" w14:textId="77777777" w:rsidR="0070212E" w:rsidRPr="00D904A7" w:rsidRDefault="0070212E" w:rsidP="0070212E">
                        <w:pPr>
                          <w:pStyle w:val="Ttulo1"/>
                        </w:pPr>
                        <w:bookmarkStart w:id="1" w:name="_Toc160554479"/>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FFC082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4103AA2" w14:textId="602D0CF3" w:rsidR="00843820" w:rsidRPr="00362C20" w:rsidRDefault="00843820" w:rsidP="00362C20">
          <w:pPr>
            <w:pStyle w:val="TtuloTDC"/>
            <w:jc w:val="center"/>
            <w:rPr>
              <w:rFonts w:ascii="Tahoma" w:hAnsi="Tahoma" w:cs="Tahoma"/>
              <w:b/>
              <w:bCs/>
              <w:color w:val="auto"/>
              <w:sz w:val="28"/>
              <w:szCs w:val="52"/>
              <w:lang w:val="es-ES"/>
            </w:rPr>
          </w:pPr>
          <w:r w:rsidRPr="00802471">
            <w:rPr>
              <w:rFonts w:ascii="Tahoma" w:hAnsi="Tahoma" w:cs="Tahoma"/>
              <w:b/>
              <w:bCs/>
              <w:color w:val="auto"/>
              <w:sz w:val="28"/>
              <w:szCs w:val="52"/>
              <w:lang w:val="es-ES"/>
            </w:rPr>
            <w:t>Contenido</w:t>
          </w:r>
        </w:p>
        <w:p w14:paraId="015A85F6" w14:textId="448ABAA5" w:rsidR="00802471" w:rsidRPr="00802471" w:rsidRDefault="00843820">
          <w:pPr>
            <w:pStyle w:val="TDC1"/>
            <w:tabs>
              <w:tab w:val="right" w:leader="dot" w:pos="8828"/>
            </w:tabs>
            <w:rPr>
              <w:rFonts w:asciiTheme="minorHAnsi" w:eastAsiaTheme="minorEastAsia" w:hAnsiTheme="minorHAnsi"/>
              <w:noProof/>
              <w:sz w:val="20"/>
              <w:szCs w:val="20"/>
              <w:lang w:eastAsia="es-NI"/>
            </w:rPr>
          </w:pPr>
          <w:r w:rsidRPr="00802471">
            <w:rPr>
              <w:rFonts w:cs="Tahoma"/>
              <w:sz w:val="22"/>
            </w:rPr>
            <w:fldChar w:fldCharType="begin"/>
          </w:r>
          <w:r w:rsidRPr="00802471">
            <w:rPr>
              <w:rFonts w:cs="Tahoma"/>
              <w:sz w:val="22"/>
            </w:rPr>
            <w:instrText xml:space="preserve"> TOC \o "1-3" \h \z \u </w:instrText>
          </w:r>
          <w:r w:rsidRPr="00802471">
            <w:rPr>
              <w:rFonts w:cs="Tahoma"/>
              <w:sz w:val="22"/>
            </w:rPr>
            <w:fldChar w:fldCharType="separate"/>
          </w:r>
          <w:hyperlink r:id="rId9" w:anchor="_Toc160554479" w:history="1">
            <w:r w:rsidR="00802471" w:rsidRPr="00802471">
              <w:rPr>
                <w:rStyle w:val="Hipervnculo"/>
                <w:noProof/>
                <w:sz w:val="22"/>
                <w:szCs w:val="20"/>
              </w:rPr>
              <w:t>Índice de Contenido</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_Toc160554479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2</w:t>
            </w:r>
            <w:r w:rsidR="00802471" w:rsidRPr="00802471">
              <w:rPr>
                <w:noProof/>
                <w:webHidden/>
                <w:sz w:val="22"/>
                <w:szCs w:val="20"/>
              </w:rPr>
              <w:fldChar w:fldCharType="end"/>
            </w:r>
          </w:hyperlink>
        </w:p>
        <w:p w14:paraId="08D1E66B" w14:textId="7C3DB7BF" w:rsidR="00802471" w:rsidRPr="00802471" w:rsidRDefault="003A3978">
          <w:pPr>
            <w:pStyle w:val="TDC1"/>
            <w:tabs>
              <w:tab w:val="right" w:leader="dot" w:pos="8828"/>
            </w:tabs>
            <w:rPr>
              <w:rFonts w:asciiTheme="minorHAnsi" w:eastAsiaTheme="minorEastAsia" w:hAnsiTheme="minorHAnsi"/>
              <w:noProof/>
              <w:sz w:val="20"/>
              <w:szCs w:val="20"/>
              <w:lang w:eastAsia="es-NI"/>
            </w:rPr>
          </w:pPr>
          <w:hyperlink r:id="rId10" w:anchor="_Toc160554480" w:history="1">
            <w:r w:rsidR="00802471" w:rsidRPr="00802471">
              <w:rPr>
                <w:rStyle w:val="Hipervnculo"/>
                <w:noProof/>
                <w:sz w:val="22"/>
                <w:szCs w:val="20"/>
              </w:rPr>
              <w:t>Introducción</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_Toc160554480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3</w:t>
            </w:r>
            <w:r w:rsidR="00802471" w:rsidRPr="00802471">
              <w:rPr>
                <w:noProof/>
                <w:webHidden/>
                <w:sz w:val="22"/>
                <w:szCs w:val="20"/>
              </w:rPr>
              <w:fldChar w:fldCharType="end"/>
            </w:r>
          </w:hyperlink>
        </w:p>
        <w:p w14:paraId="77814540" w14:textId="4DFB72B3" w:rsidR="00802471" w:rsidRPr="00802471" w:rsidRDefault="003A3978">
          <w:pPr>
            <w:pStyle w:val="TDC1"/>
            <w:tabs>
              <w:tab w:val="right" w:leader="dot" w:pos="8828"/>
            </w:tabs>
            <w:rPr>
              <w:rFonts w:asciiTheme="minorHAnsi" w:eastAsiaTheme="minorEastAsia" w:hAnsiTheme="minorHAnsi"/>
              <w:noProof/>
              <w:sz w:val="20"/>
              <w:szCs w:val="20"/>
              <w:lang w:eastAsia="es-NI"/>
            </w:rPr>
          </w:pPr>
          <w:hyperlink r:id="rId11" w:anchor="_Toc160554481" w:history="1">
            <w:r w:rsidR="00802471" w:rsidRPr="00802471">
              <w:rPr>
                <w:rStyle w:val="Hipervnculo"/>
                <w:noProof/>
                <w:sz w:val="22"/>
                <w:szCs w:val="20"/>
              </w:rPr>
              <w:t>Desarrollo de Contenidos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_Toc160554481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5</w:t>
            </w:r>
            <w:r w:rsidR="00802471" w:rsidRPr="00802471">
              <w:rPr>
                <w:noProof/>
                <w:webHidden/>
                <w:sz w:val="22"/>
                <w:szCs w:val="20"/>
              </w:rPr>
              <w:fldChar w:fldCharType="end"/>
            </w:r>
          </w:hyperlink>
        </w:p>
        <w:p w14:paraId="354A9E4D" w14:textId="4A201884" w:rsidR="00802471" w:rsidRPr="00802471" w:rsidRDefault="003A3978">
          <w:pPr>
            <w:pStyle w:val="TDC2"/>
            <w:tabs>
              <w:tab w:val="right" w:leader="dot" w:pos="8828"/>
            </w:tabs>
            <w:rPr>
              <w:noProof/>
              <w:sz w:val="22"/>
              <w:szCs w:val="20"/>
            </w:rPr>
          </w:pPr>
          <w:hyperlink w:anchor="_Toc160554482" w:history="1">
            <w:r w:rsidR="00802471" w:rsidRPr="00802471">
              <w:rPr>
                <w:rStyle w:val="Hipervnculo"/>
                <w:noProof/>
                <w:sz w:val="22"/>
                <w:szCs w:val="20"/>
              </w:rPr>
              <w:t>Introducción a la ingeniería de Requerimientos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_Toc160554482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5</w:t>
            </w:r>
            <w:r w:rsidR="00802471" w:rsidRPr="00802471">
              <w:rPr>
                <w:noProof/>
                <w:webHidden/>
                <w:sz w:val="22"/>
                <w:szCs w:val="20"/>
              </w:rPr>
              <w:fldChar w:fldCharType="end"/>
            </w:r>
          </w:hyperlink>
        </w:p>
        <w:p w14:paraId="0AA7BD61" w14:textId="1A387989" w:rsidR="00802471" w:rsidRPr="00802471" w:rsidRDefault="003A3978">
          <w:pPr>
            <w:pStyle w:val="TDC2"/>
            <w:tabs>
              <w:tab w:val="right" w:leader="dot" w:pos="8828"/>
            </w:tabs>
            <w:rPr>
              <w:noProof/>
              <w:sz w:val="22"/>
              <w:szCs w:val="20"/>
            </w:rPr>
          </w:pPr>
          <w:hyperlink w:anchor="_Toc160554483" w:history="1">
            <w:r w:rsidR="00802471" w:rsidRPr="00802471">
              <w:rPr>
                <w:rStyle w:val="Hipervnculo"/>
                <w:noProof/>
                <w:sz w:val="22"/>
                <w:szCs w:val="20"/>
              </w:rPr>
              <w:t>Obtención y análisis de requerimientos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_Toc160554483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6</w:t>
            </w:r>
            <w:r w:rsidR="00802471" w:rsidRPr="00802471">
              <w:rPr>
                <w:noProof/>
                <w:webHidden/>
                <w:sz w:val="22"/>
                <w:szCs w:val="20"/>
              </w:rPr>
              <w:fldChar w:fldCharType="end"/>
            </w:r>
          </w:hyperlink>
        </w:p>
        <w:p w14:paraId="6018D7B3" w14:textId="72FE5969" w:rsidR="00802471" w:rsidRPr="00802471" w:rsidRDefault="003A3978">
          <w:pPr>
            <w:pStyle w:val="TDC2"/>
            <w:tabs>
              <w:tab w:val="right" w:leader="dot" w:pos="8828"/>
            </w:tabs>
            <w:rPr>
              <w:noProof/>
              <w:sz w:val="22"/>
              <w:szCs w:val="20"/>
            </w:rPr>
          </w:pPr>
          <w:hyperlink w:anchor="_Toc160554484" w:history="1">
            <w:r w:rsidR="00802471" w:rsidRPr="00802471">
              <w:rPr>
                <w:rStyle w:val="Hipervnculo"/>
                <w:noProof/>
                <w:sz w:val="22"/>
                <w:szCs w:val="20"/>
              </w:rPr>
              <w:t>Búsqueda y análisis de información.</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_Toc160554484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7</w:t>
            </w:r>
            <w:r w:rsidR="00802471" w:rsidRPr="00802471">
              <w:rPr>
                <w:noProof/>
                <w:webHidden/>
                <w:sz w:val="22"/>
                <w:szCs w:val="20"/>
              </w:rPr>
              <w:fldChar w:fldCharType="end"/>
            </w:r>
          </w:hyperlink>
        </w:p>
        <w:p w14:paraId="3417E756" w14:textId="2F06CA16" w:rsidR="00802471" w:rsidRPr="00802471" w:rsidRDefault="003A3978">
          <w:pPr>
            <w:pStyle w:val="TDC3"/>
            <w:tabs>
              <w:tab w:val="right" w:leader="dot" w:pos="8828"/>
            </w:tabs>
            <w:rPr>
              <w:noProof/>
              <w:sz w:val="22"/>
              <w:szCs w:val="20"/>
            </w:rPr>
          </w:pPr>
          <w:hyperlink w:anchor="_Toc160554485" w:history="1">
            <w:r w:rsidR="00802471" w:rsidRPr="00802471">
              <w:rPr>
                <w:rStyle w:val="Hipervnculo"/>
                <w:noProof/>
                <w:sz w:val="22"/>
                <w:szCs w:val="20"/>
              </w:rPr>
              <w:t>Métodos Discretos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_Toc160554485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8</w:t>
            </w:r>
            <w:r w:rsidR="00802471" w:rsidRPr="00802471">
              <w:rPr>
                <w:noProof/>
                <w:webHidden/>
                <w:sz w:val="22"/>
                <w:szCs w:val="20"/>
              </w:rPr>
              <w:fldChar w:fldCharType="end"/>
            </w:r>
          </w:hyperlink>
        </w:p>
        <w:p w14:paraId="1412AB02" w14:textId="781C0949" w:rsidR="00802471" w:rsidRPr="00802471" w:rsidRDefault="003A3978">
          <w:pPr>
            <w:pStyle w:val="TDC3"/>
            <w:tabs>
              <w:tab w:val="right" w:leader="dot" w:pos="8828"/>
            </w:tabs>
            <w:rPr>
              <w:noProof/>
              <w:sz w:val="22"/>
              <w:szCs w:val="20"/>
            </w:rPr>
          </w:pPr>
          <w:hyperlink w:anchor="_Toc160554486" w:history="1">
            <w:r w:rsidR="00802471" w:rsidRPr="00802471">
              <w:rPr>
                <w:rStyle w:val="Hipervnculo"/>
                <w:noProof/>
                <w:sz w:val="22"/>
                <w:szCs w:val="20"/>
              </w:rPr>
              <w:t>Métodos Interactivos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_Toc160554486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10</w:t>
            </w:r>
            <w:r w:rsidR="00802471" w:rsidRPr="00802471">
              <w:rPr>
                <w:noProof/>
                <w:webHidden/>
                <w:sz w:val="22"/>
                <w:szCs w:val="20"/>
              </w:rPr>
              <w:fldChar w:fldCharType="end"/>
            </w:r>
          </w:hyperlink>
        </w:p>
        <w:p w14:paraId="2B371A42" w14:textId="35CFC6A6" w:rsidR="00802471" w:rsidRPr="00802471" w:rsidRDefault="003A3978">
          <w:pPr>
            <w:pStyle w:val="TDC2"/>
            <w:tabs>
              <w:tab w:val="right" w:leader="dot" w:pos="8828"/>
            </w:tabs>
            <w:rPr>
              <w:noProof/>
              <w:sz w:val="22"/>
              <w:szCs w:val="20"/>
            </w:rPr>
          </w:pPr>
          <w:hyperlink w:anchor="_Toc160554487" w:history="1">
            <w:r w:rsidR="00802471" w:rsidRPr="00802471">
              <w:rPr>
                <w:rStyle w:val="Hipervnculo"/>
                <w:noProof/>
                <w:sz w:val="22"/>
                <w:szCs w:val="20"/>
              </w:rPr>
              <w:t>Requerimientos funcionales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_Toc160554487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12</w:t>
            </w:r>
            <w:r w:rsidR="00802471" w:rsidRPr="00802471">
              <w:rPr>
                <w:noProof/>
                <w:webHidden/>
                <w:sz w:val="22"/>
                <w:szCs w:val="20"/>
              </w:rPr>
              <w:fldChar w:fldCharType="end"/>
            </w:r>
          </w:hyperlink>
        </w:p>
        <w:p w14:paraId="7BF72818" w14:textId="71FDF63D" w:rsidR="00802471" w:rsidRPr="00802471" w:rsidRDefault="003A3978">
          <w:pPr>
            <w:pStyle w:val="TDC2"/>
            <w:tabs>
              <w:tab w:val="right" w:leader="dot" w:pos="8828"/>
            </w:tabs>
            <w:rPr>
              <w:noProof/>
              <w:sz w:val="22"/>
              <w:szCs w:val="20"/>
            </w:rPr>
          </w:pPr>
          <w:hyperlink w:anchor="_Toc160554488" w:history="1">
            <w:r w:rsidR="00802471" w:rsidRPr="00802471">
              <w:rPr>
                <w:rStyle w:val="Hipervnculo"/>
                <w:noProof/>
                <w:sz w:val="22"/>
                <w:szCs w:val="20"/>
              </w:rPr>
              <w:t>Requerimientos No funcionales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_Toc160554488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13</w:t>
            </w:r>
            <w:r w:rsidR="00802471" w:rsidRPr="00802471">
              <w:rPr>
                <w:noProof/>
                <w:webHidden/>
                <w:sz w:val="22"/>
                <w:szCs w:val="20"/>
              </w:rPr>
              <w:fldChar w:fldCharType="end"/>
            </w:r>
          </w:hyperlink>
        </w:p>
        <w:p w14:paraId="53CA23EB" w14:textId="426B5396" w:rsidR="00802471" w:rsidRPr="00802471" w:rsidRDefault="003A3978">
          <w:pPr>
            <w:pStyle w:val="TDC2"/>
            <w:tabs>
              <w:tab w:val="right" w:leader="dot" w:pos="8828"/>
            </w:tabs>
            <w:rPr>
              <w:noProof/>
              <w:sz w:val="22"/>
              <w:szCs w:val="20"/>
            </w:rPr>
          </w:pPr>
          <w:hyperlink w:anchor="_Toc160554489" w:history="1">
            <w:r w:rsidR="00802471" w:rsidRPr="00802471">
              <w:rPr>
                <w:rStyle w:val="Hipervnculo"/>
                <w:noProof/>
                <w:sz w:val="22"/>
                <w:szCs w:val="20"/>
              </w:rPr>
              <w:t>Especificación de requerimientos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_Toc160554489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15</w:t>
            </w:r>
            <w:r w:rsidR="00802471" w:rsidRPr="00802471">
              <w:rPr>
                <w:noProof/>
                <w:webHidden/>
                <w:sz w:val="22"/>
                <w:szCs w:val="20"/>
              </w:rPr>
              <w:fldChar w:fldCharType="end"/>
            </w:r>
          </w:hyperlink>
        </w:p>
        <w:p w14:paraId="0CD0CA50" w14:textId="05CF9399" w:rsidR="00802471" w:rsidRPr="00802471" w:rsidRDefault="003A3978">
          <w:pPr>
            <w:pStyle w:val="TDC2"/>
            <w:tabs>
              <w:tab w:val="right" w:leader="dot" w:pos="8828"/>
            </w:tabs>
            <w:rPr>
              <w:noProof/>
              <w:sz w:val="22"/>
              <w:szCs w:val="20"/>
            </w:rPr>
          </w:pPr>
          <w:hyperlink w:anchor="_Toc160554490" w:history="1">
            <w:r w:rsidR="00802471" w:rsidRPr="00802471">
              <w:rPr>
                <w:rStyle w:val="Hipervnculo"/>
                <w:noProof/>
                <w:sz w:val="22"/>
                <w:szCs w:val="20"/>
              </w:rPr>
              <w:t>Escenarios de uso</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_Toc160554490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16</w:t>
            </w:r>
            <w:r w:rsidR="00802471" w:rsidRPr="00802471">
              <w:rPr>
                <w:noProof/>
                <w:webHidden/>
                <w:sz w:val="22"/>
                <w:szCs w:val="20"/>
              </w:rPr>
              <w:fldChar w:fldCharType="end"/>
            </w:r>
          </w:hyperlink>
        </w:p>
        <w:p w14:paraId="40EE0DAB" w14:textId="3BC72BE0" w:rsidR="00802471" w:rsidRPr="00802471" w:rsidRDefault="003A3978">
          <w:pPr>
            <w:pStyle w:val="TDC3"/>
            <w:tabs>
              <w:tab w:val="right" w:leader="dot" w:pos="8828"/>
            </w:tabs>
            <w:rPr>
              <w:noProof/>
              <w:sz w:val="22"/>
              <w:szCs w:val="20"/>
            </w:rPr>
          </w:pPr>
          <w:hyperlink w:anchor="_Toc160554491" w:history="1">
            <w:r w:rsidR="00802471" w:rsidRPr="00802471">
              <w:rPr>
                <w:rStyle w:val="Hipervnculo"/>
                <w:noProof/>
                <w:sz w:val="22"/>
                <w:szCs w:val="20"/>
              </w:rPr>
              <w:t>Casos de Uso</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_Toc160554491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16</w:t>
            </w:r>
            <w:r w:rsidR="00802471" w:rsidRPr="00802471">
              <w:rPr>
                <w:noProof/>
                <w:webHidden/>
                <w:sz w:val="22"/>
                <w:szCs w:val="20"/>
              </w:rPr>
              <w:fldChar w:fldCharType="end"/>
            </w:r>
          </w:hyperlink>
        </w:p>
        <w:p w14:paraId="078F3237" w14:textId="6B72AE7D" w:rsidR="00802471" w:rsidRPr="00802471" w:rsidRDefault="003A3978">
          <w:pPr>
            <w:pStyle w:val="TDC2"/>
            <w:tabs>
              <w:tab w:val="right" w:leader="dot" w:pos="8828"/>
            </w:tabs>
            <w:rPr>
              <w:noProof/>
              <w:sz w:val="22"/>
              <w:szCs w:val="20"/>
            </w:rPr>
          </w:pPr>
          <w:hyperlink w:anchor="_Toc160554492" w:history="1">
            <w:r w:rsidR="00802471" w:rsidRPr="00802471">
              <w:rPr>
                <w:rStyle w:val="Hipervnculo"/>
                <w:noProof/>
                <w:sz w:val="22"/>
                <w:szCs w:val="20"/>
              </w:rPr>
              <w:t>Validación de requerimientos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_Toc160554492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19</w:t>
            </w:r>
            <w:r w:rsidR="00802471" w:rsidRPr="00802471">
              <w:rPr>
                <w:noProof/>
                <w:webHidden/>
                <w:sz w:val="22"/>
                <w:szCs w:val="20"/>
              </w:rPr>
              <w:fldChar w:fldCharType="end"/>
            </w:r>
          </w:hyperlink>
        </w:p>
        <w:p w14:paraId="1B861A56" w14:textId="049A899C" w:rsidR="00802471" w:rsidRPr="00802471" w:rsidRDefault="003A3978">
          <w:pPr>
            <w:pStyle w:val="TDC2"/>
            <w:tabs>
              <w:tab w:val="right" w:leader="dot" w:pos="8828"/>
            </w:tabs>
            <w:rPr>
              <w:noProof/>
              <w:sz w:val="22"/>
              <w:szCs w:val="20"/>
            </w:rPr>
          </w:pPr>
          <w:hyperlink w:anchor="_Toc160554493" w:history="1">
            <w:r w:rsidR="00802471" w:rsidRPr="00802471">
              <w:rPr>
                <w:rStyle w:val="Hipervnculo"/>
                <w:noProof/>
                <w:sz w:val="22"/>
                <w:szCs w:val="20"/>
              </w:rPr>
              <w:t>Análisis de los requerimientos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_Toc160554493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20</w:t>
            </w:r>
            <w:r w:rsidR="00802471" w:rsidRPr="00802471">
              <w:rPr>
                <w:noProof/>
                <w:webHidden/>
                <w:sz w:val="22"/>
                <w:szCs w:val="20"/>
              </w:rPr>
              <w:fldChar w:fldCharType="end"/>
            </w:r>
          </w:hyperlink>
        </w:p>
        <w:p w14:paraId="02AD0B1F" w14:textId="404F5991" w:rsidR="00802471" w:rsidRPr="00802471" w:rsidRDefault="003A3978">
          <w:pPr>
            <w:pStyle w:val="TDC3"/>
            <w:tabs>
              <w:tab w:val="right" w:leader="dot" w:pos="8828"/>
            </w:tabs>
            <w:rPr>
              <w:noProof/>
              <w:sz w:val="22"/>
              <w:szCs w:val="20"/>
            </w:rPr>
          </w:pPr>
          <w:hyperlink w:anchor="_Toc160554494" w:history="1">
            <w:r w:rsidR="00802471" w:rsidRPr="00802471">
              <w:rPr>
                <w:rStyle w:val="Hipervnculo"/>
                <w:noProof/>
                <w:sz w:val="22"/>
                <w:szCs w:val="20"/>
              </w:rPr>
              <w:t>Reglas del análisis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_Toc160554494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20</w:t>
            </w:r>
            <w:r w:rsidR="00802471" w:rsidRPr="00802471">
              <w:rPr>
                <w:noProof/>
                <w:webHidden/>
                <w:sz w:val="22"/>
                <w:szCs w:val="20"/>
              </w:rPr>
              <w:fldChar w:fldCharType="end"/>
            </w:r>
          </w:hyperlink>
        </w:p>
        <w:p w14:paraId="43904861" w14:textId="147909CE" w:rsidR="00802471" w:rsidRPr="00802471" w:rsidRDefault="003A3978">
          <w:pPr>
            <w:pStyle w:val="TDC3"/>
            <w:tabs>
              <w:tab w:val="right" w:leader="dot" w:pos="8828"/>
            </w:tabs>
            <w:rPr>
              <w:noProof/>
              <w:sz w:val="22"/>
              <w:szCs w:val="20"/>
            </w:rPr>
          </w:pPr>
          <w:hyperlink w:anchor="_Toc160554495" w:history="1">
            <w:r w:rsidR="00802471" w:rsidRPr="00802471">
              <w:rPr>
                <w:rStyle w:val="Hipervnculo"/>
                <w:noProof/>
                <w:sz w:val="22"/>
                <w:szCs w:val="20"/>
              </w:rPr>
              <w:t>Análisis del dominio</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_Toc160554495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21</w:t>
            </w:r>
            <w:r w:rsidR="00802471" w:rsidRPr="00802471">
              <w:rPr>
                <w:noProof/>
                <w:webHidden/>
                <w:sz w:val="22"/>
                <w:szCs w:val="20"/>
              </w:rPr>
              <w:fldChar w:fldCharType="end"/>
            </w:r>
          </w:hyperlink>
        </w:p>
        <w:p w14:paraId="113579D9" w14:textId="1B425BD4" w:rsidR="00802471" w:rsidRPr="00802471" w:rsidRDefault="003A3978">
          <w:pPr>
            <w:pStyle w:val="TDC3"/>
            <w:tabs>
              <w:tab w:val="right" w:leader="dot" w:pos="8828"/>
            </w:tabs>
            <w:rPr>
              <w:noProof/>
              <w:sz w:val="22"/>
              <w:szCs w:val="20"/>
            </w:rPr>
          </w:pPr>
          <w:hyperlink w:anchor="_Toc160554496" w:history="1">
            <w:r w:rsidR="00802471" w:rsidRPr="00802471">
              <w:rPr>
                <w:rStyle w:val="Hipervnculo"/>
                <w:noProof/>
                <w:sz w:val="22"/>
                <w:szCs w:val="20"/>
              </w:rPr>
              <w:t>Enfoques del modelado de requerimientos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_Toc160554496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21</w:t>
            </w:r>
            <w:r w:rsidR="00802471" w:rsidRPr="00802471">
              <w:rPr>
                <w:noProof/>
                <w:webHidden/>
                <w:sz w:val="22"/>
                <w:szCs w:val="20"/>
              </w:rPr>
              <w:fldChar w:fldCharType="end"/>
            </w:r>
          </w:hyperlink>
        </w:p>
        <w:p w14:paraId="4B9044AF" w14:textId="5C883F25" w:rsidR="00802471" w:rsidRPr="00802471" w:rsidRDefault="003A3978">
          <w:pPr>
            <w:pStyle w:val="TDC2"/>
            <w:tabs>
              <w:tab w:val="right" w:leader="dot" w:pos="8828"/>
            </w:tabs>
            <w:rPr>
              <w:noProof/>
              <w:sz w:val="22"/>
              <w:szCs w:val="20"/>
            </w:rPr>
          </w:pPr>
          <w:hyperlink w:anchor="_Toc160554497" w:history="1">
            <w:r w:rsidR="00802471" w:rsidRPr="00802471">
              <w:rPr>
                <w:rStyle w:val="Hipervnculo"/>
                <w:noProof/>
                <w:sz w:val="22"/>
                <w:szCs w:val="20"/>
              </w:rPr>
              <w:t>Gestión de Requerimientos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_Toc160554497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22</w:t>
            </w:r>
            <w:r w:rsidR="00802471" w:rsidRPr="00802471">
              <w:rPr>
                <w:noProof/>
                <w:webHidden/>
                <w:sz w:val="22"/>
                <w:szCs w:val="20"/>
              </w:rPr>
              <w:fldChar w:fldCharType="end"/>
            </w:r>
          </w:hyperlink>
        </w:p>
        <w:p w14:paraId="78A7D905" w14:textId="6EE6CE49" w:rsidR="00802471" w:rsidRPr="00802471" w:rsidRDefault="003A3978">
          <w:pPr>
            <w:pStyle w:val="TDC2"/>
            <w:tabs>
              <w:tab w:val="right" w:leader="dot" w:pos="8828"/>
            </w:tabs>
            <w:rPr>
              <w:noProof/>
              <w:sz w:val="22"/>
              <w:szCs w:val="20"/>
            </w:rPr>
          </w:pPr>
          <w:hyperlink w:anchor="_Toc160554498" w:history="1">
            <w:r w:rsidR="00802471" w:rsidRPr="00802471">
              <w:rPr>
                <w:rStyle w:val="Hipervnculo"/>
                <w:noProof/>
                <w:sz w:val="22"/>
                <w:szCs w:val="20"/>
              </w:rPr>
              <w:t>Técnicas de especificación de requerimientos.</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_Toc160554498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24</w:t>
            </w:r>
            <w:r w:rsidR="00802471" w:rsidRPr="00802471">
              <w:rPr>
                <w:noProof/>
                <w:webHidden/>
                <w:sz w:val="22"/>
                <w:szCs w:val="20"/>
              </w:rPr>
              <w:fldChar w:fldCharType="end"/>
            </w:r>
          </w:hyperlink>
        </w:p>
        <w:p w14:paraId="5A3D80C9" w14:textId="28FF9907" w:rsidR="00802471" w:rsidRPr="00802471" w:rsidRDefault="003A3978">
          <w:pPr>
            <w:pStyle w:val="TDC1"/>
            <w:tabs>
              <w:tab w:val="right" w:leader="dot" w:pos="8828"/>
            </w:tabs>
            <w:rPr>
              <w:rFonts w:asciiTheme="minorHAnsi" w:eastAsiaTheme="minorEastAsia" w:hAnsiTheme="minorHAnsi"/>
              <w:noProof/>
              <w:sz w:val="20"/>
              <w:szCs w:val="20"/>
              <w:lang w:eastAsia="es-NI"/>
            </w:rPr>
          </w:pPr>
          <w:hyperlink r:id="rId12" w:anchor="_Toc160554499" w:history="1">
            <w:r w:rsidR="00802471" w:rsidRPr="00802471">
              <w:rPr>
                <w:rStyle w:val="Hipervnculo"/>
                <w:noProof/>
                <w:sz w:val="22"/>
                <w:szCs w:val="20"/>
              </w:rPr>
              <w:t>Bibliografía y Webgrafía</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_Toc160554499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25</w:t>
            </w:r>
            <w:r w:rsidR="00802471" w:rsidRPr="00802471">
              <w:rPr>
                <w:noProof/>
                <w:webHidden/>
                <w:sz w:val="22"/>
                <w:szCs w:val="20"/>
              </w:rPr>
              <w:fldChar w:fldCharType="end"/>
            </w:r>
          </w:hyperlink>
        </w:p>
        <w:p w14:paraId="0482957C" w14:textId="09D95CD2" w:rsidR="00802471" w:rsidRPr="00802471" w:rsidRDefault="003A3978">
          <w:pPr>
            <w:pStyle w:val="TDC1"/>
            <w:tabs>
              <w:tab w:val="right" w:leader="dot" w:pos="8828"/>
            </w:tabs>
            <w:rPr>
              <w:rFonts w:asciiTheme="minorHAnsi" w:eastAsiaTheme="minorEastAsia" w:hAnsiTheme="minorHAnsi"/>
              <w:noProof/>
              <w:sz w:val="20"/>
              <w:szCs w:val="20"/>
              <w:lang w:eastAsia="es-NI"/>
            </w:rPr>
          </w:pPr>
          <w:hyperlink r:id="rId13" w:anchor="_Toc160554500" w:history="1">
            <w:r w:rsidR="00802471" w:rsidRPr="00802471">
              <w:rPr>
                <w:rStyle w:val="Hipervnculo"/>
                <w:noProof/>
                <w:sz w:val="22"/>
                <w:szCs w:val="20"/>
              </w:rPr>
              <w:t>Glosario</w:t>
            </w:r>
            <w:r w:rsidR="00802471" w:rsidRPr="00802471">
              <w:rPr>
                <w:noProof/>
                <w:webHidden/>
                <w:sz w:val="22"/>
                <w:szCs w:val="20"/>
              </w:rPr>
              <w:tab/>
            </w:r>
            <w:r w:rsidR="00802471" w:rsidRPr="00802471">
              <w:rPr>
                <w:noProof/>
                <w:webHidden/>
                <w:sz w:val="22"/>
                <w:szCs w:val="20"/>
              </w:rPr>
              <w:fldChar w:fldCharType="begin"/>
            </w:r>
            <w:r w:rsidR="00802471" w:rsidRPr="00802471">
              <w:rPr>
                <w:noProof/>
                <w:webHidden/>
                <w:sz w:val="22"/>
                <w:szCs w:val="20"/>
              </w:rPr>
              <w:instrText xml:space="preserve"> PAGEREF _Toc160554500 \h </w:instrText>
            </w:r>
            <w:r w:rsidR="00802471" w:rsidRPr="00802471">
              <w:rPr>
                <w:noProof/>
                <w:webHidden/>
                <w:sz w:val="22"/>
                <w:szCs w:val="20"/>
              </w:rPr>
            </w:r>
            <w:r w:rsidR="00802471" w:rsidRPr="00802471">
              <w:rPr>
                <w:noProof/>
                <w:webHidden/>
                <w:sz w:val="22"/>
                <w:szCs w:val="20"/>
              </w:rPr>
              <w:fldChar w:fldCharType="separate"/>
            </w:r>
            <w:r w:rsidR="00B0534F">
              <w:rPr>
                <w:noProof/>
                <w:webHidden/>
                <w:sz w:val="22"/>
                <w:szCs w:val="20"/>
              </w:rPr>
              <w:t>25</w:t>
            </w:r>
            <w:r w:rsidR="00802471" w:rsidRPr="00802471">
              <w:rPr>
                <w:noProof/>
                <w:webHidden/>
                <w:sz w:val="22"/>
                <w:szCs w:val="20"/>
              </w:rPr>
              <w:fldChar w:fldCharType="end"/>
            </w:r>
          </w:hyperlink>
        </w:p>
        <w:p w14:paraId="38DA992E" w14:textId="5B27F499" w:rsidR="008D04CA" w:rsidRPr="00362C20" w:rsidRDefault="00843820" w:rsidP="00362C20">
          <w:r w:rsidRPr="00802471">
            <w:rPr>
              <w:rFonts w:cs="Tahoma"/>
              <w:sz w:val="22"/>
              <w:lang w:val="es-ES"/>
            </w:rPr>
            <w:fldChar w:fldCharType="end"/>
          </w:r>
        </w:p>
      </w:sdtContent>
    </w:sdt>
    <w:p w14:paraId="35333940" w14:textId="75D44622" w:rsidR="00B0609B" w:rsidRDefault="00362C20" w:rsidP="00AB2DF6">
      <w:pPr>
        <w:spacing w:line="276" w:lineRule="auto"/>
        <w:jc w:val="right"/>
        <w:rPr>
          <w:b/>
        </w:rPr>
      </w:pPr>
      <w:r>
        <w:rPr>
          <w:bCs/>
          <w:noProof/>
        </w:rPr>
        <w:lastRenderedPageBreak/>
        <mc:AlternateContent>
          <mc:Choice Requires="wpg">
            <w:drawing>
              <wp:anchor distT="0" distB="0" distL="114300" distR="114300" simplePos="0" relativeHeight="251660288" behindDoc="0" locked="0" layoutInCell="1" allowOverlap="1" wp14:anchorId="063ADBE2" wp14:editId="0410B885">
                <wp:simplePos x="0" y="0"/>
                <wp:positionH relativeFrom="column">
                  <wp:posOffset>-296545</wp:posOffset>
                </wp:positionH>
                <wp:positionV relativeFrom="paragraph">
                  <wp:posOffset>-111760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AC359" w14:textId="77777777" w:rsidR="008D04CA" w:rsidRPr="00D904A7" w:rsidRDefault="008D04CA" w:rsidP="008D04CA">
                              <w:pPr>
                                <w:pStyle w:val="Ttulo1"/>
                              </w:pPr>
                              <w:bookmarkStart w:id="2" w:name="_Toc160554480"/>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63ADBE2" id="Grupo 37" o:spid="_x0000_s1033" style="position:absolute;left:0;text-align:left;margin-left:-23.35pt;margin-top:-8.8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HCNrZO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C6AC359" w14:textId="77777777" w:rsidR="008D04CA" w:rsidRPr="00D904A7" w:rsidRDefault="008D04CA" w:rsidP="008D04CA">
                        <w:pPr>
                          <w:pStyle w:val="Ttulo1"/>
                        </w:pPr>
                        <w:bookmarkStart w:id="3" w:name="_Toc160554480"/>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6D090E2E" w14:textId="69A4D64A" w:rsidR="00B0609B" w:rsidRPr="00A76AA1" w:rsidRDefault="00FD2C52" w:rsidP="00A76AA1">
      <w:pPr>
        <w:contextualSpacing/>
        <w:rPr>
          <w:bCs/>
        </w:rPr>
      </w:pPr>
      <w:r>
        <w:rPr>
          <w:bCs/>
          <w:noProof/>
        </w:rPr>
        <w:drawing>
          <wp:anchor distT="0" distB="0" distL="114300" distR="114300" simplePos="0" relativeHeight="251679744" behindDoc="1" locked="0" layoutInCell="1" allowOverlap="1" wp14:anchorId="0B553720" wp14:editId="468EBADC">
            <wp:simplePos x="0" y="0"/>
            <wp:positionH relativeFrom="column">
              <wp:posOffset>-44450</wp:posOffset>
            </wp:positionH>
            <wp:positionV relativeFrom="paragraph">
              <wp:posOffset>304800</wp:posOffset>
            </wp:positionV>
            <wp:extent cx="3059430" cy="2295525"/>
            <wp:effectExtent l="0" t="0" r="7620" b="9525"/>
            <wp:wrapTight wrapText="bothSides">
              <wp:wrapPolygon edited="0">
                <wp:start x="0" y="0"/>
                <wp:lineTo x="0" y="21510"/>
                <wp:lineTo x="21519" y="21510"/>
                <wp:lineTo x="21519"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3059430" cy="2295525"/>
                    </a:xfrm>
                    <a:prstGeom prst="rect">
                      <a:avLst/>
                    </a:prstGeom>
                  </pic:spPr>
                </pic:pic>
              </a:graphicData>
            </a:graphic>
            <wp14:sizeRelH relativeFrom="page">
              <wp14:pctWidth>0</wp14:pctWidth>
            </wp14:sizeRelH>
            <wp14:sizeRelV relativeFrom="page">
              <wp14:pctHeight>0</wp14:pctHeight>
            </wp14:sizeRelV>
          </wp:anchor>
        </w:drawing>
      </w:r>
    </w:p>
    <w:p w14:paraId="25F84DDE" w14:textId="33A8B141" w:rsidR="00C63A04" w:rsidRPr="00C63A04" w:rsidRDefault="00C63A04" w:rsidP="00C63A04">
      <w:pPr>
        <w:contextualSpacing/>
        <w:rPr>
          <w:bCs/>
        </w:rPr>
      </w:pPr>
      <w:r w:rsidRPr="00C63A04">
        <w:rPr>
          <w:bCs/>
        </w:rPr>
        <w:t>Bienvenidos a la Unidad II de nuestro curso sobre Ingeniería de Requerimientos. En esta etapa de nuestro estudio, nos adentraremos en el corazón del proceso de desarrollo de software: la determinación de requerimientos. En esta fase crucial, nos sumergiremos en la comprensión profunda de lo que los usuarios necesitan y cómo transformar esas necesidades en especificaciones claras y precisas para el sistema que estamos construyendo.</w:t>
      </w:r>
    </w:p>
    <w:p w14:paraId="41D014CA" w14:textId="77777777" w:rsidR="00C63A04" w:rsidRPr="00C63A04" w:rsidRDefault="00C63A04" w:rsidP="00C63A04">
      <w:pPr>
        <w:contextualSpacing/>
        <w:rPr>
          <w:bCs/>
        </w:rPr>
      </w:pPr>
    </w:p>
    <w:p w14:paraId="66BA6CBC" w14:textId="77777777" w:rsidR="00C63A04" w:rsidRPr="00C63A04" w:rsidRDefault="00C63A04" w:rsidP="00C63A04">
      <w:pPr>
        <w:contextualSpacing/>
        <w:rPr>
          <w:bCs/>
        </w:rPr>
      </w:pPr>
      <w:r w:rsidRPr="00C63A04">
        <w:rPr>
          <w:bCs/>
        </w:rPr>
        <w:t>A lo largo de esta unidad, nos centraremos en alcanzar varios objetivos fundamentales. Primero, exploraremos los conceptos esenciales de los requerimientos del usuario y del sistema, comprendiendo cómo se deben formular y documentar adecuadamente. Luego, analizaremos las diferencias cruciales entre los requerimientos funcionales y no funcionales, reconociendo su importancia y cómo impactan en el diseño y desarrollo del sistema.</w:t>
      </w:r>
    </w:p>
    <w:p w14:paraId="18EA62F5" w14:textId="77777777" w:rsidR="00C63A04" w:rsidRPr="00C63A04" w:rsidRDefault="00C63A04" w:rsidP="00C63A04">
      <w:pPr>
        <w:contextualSpacing/>
        <w:rPr>
          <w:bCs/>
        </w:rPr>
      </w:pPr>
    </w:p>
    <w:p w14:paraId="72E311BD" w14:textId="77777777" w:rsidR="00C63A04" w:rsidRPr="00C63A04" w:rsidRDefault="00C63A04" w:rsidP="00C63A04">
      <w:pPr>
        <w:contextualSpacing/>
        <w:rPr>
          <w:bCs/>
        </w:rPr>
      </w:pPr>
      <w:r w:rsidRPr="00C63A04">
        <w:rPr>
          <w:bCs/>
        </w:rPr>
        <w:t>Avanzaremos hacia las principales actividades de la ingeniería de requerimientos: la adquisición, análisis y validación de los requerimientos, explorando las interrelaciones entre estas actividades críticas y cómo se entrelazan para garantizar el éxito del proyecto.</w:t>
      </w:r>
    </w:p>
    <w:p w14:paraId="0C2C7D78" w14:textId="77777777" w:rsidR="00C63A04" w:rsidRPr="00C63A04" w:rsidRDefault="00C63A04" w:rsidP="00C63A04">
      <w:pPr>
        <w:contextualSpacing/>
        <w:rPr>
          <w:bCs/>
        </w:rPr>
      </w:pPr>
    </w:p>
    <w:p w14:paraId="21D6172C" w14:textId="77777777" w:rsidR="00C63A04" w:rsidRPr="00C63A04" w:rsidRDefault="00C63A04" w:rsidP="00C63A04">
      <w:pPr>
        <w:contextualSpacing/>
        <w:rPr>
          <w:bCs/>
        </w:rPr>
      </w:pPr>
      <w:r w:rsidRPr="00C63A04">
        <w:rPr>
          <w:bCs/>
        </w:rPr>
        <w:t xml:space="preserve">A lo largo del contenido de esta unidad, abordaremos diversos temas clave. Desde los métodos de obtención y análisis de requerimientos hasta la especificación detallada de los mismos. Exploraremos los escenarios de uso, como los casos de </w:t>
      </w:r>
      <w:r w:rsidRPr="00C63A04">
        <w:rPr>
          <w:bCs/>
        </w:rPr>
        <w:lastRenderedPageBreak/>
        <w:t>uso, para comprender mejor cómo se interactúa con el sistema en diferentes contextos.</w:t>
      </w:r>
    </w:p>
    <w:p w14:paraId="2D43BDC4" w14:textId="77777777" w:rsidR="00C63A04" w:rsidRPr="00C63A04" w:rsidRDefault="00C63A04" w:rsidP="00C63A04">
      <w:pPr>
        <w:contextualSpacing/>
        <w:rPr>
          <w:bCs/>
        </w:rPr>
      </w:pPr>
    </w:p>
    <w:p w14:paraId="1AD3C652" w14:textId="77777777" w:rsidR="00C63A04" w:rsidRPr="00C63A04" w:rsidRDefault="00C63A04" w:rsidP="00C63A04">
      <w:pPr>
        <w:contextualSpacing/>
        <w:rPr>
          <w:bCs/>
        </w:rPr>
      </w:pPr>
      <w:r w:rsidRPr="00C63A04">
        <w:rPr>
          <w:bCs/>
        </w:rPr>
        <w:t>Además, profundizaremos en la validación y el análisis de los requerimientos, aplicando reglas y técnicas específicas para garantizar su calidad y adecuación. También abordaremos la gestión de requerimientos, un aspecto crítico para el éxito del proyecto, y exploraremos diversas técnicas de especificación que nos ayudarán a documentar de manera efectiva los requisitos del sistema.</w:t>
      </w:r>
    </w:p>
    <w:p w14:paraId="496C0185" w14:textId="77777777" w:rsidR="00C63A04" w:rsidRPr="00C63A04" w:rsidRDefault="00C63A04" w:rsidP="00C63A04">
      <w:pPr>
        <w:contextualSpacing/>
        <w:rPr>
          <w:bCs/>
        </w:rPr>
      </w:pPr>
    </w:p>
    <w:p w14:paraId="0F71F54C" w14:textId="4F831AF7" w:rsidR="00B0609B" w:rsidRPr="00A76AA1" w:rsidRDefault="00C63A04" w:rsidP="00C63A04">
      <w:pPr>
        <w:contextualSpacing/>
        <w:rPr>
          <w:bCs/>
        </w:rPr>
      </w:pPr>
      <w:r w:rsidRPr="00C63A04">
        <w:rPr>
          <w:bCs/>
        </w:rPr>
        <w:t>En resumen, esta unidad nos llevará a través de un viaje fundamental en el proceso de desarrollo de software, proporcionándonos las herramientas y el conocimiento necesario para capturar, entender y especificar los requerimientos de manera efectiva y precisa. ¡Prepárense para sumergirse en el fascinante mundo de la ingeniería de requerimientos!</w:t>
      </w:r>
    </w:p>
    <w:p w14:paraId="21DC1E62" w14:textId="77777777" w:rsidR="00AB2DF6" w:rsidRPr="00A76AA1" w:rsidRDefault="00AB2DF6" w:rsidP="00A76AA1">
      <w:pPr>
        <w:contextualSpacing/>
        <w:rPr>
          <w:bCs/>
        </w:rPr>
      </w:pPr>
    </w:p>
    <w:p w14:paraId="14864ACE" w14:textId="77777777" w:rsidR="00AB2DF6" w:rsidRDefault="00AB2DF6" w:rsidP="00A76AA1">
      <w:pPr>
        <w:contextualSpacing/>
        <w:rPr>
          <w:bCs/>
        </w:rPr>
      </w:pPr>
    </w:p>
    <w:p w14:paraId="2DD3B637" w14:textId="77777777" w:rsidR="00362C20" w:rsidRDefault="00362C20" w:rsidP="00A76AA1">
      <w:pPr>
        <w:contextualSpacing/>
        <w:rPr>
          <w:bCs/>
        </w:rPr>
      </w:pPr>
    </w:p>
    <w:p w14:paraId="220636EF" w14:textId="77777777" w:rsidR="00362C20" w:rsidRDefault="00362C20" w:rsidP="00A76AA1">
      <w:pPr>
        <w:contextualSpacing/>
        <w:rPr>
          <w:bCs/>
        </w:rPr>
      </w:pPr>
    </w:p>
    <w:p w14:paraId="48FFD3C3" w14:textId="77777777" w:rsidR="00362C20" w:rsidRDefault="00362C20" w:rsidP="00A76AA1">
      <w:pPr>
        <w:contextualSpacing/>
        <w:rPr>
          <w:bCs/>
        </w:rPr>
      </w:pPr>
    </w:p>
    <w:p w14:paraId="53D9243A" w14:textId="77777777" w:rsidR="00362C20" w:rsidRDefault="00362C20" w:rsidP="00A76AA1">
      <w:pPr>
        <w:contextualSpacing/>
        <w:rPr>
          <w:bCs/>
        </w:rPr>
      </w:pPr>
    </w:p>
    <w:p w14:paraId="28E8BBC7" w14:textId="77777777" w:rsidR="00362C20" w:rsidRDefault="00362C20" w:rsidP="00A76AA1">
      <w:pPr>
        <w:contextualSpacing/>
        <w:rPr>
          <w:bCs/>
        </w:rPr>
      </w:pPr>
    </w:p>
    <w:p w14:paraId="44C1BA93" w14:textId="77777777" w:rsidR="00362C20" w:rsidRDefault="00362C20" w:rsidP="00A76AA1">
      <w:pPr>
        <w:contextualSpacing/>
        <w:rPr>
          <w:bCs/>
        </w:rPr>
      </w:pPr>
    </w:p>
    <w:p w14:paraId="6E2D10D4" w14:textId="77777777" w:rsidR="00362C20" w:rsidRDefault="00362C20" w:rsidP="00A76AA1">
      <w:pPr>
        <w:contextualSpacing/>
        <w:rPr>
          <w:bCs/>
        </w:rPr>
      </w:pPr>
    </w:p>
    <w:p w14:paraId="544168AE" w14:textId="77777777" w:rsidR="00362C20" w:rsidRDefault="00362C20" w:rsidP="00A76AA1">
      <w:pPr>
        <w:contextualSpacing/>
        <w:rPr>
          <w:bCs/>
        </w:rPr>
      </w:pPr>
    </w:p>
    <w:p w14:paraId="473EB402" w14:textId="77777777" w:rsidR="00362C20" w:rsidRDefault="00362C20" w:rsidP="00A76AA1">
      <w:pPr>
        <w:contextualSpacing/>
        <w:rPr>
          <w:bCs/>
        </w:rPr>
      </w:pPr>
    </w:p>
    <w:p w14:paraId="6A6A65CF" w14:textId="77777777" w:rsidR="00362C20" w:rsidRDefault="00362C20" w:rsidP="00A76AA1">
      <w:pPr>
        <w:contextualSpacing/>
        <w:rPr>
          <w:bCs/>
        </w:rPr>
      </w:pPr>
    </w:p>
    <w:p w14:paraId="775CE5D0" w14:textId="77777777" w:rsidR="00362C20" w:rsidRDefault="00362C20" w:rsidP="00A76AA1">
      <w:pPr>
        <w:contextualSpacing/>
        <w:rPr>
          <w:bCs/>
        </w:rPr>
      </w:pPr>
    </w:p>
    <w:p w14:paraId="2E25F925" w14:textId="77777777" w:rsidR="00362C20" w:rsidRDefault="00362C20" w:rsidP="00A76AA1">
      <w:pPr>
        <w:contextualSpacing/>
        <w:rPr>
          <w:bCs/>
        </w:rPr>
      </w:pPr>
    </w:p>
    <w:p w14:paraId="350B491E" w14:textId="77777777" w:rsidR="00362C20" w:rsidRDefault="00362C20" w:rsidP="00A76AA1">
      <w:pPr>
        <w:contextualSpacing/>
        <w:rPr>
          <w:bCs/>
        </w:rPr>
      </w:pPr>
    </w:p>
    <w:p w14:paraId="734ABB39" w14:textId="77777777" w:rsidR="00362C20" w:rsidRPr="002117E6" w:rsidRDefault="00362C20" w:rsidP="00A76AA1">
      <w:pPr>
        <w:contextualSpacing/>
        <w:rPr>
          <w:bCs/>
        </w:rPr>
      </w:pPr>
    </w:p>
    <w:p w14:paraId="7EF072F6"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20A3E903" wp14:editId="7A0C8DC9">
                <wp:simplePos x="0" y="0"/>
                <wp:positionH relativeFrom="column">
                  <wp:posOffset>-231140</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CC0C1" w14:textId="77777777" w:rsidR="008D04CA" w:rsidRPr="00D904A7" w:rsidRDefault="008D04CA" w:rsidP="008D04CA">
                              <w:pPr>
                                <w:pStyle w:val="Ttulo1"/>
                              </w:pPr>
                              <w:bookmarkStart w:id="4" w:name="_Toc160554481"/>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0A3E903" id="Grupo 50" o:spid="_x0000_s1038" style="position:absolute;left:0;text-align:left;margin-left:-18.2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61ACC0C1" w14:textId="77777777" w:rsidR="008D04CA" w:rsidRPr="00D904A7" w:rsidRDefault="008D04CA" w:rsidP="008D04CA">
                        <w:pPr>
                          <w:pStyle w:val="Ttulo1"/>
                        </w:pPr>
                        <w:bookmarkStart w:id="5" w:name="_Toc160554481"/>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1D3B7DA8" w14:textId="77777777" w:rsidR="00AB2DF6" w:rsidRDefault="00AB2DF6" w:rsidP="00A76AA1">
      <w:pPr>
        <w:tabs>
          <w:tab w:val="left" w:pos="3075"/>
        </w:tabs>
        <w:contextualSpacing/>
      </w:pPr>
    </w:p>
    <w:p w14:paraId="6D9DEB93" w14:textId="4DBA2616" w:rsidR="00A756BA" w:rsidRDefault="00A756BA" w:rsidP="00C223BA">
      <w:pPr>
        <w:pStyle w:val="Ttulo2"/>
      </w:pPr>
      <w:bookmarkStart w:id="6" w:name="_Toc160554482"/>
      <w:r>
        <w:t>Introducción a la ingeniería de Requerimientos</w:t>
      </w:r>
      <w:bookmarkEnd w:id="6"/>
    </w:p>
    <w:p w14:paraId="24E27464" w14:textId="77777777" w:rsidR="009077B2" w:rsidRDefault="009077B2" w:rsidP="009077B2"/>
    <w:p w14:paraId="178274AC" w14:textId="77777777" w:rsidR="009077B2" w:rsidRDefault="009077B2" w:rsidP="009077B2">
      <w:r>
        <w:t>La Ingeniería de Requerimientos (IR) constituye el punto de partida esencial en el desarrollo de cualquier sistema o software. Se trata de una disciplina clave que se encarga de identificar, documentar y gestionar las necesidades de los usuarios y del sistema, con el objetivo de establecer una base sólida y clara para el diseño y desarrollo subsiguiente.</w:t>
      </w:r>
    </w:p>
    <w:p w14:paraId="02C2B544" w14:textId="77777777" w:rsidR="009077B2" w:rsidRDefault="009077B2" w:rsidP="009077B2"/>
    <w:p w14:paraId="02B0AFD3" w14:textId="77777777" w:rsidR="009077B2" w:rsidRDefault="009077B2" w:rsidP="009077B2">
      <w:r>
        <w:t>En esta fase inicial del ciclo de vida del desarrollo de software, se establecen los cimientos sobre los cuales se construirá todo el proyecto. La IR implica un proceso sistemático y meticuloso de comprensión y traducción de las expectativas y requisitos de los usuarios en especificaciones técnicas claras y verificables.</w:t>
      </w:r>
    </w:p>
    <w:p w14:paraId="4F55D505" w14:textId="77777777" w:rsidR="009077B2" w:rsidRDefault="009077B2" w:rsidP="009077B2"/>
    <w:p w14:paraId="2ADA0777" w14:textId="77777777" w:rsidR="009077B2" w:rsidRDefault="009077B2" w:rsidP="009077B2">
      <w:r>
        <w:t>Durante esta introducción a la Ingeniería de Requerimientos, exploraremos los conceptos fundamentales que subyacen en esta disciplina. Desde la identificación de los diferentes tipos de requerimientos hasta la comprensión de las técnicas y herramientas utilizadas para su obtención, análisis y validación.</w:t>
      </w:r>
    </w:p>
    <w:p w14:paraId="095D2C96" w14:textId="77777777" w:rsidR="009077B2" w:rsidRDefault="009077B2" w:rsidP="009077B2"/>
    <w:p w14:paraId="56842D7D" w14:textId="77777777" w:rsidR="009077B2" w:rsidRDefault="009077B2" w:rsidP="009077B2">
      <w:r>
        <w:t xml:space="preserve">Además, nos sumergiremos en la importancia de la comunicación efectiva entre los diversos </w:t>
      </w:r>
      <w:proofErr w:type="spellStart"/>
      <w:r>
        <w:t>stakeholders</w:t>
      </w:r>
      <w:proofErr w:type="spellEnd"/>
      <w:r>
        <w:t xml:space="preserve"> del proyecto y en la necesidad de establecer un proceso colaborativo que garantice la alineación entre las necesidades del usuario y las capacidades del sistema.</w:t>
      </w:r>
    </w:p>
    <w:p w14:paraId="27D1FAB0" w14:textId="77777777" w:rsidR="009077B2" w:rsidRDefault="009077B2" w:rsidP="009077B2"/>
    <w:p w14:paraId="6D5DE689" w14:textId="3659A897" w:rsidR="009077B2" w:rsidRPr="009077B2" w:rsidRDefault="009077B2" w:rsidP="009077B2">
      <w:r>
        <w:t>A lo largo de esta unidad, exploraremos las mejores prácticas y enfoques utilizados en la Ingeniería de Requerimientos, así como los desafíos comunes que pueden surgir en el camino y las estrategias para superarlos con éxito.</w:t>
      </w:r>
    </w:p>
    <w:p w14:paraId="5E634FAD" w14:textId="79540A9B" w:rsidR="00A756BA" w:rsidRDefault="00A756BA" w:rsidP="00C223BA">
      <w:pPr>
        <w:pStyle w:val="Ttulo2"/>
      </w:pPr>
      <w:bookmarkStart w:id="7" w:name="_Toc160554483"/>
      <w:r>
        <w:lastRenderedPageBreak/>
        <w:t>Obtención y análisis de requerimientos</w:t>
      </w:r>
      <w:bookmarkEnd w:id="7"/>
    </w:p>
    <w:p w14:paraId="4F8DCFCD" w14:textId="77777777" w:rsidR="005F0211" w:rsidRDefault="005F0211" w:rsidP="005F0211"/>
    <w:p w14:paraId="2C02A093" w14:textId="77777777" w:rsidR="005F0211" w:rsidRDefault="005F0211" w:rsidP="005F0211">
      <w:r>
        <w:t>La obtención y análisis de requerimientos constituyen las piedras angulares de la Ingeniería de Requerimientos. Este proceso implica la identificación, comprensión y documentación de las necesidades de los usuarios y del sistema, con el fin de establecer una base sólida para el desarrollo subsiguiente.</w:t>
      </w:r>
    </w:p>
    <w:p w14:paraId="7BD6FC38" w14:textId="77777777" w:rsidR="005F0211" w:rsidRDefault="005F0211" w:rsidP="005F0211"/>
    <w:p w14:paraId="0196E1DD" w14:textId="77777777" w:rsidR="005F0211" w:rsidRDefault="005F0211" w:rsidP="005F0211">
      <w:r>
        <w:t xml:space="preserve">Durante la fase de obtención de requerimientos, se llevan a cabo diversas actividades para recopilar información de los </w:t>
      </w:r>
      <w:proofErr w:type="spellStart"/>
      <w:r>
        <w:t>stakeholders</w:t>
      </w:r>
      <w:proofErr w:type="spellEnd"/>
      <w:r>
        <w:t xml:space="preserve"> relevantes. Esto puede incluir entrevistas con usuarios clave, observación de procesos existentes, análisis de documentos y revisión de casos de uso, entre otros métodos. El objetivo es capturar de manera exhaustiva todas las necesidades y expectativas de los usuarios, así como comprender el contexto en el que operará el sistema.</w:t>
      </w:r>
    </w:p>
    <w:p w14:paraId="146395F5" w14:textId="77777777" w:rsidR="005F0211" w:rsidRDefault="005F0211" w:rsidP="005F0211"/>
    <w:p w14:paraId="4B7C9419" w14:textId="77777777" w:rsidR="005F0211" w:rsidRDefault="005F0211" w:rsidP="005F0211">
      <w:r>
        <w:t>Una vez que se han recopilado los requerimientos, se inicia la fase de análisis. Aquí, se examinan y se descomponen los requerimientos para comprender su naturaleza y alcance. Se buscan posibles conflictos o inconsistencias entre los requerimientos y se identifican las relaciones y dependencias entre ellos. Además, se clasifican los requerimientos en funcionales y no funcionales, lo que permite una mejor comprensión de las capacidades y restricciones del sistema.</w:t>
      </w:r>
    </w:p>
    <w:p w14:paraId="054A5BFD" w14:textId="77777777" w:rsidR="005F0211" w:rsidRDefault="005F0211" w:rsidP="005F0211"/>
    <w:p w14:paraId="0D3BC349" w14:textId="10B7AD10" w:rsidR="005F0211" w:rsidRDefault="005F0211" w:rsidP="005F0211">
      <w:r>
        <w:t xml:space="preserve">El análisis de requerimientos no solo implica comprender lo que se necesita, sino también lo que es factible y viable dentro del contexto del proyecto. Se consideran factores como los recursos disponibles, las restricciones técnicas y las expectativas de los </w:t>
      </w:r>
      <w:proofErr w:type="spellStart"/>
      <w:r>
        <w:t>stakeholders</w:t>
      </w:r>
      <w:proofErr w:type="spellEnd"/>
      <w:r>
        <w:t xml:space="preserve"> para determinar la viabilidad y la prioridad de cada requerimiento.</w:t>
      </w:r>
    </w:p>
    <w:p w14:paraId="066FDF90" w14:textId="77777777" w:rsidR="005F0211" w:rsidRPr="005F0211" w:rsidRDefault="005F0211" w:rsidP="005F0211"/>
    <w:p w14:paraId="22F481A2" w14:textId="2827DCBD" w:rsidR="00A756BA" w:rsidRDefault="00A756BA" w:rsidP="00C223BA">
      <w:pPr>
        <w:pStyle w:val="Ttulo2"/>
      </w:pPr>
      <w:bookmarkStart w:id="8" w:name="_Toc160554484"/>
      <w:r>
        <w:lastRenderedPageBreak/>
        <w:t>Búsqueda y análisis de información.</w:t>
      </w:r>
      <w:bookmarkEnd w:id="8"/>
    </w:p>
    <w:p w14:paraId="02610673" w14:textId="77777777" w:rsidR="004650DA" w:rsidRDefault="004650DA" w:rsidP="004650DA"/>
    <w:p w14:paraId="689D884C" w14:textId="0618D99D" w:rsidR="004650DA" w:rsidRDefault="004650DA" w:rsidP="004650DA">
      <w:r>
        <w:t>En la Ingeniería de Requerimientos, la búsqueda y análisis de información son procesos críticos para comprender las necesidades de los usuarios y del sistema. Dos enfoques comunes utilizados para esta tarea son los métodos discretos y los métodos interactivos.</w:t>
      </w:r>
    </w:p>
    <w:p w14:paraId="7E82AEBC" w14:textId="77777777" w:rsidR="004650DA" w:rsidRDefault="004650DA" w:rsidP="004650DA"/>
    <w:p w14:paraId="76766E69" w14:textId="77777777" w:rsidR="004650DA" w:rsidRDefault="004650DA" w:rsidP="004650DA">
      <w:r>
        <w:t>Los métodos discretos se centran en la recopilación y análisis de datos de manera estructurada y sistemática. Esto puede incluir la revisión de documentos existentes, como especificaciones anteriores, informes de usuarios o casos de uso. Además, pueden emplearse técnicas como cuestionarios, encuestas o análisis estadísticos para recopilar datos cuantitativos sobre las necesidades y preferencias de los usuarios. Este enfoque es útil para obtener una visión general amplia y detallada de los requerimientos del sistema.</w:t>
      </w:r>
    </w:p>
    <w:p w14:paraId="3876A5C2" w14:textId="77777777" w:rsidR="004650DA" w:rsidRDefault="004650DA" w:rsidP="004650DA"/>
    <w:p w14:paraId="3AC1E7CE" w14:textId="77777777" w:rsidR="004650DA" w:rsidRDefault="004650DA" w:rsidP="004650DA">
      <w:r>
        <w:t xml:space="preserve">Por otro lado, los métodos interactivos implican la colaboración directa y continua con los </w:t>
      </w:r>
      <w:proofErr w:type="spellStart"/>
      <w:r>
        <w:t>stakeholders</w:t>
      </w:r>
      <w:proofErr w:type="spellEnd"/>
      <w:r>
        <w:t xml:space="preserve"> relevantes. Esto puede incluir talleres de trabajo, sesiones de </w:t>
      </w:r>
      <w:proofErr w:type="spellStart"/>
      <w:r>
        <w:t>brainstorming</w:t>
      </w:r>
      <w:proofErr w:type="spellEnd"/>
      <w:r>
        <w:t xml:space="preserve"> o prototipado rápido, donde los usuarios y los desarrolladores trabajan juntos para explorar y definir los requerimientos del sistema. Este enfoque fomenta la comunicación abierta y facilita la identificación temprana de necesidades y requisitos cambiantes. Además, permite una retroalimentación inmediata y la iteración rápida en el proceso de definición de requerimientos.</w:t>
      </w:r>
    </w:p>
    <w:p w14:paraId="3BE6ABFE" w14:textId="77777777" w:rsidR="004650DA" w:rsidRDefault="004650DA" w:rsidP="004650DA"/>
    <w:p w14:paraId="7C8645DA" w14:textId="1B61072B" w:rsidR="004650DA" w:rsidRDefault="004650DA" w:rsidP="004650DA">
      <w:r>
        <w:t xml:space="preserve">Ambos enfoques tienen sus ventajas y desventajas. Los métodos discretos tienden a ser más formales y estructurados, lo que puede facilitar la recopilación de datos detallados y la documentación precisa de los requerimientos. Sin embargo, pueden ser menos flexibles y pueden perder de vista los aspectos contextuales y subjetivos de las necesidades de los usuarios. Por otro lado, los métodos interactivos fomentan la colaboración y la participación activa de los </w:t>
      </w:r>
      <w:proofErr w:type="spellStart"/>
      <w:r>
        <w:t>stakeholders</w:t>
      </w:r>
      <w:proofErr w:type="spellEnd"/>
      <w:r>
        <w:t xml:space="preserve">, lo que puede llevar a </w:t>
      </w:r>
      <w:r>
        <w:lastRenderedPageBreak/>
        <w:t>una comprensión más profunda y holística de los requerimientos. Sin embargo, pueden ser menos eficientes en términos de tiempo y recursos.</w:t>
      </w:r>
    </w:p>
    <w:p w14:paraId="5EF264F6" w14:textId="77777777" w:rsidR="004650DA" w:rsidRPr="004650DA" w:rsidRDefault="004650DA" w:rsidP="004650DA"/>
    <w:p w14:paraId="2E1983E3" w14:textId="456830A6" w:rsidR="000913B8" w:rsidRDefault="00A756BA" w:rsidP="007859C5">
      <w:pPr>
        <w:pStyle w:val="Ttulo3"/>
      </w:pPr>
      <w:bookmarkStart w:id="9" w:name="_Toc160554485"/>
      <w:r>
        <w:t>Métodos Discretos</w:t>
      </w:r>
      <w:bookmarkEnd w:id="9"/>
    </w:p>
    <w:p w14:paraId="23E55DEE" w14:textId="77777777" w:rsidR="000913B8" w:rsidRDefault="000913B8" w:rsidP="000913B8">
      <w:r>
        <w:t>Los métodos discretos en la búsqueda y análisis de información en Ingeniería de Requerimientos se caracterizan por su enfoque estructurado y sistemático para recopilar datos y comprender las necesidades de los usuarios y del sistema. Estos métodos suelen seguir una serie de pasos definidos para garantizar la exhaustividad y precisión en la obtención de requerimientos.</w:t>
      </w:r>
    </w:p>
    <w:p w14:paraId="31512B5C" w14:textId="77777777" w:rsidR="000913B8" w:rsidRDefault="000913B8" w:rsidP="000913B8"/>
    <w:p w14:paraId="11F92F3B" w14:textId="77777777" w:rsidR="000913B8" w:rsidRDefault="000913B8" w:rsidP="000913B8">
      <w:r>
        <w:t>Uno de los métodos discretos más comunes es la revisión de documentos existentes. Esto implica analizar documentos como especificaciones anteriores, informes de usuarios, manuales de usuario o registros de problemas para identificar requerimientos y patrones recurrentes. Esta técnica es útil para aprovechar el conocimiento y la experiencia acumulada en proyectos anteriores, así como para comprender mejor el contexto en el que operará el sistema.</w:t>
      </w:r>
    </w:p>
    <w:p w14:paraId="1F95B6DD" w14:textId="77777777" w:rsidR="000913B8" w:rsidRDefault="000913B8" w:rsidP="000913B8"/>
    <w:p w14:paraId="4D94FA40" w14:textId="77777777" w:rsidR="000913B8" w:rsidRDefault="000913B8" w:rsidP="000913B8">
      <w:r>
        <w:t>Otro método discreto es el uso de cuestionarios o encuestas para recopilar datos sobre las necesidades y preferencias de los usuarios. Estos instrumentos pueden diseñarse para obtener información cuantitativa sobre aspectos específicos del sistema, como la frecuencia de uso de determinadas funciones o la importancia de ciertas características. Sin embargo, es importante diseñar cuidadosamente las preguntas para garantizar que sean claras y relevantes para los objetivos del proyecto.</w:t>
      </w:r>
    </w:p>
    <w:p w14:paraId="67514B67" w14:textId="77777777" w:rsidR="000913B8" w:rsidRDefault="000913B8" w:rsidP="000913B8"/>
    <w:p w14:paraId="44DB1ECC" w14:textId="7D9F6DEC" w:rsidR="000913B8" w:rsidRDefault="000913B8" w:rsidP="000913B8">
      <w:r>
        <w:t>Además, los métodos discretos pueden incluir el análisis estadístico de datos recopilados a través de diversas fuentes, como registros de actividad del usuario o datos de rendimiento del sistema. Esto puede ayudar a identificar patrones o tendencias significativas que pueden influir en la definición de requerimientos.</w:t>
      </w:r>
    </w:p>
    <w:p w14:paraId="6434E742" w14:textId="2539498F" w:rsidR="000913B8" w:rsidRDefault="000913B8" w:rsidP="000913B8">
      <w:r>
        <w:lastRenderedPageBreak/>
        <w:t xml:space="preserve">En resumen, los métodos discretos en la búsqueda y análisis de información en Ingeniería de Requerimientos se caracterizan por su enfoque estructurado y sistemático para recopilar datos y comprender las necesidades de los usuarios y del sistema. Estos métodos son útiles para obtener una visión general amplia y detallada de los requerimientos del sistema y proporcionan una base sólida para el diseño y desarrollo subsiguiente. Sin embargo, es importante combinar estos métodos con enfoques más interactivos para garantizar una comprensión holística y precisa de las necesidades de los </w:t>
      </w:r>
      <w:proofErr w:type="spellStart"/>
      <w:r>
        <w:t>stakeholders</w:t>
      </w:r>
      <w:proofErr w:type="spellEnd"/>
      <w:r>
        <w:t>.</w:t>
      </w:r>
    </w:p>
    <w:p w14:paraId="68EA1C14" w14:textId="77777777" w:rsidR="000913B8" w:rsidRDefault="000913B8" w:rsidP="000913B8"/>
    <w:p w14:paraId="2B44905E" w14:textId="06EB6E7C" w:rsidR="005D7063" w:rsidRDefault="005D7063" w:rsidP="005D7063">
      <w:r>
        <w:t>Algunos ejemplos concretos de aplicación de métodos discretos en la búsqueda y análisis de información en Ingeniería de Requerimientos:</w:t>
      </w:r>
    </w:p>
    <w:p w14:paraId="7A6CA0A6" w14:textId="74B195AB" w:rsidR="005D7063" w:rsidRDefault="005D7063" w:rsidP="005D7063">
      <w:pPr>
        <w:pStyle w:val="Prrafodelista"/>
        <w:numPr>
          <w:ilvl w:val="0"/>
          <w:numId w:val="1"/>
        </w:numPr>
      </w:pPr>
      <w:r w:rsidRPr="005D7063">
        <w:rPr>
          <w:b/>
          <w:bCs/>
        </w:rPr>
        <w:t>Revisión de documentos existentes</w:t>
      </w:r>
      <w:r>
        <w:t>: Imagina que estás trabajando en el desarrollo de un nuevo sistema de gestión de ventas para una empresa. Para obtener requerimientos, puedes revisar documentos existentes como informes de ventas, registros de clientes, y políticas de la empresa relacionadas con la gestión de ventas. A través de esta revisión, puedes identificar patrones en el proceso de ventas, requisitos legales o regulatorios, y necesidades específicas de los usuarios.</w:t>
      </w:r>
    </w:p>
    <w:p w14:paraId="46DD2EC2" w14:textId="153C88D4" w:rsidR="005D7063" w:rsidRDefault="005D7063" w:rsidP="005D7063">
      <w:pPr>
        <w:pStyle w:val="Prrafodelista"/>
        <w:numPr>
          <w:ilvl w:val="0"/>
          <w:numId w:val="1"/>
        </w:numPr>
      </w:pPr>
      <w:r w:rsidRPr="005D7063">
        <w:rPr>
          <w:b/>
          <w:bCs/>
        </w:rPr>
        <w:t>Cuestionarios o encuestas</w:t>
      </w:r>
      <w:r>
        <w:t>: Supongamos que estás desarrollando una aplicación móvil de planificación de viajes. Para recopilar información sobre las preferencias de los usuarios, podrías diseñar un cuestionario en línea dirigido a tus potenciales usuarios. Las preguntas podrían incluir aspectos como destinos de viaje preferidos, actividades de interés durante el viaje, y la importancia de funciones específicas en la aplicación. El análisis de las respuestas te ayudaría a comprender las necesidades y expectativas de tus usuarios y a definir los requerimientos de la aplicación.</w:t>
      </w:r>
    </w:p>
    <w:p w14:paraId="73E3A49F" w14:textId="2FE29667" w:rsidR="005D7063" w:rsidRDefault="005D7063" w:rsidP="005D7063">
      <w:pPr>
        <w:pStyle w:val="Prrafodelista"/>
        <w:numPr>
          <w:ilvl w:val="0"/>
          <w:numId w:val="1"/>
        </w:numPr>
      </w:pPr>
      <w:r w:rsidRPr="005D7063">
        <w:rPr>
          <w:b/>
          <w:bCs/>
        </w:rPr>
        <w:t>Análisis estadístico de datos</w:t>
      </w:r>
      <w:r>
        <w:t xml:space="preserve">: En el contexto de un sistema de gestión de inventario para un almacén, podrías recopilar datos sobre el flujo de productos a través del almacén, tiempos de reabastecimiento, y niveles de </w:t>
      </w:r>
      <w:r>
        <w:lastRenderedPageBreak/>
        <w:t>inventario. Utilizando métodos estadísticos, podrías identificar patrones de demanda, estacionalidad en las ventas, y picos de actividad que podrían influir en los requerimientos del sistema, como la capacidad de almacenamiento o la automatización de procesos.</w:t>
      </w:r>
    </w:p>
    <w:p w14:paraId="4271F7EE" w14:textId="7F2F4C9D" w:rsidR="005D7063" w:rsidRDefault="005D7063" w:rsidP="005D7063">
      <w:pPr>
        <w:pStyle w:val="Prrafodelista"/>
        <w:numPr>
          <w:ilvl w:val="0"/>
          <w:numId w:val="1"/>
        </w:numPr>
      </w:pPr>
      <w:r w:rsidRPr="005D7063">
        <w:rPr>
          <w:b/>
          <w:bCs/>
        </w:rPr>
        <w:t>Análisis de registros de actividad del usuario</w:t>
      </w:r>
      <w:r>
        <w:t>: Para un sistema de gestión de contenido en línea, podrías analizar los registros de actividad del usuario para comprender cómo interactúan los usuarios con el contenido existente. Esto podría incluir información sobre qué tipo de contenido es más popular, cuánto tiempo pasan los usuarios en cada página, y qué acciones realizan antes de abandonar el sitio. Este análisis te ayudaría a identificar áreas de mejora y a definir requerimientos para una experiencia de usuario más efectiva.</w:t>
      </w:r>
    </w:p>
    <w:p w14:paraId="0784FACC" w14:textId="77777777" w:rsidR="005D7063" w:rsidRPr="000913B8" w:rsidRDefault="005D7063" w:rsidP="000913B8"/>
    <w:p w14:paraId="769B1FF0" w14:textId="4D243B82" w:rsidR="009D7ACB" w:rsidRDefault="00A756BA" w:rsidP="009D7ACB">
      <w:pPr>
        <w:pStyle w:val="Ttulo3"/>
      </w:pPr>
      <w:bookmarkStart w:id="10" w:name="_Toc160554486"/>
      <w:r>
        <w:t>Métodos Interactivos</w:t>
      </w:r>
      <w:bookmarkEnd w:id="10"/>
    </w:p>
    <w:p w14:paraId="38252363" w14:textId="77777777" w:rsidR="009D7ACB" w:rsidRDefault="009D7ACB" w:rsidP="009D7ACB">
      <w:r>
        <w:t xml:space="preserve">Los métodos interactivos en la Ingeniería de Requerimientos se centran en la colaboración directa y continua entre los desarrolladores de software y los </w:t>
      </w:r>
      <w:proofErr w:type="spellStart"/>
      <w:r>
        <w:t>stakeholders</w:t>
      </w:r>
      <w:proofErr w:type="spellEnd"/>
      <w:r>
        <w:t xml:space="preserve"> relevantes para identificar, comprender y validar los requerimientos del sistema. Estos métodos se basan en la premisa de que la participación activa de los usuarios y otros interesados ​​durante todo el proceso de desarrollo conduce a una comprensión más completa y precisa de las necesidades del sistema, así como a una mayor aceptación del producto final.</w:t>
      </w:r>
    </w:p>
    <w:p w14:paraId="03CB67B5" w14:textId="77777777" w:rsidR="009D7ACB" w:rsidRDefault="009D7ACB" w:rsidP="009D7ACB"/>
    <w:p w14:paraId="606D514D" w14:textId="433349FF" w:rsidR="009D7ACB" w:rsidRDefault="009D7ACB" w:rsidP="009D7ACB">
      <w:r>
        <w:t xml:space="preserve">Los métodos interactivos se distinguen por su enfoque en la comunicación abierta y bidireccional, donde los desarrolladores y los </w:t>
      </w:r>
      <w:proofErr w:type="spellStart"/>
      <w:r>
        <w:t>stakeholders</w:t>
      </w:r>
      <w:proofErr w:type="spellEnd"/>
      <w:r>
        <w:t xml:space="preserve"> trabajan juntos para definir y refinar los requerimientos del sistema. Algunos de los métodos interactivos más comunes incluyen:</w:t>
      </w:r>
    </w:p>
    <w:p w14:paraId="700A374E" w14:textId="47DDB06E" w:rsidR="009D7ACB" w:rsidRDefault="009D7ACB" w:rsidP="009D7ACB">
      <w:pPr>
        <w:pStyle w:val="Prrafodelista"/>
        <w:numPr>
          <w:ilvl w:val="0"/>
          <w:numId w:val="2"/>
        </w:numPr>
      </w:pPr>
      <w:r w:rsidRPr="009D7ACB">
        <w:rPr>
          <w:b/>
          <w:bCs/>
        </w:rPr>
        <w:t>Talleres de trabajo</w:t>
      </w:r>
      <w:r>
        <w:t xml:space="preserve">: Estos son eventos estructurados donde los participantes, incluidos los usuarios, gerentes de proyecto y desarrolladores, se reúnen para discutir y definir los requerimientos del sistema. Durante los </w:t>
      </w:r>
      <w:r>
        <w:lastRenderedPageBreak/>
        <w:t>talleres, se pueden realizar actividades como la lluvia de ideas, la creación de prototipos y el análisis de casos de uso para identificar y priorizar los requerimientos.</w:t>
      </w:r>
    </w:p>
    <w:p w14:paraId="2436745E" w14:textId="027EFBCB" w:rsidR="009D7ACB" w:rsidRDefault="009D7ACB" w:rsidP="009D7ACB">
      <w:pPr>
        <w:pStyle w:val="Prrafodelista"/>
        <w:numPr>
          <w:ilvl w:val="0"/>
          <w:numId w:val="2"/>
        </w:numPr>
      </w:pPr>
      <w:r w:rsidRPr="009D7ACB">
        <w:rPr>
          <w:b/>
          <w:bCs/>
        </w:rPr>
        <w:t>Prototipado rápido</w:t>
      </w:r>
      <w:r>
        <w:t>: Este método implica la creación rápida de prototipos de baja fidelidad que los usuarios pueden interactuar para evaluar la funcionalidad del sistema y proporcionar retroalimentación inmediata. Los prototipos son iterados rápidamente en respuesta a la retroalimentación de los usuarios, lo que permite una refinación continua de los requerimientos del sistema.</w:t>
      </w:r>
    </w:p>
    <w:p w14:paraId="2039D556" w14:textId="54201B81" w:rsidR="009D7ACB" w:rsidRDefault="009D7ACB" w:rsidP="009D7ACB">
      <w:pPr>
        <w:pStyle w:val="Prrafodelista"/>
        <w:numPr>
          <w:ilvl w:val="0"/>
          <w:numId w:val="2"/>
        </w:numPr>
      </w:pPr>
      <w:r w:rsidRPr="009D7ACB">
        <w:rPr>
          <w:b/>
          <w:bCs/>
        </w:rPr>
        <w:t>Entrevistas en profundidad</w:t>
      </w:r>
      <w:r>
        <w:t xml:space="preserve">: Las entrevistas en profundidad implican conversaciones individuales o grupales con </w:t>
      </w:r>
      <w:proofErr w:type="spellStart"/>
      <w:r>
        <w:t>stakeholders</w:t>
      </w:r>
      <w:proofErr w:type="spellEnd"/>
      <w:r>
        <w:t xml:space="preserve"> clave para comprender sus necesidades, expectativas y preocupaciones con respecto al sistema. Estas entrevistas permiten una exploración detallada de los requerimientos del sistema y pueden revelar información que puede no ser capturada por otros métodos.</w:t>
      </w:r>
    </w:p>
    <w:p w14:paraId="17C75A8D" w14:textId="65BA0D5F" w:rsidR="005D7063" w:rsidRDefault="009D7ACB" w:rsidP="009D7ACB">
      <w:pPr>
        <w:pStyle w:val="Prrafodelista"/>
        <w:numPr>
          <w:ilvl w:val="0"/>
          <w:numId w:val="2"/>
        </w:numPr>
      </w:pPr>
      <w:r w:rsidRPr="009D7ACB">
        <w:rPr>
          <w:b/>
          <w:bCs/>
        </w:rPr>
        <w:t>Sesiones de revisión y retroalimentación</w:t>
      </w:r>
      <w:r>
        <w:t xml:space="preserve">: Estas sesiones implican la revisión periódica del progreso del desarrollo con los usuarios finales y otros </w:t>
      </w:r>
      <w:proofErr w:type="spellStart"/>
      <w:r>
        <w:t>stakeholders</w:t>
      </w:r>
      <w:proofErr w:type="spellEnd"/>
      <w:r>
        <w:t xml:space="preserve"> para obtener retroalimentación sobre el sistema en desarrollo. Estas sesiones permiten a los usuarios revisar el sistema, identificar problemas o preocupaciones y sugerir cambios o mejoras antes de que el sistema esté finalizado.</w:t>
      </w:r>
    </w:p>
    <w:p w14:paraId="7ECC8590" w14:textId="77777777" w:rsidR="005D7063" w:rsidRDefault="005D7063" w:rsidP="005D7063"/>
    <w:p w14:paraId="7A606A85" w14:textId="77777777" w:rsidR="00CB5D79" w:rsidRDefault="00CB5D79" w:rsidP="005D7063"/>
    <w:p w14:paraId="3AE24EB0" w14:textId="77777777" w:rsidR="00CB5D79" w:rsidRDefault="00CB5D79" w:rsidP="005D7063"/>
    <w:p w14:paraId="0E4ED5F0" w14:textId="77777777" w:rsidR="00CB5D79" w:rsidRDefault="00CB5D79" w:rsidP="005D7063"/>
    <w:p w14:paraId="54107185" w14:textId="77777777" w:rsidR="007859C5" w:rsidRDefault="007859C5" w:rsidP="005D7063"/>
    <w:p w14:paraId="48853FBE" w14:textId="77777777" w:rsidR="007859C5" w:rsidRDefault="007859C5" w:rsidP="005D7063"/>
    <w:p w14:paraId="353AF38E" w14:textId="77777777" w:rsidR="007859C5" w:rsidRPr="005D7063" w:rsidRDefault="007859C5" w:rsidP="005D7063"/>
    <w:p w14:paraId="6DAE5187" w14:textId="0D63F04B" w:rsidR="00A756BA" w:rsidRDefault="00A756BA" w:rsidP="00C223BA">
      <w:pPr>
        <w:pStyle w:val="Ttulo2"/>
      </w:pPr>
      <w:bookmarkStart w:id="11" w:name="_Toc160554487"/>
      <w:r>
        <w:lastRenderedPageBreak/>
        <w:t>Requerimientos funcionales</w:t>
      </w:r>
      <w:bookmarkEnd w:id="11"/>
    </w:p>
    <w:p w14:paraId="2CA6FE6A" w14:textId="77777777" w:rsidR="00CB5D79" w:rsidRDefault="00CB5D79" w:rsidP="00CB5D79"/>
    <w:p w14:paraId="1606DE89" w14:textId="613E4341" w:rsidR="00CB5D79" w:rsidRDefault="00CB5D79" w:rsidP="00CB5D79">
      <w:r>
        <w:t>Los requerimientos funcionales son declaraciones de los servicios que el sistema debe proporcionar, cómo debe reaccionar ante entradas específicas y cómo debe comportarse en situaciones particulares. Estos requisitos describen qué funciones específicas debe realizar el sistema, qué datos debe manipular y cómo debe interactuar con el usuario y otros sistemas. Aquí hay algunas características clave de los requerimientos funcionales:</w:t>
      </w:r>
    </w:p>
    <w:p w14:paraId="65CD2D31" w14:textId="3DA1627F" w:rsidR="00CB5D79" w:rsidRDefault="00CB5D79" w:rsidP="00CB5D79">
      <w:pPr>
        <w:pStyle w:val="Prrafodelista"/>
        <w:numPr>
          <w:ilvl w:val="0"/>
          <w:numId w:val="3"/>
        </w:numPr>
      </w:pPr>
      <w:r w:rsidRPr="00CB5D79">
        <w:rPr>
          <w:b/>
          <w:bCs/>
        </w:rPr>
        <w:t>Acciones del sistema</w:t>
      </w:r>
      <w:r>
        <w:t>: Los requerimientos funcionales describen las acciones que el sistema debe realizar en respuesta a entradas específicas. Por ejemplo, "El sistema debe permitir a los usuarios iniciar sesión con un nombre de usuario y una contraseña".</w:t>
      </w:r>
    </w:p>
    <w:p w14:paraId="704B569F" w14:textId="0975CA18" w:rsidR="00CB5D79" w:rsidRDefault="00CB5D79" w:rsidP="00CB5D79">
      <w:pPr>
        <w:pStyle w:val="Prrafodelista"/>
        <w:numPr>
          <w:ilvl w:val="0"/>
          <w:numId w:val="3"/>
        </w:numPr>
      </w:pPr>
      <w:r w:rsidRPr="00CB5D79">
        <w:rPr>
          <w:b/>
          <w:bCs/>
        </w:rPr>
        <w:t>Comportamiento del sistema</w:t>
      </w:r>
      <w:r>
        <w:t>: Estos requerimientos también especifican cómo debe comportarse el sistema en situaciones específicas. Por ejemplo, "El sistema debe calcular automáticamente el total de una compra cuando se agreguen productos al carrito de compras".</w:t>
      </w:r>
    </w:p>
    <w:p w14:paraId="6038DD1E" w14:textId="0AD352D4" w:rsidR="00CB5D79" w:rsidRDefault="00CB5D79" w:rsidP="00CB5D79">
      <w:pPr>
        <w:pStyle w:val="Prrafodelista"/>
        <w:numPr>
          <w:ilvl w:val="0"/>
          <w:numId w:val="3"/>
        </w:numPr>
      </w:pPr>
      <w:r w:rsidRPr="00CB5D79">
        <w:rPr>
          <w:b/>
          <w:bCs/>
        </w:rPr>
        <w:t>Interacciones del usuario</w:t>
      </w:r>
      <w:r>
        <w:t>: Los requerimientos funcionales también pueden describir las interacciones que el usuario debe tener con el sistema. Por ejemplo, "El sistema debe proporcionar un formulario de registro que solicite al usuario su nombre, dirección de correo electrónico y contraseña".</w:t>
      </w:r>
    </w:p>
    <w:p w14:paraId="700C6D8B" w14:textId="61E4114A" w:rsidR="00CB5D79" w:rsidRDefault="00CB5D79" w:rsidP="00CB5D79">
      <w:pPr>
        <w:pStyle w:val="Prrafodelista"/>
        <w:numPr>
          <w:ilvl w:val="0"/>
          <w:numId w:val="3"/>
        </w:numPr>
      </w:pPr>
      <w:r w:rsidRPr="00CB5D79">
        <w:rPr>
          <w:b/>
          <w:bCs/>
        </w:rPr>
        <w:t>Manipulación de datos</w:t>
      </w:r>
      <w:r>
        <w:t>: Estos requerimientos también abordan cómo el sistema debe manipular los datos. Por ejemplo, "El sistema debe permitir a los usuarios buscar y filtrar productos por categoría y precio".</w:t>
      </w:r>
    </w:p>
    <w:p w14:paraId="0E9C514C" w14:textId="77777777" w:rsidR="00CB5D79" w:rsidRDefault="00CB5D79" w:rsidP="00CB5D79">
      <w:pPr>
        <w:pStyle w:val="Prrafodelista"/>
        <w:numPr>
          <w:ilvl w:val="0"/>
          <w:numId w:val="3"/>
        </w:numPr>
      </w:pPr>
      <w:r w:rsidRPr="00CB5D79">
        <w:rPr>
          <w:b/>
          <w:bCs/>
        </w:rPr>
        <w:t>Requisitos de rendimiento</w:t>
      </w:r>
      <w:r>
        <w:t>: Algunos requerimientos funcionales también pueden incluir criterios de rendimiento, como tiempos de respuesta o capacidad de procesamiento. Por ejemplo, "El sistema debe cargar la página de inicio en menos de dos segundos".</w:t>
      </w:r>
    </w:p>
    <w:p w14:paraId="671DC889" w14:textId="5CE9C0F5" w:rsidR="00CB5D79" w:rsidRDefault="00CB5D79" w:rsidP="00CB5D79">
      <w:pPr>
        <w:pStyle w:val="Prrafodelista"/>
        <w:numPr>
          <w:ilvl w:val="0"/>
          <w:numId w:val="3"/>
        </w:numPr>
      </w:pPr>
      <w:r w:rsidRPr="00CB5D79">
        <w:rPr>
          <w:b/>
          <w:bCs/>
        </w:rPr>
        <w:lastRenderedPageBreak/>
        <w:t>Priorización</w:t>
      </w:r>
      <w:r>
        <w:t>: Es importante priorizar los requerimientos funcionales para determinar qué funciones son críticas para la funcionalidad básica del sistema y cuáles pueden ser consideradas como características adicionales.</w:t>
      </w:r>
    </w:p>
    <w:p w14:paraId="7CA32CF9" w14:textId="77777777" w:rsidR="00CB5D79" w:rsidRDefault="00CB5D79" w:rsidP="00CB5D79"/>
    <w:p w14:paraId="25FF6B88" w14:textId="1B013A4E" w:rsidR="00CB5D79" w:rsidRDefault="00CB5D79" w:rsidP="00CB5D79">
      <w:r>
        <w:t>En resumen, los requerimientos funcionales son esenciales para definir qué debe hacer el sistema y cómo debe comportarse. Estos requerimientos son la base para el diseño y desarrollo del sistema, ya que guían la implementación de las funciones y características específicas que se esperan del sistema final.</w:t>
      </w:r>
    </w:p>
    <w:p w14:paraId="249A40A4" w14:textId="77777777" w:rsidR="00CB5D79" w:rsidRPr="00CB5D79" w:rsidRDefault="00CB5D79" w:rsidP="00CB5D79"/>
    <w:p w14:paraId="537AA47F" w14:textId="4E062524" w:rsidR="00A756BA" w:rsidRDefault="00A756BA" w:rsidP="00C223BA">
      <w:pPr>
        <w:pStyle w:val="Ttulo2"/>
      </w:pPr>
      <w:bookmarkStart w:id="12" w:name="_Toc160554488"/>
      <w:r>
        <w:t>Requerimientos No funcionales</w:t>
      </w:r>
      <w:bookmarkEnd w:id="12"/>
    </w:p>
    <w:p w14:paraId="1AE20274" w14:textId="77777777" w:rsidR="00F450FA" w:rsidRDefault="00F450FA" w:rsidP="00F450FA"/>
    <w:p w14:paraId="60E87AD2" w14:textId="3E235454" w:rsidR="00C4020F" w:rsidRDefault="00C4020F" w:rsidP="00C4020F">
      <w:r>
        <w:t>Los requerimientos no funcionales son criterios que especifican cómo debe ser el sistema, en lugar de qué debe hacer. Estos requisitos establecen las cualidades y restricciones que deben cumplir el sistema en términos de rendimiento, seguridad, usabilidad y otros aspectos. Aquí hay algunas características clave de los requerimientos no funcionales:</w:t>
      </w:r>
    </w:p>
    <w:p w14:paraId="4ECE8231" w14:textId="420C6096" w:rsidR="00C4020F" w:rsidRDefault="00C4020F" w:rsidP="00C4020F">
      <w:pPr>
        <w:pStyle w:val="Prrafodelista"/>
        <w:numPr>
          <w:ilvl w:val="0"/>
          <w:numId w:val="4"/>
        </w:numPr>
      </w:pPr>
      <w:r w:rsidRPr="00C4020F">
        <w:rPr>
          <w:b/>
          <w:bCs/>
        </w:rPr>
        <w:t>Rendimiento</w:t>
      </w:r>
      <w:r>
        <w:t>: Estos requerimientos especifican los criterios de rendimiento que el sistema debe cumplir, como tiempos de respuesta, capacidad de procesamiento, escalabilidad y capacidad de manejo de cargas de trabajo.</w:t>
      </w:r>
    </w:p>
    <w:p w14:paraId="45C539E7" w14:textId="6F3D55FD" w:rsidR="00C4020F" w:rsidRDefault="00C4020F" w:rsidP="00C4020F">
      <w:pPr>
        <w:pStyle w:val="Prrafodelista"/>
        <w:numPr>
          <w:ilvl w:val="0"/>
          <w:numId w:val="4"/>
        </w:numPr>
      </w:pPr>
      <w:r w:rsidRPr="00C4020F">
        <w:rPr>
          <w:b/>
          <w:bCs/>
        </w:rPr>
        <w:t>Fiabilidad</w:t>
      </w:r>
      <w:r>
        <w:t>: Estos requisitos se refieren a la capacidad del sistema para mantener la operación continua y prevenir fallas. Esto puede incluir requisitos de disponibilidad, tolerancia a fallas y capacidad de recuperación.</w:t>
      </w:r>
    </w:p>
    <w:p w14:paraId="73458606" w14:textId="4E1F7E10" w:rsidR="00C4020F" w:rsidRDefault="00C4020F" w:rsidP="00C4020F">
      <w:pPr>
        <w:pStyle w:val="Prrafodelista"/>
        <w:numPr>
          <w:ilvl w:val="0"/>
          <w:numId w:val="4"/>
        </w:numPr>
      </w:pPr>
      <w:r w:rsidRPr="00C4020F">
        <w:rPr>
          <w:b/>
          <w:bCs/>
        </w:rPr>
        <w:t>Seguridad</w:t>
      </w:r>
      <w:r>
        <w:t>: Estos requerimientos establecen las medidas de seguridad que el sistema debe implementar para proteger la información sensible y garantizar el acceso autorizado. Esto puede incluir requisitos de autenticación, autorización, cifrado de datos y auditoría de seguridad.</w:t>
      </w:r>
    </w:p>
    <w:p w14:paraId="4AB9F46C" w14:textId="53A7458E" w:rsidR="00C4020F" w:rsidRDefault="00C4020F" w:rsidP="00C4020F">
      <w:pPr>
        <w:pStyle w:val="Prrafodelista"/>
        <w:numPr>
          <w:ilvl w:val="0"/>
          <w:numId w:val="4"/>
        </w:numPr>
      </w:pPr>
      <w:r w:rsidRPr="00C4020F">
        <w:rPr>
          <w:b/>
          <w:bCs/>
        </w:rPr>
        <w:t>Usabilidad</w:t>
      </w:r>
      <w:r>
        <w:t>: Estos requisitos se refieren a la facilidad de uso y la experiencia del usuario. Esto puede incluir requisitos de accesibilidad, diseño intuitivo de la interfaz de usuario y capacidad de personalización.</w:t>
      </w:r>
    </w:p>
    <w:p w14:paraId="46A61199" w14:textId="64F278DE" w:rsidR="00C4020F" w:rsidRDefault="00C4020F" w:rsidP="00C4020F">
      <w:pPr>
        <w:pStyle w:val="Prrafodelista"/>
        <w:numPr>
          <w:ilvl w:val="0"/>
          <w:numId w:val="4"/>
        </w:numPr>
      </w:pPr>
      <w:r w:rsidRPr="00C4020F">
        <w:rPr>
          <w:b/>
          <w:bCs/>
        </w:rPr>
        <w:lastRenderedPageBreak/>
        <w:t>Mantenibilidad</w:t>
      </w:r>
      <w:r>
        <w:t>: Estos requisitos especifican la facilidad con la que el sistema puede ser mantenido y modificado en el futuro. Esto puede incluir requisitos de modularidad, documentación del código y capacidad de pruebas automáticas.</w:t>
      </w:r>
    </w:p>
    <w:p w14:paraId="08EA0129" w14:textId="661AC9A6" w:rsidR="00C4020F" w:rsidRDefault="00C4020F" w:rsidP="00C4020F">
      <w:pPr>
        <w:pStyle w:val="Prrafodelista"/>
        <w:numPr>
          <w:ilvl w:val="0"/>
          <w:numId w:val="4"/>
        </w:numPr>
      </w:pPr>
      <w:r w:rsidRPr="00C4020F">
        <w:rPr>
          <w:b/>
          <w:bCs/>
        </w:rPr>
        <w:t>Compatibilidad</w:t>
      </w:r>
      <w:r>
        <w:t>: Estos requisitos se refieren a la capacidad del sistema para funcionar correctamente en diferentes entornos y plataformas. Esto puede incluir requisitos de interoperabilidad, portabilidad y compatibilidad con estándares.</w:t>
      </w:r>
    </w:p>
    <w:p w14:paraId="143B3094" w14:textId="77777777" w:rsidR="00C4020F" w:rsidRDefault="00C4020F" w:rsidP="00C4020F">
      <w:pPr>
        <w:pStyle w:val="Prrafodelista"/>
        <w:numPr>
          <w:ilvl w:val="0"/>
          <w:numId w:val="4"/>
        </w:numPr>
      </w:pPr>
      <w:r w:rsidRPr="00C4020F">
        <w:rPr>
          <w:b/>
          <w:bCs/>
        </w:rPr>
        <w:t>Eficiencia</w:t>
      </w:r>
      <w:r>
        <w:t>: Estos requisitos especifican la eficiencia en el uso de recursos como memoria, almacenamiento y ancho de banda. Esto puede incluir requisitos de optimización de código, gestión de recursos y minimización de consumo de energía.</w:t>
      </w:r>
    </w:p>
    <w:p w14:paraId="3DC35776" w14:textId="77777777" w:rsidR="00C4020F" w:rsidRDefault="00C4020F" w:rsidP="00C4020F"/>
    <w:p w14:paraId="112B61FD" w14:textId="01E26BAC" w:rsidR="00F450FA" w:rsidRDefault="00C4020F" w:rsidP="00F450FA">
      <w:r>
        <w:t>Es importante tener en cuenta que los requerimientos no funcionales son tan críticos como los requerimientos funcionales para el éxito del sistema, ya que determinan la calidad global y la satisfacción del usuario con el sistema final.</w:t>
      </w:r>
    </w:p>
    <w:p w14:paraId="7E48BD11" w14:textId="77777777" w:rsidR="00C4020F" w:rsidRDefault="00C4020F" w:rsidP="00F450FA"/>
    <w:p w14:paraId="664CA88F" w14:textId="77777777" w:rsidR="007859C5" w:rsidRDefault="007859C5" w:rsidP="00F450FA"/>
    <w:p w14:paraId="64E3C64E" w14:textId="77777777" w:rsidR="007859C5" w:rsidRDefault="007859C5" w:rsidP="00F450FA"/>
    <w:p w14:paraId="546A3C84" w14:textId="77777777" w:rsidR="007859C5" w:rsidRDefault="007859C5" w:rsidP="00F450FA"/>
    <w:p w14:paraId="3D13A5F3" w14:textId="77777777" w:rsidR="007859C5" w:rsidRDefault="007859C5" w:rsidP="00F450FA"/>
    <w:p w14:paraId="041E0964" w14:textId="77777777" w:rsidR="007859C5" w:rsidRDefault="007859C5" w:rsidP="00F450FA"/>
    <w:p w14:paraId="2A58E37A" w14:textId="77777777" w:rsidR="007859C5" w:rsidRDefault="007859C5" w:rsidP="00F450FA"/>
    <w:p w14:paraId="45653E28" w14:textId="77777777" w:rsidR="007859C5" w:rsidRDefault="007859C5" w:rsidP="00F450FA"/>
    <w:p w14:paraId="2FFC9600" w14:textId="77777777" w:rsidR="007859C5" w:rsidRDefault="007859C5" w:rsidP="00F450FA"/>
    <w:p w14:paraId="27EC5C34" w14:textId="77777777" w:rsidR="007859C5" w:rsidRDefault="007859C5" w:rsidP="00F450FA"/>
    <w:p w14:paraId="39B918A8" w14:textId="77777777" w:rsidR="007859C5" w:rsidRPr="00F450FA" w:rsidRDefault="007859C5" w:rsidP="00F450FA"/>
    <w:p w14:paraId="2305911A" w14:textId="5CCBC33F" w:rsidR="00A756BA" w:rsidRDefault="00A756BA" w:rsidP="00C223BA">
      <w:pPr>
        <w:pStyle w:val="Ttulo2"/>
      </w:pPr>
      <w:bookmarkStart w:id="13" w:name="_Toc160554489"/>
      <w:r>
        <w:lastRenderedPageBreak/>
        <w:t>Especificación de requerimientos</w:t>
      </w:r>
      <w:bookmarkEnd w:id="13"/>
    </w:p>
    <w:p w14:paraId="5F8685C1" w14:textId="77777777" w:rsidR="00E94058" w:rsidRDefault="00E94058" w:rsidP="002729AA"/>
    <w:p w14:paraId="4061B4B1" w14:textId="2D8FA875" w:rsidR="002729AA" w:rsidRDefault="002729AA" w:rsidP="002729AA">
      <w:r>
        <w:t>La especificación de requerimientos es el proceso de documentar de manera clara, completa y precisa todos los requerimientos del sistema, tanto funcionales como no funcionales. Esta documentación sirve como una referencia central para todos los interesados, incluidos los desarrolladores, diseñadores, gerentes de proyecto y clientes, y proporciona una base sólida para el diseño, desarrollo, prueba y validación del sistema. Aquí hay algunos elementos clave que se deben incluir en la especificación de requerimientos:</w:t>
      </w:r>
    </w:p>
    <w:p w14:paraId="4CD85820" w14:textId="4A75700E" w:rsidR="002729AA" w:rsidRDefault="002729AA" w:rsidP="00E94058">
      <w:pPr>
        <w:pStyle w:val="Prrafodelista"/>
        <w:numPr>
          <w:ilvl w:val="0"/>
          <w:numId w:val="5"/>
        </w:numPr>
      </w:pPr>
      <w:r w:rsidRPr="00E94058">
        <w:rPr>
          <w:b/>
          <w:bCs/>
        </w:rPr>
        <w:t>Identificación de requerimientos</w:t>
      </w:r>
      <w:r>
        <w:t>: Se deben identificar y enumerar todos los requerimientos del sistema, tanto funcionales como no funcionales. Cada requerimiento debe ser único y estar claramente definido para evitar ambigüedades.</w:t>
      </w:r>
    </w:p>
    <w:p w14:paraId="48DD0D3E" w14:textId="443EFFED" w:rsidR="002729AA" w:rsidRDefault="002729AA" w:rsidP="00E94058">
      <w:pPr>
        <w:pStyle w:val="Prrafodelista"/>
        <w:numPr>
          <w:ilvl w:val="0"/>
          <w:numId w:val="5"/>
        </w:numPr>
      </w:pPr>
      <w:r w:rsidRPr="00E94058">
        <w:rPr>
          <w:b/>
          <w:bCs/>
        </w:rPr>
        <w:t>Descripción detallada</w:t>
      </w:r>
      <w:r>
        <w:t xml:space="preserve">: Cada requerimiento debe tener una descripción detallada que explique qué función o característica del sistema está abordando y por qué es importante para los usuarios o </w:t>
      </w:r>
      <w:proofErr w:type="spellStart"/>
      <w:r>
        <w:t>stakeholders</w:t>
      </w:r>
      <w:proofErr w:type="spellEnd"/>
      <w:r>
        <w:t>.</w:t>
      </w:r>
    </w:p>
    <w:p w14:paraId="57CB3D44" w14:textId="71D83FD7" w:rsidR="002729AA" w:rsidRDefault="002729AA" w:rsidP="00E94058">
      <w:pPr>
        <w:pStyle w:val="Prrafodelista"/>
        <w:numPr>
          <w:ilvl w:val="0"/>
          <w:numId w:val="5"/>
        </w:numPr>
      </w:pPr>
      <w:r w:rsidRPr="00E94058">
        <w:rPr>
          <w:b/>
          <w:bCs/>
        </w:rPr>
        <w:t>Priorización</w:t>
      </w:r>
      <w:r>
        <w:t xml:space="preserve">: Los requerimientos deben ser </w:t>
      </w:r>
      <w:proofErr w:type="spellStart"/>
      <w:r>
        <w:t>prioritizados</w:t>
      </w:r>
      <w:proofErr w:type="spellEnd"/>
      <w:r>
        <w:t xml:space="preserve"> para indicar cuáles son críticos para la funcionalidad básica del sistema y cuáles son características adicionales o </w:t>
      </w:r>
      <w:proofErr w:type="gramStart"/>
      <w:r>
        <w:t>deseables</w:t>
      </w:r>
      <w:proofErr w:type="gramEnd"/>
      <w:r>
        <w:t xml:space="preserve"> pero no esenciales.</w:t>
      </w:r>
    </w:p>
    <w:p w14:paraId="5BC62B19" w14:textId="4300C8D2" w:rsidR="002729AA" w:rsidRDefault="002729AA" w:rsidP="00E94058">
      <w:pPr>
        <w:pStyle w:val="Prrafodelista"/>
        <w:numPr>
          <w:ilvl w:val="0"/>
          <w:numId w:val="5"/>
        </w:numPr>
      </w:pPr>
      <w:r w:rsidRPr="00E94058">
        <w:rPr>
          <w:b/>
          <w:bCs/>
        </w:rPr>
        <w:t>Criterios de aceptación</w:t>
      </w:r>
      <w:r>
        <w:t>: Para cada requerimiento, se deben establecer criterios claros y medibles que indiquen cuándo se considera que el requerimiento se ha cumplido satisfactoriamente.</w:t>
      </w:r>
    </w:p>
    <w:p w14:paraId="59AAD88F" w14:textId="3EA94A7D" w:rsidR="002729AA" w:rsidRDefault="002729AA" w:rsidP="00E94058">
      <w:pPr>
        <w:pStyle w:val="Prrafodelista"/>
        <w:numPr>
          <w:ilvl w:val="0"/>
          <w:numId w:val="5"/>
        </w:numPr>
      </w:pPr>
      <w:r w:rsidRPr="00E94058">
        <w:rPr>
          <w:b/>
          <w:bCs/>
        </w:rPr>
        <w:t>Ejemplos y escenarios</w:t>
      </w:r>
      <w:r>
        <w:t>: Es útil proporcionar ejemplos y escenarios de uso para ilustrar cómo se espera que funcionen los requerimientos en situaciones prácticas.</w:t>
      </w:r>
    </w:p>
    <w:p w14:paraId="3EB5EF31" w14:textId="179FFEF7" w:rsidR="002729AA" w:rsidRDefault="002729AA" w:rsidP="00E94058">
      <w:pPr>
        <w:pStyle w:val="Prrafodelista"/>
        <w:numPr>
          <w:ilvl w:val="0"/>
          <w:numId w:val="5"/>
        </w:numPr>
      </w:pPr>
      <w:r w:rsidRPr="007859C5">
        <w:rPr>
          <w:b/>
          <w:bCs/>
        </w:rPr>
        <w:t>Relaciones y dependencias</w:t>
      </w:r>
      <w:r>
        <w:t>: Se deben identificar y documentar las relaciones y dependencias entre los diferentes requerimientos para garantizar la coherencia y la integridad del sistema.</w:t>
      </w:r>
    </w:p>
    <w:p w14:paraId="4FD91B94" w14:textId="7FE46A8A" w:rsidR="002729AA" w:rsidRDefault="002729AA" w:rsidP="00E94058">
      <w:pPr>
        <w:pStyle w:val="Prrafodelista"/>
        <w:numPr>
          <w:ilvl w:val="0"/>
          <w:numId w:val="5"/>
        </w:numPr>
      </w:pPr>
      <w:proofErr w:type="spellStart"/>
      <w:r w:rsidRPr="00E94058">
        <w:rPr>
          <w:b/>
          <w:bCs/>
        </w:rPr>
        <w:lastRenderedPageBreak/>
        <w:t>Versionamiento</w:t>
      </w:r>
      <w:proofErr w:type="spellEnd"/>
      <w:r>
        <w:t>: La especificación de requerimientos debe ser gestionada y versionada adecuadamente para reflejar los cambios y actualizaciones a lo largo del ciclo de vida del proyecto.</w:t>
      </w:r>
    </w:p>
    <w:p w14:paraId="515391D5" w14:textId="5703D39B" w:rsidR="000A2F98" w:rsidRDefault="002729AA" w:rsidP="00E94058">
      <w:pPr>
        <w:pStyle w:val="Prrafodelista"/>
        <w:numPr>
          <w:ilvl w:val="0"/>
          <w:numId w:val="5"/>
        </w:numPr>
      </w:pPr>
      <w:r w:rsidRPr="00E94058">
        <w:rPr>
          <w:b/>
          <w:bCs/>
        </w:rPr>
        <w:t>Revisión y validación</w:t>
      </w:r>
      <w:r>
        <w:t xml:space="preserve">: La especificación de requerimientos debe ser revisada y validada por todos los </w:t>
      </w:r>
      <w:proofErr w:type="spellStart"/>
      <w:r>
        <w:t>stakeholders</w:t>
      </w:r>
      <w:proofErr w:type="spellEnd"/>
      <w:r>
        <w:t xml:space="preserve"> relevantes para garantizar que refleje con precisión las necesidades y expectativas del usuario.</w:t>
      </w:r>
    </w:p>
    <w:p w14:paraId="1C6F8760" w14:textId="77777777" w:rsidR="00E94058" w:rsidRDefault="00E94058" w:rsidP="002729AA"/>
    <w:p w14:paraId="5EDE2F6E" w14:textId="2DB3492F" w:rsidR="00E94058" w:rsidRDefault="00E94058" w:rsidP="002729AA">
      <w:r w:rsidRPr="00E94058">
        <w:t>En resumen, la especificación de requerimientos es un paso crítico en el proceso de desarrollo de software que proporciona una base sólida para el diseño, desarrollo y validación del sistema. Una especificación bien elaborada y completa es esencial para el éxito del proyecto y la satisfacción del cliente.</w:t>
      </w:r>
    </w:p>
    <w:p w14:paraId="0A1C031B" w14:textId="77777777" w:rsidR="007859C5" w:rsidRPr="000A2F98" w:rsidRDefault="007859C5" w:rsidP="002729AA"/>
    <w:p w14:paraId="279C5AAE" w14:textId="100E3AAE" w:rsidR="00A756BA" w:rsidRDefault="00A756BA" w:rsidP="00C223BA">
      <w:pPr>
        <w:pStyle w:val="Ttulo2"/>
      </w:pPr>
      <w:bookmarkStart w:id="14" w:name="_Toc160554490"/>
      <w:r>
        <w:t>Escenarios de uso</w:t>
      </w:r>
      <w:bookmarkEnd w:id="14"/>
    </w:p>
    <w:p w14:paraId="5FC2D8DE" w14:textId="77777777" w:rsidR="00C83DEB" w:rsidRDefault="00C83DEB" w:rsidP="00C83DEB"/>
    <w:p w14:paraId="08404320" w14:textId="1215C190" w:rsidR="00C83DEB" w:rsidRDefault="00C83DEB" w:rsidP="00C83DEB">
      <w:r w:rsidRPr="00C83DEB">
        <w:t>Los escenarios de uso son narrativas o descripciones detalladas de cómo un usuario específico interactúa con el sistema para lograr un objetivo particular. Estos escenarios se centran en las acciones y eventos que ocurren durante la interacción entre el usuario y el sistema. Los escenarios de uso pueden ser utilizados para comprender las necesidades del usuario, identificar requerimientos y validar el diseño del sistema. Generalmente, los escenarios de uso se escriben en forma de historias, describiendo paso a paso la secuencia de acciones que un usuario realiza para completar una tarea específica</w:t>
      </w:r>
    </w:p>
    <w:p w14:paraId="205DD4D2" w14:textId="77777777" w:rsidR="00C83DEB" w:rsidRPr="00C83DEB" w:rsidRDefault="00C83DEB" w:rsidP="00C83DEB"/>
    <w:p w14:paraId="344F7C96" w14:textId="45428FC5" w:rsidR="00A756BA" w:rsidRDefault="00A756BA" w:rsidP="00C223BA">
      <w:pPr>
        <w:pStyle w:val="Ttulo3"/>
      </w:pPr>
      <w:bookmarkStart w:id="15" w:name="_Toc160554491"/>
      <w:r>
        <w:t>Casos de Uso</w:t>
      </w:r>
      <w:bookmarkEnd w:id="15"/>
    </w:p>
    <w:p w14:paraId="5E9F8FAE" w14:textId="77777777" w:rsidR="00200379" w:rsidRDefault="00200379" w:rsidP="00200379">
      <w:r>
        <w:t xml:space="preserve">Los casos de uso son una técnica de modelado que se utiliza para capturar los requisitos funcionales del sistema desde la perspectiva del usuario. Un caso de uso describe una secuencia de acciones que el sistema realiza en colaboración con uno o más actores (que pueden ser usuarios o sistemas externos) para lograr un objetivo específico. Los casos de uso se representan a menudo en forma de diagramas de </w:t>
      </w:r>
      <w:r>
        <w:lastRenderedPageBreak/>
        <w:t>casos de uso, que muestran los actores involucrados, los casos de uso y las relaciones entre ellos. Estos diagramas son útiles para visualizar y comunicar la funcionalidad del sistema de manera clara y concisa.</w:t>
      </w:r>
    </w:p>
    <w:p w14:paraId="2A57DD6E" w14:textId="77777777" w:rsidR="00200379" w:rsidRDefault="00200379" w:rsidP="00200379"/>
    <w:p w14:paraId="0BF9D49E" w14:textId="07D688ED" w:rsidR="00C83DEB" w:rsidRDefault="00200379" w:rsidP="00200379">
      <w:r>
        <w:t>En resumen, los escenarios de uso proporcionan una descripción detallada de las interacciones entre el usuario y el sistema en situaciones específicas, mientras que los casos de uso son modelos estructurados que capturan los requisitos funcionales del sistema desde la perspectiva del usuario. Ambas técnicas son herramientas valiosas para comprender y documentar los requerimientos del sistema y son utilizadas en conjunto para garantizar una comprensión completa y precisa de la funcionalidad deseada.</w:t>
      </w:r>
    </w:p>
    <w:p w14:paraId="306B62AC" w14:textId="77777777" w:rsidR="00200379" w:rsidRDefault="00200379" w:rsidP="00200379"/>
    <w:p w14:paraId="66A17247" w14:textId="77777777" w:rsidR="00F25BAB" w:rsidRDefault="00F25BAB" w:rsidP="00F25BAB">
      <w:r w:rsidRPr="00F25BAB">
        <w:rPr>
          <w:b/>
          <w:bCs/>
        </w:rPr>
        <w:t>Ejemplo de Escenario de Uso</w:t>
      </w:r>
      <w:r>
        <w:t>:</w:t>
      </w:r>
    </w:p>
    <w:p w14:paraId="5AA9F771" w14:textId="77777777" w:rsidR="00F25BAB" w:rsidRDefault="00F25BAB" w:rsidP="00F25BAB">
      <w:r>
        <w:t>Supongamos que estamos desarrollando un sistema de reservas en línea para una agencia de viajes. Un escenario de uso podría ser el siguiente:</w:t>
      </w:r>
    </w:p>
    <w:p w14:paraId="4586883C" w14:textId="77777777" w:rsidR="00F25BAB" w:rsidRDefault="00F25BAB" w:rsidP="00F25BAB"/>
    <w:p w14:paraId="12E16C8D" w14:textId="70DB1ADC" w:rsidR="00F25BAB" w:rsidRDefault="00F25BAB" w:rsidP="00F25BAB">
      <w:r w:rsidRPr="001B1190">
        <w:rPr>
          <w:b/>
          <w:bCs/>
        </w:rPr>
        <w:t>Título</w:t>
      </w:r>
      <w:r>
        <w:t>: Reservar un vuelo</w:t>
      </w:r>
    </w:p>
    <w:p w14:paraId="5127833D" w14:textId="09FF5AEB" w:rsidR="00F25BAB" w:rsidRDefault="00F25BAB" w:rsidP="00F25BAB">
      <w:r w:rsidRPr="001B1190">
        <w:rPr>
          <w:b/>
          <w:bCs/>
        </w:rPr>
        <w:t>Descripción</w:t>
      </w:r>
      <w:r>
        <w:t>: María quiere reservar un vuelo de Nueva York a París para sus vacaciones de verano.</w:t>
      </w:r>
    </w:p>
    <w:p w14:paraId="73E2A7BA" w14:textId="77777777" w:rsidR="00F25BAB" w:rsidRDefault="00F25BAB" w:rsidP="001D3C88">
      <w:pPr>
        <w:pStyle w:val="Prrafodelista"/>
        <w:numPr>
          <w:ilvl w:val="0"/>
          <w:numId w:val="6"/>
        </w:numPr>
      </w:pPr>
      <w:r>
        <w:t>María ingresa al sitio web de la agencia de viajes y busca vuelos de Nueva York a París en las fechas deseadas.</w:t>
      </w:r>
    </w:p>
    <w:p w14:paraId="59499257" w14:textId="77777777" w:rsidR="00F25BAB" w:rsidRDefault="00F25BAB" w:rsidP="001D3C88">
      <w:pPr>
        <w:pStyle w:val="Prrafodelista"/>
        <w:numPr>
          <w:ilvl w:val="0"/>
          <w:numId w:val="6"/>
        </w:numPr>
      </w:pPr>
      <w:r>
        <w:t>Encuentra varios vuelos disponibles y selecciona el vuelo que mejor se ajusta a sus preferencias y presupuesto.</w:t>
      </w:r>
    </w:p>
    <w:p w14:paraId="767FF289" w14:textId="77777777" w:rsidR="00F25BAB" w:rsidRDefault="00F25BAB" w:rsidP="001D3C88">
      <w:pPr>
        <w:pStyle w:val="Prrafodelista"/>
        <w:numPr>
          <w:ilvl w:val="0"/>
          <w:numId w:val="6"/>
        </w:numPr>
      </w:pPr>
      <w:r>
        <w:t>Completa el formulario de reserva con sus detalles personales, incluyendo su nombre, información de contacto y preferencias de asiento.</w:t>
      </w:r>
    </w:p>
    <w:p w14:paraId="2588774B" w14:textId="77777777" w:rsidR="00F25BAB" w:rsidRDefault="00F25BAB" w:rsidP="001D3C88">
      <w:pPr>
        <w:pStyle w:val="Prrafodelista"/>
        <w:numPr>
          <w:ilvl w:val="0"/>
          <w:numId w:val="6"/>
        </w:numPr>
      </w:pPr>
      <w:r>
        <w:t>Revisa los detalles de la reserva y confirma la compra.</w:t>
      </w:r>
    </w:p>
    <w:p w14:paraId="7F554618" w14:textId="77777777" w:rsidR="00F25BAB" w:rsidRDefault="00F25BAB" w:rsidP="001D3C88">
      <w:pPr>
        <w:pStyle w:val="Prrafodelista"/>
        <w:numPr>
          <w:ilvl w:val="0"/>
          <w:numId w:val="6"/>
        </w:numPr>
      </w:pPr>
      <w:r>
        <w:t>Recibe un correo electrónico de confirmación con los detalles de su vuelo y un número de reserva.</w:t>
      </w:r>
    </w:p>
    <w:p w14:paraId="53C500C7" w14:textId="77777777" w:rsidR="001D3C88" w:rsidRDefault="001D3C88" w:rsidP="00F25BAB"/>
    <w:p w14:paraId="056EFC5C" w14:textId="0F4E8EB2" w:rsidR="00F25BAB" w:rsidRDefault="00F25BAB" w:rsidP="00F25BAB">
      <w:r>
        <w:lastRenderedPageBreak/>
        <w:t>Este escenario describe paso a paso cómo María interactúa con el sistema para reservar un vuelo. Proporciona una visión detallada de las acciones que María realiza y los eventos que ocurren durante el proceso de reserva.</w:t>
      </w:r>
    </w:p>
    <w:p w14:paraId="0DD40FCB" w14:textId="77777777" w:rsidR="00F25BAB" w:rsidRDefault="00F25BAB" w:rsidP="00F25BAB"/>
    <w:p w14:paraId="1B6EA555" w14:textId="77777777" w:rsidR="00F25BAB" w:rsidRDefault="00F25BAB" w:rsidP="00F25BAB">
      <w:r w:rsidRPr="00120A5B">
        <w:rPr>
          <w:b/>
          <w:bCs/>
        </w:rPr>
        <w:t>Ejemplo de Caso de Uso</w:t>
      </w:r>
      <w:r>
        <w:t>:</w:t>
      </w:r>
    </w:p>
    <w:p w14:paraId="0F43EAC0" w14:textId="156AC68F" w:rsidR="00F25BAB" w:rsidRDefault="00F25BAB" w:rsidP="00F25BAB">
      <w:r>
        <w:t>Para el mismo sistema de reservas en línea, un caso de uso podría ser el siguiente:</w:t>
      </w:r>
    </w:p>
    <w:p w14:paraId="2DC89DA9" w14:textId="77777777" w:rsidR="00931330" w:rsidRDefault="00931330" w:rsidP="00F25BAB"/>
    <w:p w14:paraId="58452553" w14:textId="46202CF0" w:rsidR="00F25BAB" w:rsidRDefault="00F25BAB" w:rsidP="00F25BAB">
      <w:r w:rsidRPr="00120A5B">
        <w:rPr>
          <w:b/>
          <w:bCs/>
        </w:rPr>
        <w:t>Título</w:t>
      </w:r>
      <w:r>
        <w:t>: Reservar Vuelo</w:t>
      </w:r>
    </w:p>
    <w:p w14:paraId="2DB60733" w14:textId="0F8391C1" w:rsidR="00F25BAB" w:rsidRDefault="00F25BAB" w:rsidP="00F25BAB">
      <w:r w:rsidRPr="00120A5B">
        <w:rPr>
          <w:b/>
          <w:bCs/>
        </w:rPr>
        <w:t>Actores</w:t>
      </w:r>
      <w:r>
        <w:t>: Usuario, Sistema de Reservas</w:t>
      </w:r>
    </w:p>
    <w:p w14:paraId="3B3F0279" w14:textId="77777777" w:rsidR="00F25BAB" w:rsidRDefault="00F25BAB" w:rsidP="00F25BAB">
      <w:r w:rsidRPr="00120A5B">
        <w:rPr>
          <w:b/>
          <w:bCs/>
        </w:rPr>
        <w:t>Descripción</w:t>
      </w:r>
      <w:r>
        <w:t>: Este caso de uso describe cómo un usuario reserva un vuelo a través del sistema de reservas en línea.</w:t>
      </w:r>
    </w:p>
    <w:p w14:paraId="7B4EB8B7" w14:textId="77777777" w:rsidR="00F25BAB" w:rsidRDefault="00F25BAB" w:rsidP="00F25BAB"/>
    <w:p w14:paraId="16113FBE" w14:textId="77777777" w:rsidR="00F25BAB" w:rsidRDefault="00F25BAB" w:rsidP="00931330">
      <w:pPr>
        <w:pStyle w:val="Prrafodelista"/>
        <w:numPr>
          <w:ilvl w:val="0"/>
          <w:numId w:val="7"/>
        </w:numPr>
      </w:pPr>
      <w:r>
        <w:t>El usuario ingresa al sistema de reservas en línea.</w:t>
      </w:r>
    </w:p>
    <w:p w14:paraId="2EC707DC" w14:textId="77777777" w:rsidR="00F25BAB" w:rsidRDefault="00F25BAB" w:rsidP="00931330">
      <w:pPr>
        <w:pStyle w:val="Prrafodelista"/>
        <w:numPr>
          <w:ilvl w:val="0"/>
          <w:numId w:val="7"/>
        </w:numPr>
      </w:pPr>
      <w:r>
        <w:t>El sistema muestra una interfaz de búsqueda de vuelos.</w:t>
      </w:r>
    </w:p>
    <w:p w14:paraId="2485405D" w14:textId="77777777" w:rsidR="00F25BAB" w:rsidRDefault="00F25BAB" w:rsidP="00931330">
      <w:pPr>
        <w:pStyle w:val="Prrafodelista"/>
        <w:numPr>
          <w:ilvl w:val="0"/>
          <w:numId w:val="7"/>
        </w:numPr>
      </w:pPr>
      <w:r>
        <w:t>El usuario ingresa los detalles de su vuelo deseado, como origen, destino y fechas de viaje.</w:t>
      </w:r>
    </w:p>
    <w:p w14:paraId="27030787" w14:textId="77777777" w:rsidR="00F25BAB" w:rsidRDefault="00F25BAB" w:rsidP="00931330">
      <w:pPr>
        <w:pStyle w:val="Prrafodelista"/>
        <w:numPr>
          <w:ilvl w:val="0"/>
          <w:numId w:val="7"/>
        </w:numPr>
      </w:pPr>
      <w:r>
        <w:t>El sistema muestra una lista de vuelos disponibles que coinciden con los criterios de búsqueda del usuario.</w:t>
      </w:r>
    </w:p>
    <w:p w14:paraId="3A44946B" w14:textId="77777777" w:rsidR="00F25BAB" w:rsidRDefault="00F25BAB" w:rsidP="00931330">
      <w:pPr>
        <w:pStyle w:val="Prrafodelista"/>
        <w:numPr>
          <w:ilvl w:val="0"/>
          <w:numId w:val="7"/>
        </w:numPr>
      </w:pPr>
      <w:r>
        <w:t>El usuario selecciona un vuelo de la lista y procede a la página de reserva.</w:t>
      </w:r>
    </w:p>
    <w:p w14:paraId="73FEA68F" w14:textId="77777777" w:rsidR="00F25BAB" w:rsidRDefault="00F25BAB" w:rsidP="00931330">
      <w:pPr>
        <w:pStyle w:val="Prrafodelista"/>
        <w:numPr>
          <w:ilvl w:val="0"/>
          <w:numId w:val="7"/>
        </w:numPr>
      </w:pPr>
      <w:r>
        <w:t>El sistema solicita al usuario que complete un formulario con sus detalles personales y preferencias de viaje.</w:t>
      </w:r>
    </w:p>
    <w:p w14:paraId="0B48A60D" w14:textId="77777777" w:rsidR="00F25BAB" w:rsidRDefault="00F25BAB" w:rsidP="00931330">
      <w:pPr>
        <w:pStyle w:val="Prrafodelista"/>
        <w:numPr>
          <w:ilvl w:val="0"/>
          <w:numId w:val="7"/>
        </w:numPr>
      </w:pPr>
      <w:r>
        <w:t>El usuario completa el formulario y confirma la reserva.</w:t>
      </w:r>
    </w:p>
    <w:p w14:paraId="76455ED5" w14:textId="7D16FBFD" w:rsidR="00200379" w:rsidRDefault="00F25BAB" w:rsidP="00931330">
      <w:pPr>
        <w:pStyle w:val="Prrafodelista"/>
        <w:numPr>
          <w:ilvl w:val="0"/>
          <w:numId w:val="7"/>
        </w:numPr>
      </w:pPr>
      <w:r>
        <w:t>El sistema procesa la reserva y genera un correo electrónico de confirmación que se envía al usuario.</w:t>
      </w:r>
    </w:p>
    <w:p w14:paraId="16AF513F" w14:textId="77777777" w:rsidR="00F25BAB" w:rsidRDefault="00F25BAB" w:rsidP="00F25BAB"/>
    <w:p w14:paraId="46103376" w14:textId="77777777" w:rsidR="007859C5" w:rsidRDefault="007859C5" w:rsidP="00F25BAB"/>
    <w:p w14:paraId="72E851BB" w14:textId="77777777" w:rsidR="007859C5" w:rsidRDefault="007859C5" w:rsidP="00F25BAB"/>
    <w:p w14:paraId="2BBE26A8" w14:textId="77777777" w:rsidR="007859C5" w:rsidRPr="00C83DEB" w:rsidRDefault="007859C5" w:rsidP="00F25BAB"/>
    <w:p w14:paraId="686B42E2" w14:textId="3CC1B994" w:rsidR="00A756BA" w:rsidRDefault="00A756BA" w:rsidP="00C223BA">
      <w:pPr>
        <w:pStyle w:val="Ttulo2"/>
      </w:pPr>
      <w:bookmarkStart w:id="16" w:name="_Toc160554492"/>
      <w:r>
        <w:lastRenderedPageBreak/>
        <w:t>Validación de requerimientos</w:t>
      </w:r>
      <w:bookmarkEnd w:id="16"/>
    </w:p>
    <w:p w14:paraId="424C7CF8" w14:textId="77777777" w:rsidR="005060E2" w:rsidRDefault="005060E2" w:rsidP="005060E2"/>
    <w:p w14:paraId="6AC361B0" w14:textId="1882DC74" w:rsidR="006339EA" w:rsidRDefault="006339EA" w:rsidP="006339EA">
      <w:r>
        <w:t xml:space="preserve">La validación de requerimientos es un proceso fundamental en la Ingeniería de Requerimientos que tiene como objetivo garantizar que los requerimientos capturados son correctos, completos, consistentes y comprensibles para todos los </w:t>
      </w:r>
      <w:proofErr w:type="spellStart"/>
      <w:r>
        <w:t>stakeholders</w:t>
      </w:r>
      <w:proofErr w:type="spellEnd"/>
      <w:r>
        <w:t xml:space="preserve"> involucrados en el proyecto. La validación se realiza para asegurar que los requerimientos realmente representen las necesidades y expectativas del cliente y que el sistema resultante cumpla con sus objetivos y funcionalidades deseadas. Aquí hay algunos pasos importantes en el proceso de validación de requerimientos:</w:t>
      </w:r>
    </w:p>
    <w:p w14:paraId="403A100C" w14:textId="279479BE" w:rsidR="006339EA" w:rsidRDefault="006339EA" w:rsidP="006339EA">
      <w:pPr>
        <w:pStyle w:val="Prrafodelista"/>
        <w:numPr>
          <w:ilvl w:val="0"/>
          <w:numId w:val="8"/>
        </w:numPr>
      </w:pPr>
      <w:r w:rsidRPr="006339EA">
        <w:rPr>
          <w:b/>
          <w:bCs/>
        </w:rPr>
        <w:t xml:space="preserve">Revisión por parte de los </w:t>
      </w:r>
      <w:proofErr w:type="spellStart"/>
      <w:r w:rsidRPr="006339EA">
        <w:rPr>
          <w:b/>
          <w:bCs/>
        </w:rPr>
        <w:t>stakeholders</w:t>
      </w:r>
      <w:proofErr w:type="spellEnd"/>
      <w:r>
        <w:t xml:space="preserve">: Se debe involucrar a todos los </w:t>
      </w:r>
      <w:proofErr w:type="spellStart"/>
      <w:r>
        <w:t>stakeholders</w:t>
      </w:r>
      <w:proofErr w:type="spellEnd"/>
      <w:r>
        <w:t xml:space="preserve"> relevantes, incluidos los clientes, usuarios finales, gerentes de proyecto y desarrolladores, en la revisión de los requerimientos. Esto garantiza que todas las partes interesadas tengan la oportunidad de revisar y comentar sobre los requerimientos desde su perspectiva única.</w:t>
      </w:r>
    </w:p>
    <w:p w14:paraId="54B3F3C1" w14:textId="10D18077" w:rsidR="006339EA" w:rsidRDefault="006339EA" w:rsidP="006339EA">
      <w:pPr>
        <w:pStyle w:val="Prrafodelista"/>
        <w:numPr>
          <w:ilvl w:val="0"/>
          <w:numId w:val="8"/>
        </w:numPr>
      </w:pPr>
      <w:r w:rsidRPr="006339EA">
        <w:rPr>
          <w:b/>
          <w:bCs/>
        </w:rPr>
        <w:t>Comparación con los criterios de aceptación</w:t>
      </w:r>
      <w:r>
        <w:t>: Cada requerimiento debe tener criterios de aceptación claros y medibles que indiquen cuándo se considera que el requerimiento se ha cumplido satisfactoriamente. Los requerimientos deben ser evaluados en función de estos criterios para asegurar su viabilidad y relevancia.</w:t>
      </w:r>
    </w:p>
    <w:p w14:paraId="5671F11F" w14:textId="2CF5159E" w:rsidR="006339EA" w:rsidRDefault="006339EA" w:rsidP="006339EA">
      <w:pPr>
        <w:pStyle w:val="Prrafodelista"/>
        <w:numPr>
          <w:ilvl w:val="0"/>
          <w:numId w:val="8"/>
        </w:numPr>
      </w:pPr>
      <w:r w:rsidRPr="006339EA">
        <w:rPr>
          <w:b/>
          <w:bCs/>
        </w:rPr>
        <w:t>Validación cruzada</w:t>
      </w:r>
      <w:r>
        <w:t xml:space="preserve">: Los requerimientos deben ser validados </w:t>
      </w:r>
      <w:proofErr w:type="spellStart"/>
      <w:r>
        <w:t>cruzadamente</w:t>
      </w:r>
      <w:proofErr w:type="spellEnd"/>
      <w:r>
        <w:t xml:space="preserve"> entre sí para identificar posibles conflictos, inconsistencias o duplicaciones. Esto garantiza que los requerimientos no estén en contradicción entre sí y que el sistema resultante sea coherente y completo.</w:t>
      </w:r>
    </w:p>
    <w:p w14:paraId="56D7110C" w14:textId="31B8630A" w:rsidR="006339EA" w:rsidRDefault="006339EA" w:rsidP="006339EA">
      <w:pPr>
        <w:pStyle w:val="Prrafodelista"/>
        <w:numPr>
          <w:ilvl w:val="0"/>
          <w:numId w:val="8"/>
        </w:numPr>
      </w:pPr>
      <w:r w:rsidRPr="006339EA">
        <w:rPr>
          <w:b/>
          <w:bCs/>
        </w:rPr>
        <w:t>Prototipado y demostraciones</w:t>
      </w:r>
      <w:r>
        <w:t xml:space="preserve">: Los prototipos y las demostraciones de software pueden ser utilizados para validar los requerimientos de manera más visual y tangible. Esto permite a los </w:t>
      </w:r>
      <w:proofErr w:type="spellStart"/>
      <w:r>
        <w:t>stakeholders</w:t>
      </w:r>
      <w:proofErr w:type="spellEnd"/>
      <w:r>
        <w:t xml:space="preserve"> ver cómo se están cumpliendo los requerimientos en la práctica y proporciona una retroalimentación más concreta sobre la funcionalidad del sistema.</w:t>
      </w:r>
    </w:p>
    <w:p w14:paraId="43068B18" w14:textId="4E6551CC" w:rsidR="006339EA" w:rsidRDefault="006339EA" w:rsidP="006339EA">
      <w:pPr>
        <w:pStyle w:val="Prrafodelista"/>
        <w:numPr>
          <w:ilvl w:val="0"/>
          <w:numId w:val="8"/>
        </w:numPr>
      </w:pPr>
      <w:r w:rsidRPr="006339EA">
        <w:rPr>
          <w:b/>
          <w:bCs/>
        </w:rPr>
        <w:lastRenderedPageBreak/>
        <w:t>Pruebas de usuario</w:t>
      </w:r>
      <w:r>
        <w:t>: Las pruebas de usuario pueden ser utilizadas para validar los requerimientos desde la perspectiva del usuario final. Los usuarios pueden probar el sistema en un entorno simulado o de prueba y proporcionar retroalimentación sobre su facilidad de uso, funcionalidad y cumplimiento de sus necesidades.</w:t>
      </w:r>
    </w:p>
    <w:p w14:paraId="6D12EF9B" w14:textId="77777777" w:rsidR="006339EA" w:rsidRDefault="006339EA" w:rsidP="006339EA">
      <w:pPr>
        <w:pStyle w:val="Prrafodelista"/>
        <w:numPr>
          <w:ilvl w:val="0"/>
          <w:numId w:val="8"/>
        </w:numPr>
      </w:pPr>
      <w:r w:rsidRPr="006339EA">
        <w:rPr>
          <w:b/>
          <w:bCs/>
        </w:rPr>
        <w:t>Revisión continua</w:t>
      </w:r>
      <w:r>
        <w:t>: La validación de requerimientos no es un proceso único, sino que debe realizarse de manera continua a lo largo del ciclo de vida del proyecto. Los requerimientos deben ser revisados y actualizados a medida que evolucionan las necesidades del cliente y se obtiene más información sobre el sistema.</w:t>
      </w:r>
    </w:p>
    <w:p w14:paraId="0A7F0FFD" w14:textId="77777777" w:rsidR="006339EA" w:rsidRDefault="006339EA" w:rsidP="006339EA"/>
    <w:p w14:paraId="62D0F65C" w14:textId="61F1949A" w:rsidR="005060E2" w:rsidRDefault="006339EA" w:rsidP="005060E2">
      <w:r>
        <w:t>En resumen, la validación de requerimientos es un proceso esencial para garantizar que los requerimientos del sistema sean correctos, completos y comprensibles para todas las partes interesadas. Un proceso de validación efectivo ayuda a reducir los riesgos de desarrollo, mejora la calidad del producto final y aumenta la satisfacción del cliente.</w:t>
      </w:r>
    </w:p>
    <w:p w14:paraId="2FD67445" w14:textId="77777777" w:rsidR="007859C5" w:rsidRPr="005060E2" w:rsidRDefault="007859C5" w:rsidP="005060E2"/>
    <w:p w14:paraId="75F1C15F" w14:textId="6EF9266C" w:rsidR="00A756BA" w:rsidRDefault="00A756BA" w:rsidP="00C223BA">
      <w:pPr>
        <w:pStyle w:val="Ttulo2"/>
      </w:pPr>
      <w:bookmarkStart w:id="17" w:name="_Toc160554493"/>
      <w:r>
        <w:t>Análisis de los requerimientos</w:t>
      </w:r>
      <w:bookmarkEnd w:id="17"/>
    </w:p>
    <w:p w14:paraId="22130486" w14:textId="77777777" w:rsidR="00A644FE" w:rsidRDefault="00A644FE" w:rsidP="00A644FE"/>
    <w:p w14:paraId="67B2C99E" w14:textId="4FB9B2F3" w:rsidR="00A644FE" w:rsidRDefault="00A644FE" w:rsidP="00A644FE">
      <w:r w:rsidRPr="00A644FE">
        <w:t>El análisis de los requerimientos es un proceso crítico en el desarrollo de software que implica comprender, organizar y refinar los requerimientos para garantizar su viabilidad y claridad. Aquí están algunas áreas importantes del análisis de requerimientos:</w:t>
      </w:r>
    </w:p>
    <w:p w14:paraId="114CF0AC" w14:textId="77777777" w:rsidR="00A644FE" w:rsidRPr="00A644FE" w:rsidRDefault="00A644FE" w:rsidP="00A644FE"/>
    <w:p w14:paraId="56946195" w14:textId="259255EE" w:rsidR="00A756BA" w:rsidRDefault="00A756BA" w:rsidP="00C223BA">
      <w:pPr>
        <w:pStyle w:val="Ttulo3"/>
      </w:pPr>
      <w:bookmarkStart w:id="18" w:name="_Toc160554494"/>
      <w:r>
        <w:t>Reglas del análisis</w:t>
      </w:r>
      <w:bookmarkEnd w:id="18"/>
    </w:p>
    <w:p w14:paraId="7E1BA68A" w14:textId="2E636D29" w:rsidR="004602EA" w:rsidRDefault="004602EA" w:rsidP="004602EA">
      <w:r>
        <w:t>Las reglas del análisis establecen pautas y principios que guían el proceso de análisis de requerimientos. Algunas de estas reglas incluyen:</w:t>
      </w:r>
    </w:p>
    <w:p w14:paraId="05D0F19F" w14:textId="77777777" w:rsidR="004602EA" w:rsidRDefault="004602EA" w:rsidP="004602EA">
      <w:pPr>
        <w:pStyle w:val="Prrafodelista"/>
        <w:numPr>
          <w:ilvl w:val="0"/>
          <w:numId w:val="9"/>
        </w:numPr>
      </w:pPr>
      <w:r w:rsidRPr="004602EA">
        <w:rPr>
          <w:b/>
          <w:bCs/>
        </w:rPr>
        <w:t>Claridad y precisión</w:t>
      </w:r>
      <w:r>
        <w:t xml:space="preserve">: Los requerimientos deben ser claros, precisos y comprensibles para todos los </w:t>
      </w:r>
      <w:proofErr w:type="spellStart"/>
      <w:r>
        <w:t>stakeholders</w:t>
      </w:r>
      <w:proofErr w:type="spellEnd"/>
      <w:r>
        <w:t xml:space="preserve"> involucrados en el proyecto.</w:t>
      </w:r>
    </w:p>
    <w:p w14:paraId="3BD2058D" w14:textId="77777777" w:rsidR="004602EA" w:rsidRDefault="004602EA" w:rsidP="004602EA">
      <w:pPr>
        <w:pStyle w:val="Prrafodelista"/>
        <w:numPr>
          <w:ilvl w:val="0"/>
          <w:numId w:val="9"/>
        </w:numPr>
      </w:pPr>
      <w:r w:rsidRPr="004602EA">
        <w:rPr>
          <w:b/>
          <w:bCs/>
        </w:rPr>
        <w:lastRenderedPageBreak/>
        <w:t>Consistencia</w:t>
      </w:r>
      <w:r>
        <w:t>: Los requerimientos deben ser coherentes entre sí y no deben entrar en conflicto.</w:t>
      </w:r>
    </w:p>
    <w:p w14:paraId="032BD32F" w14:textId="77777777" w:rsidR="004602EA" w:rsidRDefault="004602EA" w:rsidP="004602EA">
      <w:pPr>
        <w:pStyle w:val="Prrafodelista"/>
        <w:numPr>
          <w:ilvl w:val="0"/>
          <w:numId w:val="9"/>
        </w:numPr>
      </w:pPr>
      <w:r w:rsidRPr="004602EA">
        <w:rPr>
          <w:b/>
          <w:bCs/>
        </w:rPr>
        <w:t>Complejidad adecuada</w:t>
      </w:r>
      <w:r>
        <w:t>: Los requerimientos deben ser lo suficientemente detallados como para ser útiles, pero no excesivamente complicados.</w:t>
      </w:r>
    </w:p>
    <w:p w14:paraId="43516733" w14:textId="77777777" w:rsidR="004602EA" w:rsidRDefault="004602EA" w:rsidP="004602EA">
      <w:pPr>
        <w:pStyle w:val="Prrafodelista"/>
        <w:numPr>
          <w:ilvl w:val="0"/>
          <w:numId w:val="9"/>
        </w:numPr>
      </w:pPr>
      <w:r w:rsidRPr="004602EA">
        <w:rPr>
          <w:b/>
          <w:bCs/>
        </w:rPr>
        <w:t>Verificabilidad</w:t>
      </w:r>
      <w:r>
        <w:t>: Los requerimientos deben ser verificables, es decir, debe ser posible determinar si se cumplen o no.</w:t>
      </w:r>
    </w:p>
    <w:p w14:paraId="171C34CE" w14:textId="24F0E10E" w:rsidR="00BF7421" w:rsidRDefault="004602EA" w:rsidP="004602EA">
      <w:pPr>
        <w:pStyle w:val="Prrafodelista"/>
        <w:numPr>
          <w:ilvl w:val="0"/>
          <w:numId w:val="9"/>
        </w:numPr>
      </w:pPr>
      <w:r w:rsidRPr="004602EA">
        <w:rPr>
          <w:b/>
          <w:bCs/>
        </w:rPr>
        <w:t>Realismo</w:t>
      </w:r>
      <w:r>
        <w:t>: Los requerimientos deben ser realistas y alcanzables dentro de los límites del proyecto, los recursos disponibles y las restricciones.</w:t>
      </w:r>
    </w:p>
    <w:p w14:paraId="48144CA1" w14:textId="77777777" w:rsidR="004602EA" w:rsidRPr="00BF7421" w:rsidRDefault="004602EA" w:rsidP="004602EA"/>
    <w:p w14:paraId="15706593" w14:textId="79F74B5F" w:rsidR="00A756BA" w:rsidRDefault="00A756BA" w:rsidP="00C223BA">
      <w:pPr>
        <w:pStyle w:val="Ttulo3"/>
      </w:pPr>
      <w:bookmarkStart w:id="19" w:name="_Toc160554495"/>
      <w:r>
        <w:t>Análisis del dominio</w:t>
      </w:r>
      <w:bookmarkEnd w:id="19"/>
    </w:p>
    <w:p w14:paraId="2848647D" w14:textId="2F967050" w:rsidR="00EF543D" w:rsidRDefault="00EF543D" w:rsidP="00EF543D">
      <w:r>
        <w:t>El análisis del dominio se centra en comprender el entorno en el que operará el sistema y en identificar los conceptos, términos y reglas de negocio relevantes que afectan el desarrollo del software. Algunas actividades clave en el análisis del dominio incluyen:</w:t>
      </w:r>
    </w:p>
    <w:p w14:paraId="7C43E9FF" w14:textId="77777777" w:rsidR="00EF543D" w:rsidRDefault="00EF543D" w:rsidP="00EF543D">
      <w:pPr>
        <w:pStyle w:val="Prrafodelista"/>
        <w:numPr>
          <w:ilvl w:val="0"/>
          <w:numId w:val="10"/>
        </w:numPr>
      </w:pPr>
      <w:r>
        <w:t xml:space="preserve">Identificar actores y </w:t>
      </w:r>
      <w:proofErr w:type="spellStart"/>
      <w:r>
        <w:t>stakeholders</w:t>
      </w:r>
      <w:proofErr w:type="spellEnd"/>
      <w:r>
        <w:t xml:space="preserve"> clave.</w:t>
      </w:r>
    </w:p>
    <w:p w14:paraId="5474CCA1" w14:textId="77777777" w:rsidR="00EF543D" w:rsidRDefault="00EF543D" w:rsidP="00EF543D">
      <w:pPr>
        <w:pStyle w:val="Prrafodelista"/>
        <w:numPr>
          <w:ilvl w:val="0"/>
          <w:numId w:val="10"/>
        </w:numPr>
      </w:pPr>
      <w:r>
        <w:t>Definir los límites y alcance del sistema.</w:t>
      </w:r>
    </w:p>
    <w:p w14:paraId="1FDB1308" w14:textId="77777777" w:rsidR="00EF543D" w:rsidRDefault="00EF543D" w:rsidP="00EF543D">
      <w:pPr>
        <w:pStyle w:val="Prrafodelista"/>
        <w:numPr>
          <w:ilvl w:val="0"/>
          <w:numId w:val="10"/>
        </w:numPr>
      </w:pPr>
      <w:r>
        <w:t>Identificar y documentar los procesos de negocio relevantes.</w:t>
      </w:r>
    </w:p>
    <w:p w14:paraId="662DBCEB" w14:textId="3275EBE1" w:rsidR="004602EA" w:rsidRDefault="00EF543D" w:rsidP="00EF543D">
      <w:pPr>
        <w:pStyle w:val="Prrafodelista"/>
        <w:numPr>
          <w:ilvl w:val="0"/>
          <w:numId w:val="10"/>
        </w:numPr>
      </w:pPr>
      <w:r>
        <w:t>Identificar y clasificar los requerimientos funcionales y no funcionales relacionados con el dominio del problema.</w:t>
      </w:r>
    </w:p>
    <w:p w14:paraId="64AAF9E7" w14:textId="77777777" w:rsidR="004602EA" w:rsidRPr="004602EA" w:rsidRDefault="004602EA" w:rsidP="004602EA"/>
    <w:p w14:paraId="13F58714" w14:textId="1F137965" w:rsidR="00A756BA" w:rsidRDefault="00A756BA" w:rsidP="00C223BA">
      <w:pPr>
        <w:pStyle w:val="Ttulo3"/>
      </w:pPr>
      <w:bookmarkStart w:id="20" w:name="_Toc160554496"/>
      <w:r>
        <w:t>Enfoques del modelado de requerimientos</w:t>
      </w:r>
      <w:bookmarkEnd w:id="20"/>
    </w:p>
    <w:p w14:paraId="029560A3" w14:textId="13A6FEC0" w:rsidR="007A12F4" w:rsidRDefault="007A12F4" w:rsidP="007A12F4">
      <w:r>
        <w:t>El modelado de requerimientos implica representar los requerimientos de manera visual y estructurada utilizando diferentes técnicas y herramientas. Algunos enfoques comunes de modelado de requerimientos incluyen:</w:t>
      </w:r>
    </w:p>
    <w:p w14:paraId="37A9076F" w14:textId="77777777" w:rsidR="007A12F4" w:rsidRDefault="007A12F4" w:rsidP="007A12F4">
      <w:pPr>
        <w:pStyle w:val="Prrafodelista"/>
        <w:numPr>
          <w:ilvl w:val="0"/>
          <w:numId w:val="11"/>
        </w:numPr>
      </w:pPr>
      <w:r w:rsidRPr="007A12F4">
        <w:rPr>
          <w:b/>
          <w:bCs/>
        </w:rPr>
        <w:t>Diagramas de Casos de Uso</w:t>
      </w:r>
      <w:r>
        <w:t>: Representan los diferentes casos de uso del sistema y las interacciones entre los actores y el sistema.</w:t>
      </w:r>
    </w:p>
    <w:p w14:paraId="6A8F0C55" w14:textId="77777777" w:rsidR="007A12F4" w:rsidRDefault="007A12F4" w:rsidP="007A12F4">
      <w:pPr>
        <w:pStyle w:val="Prrafodelista"/>
        <w:numPr>
          <w:ilvl w:val="0"/>
          <w:numId w:val="11"/>
        </w:numPr>
      </w:pPr>
      <w:r w:rsidRPr="007A12F4">
        <w:rPr>
          <w:b/>
          <w:bCs/>
        </w:rPr>
        <w:t>Diagramas de Secuencia</w:t>
      </w:r>
      <w:r>
        <w:t>: Describen la secuencia de interacciones entre los objetos del sistema en un escenario específico.</w:t>
      </w:r>
    </w:p>
    <w:p w14:paraId="0CD91603" w14:textId="77777777" w:rsidR="007A12F4" w:rsidRDefault="007A12F4" w:rsidP="007A12F4">
      <w:pPr>
        <w:pStyle w:val="Prrafodelista"/>
        <w:numPr>
          <w:ilvl w:val="0"/>
          <w:numId w:val="11"/>
        </w:numPr>
      </w:pPr>
      <w:r w:rsidRPr="007A12F4">
        <w:rPr>
          <w:b/>
          <w:bCs/>
        </w:rPr>
        <w:lastRenderedPageBreak/>
        <w:t>Diagramas de Actividad</w:t>
      </w:r>
      <w:r>
        <w:t>: Representan el flujo de trabajo o los procesos de negocio del sistema.</w:t>
      </w:r>
    </w:p>
    <w:p w14:paraId="7F2E3199" w14:textId="77777777" w:rsidR="007A12F4" w:rsidRDefault="007A12F4" w:rsidP="007A12F4">
      <w:pPr>
        <w:pStyle w:val="Prrafodelista"/>
        <w:numPr>
          <w:ilvl w:val="0"/>
          <w:numId w:val="11"/>
        </w:numPr>
      </w:pPr>
      <w:r w:rsidRPr="007A12F4">
        <w:rPr>
          <w:b/>
          <w:bCs/>
        </w:rPr>
        <w:t>Diagramas de Clases</w:t>
      </w:r>
      <w:r>
        <w:t>: Describen la estructura estática del sistema, incluidas las clases, atributos y relaciones entre ellas.</w:t>
      </w:r>
    </w:p>
    <w:p w14:paraId="2A31C9D9" w14:textId="77777777" w:rsidR="007A12F4" w:rsidRDefault="007A12F4" w:rsidP="007A12F4">
      <w:pPr>
        <w:pStyle w:val="Prrafodelista"/>
        <w:numPr>
          <w:ilvl w:val="0"/>
          <w:numId w:val="11"/>
        </w:numPr>
      </w:pPr>
      <w:r w:rsidRPr="007A12F4">
        <w:rPr>
          <w:b/>
          <w:bCs/>
        </w:rPr>
        <w:t>Prototipado</w:t>
      </w:r>
      <w:r>
        <w:t>: Desarrollo de prototipos rápidos o maquetas para visualizar y validar los requerimientos de manera práctica y tangible.</w:t>
      </w:r>
    </w:p>
    <w:p w14:paraId="565DE425" w14:textId="77777777" w:rsidR="007A12F4" w:rsidRDefault="007A12F4" w:rsidP="007A12F4"/>
    <w:p w14:paraId="531948B2" w14:textId="77777777" w:rsidR="007A12F4" w:rsidRDefault="007A12F4" w:rsidP="007A12F4">
      <w:r>
        <w:t>En resumen, el análisis de requerimientos es un proceso fundamental que implica comprender, organizar y refinar los requerimientos para garantizar su viabilidad y claridad. Esto incluye seguir reglas de análisis específicas, realizar un análisis exhaustivo del dominio del problema y utilizar enfoques efectivos de modelado de requerimientos para representar los requerimientos de manera clara y comprensible.</w:t>
      </w:r>
    </w:p>
    <w:p w14:paraId="72137BEA" w14:textId="77777777" w:rsidR="007A12F4" w:rsidRPr="00EF543D" w:rsidRDefault="007A12F4" w:rsidP="00EF543D"/>
    <w:p w14:paraId="4D4BD977" w14:textId="6743FE42" w:rsidR="00A756BA" w:rsidRDefault="00A756BA" w:rsidP="00C223BA">
      <w:pPr>
        <w:pStyle w:val="Ttulo2"/>
      </w:pPr>
      <w:bookmarkStart w:id="21" w:name="_Toc160554497"/>
      <w:r>
        <w:t>Gestión de Requerimientos</w:t>
      </w:r>
      <w:bookmarkEnd w:id="21"/>
    </w:p>
    <w:p w14:paraId="2CB1B675" w14:textId="77777777" w:rsidR="004B3504" w:rsidRDefault="004B3504" w:rsidP="004B3504"/>
    <w:p w14:paraId="24AB6165" w14:textId="4D9C6280" w:rsidR="004B3504" w:rsidRDefault="004B3504" w:rsidP="004B3504">
      <w:r>
        <w:t>La gestión de requerimientos es un proceso esencial en el desarrollo de software que involucra la identificación, documentación, organización, seguimiento y control de los requerimientos del sistema a lo largo de todo el ciclo de vida del proyecto. Aquí hay algunos aspectos clave de la gestión de requerimientos:</w:t>
      </w:r>
    </w:p>
    <w:p w14:paraId="4978C3C1" w14:textId="6BACD37B" w:rsidR="004B3504" w:rsidRDefault="004B3504" w:rsidP="004B3504">
      <w:pPr>
        <w:pStyle w:val="Prrafodelista"/>
        <w:numPr>
          <w:ilvl w:val="0"/>
          <w:numId w:val="12"/>
        </w:numPr>
      </w:pPr>
      <w:r w:rsidRPr="004B3504">
        <w:rPr>
          <w:b/>
          <w:bCs/>
        </w:rPr>
        <w:t>Identificación de Requerimientos</w:t>
      </w:r>
      <w:r>
        <w:t xml:space="preserve">: Este es el primer paso en el proceso de gestión de requerimientos, que implica identificar y capturar todos los requerimientos del sistema, tanto funcionales como no funcionales. Esto se logra mediante la colaboración con los </w:t>
      </w:r>
      <w:proofErr w:type="spellStart"/>
      <w:r>
        <w:t>stakeholders</w:t>
      </w:r>
      <w:proofErr w:type="spellEnd"/>
      <w:r>
        <w:t xml:space="preserve"> y el análisis de documentos y otras fuentes de información.</w:t>
      </w:r>
    </w:p>
    <w:p w14:paraId="01418FDE" w14:textId="1D8AD91B" w:rsidR="004B3504" w:rsidRDefault="004B3504" w:rsidP="004B3504">
      <w:pPr>
        <w:pStyle w:val="Prrafodelista"/>
        <w:numPr>
          <w:ilvl w:val="0"/>
          <w:numId w:val="12"/>
        </w:numPr>
      </w:pPr>
      <w:r w:rsidRPr="004B3504">
        <w:rPr>
          <w:b/>
          <w:bCs/>
        </w:rPr>
        <w:t>Documentación y Especificación</w:t>
      </w:r>
      <w:r>
        <w:t xml:space="preserve">: Una vez identificados, los requerimientos deben ser documentados y especificados de manera clara y precisa. Esto incluye la creación de documentos formales, como la especificación de requerimientos, que sirven como referencia central para todos los </w:t>
      </w:r>
      <w:proofErr w:type="spellStart"/>
      <w:r>
        <w:t>stakeholders</w:t>
      </w:r>
      <w:proofErr w:type="spellEnd"/>
      <w:r>
        <w:t xml:space="preserve"> involucrados en el proyecto.</w:t>
      </w:r>
    </w:p>
    <w:p w14:paraId="633929EF" w14:textId="72AE863A" w:rsidR="004B3504" w:rsidRDefault="004B3504" w:rsidP="004B3504">
      <w:pPr>
        <w:pStyle w:val="Prrafodelista"/>
        <w:numPr>
          <w:ilvl w:val="0"/>
          <w:numId w:val="12"/>
        </w:numPr>
      </w:pPr>
      <w:r w:rsidRPr="004B3504">
        <w:rPr>
          <w:b/>
          <w:bCs/>
        </w:rPr>
        <w:lastRenderedPageBreak/>
        <w:t>Organización y Priorización</w:t>
      </w:r>
      <w:r>
        <w:t xml:space="preserve">: Los requerimientos deben ser organizados y priorizados para establecer qué funcionalidades y características son críticas para la funcionalidad básica del sistema y cuáles son características adicionales o </w:t>
      </w:r>
      <w:proofErr w:type="gramStart"/>
      <w:r>
        <w:t>deseables</w:t>
      </w:r>
      <w:proofErr w:type="gramEnd"/>
      <w:r>
        <w:t xml:space="preserve"> pero no esenciales. Esto permite una asignación efectiva de recursos y una planificación adecuada del proyecto.</w:t>
      </w:r>
    </w:p>
    <w:p w14:paraId="67671C3B" w14:textId="62369BE5" w:rsidR="004B3504" w:rsidRDefault="004B3504" w:rsidP="004B3504">
      <w:pPr>
        <w:pStyle w:val="Prrafodelista"/>
        <w:numPr>
          <w:ilvl w:val="0"/>
          <w:numId w:val="12"/>
        </w:numPr>
      </w:pPr>
      <w:r w:rsidRPr="004B3504">
        <w:rPr>
          <w:b/>
          <w:bCs/>
        </w:rPr>
        <w:t>Seguimiento y Control</w:t>
      </w:r>
      <w:r>
        <w:t>: A medida que avanza el proyecto, los requerimientos deben ser rastreados y monitoreados para asegurar que se estén cumpliendo y que no se produzcan desviaciones significativas. Se pueden utilizar herramientas de gestión de requerimientos para llevar un registro de los cambios, realizar revisiones y mantener la trazabilidad entre los requerimientos y otros artefactos del proyecto.</w:t>
      </w:r>
    </w:p>
    <w:p w14:paraId="5ECE2D5E" w14:textId="23972D5A" w:rsidR="004B3504" w:rsidRDefault="004B3504" w:rsidP="004B3504">
      <w:pPr>
        <w:pStyle w:val="Prrafodelista"/>
        <w:numPr>
          <w:ilvl w:val="0"/>
          <w:numId w:val="12"/>
        </w:numPr>
      </w:pPr>
      <w:r w:rsidRPr="004B3504">
        <w:rPr>
          <w:b/>
          <w:bCs/>
        </w:rPr>
        <w:t>Gestión del Cambio</w:t>
      </w:r>
      <w:r>
        <w:t>: Los requerimientos son propensos a cambios a lo largo del ciclo de vida del proyecto debido a las nuevas necesidades del cliente, cambios en el entorno del negocio o descubrimiento de nuevos requisitos. Es importante tener un proceso formal de gestión del cambio para evaluar, aprobar y gestionar los cambios en los requerimientos de manera controlada y efectiva.</w:t>
      </w:r>
    </w:p>
    <w:p w14:paraId="26AF4BD6" w14:textId="77777777" w:rsidR="004B3504" w:rsidRDefault="004B3504" w:rsidP="004B3504">
      <w:pPr>
        <w:pStyle w:val="Prrafodelista"/>
        <w:numPr>
          <w:ilvl w:val="0"/>
          <w:numId w:val="12"/>
        </w:numPr>
      </w:pPr>
      <w:r w:rsidRPr="004B3504">
        <w:rPr>
          <w:b/>
          <w:bCs/>
        </w:rPr>
        <w:t>Comunicación y Colaboración</w:t>
      </w:r>
      <w:r>
        <w:t xml:space="preserve">: La gestión de requerimientos requiere una comunicación efectiva y una colaboración continua entre todos los </w:t>
      </w:r>
      <w:proofErr w:type="spellStart"/>
      <w:r>
        <w:t>stakeholders</w:t>
      </w:r>
      <w:proofErr w:type="spellEnd"/>
      <w:r>
        <w:t xml:space="preserve"> involucrados en el proyecto. Esto asegura que todos tengan una comprensión clara de los requerimientos y que puedan contribuir al proceso de gestión de requerimientos de manera significativa.</w:t>
      </w:r>
    </w:p>
    <w:p w14:paraId="2DFD1EAB" w14:textId="77777777" w:rsidR="004B3504" w:rsidRDefault="004B3504" w:rsidP="004B3504"/>
    <w:p w14:paraId="15E9B207" w14:textId="628E5C5D" w:rsidR="007A12F4" w:rsidRDefault="004B3504" w:rsidP="004B3504">
      <w:r>
        <w:t>En resumen, la gestión de requerimientos es un proceso integral que implica la identificación, documentación, organización, seguimiento y control de los requerimientos del sistema a lo largo de todo el ciclo de vida del proyecto. Un proceso de gestión de requerimientos efectivo es esencial para el éxito del proyecto y la satisfacción del cliente.</w:t>
      </w:r>
    </w:p>
    <w:p w14:paraId="03D4FA9B" w14:textId="77777777" w:rsidR="007A12F4" w:rsidRPr="007A12F4" w:rsidRDefault="007A12F4" w:rsidP="007A12F4"/>
    <w:p w14:paraId="0E505D84" w14:textId="367E2216" w:rsidR="00AB2DF6" w:rsidRDefault="00A756BA" w:rsidP="00C223BA">
      <w:pPr>
        <w:pStyle w:val="Ttulo2"/>
      </w:pPr>
      <w:bookmarkStart w:id="22" w:name="_Toc160554498"/>
      <w:r>
        <w:lastRenderedPageBreak/>
        <w:t>Técnicas de especificación de requerimientos.</w:t>
      </w:r>
      <w:bookmarkEnd w:id="22"/>
    </w:p>
    <w:p w14:paraId="3C204F5E" w14:textId="77777777" w:rsidR="002117E6" w:rsidRDefault="002117E6" w:rsidP="00A76AA1">
      <w:pPr>
        <w:contextualSpacing/>
      </w:pPr>
    </w:p>
    <w:p w14:paraId="5AB0CD89" w14:textId="52C8538D" w:rsidR="00813C64" w:rsidRDefault="00813C64" w:rsidP="00813C64">
      <w:pPr>
        <w:contextualSpacing/>
      </w:pPr>
      <w:r>
        <w:t xml:space="preserve">Existen diversas técnicas de especificación de requerimientos que permiten capturar, documentar y comunicar de manera efectiva los requisitos del sistema. Estas técnicas varían en complejidad y enfoque, y se seleccionan según las necesidades específicas del proyecto y las preferencias de los </w:t>
      </w:r>
      <w:proofErr w:type="spellStart"/>
      <w:r>
        <w:t>stakeholders</w:t>
      </w:r>
      <w:proofErr w:type="spellEnd"/>
      <w:r>
        <w:t>. A continuación, se presentan algunas de las técnicas más comunes:</w:t>
      </w:r>
    </w:p>
    <w:p w14:paraId="05C30736" w14:textId="4547610B" w:rsidR="00813C64" w:rsidRDefault="00813C64" w:rsidP="003F566C">
      <w:pPr>
        <w:pStyle w:val="Prrafodelista"/>
        <w:numPr>
          <w:ilvl w:val="0"/>
          <w:numId w:val="13"/>
        </w:numPr>
      </w:pPr>
      <w:r w:rsidRPr="003F566C">
        <w:rPr>
          <w:b/>
          <w:bCs/>
        </w:rPr>
        <w:t>Entrevistas</w:t>
      </w:r>
      <w:r>
        <w:t>:</w:t>
      </w:r>
      <w:r w:rsidR="003F566C">
        <w:t xml:space="preserve"> </w:t>
      </w:r>
      <w:r>
        <w:t xml:space="preserve">Las entrevistas son una técnica de recolección de información en la que un analista se reúne con los </w:t>
      </w:r>
      <w:proofErr w:type="spellStart"/>
      <w:r>
        <w:t>stakeholders</w:t>
      </w:r>
      <w:proofErr w:type="spellEnd"/>
      <w:r>
        <w:t xml:space="preserve"> del proyecto para discutir sus necesidades, expectativas y requerimientos. Esta técnica es útil para obtener información detallada y perspectivas directas de los </w:t>
      </w:r>
      <w:proofErr w:type="spellStart"/>
      <w:r>
        <w:t>stakeholders</w:t>
      </w:r>
      <w:proofErr w:type="spellEnd"/>
      <w:r>
        <w:t xml:space="preserve"> clave.</w:t>
      </w:r>
    </w:p>
    <w:p w14:paraId="681D49E5" w14:textId="7F1D6524" w:rsidR="00813C64" w:rsidRDefault="00813C64" w:rsidP="003F566C">
      <w:pPr>
        <w:pStyle w:val="Prrafodelista"/>
        <w:numPr>
          <w:ilvl w:val="0"/>
          <w:numId w:val="13"/>
        </w:numPr>
      </w:pPr>
      <w:r w:rsidRPr="003F566C">
        <w:rPr>
          <w:b/>
          <w:bCs/>
        </w:rPr>
        <w:t>Cuestionarios</w:t>
      </w:r>
      <w:r>
        <w:t>:</w:t>
      </w:r>
      <w:r w:rsidR="003F566C">
        <w:t xml:space="preserve"> </w:t>
      </w:r>
      <w:r>
        <w:t xml:space="preserve">Los cuestionarios son formularios estructurados que se distribuyen entre los </w:t>
      </w:r>
      <w:proofErr w:type="spellStart"/>
      <w:r>
        <w:t>stakeholders</w:t>
      </w:r>
      <w:proofErr w:type="spellEnd"/>
      <w:r>
        <w:t xml:space="preserve"> para recopilar información de manera sistemática. Esta técnica es útil para obtener una gran cantidad de datos de una manera eficiente, especialmente cuando se trabaja con un gran número de </w:t>
      </w:r>
      <w:proofErr w:type="spellStart"/>
      <w:r>
        <w:t>stakeholders</w:t>
      </w:r>
      <w:proofErr w:type="spellEnd"/>
      <w:r>
        <w:t xml:space="preserve"> dispersos geográficamente.</w:t>
      </w:r>
    </w:p>
    <w:p w14:paraId="18E9E2FA" w14:textId="5650944D" w:rsidR="00813C64" w:rsidRDefault="00813C64" w:rsidP="003F566C">
      <w:pPr>
        <w:pStyle w:val="Prrafodelista"/>
        <w:numPr>
          <w:ilvl w:val="0"/>
          <w:numId w:val="13"/>
        </w:numPr>
      </w:pPr>
      <w:r w:rsidRPr="003F566C">
        <w:rPr>
          <w:b/>
          <w:bCs/>
        </w:rPr>
        <w:t>Observación</w:t>
      </w:r>
      <w:r>
        <w:t>:</w:t>
      </w:r>
      <w:r w:rsidR="003F566C">
        <w:t xml:space="preserve"> </w:t>
      </w:r>
      <w:r>
        <w:t>La observación directa de los usuarios mientras interactúan con sistemas existentes o realizan sus tareas diarias puede proporcionar información valiosa sobre sus necesidades y comportamientos. Esta técnica es útil para comprender los flujos de trabajo, identificar problemas y oportunidades de mejora, y validar los requerimientos.</w:t>
      </w:r>
    </w:p>
    <w:p w14:paraId="315B7A91" w14:textId="487C645F" w:rsidR="00813C64" w:rsidRDefault="00813C64" w:rsidP="003F566C">
      <w:pPr>
        <w:pStyle w:val="Prrafodelista"/>
        <w:numPr>
          <w:ilvl w:val="0"/>
          <w:numId w:val="13"/>
        </w:numPr>
      </w:pPr>
      <w:r w:rsidRPr="003F566C">
        <w:rPr>
          <w:b/>
          <w:bCs/>
        </w:rPr>
        <w:t>Juntas o Talleres de Trabajo</w:t>
      </w:r>
      <w:r>
        <w:t>:</w:t>
      </w:r>
      <w:r w:rsidR="003F566C">
        <w:t xml:space="preserve"> </w:t>
      </w:r>
      <w:r>
        <w:t xml:space="preserve">Las juntas o talleres de trabajo son sesiones colaborativas en las que los </w:t>
      </w:r>
      <w:proofErr w:type="spellStart"/>
      <w:r>
        <w:t>stakeholders</w:t>
      </w:r>
      <w:proofErr w:type="spellEnd"/>
      <w:r>
        <w:t xml:space="preserve"> se reúnen para discutir y definir los requerimientos del sistema. Esta técnica fomenta la participación activa de los </w:t>
      </w:r>
      <w:proofErr w:type="spellStart"/>
      <w:r>
        <w:t>stakeholders</w:t>
      </w:r>
      <w:proofErr w:type="spellEnd"/>
      <w:r>
        <w:t xml:space="preserve"> y permite la generación rápida de ideas y soluciones.</w:t>
      </w:r>
    </w:p>
    <w:p w14:paraId="73251388" w14:textId="5BA763B8" w:rsidR="00813C64" w:rsidRDefault="00813C64" w:rsidP="003F566C">
      <w:pPr>
        <w:pStyle w:val="Prrafodelista"/>
        <w:numPr>
          <w:ilvl w:val="0"/>
          <w:numId w:val="13"/>
        </w:numPr>
      </w:pPr>
      <w:r w:rsidRPr="003F566C">
        <w:rPr>
          <w:b/>
          <w:bCs/>
        </w:rPr>
        <w:t>Prototipado</w:t>
      </w:r>
      <w:r>
        <w:t>:</w:t>
      </w:r>
      <w:r w:rsidR="003F566C">
        <w:t xml:space="preserve"> </w:t>
      </w:r>
      <w:r>
        <w:t xml:space="preserve">El prototipado implica la creación de versiones preliminares del sistema o partes específicas del mismo para visualizar y validar los requerimientos de manera más concreta. Esta técnica es útil para obtener </w:t>
      </w:r>
      <w:r>
        <w:lastRenderedPageBreak/>
        <w:t xml:space="preserve">retroalimentación temprana de los usuarios y </w:t>
      </w:r>
      <w:proofErr w:type="spellStart"/>
      <w:r>
        <w:t>stakeholders</w:t>
      </w:r>
      <w:proofErr w:type="spellEnd"/>
      <w:r>
        <w:t xml:space="preserve"> y para refinar los requerimientos antes del desarrollo completo del sistema.</w:t>
      </w:r>
    </w:p>
    <w:p w14:paraId="759A1F47" w14:textId="4CF0200F" w:rsidR="00813C64" w:rsidRDefault="00813C64" w:rsidP="003F566C">
      <w:pPr>
        <w:pStyle w:val="Prrafodelista"/>
        <w:numPr>
          <w:ilvl w:val="0"/>
          <w:numId w:val="13"/>
        </w:numPr>
      </w:pPr>
      <w:r w:rsidRPr="003F566C">
        <w:rPr>
          <w:b/>
          <w:bCs/>
        </w:rPr>
        <w:t>Casos de Uso</w:t>
      </w:r>
      <w:r>
        <w:t>:</w:t>
      </w:r>
      <w:r w:rsidR="003F566C">
        <w:t xml:space="preserve"> </w:t>
      </w:r>
      <w:r>
        <w:t>Los casos de uso son una técnica de modelado que se utiliza para representar las interacciones entre los actores y el sistema en diferentes escenarios de uso. Esta técnica es útil para capturar los requerimientos funcionales del sistema desde la perspectiva del usuario y proporcionar una visión general de alto nivel de su funcionalidad.</w:t>
      </w:r>
    </w:p>
    <w:p w14:paraId="3173DDE7" w14:textId="0F903F74" w:rsidR="00813C64" w:rsidRDefault="00813C64" w:rsidP="003F566C">
      <w:pPr>
        <w:pStyle w:val="Prrafodelista"/>
        <w:numPr>
          <w:ilvl w:val="0"/>
          <w:numId w:val="13"/>
        </w:numPr>
      </w:pPr>
      <w:r w:rsidRPr="003F566C">
        <w:rPr>
          <w:b/>
          <w:bCs/>
        </w:rPr>
        <w:t>Diagramas de Flujo de Datos</w:t>
      </w:r>
      <w:r>
        <w:t xml:space="preserve">: Los diagramas de flujo de datos representan gráficamente cómo fluyen los datos a través del sistema, desde las fuentes de entrada hasta las salidas y los almacenamientos. Esta técnica es útil para visualizar los procesos de negocio </w:t>
      </w:r>
      <w:proofErr w:type="spellStart"/>
      <w:r>
        <w:t>y</w:t>
      </w:r>
      <w:proofErr w:type="spellEnd"/>
      <w:r>
        <w:t xml:space="preserve"> identificar los componentes del sistema y sus interacciones.</w:t>
      </w:r>
    </w:p>
    <w:p w14:paraId="4514C52E" w14:textId="77777777" w:rsidR="00813C64" w:rsidRDefault="00813C64" w:rsidP="00813C64">
      <w:pPr>
        <w:contextualSpacing/>
      </w:pPr>
    </w:p>
    <w:p w14:paraId="3E91AEC0" w14:textId="48DD3C85" w:rsidR="002117E6" w:rsidRDefault="00813C64" w:rsidP="00813C64">
      <w:pPr>
        <w:contextualSpacing/>
      </w:pPr>
      <w:r>
        <w:t>Estas son solo algunas de las técnicas de especificación de requerimientos disponibles. Es importante seleccionar y combinar las técnicas apropiadas según las necesidades y características específicas del proyecto.</w:t>
      </w:r>
    </w:p>
    <w:p w14:paraId="68EB3121" w14:textId="77777777" w:rsidR="007859C5" w:rsidRDefault="007859C5" w:rsidP="00A76AA1">
      <w:pPr>
        <w:contextualSpacing/>
      </w:pPr>
    </w:p>
    <w:p w14:paraId="29567AC6" w14:textId="77777777" w:rsidR="007859C5" w:rsidRDefault="007859C5" w:rsidP="00A76AA1">
      <w:pPr>
        <w:contextualSpacing/>
      </w:pPr>
    </w:p>
    <w:p w14:paraId="192216F8" w14:textId="77777777" w:rsidR="007859C5" w:rsidRDefault="007859C5" w:rsidP="00A76AA1">
      <w:pPr>
        <w:contextualSpacing/>
      </w:pPr>
    </w:p>
    <w:p w14:paraId="35EF209B" w14:textId="77777777" w:rsidR="007859C5" w:rsidRDefault="007859C5" w:rsidP="00A76AA1">
      <w:pPr>
        <w:contextualSpacing/>
      </w:pPr>
    </w:p>
    <w:p w14:paraId="1294C95D" w14:textId="77777777" w:rsidR="007859C5" w:rsidRDefault="007859C5" w:rsidP="00A76AA1">
      <w:pPr>
        <w:contextualSpacing/>
      </w:pPr>
    </w:p>
    <w:p w14:paraId="4EF05B38" w14:textId="77777777" w:rsidR="007859C5" w:rsidRDefault="007859C5" w:rsidP="00A76AA1">
      <w:pPr>
        <w:contextualSpacing/>
      </w:pPr>
    </w:p>
    <w:p w14:paraId="6A19EA70" w14:textId="77777777" w:rsidR="007859C5" w:rsidRDefault="007859C5" w:rsidP="00A76AA1">
      <w:pPr>
        <w:contextualSpacing/>
      </w:pPr>
    </w:p>
    <w:p w14:paraId="621414D1" w14:textId="77777777" w:rsidR="007859C5" w:rsidRDefault="007859C5" w:rsidP="00A76AA1">
      <w:pPr>
        <w:contextualSpacing/>
      </w:pPr>
    </w:p>
    <w:p w14:paraId="49C07CA2" w14:textId="77777777" w:rsidR="007859C5" w:rsidRDefault="007859C5" w:rsidP="00A76AA1">
      <w:pPr>
        <w:contextualSpacing/>
      </w:pPr>
    </w:p>
    <w:p w14:paraId="01E915CA" w14:textId="77777777" w:rsidR="007859C5" w:rsidRDefault="007859C5" w:rsidP="00A76AA1">
      <w:pPr>
        <w:contextualSpacing/>
      </w:pPr>
    </w:p>
    <w:p w14:paraId="17310039" w14:textId="77777777" w:rsidR="007859C5" w:rsidRDefault="007859C5" w:rsidP="00A76AA1">
      <w:pPr>
        <w:contextualSpacing/>
      </w:pPr>
    </w:p>
    <w:p w14:paraId="7E722079" w14:textId="77777777" w:rsidR="007859C5" w:rsidRDefault="007859C5" w:rsidP="00A76AA1">
      <w:pPr>
        <w:contextualSpacing/>
      </w:pPr>
    </w:p>
    <w:p w14:paraId="7AE93066" w14:textId="77777777" w:rsidR="007859C5" w:rsidRDefault="007859C5" w:rsidP="00A76AA1">
      <w:pPr>
        <w:contextualSpacing/>
      </w:pPr>
    </w:p>
    <w:p w14:paraId="1ED70074" w14:textId="77777777" w:rsidR="007859C5" w:rsidRDefault="007859C5" w:rsidP="00A76AA1">
      <w:pPr>
        <w:contextualSpacing/>
      </w:pPr>
    </w:p>
    <w:p w14:paraId="28743F5B" w14:textId="60E8DC88" w:rsidR="002117E6" w:rsidRDefault="007859C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5CE84F7C" wp14:editId="201F5BBA">
                <wp:simplePos x="0" y="0"/>
                <wp:positionH relativeFrom="column">
                  <wp:posOffset>-316865</wp:posOffset>
                </wp:positionH>
                <wp:positionV relativeFrom="paragraph">
                  <wp:posOffset>-119380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0CA30" w14:textId="77777777" w:rsidR="006D7C25" w:rsidRPr="00D904A7" w:rsidRDefault="006D7C25" w:rsidP="006D7C25">
                              <w:pPr>
                                <w:pStyle w:val="Ttulo1"/>
                              </w:pPr>
                              <w:bookmarkStart w:id="23" w:name="_Toc160554499"/>
                              <w:r w:rsidRPr="006D7C25">
                                <w:t>Bibliografía y Webgrafía</w:t>
                              </w:r>
                              <w:bookmarkEnd w:id="23"/>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CE84F7C" id="Grupo 51" o:spid="_x0000_s1043" style="position:absolute;left:0;text-align:left;margin-left:-24.95pt;margin-top:-9.4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A90CA30" w14:textId="77777777" w:rsidR="006D7C25" w:rsidRPr="00D904A7" w:rsidRDefault="006D7C25" w:rsidP="006D7C25">
                        <w:pPr>
                          <w:pStyle w:val="Ttulo1"/>
                        </w:pPr>
                        <w:bookmarkStart w:id="24" w:name="_Toc160554499"/>
                        <w:r w:rsidRPr="006D7C25">
                          <w:t>Bibliografía y Webgrafía</w:t>
                        </w:r>
                        <w:bookmarkEnd w:id="24"/>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7BC0D178" w14:textId="77777777" w:rsidR="005C5325" w:rsidRDefault="005C5325" w:rsidP="005C5325">
      <w:pPr>
        <w:contextualSpacing/>
      </w:pPr>
    </w:p>
    <w:p w14:paraId="2F30DC36" w14:textId="77777777" w:rsidR="005C5325" w:rsidRDefault="005C5325" w:rsidP="005C5325">
      <w:pPr>
        <w:contextualSpacing/>
      </w:pPr>
      <w:r>
        <w:t xml:space="preserve">Montilva, J. C., &amp; Barrios, J. A. (2021). Ingeniería del Software: Un enfoque basado en procesos (Edición en </w:t>
      </w:r>
      <w:proofErr w:type="gramStart"/>
      <w:r>
        <w:t>Español</w:t>
      </w:r>
      <w:proofErr w:type="gramEnd"/>
      <w:r>
        <w:t>). Universidad de Los Andes.</w:t>
      </w:r>
    </w:p>
    <w:p w14:paraId="007CC196" w14:textId="77777777" w:rsidR="005C5325" w:rsidRPr="009077B2" w:rsidRDefault="005C5325" w:rsidP="005C5325">
      <w:pPr>
        <w:contextualSpacing/>
        <w:rPr>
          <w:lang w:val="en-US"/>
        </w:rPr>
      </w:pPr>
      <w:r>
        <w:t xml:space="preserve">Martel, A. (2014). Gestión práctica de proyectos con Scrum: Desarrollo de software ágil para el Scrum Master (Aprender a ser mejor gestor de proyectos) (3rd ed., Edición en </w:t>
      </w:r>
      <w:proofErr w:type="gramStart"/>
      <w:r>
        <w:t>Español</w:t>
      </w:r>
      <w:proofErr w:type="gramEnd"/>
      <w:r>
        <w:t xml:space="preserve">). </w:t>
      </w:r>
      <w:r w:rsidRPr="009077B2">
        <w:rPr>
          <w:lang w:val="en-US"/>
        </w:rPr>
        <w:t>CreateSpace Independent Publishing Platform.</w:t>
      </w:r>
    </w:p>
    <w:p w14:paraId="4D1B5349" w14:textId="77777777" w:rsidR="005C5325" w:rsidRPr="005C5325" w:rsidRDefault="005C5325" w:rsidP="005C5325">
      <w:pPr>
        <w:contextualSpacing/>
        <w:rPr>
          <w:lang w:val="en-US"/>
        </w:rPr>
      </w:pPr>
      <w:proofErr w:type="spellStart"/>
      <w:r w:rsidRPr="009077B2">
        <w:rPr>
          <w:lang w:val="en-US"/>
        </w:rPr>
        <w:t>Simões</w:t>
      </w:r>
      <w:proofErr w:type="spellEnd"/>
      <w:r w:rsidRPr="009077B2">
        <w:rPr>
          <w:lang w:val="en-US"/>
        </w:rPr>
        <w:t xml:space="preserve">, G. S., &amp; Vazquez, C. E. (2018). </w:t>
      </w:r>
      <w:r>
        <w:t>Ingeniería de Requisitos: Software Orientado al Negocio (</w:t>
      </w:r>
      <w:proofErr w:type="spellStart"/>
      <w:r>
        <w:t>Spanish</w:t>
      </w:r>
      <w:proofErr w:type="spellEnd"/>
      <w:r>
        <w:t xml:space="preserve"> </w:t>
      </w:r>
      <w:proofErr w:type="spellStart"/>
      <w:r>
        <w:t>Edition</w:t>
      </w:r>
      <w:proofErr w:type="spellEnd"/>
      <w:r>
        <w:t xml:space="preserve">). </w:t>
      </w:r>
      <w:r w:rsidRPr="005C5325">
        <w:rPr>
          <w:lang w:val="en-US"/>
        </w:rPr>
        <w:t>Independently published.</w:t>
      </w:r>
    </w:p>
    <w:p w14:paraId="2C56EF6A" w14:textId="77777777" w:rsidR="005C5325" w:rsidRDefault="005C5325" w:rsidP="005C5325">
      <w:pPr>
        <w:contextualSpacing/>
      </w:pPr>
      <w:r w:rsidRPr="005C5325">
        <w:rPr>
          <w:lang w:val="en-US"/>
        </w:rPr>
        <w:t xml:space="preserve">Pressman, R. S. (2010). </w:t>
      </w:r>
      <w:proofErr w:type="spellStart"/>
      <w:r w:rsidRPr="005C5325">
        <w:rPr>
          <w:lang w:val="en-US"/>
        </w:rPr>
        <w:t>Ingeniería</w:t>
      </w:r>
      <w:proofErr w:type="spellEnd"/>
      <w:r w:rsidRPr="005C5325">
        <w:rPr>
          <w:lang w:val="en-US"/>
        </w:rPr>
        <w:t xml:space="preserve"> de Software (Spanish Edition) (7th ed.). </w:t>
      </w:r>
      <w:r>
        <w:t>McGraw-Hill Interamericana Editores S.A. de C.V.</w:t>
      </w:r>
    </w:p>
    <w:p w14:paraId="1E2B76EC" w14:textId="77777777" w:rsidR="005C5325" w:rsidRDefault="005C5325" w:rsidP="005C5325">
      <w:pPr>
        <w:contextualSpacing/>
      </w:pPr>
      <w:r>
        <w:t xml:space="preserve">Agile y Scrum: Descubra el poder de la gestión de proyectos Agile, Lean </w:t>
      </w:r>
      <w:proofErr w:type="spellStart"/>
      <w:r>
        <w:t>Thinking</w:t>
      </w:r>
      <w:proofErr w:type="spellEnd"/>
      <w:r>
        <w:t>, el proceso Kanban y Scrum (</w:t>
      </w:r>
      <w:proofErr w:type="spellStart"/>
      <w:r>
        <w:t>Spanish</w:t>
      </w:r>
      <w:proofErr w:type="spellEnd"/>
      <w:r>
        <w:t xml:space="preserve"> </w:t>
      </w:r>
      <w:proofErr w:type="spellStart"/>
      <w:r>
        <w:t>Edition</w:t>
      </w:r>
      <w:proofErr w:type="spellEnd"/>
      <w:r>
        <w:t xml:space="preserve">)– 19 </w:t>
      </w:r>
      <w:proofErr w:type="gramStart"/>
      <w:r>
        <w:t>Diciembre</w:t>
      </w:r>
      <w:proofErr w:type="gramEnd"/>
      <w:r>
        <w:t xml:space="preserve"> 2020</w:t>
      </w:r>
    </w:p>
    <w:p w14:paraId="047E052B" w14:textId="77777777" w:rsidR="005C5325" w:rsidRDefault="005C5325" w:rsidP="005C5325">
      <w:pPr>
        <w:contextualSpacing/>
      </w:pPr>
      <w:r>
        <w:t xml:space="preserve">Edición en </w:t>
      </w:r>
      <w:proofErr w:type="gramStart"/>
      <w:r>
        <w:t>Español  de</w:t>
      </w:r>
      <w:proofErr w:type="gramEnd"/>
      <w:r>
        <w:t xml:space="preserve"> Robert McCarthy (</w:t>
      </w:r>
      <w:proofErr w:type="spellStart"/>
      <w:r>
        <w:t>Author</w:t>
      </w:r>
      <w:proofErr w:type="spellEnd"/>
      <w:r>
        <w:t>)</w:t>
      </w:r>
    </w:p>
    <w:p w14:paraId="061B8153" w14:textId="7198F665" w:rsidR="00AB2DF6" w:rsidRDefault="005C5325" w:rsidP="005C5325">
      <w:pPr>
        <w:contextualSpacing/>
      </w:pPr>
      <w:r>
        <w:t xml:space="preserve">McCarthy, R. (2020). Agile y Scrum: Descubra el poder de la gestión de proyectos Agile, Lean </w:t>
      </w:r>
      <w:proofErr w:type="spellStart"/>
      <w:r>
        <w:t>Thinking</w:t>
      </w:r>
      <w:proofErr w:type="spellEnd"/>
      <w:r>
        <w:t>, el proceso Kanban y Scrum (</w:t>
      </w:r>
      <w:proofErr w:type="spellStart"/>
      <w:r>
        <w:t>Spanish</w:t>
      </w:r>
      <w:proofErr w:type="spellEnd"/>
      <w:r>
        <w:t xml:space="preserve"> </w:t>
      </w:r>
      <w:proofErr w:type="spellStart"/>
      <w:r>
        <w:t>Edition</w:t>
      </w:r>
      <w:proofErr w:type="spellEnd"/>
      <w:r>
        <w:t xml:space="preserve">). </w:t>
      </w:r>
      <w:proofErr w:type="spellStart"/>
      <w:r>
        <w:t>Independently</w:t>
      </w:r>
      <w:proofErr w:type="spellEnd"/>
      <w:r>
        <w:t xml:space="preserve"> </w:t>
      </w:r>
      <w:proofErr w:type="spellStart"/>
      <w:r>
        <w:t>published</w:t>
      </w:r>
      <w:proofErr w:type="spellEnd"/>
      <w:r>
        <w:t>.</w:t>
      </w:r>
    </w:p>
    <w:p w14:paraId="683CFBAE" w14:textId="77777777" w:rsidR="00AB2DF6" w:rsidRDefault="00AB2DF6" w:rsidP="00A76AA1">
      <w:pPr>
        <w:contextualSpacing/>
      </w:pPr>
    </w:p>
    <w:p w14:paraId="06903AB3" w14:textId="77777777" w:rsidR="00AB2DF6" w:rsidRDefault="00AB2DF6" w:rsidP="00A76AA1">
      <w:pPr>
        <w:contextualSpacing/>
      </w:pPr>
    </w:p>
    <w:p w14:paraId="66289B80" w14:textId="77777777" w:rsidR="00AB2DF6" w:rsidRDefault="00AB2DF6" w:rsidP="00A76AA1">
      <w:pPr>
        <w:contextualSpacing/>
      </w:pPr>
    </w:p>
    <w:p w14:paraId="3EE2595D" w14:textId="77777777" w:rsidR="00AB2DF6" w:rsidRDefault="00AB2DF6" w:rsidP="00A76AA1">
      <w:pPr>
        <w:contextualSpacing/>
      </w:pPr>
    </w:p>
    <w:p w14:paraId="1A0106F3" w14:textId="77777777" w:rsidR="00F31AEC" w:rsidRDefault="00F31AEC" w:rsidP="00A76AA1">
      <w:pPr>
        <w:contextualSpacing/>
      </w:pPr>
    </w:p>
    <w:p w14:paraId="6F0EDFD0" w14:textId="77777777" w:rsidR="00F31AEC" w:rsidRDefault="00F31AEC" w:rsidP="00A76AA1">
      <w:pPr>
        <w:contextualSpacing/>
      </w:pPr>
    </w:p>
    <w:p w14:paraId="167AABDE" w14:textId="77777777" w:rsidR="00F31AEC" w:rsidRDefault="00F31AEC" w:rsidP="00A76AA1">
      <w:pPr>
        <w:contextualSpacing/>
      </w:pPr>
    </w:p>
    <w:p w14:paraId="65544B3C" w14:textId="77777777" w:rsidR="007859C5" w:rsidRDefault="007859C5" w:rsidP="00A76AA1">
      <w:pPr>
        <w:contextualSpacing/>
      </w:pPr>
    </w:p>
    <w:p w14:paraId="6F97BC5E" w14:textId="77777777" w:rsidR="007859C5" w:rsidRDefault="007859C5" w:rsidP="00A76AA1">
      <w:pPr>
        <w:contextualSpacing/>
      </w:pPr>
    </w:p>
    <w:p w14:paraId="5EA00569" w14:textId="77777777" w:rsidR="007859C5" w:rsidRDefault="007859C5" w:rsidP="00A76AA1">
      <w:pPr>
        <w:contextualSpacing/>
      </w:pPr>
    </w:p>
    <w:p w14:paraId="5E5DB3D4" w14:textId="77777777" w:rsidR="007859C5" w:rsidRDefault="007859C5" w:rsidP="00A76AA1">
      <w:pPr>
        <w:contextualSpacing/>
      </w:pPr>
    </w:p>
    <w:p w14:paraId="6CBD66A6" w14:textId="77777777" w:rsidR="007859C5" w:rsidRDefault="007859C5" w:rsidP="00A76AA1">
      <w:pPr>
        <w:contextualSpacing/>
      </w:pPr>
    </w:p>
    <w:p w14:paraId="1A96C79E" w14:textId="77777777" w:rsidR="00F31AEC" w:rsidRDefault="00F31AEC" w:rsidP="00A76AA1">
      <w:pPr>
        <w:contextualSpacing/>
      </w:pPr>
    </w:p>
    <w:p w14:paraId="0C8B12CA"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081976F3" wp14:editId="6ABEE5BB">
                <wp:simplePos x="0" y="0"/>
                <wp:positionH relativeFrom="column">
                  <wp:posOffset>-318135</wp:posOffset>
                </wp:positionH>
                <wp:positionV relativeFrom="paragraph">
                  <wp:posOffset>-99060</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519D8" w14:textId="77777777" w:rsidR="006D7C25" w:rsidRPr="00D904A7" w:rsidRDefault="006D7C25" w:rsidP="006D7C25">
                              <w:pPr>
                                <w:pStyle w:val="Ttulo1"/>
                              </w:pPr>
                              <w:bookmarkStart w:id="25" w:name="_Toc160554500"/>
                              <w:r w:rsidRPr="006D7C25">
                                <w:t>Glosario</w:t>
                              </w:r>
                              <w:bookmarkEnd w:id="25"/>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81976F3" id="Grupo 57" o:spid="_x0000_s1048" style="position:absolute;left:0;text-align:left;margin-left:-25.05pt;margin-top:-7.8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70D519D8" w14:textId="77777777" w:rsidR="006D7C25" w:rsidRPr="00D904A7" w:rsidRDefault="006D7C25" w:rsidP="006D7C25">
                        <w:pPr>
                          <w:pStyle w:val="Ttulo1"/>
                        </w:pPr>
                        <w:bookmarkStart w:id="26" w:name="_Toc160554500"/>
                        <w:r w:rsidRPr="006D7C25">
                          <w:t>Glosario</w:t>
                        </w:r>
                        <w:bookmarkEnd w:id="26"/>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E5C863B" w14:textId="77777777" w:rsidR="00AB2DF6" w:rsidRDefault="00AB2DF6" w:rsidP="00A76AA1">
      <w:pPr>
        <w:tabs>
          <w:tab w:val="left" w:pos="1305"/>
        </w:tabs>
        <w:contextualSpacing/>
      </w:pPr>
    </w:p>
    <w:p w14:paraId="7EC91745" w14:textId="17D84DD5" w:rsidR="00204528" w:rsidRDefault="00204528" w:rsidP="007859C5">
      <w:pPr>
        <w:pStyle w:val="Prrafodelista"/>
        <w:numPr>
          <w:ilvl w:val="0"/>
          <w:numId w:val="14"/>
        </w:numPr>
        <w:tabs>
          <w:tab w:val="left" w:pos="1305"/>
        </w:tabs>
      </w:pPr>
      <w:r w:rsidRPr="007859C5">
        <w:rPr>
          <w:b/>
          <w:bCs/>
        </w:rPr>
        <w:t>Actores</w:t>
      </w:r>
      <w:r>
        <w:t>: Individuos, sistemas o entidades externas que interactúan con el sistema y desempeñan un papel en el logro de los objetivos.</w:t>
      </w:r>
    </w:p>
    <w:p w14:paraId="15C12293" w14:textId="7E780D08" w:rsidR="00204528" w:rsidRDefault="00204528" w:rsidP="007859C5">
      <w:pPr>
        <w:pStyle w:val="Prrafodelista"/>
        <w:numPr>
          <w:ilvl w:val="0"/>
          <w:numId w:val="14"/>
        </w:numPr>
        <w:tabs>
          <w:tab w:val="left" w:pos="1305"/>
        </w:tabs>
      </w:pPr>
      <w:r w:rsidRPr="007859C5">
        <w:rPr>
          <w:b/>
          <w:bCs/>
        </w:rPr>
        <w:t>Análisis de los Requerimientos</w:t>
      </w:r>
      <w:r>
        <w:t>: Proceso para comprender, organizar y refinar los requerimientos del sistema.</w:t>
      </w:r>
    </w:p>
    <w:p w14:paraId="2A5EC84C" w14:textId="7A60BFAD" w:rsidR="00204528" w:rsidRDefault="00204528" w:rsidP="007859C5">
      <w:pPr>
        <w:pStyle w:val="Prrafodelista"/>
        <w:numPr>
          <w:ilvl w:val="0"/>
          <w:numId w:val="14"/>
        </w:numPr>
        <w:tabs>
          <w:tab w:val="left" w:pos="1305"/>
        </w:tabs>
      </w:pPr>
      <w:r w:rsidRPr="007859C5">
        <w:rPr>
          <w:b/>
          <w:bCs/>
        </w:rPr>
        <w:t>Análisis del Dominio</w:t>
      </w:r>
      <w:r>
        <w:t>: Actividad para comprender el entorno en el que operará el sistema y sus reglas de negocio.</w:t>
      </w:r>
    </w:p>
    <w:p w14:paraId="7D36562F" w14:textId="3699402A" w:rsidR="00204528" w:rsidRDefault="00204528" w:rsidP="007859C5">
      <w:pPr>
        <w:pStyle w:val="Prrafodelista"/>
        <w:numPr>
          <w:ilvl w:val="0"/>
          <w:numId w:val="14"/>
        </w:numPr>
        <w:tabs>
          <w:tab w:val="left" w:pos="1305"/>
        </w:tabs>
      </w:pPr>
      <w:r w:rsidRPr="007859C5">
        <w:rPr>
          <w:b/>
          <w:bCs/>
        </w:rPr>
        <w:t>Caso de Uso</w:t>
      </w:r>
      <w:r>
        <w:t>: Representación de una interacción entre el usuario y el sistema para lograr un objetivo específico.</w:t>
      </w:r>
    </w:p>
    <w:p w14:paraId="03CF879C" w14:textId="0D2A60E4" w:rsidR="00204528" w:rsidRDefault="00204528" w:rsidP="007859C5">
      <w:pPr>
        <w:pStyle w:val="Prrafodelista"/>
        <w:numPr>
          <w:ilvl w:val="0"/>
          <w:numId w:val="14"/>
        </w:numPr>
        <w:tabs>
          <w:tab w:val="left" w:pos="1305"/>
        </w:tabs>
      </w:pPr>
      <w:r w:rsidRPr="007859C5">
        <w:rPr>
          <w:b/>
          <w:bCs/>
        </w:rPr>
        <w:t>Cuestionarios</w:t>
      </w:r>
      <w:r>
        <w:t xml:space="preserve">: Formularios estructurados distribuidos entre los </w:t>
      </w:r>
      <w:proofErr w:type="spellStart"/>
      <w:r>
        <w:t>stakeholders</w:t>
      </w:r>
      <w:proofErr w:type="spellEnd"/>
      <w:r>
        <w:t xml:space="preserve"> para recopilar información de manera sistemática.</w:t>
      </w:r>
    </w:p>
    <w:p w14:paraId="3D3B0393" w14:textId="544124FF" w:rsidR="00204528" w:rsidRDefault="00204528" w:rsidP="007859C5">
      <w:pPr>
        <w:pStyle w:val="Prrafodelista"/>
        <w:numPr>
          <w:ilvl w:val="0"/>
          <w:numId w:val="14"/>
        </w:numPr>
        <w:tabs>
          <w:tab w:val="left" w:pos="1305"/>
        </w:tabs>
      </w:pPr>
      <w:r w:rsidRPr="007859C5">
        <w:rPr>
          <w:b/>
          <w:bCs/>
        </w:rPr>
        <w:t>Documentación de Requerimientos</w:t>
      </w:r>
      <w:r>
        <w:t>: Proceso de registrar y organizar los requerimientos del sistema en documentos formales para su posterior referencia y seguimiento.</w:t>
      </w:r>
    </w:p>
    <w:p w14:paraId="069D09B9" w14:textId="7308ADB4" w:rsidR="00204528" w:rsidRDefault="00204528" w:rsidP="007859C5">
      <w:pPr>
        <w:pStyle w:val="Prrafodelista"/>
        <w:numPr>
          <w:ilvl w:val="0"/>
          <w:numId w:val="14"/>
        </w:numPr>
        <w:tabs>
          <w:tab w:val="left" w:pos="1305"/>
        </w:tabs>
      </w:pPr>
      <w:r w:rsidRPr="007859C5">
        <w:rPr>
          <w:b/>
          <w:bCs/>
        </w:rPr>
        <w:t>Entrevistas</w:t>
      </w:r>
      <w:r>
        <w:t xml:space="preserve">: Técnica de recolección de información en la que un analista se reúne con los </w:t>
      </w:r>
      <w:proofErr w:type="spellStart"/>
      <w:r>
        <w:t>stakeholders</w:t>
      </w:r>
      <w:proofErr w:type="spellEnd"/>
      <w:r>
        <w:t xml:space="preserve"> del proyecto para discutir sus necesidades y requerimientos.</w:t>
      </w:r>
    </w:p>
    <w:p w14:paraId="5275E53C" w14:textId="20CEC75D" w:rsidR="00204528" w:rsidRDefault="00204528" w:rsidP="007859C5">
      <w:pPr>
        <w:pStyle w:val="Prrafodelista"/>
        <w:numPr>
          <w:ilvl w:val="0"/>
          <w:numId w:val="14"/>
        </w:numPr>
        <w:tabs>
          <w:tab w:val="left" w:pos="1305"/>
        </w:tabs>
      </w:pPr>
      <w:r w:rsidRPr="007859C5">
        <w:rPr>
          <w:b/>
          <w:bCs/>
        </w:rPr>
        <w:t>Escenario de Uso</w:t>
      </w:r>
      <w:r>
        <w:t>: Narrativa que describe cómo un usuario interactúa con el sistema para alcanzar un objetivo.</w:t>
      </w:r>
    </w:p>
    <w:p w14:paraId="0FE81035" w14:textId="77777777" w:rsidR="00204528" w:rsidRDefault="00204528" w:rsidP="007859C5">
      <w:pPr>
        <w:pStyle w:val="Prrafodelista"/>
        <w:numPr>
          <w:ilvl w:val="0"/>
          <w:numId w:val="14"/>
        </w:numPr>
        <w:tabs>
          <w:tab w:val="left" w:pos="1305"/>
        </w:tabs>
      </w:pPr>
      <w:r w:rsidRPr="007859C5">
        <w:rPr>
          <w:b/>
          <w:bCs/>
        </w:rPr>
        <w:t>Estudio de Factibilidad</w:t>
      </w:r>
      <w:r>
        <w:t>: Evaluación de la viabilidad técnica, económica y operativa de un proyecto para determinar si es práctico y rentable llevarlo a cabo.</w:t>
      </w:r>
    </w:p>
    <w:p w14:paraId="7BE96343" w14:textId="4F07DFC3" w:rsidR="00204528" w:rsidRDefault="00204528" w:rsidP="007859C5">
      <w:pPr>
        <w:pStyle w:val="Prrafodelista"/>
        <w:numPr>
          <w:ilvl w:val="0"/>
          <w:numId w:val="14"/>
        </w:numPr>
        <w:tabs>
          <w:tab w:val="left" w:pos="1305"/>
        </w:tabs>
      </w:pPr>
      <w:r w:rsidRPr="007859C5">
        <w:rPr>
          <w:b/>
          <w:bCs/>
        </w:rPr>
        <w:t>Gestión de Requerimientos</w:t>
      </w:r>
      <w:r>
        <w:t>: Proceso que incluye la identificación, documentación, organización y seguimiento de los requerimientos del sistema.</w:t>
      </w:r>
    </w:p>
    <w:p w14:paraId="4FA60D75" w14:textId="337FFA1D" w:rsidR="00204528" w:rsidRDefault="00204528" w:rsidP="007859C5">
      <w:pPr>
        <w:pStyle w:val="Prrafodelista"/>
        <w:numPr>
          <w:ilvl w:val="0"/>
          <w:numId w:val="14"/>
        </w:numPr>
        <w:tabs>
          <w:tab w:val="left" w:pos="1305"/>
        </w:tabs>
      </w:pPr>
      <w:r w:rsidRPr="007859C5">
        <w:rPr>
          <w:b/>
          <w:bCs/>
        </w:rPr>
        <w:t>Juntas o Talleres de Trabajo</w:t>
      </w:r>
      <w:r>
        <w:t xml:space="preserve">: Sesiones colaborativas en las que los </w:t>
      </w:r>
      <w:proofErr w:type="spellStart"/>
      <w:r>
        <w:t>stakeholders</w:t>
      </w:r>
      <w:proofErr w:type="spellEnd"/>
      <w:r>
        <w:t xml:space="preserve"> se reúnen para discutir y definir los requerimientos del sistema.</w:t>
      </w:r>
    </w:p>
    <w:p w14:paraId="4C526903" w14:textId="3754D439" w:rsidR="00204528" w:rsidRDefault="00204528" w:rsidP="007859C5">
      <w:pPr>
        <w:pStyle w:val="Prrafodelista"/>
        <w:numPr>
          <w:ilvl w:val="0"/>
          <w:numId w:val="14"/>
        </w:numPr>
        <w:tabs>
          <w:tab w:val="left" w:pos="1305"/>
        </w:tabs>
      </w:pPr>
      <w:r w:rsidRPr="007859C5">
        <w:rPr>
          <w:b/>
          <w:bCs/>
        </w:rPr>
        <w:t>Metodologías de Desarrollo</w:t>
      </w:r>
      <w:r>
        <w:t xml:space="preserve">: Enfoques y procesos utilizados para desarrollar software de manera efectiva, como Agile, Scrum y </w:t>
      </w:r>
      <w:proofErr w:type="spellStart"/>
      <w:r>
        <w:t>Waterfall</w:t>
      </w:r>
      <w:proofErr w:type="spellEnd"/>
      <w:r>
        <w:t>.</w:t>
      </w:r>
    </w:p>
    <w:p w14:paraId="01840049" w14:textId="0CB5002D" w:rsidR="00204528" w:rsidRDefault="00204528" w:rsidP="007859C5">
      <w:pPr>
        <w:pStyle w:val="Prrafodelista"/>
        <w:numPr>
          <w:ilvl w:val="0"/>
          <w:numId w:val="14"/>
        </w:numPr>
        <w:tabs>
          <w:tab w:val="left" w:pos="1305"/>
        </w:tabs>
      </w:pPr>
      <w:r w:rsidRPr="007859C5">
        <w:rPr>
          <w:b/>
          <w:bCs/>
        </w:rPr>
        <w:lastRenderedPageBreak/>
        <w:t>Observación</w:t>
      </w:r>
      <w:r>
        <w:t>: Método que implica la observación directa de los usuarios mientras interactúan con sistemas existentes o realizan sus tareas diarias.</w:t>
      </w:r>
    </w:p>
    <w:p w14:paraId="1ADE50F5" w14:textId="1DC3F4EC" w:rsidR="00204528" w:rsidRDefault="00204528" w:rsidP="007859C5">
      <w:pPr>
        <w:pStyle w:val="Prrafodelista"/>
        <w:numPr>
          <w:ilvl w:val="0"/>
          <w:numId w:val="14"/>
        </w:numPr>
        <w:tabs>
          <w:tab w:val="left" w:pos="1305"/>
        </w:tabs>
      </w:pPr>
      <w:r w:rsidRPr="007859C5">
        <w:rPr>
          <w:b/>
          <w:bCs/>
        </w:rPr>
        <w:t>Prototipado</w:t>
      </w:r>
      <w:r>
        <w:t>: Creación de versiones preliminares del sistema para visualizar y validar los requerimientos de manera más concreta.</w:t>
      </w:r>
    </w:p>
    <w:p w14:paraId="3D823A4D" w14:textId="31B105F3" w:rsidR="00204528" w:rsidRDefault="00204528" w:rsidP="007859C5">
      <w:pPr>
        <w:pStyle w:val="Prrafodelista"/>
        <w:numPr>
          <w:ilvl w:val="0"/>
          <w:numId w:val="14"/>
        </w:numPr>
        <w:tabs>
          <w:tab w:val="left" w:pos="1305"/>
        </w:tabs>
      </w:pPr>
      <w:r w:rsidRPr="007859C5">
        <w:rPr>
          <w:b/>
          <w:bCs/>
        </w:rPr>
        <w:t>Requerimientos Funcionales</w:t>
      </w:r>
      <w:r>
        <w:t>: Especificaciones de las funciones y comportamientos que el sistema debe ser capaz de realizar, generalmente expresadas en términos de entradas, procesos y salidas.</w:t>
      </w:r>
    </w:p>
    <w:p w14:paraId="4803761C" w14:textId="77777777" w:rsidR="00204528" w:rsidRDefault="00204528" w:rsidP="007859C5">
      <w:pPr>
        <w:pStyle w:val="Prrafodelista"/>
        <w:numPr>
          <w:ilvl w:val="0"/>
          <w:numId w:val="14"/>
        </w:numPr>
        <w:tabs>
          <w:tab w:val="left" w:pos="1305"/>
        </w:tabs>
      </w:pPr>
      <w:r w:rsidRPr="007859C5">
        <w:rPr>
          <w:b/>
          <w:bCs/>
        </w:rPr>
        <w:t>Requerimientos No Funcionales</w:t>
      </w:r>
      <w:r>
        <w:t>: Especificaciones de atributos de calidad del sistema, como rendimiento, seguridad, usabilidad y fiabilidad, que no se refieren directamente a funciones específicas del sistema.</w:t>
      </w:r>
    </w:p>
    <w:p w14:paraId="59EA4979" w14:textId="072E8207" w:rsidR="00204528" w:rsidRPr="007859C5" w:rsidRDefault="00204528" w:rsidP="007859C5">
      <w:pPr>
        <w:pStyle w:val="Prrafodelista"/>
        <w:numPr>
          <w:ilvl w:val="0"/>
          <w:numId w:val="14"/>
        </w:numPr>
        <w:tabs>
          <w:tab w:val="left" w:pos="1305"/>
        </w:tabs>
      </w:pPr>
      <w:proofErr w:type="spellStart"/>
      <w:r w:rsidRPr="007859C5">
        <w:rPr>
          <w:b/>
          <w:bCs/>
        </w:rPr>
        <w:t>Stakeholders</w:t>
      </w:r>
      <w:proofErr w:type="spellEnd"/>
      <w:r>
        <w:t>: Individuos, grupos o entidades que tienen un interés o están involucrados en el proyecto, como clientes, usuarios finales, gerentes de proyecto y desarrolladores.</w:t>
      </w:r>
    </w:p>
    <w:p w14:paraId="180DD232" w14:textId="6D37899C" w:rsidR="00204528" w:rsidRDefault="00204528" w:rsidP="007859C5">
      <w:pPr>
        <w:pStyle w:val="Prrafodelista"/>
        <w:numPr>
          <w:ilvl w:val="0"/>
          <w:numId w:val="14"/>
        </w:numPr>
        <w:tabs>
          <w:tab w:val="left" w:pos="1305"/>
        </w:tabs>
      </w:pPr>
      <w:r w:rsidRPr="007859C5">
        <w:rPr>
          <w:b/>
          <w:bCs/>
        </w:rPr>
        <w:t>Técnicas de Especificación de Requerimientos</w:t>
      </w:r>
      <w:r>
        <w:t>: Métodos para capturar, documentar y comunicar los requisitos del sistema.</w:t>
      </w:r>
    </w:p>
    <w:p w14:paraId="4E965DC6" w14:textId="65458A2D" w:rsidR="00AB2DF6" w:rsidRDefault="00204528" w:rsidP="007859C5">
      <w:pPr>
        <w:pStyle w:val="Prrafodelista"/>
        <w:numPr>
          <w:ilvl w:val="0"/>
          <w:numId w:val="14"/>
        </w:numPr>
        <w:tabs>
          <w:tab w:val="left" w:pos="1305"/>
        </w:tabs>
      </w:pPr>
      <w:r w:rsidRPr="007859C5">
        <w:rPr>
          <w:b/>
          <w:bCs/>
        </w:rPr>
        <w:t>Validación de Requerimientos</w:t>
      </w:r>
      <w:r>
        <w:t xml:space="preserve">: Proceso de asegurarse de que los requerimientos capturados son correctos, completos y comprensibles para todos los </w:t>
      </w:r>
      <w:proofErr w:type="spellStart"/>
      <w:r>
        <w:t>stakeholders</w:t>
      </w:r>
      <w:proofErr w:type="spellEnd"/>
      <w:r>
        <w:t xml:space="preserve"> involucrados en el proyecto.</w:t>
      </w:r>
    </w:p>
    <w:p w14:paraId="799854AF" w14:textId="77777777" w:rsidR="00AB2DF6" w:rsidRDefault="00AB2DF6" w:rsidP="00A76AA1">
      <w:pPr>
        <w:tabs>
          <w:tab w:val="left" w:pos="1305"/>
        </w:tabs>
        <w:contextualSpacing/>
      </w:pPr>
    </w:p>
    <w:p w14:paraId="63F5C305" w14:textId="77777777" w:rsidR="00AB2DF6" w:rsidRDefault="00AB2DF6" w:rsidP="00A76AA1">
      <w:pPr>
        <w:tabs>
          <w:tab w:val="left" w:pos="1305"/>
        </w:tabs>
        <w:contextualSpacing/>
      </w:pPr>
    </w:p>
    <w:p w14:paraId="664783FC" w14:textId="77777777" w:rsidR="00AB2DF6" w:rsidRDefault="00AB2DF6" w:rsidP="00A76AA1">
      <w:pPr>
        <w:tabs>
          <w:tab w:val="left" w:pos="1305"/>
        </w:tabs>
        <w:contextualSpacing/>
      </w:pPr>
    </w:p>
    <w:p w14:paraId="609F4D56" w14:textId="77777777" w:rsidR="00AB2DF6" w:rsidRPr="00A76AA1" w:rsidRDefault="00AB2DF6" w:rsidP="00A76AA1">
      <w:pPr>
        <w:contextualSpacing/>
        <w:rPr>
          <w:bCs/>
        </w:rPr>
      </w:pPr>
    </w:p>
    <w:p w14:paraId="5A66C092" w14:textId="77777777" w:rsidR="00AB2DF6" w:rsidRDefault="00AB2DF6" w:rsidP="00A76AA1">
      <w:pPr>
        <w:tabs>
          <w:tab w:val="left" w:pos="1305"/>
        </w:tabs>
        <w:contextualSpacing/>
      </w:pPr>
    </w:p>
    <w:sectPr w:rsidR="00AB2DF6" w:rsidSect="00A66A79">
      <w:headerReference w:type="default" r:id="rId15"/>
      <w:footerReference w:type="default" r:id="rId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66D4B" w14:textId="77777777" w:rsidR="003A3978" w:rsidRDefault="003A3978" w:rsidP="007F1B53">
      <w:pPr>
        <w:spacing w:before="0" w:after="0" w:line="240" w:lineRule="auto"/>
      </w:pPr>
      <w:r>
        <w:separator/>
      </w:r>
    </w:p>
  </w:endnote>
  <w:endnote w:type="continuationSeparator" w:id="0">
    <w:p w14:paraId="33CE7481" w14:textId="77777777" w:rsidR="003A3978" w:rsidRDefault="003A397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C2A2C"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2AF3DD7" wp14:editId="07E431C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857775D" wp14:editId="2E8B083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1B6EE1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1D7ADDC"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857775D"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41B6EE1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1D7ADDC"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4BAD2" w14:textId="77777777" w:rsidR="003A3978" w:rsidRDefault="003A3978" w:rsidP="007F1B53">
      <w:pPr>
        <w:spacing w:before="0" w:after="0" w:line="240" w:lineRule="auto"/>
      </w:pPr>
      <w:r>
        <w:separator/>
      </w:r>
    </w:p>
  </w:footnote>
  <w:footnote w:type="continuationSeparator" w:id="0">
    <w:p w14:paraId="0ADA1863" w14:textId="77777777" w:rsidR="003A3978" w:rsidRDefault="003A397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A2463" w14:textId="77777777" w:rsidR="00A66A79" w:rsidRDefault="00A66A79">
    <w:pPr>
      <w:pStyle w:val="Encabezado"/>
    </w:pPr>
    <w:r>
      <w:rPr>
        <w:noProof/>
      </w:rPr>
      <w:drawing>
        <wp:anchor distT="0" distB="0" distL="114300" distR="114300" simplePos="0" relativeHeight="251667456" behindDoc="0" locked="0" layoutInCell="1" allowOverlap="1" wp14:anchorId="1D6C94FD" wp14:editId="699C77D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3879"/>
    <w:multiLevelType w:val="hybridMultilevel"/>
    <w:tmpl w:val="88B869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45554CB"/>
    <w:multiLevelType w:val="hybridMultilevel"/>
    <w:tmpl w:val="6D62B6A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CEF69D1"/>
    <w:multiLevelType w:val="hybridMultilevel"/>
    <w:tmpl w:val="68168FA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B036B7B"/>
    <w:multiLevelType w:val="hybridMultilevel"/>
    <w:tmpl w:val="41C4689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1D7A1013"/>
    <w:multiLevelType w:val="hybridMultilevel"/>
    <w:tmpl w:val="AFA855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1AA258E"/>
    <w:multiLevelType w:val="hybridMultilevel"/>
    <w:tmpl w:val="E87448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602D783E"/>
    <w:multiLevelType w:val="hybridMultilevel"/>
    <w:tmpl w:val="548C0E4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646B3746"/>
    <w:multiLevelType w:val="hybridMultilevel"/>
    <w:tmpl w:val="5646500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 w15:restartNumberingAfterBreak="0">
    <w:nsid w:val="6A3956E4"/>
    <w:multiLevelType w:val="hybridMultilevel"/>
    <w:tmpl w:val="7CFEBB2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6B056AC9"/>
    <w:multiLevelType w:val="hybridMultilevel"/>
    <w:tmpl w:val="D64249C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6C6646D2"/>
    <w:multiLevelType w:val="hybridMultilevel"/>
    <w:tmpl w:val="32CAED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6E00452D"/>
    <w:multiLevelType w:val="hybridMultilevel"/>
    <w:tmpl w:val="4614DD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6F4F6EB5"/>
    <w:multiLevelType w:val="hybridMultilevel"/>
    <w:tmpl w:val="C7EC36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7B3D2434"/>
    <w:multiLevelType w:val="hybridMultilevel"/>
    <w:tmpl w:val="3926DD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10"/>
  </w:num>
  <w:num w:numId="5">
    <w:abstractNumId w:val="13"/>
  </w:num>
  <w:num w:numId="6">
    <w:abstractNumId w:val="11"/>
  </w:num>
  <w:num w:numId="7">
    <w:abstractNumId w:val="1"/>
  </w:num>
  <w:num w:numId="8">
    <w:abstractNumId w:val="12"/>
  </w:num>
  <w:num w:numId="9">
    <w:abstractNumId w:val="7"/>
  </w:num>
  <w:num w:numId="10">
    <w:abstractNumId w:val="3"/>
  </w:num>
  <w:num w:numId="11">
    <w:abstractNumId w:val="9"/>
  </w:num>
  <w:num w:numId="12">
    <w:abstractNumId w:val="0"/>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25"/>
    <w:rsid w:val="00037500"/>
    <w:rsid w:val="000446AD"/>
    <w:rsid w:val="000913B8"/>
    <w:rsid w:val="000A2F98"/>
    <w:rsid w:val="000D24E1"/>
    <w:rsid w:val="001138D5"/>
    <w:rsid w:val="0012018E"/>
    <w:rsid w:val="00120A5B"/>
    <w:rsid w:val="00143117"/>
    <w:rsid w:val="001726BE"/>
    <w:rsid w:val="00175EDB"/>
    <w:rsid w:val="0018373F"/>
    <w:rsid w:val="001B1190"/>
    <w:rsid w:val="001B425D"/>
    <w:rsid w:val="001C720B"/>
    <w:rsid w:val="001D3C88"/>
    <w:rsid w:val="001F02B0"/>
    <w:rsid w:val="001F5D15"/>
    <w:rsid w:val="0020003D"/>
    <w:rsid w:val="00200379"/>
    <w:rsid w:val="00204528"/>
    <w:rsid w:val="002117E6"/>
    <w:rsid w:val="00212908"/>
    <w:rsid w:val="00232293"/>
    <w:rsid w:val="0023277E"/>
    <w:rsid w:val="002729AA"/>
    <w:rsid w:val="0028133E"/>
    <w:rsid w:val="002A6BFE"/>
    <w:rsid w:val="002E3A77"/>
    <w:rsid w:val="002F0A67"/>
    <w:rsid w:val="00346434"/>
    <w:rsid w:val="00362C20"/>
    <w:rsid w:val="003717C3"/>
    <w:rsid w:val="00373028"/>
    <w:rsid w:val="003A3978"/>
    <w:rsid w:val="003A5786"/>
    <w:rsid w:val="003E0D37"/>
    <w:rsid w:val="003F3A88"/>
    <w:rsid w:val="003F566C"/>
    <w:rsid w:val="00433BE9"/>
    <w:rsid w:val="004602EA"/>
    <w:rsid w:val="004650DA"/>
    <w:rsid w:val="004A18B8"/>
    <w:rsid w:val="004B3504"/>
    <w:rsid w:val="005060E2"/>
    <w:rsid w:val="00507CCA"/>
    <w:rsid w:val="00526FCA"/>
    <w:rsid w:val="0054053B"/>
    <w:rsid w:val="00547521"/>
    <w:rsid w:val="00592F6E"/>
    <w:rsid w:val="005A295C"/>
    <w:rsid w:val="005B0B82"/>
    <w:rsid w:val="005B7617"/>
    <w:rsid w:val="005C5325"/>
    <w:rsid w:val="005D7063"/>
    <w:rsid w:val="005E27A5"/>
    <w:rsid w:val="005F0211"/>
    <w:rsid w:val="005F0F7E"/>
    <w:rsid w:val="006233F8"/>
    <w:rsid w:val="006339EA"/>
    <w:rsid w:val="00635F19"/>
    <w:rsid w:val="00636C8A"/>
    <w:rsid w:val="00673352"/>
    <w:rsid w:val="00680D3C"/>
    <w:rsid w:val="00686701"/>
    <w:rsid w:val="006B6105"/>
    <w:rsid w:val="006D7C25"/>
    <w:rsid w:val="006E2AEC"/>
    <w:rsid w:val="0070212E"/>
    <w:rsid w:val="007859C5"/>
    <w:rsid w:val="007A12F4"/>
    <w:rsid w:val="007F1B53"/>
    <w:rsid w:val="00802471"/>
    <w:rsid w:val="00804ECF"/>
    <w:rsid w:val="00813C64"/>
    <w:rsid w:val="008269E4"/>
    <w:rsid w:val="00827D19"/>
    <w:rsid w:val="0083075B"/>
    <w:rsid w:val="00843820"/>
    <w:rsid w:val="00857A4F"/>
    <w:rsid w:val="00880817"/>
    <w:rsid w:val="00881EBE"/>
    <w:rsid w:val="00891D18"/>
    <w:rsid w:val="008B0A58"/>
    <w:rsid w:val="008D04CA"/>
    <w:rsid w:val="009077B2"/>
    <w:rsid w:val="00931330"/>
    <w:rsid w:val="00941B70"/>
    <w:rsid w:val="0096185C"/>
    <w:rsid w:val="00984E87"/>
    <w:rsid w:val="009D7ACB"/>
    <w:rsid w:val="00A32AB9"/>
    <w:rsid w:val="00A644FE"/>
    <w:rsid w:val="00A66A79"/>
    <w:rsid w:val="00A67DD5"/>
    <w:rsid w:val="00A756BA"/>
    <w:rsid w:val="00A761FD"/>
    <w:rsid w:val="00A76AA1"/>
    <w:rsid w:val="00AB2DF6"/>
    <w:rsid w:val="00AE578A"/>
    <w:rsid w:val="00AF551B"/>
    <w:rsid w:val="00B01852"/>
    <w:rsid w:val="00B0400E"/>
    <w:rsid w:val="00B0534F"/>
    <w:rsid w:val="00B0609B"/>
    <w:rsid w:val="00B47A03"/>
    <w:rsid w:val="00BC01BC"/>
    <w:rsid w:val="00BD45B4"/>
    <w:rsid w:val="00BF7421"/>
    <w:rsid w:val="00C05DF4"/>
    <w:rsid w:val="00C223BA"/>
    <w:rsid w:val="00C4020F"/>
    <w:rsid w:val="00C512B9"/>
    <w:rsid w:val="00C63A04"/>
    <w:rsid w:val="00C739AF"/>
    <w:rsid w:val="00C83DEB"/>
    <w:rsid w:val="00CA2631"/>
    <w:rsid w:val="00CB5D79"/>
    <w:rsid w:val="00D1428E"/>
    <w:rsid w:val="00D55BEC"/>
    <w:rsid w:val="00DE5F24"/>
    <w:rsid w:val="00E42177"/>
    <w:rsid w:val="00E51384"/>
    <w:rsid w:val="00E63284"/>
    <w:rsid w:val="00E83F65"/>
    <w:rsid w:val="00E90215"/>
    <w:rsid w:val="00E94058"/>
    <w:rsid w:val="00EE1423"/>
    <w:rsid w:val="00EF543D"/>
    <w:rsid w:val="00EF5DC0"/>
    <w:rsid w:val="00F02BF4"/>
    <w:rsid w:val="00F25BAB"/>
    <w:rsid w:val="00F31AEC"/>
    <w:rsid w:val="00F3756A"/>
    <w:rsid w:val="00F43320"/>
    <w:rsid w:val="00F450FA"/>
    <w:rsid w:val="00F47697"/>
    <w:rsid w:val="00F52DFA"/>
    <w:rsid w:val="00F65696"/>
    <w:rsid w:val="00FD0E8A"/>
    <w:rsid w:val="00FD2C5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8E4EAA"/>
  <w15:chartTrackingRefBased/>
  <w15:docId w15:val="{8C174F97-A224-41AB-AC86-9790E88F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802471"/>
    <w:pPr>
      <w:spacing w:after="100"/>
      <w:ind w:left="240"/>
    </w:pPr>
  </w:style>
  <w:style w:type="paragraph" w:styleId="TDC3">
    <w:name w:val="toc 3"/>
    <w:basedOn w:val="Normal"/>
    <w:next w:val="Normal"/>
    <w:autoRedefine/>
    <w:uiPriority w:val="39"/>
    <w:unhideWhenUsed/>
    <w:rsid w:val="00802471"/>
    <w:pPr>
      <w:spacing w:after="100"/>
      <w:ind w:left="480"/>
    </w:pPr>
  </w:style>
  <w:style w:type="paragraph" w:styleId="Prrafodelista">
    <w:name w:val="List Paragraph"/>
    <w:basedOn w:val="Normal"/>
    <w:uiPriority w:val="34"/>
    <w:qFormat/>
    <w:rsid w:val="005D70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Ingenier&#237;a%20del%20Software%20I/Materiales/ISI%20Unidad%20II.doc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Ingenier&#237;a%20del%20Software%20I/Materiales/ISI%20Unidad%20II.doc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Ingenier&#237;a%20del%20Software%20I/Materiales/ISI%20Unidad%20II.doc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upoliedu-my.sharepoint.com/personal/gaguirre29_docente_unp_edu_ni/Documents/Clases/Materias/Ingenier&#237;a%20del%20Software%20I/Materiales/ISI%20Unidad%20II.docx" TargetMode="External"/><Relationship Id="rId4" Type="http://schemas.openxmlformats.org/officeDocument/2006/relationships/settings" Target="settings.xml"/><Relationship Id="rId9" Type="http://schemas.openxmlformats.org/officeDocument/2006/relationships/hyperlink" Target="https://upoliedu-my.sharepoint.com/personal/gaguirre29_docente_unp_edu_ni/Documents/Clases/Materias/Ingenier&#237;a%20del%20Software%20I/Materiales/ISI%20Unidad%20II.docx" TargetMode="External"/><Relationship Id="rId14"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63</TotalTime>
  <Pages>1</Pages>
  <Words>6658</Words>
  <Characters>36621</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48</cp:revision>
  <cp:lastPrinted>2026-03-09T20:18:00Z</cp:lastPrinted>
  <dcterms:created xsi:type="dcterms:W3CDTF">2024-03-05T23:18:00Z</dcterms:created>
  <dcterms:modified xsi:type="dcterms:W3CDTF">2026-03-09T20:18:00Z</dcterms:modified>
</cp:coreProperties>
</file>
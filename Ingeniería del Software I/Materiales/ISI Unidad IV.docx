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16A66" w14:textId="77777777" w:rsidR="00F43320" w:rsidRDefault="00B0400E">
      <w:r>
        <w:rPr>
          <w:noProof/>
        </w:rPr>
        <w:drawing>
          <wp:anchor distT="0" distB="0" distL="114300" distR="114300" simplePos="0" relativeHeight="251637760" behindDoc="0" locked="0" layoutInCell="1" allowOverlap="1" wp14:anchorId="05CE9E69" wp14:editId="14AE4BB4">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B892B" w14:textId="77777777" w:rsidR="00F43320" w:rsidRDefault="00F43320"/>
    <w:p w14:paraId="2F7A26B7" w14:textId="77777777" w:rsidR="00F43320" w:rsidRDefault="00F43320"/>
    <w:p w14:paraId="7C2C0A20" w14:textId="77777777" w:rsidR="00F43320" w:rsidRDefault="00F43320"/>
    <w:p w14:paraId="408D710D" w14:textId="77777777" w:rsidR="00F43320" w:rsidRDefault="00F43320"/>
    <w:p w14:paraId="0D36CA48" w14:textId="77777777" w:rsidR="00F43320" w:rsidRDefault="00F43320"/>
    <w:p w14:paraId="09FAD55F" w14:textId="77777777" w:rsidR="00F43320" w:rsidRDefault="00F43320"/>
    <w:p w14:paraId="76D84D3D" w14:textId="77777777" w:rsidR="00F43320" w:rsidRDefault="00F43320"/>
    <w:p w14:paraId="6318120C" w14:textId="77777777" w:rsidR="00F43320" w:rsidRDefault="00F43320"/>
    <w:p w14:paraId="2D793DFD" w14:textId="77777777" w:rsidR="00F43320" w:rsidRDefault="006D7C25">
      <w:r>
        <w:rPr>
          <w:noProof/>
        </w:rPr>
        <mc:AlternateContent>
          <mc:Choice Requires="wps">
            <w:drawing>
              <wp:anchor distT="0" distB="0" distL="114300" distR="114300" simplePos="0" relativeHeight="251639808" behindDoc="1" locked="0" layoutInCell="1" allowOverlap="1" wp14:anchorId="2837CD6B" wp14:editId="7FD0539D">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F82105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837CD6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2F82105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F4BCE68" w14:textId="77777777" w:rsidR="00F43320" w:rsidRDefault="00F43320"/>
    <w:p w14:paraId="3A3A27CD" w14:textId="77777777" w:rsidR="00F43320" w:rsidRDefault="00F43320"/>
    <w:p w14:paraId="6415A9E7"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7624B4C1" wp14:editId="793740B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75D62B5"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E23F93B" w14:textId="77777777" w:rsidR="00F43320" w:rsidRDefault="003E0D37">
      <w:r>
        <w:rPr>
          <w:noProof/>
        </w:rPr>
        <mc:AlternateContent>
          <mc:Choice Requires="wps">
            <w:drawing>
              <wp:anchor distT="0" distB="0" distL="114300" distR="114300" simplePos="0" relativeHeight="251640832" behindDoc="0" locked="0" layoutInCell="1" allowOverlap="1" wp14:anchorId="57BB2012" wp14:editId="40CA402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D586C" w14:textId="32C08C42" w:rsidR="00F43320" w:rsidRPr="005E6C17" w:rsidRDefault="00EA13E8" w:rsidP="00EF5DC0">
                            <w:pPr>
                              <w:jc w:val="right"/>
                              <w:rPr>
                                <w:rFonts w:ascii="EleganTech™" w:hAnsi="EleganTech™"/>
                                <w:b/>
                                <w:color w:val="404040"/>
                                <w:sz w:val="54"/>
                                <w:szCs w:val="56"/>
                              </w:rPr>
                            </w:pPr>
                            <w:r w:rsidRPr="00EA13E8">
                              <w:rPr>
                                <w:rFonts w:cs="Calibri"/>
                                <w:b/>
                                <w:color w:val="000000"/>
                                <w:sz w:val="48"/>
                                <w:szCs w:val="52"/>
                                <w:lang w:eastAsia="es-NI"/>
                              </w:rPr>
                              <w:t>Modelado y Análisis de Software</w:t>
                            </w:r>
                            <w:r w:rsidR="00F43320">
                              <w:rPr>
                                <w:rFonts w:cs="Calibri"/>
                                <w:b/>
                                <w:color w:val="000000"/>
                                <w:sz w:val="48"/>
                                <w:szCs w:val="52"/>
                                <w:lang w:eastAsia="es-NI"/>
                              </w:rPr>
                              <w:t xml:space="preserve">, Unidad </w:t>
                            </w:r>
                            <w:r>
                              <w:rPr>
                                <w:rFonts w:cs="Calibri"/>
                                <w:b/>
                                <w:color w:val="000000"/>
                                <w:sz w:val="48"/>
                                <w:szCs w:val="52"/>
                                <w:lang w:eastAsia="es-NI"/>
                              </w:rPr>
                              <w:t>IV</w:t>
                            </w:r>
                          </w:p>
                          <w:p w14:paraId="55C6198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B2012"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79CD586C" w14:textId="32C08C42" w:rsidR="00F43320" w:rsidRPr="005E6C17" w:rsidRDefault="00EA13E8" w:rsidP="00EF5DC0">
                      <w:pPr>
                        <w:jc w:val="right"/>
                        <w:rPr>
                          <w:rFonts w:ascii="EleganTech™" w:hAnsi="EleganTech™"/>
                          <w:b/>
                          <w:color w:val="404040"/>
                          <w:sz w:val="54"/>
                          <w:szCs w:val="56"/>
                        </w:rPr>
                      </w:pPr>
                      <w:r w:rsidRPr="00EA13E8">
                        <w:rPr>
                          <w:rFonts w:cs="Calibri"/>
                          <w:b/>
                          <w:color w:val="000000"/>
                          <w:sz w:val="48"/>
                          <w:szCs w:val="52"/>
                          <w:lang w:eastAsia="es-NI"/>
                        </w:rPr>
                        <w:t>Modelado y Análisis de Software</w:t>
                      </w:r>
                      <w:r w:rsidR="00F43320">
                        <w:rPr>
                          <w:rFonts w:cs="Calibri"/>
                          <w:b/>
                          <w:color w:val="000000"/>
                          <w:sz w:val="48"/>
                          <w:szCs w:val="52"/>
                          <w:lang w:eastAsia="es-NI"/>
                        </w:rPr>
                        <w:t xml:space="preserve">, Unidad </w:t>
                      </w:r>
                      <w:r>
                        <w:rPr>
                          <w:rFonts w:cs="Calibri"/>
                          <w:b/>
                          <w:color w:val="000000"/>
                          <w:sz w:val="48"/>
                          <w:szCs w:val="52"/>
                          <w:lang w:eastAsia="es-NI"/>
                        </w:rPr>
                        <w:t>IV</w:t>
                      </w:r>
                    </w:p>
                    <w:p w14:paraId="55C61980" w14:textId="77777777" w:rsidR="00F43320" w:rsidRDefault="00F43320" w:rsidP="00F43320">
                      <w:pPr>
                        <w:jc w:val="right"/>
                      </w:pPr>
                    </w:p>
                  </w:txbxContent>
                </v:textbox>
              </v:shape>
            </w:pict>
          </mc:Fallback>
        </mc:AlternateContent>
      </w:r>
    </w:p>
    <w:p w14:paraId="351D1F01" w14:textId="77777777" w:rsidR="00F43320" w:rsidRDefault="00F43320"/>
    <w:p w14:paraId="393B49A6" w14:textId="77777777" w:rsidR="005B0B82" w:rsidRDefault="005B0B82"/>
    <w:p w14:paraId="32852871" w14:textId="77777777" w:rsidR="005B0B82" w:rsidRDefault="005B0B82"/>
    <w:p w14:paraId="396D474D" w14:textId="77777777" w:rsidR="005B0B82" w:rsidRDefault="005B0B82"/>
    <w:p w14:paraId="30551D0E" w14:textId="77777777" w:rsidR="005B0B82" w:rsidRDefault="005B0B82"/>
    <w:p w14:paraId="4C4871E2" w14:textId="77777777" w:rsidR="005B0B82" w:rsidRDefault="005B0B82"/>
    <w:p w14:paraId="1245D61A" w14:textId="77777777" w:rsidR="005B0B82" w:rsidRDefault="005B0B82"/>
    <w:p w14:paraId="1C33659C" w14:textId="77777777" w:rsidR="005B0B82" w:rsidRDefault="005B0B82"/>
    <w:p w14:paraId="7ACDD40E" w14:textId="77777777" w:rsidR="005B0B82" w:rsidRDefault="005B0B82"/>
    <w:p w14:paraId="454D1ABE" w14:textId="77777777" w:rsidR="005B0B82" w:rsidRDefault="005B0B82"/>
    <w:p w14:paraId="3A07B607" w14:textId="77777777" w:rsidR="005B0B82" w:rsidRDefault="005B0B82"/>
    <w:p w14:paraId="54DEFD90" w14:textId="77777777" w:rsidR="005B0B82" w:rsidRDefault="005B0B82"/>
    <w:p w14:paraId="09B2610C" w14:textId="77777777" w:rsidR="00636C8A" w:rsidRDefault="00636C8A"/>
    <w:p w14:paraId="1B41B3C5" w14:textId="77777777" w:rsidR="00A66A79" w:rsidRDefault="00A66A79">
      <w:pPr>
        <w:sectPr w:rsidR="00A66A79" w:rsidSect="00636C8A">
          <w:pgSz w:w="12240" w:h="15840"/>
          <w:pgMar w:top="1418" w:right="1701" w:bottom="1418" w:left="1701" w:header="709" w:footer="709" w:gutter="0"/>
          <w:cols w:space="708"/>
          <w:docGrid w:linePitch="360"/>
        </w:sectPr>
      </w:pPr>
    </w:p>
    <w:p w14:paraId="429A5F1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2A0C34C5" wp14:editId="3151352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12404" w14:textId="77777777" w:rsidR="0070212E" w:rsidRPr="00D904A7" w:rsidRDefault="0070212E" w:rsidP="0070212E">
                              <w:pPr>
                                <w:pStyle w:val="Ttulo1"/>
                              </w:pPr>
                              <w:bookmarkStart w:id="0" w:name="_Toc160557458"/>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A0C34C5"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6F12404" w14:textId="77777777" w:rsidR="0070212E" w:rsidRPr="00D904A7" w:rsidRDefault="0070212E" w:rsidP="0070212E">
                        <w:pPr>
                          <w:pStyle w:val="Ttulo1"/>
                        </w:pPr>
                        <w:bookmarkStart w:id="1" w:name="_Toc160557458"/>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373DC22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74D333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7B3C7C3" w14:textId="77777777" w:rsidR="00843820" w:rsidRPr="004A18B8" w:rsidRDefault="00843820" w:rsidP="00843820">
          <w:pPr>
            <w:rPr>
              <w:rFonts w:cs="Tahoma"/>
              <w:szCs w:val="24"/>
              <w:lang w:val="es-ES" w:eastAsia="es-NI"/>
            </w:rPr>
          </w:pPr>
        </w:p>
        <w:p w14:paraId="594565EB" w14:textId="3675462F" w:rsidR="00CC2E34"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r w:rsidR="006C5F3D">
            <w:rPr>
              <w:rFonts w:cs="Tahoma"/>
              <w:noProof/>
              <w:szCs w:val="24"/>
            </w:rPr>
            <w:t>V</w:t>
          </w:r>
          <w:hyperlink w:anchor="_Toc160557458" w:history="1">
            <w:r w:rsidR="00CC2E34" w:rsidRPr="00B47F25">
              <w:rPr>
                <w:rStyle w:val="Hipervnculo"/>
                <w:noProof/>
              </w:rPr>
              <w:t>Índice de Contenido</w:t>
            </w:r>
            <w:r w:rsidR="00CC2E34">
              <w:rPr>
                <w:noProof/>
                <w:webHidden/>
              </w:rPr>
              <w:tab/>
            </w:r>
            <w:r w:rsidR="00CC2E34">
              <w:rPr>
                <w:noProof/>
                <w:webHidden/>
              </w:rPr>
              <w:fldChar w:fldCharType="begin"/>
            </w:r>
            <w:r w:rsidR="00CC2E34">
              <w:rPr>
                <w:noProof/>
                <w:webHidden/>
              </w:rPr>
              <w:instrText xml:space="preserve"> PAGEREF _Toc160557458 \h </w:instrText>
            </w:r>
            <w:r w:rsidR="00CC2E34">
              <w:rPr>
                <w:noProof/>
                <w:webHidden/>
              </w:rPr>
            </w:r>
            <w:r w:rsidR="00CC2E34">
              <w:rPr>
                <w:noProof/>
                <w:webHidden/>
              </w:rPr>
              <w:fldChar w:fldCharType="separate"/>
            </w:r>
            <w:r w:rsidR="006423E0">
              <w:rPr>
                <w:noProof/>
                <w:webHidden/>
              </w:rPr>
              <w:t>2</w:t>
            </w:r>
            <w:r w:rsidR="00CC2E34">
              <w:rPr>
                <w:noProof/>
                <w:webHidden/>
              </w:rPr>
              <w:fldChar w:fldCharType="end"/>
            </w:r>
          </w:hyperlink>
        </w:p>
        <w:p w14:paraId="5663D3BE" w14:textId="63D986DC" w:rsidR="00CC2E34" w:rsidRDefault="00CC2E34">
          <w:pPr>
            <w:pStyle w:val="TDC1"/>
            <w:tabs>
              <w:tab w:val="right" w:leader="dot" w:pos="8828"/>
            </w:tabs>
            <w:rPr>
              <w:rFonts w:asciiTheme="minorHAnsi" w:eastAsiaTheme="minorEastAsia" w:hAnsiTheme="minorHAnsi"/>
              <w:noProof/>
              <w:sz w:val="22"/>
              <w:lang w:eastAsia="es-NI"/>
            </w:rPr>
          </w:pPr>
          <w:hyperlink w:anchor="_Toc160557459" w:history="1">
            <w:r w:rsidRPr="00B47F25">
              <w:rPr>
                <w:rStyle w:val="Hipervnculo"/>
                <w:noProof/>
              </w:rPr>
              <w:t>Introducción</w:t>
            </w:r>
            <w:r>
              <w:rPr>
                <w:noProof/>
                <w:webHidden/>
              </w:rPr>
              <w:tab/>
            </w:r>
            <w:r>
              <w:rPr>
                <w:noProof/>
                <w:webHidden/>
              </w:rPr>
              <w:fldChar w:fldCharType="begin"/>
            </w:r>
            <w:r>
              <w:rPr>
                <w:noProof/>
                <w:webHidden/>
              </w:rPr>
              <w:instrText xml:space="preserve"> PAGEREF _Toc160557459 \h </w:instrText>
            </w:r>
            <w:r>
              <w:rPr>
                <w:noProof/>
                <w:webHidden/>
              </w:rPr>
            </w:r>
            <w:r>
              <w:rPr>
                <w:noProof/>
                <w:webHidden/>
              </w:rPr>
              <w:fldChar w:fldCharType="separate"/>
            </w:r>
            <w:r w:rsidR="006423E0">
              <w:rPr>
                <w:noProof/>
                <w:webHidden/>
              </w:rPr>
              <w:t>3</w:t>
            </w:r>
            <w:r>
              <w:rPr>
                <w:noProof/>
                <w:webHidden/>
              </w:rPr>
              <w:fldChar w:fldCharType="end"/>
            </w:r>
          </w:hyperlink>
        </w:p>
        <w:p w14:paraId="4EBF0507" w14:textId="40310624" w:rsidR="00CC2E34" w:rsidRDefault="00CC2E34">
          <w:pPr>
            <w:pStyle w:val="TDC1"/>
            <w:tabs>
              <w:tab w:val="right" w:leader="dot" w:pos="8828"/>
            </w:tabs>
            <w:rPr>
              <w:rFonts w:asciiTheme="minorHAnsi" w:eastAsiaTheme="minorEastAsia" w:hAnsiTheme="minorHAnsi"/>
              <w:noProof/>
              <w:sz w:val="22"/>
              <w:lang w:eastAsia="es-NI"/>
            </w:rPr>
          </w:pPr>
          <w:hyperlink w:anchor="_Toc160557460" w:history="1">
            <w:r w:rsidRPr="00B47F25">
              <w:rPr>
                <w:rStyle w:val="Hipervnculo"/>
                <w:noProof/>
              </w:rPr>
              <w:t>Desarrollo de Contenidos</w:t>
            </w:r>
            <w:r>
              <w:rPr>
                <w:noProof/>
                <w:webHidden/>
              </w:rPr>
              <w:tab/>
            </w:r>
            <w:r>
              <w:rPr>
                <w:noProof/>
                <w:webHidden/>
              </w:rPr>
              <w:fldChar w:fldCharType="begin"/>
            </w:r>
            <w:r>
              <w:rPr>
                <w:noProof/>
                <w:webHidden/>
              </w:rPr>
              <w:instrText xml:space="preserve"> PAGEREF _Toc160557460 \h </w:instrText>
            </w:r>
            <w:r>
              <w:rPr>
                <w:noProof/>
                <w:webHidden/>
              </w:rPr>
            </w:r>
            <w:r>
              <w:rPr>
                <w:noProof/>
                <w:webHidden/>
              </w:rPr>
              <w:fldChar w:fldCharType="separate"/>
            </w:r>
            <w:r w:rsidR="006423E0">
              <w:rPr>
                <w:noProof/>
                <w:webHidden/>
              </w:rPr>
              <w:t>4</w:t>
            </w:r>
            <w:r>
              <w:rPr>
                <w:noProof/>
                <w:webHidden/>
              </w:rPr>
              <w:fldChar w:fldCharType="end"/>
            </w:r>
          </w:hyperlink>
        </w:p>
        <w:p w14:paraId="1130B1B1" w14:textId="3729EDF8" w:rsidR="00CC2E34" w:rsidRDefault="00CC2E34">
          <w:pPr>
            <w:pStyle w:val="TDC2"/>
            <w:tabs>
              <w:tab w:val="right" w:leader="dot" w:pos="8828"/>
            </w:tabs>
            <w:rPr>
              <w:noProof/>
            </w:rPr>
          </w:pPr>
          <w:hyperlink w:anchor="_Toc160557461" w:history="1">
            <w:r w:rsidRPr="00B47F25">
              <w:rPr>
                <w:rStyle w:val="Hipervnculo"/>
                <w:noProof/>
              </w:rPr>
              <w:t>El Modelo de proceso del software</w:t>
            </w:r>
            <w:r>
              <w:rPr>
                <w:noProof/>
                <w:webHidden/>
              </w:rPr>
              <w:tab/>
            </w:r>
            <w:r>
              <w:rPr>
                <w:noProof/>
                <w:webHidden/>
              </w:rPr>
              <w:fldChar w:fldCharType="begin"/>
            </w:r>
            <w:r>
              <w:rPr>
                <w:noProof/>
                <w:webHidden/>
              </w:rPr>
              <w:instrText xml:space="preserve"> PAGEREF _Toc160557461 \h </w:instrText>
            </w:r>
            <w:r>
              <w:rPr>
                <w:noProof/>
                <w:webHidden/>
              </w:rPr>
            </w:r>
            <w:r>
              <w:rPr>
                <w:noProof/>
                <w:webHidden/>
              </w:rPr>
              <w:fldChar w:fldCharType="separate"/>
            </w:r>
            <w:r w:rsidR="006423E0">
              <w:rPr>
                <w:noProof/>
                <w:webHidden/>
              </w:rPr>
              <w:t>4</w:t>
            </w:r>
            <w:r>
              <w:rPr>
                <w:noProof/>
                <w:webHidden/>
              </w:rPr>
              <w:fldChar w:fldCharType="end"/>
            </w:r>
          </w:hyperlink>
        </w:p>
        <w:p w14:paraId="141D861B" w14:textId="7C3F5632" w:rsidR="00CC2E34" w:rsidRDefault="00CC2E34">
          <w:pPr>
            <w:pStyle w:val="TDC3"/>
            <w:tabs>
              <w:tab w:val="right" w:leader="dot" w:pos="8828"/>
            </w:tabs>
            <w:rPr>
              <w:noProof/>
            </w:rPr>
          </w:pPr>
          <w:hyperlink w:anchor="_Toc160557462" w:history="1">
            <w:r w:rsidRPr="00B47F25">
              <w:rPr>
                <w:rStyle w:val="Hipervnculo"/>
                <w:noProof/>
              </w:rPr>
              <w:t>Modelo de proceso</w:t>
            </w:r>
            <w:r>
              <w:rPr>
                <w:noProof/>
                <w:webHidden/>
              </w:rPr>
              <w:tab/>
            </w:r>
            <w:r>
              <w:rPr>
                <w:noProof/>
                <w:webHidden/>
              </w:rPr>
              <w:fldChar w:fldCharType="begin"/>
            </w:r>
            <w:r>
              <w:rPr>
                <w:noProof/>
                <w:webHidden/>
              </w:rPr>
              <w:instrText xml:space="preserve"> PAGEREF _Toc160557462 \h </w:instrText>
            </w:r>
            <w:r>
              <w:rPr>
                <w:noProof/>
                <w:webHidden/>
              </w:rPr>
            </w:r>
            <w:r>
              <w:rPr>
                <w:noProof/>
                <w:webHidden/>
              </w:rPr>
              <w:fldChar w:fldCharType="separate"/>
            </w:r>
            <w:r w:rsidR="006423E0">
              <w:rPr>
                <w:noProof/>
                <w:webHidden/>
              </w:rPr>
              <w:t>4</w:t>
            </w:r>
            <w:r>
              <w:rPr>
                <w:noProof/>
                <w:webHidden/>
              </w:rPr>
              <w:fldChar w:fldCharType="end"/>
            </w:r>
          </w:hyperlink>
        </w:p>
        <w:p w14:paraId="4BAE7321" w14:textId="7648562A" w:rsidR="00CC2E34" w:rsidRDefault="00CC2E34">
          <w:pPr>
            <w:pStyle w:val="TDC3"/>
            <w:tabs>
              <w:tab w:val="right" w:leader="dot" w:pos="8828"/>
            </w:tabs>
            <w:rPr>
              <w:noProof/>
            </w:rPr>
          </w:pPr>
          <w:hyperlink w:anchor="_Toc160557463" w:history="1">
            <w:r w:rsidRPr="00B47F25">
              <w:rPr>
                <w:rStyle w:val="Hipervnculo"/>
                <w:noProof/>
              </w:rPr>
              <w:t>Estructura del proceso</w:t>
            </w:r>
            <w:r>
              <w:rPr>
                <w:noProof/>
                <w:webHidden/>
              </w:rPr>
              <w:tab/>
            </w:r>
            <w:r>
              <w:rPr>
                <w:noProof/>
                <w:webHidden/>
              </w:rPr>
              <w:fldChar w:fldCharType="begin"/>
            </w:r>
            <w:r>
              <w:rPr>
                <w:noProof/>
                <w:webHidden/>
              </w:rPr>
              <w:instrText xml:space="preserve"> PAGEREF _Toc160557463 \h </w:instrText>
            </w:r>
            <w:r>
              <w:rPr>
                <w:noProof/>
                <w:webHidden/>
              </w:rPr>
            </w:r>
            <w:r>
              <w:rPr>
                <w:noProof/>
                <w:webHidden/>
              </w:rPr>
              <w:fldChar w:fldCharType="separate"/>
            </w:r>
            <w:r w:rsidR="006423E0">
              <w:rPr>
                <w:noProof/>
                <w:webHidden/>
              </w:rPr>
              <w:t>5</w:t>
            </w:r>
            <w:r>
              <w:rPr>
                <w:noProof/>
                <w:webHidden/>
              </w:rPr>
              <w:fldChar w:fldCharType="end"/>
            </w:r>
          </w:hyperlink>
        </w:p>
        <w:p w14:paraId="7E83911A" w14:textId="3F91D9EC" w:rsidR="00CC2E34" w:rsidRDefault="00B00898">
          <w:pPr>
            <w:pStyle w:val="TDC3"/>
            <w:tabs>
              <w:tab w:val="right" w:leader="dot" w:pos="8828"/>
            </w:tabs>
            <w:rPr>
              <w:noProof/>
            </w:rPr>
          </w:pPr>
          <w:hyperlink w:anchor="_Toc160557464" w:history="1">
            <w:r w:rsidR="00CC2E34" w:rsidRPr="00B47F25">
              <w:rPr>
                <w:rStyle w:val="Hipervnculo"/>
                <w:noProof/>
              </w:rPr>
              <w:t>Actividades del proceso</w:t>
            </w:r>
            <w:r w:rsidR="00CC2E34">
              <w:rPr>
                <w:noProof/>
                <w:webHidden/>
              </w:rPr>
              <w:tab/>
            </w:r>
            <w:r w:rsidR="00CC2E34">
              <w:rPr>
                <w:noProof/>
                <w:webHidden/>
              </w:rPr>
              <w:fldChar w:fldCharType="begin"/>
            </w:r>
            <w:r w:rsidR="00CC2E34">
              <w:rPr>
                <w:noProof/>
                <w:webHidden/>
              </w:rPr>
              <w:instrText xml:space="preserve"> PAGEREF _Toc160557464 \h </w:instrText>
            </w:r>
            <w:r w:rsidR="00CC2E34">
              <w:rPr>
                <w:noProof/>
                <w:webHidden/>
              </w:rPr>
            </w:r>
            <w:r w:rsidR="00CC2E34">
              <w:rPr>
                <w:noProof/>
                <w:webHidden/>
              </w:rPr>
              <w:fldChar w:fldCharType="separate"/>
            </w:r>
            <w:r w:rsidR="006423E0">
              <w:rPr>
                <w:noProof/>
                <w:webHidden/>
              </w:rPr>
              <w:t>6</w:t>
            </w:r>
            <w:r w:rsidR="00CC2E34">
              <w:rPr>
                <w:noProof/>
                <w:webHidden/>
              </w:rPr>
              <w:fldChar w:fldCharType="end"/>
            </w:r>
          </w:hyperlink>
        </w:p>
        <w:p w14:paraId="186283AA" w14:textId="1F197124" w:rsidR="00CC2E34" w:rsidRDefault="00B00898">
          <w:pPr>
            <w:pStyle w:val="TDC3"/>
            <w:tabs>
              <w:tab w:val="right" w:leader="dot" w:pos="8828"/>
            </w:tabs>
            <w:rPr>
              <w:noProof/>
            </w:rPr>
          </w:pPr>
          <w:hyperlink w:anchor="_Toc160557465" w:history="1">
            <w:r w:rsidR="00CC2E34" w:rsidRPr="00B47F25">
              <w:rPr>
                <w:rStyle w:val="Hipervnculo"/>
                <w:noProof/>
              </w:rPr>
              <w:t>Evaluación del proceso</w:t>
            </w:r>
            <w:r w:rsidR="00CC2E34">
              <w:rPr>
                <w:noProof/>
                <w:webHidden/>
              </w:rPr>
              <w:tab/>
            </w:r>
            <w:r w:rsidR="00CC2E34">
              <w:rPr>
                <w:noProof/>
                <w:webHidden/>
              </w:rPr>
              <w:fldChar w:fldCharType="begin"/>
            </w:r>
            <w:r w:rsidR="00CC2E34">
              <w:rPr>
                <w:noProof/>
                <w:webHidden/>
              </w:rPr>
              <w:instrText xml:space="preserve"> PAGEREF _Toc160557465 \h </w:instrText>
            </w:r>
            <w:r w:rsidR="00CC2E34">
              <w:rPr>
                <w:noProof/>
                <w:webHidden/>
              </w:rPr>
            </w:r>
            <w:r w:rsidR="00CC2E34">
              <w:rPr>
                <w:noProof/>
                <w:webHidden/>
              </w:rPr>
              <w:fldChar w:fldCharType="separate"/>
            </w:r>
            <w:r w:rsidR="006423E0">
              <w:rPr>
                <w:noProof/>
                <w:webHidden/>
              </w:rPr>
              <w:t>7</w:t>
            </w:r>
            <w:r w:rsidR="00CC2E34">
              <w:rPr>
                <w:noProof/>
                <w:webHidden/>
              </w:rPr>
              <w:fldChar w:fldCharType="end"/>
            </w:r>
          </w:hyperlink>
        </w:p>
        <w:p w14:paraId="1661D5EB" w14:textId="24635679" w:rsidR="00CC2E34" w:rsidRDefault="00B00898">
          <w:pPr>
            <w:pStyle w:val="TDC2"/>
            <w:tabs>
              <w:tab w:val="right" w:leader="dot" w:pos="8828"/>
            </w:tabs>
            <w:rPr>
              <w:noProof/>
            </w:rPr>
          </w:pPr>
          <w:hyperlink w:anchor="_Toc160557466" w:history="1">
            <w:r w:rsidR="00CC2E34" w:rsidRPr="00B47F25">
              <w:rPr>
                <w:rStyle w:val="Hipervnculo"/>
                <w:noProof/>
              </w:rPr>
              <w:t>Modelos de proceso descriptivo</w:t>
            </w:r>
            <w:r w:rsidR="00CC2E34">
              <w:rPr>
                <w:noProof/>
                <w:webHidden/>
              </w:rPr>
              <w:tab/>
            </w:r>
            <w:r w:rsidR="00CC2E34">
              <w:rPr>
                <w:noProof/>
                <w:webHidden/>
              </w:rPr>
              <w:fldChar w:fldCharType="begin"/>
            </w:r>
            <w:r w:rsidR="00CC2E34">
              <w:rPr>
                <w:noProof/>
                <w:webHidden/>
              </w:rPr>
              <w:instrText xml:space="preserve"> PAGEREF _Toc160557466 \h </w:instrText>
            </w:r>
            <w:r w:rsidR="00CC2E34">
              <w:rPr>
                <w:noProof/>
                <w:webHidden/>
              </w:rPr>
            </w:r>
            <w:r w:rsidR="00CC2E34">
              <w:rPr>
                <w:noProof/>
                <w:webHidden/>
              </w:rPr>
              <w:fldChar w:fldCharType="separate"/>
            </w:r>
            <w:r w:rsidR="006423E0">
              <w:rPr>
                <w:noProof/>
                <w:webHidden/>
              </w:rPr>
              <w:t>8</w:t>
            </w:r>
            <w:r w:rsidR="00CC2E34">
              <w:rPr>
                <w:noProof/>
                <w:webHidden/>
              </w:rPr>
              <w:fldChar w:fldCharType="end"/>
            </w:r>
          </w:hyperlink>
        </w:p>
        <w:p w14:paraId="425864F3" w14:textId="1E98D666" w:rsidR="00CC2E34" w:rsidRDefault="00B00898">
          <w:pPr>
            <w:pStyle w:val="TDC3"/>
            <w:tabs>
              <w:tab w:val="right" w:leader="dot" w:pos="8828"/>
            </w:tabs>
            <w:rPr>
              <w:noProof/>
            </w:rPr>
          </w:pPr>
          <w:hyperlink w:anchor="_Toc160557467" w:history="1">
            <w:r w:rsidR="00CC2E34" w:rsidRPr="00B47F25">
              <w:rPr>
                <w:rStyle w:val="Hipervnculo"/>
                <w:noProof/>
              </w:rPr>
              <w:t>Modelo de cascada</w:t>
            </w:r>
            <w:r w:rsidR="00CC2E34">
              <w:rPr>
                <w:noProof/>
                <w:webHidden/>
              </w:rPr>
              <w:tab/>
            </w:r>
            <w:r w:rsidR="00CC2E34">
              <w:rPr>
                <w:noProof/>
                <w:webHidden/>
              </w:rPr>
              <w:fldChar w:fldCharType="begin"/>
            </w:r>
            <w:r w:rsidR="00CC2E34">
              <w:rPr>
                <w:noProof/>
                <w:webHidden/>
              </w:rPr>
              <w:instrText xml:space="preserve"> PAGEREF _Toc160557467 \h </w:instrText>
            </w:r>
            <w:r w:rsidR="00CC2E34">
              <w:rPr>
                <w:noProof/>
                <w:webHidden/>
              </w:rPr>
            </w:r>
            <w:r w:rsidR="00CC2E34">
              <w:rPr>
                <w:noProof/>
                <w:webHidden/>
              </w:rPr>
              <w:fldChar w:fldCharType="separate"/>
            </w:r>
            <w:r w:rsidR="006423E0">
              <w:rPr>
                <w:noProof/>
                <w:webHidden/>
              </w:rPr>
              <w:t>9</w:t>
            </w:r>
            <w:r w:rsidR="00CC2E34">
              <w:rPr>
                <w:noProof/>
                <w:webHidden/>
              </w:rPr>
              <w:fldChar w:fldCharType="end"/>
            </w:r>
          </w:hyperlink>
        </w:p>
        <w:p w14:paraId="54258A2E" w14:textId="2512FE27" w:rsidR="00CC2E34" w:rsidRDefault="00B00898">
          <w:pPr>
            <w:pStyle w:val="TDC3"/>
            <w:tabs>
              <w:tab w:val="right" w:leader="dot" w:pos="8828"/>
            </w:tabs>
            <w:rPr>
              <w:noProof/>
            </w:rPr>
          </w:pPr>
          <w:hyperlink w:anchor="_Toc160557468" w:history="1">
            <w:r w:rsidR="00CC2E34" w:rsidRPr="00B47F25">
              <w:rPr>
                <w:rStyle w:val="Hipervnculo"/>
                <w:noProof/>
              </w:rPr>
              <w:t>Modelo de proceso incremental</w:t>
            </w:r>
            <w:r w:rsidR="00CC2E34">
              <w:rPr>
                <w:noProof/>
                <w:webHidden/>
              </w:rPr>
              <w:tab/>
            </w:r>
            <w:r w:rsidR="00CC2E34">
              <w:rPr>
                <w:noProof/>
                <w:webHidden/>
              </w:rPr>
              <w:fldChar w:fldCharType="begin"/>
            </w:r>
            <w:r w:rsidR="00CC2E34">
              <w:rPr>
                <w:noProof/>
                <w:webHidden/>
              </w:rPr>
              <w:instrText xml:space="preserve"> PAGEREF _Toc160557468 \h </w:instrText>
            </w:r>
            <w:r w:rsidR="00CC2E34">
              <w:rPr>
                <w:noProof/>
                <w:webHidden/>
              </w:rPr>
            </w:r>
            <w:r w:rsidR="00CC2E34">
              <w:rPr>
                <w:noProof/>
                <w:webHidden/>
              </w:rPr>
              <w:fldChar w:fldCharType="separate"/>
            </w:r>
            <w:r w:rsidR="006423E0">
              <w:rPr>
                <w:noProof/>
                <w:webHidden/>
              </w:rPr>
              <w:t>10</w:t>
            </w:r>
            <w:r w:rsidR="00CC2E34">
              <w:rPr>
                <w:noProof/>
                <w:webHidden/>
              </w:rPr>
              <w:fldChar w:fldCharType="end"/>
            </w:r>
          </w:hyperlink>
        </w:p>
        <w:p w14:paraId="3F32E0A0" w14:textId="58B66D4A" w:rsidR="00CC2E34" w:rsidRDefault="00B00898">
          <w:pPr>
            <w:pStyle w:val="TDC3"/>
            <w:tabs>
              <w:tab w:val="right" w:leader="dot" w:pos="8828"/>
            </w:tabs>
            <w:rPr>
              <w:noProof/>
            </w:rPr>
          </w:pPr>
          <w:hyperlink w:anchor="_Toc160557469" w:history="1">
            <w:r w:rsidR="00CC2E34" w:rsidRPr="00B47F25">
              <w:rPr>
                <w:rStyle w:val="Hipervnculo"/>
                <w:noProof/>
              </w:rPr>
              <w:t>Modelos de proceso evolutivo</w:t>
            </w:r>
            <w:r w:rsidR="00CC2E34">
              <w:rPr>
                <w:noProof/>
                <w:webHidden/>
              </w:rPr>
              <w:tab/>
            </w:r>
            <w:r w:rsidR="00CC2E34">
              <w:rPr>
                <w:noProof/>
                <w:webHidden/>
              </w:rPr>
              <w:fldChar w:fldCharType="begin"/>
            </w:r>
            <w:r w:rsidR="00CC2E34">
              <w:rPr>
                <w:noProof/>
                <w:webHidden/>
              </w:rPr>
              <w:instrText xml:space="preserve"> PAGEREF _Toc160557469 \h </w:instrText>
            </w:r>
            <w:r w:rsidR="00CC2E34">
              <w:rPr>
                <w:noProof/>
                <w:webHidden/>
              </w:rPr>
            </w:r>
            <w:r w:rsidR="00CC2E34">
              <w:rPr>
                <w:noProof/>
                <w:webHidden/>
              </w:rPr>
              <w:fldChar w:fldCharType="separate"/>
            </w:r>
            <w:r w:rsidR="006423E0">
              <w:rPr>
                <w:noProof/>
                <w:webHidden/>
              </w:rPr>
              <w:t>11</w:t>
            </w:r>
            <w:r w:rsidR="00CC2E34">
              <w:rPr>
                <w:noProof/>
                <w:webHidden/>
              </w:rPr>
              <w:fldChar w:fldCharType="end"/>
            </w:r>
          </w:hyperlink>
        </w:p>
        <w:p w14:paraId="1DE032C4" w14:textId="29322FC0" w:rsidR="00CC2E34" w:rsidRDefault="00B00898">
          <w:pPr>
            <w:pStyle w:val="TDC3"/>
            <w:tabs>
              <w:tab w:val="right" w:leader="dot" w:pos="8828"/>
            </w:tabs>
            <w:rPr>
              <w:noProof/>
            </w:rPr>
          </w:pPr>
          <w:hyperlink w:anchor="_Toc160557470" w:history="1">
            <w:r w:rsidR="00CC2E34" w:rsidRPr="00B47F25">
              <w:rPr>
                <w:rStyle w:val="Hipervnculo"/>
                <w:noProof/>
              </w:rPr>
              <w:t>Modelos Concurrentes</w:t>
            </w:r>
            <w:r w:rsidR="00CC2E34">
              <w:rPr>
                <w:noProof/>
                <w:webHidden/>
              </w:rPr>
              <w:tab/>
            </w:r>
            <w:r w:rsidR="00CC2E34">
              <w:rPr>
                <w:noProof/>
                <w:webHidden/>
              </w:rPr>
              <w:fldChar w:fldCharType="begin"/>
            </w:r>
            <w:r w:rsidR="00CC2E34">
              <w:rPr>
                <w:noProof/>
                <w:webHidden/>
              </w:rPr>
              <w:instrText xml:space="preserve"> PAGEREF _Toc160557470 \h </w:instrText>
            </w:r>
            <w:r w:rsidR="00CC2E34">
              <w:rPr>
                <w:noProof/>
                <w:webHidden/>
              </w:rPr>
            </w:r>
            <w:r w:rsidR="00CC2E34">
              <w:rPr>
                <w:noProof/>
                <w:webHidden/>
              </w:rPr>
              <w:fldChar w:fldCharType="separate"/>
            </w:r>
            <w:r w:rsidR="006423E0">
              <w:rPr>
                <w:noProof/>
                <w:webHidden/>
              </w:rPr>
              <w:t>13</w:t>
            </w:r>
            <w:r w:rsidR="00CC2E34">
              <w:rPr>
                <w:noProof/>
                <w:webHidden/>
              </w:rPr>
              <w:fldChar w:fldCharType="end"/>
            </w:r>
          </w:hyperlink>
        </w:p>
        <w:p w14:paraId="3D085E79" w14:textId="1C46C46B" w:rsidR="00CC2E34" w:rsidRDefault="00B00898">
          <w:pPr>
            <w:pStyle w:val="TDC3"/>
            <w:tabs>
              <w:tab w:val="right" w:leader="dot" w:pos="8828"/>
            </w:tabs>
            <w:rPr>
              <w:noProof/>
            </w:rPr>
          </w:pPr>
          <w:hyperlink w:anchor="_Toc160557471" w:history="1">
            <w:r w:rsidR="00CC2E34" w:rsidRPr="00B47F25">
              <w:rPr>
                <w:rStyle w:val="Hipervnculo"/>
                <w:noProof/>
              </w:rPr>
              <w:t>Modelos de proceso especializado</w:t>
            </w:r>
            <w:r w:rsidR="00CC2E34">
              <w:rPr>
                <w:noProof/>
                <w:webHidden/>
              </w:rPr>
              <w:tab/>
            </w:r>
            <w:r w:rsidR="00CC2E34">
              <w:rPr>
                <w:noProof/>
                <w:webHidden/>
              </w:rPr>
              <w:fldChar w:fldCharType="begin"/>
            </w:r>
            <w:r w:rsidR="00CC2E34">
              <w:rPr>
                <w:noProof/>
                <w:webHidden/>
              </w:rPr>
              <w:instrText xml:space="preserve"> PAGEREF _Toc160557471 \h </w:instrText>
            </w:r>
            <w:r w:rsidR="00CC2E34">
              <w:rPr>
                <w:noProof/>
                <w:webHidden/>
              </w:rPr>
            </w:r>
            <w:r w:rsidR="00CC2E34">
              <w:rPr>
                <w:noProof/>
                <w:webHidden/>
              </w:rPr>
              <w:fldChar w:fldCharType="separate"/>
            </w:r>
            <w:r w:rsidR="006423E0">
              <w:rPr>
                <w:noProof/>
                <w:webHidden/>
              </w:rPr>
              <w:t>14</w:t>
            </w:r>
            <w:r w:rsidR="00CC2E34">
              <w:rPr>
                <w:noProof/>
                <w:webHidden/>
              </w:rPr>
              <w:fldChar w:fldCharType="end"/>
            </w:r>
          </w:hyperlink>
        </w:p>
        <w:p w14:paraId="051D1690" w14:textId="69D2942E" w:rsidR="00CC2E34" w:rsidRDefault="00B00898">
          <w:pPr>
            <w:pStyle w:val="TDC3"/>
            <w:tabs>
              <w:tab w:val="right" w:leader="dot" w:pos="8828"/>
            </w:tabs>
            <w:rPr>
              <w:noProof/>
            </w:rPr>
          </w:pPr>
          <w:hyperlink w:anchor="_Toc160557472" w:history="1">
            <w:r w:rsidR="00CC2E34" w:rsidRPr="00B47F25">
              <w:rPr>
                <w:rStyle w:val="Hipervnculo"/>
                <w:noProof/>
              </w:rPr>
              <w:t>Modelo UML</w:t>
            </w:r>
            <w:r w:rsidR="00CC2E34">
              <w:rPr>
                <w:noProof/>
                <w:webHidden/>
              </w:rPr>
              <w:tab/>
            </w:r>
            <w:r w:rsidR="00CC2E34">
              <w:rPr>
                <w:noProof/>
                <w:webHidden/>
              </w:rPr>
              <w:fldChar w:fldCharType="begin"/>
            </w:r>
            <w:r w:rsidR="00CC2E34">
              <w:rPr>
                <w:noProof/>
                <w:webHidden/>
              </w:rPr>
              <w:instrText xml:space="preserve"> PAGEREF _Toc160557472 \h </w:instrText>
            </w:r>
            <w:r w:rsidR="00CC2E34">
              <w:rPr>
                <w:noProof/>
                <w:webHidden/>
              </w:rPr>
            </w:r>
            <w:r w:rsidR="00CC2E34">
              <w:rPr>
                <w:noProof/>
                <w:webHidden/>
              </w:rPr>
              <w:fldChar w:fldCharType="separate"/>
            </w:r>
            <w:r w:rsidR="006423E0">
              <w:rPr>
                <w:noProof/>
                <w:webHidden/>
              </w:rPr>
              <w:t>18</w:t>
            </w:r>
            <w:r w:rsidR="00CC2E34">
              <w:rPr>
                <w:noProof/>
                <w:webHidden/>
              </w:rPr>
              <w:fldChar w:fldCharType="end"/>
            </w:r>
          </w:hyperlink>
        </w:p>
        <w:p w14:paraId="47F7342E" w14:textId="5A723D81" w:rsidR="00CC2E34" w:rsidRDefault="00B00898">
          <w:pPr>
            <w:pStyle w:val="TDC3"/>
            <w:tabs>
              <w:tab w:val="right" w:leader="dot" w:pos="8828"/>
            </w:tabs>
            <w:rPr>
              <w:noProof/>
            </w:rPr>
          </w:pPr>
          <w:hyperlink w:anchor="_Toc160557473" w:history="1">
            <w:r w:rsidR="00CC2E34" w:rsidRPr="00B47F25">
              <w:rPr>
                <w:rStyle w:val="Hipervnculo"/>
                <w:noProof/>
              </w:rPr>
              <w:t>El Proceso Unificado</w:t>
            </w:r>
            <w:r w:rsidR="00CC2E34">
              <w:rPr>
                <w:noProof/>
                <w:webHidden/>
              </w:rPr>
              <w:tab/>
            </w:r>
            <w:r w:rsidR="00CC2E34">
              <w:rPr>
                <w:noProof/>
                <w:webHidden/>
              </w:rPr>
              <w:fldChar w:fldCharType="begin"/>
            </w:r>
            <w:r w:rsidR="00CC2E34">
              <w:rPr>
                <w:noProof/>
                <w:webHidden/>
              </w:rPr>
              <w:instrText xml:space="preserve"> PAGEREF _Toc160557473 \h </w:instrText>
            </w:r>
            <w:r w:rsidR="00CC2E34">
              <w:rPr>
                <w:noProof/>
                <w:webHidden/>
              </w:rPr>
            </w:r>
            <w:r w:rsidR="00CC2E34">
              <w:rPr>
                <w:noProof/>
                <w:webHidden/>
              </w:rPr>
              <w:fldChar w:fldCharType="separate"/>
            </w:r>
            <w:r w:rsidR="006423E0">
              <w:rPr>
                <w:noProof/>
                <w:webHidden/>
              </w:rPr>
              <w:t>27</w:t>
            </w:r>
            <w:r w:rsidR="00CC2E34">
              <w:rPr>
                <w:noProof/>
                <w:webHidden/>
              </w:rPr>
              <w:fldChar w:fldCharType="end"/>
            </w:r>
          </w:hyperlink>
        </w:p>
        <w:p w14:paraId="7199A672" w14:textId="1B95387C" w:rsidR="00CC2E34" w:rsidRDefault="00B00898">
          <w:pPr>
            <w:pStyle w:val="TDC3"/>
            <w:tabs>
              <w:tab w:val="right" w:leader="dot" w:pos="8828"/>
            </w:tabs>
            <w:rPr>
              <w:noProof/>
            </w:rPr>
          </w:pPr>
          <w:hyperlink w:anchor="_Toc160557474" w:history="1">
            <w:r w:rsidR="00CC2E34" w:rsidRPr="00B47F25">
              <w:rPr>
                <w:rStyle w:val="Hipervnculo"/>
                <w:noProof/>
              </w:rPr>
              <w:t>Ventajas y desventajas de los modelos</w:t>
            </w:r>
            <w:r w:rsidR="00CC2E34">
              <w:rPr>
                <w:noProof/>
                <w:webHidden/>
              </w:rPr>
              <w:tab/>
            </w:r>
            <w:r w:rsidR="00CC2E34">
              <w:rPr>
                <w:noProof/>
                <w:webHidden/>
              </w:rPr>
              <w:fldChar w:fldCharType="begin"/>
            </w:r>
            <w:r w:rsidR="00CC2E34">
              <w:rPr>
                <w:noProof/>
                <w:webHidden/>
              </w:rPr>
              <w:instrText xml:space="preserve"> PAGEREF _Toc160557474 \h </w:instrText>
            </w:r>
            <w:r w:rsidR="00CC2E34">
              <w:rPr>
                <w:noProof/>
                <w:webHidden/>
              </w:rPr>
            </w:r>
            <w:r w:rsidR="00CC2E34">
              <w:rPr>
                <w:noProof/>
                <w:webHidden/>
              </w:rPr>
              <w:fldChar w:fldCharType="separate"/>
            </w:r>
            <w:r w:rsidR="006423E0">
              <w:rPr>
                <w:noProof/>
                <w:webHidden/>
              </w:rPr>
              <w:t>30</w:t>
            </w:r>
            <w:r w:rsidR="00CC2E34">
              <w:rPr>
                <w:noProof/>
                <w:webHidden/>
              </w:rPr>
              <w:fldChar w:fldCharType="end"/>
            </w:r>
          </w:hyperlink>
        </w:p>
        <w:p w14:paraId="2E93462C" w14:textId="38C55747" w:rsidR="00CC2E34" w:rsidRDefault="00B00898">
          <w:pPr>
            <w:pStyle w:val="TDC1"/>
            <w:tabs>
              <w:tab w:val="right" w:leader="dot" w:pos="8828"/>
            </w:tabs>
            <w:rPr>
              <w:rFonts w:asciiTheme="minorHAnsi" w:eastAsiaTheme="minorEastAsia" w:hAnsiTheme="minorHAnsi"/>
              <w:noProof/>
              <w:sz w:val="22"/>
              <w:lang w:eastAsia="es-NI"/>
            </w:rPr>
          </w:pPr>
          <w:hyperlink w:anchor="_Toc160557475" w:history="1">
            <w:r w:rsidR="00CC2E34" w:rsidRPr="00B47F25">
              <w:rPr>
                <w:rStyle w:val="Hipervnculo"/>
                <w:noProof/>
              </w:rPr>
              <w:t>Bibliografía y Webgrafía</w:t>
            </w:r>
            <w:r w:rsidR="00CC2E34">
              <w:rPr>
                <w:noProof/>
                <w:webHidden/>
              </w:rPr>
              <w:tab/>
            </w:r>
            <w:r w:rsidR="00CC2E34">
              <w:rPr>
                <w:noProof/>
                <w:webHidden/>
              </w:rPr>
              <w:fldChar w:fldCharType="begin"/>
            </w:r>
            <w:r w:rsidR="00CC2E34">
              <w:rPr>
                <w:noProof/>
                <w:webHidden/>
              </w:rPr>
              <w:instrText xml:space="preserve"> PAGEREF _Toc160557475 \h </w:instrText>
            </w:r>
            <w:r w:rsidR="00CC2E34">
              <w:rPr>
                <w:noProof/>
                <w:webHidden/>
              </w:rPr>
            </w:r>
            <w:r w:rsidR="00CC2E34">
              <w:rPr>
                <w:noProof/>
                <w:webHidden/>
              </w:rPr>
              <w:fldChar w:fldCharType="separate"/>
            </w:r>
            <w:r w:rsidR="006423E0">
              <w:rPr>
                <w:noProof/>
                <w:webHidden/>
              </w:rPr>
              <w:t>30</w:t>
            </w:r>
            <w:r w:rsidR="00CC2E34">
              <w:rPr>
                <w:noProof/>
                <w:webHidden/>
              </w:rPr>
              <w:fldChar w:fldCharType="end"/>
            </w:r>
          </w:hyperlink>
        </w:p>
        <w:p w14:paraId="62F7C90B" w14:textId="1BC11807" w:rsidR="00CC2E34" w:rsidRDefault="00B00898">
          <w:pPr>
            <w:pStyle w:val="TDC1"/>
            <w:tabs>
              <w:tab w:val="right" w:leader="dot" w:pos="8828"/>
            </w:tabs>
            <w:rPr>
              <w:rFonts w:asciiTheme="minorHAnsi" w:eastAsiaTheme="minorEastAsia" w:hAnsiTheme="minorHAnsi"/>
              <w:noProof/>
              <w:sz w:val="22"/>
              <w:lang w:eastAsia="es-NI"/>
            </w:rPr>
          </w:pPr>
          <w:hyperlink w:anchor="_Toc160557476" w:history="1">
            <w:r w:rsidR="00CC2E34" w:rsidRPr="00B47F25">
              <w:rPr>
                <w:rStyle w:val="Hipervnculo"/>
                <w:noProof/>
              </w:rPr>
              <w:t>Glosario</w:t>
            </w:r>
            <w:r w:rsidR="00CC2E34">
              <w:rPr>
                <w:noProof/>
                <w:webHidden/>
              </w:rPr>
              <w:tab/>
            </w:r>
            <w:r w:rsidR="00CC2E34">
              <w:rPr>
                <w:noProof/>
                <w:webHidden/>
              </w:rPr>
              <w:fldChar w:fldCharType="begin"/>
            </w:r>
            <w:r w:rsidR="00CC2E34">
              <w:rPr>
                <w:noProof/>
                <w:webHidden/>
              </w:rPr>
              <w:instrText xml:space="preserve"> PAGEREF _Toc160557476 \h </w:instrText>
            </w:r>
            <w:r w:rsidR="00CC2E34">
              <w:rPr>
                <w:noProof/>
                <w:webHidden/>
              </w:rPr>
            </w:r>
            <w:r w:rsidR="00CC2E34">
              <w:rPr>
                <w:noProof/>
                <w:webHidden/>
              </w:rPr>
              <w:fldChar w:fldCharType="separate"/>
            </w:r>
            <w:r w:rsidR="006423E0">
              <w:rPr>
                <w:noProof/>
                <w:webHidden/>
              </w:rPr>
              <w:t>31</w:t>
            </w:r>
            <w:r w:rsidR="00CC2E34">
              <w:rPr>
                <w:noProof/>
                <w:webHidden/>
              </w:rPr>
              <w:fldChar w:fldCharType="end"/>
            </w:r>
          </w:hyperlink>
        </w:p>
        <w:p w14:paraId="02A3CEDF" w14:textId="56E89AA3" w:rsidR="00843820" w:rsidRDefault="00843820">
          <w:r w:rsidRPr="004A18B8">
            <w:rPr>
              <w:rFonts w:cs="Tahoma"/>
              <w:szCs w:val="24"/>
              <w:lang w:val="es-ES"/>
            </w:rPr>
            <w:fldChar w:fldCharType="end"/>
          </w:r>
        </w:p>
      </w:sdtContent>
    </w:sdt>
    <w:p w14:paraId="2B7B10AD" w14:textId="253C66CF" w:rsidR="00B0609B" w:rsidRDefault="00B0609B" w:rsidP="00BC7A33">
      <w:pPr>
        <w:spacing w:line="276" w:lineRule="auto"/>
        <w:rPr>
          <w:b/>
        </w:rPr>
      </w:pPr>
    </w:p>
    <w:p w14:paraId="2B3B8275" w14:textId="439FFAD8" w:rsidR="00B0609B" w:rsidRPr="00A76AA1" w:rsidRDefault="00BC7A33"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3719707" wp14:editId="3A039D95">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866C8" w14:textId="77777777" w:rsidR="008D04CA" w:rsidRPr="00D904A7" w:rsidRDefault="008D04CA" w:rsidP="008D04CA">
                              <w:pPr>
                                <w:pStyle w:val="Ttulo1"/>
                              </w:pPr>
                              <w:bookmarkStart w:id="2" w:name="_Toc160557459"/>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719707"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96866C8" w14:textId="77777777" w:rsidR="008D04CA" w:rsidRPr="00D904A7" w:rsidRDefault="008D04CA" w:rsidP="008D04CA">
                        <w:pPr>
                          <w:pStyle w:val="Ttulo1"/>
                        </w:pPr>
                        <w:bookmarkStart w:id="3" w:name="_Toc160557459"/>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54EA1E95" w14:textId="3FD81557" w:rsidR="00B0609B" w:rsidRPr="00A76AA1" w:rsidRDefault="00AA1DFF" w:rsidP="00A76AA1">
      <w:pPr>
        <w:contextualSpacing/>
        <w:rPr>
          <w:bCs/>
        </w:rPr>
      </w:pPr>
      <w:r>
        <w:rPr>
          <w:bCs/>
          <w:noProof/>
        </w:rPr>
        <w:drawing>
          <wp:anchor distT="0" distB="0" distL="114300" distR="114300" simplePos="0" relativeHeight="251679744" behindDoc="1" locked="0" layoutInCell="1" allowOverlap="1" wp14:anchorId="7B608FE3" wp14:editId="5B90712E">
            <wp:simplePos x="0" y="0"/>
            <wp:positionH relativeFrom="column">
              <wp:posOffset>-3810</wp:posOffset>
            </wp:positionH>
            <wp:positionV relativeFrom="paragraph">
              <wp:posOffset>276225</wp:posOffset>
            </wp:positionV>
            <wp:extent cx="4495800" cy="1257300"/>
            <wp:effectExtent l="0" t="0" r="0" b="0"/>
            <wp:wrapTight wrapText="bothSides">
              <wp:wrapPolygon edited="0">
                <wp:start x="0" y="0"/>
                <wp:lineTo x="0" y="21273"/>
                <wp:lineTo x="16475" y="21273"/>
                <wp:lineTo x="16200" y="20945"/>
                <wp:lineTo x="14278" y="15709"/>
                <wp:lineTo x="1427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495800" cy="1257300"/>
                    </a:xfrm>
                    <a:prstGeom prst="rect">
                      <a:avLst/>
                    </a:prstGeom>
                  </pic:spPr>
                </pic:pic>
              </a:graphicData>
            </a:graphic>
            <wp14:sizeRelH relativeFrom="page">
              <wp14:pctWidth>0</wp14:pctWidth>
            </wp14:sizeRelH>
            <wp14:sizeRelV relativeFrom="page">
              <wp14:pctHeight>0</wp14:pctHeight>
            </wp14:sizeRelV>
          </wp:anchor>
        </w:drawing>
      </w:r>
    </w:p>
    <w:p w14:paraId="22F58891" w14:textId="5857EAD0" w:rsidR="008C2C55" w:rsidRPr="008C2C55" w:rsidRDefault="008C2C55" w:rsidP="008C2C55">
      <w:pPr>
        <w:contextualSpacing/>
        <w:rPr>
          <w:bCs/>
        </w:rPr>
      </w:pPr>
      <w:r w:rsidRPr="008C2C55">
        <w:rPr>
          <w:bCs/>
        </w:rPr>
        <w:t>Bienvenidos a la Unidad IV de nuestro curso sobre Modelado y Análisis de Software. En esta sección, nos adentraremos en el fascinante mundo del proceso de desarrollo de software, explorando conceptos clave, modelos y actividades estructurales que son fundamentales para comprender cómo se lleva a cabo la creación de software efectivo y eficiente.</w:t>
      </w:r>
    </w:p>
    <w:p w14:paraId="4084F0FA" w14:textId="77777777" w:rsidR="008C2C55" w:rsidRPr="008C2C55" w:rsidRDefault="008C2C55" w:rsidP="008C2C55">
      <w:pPr>
        <w:contextualSpacing/>
        <w:rPr>
          <w:bCs/>
        </w:rPr>
      </w:pPr>
    </w:p>
    <w:p w14:paraId="471D798B" w14:textId="77777777" w:rsidR="008C2C55" w:rsidRPr="008C2C55" w:rsidRDefault="008C2C55" w:rsidP="008C2C55">
      <w:pPr>
        <w:contextualSpacing/>
        <w:rPr>
          <w:bCs/>
        </w:rPr>
      </w:pPr>
      <w:r w:rsidRPr="008C2C55">
        <w:rPr>
          <w:bCs/>
        </w:rPr>
        <w:t>Durante esta unidad, nos proponemos alcanzar varios objetivos fundamentales. En primer lugar, buscamos familiarizarnos con los conceptos esenciales y los diferentes modelos que guían el proceso de desarrollo de software. Además, nos enfocaremos en identificar las actividades fundamentales que se llevan a cabo en cualquier proceso de software, así como en comprender cómo se modelan estos procesos, abordando distintos enfoques de modelado de software.</w:t>
      </w:r>
    </w:p>
    <w:p w14:paraId="50CC915A" w14:textId="77777777" w:rsidR="008C2C55" w:rsidRPr="008C2C55" w:rsidRDefault="008C2C55" w:rsidP="008C2C55">
      <w:pPr>
        <w:contextualSpacing/>
        <w:rPr>
          <w:bCs/>
        </w:rPr>
      </w:pPr>
    </w:p>
    <w:p w14:paraId="52F10AF4" w14:textId="77777777" w:rsidR="008C2C55" w:rsidRPr="008C2C55" w:rsidRDefault="008C2C55" w:rsidP="008C2C55">
      <w:pPr>
        <w:contextualSpacing/>
        <w:rPr>
          <w:bCs/>
        </w:rPr>
      </w:pPr>
      <w:r w:rsidRPr="008C2C55">
        <w:rPr>
          <w:bCs/>
        </w:rPr>
        <w:t>Exploraremos detalladamente el Modelo de Proceso del Software, desglosando su estructura y examinando las actividades que lo componen. Posteriormente, nos sumergiremos en los diversos modelos de proceso descriptivo, como el modelo de cascada, el modelo incremental, los modelos evolutivos y los modelos concurrentes, entre otros. Además, exploraremos modelos especializados, como el desarrollo basado en componentes, el modelo de métodos formales y el desarrollo de software orientado a aspectos.</w:t>
      </w:r>
    </w:p>
    <w:p w14:paraId="043E03A4" w14:textId="77777777" w:rsidR="008C2C55" w:rsidRPr="008C2C55" w:rsidRDefault="008C2C55" w:rsidP="008C2C55">
      <w:pPr>
        <w:contextualSpacing/>
        <w:rPr>
          <w:bCs/>
        </w:rPr>
      </w:pPr>
    </w:p>
    <w:p w14:paraId="5A1E6B9D" w14:textId="77777777" w:rsidR="008C2C55" w:rsidRPr="008C2C55" w:rsidRDefault="008C2C55" w:rsidP="008C2C55">
      <w:pPr>
        <w:contextualSpacing/>
        <w:rPr>
          <w:bCs/>
        </w:rPr>
      </w:pPr>
      <w:r w:rsidRPr="008C2C55">
        <w:rPr>
          <w:bCs/>
        </w:rPr>
        <w:t xml:space="preserve">Para enriquecer nuestra comprensión práctica, dedicaremos tiempo a estudiar el Modelo UML (Lenguaje de Modelado Unificado), profundizando en sus diferentes aspectos, como casos de uso, diagramas de secuencia, diagramas de clases y </w:t>
      </w:r>
      <w:r w:rsidRPr="008C2C55">
        <w:rPr>
          <w:bCs/>
        </w:rPr>
        <w:lastRenderedPageBreak/>
        <w:t>diagramas de estado. Asimismo, examinaremos el Proceso Unificado, comprendiendo su historia y las fases que lo componen.</w:t>
      </w:r>
    </w:p>
    <w:p w14:paraId="5C135959" w14:textId="77777777" w:rsidR="008C2C55" w:rsidRPr="008C2C55" w:rsidRDefault="008C2C55" w:rsidP="008C2C55">
      <w:pPr>
        <w:contextualSpacing/>
        <w:rPr>
          <w:bCs/>
        </w:rPr>
      </w:pPr>
    </w:p>
    <w:p w14:paraId="6D579A13" w14:textId="77777777" w:rsidR="008C2C55" w:rsidRPr="008C2C55" w:rsidRDefault="008C2C55" w:rsidP="008C2C55">
      <w:pPr>
        <w:contextualSpacing/>
        <w:rPr>
          <w:bCs/>
        </w:rPr>
      </w:pPr>
      <w:r w:rsidRPr="008C2C55">
        <w:rPr>
          <w:bCs/>
        </w:rPr>
        <w:t>Finalmente, evaluaremos las ventajas y desventajas de los diversos modelos de proceso, permitiéndonos reflexionar sobre cuál es el más adecuado para diferentes contextos y proyectos de desarrollo de software.</w:t>
      </w:r>
    </w:p>
    <w:p w14:paraId="54BEB693" w14:textId="77777777" w:rsidR="008C2C55" w:rsidRPr="008C2C55" w:rsidRDefault="008C2C55" w:rsidP="008C2C55">
      <w:pPr>
        <w:contextualSpacing/>
        <w:rPr>
          <w:bCs/>
        </w:rPr>
      </w:pPr>
    </w:p>
    <w:p w14:paraId="34A4164B" w14:textId="336EFFFE" w:rsidR="00B0609B" w:rsidRPr="00A76AA1" w:rsidRDefault="008C2C55" w:rsidP="008C2C55">
      <w:pPr>
        <w:contextualSpacing/>
        <w:rPr>
          <w:bCs/>
        </w:rPr>
      </w:pPr>
      <w:r w:rsidRPr="008C2C55">
        <w:rPr>
          <w:bCs/>
        </w:rPr>
        <w:t>¡Prepárense para sumergirse en un viaje de aprendizaje emocionante y enriquecedor mientras exploramos los fundamentos del modelado y análisis de software!</w:t>
      </w:r>
    </w:p>
    <w:p w14:paraId="15F7FEC2" w14:textId="77777777" w:rsidR="00AB2DF6" w:rsidRPr="00A76AA1" w:rsidRDefault="00AB2DF6" w:rsidP="00A76AA1">
      <w:pPr>
        <w:contextualSpacing/>
        <w:rPr>
          <w:bCs/>
        </w:rPr>
      </w:pPr>
    </w:p>
    <w:p w14:paraId="65F52533" w14:textId="77777777" w:rsidR="00AB2DF6" w:rsidRPr="002117E6" w:rsidRDefault="00AB2DF6" w:rsidP="00A76AA1">
      <w:pPr>
        <w:contextualSpacing/>
        <w:rPr>
          <w:bCs/>
        </w:rPr>
      </w:pPr>
    </w:p>
    <w:p w14:paraId="08A115BC" w14:textId="77777777" w:rsidR="00AB2DF6" w:rsidRPr="002117E6" w:rsidRDefault="006D7C25" w:rsidP="00A76AA1">
      <w:pPr>
        <w:contextualSpacing/>
        <w:rPr>
          <w:bCs/>
        </w:rPr>
      </w:pPr>
      <w:r>
        <w:rPr>
          <w:bCs/>
          <w:noProof/>
        </w:rPr>
        <mc:AlternateContent>
          <mc:Choice Requires="wpg">
            <w:drawing>
              <wp:anchor distT="0" distB="0" distL="114300" distR="114300" simplePos="0" relativeHeight="251668480" behindDoc="0" locked="0" layoutInCell="1" allowOverlap="1" wp14:anchorId="4581461B" wp14:editId="0B6B5680">
                <wp:simplePos x="0" y="0"/>
                <wp:positionH relativeFrom="column">
                  <wp:posOffset>-297815</wp:posOffset>
                </wp:positionH>
                <wp:positionV relativeFrom="paragraph">
                  <wp:posOffset>220345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0F241" w14:textId="77777777" w:rsidR="008D04CA" w:rsidRPr="00D904A7" w:rsidRDefault="008D04CA" w:rsidP="008D04CA">
                              <w:pPr>
                                <w:pStyle w:val="Ttulo1"/>
                              </w:pPr>
                              <w:bookmarkStart w:id="4" w:name="_Toc160557460"/>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81461B" id="Grupo 50" o:spid="_x0000_s1038" style="position:absolute;left:0;text-align:left;margin-left:-23.45pt;margin-top:17.3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300F241" w14:textId="77777777" w:rsidR="008D04CA" w:rsidRPr="00D904A7" w:rsidRDefault="008D04CA" w:rsidP="008D04CA">
                        <w:pPr>
                          <w:pStyle w:val="Ttulo1"/>
                        </w:pPr>
                        <w:bookmarkStart w:id="5" w:name="_Toc160557460"/>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6CB789B" w14:textId="77777777" w:rsidR="00AB2DF6" w:rsidRPr="002117E6" w:rsidRDefault="00AB2DF6" w:rsidP="00A76AA1">
      <w:pPr>
        <w:contextualSpacing/>
        <w:rPr>
          <w:bCs/>
        </w:rPr>
      </w:pPr>
    </w:p>
    <w:p w14:paraId="66DEABB2" w14:textId="77777777" w:rsidR="00AB2DF6" w:rsidRDefault="00AB2DF6" w:rsidP="00A76AA1">
      <w:pPr>
        <w:tabs>
          <w:tab w:val="left" w:pos="3075"/>
        </w:tabs>
        <w:contextualSpacing/>
      </w:pPr>
    </w:p>
    <w:p w14:paraId="176529E3" w14:textId="7AD7611A" w:rsidR="00AA1DFF" w:rsidRDefault="00AA1DFF" w:rsidP="00FC02AD">
      <w:pPr>
        <w:pStyle w:val="Ttulo2"/>
      </w:pPr>
      <w:bookmarkStart w:id="6" w:name="_Toc160557461"/>
      <w:r w:rsidRPr="00AA1DFF">
        <w:t>El Modelo de proceso del software</w:t>
      </w:r>
      <w:bookmarkEnd w:id="6"/>
    </w:p>
    <w:p w14:paraId="074998C2" w14:textId="032600A9" w:rsidR="004865F5" w:rsidRDefault="004865F5" w:rsidP="004865F5">
      <w:r w:rsidRPr="004865F5">
        <w:t>En el corazón del desarrollo disciplinado de software se encuentra el modelo de proceso del software, el cual define el conjunto de actividades, roles, productos y flujos de trabajo que guían la transformación de necesidades humanas y organizativas en sistemas computacionales funcionales. En palabras de Sommerville (2011), “los procesos de software son actividades estructuradas que tienen como objetivo el desarrollo o la evolución de un producto software”. Este modelo representa una visión sistemática de cómo se produce el software, alejándose de prácticas improvisadas o artesanales.</w:t>
      </w:r>
    </w:p>
    <w:p w14:paraId="22905802" w14:textId="77777777" w:rsidR="004865F5" w:rsidRPr="004865F5" w:rsidRDefault="004865F5" w:rsidP="004865F5"/>
    <w:p w14:paraId="7D90659D" w14:textId="1BFB4E18" w:rsidR="00AA1DFF" w:rsidRDefault="00AA1DFF" w:rsidP="00FC02AD">
      <w:pPr>
        <w:pStyle w:val="Ttulo3"/>
      </w:pPr>
      <w:bookmarkStart w:id="7" w:name="_Toc160557462"/>
      <w:r>
        <w:t>Modelo de proceso</w:t>
      </w:r>
      <w:bookmarkEnd w:id="7"/>
    </w:p>
    <w:p w14:paraId="3F4AE14F" w14:textId="77777777" w:rsidR="004865F5" w:rsidRDefault="004865F5" w:rsidP="004865F5">
      <w:r>
        <w:t>Un modelo de proceso es una abstracción que representa las fases principales involucradas en el desarrollo de software y la forma en que estas fases interactúan. No prescribe cómo debe hacerse cada tarea en detalle, sino que ofrece un marco general que puede adaptarse a contextos específicos.</w:t>
      </w:r>
    </w:p>
    <w:p w14:paraId="36B2611A" w14:textId="77777777" w:rsidR="004865F5" w:rsidRDefault="004865F5" w:rsidP="004865F5"/>
    <w:p w14:paraId="7443EE45" w14:textId="77777777" w:rsidR="004865F5" w:rsidRDefault="004865F5" w:rsidP="004865F5">
      <w:r>
        <w:t>Componentes fundamentales:</w:t>
      </w:r>
    </w:p>
    <w:p w14:paraId="6A7F2DB5" w14:textId="1B8697C2" w:rsidR="004865F5" w:rsidRDefault="004865F5" w:rsidP="004865F5">
      <w:r>
        <w:t>Actividades: pasos o tareas del desarrollo (como análisis, diseño, codificación).</w:t>
      </w:r>
    </w:p>
    <w:p w14:paraId="02C29D0F" w14:textId="1578C0CD" w:rsidR="004865F5" w:rsidRDefault="004865F5" w:rsidP="004865F5">
      <w:r>
        <w:t>Entregables: artefactos o productos generados (como documentos, código, diagramas).</w:t>
      </w:r>
    </w:p>
    <w:p w14:paraId="2323C611" w14:textId="54892B59" w:rsidR="004865F5" w:rsidRDefault="004865F5" w:rsidP="004865F5">
      <w:r>
        <w:t xml:space="preserve">Roles: responsables de las actividades (analistas, programadores, usuarios, </w:t>
      </w:r>
      <w:proofErr w:type="spellStart"/>
      <w:r>
        <w:t>testers</w:t>
      </w:r>
      <w:proofErr w:type="spellEnd"/>
      <w:r>
        <w:t>).</w:t>
      </w:r>
    </w:p>
    <w:p w14:paraId="2E724721" w14:textId="77777777" w:rsidR="004865F5" w:rsidRDefault="004865F5" w:rsidP="004865F5">
      <w:r>
        <w:t>Flujos de trabajo: cómo y cuándo se ejecutan las actividades.</w:t>
      </w:r>
    </w:p>
    <w:p w14:paraId="711F855E" w14:textId="77777777" w:rsidR="004865F5" w:rsidRDefault="004865F5" w:rsidP="004865F5"/>
    <w:p w14:paraId="614C52D2" w14:textId="0B4027FB" w:rsidR="004865F5" w:rsidRDefault="004865F5" w:rsidP="004865F5">
      <w:r w:rsidRPr="00942F9B">
        <w:rPr>
          <w:highlight w:val="lightGray"/>
        </w:rPr>
        <w:t>Un modelo de proceso bien definido incrementa la previsibilidad, la calidad y la capacidad de gestión del desarrollo de software.</w:t>
      </w:r>
    </w:p>
    <w:p w14:paraId="48121CE1" w14:textId="77777777" w:rsidR="004865F5" w:rsidRDefault="004865F5" w:rsidP="004865F5"/>
    <w:p w14:paraId="79EAAE5D" w14:textId="77777777" w:rsidR="004865F5" w:rsidRDefault="004865F5" w:rsidP="004865F5">
      <w:r>
        <w:t>Aplicación en Nicaragua</w:t>
      </w:r>
    </w:p>
    <w:p w14:paraId="20E737E6" w14:textId="3B3022B1" w:rsidR="004865F5" w:rsidRDefault="004865F5" w:rsidP="004865F5">
      <w:r>
        <w:t>En entornos educativos como universidades o institutos tecnológicos nicaragüenses, contar con un modelo de proceso estructurado permite que los estudiantes desarrollen proyectos más sólidos, pasando del enfoque improvisado a uno guiado por principios metodológicos.</w:t>
      </w:r>
    </w:p>
    <w:p w14:paraId="108C31FE" w14:textId="77777777" w:rsidR="004865F5" w:rsidRPr="004865F5" w:rsidRDefault="004865F5" w:rsidP="004865F5"/>
    <w:p w14:paraId="279742F4" w14:textId="12EFAB90" w:rsidR="00AA1DFF" w:rsidRDefault="00AA1DFF" w:rsidP="00FC02AD">
      <w:pPr>
        <w:pStyle w:val="Ttulo3"/>
      </w:pPr>
      <w:bookmarkStart w:id="8" w:name="_Toc160557463"/>
      <w:r>
        <w:t>Estructura del proceso</w:t>
      </w:r>
      <w:bookmarkEnd w:id="8"/>
    </w:p>
    <w:p w14:paraId="42383B94" w14:textId="77777777" w:rsidR="00942F9B" w:rsidRDefault="00942F9B" w:rsidP="00942F9B">
      <w:r>
        <w:t>La estructura del proceso se refiere a la forma en que están organizadas y relacionadas las actividades del proceso de software. La mayoría de los modelos comparten una estructura básica que puede describirse en tres niveles:</w:t>
      </w:r>
    </w:p>
    <w:p w14:paraId="0252776F" w14:textId="77777777" w:rsidR="00942F9B" w:rsidRDefault="00942F9B" w:rsidP="00942F9B"/>
    <w:p w14:paraId="30BC888F" w14:textId="77777777" w:rsidR="00942F9B" w:rsidRDefault="00942F9B" w:rsidP="00942F9B">
      <w:r>
        <w:t>a) Marco de trabajo genérico</w:t>
      </w:r>
    </w:p>
    <w:p w14:paraId="4BCFA85F" w14:textId="77777777" w:rsidR="00942F9B" w:rsidRDefault="00942F9B" w:rsidP="00942F9B">
      <w:r>
        <w:t>Propuesto por Pressman (2010), contiene las siguientes actividades esenciales:</w:t>
      </w:r>
    </w:p>
    <w:p w14:paraId="787B2DDC" w14:textId="77777777" w:rsidR="00942F9B" w:rsidRDefault="00942F9B" w:rsidP="00942F9B"/>
    <w:p w14:paraId="65FD72FA" w14:textId="455C3662" w:rsidR="00942F9B" w:rsidRDefault="00942F9B" w:rsidP="00327A5B">
      <w:pPr>
        <w:pStyle w:val="Prrafodelista"/>
        <w:numPr>
          <w:ilvl w:val="0"/>
          <w:numId w:val="3"/>
        </w:numPr>
        <w:ind w:left="1276" w:hanging="283"/>
      </w:pPr>
      <w:r>
        <w:t>Comunicación con el cliente</w:t>
      </w:r>
    </w:p>
    <w:p w14:paraId="38A2DB73" w14:textId="15F4DB1C" w:rsidR="00942F9B" w:rsidRDefault="00942F9B" w:rsidP="00327A5B">
      <w:pPr>
        <w:pStyle w:val="Prrafodelista"/>
        <w:numPr>
          <w:ilvl w:val="0"/>
          <w:numId w:val="3"/>
        </w:numPr>
        <w:ind w:left="1276" w:hanging="283"/>
      </w:pPr>
      <w:r>
        <w:t>Planificación</w:t>
      </w:r>
    </w:p>
    <w:p w14:paraId="01AC5661" w14:textId="6FE742A6" w:rsidR="00942F9B" w:rsidRDefault="00942F9B" w:rsidP="00327A5B">
      <w:pPr>
        <w:pStyle w:val="Prrafodelista"/>
        <w:numPr>
          <w:ilvl w:val="0"/>
          <w:numId w:val="3"/>
        </w:numPr>
        <w:ind w:left="1276" w:hanging="283"/>
      </w:pPr>
      <w:r>
        <w:t>Modelado (análisis y diseño)</w:t>
      </w:r>
    </w:p>
    <w:p w14:paraId="36915B56" w14:textId="627CFC48" w:rsidR="00942F9B" w:rsidRDefault="00942F9B" w:rsidP="00327A5B">
      <w:pPr>
        <w:pStyle w:val="Prrafodelista"/>
        <w:numPr>
          <w:ilvl w:val="0"/>
          <w:numId w:val="3"/>
        </w:numPr>
        <w:ind w:left="1276" w:hanging="283"/>
      </w:pPr>
      <w:r>
        <w:lastRenderedPageBreak/>
        <w:t>Construcción (codificación y pruebas)</w:t>
      </w:r>
    </w:p>
    <w:p w14:paraId="0169B0F6" w14:textId="77777777" w:rsidR="00942F9B" w:rsidRDefault="00942F9B" w:rsidP="00327A5B">
      <w:pPr>
        <w:pStyle w:val="Prrafodelista"/>
        <w:numPr>
          <w:ilvl w:val="0"/>
          <w:numId w:val="3"/>
        </w:numPr>
        <w:ind w:left="1276" w:hanging="283"/>
      </w:pPr>
      <w:r>
        <w:t>Entrega y retroalimentación</w:t>
      </w:r>
    </w:p>
    <w:p w14:paraId="4EB6821E" w14:textId="77777777" w:rsidR="00942F9B" w:rsidRDefault="00942F9B" w:rsidP="00942F9B"/>
    <w:p w14:paraId="4AAA8DF1" w14:textId="77777777" w:rsidR="00942F9B" w:rsidRDefault="00942F9B" w:rsidP="00942F9B">
      <w:r>
        <w:t>b) Actividades del proceso</w:t>
      </w:r>
    </w:p>
    <w:p w14:paraId="0C144214" w14:textId="77777777" w:rsidR="00942F9B" w:rsidRDefault="00942F9B" w:rsidP="00942F9B">
      <w:r>
        <w:t>Estas actividades se desarrollan en ciclos iterativos o fases secuenciales, dependiendo del modelo adoptado.</w:t>
      </w:r>
    </w:p>
    <w:p w14:paraId="00379F7C" w14:textId="77777777" w:rsidR="00942F9B" w:rsidRDefault="00942F9B" w:rsidP="00942F9B"/>
    <w:p w14:paraId="70EDFD95" w14:textId="77777777" w:rsidR="00942F9B" w:rsidRDefault="00942F9B" w:rsidP="00942F9B">
      <w:r>
        <w:t>c) Tareas específicas</w:t>
      </w:r>
    </w:p>
    <w:p w14:paraId="75263D68" w14:textId="77777777" w:rsidR="00942F9B" w:rsidRDefault="00942F9B" w:rsidP="00942F9B">
      <w:r>
        <w:t>Cada actividad se divide en tareas detalladas, por ejemplo: diseñar la base de datos, definir los casos de uso, configurar entornos de desarrollo, etc.</w:t>
      </w:r>
    </w:p>
    <w:p w14:paraId="570EA5CE" w14:textId="77777777" w:rsidR="00942F9B" w:rsidRDefault="00942F9B" w:rsidP="00942F9B"/>
    <w:p w14:paraId="67FBC6BF" w14:textId="77777777" w:rsidR="00942F9B" w:rsidRDefault="00942F9B" w:rsidP="00942F9B">
      <w:r>
        <w:t>Reflexión local</w:t>
      </w:r>
    </w:p>
    <w:p w14:paraId="41047157" w14:textId="77777777" w:rsidR="00942F9B" w:rsidRDefault="00942F9B" w:rsidP="00942F9B">
      <w:r>
        <w:t xml:space="preserve">En empresas de desarrollo emergente en Nicaragua, como </w:t>
      </w:r>
      <w:proofErr w:type="gramStart"/>
      <w:r>
        <w:t>startups tecnológicas</w:t>
      </w:r>
      <w:proofErr w:type="gramEnd"/>
      <w:r>
        <w:t xml:space="preserve"> en León o Managua, estructurar el proceso ha permitido mejorar la trazabilidad del software, facilitando la gestión de proyectos, incluso con recursos limitados.</w:t>
      </w:r>
    </w:p>
    <w:p w14:paraId="1A962228" w14:textId="77777777" w:rsidR="00942F9B" w:rsidRDefault="00942F9B" w:rsidP="00942F9B"/>
    <w:p w14:paraId="50CAA605" w14:textId="77777777" w:rsidR="00942F9B" w:rsidRPr="00942F9B" w:rsidRDefault="00942F9B" w:rsidP="00942F9B"/>
    <w:p w14:paraId="70F05B7C" w14:textId="0F9579AC" w:rsidR="00AA1DFF" w:rsidRDefault="00AA1DFF" w:rsidP="00FC02AD">
      <w:pPr>
        <w:pStyle w:val="Ttulo3"/>
      </w:pPr>
      <w:bookmarkStart w:id="9" w:name="_Toc160557464"/>
      <w:r>
        <w:t>Actividades del proceso</w:t>
      </w:r>
      <w:bookmarkEnd w:id="9"/>
    </w:p>
    <w:p w14:paraId="63025923" w14:textId="77777777" w:rsidR="00327A5B" w:rsidRDefault="00327A5B" w:rsidP="00327A5B">
      <w:r>
        <w:t>Las actividades del proceso de software no son simplemente técnicas, sino también humanas y organizativas. Estas actividades forman la columna vertebral del desarrollo:</w:t>
      </w:r>
    </w:p>
    <w:p w14:paraId="6C22750B" w14:textId="77777777" w:rsidR="00327A5B" w:rsidRDefault="00327A5B" w:rsidP="00327A5B"/>
    <w:p w14:paraId="00F12554" w14:textId="77777777" w:rsidR="00327A5B" w:rsidRDefault="00327A5B" w:rsidP="00327A5B">
      <w:r>
        <w:t>a) Especificación de requisitos</w:t>
      </w:r>
    </w:p>
    <w:p w14:paraId="3E31C495" w14:textId="77777777" w:rsidR="00327A5B" w:rsidRDefault="00327A5B" w:rsidP="00327A5B">
      <w:r>
        <w:t>Consiste en identificar lo que el cliente necesita que el software haga. Se realiza mediante entrevistas, cuestionarios, análisis documental y observación directa.</w:t>
      </w:r>
    </w:p>
    <w:p w14:paraId="164F6365" w14:textId="77777777" w:rsidR="00327A5B" w:rsidRDefault="00327A5B" w:rsidP="00327A5B"/>
    <w:p w14:paraId="7EA4E1C5" w14:textId="77777777" w:rsidR="00327A5B" w:rsidRDefault="00327A5B" w:rsidP="00327A5B">
      <w:r>
        <w:t xml:space="preserve">Ejemplo: En el diseño de un sistema para seguimiento de pacientes en clínicas rurales del norte de Nicaragua, los requerimientos surgen del personal médico, </w:t>
      </w:r>
      <w:r>
        <w:lastRenderedPageBreak/>
        <w:t>muchas veces con conocimientos limitados de informática. Aquí la empatía y la escucha activa se vuelven habilidades técnicas clave.</w:t>
      </w:r>
    </w:p>
    <w:p w14:paraId="167638BB" w14:textId="77777777" w:rsidR="00327A5B" w:rsidRDefault="00327A5B" w:rsidP="00327A5B"/>
    <w:p w14:paraId="506B22A4" w14:textId="77777777" w:rsidR="00327A5B" w:rsidRDefault="00327A5B" w:rsidP="00327A5B">
      <w:r>
        <w:t>b) Diseño del sistema y del software</w:t>
      </w:r>
    </w:p>
    <w:p w14:paraId="391CDD12" w14:textId="77777777" w:rsidR="00327A5B" w:rsidRDefault="00327A5B" w:rsidP="00327A5B">
      <w:r>
        <w:t>Se especifica cómo funcionará internamente el sistema. Incluye diseño de la arquitectura, interfaces, base de datos, algoritmos, etc.</w:t>
      </w:r>
    </w:p>
    <w:p w14:paraId="2359E02B" w14:textId="77777777" w:rsidR="00327A5B" w:rsidRDefault="00327A5B" w:rsidP="00327A5B"/>
    <w:p w14:paraId="49F9A949" w14:textId="77777777" w:rsidR="00327A5B" w:rsidRDefault="00327A5B" w:rsidP="00327A5B">
      <w:r>
        <w:t>c) Implementación y prueba (codificación y verificación)</w:t>
      </w:r>
    </w:p>
    <w:p w14:paraId="09E0434B" w14:textId="77777777" w:rsidR="00327A5B" w:rsidRDefault="00327A5B" w:rsidP="00327A5B">
      <w:r>
        <w:t>Codificación del software y pruebas sistemáticas para detectar errores y validar que cumpla con los requisitos.</w:t>
      </w:r>
    </w:p>
    <w:p w14:paraId="7B824BB1" w14:textId="77777777" w:rsidR="00327A5B" w:rsidRDefault="00327A5B" w:rsidP="00327A5B"/>
    <w:p w14:paraId="509EAF06" w14:textId="77777777" w:rsidR="00327A5B" w:rsidRDefault="00327A5B" w:rsidP="00327A5B">
      <w:r>
        <w:t>d) Mantenimiento</w:t>
      </w:r>
    </w:p>
    <w:p w14:paraId="72AD5E68" w14:textId="77777777" w:rsidR="00327A5B" w:rsidRDefault="00327A5B" w:rsidP="00327A5B">
      <w:r>
        <w:t>Después de la entrega, el software se corrige, adapta y mejora continuamente. Esta etapa suele ser la más costosa y extensa.</w:t>
      </w:r>
    </w:p>
    <w:p w14:paraId="000BA4D6" w14:textId="77777777" w:rsidR="00327A5B" w:rsidRDefault="00327A5B" w:rsidP="00327A5B"/>
    <w:p w14:paraId="59BF4C54" w14:textId="77777777" w:rsidR="00327A5B" w:rsidRDefault="00327A5B" w:rsidP="00327A5B">
      <w:r>
        <w:t>e) Gestión del proceso</w:t>
      </w:r>
    </w:p>
    <w:p w14:paraId="1AE02143" w14:textId="77777777" w:rsidR="00327A5B" w:rsidRDefault="00327A5B" w:rsidP="00327A5B">
      <w:r>
        <w:t>Incluye planificación de tareas, gestión de riesgos, control de calidad, seguimiento del cronograma, etc.</w:t>
      </w:r>
    </w:p>
    <w:p w14:paraId="186FCB3C" w14:textId="77777777" w:rsidR="00327A5B" w:rsidRDefault="00327A5B" w:rsidP="00327A5B"/>
    <w:p w14:paraId="588217FD" w14:textId="77777777" w:rsidR="00327A5B" w:rsidRPr="00327A5B" w:rsidRDefault="00327A5B" w:rsidP="00327A5B"/>
    <w:p w14:paraId="4FF2A3E0" w14:textId="74698476" w:rsidR="00AA1DFF" w:rsidRDefault="00AA1DFF" w:rsidP="00FC02AD">
      <w:pPr>
        <w:pStyle w:val="Ttulo3"/>
      </w:pPr>
      <w:bookmarkStart w:id="10" w:name="_Toc160557465"/>
      <w:r>
        <w:t>Evaluación del proceso</w:t>
      </w:r>
      <w:bookmarkEnd w:id="10"/>
    </w:p>
    <w:p w14:paraId="44CCF40C" w14:textId="77777777" w:rsidR="000B2008" w:rsidRDefault="00AA1DFF" w:rsidP="000B2008">
      <w:pPr>
        <w:tabs>
          <w:tab w:val="left" w:pos="3075"/>
        </w:tabs>
        <w:contextualSpacing/>
      </w:pPr>
      <w:r>
        <w:t xml:space="preserve"> </w:t>
      </w:r>
      <w:r w:rsidR="000B2008">
        <w:t>La evaluación del proceso de software permite determinar si el proceso aplicado está siendo efectivo y cómo puede mejorarse. Esta evaluación se basa en métricas, auditorías, revisiones de calidad y encuestas de satisfacción.</w:t>
      </w:r>
    </w:p>
    <w:p w14:paraId="05BB5777" w14:textId="77777777" w:rsidR="000B2008" w:rsidRDefault="000B2008" w:rsidP="000B2008">
      <w:pPr>
        <w:tabs>
          <w:tab w:val="left" w:pos="3075"/>
        </w:tabs>
        <w:contextualSpacing/>
      </w:pPr>
    </w:p>
    <w:p w14:paraId="7F17214E" w14:textId="77777777" w:rsidR="000B2008" w:rsidRDefault="000B2008" w:rsidP="000B2008">
      <w:pPr>
        <w:tabs>
          <w:tab w:val="left" w:pos="3075"/>
        </w:tabs>
        <w:contextualSpacing/>
      </w:pPr>
      <w:r>
        <w:t>Modelos de evaluación internacionalmente reconocidos:</w:t>
      </w:r>
    </w:p>
    <w:p w14:paraId="1899FAA3" w14:textId="7EBD46F7" w:rsidR="000B2008" w:rsidRDefault="000B2008" w:rsidP="000B2008">
      <w:pPr>
        <w:pStyle w:val="Prrafodelista"/>
        <w:numPr>
          <w:ilvl w:val="0"/>
          <w:numId w:val="5"/>
        </w:numPr>
        <w:tabs>
          <w:tab w:val="left" w:pos="3075"/>
        </w:tabs>
      </w:pPr>
      <w:r>
        <w:t>CMMI (</w:t>
      </w:r>
      <w:proofErr w:type="spellStart"/>
      <w:r>
        <w:t>Capability</w:t>
      </w:r>
      <w:proofErr w:type="spellEnd"/>
      <w:r>
        <w:t xml:space="preserve"> </w:t>
      </w:r>
      <w:proofErr w:type="spellStart"/>
      <w:r>
        <w:t>Maturity</w:t>
      </w:r>
      <w:proofErr w:type="spellEnd"/>
      <w:r>
        <w:t xml:space="preserve"> </w:t>
      </w:r>
      <w:proofErr w:type="spellStart"/>
      <w:r>
        <w:t>Model</w:t>
      </w:r>
      <w:proofErr w:type="spellEnd"/>
      <w:r>
        <w:t xml:space="preserve"> </w:t>
      </w:r>
      <w:proofErr w:type="spellStart"/>
      <w:r>
        <w:t>Integration</w:t>
      </w:r>
      <w:proofErr w:type="spellEnd"/>
      <w:r>
        <w:t>): clasifica la madurez de los procesos en 5 niveles.</w:t>
      </w:r>
    </w:p>
    <w:p w14:paraId="03283072" w14:textId="694B09A1" w:rsidR="000B2008" w:rsidRDefault="000B2008" w:rsidP="000B2008">
      <w:pPr>
        <w:pStyle w:val="Prrafodelista"/>
        <w:numPr>
          <w:ilvl w:val="0"/>
          <w:numId w:val="5"/>
        </w:numPr>
        <w:tabs>
          <w:tab w:val="left" w:pos="3075"/>
        </w:tabs>
      </w:pPr>
      <w:r>
        <w:lastRenderedPageBreak/>
        <w:t>ISO/IEC 12207: define procesos para adquisición, suministro, desarrollo, operación y mantenimiento del software.</w:t>
      </w:r>
    </w:p>
    <w:p w14:paraId="37D732F9" w14:textId="77777777" w:rsidR="000B2008" w:rsidRDefault="000B2008" w:rsidP="000B2008">
      <w:pPr>
        <w:pStyle w:val="Prrafodelista"/>
        <w:numPr>
          <w:ilvl w:val="0"/>
          <w:numId w:val="5"/>
        </w:numPr>
        <w:tabs>
          <w:tab w:val="left" w:pos="3075"/>
        </w:tabs>
      </w:pPr>
      <w:r>
        <w:t>SPICE (ISO/IEC 15504): evalúa procesos en términos de capacidad.</w:t>
      </w:r>
    </w:p>
    <w:p w14:paraId="55CB3EB8" w14:textId="77777777" w:rsidR="000B2008" w:rsidRDefault="000B2008" w:rsidP="000B2008">
      <w:pPr>
        <w:tabs>
          <w:tab w:val="left" w:pos="3075"/>
        </w:tabs>
        <w:contextualSpacing/>
      </w:pPr>
    </w:p>
    <w:p w14:paraId="7131F587" w14:textId="77777777" w:rsidR="000B2008" w:rsidRDefault="000B2008" w:rsidP="000B2008">
      <w:pPr>
        <w:tabs>
          <w:tab w:val="left" w:pos="3075"/>
        </w:tabs>
        <w:contextualSpacing/>
      </w:pPr>
      <w:r>
        <w:t>Indicadores comunes de evaluación:</w:t>
      </w:r>
    </w:p>
    <w:p w14:paraId="703C031E" w14:textId="0ACCD04E" w:rsidR="000B2008" w:rsidRDefault="000B2008" w:rsidP="000B2008">
      <w:pPr>
        <w:pStyle w:val="Prrafodelista"/>
        <w:numPr>
          <w:ilvl w:val="0"/>
          <w:numId w:val="4"/>
        </w:numPr>
        <w:tabs>
          <w:tab w:val="left" w:pos="3075"/>
        </w:tabs>
      </w:pPr>
      <w:r>
        <w:t>Cumplimiento de plazos y presupuestos</w:t>
      </w:r>
    </w:p>
    <w:p w14:paraId="33FFD0BE" w14:textId="09D350BB" w:rsidR="000B2008" w:rsidRDefault="000B2008" w:rsidP="000B2008">
      <w:pPr>
        <w:pStyle w:val="Prrafodelista"/>
        <w:numPr>
          <w:ilvl w:val="0"/>
          <w:numId w:val="4"/>
        </w:numPr>
        <w:tabs>
          <w:tab w:val="left" w:pos="3075"/>
        </w:tabs>
      </w:pPr>
      <w:r>
        <w:t>Calidad del producto (errores reportados)</w:t>
      </w:r>
    </w:p>
    <w:p w14:paraId="796E44FC" w14:textId="0B02E9E3" w:rsidR="000B2008" w:rsidRDefault="000B2008" w:rsidP="000B2008">
      <w:pPr>
        <w:pStyle w:val="Prrafodelista"/>
        <w:numPr>
          <w:ilvl w:val="0"/>
          <w:numId w:val="4"/>
        </w:numPr>
        <w:tabs>
          <w:tab w:val="left" w:pos="3075"/>
        </w:tabs>
      </w:pPr>
      <w:r>
        <w:t>Satisfacción del cliente</w:t>
      </w:r>
    </w:p>
    <w:p w14:paraId="16596253" w14:textId="77777777" w:rsidR="000B2008" w:rsidRDefault="000B2008" w:rsidP="000B2008">
      <w:pPr>
        <w:pStyle w:val="Prrafodelista"/>
        <w:numPr>
          <w:ilvl w:val="0"/>
          <w:numId w:val="4"/>
        </w:numPr>
        <w:tabs>
          <w:tab w:val="left" w:pos="3075"/>
        </w:tabs>
      </w:pPr>
      <w:r>
        <w:t>Reutilización de componentes</w:t>
      </w:r>
    </w:p>
    <w:p w14:paraId="7E1DB77B" w14:textId="77777777" w:rsidR="000B2008" w:rsidRDefault="000B2008" w:rsidP="000B2008">
      <w:pPr>
        <w:tabs>
          <w:tab w:val="left" w:pos="3075"/>
        </w:tabs>
        <w:contextualSpacing/>
      </w:pPr>
    </w:p>
    <w:p w14:paraId="5514E5C4" w14:textId="77777777" w:rsidR="000B2008" w:rsidRDefault="000B2008" w:rsidP="000B2008">
      <w:pPr>
        <w:tabs>
          <w:tab w:val="left" w:pos="3075"/>
        </w:tabs>
        <w:contextualSpacing/>
      </w:pPr>
      <w:r>
        <w:t>Caso nicaragüense</w:t>
      </w:r>
    </w:p>
    <w:p w14:paraId="1DBF6241" w14:textId="77777777" w:rsidR="000B2008" w:rsidRDefault="000B2008" w:rsidP="000B2008">
      <w:pPr>
        <w:tabs>
          <w:tab w:val="left" w:pos="3075"/>
        </w:tabs>
        <w:contextualSpacing/>
      </w:pPr>
      <w:r>
        <w:t>En proyectos educativos financiados por el Banco Mundial para plataformas de aprendizaje digital, como los implementados por el MINED en zonas rurales, la evaluación de procesos ha sido esencial para corregir enfoques ineficaces, adaptar el software a contextos con baja conectividad y asegurar la sostenibilidad.</w:t>
      </w:r>
    </w:p>
    <w:p w14:paraId="2A859DB8" w14:textId="5229071E" w:rsidR="00AA1DFF" w:rsidRDefault="00AA1DFF" w:rsidP="00AA1DFF">
      <w:pPr>
        <w:tabs>
          <w:tab w:val="left" w:pos="3075"/>
        </w:tabs>
        <w:contextualSpacing/>
      </w:pPr>
    </w:p>
    <w:p w14:paraId="4907AB48" w14:textId="77777777" w:rsidR="000B2008" w:rsidRDefault="000B2008" w:rsidP="00AA1DFF">
      <w:pPr>
        <w:tabs>
          <w:tab w:val="left" w:pos="3075"/>
        </w:tabs>
        <w:contextualSpacing/>
      </w:pPr>
    </w:p>
    <w:p w14:paraId="63007169" w14:textId="33B5171C" w:rsidR="00AA1DFF" w:rsidRDefault="00AA1DFF" w:rsidP="00FC02AD">
      <w:pPr>
        <w:pStyle w:val="Ttulo2"/>
      </w:pPr>
      <w:bookmarkStart w:id="11" w:name="_Toc160557466"/>
      <w:r>
        <w:t>Modelos de proceso descriptivo</w:t>
      </w:r>
      <w:bookmarkEnd w:id="11"/>
    </w:p>
    <w:p w14:paraId="6F92452F" w14:textId="77777777" w:rsidR="00D502FA" w:rsidRDefault="00D502FA" w:rsidP="00D502FA">
      <w:r>
        <w:t>En la ingeniería de software, los modelos de proceso descriptivo representan enfoques estructurados para guiar el desarrollo de sistemas. Cada modelo surge como respuesta a necesidades específicas del contexto organizacional y tecnológico. Aunque con el tiempo han surgido metodologías ágiles y adaptativas, los modelos descriptivos clásicos siguen siendo fundamentales tanto en la teoría como en la práctica, especialmente en proyectos donde la estabilidad, la trazabilidad y la documentación son cruciales.</w:t>
      </w:r>
    </w:p>
    <w:p w14:paraId="5974FF0E" w14:textId="77777777" w:rsidR="00D502FA" w:rsidRDefault="00D502FA" w:rsidP="00D502FA"/>
    <w:p w14:paraId="34575DA0" w14:textId="786993F9" w:rsidR="00D502FA" w:rsidRDefault="00D502FA" w:rsidP="00D502FA">
      <w:r>
        <w:t xml:space="preserve">Según Sommerville (2011), un modelo de proceso de software es “una representación simplificada de un proceso de software, presentada desde una perspectiva particular”, lo cual implica que cada modelo no solo refleja una </w:t>
      </w:r>
      <w:r>
        <w:lastRenderedPageBreak/>
        <w:t>estructura técnica, sino también una filosofía subyacente sobre cómo se debe construir software</w:t>
      </w:r>
    </w:p>
    <w:p w14:paraId="77F8B85F" w14:textId="77777777" w:rsidR="00D502FA" w:rsidRPr="00D502FA" w:rsidRDefault="00D502FA" w:rsidP="00D502FA"/>
    <w:p w14:paraId="230BB39F" w14:textId="0F0B9FED" w:rsidR="00AA1DFF" w:rsidRDefault="00AA1DFF" w:rsidP="00CC2E34">
      <w:pPr>
        <w:pStyle w:val="Ttulo3"/>
      </w:pPr>
      <w:bookmarkStart w:id="12" w:name="_Toc160557467"/>
      <w:r>
        <w:t>Modelo de cascada</w:t>
      </w:r>
      <w:bookmarkEnd w:id="12"/>
    </w:p>
    <w:p w14:paraId="40C8BAA6" w14:textId="77777777" w:rsidR="00D502FA" w:rsidRDefault="00D502FA" w:rsidP="00D502FA">
      <w:r>
        <w:t>El modelo de cascada fue uno de los primeros enfoques sistemáticos para el desarrollo de software, propuesto por Winston Royce en 1970. Se caracteriza por su enfoque secuencial, en el cual cada fase debe completarse antes de que comience la siguiente.</w:t>
      </w:r>
    </w:p>
    <w:p w14:paraId="6FAD4F96" w14:textId="77777777" w:rsidR="00D502FA" w:rsidRDefault="00D502FA" w:rsidP="00D502FA"/>
    <w:p w14:paraId="66D3332A" w14:textId="77777777" w:rsidR="00D502FA" w:rsidRDefault="00D502FA" w:rsidP="00D502FA">
      <w:r>
        <w:t>Etapas principales:</w:t>
      </w:r>
    </w:p>
    <w:p w14:paraId="7E4209A6" w14:textId="790F1920" w:rsidR="00D502FA" w:rsidRDefault="00D502FA" w:rsidP="00D502FA">
      <w:r>
        <w:t>Recolección de requerimientos</w:t>
      </w:r>
    </w:p>
    <w:p w14:paraId="2D3CA508" w14:textId="5343E971" w:rsidR="00D502FA" w:rsidRDefault="00D502FA" w:rsidP="00D502FA">
      <w:r>
        <w:t>Diseño del sistema</w:t>
      </w:r>
    </w:p>
    <w:p w14:paraId="683E53CB" w14:textId="6F5F87F6" w:rsidR="00D502FA" w:rsidRDefault="00D502FA" w:rsidP="00D502FA">
      <w:r>
        <w:t>Implementación</w:t>
      </w:r>
    </w:p>
    <w:p w14:paraId="31690FFB" w14:textId="3EEFE87F" w:rsidR="00D502FA" w:rsidRDefault="00D502FA" w:rsidP="00D502FA">
      <w:r>
        <w:t>Verificación (pruebas)</w:t>
      </w:r>
    </w:p>
    <w:p w14:paraId="2696E634" w14:textId="77777777" w:rsidR="00D502FA" w:rsidRDefault="00D502FA" w:rsidP="00D502FA">
      <w:r>
        <w:t>Mantenimiento</w:t>
      </w:r>
    </w:p>
    <w:p w14:paraId="060A2073" w14:textId="77777777" w:rsidR="00D502FA" w:rsidRDefault="00D502FA" w:rsidP="00D502FA"/>
    <w:p w14:paraId="4D8BA129" w14:textId="77777777" w:rsidR="00D502FA" w:rsidRDefault="00D502FA" w:rsidP="00D502FA">
      <w:r>
        <w:t>Ventajas</w:t>
      </w:r>
    </w:p>
    <w:p w14:paraId="5B66DFC7" w14:textId="14B71AFE" w:rsidR="00D502FA" w:rsidRDefault="00D502FA" w:rsidP="00D502FA">
      <w:r>
        <w:t>Alta organización y control del proyecto.</w:t>
      </w:r>
    </w:p>
    <w:p w14:paraId="66B0866B" w14:textId="4F93475B" w:rsidR="00D502FA" w:rsidRDefault="00D502FA" w:rsidP="00D502FA">
      <w:r>
        <w:t>Buena documentación.</w:t>
      </w:r>
    </w:p>
    <w:p w14:paraId="1D219309" w14:textId="77777777" w:rsidR="00D502FA" w:rsidRDefault="00D502FA" w:rsidP="00D502FA">
      <w:r>
        <w:t>Adecuado para proyectos donde los requerimientos están claramente definidos desde el inicio.</w:t>
      </w:r>
    </w:p>
    <w:p w14:paraId="2C1283C8" w14:textId="77777777" w:rsidR="00D502FA" w:rsidRDefault="00D502FA" w:rsidP="00D502FA"/>
    <w:p w14:paraId="5D565C62" w14:textId="77777777" w:rsidR="00D502FA" w:rsidRDefault="00D502FA" w:rsidP="00D502FA">
      <w:r>
        <w:t>Desventajas</w:t>
      </w:r>
    </w:p>
    <w:p w14:paraId="392EC1B9" w14:textId="7B67787D" w:rsidR="00D502FA" w:rsidRDefault="00D502FA" w:rsidP="00D502FA">
      <w:r>
        <w:t>Poco flexible frente a cambios en los requerimientos.</w:t>
      </w:r>
    </w:p>
    <w:p w14:paraId="67BF4ECE" w14:textId="4B8644ED" w:rsidR="00D502FA" w:rsidRDefault="00D502FA" w:rsidP="00D502FA">
      <w:r>
        <w:t>Alto costo de corrección de errores detectados en etapas avanzadas.</w:t>
      </w:r>
    </w:p>
    <w:p w14:paraId="313F26F4" w14:textId="77777777" w:rsidR="00D502FA" w:rsidRDefault="00D502FA" w:rsidP="00D502FA">
      <w:r>
        <w:t>No fomenta la participación activa del cliente durante el desarrollo.</w:t>
      </w:r>
    </w:p>
    <w:p w14:paraId="5EC62A9E" w14:textId="77777777" w:rsidR="00D502FA" w:rsidRDefault="00D502FA" w:rsidP="00D502FA"/>
    <w:p w14:paraId="735DD047" w14:textId="77777777" w:rsidR="00D502FA" w:rsidRDefault="00D502FA" w:rsidP="00D502FA">
      <w:r>
        <w:t>Ejemplo aplicado a Nicaragua</w:t>
      </w:r>
    </w:p>
    <w:p w14:paraId="710C2EAC" w14:textId="77777777" w:rsidR="00D502FA" w:rsidRDefault="00D502FA" w:rsidP="00D502FA">
      <w:r>
        <w:lastRenderedPageBreak/>
        <w:t>En proyectos institucionales del gobierno, como el desarrollo de un sistema para la administración de becas del MINED, donde los requisitos están definidos desde el inicio por normativa estatal, este modelo permite una planificación ordenada y predecible.</w:t>
      </w:r>
    </w:p>
    <w:p w14:paraId="71A5C3FB" w14:textId="77777777" w:rsidR="00D502FA" w:rsidRPr="00D502FA" w:rsidRDefault="00D502FA" w:rsidP="00D502FA"/>
    <w:p w14:paraId="12F69283" w14:textId="4C96746A" w:rsidR="00AA1DFF" w:rsidRDefault="00AA1DFF" w:rsidP="00CC2E34">
      <w:pPr>
        <w:pStyle w:val="Ttulo3"/>
      </w:pPr>
      <w:bookmarkStart w:id="13" w:name="_Toc160557468"/>
      <w:r>
        <w:t>Modelo de proceso incrementa</w:t>
      </w:r>
      <w:r w:rsidR="00CC2E34">
        <w:t>l</w:t>
      </w:r>
      <w:bookmarkEnd w:id="13"/>
    </w:p>
    <w:p w14:paraId="66B1FD16" w14:textId="77777777" w:rsidR="002F0F36" w:rsidRDefault="002F0F36" w:rsidP="002F0F36">
      <w:r>
        <w:t xml:space="preserve">El modelo incremental combina elementos </w:t>
      </w:r>
      <w:proofErr w:type="gramStart"/>
      <w:r>
        <w:t>del modelo cascada</w:t>
      </w:r>
      <w:proofErr w:type="gramEnd"/>
      <w:r>
        <w:t xml:space="preserve"> aplicados de manera repetitiva. El sistema se construye en partes o “incrementos”, cada uno de los cuales agrega funcionalidad al producto final. Es particularmente útil cuando los requisitos no están completamente definidos al inicio.</w:t>
      </w:r>
    </w:p>
    <w:p w14:paraId="55473412" w14:textId="77777777" w:rsidR="002F0F36" w:rsidRDefault="002F0F36" w:rsidP="002F0F36"/>
    <w:p w14:paraId="27A572C7" w14:textId="77777777" w:rsidR="002F0F36" w:rsidRDefault="002F0F36" w:rsidP="002F0F36">
      <w:r>
        <w:t>Ventajas</w:t>
      </w:r>
    </w:p>
    <w:p w14:paraId="20DDA28A" w14:textId="71BC684D" w:rsidR="002F0F36" w:rsidRDefault="002F0F36" w:rsidP="002F0F36">
      <w:r>
        <w:t>Posibilidad de entrega temprana de funcionalidades operativas.</w:t>
      </w:r>
    </w:p>
    <w:p w14:paraId="375700B3" w14:textId="63FA5565" w:rsidR="002F0F36" w:rsidRDefault="002F0F36" w:rsidP="002F0F36">
      <w:r>
        <w:t>Más flexible frente a cambios.</w:t>
      </w:r>
    </w:p>
    <w:p w14:paraId="1FC297E4" w14:textId="77777777" w:rsidR="002F0F36" w:rsidRDefault="002F0F36" w:rsidP="002F0F36">
      <w:r>
        <w:t>Mejor control del riesgo en cada incremento.</w:t>
      </w:r>
    </w:p>
    <w:p w14:paraId="0749B689" w14:textId="77777777" w:rsidR="002F0F36" w:rsidRDefault="002F0F36" w:rsidP="002F0F36"/>
    <w:p w14:paraId="31EC5BCB" w14:textId="77777777" w:rsidR="002F0F36" w:rsidRDefault="002F0F36" w:rsidP="002F0F36">
      <w:r>
        <w:t>Desventajas</w:t>
      </w:r>
    </w:p>
    <w:p w14:paraId="7CA5329E" w14:textId="15AAF49C" w:rsidR="002F0F36" w:rsidRDefault="002F0F36" w:rsidP="002F0F36">
      <w:r>
        <w:t>Requiere una planificación cuidadosa de los incrementos.</w:t>
      </w:r>
    </w:p>
    <w:p w14:paraId="0AEE1ED5" w14:textId="5A76D43F" w:rsidR="002F0F36" w:rsidRDefault="002F0F36" w:rsidP="002F0F36">
      <w:r>
        <w:t>Puede ser más complejo gestionar versiones parciales del sistema.</w:t>
      </w:r>
    </w:p>
    <w:p w14:paraId="6C217AE3" w14:textId="77777777" w:rsidR="002F0F36" w:rsidRDefault="002F0F36" w:rsidP="002F0F36">
      <w:r>
        <w:t>Riesgo de acumulación de deuda técnica si no se integra adecuadamente cada incremento.</w:t>
      </w:r>
    </w:p>
    <w:p w14:paraId="5B74486E" w14:textId="77777777" w:rsidR="002F0F36" w:rsidRDefault="002F0F36" w:rsidP="002F0F36"/>
    <w:p w14:paraId="170B8871" w14:textId="77777777" w:rsidR="002F0F36" w:rsidRDefault="002F0F36" w:rsidP="002F0F36">
      <w:r>
        <w:t>Ejemplo aplicado a Nicaragua</w:t>
      </w:r>
    </w:p>
    <w:p w14:paraId="307E20C8" w14:textId="77777777" w:rsidR="002F0F36" w:rsidRDefault="002F0F36" w:rsidP="002F0F36">
      <w:r>
        <w:t>Un proyecto para desarrollar un sistema de gestión académica modular para universidades privadas en regiones como Rivas o Matagalpa podría beneficiarse de este modelo. Inicialmente se desarrolla el módulo de matrícula, luego evaluación docente, y posteriormente expedientes estudiantiles, permitiendo funcionalidad temprana y mejora continua.</w:t>
      </w:r>
    </w:p>
    <w:p w14:paraId="08A56BCB" w14:textId="77777777" w:rsidR="002F0F36" w:rsidRDefault="002F0F36" w:rsidP="002F0F36"/>
    <w:p w14:paraId="1CA75FFF" w14:textId="77777777" w:rsidR="002F0F36" w:rsidRPr="002F0F36" w:rsidRDefault="002F0F36" w:rsidP="002F0F36"/>
    <w:p w14:paraId="185F6477" w14:textId="2A3F6079" w:rsidR="00AA1DFF" w:rsidRDefault="00AA1DFF" w:rsidP="00CC2E34">
      <w:pPr>
        <w:pStyle w:val="Ttulo3"/>
      </w:pPr>
      <w:bookmarkStart w:id="14" w:name="_Toc160557469"/>
      <w:r>
        <w:t>Modelos de proceso evolutivo</w:t>
      </w:r>
      <w:bookmarkEnd w:id="14"/>
    </w:p>
    <w:p w14:paraId="5F8DF4F7" w14:textId="77777777" w:rsidR="002F0F36" w:rsidRDefault="002F0F36" w:rsidP="002F0F36">
      <w:r>
        <w:t>Este enfoque se basa en la construcción de versiones sucesivas y cada vez más completas del sistema, partiendo de una versión inicial incompleta. Se adapta bien a entornos donde los requerimientos son inciertos o cambian constantemente.</w:t>
      </w:r>
    </w:p>
    <w:p w14:paraId="63FB9A4B" w14:textId="77777777" w:rsidR="002F0F36" w:rsidRDefault="002F0F36" w:rsidP="002F0F36"/>
    <w:p w14:paraId="465B2509" w14:textId="77777777" w:rsidR="002F0F36" w:rsidRDefault="002F0F36" w:rsidP="002F0F36">
      <w:r>
        <w:t>Tipos comunes:</w:t>
      </w:r>
    </w:p>
    <w:p w14:paraId="2B06365E" w14:textId="27CD1554" w:rsidR="002F0F36" w:rsidRDefault="002F0F36" w:rsidP="002F0F36">
      <w:r>
        <w:t>Desarrollo exploratorio: se construyen prototipos y se refina el sistema basado en la retroalimentación.</w:t>
      </w:r>
    </w:p>
    <w:p w14:paraId="286074AA" w14:textId="77777777" w:rsidR="002F0F36" w:rsidRDefault="002F0F36" w:rsidP="002F0F36">
      <w:r>
        <w:t>Desarrollo de prototipos desechables: se crea un prototipo temporal para comprender requerimientos y luego se descarta.</w:t>
      </w:r>
    </w:p>
    <w:p w14:paraId="1768604C" w14:textId="77777777" w:rsidR="002F0F36" w:rsidRDefault="002F0F36" w:rsidP="002F0F36"/>
    <w:p w14:paraId="1A43027A" w14:textId="77777777" w:rsidR="002F0F36" w:rsidRDefault="002F0F36" w:rsidP="002F0F36">
      <w:r>
        <w:t>Ventajas</w:t>
      </w:r>
    </w:p>
    <w:p w14:paraId="260CAA88" w14:textId="01B80D9D" w:rsidR="002F0F36" w:rsidRDefault="002F0F36" w:rsidP="002F0F36">
      <w:r>
        <w:t>Muy centrado en el usuario.</w:t>
      </w:r>
    </w:p>
    <w:p w14:paraId="6FA9C1BE" w14:textId="0CEEE833" w:rsidR="002F0F36" w:rsidRDefault="002F0F36" w:rsidP="002F0F36">
      <w:r>
        <w:t>Permite descubrir requisitos reales en el proceso.</w:t>
      </w:r>
    </w:p>
    <w:p w14:paraId="5E7A9626" w14:textId="77777777" w:rsidR="002F0F36" w:rsidRDefault="002F0F36" w:rsidP="002F0F36">
      <w:r>
        <w:t>Promueve una fuerte comunicación cliente-desarrollador.</w:t>
      </w:r>
    </w:p>
    <w:p w14:paraId="1FDF2106" w14:textId="77777777" w:rsidR="002F0F36" w:rsidRDefault="002F0F36" w:rsidP="002F0F36"/>
    <w:p w14:paraId="4E02A843" w14:textId="77777777" w:rsidR="002F0F36" w:rsidRDefault="002F0F36" w:rsidP="002F0F36">
      <w:r>
        <w:t>Desventajas</w:t>
      </w:r>
    </w:p>
    <w:p w14:paraId="69121315" w14:textId="15EC3905" w:rsidR="002F0F36" w:rsidRDefault="002F0F36" w:rsidP="002F0F36">
      <w:r>
        <w:t>Puede no generar documentación formal suficiente.</w:t>
      </w:r>
    </w:p>
    <w:p w14:paraId="59B49991" w14:textId="225431E3" w:rsidR="002F0F36" w:rsidRDefault="002F0F36" w:rsidP="002F0F36">
      <w:r>
        <w:t>El desarrollo sin una estructura clara puede desembocar en caos.</w:t>
      </w:r>
    </w:p>
    <w:p w14:paraId="007439B4" w14:textId="77777777" w:rsidR="002F0F36" w:rsidRDefault="002F0F36" w:rsidP="002F0F36">
      <w:r>
        <w:t>Requiere mucha interacción con el usuario final.</w:t>
      </w:r>
    </w:p>
    <w:p w14:paraId="05D662B2" w14:textId="77777777" w:rsidR="002F0F36" w:rsidRDefault="002F0F36" w:rsidP="002F0F36"/>
    <w:p w14:paraId="0C94F1E7" w14:textId="77777777" w:rsidR="002F0F36" w:rsidRDefault="002F0F36" w:rsidP="002F0F36">
      <w:r>
        <w:t>Ejemplo aplicado a Nicaragua</w:t>
      </w:r>
    </w:p>
    <w:p w14:paraId="2E7E4DB6" w14:textId="4910E279" w:rsidR="002F0F36" w:rsidRDefault="002F0F36" w:rsidP="002F0F36">
      <w:r>
        <w:t xml:space="preserve">En un contexto como el desarrollo de una aplicación móvil para agricultores de cooperativas en Nueva Guinea, donde no todos los requerimientos están claros desde el inicio, se puede comenzar con una funcionalidad básica (registro de cultivos), obteniendo retroalimentación directa de los productores para evolucionar </w:t>
      </w:r>
      <w:r>
        <w:lastRenderedPageBreak/>
        <w:t>la aplicación hacia nuevas funcionalidades como predicción de cosechas o alertas meteorológicas.</w:t>
      </w:r>
    </w:p>
    <w:p w14:paraId="1CB36B19" w14:textId="77777777" w:rsidR="002F0F36" w:rsidRPr="002F0F36" w:rsidRDefault="002F0F36" w:rsidP="002F0F36"/>
    <w:p w14:paraId="4F26BBB1" w14:textId="42FCE19F" w:rsidR="00FC02AD" w:rsidRDefault="00AA1DFF" w:rsidP="00CC2E34">
      <w:pPr>
        <w:pStyle w:val="Ttulo4"/>
      </w:pPr>
      <w:r>
        <w:t xml:space="preserve">Modelo en espiral </w:t>
      </w:r>
    </w:p>
    <w:p w14:paraId="779A60D0" w14:textId="77777777" w:rsidR="00963850" w:rsidRDefault="00963850" w:rsidP="00963850">
      <w:r>
        <w:t xml:space="preserve">Propuesto por Barry Boehm en 1988, el modelo en espiral combina elementos </w:t>
      </w:r>
      <w:proofErr w:type="gramStart"/>
      <w:r>
        <w:t>del modelo cascada</w:t>
      </w:r>
      <w:proofErr w:type="gramEnd"/>
      <w:r>
        <w:t xml:space="preserve"> y del modelo evolutivo con un fuerte énfasis en la gestión del riesgo. El desarrollo se estructura en ciclos ("vueltas") que representan fases de planificación, análisis de riesgo, ingeniería, evaluación del cliente y revisión.</w:t>
      </w:r>
    </w:p>
    <w:p w14:paraId="78810624" w14:textId="77777777" w:rsidR="00963850" w:rsidRDefault="00963850" w:rsidP="00963850"/>
    <w:p w14:paraId="08D59994" w14:textId="77777777" w:rsidR="00963850" w:rsidRDefault="00963850" w:rsidP="00963850">
      <w:r>
        <w:t>Fases de cada espiral:</w:t>
      </w:r>
    </w:p>
    <w:p w14:paraId="6D16F717" w14:textId="01DC794E" w:rsidR="00963850" w:rsidRDefault="00963850" w:rsidP="00963850">
      <w:r>
        <w:t>Determinar objetivos y alternativas</w:t>
      </w:r>
    </w:p>
    <w:p w14:paraId="42067FC1" w14:textId="40F13DCB" w:rsidR="00963850" w:rsidRDefault="00963850" w:rsidP="00963850">
      <w:r>
        <w:t>Identificar y analizar riesgos</w:t>
      </w:r>
    </w:p>
    <w:p w14:paraId="0E3CA40D" w14:textId="009A77C4" w:rsidR="00963850" w:rsidRDefault="00963850" w:rsidP="00963850">
      <w:r>
        <w:t>Desarrollo y validación</w:t>
      </w:r>
    </w:p>
    <w:p w14:paraId="476E4836" w14:textId="77777777" w:rsidR="00963850" w:rsidRDefault="00963850" w:rsidP="00963850">
      <w:r>
        <w:t>Planificación del siguiente ciclo</w:t>
      </w:r>
    </w:p>
    <w:p w14:paraId="6CD51003" w14:textId="77777777" w:rsidR="00963850" w:rsidRDefault="00963850" w:rsidP="00963850"/>
    <w:p w14:paraId="44D43F79" w14:textId="77777777" w:rsidR="00963850" w:rsidRDefault="00963850" w:rsidP="00963850">
      <w:r>
        <w:t>Ventajas</w:t>
      </w:r>
    </w:p>
    <w:p w14:paraId="4A19A956" w14:textId="75953C80" w:rsidR="00963850" w:rsidRDefault="00963850" w:rsidP="00963850">
      <w:r>
        <w:t>Excelente para proyectos grandes y complejos.</w:t>
      </w:r>
    </w:p>
    <w:p w14:paraId="7D87841B" w14:textId="793EFDC5" w:rsidR="00963850" w:rsidRDefault="00963850" w:rsidP="00963850">
      <w:r>
        <w:t>Permite un control riguroso del riesgo.</w:t>
      </w:r>
    </w:p>
    <w:p w14:paraId="52E40135" w14:textId="77777777" w:rsidR="00963850" w:rsidRDefault="00963850" w:rsidP="00963850">
      <w:r>
        <w:t>Integra retroalimentación continua del cliente.</w:t>
      </w:r>
    </w:p>
    <w:p w14:paraId="100F42C5" w14:textId="77777777" w:rsidR="00963850" w:rsidRDefault="00963850" w:rsidP="00963850"/>
    <w:p w14:paraId="3481445A" w14:textId="77777777" w:rsidR="00963850" w:rsidRDefault="00963850" w:rsidP="00963850">
      <w:r>
        <w:t>Desventajas</w:t>
      </w:r>
    </w:p>
    <w:p w14:paraId="3FB34C41" w14:textId="2BA3FF81" w:rsidR="00963850" w:rsidRDefault="00963850" w:rsidP="00963850">
      <w:r>
        <w:t>Costoso y complejo de implementar.</w:t>
      </w:r>
    </w:p>
    <w:p w14:paraId="635ABDEA" w14:textId="3D882945" w:rsidR="00963850" w:rsidRDefault="00963850" w:rsidP="00963850">
      <w:r>
        <w:t>Requiere alta especialización en análisis de riesgos.</w:t>
      </w:r>
    </w:p>
    <w:p w14:paraId="2B34A994" w14:textId="77777777" w:rsidR="00963850" w:rsidRDefault="00963850" w:rsidP="00963850">
      <w:r>
        <w:t>Menos adecuado para proyectos pequeños.</w:t>
      </w:r>
    </w:p>
    <w:p w14:paraId="1E5A5800" w14:textId="77777777" w:rsidR="00963850" w:rsidRDefault="00963850" w:rsidP="00963850"/>
    <w:p w14:paraId="0AEECB8C" w14:textId="77777777" w:rsidR="00963850" w:rsidRDefault="00963850" w:rsidP="00963850">
      <w:r>
        <w:t>Ejemplo aplicado a Nicaragua</w:t>
      </w:r>
    </w:p>
    <w:p w14:paraId="15D180C5" w14:textId="060381A5" w:rsidR="00963850" w:rsidRDefault="00963850" w:rsidP="00963850">
      <w:r>
        <w:t xml:space="preserve">Podría emplearse en un sistema nacional de información hospitalaria interconectada entre hospitales departamentales como el de Estelí, Chinandega y Managua. Se </w:t>
      </w:r>
      <w:r>
        <w:lastRenderedPageBreak/>
        <w:t>iniciaría con un prototipo para consultas ambulatorias, se evalúan riesgos (seguridad de datos, interoperabilidad), se desarrollan módulos más críticos como quirófanos y emergencias, y se avanza por ciclos controlados.</w:t>
      </w:r>
    </w:p>
    <w:p w14:paraId="51B05AB9" w14:textId="77777777" w:rsidR="00963850" w:rsidRPr="00963850" w:rsidRDefault="00963850" w:rsidP="00963850"/>
    <w:p w14:paraId="6B227BEA" w14:textId="5C64BC53" w:rsidR="00AA1DFF" w:rsidRDefault="00AA1DFF" w:rsidP="00CC2E34">
      <w:pPr>
        <w:pStyle w:val="Ttulo3"/>
      </w:pPr>
      <w:bookmarkStart w:id="15" w:name="_Toc160557470"/>
      <w:r>
        <w:t>Modelos Concurrentes</w:t>
      </w:r>
      <w:bookmarkEnd w:id="15"/>
      <w:r>
        <w:t xml:space="preserve"> </w:t>
      </w:r>
    </w:p>
    <w:p w14:paraId="4D6734DD" w14:textId="77777777" w:rsidR="00A13C61" w:rsidRDefault="00A13C61" w:rsidP="00A13C61">
      <w:r>
        <w:t>El modelo concurrente, también conocido como modelo concurrente de ingeniería del software (Pressman, 2010), plantea que las actividades del desarrollo de software pueden suceder de forma paralela en lugar de seguir una secuencia estricta.</w:t>
      </w:r>
    </w:p>
    <w:p w14:paraId="0B63DF6D" w14:textId="77777777" w:rsidR="00A13C61" w:rsidRDefault="00A13C61" w:rsidP="00A13C61"/>
    <w:p w14:paraId="117F039C" w14:textId="77777777" w:rsidR="00A13C61" w:rsidRDefault="00A13C61" w:rsidP="00A13C61">
      <w:r>
        <w:t>Características:</w:t>
      </w:r>
    </w:p>
    <w:p w14:paraId="12975126" w14:textId="0525546A" w:rsidR="00A13C61" w:rsidRDefault="00A13C61" w:rsidP="00A13C61">
      <w:r>
        <w:t>Se centra en representar el estado actual de cada actividad del proceso (en espera, en ejecución, en revisión, etc.).</w:t>
      </w:r>
    </w:p>
    <w:p w14:paraId="6DC9BE83" w14:textId="04241890" w:rsidR="00A13C61" w:rsidRDefault="00A13C61" w:rsidP="00A13C61">
      <w:r>
        <w:t>Soporta actividades simultáneas, como la codificación y la validación temprana de requisitos.</w:t>
      </w:r>
    </w:p>
    <w:p w14:paraId="6F9E8E2A" w14:textId="77777777" w:rsidR="00A13C61" w:rsidRDefault="00A13C61" w:rsidP="00A13C61">
      <w:r>
        <w:t>Utiliza una estructura de estados y transiciones, similar a una máquina de estados.</w:t>
      </w:r>
    </w:p>
    <w:p w14:paraId="30C0D4B9" w14:textId="77777777" w:rsidR="00A13C61" w:rsidRDefault="00A13C61" w:rsidP="00A13C61"/>
    <w:p w14:paraId="70AD9399" w14:textId="77777777" w:rsidR="00A13C61" w:rsidRDefault="00A13C61" w:rsidP="00A13C61">
      <w:r>
        <w:t>Ventajas:</w:t>
      </w:r>
    </w:p>
    <w:p w14:paraId="13F0FA54" w14:textId="77CF0CAC" w:rsidR="00A13C61" w:rsidRDefault="00A13C61" w:rsidP="00A13C61">
      <w:r>
        <w:t>Alta adaptabilidad al cambio de requerimientos.</w:t>
      </w:r>
    </w:p>
    <w:p w14:paraId="4C6BC085" w14:textId="5D2623CF" w:rsidR="00A13C61" w:rsidRDefault="00A13C61" w:rsidP="00A13C61">
      <w:r>
        <w:t>Permite un desarrollo multidisciplinario y en paralelo.</w:t>
      </w:r>
    </w:p>
    <w:p w14:paraId="23020151" w14:textId="1B38A9D2" w:rsidR="00A13C61" w:rsidRDefault="00A13C61" w:rsidP="00A13C61">
      <w:r>
        <w:t>Aumenta la eficiencia en equipos distribuidos.</w:t>
      </w:r>
    </w:p>
    <w:p w14:paraId="581AEFDC" w14:textId="77777777" w:rsidR="00A13C61" w:rsidRDefault="00A13C61" w:rsidP="00A13C61"/>
    <w:p w14:paraId="1EF932EE" w14:textId="77777777" w:rsidR="00A13C61" w:rsidRDefault="00A13C61" w:rsidP="00A13C61">
      <w:r>
        <w:t>Desventajas:</w:t>
      </w:r>
    </w:p>
    <w:p w14:paraId="459577AB" w14:textId="1C70AF54" w:rsidR="00A13C61" w:rsidRDefault="00A13C61" w:rsidP="00A13C61">
      <w:r>
        <w:t>Requiere fuerte coordinación y comunicación.</w:t>
      </w:r>
    </w:p>
    <w:p w14:paraId="6FDEAF7D" w14:textId="2A02EC47" w:rsidR="00A13C61" w:rsidRDefault="00A13C61" w:rsidP="00A13C61">
      <w:r>
        <w:t>Mayor complejidad en la gestión del proyecto.</w:t>
      </w:r>
    </w:p>
    <w:p w14:paraId="26D9F800" w14:textId="77777777" w:rsidR="00A13C61" w:rsidRDefault="00A13C61" w:rsidP="00A13C61"/>
    <w:p w14:paraId="4CFF4013" w14:textId="77777777" w:rsidR="00A13C61" w:rsidRDefault="00A13C61" w:rsidP="00A13C61">
      <w:r>
        <w:t>Ejemplo aplicado en Nicaragua:</w:t>
      </w:r>
    </w:p>
    <w:p w14:paraId="3BDED920" w14:textId="774A07DE" w:rsidR="00A13C61" w:rsidRDefault="00A13C61" w:rsidP="00A13C61">
      <w:r>
        <w:lastRenderedPageBreak/>
        <w:t xml:space="preserve">En proyectos de desarrollo de software educativo para radios comunitarias, donde equipos de diseño de contenidos, programación y prueba trabajan en paralelo, este modelo permite sincronizar </w:t>
      </w:r>
      <w:proofErr w:type="gramStart"/>
      <w:r>
        <w:t>entregas</w:t>
      </w:r>
      <w:proofErr w:type="gramEnd"/>
      <w:r>
        <w:t xml:space="preserve"> aunque los procesos no estén completamente lineales.</w:t>
      </w:r>
    </w:p>
    <w:p w14:paraId="4A808B57" w14:textId="77777777" w:rsidR="00A13C61" w:rsidRPr="00A13C61" w:rsidRDefault="00A13C61" w:rsidP="00A13C61"/>
    <w:p w14:paraId="1E9DD78A" w14:textId="1F99A91A" w:rsidR="00AA1DFF" w:rsidRDefault="00AA1DFF" w:rsidP="00CC2E34">
      <w:pPr>
        <w:pStyle w:val="Ttulo3"/>
      </w:pPr>
      <w:bookmarkStart w:id="16" w:name="_Toc160557471"/>
      <w:r>
        <w:t>Modelos de proceso especializado</w:t>
      </w:r>
      <w:bookmarkEnd w:id="16"/>
    </w:p>
    <w:p w14:paraId="0857C78B" w14:textId="77777777" w:rsidR="00A13C61" w:rsidRDefault="00A13C61" w:rsidP="00A13C61">
      <w:r>
        <w:t>Los modelos especializados surgen para atender contextos, dominios o requisitos particulares donde los modelos genéricos (como el cascada o espiral) resultan insuficientes.</w:t>
      </w:r>
    </w:p>
    <w:p w14:paraId="2A8EC8A2" w14:textId="77777777" w:rsidR="00A13C61" w:rsidRDefault="00A13C61" w:rsidP="00A13C61"/>
    <w:p w14:paraId="42B3BDFA" w14:textId="77777777" w:rsidR="00A13C61" w:rsidRDefault="00A13C61" w:rsidP="00A13C61">
      <w:r>
        <w:t>Ejemplos de procesos especializados:</w:t>
      </w:r>
    </w:p>
    <w:p w14:paraId="07E1A67C" w14:textId="79A6CB74" w:rsidR="00A13C61" w:rsidRDefault="00A13C61" w:rsidP="006215E0">
      <w:pPr>
        <w:pStyle w:val="Prrafodelista"/>
        <w:numPr>
          <w:ilvl w:val="0"/>
          <w:numId w:val="6"/>
        </w:numPr>
      </w:pPr>
      <w:r>
        <w:t>Modelos para sistemas en tiempo real</w:t>
      </w:r>
    </w:p>
    <w:p w14:paraId="3DA21070" w14:textId="1F5ACE3D" w:rsidR="00A13C61" w:rsidRDefault="00A13C61" w:rsidP="006215E0">
      <w:pPr>
        <w:pStyle w:val="Prrafodelista"/>
        <w:numPr>
          <w:ilvl w:val="0"/>
          <w:numId w:val="6"/>
        </w:numPr>
      </w:pPr>
      <w:r>
        <w:t>Modelos para software embebido</w:t>
      </w:r>
    </w:p>
    <w:p w14:paraId="51CF1B71" w14:textId="77414E03" w:rsidR="00A13C61" w:rsidRDefault="00A13C61" w:rsidP="006215E0">
      <w:pPr>
        <w:pStyle w:val="Prrafodelista"/>
        <w:numPr>
          <w:ilvl w:val="0"/>
          <w:numId w:val="6"/>
        </w:numPr>
      </w:pPr>
      <w:r>
        <w:t xml:space="preserve">Modelos para inteligencia artificial y machine </w:t>
      </w:r>
      <w:proofErr w:type="spellStart"/>
      <w:r>
        <w:t>learning</w:t>
      </w:r>
      <w:proofErr w:type="spellEnd"/>
    </w:p>
    <w:p w14:paraId="2B15F6A7" w14:textId="42B6BB6E" w:rsidR="00A13C61" w:rsidRDefault="00A13C61" w:rsidP="006215E0">
      <w:pPr>
        <w:pStyle w:val="Prrafodelista"/>
        <w:numPr>
          <w:ilvl w:val="0"/>
          <w:numId w:val="6"/>
        </w:numPr>
      </w:pPr>
      <w:r>
        <w:t>Modelos de desarrollo rápido (RAD)</w:t>
      </w:r>
    </w:p>
    <w:p w14:paraId="04A4331F" w14:textId="77777777" w:rsidR="00A13C61" w:rsidRDefault="00A13C61" w:rsidP="006215E0">
      <w:pPr>
        <w:pStyle w:val="Prrafodelista"/>
        <w:numPr>
          <w:ilvl w:val="0"/>
          <w:numId w:val="6"/>
        </w:numPr>
      </w:pPr>
      <w:r>
        <w:t>Modelos DevOps</w:t>
      </w:r>
    </w:p>
    <w:p w14:paraId="2A49E68F" w14:textId="77777777" w:rsidR="00A13C61" w:rsidRDefault="00A13C61" w:rsidP="00A13C61"/>
    <w:p w14:paraId="701EBB90" w14:textId="77777777" w:rsidR="00A13C61" w:rsidRDefault="00A13C61" w:rsidP="00A13C61">
      <w:r>
        <w:t>Ventajas:</w:t>
      </w:r>
    </w:p>
    <w:p w14:paraId="5151C4BE" w14:textId="360D9916" w:rsidR="00A13C61" w:rsidRDefault="00A13C61" w:rsidP="006215E0">
      <w:pPr>
        <w:pStyle w:val="Prrafodelista"/>
        <w:numPr>
          <w:ilvl w:val="0"/>
          <w:numId w:val="7"/>
        </w:numPr>
      </w:pPr>
      <w:r>
        <w:t>Se ajustan con precisión a contextos específicos.</w:t>
      </w:r>
    </w:p>
    <w:p w14:paraId="0FDEAB77" w14:textId="6F309694" w:rsidR="00A13C61" w:rsidRDefault="00A13C61" w:rsidP="006215E0">
      <w:pPr>
        <w:pStyle w:val="Prrafodelista"/>
        <w:numPr>
          <w:ilvl w:val="0"/>
          <w:numId w:val="7"/>
        </w:numPr>
      </w:pPr>
      <w:r>
        <w:t>Favorecen el cumplimiento de normas y estándares del dominio (por ejemplo, salud o banca).</w:t>
      </w:r>
    </w:p>
    <w:p w14:paraId="6C64BFC1" w14:textId="77777777" w:rsidR="00A13C61" w:rsidRDefault="00A13C61" w:rsidP="006215E0">
      <w:pPr>
        <w:pStyle w:val="Prrafodelista"/>
        <w:numPr>
          <w:ilvl w:val="0"/>
          <w:numId w:val="7"/>
        </w:numPr>
      </w:pPr>
      <w:r>
        <w:t>Mejoran la eficiencia operativa en industrias altamente reguladas.</w:t>
      </w:r>
    </w:p>
    <w:p w14:paraId="701D52E9" w14:textId="77777777" w:rsidR="00A13C61" w:rsidRDefault="00A13C61" w:rsidP="00A13C61"/>
    <w:p w14:paraId="3002A1F7" w14:textId="77777777" w:rsidR="00A13C61" w:rsidRDefault="00A13C61" w:rsidP="00A13C61">
      <w:r>
        <w:t>Desventajas:</w:t>
      </w:r>
    </w:p>
    <w:p w14:paraId="251263AE" w14:textId="72603079" w:rsidR="00A13C61" w:rsidRDefault="00A13C61" w:rsidP="006215E0">
      <w:pPr>
        <w:pStyle w:val="Prrafodelista"/>
        <w:numPr>
          <w:ilvl w:val="0"/>
          <w:numId w:val="8"/>
        </w:numPr>
      </w:pPr>
      <w:r>
        <w:t>Dificultad para generalizar o adaptar fuera de su contexto.</w:t>
      </w:r>
    </w:p>
    <w:p w14:paraId="4D86C2C8" w14:textId="77777777" w:rsidR="00A13C61" w:rsidRDefault="00A13C61" w:rsidP="006215E0">
      <w:pPr>
        <w:pStyle w:val="Prrafodelista"/>
        <w:numPr>
          <w:ilvl w:val="0"/>
          <w:numId w:val="8"/>
        </w:numPr>
      </w:pPr>
      <w:r>
        <w:t>Curva de aprendizaje alta.</w:t>
      </w:r>
    </w:p>
    <w:p w14:paraId="45EB51D1" w14:textId="77777777" w:rsidR="00A13C61" w:rsidRDefault="00A13C61" w:rsidP="00A13C61"/>
    <w:p w14:paraId="6FAE8CA0" w14:textId="77777777" w:rsidR="00A13C61" w:rsidRDefault="00A13C61" w:rsidP="00A13C61">
      <w:r>
        <w:t>Reflexión local:</w:t>
      </w:r>
    </w:p>
    <w:p w14:paraId="66281C8F" w14:textId="1655BDD4" w:rsidR="00A13C61" w:rsidRDefault="00A13C61" w:rsidP="00A13C61">
      <w:r>
        <w:lastRenderedPageBreak/>
        <w:t>En entornos como la agroindustria nicaragüense, el uso de sistemas embebidos para monitoreo de humedad del suelo (por ejemplo, en la zona de Sébaco) se beneficia de modelos especializados que integran sensores, software y controladores en una lógica de tiempo real.</w:t>
      </w:r>
    </w:p>
    <w:p w14:paraId="554FF645" w14:textId="77777777" w:rsidR="00A13C61" w:rsidRPr="00A13C61" w:rsidRDefault="00A13C61" w:rsidP="00A13C61"/>
    <w:p w14:paraId="2862865A" w14:textId="36484F18" w:rsidR="00AA1DFF" w:rsidRDefault="00AA1DFF" w:rsidP="00CC2E34">
      <w:pPr>
        <w:pStyle w:val="Ttulo4"/>
      </w:pPr>
      <w:r>
        <w:t>Desarrollo basado en componentes</w:t>
      </w:r>
    </w:p>
    <w:p w14:paraId="5AF1D9F5" w14:textId="77777777" w:rsidR="006215E0" w:rsidRDefault="006215E0" w:rsidP="006215E0">
      <w:r>
        <w:t>El modelo CBD propone construir sistemas a partir de componentes previamente desarrollados y bien definidos, integrándolos en arquitecturas de software modulares.</w:t>
      </w:r>
    </w:p>
    <w:p w14:paraId="0B4381F2" w14:textId="77777777" w:rsidR="006215E0" w:rsidRDefault="006215E0" w:rsidP="006215E0"/>
    <w:p w14:paraId="37DCD0A5" w14:textId="77777777" w:rsidR="006215E0" w:rsidRDefault="006215E0" w:rsidP="006215E0">
      <w:r>
        <w:t>Principios clave:</w:t>
      </w:r>
    </w:p>
    <w:p w14:paraId="1BE074DC" w14:textId="23078F4B" w:rsidR="006215E0" w:rsidRDefault="006215E0" w:rsidP="006215E0">
      <w:r>
        <w:t>Reutilización de software</w:t>
      </w:r>
    </w:p>
    <w:p w14:paraId="6827DFE3" w14:textId="7410EB5D" w:rsidR="006215E0" w:rsidRDefault="006215E0" w:rsidP="006215E0">
      <w:r>
        <w:t>Encapsulamiento de funcionalidades</w:t>
      </w:r>
    </w:p>
    <w:p w14:paraId="5CC4F442" w14:textId="77777777" w:rsidR="006215E0" w:rsidRDefault="006215E0" w:rsidP="006215E0">
      <w:r>
        <w:t>Interfaces bien definidas</w:t>
      </w:r>
    </w:p>
    <w:p w14:paraId="0ADB7E4B" w14:textId="77777777" w:rsidR="006215E0" w:rsidRDefault="006215E0" w:rsidP="006215E0"/>
    <w:p w14:paraId="2188AF75" w14:textId="77777777" w:rsidR="006215E0" w:rsidRDefault="006215E0" w:rsidP="006215E0">
      <w:r>
        <w:t>Ventajas:</w:t>
      </w:r>
    </w:p>
    <w:p w14:paraId="416B79BC" w14:textId="482234B0" w:rsidR="006215E0" w:rsidRDefault="006215E0" w:rsidP="006215E0">
      <w:r>
        <w:t>Reducción significativa en el tiempo y costo de desarrollo.</w:t>
      </w:r>
    </w:p>
    <w:p w14:paraId="0B244FF2" w14:textId="634C1EF9" w:rsidR="006215E0" w:rsidRDefault="006215E0" w:rsidP="006215E0">
      <w:r>
        <w:t>Mayor mantenibilidad y escalabilidad.</w:t>
      </w:r>
    </w:p>
    <w:p w14:paraId="0B1BA05A" w14:textId="77777777" w:rsidR="006215E0" w:rsidRDefault="006215E0" w:rsidP="006215E0">
      <w:r>
        <w:t>Posibilidad de usar componentes comerciales (COTS).</w:t>
      </w:r>
    </w:p>
    <w:p w14:paraId="3DE36155" w14:textId="77777777" w:rsidR="006215E0" w:rsidRDefault="006215E0" w:rsidP="006215E0"/>
    <w:p w14:paraId="5719BC0A" w14:textId="77777777" w:rsidR="006215E0" w:rsidRDefault="006215E0" w:rsidP="006215E0">
      <w:r>
        <w:t>Desventajas:</w:t>
      </w:r>
    </w:p>
    <w:p w14:paraId="39C7EAE5" w14:textId="7A4D2AE4" w:rsidR="006215E0" w:rsidRDefault="006215E0" w:rsidP="006215E0">
      <w:r>
        <w:t>Dependencia de terceros y riesgo de incompatibilidades.</w:t>
      </w:r>
    </w:p>
    <w:p w14:paraId="050F5751" w14:textId="7D73775E" w:rsidR="006215E0" w:rsidRDefault="006215E0" w:rsidP="006215E0">
      <w:r>
        <w:t>Complejidad en la gestión de versiones y licencias.</w:t>
      </w:r>
    </w:p>
    <w:p w14:paraId="38957FEA" w14:textId="77777777" w:rsidR="006215E0" w:rsidRDefault="006215E0" w:rsidP="006215E0">
      <w:r>
        <w:t>Posibles problemas de rendimiento y seguridad.</w:t>
      </w:r>
    </w:p>
    <w:p w14:paraId="5A590468" w14:textId="77777777" w:rsidR="006215E0" w:rsidRDefault="006215E0" w:rsidP="006215E0"/>
    <w:p w14:paraId="240ADFCD" w14:textId="77777777" w:rsidR="006215E0" w:rsidRDefault="006215E0" w:rsidP="006215E0">
      <w:r>
        <w:t>Aplicación nicaragüense:</w:t>
      </w:r>
    </w:p>
    <w:p w14:paraId="3A2A880F" w14:textId="50388307" w:rsidR="006215E0" w:rsidRDefault="006215E0" w:rsidP="006215E0">
      <w:r>
        <w:t xml:space="preserve">En aplicaciones de gestión para cooperativas agrícolas, como sistemas de control de inventarios y ventas, el CBD permite ensamblar soluciones a partir de bibliotecas </w:t>
      </w:r>
      <w:r>
        <w:lastRenderedPageBreak/>
        <w:t>existentes (como sistemas de autenticación, control de usuarios, reportes, etc.), reduciendo el desarrollo desde cero.</w:t>
      </w:r>
    </w:p>
    <w:p w14:paraId="35E05386" w14:textId="77777777" w:rsidR="006215E0" w:rsidRPr="006215E0" w:rsidRDefault="006215E0" w:rsidP="006215E0"/>
    <w:p w14:paraId="66C8ED88" w14:textId="0F0F1CDF" w:rsidR="00AA1DFF" w:rsidRDefault="00AA1DFF" w:rsidP="00CC2E34">
      <w:pPr>
        <w:pStyle w:val="Ttulo4"/>
      </w:pPr>
      <w:r>
        <w:t>El modelo de métodos formales</w:t>
      </w:r>
    </w:p>
    <w:p w14:paraId="182A8A6F" w14:textId="77777777" w:rsidR="00C15778" w:rsidRDefault="00C15778" w:rsidP="00C15778">
      <w:r>
        <w:t>Este modelo se basa en el uso de matemáticas formales para especificar, diseñar y verificar software. Utiliza lógica, teoría de conjuntos y álgebra para describir el comportamiento esperado del sistema.</w:t>
      </w:r>
    </w:p>
    <w:p w14:paraId="330D89B5" w14:textId="77777777" w:rsidR="00C15778" w:rsidRDefault="00C15778" w:rsidP="00C15778"/>
    <w:p w14:paraId="3389D1B3" w14:textId="1F139945" w:rsidR="00C15778" w:rsidRDefault="00C15778" w:rsidP="00C15778">
      <w:r>
        <w:t>Herramientas comunes: Z, B-</w:t>
      </w:r>
      <w:proofErr w:type="spellStart"/>
      <w:r>
        <w:t>Method</w:t>
      </w:r>
      <w:proofErr w:type="spellEnd"/>
      <w:r>
        <w:t xml:space="preserve">, VDM, </w:t>
      </w:r>
      <w:proofErr w:type="spellStart"/>
      <w:r>
        <w:t>Alloy</w:t>
      </w:r>
      <w:proofErr w:type="spellEnd"/>
    </w:p>
    <w:p w14:paraId="493E9B11" w14:textId="77777777" w:rsidR="00C15778" w:rsidRDefault="00C15778" w:rsidP="00C15778"/>
    <w:p w14:paraId="01CFA941" w14:textId="77777777" w:rsidR="00C15778" w:rsidRDefault="00C15778" w:rsidP="00C15778">
      <w:r>
        <w:t>Ventajas:</w:t>
      </w:r>
    </w:p>
    <w:p w14:paraId="1B5AB02F" w14:textId="3E604BA7" w:rsidR="00C15778" w:rsidRDefault="00C15778" w:rsidP="00C15778">
      <w:r>
        <w:t>Garantía de exactitud matemática.</w:t>
      </w:r>
    </w:p>
    <w:p w14:paraId="220A1655" w14:textId="5273C52E" w:rsidR="00C15778" w:rsidRDefault="00C15778" w:rsidP="00C15778">
      <w:r>
        <w:t>Reducción de errores críticos en sistemas complejos o de seguridad.</w:t>
      </w:r>
    </w:p>
    <w:p w14:paraId="78076DD4" w14:textId="77777777" w:rsidR="00C15778" w:rsidRDefault="00C15778" w:rsidP="00C15778">
      <w:r>
        <w:t>Posibilidad de verificación automatizada.</w:t>
      </w:r>
    </w:p>
    <w:p w14:paraId="500D5723" w14:textId="77777777" w:rsidR="00C15778" w:rsidRDefault="00C15778" w:rsidP="00C15778"/>
    <w:p w14:paraId="2AD4B85A" w14:textId="77777777" w:rsidR="00C15778" w:rsidRDefault="00C15778" w:rsidP="00C15778">
      <w:r>
        <w:t>Desventajas:</w:t>
      </w:r>
    </w:p>
    <w:p w14:paraId="4DF1D65E" w14:textId="3F76FA79" w:rsidR="00C15778" w:rsidRDefault="00C15778" w:rsidP="00C15778">
      <w:r>
        <w:t>Alto nivel de abstracción y dificultad técnica.</w:t>
      </w:r>
    </w:p>
    <w:p w14:paraId="5D2EDF3E" w14:textId="59236F70" w:rsidR="00C15778" w:rsidRDefault="00C15778" w:rsidP="00C15778">
      <w:r>
        <w:t>Requiere formación matemática avanzada.</w:t>
      </w:r>
    </w:p>
    <w:p w14:paraId="6A37317A" w14:textId="77777777" w:rsidR="00C15778" w:rsidRDefault="00C15778" w:rsidP="00C15778">
      <w:r>
        <w:t>Costoso en términos de tiempo y recursos.</w:t>
      </w:r>
    </w:p>
    <w:p w14:paraId="6271FAFF" w14:textId="77777777" w:rsidR="00C15778" w:rsidRDefault="00C15778" w:rsidP="00C15778"/>
    <w:p w14:paraId="49B6F522" w14:textId="77777777" w:rsidR="00C15778" w:rsidRDefault="00C15778" w:rsidP="00C15778">
      <w:r>
        <w:t>Aplicación práctica:</w:t>
      </w:r>
    </w:p>
    <w:p w14:paraId="6407EFD1" w14:textId="0AE6F3CB" w:rsidR="00C15778" w:rsidRDefault="00C15778" w:rsidP="00C15778">
      <w:r>
        <w:t>Aunque poco extendido en Nicaragua, el uso de métodos formales sería relevante en sectores como la banca o la salud pública. Por ejemplo, el diseño de software para transferencias interbancarias o historia clínica electrónica nacional exige precisión y confiabilidad donde los métodos formales tendrían un gran aporte.</w:t>
      </w:r>
    </w:p>
    <w:p w14:paraId="41E058DF" w14:textId="77777777" w:rsidR="00C15778" w:rsidRPr="00C15778" w:rsidRDefault="00C15778" w:rsidP="00C15778"/>
    <w:p w14:paraId="454D5525" w14:textId="51D33F9F" w:rsidR="00AA1DFF" w:rsidRDefault="00AA1DFF" w:rsidP="00CC2E34">
      <w:pPr>
        <w:pStyle w:val="Ttulo4"/>
      </w:pPr>
      <w:r>
        <w:lastRenderedPageBreak/>
        <w:t>Desarrollo de software orientado a aspectos.</w:t>
      </w:r>
    </w:p>
    <w:p w14:paraId="2AF06849" w14:textId="77777777" w:rsidR="00C15778" w:rsidRDefault="00C15778" w:rsidP="00C15778">
      <w:r>
        <w:t>El desarrollo orientado a aspectos surge para resolver la problemática de las preocupaciones transversales (</w:t>
      </w:r>
      <w:proofErr w:type="spellStart"/>
      <w:r>
        <w:t>cross-cutting</w:t>
      </w:r>
      <w:proofErr w:type="spellEnd"/>
      <w:r>
        <w:t xml:space="preserve"> </w:t>
      </w:r>
      <w:proofErr w:type="spellStart"/>
      <w:r>
        <w:t>concerns</w:t>
      </w:r>
      <w:proofErr w:type="spellEnd"/>
      <w:r>
        <w:t>) que afectan múltiples partes del sistema, como la seguridad, los logs, o la auditoría.</w:t>
      </w:r>
    </w:p>
    <w:p w14:paraId="63DD768F" w14:textId="77777777" w:rsidR="00C15778" w:rsidRDefault="00C15778" w:rsidP="00C15778"/>
    <w:p w14:paraId="421A3513" w14:textId="77777777" w:rsidR="00C15778" w:rsidRDefault="00C15778" w:rsidP="00C15778">
      <w:r>
        <w:t>Concepto central:</w:t>
      </w:r>
    </w:p>
    <w:p w14:paraId="0272EDAD" w14:textId="77777777" w:rsidR="00C15778" w:rsidRDefault="00C15778" w:rsidP="00C15778">
      <w:r>
        <w:t>Los aspectos representan funcionalidades que no pueden encapsularse fácilmente en una sola clase o módulo.</w:t>
      </w:r>
    </w:p>
    <w:p w14:paraId="0E14BC2D" w14:textId="77777777" w:rsidR="00C15778" w:rsidRDefault="00C15778" w:rsidP="00C15778"/>
    <w:p w14:paraId="734D24E3" w14:textId="09ED510F" w:rsidR="00C15778" w:rsidRDefault="00C15778" w:rsidP="00C15778">
      <w:r>
        <w:t xml:space="preserve">Herramientas y lenguajes: </w:t>
      </w:r>
      <w:proofErr w:type="spellStart"/>
      <w:r>
        <w:t>AspectJ</w:t>
      </w:r>
      <w:proofErr w:type="spellEnd"/>
      <w:r>
        <w:t>, Spring AOP</w:t>
      </w:r>
    </w:p>
    <w:p w14:paraId="718D1238" w14:textId="77777777" w:rsidR="00C15778" w:rsidRDefault="00C15778" w:rsidP="00C15778"/>
    <w:p w14:paraId="4C00F4FD" w14:textId="77777777" w:rsidR="00C15778" w:rsidRDefault="00C15778" w:rsidP="00C15778">
      <w:r>
        <w:t>Ventajas:</w:t>
      </w:r>
    </w:p>
    <w:p w14:paraId="74CBA743" w14:textId="3C491A00" w:rsidR="00C15778" w:rsidRDefault="00C15778" w:rsidP="00C15778">
      <w:pPr>
        <w:pStyle w:val="Prrafodelista"/>
        <w:numPr>
          <w:ilvl w:val="0"/>
          <w:numId w:val="9"/>
        </w:numPr>
      </w:pPr>
      <w:r>
        <w:t xml:space="preserve">Mejora </w:t>
      </w:r>
      <w:proofErr w:type="gramStart"/>
      <w:r>
        <w:t>la modularidad</w:t>
      </w:r>
      <w:proofErr w:type="gramEnd"/>
      <w:r>
        <w:t xml:space="preserve"> del código.</w:t>
      </w:r>
    </w:p>
    <w:p w14:paraId="01E60D03" w14:textId="2F75263F" w:rsidR="00C15778" w:rsidRDefault="00C15778" w:rsidP="00C15778">
      <w:pPr>
        <w:pStyle w:val="Prrafodelista"/>
        <w:numPr>
          <w:ilvl w:val="0"/>
          <w:numId w:val="9"/>
        </w:numPr>
      </w:pPr>
      <w:r>
        <w:t>Reduce la duplicación y facilita el mantenimiento.</w:t>
      </w:r>
    </w:p>
    <w:p w14:paraId="718DCDCE" w14:textId="77777777" w:rsidR="00C15778" w:rsidRDefault="00C15778" w:rsidP="00C15778">
      <w:pPr>
        <w:pStyle w:val="Prrafodelista"/>
        <w:numPr>
          <w:ilvl w:val="0"/>
          <w:numId w:val="9"/>
        </w:numPr>
      </w:pPr>
      <w:r>
        <w:t>Separa las preocupaciones funcionales de las transversales.</w:t>
      </w:r>
    </w:p>
    <w:p w14:paraId="681D4E00" w14:textId="77777777" w:rsidR="00C15778" w:rsidRDefault="00C15778" w:rsidP="00C15778"/>
    <w:p w14:paraId="474631A3" w14:textId="77777777" w:rsidR="00C15778" w:rsidRDefault="00C15778" w:rsidP="00C15778">
      <w:r>
        <w:t>Desventajas:</w:t>
      </w:r>
    </w:p>
    <w:p w14:paraId="5844C50F" w14:textId="3FD37D27" w:rsidR="00C15778" w:rsidRDefault="00C15778" w:rsidP="00C15778">
      <w:pPr>
        <w:pStyle w:val="Prrafodelista"/>
        <w:numPr>
          <w:ilvl w:val="0"/>
          <w:numId w:val="10"/>
        </w:numPr>
      </w:pPr>
      <w:r>
        <w:t>Complejidad en el diseño y la depuración.</w:t>
      </w:r>
    </w:p>
    <w:p w14:paraId="3B57EEF4" w14:textId="39D51D58" w:rsidR="00C15778" w:rsidRDefault="00C15778" w:rsidP="00C15778">
      <w:pPr>
        <w:pStyle w:val="Prrafodelista"/>
        <w:numPr>
          <w:ilvl w:val="0"/>
          <w:numId w:val="10"/>
        </w:numPr>
      </w:pPr>
      <w:r>
        <w:t>Poca compatibilidad con herramientas tradicionales.</w:t>
      </w:r>
    </w:p>
    <w:p w14:paraId="3776D2B2" w14:textId="77777777" w:rsidR="00C15778" w:rsidRDefault="00C15778" w:rsidP="00C15778">
      <w:pPr>
        <w:pStyle w:val="Prrafodelista"/>
        <w:numPr>
          <w:ilvl w:val="0"/>
          <w:numId w:val="10"/>
        </w:numPr>
      </w:pPr>
      <w:r>
        <w:t>No siempre es intuitivo para nuevos desarrolladores.</w:t>
      </w:r>
    </w:p>
    <w:p w14:paraId="647DB826" w14:textId="77777777" w:rsidR="00C15778" w:rsidRDefault="00C15778" w:rsidP="00C15778"/>
    <w:p w14:paraId="460E8091" w14:textId="77777777" w:rsidR="00C15778" w:rsidRDefault="00C15778" w:rsidP="00C15778">
      <w:r>
        <w:t>Ejemplo nicaragüense:</w:t>
      </w:r>
    </w:p>
    <w:p w14:paraId="646B3C9F" w14:textId="356710B2" w:rsidR="00C15778" w:rsidRDefault="00C15778" w:rsidP="00C15778">
      <w:r>
        <w:t>En un sistema de seguimiento de asistencia docente en universidades nicaragüenses, el registro de logs, notificaciones por correo o reglas de auditoría pueden manejarse mediante aspectos, sin contaminar la lógica de negocio central.</w:t>
      </w:r>
    </w:p>
    <w:p w14:paraId="77010141" w14:textId="77777777" w:rsidR="00C15778" w:rsidRDefault="00C15778" w:rsidP="00C15778"/>
    <w:p w14:paraId="113ED577" w14:textId="77777777" w:rsidR="00BA5EC2" w:rsidRPr="00C15778" w:rsidRDefault="00BA5EC2" w:rsidP="00C15778"/>
    <w:p w14:paraId="42C84502" w14:textId="64F901F7" w:rsidR="00AA1DFF" w:rsidRDefault="00AA1DFF" w:rsidP="00FC02AD">
      <w:pPr>
        <w:pStyle w:val="Ttulo3"/>
      </w:pPr>
      <w:bookmarkStart w:id="17" w:name="_Toc160557472"/>
      <w:r>
        <w:lastRenderedPageBreak/>
        <w:t>Modelo UML</w:t>
      </w:r>
      <w:bookmarkEnd w:id="17"/>
    </w:p>
    <w:p w14:paraId="716CD015" w14:textId="77777777" w:rsidR="00BA5EC2" w:rsidRDefault="00BA5EC2" w:rsidP="00BA5EC2">
      <w:r>
        <w:t>El Lenguaje Unificado de Modelado (</w:t>
      </w:r>
      <w:proofErr w:type="spellStart"/>
      <w:r>
        <w:t>Unified</w:t>
      </w:r>
      <w:proofErr w:type="spellEnd"/>
      <w:r>
        <w:t xml:space="preserve"> </w:t>
      </w:r>
      <w:proofErr w:type="spellStart"/>
      <w:r>
        <w:t>Modeling</w:t>
      </w:r>
      <w:proofErr w:type="spellEnd"/>
      <w:r>
        <w:t xml:space="preserve"> </w:t>
      </w:r>
      <w:proofErr w:type="spellStart"/>
      <w:r>
        <w:t>Language</w:t>
      </w:r>
      <w:proofErr w:type="spellEnd"/>
      <w:r>
        <w:t>, UML) es un estándar gráfico propuesto por OMG (</w:t>
      </w:r>
      <w:proofErr w:type="spellStart"/>
      <w:r>
        <w:t>Object</w:t>
      </w:r>
      <w:proofErr w:type="spellEnd"/>
      <w:r>
        <w:t xml:space="preserve"> Management </w:t>
      </w:r>
      <w:proofErr w:type="spellStart"/>
      <w:r>
        <w:t>Group</w:t>
      </w:r>
      <w:proofErr w:type="spellEnd"/>
      <w:r>
        <w:t>) que permite representar, visualizar, especificar, construir y documentar los artefactos de un sistema de software. Su objetivo principal es facilitar la comprensión y comunicación entre analistas, diseñadores, programadores y usuarios.</w:t>
      </w:r>
    </w:p>
    <w:p w14:paraId="7677ABDD" w14:textId="77777777" w:rsidR="00BA5EC2" w:rsidRDefault="00BA5EC2" w:rsidP="00BA5EC2"/>
    <w:p w14:paraId="68092F66" w14:textId="77777777" w:rsidR="00BA5EC2" w:rsidRDefault="00BA5EC2" w:rsidP="00BA5EC2">
      <w:r>
        <w:t>Fue concebido inicialmente por Grady Booch, Ivar Jacobson y James Rumbaugh en los años noventa, y es independiente de metodologías específicas, pero compatible con enfoques como el RUP, Scrum, o el modelo de cascada.</w:t>
      </w:r>
    </w:p>
    <w:p w14:paraId="436C4E78" w14:textId="77777777" w:rsidR="00BA5EC2" w:rsidRDefault="00BA5EC2" w:rsidP="00BA5EC2"/>
    <w:p w14:paraId="2D0B3972" w14:textId="77777777" w:rsidR="00BA5EC2" w:rsidRDefault="00BA5EC2" w:rsidP="00BA5EC2">
      <w:r>
        <w:t>Características principales:</w:t>
      </w:r>
    </w:p>
    <w:p w14:paraId="12EAF395" w14:textId="0529996E" w:rsidR="00BA5EC2" w:rsidRDefault="00BA5EC2" w:rsidP="00BA5EC2">
      <w:r>
        <w:t>Es un lenguaje visual y formalmente definido.</w:t>
      </w:r>
    </w:p>
    <w:p w14:paraId="49C9BF52" w14:textId="66A18DB9" w:rsidR="00BA5EC2" w:rsidRDefault="00BA5EC2" w:rsidP="00BA5EC2">
      <w:r>
        <w:t>Soporta el diseño orientado a objetos.</w:t>
      </w:r>
    </w:p>
    <w:p w14:paraId="1207D2F9" w14:textId="5EC6CDC5" w:rsidR="00BA5EC2" w:rsidRDefault="00BA5EC2" w:rsidP="00BA5EC2">
      <w:r>
        <w:t>Incluye diagramas estructurales y de comportamiento.</w:t>
      </w:r>
    </w:p>
    <w:p w14:paraId="51354F22" w14:textId="77777777" w:rsidR="00BA5EC2" w:rsidRDefault="00BA5EC2" w:rsidP="00BA5EC2">
      <w:r>
        <w:t>Se aplica tanto al análisis como al diseño.</w:t>
      </w:r>
    </w:p>
    <w:p w14:paraId="4DFE72E2" w14:textId="77777777" w:rsidR="00BA5EC2" w:rsidRDefault="00BA5EC2" w:rsidP="00BA5EC2"/>
    <w:p w14:paraId="6A116A90" w14:textId="0C9221E7" w:rsidR="00221F39" w:rsidRDefault="00221F39" w:rsidP="00BA5EC2">
      <w:r>
        <w:t>Problema de ejemplo</w:t>
      </w:r>
    </w:p>
    <w:p w14:paraId="3F72F680" w14:textId="77777777" w:rsidR="00927357" w:rsidRDefault="00927357" w:rsidP="00927357">
      <w:r>
        <w:t>La Universidad Nacional Autónoma de Nicaragua (UNAN) emprende con esperanza y responsabilidad la construcción de un sistema web de gestión de asistencia académica. Este sistema debe permitir a:</w:t>
      </w:r>
    </w:p>
    <w:p w14:paraId="38676DAF" w14:textId="77777777" w:rsidR="00927357" w:rsidRDefault="00927357" w:rsidP="00927357"/>
    <w:p w14:paraId="72E79C9A" w14:textId="77777777" w:rsidR="00927357" w:rsidRDefault="00927357" w:rsidP="00927357">
      <w:r>
        <w:t>Docentes: registrar la asistencia de sus clases.</w:t>
      </w:r>
    </w:p>
    <w:p w14:paraId="3A6FAB78" w14:textId="77777777" w:rsidR="00927357" w:rsidRDefault="00927357" w:rsidP="00927357"/>
    <w:p w14:paraId="6911E73E" w14:textId="77777777" w:rsidR="00927357" w:rsidRDefault="00927357" w:rsidP="00927357">
      <w:r>
        <w:t>Estudiantes: consultar su historial personal de asistencia.</w:t>
      </w:r>
    </w:p>
    <w:p w14:paraId="6EE12EC1" w14:textId="77777777" w:rsidR="00927357" w:rsidRDefault="00927357" w:rsidP="00927357"/>
    <w:p w14:paraId="4FCB9E45" w14:textId="77777777" w:rsidR="00927357" w:rsidRDefault="00927357" w:rsidP="00927357">
      <w:r>
        <w:t>Jefes de Área: consultar reportes globales y recibir alertas cuando un estudiante acumule tres inasistencias consecutivas.</w:t>
      </w:r>
    </w:p>
    <w:p w14:paraId="51839628" w14:textId="77777777" w:rsidR="00927357" w:rsidRDefault="00927357" w:rsidP="00927357"/>
    <w:p w14:paraId="4CE72E1F" w14:textId="0F46C487" w:rsidR="00927357" w:rsidRDefault="00927357" w:rsidP="00927357">
      <w:r>
        <w:t>Contexto y Motivación</w:t>
      </w:r>
    </w:p>
    <w:p w14:paraId="6D317069" w14:textId="5B9E7FDC" w:rsidR="00927357" w:rsidRDefault="00927357" w:rsidP="00927357">
      <w:r>
        <w:t>La UNAN, con sedes en Managua, León, Estelí, Rivas y Chontales, enfrenta retos:</w:t>
      </w:r>
    </w:p>
    <w:p w14:paraId="0401C35C" w14:textId="002AA1C3" w:rsidR="00927357" w:rsidRDefault="00927357" w:rsidP="00927357">
      <w:r>
        <w:t>Registro manual consume tiempo valioso de los docentes.</w:t>
      </w:r>
    </w:p>
    <w:p w14:paraId="5427725A" w14:textId="17C6B7CC" w:rsidR="00927357" w:rsidRDefault="00927357" w:rsidP="00927357">
      <w:r>
        <w:t>Dificultad en trazabilidad al cambiar de sección o sede.</w:t>
      </w:r>
    </w:p>
    <w:p w14:paraId="1D98EDEF" w14:textId="4F352F20" w:rsidR="00927357" w:rsidRDefault="00927357" w:rsidP="00927357">
      <w:r>
        <w:t>Retrasos en detección de ausencias y activación de protocolos de acompañamiento.</w:t>
      </w:r>
    </w:p>
    <w:p w14:paraId="0EECADB6" w14:textId="77777777" w:rsidR="00927357" w:rsidRDefault="00927357" w:rsidP="00927357">
      <w:r>
        <w:t>Este proyecto surge del compromiso de mejorar la calidad académica y bienestar estudiantil, aliviando la carga administrativa y facilitando la toma de decisiones.</w:t>
      </w:r>
    </w:p>
    <w:p w14:paraId="28D0E853" w14:textId="77777777" w:rsidR="00927357" w:rsidRDefault="00927357" w:rsidP="00927357"/>
    <w:p w14:paraId="10701283" w14:textId="118A1648" w:rsidR="00927357" w:rsidRDefault="00927357" w:rsidP="00927357">
      <w:proofErr w:type="spellStart"/>
      <w:r>
        <w:t>Stakeholders</w:t>
      </w:r>
      <w:proofErr w:type="spellEnd"/>
    </w:p>
    <w:tbl>
      <w:tblPr>
        <w:tblStyle w:val="Tablanormal5"/>
        <w:tblW w:w="0" w:type="auto"/>
        <w:tblLook w:val="04A0" w:firstRow="1" w:lastRow="0" w:firstColumn="1" w:lastColumn="0" w:noHBand="0" w:noVBand="1"/>
      </w:tblPr>
      <w:tblGrid>
        <w:gridCol w:w="2080"/>
        <w:gridCol w:w="5329"/>
      </w:tblGrid>
      <w:tr w:rsidR="00B8411F" w:rsidRPr="00B8411F" w14:paraId="3CBBD5BC" w14:textId="77777777" w:rsidTr="00B841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36F276" w14:textId="77777777" w:rsidR="00B8411F" w:rsidRPr="00B8411F" w:rsidRDefault="00B8411F" w:rsidP="00B8411F">
            <w:pPr>
              <w:rPr>
                <w:b/>
                <w:bCs/>
                <w:sz w:val="20"/>
                <w:szCs w:val="18"/>
                <w:lang w:val="en-US"/>
              </w:rPr>
            </w:pPr>
            <w:r w:rsidRPr="00B8411F">
              <w:rPr>
                <w:b/>
                <w:bCs/>
                <w:sz w:val="20"/>
                <w:szCs w:val="18"/>
                <w:lang w:val="en-US"/>
              </w:rPr>
              <w:t>Rol</w:t>
            </w:r>
          </w:p>
        </w:tc>
        <w:tc>
          <w:tcPr>
            <w:tcW w:w="0" w:type="auto"/>
            <w:hideMark/>
          </w:tcPr>
          <w:p w14:paraId="50007601" w14:textId="77777777" w:rsidR="00B8411F" w:rsidRPr="00B8411F" w:rsidRDefault="00B8411F" w:rsidP="00B8411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B8411F">
              <w:rPr>
                <w:b/>
                <w:bCs/>
                <w:sz w:val="20"/>
                <w:szCs w:val="18"/>
                <w:lang w:val="en-US"/>
              </w:rPr>
              <w:t>Intereses</w:t>
            </w:r>
            <w:proofErr w:type="spellEnd"/>
          </w:p>
        </w:tc>
      </w:tr>
      <w:tr w:rsidR="00B8411F" w:rsidRPr="00B8411F" w14:paraId="6B9DCBB3" w14:textId="77777777" w:rsidTr="00B8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3712E" w14:textId="77777777" w:rsidR="00B8411F" w:rsidRPr="00B8411F" w:rsidRDefault="00B8411F" w:rsidP="00B8411F">
            <w:pPr>
              <w:rPr>
                <w:sz w:val="20"/>
                <w:szCs w:val="18"/>
                <w:lang w:val="en-US"/>
              </w:rPr>
            </w:pPr>
            <w:proofErr w:type="spellStart"/>
            <w:r w:rsidRPr="00B8411F">
              <w:rPr>
                <w:b/>
                <w:bCs/>
                <w:sz w:val="20"/>
                <w:szCs w:val="18"/>
                <w:lang w:val="en-US"/>
              </w:rPr>
              <w:t>Docentes</w:t>
            </w:r>
            <w:proofErr w:type="spellEnd"/>
          </w:p>
        </w:tc>
        <w:tc>
          <w:tcPr>
            <w:tcW w:w="0" w:type="auto"/>
            <w:hideMark/>
          </w:tcPr>
          <w:p w14:paraId="5819AA0E" w14:textId="77777777" w:rsidR="00B8411F" w:rsidRPr="00B8411F" w:rsidRDefault="00B8411F" w:rsidP="00B8411F">
            <w:pPr>
              <w:cnfStyle w:val="000000100000" w:firstRow="0" w:lastRow="0" w:firstColumn="0" w:lastColumn="0" w:oddVBand="0" w:evenVBand="0" w:oddHBand="1" w:evenHBand="0" w:firstRowFirstColumn="0" w:firstRowLastColumn="0" w:lastRowFirstColumn="0" w:lastRowLastColumn="0"/>
              <w:rPr>
                <w:sz w:val="20"/>
                <w:szCs w:val="18"/>
              </w:rPr>
            </w:pPr>
            <w:r w:rsidRPr="00B8411F">
              <w:rPr>
                <w:sz w:val="20"/>
                <w:szCs w:val="18"/>
              </w:rPr>
              <w:t>Rapidez en el registro, confiabilidad de datos, simplicidad.</w:t>
            </w:r>
          </w:p>
        </w:tc>
      </w:tr>
      <w:tr w:rsidR="00B8411F" w:rsidRPr="00B8411F" w14:paraId="4B96E99C" w14:textId="77777777" w:rsidTr="00B8411F">
        <w:tc>
          <w:tcPr>
            <w:cnfStyle w:val="001000000000" w:firstRow="0" w:lastRow="0" w:firstColumn="1" w:lastColumn="0" w:oddVBand="0" w:evenVBand="0" w:oddHBand="0" w:evenHBand="0" w:firstRowFirstColumn="0" w:firstRowLastColumn="0" w:lastRowFirstColumn="0" w:lastRowLastColumn="0"/>
            <w:tcW w:w="0" w:type="auto"/>
            <w:hideMark/>
          </w:tcPr>
          <w:p w14:paraId="1F9C9275" w14:textId="77777777" w:rsidR="00B8411F" w:rsidRPr="00B8411F" w:rsidRDefault="00B8411F" w:rsidP="00B8411F">
            <w:pPr>
              <w:rPr>
                <w:sz w:val="20"/>
                <w:szCs w:val="18"/>
                <w:lang w:val="en-US"/>
              </w:rPr>
            </w:pPr>
            <w:proofErr w:type="spellStart"/>
            <w:r w:rsidRPr="00B8411F">
              <w:rPr>
                <w:b/>
                <w:bCs/>
                <w:sz w:val="20"/>
                <w:szCs w:val="18"/>
                <w:lang w:val="en-US"/>
              </w:rPr>
              <w:t>Estudiantes</w:t>
            </w:r>
            <w:proofErr w:type="spellEnd"/>
          </w:p>
        </w:tc>
        <w:tc>
          <w:tcPr>
            <w:tcW w:w="0" w:type="auto"/>
            <w:hideMark/>
          </w:tcPr>
          <w:p w14:paraId="54AB52DE" w14:textId="77777777" w:rsidR="00B8411F" w:rsidRPr="00B8411F" w:rsidRDefault="00B8411F" w:rsidP="00B8411F">
            <w:pPr>
              <w:cnfStyle w:val="000000000000" w:firstRow="0" w:lastRow="0" w:firstColumn="0" w:lastColumn="0" w:oddVBand="0" w:evenVBand="0" w:oddHBand="0" w:evenHBand="0" w:firstRowFirstColumn="0" w:firstRowLastColumn="0" w:lastRowFirstColumn="0" w:lastRowLastColumn="0"/>
              <w:rPr>
                <w:sz w:val="20"/>
                <w:szCs w:val="18"/>
              </w:rPr>
            </w:pPr>
            <w:r w:rsidRPr="00B8411F">
              <w:rPr>
                <w:sz w:val="20"/>
                <w:szCs w:val="18"/>
              </w:rPr>
              <w:t>Acceso a historial, transparencia, notificaciones.</w:t>
            </w:r>
          </w:p>
        </w:tc>
      </w:tr>
      <w:tr w:rsidR="00B8411F" w:rsidRPr="00B8411F" w14:paraId="62412115" w14:textId="77777777" w:rsidTr="00B8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CF324" w14:textId="77777777" w:rsidR="00B8411F" w:rsidRPr="00B8411F" w:rsidRDefault="00B8411F" w:rsidP="00B8411F">
            <w:pPr>
              <w:rPr>
                <w:sz w:val="20"/>
                <w:szCs w:val="18"/>
                <w:lang w:val="en-US"/>
              </w:rPr>
            </w:pPr>
            <w:r w:rsidRPr="00B8411F">
              <w:rPr>
                <w:b/>
                <w:bCs/>
                <w:sz w:val="20"/>
                <w:szCs w:val="18"/>
                <w:lang w:val="en-US"/>
              </w:rPr>
              <w:t xml:space="preserve">Jefes de </w:t>
            </w:r>
            <w:proofErr w:type="spellStart"/>
            <w:r w:rsidRPr="00B8411F">
              <w:rPr>
                <w:b/>
                <w:bCs/>
                <w:sz w:val="20"/>
                <w:szCs w:val="18"/>
                <w:lang w:val="en-US"/>
              </w:rPr>
              <w:t>Área</w:t>
            </w:r>
            <w:proofErr w:type="spellEnd"/>
          </w:p>
        </w:tc>
        <w:tc>
          <w:tcPr>
            <w:tcW w:w="0" w:type="auto"/>
            <w:hideMark/>
          </w:tcPr>
          <w:p w14:paraId="75589460" w14:textId="77777777" w:rsidR="00B8411F" w:rsidRPr="00B8411F" w:rsidRDefault="00B8411F" w:rsidP="00B8411F">
            <w:pPr>
              <w:cnfStyle w:val="000000100000" w:firstRow="0" w:lastRow="0" w:firstColumn="0" w:lastColumn="0" w:oddVBand="0" w:evenVBand="0" w:oddHBand="1" w:evenHBand="0" w:firstRowFirstColumn="0" w:firstRowLastColumn="0" w:lastRowFirstColumn="0" w:lastRowLastColumn="0"/>
              <w:rPr>
                <w:sz w:val="20"/>
                <w:szCs w:val="18"/>
              </w:rPr>
            </w:pPr>
            <w:r w:rsidRPr="00B8411F">
              <w:rPr>
                <w:sz w:val="20"/>
                <w:szCs w:val="18"/>
              </w:rPr>
              <w:t>Reportes consolidados, alertas tempranas, trazabilidad.</w:t>
            </w:r>
          </w:p>
        </w:tc>
      </w:tr>
      <w:tr w:rsidR="00B8411F" w:rsidRPr="00B8411F" w14:paraId="33E3F8D0" w14:textId="77777777" w:rsidTr="00B8411F">
        <w:tc>
          <w:tcPr>
            <w:cnfStyle w:val="001000000000" w:firstRow="0" w:lastRow="0" w:firstColumn="1" w:lastColumn="0" w:oddVBand="0" w:evenVBand="0" w:oddHBand="0" w:evenHBand="0" w:firstRowFirstColumn="0" w:firstRowLastColumn="0" w:lastRowFirstColumn="0" w:lastRowLastColumn="0"/>
            <w:tcW w:w="0" w:type="auto"/>
            <w:hideMark/>
          </w:tcPr>
          <w:p w14:paraId="779F065B" w14:textId="77777777" w:rsidR="00B8411F" w:rsidRPr="00B8411F" w:rsidRDefault="00B8411F" w:rsidP="00B8411F">
            <w:pPr>
              <w:rPr>
                <w:sz w:val="20"/>
                <w:szCs w:val="18"/>
                <w:lang w:val="en-US"/>
              </w:rPr>
            </w:pPr>
            <w:r w:rsidRPr="00B8411F">
              <w:rPr>
                <w:b/>
                <w:bCs/>
                <w:sz w:val="20"/>
                <w:szCs w:val="18"/>
                <w:lang w:val="en-US"/>
              </w:rPr>
              <w:t>Departamento TI</w:t>
            </w:r>
          </w:p>
        </w:tc>
        <w:tc>
          <w:tcPr>
            <w:tcW w:w="0" w:type="auto"/>
            <w:hideMark/>
          </w:tcPr>
          <w:p w14:paraId="2AC3C832" w14:textId="77777777" w:rsidR="00B8411F" w:rsidRPr="00B8411F" w:rsidRDefault="00B8411F" w:rsidP="00B8411F">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B8411F">
              <w:rPr>
                <w:sz w:val="20"/>
                <w:szCs w:val="18"/>
                <w:lang w:val="en-US"/>
              </w:rPr>
              <w:t>Mantenibilidad</w:t>
            </w:r>
            <w:proofErr w:type="spellEnd"/>
            <w:r w:rsidRPr="00B8411F">
              <w:rPr>
                <w:sz w:val="20"/>
                <w:szCs w:val="18"/>
                <w:lang w:val="en-US"/>
              </w:rPr>
              <w:t xml:space="preserve">, </w:t>
            </w:r>
            <w:proofErr w:type="spellStart"/>
            <w:r w:rsidRPr="00B8411F">
              <w:rPr>
                <w:sz w:val="20"/>
                <w:szCs w:val="18"/>
                <w:lang w:val="en-US"/>
              </w:rPr>
              <w:t>escalabilidad</w:t>
            </w:r>
            <w:proofErr w:type="spellEnd"/>
            <w:r w:rsidRPr="00B8411F">
              <w:rPr>
                <w:sz w:val="20"/>
                <w:szCs w:val="18"/>
                <w:lang w:val="en-US"/>
              </w:rPr>
              <w:t xml:space="preserve">, </w:t>
            </w:r>
            <w:proofErr w:type="spellStart"/>
            <w:r w:rsidRPr="00B8411F">
              <w:rPr>
                <w:sz w:val="20"/>
                <w:szCs w:val="18"/>
                <w:lang w:val="en-US"/>
              </w:rPr>
              <w:t>seguridad</w:t>
            </w:r>
            <w:proofErr w:type="spellEnd"/>
            <w:r w:rsidRPr="00B8411F">
              <w:rPr>
                <w:sz w:val="20"/>
                <w:szCs w:val="18"/>
                <w:lang w:val="en-US"/>
              </w:rPr>
              <w:t xml:space="preserve">, </w:t>
            </w:r>
            <w:proofErr w:type="spellStart"/>
            <w:r w:rsidRPr="00B8411F">
              <w:rPr>
                <w:sz w:val="20"/>
                <w:szCs w:val="18"/>
                <w:lang w:val="en-US"/>
              </w:rPr>
              <w:t>integración</w:t>
            </w:r>
            <w:proofErr w:type="spellEnd"/>
            <w:r w:rsidRPr="00B8411F">
              <w:rPr>
                <w:sz w:val="20"/>
                <w:szCs w:val="18"/>
                <w:lang w:val="en-US"/>
              </w:rPr>
              <w:t>.</w:t>
            </w:r>
          </w:p>
        </w:tc>
      </w:tr>
      <w:tr w:rsidR="00B8411F" w:rsidRPr="00B8411F" w14:paraId="49D6F027" w14:textId="77777777" w:rsidTr="00B8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D0473" w14:textId="77777777" w:rsidR="00B8411F" w:rsidRPr="00B8411F" w:rsidRDefault="00B8411F" w:rsidP="00B8411F">
            <w:pPr>
              <w:rPr>
                <w:sz w:val="20"/>
                <w:szCs w:val="18"/>
                <w:lang w:val="en-US"/>
              </w:rPr>
            </w:pPr>
            <w:proofErr w:type="spellStart"/>
            <w:r w:rsidRPr="00B8411F">
              <w:rPr>
                <w:b/>
                <w:bCs/>
                <w:sz w:val="20"/>
                <w:szCs w:val="18"/>
                <w:lang w:val="en-US"/>
              </w:rPr>
              <w:t>Autoridades</w:t>
            </w:r>
            <w:proofErr w:type="spellEnd"/>
            <w:r w:rsidRPr="00B8411F">
              <w:rPr>
                <w:b/>
                <w:bCs/>
                <w:sz w:val="20"/>
                <w:szCs w:val="18"/>
                <w:lang w:val="en-US"/>
              </w:rPr>
              <w:t xml:space="preserve"> UNAN</w:t>
            </w:r>
          </w:p>
        </w:tc>
        <w:tc>
          <w:tcPr>
            <w:tcW w:w="0" w:type="auto"/>
            <w:hideMark/>
          </w:tcPr>
          <w:p w14:paraId="13309529" w14:textId="77777777" w:rsidR="00B8411F" w:rsidRPr="00B8411F" w:rsidRDefault="00B8411F" w:rsidP="00B8411F">
            <w:pPr>
              <w:cnfStyle w:val="000000100000" w:firstRow="0" w:lastRow="0" w:firstColumn="0" w:lastColumn="0" w:oddVBand="0" w:evenVBand="0" w:oddHBand="1" w:evenHBand="0" w:firstRowFirstColumn="0" w:firstRowLastColumn="0" w:lastRowFirstColumn="0" w:lastRowLastColumn="0"/>
              <w:rPr>
                <w:sz w:val="20"/>
                <w:szCs w:val="18"/>
              </w:rPr>
            </w:pPr>
            <w:r w:rsidRPr="00B8411F">
              <w:rPr>
                <w:sz w:val="20"/>
                <w:szCs w:val="18"/>
              </w:rPr>
              <w:t>Optimización de recursos, cumplimiento de normativas.</w:t>
            </w:r>
          </w:p>
        </w:tc>
      </w:tr>
    </w:tbl>
    <w:p w14:paraId="185CD4E5" w14:textId="77777777" w:rsidR="006208E6" w:rsidRDefault="006208E6" w:rsidP="00927357"/>
    <w:p w14:paraId="117C0963" w14:textId="36431A82" w:rsidR="00927357" w:rsidRDefault="00927357" w:rsidP="00927357">
      <w:r>
        <w:t>Requerimientos Funcionales y No Funcionales</w:t>
      </w:r>
    </w:p>
    <w:p w14:paraId="0D93C134" w14:textId="27F82876" w:rsidR="00927357" w:rsidRDefault="00927357" w:rsidP="00927357">
      <w:r>
        <w:t>Funcionales: autenticación SSO; gestión de clases; registro y consulta de asistencia; generación de reportes y alertas; auditoría de cambios.</w:t>
      </w:r>
    </w:p>
    <w:p w14:paraId="78678F73" w14:textId="77777777" w:rsidR="00927357" w:rsidRDefault="00927357" w:rsidP="00927357">
      <w:r>
        <w:t xml:space="preserve">No Funcionales: 99% </w:t>
      </w:r>
      <w:proofErr w:type="spellStart"/>
      <w:r>
        <w:t>uptime</w:t>
      </w:r>
      <w:proofErr w:type="spellEnd"/>
      <w:r>
        <w:t xml:space="preserve">; &lt;2s de respuesta; TLS y RBAC; escalabilidad; accesibilidad web responsiva; </w:t>
      </w:r>
      <w:proofErr w:type="spellStart"/>
      <w:r>
        <w:t>mode</w:t>
      </w:r>
      <w:proofErr w:type="spellEnd"/>
      <w:r>
        <w:t xml:space="preserve"> offline parcial.</w:t>
      </w:r>
    </w:p>
    <w:p w14:paraId="3E43349D" w14:textId="77777777" w:rsidR="00B8411F" w:rsidRDefault="00B8411F" w:rsidP="00927357"/>
    <w:p w14:paraId="0BABC412" w14:textId="6521D928" w:rsidR="00927357" w:rsidRDefault="00927357" w:rsidP="00927357">
      <w:r>
        <w:t>Restricciones, Suposiciones y Criterios de Éxito</w:t>
      </w:r>
    </w:p>
    <w:p w14:paraId="6F0C951B" w14:textId="1A95EC77" w:rsidR="00927357" w:rsidRDefault="00927357" w:rsidP="00927357">
      <w:r>
        <w:t>Infraestructura variable en sedes rurales; integración con sistema legado; mensajería interna disponible; equipo TI local.</w:t>
      </w:r>
    </w:p>
    <w:p w14:paraId="50C1133C" w14:textId="77777777" w:rsidR="00927357" w:rsidRDefault="00927357" w:rsidP="00927357">
      <w:r>
        <w:t>Identificadores únicos por carnet; manuales y capacitación.</w:t>
      </w:r>
    </w:p>
    <w:p w14:paraId="1A0BCA54" w14:textId="77777777" w:rsidR="00927357" w:rsidRDefault="00927357" w:rsidP="00927357"/>
    <w:p w14:paraId="0680F943" w14:textId="515DB0B6" w:rsidR="00221F39" w:rsidRDefault="00927357" w:rsidP="00927357">
      <w:r>
        <w:lastRenderedPageBreak/>
        <w:t>Éxito: 70% reducción de tiempo de registro; alertas en &lt;24h; adopción al 100% en primer semestre.</w:t>
      </w:r>
    </w:p>
    <w:p w14:paraId="22728DA2" w14:textId="77777777" w:rsidR="00B8411F" w:rsidRDefault="00B8411F" w:rsidP="00927357"/>
    <w:p w14:paraId="46F5A072" w14:textId="77777777" w:rsidR="00B8411F" w:rsidRPr="00BA5EC2" w:rsidRDefault="00B8411F" w:rsidP="00927357"/>
    <w:p w14:paraId="180C2C08" w14:textId="303CA1D6" w:rsidR="00AA1DFF" w:rsidRDefault="00AA1DFF" w:rsidP="00CC2E34">
      <w:pPr>
        <w:pStyle w:val="Ttulo4"/>
      </w:pPr>
      <w:r>
        <w:t>Casos de uso</w:t>
      </w:r>
    </w:p>
    <w:p w14:paraId="623B4959" w14:textId="77777777" w:rsidR="00ED7302" w:rsidRDefault="00ED7302" w:rsidP="00ED7302">
      <w:r>
        <w:t>Un diagrama de casos de uso permite modelar interacciones funcionales entre los actores (usuarios o sistemas externos) y el sistema en desarrollo. Su propósito es describir los servicios principales que proporciona el sistema, representando el qué se puede hacer, no el cómo se hace.</w:t>
      </w:r>
    </w:p>
    <w:p w14:paraId="1779CEF3" w14:textId="77777777" w:rsidR="00ED7302" w:rsidRDefault="00ED7302" w:rsidP="00ED7302"/>
    <w:p w14:paraId="559792CF" w14:textId="0464948F" w:rsidR="00ED7302" w:rsidRDefault="00ED7302" w:rsidP="00ED7302">
      <w:r>
        <w:t>Elementos principales:</w:t>
      </w:r>
    </w:p>
    <w:p w14:paraId="0637528F" w14:textId="5E5BA3DA" w:rsidR="00ED7302" w:rsidRDefault="00ED7302" w:rsidP="00ED7302">
      <w:r>
        <w:t>Actores: Entidades externas que interactúan con el sistema (personas u otros sistemas).</w:t>
      </w:r>
    </w:p>
    <w:p w14:paraId="6DA7AEAC" w14:textId="762D7902" w:rsidR="00ED7302" w:rsidRDefault="00ED7302" w:rsidP="00ED7302">
      <w:r>
        <w:t>Casos de uso: Funciones o servicios ofrecidos por el sistema.</w:t>
      </w:r>
    </w:p>
    <w:p w14:paraId="6F939F8C" w14:textId="7B3B3D70" w:rsidR="00ED7302" w:rsidRDefault="00ED7302" w:rsidP="00ED7302">
      <w:r>
        <w:t>Relaciones:</w:t>
      </w:r>
    </w:p>
    <w:p w14:paraId="37A6F826" w14:textId="25905CDC" w:rsidR="00ED7302" w:rsidRDefault="00ED7302" w:rsidP="00ED7302">
      <w:pPr>
        <w:ind w:left="567"/>
      </w:pPr>
      <w:r>
        <w:t>Asociación: Conexión entre actor y caso de uso.</w:t>
      </w:r>
    </w:p>
    <w:p w14:paraId="2D1A0C21" w14:textId="7773F0A2" w:rsidR="00ED7302" w:rsidRDefault="00ED7302" w:rsidP="00ED7302">
      <w:pPr>
        <w:ind w:left="567"/>
      </w:pPr>
      <w:proofErr w:type="spellStart"/>
      <w:r>
        <w:t>Include</w:t>
      </w:r>
      <w:proofErr w:type="spellEnd"/>
      <w:r>
        <w:t>: El caso de uso base incluye la funcionalidad de otro.</w:t>
      </w:r>
    </w:p>
    <w:p w14:paraId="0E071B9F" w14:textId="2A75E90A" w:rsidR="006A67B8" w:rsidRDefault="00ED7302" w:rsidP="00ED7302">
      <w:pPr>
        <w:ind w:left="567"/>
      </w:pPr>
      <w:proofErr w:type="spellStart"/>
      <w:r>
        <w:t>Extend</w:t>
      </w:r>
      <w:proofErr w:type="spellEnd"/>
      <w:r>
        <w:t>: El caso de uso puede extenderse condicionalmente con otro comportamiento.</w:t>
      </w:r>
    </w:p>
    <w:p w14:paraId="4AEB13B4" w14:textId="77777777" w:rsidR="006A67B8" w:rsidRDefault="006A67B8" w:rsidP="00BA5EC2"/>
    <w:p w14:paraId="0E6964F4" w14:textId="168DBA9C" w:rsidR="00C42206" w:rsidRDefault="00C42206" w:rsidP="00BA5EC2">
      <w:r w:rsidRPr="00C42206">
        <w:t>Tabla Resumen: Casos de Uso</w:t>
      </w:r>
    </w:p>
    <w:tbl>
      <w:tblPr>
        <w:tblStyle w:val="Tablanormal5"/>
        <w:tblW w:w="0" w:type="auto"/>
        <w:tblLook w:val="04A0" w:firstRow="1" w:lastRow="0" w:firstColumn="1" w:lastColumn="0" w:noHBand="0" w:noVBand="1"/>
      </w:tblPr>
      <w:tblGrid>
        <w:gridCol w:w="1317"/>
        <w:gridCol w:w="3546"/>
      </w:tblGrid>
      <w:tr w:rsidR="00C42206" w:rsidRPr="00C42206" w14:paraId="6E20BDE4" w14:textId="77777777" w:rsidTr="00C422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A7463E" w14:textId="77777777" w:rsidR="00C42206" w:rsidRPr="00C42206" w:rsidRDefault="00C42206" w:rsidP="00C42206">
            <w:pPr>
              <w:rPr>
                <w:sz w:val="20"/>
                <w:szCs w:val="18"/>
                <w:lang w:val="en-US"/>
              </w:rPr>
            </w:pPr>
            <w:r w:rsidRPr="00C42206">
              <w:rPr>
                <w:sz w:val="20"/>
                <w:szCs w:val="18"/>
                <w:lang w:val="en-US"/>
              </w:rPr>
              <w:t>Actor</w:t>
            </w:r>
          </w:p>
        </w:tc>
        <w:tc>
          <w:tcPr>
            <w:tcW w:w="0" w:type="auto"/>
            <w:hideMark/>
          </w:tcPr>
          <w:p w14:paraId="633E7523" w14:textId="77777777" w:rsidR="00C42206" w:rsidRPr="00C42206" w:rsidRDefault="00C42206" w:rsidP="00C42206">
            <w:pPr>
              <w:cnfStyle w:val="100000000000" w:firstRow="1" w:lastRow="0" w:firstColumn="0" w:lastColumn="0" w:oddVBand="0" w:evenVBand="0" w:oddHBand="0" w:evenHBand="0" w:firstRowFirstColumn="0" w:firstRowLastColumn="0" w:lastRowFirstColumn="0" w:lastRowLastColumn="0"/>
              <w:rPr>
                <w:sz w:val="20"/>
                <w:szCs w:val="18"/>
                <w:lang w:val="en-US"/>
              </w:rPr>
            </w:pPr>
            <w:r w:rsidRPr="00C42206">
              <w:rPr>
                <w:sz w:val="20"/>
                <w:szCs w:val="18"/>
                <w:lang w:val="en-US"/>
              </w:rPr>
              <w:t>Casos de Uso</w:t>
            </w:r>
          </w:p>
        </w:tc>
      </w:tr>
      <w:tr w:rsidR="00C42206" w:rsidRPr="00C42206" w14:paraId="6C67FDA9" w14:textId="77777777" w:rsidTr="00C4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1CF88" w14:textId="77777777" w:rsidR="00C42206" w:rsidRPr="00C42206" w:rsidRDefault="00C42206" w:rsidP="00C42206">
            <w:pPr>
              <w:rPr>
                <w:sz w:val="20"/>
                <w:szCs w:val="18"/>
                <w:lang w:val="en-US"/>
              </w:rPr>
            </w:pPr>
            <w:r w:rsidRPr="00C42206">
              <w:rPr>
                <w:sz w:val="20"/>
                <w:szCs w:val="18"/>
                <w:lang w:val="en-US"/>
              </w:rPr>
              <w:t>Docente</w:t>
            </w:r>
          </w:p>
        </w:tc>
        <w:tc>
          <w:tcPr>
            <w:tcW w:w="0" w:type="auto"/>
            <w:hideMark/>
          </w:tcPr>
          <w:p w14:paraId="2123906A" w14:textId="77777777" w:rsidR="00C42206" w:rsidRPr="00C42206" w:rsidRDefault="00C42206" w:rsidP="00C42206">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C42206">
              <w:rPr>
                <w:sz w:val="20"/>
                <w:szCs w:val="18"/>
                <w:lang w:val="en-US"/>
              </w:rPr>
              <w:t>RegistrarAsistencia</w:t>
            </w:r>
            <w:proofErr w:type="spellEnd"/>
            <w:r w:rsidRPr="00C42206">
              <w:rPr>
                <w:sz w:val="20"/>
                <w:szCs w:val="18"/>
                <w:lang w:val="en-US"/>
              </w:rPr>
              <w:t xml:space="preserve">, </w:t>
            </w:r>
            <w:proofErr w:type="spellStart"/>
            <w:r w:rsidRPr="00C42206">
              <w:rPr>
                <w:sz w:val="20"/>
                <w:szCs w:val="18"/>
                <w:lang w:val="en-US"/>
              </w:rPr>
              <w:t>ConsultarHistorial</w:t>
            </w:r>
            <w:proofErr w:type="spellEnd"/>
          </w:p>
        </w:tc>
      </w:tr>
      <w:tr w:rsidR="00C42206" w:rsidRPr="00C42206" w14:paraId="10CE596A" w14:textId="77777777" w:rsidTr="00C42206">
        <w:tc>
          <w:tcPr>
            <w:cnfStyle w:val="001000000000" w:firstRow="0" w:lastRow="0" w:firstColumn="1" w:lastColumn="0" w:oddVBand="0" w:evenVBand="0" w:oddHBand="0" w:evenHBand="0" w:firstRowFirstColumn="0" w:firstRowLastColumn="0" w:lastRowFirstColumn="0" w:lastRowLastColumn="0"/>
            <w:tcW w:w="0" w:type="auto"/>
            <w:hideMark/>
          </w:tcPr>
          <w:p w14:paraId="6C7B1D59" w14:textId="77777777" w:rsidR="00C42206" w:rsidRPr="00C42206" w:rsidRDefault="00C42206" w:rsidP="00C42206">
            <w:pPr>
              <w:rPr>
                <w:sz w:val="20"/>
                <w:szCs w:val="18"/>
                <w:lang w:val="en-US"/>
              </w:rPr>
            </w:pPr>
            <w:proofErr w:type="spellStart"/>
            <w:r w:rsidRPr="00C42206">
              <w:rPr>
                <w:sz w:val="20"/>
                <w:szCs w:val="18"/>
                <w:lang w:val="en-US"/>
              </w:rPr>
              <w:t>Estudiante</w:t>
            </w:r>
            <w:proofErr w:type="spellEnd"/>
          </w:p>
        </w:tc>
        <w:tc>
          <w:tcPr>
            <w:tcW w:w="0" w:type="auto"/>
            <w:hideMark/>
          </w:tcPr>
          <w:p w14:paraId="4A21E155" w14:textId="77777777" w:rsidR="00C42206" w:rsidRPr="00C42206" w:rsidRDefault="00C42206" w:rsidP="00C42206">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C42206">
              <w:rPr>
                <w:sz w:val="20"/>
                <w:szCs w:val="18"/>
                <w:lang w:val="en-US"/>
              </w:rPr>
              <w:t>ConsultarHistorial</w:t>
            </w:r>
            <w:proofErr w:type="spellEnd"/>
          </w:p>
        </w:tc>
      </w:tr>
      <w:tr w:rsidR="00C42206" w:rsidRPr="00C42206" w14:paraId="76EC6D9A" w14:textId="77777777" w:rsidTr="00C42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01B0" w14:textId="77777777" w:rsidR="00C42206" w:rsidRPr="00C42206" w:rsidRDefault="00C42206" w:rsidP="00C42206">
            <w:pPr>
              <w:rPr>
                <w:sz w:val="20"/>
                <w:szCs w:val="18"/>
                <w:lang w:val="en-US"/>
              </w:rPr>
            </w:pPr>
            <w:r w:rsidRPr="00C42206">
              <w:rPr>
                <w:sz w:val="20"/>
                <w:szCs w:val="18"/>
                <w:lang w:val="en-US"/>
              </w:rPr>
              <w:t xml:space="preserve">Jefe de </w:t>
            </w:r>
            <w:proofErr w:type="spellStart"/>
            <w:r w:rsidRPr="00C42206">
              <w:rPr>
                <w:sz w:val="20"/>
                <w:szCs w:val="18"/>
                <w:lang w:val="en-US"/>
              </w:rPr>
              <w:t>Área</w:t>
            </w:r>
            <w:proofErr w:type="spellEnd"/>
          </w:p>
        </w:tc>
        <w:tc>
          <w:tcPr>
            <w:tcW w:w="0" w:type="auto"/>
            <w:hideMark/>
          </w:tcPr>
          <w:p w14:paraId="26D29009" w14:textId="77777777" w:rsidR="00C42206" w:rsidRPr="00C42206" w:rsidRDefault="00C42206" w:rsidP="00C42206">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C42206">
              <w:rPr>
                <w:sz w:val="20"/>
                <w:szCs w:val="18"/>
                <w:lang w:val="en-US"/>
              </w:rPr>
              <w:t>ConsultarReporte</w:t>
            </w:r>
            <w:proofErr w:type="spellEnd"/>
            <w:r w:rsidRPr="00C42206">
              <w:rPr>
                <w:sz w:val="20"/>
                <w:szCs w:val="18"/>
                <w:lang w:val="en-US"/>
              </w:rPr>
              <w:t xml:space="preserve">, </w:t>
            </w:r>
            <w:proofErr w:type="spellStart"/>
            <w:r w:rsidRPr="00C42206">
              <w:rPr>
                <w:sz w:val="20"/>
                <w:szCs w:val="18"/>
                <w:lang w:val="en-US"/>
              </w:rPr>
              <w:t>RecibirAlerta</w:t>
            </w:r>
            <w:proofErr w:type="spellEnd"/>
          </w:p>
        </w:tc>
      </w:tr>
    </w:tbl>
    <w:p w14:paraId="6F969349" w14:textId="77777777" w:rsidR="00C42206" w:rsidRDefault="00C42206" w:rsidP="00BA5EC2"/>
    <w:p w14:paraId="4769E491" w14:textId="77777777" w:rsidR="00ED7302" w:rsidRDefault="00ED7302" w:rsidP="00BA5EC2"/>
    <w:p w14:paraId="7220B8A4" w14:textId="77777777" w:rsidR="00ED7302" w:rsidRDefault="00ED7302" w:rsidP="00BA5EC2"/>
    <w:p w14:paraId="47DE232A" w14:textId="77777777" w:rsidR="00890350" w:rsidRPr="00890350" w:rsidRDefault="00890350" w:rsidP="00890350">
      <w:pPr>
        <w:pStyle w:val="Cdigo"/>
        <w:rPr>
          <w:lang w:val="en-US"/>
        </w:rPr>
      </w:pPr>
      <w:r w:rsidRPr="00890350">
        <w:rPr>
          <w:lang w:val="en-US"/>
        </w:rPr>
        <w:lastRenderedPageBreak/>
        <w:t xml:space="preserve">@startuml </w:t>
      </w:r>
      <w:proofErr w:type="spellStart"/>
      <w:r w:rsidRPr="00890350">
        <w:rPr>
          <w:lang w:val="en-US"/>
        </w:rPr>
        <w:t>UseCaseDiagram</w:t>
      </w:r>
      <w:proofErr w:type="spellEnd"/>
    </w:p>
    <w:p w14:paraId="2FF7DE59" w14:textId="77777777" w:rsidR="00890350" w:rsidRPr="00890350" w:rsidRDefault="00890350" w:rsidP="00890350">
      <w:pPr>
        <w:pStyle w:val="Cdigo"/>
        <w:rPr>
          <w:lang w:val="en-US"/>
        </w:rPr>
      </w:pPr>
      <w:r w:rsidRPr="00890350">
        <w:rPr>
          <w:lang w:val="en-US"/>
        </w:rPr>
        <w:t>left to right direction</w:t>
      </w:r>
    </w:p>
    <w:p w14:paraId="5319CFE0" w14:textId="77777777" w:rsidR="00890350" w:rsidRDefault="00890350" w:rsidP="00890350">
      <w:pPr>
        <w:pStyle w:val="Cdigo"/>
      </w:pPr>
      <w:proofErr w:type="spellStart"/>
      <w:r>
        <w:t>skinparam</w:t>
      </w:r>
      <w:proofErr w:type="spellEnd"/>
      <w:r>
        <w:t xml:space="preserve"> </w:t>
      </w:r>
      <w:proofErr w:type="spellStart"/>
      <w:r>
        <w:t>packageStyle</w:t>
      </w:r>
      <w:proofErr w:type="spellEnd"/>
      <w:r>
        <w:t xml:space="preserve"> </w:t>
      </w:r>
      <w:proofErr w:type="spellStart"/>
      <w:r>
        <w:t>rectangle</w:t>
      </w:r>
      <w:proofErr w:type="spellEnd"/>
    </w:p>
    <w:p w14:paraId="2048B286" w14:textId="77777777" w:rsidR="00890350" w:rsidRDefault="00890350" w:rsidP="00890350">
      <w:pPr>
        <w:pStyle w:val="Cdigo"/>
      </w:pPr>
    </w:p>
    <w:p w14:paraId="1FF5729B" w14:textId="77777777" w:rsidR="00890350" w:rsidRDefault="00890350" w:rsidP="00890350">
      <w:pPr>
        <w:pStyle w:val="Cdigo"/>
      </w:pPr>
      <w:r>
        <w:t>actor Docente</w:t>
      </w:r>
    </w:p>
    <w:p w14:paraId="263A796E" w14:textId="77777777" w:rsidR="00890350" w:rsidRDefault="00890350" w:rsidP="00890350">
      <w:pPr>
        <w:pStyle w:val="Cdigo"/>
      </w:pPr>
      <w:r>
        <w:t>actor Estudiante</w:t>
      </w:r>
    </w:p>
    <w:p w14:paraId="2C5131A0" w14:textId="77777777" w:rsidR="00890350" w:rsidRDefault="00890350" w:rsidP="00890350">
      <w:pPr>
        <w:pStyle w:val="Cdigo"/>
      </w:pPr>
      <w:r>
        <w:t xml:space="preserve">actor </w:t>
      </w:r>
      <w:proofErr w:type="spellStart"/>
      <w:r>
        <w:t>JefeDeÁrea</w:t>
      </w:r>
      <w:proofErr w:type="spellEnd"/>
    </w:p>
    <w:p w14:paraId="41E99799" w14:textId="77777777" w:rsidR="00890350" w:rsidRDefault="00890350" w:rsidP="00890350">
      <w:pPr>
        <w:pStyle w:val="Cdigo"/>
      </w:pPr>
    </w:p>
    <w:p w14:paraId="3969A592" w14:textId="77777777" w:rsidR="00890350" w:rsidRDefault="00890350" w:rsidP="00890350">
      <w:pPr>
        <w:pStyle w:val="Cdigo"/>
      </w:pPr>
      <w:proofErr w:type="spellStart"/>
      <w:r>
        <w:t>rectangle</w:t>
      </w:r>
      <w:proofErr w:type="spellEnd"/>
      <w:r>
        <w:t xml:space="preserve"> "Sistema de Gestión de Asistencia" {</w:t>
      </w:r>
    </w:p>
    <w:p w14:paraId="2501957A" w14:textId="77777777" w:rsidR="00890350" w:rsidRDefault="00890350" w:rsidP="00890350">
      <w:pPr>
        <w:pStyle w:val="Cdigo"/>
      </w:pPr>
      <w:r>
        <w:t xml:space="preserve">  </w:t>
      </w:r>
      <w:proofErr w:type="spellStart"/>
      <w:r>
        <w:t>usecase</w:t>
      </w:r>
      <w:proofErr w:type="spellEnd"/>
      <w:r>
        <w:t xml:space="preserve"> "</w:t>
      </w:r>
      <w:proofErr w:type="spellStart"/>
      <w:r>
        <w:t>RegistrarAsistencia</w:t>
      </w:r>
      <w:proofErr w:type="spellEnd"/>
      <w:r>
        <w:t>" as UC1</w:t>
      </w:r>
    </w:p>
    <w:p w14:paraId="48D02F14" w14:textId="77777777" w:rsidR="00890350" w:rsidRDefault="00890350" w:rsidP="00890350">
      <w:pPr>
        <w:pStyle w:val="Cdigo"/>
      </w:pPr>
      <w:r>
        <w:t xml:space="preserve">  </w:t>
      </w:r>
      <w:proofErr w:type="spellStart"/>
      <w:r>
        <w:t>usecase</w:t>
      </w:r>
      <w:proofErr w:type="spellEnd"/>
      <w:r>
        <w:t xml:space="preserve"> "</w:t>
      </w:r>
      <w:proofErr w:type="spellStart"/>
      <w:r>
        <w:t>ValidarCredenciales</w:t>
      </w:r>
      <w:proofErr w:type="spellEnd"/>
      <w:r>
        <w:t>" as UC0</w:t>
      </w:r>
    </w:p>
    <w:p w14:paraId="75AAF039" w14:textId="77777777" w:rsidR="00890350" w:rsidRDefault="00890350" w:rsidP="00890350">
      <w:pPr>
        <w:pStyle w:val="Cdigo"/>
      </w:pPr>
      <w:r>
        <w:t xml:space="preserve">  </w:t>
      </w:r>
      <w:proofErr w:type="spellStart"/>
      <w:r>
        <w:t>usecase</w:t>
      </w:r>
      <w:proofErr w:type="spellEnd"/>
      <w:r>
        <w:t xml:space="preserve"> "</w:t>
      </w:r>
      <w:proofErr w:type="spellStart"/>
      <w:r>
        <w:t>ConsultarHistorial</w:t>
      </w:r>
      <w:proofErr w:type="spellEnd"/>
      <w:r>
        <w:t>" as UC2</w:t>
      </w:r>
    </w:p>
    <w:p w14:paraId="39CEB25E" w14:textId="77777777" w:rsidR="00890350" w:rsidRDefault="00890350" w:rsidP="00890350">
      <w:pPr>
        <w:pStyle w:val="Cdigo"/>
      </w:pPr>
      <w:r>
        <w:t xml:space="preserve">  </w:t>
      </w:r>
      <w:proofErr w:type="spellStart"/>
      <w:r>
        <w:t>usecase</w:t>
      </w:r>
      <w:proofErr w:type="spellEnd"/>
      <w:r>
        <w:t xml:space="preserve"> "</w:t>
      </w:r>
      <w:proofErr w:type="spellStart"/>
      <w:r>
        <w:t>ConsultarReporte</w:t>
      </w:r>
      <w:proofErr w:type="spellEnd"/>
      <w:r>
        <w:t>" as UC3</w:t>
      </w:r>
    </w:p>
    <w:p w14:paraId="499D9D22" w14:textId="77777777" w:rsidR="00890350" w:rsidRDefault="00890350" w:rsidP="00890350">
      <w:pPr>
        <w:pStyle w:val="Cdigo"/>
      </w:pPr>
      <w:r>
        <w:t xml:space="preserve">  </w:t>
      </w:r>
      <w:proofErr w:type="spellStart"/>
      <w:r>
        <w:t>usecase</w:t>
      </w:r>
      <w:proofErr w:type="spellEnd"/>
      <w:r>
        <w:t xml:space="preserve"> "</w:t>
      </w:r>
      <w:proofErr w:type="spellStart"/>
      <w:r>
        <w:t>RecibirAlerta</w:t>
      </w:r>
      <w:proofErr w:type="spellEnd"/>
      <w:r>
        <w:t>" as UC4</w:t>
      </w:r>
    </w:p>
    <w:p w14:paraId="3EA20B27" w14:textId="77777777" w:rsidR="00890350" w:rsidRDefault="00890350" w:rsidP="00890350">
      <w:pPr>
        <w:pStyle w:val="Cdigo"/>
      </w:pPr>
      <w:r>
        <w:t>}</w:t>
      </w:r>
    </w:p>
    <w:p w14:paraId="69929CED" w14:textId="77777777" w:rsidR="00890350" w:rsidRDefault="00890350" w:rsidP="00890350">
      <w:pPr>
        <w:pStyle w:val="Cdigo"/>
      </w:pPr>
    </w:p>
    <w:p w14:paraId="389B0E0F" w14:textId="77777777" w:rsidR="00890350" w:rsidRDefault="00890350" w:rsidP="00890350">
      <w:pPr>
        <w:pStyle w:val="Cdigo"/>
      </w:pPr>
      <w:r>
        <w:t>Docente --&gt; UC1</w:t>
      </w:r>
    </w:p>
    <w:p w14:paraId="2F7726BF" w14:textId="77777777" w:rsidR="00890350" w:rsidRDefault="00890350" w:rsidP="00890350">
      <w:pPr>
        <w:pStyle w:val="Cdigo"/>
      </w:pPr>
      <w:r>
        <w:t>Docente --&gt; UC2</w:t>
      </w:r>
    </w:p>
    <w:p w14:paraId="09164A4D" w14:textId="77777777" w:rsidR="00890350" w:rsidRDefault="00890350" w:rsidP="00890350">
      <w:pPr>
        <w:pStyle w:val="Cdigo"/>
      </w:pPr>
      <w:r>
        <w:t>Estudiante --&gt; UC2</w:t>
      </w:r>
    </w:p>
    <w:p w14:paraId="372D2871" w14:textId="77777777" w:rsidR="00890350" w:rsidRDefault="00890350" w:rsidP="00890350">
      <w:pPr>
        <w:pStyle w:val="Cdigo"/>
      </w:pPr>
      <w:proofErr w:type="spellStart"/>
      <w:r>
        <w:t>JefeDeÁrea</w:t>
      </w:r>
      <w:proofErr w:type="spellEnd"/>
      <w:r>
        <w:t xml:space="preserve"> --&gt; UC3</w:t>
      </w:r>
    </w:p>
    <w:p w14:paraId="5A7540EE" w14:textId="77777777" w:rsidR="00890350" w:rsidRDefault="00890350" w:rsidP="00890350">
      <w:pPr>
        <w:pStyle w:val="Cdigo"/>
      </w:pPr>
      <w:proofErr w:type="spellStart"/>
      <w:r>
        <w:t>JefeDeÁrea</w:t>
      </w:r>
      <w:proofErr w:type="spellEnd"/>
      <w:r>
        <w:t xml:space="preserve"> --&gt; UC4</w:t>
      </w:r>
    </w:p>
    <w:p w14:paraId="5F48C80B" w14:textId="77777777" w:rsidR="00890350" w:rsidRDefault="00890350" w:rsidP="00890350">
      <w:pPr>
        <w:pStyle w:val="Cdigo"/>
      </w:pPr>
    </w:p>
    <w:p w14:paraId="062F492F" w14:textId="77777777" w:rsidR="00890350" w:rsidRPr="006423E0" w:rsidRDefault="00890350" w:rsidP="00890350">
      <w:pPr>
        <w:pStyle w:val="Cdigo"/>
        <w:rPr>
          <w:lang w:val="es-ES"/>
        </w:rPr>
      </w:pPr>
      <w:r>
        <w:t>UC</w:t>
      </w:r>
      <w:proofErr w:type="gramStart"/>
      <w:r>
        <w:t>1 .</w:t>
      </w:r>
      <w:proofErr w:type="gramEnd"/>
      <w:r>
        <w:t xml:space="preserve">&gt; </w:t>
      </w:r>
      <w:r w:rsidRPr="006423E0">
        <w:rPr>
          <w:lang w:val="es-ES"/>
        </w:rPr>
        <w:t>UC0 : &lt;&lt;</w:t>
      </w:r>
      <w:proofErr w:type="spellStart"/>
      <w:r w:rsidRPr="006423E0">
        <w:rPr>
          <w:lang w:val="es-ES"/>
        </w:rPr>
        <w:t>include</w:t>
      </w:r>
      <w:proofErr w:type="spellEnd"/>
      <w:r w:rsidRPr="006423E0">
        <w:rPr>
          <w:lang w:val="es-ES"/>
        </w:rPr>
        <w:t>&gt;&gt;</w:t>
      </w:r>
    </w:p>
    <w:p w14:paraId="5F1734DD" w14:textId="77777777" w:rsidR="00890350" w:rsidRPr="006423E0" w:rsidRDefault="00890350" w:rsidP="00890350">
      <w:pPr>
        <w:pStyle w:val="Cdigo"/>
        <w:rPr>
          <w:lang w:val="es-ES"/>
        </w:rPr>
      </w:pPr>
      <w:r w:rsidRPr="006423E0">
        <w:rPr>
          <w:lang w:val="es-ES"/>
        </w:rPr>
        <w:t>UC</w:t>
      </w:r>
      <w:proofErr w:type="gramStart"/>
      <w:r w:rsidRPr="006423E0">
        <w:rPr>
          <w:lang w:val="es-ES"/>
        </w:rPr>
        <w:t>3 .</w:t>
      </w:r>
      <w:proofErr w:type="gramEnd"/>
      <w:r w:rsidRPr="006423E0">
        <w:rPr>
          <w:lang w:val="es-ES"/>
        </w:rPr>
        <w:t>&gt; UC4 : &lt;&lt;</w:t>
      </w:r>
      <w:proofErr w:type="spellStart"/>
      <w:r w:rsidRPr="006423E0">
        <w:rPr>
          <w:lang w:val="es-ES"/>
        </w:rPr>
        <w:t>extend</w:t>
      </w:r>
      <w:proofErr w:type="spellEnd"/>
      <w:r w:rsidRPr="006423E0">
        <w:rPr>
          <w:lang w:val="es-ES"/>
        </w:rPr>
        <w:t>&gt;&gt;</w:t>
      </w:r>
    </w:p>
    <w:p w14:paraId="260FCBB2" w14:textId="1853E33F" w:rsidR="00C42206" w:rsidRDefault="00890350" w:rsidP="00890350">
      <w:pPr>
        <w:pStyle w:val="Cdigo"/>
      </w:pPr>
      <w:r>
        <w:t>@enduml</w:t>
      </w:r>
    </w:p>
    <w:p w14:paraId="51CB6F67" w14:textId="77777777" w:rsidR="00C42206" w:rsidRDefault="00C42206" w:rsidP="00BA5EC2"/>
    <w:p w14:paraId="215C9392" w14:textId="77777777" w:rsidR="00ED7302" w:rsidRPr="00BA5EC2" w:rsidRDefault="00ED7302" w:rsidP="00BA5EC2"/>
    <w:p w14:paraId="2601DB44" w14:textId="75D26D3E" w:rsidR="00AA1DFF" w:rsidRDefault="00AA1DFF" w:rsidP="00CC2E34">
      <w:pPr>
        <w:pStyle w:val="Ttulo4"/>
      </w:pPr>
      <w:r>
        <w:t>Diagramas de secuencia</w:t>
      </w:r>
    </w:p>
    <w:p w14:paraId="1E338788" w14:textId="77777777" w:rsidR="00C8649B" w:rsidRDefault="00C8649B" w:rsidP="00C8649B">
      <w:r>
        <w:t>Un diagrama de secuencia representa la interacción entre objetos a lo largo del tiempo, modelando cómo se comunican para cumplir un proceso.</w:t>
      </w:r>
    </w:p>
    <w:p w14:paraId="39E33683" w14:textId="77777777" w:rsidR="00C8649B" w:rsidRDefault="00C8649B" w:rsidP="00C8649B"/>
    <w:p w14:paraId="42615A4D" w14:textId="50679A96" w:rsidR="00C8649B" w:rsidRDefault="00C8649B" w:rsidP="00C8649B">
      <w:r>
        <w:t>Elementos clave:</w:t>
      </w:r>
    </w:p>
    <w:p w14:paraId="339355A5" w14:textId="66B74C3C" w:rsidR="00C8649B" w:rsidRDefault="00C8649B" w:rsidP="00C8649B">
      <w:r>
        <w:t>Actor y participantes (</w:t>
      </w:r>
      <w:proofErr w:type="spellStart"/>
      <w:r>
        <w:t>lifelines</w:t>
      </w:r>
      <w:proofErr w:type="spellEnd"/>
      <w:r>
        <w:t>): representan entidades activas.</w:t>
      </w:r>
    </w:p>
    <w:p w14:paraId="37CD73F6" w14:textId="5F62E329" w:rsidR="00C8649B" w:rsidRDefault="00C8649B" w:rsidP="00C8649B">
      <w:r>
        <w:t>Mensajes:</w:t>
      </w:r>
    </w:p>
    <w:p w14:paraId="29F19881" w14:textId="56402212" w:rsidR="00C8649B" w:rsidRDefault="00C8649B" w:rsidP="00AB6081">
      <w:pPr>
        <w:ind w:left="709"/>
      </w:pPr>
      <w:r>
        <w:t>Síncrono: flecha continua con punta cerrada.</w:t>
      </w:r>
    </w:p>
    <w:p w14:paraId="6CD1E462" w14:textId="3DE398E8" w:rsidR="00C8649B" w:rsidRDefault="00C8649B" w:rsidP="00AB6081">
      <w:pPr>
        <w:ind w:left="709"/>
      </w:pPr>
      <w:r>
        <w:t>Asíncrono: flecha continua con punta abierta.</w:t>
      </w:r>
    </w:p>
    <w:p w14:paraId="122EE958" w14:textId="325AA8FB" w:rsidR="00C8649B" w:rsidRDefault="00C8649B" w:rsidP="00AB6081">
      <w:pPr>
        <w:ind w:left="709"/>
      </w:pPr>
      <w:r>
        <w:t>Retorno: flecha punteada.</w:t>
      </w:r>
    </w:p>
    <w:p w14:paraId="099E7FC6" w14:textId="5AD44AB0" w:rsidR="00C8649B" w:rsidRDefault="00C8649B" w:rsidP="00C8649B">
      <w:r>
        <w:t>Barras de activación: indican el tiempo que un objeto está activo realizando una acción.</w:t>
      </w:r>
    </w:p>
    <w:p w14:paraId="156C4549" w14:textId="20987C7D" w:rsidR="00C8649B" w:rsidRDefault="00C8649B" w:rsidP="00C8649B">
      <w:r>
        <w:t>Fragmentos (</w:t>
      </w:r>
      <w:proofErr w:type="spellStart"/>
      <w:r>
        <w:t>alt</w:t>
      </w:r>
      <w:proofErr w:type="spellEnd"/>
      <w:r>
        <w:t xml:space="preserve">, </w:t>
      </w:r>
      <w:proofErr w:type="spellStart"/>
      <w:r>
        <w:t>loop</w:t>
      </w:r>
      <w:proofErr w:type="spellEnd"/>
      <w:r>
        <w:t xml:space="preserve">, </w:t>
      </w:r>
      <w:proofErr w:type="spellStart"/>
      <w:r>
        <w:t>opt</w:t>
      </w:r>
      <w:proofErr w:type="spellEnd"/>
      <w:r>
        <w:t>): para estructuras condicionales y repetitivas.</w:t>
      </w:r>
    </w:p>
    <w:p w14:paraId="30927073" w14:textId="2FD037D8" w:rsidR="00C8649B" w:rsidRDefault="00EB5E02" w:rsidP="00C8649B">
      <w:r w:rsidRPr="00EB5E02">
        <w:lastRenderedPageBreak/>
        <w:t>Tabla Resumen: Secuencia (</w:t>
      </w:r>
      <w:proofErr w:type="spellStart"/>
      <w:r w:rsidRPr="00EB5E02">
        <w:t>RegistrarAsistencia</w:t>
      </w:r>
      <w:proofErr w:type="spellEnd"/>
      <w:r w:rsidRPr="00EB5E02">
        <w:t>)</w:t>
      </w:r>
    </w:p>
    <w:tbl>
      <w:tblPr>
        <w:tblStyle w:val="Tablanormal5"/>
        <w:tblW w:w="0" w:type="auto"/>
        <w:tblLook w:val="04A0" w:firstRow="1" w:lastRow="0" w:firstColumn="1" w:lastColumn="0" w:noHBand="0" w:noVBand="1"/>
      </w:tblPr>
      <w:tblGrid>
        <w:gridCol w:w="2573"/>
        <w:gridCol w:w="5747"/>
      </w:tblGrid>
      <w:tr w:rsidR="00C62A2F" w:rsidRPr="00C62A2F" w14:paraId="4ED8F6ED" w14:textId="77777777" w:rsidTr="00C62A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2C1C25" w14:textId="77777777" w:rsidR="00C62A2F" w:rsidRPr="00C62A2F" w:rsidRDefault="00C62A2F" w:rsidP="00C62A2F">
            <w:pPr>
              <w:rPr>
                <w:sz w:val="20"/>
                <w:szCs w:val="18"/>
                <w:lang w:val="en-US"/>
              </w:rPr>
            </w:pPr>
            <w:proofErr w:type="spellStart"/>
            <w:r w:rsidRPr="00C62A2F">
              <w:rPr>
                <w:sz w:val="20"/>
                <w:szCs w:val="18"/>
                <w:lang w:val="en-US"/>
              </w:rPr>
              <w:t>Participante</w:t>
            </w:r>
            <w:proofErr w:type="spellEnd"/>
          </w:p>
        </w:tc>
        <w:tc>
          <w:tcPr>
            <w:tcW w:w="0" w:type="auto"/>
            <w:hideMark/>
          </w:tcPr>
          <w:p w14:paraId="2840891D" w14:textId="77777777" w:rsidR="00C62A2F" w:rsidRPr="00C62A2F" w:rsidRDefault="00C62A2F" w:rsidP="00C62A2F">
            <w:pPr>
              <w:cnfStyle w:val="100000000000" w:firstRow="1" w:lastRow="0" w:firstColumn="0" w:lastColumn="0" w:oddVBand="0" w:evenVBand="0" w:oddHBand="0" w:evenHBand="0" w:firstRowFirstColumn="0" w:firstRowLastColumn="0" w:lastRowFirstColumn="0" w:lastRowLastColumn="0"/>
              <w:rPr>
                <w:sz w:val="20"/>
                <w:szCs w:val="18"/>
                <w:lang w:val="en-US"/>
              </w:rPr>
            </w:pPr>
            <w:proofErr w:type="spellStart"/>
            <w:r w:rsidRPr="00C62A2F">
              <w:rPr>
                <w:sz w:val="20"/>
                <w:szCs w:val="18"/>
                <w:lang w:val="en-US"/>
              </w:rPr>
              <w:t>Responsabilidad</w:t>
            </w:r>
            <w:proofErr w:type="spellEnd"/>
          </w:p>
        </w:tc>
      </w:tr>
      <w:tr w:rsidR="00C62A2F" w:rsidRPr="00C62A2F" w14:paraId="32032F56" w14:textId="77777777" w:rsidTr="00C62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5B052" w14:textId="77777777" w:rsidR="00C62A2F" w:rsidRPr="00C62A2F" w:rsidRDefault="00C62A2F" w:rsidP="00C62A2F">
            <w:pPr>
              <w:rPr>
                <w:sz w:val="20"/>
                <w:szCs w:val="18"/>
                <w:lang w:val="en-US"/>
              </w:rPr>
            </w:pPr>
            <w:r w:rsidRPr="00C62A2F">
              <w:rPr>
                <w:sz w:val="20"/>
                <w:szCs w:val="18"/>
                <w:lang w:val="en-US"/>
              </w:rPr>
              <w:t>Docente</w:t>
            </w:r>
          </w:p>
        </w:tc>
        <w:tc>
          <w:tcPr>
            <w:tcW w:w="0" w:type="auto"/>
            <w:hideMark/>
          </w:tcPr>
          <w:p w14:paraId="47CA2BE8" w14:textId="77777777" w:rsidR="00C62A2F" w:rsidRPr="00C62A2F" w:rsidRDefault="00C62A2F" w:rsidP="00C62A2F">
            <w:pPr>
              <w:cnfStyle w:val="000000100000" w:firstRow="0" w:lastRow="0" w:firstColumn="0" w:lastColumn="0" w:oddVBand="0" w:evenVBand="0" w:oddHBand="1" w:evenHBand="0" w:firstRowFirstColumn="0" w:firstRowLastColumn="0" w:lastRowFirstColumn="0" w:lastRowLastColumn="0"/>
              <w:rPr>
                <w:sz w:val="20"/>
                <w:szCs w:val="18"/>
              </w:rPr>
            </w:pPr>
            <w:r w:rsidRPr="00C62A2F">
              <w:rPr>
                <w:sz w:val="20"/>
                <w:szCs w:val="18"/>
              </w:rPr>
              <w:t>Iniciar sesión, seleccionar clase, marcar asistencia</w:t>
            </w:r>
          </w:p>
        </w:tc>
      </w:tr>
      <w:tr w:rsidR="00C62A2F" w:rsidRPr="00C62A2F" w14:paraId="4DB0FFE5" w14:textId="77777777" w:rsidTr="00C62A2F">
        <w:tc>
          <w:tcPr>
            <w:cnfStyle w:val="001000000000" w:firstRow="0" w:lastRow="0" w:firstColumn="1" w:lastColumn="0" w:oddVBand="0" w:evenVBand="0" w:oddHBand="0" w:evenHBand="0" w:firstRowFirstColumn="0" w:firstRowLastColumn="0" w:lastRowFirstColumn="0" w:lastRowLastColumn="0"/>
            <w:tcW w:w="0" w:type="auto"/>
            <w:hideMark/>
          </w:tcPr>
          <w:p w14:paraId="3F3BB7BB" w14:textId="77777777" w:rsidR="00C62A2F" w:rsidRPr="00C62A2F" w:rsidRDefault="00C62A2F" w:rsidP="00C62A2F">
            <w:pPr>
              <w:rPr>
                <w:sz w:val="20"/>
                <w:szCs w:val="18"/>
                <w:lang w:val="en-US"/>
              </w:rPr>
            </w:pPr>
            <w:proofErr w:type="spellStart"/>
            <w:r w:rsidRPr="00C62A2F">
              <w:rPr>
                <w:sz w:val="20"/>
                <w:szCs w:val="18"/>
                <w:lang w:val="en-US"/>
              </w:rPr>
              <w:t>InterfazWebDocente</w:t>
            </w:r>
            <w:proofErr w:type="spellEnd"/>
            <w:r w:rsidRPr="00C62A2F">
              <w:rPr>
                <w:sz w:val="20"/>
                <w:szCs w:val="18"/>
                <w:lang w:val="en-US"/>
              </w:rPr>
              <w:t xml:space="preserve"> (IW)</w:t>
            </w:r>
          </w:p>
        </w:tc>
        <w:tc>
          <w:tcPr>
            <w:tcW w:w="0" w:type="auto"/>
            <w:hideMark/>
          </w:tcPr>
          <w:p w14:paraId="71045154" w14:textId="77777777" w:rsidR="00C62A2F" w:rsidRPr="00C62A2F" w:rsidRDefault="00C62A2F" w:rsidP="00C62A2F">
            <w:pPr>
              <w:cnfStyle w:val="000000000000" w:firstRow="0" w:lastRow="0" w:firstColumn="0" w:lastColumn="0" w:oddVBand="0" w:evenVBand="0" w:oddHBand="0" w:evenHBand="0" w:firstRowFirstColumn="0" w:firstRowLastColumn="0" w:lastRowFirstColumn="0" w:lastRowLastColumn="0"/>
              <w:rPr>
                <w:sz w:val="20"/>
                <w:szCs w:val="18"/>
              </w:rPr>
            </w:pPr>
            <w:r w:rsidRPr="00C62A2F">
              <w:rPr>
                <w:sz w:val="20"/>
                <w:szCs w:val="18"/>
              </w:rPr>
              <w:t>Mostrar pantallas, enviar datos al controlador, manejar errores</w:t>
            </w:r>
          </w:p>
        </w:tc>
      </w:tr>
      <w:tr w:rsidR="00C62A2F" w:rsidRPr="00C62A2F" w14:paraId="2DFE13DB" w14:textId="77777777" w:rsidTr="00C62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5E21D" w14:textId="77777777" w:rsidR="00C62A2F" w:rsidRPr="00C62A2F" w:rsidRDefault="00C62A2F" w:rsidP="00C62A2F">
            <w:pPr>
              <w:rPr>
                <w:sz w:val="20"/>
                <w:szCs w:val="18"/>
                <w:lang w:val="en-US"/>
              </w:rPr>
            </w:pPr>
            <w:proofErr w:type="spellStart"/>
            <w:r w:rsidRPr="00C62A2F">
              <w:rPr>
                <w:sz w:val="20"/>
                <w:szCs w:val="18"/>
                <w:lang w:val="en-US"/>
              </w:rPr>
              <w:t>ControladorAsistencia</w:t>
            </w:r>
            <w:proofErr w:type="spellEnd"/>
            <w:r w:rsidRPr="00C62A2F">
              <w:rPr>
                <w:sz w:val="20"/>
                <w:szCs w:val="18"/>
                <w:lang w:val="en-US"/>
              </w:rPr>
              <w:t xml:space="preserve"> (CA)</w:t>
            </w:r>
          </w:p>
        </w:tc>
        <w:tc>
          <w:tcPr>
            <w:tcW w:w="0" w:type="auto"/>
            <w:hideMark/>
          </w:tcPr>
          <w:p w14:paraId="6BD037EB" w14:textId="77777777" w:rsidR="00C62A2F" w:rsidRPr="00C62A2F" w:rsidRDefault="00C62A2F" w:rsidP="00C62A2F">
            <w:pPr>
              <w:cnfStyle w:val="000000100000" w:firstRow="0" w:lastRow="0" w:firstColumn="0" w:lastColumn="0" w:oddVBand="0" w:evenVBand="0" w:oddHBand="1" w:evenHBand="0" w:firstRowFirstColumn="0" w:firstRowLastColumn="0" w:lastRowFirstColumn="0" w:lastRowLastColumn="0"/>
              <w:rPr>
                <w:sz w:val="20"/>
                <w:szCs w:val="18"/>
              </w:rPr>
            </w:pPr>
            <w:r w:rsidRPr="00C62A2F">
              <w:rPr>
                <w:sz w:val="20"/>
                <w:szCs w:val="18"/>
              </w:rPr>
              <w:t>Validar usuario, invocar servicio de asistencia</w:t>
            </w:r>
          </w:p>
        </w:tc>
      </w:tr>
      <w:tr w:rsidR="00C62A2F" w:rsidRPr="00C62A2F" w14:paraId="0CDE073B" w14:textId="77777777" w:rsidTr="00C62A2F">
        <w:tc>
          <w:tcPr>
            <w:cnfStyle w:val="001000000000" w:firstRow="0" w:lastRow="0" w:firstColumn="1" w:lastColumn="0" w:oddVBand="0" w:evenVBand="0" w:oddHBand="0" w:evenHBand="0" w:firstRowFirstColumn="0" w:firstRowLastColumn="0" w:lastRowFirstColumn="0" w:lastRowLastColumn="0"/>
            <w:tcW w:w="0" w:type="auto"/>
            <w:hideMark/>
          </w:tcPr>
          <w:p w14:paraId="074C782D" w14:textId="77777777" w:rsidR="00C62A2F" w:rsidRPr="00C62A2F" w:rsidRDefault="00C62A2F" w:rsidP="00C62A2F">
            <w:pPr>
              <w:rPr>
                <w:sz w:val="20"/>
                <w:szCs w:val="18"/>
                <w:lang w:val="en-US"/>
              </w:rPr>
            </w:pPr>
            <w:proofErr w:type="spellStart"/>
            <w:r w:rsidRPr="00C62A2F">
              <w:rPr>
                <w:sz w:val="20"/>
                <w:szCs w:val="18"/>
                <w:lang w:val="en-US"/>
              </w:rPr>
              <w:t>ServicioAsistencia</w:t>
            </w:r>
            <w:proofErr w:type="spellEnd"/>
            <w:r w:rsidRPr="00C62A2F">
              <w:rPr>
                <w:sz w:val="20"/>
                <w:szCs w:val="18"/>
                <w:lang w:val="en-US"/>
              </w:rPr>
              <w:t xml:space="preserve"> (SA)</w:t>
            </w:r>
          </w:p>
        </w:tc>
        <w:tc>
          <w:tcPr>
            <w:tcW w:w="0" w:type="auto"/>
            <w:hideMark/>
          </w:tcPr>
          <w:p w14:paraId="1BAB11FE" w14:textId="77777777" w:rsidR="00C62A2F" w:rsidRPr="00C62A2F" w:rsidRDefault="00C62A2F" w:rsidP="00C62A2F">
            <w:pPr>
              <w:cnfStyle w:val="000000000000" w:firstRow="0" w:lastRow="0" w:firstColumn="0" w:lastColumn="0" w:oddVBand="0" w:evenVBand="0" w:oddHBand="0" w:evenHBand="0" w:firstRowFirstColumn="0" w:firstRowLastColumn="0" w:lastRowFirstColumn="0" w:lastRowLastColumn="0"/>
              <w:rPr>
                <w:sz w:val="20"/>
                <w:szCs w:val="18"/>
              </w:rPr>
            </w:pPr>
            <w:r w:rsidRPr="00C62A2F">
              <w:rPr>
                <w:sz w:val="20"/>
                <w:szCs w:val="18"/>
              </w:rPr>
              <w:t>Lógica de negocio, preparación de datos para almacenamiento</w:t>
            </w:r>
          </w:p>
        </w:tc>
      </w:tr>
      <w:tr w:rsidR="00C62A2F" w:rsidRPr="00C62A2F" w14:paraId="4646EC2E" w14:textId="77777777" w:rsidTr="00C62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20A0" w14:textId="77777777" w:rsidR="00C62A2F" w:rsidRPr="00C62A2F" w:rsidRDefault="00C62A2F" w:rsidP="00C62A2F">
            <w:pPr>
              <w:rPr>
                <w:sz w:val="20"/>
                <w:szCs w:val="18"/>
                <w:lang w:val="en-US"/>
              </w:rPr>
            </w:pPr>
            <w:proofErr w:type="spellStart"/>
            <w:r w:rsidRPr="00C62A2F">
              <w:rPr>
                <w:sz w:val="20"/>
                <w:szCs w:val="18"/>
                <w:lang w:val="en-US"/>
              </w:rPr>
              <w:t>BaseDeDatos</w:t>
            </w:r>
            <w:proofErr w:type="spellEnd"/>
            <w:r w:rsidRPr="00C62A2F">
              <w:rPr>
                <w:sz w:val="20"/>
                <w:szCs w:val="18"/>
                <w:lang w:val="en-US"/>
              </w:rPr>
              <w:t xml:space="preserve"> (BD)</w:t>
            </w:r>
          </w:p>
        </w:tc>
        <w:tc>
          <w:tcPr>
            <w:tcW w:w="0" w:type="auto"/>
            <w:hideMark/>
          </w:tcPr>
          <w:p w14:paraId="64986AD2" w14:textId="77777777" w:rsidR="00C62A2F" w:rsidRPr="00C62A2F" w:rsidRDefault="00C62A2F" w:rsidP="00C62A2F">
            <w:pPr>
              <w:cnfStyle w:val="000000100000" w:firstRow="0" w:lastRow="0" w:firstColumn="0" w:lastColumn="0" w:oddVBand="0" w:evenVBand="0" w:oddHBand="1" w:evenHBand="0" w:firstRowFirstColumn="0" w:firstRowLastColumn="0" w:lastRowFirstColumn="0" w:lastRowLastColumn="0"/>
              <w:rPr>
                <w:sz w:val="20"/>
                <w:szCs w:val="18"/>
              </w:rPr>
            </w:pPr>
            <w:r w:rsidRPr="00C62A2F">
              <w:rPr>
                <w:sz w:val="20"/>
                <w:szCs w:val="18"/>
              </w:rPr>
              <w:t>Persistencia de registros de asistencia</w:t>
            </w:r>
          </w:p>
        </w:tc>
      </w:tr>
    </w:tbl>
    <w:p w14:paraId="7D1D0D2B" w14:textId="77777777" w:rsidR="00EB5E02" w:rsidRDefault="00EB5E02" w:rsidP="00C8649B"/>
    <w:p w14:paraId="66AE0094" w14:textId="77777777" w:rsidR="003248A7" w:rsidRDefault="003248A7" w:rsidP="003248A7">
      <w:pPr>
        <w:pStyle w:val="Cdigo"/>
      </w:pPr>
      <w:r>
        <w:t xml:space="preserve">@startuml </w:t>
      </w:r>
      <w:proofErr w:type="spellStart"/>
      <w:r>
        <w:t>SequenceDiagram</w:t>
      </w:r>
      <w:proofErr w:type="spellEnd"/>
    </w:p>
    <w:p w14:paraId="3C59146B" w14:textId="77777777" w:rsidR="003248A7" w:rsidRDefault="003248A7" w:rsidP="003248A7">
      <w:pPr>
        <w:pStyle w:val="Cdigo"/>
      </w:pPr>
      <w:r>
        <w:t>actor Docente</w:t>
      </w:r>
    </w:p>
    <w:p w14:paraId="407120DE" w14:textId="77777777" w:rsidR="003248A7" w:rsidRDefault="003248A7" w:rsidP="003248A7">
      <w:pPr>
        <w:pStyle w:val="Cdigo"/>
      </w:pPr>
      <w:proofErr w:type="spellStart"/>
      <w:r>
        <w:t>participant</w:t>
      </w:r>
      <w:proofErr w:type="spellEnd"/>
      <w:r>
        <w:t xml:space="preserve"> </w:t>
      </w:r>
      <w:proofErr w:type="spellStart"/>
      <w:r>
        <w:t>InterfazWebDocente</w:t>
      </w:r>
      <w:proofErr w:type="spellEnd"/>
      <w:r>
        <w:t xml:space="preserve"> as IW</w:t>
      </w:r>
    </w:p>
    <w:p w14:paraId="4F06AFE0" w14:textId="77777777" w:rsidR="003248A7" w:rsidRDefault="003248A7" w:rsidP="003248A7">
      <w:pPr>
        <w:pStyle w:val="Cdigo"/>
      </w:pPr>
      <w:proofErr w:type="spellStart"/>
      <w:r>
        <w:t>participant</w:t>
      </w:r>
      <w:proofErr w:type="spellEnd"/>
      <w:r>
        <w:t xml:space="preserve"> </w:t>
      </w:r>
      <w:proofErr w:type="spellStart"/>
      <w:r>
        <w:t>ControladorAsistencia</w:t>
      </w:r>
      <w:proofErr w:type="spellEnd"/>
      <w:r>
        <w:t xml:space="preserve"> as CA</w:t>
      </w:r>
    </w:p>
    <w:p w14:paraId="4E960C4D" w14:textId="77777777" w:rsidR="003248A7" w:rsidRDefault="003248A7" w:rsidP="003248A7">
      <w:pPr>
        <w:pStyle w:val="Cdigo"/>
      </w:pPr>
      <w:proofErr w:type="spellStart"/>
      <w:r>
        <w:t>participant</w:t>
      </w:r>
      <w:proofErr w:type="spellEnd"/>
      <w:r>
        <w:t xml:space="preserve"> </w:t>
      </w:r>
      <w:proofErr w:type="spellStart"/>
      <w:r>
        <w:t>ServicioAsistencia</w:t>
      </w:r>
      <w:proofErr w:type="spellEnd"/>
      <w:r>
        <w:t xml:space="preserve"> as SA</w:t>
      </w:r>
    </w:p>
    <w:p w14:paraId="6D62BD56" w14:textId="77777777" w:rsidR="003248A7" w:rsidRDefault="003248A7" w:rsidP="003248A7">
      <w:pPr>
        <w:pStyle w:val="Cdigo"/>
      </w:pPr>
      <w:proofErr w:type="spellStart"/>
      <w:r>
        <w:t>database</w:t>
      </w:r>
      <w:proofErr w:type="spellEnd"/>
      <w:r>
        <w:t xml:space="preserve"> </w:t>
      </w:r>
      <w:proofErr w:type="spellStart"/>
      <w:r>
        <w:t>BaseDeDatos</w:t>
      </w:r>
      <w:proofErr w:type="spellEnd"/>
      <w:r>
        <w:t xml:space="preserve"> as BD</w:t>
      </w:r>
    </w:p>
    <w:p w14:paraId="00068482" w14:textId="77777777" w:rsidR="003248A7" w:rsidRDefault="003248A7" w:rsidP="003248A7">
      <w:pPr>
        <w:pStyle w:val="Cdigo"/>
      </w:pPr>
    </w:p>
    <w:p w14:paraId="151610DF" w14:textId="77777777" w:rsidR="003248A7" w:rsidRDefault="003248A7" w:rsidP="003248A7">
      <w:pPr>
        <w:pStyle w:val="Cdigo"/>
      </w:pPr>
      <w:r>
        <w:t xml:space="preserve">Docente -&gt; </w:t>
      </w:r>
      <w:proofErr w:type="gramStart"/>
      <w:r>
        <w:t>IW :</w:t>
      </w:r>
      <w:proofErr w:type="gramEnd"/>
      <w:r>
        <w:t xml:space="preserve"> </w:t>
      </w:r>
      <w:proofErr w:type="spellStart"/>
      <w:r>
        <w:t>iniciarSesión</w:t>
      </w:r>
      <w:proofErr w:type="spellEnd"/>
      <w:r>
        <w:t>()</w:t>
      </w:r>
    </w:p>
    <w:p w14:paraId="0A9203D9" w14:textId="77777777" w:rsidR="003248A7" w:rsidRDefault="003248A7" w:rsidP="003248A7">
      <w:pPr>
        <w:pStyle w:val="Cdigo"/>
      </w:pPr>
      <w:proofErr w:type="spellStart"/>
      <w:r>
        <w:t>alt</w:t>
      </w:r>
      <w:proofErr w:type="spellEnd"/>
      <w:r>
        <w:t xml:space="preserve"> credenciales válidas</w:t>
      </w:r>
    </w:p>
    <w:p w14:paraId="1EAA4BE2" w14:textId="77777777" w:rsidR="003248A7" w:rsidRDefault="003248A7" w:rsidP="003248A7">
      <w:pPr>
        <w:pStyle w:val="Cdigo"/>
      </w:pPr>
      <w:r>
        <w:t xml:space="preserve">    IW -&gt; </w:t>
      </w:r>
      <w:proofErr w:type="gramStart"/>
      <w:r>
        <w:t>CA :</w:t>
      </w:r>
      <w:proofErr w:type="gramEnd"/>
      <w:r>
        <w:t xml:space="preserve"> </w:t>
      </w:r>
      <w:proofErr w:type="spellStart"/>
      <w:r>
        <w:t>validarUsuario</w:t>
      </w:r>
      <w:proofErr w:type="spellEnd"/>
      <w:r>
        <w:t>()</w:t>
      </w:r>
    </w:p>
    <w:p w14:paraId="062DD94B" w14:textId="77777777" w:rsidR="003248A7" w:rsidRDefault="003248A7" w:rsidP="003248A7">
      <w:pPr>
        <w:pStyle w:val="Cdigo"/>
      </w:pPr>
      <w:r>
        <w:t xml:space="preserve">    CA -&gt; </w:t>
      </w:r>
      <w:proofErr w:type="gramStart"/>
      <w:r>
        <w:t>SA :</w:t>
      </w:r>
      <w:proofErr w:type="gramEnd"/>
      <w:r>
        <w:t xml:space="preserve"> </w:t>
      </w:r>
      <w:proofErr w:type="spellStart"/>
      <w:r>
        <w:t>obtenerClases</w:t>
      </w:r>
      <w:proofErr w:type="spellEnd"/>
      <w:r>
        <w:t>(</w:t>
      </w:r>
      <w:proofErr w:type="spellStart"/>
      <w:r>
        <w:t>docenteID</w:t>
      </w:r>
      <w:proofErr w:type="spellEnd"/>
      <w:r>
        <w:t>)</w:t>
      </w:r>
    </w:p>
    <w:p w14:paraId="27F5B863" w14:textId="77777777" w:rsidR="003248A7" w:rsidRDefault="003248A7" w:rsidP="003248A7">
      <w:pPr>
        <w:pStyle w:val="Cdigo"/>
      </w:pPr>
      <w:r>
        <w:t xml:space="preserve">    </w:t>
      </w:r>
      <w:proofErr w:type="spellStart"/>
      <w:r>
        <w:t>loop</w:t>
      </w:r>
      <w:proofErr w:type="spellEnd"/>
      <w:r>
        <w:t xml:space="preserve"> por cada clase</w:t>
      </w:r>
    </w:p>
    <w:p w14:paraId="18AF72E7" w14:textId="77777777" w:rsidR="003248A7" w:rsidRDefault="003248A7" w:rsidP="003248A7">
      <w:pPr>
        <w:pStyle w:val="Cdigo"/>
      </w:pPr>
      <w:r>
        <w:t xml:space="preserve">        Docente -&gt; </w:t>
      </w:r>
      <w:proofErr w:type="gramStart"/>
      <w:r>
        <w:t>IW :</w:t>
      </w:r>
      <w:proofErr w:type="gramEnd"/>
      <w:r>
        <w:t xml:space="preserve"> </w:t>
      </w:r>
      <w:proofErr w:type="spellStart"/>
      <w:r>
        <w:t>marcarAsistencia</w:t>
      </w:r>
      <w:proofErr w:type="spellEnd"/>
      <w:r>
        <w:t>(clase, estado)</w:t>
      </w:r>
    </w:p>
    <w:p w14:paraId="1DD7BF98" w14:textId="77777777" w:rsidR="003248A7" w:rsidRDefault="003248A7" w:rsidP="003248A7">
      <w:pPr>
        <w:pStyle w:val="Cdigo"/>
      </w:pPr>
      <w:r>
        <w:t xml:space="preserve">        IW -&gt; </w:t>
      </w:r>
      <w:proofErr w:type="gramStart"/>
      <w:r>
        <w:t>CA :</w:t>
      </w:r>
      <w:proofErr w:type="gramEnd"/>
      <w:r>
        <w:t xml:space="preserve"> </w:t>
      </w:r>
      <w:proofErr w:type="spellStart"/>
      <w:r>
        <w:t>enviarAsistencia</w:t>
      </w:r>
      <w:proofErr w:type="spellEnd"/>
      <w:r>
        <w:t>(datos)</w:t>
      </w:r>
    </w:p>
    <w:p w14:paraId="78DDDC1E" w14:textId="77777777" w:rsidR="003248A7" w:rsidRDefault="003248A7" w:rsidP="003248A7">
      <w:pPr>
        <w:pStyle w:val="Cdigo"/>
      </w:pPr>
      <w:r>
        <w:t xml:space="preserve">        CA -&gt; </w:t>
      </w:r>
      <w:proofErr w:type="gramStart"/>
      <w:r>
        <w:t>SA :</w:t>
      </w:r>
      <w:proofErr w:type="gramEnd"/>
      <w:r>
        <w:t xml:space="preserve"> registrar(datos)</w:t>
      </w:r>
    </w:p>
    <w:p w14:paraId="72526A0D" w14:textId="77777777" w:rsidR="003248A7" w:rsidRDefault="003248A7" w:rsidP="003248A7">
      <w:pPr>
        <w:pStyle w:val="Cdigo"/>
      </w:pPr>
      <w:r>
        <w:t xml:space="preserve">        SA -&gt; </w:t>
      </w:r>
      <w:proofErr w:type="gramStart"/>
      <w:r>
        <w:t>BD :</w:t>
      </w:r>
      <w:proofErr w:type="gramEnd"/>
      <w:r>
        <w:t xml:space="preserve"> </w:t>
      </w:r>
      <w:proofErr w:type="spellStart"/>
      <w:r>
        <w:t>insertAsistencia</w:t>
      </w:r>
      <w:proofErr w:type="spellEnd"/>
      <w:r>
        <w:t>(datos)</w:t>
      </w:r>
    </w:p>
    <w:p w14:paraId="5EBB5800" w14:textId="77777777" w:rsidR="003248A7" w:rsidRDefault="003248A7" w:rsidP="003248A7">
      <w:pPr>
        <w:pStyle w:val="Cdigo"/>
      </w:pPr>
      <w:r>
        <w:t xml:space="preserve">    </w:t>
      </w:r>
      <w:proofErr w:type="spellStart"/>
      <w:r>
        <w:t>end</w:t>
      </w:r>
      <w:proofErr w:type="spellEnd"/>
    </w:p>
    <w:p w14:paraId="542BEBC3" w14:textId="77777777" w:rsidR="003248A7" w:rsidRDefault="003248A7" w:rsidP="003248A7">
      <w:pPr>
        <w:pStyle w:val="Cdigo"/>
      </w:pPr>
      <w:proofErr w:type="spellStart"/>
      <w:r>
        <w:t>else</w:t>
      </w:r>
      <w:proofErr w:type="spellEnd"/>
      <w:r>
        <w:t xml:space="preserve"> credenciales inválidas</w:t>
      </w:r>
    </w:p>
    <w:p w14:paraId="34008A08" w14:textId="77777777" w:rsidR="003248A7" w:rsidRDefault="003248A7" w:rsidP="003248A7">
      <w:pPr>
        <w:pStyle w:val="Cdigo"/>
      </w:pPr>
      <w:r>
        <w:t xml:space="preserve">    IW -&gt; </w:t>
      </w:r>
      <w:proofErr w:type="gramStart"/>
      <w:r>
        <w:t>Docente :</w:t>
      </w:r>
      <w:proofErr w:type="gramEnd"/>
      <w:r>
        <w:t xml:space="preserve"> </w:t>
      </w:r>
      <w:proofErr w:type="spellStart"/>
      <w:r>
        <w:t>mostrarError</w:t>
      </w:r>
      <w:proofErr w:type="spellEnd"/>
      <w:r>
        <w:t>()</w:t>
      </w:r>
    </w:p>
    <w:p w14:paraId="13BC27DB" w14:textId="77777777" w:rsidR="003248A7" w:rsidRDefault="003248A7" w:rsidP="003248A7">
      <w:pPr>
        <w:pStyle w:val="Cdigo"/>
      </w:pPr>
      <w:proofErr w:type="spellStart"/>
      <w:r>
        <w:t>end</w:t>
      </w:r>
      <w:proofErr w:type="spellEnd"/>
    </w:p>
    <w:p w14:paraId="3892B5D6" w14:textId="3451B2F5" w:rsidR="00C8649B" w:rsidRDefault="003248A7" w:rsidP="003248A7">
      <w:pPr>
        <w:pStyle w:val="Cdigo"/>
      </w:pPr>
      <w:r>
        <w:t>@enduml</w:t>
      </w:r>
    </w:p>
    <w:p w14:paraId="6778CC38" w14:textId="77777777" w:rsidR="00C8649B" w:rsidRDefault="00C8649B" w:rsidP="00C8649B"/>
    <w:p w14:paraId="3AC0FFBF" w14:textId="77777777" w:rsidR="00C8649B" w:rsidRDefault="00C8649B" w:rsidP="00C8649B"/>
    <w:p w14:paraId="7D300E09" w14:textId="77777777" w:rsidR="00C8649B" w:rsidRDefault="00C8649B" w:rsidP="00C8649B"/>
    <w:p w14:paraId="478547BD" w14:textId="77777777" w:rsidR="00C8649B" w:rsidRDefault="00C8649B" w:rsidP="00C8649B"/>
    <w:p w14:paraId="1BD7D93C" w14:textId="77777777" w:rsidR="00C8649B" w:rsidRDefault="00C8649B" w:rsidP="00C8649B"/>
    <w:p w14:paraId="0E175D38" w14:textId="77777777" w:rsidR="0086181C" w:rsidRDefault="0086181C" w:rsidP="00C8649B"/>
    <w:p w14:paraId="49264898" w14:textId="77777777" w:rsidR="0086181C" w:rsidRDefault="0086181C" w:rsidP="00C8649B"/>
    <w:p w14:paraId="2CAF8404" w14:textId="77777777" w:rsidR="0086181C" w:rsidRPr="00C8649B" w:rsidRDefault="0086181C" w:rsidP="00C8649B"/>
    <w:p w14:paraId="0388EECE" w14:textId="24B5D14C" w:rsidR="00FC02AD" w:rsidRDefault="00AA1DFF" w:rsidP="00CC2E34">
      <w:pPr>
        <w:pStyle w:val="Ttulo4"/>
      </w:pPr>
      <w:r>
        <w:lastRenderedPageBreak/>
        <w:t xml:space="preserve">Diagramas de clases </w:t>
      </w:r>
    </w:p>
    <w:p w14:paraId="7234CA76" w14:textId="77777777" w:rsidR="0086181C" w:rsidRDefault="0086181C" w:rsidP="0086181C">
      <w:r>
        <w:t>El diagrama de clases describe la estructura estática del sistema, mostrando las clases, sus atributos, métodos y las relaciones entre ellas. Es fundamental para el diseño orientado a objetos.</w:t>
      </w:r>
    </w:p>
    <w:p w14:paraId="6E47F591" w14:textId="77777777" w:rsidR="0086181C" w:rsidRDefault="0086181C" w:rsidP="0086181C"/>
    <w:p w14:paraId="20807036" w14:textId="70EE4F2C" w:rsidR="0086181C" w:rsidRDefault="0086181C" w:rsidP="0086181C">
      <w:r>
        <w:t>Elementos clave:</w:t>
      </w:r>
    </w:p>
    <w:p w14:paraId="7A5D8667" w14:textId="145B7D3D" w:rsidR="0086181C" w:rsidRDefault="0086181C" w:rsidP="0086181C">
      <w:r>
        <w:t xml:space="preserve">Clases: con </w:t>
      </w:r>
      <w:r w:rsidR="00F8551E">
        <w:t>estado</w:t>
      </w:r>
      <w:r>
        <w:t xml:space="preserve"> y </w:t>
      </w:r>
      <w:r w:rsidR="00F8551E">
        <w:t>comportamiento</w:t>
      </w:r>
      <w:r>
        <w:t>.</w:t>
      </w:r>
    </w:p>
    <w:p w14:paraId="70FA25DC" w14:textId="77777777" w:rsidR="0086181C" w:rsidRDefault="0086181C" w:rsidP="0086181C"/>
    <w:p w14:paraId="48F991A2" w14:textId="615ED2CF" w:rsidR="0086181C" w:rsidRDefault="0086181C" w:rsidP="0086181C">
      <w:r>
        <w:t>Relaciones:</w:t>
      </w:r>
    </w:p>
    <w:p w14:paraId="795EC76B" w14:textId="2ADFA52D" w:rsidR="00F8551E" w:rsidRDefault="0086181C" w:rsidP="0086181C">
      <w:r>
        <w:t>Asociación: conexión básica.</w:t>
      </w:r>
    </w:p>
    <w:p w14:paraId="35DDC80A" w14:textId="31744D2F" w:rsidR="0086181C" w:rsidRDefault="0086181C" w:rsidP="0086181C">
      <w:r>
        <w:t>Agregación: relación parte-todo débil.</w:t>
      </w:r>
    </w:p>
    <w:p w14:paraId="4FABB842" w14:textId="2EA336AD" w:rsidR="0086181C" w:rsidRDefault="0086181C" w:rsidP="0086181C">
      <w:r>
        <w:t>Composición: relación parte-todo fuerte.</w:t>
      </w:r>
    </w:p>
    <w:p w14:paraId="09C8A255" w14:textId="77777777" w:rsidR="0086181C" w:rsidRDefault="0086181C" w:rsidP="0086181C">
      <w:r>
        <w:t>Herencia: una clase especializada hereda de otra.</w:t>
      </w:r>
    </w:p>
    <w:p w14:paraId="71084EFF" w14:textId="77777777" w:rsidR="0086181C" w:rsidRDefault="0086181C" w:rsidP="0086181C"/>
    <w:p w14:paraId="2A2EC28C" w14:textId="66B28D67" w:rsidR="0086181C" w:rsidRDefault="0086181C" w:rsidP="0086181C">
      <w:r>
        <w:t>Visibilidad:</w:t>
      </w:r>
    </w:p>
    <w:p w14:paraId="59D7C8DE" w14:textId="06704373" w:rsidR="0086181C" w:rsidRDefault="0086181C" w:rsidP="0086181C">
      <w:r>
        <w:t>+ pública</w:t>
      </w:r>
    </w:p>
    <w:p w14:paraId="6659C4B5" w14:textId="1A43D70B" w:rsidR="0086181C" w:rsidRDefault="0086181C" w:rsidP="0086181C">
      <w:r>
        <w:t>- privada</w:t>
      </w:r>
    </w:p>
    <w:p w14:paraId="654D0D19" w14:textId="1CDC3D1B" w:rsidR="0086181C" w:rsidRDefault="0086181C" w:rsidP="0086181C">
      <w:r>
        <w:t># protegida</w:t>
      </w:r>
    </w:p>
    <w:p w14:paraId="06979422" w14:textId="77777777" w:rsidR="0086181C" w:rsidRDefault="0086181C" w:rsidP="0086181C"/>
    <w:p w14:paraId="30A0BF93" w14:textId="1A9A4C43" w:rsidR="00F8551E" w:rsidRDefault="00D95723" w:rsidP="0086181C">
      <w:r w:rsidRPr="00D95723">
        <w:t>Tabla Resumen: Clases</w:t>
      </w:r>
    </w:p>
    <w:tbl>
      <w:tblPr>
        <w:tblStyle w:val="Tablanormal5"/>
        <w:tblW w:w="0" w:type="auto"/>
        <w:tblLook w:val="04A0" w:firstRow="1" w:lastRow="0" w:firstColumn="1" w:lastColumn="0" w:noHBand="0" w:noVBand="1"/>
      </w:tblPr>
      <w:tblGrid>
        <w:gridCol w:w="1803"/>
        <w:gridCol w:w="1918"/>
        <w:gridCol w:w="3704"/>
      </w:tblGrid>
      <w:tr w:rsidR="00D95723" w:rsidRPr="00D95723" w14:paraId="6CADBF02" w14:textId="77777777" w:rsidTr="00D95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DB89DB" w14:textId="77777777" w:rsidR="00D95723" w:rsidRPr="00D95723" w:rsidRDefault="00D95723" w:rsidP="00D95723">
            <w:pPr>
              <w:rPr>
                <w:sz w:val="20"/>
                <w:szCs w:val="18"/>
                <w:lang w:val="en-US"/>
              </w:rPr>
            </w:pPr>
            <w:r w:rsidRPr="00D95723">
              <w:rPr>
                <w:sz w:val="20"/>
                <w:szCs w:val="18"/>
                <w:lang w:val="en-US"/>
              </w:rPr>
              <w:t>Clase</w:t>
            </w:r>
          </w:p>
        </w:tc>
        <w:tc>
          <w:tcPr>
            <w:tcW w:w="0" w:type="auto"/>
            <w:hideMark/>
          </w:tcPr>
          <w:p w14:paraId="65447737" w14:textId="77777777" w:rsidR="00D95723" w:rsidRPr="00D95723" w:rsidRDefault="00D95723" w:rsidP="00D95723">
            <w:pPr>
              <w:cnfStyle w:val="100000000000" w:firstRow="1" w:lastRow="0" w:firstColumn="0" w:lastColumn="0" w:oddVBand="0" w:evenVBand="0" w:oddHBand="0" w:evenHBand="0" w:firstRowFirstColumn="0" w:firstRowLastColumn="0" w:lastRowFirstColumn="0" w:lastRowLastColumn="0"/>
              <w:rPr>
                <w:sz w:val="20"/>
                <w:szCs w:val="18"/>
                <w:lang w:val="en-US"/>
              </w:rPr>
            </w:pPr>
            <w:proofErr w:type="spellStart"/>
            <w:r w:rsidRPr="00D95723">
              <w:rPr>
                <w:sz w:val="20"/>
                <w:szCs w:val="18"/>
                <w:lang w:val="en-US"/>
              </w:rPr>
              <w:t>Atributos</w:t>
            </w:r>
            <w:proofErr w:type="spellEnd"/>
            <w:r w:rsidRPr="00D95723">
              <w:rPr>
                <w:sz w:val="20"/>
                <w:szCs w:val="18"/>
                <w:lang w:val="en-US"/>
              </w:rPr>
              <w:t xml:space="preserve"> clave</w:t>
            </w:r>
          </w:p>
        </w:tc>
        <w:tc>
          <w:tcPr>
            <w:tcW w:w="0" w:type="auto"/>
            <w:hideMark/>
          </w:tcPr>
          <w:p w14:paraId="0E9E5EF6" w14:textId="77777777" w:rsidR="00D95723" w:rsidRPr="00D95723" w:rsidRDefault="00D95723" w:rsidP="00D95723">
            <w:pPr>
              <w:cnfStyle w:val="100000000000" w:firstRow="1" w:lastRow="0" w:firstColumn="0" w:lastColumn="0" w:oddVBand="0" w:evenVBand="0" w:oddHBand="0" w:evenHBand="0" w:firstRowFirstColumn="0" w:firstRowLastColumn="0" w:lastRowFirstColumn="0" w:lastRowLastColumn="0"/>
              <w:rPr>
                <w:sz w:val="20"/>
                <w:szCs w:val="18"/>
                <w:lang w:val="en-US"/>
              </w:rPr>
            </w:pPr>
            <w:proofErr w:type="spellStart"/>
            <w:r w:rsidRPr="00D95723">
              <w:rPr>
                <w:sz w:val="20"/>
                <w:szCs w:val="18"/>
                <w:lang w:val="en-US"/>
              </w:rPr>
              <w:t>Métodos</w:t>
            </w:r>
            <w:proofErr w:type="spellEnd"/>
            <w:r w:rsidRPr="00D95723">
              <w:rPr>
                <w:sz w:val="20"/>
                <w:szCs w:val="18"/>
                <w:lang w:val="en-US"/>
              </w:rPr>
              <w:t xml:space="preserve"> </w:t>
            </w:r>
            <w:proofErr w:type="spellStart"/>
            <w:r w:rsidRPr="00D95723">
              <w:rPr>
                <w:sz w:val="20"/>
                <w:szCs w:val="18"/>
                <w:lang w:val="en-US"/>
              </w:rPr>
              <w:t>principales</w:t>
            </w:r>
            <w:proofErr w:type="spellEnd"/>
          </w:p>
        </w:tc>
      </w:tr>
      <w:tr w:rsidR="00D95723" w:rsidRPr="00D95723" w14:paraId="06799A28" w14:textId="77777777" w:rsidTr="00D95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5A00B" w14:textId="77777777" w:rsidR="00D95723" w:rsidRPr="00D95723" w:rsidRDefault="00D95723" w:rsidP="00D95723">
            <w:pPr>
              <w:rPr>
                <w:sz w:val="20"/>
                <w:szCs w:val="18"/>
                <w:lang w:val="en-US"/>
              </w:rPr>
            </w:pPr>
            <w:r w:rsidRPr="00D95723">
              <w:rPr>
                <w:sz w:val="20"/>
                <w:szCs w:val="18"/>
                <w:lang w:val="en-US"/>
              </w:rPr>
              <w:t>Usuario (abstract)</w:t>
            </w:r>
          </w:p>
        </w:tc>
        <w:tc>
          <w:tcPr>
            <w:tcW w:w="0" w:type="auto"/>
            <w:hideMark/>
          </w:tcPr>
          <w:p w14:paraId="0159AAA1"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r w:rsidRPr="00D95723">
              <w:rPr>
                <w:sz w:val="20"/>
                <w:szCs w:val="18"/>
                <w:lang w:val="en-US"/>
              </w:rPr>
              <w:t xml:space="preserve">id, </w:t>
            </w:r>
            <w:proofErr w:type="spellStart"/>
            <w:r w:rsidRPr="00D95723">
              <w:rPr>
                <w:sz w:val="20"/>
                <w:szCs w:val="18"/>
                <w:lang w:val="en-US"/>
              </w:rPr>
              <w:t>nombre</w:t>
            </w:r>
            <w:proofErr w:type="spellEnd"/>
          </w:p>
        </w:tc>
        <w:tc>
          <w:tcPr>
            <w:tcW w:w="0" w:type="auto"/>
            <w:hideMark/>
          </w:tcPr>
          <w:p w14:paraId="67F393CA"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proofErr w:type="gramStart"/>
            <w:r w:rsidRPr="00D95723">
              <w:rPr>
                <w:sz w:val="20"/>
                <w:szCs w:val="18"/>
                <w:lang w:val="en-US"/>
              </w:rPr>
              <w:t>autenticarse</w:t>
            </w:r>
            <w:proofErr w:type="spellEnd"/>
            <w:r w:rsidRPr="00D95723">
              <w:rPr>
                <w:sz w:val="20"/>
                <w:szCs w:val="18"/>
                <w:lang w:val="en-US"/>
              </w:rPr>
              <w:t>(</w:t>
            </w:r>
            <w:proofErr w:type="gramEnd"/>
            <w:r w:rsidRPr="00D95723">
              <w:rPr>
                <w:sz w:val="20"/>
                <w:szCs w:val="18"/>
                <w:lang w:val="en-US"/>
              </w:rPr>
              <w:t>)</w:t>
            </w:r>
          </w:p>
        </w:tc>
      </w:tr>
      <w:tr w:rsidR="00D95723" w:rsidRPr="00D95723" w14:paraId="65E7A069" w14:textId="77777777" w:rsidTr="00D95723">
        <w:tc>
          <w:tcPr>
            <w:cnfStyle w:val="001000000000" w:firstRow="0" w:lastRow="0" w:firstColumn="1" w:lastColumn="0" w:oddVBand="0" w:evenVBand="0" w:oddHBand="0" w:evenHBand="0" w:firstRowFirstColumn="0" w:firstRowLastColumn="0" w:lastRowFirstColumn="0" w:lastRowLastColumn="0"/>
            <w:tcW w:w="0" w:type="auto"/>
            <w:hideMark/>
          </w:tcPr>
          <w:p w14:paraId="021BB372" w14:textId="77777777" w:rsidR="00D95723" w:rsidRPr="00D95723" w:rsidRDefault="00D95723" w:rsidP="00D95723">
            <w:pPr>
              <w:rPr>
                <w:sz w:val="20"/>
                <w:szCs w:val="18"/>
                <w:lang w:val="en-US"/>
              </w:rPr>
            </w:pPr>
            <w:r w:rsidRPr="00D95723">
              <w:rPr>
                <w:sz w:val="20"/>
                <w:szCs w:val="18"/>
                <w:lang w:val="en-US"/>
              </w:rPr>
              <w:t>Docente</w:t>
            </w:r>
          </w:p>
        </w:tc>
        <w:tc>
          <w:tcPr>
            <w:tcW w:w="0" w:type="auto"/>
            <w:hideMark/>
          </w:tcPr>
          <w:p w14:paraId="7BBFD7C1"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D95723">
              <w:rPr>
                <w:sz w:val="20"/>
                <w:szCs w:val="18"/>
                <w:lang w:val="en-US"/>
              </w:rPr>
              <w:t>hereda</w:t>
            </w:r>
            <w:proofErr w:type="spellEnd"/>
            <w:r w:rsidRPr="00D95723">
              <w:rPr>
                <w:sz w:val="20"/>
                <w:szCs w:val="18"/>
                <w:lang w:val="en-US"/>
              </w:rPr>
              <w:t xml:space="preserve"> </w:t>
            </w:r>
            <w:proofErr w:type="spellStart"/>
            <w:r w:rsidRPr="00D95723">
              <w:rPr>
                <w:sz w:val="20"/>
                <w:szCs w:val="18"/>
                <w:lang w:val="en-US"/>
              </w:rPr>
              <w:t>Usuario</w:t>
            </w:r>
            <w:proofErr w:type="spellEnd"/>
          </w:p>
        </w:tc>
        <w:tc>
          <w:tcPr>
            <w:tcW w:w="0" w:type="auto"/>
            <w:hideMark/>
          </w:tcPr>
          <w:p w14:paraId="09C501ED"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proofErr w:type="gramStart"/>
            <w:r w:rsidRPr="00D95723">
              <w:rPr>
                <w:sz w:val="20"/>
                <w:szCs w:val="18"/>
                <w:lang w:val="en-US"/>
              </w:rPr>
              <w:t>registrarAsistencia</w:t>
            </w:r>
            <w:proofErr w:type="spellEnd"/>
            <w:r w:rsidRPr="00D95723">
              <w:rPr>
                <w:sz w:val="20"/>
                <w:szCs w:val="18"/>
                <w:lang w:val="en-US"/>
              </w:rPr>
              <w:t>(</w:t>
            </w:r>
            <w:proofErr w:type="gramEnd"/>
            <w:r w:rsidRPr="00D95723">
              <w:rPr>
                <w:sz w:val="20"/>
                <w:szCs w:val="18"/>
                <w:lang w:val="en-US"/>
              </w:rPr>
              <w:t>)</w:t>
            </w:r>
          </w:p>
        </w:tc>
      </w:tr>
      <w:tr w:rsidR="00D95723" w:rsidRPr="00D95723" w14:paraId="3A50C304" w14:textId="77777777" w:rsidTr="00D95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1C8A5" w14:textId="77777777" w:rsidR="00D95723" w:rsidRPr="00D95723" w:rsidRDefault="00D95723" w:rsidP="00D95723">
            <w:pPr>
              <w:rPr>
                <w:sz w:val="20"/>
                <w:szCs w:val="18"/>
                <w:lang w:val="en-US"/>
              </w:rPr>
            </w:pPr>
            <w:proofErr w:type="spellStart"/>
            <w:r w:rsidRPr="00D95723">
              <w:rPr>
                <w:sz w:val="20"/>
                <w:szCs w:val="18"/>
                <w:lang w:val="en-US"/>
              </w:rPr>
              <w:t>Estudiante</w:t>
            </w:r>
            <w:proofErr w:type="spellEnd"/>
          </w:p>
        </w:tc>
        <w:tc>
          <w:tcPr>
            <w:tcW w:w="0" w:type="auto"/>
            <w:hideMark/>
          </w:tcPr>
          <w:p w14:paraId="197B1605"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D95723">
              <w:rPr>
                <w:sz w:val="20"/>
                <w:szCs w:val="18"/>
                <w:lang w:val="en-US"/>
              </w:rPr>
              <w:t>hereda</w:t>
            </w:r>
            <w:proofErr w:type="spellEnd"/>
            <w:r w:rsidRPr="00D95723">
              <w:rPr>
                <w:sz w:val="20"/>
                <w:szCs w:val="18"/>
                <w:lang w:val="en-US"/>
              </w:rPr>
              <w:t xml:space="preserve"> </w:t>
            </w:r>
            <w:proofErr w:type="spellStart"/>
            <w:r w:rsidRPr="00D95723">
              <w:rPr>
                <w:sz w:val="20"/>
                <w:szCs w:val="18"/>
                <w:lang w:val="en-US"/>
              </w:rPr>
              <w:t>Usuario</w:t>
            </w:r>
            <w:proofErr w:type="spellEnd"/>
          </w:p>
        </w:tc>
        <w:tc>
          <w:tcPr>
            <w:tcW w:w="0" w:type="auto"/>
            <w:hideMark/>
          </w:tcPr>
          <w:p w14:paraId="22087A83"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proofErr w:type="gramStart"/>
            <w:r w:rsidRPr="00D95723">
              <w:rPr>
                <w:sz w:val="20"/>
                <w:szCs w:val="18"/>
                <w:lang w:val="en-US"/>
              </w:rPr>
              <w:t>consultarHistorial</w:t>
            </w:r>
            <w:proofErr w:type="spellEnd"/>
            <w:r w:rsidRPr="00D95723">
              <w:rPr>
                <w:sz w:val="20"/>
                <w:szCs w:val="18"/>
                <w:lang w:val="en-US"/>
              </w:rPr>
              <w:t>(</w:t>
            </w:r>
            <w:proofErr w:type="gramEnd"/>
            <w:r w:rsidRPr="00D95723">
              <w:rPr>
                <w:sz w:val="20"/>
                <w:szCs w:val="18"/>
                <w:lang w:val="en-US"/>
              </w:rPr>
              <w:t>)</w:t>
            </w:r>
          </w:p>
        </w:tc>
      </w:tr>
      <w:tr w:rsidR="00D95723" w:rsidRPr="00D95723" w14:paraId="5A5E5736" w14:textId="77777777" w:rsidTr="00D95723">
        <w:tc>
          <w:tcPr>
            <w:cnfStyle w:val="001000000000" w:firstRow="0" w:lastRow="0" w:firstColumn="1" w:lastColumn="0" w:oddVBand="0" w:evenVBand="0" w:oddHBand="0" w:evenHBand="0" w:firstRowFirstColumn="0" w:firstRowLastColumn="0" w:lastRowFirstColumn="0" w:lastRowLastColumn="0"/>
            <w:tcW w:w="0" w:type="auto"/>
            <w:hideMark/>
          </w:tcPr>
          <w:p w14:paraId="4756389C" w14:textId="77777777" w:rsidR="00D95723" w:rsidRPr="00D95723" w:rsidRDefault="00D95723" w:rsidP="00D95723">
            <w:pPr>
              <w:rPr>
                <w:sz w:val="20"/>
                <w:szCs w:val="18"/>
                <w:lang w:val="en-US"/>
              </w:rPr>
            </w:pPr>
            <w:proofErr w:type="spellStart"/>
            <w:r w:rsidRPr="00D95723">
              <w:rPr>
                <w:sz w:val="20"/>
                <w:szCs w:val="18"/>
                <w:lang w:val="en-US"/>
              </w:rPr>
              <w:t>JefeDeÁrea</w:t>
            </w:r>
            <w:proofErr w:type="spellEnd"/>
          </w:p>
        </w:tc>
        <w:tc>
          <w:tcPr>
            <w:tcW w:w="0" w:type="auto"/>
            <w:hideMark/>
          </w:tcPr>
          <w:p w14:paraId="51C68F70"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D95723">
              <w:rPr>
                <w:sz w:val="20"/>
                <w:szCs w:val="18"/>
                <w:lang w:val="en-US"/>
              </w:rPr>
              <w:t>hereda</w:t>
            </w:r>
            <w:proofErr w:type="spellEnd"/>
            <w:r w:rsidRPr="00D95723">
              <w:rPr>
                <w:sz w:val="20"/>
                <w:szCs w:val="18"/>
                <w:lang w:val="en-US"/>
              </w:rPr>
              <w:t xml:space="preserve"> </w:t>
            </w:r>
            <w:proofErr w:type="spellStart"/>
            <w:r w:rsidRPr="00D95723">
              <w:rPr>
                <w:sz w:val="20"/>
                <w:szCs w:val="18"/>
                <w:lang w:val="en-US"/>
              </w:rPr>
              <w:t>Usuario</w:t>
            </w:r>
            <w:proofErr w:type="spellEnd"/>
          </w:p>
        </w:tc>
        <w:tc>
          <w:tcPr>
            <w:tcW w:w="0" w:type="auto"/>
            <w:hideMark/>
          </w:tcPr>
          <w:p w14:paraId="4979A290"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proofErr w:type="gramStart"/>
            <w:r w:rsidRPr="00D95723">
              <w:rPr>
                <w:sz w:val="20"/>
                <w:szCs w:val="18"/>
                <w:lang w:val="en-US"/>
              </w:rPr>
              <w:t>consultarReporte</w:t>
            </w:r>
            <w:proofErr w:type="spellEnd"/>
            <w:r w:rsidRPr="00D95723">
              <w:rPr>
                <w:sz w:val="20"/>
                <w:szCs w:val="18"/>
                <w:lang w:val="en-US"/>
              </w:rPr>
              <w:t>(</w:t>
            </w:r>
            <w:proofErr w:type="gramEnd"/>
            <w:r w:rsidRPr="00D95723">
              <w:rPr>
                <w:sz w:val="20"/>
                <w:szCs w:val="18"/>
                <w:lang w:val="en-US"/>
              </w:rPr>
              <w:t xml:space="preserve">), </w:t>
            </w:r>
            <w:proofErr w:type="spellStart"/>
            <w:r w:rsidRPr="00D95723">
              <w:rPr>
                <w:sz w:val="20"/>
                <w:szCs w:val="18"/>
                <w:lang w:val="en-US"/>
              </w:rPr>
              <w:t>recibirNotificacion</w:t>
            </w:r>
            <w:proofErr w:type="spellEnd"/>
            <w:r w:rsidRPr="00D95723">
              <w:rPr>
                <w:sz w:val="20"/>
                <w:szCs w:val="18"/>
                <w:lang w:val="en-US"/>
              </w:rPr>
              <w:t>()</w:t>
            </w:r>
          </w:p>
        </w:tc>
      </w:tr>
      <w:tr w:rsidR="00D95723" w:rsidRPr="00D95723" w14:paraId="4B03C072" w14:textId="77777777" w:rsidTr="00D95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497D8" w14:textId="77777777" w:rsidR="00D95723" w:rsidRPr="00D95723" w:rsidRDefault="00D95723" w:rsidP="00D95723">
            <w:pPr>
              <w:rPr>
                <w:sz w:val="20"/>
                <w:szCs w:val="18"/>
                <w:lang w:val="en-US"/>
              </w:rPr>
            </w:pPr>
            <w:r w:rsidRPr="00D95723">
              <w:rPr>
                <w:sz w:val="20"/>
                <w:szCs w:val="18"/>
                <w:lang w:val="en-US"/>
              </w:rPr>
              <w:t>Clase</w:t>
            </w:r>
          </w:p>
        </w:tc>
        <w:tc>
          <w:tcPr>
            <w:tcW w:w="0" w:type="auto"/>
            <w:hideMark/>
          </w:tcPr>
          <w:p w14:paraId="12822285"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r w:rsidRPr="00D95723">
              <w:rPr>
                <w:sz w:val="20"/>
                <w:szCs w:val="18"/>
                <w:lang w:val="en-US"/>
              </w:rPr>
              <w:t xml:space="preserve">id, </w:t>
            </w:r>
            <w:proofErr w:type="spellStart"/>
            <w:r w:rsidRPr="00D95723">
              <w:rPr>
                <w:sz w:val="20"/>
                <w:szCs w:val="18"/>
                <w:lang w:val="en-US"/>
              </w:rPr>
              <w:t>nombre</w:t>
            </w:r>
            <w:proofErr w:type="spellEnd"/>
            <w:r w:rsidRPr="00D95723">
              <w:rPr>
                <w:sz w:val="20"/>
                <w:szCs w:val="18"/>
                <w:lang w:val="en-US"/>
              </w:rPr>
              <w:t xml:space="preserve">, </w:t>
            </w:r>
            <w:proofErr w:type="spellStart"/>
            <w:r w:rsidRPr="00D95723">
              <w:rPr>
                <w:sz w:val="20"/>
                <w:szCs w:val="18"/>
                <w:lang w:val="en-US"/>
              </w:rPr>
              <w:t>horario</w:t>
            </w:r>
            <w:proofErr w:type="spellEnd"/>
          </w:p>
        </w:tc>
        <w:tc>
          <w:tcPr>
            <w:tcW w:w="0" w:type="auto"/>
            <w:hideMark/>
          </w:tcPr>
          <w:p w14:paraId="25731545" w14:textId="77777777" w:rsidR="00D95723" w:rsidRPr="00D95723" w:rsidRDefault="00D95723" w:rsidP="00D95723">
            <w:pPr>
              <w:cnfStyle w:val="000000100000" w:firstRow="0" w:lastRow="0" w:firstColumn="0" w:lastColumn="0" w:oddVBand="0" w:evenVBand="0" w:oddHBand="1" w:evenHBand="0" w:firstRowFirstColumn="0" w:firstRowLastColumn="0" w:lastRowFirstColumn="0" w:lastRowLastColumn="0"/>
              <w:rPr>
                <w:sz w:val="20"/>
                <w:szCs w:val="18"/>
                <w:lang w:val="en-US"/>
              </w:rPr>
            </w:pPr>
            <w:r w:rsidRPr="00D95723">
              <w:rPr>
                <w:sz w:val="20"/>
                <w:szCs w:val="18"/>
                <w:lang w:val="en-US"/>
              </w:rPr>
              <w:t>—</w:t>
            </w:r>
          </w:p>
        </w:tc>
      </w:tr>
      <w:tr w:rsidR="00D95723" w:rsidRPr="00D95723" w14:paraId="50830021" w14:textId="77777777" w:rsidTr="00D95723">
        <w:tc>
          <w:tcPr>
            <w:cnfStyle w:val="001000000000" w:firstRow="0" w:lastRow="0" w:firstColumn="1" w:lastColumn="0" w:oddVBand="0" w:evenVBand="0" w:oddHBand="0" w:evenHBand="0" w:firstRowFirstColumn="0" w:firstRowLastColumn="0" w:lastRowFirstColumn="0" w:lastRowLastColumn="0"/>
            <w:tcW w:w="0" w:type="auto"/>
            <w:hideMark/>
          </w:tcPr>
          <w:p w14:paraId="69FAC115" w14:textId="77777777" w:rsidR="00D95723" w:rsidRPr="00D95723" w:rsidRDefault="00D95723" w:rsidP="00D95723">
            <w:pPr>
              <w:rPr>
                <w:sz w:val="20"/>
                <w:szCs w:val="18"/>
                <w:lang w:val="en-US"/>
              </w:rPr>
            </w:pPr>
            <w:r w:rsidRPr="00D95723">
              <w:rPr>
                <w:sz w:val="20"/>
                <w:szCs w:val="18"/>
                <w:lang w:val="en-US"/>
              </w:rPr>
              <w:t>Asistencia</w:t>
            </w:r>
          </w:p>
        </w:tc>
        <w:tc>
          <w:tcPr>
            <w:tcW w:w="0" w:type="auto"/>
            <w:hideMark/>
          </w:tcPr>
          <w:p w14:paraId="53CE4381"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r w:rsidRPr="00D95723">
              <w:rPr>
                <w:sz w:val="20"/>
                <w:szCs w:val="18"/>
                <w:lang w:val="en-US"/>
              </w:rPr>
              <w:t xml:space="preserve">id, </w:t>
            </w:r>
            <w:proofErr w:type="spellStart"/>
            <w:r w:rsidRPr="00D95723">
              <w:rPr>
                <w:sz w:val="20"/>
                <w:szCs w:val="18"/>
                <w:lang w:val="en-US"/>
              </w:rPr>
              <w:t>fecha</w:t>
            </w:r>
            <w:proofErr w:type="spellEnd"/>
            <w:r w:rsidRPr="00D95723">
              <w:rPr>
                <w:sz w:val="20"/>
                <w:szCs w:val="18"/>
                <w:lang w:val="en-US"/>
              </w:rPr>
              <w:t xml:space="preserve">, </w:t>
            </w:r>
            <w:proofErr w:type="spellStart"/>
            <w:r w:rsidRPr="00D95723">
              <w:rPr>
                <w:sz w:val="20"/>
                <w:szCs w:val="18"/>
                <w:lang w:val="en-US"/>
              </w:rPr>
              <w:t>estado</w:t>
            </w:r>
            <w:proofErr w:type="spellEnd"/>
          </w:p>
        </w:tc>
        <w:tc>
          <w:tcPr>
            <w:tcW w:w="0" w:type="auto"/>
            <w:hideMark/>
          </w:tcPr>
          <w:p w14:paraId="2B0095E3" w14:textId="77777777" w:rsidR="00D95723" w:rsidRPr="00D95723" w:rsidRDefault="00D95723" w:rsidP="00D95723">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gramStart"/>
            <w:r w:rsidRPr="00D95723">
              <w:rPr>
                <w:sz w:val="20"/>
                <w:szCs w:val="18"/>
                <w:lang w:val="en-US"/>
              </w:rPr>
              <w:t>registrar(</w:t>
            </w:r>
            <w:proofErr w:type="gramEnd"/>
            <w:r w:rsidRPr="00D95723">
              <w:rPr>
                <w:sz w:val="20"/>
                <w:szCs w:val="18"/>
                <w:lang w:val="en-US"/>
              </w:rPr>
              <w:t>)</w:t>
            </w:r>
          </w:p>
        </w:tc>
      </w:tr>
    </w:tbl>
    <w:p w14:paraId="5406555D" w14:textId="77777777" w:rsidR="00D95723" w:rsidRDefault="00D95723" w:rsidP="0086181C"/>
    <w:p w14:paraId="577BD13E" w14:textId="77777777" w:rsidR="00ED38C2" w:rsidRPr="00ED38C2" w:rsidRDefault="00ED38C2" w:rsidP="00ED38C2">
      <w:pPr>
        <w:pStyle w:val="Cdigo"/>
        <w:rPr>
          <w:lang w:val="en-US"/>
        </w:rPr>
      </w:pPr>
      <w:r w:rsidRPr="00ED38C2">
        <w:rPr>
          <w:lang w:val="en-US"/>
        </w:rPr>
        <w:lastRenderedPageBreak/>
        <w:t xml:space="preserve">@startuml </w:t>
      </w:r>
      <w:proofErr w:type="spellStart"/>
      <w:r w:rsidRPr="00ED38C2">
        <w:rPr>
          <w:lang w:val="en-US"/>
        </w:rPr>
        <w:t>ClassDiagram</w:t>
      </w:r>
      <w:proofErr w:type="spellEnd"/>
    </w:p>
    <w:p w14:paraId="44171842" w14:textId="77777777" w:rsidR="00ED38C2" w:rsidRPr="00ED38C2" w:rsidRDefault="00ED38C2" w:rsidP="00ED38C2">
      <w:pPr>
        <w:pStyle w:val="Cdigo"/>
        <w:rPr>
          <w:lang w:val="en-US"/>
        </w:rPr>
      </w:pPr>
      <w:proofErr w:type="spellStart"/>
      <w:r w:rsidRPr="00ED38C2">
        <w:rPr>
          <w:lang w:val="en-US"/>
        </w:rPr>
        <w:t>skinparam</w:t>
      </w:r>
      <w:proofErr w:type="spellEnd"/>
      <w:r w:rsidRPr="00ED38C2">
        <w:rPr>
          <w:lang w:val="en-US"/>
        </w:rPr>
        <w:t xml:space="preserve"> </w:t>
      </w:r>
      <w:proofErr w:type="spellStart"/>
      <w:r w:rsidRPr="00ED38C2">
        <w:rPr>
          <w:lang w:val="en-US"/>
        </w:rPr>
        <w:t>classAttributeIconSize</w:t>
      </w:r>
      <w:proofErr w:type="spellEnd"/>
      <w:r w:rsidRPr="00ED38C2">
        <w:rPr>
          <w:lang w:val="en-US"/>
        </w:rPr>
        <w:t xml:space="preserve"> 0</w:t>
      </w:r>
    </w:p>
    <w:p w14:paraId="450A628F" w14:textId="77777777" w:rsidR="00ED38C2" w:rsidRPr="00ED38C2" w:rsidRDefault="00ED38C2" w:rsidP="00ED38C2">
      <w:pPr>
        <w:pStyle w:val="Cdigo"/>
        <w:rPr>
          <w:lang w:val="en-US"/>
        </w:rPr>
      </w:pPr>
    </w:p>
    <w:p w14:paraId="3A73E5D6" w14:textId="77777777" w:rsidR="00ED38C2" w:rsidRPr="00ED38C2" w:rsidRDefault="00ED38C2" w:rsidP="00ED38C2">
      <w:pPr>
        <w:pStyle w:val="Cdigo"/>
        <w:rPr>
          <w:lang w:val="en-US"/>
        </w:rPr>
      </w:pPr>
      <w:r w:rsidRPr="00ED38C2">
        <w:rPr>
          <w:lang w:val="en-US"/>
        </w:rPr>
        <w:t>abstract class Usuario {</w:t>
      </w:r>
    </w:p>
    <w:p w14:paraId="0B450D13" w14:textId="77777777" w:rsidR="00ED38C2" w:rsidRPr="00ED38C2" w:rsidRDefault="00ED38C2" w:rsidP="00ED38C2">
      <w:pPr>
        <w:pStyle w:val="Cdigo"/>
        <w:rPr>
          <w:lang w:val="en-US"/>
        </w:rPr>
      </w:pPr>
      <w:r w:rsidRPr="00ED38C2">
        <w:rPr>
          <w:lang w:val="en-US"/>
        </w:rPr>
        <w:t xml:space="preserve">  - id: String</w:t>
      </w:r>
    </w:p>
    <w:p w14:paraId="73134C92" w14:textId="77777777" w:rsidR="00ED38C2" w:rsidRPr="00ED38C2" w:rsidRDefault="00ED38C2" w:rsidP="00ED38C2">
      <w:pPr>
        <w:pStyle w:val="Cdigo"/>
        <w:rPr>
          <w:lang w:val="en-US"/>
        </w:rPr>
      </w:pPr>
      <w:r w:rsidRPr="00ED38C2">
        <w:rPr>
          <w:lang w:val="en-US"/>
        </w:rPr>
        <w:t xml:space="preserve">  - </w:t>
      </w:r>
      <w:proofErr w:type="spellStart"/>
      <w:r w:rsidRPr="00ED38C2">
        <w:rPr>
          <w:lang w:val="en-US"/>
        </w:rPr>
        <w:t>nombre</w:t>
      </w:r>
      <w:proofErr w:type="spellEnd"/>
      <w:r w:rsidRPr="00ED38C2">
        <w:rPr>
          <w:lang w:val="en-US"/>
        </w:rPr>
        <w:t>: String</w:t>
      </w:r>
    </w:p>
    <w:p w14:paraId="466D5F7F" w14:textId="77777777" w:rsidR="00ED38C2" w:rsidRPr="00ED38C2" w:rsidRDefault="00ED38C2" w:rsidP="00ED38C2">
      <w:pPr>
        <w:pStyle w:val="Cdigo"/>
        <w:rPr>
          <w:lang w:val="en-US"/>
        </w:rPr>
      </w:pPr>
      <w:r w:rsidRPr="00ED38C2">
        <w:rPr>
          <w:lang w:val="en-US"/>
        </w:rPr>
        <w:t xml:space="preserve">  + </w:t>
      </w:r>
      <w:proofErr w:type="spellStart"/>
      <w:proofErr w:type="gramStart"/>
      <w:r w:rsidRPr="00ED38C2">
        <w:rPr>
          <w:lang w:val="en-US"/>
        </w:rPr>
        <w:t>autenticarse</w:t>
      </w:r>
      <w:proofErr w:type="spellEnd"/>
      <w:r w:rsidRPr="00ED38C2">
        <w:rPr>
          <w:lang w:val="en-US"/>
        </w:rPr>
        <w:t>(</w:t>
      </w:r>
      <w:proofErr w:type="gramEnd"/>
      <w:r w:rsidRPr="00ED38C2">
        <w:rPr>
          <w:lang w:val="en-US"/>
        </w:rPr>
        <w:t>): Boolean</w:t>
      </w:r>
    </w:p>
    <w:p w14:paraId="6CF558AF" w14:textId="77777777" w:rsidR="00ED38C2" w:rsidRDefault="00ED38C2" w:rsidP="00ED38C2">
      <w:pPr>
        <w:pStyle w:val="Cdigo"/>
      </w:pPr>
      <w:r>
        <w:t>}</w:t>
      </w:r>
    </w:p>
    <w:p w14:paraId="1B5831B4" w14:textId="77777777" w:rsidR="00ED38C2" w:rsidRDefault="00ED38C2" w:rsidP="00ED38C2">
      <w:pPr>
        <w:pStyle w:val="Cdigo"/>
      </w:pPr>
    </w:p>
    <w:p w14:paraId="2177913F" w14:textId="77777777" w:rsidR="00ED38C2" w:rsidRDefault="00ED38C2" w:rsidP="00ED38C2">
      <w:pPr>
        <w:pStyle w:val="Cdigo"/>
      </w:pPr>
      <w:proofErr w:type="spellStart"/>
      <w:r>
        <w:t>class</w:t>
      </w:r>
      <w:proofErr w:type="spellEnd"/>
      <w:r>
        <w:t xml:space="preserve"> Docente {</w:t>
      </w:r>
    </w:p>
    <w:p w14:paraId="030BE2FA" w14:textId="77777777" w:rsidR="00ED38C2" w:rsidRDefault="00ED38C2" w:rsidP="00ED38C2">
      <w:pPr>
        <w:pStyle w:val="Cdigo"/>
      </w:pPr>
      <w:r>
        <w:t xml:space="preserve">  + </w:t>
      </w:r>
      <w:proofErr w:type="spellStart"/>
      <w:proofErr w:type="gramStart"/>
      <w:r>
        <w:t>registrarAsistencia</w:t>
      </w:r>
      <w:proofErr w:type="spellEnd"/>
      <w:r>
        <w:t>(</w:t>
      </w:r>
      <w:proofErr w:type="spellStart"/>
      <w:proofErr w:type="gramEnd"/>
      <w:r>
        <w:t>claseId</w:t>
      </w:r>
      <w:proofErr w:type="spellEnd"/>
      <w:r>
        <w:t xml:space="preserve">, </w:t>
      </w:r>
      <w:proofErr w:type="spellStart"/>
      <w:r>
        <w:t>listaEstados</w:t>
      </w:r>
      <w:proofErr w:type="spellEnd"/>
      <w:r>
        <w:t xml:space="preserve">): </w:t>
      </w:r>
      <w:proofErr w:type="spellStart"/>
      <w:r>
        <w:t>void</w:t>
      </w:r>
      <w:proofErr w:type="spellEnd"/>
    </w:p>
    <w:p w14:paraId="7A0F3010" w14:textId="77777777" w:rsidR="00ED38C2" w:rsidRDefault="00ED38C2" w:rsidP="00ED38C2">
      <w:pPr>
        <w:pStyle w:val="Cdigo"/>
      </w:pPr>
      <w:r>
        <w:t>}</w:t>
      </w:r>
    </w:p>
    <w:p w14:paraId="33B3CC34" w14:textId="77777777" w:rsidR="00ED38C2" w:rsidRDefault="00ED38C2" w:rsidP="00ED38C2">
      <w:pPr>
        <w:pStyle w:val="Cdigo"/>
      </w:pPr>
      <w:proofErr w:type="spellStart"/>
      <w:r>
        <w:t>class</w:t>
      </w:r>
      <w:proofErr w:type="spellEnd"/>
      <w:r>
        <w:t xml:space="preserve"> Estudiante {</w:t>
      </w:r>
    </w:p>
    <w:p w14:paraId="13ADB126" w14:textId="77777777" w:rsidR="00ED38C2" w:rsidRDefault="00ED38C2" w:rsidP="00ED38C2">
      <w:pPr>
        <w:pStyle w:val="Cdigo"/>
      </w:pPr>
      <w:r>
        <w:t xml:space="preserve">  + </w:t>
      </w:r>
      <w:proofErr w:type="spellStart"/>
      <w:proofErr w:type="gramStart"/>
      <w:r>
        <w:t>consultarHistorial</w:t>
      </w:r>
      <w:proofErr w:type="spellEnd"/>
      <w:r>
        <w:t>(</w:t>
      </w:r>
      <w:proofErr w:type="gramEnd"/>
      <w:r>
        <w:t xml:space="preserve">): </w:t>
      </w:r>
      <w:proofErr w:type="spellStart"/>
      <w:r>
        <w:t>List</w:t>
      </w:r>
      <w:proofErr w:type="spellEnd"/>
      <w:r>
        <w:t>&lt;Asistencia&gt;</w:t>
      </w:r>
    </w:p>
    <w:p w14:paraId="0971B282" w14:textId="77777777" w:rsidR="00ED38C2" w:rsidRDefault="00ED38C2" w:rsidP="00ED38C2">
      <w:pPr>
        <w:pStyle w:val="Cdigo"/>
      </w:pPr>
      <w:r>
        <w:t>}</w:t>
      </w:r>
    </w:p>
    <w:p w14:paraId="69D9E570" w14:textId="77777777" w:rsidR="00ED38C2" w:rsidRDefault="00ED38C2" w:rsidP="00ED38C2">
      <w:pPr>
        <w:pStyle w:val="Cdigo"/>
      </w:pPr>
      <w:proofErr w:type="spellStart"/>
      <w:r>
        <w:t>class</w:t>
      </w:r>
      <w:proofErr w:type="spellEnd"/>
      <w:r>
        <w:t xml:space="preserve"> </w:t>
      </w:r>
      <w:proofErr w:type="spellStart"/>
      <w:r>
        <w:t>JefeDeÁrea</w:t>
      </w:r>
      <w:proofErr w:type="spellEnd"/>
      <w:r>
        <w:t xml:space="preserve"> {</w:t>
      </w:r>
    </w:p>
    <w:p w14:paraId="6743ED13" w14:textId="77777777" w:rsidR="00ED38C2" w:rsidRDefault="00ED38C2" w:rsidP="00ED38C2">
      <w:pPr>
        <w:pStyle w:val="Cdigo"/>
      </w:pPr>
      <w:r>
        <w:t xml:space="preserve">  + </w:t>
      </w:r>
      <w:proofErr w:type="spellStart"/>
      <w:proofErr w:type="gramStart"/>
      <w:r>
        <w:t>consultarReporte</w:t>
      </w:r>
      <w:proofErr w:type="spellEnd"/>
      <w:r>
        <w:t>(</w:t>
      </w:r>
      <w:proofErr w:type="gramEnd"/>
      <w:r>
        <w:t>): Reporte</w:t>
      </w:r>
    </w:p>
    <w:p w14:paraId="33EAE79E" w14:textId="77777777" w:rsidR="00ED38C2" w:rsidRDefault="00ED38C2" w:rsidP="00ED38C2">
      <w:pPr>
        <w:pStyle w:val="Cdigo"/>
      </w:pPr>
      <w:r>
        <w:t xml:space="preserve">  + </w:t>
      </w:r>
      <w:proofErr w:type="spellStart"/>
      <w:proofErr w:type="gramStart"/>
      <w:r>
        <w:t>recibirNotificacion</w:t>
      </w:r>
      <w:proofErr w:type="spellEnd"/>
      <w:r>
        <w:t>(</w:t>
      </w:r>
      <w:proofErr w:type="gramEnd"/>
      <w:r>
        <w:t xml:space="preserve">): </w:t>
      </w:r>
      <w:proofErr w:type="spellStart"/>
      <w:r>
        <w:t>void</w:t>
      </w:r>
      <w:proofErr w:type="spellEnd"/>
    </w:p>
    <w:p w14:paraId="55C45996" w14:textId="77777777" w:rsidR="00ED38C2" w:rsidRPr="00ED38C2" w:rsidRDefault="00ED38C2" w:rsidP="00ED38C2">
      <w:pPr>
        <w:pStyle w:val="Cdigo"/>
        <w:rPr>
          <w:lang w:val="en-US"/>
        </w:rPr>
      </w:pPr>
      <w:r w:rsidRPr="00ED38C2">
        <w:rPr>
          <w:lang w:val="en-US"/>
        </w:rPr>
        <w:t>}</w:t>
      </w:r>
    </w:p>
    <w:p w14:paraId="68ADAA61" w14:textId="77777777" w:rsidR="00ED38C2" w:rsidRPr="00ED38C2" w:rsidRDefault="00ED38C2" w:rsidP="00ED38C2">
      <w:pPr>
        <w:pStyle w:val="Cdigo"/>
        <w:rPr>
          <w:lang w:val="en-US"/>
        </w:rPr>
      </w:pPr>
      <w:r w:rsidRPr="00ED38C2">
        <w:rPr>
          <w:lang w:val="en-US"/>
        </w:rPr>
        <w:t>class Clase {</w:t>
      </w:r>
    </w:p>
    <w:p w14:paraId="696E31BD" w14:textId="77777777" w:rsidR="00ED38C2" w:rsidRPr="00ED38C2" w:rsidRDefault="00ED38C2" w:rsidP="00ED38C2">
      <w:pPr>
        <w:pStyle w:val="Cdigo"/>
        <w:rPr>
          <w:lang w:val="en-US"/>
        </w:rPr>
      </w:pPr>
      <w:r w:rsidRPr="00ED38C2">
        <w:rPr>
          <w:lang w:val="en-US"/>
        </w:rPr>
        <w:t xml:space="preserve">  - id: String</w:t>
      </w:r>
    </w:p>
    <w:p w14:paraId="43770C15" w14:textId="77777777" w:rsidR="00ED38C2" w:rsidRPr="00ED38C2" w:rsidRDefault="00ED38C2" w:rsidP="00ED38C2">
      <w:pPr>
        <w:pStyle w:val="Cdigo"/>
        <w:rPr>
          <w:lang w:val="en-US"/>
        </w:rPr>
      </w:pPr>
      <w:r w:rsidRPr="00ED38C2">
        <w:rPr>
          <w:lang w:val="en-US"/>
        </w:rPr>
        <w:t xml:space="preserve">  - </w:t>
      </w:r>
      <w:proofErr w:type="spellStart"/>
      <w:r w:rsidRPr="00ED38C2">
        <w:rPr>
          <w:lang w:val="en-US"/>
        </w:rPr>
        <w:t>nombre</w:t>
      </w:r>
      <w:proofErr w:type="spellEnd"/>
      <w:r w:rsidRPr="00ED38C2">
        <w:rPr>
          <w:lang w:val="en-US"/>
        </w:rPr>
        <w:t>: String</w:t>
      </w:r>
    </w:p>
    <w:p w14:paraId="49175519" w14:textId="77777777" w:rsidR="00ED38C2" w:rsidRPr="00ED38C2" w:rsidRDefault="00ED38C2" w:rsidP="00ED38C2">
      <w:pPr>
        <w:pStyle w:val="Cdigo"/>
        <w:rPr>
          <w:lang w:val="en-US"/>
        </w:rPr>
      </w:pPr>
      <w:r w:rsidRPr="00ED38C2">
        <w:rPr>
          <w:lang w:val="en-US"/>
        </w:rPr>
        <w:t xml:space="preserve">  - </w:t>
      </w:r>
      <w:proofErr w:type="spellStart"/>
      <w:r w:rsidRPr="00ED38C2">
        <w:rPr>
          <w:lang w:val="en-US"/>
        </w:rPr>
        <w:t>horario</w:t>
      </w:r>
      <w:proofErr w:type="spellEnd"/>
      <w:r w:rsidRPr="00ED38C2">
        <w:rPr>
          <w:lang w:val="en-US"/>
        </w:rPr>
        <w:t>: String</w:t>
      </w:r>
    </w:p>
    <w:p w14:paraId="1F288743" w14:textId="77777777" w:rsidR="00ED38C2" w:rsidRPr="00ED38C2" w:rsidRDefault="00ED38C2" w:rsidP="00ED38C2">
      <w:pPr>
        <w:pStyle w:val="Cdigo"/>
        <w:rPr>
          <w:lang w:val="en-US"/>
        </w:rPr>
      </w:pPr>
      <w:r w:rsidRPr="00ED38C2">
        <w:rPr>
          <w:lang w:val="en-US"/>
        </w:rPr>
        <w:t>}</w:t>
      </w:r>
    </w:p>
    <w:p w14:paraId="70D9CD62" w14:textId="77777777" w:rsidR="00ED38C2" w:rsidRPr="00ED38C2" w:rsidRDefault="00ED38C2" w:rsidP="00ED38C2">
      <w:pPr>
        <w:pStyle w:val="Cdigo"/>
        <w:rPr>
          <w:lang w:val="en-US"/>
        </w:rPr>
      </w:pPr>
      <w:r w:rsidRPr="00ED38C2">
        <w:rPr>
          <w:lang w:val="en-US"/>
        </w:rPr>
        <w:t>class Asistencia {</w:t>
      </w:r>
    </w:p>
    <w:p w14:paraId="6EA923B5" w14:textId="77777777" w:rsidR="00ED38C2" w:rsidRPr="00ED38C2" w:rsidRDefault="00ED38C2" w:rsidP="00ED38C2">
      <w:pPr>
        <w:pStyle w:val="Cdigo"/>
        <w:rPr>
          <w:lang w:val="en-US"/>
        </w:rPr>
      </w:pPr>
      <w:r w:rsidRPr="00ED38C2">
        <w:rPr>
          <w:lang w:val="en-US"/>
        </w:rPr>
        <w:t xml:space="preserve">  - id: String</w:t>
      </w:r>
    </w:p>
    <w:p w14:paraId="69CBC160" w14:textId="77777777" w:rsidR="00ED38C2" w:rsidRDefault="00ED38C2" w:rsidP="00ED38C2">
      <w:pPr>
        <w:pStyle w:val="Cdigo"/>
      </w:pPr>
      <w:r w:rsidRPr="00ED38C2">
        <w:rPr>
          <w:lang w:val="en-US"/>
        </w:rPr>
        <w:t xml:space="preserve">  </w:t>
      </w:r>
      <w:r>
        <w:t>- fecha: Date</w:t>
      </w:r>
    </w:p>
    <w:p w14:paraId="48C66BFF" w14:textId="77777777" w:rsidR="00ED38C2" w:rsidRDefault="00ED38C2" w:rsidP="00ED38C2">
      <w:pPr>
        <w:pStyle w:val="Cdigo"/>
      </w:pPr>
      <w:r>
        <w:t xml:space="preserve">  - estado: </w:t>
      </w:r>
      <w:proofErr w:type="spellStart"/>
      <w:r>
        <w:t>Enum</w:t>
      </w:r>
      <w:proofErr w:type="spellEnd"/>
    </w:p>
    <w:p w14:paraId="7F29F398" w14:textId="77777777" w:rsidR="00ED38C2" w:rsidRDefault="00ED38C2" w:rsidP="00ED38C2">
      <w:pPr>
        <w:pStyle w:val="Cdigo"/>
      </w:pPr>
      <w:r>
        <w:t xml:space="preserve">  + </w:t>
      </w:r>
      <w:proofErr w:type="gramStart"/>
      <w:r>
        <w:t>registrar(</w:t>
      </w:r>
      <w:proofErr w:type="gramEnd"/>
      <w:r>
        <w:t xml:space="preserve">): </w:t>
      </w:r>
      <w:proofErr w:type="spellStart"/>
      <w:r>
        <w:t>void</w:t>
      </w:r>
      <w:proofErr w:type="spellEnd"/>
    </w:p>
    <w:p w14:paraId="077305E2" w14:textId="77777777" w:rsidR="00ED38C2" w:rsidRDefault="00ED38C2" w:rsidP="00ED38C2">
      <w:pPr>
        <w:pStyle w:val="Cdigo"/>
      </w:pPr>
      <w:r>
        <w:t>}</w:t>
      </w:r>
    </w:p>
    <w:p w14:paraId="62B565B9" w14:textId="77777777" w:rsidR="00ED38C2" w:rsidRDefault="00ED38C2" w:rsidP="00ED38C2">
      <w:pPr>
        <w:pStyle w:val="Cdigo"/>
      </w:pPr>
    </w:p>
    <w:p w14:paraId="640C5401" w14:textId="77777777" w:rsidR="00ED38C2" w:rsidRDefault="00ED38C2" w:rsidP="00ED38C2">
      <w:pPr>
        <w:pStyle w:val="Cdigo"/>
      </w:pPr>
      <w:r>
        <w:t>Usuario &lt;|-- Docente</w:t>
      </w:r>
    </w:p>
    <w:p w14:paraId="47FF967C" w14:textId="77777777" w:rsidR="00ED38C2" w:rsidRDefault="00ED38C2" w:rsidP="00ED38C2">
      <w:pPr>
        <w:pStyle w:val="Cdigo"/>
      </w:pPr>
      <w:r>
        <w:t>Usuario &lt;|-- Estudiante</w:t>
      </w:r>
    </w:p>
    <w:p w14:paraId="333CF102" w14:textId="77777777" w:rsidR="00ED38C2" w:rsidRDefault="00ED38C2" w:rsidP="00ED38C2">
      <w:pPr>
        <w:pStyle w:val="Cdigo"/>
      </w:pPr>
      <w:r>
        <w:t xml:space="preserve">Usuario &lt;|-- </w:t>
      </w:r>
      <w:proofErr w:type="spellStart"/>
      <w:r>
        <w:t>JefeDeÁrea</w:t>
      </w:r>
      <w:proofErr w:type="spellEnd"/>
    </w:p>
    <w:p w14:paraId="43F6AB06" w14:textId="77777777" w:rsidR="00ED38C2" w:rsidRDefault="00ED38C2" w:rsidP="00ED38C2">
      <w:pPr>
        <w:pStyle w:val="Cdigo"/>
      </w:pPr>
      <w:r>
        <w:t xml:space="preserve">Docente "1" -- "*" </w:t>
      </w:r>
      <w:proofErr w:type="gramStart"/>
      <w:r>
        <w:t>Clase :</w:t>
      </w:r>
      <w:proofErr w:type="gramEnd"/>
      <w:r>
        <w:t xml:space="preserve"> imparte &gt;</w:t>
      </w:r>
    </w:p>
    <w:p w14:paraId="690BE217" w14:textId="77777777" w:rsidR="00ED38C2" w:rsidRDefault="00ED38C2" w:rsidP="00ED38C2">
      <w:pPr>
        <w:pStyle w:val="Cdigo"/>
      </w:pPr>
      <w:r>
        <w:t xml:space="preserve">Estudiante "*" -- "*" </w:t>
      </w:r>
      <w:proofErr w:type="gramStart"/>
      <w:r>
        <w:t>Clase :</w:t>
      </w:r>
      <w:proofErr w:type="gramEnd"/>
      <w:r>
        <w:t xml:space="preserve"> inscrito en &gt;</w:t>
      </w:r>
    </w:p>
    <w:p w14:paraId="07ED6F31" w14:textId="77777777" w:rsidR="00ED38C2" w:rsidRDefault="00ED38C2" w:rsidP="00ED38C2">
      <w:pPr>
        <w:pStyle w:val="Cdigo"/>
      </w:pPr>
      <w:r>
        <w:t>Clase "1" -- "*" Asistencia</w:t>
      </w:r>
    </w:p>
    <w:p w14:paraId="3ACF4E51" w14:textId="77777777" w:rsidR="00ED38C2" w:rsidRDefault="00ED38C2" w:rsidP="00ED38C2">
      <w:pPr>
        <w:pStyle w:val="Cdigo"/>
      </w:pPr>
      <w:r>
        <w:t>Asistencia o-- Clase</w:t>
      </w:r>
    </w:p>
    <w:p w14:paraId="16B34230" w14:textId="3DFC5703" w:rsidR="0086181C" w:rsidRDefault="00ED38C2" w:rsidP="00ED38C2">
      <w:pPr>
        <w:pStyle w:val="Cdigo"/>
      </w:pPr>
      <w:r>
        <w:t>@enduml</w:t>
      </w:r>
    </w:p>
    <w:p w14:paraId="5215E4DE" w14:textId="77777777" w:rsidR="0086181C" w:rsidRDefault="0086181C" w:rsidP="0086181C"/>
    <w:p w14:paraId="2DE36F86" w14:textId="77777777" w:rsidR="00ED38C2" w:rsidRDefault="00ED38C2" w:rsidP="0086181C"/>
    <w:p w14:paraId="1AA88039" w14:textId="77777777" w:rsidR="00ED38C2" w:rsidRDefault="00ED38C2" w:rsidP="0086181C"/>
    <w:p w14:paraId="71AB9620" w14:textId="77777777" w:rsidR="00ED38C2" w:rsidRDefault="00ED38C2" w:rsidP="0086181C"/>
    <w:p w14:paraId="6BD1C09F" w14:textId="77777777" w:rsidR="00ED38C2" w:rsidRDefault="00ED38C2" w:rsidP="0086181C"/>
    <w:p w14:paraId="2D74892C" w14:textId="77777777" w:rsidR="00ED38C2" w:rsidRDefault="00ED38C2" w:rsidP="0086181C"/>
    <w:p w14:paraId="4145D540" w14:textId="77777777" w:rsidR="00ED38C2" w:rsidRPr="0086181C" w:rsidRDefault="00ED38C2" w:rsidP="0086181C"/>
    <w:p w14:paraId="30458790" w14:textId="6E2B0821" w:rsidR="00AA1DFF" w:rsidRDefault="00AA1DFF" w:rsidP="00CC2E34">
      <w:pPr>
        <w:pStyle w:val="Ttulo4"/>
      </w:pPr>
      <w:r>
        <w:lastRenderedPageBreak/>
        <w:t>Diagrama de Estado</w:t>
      </w:r>
    </w:p>
    <w:p w14:paraId="5B696D42" w14:textId="77777777" w:rsidR="009C2955" w:rsidRDefault="009C2955" w:rsidP="009C2955">
      <w:r>
        <w:t>El diagrama de estados muestra los diferentes estados posibles que puede tener un objeto del sistema a lo largo de su ciclo de vida, así como las transiciones entre esos estados causadas por eventos específicos.</w:t>
      </w:r>
    </w:p>
    <w:p w14:paraId="76916F50" w14:textId="77777777" w:rsidR="009C2955" w:rsidRDefault="009C2955" w:rsidP="009C2955"/>
    <w:p w14:paraId="64C93D95" w14:textId="4468574F" w:rsidR="00C15778" w:rsidRDefault="009C2955" w:rsidP="009C2955">
      <w:r>
        <w:t>En este caso, modelaremos el estado de un objeto Asistencia, desde que se crea hasta que se valida, notifica y almacena. También podrías modelar estados de un Estudiante (activo, suspendido, graduado, etc.) o de una Clase (programada, en curso, finalizada).</w:t>
      </w:r>
    </w:p>
    <w:p w14:paraId="3B459C88" w14:textId="77777777" w:rsidR="009C2955" w:rsidRDefault="009C2955" w:rsidP="009C2955"/>
    <w:p w14:paraId="381CDDC8" w14:textId="08EA64FC" w:rsidR="009C2955" w:rsidRDefault="00641789" w:rsidP="009C2955">
      <w:r w:rsidRPr="00641789">
        <w:t>Elementos clave del diagrama</w:t>
      </w:r>
    </w:p>
    <w:tbl>
      <w:tblPr>
        <w:tblStyle w:val="Tablanormal5"/>
        <w:tblW w:w="0" w:type="auto"/>
        <w:tblLook w:val="04A0" w:firstRow="1" w:lastRow="0" w:firstColumn="1" w:lastColumn="0" w:noHBand="0" w:noVBand="1"/>
      </w:tblPr>
      <w:tblGrid>
        <w:gridCol w:w="1363"/>
        <w:gridCol w:w="7091"/>
      </w:tblGrid>
      <w:tr w:rsidR="00641789" w:rsidRPr="00641789" w14:paraId="5F96F0DF" w14:textId="77777777" w:rsidTr="006417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4AB1F1" w14:textId="77777777" w:rsidR="00641789" w:rsidRPr="00641789" w:rsidRDefault="00641789" w:rsidP="00641789">
            <w:pPr>
              <w:rPr>
                <w:b/>
                <w:bCs/>
                <w:sz w:val="20"/>
                <w:szCs w:val="18"/>
                <w:lang w:val="en-US"/>
              </w:rPr>
            </w:pPr>
            <w:proofErr w:type="spellStart"/>
            <w:r w:rsidRPr="00641789">
              <w:rPr>
                <w:b/>
                <w:bCs/>
                <w:sz w:val="20"/>
                <w:szCs w:val="18"/>
                <w:lang w:val="en-US"/>
              </w:rPr>
              <w:t>Elemento</w:t>
            </w:r>
            <w:proofErr w:type="spellEnd"/>
          </w:p>
        </w:tc>
        <w:tc>
          <w:tcPr>
            <w:tcW w:w="0" w:type="auto"/>
            <w:hideMark/>
          </w:tcPr>
          <w:p w14:paraId="26993BC6" w14:textId="77777777" w:rsidR="00641789" w:rsidRPr="00641789" w:rsidRDefault="00641789" w:rsidP="0064178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641789">
              <w:rPr>
                <w:b/>
                <w:bCs/>
                <w:sz w:val="20"/>
                <w:szCs w:val="18"/>
                <w:lang w:val="en-US"/>
              </w:rPr>
              <w:t>Descripción</w:t>
            </w:r>
            <w:proofErr w:type="spellEnd"/>
          </w:p>
        </w:tc>
      </w:tr>
      <w:tr w:rsidR="00641789" w:rsidRPr="00641789" w14:paraId="7238A0E7" w14:textId="77777777" w:rsidTr="0064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381F7" w14:textId="77777777" w:rsidR="00641789" w:rsidRPr="00641789" w:rsidRDefault="00641789" w:rsidP="00641789">
            <w:pPr>
              <w:rPr>
                <w:sz w:val="20"/>
                <w:szCs w:val="18"/>
                <w:lang w:val="en-US"/>
              </w:rPr>
            </w:pPr>
            <w:r w:rsidRPr="00641789">
              <w:rPr>
                <w:sz w:val="20"/>
                <w:szCs w:val="18"/>
                <w:lang w:val="en-US"/>
              </w:rPr>
              <w:t>Estado</w:t>
            </w:r>
          </w:p>
        </w:tc>
        <w:tc>
          <w:tcPr>
            <w:tcW w:w="0" w:type="auto"/>
            <w:hideMark/>
          </w:tcPr>
          <w:p w14:paraId="67BDAA3C" w14:textId="77777777" w:rsidR="00641789" w:rsidRPr="00641789" w:rsidRDefault="00641789" w:rsidP="00641789">
            <w:pPr>
              <w:cnfStyle w:val="000000100000" w:firstRow="0" w:lastRow="0" w:firstColumn="0" w:lastColumn="0" w:oddVBand="0" w:evenVBand="0" w:oddHBand="1" w:evenHBand="0" w:firstRowFirstColumn="0" w:firstRowLastColumn="0" w:lastRowFirstColumn="0" w:lastRowLastColumn="0"/>
              <w:rPr>
                <w:sz w:val="20"/>
                <w:szCs w:val="18"/>
              </w:rPr>
            </w:pPr>
            <w:r w:rsidRPr="00641789">
              <w:rPr>
                <w:sz w:val="20"/>
                <w:szCs w:val="18"/>
              </w:rPr>
              <w:t>Condición o situación en la que se encuentra un objeto en un momento dado.</w:t>
            </w:r>
          </w:p>
        </w:tc>
      </w:tr>
      <w:tr w:rsidR="00641789" w:rsidRPr="00641789" w14:paraId="4E95D753" w14:textId="77777777" w:rsidTr="00641789">
        <w:tc>
          <w:tcPr>
            <w:cnfStyle w:val="001000000000" w:firstRow="0" w:lastRow="0" w:firstColumn="1" w:lastColumn="0" w:oddVBand="0" w:evenVBand="0" w:oddHBand="0" w:evenHBand="0" w:firstRowFirstColumn="0" w:firstRowLastColumn="0" w:lastRowFirstColumn="0" w:lastRowLastColumn="0"/>
            <w:tcW w:w="0" w:type="auto"/>
            <w:hideMark/>
          </w:tcPr>
          <w:p w14:paraId="0181A759" w14:textId="77777777" w:rsidR="00641789" w:rsidRPr="00641789" w:rsidRDefault="00641789" w:rsidP="00641789">
            <w:pPr>
              <w:rPr>
                <w:sz w:val="20"/>
                <w:szCs w:val="18"/>
                <w:lang w:val="en-US"/>
              </w:rPr>
            </w:pPr>
            <w:proofErr w:type="spellStart"/>
            <w:r w:rsidRPr="00641789">
              <w:rPr>
                <w:sz w:val="20"/>
                <w:szCs w:val="18"/>
                <w:lang w:val="en-US"/>
              </w:rPr>
              <w:t>Evento</w:t>
            </w:r>
            <w:proofErr w:type="spellEnd"/>
          </w:p>
        </w:tc>
        <w:tc>
          <w:tcPr>
            <w:tcW w:w="0" w:type="auto"/>
            <w:hideMark/>
          </w:tcPr>
          <w:p w14:paraId="65FDA452" w14:textId="77777777" w:rsidR="00641789" w:rsidRPr="00641789" w:rsidRDefault="00641789" w:rsidP="00641789">
            <w:pPr>
              <w:cnfStyle w:val="000000000000" w:firstRow="0" w:lastRow="0" w:firstColumn="0" w:lastColumn="0" w:oddVBand="0" w:evenVBand="0" w:oddHBand="0" w:evenHBand="0" w:firstRowFirstColumn="0" w:firstRowLastColumn="0" w:lastRowFirstColumn="0" w:lastRowLastColumn="0"/>
              <w:rPr>
                <w:sz w:val="20"/>
                <w:szCs w:val="18"/>
              </w:rPr>
            </w:pPr>
            <w:r w:rsidRPr="00641789">
              <w:rPr>
                <w:sz w:val="20"/>
                <w:szCs w:val="18"/>
              </w:rPr>
              <w:t>Acción que causa una transición de un estado a otro.</w:t>
            </w:r>
          </w:p>
        </w:tc>
      </w:tr>
      <w:tr w:rsidR="00641789" w:rsidRPr="00641789" w14:paraId="177068CA" w14:textId="77777777" w:rsidTr="0064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261EB" w14:textId="77777777" w:rsidR="00641789" w:rsidRPr="00641789" w:rsidRDefault="00641789" w:rsidP="00641789">
            <w:pPr>
              <w:rPr>
                <w:sz w:val="20"/>
                <w:szCs w:val="18"/>
                <w:lang w:val="en-US"/>
              </w:rPr>
            </w:pPr>
            <w:proofErr w:type="spellStart"/>
            <w:r w:rsidRPr="00641789">
              <w:rPr>
                <w:sz w:val="20"/>
                <w:szCs w:val="18"/>
                <w:lang w:val="en-US"/>
              </w:rPr>
              <w:t>Transición</w:t>
            </w:r>
            <w:proofErr w:type="spellEnd"/>
          </w:p>
        </w:tc>
        <w:tc>
          <w:tcPr>
            <w:tcW w:w="0" w:type="auto"/>
            <w:hideMark/>
          </w:tcPr>
          <w:p w14:paraId="70235B3F" w14:textId="77777777" w:rsidR="00641789" w:rsidRPr="00641789" w:rsidRDefault="00641789" w:rsidP="00641789">
            <w:pPr>
              <w:cnfStyle w:val="000000100000" w:firstRow="0" w:lastRow="0" w:firstColumn="0" w:lastColumn="0" w:oddVBand="0" w:evenVBand="0" w:oddHBand="1" w:evenHBand="0" w:firstRowFirstColumn="0" w:firstRowLastColumn="0" w:lastRowFirstColumn="0" w:lastRowLastColumn="0"/>
              <w:rPr>
                <w:sz w:val="20"/>
                <w:szCs w:val="18"/>
              </w:rPr>
            </w:pPr>
            <w:r w:rsidRPr="00641789">
              <w:rPr>
                <w:sz w:val="20"/>
                <w:szCs w:val="18"/>
              </w:rPr>
              <w:t>Movimiento entre estados a partir de un evento.</w:t>
            </w:r>
          </w:p>
        </w:tc>
      </w:tr>
      <w:tr w:rsidR="00641789" w:rsidRPr="00641789" w14:paraId="54B144FD" w14:textId="77777777" w:rsidTr="00641789">
        <w:tc>
          <w:tcPr>
            <w:cnfStyle w:val="001000000000" w:firstRow="0" w:lastRow="0" w:firstColumn="1" w:lastColumn="0" w:oddVBand="0" w:evenVBand="0" w:oddHBand="0" w:evenHBand="0" w:firstRowFirstColumn="0" w:firstRowLastColumn="0" w:lastRowFirstColumn="0" w:lastRowLastColumn="0"/>
            <w:tcW w:w="0" w:type="auto"/>
            <w:hideMark/>
          </w:tcPr>
          <w:p w14:paraId="4E70CC3F" w14:textId="77777777" w:rsidR="00641789" w:rsidRPr="00641789" w:rsidRDefault="00641789" w:rsidP="00641789">
            <w:pPr>
              <w:rPr>
                <w:sz w:val="20"/>
                <w:szCs w:val="18"/>
                <w:lang w:val="en-US"/>
              </w:rPr>
            </w:pPr>
            <w:r w:rsidRPr="00641789">
              <w:rPr>
                <w:sz w:val="20"/>
                <w:szCs w:val="18"/>
                <w:lang w:val="en-US"/>
              </w:rPr>
              <w:t xml:space="preserve">Estado </w:t>
            </w:r>
            <w:proofErr w:type="spellStart"/>
            <w:r w:rsidRPr="00641789">
              <w:rPr>
                <w:sz w:val="20"/>
                <w:szCs w:val="18"/>
                <w:lang w:val="en-US"/>
              </w:rPr>
              <w:t>inicial</w:t>
            </w:r>
            <w:proofErr w:type="spellEnd"/>
          </w:p>
        </w:tc>
        <w:tc>
          <w:tcPr>
            <w:tcW w:w="0" w:type="auto"/>
            <w:hideMark/>
          </w:tcPr>
          <w:p w14:paraId="585875EF" w14:textId="77777777" w:rsidR="00641789" w:rsidRPr="00641789" w:rsidRDefault="00641789" w:rsidP="00641789">
            <w:pPr>
              <w:cnfStyle w:val="000000000000" w:firstRow="0" w:lastRow="0" w:firstColumn="0" w:lastColumn="0" w:oddVBand="0" w:evenVBand="0" w:oddHBand="0" w:evenHBand="0" w:firstRowFirstColumn="0" w:firstRowLastColumn="0" w:lastRowFirstColumn="0" w:lastRowLastColumn="0"/>
              <w:rPr>
                <w:sz w:val="20"/>
                <w:szCs w:val="18"/>
              </w:rPr>
            </w:pPr>
            <w:r w:rsidRPr="00641789">
              <w:rPr>
                <w:sz w:val="20"/>
                <w:szCs w:val="18"/>
              </w:rPr>
              <w:t>Punto de partida del objeto ([*]).</w:t>
            </w:r>
          </w:p>
        </w:tc>
      </w:tr>
      <w:tr w:rsidR="00641789" w:rsidRPr="00641789" w14:paraId="379FCA75" w14:textId="77777777" w:rsidTr="0064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07EB8" w14:textId="77777777" w:rsidR="00641789" w:rsidRPr="00641789" w:rsidRDefault="00641789" w:rsidP="00641789">
            <w:pPr>
              <w:rPr>
                <w:sz w:val="20"/>
                <w:szCs w:val="18"/>
                <w:lang w:val="en-US"/>
              </w:rPr>
            </w:pPr>
            <w:r w:rsidRPr="00641789">
              <w:rPr>
                <w:sz w:val="20"/>
                <w:szCs w:val="18"/>
                <w:lang w:val="en-US"/>
              </w:rPr>
              <w:t>Estado final</w:t>
            </w:r>
          </w:p>
        </w:tc>
        <w:tc>
          <w:tcPr>
            <w:tcW w:w="0" w:type="auto"/>
            <w:hideMark/>
          </w:tcPr>
          <w:p w14:paraId="20FA2666" w14:textId="77777777" w:rsidR="00641789" w:rsidRPr="00641789" w:rsidRDefault="00641789" w:rsidP="00641789">
            <w:pPr>
              <w:cnfStyle w:val="000000100000" w:firstRow="0" w:lastRow="0" w:firstColumn="0" w:lastColumn="0" w:oddVBand="0" w:evenVBand="0" w:oddHBand="1" w:evenHBand="0" w:firstRowFirstColumn="0" w:firstRowLastColumn="0" w:lastRowFirstColumn="0" w:lastRowLastColumn="0"/>
              <w:rPr>
                <w:sz w:val="20"/>
                <w:szCs w:val="18"/>
                <w:lang w:val="en-US"/>
              </w:rPr>
            </w:pPr>
            <w:r w:rsidRPr="00641789">
              <w:rPr>
                <w:sz w:val="20"/>
                <w:szCs w:val="18"/>
                <w:lang w:val="en-US"/>
              </w:rPr>
              <w:t xml:space="preserve">Estado de </w:t>
            </w:r>
            <w:proofErr w:type="spellStart"/>
            <w:r w:rsidRPr="00641789">
              <w:rPr>
                <w:sz w:val="20"/>
                <w:szCs w:val="18"/>
                <w:lang w:val="en-US"/>
              </w:rPr>
              <w:t>terminación</w:t>
            </w:r>
            <w:proofErr w:type="spellEnd"/>
            <w:r w:rsidRPr="00641789">
              <w:rPr>
                <w:sz w:val="20"/>
                <w:szCs w:val="18"/>
                <w:lang w:val="en-US"/>
              </w:rPr>
              <w:t xml:space="preserve"> ([*]).</w:t>
            </w:r>
          </w:p>
        </w:tc>
      </w:tr>
    </w:tbl>
    <w:p w14:paraId="244DBB4F" w14:textId="77777777" w:rsidR="00641789" w:rsidRDefault="00641789" w:rsidP="009C2955"/>
    <w:p w14:paraId="6757F243" w14:textId="41D86F32" w:rsidR="00C15778" w:rsidRDefault="009445D8" w:rsidP="00C15778">
      <w:r w:rsidRPr="009445D8">
        <w:t>Tabla resumen (Ejemplo: Objeto Asistencia)</w:t>
      </w:r>
    </w:p>
    <w:tbl>
      <w:tblPr>
        <w:tblStyle w:val="Tablanormal5"/>
        <w:tblW w:w="0" w:type="auto"/>
        <w:tblLook w:val="04A0" w:firstRow="1" w:lastRow="0" w:firstColumn="1" w:lastColumn="0" w:noHBand="0" w:noVBand="1"/>
      </w:tblPr>
      <w:tblGrid>
        <w:gridCol w:w="1122"/>
        <w:gridCol w:w="4115"/>
        <w:gridCol w:w="1879"/>
      </w:tblGrid>
      <w:tr w:rsidR="009445D8" w:rsidRPr="009445D8" w14:paraId="30B0E916" w14:textId="77777777" w:rsidTr="009445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36BBD0" w14:textId="77777777" w:rsidR="009445D8" w:rsidRPr="009445D8" w:rsidRDefault="009445D8" w:rsidP="009445D8">
            <w:pPr>
              <w:rPr>
                <w:b/>
                <w:bCs/>
                <w:sz w:val="20"/>
                <w:szCs w:val="18"/>
                <w:lang w:val="en-US"/>
              </w:rPr>
            </w:pPr>
            <w:r w:rsidRPr="009445D8">
              <w:rPr>
                <w:b/>
                <w:bCs/>
                <w:sz w:val="20"/>
                <w:szCs w:val="18"/>
                <w:lang w:val="en-US"/>
              </w:rPr>
              <w:t>Estado</w:t>
            </w:r>
          </w:p>
        </w:tc>
        <w:tc>
          <w:tcPr>
            <w:tcW w:w="0" w:type="auto"/>
            <w:hideMark/>
          </w:tcPr>
          <w:p w14:paraId="13CFCF2A" w14:textId="77777777" w:rsidR="009445D8" w:rsidRPr="009445D8" w:rsidRDefault="009445D8" w:rsidP="009445D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445D8">
              <w:rPr>
                <w:b/>
                <w:bCs/>
                <w:sz w:val="20"/>
                <w:szCs w:val="18"/>
                <w:lang w:val="en-US"/>
              </w:rPr>
              <w:t>Evento</w:t>
            </w:r>
            <w:proofErr w:type="spellEnd"/>
            <w:r w:rsidRPr="009445D8">
              <w:rPr>
                <w:b/>
                <w:bCs/>
                <w:sz w:val="20"/>
                <w:szCs w:val="18"/>
                <w:lang w:val="en-US"/>
              </w:rPr>
              <w:t xml:space="preserve"> que lo </w:t>
            </w:r>
            <w:proofErr w:type="spellStart"/>
            <w:r w:rsidRPr="009445D8">
              <w:rPr>
                <w:b/>
                <w:bCs/>
                <w:sz w:val="20"/>
                <w:szCs w:val="18"/>
                <w:lang w:val="en-US"/>
              </w:rPr>
              <w:t>activa</w:t>
            </w:r>
            <w:proofErr w:type="spellEnd"/>
          </w:p>
        </w:tc>
        <w:tc>
          <w:tcPr>
            <w:tcW w:w="0" w:type="auto"/>
            <w:hideMark/>
          </w:tcPr>
          <w:p w14:paraId="264B455E" w14:textId="77777777" w:rsidR="009445D8" w:rsidRPr="009445D8" w:rsidRDefault="009445D8" w:rsidP="009445D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445D8">
              <w:rPr>
                <w:b/>
                <w:bCs/>
                <w:sz w:val="20"/>
                <w:szCs w:val="18"/>
                <w:lang w:val="en-US"/>
              </w:rPr>
              <w:t xml:space="preserve">Estado </w:t>
            </w:r>
            <w:proofErr w:type="spellStart"/>
            <w:r w:rsidRPr="009445D8">
              <w:rPr>
                <w:b/>
                <w:bCs/>
                <w:sz w:val="20"/>
                <w:szCs w:val="18"/>
                <w:lang w:val="en-US"/>
              </w:rPr>
              <w:t>siguiente</w:t>
            </w:r>
            <w:proofErr w:type="spellEnd"/>
          </w:p>
        </w:tc>
      </w:tr>
      <w:tr w:rsidR="009445D8" w:rsidRPr="009445D8" w14:paraId="2BEF898B" w14:textId="77777777" w:rsidTr="0094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AC4D7" w14:textId="77777777" w:rsidR="009445D8" w:rsidRPr="009445D8" w:rsidRDefault="009445D8" w:rsidP="009445D8">
            <w:pPr>
              <w:rPr>
                <w:sz w:val="20"/>
                <w:szCs w:val="18"/>
                <w:lang w:val="en-US"/>
              </w:rPr>
            </w:pPr>
            <w:proofErr w:type="spellStart"/>
            <w:r w:rsidRPr="009445D8">
              <w:rPr>
                <w:sz w:val="20"/>
                <w:szCs w:val="18"/>
                <w:lang w:val="en-US"/>
              </w:rPr>
              <w:t>Creado</w:t>
            </w:r>
            <w:proofErr w:type="spellEnd"/>
          </w:p>
        </w:tc>
        <w:tc>
          <w:tcPr>
            <w:tcW w:w="0" w:type="auto"/>
            <w:hideMark/>
          </w:tcPr>
          <w:p w14:paraId="028E2967"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45D8">
              <w:rPr>
                <w:sz w:val="20"/>
                <w:szCs w:val="18"/>
                <w:lang w:val="en-US"/>
              </w:rPr>
              <w:t xml:space="preserve">El </w:t>
            </w:r>
            <w:proofErr w:type="spellStart"/>
            <w:r w:rsidRPr="009445D8">
              <w:rPr>
                <w:sz w:val="20"/>
                <w:szCs w:val="18"/>
                <w:lang w:val="en-US"/>
              </w:rPr>
              <w:t>docente</w:t>
            </w:r>
            <w:proofErr w:type="spellEnd"/>
            <w:r w:rsidRPr="009445D8">
              <w:rPr>
                <w:sz w:val="20"/>
                <w:szCs w:val="18"/>
                <w:lang w:val="en-US"/>
              </w:rPr>
              <w:t xml:space="preserve"> </w:t>
            </w:r>
            <w:proofErr w:type="spellStart"/>
            <w:r w:rsidRPr="009445D8">
              <w:rPr>
                <w:sz w:val="20"/>
                <w:szCs w:val="18"/>
                <w:lang w:val="en-US"/>
              </w:rPr>
              <w:t>inicia</w:t>
            </w:r>
            <w:proofErr w:type="spellEnd"/>
            <w:r w:rsidRPr="009445D8">
              <w:rPr>
                <w:sz w:val="20"/>
                <w:szCs w:val="18"/>
                <w:lang w:val="en-US"/>
              </w:rPr>
              <w:t xml:space="preserve"> </w:t>
            </w:r>
            <w:proofErr w:type="spellStart"/>
            <w:r w:rsidRPr="009445D8">
              <w:rPr>
                <w:sz w:val="20"/>
                <w:szCs w:val="18"/>
                <w:lang w:val="en-US"/>
              </w:rPr>
              <w:t>registro</w:t>
            </w:r>
            <w:proofErr w:type="spellEnd"/>
          </w:p>
        </w:tc>
        <w:tc>
          <w:tcPr>
            <w:tcW w:w="0" w:type="auto"/>
            <w:hideMark/>
          </w:tcPr>
          <w:p w14:paraId="22D6F7DC"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445D8">
              <w:rPr>
                <w:sz w:val="20"/>
                <w:szCs w:val="18"/>
                <w:lang w:val="en-US"/>
              </w:rPr>
              <w:t>En</w:t>
            </w:r>
            <w:proofErr w:type="spellEnd"/>
            <w:r w:rsidRPr="009445D8">
              <w:rPr>
                <w:sz w:val="20"/>
                <w:szCs w:val="18"/>
                <w:lang w:val="en-US"/>
              </w:rPr>
              <w:t xml:space="preserve"> </w:t>
            </w:r>
            <w:proofErr w:type="spellStart"/>
            <w:r w:rsidRPr="009445D8">
              <w:rPr>
                <w:sz w:val="20"/>
                <w:szCs w:val="18"/>
                <w:lang w:val="en-US"/>
              </w:rPr>
              <w:t>edición</w:t>
            </w:r>
            <w:proofErr w:type="spellEnd"/>
          </w:p>
        </w:tc>
      </w:tr>
      <w:tr w:rsidR="009445D8" w:rsidRPr="009445D8" w14:paraId="79E8B047" w14:textId="77777777" w:rsidTr="009445D8">
        <w:tc>
          <w:tcPr>
            <w:cnfStyle w:val="001000000000" w:firstRow="0" w:lastRow="0" w:firstColumn="1" w:lastColumn="0" w:oddVBand="0" w:evenVBand="0" w:oddHBand="0" w:evenHBand="0" w:firstRowFirstColumn="0" w:firstRowLastColumn="0" w:lastRowFirstColumn="0" w:lastRowLastColumn="0"/>
            <w:tcW w:w="0" w:type="auto"/>
            <w:hideMark/>
          </w:tcPr>
          <w:p w14:paraId="1F7C6314" w14:textId="77777777" w:rsidR="009445D8" w:rsidRPr="009445D8" w:rsidRDefault="009445D8" w:rsidP="009445D8">
            <w:pPr>
              <w:rPr>
                <w:sz w:val="20"/>
                <w:szCs w:val="18"/>
                <w:lang w:val="en-US"/>
              </w:rPr>
            </w:pPr>
            <w:proofErr w:type="spellStart"/>
            <w:r w:rsidRPr="009445D8">
              <w:rPr>
                <w:sz w:val="20"/>
                <w:szCs w:val="18"/>
                <w:lang w:val="en-US"/>
              </w:rPr>
              <w:t>En</w:t>
            </w:r>
            <w:proofErr w:type="spellEnd"/>
            <w:r w:rsidRPr="009445D8">
              <w:rPr>
                <w:sz w:val="20"/>
                <w:szCs w:val="18"/>
                <w:lang w:val="en-US"/>
              </w:rPr>
              <w:t xml:space="preserve"> </w:t>
            </w:r>
            <w:proofErr w:type="spellStart"/>
            <w:r w:rsidRPr="009445D8">
              <w:rPr>
                <w:sz w:val="20"/>
                <w:szCs w:val="18"/>
                <w:lang w:val="en-US"/>
              </w:rPr>
              <w:t>edición</w:t>
            </w:r>
            <w:proofErr w:type="spellEnd"/>
          </w:p>
        </w:tc>
        <w:tc>
          <w:tcPr>
            <w:tcW w:w="0" w:type="auto"/>
            <w:hideMark/>
          </w:tcPr>
          <w:p w14:paraId="01F1B7FB" w14:textId="77777777" w:rsidR="009445D8" w:rsidRPr="009445D8" w:rsidRDefault="009445D8" w:rsidP="009445D8">
            <w:pPr>
              <w:cnfStyle w:val="000000000000" w:firstRow="0" w:lastRow="0" w:firstColumn="0" w:lastColumn="0" w:oddVBand="0" w:evenVBand="0" w:oddHBand="0" w:evenHBand="0" w:firstRowFirstColumn="0" w:firstRowLastColumn="0" w:lastRowFirstColumn="0" w:lastRowLastColumn="0"/>
              <w:rPr>
                <w:sz w:val="20"/>
                <w:szCs w:val="18"/>
              </w:rPr>
            </w:pPr>
            <w:r w:rsidRPr="009445D8">
              <w:rPr>
                <w:sz w:val="20"/>
                <w:szCs w:val="18"/>
              </w:rPr>
              <w:t>Se seleccionan estudiantes y estados</w:t>
            </w:r>
          </w:p>
        </w:tc>
        <w:tc>
          <w:tcPr>
            <w:tcW w:w="0" w:type="auto"/>
            <w:hideMark/>
          </w:tcPr>
          <w:p w14:paraId="312BD720" w14:textId="77777777" w:rsidR="009445D8" w:rsidRPr="009445D8" w:rsidRDefault="009445D8" w:rsidP="009445D8">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9445D8">
              <w:rPr>
                <w:sz w:val="20"/>
                <w:szCs w:val="18"/>
                <w:lang w:val="en-US"/>
              </w:rPr>
              <w:t>Validado</w:t>
            </w:r>
            <w:proofErr w:type="spellEnd"/>
          </w:p>
        </w:tc>
      </w:tr>
      <w:tr w:rsidR="009445D8" w:rsidRPr="009445D8" w14:paraId="0A411129" w14:textId="77777777" w:rsidTr="0094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F99D6" w14:textId="77777777" w:rsidR="009445D8" w:rsidRPr="009445D8" w:rsidRDefault="009445D8" w:rsidP="009445D8">
            <w:pPr>
              <w:rPr>
                <w:sz w:val="20"/>
                <w:szCs w:val="18"/>
                <w:lang w:val="en-US"/>
              </w:rPr>
            </w:pPr>
            <w:proofErr w:type="spellStart"/>
            <w:r w:rsidRPr="009445D8">
              <w:rPr>
                <w:sz w:val="20"/>
                <w:szCs w:val="18"/>
                <w:lang w:val="en-US"/>
              </w:rPr>
              <w:t>Validado</w:t>
            </w:r>
            <w:proofErr w:type="spellEnd"/>
          </w:p>
        </w:tc>
        <w:tc>
          <w:tcPr>
            <w:tcW w:w="0" w:type="auto"/>
            <w:hideMark/>
          </w:tcPr>
          <w:p w14:paraId="477DA54C"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rPr>
            </w:pPr>
            <w:r w:rsidRPr="009445D8">
              <w:rPr>
                <w:sz w:val="20"/>
                <w:szCs w:val="18"/>
              </w:rPr>
              <w:t>Se verifica información y guarda</w:t>
            </w:r>
          </w:p>
        </w:tc>
        <w:tc>
          <w:tcPr>
            <w:tcW w:w="0" w:type="auto"/>
            <w:hideMark/>
          </w:tcPr>
          <w:p w14:paraId="3A3B2682"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445D8">
              <w:rPr>
                <w:sz w:val="20"/>
                <w:szCs w:val="18"/>
                <w:lang w:val="en-US"/>
              </w:rPr>
              <w:t>Notificado</w:t>
            </w:r>
            <w:proofErr w:type="spellEnd"/>
          </w:p>
        </w:tc>
      </w:tr>
      <w:tr w:rsidR="009445D8" w:rsidRPr="009445D8" w14:paraId="071A7522" w14:textId="77777777" w:rsidTr="009445D8">
        <w:tc>
          <w:tcPr>
            <w:cnfStyle w:val="001000000000" w:firstRow="0" w:lastRow="0" w:firstColumn="1" w:lastColumn="0" w:oddVBand="0" w:evenVBand="0" w:oddHBand="0" w:evenHBand="0" w:firstRowFirstColumn="0" w:firstRowLastColumn="0" w:lastRowFirstColumn="0" w:lastRowLastColumn="0"/>
            <w:tcW w:w="0" w:type="auto"/>
            <w:hideMark/>
          </w:tcPr>
          <w:p w14:paraId="7D3C13C1" w14:textId="77777777" w:rsidR="009445D8" w:rsidRPr="009445D8" w:rsidRDefault="009445D8" w:rsidP="009445D8">
            <w:pPr>
              <w:rPr>
                <w:sz w:val="20"/>
                <w:szCs w:val="18"/>
                <w:lang w:val="en-US"/>
              </w:rPr>
            </w:pPr>
            <w:proofErr w:type="spellStart"/>
            <w:r w:rsidRPr="009445D8">
              <w:rPr>
                <w:sz w:val="20"/>
                <w:szCs w:val="18"/>
                <w:lang w:val="en-US"/>
              </w:rPr>
              <w:t>Notificado</w:t>
            </w:r>
            <w:proofErr w:type="spellEnd"/>
          </w:p>
        </w:tc>
        <w:tc>
          <w:tcPr>
            <w:tcW w:w="0" w:type="auto"/>
            <w:hideMark/>
          </w:tcPr>
          <w:p w14:paraId="04CEC65B" w14:textId="77777777" w:rsidR="009445D8" w:rsidRPr="009445D8" w:rsidRDefault="009445D8" w:rsidP="009445D8">
            <w:pPr>
              <w:cnfStyle w:val="000000000000" w:firstRow="0" w:lastRow="0" w:firstColumn="0" w:lastColumn="0" w:oddVBand="0" w:evenVBand="0" w:oddHBand="0" w:evenHBand="0" w:firstRowFirstColumn="0" w:firstRowLastColumn="0" w:lastRowFirstColumn="0" w:lastRowLastColumn="0"/>
              <w:rPr>
                <w:sz w:val="20"/>
                <w:szCs w:val="18"/>
              </w:rPr>
            </w:pPr>
            <w:r w:rsidRPr="009445D8">
              <w:rPr>
                <w:sz w:val="20"/>
                <w:szCs w:val="18"/>
              </w:rPr>
              <w:t>Se envía alerta al jefe de área</w:t>
            </w:r>
          </w:p>
        </w:tc>
        <w:tc>
          <w:tcPr>
            <w:tcW w:w="0" w:type="auto"/>
            <w:hideMark/>
          </w:tcPr>
          <w:p w14:paraId="0B9C52A0" w14:textId="77777777" w:rsidR="009445D8" w:rsidRPr="009445D8" w:rsidRDefault="009445D8" w:rsidP="009445D8">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9445D8">
              <w:rPr>
                <w:sz w:val="20"/>
                <w:szCs w:val="18"/>
                <w:lang w:val="en-US"/>
              </w:rPr>
              <w:t>Finalizado</w:t>
            </w:r>
            <w:proofErr w:type="spellEnd"/>
          </w:p>
        </w:tc>
      </w:tr>
      <w:tr w:rsidR="009445D8" w:rsidRPr="009445D8" w14:paraId="68932652" w14:textId="77777777" w:rsidTr="0094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C44E3" w14:textId="77777777" w:rsidR="009445D8" w:rsidRPr="009445D8" w:rsidRDefault="009445D8" w:rsidP="009445D8">
            <w:pPr>
              <w:rPr>
                <w:sz w:val="20"/>
                <w:szCs w:val="18"/>
                <w:lang w:val="en-US"/>
              </w:rPr>
            </w:pPr>
            <w:proofErr w:type="spellStart"/>
            <w:r w:rsidRPr="009445D8">
              <w:rPr>
                <w:sz w:val="20"/>
                <w:szCs w:val="18"/>
                <w:lang w:val="en-US"/>
              </w:rPr>
              <w:t>Finalizado</w:t>
            </w:r>
            <w:proofErr w:type="spellEnd"/>
          </w:p>
        </w:tc>
        <w:tc>
          <w:tcPr>
            <w:tcW w:w="0" w:type="auto"/>
            <w:hideMark/>
          </w:tcPr>
          <w:p w14:paraId="7ABB8065"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rPr>
            </w:pPr>
            <w:r w:rsidRPr="009445D8">
              <w:rPr>
                <w:sz w:val="20"/>
                <w:szCs w:val="18"/>
              </w:rPr>
              <w:t>Proceso completo, ya no hay modificaciones</w:t>
            </w:r>
          </w:p>
        </w:tc>
        <w:tc>
          <w:tcPr>
            <w:tcW w:w="0" w:type="auto"/>
            <w:hideMark/>
          </w:tcPr>
          <w:p w14:paraId="06398AEC" w14:textId="77777777" w:rsidR="009445D8" w:rsidRPr="009445D8" w:rsidRDefault="009445D8" w:rsidP="009445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45D8">
              <w:rPr>
                <w:sz w:val="20"/>
                <w:szCs w:val="18"/>
                <w:lang w:val="en-US"/>
              </w:rPr>
              <w:t>—</w:t>
            </w:r>
          </w:p>
        </w:tc>
      </w:tr>
    </w:tbl>
    <w:p w14:paraId="4174D8CA" w14:textId="77777777" w:rsidR="009445D8" w:rsidRDefault="009445D8" w:rsidP="00C15778"/>
    <w:p w14:paraId="6DB12A3C" w14:textId="77777777" w:rsidR="006E7292" w:rsidRDefault="006E7292" w:rsidP="00C15778"/>
    <w:p w14:paraId="75B22A93" w14:textId="77777777" w:rsidR="006E7292" w:rsidRDefault="006E7292" w:rsidP="00C15778"/>
    <w:p w14:paraId="709EBEB5" w14:textId="77777777" w:rsidR="006E7292" w:rsidRDefault="006E7292" w:rsidP="00C15778"/>
    <w:p w14:paraId="51CB1EB6" w14:textId="24510230" w:rsidR="00641789" w:rsidRDefault="006E7292" w:rsidP="00C15778">
      <w:r w:rsidRPr="006E7292">
        <w:lastRenderedPageBreak/>
        <w:t xml:space="preserve">Diagrama de estados en </w:t>
      </w:r>
      <w:proofErr w:type="spellStart"/>
      <w:r w:rsidRPr="006E7292">
        <w:t>PlantUML</w:t>
      </w:r>
      <w:proofErr w:type="spellEnd"/>
    </w:p>
    <w:p w14:paraId="4EDC5F90" w14:textId="77777777" w:rsidR="006E7292" w:rsidRPr="006E7292" w:rsidRDefault="006E7292" w:rsidP="006E7292">
      <w:pPr>
        <w:pStyle w:val="Cdigo"/>
        <w:rPr>
          <w:lang w:val="en-US"/>
        </w:rPr>
      </w:pPr>
      <w:r w:rsidRPr="006E7292">
        <w:rPr>
          <w:lang w:val="en-US"/>
        </w:rPr>
        <w:t xml:space="preserve">@startuml </w:t>
      </w:r>
      <w:proofErr w:type="spellStart"/>
      <w:r w:rsidRPr="006E7292">
        <w:rPr>
          <w:lang w:val="en-US"/>
        </w:rPr>
        <w:t>StateDiagram</w:t>
      </w:r>
      <w:proofErr w:type="spellEnd"/>
    </w:p>
    <w:p w14:paraId="774AE59C" w14:textId="77777777" w:rsidR="006E7292" w:rsidRPr="006E7292" w:rsidRDefault="006E7292" w:rsidP="006E7292">
      <w:pPr>
        <w:pStyle w:val="Cdigo"/>
        <w:rPr>
          <w:lang w:val="en-US"/>
        </w:rPr>
      </w:pPr>
      <w:r w:rsidRPr="006E7292">
        <w:rPr>
          <w:lang w:val="en-US"/>
        </w:rPr>
        <w:t xml:space="preserve">[*] --&gt; </w:t>
      </w:r>
      <w:proofErr w:type="spellStart"/>
      <w:r w:rsidRPr="006E7292">
        <w:rPr>
          <w:lang w:val="en-US"/>
        </w:rPr>
        <w:t>Creado</w:t>
      </w:r>
      <w:proofErr w:type="spellEnd"/>
    </w:p>
    <w:p w14:paraId="0F578AC2" w14:textId="77777777" w:rsidR="006E7292" w:rsidRPr="006E7292" w:rsidRDefault="006E7292" w:rsidP="006E7292">
      <w:pPr>
        <w:pStyle w:val="Cdigo"/>
        <w:rPr>
          <w:lang w:val="en-US"/>
        </w:rPr>
      </w:pPr>
    </w:p>
    <w:p w14:paraId="2C72FC56" w14:textId="77777777" w:rsidR="006E7292" w:rsidRPr="006E7292" w:rsidRDefault="006E7292" w:rsidP="006E7292">
      <w:pPr>
        <w:pStyle w:val="Cdigo"/>
        <w:rPr>
          <w:lang w:val="en-US"/>
        </w:rPr>
      </w:pPr>
      <w:r w:rsidRPr="006E7292">
        <w:rPr>
          <w:lang w:val="en-US"/>
        </w:rPr>
        <w:t xml:space="preserve">state </w:t>
      </w:r>
      <w:proofErr w:type="spellStart"/>
      <w:r w:rsidRPr="006E7292">
        <w:rPr>
          <w:lang w:val="en-US"/>
        </w:rPr>
        <w:t>Creado</w:t>
      </w:r>
      <w:proofErr w:type="spellEnd"/>
      <w:r w:rsidRPr="006E7292">
        <w:rPr>
          <w:lang w:val="en-US"/>
        </w:rPr>
        <w:t xml:space="preserve"> {</w:t>
      </w:r>
    </w:p>
    <w:p w14:paraId="52472A23" w14:textId="77777777" w:rsidR="006E7292" w:rsidRDefault="006E7292" w:rsidP="006E7292">
      <w:pPr>
        <w:pStyle w:val="Cdigo"/>
      </w:pPr>
      <w:r w:rsidRPr="006E7292">
        <w:rPr>
          <w:lang w:val="en-US"/>
        </w:rPr>
        <w:t xml:space="preserve">  </w:t>
      </w:r>
      <w:r>
        <w:t>[*] --&gt; Creado</w:t>
      </w:r>
    </w:p>
    <w:p w14:paraId="0F2851B7" w14:textId="77777777" w:rsidR="006E7292" w:rsidRDefault="006E7292" w:rsidP="006E7292">
      <w:pPr>
        <w:pStyle w:val="Cdigo"/>
      </w:pPr>
      <w:r>
        <w:t xml:space="preserve">  Creado --&gt; </w:t>
      </w:r>
      <w:proofErr w:type="spellStart"/>
      <w:proofErr w:type="gramStart"/>
      <w:r>
        <w:t>EnEdicion</w:t>
      </w:r>
      <w:proofErr w:type="spellEnd"/>
      <w:r>
        <w:t xml:space="preserve"> :</w:t>
      </w:r>
      <w:proofErr w:type="gramEnd"/>
      <w:r>
        <w:t xml:space="preserve"> </w:t>
      </w:r>
      <w:proofErr w:type="spellStart"/>
      <w:r>
        <w:t>iniciarRegistro</w:t>
      </w:r>
      <w:proofErr w:type="spellEnd"/>
      <w:r>
        <w:t>()</w:t>
      </w:r>
    </w:p>
    <w:p w14:paraId="18D39A85" w14:textId="77777777" w:rsidR="006E7292" w:rsidRDefault="006E7292" w:rsidP="006E7292">
      <w:pPr>
        <w:pStyle w:val="Cdigo"/>
      </w:pPr>
      <w:r>
        <w:t>}</w:t>
      </w:r>
    </w:p>
    <w:p w14:paraId="08DBAD45" w14:textId="77777777" w:rsidR="006E7292" w:rsidRDefault="006E7292" w:rsidP="006E7292">
      <w:pPr>
        <w:pStyle w:val="Cdigo"/>
      </w:pPr>
    </w:p>
    <w:p w14:paraId="6E92F872" w14:textId="77777777" w:rsidR="006E7292" w:rsidRDefault="006E7292" w:rsidP="006E7292">
      <w:pPr>
        <w:pStyle w:val="Cdigo"/>
      </w:pPr>
      <w:proofErr w:type="spellStart"/>
      <w:r>
        <w:t>EnEdicion</w:t>
      </w:r>
      <w:proofErr w:type="spellEnd"/>
      <w:r>
        <w:t xml:space="preserve"> --&gt; </w:t>
      </w:r>
      <w:proofErr w:type="gramStart"/>
      <w:r>
        <w:t>Validado :</w:t>
      </w:r>
      <w:proofErr w:type="gramEnd"/>
      <w:r>
        <w:t xml:space="preserve"> </w:t>
      </w:r>
      <w:proofErr w:type="spellStart"/>
      <w:r>
        <w:t>registrarAsistencia</w:t>
      </w:r>
      <w:proofErr w:type="spellEnd"/>
      <w:r>
        <w:t>()</w:t>
      </w:r>
    </w:p>
    <w:p w14:paraId="17521917" w14:textId="77777777" w:rsidR="006E7292" w:rsidRDefault="006E7292" w:rsidP="006E7292">
      <w:pPr>
        <w:pStyle w:val="Cdigo"/>
      </w:pPr>
      <w:r>
        <w:t xml:space="preserve">Validado --&gt; </w:t>
      </w:r>
      <w:proofErr w:type="gramStart"/>
      <w:r>
        <w:t>Notificado :</w:t>
      </w:r>
      <w:proofErr w:type="gramEnd"/>
      <w:r>
        <w:t xml:space="preserve"> </w:t>
      </w:r>
      <w:proofErr w:type="spellStart"/>
      <w:r>
        <w:t>verificarDatos</w:t>
      </w:r>
      <w:proofErr w:type="spellEnd"/>
      <w:r>
        <w:t>()</w:t>
      </w:r>
    </w:p>
    <w:p w14:paraId="43993B95" w14:textId="77777777" w:rsidR="006E7292" w:rsidRDefault="006E7292" w:rsidP="006E7292">
      <w:pPr>
        <w:pStyle w:val="Cdigo"/>
      </w:pPr>
      <w:r>
        <w:t xml:space="preserve">Notificado --&gt; </w:t>
      </w:r>
      <w:proofErr w:type="gramStart"/>
      <w:r>
        <w:t>Finalizado :</w:t>
      </w:r>
      <w:proofErr w:type="gramEnd"/>
      <w:r>
        <w:t xml:space="preserve"> </w:t>
      </w:r>
      <w:proofErr w:type="spellStart"/>
      <w:r>
        <w:t>enviarNotificacion</w:t>
      </w:r>
      <w:proofErr w:type="spellEnd"/>
      <w:r>
        <w:t>()</w:t>
      </w:r>
    </w:p>
    <w:p w14:paraId="688F8DC1" w14:textId="77777777" w:rsidR="006E7292" w:rsidRDefault="006E7292" w:rsidP="006E7292">
      <w:pPr>
        <w:pStyle w:val="Cdigo"/>
      </w:pPr>
      <w:r>
        <w:t>Finalizado --&gt; [*]</w:t>
      </w:r>
    </w:p>
    <w:p w14:paraId="663E2204" w14:textId="77777777" w:rsidR="006E7292" w:rsidRDefault="006E7292" w:rsidP="006E7292">
      <w:pPr>
        <w:pStyle w:val="Cdigo"/>
      </w:pPr>
    </w:p>
    <w:p w14:paraId="3A07D29F" w14:textId="78ABEBC9" w:rsidR="006E7292" w:rsidRDefault="006E7292" w:rsidP="006E7292">
      <w:pPr>
        <w:pStyle w:val="Cdigo"/>
      </w:pPr>
      <w:r>
        <w:t>@enduml</w:t>
      </w:r>
    </w:p>
    <w:p w14:paraId="6DD11AED" w14:textId="77777777" w:rsidR="006E7292" w:rsidRDefault="006E7292" w:rsidP="00C15778"/>
    <w:p w14:paraId="2A712A9B" w14:textId="77777777" w:rsidR="006E7292" w:rsidRDefault="006E7292" w:rsidP="00C15778"/>
    <w:p w14:paraId="05B7305A" w14:textId="77777777" w:rsidR="006E7292" w:rsidRDefault="006E7292" w:rsidP="00C15778"/>
    <w:p w14:paraId="63F29306" w14:textId="77777777" w:rsidR="006E7292" w:rsidRDefault="006E7292" w:rsidP="00C15778"/>
    <w:p w14:paraId="379F8FF2" w14:textId="77777777" w:rsidR="006E7292" w:rsidRDefault="006E7292" w:rsidP="00C15778"/>
    <w:p w14:paraId="7E698961" w14:textId="77777777" w:rsidR="00641789" w:rsidRDefault="00641789" w:rsidP="00C15778"/>
    <w:p w14:paraId="1A360877" w14:textId="77777777" w:rsidR="00553281" w:rsidRDefault="00553281" w:rsidP="00C15778"/>
    <w:p w14:paraId="6FAC4B70" w14:textId="77777777" w:rsidR="00553281" w:rsidRDefault="00553281" w:rsidP="00C15778"/>
    <w:p w14:paraId="10E5F38E" w14:textId="77777777" w:rsidR="00553281" w:rsidRDefault="00553281" w:rsidP="00C15778"/>
    <w:p w14:paraId="399CC6CD" w14:textId="77777777" w:rsidR="00553281" w:rsidRDefault="00553281" w:rsidP="00C15778"/>
    <w:p w14:paraId="2EA51135" w14:textId="77777777" w:rsidR="00553281" w:rsidRDefault="00553281" w:rsidP="00C15778"/>
    <w:p w14:paraId="6350E68E" w14:textId="77777777" w:rsidR="00553281" w:rsidRDefault="00553281" w:rsidP="00C15778"/>
    <w:p w14:paraId="208F802B" w14:textId="77777777" w:rsidR="00553281" w:rsidRDefault="00553281" w:rsidP="00C15778"/>
    <w:p w14:paraId="6BA845EC" w14:textId="77777777" w:rsidR="00553281" w:rsidRDefault="00553281" w:rsidP="00C15778"/>
    <w:p w14:paraId="48B249DD" w14:textId="77777777" w:rsidR="00553281" w:rsidRPr="00C15778" w:rsidRDefault="00553281" w:rsidP="00C15778"/>
    <w:p w14:paraId="48701CA2" w14:textId="77777777" w:rsidR="00FC02AD" w:rsidRDefault="00AA1DFF" w:rsidP="00FC02AD">
      <w:pPr>
        <w:pStyle w:val="Ttulo3"/>
      </w:pPr>
      <w:bookmarkStart w:id="18" w:name="_Toc160557473"/>
      <w:r>
        <w:lastRenderedPageBreak/>
        <w:t>El Proceso Unificado</w:t>
      </w:r>
      <w:bookmarkEnd w:id="18"/>
      <w:r>
        <w:t xml:space="preserve"> </w:t>
      </w:r>
    </w:p>
    <w:p w14:paraId="766E5A34" w14:textId="03E3CAAF" w:rsidR="00AA1DFF" w:rsidRDefault="00AA1DFF" w:rsidP="00CC2E34">
      <w:pPr>
        <w:pStyle w:val="Ttulo4"/>
      </w:pPr>
      <w:r>
        <w:t>Historia</w:t>
      </w:r>
    </w:p>
    <w:p w14:paraId="5BD6F16B" w14:textId="77777777" w:rsidR="00F8434C" w:rsidRDefault="00F8434C" w:rsidP="00F8434C">
      <w:r>
        <w:t xml:space="preserve">El Proceso Unificado es una metodología de desarrollo de software orientada a objetos, iterativa e incremental, propuesta inicialmente por </w:t>
      </w:r>
      <w:proofErr w:type="spellStart"/>
      <w:r>
        <w:t>Rational</w:t>
      </w:r>
      <w:proofErr w:type="spellEnd"/>
      <w:r>
        <w:t xml:space="preserve"> Software (ahora propiedad de IBM).</w:t>
      </w:r>
    </w:p>
    <w:p w14:paraId="5FF88E5B" w14:textId="77777777" w:rsidR="00F8434C" w:rsidRDefault="00F8434C" w:rsidP="00F8434C"/>
    <w:p w14:paraId="5D7A15E5" w14:textId="4DA04900" w:rsidR="00F8434C" w:rsidRDefault="00F8434C" w:rsidP="00F8434C">
      <w:r>
        <w:t>Antecedentes históricos</w:t>
      </w:r>
    </w:p>
    <w:p w14:paraId="2FA6CE0E" w14:textId="77777777" w:rsidR="00F8434C" w:rsidRDefault="00F8434C" w:rsidP="00F8434C">
      <w:r>
        <w:t>En la década de los 90, la comunidad de desarrollo enfrentaba desafíos importantes: crecimiento en la complejidad del software, fallos en la planificación, sobrecostos y entregas tardías.</w:t>
      </w:r>
    </w:p>
    <w:p w14:paraId="2D3BBD16" w14:textId="77777777" w:rsidR="00F8434C" w:rsidRDefault="00F8434C" w:rsidP="00F8434C"/>
    <w:p w14:paraId="7779ED3A" w14:textId="26780E1F" w:rsidR="00F8434C" w:rsidRDefault="00F8434C" w:rsidP="00F8434C">
      <w:r>
        <w:t xml:space="preserve">Grady Booch, Ivar Jacobson y James Rumbaugh, tres ingenieros de software de </w:t>
      </w:r>
      <w:proofErr w:type="spellStart"/>
      <w:r>
        <w:t>Rational</w:t>
      </w:r>
      <w:proofErr w:type="spellEnd"/>
      <w:r>
        <w:t xml:space="preserve"> Software, propusieron integrar sus metodologías individuales en un enfoque unificado:</w:t>
      </w:r>
    </w:p>
    <w:p w14:paraId="50D5C709" w14:textId="5E210078" w:rsidR="00F8434C" w:rsidRDefault="00F8434C" w:rsidP="00F8434C">
      <w:r>
        <w:t>Booch: Metodología Booch (modelado orientado a objetos).</w:t>
      </w:r>
    </w:p>
    <w:p w14:paraId="4EC972C4" w14:textId="4CB1A6D5" w:rsidR="00F8434C" w:rsidRPr="00F8434C" w:rsidRDefault="00F8434C" w:rsidP="00F8434C">
      <w:pPr>
        <w:rPr>
          <w:lang w:val="en-US"/>
        </w:rPr>
      </w:pPr>
      <w:r w:rsidRPr="00F8434C">
        <w:rPr>
          <w:lang w:val="en-US"/>
        </w:rPr>
        <w:t xml:space="preserve">Jacobson: </w:t>
      </w:r>
      <w:proofErr w:type="spellStart"/>
      <w:r w:rsidRPr="00F8434C">
        <w:rPr>
          <w:lang w:val="en-US"/>
        </w:rPr>
        <w:t>Método</w:t>
      </w:r>
      <w:proofErr w:type="spellEnd"/>
      <w:r w:rsidRPr="00F8434C">
        <w:rPr>
          <w:lang w:val="en-US"/>
        </w:rPr>
        <w:t xml:space="preserve"> OOSE (Object-Oriented Software Engineering).</w:t>
      </w:r>
    </w:p>
    <w:p w14:paraId="2144B268" w14:textId="77777777" w:rsidR="00F8434C" w:rsidRPr="00F8434C" w:rsidRDefault="00F8434C" w:rsidP="00F8434C">
      <w:pPr>
        <w:rPr>
          <w:lang w:val="en-US"/>
        </w:rPr>
      </w:pPr>
      <w:r w:rsidRPr="00F8434C">
        <w:rPr>
          <w:lang w:val="en-US"/>
        </w:rPr>
        <w:t xml:space="preserve">Rumbaugh: </w:t>
      </w:r>
      <w:proofErr w:type="spellStart"/>
      <w:r w:rsidRPr="00F8434C">
        <w:rPr>
          <w:lang w:val="en-US"/>
        </w:rPr>
        <w:t>Método</w:t>
      </w:r>
      <w:proofErr w:type="spellEnd"/>
      <w:r w:rsidRPr="00F8434C">
        <w:rPr>
          <w:lang w:val="en-US"/>
        </w:rPr>
        <w:t xml:space="preserve"> OMT (Object Modeling Technique).</w:t>
      </w:r>
    </w:p>
    <w:p w14:paraId="637CF427" w14:textId="77777777" w:rsidR="00F8434C" w:rsidRPr="00F8434C" w:rsidRDefault="00F8434C" w:rsidP="00F8434C">
      <w:pPr>
        <w:rPr>
          <w:lang w:val="en-US"/>
        </w:rPr>
      </w:pPr>
    </w:p>
    <w:p w14:paraId="4BAF7B19" w14:textId="5E105714" w:rsidR="00F8434C" w:rsidRDefault="00F8434C" w:rsidP="00F8434C">
      <w:r>
        <w:t>Nacimiento de RUP</w:t>
      </w:r>
    </w:p>
    <w:p w14:paraId="24A34E53" w14:textId="78202BC0" w:rsidR="00F8434C" w:rsidRDefault="00F8434C" w:rsidP="00F8434C">
      <w:r>
        <w:t xml:space="preserve">En 1998, </w:t>
      </w:r>
      <w:proofErr w:type="spellStart"/>
      <w:r>
        <w:t>Rational</w:t>
      </w:r>
      <w:proofErr w:type="spellEnd"/>
      <w:r>
        <w:t xml:space="preserve"> formalizó el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 como un producto metodológico estructurado y ampliamente personalizable.</w:t>
      </w:r>
    </w:p>
    <w:p w14:paraId="3854C3FC" w14:textId="748F3163" w:rsidR="00F8434C" w:rsidRDefault="00F8434C" w:rsidP="00F8434C">
      <w:r>
        <w:t>Fue diseñado para guiar a los equipos de desarrollo en la construcción de software robusto, utilizando mejores prácticas de ingeniería.</w:t>
      </w:r>
    </w:p>
    <w:p w14:paraId="2DD235F9" w14:textId="26EF6B8C" w:rsidR="00F8434C" w:rsidRDefault="00F8434C" w:rsidP="00F8434C">
      <w:r>
        <w:t>Es compatible con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como lenguaje de modelado estándar.</w:t>
      </w:r>
    </w:p>
    <w:p w14:paraId="216A1A6F" w14:textId="77777777" w:rsidR="00F8434C" w:rsidRDefault="00F8434C" w:rsidP="00F8434C"/>
    <w:p w14:paraId="1EFF3F73" w14:textId="77777777" w:rsidR="00553281" w:rsidRPr="00F8434C" w:rsidRDefault="00553281" w:rsidP="00F8434C"/>
    <w:p w14:paraId="02877441" w14:textId="54E3563E" w:rsidR="00AA1DFF" w:rsidRDefault="00AA1DFF" w:rsidP="00CC2E34">
      <w:pPr>
        <w:pStyle w:val="Ttulo4"/>
      </w:pPr>
      <w:r>
        <w:lastRenderedPageBreak/>
        <w:t>Fases del proceso unificado</w:t>
      </w:r>
    </w:p>
    <w:p w14:paraId="72D0F6B8" w14:textId="77777777" w:rsidR="00EA7099" w:rsidRDefault="00EA7099" w:rsidP="00EA7099">
      <w:r>
        <w:t>El proceso unificado divide el ciclo de vida del software en cuatro fases principales, cada una con objetivos y entregables bien definidos. A lo largo de estas fases, se realizan iteraciones.</w:t>
      </w:r>
    </w:p>
    <w:p w14:paraId="5595E1C2" w14:textId="77777777" w:rsidR="00EA7099" w:rsidRDefault="00EA7099" w:rsidP="00EA7099"/>
    <w:p w14:paraId="7202C57C" w14:textId="05258C0E" w:rsidR="00EA7099" w:rsidRDefault="00EA7099" w:rsidP="00EA7099">
      <w:r>
        <w:t>Fase de Inicio (</w:t>
      </w:r>
      <w:proofErr w:type="spellStart"/>
      <w:r>
        <w:t>Inception</w:t>
      </w:r>
      <w:proofErr w:type="spellEnd"/>
      <w:r>
        <w:t>)</w:t>
      </w:r>
    </w:p>
    <w:p w14:paraId="30C6D183" w14:textId="3E4A498C" w:rsidR="00EA7099" w:rsidRDefault="00EA7099" w:rsidP="00EA7099">
      <w:r>
        <w:t>Objetivo: establecer la visión del sistema y la viabilidad del proyecto.</w:t>
      </w:r>
    </w:p>
    <w:p w14:paraId="4A0C2739" w14:textId="18654DB1" w:rsidR="00EA7099" w:rsidRDefault="00EA7099" w:rsidP="00EA7099">
      <w:r>
        <w:t>Identificación de los objetivos del sistema.</w:t>
      </w:r>
    </w:p>
    <w:p w14:paraId="51C49A2C" w14:textId="6D6E6E7D" w:rsidR="00EA7099" w:rsidRDefault="00EA7099" w:rsidP="00EA7099">
      <w:r>
        <w:t>Estimación preliminar de costos y cronograma.</w:t>
      </w:r>
    </w:p>
    <w:p w14:paraId="13BDDF91" w14:textId="104EBCE8" w:rsidR="00EA7099" w:rsidRDefault="00EA7099" w:rsidP="00EA7099">
      <w:r>
        <w:t>Identificación de principales actores y casos de uso.</w:t>
      </w:r>
    </w:p>
    <w:p w14:paraId="76368621" w14:textId="77777777" w:rsidR="00EA7099" w:rsidRDefault="00EA7099" w:rsidP="00EA7099">
      <w:r>
        <w:t>Evaluación de riesgos iniciales.</w:t>
      </w:r>
    </w:p>
    <w:p w14:paraId="24C492A1" w14:textId="77777777" w:rsidR="00EA7099" w:rsidRDefault="00EA7099" w:rsidP="00EA7099"/>
    <w:p w14:paraId="243A0108" w14:textId="77777777" w:rsidR="00EA7099" w:rsidRDefault="00EA7099" w:rsidP="00EA7099">
      <w:r>
        <w:t>Ejemplo:</w:t>
      </w:r>
    </w:p>
    <w:p w14:paraId="604661E0" w14:textId="77777777" w:rsidR="00EA7099" w:rsidRDefault="00EA7099" w:rsidP="00EA7099">
      <w:r>
        <w:t>En la UNAN, si se está proponiendo un sistema de control de asistencia estudiantil, en esta fase se define quiénes usarán el sistema (docentes, jefes de área, estudiantes), y se evalúa si es factible implementar el sistema con los recursos tecnológicos actuales.</w:t>
      </w:r>
    </w:p>
    <w:p w14:paraId="0725C3A4" w14:textId="77777777" w:rsidR="00EA7099" w:rsidRDefault="00EA7099" w:rsidP="00EA7099"/>
    <w:p w14:paraId="4ECF2852" w14:textId="153AC794" w:rsidR="00EA7099" w:rsidRDefault="00EA7099" w:rsidP="00EA7099">
      <w:r>
        <w:t>Fase de Elaboración (</w:t>
      </w:r>
      <w:proofErr w:type="spellStart"/>
      <w:r>
        <w:t>Elaboration</w:t>
      </w:r>
      <w:proofErr w:type="spellEnd"/>
      <w:r>
        <w:t>)</w:t>
      </w:r>
    </w:p>
    <w:p w14:paraId="55C426E3" w14:textId="0242F273" w:rsidR="00EA7099" w:rsidRDefault="00EA7099" w:rsidP="00EA7099">
      <w:r>
        <w:t>Objetivo: refinar los requerimientos y definir la arquitectura base del sistema.</w:t>
      </w:r>
    </w:p>
    <w:p w14:paraId="715C7B6B" w14:textId="09988654" w:rsidR="00EA7099" w:rsidRDefault="00EA7099" w:rsidP="00EA7099">
      <w:r>
        <w:t>Modelado detallado de los requisitos (diagramas UML, análisis de casos de uso).</w:t>
      </w:r>
    </w:p>
    <w:p w14:paraId="5071CD41" w14:textId="728A6E86" w:rsidR="00EA7099" w:rsidRDefault="00EA7099" w:rsidP="00EA7099">
      <w:r>
        <w:t>Diseño de una arquitectura sólida (componentes, bases de datos, interfaces).</w:t>
      </w:r>
    </w:p>
    <w:p w14:paraId="38DC0FA1" w14:textId="77777777" w:rsidR="00EA7099" w:rsidRDefault="00EA7099" w:rsidP="00EA7099">
      <w:r>
        <w:t>Establecimiento de un plan más detallado del proyecto.</w:t>
      </w:r>
    </w:p>
    <w:p w14:paraId="6D50653C" w14:textId="77777777" w:rsidR="00EA7099" w:rsidRDefault="00EA7099" w:rsidP="00EA7099"/>
    <w:p w14:paraId="40488F28" w14:textId="77777777" w:rsidR="00EA7099" w:rsidRDefault="00EA7099" w:rsidP="00EA7099">
      <w:r>
        <w:t>Ejemplo:</w:t>
      </w:r>
    </w:p>
    <w:p w14:paraId="3AA8BBC9" w14:textId="77777777" w:rsidR="00EA7099" w:rsidRDefault="00EA7099" w:rsidP="00EA7099">
      <w:r>
        <w:t>Se definen los módulos principales del sistema: registro de asistencia, alertas, autenticación, y se diseña la base de datos con usuarios, roles, clases, etc.</w:t>
      </w:r>
    </w:p>
    <w:p w14:paraId="7638E815" w14:textId="77777777" w:rsidR="00EA7099" w:rsidRDefault="00EA7099" w:rsidP="00EA7099"/>
    <w:p w14:paraId="002C5436" w14:textId="317F78D7" w:rsidR="00EA7099" w:rsidRDefault="00EA7099" w:rsidP="00EA7099">
      <w:r>
        <w:lastRenderedPageBreak/>
        <w:t>Fase de Construcción (</w:t>
      </w:r>
      <w:proofErr w:type="spellStart"/>
      <w:r>
        <w:t>Construction</w:t>
      </w:r>
      <w:proofErr w:type="spellEnd"/>
      <w:r>
        <w:t>)</w:t>
      </w:r>
    </w:p>
    <w:p w14:paraId="0EA97361" w14:textId="3ED8C1E0" w:rsidR="00EA7099" w:rsidRDefault="00EA7099" w:rsidP="00EA7099">
      <w:r>
        <w:t>Objetivo: construir el sistema completo o parte funcional de él.</w:t>
      </w:r>
    </w:p>
    <w:p w14:paraId="6C7F2BC4" w14:textId="5AE0166D" w:rsidR="00EA7099" w:rsidRDefault="00EA7099" w:rsidP="00EA7099">
      <w:r>
        <w:t>Desarrollo iterativo e incremental del software.</w:t>
      </w:r>
    </w:p>
    <w:p w14:paraId="68F98722" w14:textId="0FE345A8" w:rsidR="00EA7099" w:rsidRDefault="00EA7099" w:rsidP="00EA7099">
      <w:r>
        <w:t>Pruebas de integración, validación funcional.</w:t>
      </w:r>
    </w:p>
    <w:p w14:paraId="7AA1D55F" w14:textId="2AF4F457" w:rsidR="00EA7099" w:rsidRDefault="00EA7099" w:rsidP="00EA7099">
      <w:r>
        <w:t>Entrenamiento de usuarios claves.</w:t>
      </w:r>
    </w:p>
    <w:p w14:paraId="65596401" w14:textId="77777777" w:rsidR="00D836FE" w:rsidRDefault="00D836FE" w:rsidP="00EA7099"/>
    <w:p w14:paraId="2D8396BF" w14:textId="77777777" w:rsidR="00EA7099" w:rsidRDefault="00EA7099" w:rsidP="00EA7099">
      <w:r>
        <w:t>Ejemplo:</w:t>
      </w:r>
    </w:p>
    <w:p w14:paraId="2C3AF355" w14:textId="77777777" w:rsidR="00EA7099" w:rsidRDefault="00EA7099" w:rsidP="00EA7099">
      <w:r>
        <w:t>El sistema comienza a desarrollarse por módulos: primero el módulo de autenticación, luego asistencia, luego alertas. Se hacen entregas funcionales parciales a los usuarios.</w:t>
      </w:r>
    </w:p>
    <w:p w14:paraId="6C95C477" w14:textId="77777777" w:rsidR="00EA7099" w:rsidRDefault="00EA7099" w:rsidP="00EA7099"/>
    <w:p w14:paraId="489EF919" w14:textId="647B26C2" w:rsidR="00EA7099" w:rsidRDefault="00EA7099" w:rsidP="00EA7099">
      <w:r>
        <w:t>Fase de Transición (</w:t>
      </w:r>
      <w:proofErr w:type="spellStart"/>
      <w:r>
        <w:t>Transition</w:t>
      </w:r>
      <w:proofErr w:type="spellEnd"/>
      <w:r>
        <w:t>)</w:t>
      </w:r>
    </w:p>
    <w:p w14:paraId="11879BBC" w14:textId="76DDD7D4" w:rsidR="00EA7099" w:rsidRDefault="00EA7099" w:rsidP="00EA7099">
      <w:r>
        <w:t>Objetivo: distribuir el producto al usuario final y ajustar según realimentación.</w:t>
      </w:r>
    </w:p>
    <w:p w14:paraId="12AB9515" w14:textId="57ACB976" w:rsidR="00EA7099" w:rsidRDefault="00EA7099" w:rsidP="00EA7099">
      <w:r>
        <w:t>Pruebas beta, despliegue en ambiente real.</w:t>
      </w:r>
    </w:p>
    <w:p w14:paraId="4E6AC552" w14:textId="1EB997B4" w:rsidR="00EA7099" w:rsidRDefault="00EA7099" w:rsidP="00EA7099">
      <w:r>
        <w:t>Documentación técnica y manuales de usuario.</w:t>
      </w:r>
    </w:p>
    <w:p w14:paraId="0E90583C" w14:textId="1113E4BE" w:rsidR="00EA7099" w:rsidRDefault="00EA7099" w:rsidP="00EA7099">
      <w:r>
        <w:t>Corrección de errores y ajustes finales.</w:t>
      </w:r>
    </w:p>
    <w:p w14:paraId="4BD965CA" w14:textId="77777777" w:rsidR="00D836FE" w:rsidRDefault="00D836FE" w:rsidP="00EA7099"/>
    <w:p w14:paraId="52959E2F" w14:textId="77777777" w:rsidR="00EA7099" w:rsidRDefault="00EA7099" w:rsidP="00EA7099">
      <w:r>
        <w:t>Ejemplo:</w:t>
      </w:r>
    </w:p>
    <w:p w14:paraId="50E2473E" w14:textId="77777777" w:rsidR="00EA7099" w:rsidRDefault="00EA7099" w:rsidP="00EA7099">
      <w:r>
        <w:t>Se instala el sistema en los laboratorios de la UNAN, se capacita a los docentes, se prueba con clases reales, y se recopilan sugerencias para la versión definitiva.</w:t>
      </w:r>
    </w:p>
    <w:p w14:paraId="7D66ECD3" w14:textId="77777777" w:rsidR="00553281" w:rsidRDefault="00553281" w:rsidP="00553281"/>
    <w:p w14:paraId="07DE53D4" w14:textId="77777777" w:rsidR="00EA7099" w:rsidRDefault="00EA7099" w:rsidP="00553281"/>
    <w:p w14:paraId="4F5B340F" w14:textId="77777777" w:rsidR="00EA7099" w:rsidRDefault="00EA7099" w:rsidP="00553281"/>
    <w:p w14:paraId="41FFB842" w14:textId="77777777" w:rsidR="00EA7099" w:rsidRDefault="00EA7099" w:rsidP="00553281"/>
    <w:p w14:paraId="527B0124" w14:textId="77777777" w:rsidR="00B86DFA" w:rsidRDefault="00B86DFA" w:rsidP="00553281"/>
    <w:p w14:paraId="7AD34FD2" w14:textId="77777777" w:rsidR="00B86DFA" w:rsidRDefault="00B86DFA" w:rsidP="00553281"/>
    <w:p w14:paraId="5A25638C" w14:textId="77777777" w:rsidR="00B86DFA" w:rsidRDefault="00B86DFA" w:rsidP="00553281"/>
    <w:p w14:paraId="0DD656F3" w14:textId="77777777" w:rsidR="00B86DFA" w:rsidRPr="00553281" w:rsidRDefault="00B86DFA" w:rsidP="00553281"/>
    <w:p w14:paraId="076DC042" w14:textId="42B97D44" w:rsidR="00AB2DF6" w:rsidRDefault="00AA1DFF" w:rsidP="00FC02AD">
      <w:pPr>
        <w:pStyle w:val="Ttulo3"/>
      </w:pPr>
      <w:bookmarkStart w:id="19" w:name="_Toc160557474"/>
      <w:r>
        <w:lastRenderedPageBreak/>
        <w:t>Ventajas y desventajas de los modelos</w:t>
      </w:r>
      <w:bookmarkEnd w:id="19"/>
    </w:p>
    <w:p w14:paraId="1875495E" w14:textId="3D0F3F21" w:rsidR="002117E6" w:rsidRDefault="00B86DFA" w:rsidP="00A76AA1">
      <w:pPr>
        <w:contextualSpacing/>
      </w:pPr>
      <w:r w:rsidRPr="00B86DFA">
        <w:t>Ventajas</w:t>
      </w:r>
    </w:p>
    <w:tbl>
      <w:tblPr>
        <w:tblStyle w:val="Tablanormal5"/>
        <w:tblW w:w="0" w:type="auto"/>
        <w:tblLook w:val="04A0" w:firstRow="1" w:lastRow="0" w:firstColumn="1" w:lastColumn="0" w:noHBand="0" w:noVBand="1"/>
      </w:tblPr>
      <w:tblGrid>
        <w:gridCol w:w="2406"/>
        <w:gridCol w:w="6432"/>
      </w:tblGrid>
      <w:tr w:rsidR="008B1CF3" w:rsidRPr="008B1CF3" w14:paraId="38D59DFA" w14:textId="77777777" w:rsidTr="008B1C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2FA631" w14:textId="77777777" w:rsidR="008B1CF3" w:rsidRPr="008B1CF3" w:rsidRDefault="008B1CF3" w:rsidP="008B1CF3">
            <w:pPr>
              <w:contextualSpacing/>
              <w:rPr>
                <w:b/>
                <w:bCs/>
                <w:sz w:val="20"/>
                <w:szCs w:val="18"/>
                <w:lang w:val="en-US"/>
              </w:rPr>
            </w:pPr>
            <w:proofErr w:type="spellStart"/>
            <w:r w:rsidRPr="008B1CF3">
              <w:rPr>
                <w:b/>
                <w:bCs/>
                <w:sz w:val="20"/>
                <w:szCs w:val="18"/>
                <w:lang w:val="en-US"/>
              </w:rPr>
              <w:t>Ventaja</w:t>
            </w:r>
            <w:proofErr w:type="spellEnd"/>
          </w:p>
        </w:tc>
        <w:tc>
          <w:tcPr>
            <w:tcW w:w="0" w:type="auto"/>
            <w:hideMark/>
          </w:tcPr>
          <w:p w14:paraId="0007730E" w14:textId="77777777" w:rsidR="008B1CF3" w:rsidRPr="008B1CF3" w:rsidRDefault="008B1CF3" w:rsidP="008B1CF3">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B1CF3">
              <w:rPr>
                <w:b/>
                <w:bCs/>
                <w:sz w:val="20"/>
                <w:szCs w:val="18"/>
                <w:lang w:val="en-US"/>
              </w:rPr>
              <w:t>Explicación</w:t>
            </w:r>
            <w:proofErr w:type="spellEnd"/>
          </w:p>
        </w:tc>
      </w:tr>
      <w:tr w:rsidR="008B1CF3" w:rsidRPr="008B1CF3" w14:paraId="79CC5235" w14:textId="77777777" w:rsidTr="008B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5B02" w14:textId="77777777" w:rsidR="008B1CF3" w:rsidRPr="008B1CF3" w:rsidRDefault="008B1CF3" w:rsidP="008B1CF3">
            <w:pPr>
              <w:contextualSpacing/>
              <w:rPr>
                <w:sz w:val="20"/>
                <w:szCs w:val="18"/>
                <w:lang w:val="en-US"/>
              </w:rPr>
            </w:pPr>
            <w:proofErr w:type="spellStart"/>
            <w:r w:rsidRPr="008B1CF3">
              <w:rPr>
                <w:b/>
                <w:bCs/>
                <w:sz w:val="20"/>
                <w:szCs w:val="18"/>
                <w:lang w:val="en-US"/>
              </w:rPr>
              <w:t>Iterativo</w:t>
            </w:r>
            <w:proofErr w:type="spellEnd"/>
            <w:r w:rsidRPr="008B1CF3">
              <w:rPr>
                <w:b/>
                <w:bCs/>
                <w:sz w:val="20"/>
                <w:szCs w:val="18"/>
                <w:lang w:val="en-US"/>
              </w:rPr>
              <w:t xml:space="preserve"> e incremental</w:t>
            </w:r>
          </w:p>
        </w:tc>
        <w:tc>
          <w:tcPr>
            <w:tcW w:w="0" w:type="auto"/>
            <w:hideMark/>
          </w:tcPr>
          <w:p w14:paraId="6C224560" w14:textId="77777777" w:rsidR="008B1CF3" w:rsidRPr="008B1CF3" w:rsidRDefault="008B1CF3" w:rsidP="008B1C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B1CF3">
              <w:rPr>
                <w:sz w:val="20"/>
                <w:szCs w:val="18"/>
              </w:rPr>
              <w:t>Permite desarrollar y entregar partes funcionales del sistema a lo largo del tiempo.</w:t>
            </w:r>
          </w:p>
        </w:tc>
      </w:tr>
      <w:tr w:rsidR="008B1CF3" w:rsidRPr="008B1CF3" w14:paraId="29E2CE1A" w14:textId="77777777" w:rsidTr="008B1CF3">
        <w:tc>
          <w:tcPr>
            <w:cnfStyle w:val="001000000000" w:firstRow="0" w:lastRow="0" w:firstColumn="1" w:lastColumn="0" w:oddVBand="0" w:evenVBand="0" w:oddHBand="0" w:evenHBand="0" w:firstRowFirstColumn="0" w:firstRowLastColumn="0" w:lastRowFirstColumn="0" w:lastRowLastColumn="0"/>
            <w:tcW w:w="0" w:type="auto"/>
            <w:hideMark/>
          </w:tcPr>
          <w:p w14:paraId="2E7AAF78" w14:textId="77777777" w:rsidR="008B1CF3" w:rsidRPr="008B1CF3" w:rsidRDefault="008B1CF3" w:rsidP="008B1CF3">
            <w:pPr>
              <w:contextualSpacing/>
              <w:rPr>
                <w:sz w:val="20"/>
                <w:szCs w:val="18"/>
                <w:lang w:val="en-US"/>
              </w:rPr>
            </w:pPr>
            <w:proofErr w:type="spellStart"/>
            <w:r w:rsidRPr="008B1CF3">
              <w:rPr>
                <w:b/>
                <w:bCs/>
                <w:sz w:val="20"/>
                <w:szCs w:val="18"/>
                <w:lang w:val="en-US"/>
              </w:rPr>
              <w:t>Arquitectura</w:t>
            </w:r>
            <w:proofErr w:type="spellEnd"/>
            <w:r w:rsidRPr="008B1CF3">
              <w:rPr>
                <w:b/>
                <w:bCs/>
                <w:sz w:val="20"/>
                <w:szCs w:val="18"/>
                <w:lang w:val="en-US"/>
              </w:rPr>
              <w:t xml:space="preserve"> </w:t>
            </w:r>
            <w:proofErr w:type="spellStart"/>
            <w:r w:rsidRPr="008B1CF3">
              <w:rPr>
                <w:b/>
                <w:bCs/>
                <w:sz w:val="20"/>
                <w:szCs w:val="18"/>
                <w:lang w:val="en-US"/>
              </w:rPr>
              <w:t>robusta</w:t>
            </w:r>
            <w:proofErr w:type="spellEnd"/>
          </w:p>
        </w:tc>
        <w:tc>
          <w:tcPr>
            <w:tcW w:w="0" w:type="auto"/>
            <w:hideMark/>
          </w:tcPr>
          <w:p w14:paraId="33AA5DF2" w14:textId="77777777" w:rsidR="008B1CF3" w:rsidRPr="008B1CF3" w:rsidRDefault="008B1CF3" w:rsidP="008B1C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B1CF3">
              <w:rPr>
                <w:sz w:val="20"/>
                <w:szCs w:val="18"/>
              </w:rPr>
              <w:t>En la fase de elaboración se define una arquitectura técnica bien estructurada.</w:t>
            </w:r>
          </w:p>
        </w:tc>
      </w:tr>
      <w:tr w:rsidR="008B1CF3" w:rsidRPr="008B1CF3" w14:paraId="6BE272A8" w14:textId="77777777" w:rsidTr="008B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99654" w14:textId="77777777" w:rsidR="008B1CF3" w:rsidRPr="008B1CF3" w:rsidRDefault="008B1CF3" w:rsidP="008B1CF3">
            <w:pPr>
              <w:contextualSpacing/>
              <w:rPr>
                <w:sz w:val="20"/>
                <w:szCs w:val="18"/>
                <w:lang w:val="en-US"/>
              </w:rPr>
            </w:pPr>
            <w:r w:rsidRPr="008B1CF3">
              <w:rPr>
                <w:b/>
                <w:bCs/>
                <w:sz w:val="20"/>
                <w:szCs w:val="18"/>
                <w:lang w:val="en-US"/>
              </w:rPr>
              <w:t xml:space="preserve">Control de </w:t>
            </w:r>
            <w:proofErr w:type="spellStart"/>
            <w:r w:rsidRPr="008B1CF3">
              <w:rPr>
                <w:b/>
                <w:bCs/>
                <w:sz w:val="20"/>
                <w:szCs w:val="18"/>
                <w:lang w:val="en-US"/>
              </w:rPr>
              <w:t>riesgos</w:t>
            </w:r>
            <w:proofErr w:type="spellEnd"/>
          </w:p>
        </w:tc>
        <w:tc>
          <w:tcPr>
            <w:tcW w:w="0" w:type="auto"/>
            <w:hideMark/>
          </w:tcPr>
          <w:p w14:paraId="73D92161" w14:textId="77777777" w:rsidR="008B1CF3" w:rsidRPr="008B1CF3" w:rsidRDefault="008B1CF3" w:rsidP="008B1C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B1CF3">
              <w:rPr>
                <w:sz w:val="20"/>
                <w:szCs w:val="18"/>
              </w:rPr>
              <w:t>Se identifican y mitigan los riesgos desde etapas tempranas.</w:t>
            </w:r>
          </w:p>
        </w:tc>
      </w:tr>
      <w:tr w:rsidR="008B1CF3" w:rsidRPr="008B1CF3" w14:paraId="0D5BB80B" w14:textId="77777777" w:rsidTr="008B1CF3">
        <w:tc>
          <w:tcPr>
            <w:cnfStyle w:val="001000000000" w:firstRow="0" w:lastRow="0" w:firstColumn="1" w:lastColumn="0" w:oddVBand="0" w:evenVBand="0" w:oddHBand="0" w:evenHBand="0" w:firstRowFirstColumn="0" w:firstRowLastColumn="0" w:lastRowFirstColumn="0" w:lastRowLastColumn="0"/>
            <w:tcW w:w="0" w:type="auto"/>
            <w:hideMark/>
          </w:tcPr>
          <w:p w14:paraId="695590F0" w14:textId="77777777" w:rsidR="008B1CF3" w:rsidRPr="008B1CF3" w:rsidRDefault="008B1CF3" w:rsidP="008B1CF3">
            <w:pPr>
              <w:contextualSpacing/>
              <w:rPr>
                <w:sz w:val="20"/>
                <w:szCs w:val="18"/>
                <w:lang w:val="en-US"/>
              </w:rPr>
            </w:pPr>
            <w:proofErr w:type="spellStart"/>
            <w:r w:rsidRPr="008B1CF3">
              <w:rPr>
                <w:b/>
                <w:bCs/>
                <w:sz w:val="20"/>
                <w:szCs w:val="18"/>
                <w:lang w:val="en-US"/>
              </w:rPr>
              <w:t>Adaptabilidad</w:t>
            </w:r>
            <w:proofErr w:type="spellEnd"/>
          </w:p>
        </w:tc>
        <w:tc>
          <w:tcPr>
            <w:tcW w:w="0" w:type="auto"/>
            <w:hideMark/>
          </w:tcPr>
          <w:p w14:paraId="12A63569" w14:textId="77777777" w:rsidR="008B1CF3" w:rsidRPr="008B1CF3" w:rsidRDefault="008B1CF3" w:rsidP="008B1C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B1CF3">
              <w:rPr>
                <w:sz w:val="20"/>
                <w:szCs w:val="18"/>
              </w:rPr>
              <w:t>Puede adaptarse a diferentes tipos de proyectos y equipos.</w:t>
            </w:r>
          </w:p>
        </w:tc>
      </w:tr>
      <w:tr w:rsidR="008B1CF3" w:rsidRPr="008B1CF3" w14:paraId="0883EAC8" w14:textId="77777777" w:rsidTr="008B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028A2" w14:textId="77777777" w:rsidR="008B1CF3" w:rsidRPr="008B1CF3" w:rsidRDefault="008B1CF3" w:rsidP="008B1CF3">
            <w:pPr>
              <w:contextualSpacing/>
              <w:rPr>
                <w:sz w:val="20"/>
                <w:szCs w:val="18"/>
                <w:lang w:val="en-US"/>
              </w:rPr>
            </w:pPr>
            <w:proofErr w:type="spellStart"/>
            <w:r w:rsidRPr="008B1CF3">
              <w:rPr>
                <w:b/>
                <w:bCs/>
                <w:sz w:val="20"/>
                <w:szCs w:val="18"/>
                <w:lang w:val="en-US"/>
              </w:rPr>
              <w:t>Documentación</w:t>
            </w:r>
            <w:proofErr w:type="spellEnd"/>
            <w:r w:rsidRPr="008B1CF3">
              <w:rPr>
                <w:b/>
                <w:bCs/>
                <w:sz w:val="20"/>
                <w:szCs w:val="18"/>
                <w:lang w:val="en-US"/>
              </w:rPr>
              <w:t xml:space="preserve"> </w:t>
            </w:r>
            <w:proofErr w:type="spellStart"/>
            <w:r w:rsidRPr="008B1CF3">
              <w:rPr>
                <w:b/>
                <w:bCs/>
                <w:sz w:val="20"/>
                <w:szCs w:val="18"/>
                <w:lang w:val="en-US"/>
              </w:rPr>
              <w:t>clara</w:t>
            </w:r>
            <w:proofErr w:type="spellEnd"/>
          </w:p>
        </w:tc>
        <w:tc>
          <w:tcPr>
            <w:tcW w:w="0" w:type="auto"/>
            <w:hideMark/>
          </w:tcPr>
          <w:p w14:paraId="0B138FE5" w14:textId="77777777" w:rsidR="008B1CF3" w:rsidRPr="008B1CF3" w:rsidRDefault="008B1CF3" w:rsidP="008B1C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B1CF3">
              <w:rPr>
                <w:sz w:val="20"/>
                <w:szCs w:val="18"/>
              </w:rPr>
              <w:t>Se generan artefactos UML que mejoran la comprensión del sistema.</w:t>
            </w:r>
          </w:p>
        </w:tc>
      </w:tr>
    </w:tbl>
    <w:p w14:paraId="48F304AB" w14:textId="77777777" w:rsidR="00B86DFA" w:rsidRDefault="00B86DFA" w:rsidP="00A76AA1">
      <w:pPr>
        <w:contextualSpacing/>
      </w:pPr>
    </w:p>
    <w:p w14:paraId="668C6720" w14:textId="6B778B61" w:rsidR="002117E6" w:rsidRDefault="0008687A" w:rsidP="00A76AA1">
      <w:pPr>
        <w:contextualSpacing/>
      </w:pPr>
      <w:r w:rsidRPr="0008687A">
        <w:t>Desventajas</w:t>
      </w:r>
    </w:p>
    <w:tbl>
      <w:tblPr>
        <w:tblStyle w:val="Tablanormal5"/>
        <w:tblW w:w="0" w:type="auto"/>
        <w:tblLook w:val="04A0" w:firstRow="1" w:lastRow="0" w:firstColumn="1" w:lastColumn="0" w:noHBand="0" w:noVBand="1"/>
      </w:tblPr>
      <w:tblGrid>
        <w:gridCol w:w="2801"/>
        <w:gridCol w:w="6037"/>
      </w:tblGrid>
      <w:tr w:rsidR="0008687A" w:rsidRPr="0008687A" w14:paraId="024F1C20" w14:textId="77777777" w:rsidTr="000868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6F016D" w14:textId="77777777" w:rsidR="0008687A" w:rsidRPr="0008687A" w:rsidRDefault="0008687A" w:rsidP="0008687A">
            <w:pPr>
              <w:contextualSpacing/>
              <w:rPr>
                <w:b/>
                <w:bCs/>
                <w:sz w:val="20"/>
                <w:szCs w:val="18"/>
                <w:lang w:val="en-US"/>
              </w:rPr>
            </w:pPr>
            <w:proofErr w:type="spellStart"/>
            <w:r w:rsidRPr="0008687A">
              <w:rPr>
                <w:b/>
                <w:bCs/>
                <w:sz w:val="20"/>
                <w:szCs w:val="18"/>
                <w:lang w:val="en-US"/>
              </w:rPr>
              <w:t>Desventaja</w:t>
            </w:r>
            <w:proofErr w:type="spellEnd"/>
          </w:p>
        </w:tc>
        <w:tc>
          <w:tcPr>
            <w:tcW w:w="0" w:type="auto"/>
            <w:hideMark/>
          </w:tcPr>
          <w:p w14:paraId="1796768F" w14:textId="77777777" w:rsidR="0008687A" w:rsidRPr="0008687A" w:rsidRDefault="0008687A" w:rsidP="0008687A">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8687A">
              <w:rPr>
                <w:b/>
                <w:bCs/>
                <w:sz w:val="20"/>
                <w:szCs w:val="18"/>
                <w:lang w:val="en-US"/>
              </w:rPr>
              <w:t>Explicación</w:t>
            </w:r>
            <w:proofErr w:type="spellEnd"/>
          </w:p>
        </w:tc>
      </w:tr>
      <w:tr w:rsidR="0008687A" w:rsidRPr="0008687A" w14:paraId="2B487565" w14:textId="77777777" w:rsidTr="0008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B8BD" w14:textId="77777777" w:rsidR="0008687A" w:rsidRPr="0008687A" w:rsidRDefault="0008687A" w:rsidP="0008687A">
            <w:pPr>
              <w:contextualSpacing/>
              <w:rPr>
                <w:sz w:val="20"/>
                <w:szCs w:val="18"/>
                <w:lang w:val="en-US"/>
              </w:rPr>
            </w:pPr>
            <w:proofErr w:type="spellStart"/>
            <w:r w:rsidRPr="0008687A">
              <w:rPr>
                <w:b/>
                <w:bCs/>
                <w:sz w:val="20"/>
                <w:szCs w:val="18"/>
                <w:lang w:val="en-US"/>
              </w:rPr>
              <w:t>Complejidad</w:t>
            </w:r>
            <w:proofErr w:type="spellEnd"/>
          </w:p>
        </w:tc>
        <w:tc>
          <w:tcPr>
            <w:tcW w:w="0" w:type="auto"/>
            <w:hideMark/>
          </w:tcPr>
          <w:p w14:paraId="2719FE96" w14:textId="77777777" w:rsidR="0008687A" w:rsidRPr="0008687A" w:rsidRDefault="0008687A" w:rsidP="0008687A">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08687A">
              <w:rPr>
                <w:sz w:val="20"/>
                <w:szCs w:val="18"/>
              </w:rPr>
              <w:t>Su implementación completa puede ser pesada y difícil para equipos pequeños.</w:t>
            </w:r>
          </w:p>
        </w:tc>
      </w:tr>
      <w:tr w:rsidR="0008687A" w:rsidRPr="0008687A" w14:paraId="3D43334C" w14:textId="77777777" w:rsidTr="0008687A">
        <w:tc>
          <w:tcPr>
            <w:cnfStyle w:val="001000000000" w:firstRow="0" w:lastRow="0" w:firstColumn="1" w:lastColumn="0" w:oddVBand="0" w:evenVBand="0" w:oddHBand="0" w:evenHBand="0" w:firstRowFirstColumn="0" w:firstRowLastColumn="0" w:lastRowFirstColumn="0" w:lastRowLastColumn="0"/>
            <w:tcW w:w="0" w:type="auto"/>
            <w:hideMark/>
          </w:tcPr>
          <w:p w14:paraId="15CC6050" w14:textId="77777777" w:rsidR="0008687A" w:rsidRPr="0008687A" w:rsidRDefault="0008687A" w:rsidP="0008687A">
            <w:pPr>
              <w:contextualSpacing/>
              <w:rPr>
                <w:sz w:val="20"/>
                <w:szCs w:val="18"/>
                <w:lang w:val="en-US"/>
              </w:rPr>
            </w:pPr>
            <w:proofErr w:type="spellStart"/>
            <w:r w:rsidRPr="0008687A">
              <w:rPr>
                <w:b/>
                <w:bCs/>
                <w:sz w:val="20"/>
                <w:szCs w:val="18"/>
                <w:lang w:val="en-US"/>
              </w:rPr>
              <w:t>Costos</w:t>
            </w:r>
            <w:proofErr w:type="spellEnd"/>
            <w:r w:rsidRPr="0008687A">
              <w:rPr>
                <w:b/>
                <w:bCs/>
                <w:sz w:val="20"/>
                <w:szCs w:val="18"/>
                <w:lang w:val="en-US"/>
              </w:rPr>
              <w:t xml:space="preserve"> </w:t>
            </w:r>
            <w:proofErr w:type="spellStart"/>
            <w:r w:rsidRPr="0008687A">
              <w:rPr>
                <w:b/>
                <w:bCs/>
                <w:sz w:val="20"/>
                <w:szCs w:val="18"/>
                <w:lang w:val="en-US"/>
              </w:rPr>
              <w:t>iniciales</w:t>
            </w:r>
            <w:proofErr w:type="spellEnd"/>
            <w:r w:rsidRPr="0008687A">
              <w:rPr>
                <w:b/>
                <w:bCs/>
                <w:sz w:val="20"/>
                <w:szCs w:val="18"/>
                <w:lang w:val="en-US"/>
              </w:rPr>
              <w:t xml:space="preserve"> altos</w:t>
            </w:r>
          </w:p>
        </w:tc>
        <w:tc>
          <w:tcPr>
            <w:tcW w:w="0" w:type="auto"/>
            <w:hideMark/>
          </w:tcPr>
          <w:p w14:paraId="5C978E84" w14:textId="77777777" w:rsidR="0008687A" w:rsidRPr="0008687A" w:rsidRDefault="0008687A" w:rsidP="0008687A">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08687A">
              <w:rPr>
                <w:sz w:val="20"/>
                <w:szCs w:val="18"/>
              </w:rPr>
              <w:t>Requiere de planificación, modelado y documentación detallada.</w:t>
            </w:r>
          </w:p>
        </w:tc>
      </w:tr>
      <w:tr w:rsidR="0008687A" w:rsidRPr="0008687A" w14:paraId="46821E66" w14:textId="77777777" w:rsidTr="00086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3C02D" w14:textId="77777777" w:rsidR="0008687A" w:rsidRPr="0008687A" w:rsidRDefault="0008687A" w:rsidP="0008687A">
            <w:pPr>
              <w:contextualSpacing/>
              <w:rPr>
                <w:sz w:val="20"/>
                <w:szCs w:val="18"/>
                <w:lang w:val="en-US"/>
              </w:rPr>
            </w:pPr>
            <w:proofErr w:type="spellStart"/>
            <w:r w:rsidRPr="0008687A">
              <w:rPr>
                <w:b/>
                <w:bCs/>
                <w:sz w:val="20"/>
                <w:szCs w:val="18"/>
                <w:lang w:val="en-US"/>
              </w:rPr>
              <w:t>Dependencia</w:t>
            </w:r>
            <w:proofErr w:type="spellEnd"/>
            <w:r w:rsidRPr="0008687A">
              <w:rPr>
                <w:b/>
                <w:bCs/>
                <w:sz w:val="20"/>
                <w:szCs w:val="18"/>
                <w:lang w:val="en-US"/>
              </w:rPr>
              <w:t xml:space="preserve"> de </w:t>
            </w:r>
            <w:proofErr w:type="spellStart"/>
            <w:r w:rsidRPr="0008687A">
              <w:rPr>
                <w:b/>
                <w:bCs/>
                <w:sz w:val="20"/>
                <w:szCs w:val="18"/>
                <w:lang w:val="en-US"/>
              </w:rPr>
              <w:t>herramientas</w:t>
            </w:r>
            <w:proofErr w:type="spellEnd"/>
          </w:p>
        </w:tc>
        <w:tc>
          <w:tcPr>
            <w:tcW w:w="0" w:type="auto"/>
            <w:hideMark/>
          </w:tcPr>
          <w:p w14:paraId="4EC068D2" w14:textId="77777777" w:rsidR="0008687A" w:rsidRPr="0008687A" w:rsidRDefault="0008687A" w:rsidP="0008687A">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08687A">
              <w:rPr>
                <w:sz w:val="20"/>
                <w:szCs w:val="18"/>
              </w:rPr>
              <w:t xml:space="preserve">Puede necesitar herramientas específicas como IBM </w:t>
            </w:r>
            <w:proofErr w:type="spellStart"/>
            <w:r w:rsidRPr="0008687A">
              <w:rPr>
                <w:sz w:val="20"/>
                <w:szCs w:val="18"/>
              </w:rPr>
              <w:t>Rational</w:t>
            </w:r>
            <w:proofErr w:type="spellEnd"/>
            <w:r w:rsidRPr="0008687A">
              <w:rPr>
                <w:sz w:val="20"/>
                <w:szCs w:val="18"/>
              </w:rPr>
              <w:t xml:space="preserve">, Visual </w:t>
            </w:r>
            <w:proofErr w:type="spellStart"/>
            <w:r w:rsidRPr="0008687A">
              <w:rPr>
                <w:sz w:val="20"/>
                <w:szCs w:val="18"/>
              </w:rPr>
              <w:t>Paradigm</w:t>
            </w:r>
            <w:proofErr w:type="spellEnd"/>
            <w:r w:rsidRPr="0008687A">
              <w:rPr>
                <w:sz w:val="20"/>
                <w:szCs w:val="18"/>
              </w:rPr>
              <w:t>, etc.</w:t>
            </w:r>
          </w:p>
        </w:tc>
      </w:tr>
      <w:tr w:rsidR="0008687A" w:rsidRPr="0008687A" w14:paraId="2C5261CE" w14:textId="77777777" w:rsidTr="0008687A">
        <w:tc>
          <w:tcPr>
            <w:cnfStyle w:val="001000000000" w:firstRow="0" w:lastRow="0" w:firstColumn="1" w:lastColumn="0" w:oddVBand="0" w:evenVBand="0" w:oddHBand="0" w:evenHBand="0" w:firstRowFirstColumn="0" w:firstRowLastColumn="0" w:lastRowFirstColumn="0" w:lastRowLastColumn="0"/>
            <w:tcW w:w="0" w:type="auto"/>
            <w:hideMark/>
          </w:tcPr>
          <w:p w14:paraId="08D50E4B" w14:textId="77777777" w:rsidR="0008687A" w:rsidRPr="0008687A" w:rsidRDefault="0008687A" w:rsidP="0008687A">
            <w:pPr>
              <w:contextualSpacing/>
              <w:rPr>
                <w:sz w:val="20"/>
                <w:szCs w:val="18"/>
                <w:lang w:val="en-US"/>
              </w:rPr>
            </w:pPr>
            <w:proofErr w:type="spellStart"/>
            <w:r w:rsidRPr="0008687A">
              <w:rPr>
                <w:b/>
                <w:bCs/>
                <w:sz w:val="20"/>
                <w:szCs w:val="18"/>
                <w:lang w:val="en-US"/>
              </w:rPr>
              <w:t>Curva</w:t>
            </w:r>
            <w:proofErr w:type="spellEnd"/>
            <w:r w:rsidRPr="0008687A">
              <w:rPr>
                <w:b/>
                <w:bCs/>
                <w:sz w:val="20"/>
                <w:szCs w:val="18"/>
                <w:lang w:val="en-US"/>
              </w:rPr>
              <w:t xml:space="preserve"> de </w:t>
            </w:r>
            <w:proofErr w:type="spellStart"/>
            <w:r w:rsidRPr="0008687A">
              <w:rPr>
                <w:b/>
                <w:bCs/>
                <w:sz w:val="20"/>
                <w:szCs w:val="18"/>
                <w:lang w:val="en-US"/>
              </w:rPr>
              <w:t>aprendizaje</w:t>
            </w:r>
            <w:proofErr w:type="spellEnd"/>
          </w:p>
        </w:tc>
        <w:tc>
          <w:tcPr>
            <w:tcW w:w="0" w:type="auto"/>
            <w:hideMark/>
          </w:tcPr>
          <w:p w14:paraId="7092018D" w14:textId="77777777" w:rsidR="0008687A" w:rsidRPr="0008687A" w:rsidRDefault="0008687A" w:rsidP="0008687A">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08687A">
              <w:rPr>
                <w:sz w:val="20"/>
                <w:szCs w:val="18"/>
              </w:rPr>
              <w:t>Requiere conocimiento previo de UML y modelado orientado a objetos.</w:t>
            </w:r>
          </w:p>
        </w:tc>
      </w:tr>
    </w:tbl>
    <w:p w14:paraId="6248C4DD" w14:textId="77777777" w:rsidR="0008687A" w:rsidRDefault="0008687A" w:rsidP="00A76AA1">
      <w:pPr>
        <w:contextualSpacing/>
      </w:pPr>
    </w:p>
    <w:p w14:paraId="335D1782" w14:textId="77777777" w:rsidR="002117E6" w:rsidRDefault="002117E6" w:rsidP="00A76AA1">
      <w:pPr>
        <w:contextualSpacing/>
      </w:pPr>
    </w:p>
    <w:p w14:paraId="155BAAC0"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2FE21410" wp14:editId="0F28800F">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47FA0" w14:textId="77777777" w:rsidR="006D7C25" w:rsidRPr="00D904A7" w:rsidRDefault="006D7C25" w:rsidP="006D7C25">
                              <w:pPr>
                                <w:pStyle w:val="Ttulo1"/>
                              </w:pPr>
                              <w:bookmarkStart w:id="20" w:name="_Toc160557475"/>
                              <w:r w:rsidRPr="006D7C25">
                                <w:t>Bibliografía y Webgrafía</w:t>
                              </w:r>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FE21410"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5147FA0" w14:textId="77777777" w:rsidR="006D7C25" w:rsidRPr="00D904A7" w:rsidRDefault="006D7C25" w:rsidP="006D7C25">
                        <w:pPr>
                          <w:pStyle w:val="Ttulo1"/>
                        </w:pPr>
                        <w:bookmarkStart w:id="21" w:name="_Toc160557475"/>
                        <w:r w:rsidRPr="006D7C25">
                          <w:t>Bibliografía y Webgrafía</w:t>
                        </w:r>
                        <w:bookmarkEnd w:id="21"/>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8B23707" w14:textId="77777777" w:rsidR="002117E6" w:rsidRDefault="002117E6" w:rsidP="00A76AA1">
      <w:pPr>
        <w:contextualSpacing/>
      </w:pPr>
    </w:p>
    <w:p w14:paraId="67F5F8FB" w14:textId="77777777" w:rsidR="002117E6" w:rsidRDefault="002117E6" w:rsidP="00A76AA1">
      <w:pPr>
        <w:contextualSpacing/>
      </w:pPr>
    </w:p>
    <w:p w14:paraId="24AC0904" w14:textId="77777777" w:rsidR="00A55A52" w:rsidRDefault="00A55A52" w:rsidP="00A55A52">
      <w:pPr>
        <w:contextualSpacing/>
      </w:pPr>
      <w:r>
        <w:t xml:space="preserve">Montilva, J. C., &amp; Barrios, J. A. (2021). Ingeniería del Software: Un enfoque basado en procesos (Edición en </w:t>
      </w:r>
      <w:proofErr w:type="gramStart"/>
      <w:r>
        <w:t>Español</w:t>
      </w:r>
      <w:proofErr w:type="gramEnd"/>
      <w:r>
        <w:t>). Universidad de Los Andes.</w:t>
      </w:r>
    </w:p>
    <w:p w14:paraId="76E2A63B" w14:textId="77777777" w:rsidR="00A55A52" w:rsidRPr="00BC7A33" w:rsidRDefault="00A55A52" w:rsidP="00A55A52">
      <w:pPr>
        <w:contextualSpacing/>
        <w:rPr>
          <w:lang w:val="en-US"/>
        </w:rPr>
      </w:pPr>
      <w:r>
        <w:t xml:space="preserve">Martel, A. (2014). Gestión práctica de proyectos con Scrum: Desarrollo de software ágil para el Scrum Master (Aprender a ser mejor gestor de proyectos) (3rd ed., Edición en </w:t>
      </w:r>
      <w:proofErr w:type="gramStart"/>
      <w:r>
        <w:t>Español</w:t>
      </w:r>
      <w:proofErr w:type="gramEnd"/>
      <w:r>
        <w:t xml:space="preserve">). </w:t>
      </w:r>
      <w:r w:rsidRPr="00BC7A33">
        <w:rPr>
          <w:lang w:val="en-US"/>
        </w:rPr>
        <w:t>CreateSpace Independent Publishing Platform.</w:t>
      </w:r>
    </w:p>
    <w:p w14:paraId="70102615" w14:textId="77777777" w:rsidR="00A55A52" w:rsidRPr="00A55A52" w:rsidRDefault="00A55A52" w:rsidP="00A55A52">
      <w:pPr>
        <w:contextualSpacing/>
        <w:rPr>
          <w:lang w:val="en-US"/>
        </w:rPr>
      </w:pPr>
      <w:r w:rsidRPr="00BC7A33">
        <w:rPr>
          <w:lang w:val="en-US"/>
        </w:rPr>
        <w:t xml:space="preserve">Simões, G. S., &amp; Vazquez, C. E. (2018). </w:t>
      </w:r>
      <w:r>
        <w:t>Ingeniería de Requisitos: Software Orientado al Negocio (</w:t>
      </w:r>
      <w:proofErr w:type="spellStart"/>
      <w:r>
        <w:t>Spanish</w:t>
      </w:r>
      <w:proofErr w:type="spellEnd"/>
      <w:r>
        <w:t xml:space="preserve"> </w:t>
      </w:r>
      <w:proofErr w:type="spellStart"/>
      <w:r>
        <w:t>Edition</w:t>
      </w:r>
      <w:proofErr w:type="spellEnd"/>
      <w:r>
        <w:t xml:space="preserve">). </w:t>
      </w:r>
      <w:r w:rsidRPr="00A55A52">
        <w:rPr>
          <w:lang w:val="en-US"/>
        </w:rPr>
        <w:t>Independently published.</w:t>
      </w:r>
    </w:p>
    <w:p w14:paraId="3691EF30" w14:textId="77777777" w:rsidR="00A55A52" w:rsidRDefault="00A55A52" w:rsidP="00A55A52">
      <w:pPr>
        <w:contextualSpacing/>
      </w:pPr>
      <w:r w:rsidRPr="00A55A52">
        <w:rPr>
          <w:lang w:val="en-US"/>
        </w:rPr>
        <w:lastRenderedPageBreak/>
        <w:t xml:space="preserve">Pressman, R. S. (2010). Ingeniería de Software (Spanish Edition) (7th ed.). </w:t>
      </w:r>
      <w:r>
        <w:t>McGraw-Hill Interamericana Editores S.A. de C.V.</w:t>
      </w:r>
    </w:p>
    <w:p w14:paraId="1791CC26" w14:textId="77777777" w:rsidR="00A55A52" w:rsidRDefault="00A55A52" w:rsidP="00A55A52">
      <w:pPr>
        <w:contextualSpacing/>
      </w:pPr>
      <w:r>
        <w:t xml:space="preserve">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19 </w:t>
      </w:r>
      <w:proofErr w:type="gramStart"/>
      <w:r>
        <w:t>Diciembre</w:t>
      </w:r>
      <w:proofErr w:type="gramEnd"/>
      <w:r>
        <w:t xml:space="preserve"> 2020</w:t>
      </w:r>
    </w:p>
    <w:p w14:paraId="4F517AC3" w14:textId="77777777" w:rsidR="00A55A52" w:rsidRDefault="00A55A52" w:rsidP="00A55A52">
      <w:pPr>
        <w:contextualSpacing/>
      </w:pPr>
      <w:r>
        <w:t xml:space="preserve">Edición en </w:t>
      </w:r>
      <w:proofErr w:type="gramStart"/>
      <w:r>
        <w:t>Español  de</w:t>
      </w:r>
      <w:proofErr w:type="gramEnd"/>
      <w:r>
        <w:t xml:space="preserve"> Robert McCarthy (</w:t>
      </w:r>
      <w:proofErr w:type="spellStart"/>
      <w:r>
        <w:t>Author</w:t>
      </w:r>
      <w:proofErr w:type="spellEnd"/>
      <w:r>
        <w:t>)</w:t>
      </w:r>
    </w:p>
    <w:p w14:paraId="625DB5AF" w14:textId="03DF6415" w:rsidR="00AB2DF6" w:rsidRDefault="00A55A52" w:rsidP="00A55A52">
      <w:pPr>
        <w:contextualSpacing/>
      </w:pPr>
      <w:r>
        <w:t xml:space="preserve">McCarthy, R. (2020). Agile y Scrum: Descubra el poder de la gestión de proyectos Agile, Lean </w:t>
      </w:r>
      <w:proofErr w:type="spellStart"/>
      <w:r>
        <w:t>Thinking</w:t>
      </w:r>
      <w:proofErr w:type="spellEnd"/>
      <w:r>
        <w:t>, el proceso Kanban y Scrum (</w:t>
      </w:r>
      <w:proofErr w:type="spellStart"/>
      <w:r>
        <w:t>Spanish</w:t>
      </w:r>
      <w:proofErr w:type="spellEnd"/>
      <w:r>
        <w:t xml:space="preserve"> </w:t>
      </w:r>
      <w:proofErr w:type="spellStart"/>
      <w:r>
        <w:t>Edition</w:t>
      </w:r>
      <w:proofErr w:type="spellEnd"/>
      <w:r>
        <w:t xml:space="preserve">). </w:t>
      </w:r>
      <w:proofErr w:type="spellStart"/>
      <w:r>
        <w:t>Independently</w:t>
      </w:r>
      <w:proofErr w:type="spellEnd"/>
      <w:r>
        <w:t xml:space="preserve"> </w:t>
      </w:r>
      <w:proofErr w:type="spellStart"/>
      <w:r>
        <w:t>published</w:t>
      </w:r>
      <w:proofErr w:type="spellEnd"/>
      <w:r>
        <w:t>.</w:t>
      </w:r>
    </w:p>
    <w:p w14:paraId="400FE81F" w14:textId="77777777" w:rsidR="00AB2DF6" w:rsidRDefault="00AB2DF6" w:rsidP="00A76AA1">
      <w:pPr>
        <w:contextualSpacing/>
      </w:pPr>
    </w:p>
    <w:p w14:paraId="3D48B62B" w14:textId="77777777" w:rsidR="00AB2DF6" w:rsidRDefault="00AB2DF6" w:rsidP="00A76AA1">
      <w:pPr>
        <w:contextualSpacing/>
      </w:pPr>
    </w:p>
    <w:p w14:paraId="29815F59" w14:textId="77777777" w:rsidR="00AB2DF6" w:rsidRDefault="00AB2DF6" w:rsidP="00A76AA1">
      <w:pPr>
        <w:contextualSpacing/>
      </w:pPr>
    </w:p>
    <w:p w14:paraId="633396FF" w14:textId="77777777" w:rsidR="00AB2DF6" w:rsidRDefault="00AB2DF6" w:rsidP="00A76AA1">
      <w:pPr>
        <w:contextualSpacing/>
      </w:pPr>
    </w:p>
    <w:p w14:paraId="4D34A148"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1FC5758D" wp14:editId="753B5B3D">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6F98A" w14:textId="77777777" w:rsidR="006D7C25" w:rsidRPr="00D904A7" w:rsidRDefault="006D7C25" w:rsidP="006D7C25">
                              <w:pPr>
                                <w:pStyle w:val="Ttulo1"/>
                              </w:pPr>
                              <w:bookmarkStart w:id="22" w:name="_Toc160557476"/>
                              <w:r w:rsidRPr="006D7C25">
                                <w:t>Glosario</w:t>
                              </w:r>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FC5758D"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3C6F98A" w14:textId="77777777" w:rsidR="006D7C25" w:rsidRPr="00D904A7" w:rsidRDefault="006D7C25" w:rsidP="006D7C25">
                        <w:pPr>
                          <w:pStyle w:val="Ttulo1"/>
                        </w:pPr>
                        <w:bookmarkStart w:id="23" w:name="_Toc160557476"/>
                        <w:r w:rsidRPr="006D7C25">
                          <w:t>Glosario</w:t>
                        </w:r>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771C2F87" w14:textId="77777777" w:rsidR="00AB2DF6" w:rsidRDefault="00AB2DF6" w:rsidP="00A76AA1">
      <w:pPr>
        <w:tabs>
          <w:tab w:val="left" w:pos="1305"/>
        </w:tabs>
        <w:contextualSpacing/>
      </w:pPr>
    </w:p>
    <w:p w14:paraId="0F584F39" w14:textId="77777777" w:rsidR="00AB2DF6" w:rsidRDefault="00AB2DF6" w:rsidP="00A76AA1">
      <w:pPr>
        <w:tabs>
          <w:tab w:val="left" w:pos="1305"/>
        </w:tabs>
        <w:contextualSpacing/>
      </w:pPr>
    </w:p>
    <w:p w14:paraId="49E3F6E1" w14:textId="77777777" w:rsidR="00AB2DF6" w:rsidRDefault="00AB2DF6" w:rsidP="00A76AA1">
      <w:pPr>
        <w:tabs>
          <w:tab w:val="left" w:pos="1305"/>
        </w:tabs>
        <w:contextualSpacing/>
      </w:pPr>
    </w:p>
    <w:p w14:paraId="7A16FF65" w14:textId="4840E617" w:rsidR="004E7DEA" w:rsidRDefault="004E7DEA" w:rsidP="00686CEB">
      <w:pPr>
        <w:pStyle w:val="Prrafodelista"/>
        <w:numPr>
          <w:ilvl w:val="0"/>
          <w:numId w:val="13"/>
        </w:numPr>
        <w:tabs>
          <w:tab w:val="left" w:pos="1305"/>
        </w:tabs>
      </w:pPr>
      <w:r w:rsidRPr="006262DF">
        <w:rPr>
          <w:b/>
          <w:bCs/>
        </w:rPr>
        <w:t>Actor</w:t>
      </w:r>
      <w:r w:rsidR="0086288F">
        <w:t xml:space="preserve">: </w:t>
      </w:r>
      <w:r>
        <w:t>Entidad externa que interactúa con el sistema, como un usuario, otro sistema o un dispositivo. Ejemplo: En un sistema de asistencia estudiantil, los docentes, jefes de área y estudiantes son actores.</w:t>
      </w:r>
    </w:p>
    <w:p w14:paraId="35EA94CA" w14:textId="4CB5EA25" w:rsidR="004E7DEA" w:rsidRDefault="004E7DEA" w:rsidP="00686CEB">
      <w:pPr>
        <w:pStyle w:val="Prrafodelista"/>
        <w:numPr>
          <w:ilvl w:val="0"/>
          <w:numId w:val="13"/>
        </w:numPr>
        <w:tabs>
          <w:tab w:val="left" w:pos="1305"/>
        </w:tabs>
      </w:pPr>
      <w:r w:rsidRPr="006262DF">
        <w:rPr>
          <w:b/>
          <w:bCs/>
        </w:rPr>
        <w:t>Artefacto</w:t>
      </w:r>
      <w:r w:rsidR="0086288F">
        <w:t xml:space="preserve">: </w:t>
      </w:r>
      <w:r>
        <w:t>Cualquier producto tangible generado durante el desarrollo del software, como documentos, modelos, código fuente, pruebas, etc.</w:t>
      </w:r>
    </w:p>
    <w:p w14:paraId="4982DFEB" w14:textId="77355FCF" w:rsidR="00AB2DF6" w:rsidRDefault="004E7DEA" w:rsidP="00686CEB">
      <w:pPr>
        <w:pStyle w:val="Prrafodelista"/>
        <w:numPr>
          <w:ilvl w:val="0"/>
          <w:numId w:val="13"/>
        </w:numPr>
        <w:tabs>
          <w:tab w:val="left" w:pos="1305"/>
        </w:tabs>
      </w:pPr>
      <w:r w:rsidRPr="006262DF">
        <w:rPr>
          <w:b/>
          <w:bCs/>
        </w:rPr>
        <w:t>Arquitectura de software</w:t>
      </w:r>
      <w:r w:rsidR="0086288F">
        <w:t xml:space="preserve">: </w:t>
      </w:r>
      <w:r>
        <w:t>Estructura fundamental del sistema que define los componentes principales, sus relaciones y principios de diseño.</w:t>
      </w:r>
    </w:p>
    <w:p w14:paraId="4BE2E852" w14:textId="2D74E01F" w:rsidR="009C6502" w:rsidRDefault="009C6502" w:rsidP="00686CEB">
      <w:pPr>
        <w:pStyle w:val="Prrafodelista"/>
        <w:numPr>
          <w:ilvl w:val="0"/>
          <w:numId w:val="13"/>
        </w:numPr>
        <w:tabs>
          <w:tab w:val="left" w:pos="1305"/>
        </w:tabs>
      </w:pPr>
      <w:r w:rsidRPr="006262DF">
        <w:rPr>
          <w:b/>
          <w:bCs/>
        </w:rPr>
        <w:t>Caso de uso</w:t>
      </w:r>
      <w:r>
        <w:t xml:space="preserve"> (Use Case): Descripción de una secuencia de interacciones entre un actor y el sistema que proporciona un resultado de valor para el actor. Es central en la modelación de requisitos.</w:t>
      </w:r>
    </w:p>
    <w:p w14:paraId="0FECC861" w14:textId="561E7F4E" w:rsidR="009C6502" w:rsidRDefault="009C6502" w:rsidP="00686CEB">
      <w:pPr>
        <w:pStyle w:val="Prrafodelista"/>
        <w:numPr>
          <w:ilvl w:val="0"/>
          <w:numId w:val="13"/>
        </w:numPr>
        <w:tabs>
          <w:tab w:val="left" w:pos="1305"/>
        </w:tabs>
      </w:pPr>
      <w:r w:rsidRPr="006262DF">
        <w:rPr>
          <w:b/>
          <w:bCs/>
        </w:rPr>
        <w:t>Ciclo de vida del software</w:t>
      </w:r>
      <w:r>
        <w:t>: Conjunto completo de fases por las que atraviesa un producto software desde su concepción hasta su retiro.</w:t>
      </w:r>
    </w:p>
    <w:p w14:paraId="640247D1" w14:textId="77A4553D" w:rsidR="0086288F" w:rsidRDefault="009C6502" w:rsidP="00686CEB">
      <w:pPr>
        <w:pStyle w:val="Prrafodelista"/>
        <w:numPr>
          <w:ilvl w:val="0"/>
          <w:numId w:val="13"/>
        </w:numPr>
        <w:tabs>
          <w:tab w:val="left" w:pos="1305"/>
        </w:tabs>
      </w:pPr>
      <w:r w:rsidRPr="006262DF">
        <w:rPr>
          <w:b/>
          <w:bCs/>
        </w:rPr>
        <w:t>Construcción</w:t>
      </w:r>
      <w:r>
        <w:t xml:space="preserve"> (</w:t>
      </w:r>
      <w:proofErr w:type="spellStart"/>
      <w:r>
        <w:t>Construction</w:t>
      </w:r>
      <w:proofErr w:type="spellEnd"/>
      <w:r>
        <w:t>): Tercera fase del RUP. En ella se desarrollan y prueban los componentes del sistema, de forma incremental.</w:t>
      </w:r>
    </w:p>
    <w:p w14:paraId="13F31737" w14:textId="23E69C12" w:rsidR="00F82857" w:rsidRDefault="00F82857" w:rsidP="00686CEB">
      <w:pPr>
        <w:pStyle w:val="Prrafodelista"/>
        <w:numPr>
          <w:ilvl w:val="0"/>
          <w:numId w:val="13"/>
        </w:numPr>
        <w:tabs>
          <w:tab w:val="left" w:pos="1305"/>
        </w:tabs>
      </w:pPr>
      <w:r w:rsidRPr="006262DF">
        <w:rPr>
          <w:b/>
          <w:bCs/>
        </w:rPr>
        <w:lastRenderedPageBreak/>
        <w:t>Diagrama de actividades</w:t>
      </w:r>
      <w:r>
        <w:t>: Tipo de diagrama UML que modela el flujo de trabajo o los procesos dentro del sistema.</w:t>
      </w:r>
    </w:p>
    <w:p w14:paraId="7C100D15" w14:textId="6886517D" w:rsidR="00F82857" w:rsidRDefault="00F82857" w:rsidP="00686CEB">
      <w:pPr>
        <w:pStyle w:val="Prrafodelista"/>
        <w:numPr>
          <w:ilvl w:val="0"/>
          <w:numId w:val="13"/>
        </w:numPr>
        <w:tabs>
          <w:tab w:val="left" w:pos="1305"/>
        </w:tabs>
      </w:pPr>
      <w:r w:rsidRPr="006262DF">
        <w:rPr>
          <w:b/>
          <w:bCs/>
        </w:rPr>
        <w:t>Diagrama de clases</w:t>
      </w:r>
      <w:r>
        <w:t>: Diagrama estructural UML que representa las clases del sistema, sus atributos, métodos y relaciones.</w:t>
      </w:r>
    </w:p>
    <w:p w14:paraId="6A797166" w14:textId="29F2ECBB" w:rsidR="00F82857" w:rsidRDefault="00F82857" w:rsidP="00686CEB">
      <w:pPr>
        <w:pStyle w:val="Prrafodelista"/>
        <w:numPr>
          <w:ilvl w:val="0"/>
          <w:numId w:val="13"/>
        </w:numPr>
        <w:tabs>
          <w:tab w:val="left" w:pos="1305"/>
        </w:tabs>
      </w:pPr>
      <w:r w:rsidRPr="006262DF">
        <w:rPr>
          <w:b/>
          <w:bCs/>
        </w:rPr>
        <w:t>Diagrama de estados</w:t>
      </w:r>
      <w:r>
        <w:t>: Representa los distintos estados por los que puede pasar un objeto a lo largo de su vida en respuesta a eventos.</w:t>
      </w:r>
    </w:p>
    <w:p w14:paraId="34B85927" w14:textId="6CAA6F25" w:rsidR="00F82857" w:rsidRDefault="00F82857" w:rsidP="00686CEB">
      <w:pPr>
        <w:pStyle w:val="Prrafodelista"/>
        <w:numPr>
          <w:ilvl w:val="0"/>
          <w:numId w:val="13"/>
        </w:numPr>
        <w:tabs>
          <w:tab w:val="left" w:pos="1305"/>
        </w:tabs>
      </w:pPr>
      <w:r w:rsidRPr="006262DF">
        <w:rPr>
          <w:b/>
          <w:bCs/>
        </w:rPr>
        <w:t>Documento de visión</w:t>
      </w:r>
      <w:r>
        <w:t>: Artefacto que describe la visión general del sistema, los objetivos del proyecto y los requisitos principales de alto nivel.</w:t>
      </w:r>
    </w:p>
    <w:p w14:paraId="396EAE28" w14:textId="0CD0D7C8" w:rsidR="00093C25" w:rsidRDefault="00093C25" w:rsidP="00686CEB">
      <w:pPr>
        <w:pStyle w:val="Prrafodelista"/>
        <w:numPr>
          <w:ilvl w:val="0"/>
          <w:numId w:val="13"/>
        </w:numPr>
        <w:tabs>
          <w:tab w:val="left" w:pos="1305"/>
        </w:tabs>
      </w:pPr>
      <w:r w:rsidRPr="006262DF">
        <w:rPr>
          <w:b/>
          <w:bCs/>
        </w:rPr>
        <w:t>Elaboración</w:t>
      </w:r>
      <w:r>
        <w:t xml:space="preserve"> (</w:t>
      </w:r>
      <w:proofErr w:type="spellStart"/>
      <w:r>
        <w:t>Elaboration</w:t>
      </w:r>
      <w:proofErr w:type="spellEnd"/>
      <w:r>
        <w:t>): Segunda fase del RUP. Se detallan los requisitos, se diseña la arquitectura y se realiza un plan más preciso del proyecto.</w:t>
      </w:r>
    </w:p>
    <w:p w14:paraId="5432C2EF" w14:textId="256C3FF3" w:rsidR="00093C25" w:rsidRDefault="00093C25" w:rsidP="00686CEB">
      <w:pPr>
        <w:pStyle w:val="Prrafodelista"/>
        <w:numPr>
          <w:ilvl w:val="0"/>
          <w:numId w:val="13"/>
        </w:numPr>
        <w:tabs>
          <w:tab w:val="left" w:pos="1305"/>
        </w:tabs>
      </w:pPr>
      <w:r w:rsidRPr="006262DF">
        <w:rPr>
          <w:b/>
          <w:bCs/>
        </w:rPr>
        <w:t>Entregable</w:t>
      </w:r>
      <w:r>
        <w:t>: Resultado tangible que se entrega al cliente o a la organización, como parte del cumplimiento de una fase del proyecto.</w:t>
      </w:r>
    </w:p>
    <w:p w14:paraId="0E36D2EE" w14:textId="4216F278" w:rsidR="000C2CD0" w:rsidRDefault="00093C25" w:rsidP="00686CEB">
      <w:pPr>
        <w:pStyle w:val="Prrafodelista"/>
        <w:numPr>
          <w:ilvl w:val="0"/>
          <w:numId w:val="13"/>
        </w:numPr>
        <w:tabs>
          <w:tab w:val="left" w:pos="1305"/>
        </w:tabs>
      </w:pPr>
      <w:r w:rsidRPr="006262DF">
        <w:rPr>
          <w:b/>
          <w:bCs/>
        </w:rPr>
        <w:t>Evaluación de riesgos</w:t>
      </w:r>
      <w:r>
        <w:t>: Proceso de identificación y análisis de los factores que pueden poner en peligro el éxito del proyecto.</w:t>
      </w:r>
    </w:p>
    <w:p w14:paraId="6974EFD3" w14:textId="382220DF" w:rsidR="00093C25" w:rsidRDefault="00C14A47" w:rsidP="00686CEB">
      <w:pPr>
        <w:pStyle w:val="Prrafodelista"/>
        <w:numPr>
          <w:ilvl w:val="0"/>
          <w:numId w:val="13"/>
        </w:numPr>
        <w:tabs>
          <w:tab w:val="left" w:pos="1305"/>
        </w:tabs>
      </w:pPr>
      <w:r w:rsidRPr="006262DF">
        <w:rPr>
          <w:b/>
          <w:bCs/>
        </w:rPr>
        <w:t>Fase</w:t>
      </w:r>
      <w:r w:rsidR="00686CEB">
        <w:t xml:space="preserve">: </w:t>
      </w:r>
      <w:r>
        <w:t>Cada una de las divisiones del ciclo de vida del RUP: Inicio, Elaboración, Construcción y Transición.</w:t>
      </w:r>
    </w:p>
    <w:p w14:paraId="441AD941" w14:textId="2F8F27FC" w:rsidR="00C14A47" w:rsidRDefault="00C14A47" w:rsidP="00686CEB">
      <w:pPr>
        <w:pStyle w:val="Prrafodelista"/>
        <w:numPr>
          <w:ilvl w:val="0"/>
          <w:numId w:val="13"/>
        </w:numPr>
        <w:tabs>
          <w:tab w:val="left" w:pos="1305"/>
        </w:tabs>
      </w:pPr>
      <w:r w:rsidRPr="006262DF">
        <w:rPr>
          <w:b/>
          <w:bCs/>
        </w:rPr>
        <w:t>Inicio</w:t>
      </w:r>
      <w:r>
        <w:t xml:space="preserve"> (</w:t>
      </w:r>
      <w:proofErr w:type="spellStart"/>
      <w:r>
        <w:t>Inception</w:t>
      </w:r>
      <w:proofErr w:type="spellEnd"/>
      <w:r>
        <w:t>)</w:t>
      </w:r>
      <w:r w:rsidR="00EC30B3">
        <w:t xml:space="preserve">: </w:t>
      </w:r>
      <w:r>
        <w:t>Primera fase del RUP. Se define el alcance del sistema, su viabilidad técnica y económica, y los principales actores y casos de uso.</w:t>
      </w:r>
    </w:p>
    <w:p w14:paraId="7DBD6B50" w14:textId="5E1E7091" w:rsidR="00C14A47" w:rsidRDefault="00C14A47" w:rsidP="00686CEB">
      <w:pPr>
        <w:pStyle w:val="Prrafodelista"/>
        <w:numPr>
          <w:ilvl w:val="0"/>
          <w:numId w:val="13"/>
        </w:numPr>
        <w:tabs>
          <w:tab w:val="left" w:pos="1305"/>
        </w:tabs>
      </w:pPr>
      <w:r w:rsidRPr="006262DF">
        <w:rPr>
          <w:b/>
          <w:bCs/>
        </w:rPr>
        <w:t>Iteración</w:t>
      </w:r>
      <w:r w:rsidR="00EC30B3">
        <w:t xml:space="preserve">: </w:t>
      </w:r>
      <w:r>
        <w:t xml:space="preserve">Unidad de desarrollo dentro de una fase. Consiste en </w:t>
      </w:r>
      <w:proofErr w:type="gramStart"/>
      <w:r>
        <w:t xml:space="preserve">una </w:t>
      </w:r>
      <w:proofErr w:type="spellStart"/>
      <w:r>
        <w:t>mini-proyecto</w:t>
      </w:r>
      <w:proofErr w:type="spellEnd"/>
      <w:r>
        <w:t xml:space="preserve"> completo</w:t>
      </w:r>
      <w:proofErr w:type="gramEnd"/>
      <w:r>
        <w:t xml:space="preserve"> con análisis, diseño, implementación y prueba de una parte funcional del sistema.</w:t>
      </w:r>
    </w:p>
    <w:p w14:paraId="3052D332" w14:textId="3DF730C8" w:rsidR="00C14A47" w:rsidRDefault="00C14A47" w:rsidP="00686CEB">
      <w:pPr>
        <w:pStyle w:val="Prrafodelista"/>
        <w:numPr>
          <w:ilvl w:val="0"/>
          <w:numId w:val="13"/>
        </w:numPr>
        <w:tabs>
          <w:tab w:val="left" w:pos="1305"/>
        </w:tabs>
      </w:pPr>
      <w:r w:rsidRPr="006262DF">
        <w:rPr>
          <w:b/>
          <w:bCs/>
        </w:rPr>
        <w:t>Modelado</w:t>
      </w:r>
      <w:r w:rsidR="00EC30B3">
        <w:t xml:space="preserve">: </w:t>
      </w:r>
      <w:r>
        <w:t>Proceso de representar conceptos, estructuras y comportamientos del sistema mediante diagramas UML u otras herramientas.</w:t>
      </w:r>
    </w:p>
    <w:p w14:paraId="63D8CD72" w14:textId="2C4809D2" w:rsidR="00C14A47" w:rsidRDefault="00C14A47" w:rsidP="00686CEB">
      <w:pPr>
        <w:pStyle w:val="Prrafodelista"/>
        <w:numPr>
          <w:ilvl w:val="0"/>
          <w:numId w:val="13"/>
        </w:numPr>
        <w:tabs>
          <w:tab w:val="left" w:pos="1305"/>
        </w:tabs>
      </w:pPr>
      <w:r w:rsidRPr="006262DF">
        <w:rPr>
          <w:b/>
          <w:bCs/>
        </w:rPr>
        <w:t>Modelo de negocio</w:t>
      </w:r>
      <w:r w:rsidR="00EC30B3">
        <w:t xml:space="preserve">: </w:t>
      </w:r>
      <w:r>
        <w:t>Representación de los procesos de una organización y cómo estos interactúan con el sistema de software.</w:t>
      </w:r>
    </w:p>
    <w:p w14:paraId="42CBDC6C" w14:textId="3FCC4BCD" w:rsidR="0011349B" w:rsidRDefault="0011349B" w:rsidP="00686CEB">
      <w:pPr>
        <w:pStyle w:val="Prrafodelista"/>
        <w:numPr>
          <w:ilvl w:val="0"/>
          <w:numId w:val="13"/>
        </w:numPr>
        <w:tabs>
          <w:tab w:val="left" w:pos="1305"/>
        </w:tabs>
      </w:pPr>
      <w:r w:rsidRPr="006262DF">
        <w:rPr>
          <w:b/>
          <w:bCs/>
        </w:rPr>
        <w:t>Objetivo del proyecto</w:t>
      </w:r>
      <w:r w:rsidR="009E7952">
        <w:t xml:space="preserve">: </w:t>
      </w:r>
      <w:r>
        <w:t>Resultado deseado o propósito que se busca alcanzar con el desarrollo del sistema.</w:t>
      </w:r>
    </w:p>
    <w:p w14:paraId="4A42940E" w14:textId="3E21C93F" w:rsidR="00C14A47" w:rsidRDefault="0011349B" w:rsidP="00686CEB">
      <w:pPr>
        <w:pStyle w:val="Prrafodelista"/>
        <w:numPr>
          <w:ilvl w:val="0"/>
          <w:numId w:val="13"/>
        </w:numPr>
        <w:tabs>
          <w:tab w:val="left" w:pos="1305"/>
        </w:tabs>
      </w:pPr>
      <w:r w:rsidRPr="006262DF">
        <w:rPr>
          <w:b/>
          <w:bCs/>
        </w:rPr>
        <w:t>Objeto</w:t>
      </w:r>
      <w:r w:rsidR="009E7952">
        <w:t xml:space="preserve">: </w:t>
      </w:r>
      <w:r>
        <w:t>Instancia de una clase que contiene atributos y métodos, y puede interactuar con otros objetos.</w:t>
      </w:r>
    </w:p>
    <w:p w14:paraId="66506F77" w14:textId="4D61E567" w:rsidR="0011349B" w:rsidRDefault="0011349B" w:rsidP="00686CEB">
      <w:pPr>
        <w:pStyle w:val="Prrafodelista"/>
        <w:numPr>
          <w:ilvl w:val="0"/>
          <w:numId w:val="13"/>
        </w:numPr>
        <w:tabs>
          <w:tab w:val="left" w:pos="1305"/>
        </w:tabs>
      </w:pPr>
      <w:r w:rsidRPr="00686CEB">
        <w:rPr>
          <w:b/>
          <w:bCs/>
        </w:rPr>
        <w:lastRenderedPageBreak/>
        <w:t>Proceso Unificado</w:t>
      </w:r>
      <w:r>
        <w:t xml:space="preserve"> (RUP)</w:t>
      </w:r>
      <w:r w:rsidR="009E7952">
        <w:t xml:space="preserve">: </w:t>
      </w:r>
      <w:r>
        <w:t>Metodología de desarrollo de software orientada a objetos, iterativa e incremental, que divide el ciclo de vida en cuatro fases principales.</w:t>
      </w:r>
    </w:p>
    <w:p w14:paraId="06294113" w14:textId="181A094C" w:rsidR="0011349B" w:rsidRDefault="0011349B" w:rsidP="00686CEB">
      <w:pPr>
        <w:pStyle w:val="Prrafodelista"/>
        <w:numPr>
          <w:ilvl w:val="0"/>
          <w:numId w:val="13"/>
        </w:numPr>
        <w:tabs>
          <w:tab w:val="left" w:pos="1305"/>
        </w:tabs>
      </w:pPr>
      <w:r w:rsidRPr="00686CEB">
        <w:rPr>
          <w:b/>
          <w:bCs/>
        </w:rPr>
        <w:t>Prueba</w:t>
      </w:r>
      <w:r>
        <w:t xml:space="preserve"> (</w:t>
      </w:r>
      <w:proofErr w:type="spellStart"/>
      <w:r>
        <w:t>Testing</w:t>
      </w:r>
      <w:proofErr w:type="spellEnd"/>
      <w:r>
        <w:t>)</w:t>
      </w:r>
      <w:r w:rsidR="009E7952">
        <w:t xml:space="preserve">: </w:t>
      </w:r>
      <w:r>
        <w:t>Proceso de verificación del comportamiento del software frente a los requisitos. Se realiza en cada iteración y en la fase de transición.</w:t>
      </w:r>
    </w:p>
    <w:p w14:paraId="1C6013BA" w14:textId="2F4C33B8" w:rsidR="00132C40" w:rsidRDefault="00132C40" w:rsidP="00686CEB">
      <w:pPr>
        <w:pStyle w:val="Prrafodelista"/>
        <w:numPr>
          <w:ilvl w:val="0"/>
          <w:numId w:val="13"/>
        </w:numPr>
        <w:tabs>
          <w:tab w:val="left" w:pos="1305"/>
        </w:tabs>
      </w:pPr>
      <w:r w:rsidRPr="00686CEB">
        <w:rPr>
          <w:b/>
          <w:bCs/>
        </w:rPr>
        <w:t>Requisito funcional</w:t>
      </w:r>
      <w:r w:rsidR="009E7952">
        <w:t xml:space="preserve">: </w:t>
      </w:r>
      <w:r>
        <w:t>Acción o función específica que el sistema debe cumplir. Ejemplo: permitir al docente registrar la asistencia.</w:t>
      </w:r>
    </w:p>
    <w:p w14:paraId="07584ED1" w14:textId="16C91866" w:rsidR="00132C40" w:rsidRDefault="00132C40" w:rsidP="00686CEB">
      <w:pPr>
        <w:pStyle w:val="Prrafodelista"/>
        <w:numPr>
          <w:ilvl w:val="0"/>
          <w:numId w:val="13"/>
        </w:numPr>
        <w:tabs>
          <w:tab w:val="left" w:pos="1305"/>
        </w:tabs>
      </w:pPr>
      <w:r w:rsidRPr="00686CEB">
        <w:rPr>
          <w:b/>
          <w:bCs/>
        </w:rPr>
        <w:t>Requisito no funcional</w:t>
      </w:r>
      <w:r w:rsidR="009E7952">
        <w:t xml:space="preserve">: </w:t>
      </w:r>
      <w:r>
        <w:t>Cualidad o condición que el sistema debe satisfacer, como rendimiento, seguridad, disponibilidad, etc.</w:t>
      </w:r>
    </w:p>
    <w:p w14:paraId="6762A842" w14:textId="1E15E24A" w:rsidR="009C6502" w:rsidRDefault="00132C40" w:rsidP="00686CEB">
      <w:pPr>
        <w:pStyle w:val="Prrafodelista"/>
        <w:numPr>
          <w:ilvl w:val="0"/>
          <w:numId w:val="13"/>
        </w:numPr>
        <w:tabs>
          <w:tab w:val="left" w:pos="1305"/>
        </w:tabs>
      </w:pPr>
      <w:r w:rsidRPr="00686CEB">
        <w:rPr>
          <w:b/>
          <w:bCs/>
        </w:rPr>
        <w:t>Roles</w:t>
      </w:r>
      <w:r w:rsidR="007D529B">
        <w:t xml:space="preserve">: </w:t>
      </w:r>
      <w:r>
        <w:t>Conjunto de responsabilidades asignadas a una persona o entidad dentro del equipo de desarrollo.</w:t>
      </w:r>
    </w:p>
    <w:p w14:paraId="4C112D1C" w14:textId="7ADF9B2D" w:rsidR="00132C40" w:rsidRDefault="00132C40" w:rsidP="00686CEB">
      <w:pPr>
        <w:pStyle w:val="Prrafodelista"/>
        <w:numPr>
          <w:ilvl w:val="0"/>
          <w:numId w:val="13"/>
        </w:numPr>
        <w:tabs>
          <w:tab w:val="left" w:pos="1305"/>
        </w:tabs>
      </w:pPr>
      <w:r w:rsidRPr="00686CEB">
        <w:rPr>
          <w:b/>
          <w:bCs/>
        </w:rPr>
        <w:t>Transición</w:t>
      </w:r>
      <w:r>
        <w:t xml:space="preserve"> (</w:t>
      </w:r>
      <w:proofErr w:type="spellStart"/>
      <w:r>
        <w:t>Transition</w:t>
      </w:r>
      <w:proofErr w:type="spellEnd"/>
      <w:r>
        <w:t>)</w:t>
      </w:r>
      <w:r w:rsidR="007D529B">
        <w:t xml:space="preserve">: </w:t>
      </w:r>
      <w:r>
        <w:t>Fase final del RUP. Se entrega el producto al usuario, se entrena a los usuarios y se ajusta el sistema según la retroalimentación.</w:t>
      </w:r>
    </w:p>
    <w:p w14:paraId="70D06BE0" w14:textId="0B02346C" w:rsidR="00132C40" w:rsidRDefault="00132C40" w:rsidP="00686CEB">
      <w:pPr>
        <w:pStyle w:val="Prrafodelista"/>
        <w:numPr>
          <w:ilvl w:val="0"/>
          <w:numId w:val="13"/>
        </w:numPr>
        <w:tabs>
          <w:tab w:val="left" w:pos="1305"/>
        </w:tabs>
      </w:pPr>
      <w:r w:rsidRPr="00686CEB">
        <w:rPr>
          <w:b/>
          <w:bCs/>
        </w:rPr>
        <w:t>Trazabilidad</w:t>
      </w:r>
      <w:r w:rsidR="007D529B">
        <w:t xml:space="preserve">: </w:t>
      </w:r>
      <w:r>
        <w:t>Capacidad de relacionar requisitos, casos de uso, código, pruebas y otros artefactos entre sí, para asegurar consistencia y seguimiento.</w:t>
      </w:r>
    </w:p>
    <w:p w14:paraId="720A69A9" w14:textId="4AF3D28F" w:rsidR="00132C40" w:rsidRDefault="00132C40" w:rsidP="00686CEB">
      <w:pPr>
        <w:pStyle w:val="Prrafodelista"/>
        <w:numPr>
          <w:ilvl w:val="0"/>
          <w:numId w:val="13"/>
        </w:numPr>
        <w:tabs>
          <w:tab w:val="left" w:pos="1305"/>
        </w:tabs>
      </w:pPr>
      <w:r w:rsidRPr="00686CEB">
        <w:rPr>
          <w:b/>
          <w:bCs/>
        </w:rPr>
        <w:t>UML (</w:t>
      </w:r>
      <w:proofErr w:type="spellStart"/>
      <w:r w:rsidRPr="00686CEB">
        <w:rPr>
          <w:b/>
          <w:bCs/>
        </w:rPr>
        <w:t>Unified</w:t>
      </w:r>
      <w:proofErr w:type="spellEnd"/>
      <w:r w:rsidRPr="00686CEB">
        <w:rPr>
          <w:b/>
          <w:bCs/>
        </w:rPr>
        <w:t xml:space="preserve"> </w:t>
      </w:r>
      <w:proofErr w:type="spellStart"/>
      <w:r w:rsidRPr="00686CEB">
        <w:rPr>
          <w:b/>
          <w:bCs/>
        </w:rPr>
        <w:t>Modeling</w:t>
      </w:r>
      <w:proofErr w:type="spellEnd"/>
      <w:r w:rsidRPr="00686CEB">
        <w:rPr>
          <w:b/>
          <w:bCs/>
        </w:rPr>
        <w:t xml:space="preserve"> </w:t>
      </w:r>
      <w:proofErr w:type="spellStart"/>
      <w:r w:rsidRPr="00686CEB">
        <w:rPr>
          <w:b/>
          <w:bCs/>
        </w:rPr>
        <w:t>Language</w:t>
      </w:r>
      <w:proofErr w:type="spellEnd"/>
      <w:r>
        <w:t>)</w:t>
      </w:r>
      <w:r w:rsidR="007D529B">
        <w:t xml:space="preserve">: </w:t>
      </w:r>
      <w:r>
        <w:t>Lenguaje de modelado estándar para representar el diseño y análisis del sistema mediante diagramas estructurados y de comportamiento.</w:t>
      </w:r>
    </w:p>
    <w:p w14:paraId="413BB15F" w14:textId="61AC76F1" w:rsidR="00B16C80" w:rsidRDefault="00B16C80" w:rsidP="00686CEB">
      <w:pPr>
        <w:pStyle w:val="Prrafodelista"/>
        <w:numPr>
          <w:ilvl w:val="0"/>
          <w:numId w:val="13"/>
        </w:numPr>
        <w:tabs>
          <w:tab w:val="left" w:pos="1305"/>
        </w:tabs>
      </w:pPr>
      <w:r w:rsidRPr="00686CEB">
        <w:rPr>
          <w:b/>
          <w:bCs/>
        </w:rPr>
        <w:t>Validación</w:t>
      </w:r>
      <w:r>
        <w:t>: Proceso que garantiza que el software cumple con las necesidades y expectativas del usuario final.</w:t>
      </w:r>
    </w:p>
    <w:p w14:paraId="54643869" w14:textId="219E2187" w:rsidR="00B16C80" w:rsidRDefault="00B16C80" w:rsidP="00686CEB">
      <w:pPr>
        <w:pStyle w:val="Prrafodelista"/>
        <w:numPr>
          <w:ilvl w:val="0"/>
          <w:numId w:val="13"/>
        </w:numPr>
        <w:tabs>
          <w:tab w:val="left" w:pos="1305"/>
        </w:tabs>
      </w:pPr>
      <w:r w:rsidRPr="00686CEB">
        <w:rPr>
          <w:b/>
          <w:bCs/>
        </w:rPr>
        <w:t>Verificación</w:t>
      </w:r>
      <w:r>
        <w:t>: Proceso que asegura que el producto fue construido correctamente, conforme a los requisitos y especificaciones.</w:t>
      </w:r>
    </w:p>
    <w:p w14:paraId="40F4BEE3" w14:textId="7CCDD76E" w:rsidR="00132C40" w:rsidRDefault="00B16C80" w:rsidP="00686CEB">
      <w:pPr>
        <w:pStyle w:val="Prrafodelista"/>
        <w:numPr>
          <w:ilvl w:val="0"/>
          <w:numId w:val="13"/>
        </w:numPr>
        <w:tabs>
          <w:tab w:val="left" w:pos="1305"/>
        </w:tabs>
      </w:pPr>
      <w:r w:rsidRPr="00686CEB">
        <w:rPr>
          <w:b/>
          <w:bCs/>
        </w:rPr>
        <w:t>Visión</w:t>
      </w:r>
      <w:r>
        <w:t>: Documento o declaración que presenta de forma resumida qué se quiere lograr con el sistema y por qué es necesario.</w:t>
      </w:r>
    </w:p>
    <w:p w14:paraId="1F24DA7A" w14:textId="77777777" w:rsidR="00B16C80" w:rsidRDefault="00B16C80" w:rsidP="00B16C80">
      <w:pPr>
        <w:tabs>
          <w:tab w:val="left" w:pos="1305"/>
        </w:tabs>
        <w:contextualSpacing/>
      </w:pPr>
    </w:p>
    <w:p w14:paraId="4EA577DD" w14:textId="77777777" w:rsidR="00132C40" w:rsidRDefault="00132C40" w:rsidP="00132C40">
      <w:pPr>
        <w:tabs>
          <w:tab w:val="left" w:pos="1305"/>
        </w:tabs>
        <w:contextualSpacing/>
      </w:pPr>
    </w:p>
    <w:p w14:paraId="3CD50D78" w14:textId="77777777" w:rsidR="00AB2DF6" w:rsidRDefault="00AB2DF6" w:rsidP="00A76AA1">
      <w:pPr>
        <w:tabs>
          <w:tab w:val="left" w:pos="1305"/>
        </w:tabs>
        <w:contextualSpacing/>
      </w:pPr>
    </w:p>
    <w:p w14:paraId="547278ED" w14:textId="77777777" w:rsidR="00AB2DF6" w:rsidRPr="00A76AA1" w:rsidRDefault="00AB2DF6" w:rsidP="00A76AA1">
      <w:pPr>
        <w:contextualSpacing/>
        <w:rPr>
          <w:bCs/>
        </w:rPr>
      </w:pPr>
    </w:p>
    <w:p w14:paraId="46960F1D"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9B719" w14:textId="77777777" w:rsidR="00B00898" w:rsidRDefault="00B00898" w:rsidP="007F1B53">
      <w:pPr>
        <w:spacing w:before="0" w:after="0" w:line="240" w:lineRule="auto"/>
      </w:pPr>
      <w:r>
        <w:separator/>
      </w:r>
    </w:p>
  </w:endnote>
  <w:endnote w:type="continuationSeparator" w:id="0">
    <w:p w14:paraId="194A2C14" w14:textId="77777777" w:rsidR="00B00898" w:rsidRDefault="00B0089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A59F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D39E691" wp14:editId="114F315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6251A05" wp14:editId="786400D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D1084D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DC5E92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6251A05"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D1084D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DC5E92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AE22E" w14:textId="77777777" w:rsidR="00B00898" w:rsidRDefault="00B00898" w:rsidP="007F1B53">
      <w:pPr>
        <w:spacing w:before="0" w:after="0" w:line="240" w:lineRule="auto"/>
      </w:pPr>
      <w:r>
        <w:separator/>
      </w:r>
    </w:p>
  </w:footnote>
  <w:footnote w:type="continuationSeparator" w:id="0">
    <w:p w14:paraId="292BD4DC" w14:textId="77777777" w:rsidR="00B00898" w:rsidRDefault="00B0089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4F76B" w14:textId="77777777" w:rsidR="00A66A79" w:rsidRDefault="00A66A79">
    <w:pPr>
      <w:pStyle w:val="Encabezado"/>
    </w:pPr>
    <w:r>
      <w:rPr>
        <w:noProof/>
      </w:rPr>
      <w:drawing>
        <wp:anchor distT="0" distB="0" distL="114300" distR="114300" simplePos="0" relativeHeight="251667456" behindDoc="0" locked="0" layoutInCell="1" allowOverlap="1" wp14:anchorId="41D6A0B2" wp14:editId="61DFAE98">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51E"/>
    <w:multiLevelType w:val="hybridMultilevel"/>
    <w:tmpl w:val="07C6B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E10"/>
    <w:multiLevelType w:val="hybridMultilevel"/>
    <w:tmpl w:val="F3E8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C2B2C"/>
    <w:multiLevelType w:val="hybridMultilevel"/>
    <w:tmpl w:val="027C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1775E"/>
    <w:multiLevelType w:val="hybridMultilevel"/>
    <w:tmpl w:val="53F6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944D7"/>
    <w:multiLevelType w:val="multilevel"/>
    <w:tmpl w:val="3EF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D2FC3"/>
    <w:multiLevelType w:val="hybridMultilevel"/>
    <w:tmpl w:val="0F8A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64F8D"/>
    <w:multiLevelType w:val="hybridMultilevel"/>
    <w:tmpl w:val="40F6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547DF0"/>
    <w:multiLevelType w:val="multilevel"/>
    <w:tmpl w:val="6D5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F6A38"/>
    <w:multiLevelType w:val="hybridMultilevel"/>
    <w:tmpl w:val="4B88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901C8"/>
    <w:multiLevelType w:val="hybridMultilevel"/>
    <w:tmpl w:val="FAC8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C75456"/>
    <w:multiLevelType w:val="hybridMultilevel"/>
    <w:tmpl w:val="46E8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B219DF"/>
    <w:multiLevelType w:val="hybridMultilevel"/>
    <w:tmpl w:val="6E4A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F23BB9"/>
    <w:multiLevelType w:val="hybridMultilevel"/>
    <w:tmpl w:val="C96E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3"/>
  </w:num>
  <w:num w:numId="4">
    <w:abstractNumId w:val="5"/>
  </w:num>
  <w:num w:numId="5">
    <w:abstractNumId w:val="0"/>
  </w:num>
  <w:num w:numId="6">
    <w:abstractNumId w:val="2"/>
  </w:num>
  <w:num w:numId="7">
    <w:abstractNumId w:val="6"/>
  </w:num>
  <w:num w:numId="8">
    <w:abstractNumId w:val="9"/>
  </w:num>
  <w:num w:numId="9">
    <w:abstractNumId w:val="11"/>
  </w:num>
  <w:num w:numId="10">
    <w:abstractNumId w:val="1"/>
  </w:num>
  <w:num w:numId="11">
    <w:abstractNumId w:val="8"/>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52"/>
    <w:rsid w:val="000327CF"/>
    <w:rsid w:val="00037500"/>
    <w:rsid w:val="000446AD"/>
    <w:rsid w:val="0008687A"/>
    <w:rsid w:val="00093C25"/>
    <w:rsid w:val="000B2008"/>
    <w:rsid w:val="000C2CD0"/>
    <w:rsid w:val="0011349B"/>
    <w:rsid w:val="001138D5"/>
    <w:rsid w:val="00132C40"/>
    <w:rsid w:val="00143117"/>
    <w:rsid w:val="001726BE"/>
    <w:rsid w:val="00175EDB"/>
    <w:rsid w:val="0018373F"/>
    <w:rsid w:val="001B425D"/>
    <w:rsid w:val="001C720B"/>
    <w:rsid w:val="001F02B0"/>
    <w:rsid w:val="001F5D15"/>
    <w:rsid w:val="0020003D"/>
    <w:rsid w:val="002117E6"/>
    <w:rsid w:val="00212908"/>
    <w:rsid w:val="00221F39"/>
    <w:rsid w:val="00232293"/>
    <w:rsid w:val="0023277E"/>
    <w:rsid w:val="00264C42"/>
    <w:rsid w:val="00273B0C"/>
    <w:rsid w:val="0028133E"/>
    <w:rsid w:val="002A6BFE"/>
    <w:rsid w:val="002E3A77"/>
    <w:rsid w:val="002F0A67"/>
    <w:rsid w:val="002F0F36"/>
    <w:rsid w:val="002F5BDC"/>
    <w:rsid w:val="003248A7"/>
    <w:rsid w:val="00327A5B"/>
    <w:rsid w:val="00346434"/>
    <w:rsid w:val="003717C3"/>
    <w:rsid w:val="00373028"/>
    <w:rsid w:val="003A5786"/>
    <w:rsid w:val="003E0D37"/>
    <w:rsid w:val="003F3A88"/>
    <w:rsid w:val="00433BE9"/>
    <w:rsid w:val="00456C8E"/>
    <w:rsid w:val="004865F5"/>
    <w:rsid w:val="004A18B8"/>
    <w:rsid w:val="004E7DEA"/>
    <w:rsid w:val="004F1F49"/>
    <w:rsid w:val="00507CCA"/>
    <w:rsid w:val="00526FCA"/>
    <w:rsid w:val="0054053B"/>
    <w:rsid w:val="00547521"/>
    <w:rsid w:val="00553281"/>
    <w:rsid w:val="00592F6E"/>
    <w:rsid w:val="005B0B82"/>
    <w:rsid w:val="005B7617"/>
    <w:rsid w:val="005E27A5"/>
    <w:rsid w:val="006208E6"/>
    <w:rsid w:val="006215E0"/>
    <w:rsid w:val="006233F8"/>
    <w:rsid w:val="006262DF"/>
    <w:rsid w:val="00635F19"/>
    <w:rsid w:val="00636C8A"/>
    <w:rsid w:val="00641789"/>
    <w:rsid w:val="006423E0"/>
    <w:rsid w:val="00680D3C"/>
    <w:rsid w:val="00686701"/>
    <w:rsid w:val="00686CEB"/>
    <w:rsid w:val="006A67B8"/>
    <w:rsid w:val="006B6105"/>
    <w:rsid w:val="006C5F3D"/>
    <w:rsid w:val="006D7C25"/>
    <w:rsid w:val="006E2AEC"/>
    <w:rsid w:val="006E7292"/>
    <w:rsid w:val="0070212E"/>
    <w:rsid w:val="007D529B"/>
    <w:rsid w:val="007F1B53"/>
    <w:rsid w:val="00804ECF"/>
    <w:rsid w:val="008269E4"/>
    <w:rsid w:val="0083075B"/>
    <w:rsid w:val="00843820"/>
    <w:rsid w:val="00857A4F"/>
    <w:rsid w:val="0086181C"/>
    <w:rsid w:val="0086288F"/>
    <w:rsid w:val="00880817"/>
    <w:rsid w:val="00881EBE"/>
    <w:rsid w:val="00890350"/>
    <w:rsid w:val="00891D18"/>
    <w:rsid w:val="008B0A58"/>
    <w:rsid w:val="008B1CF3"/>
    <w:rsid w:val="008C2C55"/>
    <w:rsid w:val="008D04CA"/>
    <w:rsid w:val="008D6A07"/>
    <w:rsid w:val="00927357"/>
    <w:rsid w:val="00941B70"/>
    <w:rsid w:val="00942F9B"/>
    <w:rsid w:val="009445D8"/>
    <w:rsid w:val="0096185C"/>
    <w:rsid w:val="00963850"/>
    <w:rsid w:val="00984E87"/>
    <w:rsid w:val="009C2955"/>
    <w:rsid w:val="009C6502"/>
    <w:rsid w:val="009E7952"/>
    <w:rsid w:val="00A13C61"/>
    <w:rsid w:val="00A32AB9"/>
    <w:rsid w:val="00A55A52"/>
    <w:rsid w:val="00A66A79"/>
    <w:rsid w:val="00A67DD5"/>
    <w:rsid w:val="00A76AA1"/>
    <w:rsid w:val="00AA1DFF"/>
    <w:rsid w:val="00AB2DF6"/>
    <w:rsid w:val="00AB6081"/>
    <w:rsid w:val="00AE578A"/>
    <w:rsid w:val="00AF551B"/>
    <w:rsid w:val="00B00898"/>
    <w:rsid w:val="00B01852"/>
    <w:rsid w:val="00B0400E"/>
    <w:rsid w:val="00B0609B"/>
    <w:rsid w:val="00B16C80"/>
    <w:rsid w:val="00B47A03"/>
    <w:rsid w:val="00B8411F"/>
    <w:rsid w:val="00B86DFA"/>
    <w:rsid w:val="00BA5EC2"/>
    <w:rsid w:val="00BC01BC"/>
    <w:rsid w:val="00BC7A33"/>
    <w:rsid w:val="00BD35B3"/>
    <w:rsid w:val="00C05DF4"/>
    <w:rsid w:val="00C14A47"/>
    <w:rsid w:val="00C15778"/>
    <w:rsid w:val="00C42206"/>
    <w:rsid w:val="00C512B9"/>
    <w:rsid w:val="00C62A2F"/>
    <w:rsid w:val="00C739AF"/>
    <w:rsid w:val="00C8649B"/>
    <w:rsid w:val="00CA2631"/>
    <w:rsid w:val="00CC2E34"/>
    <w:rsid w:val="00CF09A6"/>
    <w:rsid w:val="00D1428E"/>
    <w:rsid w:val="00D502FA"/>
    <w:rsid w:val="00D55BEC"/>
    <w:rsid w:val="00D836FE"/>
    <w:rsid w:val="00D84B00"/>
    <w:rsid w:val="00D95723"/>
    <w:rsid w:val="00DE5F24"/>
    <w:rsid w:val="00E42177"/>
    <w:rsid w:val="00E51384"/>
    <w:rsid w:val="00E63284"/>
    <w:rsid w:val="00E83F65"/>
    <w:rsid w:val="00E90215"/>
    <w:rsid w:val="00EA13E8"/>
    <w:rsid w:val="00EA7099"/>
    <w:rsid w:val="00EB5E02"/>
    <w:rsid w:val="00EC30B3"/>
    <w:rsid w:val="00ED38C2"/>
    <w:rsid w:val="00ED7302"/>
    <w:rsid w:val="00EE1423"/>
    <w:rsid w:val="00EF5DC0"/>
    <w:rsid w:val="00F02BF4"/>
    <w:rsid w:val="00F35B60"/>
    <w:rsid w:val="00F3756A"/>
    <w:rsid w:val="00F43320"/>
    <w:rsid w:val="00F47697"/>
    <w:rsid w:val="00F52DFA"/>
    <w:rsid w:val="00F65696"/>
    <w:rsid w:val="00F82857"/>
    <w:rsid w:val="00F8434C"/>
    <w:rsid w:val="00F8551E"/>
    <w:rsid w:val="00FC02AD"/>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94E11"/>
  <w15:chartTrackingRefBased/>
  <w15:docId w15:val="{A56B2B3C-EAA6-47F7-AFDB-AEB047F8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C2E34"/>
    <w:pPr>
      <w:spacing w:after="100"/>
      <w:ind w:left="240"/>
    </w:pPr>
  </w:style>
  <w:style w:type="paragraph" w:styleId="TDC3">
    <w:name w:val="toc 3"/>
    <w:basedOn w:val="Normal"/>
    <w:next w:val="Normal"/>
    <w:autoRedefine/>
    <w:uiPriority w:val="39"/>
    <w:unhideWhenUsed/>
    <w:rsid w:val="00CC2E34"/>
    <w:pPr>
      <w:spacing w:after="100"/>
      <w:ind w:left="480"/>
    </w:pPr>
  </w:style>
  <w:style w:type="paragraph" w:styleId="Prrafodelista">
    <w:name w:val="List Paragraph"/>
    <w:basedOn w:val="Normal"/>
    <w:uiPriority w:val="34"/>
    <w:qFormat/>
    <w:rsid w:val="00942F9B"/>
    <w:pPr>
      <w:ind w:left="720"/>
      <w:contextualSpacing/>
    </w:pPr>
  </w:style>
  <w:style w:type="table" w:styleId="Tablanormal5">
    <w:name w:val="Plain Table 5"/>
    <w:basedOn w:val="Tablanormal"/>
    <w:uiPriority w:val="45"/>
    <w:rsid w:val="00B841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24601">
      <w:bodyDiv w:val="1"/>
      <w:marLeft w:val="0"/>
      <w:marRight w:val="0"/>
      <w:marTop w:val="0"/>
      <w:marBottom w:val="0"/>
      <w:divBdr>
        <w:top w:val="none" w:sz="0" w:space="0" w:color="auto"/>
        <w:left w:val="none" w:sz="0" w:space="0" w:color="auto"/>
        <w:bottom w:val="none" w:sz="0" w:space="0" w:color="auto"/>
        <w:right w:val="none" w:sz="0" w:space="0" w:color="auto"/>
      </w:divBdr>
    </w:div>
    <w:div w:id="214588194">
      <w:bodyDiv w:val="1"/>
      <w:marLeft w:val="0"/>
      <w:marRight w:val="0"/>
      <w:marTop w:val="0"/>
      <w:marBottom w:val="0"/>
      <w:divBdr>
        <w:top w:val="none" w:sz="0" w:space="0" w:color="auto"/>
        <w:left w:val="none" w:sz="0" w:space="0" w:color="auto"/>
        <w:bottom w:val="none" w:sz="0" w:space="0" w:color="auto"/>
        <w:right w:val="none" w:sz="0" w:space="0" w:color="auto"/>
      </w:divBdr>
    </w:div>
    <w:div w:id="319311962">
      <w:bodyDiv w:val="1"/>
      <w:marLeft w:val="0"/>
      <w:marRight w:val="0"/>
      <w:marTop w:val="0"/>
      <w:marBottom w:val="0"/>
      <w:divBdr>
        <w:top w:val="none" w:sz="0" w:space="0" w:color="auto"/>
        <w:left w:val="none" w:sz="0" w:space="0" w:color="auto"/>
        <w:bottom w:val="none" w:sz="0" w:space="0" w:color="auto"/>
        <w:right w:val="none" w:sz="0" w:space="0" w:color="auto"/>
      </w:divBdr>
    </w:div>
    <w:div w:id="487597594">
      <w:bodyDiv w:val="1"/>
      <w:marLeft w:val="0"/>
      <w:marRight w:val="0"/>
      <w:marTop w:val="0"/>
      <w:marBottom w:val="0"/>
      <w:divBdr>
        <w:top w:val="none" w:sz="0" w:space="0" w:color="auto"/>
        <w:left w:val="none" w:sz="0" w:space="0" w:color="auto"/>
        <w:bottom w:val="none" w:sz="0" w:space="0" w:color="auto"/>
        <w:right w:val="none" w:sz="0" w:space="0" w:color="auto"/>
      </w:divBdr>
    </w:div>
    <w:div w:id="521820647">
      <w:bodyDiv w:val="1"/>
      <w:marLeft w:val="0"/>
      <w:marRight w:val="0"/>
      <w:marTop w:val="0"/>
      <w:marBottom w:val="0"/>
      <w:divBdr>
        <w:top w:val="none" w:sz="0" w:space="0" w:color="auto"/>
        <w:left w:val="none" w:sz="0" w:space="0" w:color="auto"/>
        <w:bottom w:val="none" w:sz="0" w:space="0" w:color="auto"/>
        <w:right w:val="none" w:sz="0" w:space="0" w:color="auto"/>
      </w:divBdr>
    </w:div>
    <w:div w:id="605425677">
      <w:bodyDiv w:val="1"/>
      <w:marLeft w:val="0"/>
      <w:marRight w:val="0"/>
      <w:marTop w:val="0"/>
      <w:marBottom w:val="0"/>
      <w:divBdr>
        <w:top w:val="none" w:sz="0" w:space="0" w:color="auto"/>
        <w:left w:val="none" w:sz="0" w:space="0" w:color="auto"/>
        <w:bottom w:val="none" w:sz="0" w:space="0" w:color="auto"/>
        <w:right w:val="none" w:sz="0" w:space="0" w:color="auto"/>
      </w:divBdr>
    </w:div>
    <w:div w:id="983243775">
      <w:bodyDiv w:val="1"/>
      <w:marLeft w:val="0"/>
      <w:marRight w:val="0"/>
      <w:marTop w:val="0"/>
      <w:marBottom w:val="0"/>
      <w:divBdr>
        <w:top w:val="none" w:sz="0" w:space="0" w:color="auto"/>
        <w:left w:val="none" w:sz="0" w:space="0" w:color="auto"/>
        <w:bottom w:val="none" w:sz="0" w:space="0" w:color="auto"/>
        <w:right w:val="none" w:sz="0" w:space="0" w:color="auto"/>
      </w:divBdr>
    </w:div>
    <w:div w:id="1069303989">
      <w:bodyDiv w:val="1"/>
      <w:marLeft w:val="0"/>
      <w:marRight w:val="0"/>
      <w:marTop w:val="0"/>
      <w:marBottom w:val="0"/>
      <w:divBdr>
        <w:top w:val="none" w:sz="0" w:space="0" w:color="auto"/>
        <w:left w:val="none" w:sz="0" w:space="0" w:color="auto"/>
        <w:bottom w:val="none" w:sz="0" w:space="0" w:color="auto"/>
        <w:right w:val="none" w:sz="0" w:space="0" w:color="auto"/>
      </w:divBdr>
    </w:div>
    <w:div w:id="1205361817">
      <w:bodyDiv w:val="1"/>
      <w:marLeft w:val="0"/>
      <w:marRight w:val="0"/>
      <w:marTop w:val="0"/>
      <w:marBottom w:val="0"/>
      <w:divBdr>
        <w:top w:val="none" w:sz="0" w:space="0" w:color="auto"/>
        <w:left w:val="none" w:sz="0" w:space="0" w:color="auto"/>
        <w:bottom w:val="none" w:sz="0" w:space="0" w:color="auto"/>
        <w:right w:val="none" w:sz="0" w:space="0" w:color="auto"/>
      </w:divBdr>
    </w:div>
    <w:div w:id="1301762256">
      <w:bodyDiv w:val="1"/>
      <w:marLeft w:val="0"/>
      <w:marRight w:val="0"/>
      <w:marTop w:val="0"/>
      <w:marBottom w:val="0"/>
      <w:divBdr>
        <w:top w:val="none" w:sz="0" w:space="0" w:color="auto"/>
        <w:left w:val="none" w:sz="0" w:space="0" w:color="auto"/>
        <w:bottom w:val="none" w:sz="0" w:space="0" w:color="auto"/>
        <w:right w:val="none" w:sz="0" w:space="0" w:color="auto"/>
      </w:divBdr>
    </w:div>
    <w:div w:id="1527059722">
      <w:bodyDiv w:val="1"/>
      <w:marLeft w:val="0"/>
      <w:marRight w:val="0"/>
      <w:marTop w:val="0"/>
      <w:marBottom w:val="0"/>
      <w:divBdr>
        <w:top w:val="none" w:sz="0" w:space="0" w:color="auto"/>
        <w:left w:val="none" w:sz="0" w:space="0" w:color="auto"/>
        <w:bottom w:val="none" w:sz="0" w:space="0" w:color="auto"/>
        <w:right w:val="none" w:sz="0" w:space="0" w:color="auto"/>
      </w:divBdr>
    </w:div>
    <w:div w:id="1546333297">
      <w:bodyDiv w:val="1"/>
      <w:marLeft w:val="0"/>
      <w:marRight w:val="0"/>
      <w:marTop w:val="0"/>
      <w:marBottom w:val="0"/>
      <w:divBdr>
        <w:top w:val="none" w:sz="0" w:space="0" w:color="auto"/>
        <w:left w:val="none" w:sz="0" w:space="0" w:color="auto"/>
        <w:bottom w:val="none" w:sz="0" w:space="0" w:color="auto"/>
        <w:right w:val="none" w:sz="0" w:space="0" w:color="auto"/>
      </w:divBdr>
    </w:div>
    <w:div w:id="1671635693">
      <w:bodyDiv w:val="1"/>
      <w:marLeft w:val="0"/>
      <w:marRight w:val="0"/>
      <w:marTop w:val="0"/>
      <w:marBottom w:val="0"/>
      <w:divBdr>
        <w:top w:val="none" w:sz="0" w:space="0" w:color="auto"/>
        <w:left w:val="none" w:sz="0" w:space="0" w:color="auto"/>
        <w:bottom w:val="none" w:sz="0" w:space="0" w:color="auto"/>
        <w:right w:val="none" w:sz="0" w:space="0" w:color="auto"/>
      </w:divBdr>
    </w:div>
    <w:div w:id="1797941594">
      <w:bodyDiv w:val="1"/>
      <w:marLeft w:val="0"/>
      <w:marRight w:val="0"/>
      <w:marTop w:val="0"/>
      <w:marBottom w:val="0"/>
      <w:divBdr>
        <w:top w:val="none" w:sz="0" w:space="0" w:color="auto"/>
        <w:left w:val="none" w:sz="0" w:space="0" w:color="auto"/>
        <w:bottom w:val="none" w:sz="0" w:space="0" w:color="auto"/>
        <w:right w:val="none" w:sz="0" w:space="0" w:color="auto"/>
      </w:divBdr>
    </w:div>
    <w:div w:id="1898512652">
      <w:bodyDiv w:val="1"/>
      <w:marLeft w:val="0"/>
      <w:marRight w:val="0"/>
      <w:marTop w:val="0"/>
      <w:marBottom w:val="0"/>
      <w:divBdr>
        <w:top w:val="none" w:sz="0" w:space="0" w:color="auto"/>
        <w:left w:val="none" w:sz="0" w:space="0" w:color="auto"/>
        <w:bottom w:val="none" w:sz="0" w:space="0" w:color="auto"/>
        <w:right w:val="none" w:sz="0" w:space="0" w:color="auto"/>
      </w:divBdr>
    </w:div>
    <w:div w:id="1908372250">
      <w:bodyDiv w:val="1"/>
      <w:marLeft w:val="0"/>
      <w:marRight w:val="0"/>
      <w:marTop w:val="0"/>
      <w:marBottom w:val="0"/>
      <w:divBdr>
        <w:top w:val="none" w:sz="0" w:space="0" w:color="auto"/>
        <w:left w:val="none" w:sz="0" w:space="0" w:color="auto"/>
        <w:bottom w:val="none" w:sz="0" w:space="0" w:color="auto"/>
        <w:right w:val="none" w:sz="0" w:space="0" w:color="auto"/>
      </w:divBdr>
    </w:div>
    <w:div w:id="2036346909">
      <w:bodyDiv w:val="1"/>
      <w:marLeft w:val="0"/>
      <w:marRight w:val="0"/>
      <w:marTop w:val="0"/>
      <w:marBottom w:val="0"/>
      <w:divBdr>
        <w:top w:val="none" w:sz="0" w:space="0" w:color="auto"/>
        <w:left w:val="none" w:sz="0" w:space="0" w:color="auto"/>
        <w:bottom w:val="none" w:sz="0" w:space="0" w:color="auto"/>
        <w:right w:val="none" w:sz="0" w:space="0" w:color="auto"/>
      </w:divBdr>
    </w:div>
    <w:div w:id="2067683227">
      <w:bodyDiv w:val="1"/>
      <w:marLeft w:val="0"/>
      <w:marRight w:val="0"/>
      <w:marTop w:val="0"/>
      <w:marBottom w:val="0"/>
      <w:divBdr>
        <w:top w:val="none" w:sz="0" w:space="0" w:color="auto"/>
        <w:left w:val="none" w:sz="0" w:space="0" w:color="auto"/>
        <w:bottom w:val="none" w:sz="0" w:space="0" w:color="auto"/>
        <w:right w:val="none" w:sz="0" w:space="0" w:color="auto"/>
      </w:divBdr>
    </w:div>
    <w:div w:id="2070181830">
      <w:bodyDiv w:val="1"/>
      <w:marLeft w:val="0"/>
      <w:marRight w:val="0"/>
      <w:marTop w:val="0"/>
      <w:marBottom w:val="0"/>
      <w:divBdr>
        <w:top w:val="none" w:sz="0" w:space="0" w:color="auto"/>
        <w:left w:val="none" w:sz="0" w:space="0" w:color="auto"/>
        <w:bottom w:val="none" w:sz="0" w:space="0" w:color="auto"/>
        <w:right w:val="none" w:sz="0" w:space="0" w:color="auto"/>
      </w:divBdr>
    </w:div>
    <w:div w:id="21344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591</TotalTime>
  <Pages>1</Pages>
  <Words>5805</Words>
  <Characters>31929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51</cp:revision>
  <cp:lastPrinted>2026-03-09T20:21:00Z</cp:lastPrinted>
  <dcterms:created xsi:type="dcterms:W3CDTF">2024-03-06T00:59:00Z</dcterms:created>
  <dcterms:modified xsi:type="dcterms:W3CDTF">2026-03-09T20:22:00Z</dcterms:modified>
</cp:coreProperties>
</file>
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3C216" w14:textId="77777777" w:rsidR="00F43320" w:rsidRDefault="00B0400E">
      <w:r>
        <w:rPr>
          <w:noProof/>
        </w:rPr>
        <w:drawing>
          <wp:anchor distT="0" distB="0" distL="114300" distR="114300" simplePos="0" relativeHeight="251637760" behindDoc="0" locked="0" layoutInCell="1" allowOverlap="1" wp14:anchorId="58F9AE94" wp14:editId="3D3B6ADB">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98F0C" w14:textId="77777777" w:rsidR="00F43320" w:rsidRDefault="00F43320"/>
    <w:p w14:paraId="5A519D05" w14:textId="77777777" w:rsidR="00F43320" w:rsidRDefault="00F43320"/>
    <w:p w14:paraId="0801A49B" w14:textId="77777777" w:rsidR="00F43320" w:rsidRDefault="00F43320"/>
    <w:p w14:paraId="42149557" w14:textId="77777777" w:rsidR="00F43320" w:rsidRDefault="00F43320"/>
    <w:p w14:paraId="2AB20BF0" w14:textId="77777777" w:rsidR="00F43320" w:rsidRDefault="00F43320"/>
    <w:p w14:paraId="0B80CE28" w14:textId="77777777" w:rsidR="00F43320" w:rsidRDefault="00F43320"/>
    <w:p w14:paraId="67719172" w14:textId="77777777" w:rsidR="00F43320" w:rsidRDefault="00F43320"/>
    <w:p w14:paraId="0AE5B61B" w14:textId="77777777" w:rsidR="00F43320" w:rsidRDefault="00F43320"/>
    <w:p w14:paraId="2987EEAB" w14:textId="77777777" w:rsidR="00F43320" w:rsidRDefault="006D7C25">
      <w:r>
        <w:rPr>
          <w:noProof/>
        </w:rPr>
        <mc:AlternateContent>
          <mc:Choice Requires="wps">
            <w:drawing>
              <wp:anchor distT="0" distB="0" distL="114300" distR="114300" simplePos="0" relativeHeight="251639808" behindDoc="1" locked="0" layoutInCell="1" allowOverlap="1" wp14:anchorId="2F5B5E7B" wp14:editId="5F44538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F5B5E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EDBED30" w14:textId="77777777" w:rsidR="00F43320" w:rsidRDefault="00F43320"/>
    <w:p w14:paraId="362726D3" w14:textId="77777777" w:rsidR="00F43320" w:rsidRDefault="00F43320"/>
    <w:p w14:paraId="1709451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B460AE8" wp14:editId="291D5973">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905B40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9AB83E7" w14:textId="77777777" w:rsidR="00F43320" w:rsidRDefault="003E0D37">
      <w:r>
        <w:rPr>
          <w:noProof/>
        </w:rPr>
        <mc:AlternateContent>
          <mc:Choice Requires="wps">
            <w:drawing>
              <wp:anchor distT="0" distB="0" distL="114300" distR="114300" simplePos="0" relativeHeight="251640832" behindDoc="0" locked="0" layoutInCell="1" allowOverlap="1" wp14:anchorId="65FD4B38" wp14:editId="413B974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70019" w14:textId="6B2CA8C9" w:rsidR="00F43320" w:rsidRPr="005E6C17" w:rsidRDefault="00EE1704" w:rsidP="00EF5DC0">
                            <w:pPr>
                              <w:jc w:val="right"/>
                              <w:rPr>
                                <w:rFonts w:ascii="EleganTech™" w:hAnsi="EleganTech™"/>
                                <w:b/>
                                <w:color w:val="404040"/>
                                <w:sz w:val="54"/>
                                <w:szCs w:val="56"/>
                              </w:rPr>
                            </w:pPr>
                            <w:r w:rsidRPr="00EE1704">
                              <w:rPr>
                                <w:rFonts w:cs="Calibri"/>
                                <w:b/>
                                <w:color w:val="000000"/>
                                <w:sz w:val="48"/>
                                <w:szCs w:val="52"/>
                                <w:lang w:eastAsia="es-NI"/>
                              </w:rPr>
                              <w:t xml:space="preserve">Estrategia y </w:t>
                            </w:r>
                            <w:r>
                              <w:rPr>
                                <w:rFonts w:cs="Calibri"/>
                                <w:b/>
                                <w:color w:val="000000"/>
                                <w:sz w:val="48"/>
                                <w:szCs w:val="52"/>
                                <w:lang w:eastAsia="es-NI"/>
                              </w:rPr>
                              <w:t>C</w:t>
                            </w:r>
                            <w:r w:rsidRPr="00EE1704">
                              <w:rPr>
                                <w:rFonts w:cs="Calibri"/>
                                <w:b/>
                                <w:color w:val="000000"/>
                                <w:sz w:val="48"/>
                                <w:szCs w:val="52"/>
                                <w:lang w:eastAsia="es-NI"/>
                              </w:rPr>
                              <w:t xml:space="preserve">reatividad </w:t>
                            </w:r>
                            <w:r>
                              <w:rPr>
                                <w:rFonts w:cs="Calibri"/>
                                <w:b/>
                                <w:color w:val="000000"/>
                                <w:sz w:val="48"/>
                                <w:szCs w:val="52"/>
                                <w:lang w:eastAsia="es-NI"/>
                              </w:rPr>
                              <w:t>D</w:t>
                            </w:r>
                            <w:r w:rsidRPr="00EE1704">
                              <w:rPr>
                                <w:rFonts w:cs="Calibri"/>
                                <w:b/>
                                <w:color w:val="000000"/>
                                <w:sz w:val="48"/>
                                <w:szCs w:val="52"/>
                                <w:lang w:eastAsia="es-NI"/>
                              </w:rPr>
                              <w:t>igital</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163BBB8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D4B38"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7F270019" w14:textId="6B2CA8C9" w:rsidR="00F43320" w:rsidRPr="005E6C17" w:rsidRDefault="00EE1704" w:rsidP="00EF5DC0">
                      <w:pPr>
                        <w:jc w:val="right"/>
                        <w:rPr>
                          <w:rFonts w:ascii="EleganTech™" w:hAnsi="EleganTech™"/>
                          <w:b/>
                          <w:color w:val="404040"/>
                          <w:sz w:val="54"/>
                          <w:szCs w:val="56"/>
                        </w:rPr>
                      </w:pPr>
                      <w:r w:rsidRPr="00EE1704">
                        <w:rPr>
                          <w:rFonts w:cs="Calibri"/>
                          <w:b/>
                          <w:color w:val="000000"/>
                          <w:sz w:val="48"/>
                          <w:szCs w:val="52"/>
                          <w:lang w:eastAsia="es-NI"/>
                        </w:rPr>
                        <w:t xml:space="preserve">Estrategia y </w:t>
                      </w:r>
                      <w:r>
                        <w:rPr>
                          <w:rFonts w:cs="Calibri"/>
                          <w:b/>
                          <w:color w:val="000000"/>
                          <w:sz w:val="48"/>
                          <w:szCs w:val="52"/>
                          <w:lang w:eastAsia="es-NI"/>
                        </w:rPr>
                        <w:t>C</w:t>
                      </w:r>
                      <w:r w:rsidRPr="00EE1704">
                        <w:rPr>
                          <w:rFonts w:cs="Calibri"/>
                          <w:b/>
                          <w:color w:val="000000"/>
                          <w:sz w:val="48"/>
                          <w:szCs w:val="52"/>
                          <w:lang w:eastAsia="es-NI"/>
                        </w:rPr>
                        <w:t xml:space="preserve">reatividad </w:t>
                      </w:r>
                      <w:r>
                        <w:rPr>
                          <w:rFonts w:cs="Calibri"/>
                          <w:b/>
                          <w:color w:val="000000"/>
                          <w:sz w:val="48"/>
                          <w:szCs w:val="52"/>
                          <w:lang w:eastAsia="es-NI"/>
                        </w:rPr>
                        <w:t>D</w:t>
                      </w:r>
                      <w:r w:rsidRPr="00EE1704">
                        <w:rPr>
                          <w:rFonts w:cs="Calibri"/>
                          <w:b/>
                          <w:color w:val="000000"/>
                          <w:sz w:val="48"/>
                          <w:szCs w:val="52"/>
                          <w:lang w:eastAsia="es-NI"/>
                        </w:rPr>
                        <w:t>igital</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163BBB8A" w14:textId="77777777" w:rsidR="00F43320" w:rsidRDefault="00F43320" w:rsidP="00F43320">
                      <w:pPr>
                        <w:jc w:val="right"/>
                      </w:pPr>
                    </w:p>
                  </w:txbxContent>
                </v:textbox>
              </v:shape>
            </w:pict>
          </mc:Fallback>
        </mc:AlternateContent>
      </w:r>
    </w:p>
    <w:p w14:paraId="23F00FE2" w14:textId="77777777" w:rsidR="00F43320" w:rsidRDefault="00F43320"/>
    <w:p w14:paraId="4B9E1835" w14:textId="77777777" w:rsidR="005B0B82" w:rsidRDefault="005B0B82"/>
    <w:p w14:paraId="0B13918F" w14:textId="77777777" w:rsidR="005B0B82" w:rsidRDefault="005B0B82"/>
    <w:p w14:paraId="08C3C86F" w14:textId="77777777" w:rsidR="005B0B82" w:rsidRDefault="005B0B82"/>
    <w:p w14:paraId="59ED079D" w14:textId="77777777" w:rsidR="005B0B82" w:rsidRDefault="005B0B82"/>
    <w:p w14:paraId="754A0233" w14:textId="77777777" w:rsidR="005B0B82" w:rsidRDefault="005B0B82"/>
    <w:p w14:paraId="33435B82" w14:textId="77777777" w:rsidR="005B0B82" w:rsidRDefault="005B0B82"/>
    <w:p w14:paraId="3A1A632B" w14:textId="77777777" w:rsidR="005B0B82" w:rsidRDefault="005B0B82"/>
    <w:p w14:paraId="215B3367" w14:textId="77777777" w:rsidR="005B0B82" w:rsidRDefault="005B0B82"/>
    <w:p w14:paraId="42CFB489" w14:textId="77777777" w:rsidR="005B0B82" w:rsidRDefault="005B0B82"/>
    <w:p w14:paraId="354DB580" w14:textId="77777777" w:rsidR="005B0B82" w:rsidRDefault="005B0B82"/>
    <w:p w14:paraId="0138BF27" w14:textId="77777777" w:rsidR="005B0B82" w:rsidRDefault="005B0B82"/>
    <w:p w14:paraId="7909F1DD" w14:textId="77777777" w:rsidR="00636C8A" w:rsidRDefault="00636C8A"/>
    <w:p w14:paraId="0D909C0F" w14:textId="77777777" w:rsidR="00A66A79" w:rsidRDefault="00A66A79">
      <w:pPr>
        <w:sectPr w:rsidR="00A66A79" w:rsidSect="00636C8A">
          <w:pgSz w:w="12240" w:h="15840"/>
          <w:pgMar w:top="1418" w:right="1701" w:bottom="1418" w:left="1701" w:header="709" w:footer="709" w:gutter="0"/>
          <w:cols w:space="708"/>
          <w:docGrid w:linePitch="360"/>
        </w:sectPr>
      </w:pPr>
    </w:p>
    <w:p w14:paraId="7FBF9255"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262698BE" wp14:editId="31BE7BBA">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FD388" w14:textId="77777777" w:rsidR="0070212E" w:rsidRPr="00D904A7" w:rsidRDefault="0070212E" w:rsidP="0070212E">
                              <w:pPr>
                                <w:pStyle w:val="Ttulo1"/>
                              </w:pPr>
                              <w:bookmarkStart w:id="0" w:name="_Toc160547533"/>
                              <w:bookmarkStart w:id="1" w:name="_Toc207470538"/>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2698BE"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1AFD388" w14:textId="77777777" w:rsidR="0070212E" w:rsidRPr="00D904A7" w:rsidRDefault="0070212E" w:rsidP="0070212E">
                        <w:pPr>
                          <w:pStyle w:val="Ttulo1"/>
                        </w:pPr>
                        <w:bookmarkStart w:id="2" w:name="_Toc160547533"/>
                        <w:bookmarkStart w:id="3" w:name="_Toc207470538"/>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735DD17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13AD079"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85C9BFA" w14:textId="77777777" w:rsidR="00843820" w:rsidRPr="004A18B8" w:rsidRDefault="00843820" w:rsidP="00843820">
          <w:pPr>
            <w:rPr>
              <w:rFonts w:cs="Tahoma"/>
              <w:szCs w:val="24"/>
              <w:lang w:val="es-ES" w:eastAsia="es-NI"/>
            </w:rPr>
          </w:pPr>
        </w:p>
        <w:p w14:paraId="5A36EA85" w14:textId="6D3151E1" w:rsidR="00EF11A6"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7470538" w:history="1">
            <w:r w:rsidR="00EF11A6" w:rsidRPr="00C0208A">
              <w:rPr>
                <w:rStyle w:val="Hipervnculo"/>
                <w:noProof/>
              </w:rPr>
              <w:t>Índice de Contenido</w:t>
            </w:r>
            <w:r w:rsidR="00EF11A6">
              <w:rPr>
                <w:noProof/>
                <w:webHidden/>
              </w:rPr>
              <w:tab/>
            </w:r>
            <w:r w:rsidR="00EF11A6">
              <w:rPr>
                <w:noProof/>
                <w:webHidden/>
              </w:rPr>
              <w:fldChar w:fldCharType="begin"/>
            </w:r>
            <w:r w:rsidR="00EF11A6">
              <w:rPr>
                <w:noProof/>
                <w:webHidden/>
              </w:rPr>
              <w:instrText xml:space="preserve"> PAGEREF _Toc207470538 \h </w:instrText>
            </w:r>
            <w:r w:rsidR="00EF11A6">
              <w:rPr>
                <w:noProof/>
                <w:webHidden/>
              </w:rPr>
            </w:r>
            <w:r w:rsidR="00EF11A6">
              <w:rPr>
                <w:noProof/>
                <w:webHidden/>
              </w:rPr>
              <w:fldChar w:fldCharType="separate"/>
            </w:r>
            <w:r w:rsidR="007A709D">
              <w:rPr>
                <w:noProof/>
                <w:webHidden/>
              </w:rPr>
              <w:t>2</w:t>
            </w:r>
            <w:r w:rsidR="00EF11A6">
              <w:rPr>
                <w:noProof/>
                <w:webHidden/>
              </w:rPr>
              <w:fldChar w:fldCharType="end"/>
            </w:r>
          </w:hyperlink>
        </w:p>
        <w:p w14:paraId="07CFD6BF" w14:textId="5CAF0A54" w:rsidR="00EF11A6" w:rsidRDefault="00095FE0">
          <w:pPr>
            <w:pStyle w:val="TDC1"/>
            <w:tabs>
              <w:tab w:val="right" w:leader="dot" w:pos="8828"/>
            </w:tabs>
            <w:rPr>
              <w:rFonts w:asciiTheme="minorHAnsi" w:eastAsiaTheme="minorEastAsia" w:hAnsiTheme="minorHAnsi"/>
              <w:noProof/>
              <w:kern w:val="2"/>
              <w:szCs w:val="24"/>
              <w:lang w:val="en-US"/>
              <w14:ligatures w14:val="standardContextual"/>
            </w:rPr>
          </w:pPr>
          <w:hyperlink w:anchor="_Toc207470539" w:history="1">
            <w:r w:rsidR="00EF11A6" w:rsidRPr="00C0208A">
              <w:rPr>
                <w:rStyle w:val="Hipervnculo"/>
                <w:noProof/>
              </w:rPr>
              <w:t>Introducción</w:t>
            </w:r>
            <w:r w:rsidR="00EF11A6">
              <w:rPr>
                <w:noProof/>
                <w:webHidden/>
              </w:rPr>
              <w:tab/>
            </w:r>
            <w:r w:rsidR="00EF11A6">
              <w:rPr>
                <w:noProof/>
                <w:webHidden/>
              </w:rPr>
              <w:fldChar w:fldCharType="begin"/>
            </w:r>
            <w:r w:rsidR="00EF11A6">
              <w:rPr>
                <w:noProof/>
                <w:webHidden/>
              </w:rPr>
              <w:instrText xml:space="preserve"> PAGEREF _Toc207470539 \h </w:instrText>
            </w:r>
            <w:r w:rsidR="00EF11A6">
              <w:rPr>
                <w:noProof/>
                <w:webHidden/>
              </w:rPr>
            </w:r>
            <w:r w:rsidR="00EF11A6">
              <w:rPr>
                <w:noProof/>
                <w:webHidden/>
              </w:rPr>
              <w:fldChar w:fldCharType="separate"/>
            </w:r>
            <w:r w:rsidR="007A709D">
              <w:rPr>
                <w:noProof/>
                <w:webHidden/>
              </w:rPr>
              <w:t>3</w:t>
            </w:r>
            <w:r w:rsidR="00EF11A6">
              <w:rPr>
                <w:noProof/>
                <w:webHidden/>
              </w:rPr>
              <w:fldChar w:fldCharType="end"/>
            </w:r>
          </w:hyperlink>
        </w:p>
        <w:p w14:paraId="4B6E1C7A" w14:textId="3269A078" w:rsidR="00EF11A6" w:rsidRDefault="00095FE0">
          <w:pPr>
            <w:pStyle w:val="TDC1"/>
            <w:tabs>
              <w:tab w:val="right" w:leader="dot" w:pos="8828"/>
            </w:tabs>
            <w:rPr>
              <w:rFonts w:asciiTheme="minorHAnsi" w:eastAsiaTheme="minorEastAsia" w:hAnsiTheme="minorHAnsi"/>
              <w:noProof/>
              <w:kern w:val="2"/>
              <w:szCs w:val="24"/>
              <w:lang w:val="en-US"/>
              <w14:ligatures w14:val="standardContextual"/>
            </w:rPr>
          </w:pPr>
          <w:hyperlink w:anchor="_Toc207470540" w:history="1">
            <w:r w:rsidR="00EF11A6" w:rsidRPr="00C0208A">
              <w:rPr>
                <w:rStyle w:val="Hipervnculo"/>
                <w:noProof/>
              </w:rPr>
              <w:t>Desarrollo de Contenidos</w:t>
            </w:r>
            <w:r w:rsidR="00EF11A6">
              <w:rPr>
                <w:noProof/>
                <w:webHidden/>
              </w:rPr>
              <w:tab/>
            </w:r>
            <w:r w:rsidR="00EF11A6">
              <w:rPr>
                <w:noProof/>
                <w:webHidden/>
              </w:rPr>
              <w:fldChar w:fldCharType="begin"/>
            </w:r>
            <w:r w:rsidR="00EF11A6">
              <w:rPr>
                <w:noProof/>
                <w:webHidden/>
              </w:rPr>
              <w:instrText xml:space="preserve"> PAGEREF _Toc207470540 \h </w:instrText>
            </w:r>
            <w:r w:rsidR="00EF11A6">
              <w:rPr>
                <w:noProof/>
                <w:webHidden/>
              </w:rPr>
            </w:r>
            <w:r w:rsidR="00EF11A6">
              <w:rPr>
                <w:noProof/>
                <w:webHidden/>
              </w:rPr>
              <w:fldChar w:fldCharType="separate"/>
            </w:r>
            <w:r w:rsidR="007A709D">
              <w:rPr>
                <w:noProof/>
                <w:webHidden/>
              </w:rPr>
              <w:t>4</w:t>
            </w:r>
            <w:r w:rsidR="00EF11A6">
              <w:rPr>
                <w:noProof/>
                <w:webHidden/>
              </w:rPr>
              <w:fldChar w:fldCharType="end"/>
            </w:r>
          </w:hyperlink>
        </w:p>
        <w:p w14:paraId="5A474BE9" w14:textId="7822FED2" w:rsidR="00EF11A6" w:rsidRDefault="00095FE0">
          <w:pPr>
            <w:pStyle w:val="TDC2"/>
            <w:tabs>
              <w:tab w:val="right" w:leader="dot" w:pos="8828"/>
            </w:tabs>
            <w:rPr>
              <w:rFonts w:asciiTheme="minorHAnsi" w:eastAsiaTheme="minorEastAsia" w:hAnsiTheme="minorHAnsi"/>
              <w:noProof/>
              <w:kern w:val="2"/>
              <w:szCs w:val="24"/>
              <w:lang w:val="en-US"/>
              <w14:ligatures w14:val="standardContextual"/>
            </w:rPr>
          </w:pPr>
          <w:hyperlink w:anchor="_Toc207470541" w:history="1">
            <w:r w:rsidR="00EF11A6" w:rsidRPr="00C0208A">
              <w:rPr>
                <w:rStyle w:val="Hipervnculo"/>
                <w:noProof/>
                <w:lang w:val="es-ES"/>
              </w:rPr>
              <w:t>El entorno del cambio: La publicidad digital</w:t>
            </w:r>
            <w:r w:rsidR="00EF11A6">
              <w:rPr>
                <w:noProof/>
                <w:webHidden/>
              </w:rPr>
              <w:tab/>
            </w:r>
            <w:r w:rsidR="00EF11A6">
              <w:rPr>
                <w:noProof/>
                <w:webHidden/>
              </w:rPr>
              <w:fldChar w:fldCharType="begin"/>
            </w:r>
            <w:r w:rsidR="00EF11A6">
              <w:rPr>
                <w:noProof/>
                <w:webHidden/>
              </w:rPr>
              <w:instrText xml:space="preserve"> PAGEREF _Toc207470541 \h </w:instrText>
            </w:r>
            <w:r w:rsidR="00EF11A6">
              <w:rPr>
                <w:noProof/>
                <w:webHidden/>
              </w:rPr>
            </w:r>
            <w:r w:rsidR="00EF11A6">
              <w:rPr>
                <w:noProof/>
                <w:webHidden/>
              </w:rPr>
              <w:fldChar w:fldCharType="separate"/>
            </w:r>
            <w:r w:rsidR="007A709D">
              <w:rPr>
                <w:noProof/>
                <w:webHidden/>
              </w:rPr>
              <w:t>4</w:t>
            </w:r>
            <w:r w:rsidR="00EF11A6">
              <w:rPr>
                <w:noProof/>
                <w:webHidden/>
              </w:rPr>
              <w:fldChar w:fldCharType="end"/>
            </w:r>
          </w:hyperlink>
        </w:p>
        <w:p w14:paraId="7C381071" w14:textId="3FF6EF6F" w:rsidR="00EF11A6" w:rsidRDefault="00095FE0">
          <w:pPr>
            <w:pStyle w:val="TDC2"/>
            <w:tabs>
              <w:tab w:val="right" w:leader="dot" w:pos="8828"/>
            </w:tabs>
            <w:rPr>
              <w:rFonts w:asciiTheme="minorHAnsi" w:eastAsiaTheme="minorEastAsia" w:hAnsiTheme="minorHAnsi"/>
              <w:noProof/>
              <w:kern w:val="2"/>
              <w:szCs w:val="24"/>
              <w:lang w:val="en-US"/>
              <w14:ligatures w14:val="standardContextual"/>
            </w:rPr>
          </w:pPr>
          <w:hyperlink w:anchor="_Toc207470542" w:history="1">
            <w:r w:rsidR="00EF11A6" w:rsidRPr="00C0208A">
              <w:rPr>
                <w:rStyle w:val="Hipervnculo"/>
                <w:noProof/>
                <w:spacing w:val="-1"/>
                <w:lang w:val="es-ES"/>
              </w:rPr>
              <w:t>Fundamentos del Marketing Digital: Las 4 F's</w:t>
            </w:r>
            <w:r w:rsidR="00EF11A6">
              <w:rPr>
                <w:noProof/>
                <w:webHidden/>
              </w:rPr>
              <w:tab/>
            </w:r>
            <w:r w:rsidR="00EF11A6">
              <w:rPr>
                <w:noProof/>
                <w:webHidden/>
              </w:rPr>
              <w:fldChar w:fldCharType="begin"/>
            </w:r>
            <w:r w:rsidR="00EF11A6">
              <w:rPr>
                <w:noProof/>
                <w:webHidden/>
              </w:rPr>
              <w:instrText xml:space="preserve"> PAGEREF _Toc207470542 \h </w:instrText>
            </w:r>
            <w:r w:rsidR="00EF11A6">
              <w:rPr>
                <w:noProof/>
                <w:webHidden/>
              </w:rPr>
            </w:r>
            <w:r w:rsidR="00EF11A6">
              <w:rPr>
                <w:noProof/>
                <w:webHidden/>
              </w:rPr>
              <w:fldChar w:fldCharType="separate"/>
            </w:r>
            <w:r w:rsidR="007A709D">
              <w:rPr>
                <w:noProof/>
                <w:webHidden/>
              </w:rPr>
              <w:t>6</w:t>
            </w:r>
            <w:r w:rsidR="00EF11A6">
              <w:rPr>
                <w:noProof/>
                <w:webHidden/>
              </w:rPr>
              <w:fldChar w:fldCharType="end"/>
            </w:r>
          </w:hyperlink>
        </w:p>
        <w:p w14:paraId="0DDBC759" w14:textId="2C551DA4" w:rsidR="00EF11A6" w:rsidRDefault="00095FE0">
          <w:pPr>
            <w:pStyle w:val="TDC2"/>
            <w:tabs>
              <w:tab w:val="right" w:leader="dot" w:pos="8828"/>
            </w:tabs>
            <w:rPr>
              <w:rFonts w:asciiTheme="minorHAnsi" w:eastAsiaTheme="minorEastAsia" w:hAnsiTheme="minorHAnsi"/>
              <w:noProof/>
              <w:kern w:val="2"/>
              <w:szCs w:val="24"/>
              <w:lang w:val="en-US"/>
              <w14:ligatures w14:val="standardContextual"/>
            </w:rPr>
          </w:pPr>
          <w:hyperlink w:anchor="_Toc207470543" w:history="1">
            <w:r w:rsidR="00EF11A6" w:rsidRPr="00C0208A">
              <w:rPr>
                <w:rStyle w:val="Hipervnculo"/>
                <w:noProof/>
                <w:lang w:val="es-ES"/>
              </w:rPr>
              <w:t>Nuevos Modelos. Storytelling, Branded Content y Narrativa Transmedia</w:t>
            </w:r>
            <w:r w:rsidR="00EF11A6">
              <w:rPr>
                <w:noProof/>
                <w:webHidden/>
              </w:rPr>
              <w:tab/>
            </w:r>
            <w:r w:rsidR="00EF11A6">
              <w:rPr>
                <w:noProof/>
                <w:webHidden/>
              </w:rPr>
              <w:fldChar w:fldCharType="begin"/>
            </w:r>
            <w:r w:rsidR="00EF11A6">
              <w:rPr>
                <w:noProof/>
                <w:webHidden/>
              </w:rPr>
              <w:instrText xml:space="preserve"> PAGEREF _Toc207470543 \h </w:instrText>
            </w:r>
            <w:r w:rsidR="00EF11A6">
              <w:rPr>
                <w:noProof/>
                <w:webHidden/>
              </w:rPr>
            </w:r>
            <w:r w:rsidR="00EF11A6">
              <w:rPr>
                <w:noProof/>
                <w:webHidden/>
              </w:rPr>
              <w:fldChar w:fldCharType="separate"/>
            </w:r>
            <w:r w:rsidR="007A709D">
              <w:rPr>
                <w:noProof/>
                <w:webHidden/>
              </w:rPr>
              <w:t>9</w:t>
            </w:r>
            <w:r w:rsidR="00EF11A6">
              <w:rPr>
                <w:noProof/>
                <w:webHidden/>
              </w:rPr>
              <w:fldChar w:fldCharType="end"/>
            </w:r>
          </w:hyperlink>
        </w:p>
        <w:p w14:paraId="437B6465" w14:textId="4A8861ED" w:rsidR="00EF11A6" w:rsidRDefault="00095FE0">
          <w:pPr>
            <w:pStyle w:val="TDC2"/>
            <w:tabs>
              <w:tab w:val="right" w:leader="dot" w:pos="8828"/>
            </w:tabs>
            <w:rPr>
              <w:rFonts w:asciiTheme="minorHAnsi" w:eastAsiaTheme="minorEastAsia" w:hAnsiTheme="minorHAnsi"/>
              <w:noProof/>
              <w:kern w:val="2"/>
              <w:szCs w:val="24"/>
              <w:lang w:val="en-US"/>
              <w14:ligatures w14:val="standardContextual"/>
            </w:rPr>
          </w:pPr>
          <w:hyperlink w:anchor="_Toc207470544" w:history="1">
            <w:r w:rsidR="00EF11A6" w:rsidRPr="00C0208A">
              <w:rPr>
                <w:rStyle w:val="Hipervnculo"/>
                <w:noProof/>
                <w:spacing w:val="3"/>
                <w:lang w:val="es-ES"/>
              </w:rPr>
              <w:t xml:space="preserve">Masterclass: Planificación estrategia y embudos de conversión (ARRR, TOFU, MOFU, </w:t>
            </w:r>
            <w:r w:rsidR="00EF11A6" w:rsidRPr="00C0208A">
              <w:rPr>
                <w:rStyle w:val="Hipervnculo"/>
                <w:noProof/>
                <w:lang w:val="es-ES"/>
              </w:rPr>
              <w:t>BOFU)</w:t>
            </w:r>
            <w:r w:rsidR="00EF11A6">
              <w:rPr>
                <w:noProof/>
                <w:webHidden/>
              </w:rPr>
              <w:tab/>
            </w:r>
            <w:r w:rsidR="00EF11A6">
              <w:rPr>
                <w:noProof/>
                <w:webHidden/>
              </w:rPr>
              <w:fldChar w:fldCharType="begin"/>
            </w:r>
            <w:r w:rsidR="00EF11A6">
              <w:rPr>
                <w:noProof/>
                <w:webHidden/>
              </w:rPr>
              <w:instrText xml:space="preserve"> PAGEREF _Toc207470544 \h </w:instrText>
            </w:r>
            <w:r w:rsidR="00EF11A6">
              <w:rPr>
                <w:noProof/>
                <w:webHidden/>
              </w:rPr>
            </w:r>
            <w:r w:rsidR="00EF11A6">
              <w:rPr>
                <w:noProof/>
                <w:webHidden/>
              </w:rPr>
              <w:fldChar w:fldCharType="separate"/>
            </w:r>
            <w:r w:rsidR="007A709D">
              <w:rPr>
                <w:noProof/>
                <w:webHidden/>
              </w:rPr>
              <w:t>13</w:t>
            </w:r>
            <w:r w:rsidR="00EF11A6">
              <w:rPr>
                <w:noProof/>
                <w:webHidden/>
              </w:rPr>
              <w:fldChar w:fldCharType="end"/>
            </w:r>
          </w:hyperlink>
        </w:p>
        <w:p w14:paraId="6FC73FF8" w14:textId="3F5862CE" w:rsidR="00EF11A6" w:rsidRDefault="00095FE0">
          <w:pPr>
            <w:pStyle w:val="TDC2"/>
            <w:tabs>
              <w:tab w:val="right" w:leader="dot" w:pos="8828"/>
            </w:tabs>
            <w:rPr>
              <w:rFonts w:asciiTheme="minorHAnsi" w:eastAsiaTheme="minorEastAsia" w:hAnsiTheme="minorHAnsi"/>
              <w:noProof/>
              <w:kern w:val="2"/>
              <w:szCs w:val="24"/>
              <w:lang w:val="en-US"/>
              <w14:ligatures w14:val="standardContextual"/>
            </w:rPr>
          </w:pPr>
          <w:hyperlink w:anchor="_Toc207470545" w:history="1">
            <w:r w:rsidR="00EF11A6" w:rsidRPr="00C0208A">
              <w:rPr>
                <w:rStyle w:val="Hipervnculo"/>
                <w:noProof/>
                <w:spacing w:val="-1"/>
                <w:lang w:val="en-US"/>
              </w:rPr>
              <w:t>Agile Planning de un Community Manager</w:t>
            </w:r>
            <w:r w:rsidR="00EF11A6">
              <w:rPr>
                <w:noProof/>
                <w:webHidden/>
              </w:rPr>
              <w:tab/>
            </w:r>
            <w:r w:rsidR="00EF11A6">
              <w:rPr>
                <w:noProof/>
                <w:webHidden/>
              </w:rPr>
              <w:fldChar w:fldCharType="begin"/>
            </w:r>
            <w:r w:rsidR="00EF11A6">
              <w:rPr>
                <w:noProof/>
                <w:webHidden/>
              </w:rPr>
              <w:instrText xml:space="preserve"> PAGEREF _Toc207470545 \h </w:instrText>
            </w:r>
            <w:r w:rsidR="00EF11A6">
              <w:rPr>
                <w:noProof/>
                <w:webHidden/>
              </w:rPr>
            </w:r>
            <w:r w:rsidR="00EF11A6">
              <w:rPr>
                <w:noProof/>
                <w:webHidden/>
              </w:rPr>
              <w:fldChar w:fldCharType="separate"/>
            </w:r>
            <w:r w:rsidR="007A709D">
              <w:rPr>
                <w:noProof/>
                <w:webHidden/>
              </w:rPr>
              <w:t>20</w:t>
            </w:r>
            <w:r w:rsidR="00EF11A6">
              <w:rPr>
                <w:noProof/>
                <w:webHidden/>
              </w:rPr>
              <w:fldChar w:fldCharType="end"/>
            </w:r>
          </w:hyperlink>
        </w:p>
        <w:p w14:paraId="49EDFFA9" w14:textId="12230801" w:rsidR="00EF11A6" w:rsidRDefault="00095FE0">
          <w:pPr>
            <w:pStyle w:val="TDC2"/>
            <w:tabs>
              <w:tab w:val="right" w:leader="dot" w:pos="8828"/>
            </w:tabs>
            <w:rPr>
              <w:rFonts w:asciiTheme="minorHAnsi" w:eastAsiaTheme="minorEastAsia" w:hAnsiTheme="minorHAnsi"/>
              <w:noProof/>
              <w:kern w:val="2"/>
              <w:szCs w:val="24"/>
              <w:lang w:val="en-US"/>
              <w14:ligatures w14:val="standardContextual"/>
            </w:rPr>
          </w:pPr>
          <w:hyperlink w:anchor="_Toc207470546" w:history="1">
            <w:r w:rsidR="00EF11A6" w:rsidRPr="00C0208A">
              <w:rPr>
                <w:rStyle w:val="Hipervnculo"/>
                <w:noProof/>
                <w:spacing w:val="-1"/>
                <w:lang w:val="es-ES"/>
              </w:rPr>
              <w:t>Estrategia creativa y Planes de negocios</w:t>
            </w:r>
            <w:r w:rsidR="00EF11A6">
              <w:rPr>
                <w:noProof/>
                <w:webHidden/>
              </w:rPr>
              <w:tab/>
            </w:r>
            <w:r w:rsidR="00EF11A6">
              <w:rPr>
                <w:noProof/>
                <w:webHidden/>
              </w:rPr>
              <w:fldChar w:fldCharType="begin"/>
            </w:r>
            <w:r w:rsidR="00EF11A6">
              <w:rPr>
                <w:noProof/>
                <w:webHidden/>
              </w:rPr>
              <w:instrText xml:space="preserve"> PAGEREF _Toc207470546 \h </w:instrText>
            </w:r>
            <w:r w:rsidR="00EF11A6">
              <w:rPr>
                <w:noProof/>
                <w:webHidden/>
              </w:rPr>
            </w:r>
            <w:r w:rsidR="00EF11A6">
              <w:rPr>
                <w:noProof/>
                <w:webHidden/>
              </w:rPr>
              <w:fldChar w:fldCharType="separate"/>
            </w:r>
            <w:r w:rsidR="007A709D">
              <w:rPr>
                <w:noProof/>
                <w:webHidden/>
              </w:rPr>
              <w:t>29</w:t>
            </w:r>
            <w:r w:rsidR="00EF11A6">
              <w:rPr>
                <w:noProof/>
                <w:webHidden/>
              </w:rPr>
              <w:fldChar w:fldCharType="end"/>
            </w:r>
          </w:hyperlink>
        </w:p>
        <w:p w14:paraId="4A75C5E5" w14:textId="6CAD41CA" w:rsidR="00EF11A6" w:rsidRDefault="00095FE0">
          <w:pPr>
            <w:pStyle w:val="TDC2"/>
            <w:tabs>
              <w:tab w:val="right" w:leader="dot" w:pos="8828"/>
            </w:tabs>
            <w:rPr>
              <w:rFonts w:asciiTheme="minorHAnsi" w:eastAsiaTheme="minorEastAsia" w:hAnsiTheme="minorHAnsi"/>
              <w:noProof/>
              <w:kern w:val="2"/>
              <w:szCs w:val="24"/>
              <w:lang w:val="en-US"/>
              <w14:ligatures w14:val="standardContextual"/>
            </w:rPr>
          </w:pPr>
          <w:hyperlink w:anchor="_Toc207470547" w:history="1">
            <w:r w:rsidR="00EF11A6" w:rsidRPr="00C0208A">
              <w:rPr>
                <w:rStyle w:val="Hipervnculo"/>
                <w:noProof/>
                <w:lang w:val="es-ES"/>
              </w:rPr>
              <w:t>Digital Customer Experience + Remarketing</w:t>
            </w:r>
            <w:r w:rsidR="00EF11A6">
              <w:rPr>
                <w:noProof/>
                <w:webHidden/>
              </w:rPr>
              <w:tab/>
            </w:r>
            <w:r w:rsidR="00EF11A6">
              <w:rPr>
                <w:noProof/>
                <w:webHidden/>
              </w:rPr>
              <w:fldChar w:fldCharType="begin"/>
            </w:r>
            <w:r w:rsidR="00EF11A6">
              <w:rPr>
                <w:noProof/>
                <w:webHidden/>
              </w:rPr>
              <w:instrText xml:space="preserve"> PAGEREF _Toc207470547 \h </w:instrText>
            </w:r>
            <w:r w:rsidR="00EF11A6">
              <w:rPr>
                <w:noProof/>
                <w:webHidden/>
              </w:rPr>
            </w:r>
            <w:r w:rsidR="00EF11A6">
              <w:rPr>
                <w:noProof/>
                <w:webHidden/>
              </w:rPr>
              <w:fldChar w:fldCharType="separate"/>
            </w:r>
            <w:r w:rsidR="007A709D">
              <w:rPr>
                <w:noProof/>
                <w:webHidden/>
              </w:rPr>
              <w:t>38</w:t>
            </w:r>
            <w:r w:rsidR="00EF11A6">
              <w:rPr>
                <w:noProof/>
                <w:webHidden/>
              </w:rPr>
              <w:fldChar w:fldCharType="end"/>
            </w:r>
          </w:hyperlink>
        </w:p>
        <w:p w14:paraId="2335B151" w14:textId="1DE596DE" w:rsidR="00EF11A6" w:rsidRDefault="00095FE0">
          <w:pPr>
            <w:pStyle w:val="TDC1"/>
            <w:tabs>
              <w:tab w:val="right" w:leader="dot" w:pos="8828"/>
            </w:tabs>
            <w:rPr>
              <w:rFonts w:asciiTheme="minorHAnsi" w:eastAsiaTheme="minorEastAsia" w:hAnsiTheme="minorHAnsi"/>
              <w:noProof/>
              <w:kern w:val="2"/>
              <w:szCs w:val="24"/>
              <w:lang w:val="en-US"/>
              <w14:ligatures w14:val="standardContextual"/>
            </w:rPr>
          </w:pPr>
          <w:hyperlink w:anchor="_Toc207470548" w:history="1">
            <w:r w:rsidR="00EF11A6" w:rsidRPr="00C0208A">
              <w:rPr>
                <w:rStyle w:val="Hipervnculo"/>
                <w:noProof/>
              </w:rPr>
              <w:t>Bibliografía y Webgrafía</w:t>
            </w:r>
            <w:r w:rsidR="00EF11A6">
              <w:rPr>
                <w:noProof/>
                <w:webHidden/>
              </w:rPr>
              <w:tab/>
            </w:r>
            <w:r w:rsidR="00EF11A6">
              <w:rPr>
                <w:noProof/>
                <w:webHidden/>
              </w:rPr>
              <w:fldChar w:fldCharType="begin"/>
            </w:r>
            <w:r w:rsidR="00EF11A6">
              <w:rPr>
                <w:noProof/>
                <w:webHidden/>
              </w:rPr>
              <w:instrText xml:space="preserve"> PAGEREF _Toc207470548 \h </w:instrText>
            </w:r>
            <w:r w:rsidR="00EF11A6">
              <w:rPr>
                <w:noProof/>
                <w:webHidden/>
              </w:rPr>
            </w:r>
            <w:r w:rsidR="00EF11A6">
              <w:rPr>
                <w:noProof/>
                <w:webHidden/>
              </w:rPr>
              <w:fldChar w:fldCharType="separate"/>
            </w:r>
            <w:r w:rsidR="007A709D">
              <w:rPr>
                <w:noProof/>
                <w:webHidden/>
              </w:rPr>
              <w:t>39</w:t>
            </w:r>
            <w:r w:rsidR="00EF11A6">
              <w:rPr>
                <w:noProof/>
                <w:webHidden/>
              </w:rPr>
              <w:fldChar w:fldCharType="end"/>
            </w:r>
          </w:hyperlink>
        </w:p>
        <w:p w14:paraId="5DE04312" w14:textId="33CE762E" w:rsidR="00EF11A6" w:rsidRDefault="00095FE0">
          <w:pPr>
            <w:pStyle w:val="TDC1"/>
            <w:tabs>
              <w:tab w:val="right" w:leader="dot" w:pos="8828"/>
            </w:tabs>
            <w:rPr>
              <w:rFonts w:asciiTheme="minorHAnsi" w:eastAsiaTheme="minorEastAsia" w:hAnsiTheme="minorHAnsi"/>
              <w:noProof/>
              <w:kern w:val="2"/>
              <w:szCs w:val="24"/>
              <w:lang w:val="en-US"/>
              <w14:ligatures w14:val="standardContextual"/>
            </w:rPr>
          </w:pPr>
          <w:hyperlink w:anchor="_Toc207470549" w:history="1">
            <w:r w:rsidR="00EF11A6" w:rsidRPr="00C0208A">
              <w:rPr>
                <w:rStyle w:val="Hipervnculo"/>
                <w:noProof/>
              </w:rPr>
              <w:t>Glosario</w:t>
            </w:r>
            <w:r w:rsidR="00EF11A6">
              <w:rPr>
                <w:noProof/>
                <w:webHidden/>
              </w:rPr>
              <w:tab/>
            </w:r>
            <w:r w:rsidR="00EF11A6">
              <w:rPr>
                <w:noProof/>
                <w:webHidden/>
              </w:rPr>
              <w:fldChar w:fldCharType="begin"/>
            </w:r>
            <w:r w:rsidR="00EF11A6">
              <w:rPr>
                <w:noProof/>
                <w:webHidden/>
              </w:rPr>
              <w:instrText xml:space="preserve"> PAGEREF _Toc207470549 \h </w:instrText>
            </w:r>
            <w:r w:rsidR="00EF11A6">
              <w:rPr>
                <w:noProof/>
                <w:webHidden/>
              </w:rPr>
            </w:r>
            <w:r w:rsidR="00EF11A6">
              <w:rPr>
                <w:noProof/>
                <w:webHidden/>
              </w:rPr>
              <w:fldChar w:fldCharType="separate"/>
            </w:r>
            <w:r w:rsidR="007A709D">
              <w:rPr>
                <w:noProof/>
                <w:webHidden/>
              </w:rPr>
              <w:t>39</w:t>
            </w:r>
            <w:r w:rsidR="00EF11A6">
              <w:rPr>
                <w:noProof/>
                <w:webHidden/>
              </w:rPr>
              <w:fldChar w:fldCharType="end"/>
            </w:r>
          </w:hyperlink>
        </w:p>
        <w:p w14:paraId="54875E75" w14:textId="7F79F0C9" w:rsidR="00843820" w:rsidRDefault="00843820">
          <w:r w:rsidRPr="004A18B8">
            <w:rPr>
              <w:rFonts w:cs="Tahoma"/>
              <w:szCs w:val="24"/>
              <w:lang w:val="es-ES"/>
            </w:rPr>
            <w:fldChar w:fldCharType="end"/>
          </w:r>
        </w:p>
      </w:sdtContent>
    </w:sdt>
    <w:p w14:paraId="683F8DE3" w14:textId="77777777" w:rsidR="00B0609B" w:rsidRPr="008D04CA" w:rsidRDefault="00B0609B" w:rsidP="008D04CA">
      <w:pPr>
        <w:spacing w:line="276" w:lineRule="auto"/>
        <w:rPr>
          <w:bCs/>
        </w:rPr>
      </w:pPr>
    </w:p>
    <w:p w14:paraId="69332011" w14:textId="77777777" w:rsidR="00B0609B" w:rsidRPr="008D04CA" w:rsidRDefault="00B0609B" w:rsidP="008D04CA">
      <w:pPr>
        <w:spacing w:line="276" w:lineRule="auto"/>
        <w:rPr>
          <w:bCs/>
        </w:rPr>
      </w:pPr>
    </w:p>
    <w:p w14:paraId="69622DE0" w14:textId="77777777" w:rsidR="00B0609B" w:rsidRPr="008D04CA" w:rsidRDefault="00B0609B" w:rsidP="008D04CA">
      <w:pPr>
        <w:spacing w:line="276" w:lineRule="auto"/>
        <w:rPr>
          <w:bCs/>
        </w:rPr>
      </w:pPr>
    </w:p>
    <w:p w14:paraId="7686D452" w14:textId="77777777" w:rsidR="00B0609B" w:rsidRPr="008D04CA" w:rsidRDefault="00B0609B" w:rsidP="008D04CA">
      <w:pPr>
        <w:spacing w:line="276" w:lineRule="auto"/>
        <w:rPr>
          <w:bCs/>
        </w:rPr>
      </w:pPr>
    </w:p>
    <w:p w14:paraId="2D8C47D9" w14:textId="77777777" w:rsidR="00B0609B" w:rsidRPr="008D04CA" w:rsidRDefault="00B0609B" w:rsidP="008D04CA">
      <w:pPr>
        <w:spacing w:line="276" w:lineRule="auto"/>
        <w:rPr>
          <w:bCs/>
        </w:rPr>
      </w:pPr>
    </w:p>
    <w:p w14:paraId="79AD259F" w14:textId="77777777" w:rsidR="00B0609B" w:rsidRPr="008D04CA" w:rsidRDefault="00B0609B" w:rsidP="008D04CA">
      <w:pPr>
        <w:spacing w:line="276" w:lineRule="auto"/>
        <w:rPr>
          <w:bCs/>
        </w:rPr>
      </w:pPr>
    </w:p>
    <w:p w14:paraId="02894425" w14:textId="77777777" w:rsidR="00B0609B" w:rsidRDefault="00B0609B" w:rsidP="008D04CA">
      <w:pPr>
        <w:spacing w:line="276" w:lineRule="auto"/>
        <w:rPr>
          <w:bCs/>
        </w:rPr>
      </w:pPr>
    </w:p>
    <w:p w14:paraId="6707EAD3" w14:textId="77777777" w:rsidR="00C5601D" w:rsidRDefault="00C5601D" w:rsidP="008D04CA">
      <w:pPr>
        <w:spacing w:line="276" w:lineRule="auto"/>
        <w:rPr>
          <w:bCs/>
        </w:rPr>
      </w:pPr>
    </w:p>
    <w:p w14:paraId="4ED11D7C" w14:textId="77777777" w:rsidR="00B0609B" w:rsidRDefault="00B0609B" w:rsidP="001E52CF">
      <w:pPr>
        <w:spacing w:line="276" w:lineRule="auto"/>
        <w:rPr>
          <w:b/>
        </w:rPr>
      </w:pPr>
    </w:p>
    <w:p w14:paraId="4764EAC6" w14:textId="77777777" w:rsidR="00B0609B" w:rsidRPr="00A76AA1" w:rsidRDefault="00B0609B" w:rsidP="00A76AA1">
      <w:pPr>
        <w:contextualSpacing/>
        <w:rPr>
          <w:bCs/>
        </w:rPr>
      </w:pPr>
    </w:p>
    <w:p w14:paraId="058F87C6"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739D6C14" wp14:editId="79482F7A">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4180C" w14:textId="77777777" w:rsidR="008D04CA" w:rsidRPr="00D904A7" w:rsidRDefault="008D04CA" w:rsidP="008D04CA">
                              <w:pPr>
                                <w:pStyle w:val="Ttulo1"/>
                              </w:pPr>
                              <w:bookmarkStart w:id="4" w:name="_Toc160547534"/>
                              <w:bookmarkStart w:id="5" w:name="_Toc207470539"/>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9D6C1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E94180C" w14:textId="77777777" w:rsidR="008D04CA" w:rsidRPr="00D904A7" w:rsidRDefault="008D04CA" w:rsidP="008D04CA">
                        <w:pPr>
                          <w:pStyle w:val="Ttulo1"/>
                        </w:pPr>
                        <w:bookmarkStart w:id="6" w:name="_Toc160547534"/>
                        <w:bookmarkStart w:id="7" w:name="_Toc207470539"/>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E58623C" w14:textId="77777777" w:rsidR="00987BEE" w:rsidRDefault="00987BEE" w:rsidP="00C5601D">
      <w:pPr>
        <w:contextualSpacing/>
        <w:rPr>
          <w:bCs/>
          <w:noProof/>
        </w:rPr>
      </w:pPr>
    </w:p>
    <w:p w14:paraId="02951CCF" w14:textId="77777777" w:rsidR="006D2680" w:rsidRPr="006D2680" w:rsidRDefault="006D2680" w:rsidP="006D2680">
      <w:pPr>
        <w:contextualSpacing/>
        <w:rPr>
          <w:bCs/>
          <w:noProof/>
        </w:rPr>
      </w:pPr>
      <w:r w:rsidRPr="006D2680">
        <w:rPr>
          <w:bCs/>
          <w:noProof/>
        </w:rPr>
        <w:t>Bienvenidos a la primera unidad de Marketing Digital. Como futuros ingenieros, su fortaleza reside en la lógica, la estructura y la capacidad de construir sistemas robustos y funcionales. Sin embargo, en el mundo digital actual, la tecnología más elegante y bien desarrollada fracasa si no está conectada con una audiencia, si no resuelve una necesidad real o si no logra comunicar su valor de manera persuasiva.</w:t>
      </w:r>
    </w:p>
    <w:p w14:paraId="2D7EE606" w14:textId="77777777" w:rsidR="006D2680" w:rsidRDefault="006D2680" w:rsidP="006D2680">
      <w:pPr>
        <w:contextualSpacing/>
        <w:rPr>
          <w:bCs/>
          <w:noProof/>
        </w:rPr>
      </w:pPr>
      <w:r w:rsidRPr="006D2680">
        <w:rPr>
          <w:bCs/>
          <w:noProof/>
        </w:rPr>
        <w:t>Esta unidad está diseñada para construir el puente entre su expertise técnico y el mundo de la estrategia y la creatividad. No se trata de aprender a "hacer posts en redes sociales", sino de comprender el </w:t>
      </w:r>
      <w:r w:rsidRPr="006D2680">
        <w:rPr>
          <w:b/>
          <w:bCs/>
          <w:noProof/>
        </w:rPr>
        <w:t>framework estratégico</w:t>
      </w:r>
      <w:r w:rsidRPr="006D2680">
        <w:rPr>
          <w:bCs/>
          <w:noProof/>
        </w:rPr>
        <w:t> que debe sustentar cualquier desarrollo digital. Antes de escribir una línea de código, desplegar un servidor o diseñar una base de datos, es crucial entender el </w:t>
      </w:r>
      <w:r w:rsidRPr="006D2680">
        <w:rPr>
          <w:bCs/>
          <w:i/>
          <w:iCs/>
          <w:noProof/>
        </w:rPr>
        <w:t>porqué</w:t>
      </w:r>
      <w:r w:rsidRPr="006D2680">
        <w:rPr>
          <w:bCs/>
          <w:noProof/>
        </w:rPr>
        <w:t> y el </w:t>
      </w:r>
      <w:r w:rsidRPr="006D2680">
        <w:rPr>
          <w:bCs/>
          <w:i/>
          <w:iCs/>
          <w:noProof/>
        </w:rPr>
        <w:t>para quién</w:t>
      </w:r>
      <w:r w:rsidRPr="006D2680">
        <w:rPr>
          <w:bCs/>
          <w:noProof/>
        </w:rPr>
        <w:t>.</w:t>
      </w:r>
    </w:p>
    <w:p w14:paraId="128BACD4" w14:textId="77777777" w:rsidR="006D2680" w:rsidRPr="006D2680" w:rsidRDefault="006D2680" w:rsidP="006D2680">
      <w:pPr>
        <w:contextualSpacing/>
        <w:rPr>
          <w:bCs/>
          <w:noProof/>
        </w:rPr>
      </w:pPr>
    </w:p>
    <w:p w14:paraId="784B5031" w14:textId="77777777" w:rsidR="006D2680" w:rsidRDefault="006D2680" w:rsidP="006D2680">
      <w:pPr>
        <w:contextualSpacing/>
        <w:rPr>
          <w:bCs/>
          <w:noProof/>
        </w:rPr>
      </w:pPr>
      <w:r w:rsidRPr="006D2680">
        <w:rPr>
          <w:bCs/>
          <w:noProof/>
        </w:rPr>
        <w:t>Analizaremos el contexto digital global y de Nicaragua, identificando oportunidades únicas para el mercado local. Exploraremos modelos narrativos como el Storytelling y el Transmedia, que son, en esencia, algoritmos para captar la atención humana. Desglosaremos embudos de conversión (como AARRR) que no son más que diagramas de flujo orientados a usuarios, y planificación ágil, una metodología que les resultará familiar pero aplicada a la comunicación.</w:t>
      </w:r>
    </w:p>
    <w:p w14:paraId="19A5AA71" w14:textId="77777777" w:rsidR="006D2680" w:rsidRPr="006D2680" w:rsidRDefault="006D2680" w:rsidP="006D2680">
      <w:pPr>
        <w:contextualSpacing/>
        <w:rPr>
          <w:bCs/>
          <w:noProof/>
        </w:rPr>
      </w:pPr>
    </w:p>
    <w:p w14:paraId="7C505ABD" w14:textId="77777777" w:rsidR="006D2680" w:rsidRPr="006D2680" w:rsidRDefault="006D2680" w:rsidP="006D2680">
      <w:pPr>
        <w:contextualSpacing/>
        <w:rPr>
          <w:bCs/>
          <w:noProof/>
        </w:rPr>
      </w:pPr>
      <w:r w:rsidRPr="006D2680">
        <w:rPr>
          <w:bCs/>
          <w:noProof/>
        </w:rPr>
        <w:t>Al final de esta unidad, verán la estrategia de marketing no como un departamento separado, sino como la </w:t>
      </w:r>
      <w:r w:rsidRPr="006D2680">
        <w:rPr>
          <w:b/>
          <w:bCs/>
          <w:noProof/>
        </w:rPr>
        <w:t>hoja de ruta esencial</w:t>
      </w:r>
      <w:r w:rsidRPr="006D2680">
        <w:rPr>
          <w:bCs/>
          <w:noProof/>
        </w:rPr>
        <w:t> que define los requisitos, la experiencia de usuario (DX/CX) y el modelo de negocio de cualquier sistema o aplicación que lleguen a crear. Aquí es donde la ingeniería encuentra su propósito en el mercado.</w:t>
      </w:r>
    </w:p>
    <w:p w14:paraId="4FBD978D" w14:textId="77777777" w:rsidR="00C5601D" w:rsidRDefault="00C5601D" w:rsidP="00C5601D">
      <w:pPr>
        <w:contextualSpacing/>
        <w:rPr>
          <w:bCs/>
          <w:noProof/>
        </w:rPr>
      </w:pPr>
    </w:p>
    <w:p w14:paraId="376BCA86" w14:textId="77777777" w:rsidR="00C5601D" w:rsidRDefault="00C5601D" w:rsidP="00C5601D">
      <w:pPr>
        <w:contextualSpacing/>
        <w:rPr>
          <w:bCs/>
          <w:noProof/>
        </w:rPr>
      </w:pPr>
    </w:p>
    <w:p w14:paraId="3D454967" w14:textId="77777777" w:rsidR="00C5601D" w:rsidRDefault="00C5601D" w:rsidP="00C5601D">
      <w:pPr>
        <w:contextualSpacing/>
        <w:rPr>
          <w:bCs/>
          <w:noProof/>
        </w:rPr>
      </w:pPr>
    </w:p>
    <w:p w14:paraId="1F1C5806" w14:textId="77777777" w:rsidR="00AB2DF6" w:rsidRPr="002117E6" w:rsidRDefault="00AB2DF6" w:rsidP="00A76AA1">
      <w:pPr>
        <w:contextualSpacing/>
        <w:rPr>
          <w:bCs/>
        </w:rPr>
      </w:pPr>
    </w:p>
    <w:p w14:paraId="1D69A690"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61525108" wp14:editId="2DFB8789">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C39DB" w14:textId="77777777" w:rsidR="008D04CA" w:rsidRPr="00D904A7" w:rsidRDefault="008D04CA" w:rsidP="008D04CA">
                              <w:pPr>
                                <w:pStyle w:val="Ttulo1"/>
                              </w:pPr>
                              <w:bookmarkStart w:id="8" w:name="_Toc160547535"/>
                              <w:bookmarkStart w:id="9" w:name="_Toc207470540"/>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1525108"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CC39DB" w14:textId="77777777" w:rsidR="008D04CA" w:rsidRPr="00D904A7" w:rsidRDefault="008D04CA" w:rsidP="008D04CA">
                        <w:pPr>
                          <w:pStyle w:val="Ttulo1"/>
                        </w:pPr>
                        <w:bookmarkStart w:id="10" w:name="_Toc160547535"/>
                        <w:bookmarkStart w:id="11" w:name="_Toc207470540"/>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927A79E" w14:textId="77777777" w:rsidR="00AB2DF6" w:rsidRDefault="00AB2DF6" w:rsidP="00A76AA1">
      <w:pPr>
        <w:tabs>
          <w:tab w:val="left" w:pos="3075"/>
        </w:tabs>
        <w:contextualSpacing/>
      </w:pPr>
    </w:p>
    <w:p w14:paraId="6CACDE5A" w14:textId="4522EDBE" w:rsidR="00EE1704" w:rsidRDefault="00EE1704" w:rsidP="001E52CF">
      <w:pPr>
        <w:pStyle w:val="Ttulo2"/>
        <w:rPr>
          <w:lang w:val="es-ES"/>
        </w:rPr>
      </w:pPr>
      <w:bookmarkStart w:id="12" w:name="_Toc207470541"/>
      <w:r>
        <w:rPr>
          <w:lang w:val="es-ES"/>
        </w:rPr>
        <w:t>El entorno del cambio: La publicidad digital</w:t>
      </w:r>
      <w:bookmarkEnd w:id="12"/>
    </w:p>
    <w:p w14:paraId="70BC4CE6" w14:textId="77777777" w:rsidR="000D0117" w:rsidRDefault="000D0117" w:rsidP="000D0117">
      <w:r w:rsidRPr="000D0117">
        <w:t>El marketing ha experimentado una transición radical en los últimos 30 años. La publicidad tradicional —radio, televisión, prensa— se caracterizaba por mensajes unidireccionales, poco segmentados y de difícil medición. Con la irrupción de Internet y las redes sociales, la publicidad digital se transformó en un ecosistema interactivo, medible y altamente segmentado.</w:t>
      </w:r>
    </w:p>
    <w:p w14:paraId="047D4DFC" w14:textId="77777777" w:rsidR="000D0117" w:rsidRPr="000D0117" w:rsidRDefault="000D0117" w:rsidP="000D0117"/>
    <w:p w14:paraId="02DF06E0" w14:textId="77777777" w:rsidR="000D0117" w:rsidRDefault="000D0117" w:rsidP="000D0117">
      <w:r w:rsidRPr="000D0117">
        <w:t xml:space="preserve">Según Kotler, </w:t>
      </w:r>
      <w:proofErr w:type="spellStart"/>
      <w:r w:rsidRPr="000D0117">
        <w:t>Kartajaya</w:t>
      </w:r>
      <w:proofErr w:type="spellEnd"/>
      <w:r w:rsidRPr="000D0117">
        <w:t xml:space="preserve"> y </w:t>
      </w:r>
      <w:proofErr w:type="spellStart"/>
      <w:r w:rsidRPr="000D0117">
        <w:t>Setiawan</w:t>
      </w:r>
      <w:proofErr w:type="spellEnd"/>
      <w:r w:rsidRPr="000D0117">
        <w:t xml:space="preserve"> (2017), vivimos en la era del </w:t>
      </w:r>
      <w:r w:rsidRPr="000D0117">
        <w:rPr>
          <w:b/>
          <w:bCs/>
        </w:rPr>
        <w:t>Marketing 4.0</w:t>
      </w:r>
      <w:r w:rsidRPr="000D0117">
        <w:t>, caracterizada por un consumidor hiperconectado que demanda experiencias personalizadas y bidireccionales. Esto implica que la publicidad digital no solo transmite mensajes, sino que crea conversaciones y comunidades alrededor de marcas.</w:t>
      </w:r>
    </w:p>
    <w:p w14:paraId="72DA83C8" w14:textId="77777777" w:rsidR="000D0117" w:rsidRPr="000D0117" w:rsidRDefault="000D0117" w:rsidP="000D0117"/>
    <w:p w14:paraId="5B37DD4F" w14:textId="0931F439" w:rsidR="000D0117" w:rsidRDefault="000D0117" w:rsidP="000D0117">
      <w:pPr>
        <w:jc w:val="left"/>
      </w:pPr>
      <w:r w:rsidRPr="000D0117">
        <w:t>Ejemplo aplicado:</w:t>
      </w:r>
    </w:p>
    <w:p w14:paraId="41176178" w14:textId="37DAAD51" w:rsidR="000D0117" w:rsidRPr="000D0117" w:rsidRDefault="000D0117" w:rsidP="000D0117">
      <w:r w:rsidRPr="000D0117">
        <w:t xml:space="preserve">Imaginemos que </w:t>
      </w:r>
      <w:proofErr w:type="spellStart"/>
      <w:r w:rsidRPr="000D0117">
        <w:rPr>
          <w:i/>
          <w:iCs/>
        </w:rPr>
        <w:t>NutriApp</w:t>
      </w:r>
      <w:proofErr w:type="spellEnd"/>
      <w:r w:rsidRPr="000D0117">
        <w:t xml:space="preserve"> quiere lanzar una campaña digital en Managua. A diferencia de pagar un anuncio en televisión nacional (costoso y con alcance difuso), puede segmentar en Facebook </w:t>
      </w:r>
      <w:proofErr w:type="spellStart"/>
      <w:r w:rsidRPr="000D0117">
        <w:t>Ads</w:t>
      </w:r>
      <w:proofErr w:type="spellEnd"/>
      <w:r w:rsidRPr="000D0117">
        <w:t xml:space="preserve"> a jóvenes universitarios de 18 a 25 años interesados en alimentación saludable, localizados en zonas cercanas a universidades. El anuncio no solo se mostrará a la audiencia adecuada, sino que permitirá medir </w:t>
      </w:r>
      <w:r w:rsidRPr="000D0117">
        <w:rPr>
          <w:b/>
          <w:bCs/>
        </w:rPr>
        <w:t>impresiones, clics, tasa de conversión y retorno de inversión (ROI)</w:t>
      </w:r>
      <w:r w:rsidRPr="000D0117">
        <w:t xml:space="preserve"> en tiempo real.</w:t>
      </w:r>
    </w:p>
    <w:p w14:paraId="1E5B08A9" w14:textId="77777777" w:rsidR="000D0117" w:rsidRDefault="000D0117" w:rsidP="000D0117"/>
    <w:p w14:paraId="390304E0" w14:textId="010455C5" w:rsidR="000D0117" w:rsidRDefault="000D0117" w:rsidP="000D0117">
      <w:r w:rsidRPr="000D0117">
        <w:t xml:space="preserve">En Nicaragua, donde el uso de redes sociales es alto (Statista, 2023 reporta más del 60% de penetración digital en Centroamérica), esta capacidad de segmentar y medir es crucial para las </w:t>
      </w:r>
      <w:proofErr w:type="gramStart"/>
      <w:r w:rsidRPr="000D0117">
        <w:t>startups tecnológicas</w:t>
      </w:r>
      <w:proofErr w:type="gramEnd"/>
      <w:r w:rsidRPr="000D0117">
        <w:t>.</w:t>
      </w:r>
    </w:p>
    <w:p w14:paraId="3DBAFDFD" w14:textId="77777777" w:rsidR="000D0117" w:rsidRDefault="000D0117" w:rsidP="000D0117"/>
    <w:p w14:paraId="4D2BD32A" w14:textId="77777777" w:rsidR="000D0117" w:rsidRPr="000D0117" w:rsidRDefault="000D0117" w:rsidP="000D0117"/>
    <w:p w14:paraId="43DECC68" w14:textId="163B6892" w:rsidR="000D0117" w:rsidRPr="000D0117" w:rsidRDefault="000D0117" w:rsidP="000D0117">
      <w:pPr>
        <w:rPr>
          <w:lang w:val="en-US"/>
        </w:rPr>
      </w:pPr>
      <w:proofErr w:type="spellStart"/>
      <w:r w:rsidRPr="000D0117">
        <w:rPr>
          <w:b/>
          <w:bCs/>
          <w:lang w:val="en-US"/>
        </w:rPr>
        <w:lastRenderedPageBreak/>
        <w:t>Autoevaluación</w:t>
      </w:r>
      <w:proofErr w:type="spellEnd"/>
    </w:p>
    <w:p w14:paraId="5554931D" w14:textId="77777777" w:rsidR="000D0117" w:rsidRPr="000D0117" w:rsidRDefault="000D0117" w:rsidP="00C818AB">
      <w:pPr>
        <w:numPr>
          <w:ilvl w:val="0"/>
          <w:numId w:val="1"/>
        </w:numPr>
      </w:pPr>
      <w:r w:rsidRPr="000D0117">
        <w:t>¿Cuáles son las principales diferencias entre la publicidad tradicional y la digital?</w:t>
      </w:r>
    </w:p>
    <w:p w14:paraId="289C9781" w14:textId="77777777" w:rsidR="000D0117" w:rsidRPr="000D0117" w:rsidRDefault="000D0117" w:rsidP="00C818AB">
      <w:pPr>
        <w:numPr>
          <w:ilvl w:val="0"/>
          <w:numId w:val="1"/>
        </w:numPr>
      </w:pPr>
      <w:r w:rsidRPr="000D0117">
        <w:t xml:space="preserve">¿Cómo beneficia la segmentación digital a una aplicación como </w:t>
      </w:r>
      <w:proofErr w:type="spellStart"/>
      <w:r w:rsidRPr="000D0117">
        <w:rPr>
          <w:i/>
          <w:iCs/>
        </w:rPr>
        <w:t>NutriApp</w:t>
      </w:r>
      <w:proofErr w:type="spellEnd"/>
      <w:r w:rsidRPr="000D0117">
        <w:t>?</w:t>
      </w:r>
    </w:p>
    <w:p w14:paraId="1A6CECC8" w14:textId="77777777" w:rsidR="000D0117" w:rsidRPr="000D0117" w:rsidRDefault="000D0117" w:rsidP="00C818AB">
      <w:pPr>
        <w:numPr>
          <w:ilvl w:val="0"/>
          <w:numId w:val="1"/>
        </w:numPr>
      </w:pPr>
      <w:r w:rsidRPr="000D0117">
        <w:t>¿Por qué la medición en tiempo real es un cambio de paradigma en marketing?</w:t>
      </w:r>
    </w:p>
    <w:p w14:paraId="02934E80" w14:textId="77777777" w:rsidR="000D0117" w:rsidRDefault="000D0117" w:rsidP="000D0117"/>
    <w:p w14:paraId="02B2F302" w14:textId="77777777" w:rsidR="000D0117" w:rsidRDefault="000D0117" w:rsidP="000D0117"/>
    <w:p w14:paraId="62F255C0" w14:textId="77777777" w:rsidR="000D0117" w:rsidRDefault="000D0117" w:rsidP="000D0117"/>
    <w:p w14:paraId="2C8FAF3B" w14:textId="77777777" w:rsidR="000D0117" w:rsidRDefault="000D0117" w:rsidP="000D0117"/>
    <w:p w14:paraId="4C5EC1CF" w14:textId="77777777" w:rsidR="000D0117" w:rsidRDefault="000D0117" w:rsidP="000D0117"/>
    <w:p w14:paraId="667C62FE" w14:textId="77777777" w:rsidR="000D0117" w:rsidRDefault="000D0117" w:rsidP="000D0117"/>
    <w:p w14:paraId="796B2EDF" w14:textId="77777777" w:rsidR="000D0117" w:rsidRDefault="000D0117" w:rsidP="000D0117"/>
    <w:p w14:paraId="250E2275" w14:textId="77777777" w:rsidR="000D0117" w:rsidRDefault="000D0117" w:rsidP="000D0117"/>
    <w:p w14:paraId="5861A180" w14:textId="77777777" w:rsidR="000D0117" w:rsidRDefault="000D0117" w:rsidP="000D0117"/>
    <w:p w14:paraId="4ED00802" w14:textId="77777777" w:rsidR="000D0117" w:rsidRDefault="000D0117" w:rsidP="000D0117"/>
    <w:p w14:paraId="545824FD" w14:textId="77777777" w:rsidR="000D0117" w:rsidRDefault="000D0117" w:rsidP="000D0117"/>
    <w:p w14:paraId="30CCEA76" w14:textId="77777777" w:rsidR="000D0117" w:rsidRDefault="000D0117" w:rsidP="000D0117"/>
    <w:p w14:paraId="2BE74102" w14:textId="77777777" w:rsidR="000D0117" w:rsidRPr="000D0117" w:rsidRDefault="000D0117" w:rsidP="000D0117"/>
    <w:p w14:paraId="2990A1D1" w14:textId="77777777" w:rsidR="000D0117" w:rsidRDefault="000D0117" w:rsidP="000D0117">
      <w:pPr>
        <w:rPr>
          <w:lang w:val="es-ES"/>
        </w:rPr>
      </w:pPr>
    </w:p>
    <w:p w14:paraId="5515990C" w14:textId="77777777" w:rsidR="000D0117" w:rsidRDefault="000D0117" w:rsidP="000D0117">
      <w:pPr>
        <w:rPr>
          <w:lang w:val="es-ES"/>
        </w:rPr>
      </w:pPr>
    </w:p>
    <w:p w14:paraId="24E48C5E" w14:textId="77777777" w:rsidR="000D0117" w:rsidRDefault="000D0117" w:rsidP="000D0117">
      <w:pPr>
        <w:rPr>
          <w:lang w:val="es-ES"/>
        </w:rPr>
      </w:pPr>
    </w:p>
    <w:p w14:paraId="6430A85F" w14:textId="77777777" w:rsidR="000D0117" w:rsidRDefault="000D0117" w:rsidP="000D0117">
      <w:pPr>
        <w:rPr>
          <w:lang w:val="es-ES"/>
        </w:rPr>
      </w:pPr>
    </w:p>
    <w:p w14:paraId="4CC46DEA" w14:textId="77777777" w:rsidR="000D0117" w:rsidRDefault="000D0117" w:rsidP="000D0117">
      <w:pPr>
        <w:rPr>
          <w:lang w:val="es-ES"/>
        </w:rPr>
      </w:pPr>
    </w:p>
    <w:p w14:paraId="75E522BE" w14:textId="77777777" w:rsidR="000D0117" w:rsidRDefault="000D0117" w:rsidP="000D0117">
      <w:pPr>
        <w:rPr>
          <w:lang w:val="es-ES"/>
        </w:rPr>
      </w:pPr>
    </w:p>
    <w:p w14:paraId="4DCDB924" w14:textId="77777777" w:rsidR="000D0117" w:rsidRPr="000D0117" w:rsidRDefault="000D0117" w:rsidP="000D0117">
      <w:pPr>
        <w:rPr>
          <w:lang w:val="es-ES"/>
        </w:rPr>
      </w:pPr>
    </w:p>
    <w:p w14:paraId="3EDB17CF" w14:textId="4E25E1C9" w:rsidR="00EE1704" w:rsidRDefault="00EE1704" w:rsidP="001E52CF">
      <w:pPr>
        <w:pStyle w:val="Ttulo2"/>
        <w:rPr>
          <w:spacing w:val="-1"/>
          <w:lang w:val="es-ES"/>
        </w:rPr>
      </w:pPr>
      <w:bookmarkStart w:id="13" w:name="_Toc207470542"/>
      <w:r>
        <w:rPr>
          <w:spacing w:val="-1"/>
          <w:lang w:val="es-ES"/>
        </w:rPr>
        <w:lastRenderedPageBreak/>
        <w:t xml:space="preserve">Fundamentos del Marketing Digital: Las 4 </w:t>
      </w:r>
      <w:proofErr w:type="spellStart"/>
      <w:r>
        <w:rPr>
          <w:spacing w:val="-1"/>
          <w:lang w:val="es-ES"/>
        </w:rPr>
        <w:t>F's</w:t>
      </w:r>
      <w:bookmarkEnd w:id="13"/>
      <w:proofErr w:type="spellEnd"/>
    </w:p>
    <w:p w14:paraId="3E6C5177" w14:textId="77777777" w:rsidR="002F3B18" w:rsidRDefault="002F3B18" w:rsidP="002F3B18"/>
    <w:p w14:paraId="568E851D" w14:textId="2A0AB1D6" w:rsidR="002F3B18" w:rsidRPr="002F3B18" w:rsidRDefault="002F3B18" w:rsidP="002F3B18">
      <w:r w:rsidRPr="002F3B18">
        <w:t xml:space="preserve">El marketing digital representa una evolución respecto al marketing tradicional. Mientras que McCarthy (1960) planteó las </w:t>
      </w:r>
      <w:r w:rsidRPr="002F3B18">
        <w:rPr>
          <w:b/>
          <w:bCs/>
        </w:rPr>
        <w:t xml:space="preserve">4 </w:t>
      </w:r>
      <w:proofErr w:type="spellStart"/>
      <w:r w:rsidR="006D0CFB">
        <w:rPr>
          <w:b/>
          <w:bCs/>
        </w:rPr>
        <w:t>P</w:t>
      </w:r>
      <w:r w:rsidRPr="002F3B18">
        <w:rPr>
          <w:b/>
          <w:bCs/>
        </w:rPr>
        <w:t>’s</w:t>
      </w:r>
      <w:proofErr w:type="spellEnd"/>
      <w:r w:rsidRPr="002F3B18">
        <w:t xml:space="preserve"> (Producto, Precio, Plaza y Promoción), estas categorías, aunque aún vigentes, resultan insuficientes para explicar la lógica actual de los mercados digitales.</w:t>
      </w:r>
    </w:p>
    <w:p w14:paraId="085298B5" w14:textId="77777777" w:rsidR="00884F3A" w:rsidRDefault="00884F3A" w:rsidP="002F3B18"/>
    <w:p w14:paraId="34957E6E" w14:textId="2813528C" w:rsidR="002F3B18" w:rsidRPr="002F3B18" w:rsidRDefault="002F3B18" w:rsidP="002F3B18">
      <w:r w:rsidRPr="002F3B18">
        <w:t xml:space="preserve">En el año 2000, Paul Fleming propuso el modelo de las </w:t>
      </w:r>
      <w:r w:rsidRPr="002F3B18">
        <w:rPr>
          <w:b/>
          <w:bCs/>
        </w:rPr>
        <w:t xml:space="preserve">4 </w:t>
      </w:r>
      <w:proofErr w:type="spellStart"/>
      <w:r w:rsidRPr="002F3B18">
        <w:rPr>
          <w:b/>
          <w:bCs/>
        </w:rPr>
        <w:t>F’s</w:t>
      </w:r>
      <w:proofErr w:type="spellEnd"/>
      <w:r w:rsidRPr="002F3B18">
        <w:rPr>
          <w:b/>
          <w:bCs/>
        </w:rPr>
        <w:t xml:space="preserve"> del marketing digital</w:t>
      </w:r>
      <w:r w:rsidRPr="002F3B18">
        <w:t>, que desplaza el énfasis desde la empresa hacia el consumidor, adaptándose al entorno interactivo de Internet. Estas son:</w:t>
      </w:r>
    </w:p>
    <w:p w14:paraId="66201415" w14:textId="63B9150B" w:rsidR="002F3B18" w:rsidRPr="002F3B18" w:rsidRDefault="002F3B18" w:rsidP="002F3B18">
      <w:pPr>
        <w:rPr>
          <w:lang w:val="en-US"/>
        </w:rPr>
      </w:pPr>
    </w:p>
    <w:p w14:paraId="77AF4676" w14:textId="77777777" w:rsidR="002F3B18" w:rsidRPr="002F3B18" w:rsidRDefault="002F3B18" w:rsidP="002F3B18">
      <w:pPr>
        <w:rPr>
          <w:b/>
          <w:bCs/>
        </w:rPr>
      </w:pPr>
      <w:r w:rsidRPr="002F3B18">
        <w:rPr>
          <w:b/>
          <w:bCs/>
        </w:rPr>
        <w:t>1. Fluidez</w:t>
      </w:r>
    </w:p>
    <w:p w14:paraId="1A2F1F18" w14:textId="77777777" w:rsidR="002F3B18" w:rsidRDefault="002F3B18" w:rsidP="002F3B18">
      <w:r w:rsidRPr="002F3B18">
        <w:t>La marca debe estar disponible en múltiples canales, con presencia coherente y accesible. La fluidez significa que el consumidor puede interactuar con la empresa en diferentes puntos de contacto (redes sociales, web, apps móviles, correo electrónico), manteniendo una experiencia consistente.</w:t>
      </w:r>
    </w:p>
    <w:p w14:paraId="3D58EB5F" w14:textId="77777777" w:rsidR="00884F3A" w:rsidRPr="002F3B18" w:rsidRDefault="00884F3A" w:rsidP="002F3B18"/>
    <w:p w14:paraId="1CC8A9DF" w14:textId="35761CE0" w:rsidR="002F3B18" w:rsidRPr="002F3B18" w:rsidRDefault="002F3B18" w:rsidP="00884F3A">
      <w:pPr>
        <w:jc w:val="left"/>
      </w:pPr>
      <w:r w:rsidRPr="002F3B18">
        <w:rPr>
          <w:b/>
          <w:bCs/>
        </w:rPr>
        <w:t xml:space="preserve">Ejemplo con </w:t>
      </w:r>
      <w:proofErr w:type="spellStart"/>
      <w:r w:rsidRPr="002F3B18">
        <w:rPr>
          <w:b/>
          <w:bCs/>
        </w:rPr>
        <w:t>NutriApp</w:t>
      </w:r>
      <w:proofErr w:type="spellEnd"/>
      <w:r w:rsidRPr="002F3B18">
        <w:t>:</w:t>
      </w:r>
      <w:r w:rsidRPr="002F3B18">
        <w:br/>
      </w:r>
      <w:proofErr w:type="spellStart"/>
      <w:r w:rsidRPr="002F3B18">
        <w:t>NutriApp</w:t>
      </w:r>
      <w:proofErr w:type="spellEnd"/>
      <w:r w:rsidRPr="002F3B18">
        <w:t xml:space="preserve"> no se limita a estar en la Play Store. También ofrece:</w:t>
      </w:r>
    </w:p>
    <w:p w14:paraId="592994CB" w14:textId="77777777" w:rsidR="002F3B18" w:rsidRPr="002F3B18" w:rsidRDefault="002F3B18" w:rsidP="00C818AB">
      <w:pPr>
        <w:numPr>
          <w:ilvl w:val="0"/>
          <w:numId w:val="2"/>
        </w:numPr>
        <w:rPr>
          <w:lang w:val="en-US"/>
        </w:rPr>
      </w:pPr>
      <w:r w:rsidRPr="002F3B18">
        <w:rPr>
          <w:lang w:val="en-US"/>
        </w:rPr>
        <w:t xml:space="preserve">Una </w:t>
      </w:r>
      <w:proofErr w:type="spellStart"/>
      <w:r w:rsidRPr="002F3B18">
        <w:rPr>
          <w:lang w:val="en-US"/>
        </w:rPr>
        <w:t>página</w:t>
      </w:r>
      <w:proofErr w:type="spellEnd"/>
      <w:r w:rsidRPr="002F3B18">
        <w:rPr>
          <w:lang w:val="en-US"/>
        </w:rPr>
        <w:t xml:space="preserve"> web </w:t>
      </w:r>
      <w:proofErr w:type="spellStart"/>
      <w:r w:rsidRPr="002F3B18">
        <w:rPr>
          <w:lang w:val="en-US"/>
        </w:rPr>
        <w:t>responsiva</w:t>
      </w:r>
      <w:proofErr w:type="spellEnd"/>
      <w:r w:rsidRPr="002F3B18">
        <w:rPr>
          <w:lang w:val="en-US"/>
        </w:rPr>
        <w:t>.</w:t>
      </w:r>
    </w:p>
    <w:p w14:paraId="2B3E2636" w14:textId="77777777" w:rsidR="002F3B18" w:rsidRPr="002F3B18" w:rsidRDefault="002F3B18" w:rsidP="00C818AB">
      <w:pPr>
        <w:numPr>
          <w:ilvl w:val="0"/>
          <w:numId w:val="2"/>
        </w:numPr>
      </w:pPr>
      <w:r w:rsidRPr="002F3B18">
        <w:t xml:space="preserve">Canales de comunicación en </w:t>
      </w:r>
      <w:r w:rsidRPr="002F3B18">
        <w:rPr>
          <w:b/>
          <w:bCs/>
        </w:rPr>
        <w:t>WhatsApp Business</w:t>
      </w:r>
      <w:r w:rsidRPr="002F3B18">
        <w:t xml:space="preserve"> para pedidos rápidos.</w:t>
      </w:r>
    </w:p>
    <w:p w14:paraId="0A4C9FC4" w14:textId="77777777" w:rsidR="002F3B18" w:rsidRPr="002F3B18" w:rsidRDefault="002F3B18" w:rsidP="00C818AB">
      <w:pPr>
        <w:numPr>
          <w:ilvl w:val="0"/>
          <w:numId w:val="2"/>
        </w:numPr>
      </w:pPr>
      <w:r w:rsidRPr="002F3B18">
        <w:t>Redes sociales activas con catálogos de productos.</w:t>
      </w:r>
    </w:p>
    <w:p w14:paraId="1528063F" w14:textId="77777777" w:rsidR="00884F3A" w:rsidRDefault="00884F3A" w:rsidP="002F3B18"/>
    <w:p w14:paraId="3899D3E2" w14:textId="3DDAFCFB" w:rsidR="002F3B18" w:rsidRPr="002F3B18" w:rsidRDefault="002F3B18" w:rsidP="002F3B18">
      <w:r w:rsidRPr="002F3B18">
        <w:t>De esta manera, el usuario puede interactuar sin fricciones desde el canal de su preferencia.</w:t>
      </w:r>
    </w:p>
    <w:p w14:paraId="1C1DAB0C" w14:textId="77777777" w:rsidR="00884F3A" w:rsidRPr="00884F3A" w:rsidRDefault="00884F3A" w:rsidP="002F3B18"/>
    <w:p w14:paraId="25B2CAF8" w14:textId="77777777" w:rsidR="00884F3A" w:rsidRPr="00884F3A" w:rsidRDefault="00884F3A" w:rsidP="002F3B18"/>
    <w:p w14:paraId="3328C359" w14:textId="77777777" w:rsidR="00884F3A" w:rsidRPr="002F3B18" w:rsidRDefault="00884F3A" w:rsidP="002F3B18"/>
    <w:p w14:paraId="5596DB1D" w14:textId="77777777" w:rsidR="002F3B18" w:rsidRPr="002F3B18" w:rsidRDefault="002F3B18" w:rsidP="002F3B18">
      <w:pPr>
        <w:rPr>
          <w:b/>
          <w:bCs/>
        </w:rPr>
      </w:pPr>
      <w:r w:rsidRPr="002F3B18">
        <w:rPr>
          <w:b/>
          <w:bCs/>
        </w:rPr>
        <w:lastRenderedPageBreak/>
        <w:t>2. Funcionalidad</w:t>
      </w:r>
    </w:p>
    <w:p w14:paraId="1760D323" w14:textId="77777777" w:rsidR="002F3B18" w:rsidRDefault="002F3B18" w:rsidP="002F3B18">
      <w:r w:rsidRPr="002F3B18">
        <w:t>El producto/servicio debe ser útil y cumplir su promesa. Si la funcionalidad es baja, ninguna campaña digital podrá sostener la fidelización.</w:t>
      </w:r>
    </w:p>
    <w:p w14:paraId="6DD4879A" w14:textId="77777777" w:rsidR="00D74102" w:rsidRPr="002F3B18" w:rsidRDefault="00D74102" w:rsidP="002F3B18"/>
    <w:p w14:paraId="7890A148" w14:textId="0FFA5D77" w:rsidR="002F3B18" w:rsidRPr="002F3B18" w:rsidRDefault="002F3B18" w:rsidP="00884F3A">
      <w:pPr>
        <w:jc w:val="left"/>
      </w:pPr>
      <w:r w:rsidRPr="002F3B18">
        <w:rPr>
          <w:b/>
          <w:bCs/>
        </w:rPr>
        <w:t xml:space="preserve">Ejemplo con </w:t>
      </w:r>
      <w:proofErr w:type="spellStart"/>
      <w:r w:rsidRPr="002F3B18">
        <w:rPr>
          <w:b/>
          <w:bCs/>
        </w:rPr>
        <w:t>NutriApp</w:t>
      </w:r>
      <w:proofErr w:type="spellEnd"/>
      <w:r w:rsidRPr="002F3B18">
        <w:t>:</w:t>
      </w:r>
      <w:r w:rsidRPr="002F3B18">
        <w:br/>
        <w:t>La aplicación ofrece funcionalidades clave:</w:t>
      </w:r>
    </w:p>
    <w:p w14:paraId="5F883081" w14:textId="77777777" w:rsidR="002F3B18" w:rsidRPr="002F3B18" w:rsidRDefault="002F3B18" w:rsidP="00C818AB">
      <w:pPr>
        <w:numPr>
          <w:ilvl w:val="0"/>
          <w:numId w:val="3"/>
        </w:numPr>
      </w:pPr>
      <w:r w:rsidRPr="002F3B18">
        <w:t>Menús personalizados según objetivos nutricionales.</w:t>
      </w:r>
    </w:p>
    <w:p w14:paraId="06B9ADB1" w14:textId="77777777" w:rsidR="002F3B18" w:rsidRPr="002F3B18" w:rsidRDefault="002F3B18" w:rsidP="00C818AB">
      <w:pPr>
        <w:numPr>
          <w:ilvl w:val="0"/>
          <w:numId w:val="3"/>
        </w:numPr>
      </w:pPr>
      <w:r w:rsidRPr="002F3B18">
        <w:t>Integración con métodos de pago digitales locales (como tarjetas BAC Credomatic o SINPE móvil).</w:t>
      </w:r>
    </w:p>
    <w:p w14:paraId="1C491733" w14:textId="77777777" w:rsidR="002F3B18" w:rsidRPr="002F3B18" w:rsidRDefault="002F3B18" w:rsidP="00C818AB">
      <w:pPr>
        <w:numPr>
          <w:ilvl w:val="0"/>
          <w:numId w:val="3"/>
        </w:numPr>
      </w:pPr>
      <w:r w:rsidRPr="002F3B18">
        <w:t>Seguimiento de pedidos en tiempo real.</w:t>
      </w:r>
    </w:p>
    <w:p w14:paraId="35A8F02D" w14:textId="77777777" w:rsidR="003B2D94" w:rsidRDefault="003B2D94" w:rsidP="002F3B18"/>
    <w:p w14:paraId="3698FD67" w14:textId="17053D73" w:rsidR="003B2D94" w:rsidRDefault="002F3B18" w:rsidP="002F3B18">
      <w:r w:rsidRPr="002F3B18">
        <w:t>De este modo, no solo vende comida, sino que resuelve el problema cotidiano de los usuarios: alimentarse de manera rápida y saludable.</w:t>
      </w:r>
    </w:p>
    <w:p w14:paraId="5A45CAE8" w14:textId="77777777" w:rsidR="003B2D94" w:rsidRPr="002F3B18" w:rsidRDefault="003B2D94" w:rsidP="002F3B18"/>
    <w:p w14:paraId="0AE18D74" w14:textId="77777777" w:rsidR="002F3B18" w:rsidRPr="002F3B18" w:rsidRDefault="002F3B18" w:rsidP="002F3B18">
      <w:pPr>
        <w:rPr>
          <w:b/>
          <w:bCs/>
        </w:rPr>
      </w:pPr>
      <w:r w:rsidRPr="002F3B18">
        <w:rPr>
          <w:b/>
          <w:bCs/>
        </w:rPr>
        <w:t xml:space="preserve">3. </w:t>
      </w:r>
      <w:proofErr w:type="spellStart"/>
      <w:r w:rsidRPr="002F3B18">
        <w:rPr>
          <w:b/>
          <w:bCs/>
        </w:rPr>
        <w:t>Feedback</w:t>
      </w:r>
      <w:proofErr w:type="spellEnd"/>
    </w:p>
    <w:p w14:paraId="09FC56F0" w14:textId="77777777" w:rsidR="002F3B18" w:rsidRDefault="002F3B18" w:rsidP="002F3B18">
      <w:r w:rsidRPr="002F3B18">
        <w:t xml:space="preserve">A diferencia de la publicidad tradicional, el marketing digital permite la retroalimentación inmediata. Los consumidores pueden opinar, criticar, recomendar o sugerir mejoras, convirtiéndose en </w:t>
      </w:r>
      <w:proofErr w:type="spellStart"/>
      <w:r w:rsidRPr="002F3B18">
        <w:t>co-creadores</w:t>
      </w:r>
      <w:proofErr w:type="spellEnd"/>
      <w:r w:rsidRPr="002F3B18">
        <w:t xml:space="preserve"> del valor de la marca.</w:t>
      </w:r>
    </w:p>
    <w:p w14:paraId="29B9B732" w14:textId="77777777" w:rsidR="003B2D94" w:rsidRPr="002F3B18" w:rsidRDefault="003B2D94" w:rsidP="002F3B18"/>
    <w:p w14:paraId="309FE6B7" w14:textId="59D7D3CC" w:rsidR="002F3B18" w:rsidRPr="002F3B18" w:rsidRDefault="002F3B18" w:rsidP="002F3B18">
      <w:pPr>
        <w:rPr>
          <w:lang w:val="en-US"/>
        </w:rPr>
      </w:pPr>
      <w:proofErr w:type="spellStart"/>
      <w:r w:rsidRPr="002F3B18">
        <w:rPr>
          <w:b/>
          <w:bCs/>
          <w:lang w:val="en-US"/>
        </w:rPr>
        <w:t>Ejemplo</w:t>
      </w:r>
      <w:proofErr w:type="spellEnd"/>
      <w:r w:rsidRPr="002F3B18">
        <w:rPr>
          <w:b/>
          <w:bCs/>
          <w:lang w:val="en-US"/>
        </w:rPr>
        <w:t xml:space="preserve"> con </w:t>
      </w:r>
      <w:proofErr w:type="spellStart"/>
      <w:r w:rsidRPr="002F3B18">
        <w:rPr>
          <w:b/>
          <w:bCs/>
          <w:lang w:val="en-US"/>
        </w:rPr>
        <w:t>NutriApp</w:t>
      </w:r>
      <w:proofErr w:type="spellEnd"/>
      <w:r w:rsidRPr="002F3B18">
        <w:rPr>
          <w:lang w:val="en-US"/>
        </w:rPr>
        <w:t>:</w:t>
      </w:r>
    </w:p>
    <w:p w14:paraId="0162D6CC" w14:textId="77777777" w:rsidR="002F3B18" w:rsidRPr="002F3B18" w:rsidRDefault="002F3B18" w:rsidP="00C818AB">
      <w:pPr>
        <w:numPr>
          <w:ilvl w:val="0"/>
          <w:numId w:val="4"/>
        </w:numPr>
      </w:pPr>
      <w:r w:rsidRPr="002F3B18">
        <w:t>Encuestas de satisfacción dentro de la aplicación.</w:t>
      </w:r>
    </w:p>
    <w:p w14:paraId="47D6FB31" w14:textId="77777777" w:rsidR="002F3B18" w:rsidRPr="002F3B18" w:rsidRDefault="002F3B18" w:rsidP="00C818AB">
      <w:pPr>
        <w:numPr>
          <w:ilvl w:val="0"/>
          <w:numId w:val="4"/>
        </w:numPr>
      </w:pPr>
      <w:r w:rsidRPr="002F3B18">
        <w:t>Sección de valoraciones con estrellas y comentarios en cada pedido.</w:t>
      </w:r>
    </w:p>
    <w:p w14:paraId="1D6F71A7" w14:textId="77777777" w:rsidR="002F3B18" w:rsidRPr="002F3B18" w:rsidRDefault="002F3B18" w:rsidP="00C818AB">
      <w:pPr>
        <w:numPr>
          <w:ilvl w:val="0"/>
          <w:numId w:val="4"/>
        </w:numPr>
      </w:pPr>
      <w:r w:rsidRPr="002F3B18">
        <w:t xml:space="preserve">Respuestas rápidas del </w:t>
      </w:r>
      <w:proofErr w:type="spellStart"/>
      <w:r w:rsidRPr="002F3B18">
        <w:t>Community</w:t>
      </w:r>
      <w:proofErr w:type="spellEnd"/>
      <w:r w:rsidRPr="002F3B18">
        <w:t xml:space="preserve"> Manager en redes sociales.</w:t>
      </w:r>
    </w:p>
    <w:p w14:paraId="3EC64FE4" w14:textId="77777777" w:rsidR="003B2D94" w:rsidRDefault="003B2D94" w:rsidP="002F3B18"/>
    <w:p w14:paraId="5767D35B" w14:textId="47E53245" w:rsidR="002F3B18" w:rsidRPr="002F3B18" w:rsidRDefault="002F3B18" w:rsidP="002F3B18">
      <w:r w:rsidRPr="002F3B18">
        <w:t xml:space="preserve">Este </w:t>
      </w:r>
      <w:proofErr w:type="spellStart"/>
      <w:r w:rsidRPr="002F3B18">
        <w:t>feedback</w:t>
      </w:r>
      <w:proofErr w:type="spellEnd"/>
      <w:r w:rsidRPr="002F3B18">
        <w:t xml:space="preserve"> no solo mejora el producto, sino que también construye confianza.</w:t>
      </w:r>
    </w:p>
    <w:p w14:paraId="45243308" w14:textId="58F3BAF6" w:rsidR="002F3B18" w:rsidRPr="007A709D" w:rsidRDefault="002F3B18" w:rsidP="002F3B18">
      <w:pPr>
        <w:rPr>
          <w:lang w:val="es-ES"/>
        </w:rPr>
      </w:pPr>
    </w:p>
    <w:p w14:paraId="6F783452" w14:textId="77777777" w:rsidR="003B2D94" w:rsidRPr="007A709D" w:rsidRDefault="003B2D94" w:rsidP="002F3B18">
      <w:pPr>
        <w:rPr>
          <w:lang w:val="es-ES"/>
        </w:rPr>
      </w:pPr>
    </w:p>
    <w:p w14:paraId="44B8128A" w14:textId="77777777" w:rsidR="003B2D94" w:rsidRPr="007A709D" w:rsidRDefault="003B2D94" w:rsidP="002F3B18">
      <w:pPr>
        <w:rPr>
          <w:lang w:val="es-ES"/>
        </w:rPr>
      </w:pPr>
    </w:p>
    <w:p w14:paraId="18C6A61B" w14:textId="77777777" w:rsidR="002F3B18" w:rsidRPr="002F3B18" w:rsidRDefault="002F3B18" w:rsidP="002F3B18">
      <w:pPr>
        <w:rPr>
          <w:b/>
          <w:bCs/>
        </w:rPr>
      </w:pPr>
      <w:r w:rsidRPr="002F3B18">
        <w:rPr>
          <w:b/>
          <w:bCs/>
        </w:rPr>
        <w:lastRenderedPageBreak/>
        <w:t>4. Fidelización</w:t>
      </w:r>
    </w:p>
    <w:p w14:paraId="17DF1860" w14:textId="77777777" w:rsidR="002F3B18" w:rsidRDefault="002F3B18" w:rsidP="002F3B18">
      <w:r w:rsidRPr="002F3B18">
        <w:t xml:space="preserve">El objetivo ya no es solo atraer clientes, sino </w:t>
      </w:r>
      <w:r w:rsidRPr="002F3B18">
        <w:rPr>
          <w:b/>
          <w:bCs/>
        </w:rPr>
        <w:t>retenerlos a largo plazo</w:t>
      </w:r>
      <w:r w:rsidRPr="002F3B18">
        <w:t xml:space="preserve">. Según </w:t>
      </w:r>
      <w:proofErr w:type="spellStart"/>
      <w:r w:rsidRPr="002F3B18">
        <w:t>Reichheld</w:t>
      </w:r>
      <w:proofErr w:type="spellEnd"/>
      <w:r w:rsidRPr="002F3B18">
        <w:t xml:space="preserve"> y </w:t>
      </w:r>
      <w:proofErr w:type="spellStart"/>
      <w:r w:rsidRPr="002F3B18">
        <w:t>Sasser</w:t>
      </w:r>
      <w:proofErr w:type="spellEnd"/>
      <w:r w:rsidRPr="002F3B18">
        <w:t xml:space="preserve"> (1990), fidelizar cuesta menos que adquirir un nuevo cliente, y además incrementa la rentabilidad.</w:t>
      </w:r>
    </w:p>
    <w:p w14:paraId="552C2DE6" w14:textId="77777777" w:rsidR="00482013" w:rsidRPr="002F3B18" w:rsidRDefault="00482013" w:rsidP="002F3B18"/>
    <w:p w14:paraId="64B6E80D" w14:textId="09EF332D" w:rsidR="002F3B18" w:rsidRPr="002F3B18" w:rsidRDefault="002F3B18" w:rsidP="002F3B18">
      <w:pPr>
        <w:rPr>
          <w:lang w:val="en-US"/>
        </w:rPr>
      </w:pPr>
      <w:proofErr w:type="spellStart"/>
      <w:r w:rsidRPr="002F3B18">
        <w:rPr>
          <w:b/>
          <w:bCs/>
          <w:lang w:val="en-US"/>
        </w:rPr>
        <w:t>Ejemplo</w:t>
      </w:r>
      <w:proofErr w:type="spellEnd"/>
      <w:r w:rsidRPr="002F3B18">
        <w:rPr>
          <w:b/>
          <w:bCs/>
          <w:lang w:val="en-US"/>
        </w:rPr>
        <w:t xml:space="preserve"> con </w:t>
      </w:r>
      <w:proofErr w:type="spellStart"/>
      <w:r w:rsidRPr="002F3B18">
        <w:rPr>
          <w:b/>
          <w:bCs/>
          <w:lang w:val="en-US"/>
        </w:rPr>
        <w:t>NutriApp</w:t>
      </w:r>
      <w:proofErr w:type="spellEnd"/>
      <w:r w:rsidRPr="002F3B18">
        <w:rPr>
          <w:lang w:val="en-US"/>
        </w:rPr>
        <w:t>:</w:t>
      </w:r>
    </w:p>
    <w:p w14:paraId="57F11802" w14:textId="77777777" w:rsidR="002F3B18" w:rsidRPr="002F3B18" w:rsidRDefault="002F3B18" w:rsidP="00C818AB">
      <w:pPr>
        <w:numPr>
          <w:ilvl w:val="0"/>
          <w:numId w:val="5"/>
        </w:numPr>
      </w:pPr>
      <w:r w:rsidRPr="002F3B18">
        <w:t>Programa de recompensas: cada 10 pedidos, el usuario recibe uno gratis.</w:t>
      </w:r>
    </w:p>
    <w:p w14:paraId="5732E409" w14:textId="77777777" w:rsidR="002F3B18" w:rsidRPr="002F3B18" w:rsidRDefault="002F3B18" w:rsidP="00C818AB">
      <w:pPr>
        <w:numPr>
          <w:ilvl w:val="0"/>
          <w:numId w:val="5"/>
        </w:numPr>
      </w:pPr>
      <w:r w:rsidRPr="002F3B18">
        <w:t>Envío de promociones personalizadas según historial de compras.</w:t>
      </w:r>
    </w:p>
    <w:p w14:paraId="566308E8" w14:textId="77777777" w:rsidR="002F3B18" w:rsidRPr="002F3B18" w:rsidRDefault="002F3B18" w:rsidP="00C818AB">
      <w:pPr>
        <w:numPr>
          <w:ilvl w:val="0"/>
          <w:numId w:val="5"/>
        </w:numPr>
      </w:pPr>
      <w:proofErr w:type="spellStart"/>
      <w:r w:rsidRPr="002F3B18">
        <w:t>Newsletter</w:t>
      </w:r>
      <w:proofErr w:type="spellEnd"/>
      <w:r w:rsidRPr="002F3B18">
        <w:t xml:space="preserve"> con recetas saludables exclusivas para usuarios registrados.</w:t>
      </w:r>
    </w:p>
    <w:p w14:paraId="49ABC377" w14:textId="77777777" w:rsidR="00483F2D" w:rsidRDefault="00483F2D" w:rsidP="002F3B18"/>
    <w:p w14:paraId="30598BBE" w14:textId="388B0E2E" w:rsidR="002F3B18" w:rsidRPr="002F3B18" w:rsidRDefault="002F3B18" w:rsidP="002F3B18">
      <w:r w:rsidRPr="002F3B18">
        <w:t>De esta manera, los clientes sienten que la aplicación “piensa en ellos” y se genera un vínculo emocional.</w:t>
      </w:r>
    </w:p>
    <w:p w14:paraId="436637EF" w14:textId="78951BDA" w:rsidR="00A7612C" w:rsidRPr="00FA18F8" w:rsidRDefault="00A7612C" w:rsidP="002F3B18">
      <w:pPr>
        <w:rPr>
          <w:b/>
          <w:bCs/>
        </w:rPr>
      </w:pPr>
    </w:p>
    <w:p w14:paraId="4AE05FAE" w14:textId="59BCB6EF" w:rsidR="002F3B18" w:rsidRDefault="002F3B18" w:rsidP="002F3B18">
      <w:r w:rsidRPr="002F3B18">
        <w:t xml:space="preserve">Las 4 </w:t>
      </w:r>
      <w:proofErr w:type="spellStart"/>
      <w:r w:rsidRPr="002F3B18">
        <w:t>F’s</w:t>
      </w:r>
      <w:proofErr w:type="spellEnd"/>
      <w:r w:rsidRPr="002F3B18">
        <w:t xml:space="preserve"> trasladan el centro del marketing de la </w:t>
      </w:r>
      <w:r w:rsidRPr="002F3B18">
        <w:rPr>
          <w:b/>
          <w:bCs/>
        </w:rPr>
        <w:t>empresa hacia el consumidor</w:t>
      </w:r>
      <w:r w:rsidRPr="002F3B18">
        <w:t>. En lugar de pensar qué quiere vender la empresa, se piensa en cómo la experiencia, la interacción y la satisfacción generan valor a largo plazo.</w:t>
      </w:r>
      <w:r w:rsidR="00FA18F8">
        <w:t xml:space="preserve"> </w:t>
      </w:r>
      <w:r w:rsidRPr="002F3B18">
        <w:t xml:space="preserve">Esto es particularmente relevante en Nicaragua, donde los jóvenes universitarios y profesionales —segmento principal para apps como </w:t>
      </w:r>
      <w:proofErr w:type="spellStart"/>
      <w:r w:rsidRPr="002F3B18">
        <w:t>NutriApp</w:t>
      </w:r>
      <w:proofErr w:type="spellEnd"/>
      <w:r w:rsidRPr="002F3B18">
        <w:t>— son muy activos en redes sociales y esperan experiencias digitales fluidas y personalizadas.</w:t>
      </w:r>
    </w:p>
    <w:p w14:paraId="484DDFC6" w14:textId="77777777" w:rsidR="00FA18F8" w:rsidRPr="002F3B18" w:rsidRDefault="00FA18F8" w:rsidP="002F3B18"/>
    <w:p w14:paraId="12B99CDC" w14:textId="2A6C24F3" w:rsidR="002F3B18" w:rsidRPr="002F3B18" w:rsidRDefault="002F3B18" w:rsidP="002F3B18">
      <w:pPr>
        <w:rPr>
          <w:b/>
          <w:bCs/>
          <w:lang w:val="en-US"/>
        </w:rPr>
      </w:pPr>
      <w:proofErr w:type="spellStart"/>
      <w:r w:rsidRPr="002F3B18">
        <w:rPr>
          <w:b/>
          <w:bCs/>
          <w:lang w:val="en-US"/>
        </w:rPr>
        <w:t>Autoevaluación</w:t>
      </w:r>
      <w:proofErr w:type="spellEnd"/>
    </w:p>
    <w:p w14:paraId="75C3682E" w14:textId="77777777" w:rsidR="002F3B18" w:rsidRPr="002F3B18" w:rsidRDefault="002F3B18" w:rsidP="00C818AB">
      <w:pPr>
        <w:numPr>
          <w:ilvl w:val="0"/>
          <w:numId w:val="6"/>
        </w:numPr>
      </w:pPr>
      <w:r w:rsidRPr="002F3B18">
        <w:t xml:space="preserve">Explica con tus propias palabras las </w:t>
      </w:r>
      <w:r w:rsidRPr="002F3B18">
        <w:rPr>
          <w:b/>
          <w:bCs/>
        </w:rPr>
        <w:t xml:space="preserve">4 </w:t>
      </w:r>
      <w:proofErr w:type="spellStart"/>
      <w:r w:rsidRPr="002F3B18">
        <w:rPr>
          <w:b/>
          <w:bCs/>
        </w:rPr>
        <w:t>F’s</w:t>
      </w:r>
      <w:proofErr w:type="spellEnd"/>
      <w:r w:rsidRPr="002F3B18">
        <w:rPr>
          <w:b/>
          <w:bCs/>
        </w:rPr>
        <w:t xml:space="preserve"> del marketing digital</w:t>
      </w:r>
      <w:r w:rsidRPr="002F3B18">
        <w:t>.</w:t>
      </w:r>
    </w:p>
    <w:p w14:paraId="648098C1" w14:textId="77777777" w:rsidR="002F3B18" w:rsidRPr="002F3B18" w:rsidRDefault="002F3B18" w:rsidP="00C818AB">
      <w:pPr>
        <w:numPr>
          <w:ilvl w:val="0"/>
          <w:numId w:val="6"/>
        </w:numPr>
      </w:pPr>
      <w:r w:rsidRPr="002F3B18">
        <w:t xml:space="preserve">¿Qué riesgos enfrenta una aplicación si no cumple con la </w:t>
      </w:r>
      <w:r w:rsidRPr="002F3B18">
        <w:rPr>
          <w:b/>
          <w:bCs/>
        </w:rPr>
        <w:t>funcionalidad</w:t>
      </w:r>
      <w:r w:rsidRPr="002F3B18">
        <w:t xml:space="preserve"> esperada?</w:t>
      </w:r>
    </w:p>
    <w:p w14:paraId="3471219F" w14:textId="77777777" w:rsidR="002F3B18" w:rsidRPr="002F3B18" w:rsidRDefault="002F3B18" w:rsidP="00C818AB">
      <w:pPr>
        <w:numPr>
          <w:ilvl w:val="0"/>
          <w:numId w:val="6"/>
        </w:numPr>
      </w:pPr>
      <w:r w:rsidRPr="002F3B18">
        <w:t xml:space="preserve">Pon un ejemplo de </w:t>
      </w:r>
      <w:proofErr w:type="spellStart"/>
      <w:r w:rsidRPr="002F3B18">
        <w:rPr>
          <w:b/>
          <w:bCs/>
        </w:rPr>
        <w:t>feedback</w:t>
      </w:r>
      <w:proofErr w:type="spellEnd"/>
      <w:r w:rsidRPr="002F3B18">
        <w:rPr>
          <w:b/>
          <w:bCs/>
        </w:rPr>
        <w:t xml:space="preserve"> digital</w:t>
      </w:r>
      <w:r w:rsidRPr="002F3B18">
        <w:t xml:space="preserve"> aplicado a una app que uses cotidianamente.</w:t>
      </w:r>
    </w:p>
    <w:p w14:paraId="49FD70A0" w14:textId="75F7D835" w:rsidR="000D0117" w:rsidRPr="00FA18F8" w:rsidRDefault="002F3B18" w:rsidP="00C818AB">
      <w:pPr>
        <w:numPr>
          <w:ilvl w:val="0"/>
          <w:numId w:val="6"/>
        </w:numPr>
      </w:pPr>
      <w:r w:rsidRPr="002F3B18">
        <w:t>¿Por qué la fidelización puede considerarse más rentable que la adquisición de nuevos clientes?</w:t>
      </w:r>
    </w:p>
    <w:p w14:paraId="762D3670" w14:textId="28243196" w:rsidR="00EE1704" w:rsidRDefault="00EE1704" w:rsidP="001E52CF">
      <w:pPr>
        <w:pStyle w:val="Ttulo2"/>
        <w:rPr>
          <w:lang w:val="es-ES"/>
        </w:rPr>
      </w:pPr>
      <w:bookmarkStart w:id="14" w:name="_Toc207470543"/>
      <w:r>
        <w:rPr>
          <w:lang w:val="es-ES"/>
        </w:rPr>
        <w:lastRenderedPageBreak/>
        <w:t xml:space="preserve">Nuevos Modelos. </w:t>
      </w:r>
      <w:proofErr w:type="spellStart"/>
      <w:r>
        <w:rPr>
          <w:lang w:val="es-ES"/>
        </w:rPr>
        <w:t>Storytelling</w:t>
      </w:r>
      <w:proofErr w:type="spellEnd"/>
      <w:r>
        <w:rPr>
          <w:lang w:val="es-ES"/>
        </w:rPr>
        <w:t xml:space="preserve">, </w:t>
      </w:r>
      <w:proofErr w:type="spellStart"/>
      <w:r>
        <w:rPr>
          <w:lang w:val="es-ES"/>
        </w:rPr>
        <w:t>Branded</w:t>
      </w:r>
      <w:proofErr w:type="spellEnd"/>
      <w:r>
        <w:rPr>
          <w:lang w:val="es-ES"/>
        </w:rPr>
        <w:t xml:space="preserve"> Content y Narrativa </w:t>
      </w:r>
      <w:proofErr w:type="spellStart"/>
      <w:r>
        <w:rPr>
          <w:lang w:val="es-ES"/>
        </w:rPr>
        <w:t>Transmedia</w:t>
      </w:r>
      <w:bookmarkEnd w:id="14"/>
      <w:proofErr w:type="spellEnd"/>
    </w:p>
    <w:p w14:paraId="681B26E4" w14:textId="77777777" w:rsidR="006E4C24" w:rsidRDefault="006E4C24" w:rsidP="006E4C24">
      <w:pPr>
        <w:rPr>
          <w:lang w:val="es-ES"/>
        </w:rPr>
      </w:pPr>
    </w:p>
    <w:p w14:paraId="4447036D" w14:textId="77777777" w:rsidR="00F77AD3" w:rsidRDefault="00F77AD3" w:rsidP="00F77AD3">
      <w:r w:rsidRPr="00F77AD3">
        <w:t xml:space="preserve">La evolución del marketing digital ha llevado a las marcas a abandonar el enfoque de la comunicación unidireccional centrada en el producto, para pasar a un modelo donde la </w:t>
      </w:r>
      <w:r w:rsidRPr="00F77AD3">
        <w:rPr>
          <w:b/>
          <w:bCs/>
        </w:rPr>
        <w:t>historia, la emoción y la experiencia compartida</w:t>
      </w:r>
      <w:r w:rsidRPr="00F77AD3">
        <w:t xml:space="preserve"> son el centro de la relación con los consumidores.</w:t>
      </w:r>
    </w:p>
    <w:p w14:paraId="0468A43A" w14:textId="77777777" w:rsidR="00BD6F80" w:rsidRPr="00F77AD3" w:rsidRDefault="00BD6F80" w:rsidP="00F77AD3"/>
    <w:p w14:paraId="735B521F" w14:textId="77777777" w:rsidR="00F77AD3" w:rsidRPr="00F77AD3" w:rsidRDefault="00F77AD3" w:rsidP="00F77AD3">
      <w:r w:rsidRPr="00F77AD3">
        <w:t xml:space="preserve">En palabras de </w:t>
      </w:r>
      <w:proofErr w:type="spellStart"/>
      <w:r w:rsidRPr="00F77AD3">
        <w:t>Fog</w:t>
      </w:r>
      <w:proofErr w:type="spellEnd"/>
      <w:r w:rsidRPr="00F77AD3">
        <w:t xml:space="preserve">, </w:t>
      </w:r>
      <w:proofErr w:type="spellStart"/>
      <w:r w:rsidRPr="00F77AD3">
        <w:t>Budtz</w:t>
      </w:r>
      <w:proofErr w:type="spellEnd"/>
      <w:r w:rsidRPr="00F77AD3">
        <w:t xml:space="preserve"> y </w:t>
      </w:r>
      <w:proofErr w:type="spellStart"/>
      <w:r w:rsidRPr="00F77AD3">
        <w:t>Yakaboylu</w:t>
      </w:r>
      <w:proofErr w:type="spellEnd"/>
      <w:r w:rsidRPr="00F77AD3">
        <w:t xml:space="preserve"> (2005), </w:t>
      </w:r>
      <w:r w:rsidRPr="00F77AD3">
        <w:rPr>
          <w:i/>
          <w:iCs/>
        </w:rPr>
        <w:t xml:space="preserve">“el </w:t>
      </w:r>
      <w:proofErr w:type="spellStart"/>
      <w:r w:rsidRPr="00F77AD3">
        <w:rPr>
          <w:i/>
          <w:iCs/>
        </w:rPr>
        <w:t>storytelling</w:t>
      </w:r>
      <w:proofErr w:type="spellEnd"/>
      <w:r w:rsidRPr="00F77AD3">
        <w:rPr>
          <w:i/>
          <w:iCs/>
        </w:rPr>
        <w:t xml:space="preserve"> convierte a las marcas en narradores que generan emociones y experiencias, creando un vínculo más profundo y memorable con sus audiencias”</w:t>
      </w:r>
      <w:r w:rsidRPr="00F77AD3">
        <w:t xml:space="preserve">. Este nuevo enfoque se apoya en tres pilares fundamentales: </w:t>
      </w:r>
      <w:proofErr w:type="spellStart"/>
      <w:r w:rsidRPr="00F77AD3">
        <w:rPr>
          <w:b/>
          <w:bCs/>
        </w:rPr>
        <w:t>Storytelling</w:t>
      </w:r>
      <w:proofErr w:type="spellEnd"/>
      <w:r w:rsidRPr="00F77AD3">
        <w:rPr>
          <w:b/>
          <w:bCs/>
        </w:rPr>
        <w:t xml:space="preserve">, </w:t>
      </w:r>
      <w:proofErr w:type="spellStart"/>
      <w:r w:rsidRPr="00F77AD3">
        <w:rPr>
          <w:b/>
          <w:bCs/>
        </w:rPr>
        <w:t>Branded</w:t>
      </w:r>
      <w:proofErr w:type="spellEnd"/>
      <w:r w:rsidRPr="00F77AD3">
        <w:rPr>
          <w:b/>
          <w:bCs/>
        </w:rPr>
        <w:t xml:space="preserve"> Content y Narrativa </w:t>
      </w:r>
      <w:proofErr w:type="spellStart"/>
      <w:r w:rsidRPr="00F77AD3">
        <w:rPr>
          <w:b/>
          <w:bCs/>
        </w:rPr>
        <w:t>Transmedia</w:t>
      </w:r>
      <w:proofErr w:type="spellEnd"/>
      <w:r w:rsidRPr="00F77AD3">
        <w:t>.</w:t>
      </w:r>
    </w:p>
    <w:p w14:paraId="116A7430" w14:textId="3D70F852" w:rsidR="00F77AD3" w:rsidRPr="007A709D" w:rsidRDefault="00F77AD3" w:rsidP="00F77AD3">
      <w:pPr>
        <w:rPr>
          <w:lang w:val="es-ES"/>
        </w:rPr>
      </w:pPr>
    </w:p>
    <w:p w14:paraId="3BF811E8" w14:textId="77777777" w:rsidR="00F77AD3" w:rsidRPr="00F77AD3" w:rsidRDefault="00F77AD3" w:rsidP="00F77AD3">
      <w:pPr>
        <w:rPr>
          <w:b/>
          <w:bCs/>
        </w:rPr>
      </w:pPr>
      <w:r w:rsidRPr="00F77AD3">
        <w:rPr>
          <w:b/>
          <w:bCs/>
        </w:rPr>
        <w:t xml:space="preserve">1. </w:t>
      </w:r>
      <w:proofErr w:type="spellStart"/>
      <w:r w:rsidRPr="00F77AD3">
        <w:rPr>
          <w:b/>
          <w:bCs/>
        </w:rPr>
        <w:t>Storytelling</w:t>
      </w:r>
      <w:proofErr w:type="spellEnd"/>
      <w:r w:rsidRPr="00F77AD3">
        <w:rPr>
          <w:b/>
          <w:bCs/>
        </w:rPr>
        <w:t>: contar historias que conecten</w:t>
      </w:r>
    </w:p>
    <w:p w14:paraId="26035D10" w14:textId="77777777" w:rsidR="00693717" w:rsidRDefault="00693717" w:rsidP="00F77AD3"/>
    <w:p w14:paraId="36D3BB29" w14:textId="3B397326" w:rsidR="00F77AD3" w:rsidRDefault="00F77AD3" w:rsidP="00F77AD3">
      <w:r w:rsidRPr="00F77AD3">
        <w:t xml:space="preserve">El </w:t>
      </w:r>
      <w:proofErr w:type="spellStart"/>
      <w:r w:rsidRPr="00F77AD3">
        <w:rPr>
          <w:b/>
          <w:bCs/>
        </w:rPr>
        <w:t>storytelling</w:t>
      </w:r>
      <w:proofErr w:type="spellEnd"/>
      <w:r w:rsidRPr="00F77AD3">
        <w:t xml:space="preserve"> es el arte de comunicar mensajes a través de relatos significativos que despierten emociones. Según Salmon (2010), los seres humanos están programados para entender el mundo mediante historias, y el marketing aprovecha esta capacidad para construir sentido alrededor de las marcas.</w:t>
      </w:r>
    </w:p>
    <w:p w14:paraId="5CA7D11F" w14:textId="77777777" w:rsidR="00BD6F80" w:rsidRPr="00F77AD3" w:rsidRDefault="00BD6F80" w:rsidP="00F77AD3"/>
    <w:p w14:paraId="212D06E4" w14:textId="1874A264" w:rsidR="00BD6F80" w:rsidRDefault="00F77AD3" w:rsidP="00BD6F80">
      <w:pPr>
        <w:jc w:val="left"/>
      </w:pPr>
      <w:r w:rsidRPr="00F77AD3">
        <w:rPr>
          <w:b/>
          <w:bCs/>
        </w:rPr>
        <w:t xml:space="preserve">Ejemplo con </w:t>
      </w:r>
      <w:proofErr w:type="spellStart"/>
      <w:r w:rsidRPr="00F77AD3">
        <w:rPr>
          <w:b/>
          <w:bCs/>
        </w:rPr>
        <w:t>NutriApp</w:t>
      </w:r>
      <w:proofErr w:type="spellEnd"/>
      <w:r w:rsidRPr="00F77AD3">
        <w:t>:</w:t>
      </w:r>
    </w:p>
    <w:p w14:paraId="73BFF17A" w14:textId="2D0E85BA" w:rsidR="00F77AD3" w:rsidRPr="00F77AD3" w:rsidRDefault="00F77AD3" w:rsidP="00BD6F80">
      <w:r w:rsidRPr="00F77AD3">
        <w:t xml:space="preserve">En lugar de anunciar “Pedidos de comida saludable a domicilio”, </w:t>
      </w:r>
      <w:proofErr w:type="spellStart"/>
      <w:r w:rsidRPr="00F77AD3">
        <w:t>NutriApp</w:t>
      </w:r>
      <w:proofErr w:type="spellEnd"/>
      <w:r w:rsidRPr="00F77AD3">
        <w:t xml:space="preserve"> cuenta la historia de </w:t>
      </w:r>
      <w:r w:rsidRPr="00F77AD3">
        <w:rPr>
          <w:b/>
          <w:bCs/>
        </w:rPr>
        <w:t>“Ana”</w:t>
      </w:r>
      <w:r w:rsidRPr="00F77AD3">
        <w:t>, una estudiante universitaria que, en medio de exámenes y desvelos, logra mantener su energía y salud gracias a la app.</w:t>
      </w:r>
    </w:p>
    <w:p w14:paraId="259FD081" w14:textId="77777777" w:rsidR="00F77AD3" w:rsidRPr="00F77AD3" w:rsidRDefault="00F77AD3" w:rsidP="00C818AB">
      <w:pPr>
        <w:numPr>
          <w:ilvl w:val="0"/>
          <w:numId w:val="7"/>
        </w:numPr>
      </w:pPr>
      <w:r w:rsidRPr="00F77AD3">
        <w:t>En redes sociales se muestran pequeños fragmentos de la vida de Ana.</w:t>
      </w:r>
    </w:p>
    <w:p w14:paraId="7F0EB003" w14:textId="77777777" w:rsidR="00F77AD3" w:rsidRPr="00F77AD3" w:rsidRDefault="00F77AD3" w:rsidP="00C818AB">
      <w:pPr>
        <w:numPr>
          <w:ilvl w:val="0"/>
          <w:numId w:val="7"/>
        </w:numPr>
      </w:pPr>
      <w:r w:rsidRPr="00F77AD3">
        <w:t xml:space="preserve">Se destaca cómo </w:t>
      </w:r>
      <w:proofErr w:type="spellStart"/>
      <w:r w:rsidRPr="00F77AD3">
        <w:t>NutriApp</w:t>
      </w:r>
      <w:proofErr w:type="spellEnd"/>
      <w:r w:rsidRPr="00F77AD3">
        <w:t xml:space="preserve"> le ahorra tiempo y le da tranquilidad.</w:t>
      </w:r>
    </w:p>
    <w:p w14:paraId="71836A68" w14:textId="77777777" w:rsidR="00F77AD3" w:rsidRPr="00F77AD3" w:rsidRDefault="00F77AD3" w:rsidP="00F77AD3">
      <w:r w:rsidRPr="00F77AD3">
        <w:lastRenderedPageBreak/>
        <w:t>El mensaje deja de ser “compra comida”, para transformarse en “con nosotros, tu vida será más saludable y equilibrada”.</w:t>
      </w:r>
    </w:p>
    <w:p w14:paraId="599619C8" w14:textId="6A15E3A2" w:rsidR="00F77AD3" w:rsidRPr="007A709D" w:rsidRDefault="00F77AD3" w:rsidP="00F77AD3">
      <w:pPr>
        <w:rPr>
          <w:lang w:val="es-ES"/>
        </w:rPr>
      </w:pPr>
    </w:p>
    <w:p w14:paraId="6E67ED30" w14:textId="77777777" w:rsidR="00F77AD3" w:rsidRPr="00F77AD3" w:rsidRDefault="00F77AD3" w:rsidP="00F77AD3">
      <w:pPr>
        <w:rPr>
          <w:b/>
          <w:bCs/>
        </w:rPr>
      </w:pPr>
      <w:r w:rsidRPr="00F77AD3">
        <w:rPr>
          <w:b/>
          <w:bCs/>
        </w:rPr>
        <w:t xml:space="preserve">2. </w:t>
      </w:r>
      <w:proofErr w:type="spellStart"/>
      <w:r w:rsidRPr="00F77AD3">
        <w:rPr>
          <w:b/>
          <w:bCs/>
        </w:rPr>
        <w:t>Branded</w:t>
      </w:r>
      <w:proofErr w:type="spellEnd"/>
      <w:r w:rsidRPr="00F77AD3">
        <w:rPr>
          <w:b/>
          <w:bCs/>
        </w:rPr>
        <w:t xml:space="preserve"> Content: contenido con valor y sin interrupciones</w:t>
      </w:r>
    </w:p>
    <w:p w14:paraId="45E81429" w14:textId="77777777" w:rsidR="00465430" w:rsidRDefault="00465430" w:rsidP="00F77AD3"/>
    <w:p w14:paraId="24033AFB" w14:textId="6A547A63" w:rsidR="00F77AD3" w:rsidRDefault="00F77AD3" w:rsidP="00F77AD3">
      <w:r w:rsidRPr="00F77AD3">
        <w:t xml:space="preserve">El </w:t>
      </w:r>
      <w:proofErr w:type="spellStart"/>
      <w:r w:rsidRPr="00F77AD3">
        <w:rPr>
          <w:b/>
          <w:bCs/>
        </w:rPr>
        <w:t>branded</w:t>
      </w:r>
      <w:proofErr w:type="spellEnd"/>
      <w:r w:rsidRPr="00F77AD3">
        <w:rPr>
          <w:b/>
          <w:bCs/>
        </w:rPr>
        <w:t xml:space="preserve"> </w:t>
      </w:r>
      <w:proofErr w:type="spellStart"/>
      <w:r w:rsidRPr="00F77AD3">
        <w:rPr>
          <w:b/>
          <w:bCs/>
        </w:rPr>
        <w:t>content</w:t>
      </w:r>
      <w:proofErr w:type="spellEnd"/>
      <w:r w:rsidRPr="00F77AD3">
        <w:t xml:space="preserve"> consiste en la creación de contenidos relevantes, útiles o entretenidos, producidos por la marca, pero sin un enfoque publicitario directo. A diferencia de la publicidad invasiva, se busca que el consumidor disfrute el contenido y asocie positivamente la marca.</w:t>
      </w:r>
    </w:p>
    <w:p w14:paraId="6A6864D4" w14:textId="77777777" w:rsidR="00465430" w:rsidRPr="00F77AD3" w:rsidRDefault="00465430" w:rsidP="00F77AD3"/>
    <w:p w14:paraId="2AFA826E" w14:textId="542B8706" w:rsidR="00F77AD3" w:rsidRPr="00F77AD3" w:rsidRDefault="00F77AD3" w:rsidP="00F77AD3">
      <w:pPr>
        <w:rPr>
          <w:lang w:val="en-US"/>
        </w:rPr>
      </w:pPr>
      <w:proofErr w:type="spellStart"/>
      <w:r w:rsidRPr="00F77AD3">
        <w:rPr>
          <w:b/>
          <w:bCs/>
          <w:lang w:val="en-US"/>
        </w:rPr>
        <w:t>Ejemplo</w:t>
      </w:r>
      <w:proofErr w:type="spellEnd"/>
      <w:r w:rsidRPr="00F77AD3">
        <w:rPr>
          <w:b/>
          <w:bCs/>
          <w:lang w:val="en-US"/>
        </w:rPr>
        <w:t xml:space="preserve"> con </w:t>
      </w:r>
      <w:proofErr w:type="spellStart"/>
      <w:r w:rsidRPr="00F77AD3">
        <w:rPr>
          <w:b/>
          <w:bCs/>
          <w:lang w:val="en-US"/>
        </w:rPr>
        <w:t>NutriApp</w:t>
      </w:r>
      <w:proofErr w:type="spellEnd"/>
      <w:r w:rsidRPr="00F77AD3">
        <w:rPr>
          <w:lang w:val="en-US"/>
        </w:rPr>
        <w:t>:</w:t>
      </w:r>
    </w:p>
    <w:p w14:paraId="676A883B" w14:textId="77777777" w:rsidR="00F77AD3" w:rsidRPr="00F77AD3" w:rsidRDefault="00F77AD3" w:rsidP="00C818AB">
      <w:pPr>
        <w:numPr>
          <w:ilvl w:val="0"/>
          <w:numId w:val="8"/>
        </w:numPr>
      </w:pPr>
      <w:r w:rsidRPr="00F77AD3">
        <w:t xml:space="preserve">Serie de videos en YouTube titulada </w:t>
      </w:r>
      <w:r w:rsidRPr="00F77AD3">
        <w:rPr>
          <w:b/>
          <w:bCs/>
        </w:rPr>
        <w:t>“Recetas en 10 minutos para universitarios”</w:t>
      </w:r>
      <w:r w:rsidRPr="00F77AD3">
        <w:t xml:space="preserve">, patrocinada por </w:t>
      </w:r>
      <w:proofErr w:type="spellStart"/>
      <w:r w:rsidRPr="00F77AD3">
        <w:t>NutriApp</w:t>
      </w:r>
      <w:proofErr w:type="spellEnd"/>
      <w:r w:rsidRPr="00F77AD3">
        <w:t>.</w:t>
      </w:r>
    </w:p>
    <w:p w14:paraId="7CF92A34" w14:textId="77777777" w:rsidR="00F77AD3" w:rsidRPr="00F77AD3" w:rsidRDefault="00F77AD3" w:rsidP="00C818AB">
      <w:pPr>
        <w:numPr>
          <w:ilvl w:val="0"/>
          <w:numId w:val="8"/>
        </w:numPr>
      </w:pPr>
      <w:r w:rsidRPr="00F77AD3">
        <w:t>Blog con consejos de nutrición y salud mental para estudiantes.</w:t>
      </w:r>
    </w:p>
    <w:p w14:paraId="7DD506DF" w14:textId="77777777" w:rsidR="00F77AD3" w:rsidRPr="00F77AD3" w:rsidRDefault="00F77AD3" w:rsidP="00C818AB">
      <w:pPr>
        <w:numPr>
          <w:ilvl w:val="0"/>
          <w:numId w:val="8"/>
        </w:numPr>
      </w:pPr>
      <w:r w:rsidRPr="00F77AD3">
        <w:t>Podcasts cortos sobre “cómo mejorar tu energía en época de parciales”.</w:t>
      </w:r>
    </w:p>
    <w:p w14:paraId="6A6D1B9C" w14:textId="77777777" w:rsidR="00465430" w:rsidRDefault="00465430" w:rsidP="00F77AD3"/>
    <w:p w14:paraId="70758E1F" w14:textId="24E7C494" w:rsidR="00F77AD3" w:rsidRPr="00F77AD3" w:rsidRDefault="00F77AD3" w:rsidP="00F77AD3">
      <w:r w:rsidRPr="00F77AD3">
        <w:t>Aquí la app no se promociona directamente, pero se asocia con bienestar, productividad y hábitos saludables.</w:t>
      </w:r>
    </w:p>
    <w:p w14:paraId="68DA37DE" w14:textId="76C91233" w:rsidR="00F77AD3" w:rsidRPr="007A709D" w:rsidRDefault="00F77AD3" w:rsidP="00F77AD3">
      <w:pPr>
        <w:rPr>
          <w:lang w:val="es-ES"/>
        </w:rPr>
      </w:pPr>
    </w:p>
    <w:p w14:paraId="1497323C" w14:textId="77777777" w:rsidR="00465430" w:rsidRPr="007A709D" w:rsidRDefault="00465430" w:rsidP="00F77AD3">
      <w:pPr>
        <w:rPr>
          <w:lang w:val="es-ES"/>
        </w:rPr>
      </w:pPr>
    </w:p>
    <w:p w14:paraId="44E726B2" w14:textId="77777777" w:rsidR="00465430" w:rsidRPr="007A709D" w:rsidRDefault="00465430" w:rsidP="00F77AD3">
      <w:pPr>
        <w:rPr>
          <w:lang w:val="es-ES"/>
        </w:rPr>
      </w:pPr>
    </w:p>
    <w:p w14:paraId="6E4CE8AA" w14:textId="77777777" w:rsidR="00465430" w:rsidRPr="007A709D" w:rsidRDefault="00465430" w:rsidP="00F77AD3">
      <w:pPr>
        <w:rPr>
          <w:lang w:val="es-ES"/>
        </w:rPr>
      </w:pPr>
    </w:p>
    <w:p w14:paraId="27E88AD3" w14:textId="77777777" w:rsidR="00465430" w:rsidRPr="007A709D" w:rsidRDefault="00465430" w:rsidP="00F77AD3">
      <w:pPr>
        <w:rPr>
          <w:lang w:val="es-ES"/>
        </w:rPr>
      </w:pPr>
    </w:p>
    <w:p w14:paraId="085AC154" w14:textId="77777777" w:rsidR="00465430" w:rsidRPr="007A709D" w:rsidRDefault="00465430" w:rsidP="00F77AD3">
      <w:pPr>
        <w:rPr>
          <w:lang w:val="es-ES"/>
        </w:rPr>
      </w:pPr>
    </w:p>
    <w:p w14:paraId="4161A22E" w14:textId="77777777" w:rsidR="00465430" w:rsidRPr="007A709D" w:rsidRDefault="00465430" w:rsidP="00F77AD3">
      <w:pPr>
        <w:rPr>
          <w:lang w:val="es-ES"/>
        </w:rPr>
      </w:pPr>
    </w:p>
    <w:p w14:paraId="288A81F9" w14:textId="77777777" w:rsidR="00465430" w:rsidRPr="007A709D" w:rsidRDefault="00465430" w:rsidP="00F77AD3">
      <w:pPr>
        <w:rPr>
          <w:lang w:val="es-ES"/>
        </w:rPr>
      </w:pPr>
    </w:p>
    <w:p w14:paraId="4119FC58" w14:textId="77777777" w:rsidR="00465430" w:rsidRPr="007A709D" w:rsidRDefault="00465430" w:rsidP="00F77AD3">
      <w:pPr>
        <w:rPr>
          <w:lang w:val="es-ES"/>
        </w:rPr>
      </w:pPr>
    </w:p>
    <w:p w14:paraId="2321C416" w14:textId="77777777" w:rsidR="00465430" w:rsidRPr="007A709D" w:rsidRDefault="00465430" w:rsidP="00F77AD3">
      <w:pPr>
        <w:rPr>
          <w:lang w:val="es-ES"/>
        </w:rPr>
      </w:pPr>
    </w:p>
    <w:p w14:paraId="169E1C30" w14:textId="77777777" w:rsidR="00F77AD3" w:rsidRPr="00F77AD3" w:rsidRDefault="00F77AD3" w:rsidP="00F77AD3">
      <w:pPr>
        <w:rPr>
          <w:b/>
          <w:bCs/>
        </w:rPr>
      </w:pPr>
      <w:r w:rsidRPr="00F77AD3">
        <w:rPr>
          <w:b/>
          <w:bCs/>
        </w:rPr>
        <w:lastRenderedPageBreak/>
        <w:t xml:space="preserve">3. Narrativa </w:t>
      </w:r>
      <w:proofErr w:type="spellStart"/>
      <w:r w:rsidRPr="00F77AD3">
        <w:rPr>
          <w:b/>
          <w:bCs/>
        </w:rPr>
        <w:t>Transmedia</w:t>
      </w:r>
      <w:proofErr w:type="spellEnd"/>
      <w:r w:rsidRPr="00F77AD3">
        <w:rPr>
          <w:b/>
          <w:bCs/>
        </w:rPr>
        <w:t>: una historia, múltiples plataformas</w:t>
      </w:r>
    </w:p>
    <w:p w14:paraId="122CCFAB" w14:textId="77777777" w:rsidR="00465430" w:rsidRDefault="00465430" w:rsidP="00F77AD3"/>
    <w:p w14:paraId="4AAC1D6D" w14:textId="616C48AC" w:rsidR="00F77AD3" w:rsidRDefault="00F77AD3" w:rsidP="00F77AD3">
      <w:r w:rsidRPr="00F77AD3">
        <w:t xml:space="preserve">La narrativa </w:t>
      </w:r>
      <w:proofErr w:type="spellStart"/>
      <w:r w:rsidRPr="00F77AD3">
        <w:t>transmedia</w:t>
      </w:r>
      <w:proofErr w:type="spellEnd"/>
      <w:r w:rsidRPr="00F77AD3">
        <w:t xml:space="preserve">, según Jenkins (2006), consiste en expandir una historia a través de diferentes plataformas, donde cada canal aporta una parte distinta del relato, fomentando la participación del usuario. No se trata de repetir el mismo mensaje en todas las redes, sino de crear un </w:t>
      </w:r>
      <w:r w:rsidRPr="00F77AD3">
        <w:rPr>
          <w:b/>
          <w:bCs/>
        </w:rPr>
        <w:t>universo narrativo integrado</w:t>
      </w:r>
      <w:r w:rsidRPr="00F77AD3">
        <w:t>.</w:t>
      </w:r>
    </w:p>
    <w:p w14:paraId="2557B733" w14:textId="77777777" w:rsidR="00465430" w:rsidRPr="00F77AD3" w:rsidRDefault="00465430" w:rsidP="00F77AD3"/>
    <w:p w14:paraId="47F1BD15" w14:textId="3B158B52" w:rsidR="00F77AD3" w:rsidRPr="00F77AD3" w:rsidRDefault="00F77AD3" w:rsidP="00F77AD3">
      <w:pPr>
        <w:rPr>
          <w:lang w:val="en-US"/>
        </w:rPr>
      </w:pPr>
      <w:proofErr w:type="spellStart"/>
      <w:r w:rsidRPr="00F77AD3">
        <w:rPr>
          <w:b/>
          <w:bCs/>
          <w:lang w:val="en-US"/>
        </w:rPr>
        <w:t>Ejemplo</w:t>
      </w:r>
      <w:proofErr w:type="spellEnd"/>
      <w:r w:rsidRPr="00F77AD3">
        <w:rPr>
          <w:b/>
          <w:bCs/>
          <w:lang w:val="en-US"/>
        </w:rPr>
        <w:t xml:space="preserve"> con </w:t>
      </w:r>
      <w:proofErr w:type="spellStart"/>
      <w:r w:rsidRPr="00F77AD3">
        <w:rPr>
          <w:b/>
          <w:bCs/>
          <w:lang w:val="en-US"/>
        </w:rPr>
        <w:t>NutriApp</w:t>
      </w:r>
      <w:proofErr w:type="spellEnd"/>
      <w:r w:rsidRPr="00F77AD3">
        <w:rPr>
          <w:lang w:val="en-US"/>
        </w:rPr>
        <w:t>:</w:t>
      </w:r>
    </w:p>
    <w:p w14:paraId="1FEFAA58" w14:textId="77777777" w:rsidR="00F77AD3" w:rsidRPr="00F77AD3" w:rsidRDefault="00F77AD3" w:rsidP="00C818AB">
      <w:pPr>
        <w:numPr>
          <w:ilvl w:val="0"/>
          <w:numId w:val="9"/>
        </w:numPr>
        <w:jc w:val="left"/>
      </w:pPr>
      <w:r w:rsidRPr="00F77AD3">
        <w:t xml:space="preserve">En </w:t>
      </w:r>
      <w:r w:rsidRPr="00F77AD3">
        <w:rPr>
          <w:b/>
          <w:bCs/>
        </w:rPr>
        <w:t>Instagram</w:t>
      </w:r>
      <w:r w:rsidRPr="00F77AD3">
        <w:t>: publicaciones visuales de platos saludables con frases motivacionales.</w:t>
      </w:r>
    </w:p>
    <w:p w14:paraId="4866B208" w14:textId="77777777" w:rsidR="00F77AD3" w:rsidRPr="00F77AD3" w:rsidRDefault="00F77AD3" w:rsidP="00C818AB">
      <w:pPr>
        <w:numPr>
          <w:ilvl w:val="0"/>
          <w:numId w:val="9"/>
        </w:numPr>
        <w:jc w:val="left"/>
      </w:pPr>
      <w:r w:rsidRPr="00F77AD3">
        <w:t xml:space="preserve">En </w:t>
      </w:r>
      <w:r w:rsidRPr="00F77AD3">
        <w:rPr>
          <w:b/>
          <w:bCs/>
        </w:rPr>
        <w:t>TikTok</w:t>
      </w:r>
      <w:r w:rsidRPr="00F77AD3">
        <w:t xml:space="preserve">: retos de cocina rápida con el hashtag </w:t>
      </w:r>
      <w:r w:rsidRPr="00F77AD3">
        <w:rPr>
          <w:b/>
          <w:bCs/>
        </w:rPr>
        <w:t>#VidaSaludableConNutriApp</w:t>
      </w:r>
      <w:r w:rsidRPr="00F77AD3">
        <w:t>.</w:t>
      </w:r>
    </w:p>
    <w:p w14:paraId="26C8C25C" w14:textId="77777777" w:rsidR="00F77AD3" w:rsidRPr="00F77AD3" w:rsidRDefault="00F77AD3" w:rsidP="00C818AB">
      <w:pPr>
        <w:numPr>
          <w:ilvl w:val="0"/>
          <w:numId w:val="9"/>
        </w:numPr>
        <w:jc w:val="left"/>
      </w:pPr>
      <w:r w:rsidRPr="00F77AD3">
        <w:t xml:space="preserve">En </w:t>
      </w:r>
      <w:r w:rsidRPr="00F77AD3">
        <w:rPr>
          <w:b/>
          <w:bCs/>
        </w:rPr>
        <w:t>YouTube</w:t>
      </w:r>
      <w:r w:rsidRPr="00F77AD3">
        <w:t>: mini documental sobre estudiantes que mejoraron su estilo de vida con la app.</w:t>
      </w:r>
    </w:p>
    <w:p w14:paraId="7ED51B02" w14:textId="77777777" w:rsidR="00F77AD3" w:rsidRPr="00F77AD3" w:rsidRDefault="00F77AD3" w:rsidP="00C818AB">
      <w:pPr>
        <w:numPr>
          <w:ilvl w:val="0"/>
          <w:numId w:val="9"/>
        </w:numPr>
        <w:jc w:val="left"/>
      </w:pPr>
      <w:r w:rsidRPr="00F77AD3">
        <w:t xml:space="preserve">En la </w:t>
      </w:r>
      <w:r w:rsidRPr="00F77AD3">
        <w:rPr>
          <w:b/>
          <w:bCs/>
        </w:rPr>
        <w:t>app misma</w:t>
      </w:r>
      <w:r w:rsidRPr="00F77AD3">
        <w:t>: historias interactivas de usuarios que alcanzaron sus metas de peso o salud.</w:t>
      </w:r>
    </w:p>
    <w:p w14:paraId="2BAC1292" w14:textId="77777777" w:rsidR="006334A4" w:rsidRDefault="006334A4" w:rsidP="00F77AD3"/>
    <w:p w14:paraId="507A28E4" w14:textId="448E8C60" w:rsidR="00F77AD3" w:rsidRPr="00F77AD3" w:rsidRDefault="00F77AD3" w:rsidP="00F77AD3">
      <w:r w:rsidRPr="00F77AD3">
        <w:t>De este modo, cada plataforma cuenta una parte de la historia y, al unirse, forman una experiencia rica y participativa.</w:t>
      </w:r>
    </w:p>
    <w:p w14:paraId="797F94C2" w14:textId="0E299CF7" w:rsidR="00F77AD3" w:rsidRPr="007A709D" w:rsidRDefault="00F77AD3" w:rsidP="00F77AD3">
      <w:pPr>
        <w:rPr>
          <w:lang w:val="es-ES"/>
        </w:rPr>
      </w:pPr>
    </w:p>
    <w:p w14:paraId="34B92895" w14:textId="1049EE3F" w:rsidR="00F77AD3" w:rsidRPr="00F77AD3" w:rsidRDefault="00F77AD3" w:rsidP="00F77AD3">
      <w:r w:rsidRPr="00F77AD3">
        <w:t xml:space="preserve">Los consumidores actuales no quieren solo productos: buscan </w:t>
      </w:r>
      <w:r w:rsidRPr="00F77AD3">
        <w:rPr>
          <w:b/>
          <w:bCs/>
        </w:rPr>
        <w:t>experiencias significativas</w:t>
      </w:r>
      <w:r w:rsidRPr="00F77AD3">
        <w:t xml:space="preserve"> y desean sentirse parte de la historia de la marca. El </w:t>
      </w:r>
      <w:proofErr w:type="spellStart"/>
      <w:r w:rsidRPr="00F77AD3">
        <w:t>storytelling</w:t>
      </w:r>
      <w:proofErr w:type="spellEnd"/>
      <w:r w:rsidRPr="00F77AD3">
        <w:t xml:space="preserve"> emociona, el </w:t>
      </w:r>
      <w:proofErr w:type="spellStart"/>
      <w:r w:rsidRPr="00F77AD3">
        <w:t>branded</w:t>
      </w:r>
      <w:proofErr w:type="spellEnd"/>
      <w:r w:rsidRPr="00F77AD3">
        <w:t xml:space="preserve"> </w:t>
      </w:r>
      <w:proofErr w:type="spellStart"/>
      <w:r w:rsidRPr="00F77AD3">
        <w:t>content</w:t>
      </w:r>
      <w:proofErr w:type="spellEnd"/>
      <w:r w:rsidRPr="00F77AD3">
        <w:t xml:space="preserve"> educa o entretiene, y la narrativa </w:t>
      </w:r>
      <w:proofErr w:type="spellStart"/>
      <w:r w:rsidRPr="00F77AD3">
        <w:t>transmedia</w:t>
      </w:r>
      <w:proofErr w:type="spellEnd"/>
      <w:r w:rsidRPr="00F77AD3">
        <w:t xml:space="preserve"> expande el universo narrativo para construir comunidades.</w:t>
      </w:r>
      <w:r w:rsidR="005F1AA9">
        <w:t xml:space="preserve"> </w:t>
      </w:r>
      <w:r w:rsidRPr="00F77AD3">
        <w:t xml:space="preserve">En Nicaragua, donde el consumo de redes como Facebook, Instagram y TikTok es alto entre jóvenes, estos modelos son altamente efectivos para startups como </w:t>
      </w:r>
      <w:proofErr w:type="spellStart"/>
      <w:r w:rsidRPr="00F77AD3">
        <w:rPr>
          <w:i/>
          <w:iCs/>
        </w:rPr>
        <w:t>NutriApp</w:t>
      </w:r>
      <w:proofErr w:type="spellEnd"/>
      <w:r w:rsidRPr="00F77AD3">
        <w:t>, pues permiten posicionar la marca con bajos presupuestos y alto impacto emocional.</w:t>
      </w:r>
    </w:p>
    <w:p w14:paraId="3E56A2F0" w14:textId="7F45915E" w:rsidR="00F77AD3" w:rsidRPr="007A709D" w:rsidRDefault="00F77AD3" w:rsidP="00F77AD3">
      <w:pPr>
        <w:rPr>
          <w:lang w:val="es-ES"/>
        </w:rPr>
      </w:pPr>
    </w:p>
    <w:p w14:paraId="1CB59D9E" w14:textId="146F6897" w:rsidR="00F77AD3" w:rsidRPr="00F77AD3" w:rsidRDefault="00F77AD3" w:rsidP="00F77AD3">
      <w:pPr>
        <w:rPr>
          <w:b/>
          <w:bCs/>
          <w:lang w:val="en-US"/>
        </w:rPr>
      </w:pPr>
      <w:proofErr w:type="spellStart"/>
      <w:r w:rsidRPr="00F77AD3">
        <w:rPr>
          <w:b/>
          <w:bCs/>
          <w:lang w:val="en-US"/>
        </w:rPr>
        <w:lastRenderedPageBreak/>
        <w:t>Autoevaluación</w:t>
      </w:r>
      <w:proofErr w:type="spellEnd"/>
    </w:p>
    <w:p w14:paraId="7E6C745C" w14:textId="77777777" w:rsidR="00F77AD3" w:rsidRPr="00F77AD3" w:rsidRDefault="00F77AD3" w:rsidP="00C818AB">
      <w:pPr>
        <w:numPr>
          <w:ilvl w:val="0"/>
          <w:numId w:val="10"/>
        </w:numPr>
      </w:pPr>
      <w:r w:rsidRPr="00F77AD3">
        <w:t xml:space="preserve">Explica con tus palabras qué es </w:t>
      </w:r>
      <w:proofErr w:type="spellStart"/>
      <w:r w:rsidRPr="00F77AD3">
        <w:rPr>
          <w:b/>
          <w:bCs/>
        </w:rPr>
        <w:t>storytelling</w:t>
      </w:r>
      <w:proofErr w:type="spellEnd"/>
      <w:r w:rsidRPr="00F77AD3">
        <w:t xml:space="preserve"> y por qué es más eficaz que un anuncio tradicional.</w:t>
      </w:r>
    </w:p>
    <w:p w14:paraId="21B8F5F2" w14:textId="77777777" w:rsidR="00F77AD3" w:rsidRPr="00F77AD3" w:rsidRDefault="00F77AD3" w:rsidP="00C818AB">
      <w:pPr>
        <w:numPr>
          <w:ilvl w:val="0"/>
          <w:numId w:val="10"/>
        </w:numPr>
      </w:pPr>
      <w:r w:rsidRPr="00F77AD3">
        <w:t xml:space="preserve">¿Qué diferencia existe entre </w:t>
      </w:r>
      <w:proofErr w:type="spellStart"/>
      <w:r w:rsidRPr="00F77AD3">
        <w:rPr>
          <w:b/>
          <w:bCs/>
        </w:rPr>
        <w:t>branded</w:t>
      </w:r>
      <w:proofErr w:type="spellEnd"/>
      <w:r w:rsidRPr="00F77AD3">
        <w:rPr>
          <w:b/>
          <w:bCs/>
        </w:rPr>
        <w:t xml:space="preserve"> </w:t>
      </w:r>
      <w:proofErr w:type="spellStart"/>
      <w:r w:rsidRPr="00F77AD3">
        <w:rPr>
          <w:b/>
          <w:bCs/>
        </w:rPr>
        <w:t>content</w:t>
      </w:r>
      <w:proofErr w:type="spellEnd"/>
      <w:r w:rsidRPr="00F77AD3">
        <w:t xml:space="preserve"> y publicidad convencional?</w:t>
      </w:r>
    </w:p>
    <w:p w14:paraId="4FBFF697" w14:textId="77777777" w:rsidR="00F77AD3" w:rsidRPr="00F77AD3" w:rsidRDefault="00F77AD3" w:rsidP="00C818AB">
      <w:pPr>
        <w:numPr>
          <w:ilvl w:val="0"/>
          <w:numId w:val="10"/>
        </w:numPr>
      </w:pPr>
      <w:r w:rsidRPr="00F77AD3">
        <w:t xml:space="preserve">Diseña un ejemplo de </w:t>
      </w:r>
      <w:r w:rsidRPr="00F77AD3">
        <w:rPr>
          <w:b/>
          <w:bCs/>
        </w:rPr>
        <w:t xml:space="preserve">narrativa </w:t>
      </w:r>
      <w:proofErr w:type="spellStart"/>
      <w:r w:rsidRPr="00F77AD3">
        <w:rPr>
          <w:b/>
          <w:bCs/>
        </w:rPr>
        <w:t>transmedia</w:t>
      </w:r>
      <w:proofErr w:type="spellEnd"/>
      <w:r w:rsidRPr="00F77AD3">
        <w:t xml:space="preserve"> para una aplicación educativa nicaragüense.</w:t>
      </w:r>
    </w:p>
    <w:p w14:paraId="1263E91B" w14:textId="77777777" w:rsidR="00F77AD3" w:rsidRPr="00F77AD3" w:rsidRDefault="00F77AD3" w:rsidP="00C818AB">
      <w:pPr>
        <w:numPr>
          <w:ilvl w:val="0"/>
          <w:numId w:val="10"/>
        </w:numPr>
      </w:pPr>
      <w:r w:rsidRPr="00F77AD3">
        <w:t>¿Cómo se logra que el consumidor sea parte de la historia de una marca?</w:t>
      </w:r>
    </w:p>
    <w:p w14:paraId="1AE95C80" w14:textId="77777777" w:rsidR="006E4C24" w:rsidRPr="00BD6F80" w:rsidRDefault="006E4C24" w:rsidP="006E4C24"/>
    <w:p w14:paraId="1373C4F7" w14:textId="77777777" w:rsidR="006E4C24" w:rsidRDefault="006E4C24" w:rsidP="006E4C24">
      <w:pPr>
        <w:rPr>
          <w:lang w:val="es-ES"/>
        </w:rPr>
      </w:pPr>
    </w:p>
    <w:p w14:paraId="5D05B84C" w14:textId="77777777" w:rsidR="00B76F2E" w:rsidRDefault="00B76F2E" w:rsidP="006E4C24">
      <w:pPr>
        <w:rPr>
          <w:lang w:val="es-ES"/>
        </w:rPr>
      </w:pPr>
    </w:p>
    <w:p w14:paraId="1649EEB6" w14:textId="77777777" w:rsidR="00B76F2E" w:rsidRDefault="00B76F2E" w:rsidP="006E4C24">
      <w:pPr>
        <w:rPr>
          <w:lang w:val="es-ES"/>
        </w:rPr>
      </w:pPr>
    </w:p>
    <w:p w14:paraId="1E30FDC6" w14:textId="77777777" w:rsidR="00B76F2E" w:rsidRDefault="00B76F2E" w:rsidP="006E4C24">
      <w:pPr>
        <w:rPr>
          <w:lang w:val="es-ES"/>
        </w:rPr>
      </w:pPr>
    </w:p>
    <w:p w14:paraId="6AAAF338" w14:textId="77777777" w:rsidR="00B76F2E" w:rsidRDefault="00B76F2E" w:rsidP="006E4C24">
      <w:pPr>
        <w:rPr>
          <w:lang w:val="es-ES"/>
        </w:rPr>
      </w:pPr>
    </w:p>
    <w:p w14:paraId="17C5DA0B" w14:textId="77777777" w:rsidR="00B76F2E" w:rsidRDefault="00B76F2E" w:rsidP="006E4C24">
      <w:pPr>
        <w:rPr>
          <w:lang w:val="es-ES"/>
        </w:rPr>
      </w:pPr>
    </w:p>
    <w:p w14:paraId="0948D07E" w14:textId="77777777" w:rsidR="00B76F2E" w:rsidRDefault="00B76F2E" w:rsidP="006E4C24">
      <w:pPr>
        <w:rPr>
          <w:lang w:val="es-ES"/>
        </w:rPr>
      </w:pPr>
    </w:p>
    <w:p w14:paraId="517E0895" w14:textId="77777777" w:rsidR="00B76F2E" w:rsidRDefault="00B76F2E" w:rsidP="006E4C24">
      <w:pPr>
        <w:rPr>
          <w:lang w:val="es-ES"/>
        </w:rPr>
      </w:pPr>
    </w:p>
    <w:p w14:paraId="49909C6E" w14:textId="77777777" w:rsidR="00B76F2E" w:rsidRDefault="00B76F2E" w:rsidP="006E4C24">
      <w:pPr>
        <w:rPr>
          <w:lang w:val="es-ES"/>
        </w:rPr>
      </w:pPr>
    </w:p>
    <w:p w14:paraId="308B8773" w14:textId="77777777" w:rsidR="00B76F2E" w:rsidRDefault="00B76F2E" w:rsidP="006E4C24">
      <w:pPr>
        <w:rPr>
          <w:lang w:val="es-ES"/>
        </w:rPr>
      </w:pPr>
    </w:p>
    <w:p w14:paraId="2F6E2C07" w14:textId="77777777" w:rsidR="00B76F2E" w:rsidRDefault="00B76F2E" w:rsidP="006E4C24">
      <w:pPr>
        <w:rPr>
          <w:lang w:val="es-ES"/>
        </w:rPr>
      </w:pPr>
    </w:p>
    <w:p w14:paraId="1D3D539A" w14:textId="77777777" w:rsidR="00B76F2E" w:rsidRDefault="00B76F2E" w:rsidP="006E4C24">
      <w:pPr>
        <w:rPr>
          <w:lang w:val="es-ES"/>
        </w:rPr>
      </w:pPr>
    </w:p>
    <w:p w14:paraId="1863AC71" w14:textId="77777777" w:rsidR="00B76F2E" w:rsidRDefault="00B76F2E" w:rsidP="006E4C24">
      <w:pPr>
        <w:rPr>
          <w:lang w:val="es-ES"/>
        </w:rPr>
      </w:pPr>
    </w:p>
    <w:p w14:paraId="2C66CDA0" w14:textId="77777777" w:rsidR="00B76F2E" w:rsidRDefault="00B76F2E" w:rsidP="006E4C24">
      <w:pPr>
        <w:rPr>
          <w:lang w:val="es-ES"/>
        </w:rPr>
      </w:pPr>
    </w:p>
    <w:p w14:paraId="28CE5191" w14:textId="77777777" w:rsidR="00B76F2E" w:rsidRDefault="00B76F2E" w:rsidP="006E4C24">
      <w:pPr>
        <w:rPr>
          <w:lang w:val="es-ES"/>
        </w:rPr>
      </w:pPr>
    </w:p>
    <w:p w14:paraId="1199493B" w14:textId="77777777" w:rsidR="00B76F2E" w:rsidRDefault="00B76F2E" w:rsidP="006E4C24">
      <w:pPr>
        <w:rPr>
          <w:lang w:val="es-ES"/>
        </w:rPr>
      </w:pPr>
    </w:p>
    <w:p w14:paraId="6F35BB21" w14:textId="77777777" w:rsidR="00B76F2E" w:rsidRPr="006E4C24" w:rsidRDefault="00B76F2E" w:rsidP="006E4C24">
      <w:pPr>
        <w:rPr>
          <w:lang w:val="es-ES"/>
        </w:rPr>
      </w:pPr>
    </w:p>
    <w:p w14:paraId="3F8E6983" w14:textId="5C617430" w:rsidR="00EE1704" w:rsidRDefault="00EE1704" w:rsidP="001E52CF">
      <w:pPr>
        <w:pStyle w:val="Ttulo2"/>
        <w:rPr>
          <w:lang w:val="es-ES"/>
        </w:rPr>
      </w:pPr>
      <w:bookmarkStart w:id="15" w:name="_Toc207470544"/>
      <w:r>
        <w:rPr>
          <w:spacing w:val="3"/>
          <w:lang w:val="es-ES"/>
        </w:rPr>
        <w:lastRenderedPageBreak/>
        <w:t xml:space="preserve">Masterclass: Planificación estrategia y embudos de conversión (ARRR, TOFU, MOFU, </w:t>
      </w:r>
      <w:r>
        <w:rPr>
          <w:lang w:val="es-ES"/>
        </w:rPr>
        <w:t>BOFU)</w:t>
      </w:r>
      <w:bookmarkEnd w:id="15"/>
    </w:p>
    <w:p w14:paraId="147E7C7A" w14:textId="77777777" w:rsidR="00B826D3" w:rsidRDefault="00B826D3" w:rsidP="00B826D3"/>
    <w:p w14:paraId="0E7B0CE7" w14:textId="252A2724" w:rsidR="00B826D3" w:rsidRPr="00B826D3" w:rsidRDefault="00B826D3" w:rsidP="00B826D3">
      <w:r w:rsidRPr="00B826D3">
        <w:t>Los embudos de conversión ordenan la relación entre usuario y producto en etapas secuenciales que facilitan diseñar tácticas, medir resultados y optimizar el gasto. Dos marcos complementarios dominan la práctica digital:</w:t>
      </w:r>
    </w:p>
    <w:p w14:paraId="63C9F799" w14:textId="00CA4F97" w:rsidR="00B826D3" w:rsidRPr="00B826D3" w:rsidRDefault="00B826D3" w:rsidP="00C818AB">
      <w:pPr>
        <w:numPr>
          <w:ilvl w:val="0"/>
          <w:numId w:val="11"/>
        </w:numPr>
      </w:pPr>
      <w:r w:rsidRPr="00B826D3">
        <w:rPr>
          <w:b/>
          <w:bCs/>
          <w:lang w:val="en-US"/>
        </w:rPr>
        <w:t>AARRR</w:t>
      </w:r>
      <w:r w:rsidRPr="00B826D3">
        <w:rPr>
          <w:lang w:val="en-US"/>
        </w:rPr>
        <w:t xml:space="preserve"> (Acquisition, Activation, Retention, Referral, </w:t>
      </w:r>
      <w:r w:rsidR="0037324E" w:rsidRPr="00B826D3">
        <w:rPr>
          <w:lang w:val="en-US"/>
        </w:rPr>
        <w:t>Revenue)</w:t>
      </w:r>
      <w:r w:rsidRPr="00B826D3">
        <w:rPr>
          <w:lang w:val="en-US"/>
        </w:rPr>
        <w:t xml:space="preserve"> Dave McClure (2010). </w:t>
      </w:r>
      <w:r w:rsidRPr="00B826D3">
        <w:t>Este modelo está pensado para startups y productos digitales; enfatiza la analítica y la experimentación para maximizar el crecimiento sostenible.</w:t>
      </w:r>
    </w:p>
    <w:p w14:paraId="562C9AEC" w14:textId="77777777" w:rsidR="00B826D3" w:rsidRPr="00B826D3" w:rsidRDefault="00B826D3" w:rsidP="00C818AB">
      <w:pPr>
        <w:numPr>
          <w:ilvl w:val="0"/>
          <w:numId w:val="11"/>
        </w:numPr>
      </w:pPr>
      <w:r w:rsidRPr="00B826D3">
        <w:rPr>
          <w:b/>
          <w:bCs/>
        </w:rPr>
        <w:t>TOFU / MOFU / BOFU</w:t>
      </w:r>
      <w:r w:rsidRPr="00B826D3">
        <w:t xml:space="preserve"> (Top / </w:t>
      </w:r>
      <w:proofErr w:type="spellStart"/>
      <w:r w:rsidRPr="00B826D3">
        <w:t>Middle</w:t>
      </w:r>
      <w:proofErr w:type="spellEnd"/>
      <w:r w:rsidRPr="00B826D3">
        <w:t xml:space="preserve"> / Bottom </w:t>
      </w:r>
      <w:proofErr w:type="spellStart"/>
      <w:r w:rsidRPr="00B826D3">
        <w:t>of</w:t>
      </w:r>
      <w:proofErr w:type="spellEnd"/>
      <w:r w:rsidRPr="00B826D3">
        <w:t xml:space="preserve"> </w:t>
      </w:r>
      <w:proofErr w:type="spellStart"/>
      <w:r w:rsidRPr="00B826D3">
        <w:t>Funnel</w:t>
      </w:r>
      <w:proofErr w:type="spellEnd"/>
      <w:r w:rsidRPr="00B826D3">
        <w:t xml:space="preserve">) — origen en marketing de contenidos; permite alinear tipos de contenido y oferta con la etapa del usuario en su proceso de compra o adopción. Kotler &amp; Keller y la literatura de </w:t>
      </w:r>
      <w:proofErr w:type="spellStart"/>
      <w:r w:rsidRPr="00B826D3">
        <w:t>content</w:t>
      </w:r>
      <w:proofErr w:type="spellEnd"/>
      <w:r w:rsidRPr="00B826D3">
        <w:t xml:space="preserve"> marketing consignan la utilidad de segmentar el contenido por intención y madurez del lead.</w:t>
      </w:r>
    </w:p>
    <w:p w14:paraId="6C19C56D" w14:textId="77777777" w:rsidR="002F2763" w:rsidRDefault="002F2763" w:rsidP="00B826D3"/>
    <w:p w14:paraId="0840309F" w14:textId="287D5B06" w:rsidR="00B826D3" w:rsidRPr="00B826D3" w:rsidRDefault="00B826D3" w:rsidP="00B826D3">
      <w:r w:rsidRPr="00B826D3">
        <w:t xml:space="preserve">Ambos modelos se usan juntos: TOFU/MOFU/BOFU orientan </w:t>
      </w:r>
      <w:r w:rsidRPr="00B826D3">
        <w:rPr>
          <w:b/>
          <w:bCs/>
        </w:rPr>
        <w:t>qué</w:t>
      </w:r>
      <w:r w:rsidRPr="00B826D3">
        <w:t xml:space="preserve"> comunicar, mientras que AARRR estructura </w:t>
      </w:r>
      <w:r w:rsidRPr="00B826D3">
        <w:rPr>
          <w:b/>
          <w:bCs/>
        </w:rPr>
        <w:t>qué medir</w:t>
      </w:r>
      <w:r w:rsidRPr="00B826D3">
        <w:t xml:space="preserve"> y </w:t>
      </w:r>
      <w:r w:rsidRPr="00B826D3">
        <w:rPr>
          <w:b/>
          <w:bCs/>
        </w:rPr>
        <w:t>qué optimizar</w:t>
      </w:r>
      <w:r w:rsidRPr="00B826D3">
        <w:t xml:space="preserve"> en la vida del usuario.</w:t>
      </w:r>
    </w:p>
    <w:p w14:paraId="2195F1EB" w14:textId="3C172288" w:rsidR="00B826D3" w:rsidRPr="007A709D" w:rsidRDefault="00B826D3" w:rsidP="00B826D3">
      <w:pPr>
        <w:rPr>
          <w:lang w:val="es-ES"/>
        </w:rPr>
      </w:pPr>
    </w:p>
    <w:p w14:paraId="0A923470" w14:textId="77777777" w:rsidR="001C09DE" w:rsidRPr="007A709D" w:rsidRDefault="001C09DE" w:rsidP="00B826D3">
      <w:pPr>
        <w:rPr>
          <w:lang w:val="es-ES"/>
        </w:rPr>
      </w:pPr>
    </w:p>
    <w:p w14:paraId="6173997E" w14:textId="77777777" w:rsidR="001C09DE" w:rsidRPr="007A709D" w:rsidRDefault="001C09DE" w:rsidP="00B826D3">
      <w:pPr>
        <w:rPr>
          <w:lang w:val="es-ES"/>
        </w:rPr>
      </w:pPr>
    </w:p>
    <w:p w14:paraId="3155C3FB" w14:textId="77777777" w:rsidR="001C09DE" w:rsidRPr="007A709D" w:rsidRDefault="001C09DE" w:rsidP="00B826D3">
      <w:pPr>
        <w:rPr>
          <w:lang w:val="es-ES"/>
        </w:rPr>
      </w:pPr>
    </w:p>
    <w:p w14:paraId="015D7042" w14:textId="77777777" w:rsidR="001C09DE" w:rsidRPr="007A709D" w:rsidRDefault="001C09DE" w:rsidP="00B826D3">
      <w:pPr>
        <w:rPr>
          <w:lang w:val="es-ES"/>
        </w:rPr>
      </w:pPr>
    </w:p>
    <w:p w14:paraId="68461BC8" w14:textId="77777777" w:rsidR="001C09DE" w:rsidRPr="007A709D" w:rsidRDefault="001C09DE" w:rsidP="00B826D3">
      <w:pPr>
        <w:rPr>
          <w:lang w:val="es-ES"/>
        </w:rPr>
      </w:pPr>
    </w:p>
    <w:p w14:paraId="1CD9BF88" w14:textId="77777777" w:rsidR="001C09DE" w:rsidRPr="007A709D" w:rsidRDefault="001C09DE" w:rsidP="00B826D3">
      <w:pPr>
        <w:rPr>
          <w:lang w:val="es-ES"/>
        </w:rPr>
      </w:pPr>
    </w:p>
    <w:p w14:paraId="4CE4FF94" w14:textId="77777777" w:rsidR="001C09DE" w:rsidRPr="007A709D" w:rsidRDefault="001C09DE" w:rsidP="00B826D3">
      <w:pPr>
        <w:rPr>
          <w:lang w:val="es-ES"/>
        </w:rPr>
      </w:pPr>
    </w:p>
    <w:p w14:paraId="5B97C6BD" w14:textId="77777777" w:rsidR="001C09DE" w:rsidRPr="007A709D" w:rsidRDefault="001C09DE" w:rsidP="00B826D3">
      <w:pPr>
        <w:rPr>
          <w:lang w:val="es-ES"/>
        </w:rPr>
      </w:pPr>
    </w:p>
    <w:p w14:paraId="46CD33FB" w14:textId="77777777" w:rsidR="001C09DE" w:rsidRPr="007A709D" w:rsidRDefault="001C09DE" w:rsidP="00B826D3">
      <w:pPr>
        <w:rPr>
          <w:lang w:val="es-ES"/>
        </w:rPr>
      </w:pPr>
    </w:p>
    <w:p w14:paraId="106E9A04" w14:textId="23F71356" w:rsidR="00B826D3" w:rsidRPr="00B826D3" w:rsidRDefault="00C6793D" w:rsidP="00B826D3">
      <w:pPr>
        <w:rPr>
          <w:b/>
          <w:bCs/>
        </w:rPr>
      </w:pPr>
      <w:r>
        <w:rPr>
          <w:b/>
          <w:bCs/>
        </w:rPr>
        <w:lastRenderedPageBreak/>
        <w:t>M</w:t>
      </w:r>
      <w:r w:rsidR="00B826D3" w:rsidRPr="00B826D3">
        <w:rPr>
          <w:b/>
          <w:bCs/>
        </w:rPr>
        <w:t>odelo AARRR (qué es y cómo aplicarlo)</w:t>
      </w:r>
    </w:p>
    <w:p w14:paraId="0D473F2E" w14:textId="014F889A" w:rsidR="00C207E0" w:rsidRDefault="00B826D3" w:rsidP="001C09DE">
      <w:pPr>
        <w:jc w:val="left"/>
      </w:pPr>
      <w:r w:rsidRPr="00B826D3">
        <w:rPr>
          <w:b/>
          <w:bCs/>
        </w:rPr>
        <w:t xml:space="preserve">A — </w:t>
      </w:r>
      <w:proofErr w:type="spellStart"/>
      <w:r w:rsidRPr="00B826D3">
        <w:rPr>
          <w:b/>
          <w:bCs/>
        </w:rPr>
        <w:t>Acquisition</w:t>
      </w:r>
      <w:proofErr w:type="spellEnd"/>
      <w:r w:rsidRPr="00B826D3">
        <w:rPr>
          <w:b/>
          <w:bCs/>
        </w:rPr>
        <w:t xml:space="preserve"> (Adquisición)</w:t>
      </w:r>
    </w:p>
    <w:p w14:paraId="0BE4434D" w14:textId="77777777" w:rsidR="00C207E0" w:rsidRDefault="00B826D3" w:rsidP="00C818AB">
      <w:pPr>
        <w:pStyle w:val="Prrafodelista"/>
        <w:numPr>
          <w:ilvl w:val="0"/>
          <w:numId w:val="17"/>
        </w:numPr>
        <w:jc w:val="left"/>
      </w:pPr>
      <w:r w:rsidRPr="00B826D3">
        <w:t xml:space="preserve">Objetivo: atraer tráfico/usuarios a los puntos de contacto (web, </w:t>
      </w:r>
      <w:proofErr w:type="spellStart"/>
      <w:r w:rsidRPr="00B826D3">
        <w:t>landing</w:t>
      </w:r>
      <w:proofErr w:type="spellEnd"/>
      <w:r w:rsidRPr="00B826D3">
        <w:t>, app store, redes).</w:t>
      </w:r>
    </w:p>
    <w:p w14:paraId="28BB5A9B" w14:textId="77777777" w:rsidR="00C207E0" w:rsidRDefault="00B826D3" w:rsidP="00C818AB">
      <w:pPr>
        <w:pStyle w:val="Prrafodelista"/>
        <w:numPr>
          <w:ilvl w:val="0"/>
          <w:numId w:val="17"/>
        </w:numPr>
        <w:jc w:val="left"/>
      </w:pPr>
      <w:r w:rsidRPr="00B826D3">
        <w:t xml:space="preserve">Canales comunes: anuncios pagados (Facebook/Instagram </w:t>
      </w:r>
      <w:proofErr w:type="spellStart"/>
      <w:r w:rsidRPr="00B826D3">
        <w:t>Ads</w:t>
      </w:r>
      <w:proofErr w:type="spellEnd"/>
      <w:r w:rsidRPr="00B826D3">
        <w:t xml:space="preserve">, Google </w:t>
      </w:r>
      <w:proofErr w:type="spellStart"/>
      <w:r w:rsidRPr="00B826D3">
        <w:t>Ads</w:t>
      </w:r>
      <w:proofErr w:type="spellEnd"/>
      <w:r w:rsidRPr="00B826D3">
        <w:t xml:space="preserve">), SEO, redes sociales, colaboraciones con </w:t>
      </w:r>
      <w:proofErr w:type="spellStart"/>
      <w:r w:rsidRPr="00B826D3">
        <w:t>influencers</w:t>
      </w:r>
      <w:proofErr w:type="spellEnd"/>
      <w:r w:rsidRPr="00B826D3">
        <w:t>, email marketing, marketing en universidades.</w:t>
      </w:r>
    </w:p>
    <w:p w14:paraId="7E175687" w14:textId="649E51F7" w:rsidR="00B826D3" w:rsidRPr="00B826D3" w:rsidRDefault="00B826D3" w:rsidP="00C818AB">
      <w:pPr>
        <w:pStyle w:val="Prrafodelista"/>
        <w:numPr>
          <w:ilvl w:val="0"/>
          <w:numId w:val="17"/>
        </w:numPr>
        <w:jc w:val="left"/>
      </w:pPr>
      <w:proofErr w:type="spellStart"/>
      <w:r w:rsidRPr="00B826D3">
        <w:t>KPIs</w:t>
      </w:r>
      <w:proofErr w:type="spellEnd"/>
      <w:r w:rsidRPr="00B826D3">
        <w:t xml:space="preserve"> típicos: impresiones, clics, CTR, coste por clic (CPC), coste por instalación (CPI).</w:t>
      </w:r>
    </w:p>
    <w:p w14:paraId="063AB4E9" w14:textId="153B1468" w:rsidR="00C207E0" w:rsidRDefault="00B826D3" w:rsidP="00C207E0">
      <w:pPr>
        <w:jc w:val="left"/>
      </w:pPr>
      <w:r w:rsidRPr="00B826D3">
        <w:rPr>
          <w:b/>
          <w:bCs/>
        </w:rPr>
        <w:t xml:space="preserve">A — </w:t>
      </w:r>
      <w:proofErr w:type="spellStart"/>
      <w:r w:rsidRPr="00B826D3">
        <w:rPr>
          <w:b/>
          <w:bCs/>
        </w:rPr>
        <w:t>Activation</w:t>
      </w:r>
      <w:proofErr w:type="spellEnd"/>
      <w:r w:rsidRPr="00B826D3">
        <w:rPr>
          <w:b/>
          <w:bCs/>
        </w:rPr>
        <w:t xml:space="preserve"> (Activación)</w:t>
      </w:r>
    </w:p>
    <w:p w14:paraId="2C1574E0" w14:textId="77777777" w:rsidR="00C207E0" w:rsidRDefault="00B826D3" w:rsidP="00C818AB">
      <w:pPr>
        <w:pStyle w:val="Prrafodelista"/>
        <w:numPr>
          <w:ilvl w:val="0"/>
          <w:numId w:val="18"/>
        </w:numPr>
        <w:jc w:val="left"/>
      </w:pPr>
      <w:r w:rsidRPr="00B826D3">
        <w:t>Objetivo: lograr la primera experiencia satisfactoria del usuario (</w:t>
      </w:r>
      <w:proofErr w:type="spellStart"/>
      <w:r w:rsidRPr="00B826D3">
        <w:t>signup</w:t>
      </w:r>
      <w:proofErr w:type="spellEnd"/>
      <w:r w:rsidRPr="00B826D3">
        <w:t xml:space="preserve">, primer pedido, completar </w:t>
      </w:r>
      <w:proofErr w:type="spellStart"/>
      <w:r w:rsidRPr="00B826D3">
        <w:t>onboarding</w:t>
      </w:r>
      <w:proofErr w:type="spellEnd"/>
      <w:r w:rsidRPr="00B826D3">
        <w:t>).</w:t>
      </w:r>
    </w:p>
    <w:p w14:paraId="48434897" w14:textId="77777777" w:rsidR="00C207E0" w:rsidRDefault="00B826D3" w:rsidP="00C818AB">
      <w:pPr>
        <w:pStyle w:val="Prrafodelista"/>
        <w:numPr>
          <w:ilvl w:val="0"/>
          <w:numId w:val="18"/>
        </w:numPr>
        <w:jc w:val="left"/>
      </w:pPr>
      <w:r w:rsidRPr="00B826D3">
        <w:t>Métrica: tasa de activación = usuarios que completan la acción deseada / usuarios adquiridos.</w:t>
      </w:r>
    </w:p>
    <w:p w14:paraId="605F7965" w14:textId="5EDFBC2F" w:rsidR="00B826D3" w:rsidRPr="00B826D3" w:rsidRDefault="00B826D3" w:rsidP="00C818AB">
      <w:pPr>
        <w:pStyle w:val="Prrafodelista"/>
        <w:numPr>
          <w:ilvl w:val="0"/>
          <w:numId w:val="18"/>
        </w:numPr>
        <w:jc w:val="left"/>
      </w:pPr>
      <w:r w:rsidRPr="00B826D3">
        <w:t xml:space="preserve">Tácticas: </w:t>
      </w:r>
      <w:proofErr w:type="spellStart"/>
      <w:r w:rsidRPr="00B826D3">
        <w:t>onboarding</w:t>
      </w:r>
      <w:proofErr w:type="spellEnd"/>
      <w:r w:rsidRPr="00B826D3">
        <w:t xml:space="preserve"> guiado, prueba gratis, cupón de bienvenida, UX simplificada.</w:t>
      </w:r>
    </w:p>
    <w:p w14:paraId="0177C172" w14:textId="6A44F686" w:rsidR="00C207E0" w:rsidRDefault="00B826D3" w:rsidP="00C207E0">
      <w:pPr>
        <w:jc w:val="left"/>
      </w:pPr>
      <w:r w:rsidRPr="00B826D3">
        <w:rPr>
          <w:b/>
          <w:bCs/>
        </w:rPr>
        <w:t xml:space="preserve">R — </w:t>
      </w:r>
      <w:proofErr w:type="spellStart"/>
      <w:r w:rsidRPr="00B826D3">
        <w:rPr>
          <w:b/>
          <w:bCs/>
        </w:rPr>
        <w:t>Retention</w:t>
      </w:r>
      <w:proofErr w:type="spellEnd"/>
      <w:r w:rsidRPr="00B826D3">
        <w:rPr>
          <w:b/>
          <w:bCs/>
        </w:rPr>
        <w:t xml:space="preserve"> (Retención)</w:t>
      </w:r>
    </w:p>
    <w:p w14:paraId="6B7FE49D" w14:textId="77777777" w:rsidR="008602FC" w:rsidRDefault="00B826D3" w:rsidP="00C818AB">
      <w:pPr>
        <w:pStyle w:val="Prrafodelista"/>
        <w:numPr>
          <w:ilvl w:val="0"/>
          <w:numId w:val="19"/>
        </w:numPr>
        <w:jc w:val="left"/>
      </w:pPr>
      <w:r w:rsidRPr="00B826D3">
        <w:t>Objetivo: conseguir que los usuarios vuelvan a usar el producto en un periodo determinado (7/30/90 días).</w:t>
      </w:r>
    </w:p>
    <w:p w14:paraId="7D3F244A" w14:textId="77777777" w:rsidR="008602FC" w:rsidRDefault="00B826D3" w:rsidP="00C818AB">
      <w:pPr>
        <w:pStyle w:val="Prrafodelista"/>
        <w:numPr>
          <w:ilvl w:val="0"/>
          <w:numId w:val="19"/>
        </w:numPr>
        <w:jc w:val="left"/>
      </w:pPr>
      <w:proofErr w:type="spellStart"/>
      <w:r w:rsidRPr="00B826D3">
        <w:t>KPIs</w:t>
      </w:r>
      <w:proofErr w:type="spellEnd"/>
      <w:r w:rsidRPr="00B826D3">
        <w:t xml:space="preserve">: DAU/MAU, tasa de retención 7/30/90 días, </w:t>
      </w:r>
      <w:proofErr w:type="spellStart"/>
      <w:r w:rsidRPr="00B826D3">
        <w:t>churn</w:t>
      </w:r>
      <w:proofErr w:type="spellEnd"/>
      <w:r w:rsidRPr="00B826D3">
        <w:t xml:space="preserve"> </w:t>
      </w:r>
      <w:proofErr w:type="spellStart"/>
      <w:r w:rsidRPr="00B826D3">
        <w:t>rate</w:t>
      </w:r>
      <w:proofErr w:type="spellEnd"/>
      <w:r w:rsidRPr="00B826D3">
        <w:t>.</w:t>
      </w:r>
    </w:p>
    <w:p w14:paraId="49C0F760" w14:textId="5159CDF6" w:rsidR="00B826D3" w:rsidRPr="00B826D3" w:rsidRDefault="00B826D3" w:rsidP="00C818AB">
      <w:pPr>
        <w:pStyle w:val="Prrafodelista"/>
        <w:numPr>
          <w:ilvl w:val="0"/>
          <w:numId w:val="19"/>
        </w:numPr>
        <w:jc w:val="left"/>
      </w:pPr>
      <w:r w:rsidRPr="00B826D3">
        <w:t xml:space="preserve">Tácticas: notificaciones </w:t>
      </w:r>
      <w:proofErr w:type="spellStart"/>
      <w:r w:rsidRPr="00B826D3">
        <w:t>push</w:t>
      </w:r>
      <w:proofErr w:type="spellEnd"/>
      <w:r w:rsidRPr="00B826D3">
        <w:t>, email con ofertas personalizadas, programa de lealtad.</w:t>
      </w:r>
    </w:p>
    <w:p w14:paraId="1F62B16B" w14:textId="283D114A" w:rsidR="008602FC" w:rsidRDefault="00B826D3" w:rsidP="008602FC">
      <w:pPr>
        <w:jc w:val="left"/>
      </w:pPr>
      <w:r w:rsidRPr="00B826D3">
        <w:rPr>
          <w:b/>
          <w:bCs/>
        </w:rPr>
        <w:t xml:space="preserve">R — </w:t>
      </w:r>
      <w:proofErr w:type="spellStart"/>
      <w:r w:rsidRPr="00B826D3">
        <w:rPr>
          <w:b/>
          <w:bCs/>
        </w:rPr>
        <w:t>Referral</w:t>
      </w:r>
      <w:proofErr w:type="spellEnd"/>
      <w:r w:rsidRPr="00B826D3">
        <w:rPr>
          <w:b/>
          <w:bCs/>
        </w:rPr>
        <w:t xml:space="preserve"> (Referencias / Recomendaciones)</w:t>
      </w:r>
    </w:p>
    <w:p w14:paraId="0CA027D6" w14:textId="77777777" w:rsidR="008602FC" w:rsidRDefault="00B826D3" w:rsidP="00C818AB">
      <w:pPr>
        <w:pStyle w:val="Prrafodelista"/>
        <w:numPr>
          <w:ilvl w:val="0"/>
          <w:numId w:val="20"/>
        </w:numPr>
        <w:jc w:val="left"/>
      </w:pPr>
      <w:r w:rsidRPr="00B826D3">
        <w:t>Objetivo: que clientes satisfechos recomienden la app (</w:t>
      </w:r>
      <w:proofErr w:type="spellStart"/>
      <w:r w:rsidRPr="00B826D3">
        <w:t>viralidad</w:t>
      </w:r>
      <w:proofErr w:type="spellEnd"/>
      <w:r w:rsidRPr="00B826D3">
        <w:t xml:space="preserve"> orgánica).</w:t>
      </w:r>
    </w:p>
    <w:p w14:paraId="6F35D24F" w14:textId="77777777" w:rsidR="008602FC" w:rsidRDefault="00B826D3" w:rsidP="00C818AB">
      <w:pPr>
        <w:pStyle w:val="Prrafodelista"/>
        <w:numPr>
          <w:ilvl w:val="0"/>
          <w:numId w:val="20"/>
        </w:numPr>
        <w:jc w:val="left"/>
      </w:pPr>
      <w:proofErr w:type="spellStart"/>
      <w:r w:rsidRPr="00B826D3">
        <w:t>KPIs</w:t>
      </w:r>
      <w:proofErr w:type="spellEnd"/>
      <w:r w:rsidRPr="00B826D3">
        <w:t>: número de invitaciones enviadas, tasa de conversión de invitaciones, coste por referido.</w:t>
      </w:r>
    </w:p>
    <w:p w14:paraId="0ADEF5FF" w14:textId="5E90AC7B" w:rsidR="00B826D3" w:rsidRPr="00B826D3" w:rsidRDefault="00B826D3" w:rsidP="00C818AB">
      <w:pPr>
        <w:pStyle w:val="Prrafodelista"/>
        <w:numPr>
          <w:ilvl w:val="0"/>
          <w:numId w:val="20"/>
        </w:numPr>
        <w:jc w:val="left"/>
      </w:pPr>
      <w:r w:rsidRPr="00B826D3">
        <w:t>Tácticas: incentivos por referido (descuento para quien refiere y referido), compartir en redes, facilidad para compartir pedidos.</w:t>
      </w:r>
    </w:p>
    <w:p w14:paraId="00EEDAB6" w14:textId="664932DC" w:rsidR="005F1BD0" w:rsidRDefault="00B826D3" w:rsidP="005F1BD0">
      <w:pPr>
        <w:jc w:val="left"/>
      </w:pPr>
      <w:r w:rsidRPr="00B826D3">
        <w:rPr>
          <w:b/>
          <w:bCs/>
        </w:rPr>
        <w:t xml:space="preserve">R — </w:t>
      </w:r>
      <w:proofErr w:type="spellStart"/>
      <w:r w:rsidRPr="00B826D3">
        <w:rPr>
          <w:b/>
          <w:bCs/>
        </w:rPr>
        <w:t>Revenue</w:t>
      </w:r>
      <w:proofErr w:type="spellEnd"/>
      <w:r w:rsidRPr="00B826D3">
        <w:rPr>
          <w:b/>
          <w:bCs/>
        </w:rPr>
        <w:t xml:space="preserve"> (Ingresos)</w:t>
      </w:r>
    </w:p>
    <w:p w14:paraId="639EDAE9" w14:textId="77777777" w:rsidR="006F76A0" w:rsidRDefault="00B826D3" w:rsidP="00C818AB">
      <w:pPr>
        <w:pStyle w:val="Prrafodelista"/>
        <w:numPr>
          <w:ilvl w:val="0"/>
          <w:numId w:val="21"/>
        </w:numPr>
        <w:jc w:val="left"/>
      </w:pPr>
      <w:r w:rsidRPr="00B826D3">
        <w:lastRenderedPageBreak/>
        <w:t xml:space="preserve">Objetivo: monetizar — compras directas, suscripciones, comisiones a restaurantes, publicidad </w:t>
      </w:r>
      <w:proofErr w:type="spellStart"/>
      <w:r w:rsidRPr="00B826D3">
        <w:t>in-app</w:t>
      </w:r>
      <w:proofErr w:type="spellEnd"/>
      <w:r w:rsidRPr="00B826D3">
        <w:t>.</w:t>
      </w:r>
    </w:p>
    <w:p w14:paraId="268FDC21" w14:textId="0336AD31" w:rsidR="00B826D3" w:rsidRPr="00B826D3" w:rsidRDefault="00B826D3" w:rsidP="00C818AB">
      <w:pPr>
        <w:pStyle w:val="Prrafodelista"/>
        <w:numPr>
          <w:ilvl w:val="0"/>
          <w:numId w:val="21"/>
        </w:numPr>
        <w:jc w:val="left"/>
      </w:pPr>
      <w:proofErr w:type="spellStart"/>
      <w:r w:rsidRPr="00B826D3">
        <w:t>KPIs</w:t>
      </w:r>
      <w:proofErr w:type="spellEnd"/>
      <w:r w:rsidRPr="00B826D3">
        <w:t>: ARPU (</w:t>
      </w:r>
      <w:proofErr w:type="spellStart"/>
      <w:r w:rsidRPr="00B826D3">
        <w:t>average</w:t>
      </w:r>
      <w:proofErr w:type="spellEnd"/>
      <w:r w:rsidRPr="00B826D3">
        <w:t xml:space="preserve"> </w:t>
      </w:r>
      <w:proofErr w:type="spellStart"/>
      <w:r w:rsidRPr="00B826D3">
        <w:t>revenue</w:t>
      </w:r>
      <w:proofErr w:type="spellEnd"/>
      <w:r w:rsidRPr="00B826D3">
        <w:t xml:space="preserve"> per </w:t>
      </w:r>
      <w:proofErr w:type="spellStart"/>
      <w:r w:rsidRPr="00B826D3">
        <w:t>user</w:t>
      </w:r>
      <w:proofErr w:type="spellEnd"/>
      <w:r w:rsidRPr="00B826D3">
        <w:t>), LTV (</w:t>
      </w:r>
      <w:proofErr w:type="spellStart"/>
      <w:r w:rsidRPr="00B826D3">
        <w:t>lifetime</w:t>
      </w:r>
      <w:proofErr w:type="spellEnd"/>
      <w:r w:rsidRPr="00B826D3">
        <w:t xml:space="preserve"> </w:t>
      </w:r>
      <w:proofErr w:type="spellStart"/>
      <w:r w:rsidRPr="00B826D3">
        <w:t>value</w:t>
      </w:r>
      <w:proofErr w:type="spellEnd"/>
      <w:r w:rsidRPr="00B826D3">
        <w:t>), tasa de conversión a pagador, margen por pedido.</w:t>
      </w:r>
    </w:p>
    <w:p w14:paraId="77FCA312" w14:textId="0E60B4A9" w:rsidR="00B826D3" w:rsidRPr="00B826D3" w:rsidRDefault="00B826D3" w:rsidP="00B826D3"/>
    <w:p w14:paraId="3208D583" w14:textId="65C8DA46" w:rsidR="00B826D3" w:rsidRPr="00B826D3" w:rsidRDefault="00B826D3" w:rsidP="00B826D3">
      <w:pPr>
        <w:rPr>
          <w:b/>
          <w:bCs/>
        </w:rPr>
      </w:pPr>
      <w:r w:rsidRPr="00B826D3">
        <w:rPr>
          <w:b/>
          <w:bCs/>
        </w:rPr>
        <w:t>TOFU / MOFU / BOFU: alineación de contenido y objetivos</w:t>
      </w:r>
    </w:p>
    <w:p w14:paraId="45545464" w14:textId="4F36579E" w:rsidR="00C6793D" w:rsidRPr="007A709D" w:rsidRDefault="00B826D3" w:rsidP="00CE3DBD">
      <w:pPr>
        <w:jc w:val="left"/>
        <w:rPr>
          <w:lang w:val="en-US"/>
        </w:rPr>
      </w:pPr>
      <w:r w:rsidRPr="007A709D">
        <w:rPr>
          <w:b/>
          <w:bCs/>
          <w:lang w:val="en-US"/>
        </w:rPr>
        <w:t xml:space="preserve">TOFU (Top of Funnel — </w:t>
      </w:r>
      <w:proofErr w:type="spellStart"/>
      <w:r w:rsidRPr="007A709D">
        <w:rPr>
          <w:b/>
          <w:bCs/>
          <w:lang w:val="en-US"/>
        </w:rPr>
        <w:t>Conciencia</w:t>
      </w:r>
      <w:proofErr w:type="spellEnd"/>
      <w:r w:rsidRPr="007A709D">
        <w:rPr>
          <w:b/>
          <w:bCs/>
          <w:lang w:val="en-US"/>
        </w:rPr>
        <w:t>)</w:t>
      </w:r>
    </w:p>
    <w:p w14:paraId="3DFCEF9F" w14:textId="77777777" w:rsidR="00C6793D" w:rsidRDefault="00B826D3" w:rsidP="00C818AB">
      <w:pPr>
        <w:pStyle w:val="Prrafodelista"/>
        <w:numPr>
          <w:ilvl w:val="0"/>
          <w:numId w:val="22"/>
        </w:numPr>
        <w:jc w:val="left"/>
      </w:pPr>
      <w:r w:rsidRPr="00B826D3">
        <w:t>Objetivo: ampliar reconocimiento y captar tráfico masivo.</w:t>
      </w:r>
    </w:p>
    <w:p w14:paraId="58469165" w14:textId="77777777" w:rsidR="00C6793D" w:rsidRDefault="00B826D3" w:rsidP="00C818AB">
      <w:pPr>
        <w:pStyle w:val="Prrafodelista"/>
        <w:numPr>
          <w:ilvl w:val="0"/>
          <w:numId w:val="22"/>
        </w:numPr>
        <w:jc w:val="left"/>
      </w:pPr>
      <w:r w:rsidRPr="00B826D3">
        <w:t>Contenido: posts en redes, videos cortos, anuncios con propuesta de valor, contenidos virales, SEO en blog.</w:t>
      </w:r>
    </w:p>
    <w:p w14:paraId="17F3D2B1" w14:textId="21D089E3" w:rsidR="00B826D3" w:rsidRPr="00B826D3" w:rsidRDefault="00B826D3" w:rsidP="00C818AB">
      <w:pPr>
        <w:pStyle w:val="Prrafodelista"/>
        <w:numPr>
          <w:ilvl w:val="0"/>
          <w:numId w:val="22"/>
        </w:numPr>
        <w:jc w:val="left"/>
      </w:pPr>
      <w:proofErr w:type="spellStart"/>
      <w:r w:rsidRPr="00B826D3">
        <w:t>KPIs</w:t>
      </w:r>
      <w:proofErr w:type="spellEnd"/>
      <w:r w:rsidRPr="00B826D3">
        <w:t>: alcance, impresiones, visitas al sitio, nuevos visitantes.</w:t>
      </w:r>
    </w:p>
    <w:p w14:paraId="3F044D6E" w14:textId="231B58B1" w:rsidR="00C6793D" w:rsidRPr="007A709D" w:rsidRDefault="00B826D3" w:rsidP="00C6793D">
      <w:pPr>
        <w:jc w:val="left"/>
        <w:rPr>
          <w:lang w:val="en-US"/>
        </w:rPr>
      </w:pPr>
      <w:r w:rsidRPr="007A709D">
        <w:rPr>
          <w:b/>
          <w:bCs/>
          <w:lang w:val="en-US"/>
        </w:rPr>
        <w:t xml:space="preserve">MOFU (Middle of Funnel — </w:t>
      </w:r>
      <w:proofErr w:type="spellStart"/>
      <w:r w:rsidRPr="007A709D">
        <w:rPr>
          <w:b/>
          <w:bCs/>
          <w:lang w:val="en-US"/>
        </w:rPr>
        <w:t>Consideración</w:t>
      </w:r>
      <w:proofErr w:type="spellEnd"/>
      <w:r w:rsidRPr="007A709D">
        <w:rPr>
          <w:b/>
          <w:bCs/>
          <w:lang w:val="en-US"/>
        </w:rPr>
        <w:t>)</w:t>
      </w:r>
    </w:p>
    <w:p w14:paraId="4AD95E55" w14:textId="77777777" w:rsidR="00C6793D" w:rsidRDefault="00B826D3" w:rsidP="00C818AB">
      <w:pPr>
        <w:pStyle w:val="Prrafodelista"/>
        <w:numPr>
          <w:ilvl w:val="0"/>
          <w:numId w:val="23"/>
        </w:numPr>
        <w:jc w:val="left"/>
      </w:pPr>
      <w:r w:rsidRPr="00B826D3">
        <w:t>Objetivo: educar y cualificar leads.</w:t>
      </w:r>
    </w:p>
    <w:p w14:paraId="1D460B93" w14:textId="77777777" w:rsidR="00C6793D" w:rsidRDefault="00B826D3" w:rsidP="00C818AB">
      <w:pPr>
        <w:pStyle w:val="Prrafodelista"/>
        <w:numPr>
          <w:ilvl w:val="0"/>
          <w:numId w:val="23"/>
        </w:numPr>
        <w:jc w:val="left"/>
      </w:pPr>
      <w:r w:rsidRPr="00B826D3">
        <w:t xml:space="preserve">Contenido: </w:t>
      </w:r>
      <w:proofErr w:type="spellStart"/>
      <w:r w:rsidRPr="00B826D3">
        <w:t>ebooks</w:t>
      </w:r>
      <w:proofErr w:type="spellEnd"/>
      <w:r w:rsidRPr="00B826D3">
        <w:t xml:space="preserve">, comparativas, </w:t>
      </w:r>
      <w:proofErr w:type="spellStart"/>
      <w:r w:rsidRPr="00B826D3">
        <w:t>webinars</w:t>
      </w:r>
      <w:proofErr w:type="spellEnd"/>
      <w:r w:rsidRPr="00B826D3">
        <w:t>, casos de éxito, listas de beneficios.</w:t>
      </w:r>
    </w:p>
    <w:p w14:paraId="7FE68A71" w14:textId="1EB4E871" w:rsidR="00B826D3" w:rsidRPr="00B826D3" w:rsidRDefault="00B826D3" w:rsidP="00C818AB">
      <w:pPr>
        <w:pStyle w:val="Prrafodelista"/>
        <w:numPr>
          <w:ilvl w:val="0"/>
          <w:numId w:val="23"/>
        </w:numPr>
        <w:jc w:val="left"/>
      </w:pPr>
      <w:proofErr w:type="spellStart"/>
      <w:r w:rsidRPr="00B826D3">
        <w:t>KPIs</w:t>
      </w:r>
      <w:proofErr w:type="spellEnd"/>
      <w:r w:rsidRPr="00B826D3">
        <w:t xml:space="preserve">: descargas de recursos, asistentes a </w:t>
      </w:r>
      <w:proofErr w:type="spellStart"/>
      <w:r w:rsidRPr="00B826D3">
        <w:t>webinars</w:t>
      </w:r>
      <w:proofErr w:type="spellEnd"/>
      <w:r w:rsidRPr="00B826D3">
        <w:t>, tasa de conversión a lead (registro con email).</w:t>
      </w:r>
    </w:p>
    <w:p w14:paraId="3A5DAEA9" w14:textId="43D65C15" w:rsidR="00C6793D" w:rsidRPr="007A709D" w:rsidRDefault="00B826D3" w:rsidP="00C6793D">
      <w:pPr>
        <w:jc w:val="left"/>
        <w:rPr>
          <w:lang w:val="en-US"/>
        </w:rPr>
      </w:pPr>
      <w:r w:rsidRPr="007A709D">
        <w:rPr>
          <w:b/>
          <w:bCs/>
          <w:lang w:val="en-US"/>
        </w:rPr>
        <w:t xml:space="preserve">BOFU (Bottom of Funnel — </w:t>
      </w:r>
      <w:proofErr w:type="spellStart"/>
      <w:r w:rsidRPr="007A709D">
        <w:rPr>
          <w:b/>
          <w:bCs/>
          <w:lang w:val="en-US"/>
        </w:rPr>
        <w:t>Decisión</w:t>
      </w:r>
      <w:proofErr w:type="spellEnd"/>
      <w:r w:rsidRPr="007A709D">
        <w:rPr>
          <w:b/>
          <w:bCs/>
          <w:lang w:val="en-US"/>
        </w:rPr>
        <w:t>/</w:t>
      </w:r>
      <w:proofErr w:type="spellStart"/>
      <w:r w:rsidRPr="007A709D">
        <w:rPr>
          <w:b/>
          <w:bCs/>
          <w:lang w:val="en-US"/>
        </w:rPr>
        <w:t>Compra</w:t>
      </w:r>
      <w:proofErr w:type="spellEnd"/>
      <w:r w:rsidRPr="007A709D">
        <w:rPr>
          <w:b/>
          <w:bCs/>
          <w:lang w:val="en-US"/>
        </w:rPr>
        <w:t>)</w:t>
      </w:r>
    </w:p>
    <w:p w14:paraId="68ABB81C" w14:textId="77777777" w:rsidR="00C01098" w:rsidRDefault="00B826D3" w:rsidP="00C818AB">
      <w:pPr>
        <w:pStyle w:val="Prrafodelista"/>
        <w:numPr>
          <w:ilvl w:val="0"/>
          <w:numId w:val="24"/>
        </w:numPr>
        <w:jc w:val="left"/>
      </w:pPr>
      <w:r w:rsidRPr="00B826D3">
        <w:t>Objetivo: persuadir y facilitar la conversión.</w:t>
      </w:r>
    </w:p>
    <w:p w14:paraId="5EBC7B0C" w14:textId="77777777" w:rsidR="00C01098" w:rsidRDefault="00B826D3" w:rsidP="00C818AB">
      <w:pPr>
        <w:pStyle w:val="Prrafodelista"/>
        <w:numPr>
          <w:ilvl w:val="0"/>
          <w:numId w:val="24"/>
        </w:numPr>
        <w:jc w:val="left"/>
      </w:pPr>
      <w:r w:rsidRPr="00B826D3">
        <w:t>Contenido: cupones, demostraciones, pruebas gratis, comparativas de precios.</w:t>
      </w:r>
    </w:p>
    <w:p w14:paraId="4A5A0F74" w14:textId="38137D58" w:rsidR="00B826D3" w:rsidRPr="00B826D3" w:rsidRDefault="00B826D3" w:rsidP="00C818AB">
      <w:pPr>
        <w:pStyle w:val="Prrafodelista"/>
        <w:numPr>
          <w:ilvl w:val="0"/>
          <w:numId w:val="24"/>
        </w:numPr>
        <w:jc w:val="left"/>
      </w:pPr>
      <w:proofErr w:type="spellStart"/>
      <w:r w:rsidRPr="00B826D3">
        <w:t>KPIs</w:t>
      </w:r>
      <w:proofErr w:type="spellEnd"/>
      <w:r w:rsidRPr="00B826D3">
        <w:t>: tasa de conversión a cliente, coste por adquisición (CPA), valor medio de pedido.</w:t>
      </w:r>
    </w:p>
    <w:p w14:paraId="7C0FBF76" w14:textId="5254BF7A" w:rsidR="00B826D3" w:rsidRPr="007A709D" w:rsidRDefault="00B826D3" w:rsidP="00B826D3">
      <w:pPr>
        <w:rPr>
          <w:lang w:val="es-ES"/>
        </w:rPr>
      </w:pPr>
    </w:p>
    <w:p w14:paraId="49717949" w14:textId="77777777" w:rsidR="00C01098" w:rsidRPr="007A709D" w:rsidRDefault="00C01098" w:rsidP="00B826D3">
      <w:pPr>
        <w:rPr>
          <w:lang w:val="es-ES"/>
        </w:rPr>
      </w:pPr>
    </w:p>
    <w:p w14:paraId="3075F1A0" w14:textId="77777777" w:rsidR="00C01098" w:rsidRPr="007A709D" w:rsidRDefault="00C01098" w:rsidP="00B826D3">
      <w:pPr>
        <w:rPr>
          <w:lang w:val="es-ES"/>
        </w:rPr>
      </w:pPr>
    </w:p>
    <w:p w14:paraId="58DF89C7" w14:textId="77777777" w:rsidR="00C01098" w:rsidRPr="007A709D" w:rsidRDefault="00C01098" w:rsidP="00B826D3">
      <w:pPr>
        <w:rPr>
          <w:lang w:val="es-ES"/>
        </w:rPr>
      </w:pPr>
    </w:p>
    <w:p w14:paraId="5899364E" w14:textId="77777777" w:rsidR="00C01098" w:rsidRPr="007A709D" w:rsidRDefault="00C01098" w:rsidP="00B826D3">
      <w:pPr>
        <w:rPr>
          <w:lang w:val="es-ES"/>
        </w:rPr>
      </w:pPr>
    </w:p>
    <w:p w14:paraId="03310868" w14:textId="592F31CF" w:rsidR="00B826D3" w:rsidRPr="00B826D3" w:rsidRDefault="00B826D3" w:rsidP="00B826D3">
      <w:pPr>
        <w:rPr>
          <w:b/>
          <w:bCs/>
        </w:rPr>
      </w:pPr>
      <w:r w:rsidRPr="00B826D3">
        <w:rPr>
          <w:b/>
          <w:bCs/>
        </w:rPr>
        <w:lastRenderedPageBreak/>
        <w:t xml:space="preserve">Ejemplo completo aplicado a </w:t>
      </w:r>
      <w:proofErr w:type="spellStart"/>
      <w:r w:rsidRPr="00B826D3">
        <w:rPr>
          <w:b/>
          <w:bCs/>
          <w:i/>
          <w:iCs/>
        </w:rPr>
        <w:t>NutriApp</w:t>
      </w:r>
      <w:proofErr w:type="spellEnd"/>
      <w:r w:rsidRPr="00B826D3">
        <w:rPr>
          <w:b/>
          <w:bCs/>
        </w:rPr>
        <w:t xml:space="preserve"> (estrategia + tácticas por etapa)</w:t>
      </w:r>
    </w:p>
    <w:p w14:paraId="0B1C3F0C" w14:textId="77777777" w:rsidR="00B826D3" w:rsidRPr="00B826D3" w:rsidRDefault="00B826D3" w:rsidP="00B826D3">
      <w:pPr>
        <w:rPr>
          <w:b/>
          <w:bCs/>
        </w:rPr>
      </w:pPr>
      <w:r w:rsidRPr="00B826D3">
        <w:rPr>
          <w:b/>
          <w:bCs/>
        </w:rPr>
        <w:t xml:space="preserve">AARRR aplicado a </w:t>
      </w:r>
      <w:proofErr w:type="spellStart"/>
      <w:r w:rsidRPr="00B826D3">
        <w:rPr>
          <w:b/>
          <w:bCs/>
        </w:rPr>
        <w:t>NutriApp</w:t>
      </w:r>
      <w:proofErr w:type="spellEnd"/>
      <w:r w:rsidRPr="00B826D3">
        <w:rPr>
          <w:b/>
          <w:bCs/>
        </w:rPr>
        <w:t xml:space="preserve"> (tácticas concretas)</w:t>
      </w:r>
    </w:p>
    <w:p w14:paraId="55AB6ADB" w14:textId="77777777" w:rsidR="00B826D3" w:rsidRPr="00B826D3" w:rsidRDefault="00B826D3" w:rsidP="00C818AB">
      <w:pPr>
        <w:numPr>
          <w:ilvl w:val="0"/>
          <w:numId w:val="12"/>
        </w:numPr>
        <w:rPr>
          <w:lang w:val="en-US"/>
        </w:rPr>
      </w:pPr>
      <w:r w:rsidRPr="00B826D3">
        <w:rPr>
          <w:b/>
          <w:bCs/>
          <w:lang w:val="en-US"/>
        </w:rPr>
        <w:t>Acquisition</w:t>
      </w:r>
    </w:p>
    <w:p w14:paraId="2C2F2692" w14:textId="77777777" w:rsidR="00B826D3" w:rsidRPr="00B826D3" w:rsidRDefault="00B826D3" w:rsidP="00C818AB">
      <w:pPr>
        <w:numPr>
          <w:ilvl w:val="1"/>
          <w:numId w:val="12"/>
        </w:numPr>
      </w:pPr>
      <w:r w:rsidRPr="00B826D3">
        <w:t>Campaña segmentada en Facebook/Instagram dirigida a estudiantes universitarios y profesionales jóvenes en Managua y León.</w:t>
      </w:r>
    </w:p>
    <w:p w14:paraId="27E7837C" w14:textId="77777777" w:rsidR="00B826D3" w:rsidRPr="00B826D3" w:rsidRDefault="00B826D3" w:rsidP="00C818AB">
      <w:pPr>
        <w:numPr>
          <w:ilvl w:val="1"/>
          <w:numId w:val="12"/>
        </w:numPr>
      </w:pPr>
      <w:r w:rsidRPr="00B826D3">
        <w:t xml:space="preserve">Colaboración con </w:t>
      </w:r>
      <w:proofErr w:type="spellStart"/>
      <w:r w:rsidRPr="00B826D3">
        <w:t>microinfluencers</w:t>
      </w:r>
      <w:proofErr w:type="spellEnd"/>
      <w:r w:rsidRPr="00B826D3">
        <w:t xml:space="preserve"> locales (</w:t>
      </w:r>
      <w:proofErr w:type="spellStart"/>
      <w:r w:rsidRPr="00B826D3">
        <w:t>foodies</w:t>
      </w:r>
      <w:proofErr w:type="spellEnd"/>
      <w:r w:rsidRPr="00B826D3">
        <w:t>, nutricionistas jóvenes).</w:t>
      </w:r>
    </w:p>
    <w:p w14:paraId="77ABFAB8" w14:textId="77777777" w:rsidR="00B826D3" w:rsidRPr="00B826D3" w:rsidRDefault="00B826D3" w:rsidP="00C818AB">
      <w:pPr>
        <w:numPr>
          <w:ilvl w:val="1"/>
          <w:numId w:val="12"/>
        </w:numPr>
      </w:pPr>
      <w:r w:rsidRPr="00B826D3">
        <w:t>SEO: artículos en el blog “Comidas saludables para estudiantes” optimizados para búsquedas locales.</w:t>
      </w:r>
    </w:p>
    <w:p w14:paraId="1BBE5A69" w14:textId="77777777" w:rsidR="00B826D3" w:rsidRPr="00B826D3" w:rsidRDefault="00B826D3" w:rsidP="00C818AB">
      <w:pPr>
        <w:numPr>
          <w:ilvl w:val="1"/>
          <w:numId w:val="12"/>
        </w:numPr>
      </w:pPr>
      <w:r w:rsidRPr="00B826D3">
        <w:t>KPI objetivo: CPI (coste por instalación) ≤ 50 NIO (ejemplo objetivo).</w:t>
      </w:r>
    </w:p>
    <w:p w14:paraId="709F2178" w14:textId="77777777" w:rsidR="00B826D3" w:rsidRPr="00B826D3" w:rsidRDefault="00B826D3" w:rsidP="00C818AB">
      <w:pPr>
        <w:numPr>
          <w:ilvl w:val="0"/>
          <w:numId w:val="12"/>
        </w:numPr>
        <w:rPr>
          <w:lang w:val="en-US"/>
        </w:rPr>
      </w:pPr>
      <w:r w:rsidRPr="00B826D3">
        <w:rPr>
          <w:b/>
          <w:bCs/>
          <w:lang w:val="en-US"/>
        </w:rPr>
        <w:t>Activation</w:t>
      </w:r>
    </w:p>
    <w:p w14:paraId="23D3E2B2" w14:textId="77777777" w:rsidR="00B826D3" w:rsidRPr="00B826D3" w:rsidRDefault="00B826D3" w:rsidP="00C818AB">
      <w:pPr>
        <w:numPr>
          <w:ilvl w:val="1"/>
          <w:numId w:val="12"/>
        </w:numPr>
      </w:pPr>
      <w:proofErr w:type="spellStart"/>
      <w:r w:rsidRPr="00B826D3">
        <w:t>Onboarding</w:t>
      </w:r>
      <w:proofErr w:type="spellEnd"/>
      <w:r w:rsidRPr="00B826D3">
        <w:t xml:space="preserve"> con tutorial en 3 pasos y cupón NIO 100 en la primera orden.</w:t>
      </w:r>
    </w:p>
    <w:p w14:paraId="12AC81EF" w14:textId="77777777" w:rsidR="00B826D3" w:rsidRPr="00B826D3" w:rsidRDefault="00B826D3" w:rsidP="00C818AB">
      <w:pPr>
        <w:numPr>
          <w:ilvl w:val="1"/>
          <w:numId w:val="12"/>
        </w:numPr>
      </w:pPr>
      <w:r w:rsidRPr="00B826D3">
        <w:t>UX: formulario mínimo (nombre, teléfono, dirección), opción de pedido con 1 clic para repetición.</w:t>
      </w:r>
    </w:p>
    <w:p w14:paraId="7F017B4C" w14:textId="77777777" w:rsidR="00B826D3" w:rsidRPr="00B826D3" w:rsidRDefault="00B826D3" w:rsidP="00C818AB">
      <w:pPr>
        <w:numPr>
          <w:ilvl w:val="1"/>
          <w:numId w:val="12"/>
        </w:numPr>
      </w:pPr>
      <w:r w:rsidRPr="00B826D3">
        <w:t>KPI objetivo: tasa de activación ≥ 30% (usuarios que instalan y realizan la primera orden).</w:t>
      </w:r>
    </w:p>
    <w:p w14:paraId="76E40BC4" w14:textId="77777777" w:rsidR="00B826D3" w:rsidRPr="00B826D3" w:rsidRDefault="00B826D3" w:rsidP="00C818AB">
      <w:pPr>
        <w:numPr>
          <w:ilvl w:val="0"/>
          <w:numId w:val="12"/>
        </w:numPr>
        <w:rPr>
          <w:lang w:val="en-US"/>
        </w:rPr>
      </w:pPr>
      <w:r w:rsidRPr="00B826D3">
        <w:rPr>
          <w:b/>
          <w:bCs/>
          <w:lang w:val="en-US"/>
        </w:rPr>
        <w:t>Retention</w:t>
      </w:r>
    </w:p>
    <w:p w14:paraId="25A45378" w14:textId="77777777" w:rsidR="00B826D3" w:rsidRPr="00B826D3" w:rsidRDefault="00B826D3" w:rsidP="00C818AB">
      <w:pPr>
        <w:numPr>
          <w:ilvl w:val="1"/>
          <w:numId w:val="12"/>
        </w:numPr>
      </w:pPr>
      <w:r w:rsidRPr="00B826D3">
        <w:t>Programa “10 pedidos = 1 gratis”, notificaciones con recomendaciones basadas en historial, ofertas semanales.</w:t>
      </w:r>
    </w:p>
    <w:p w14:paraId="2C22E069" w14:textId="77777777" w:rsidR="00B826D3" w:rsidRPr="00B826D3" w:rsidRDefault="00B826D3" w:rsidP="00C818AB">
      <w:pPr>
        <w:numPr>
          <w:ilvl w:val="1"/>
          <w:numId w:val="12"/>
        </w:numPr>
      </w:pPr>
      <w:r w:rsidRPr="00B826D3">
        <w:t xml:space="preserve">Email con recetas y </w:t>
      </w:r>
      <w:proofErr w:type="spellStart"/>
      <w:r w:rsidRPr="00B826D3">
        <w:t>tips</w:t>
      </w:r>
      <w:proofErr w:type="spellEnd"/>
      <w:r w:rsidRPr="00B826D3">
        <w:t xml:space="preserve"> (personalizado por perfil: estudiante, deportista, oficina).</w:t>
      </w:r>
    </w:p>
    <w:p w14:paraId="5107F05D" w14:textId="77777777" w:rsidR="00B826D3" w:rsidRPr="00B826D3" w:rsidRDefault="00B826D3" w:rsidP="00C818AB">
      <w:pPr>
        <w:numPr>
          <w:ilvl w:val="1"/>
          <w:numId w:val="12"/>
        </w:numPr>
        <w:rPr>
          <w:lang w:val="en-US"/>
        </w:rPr>
      </w:pPr>
      <w:r w:rsidRPr="00B826D3">
        <w:rPr>
          <w:lang w:val="en-US"/>
        </w:rPr>
        <w:t xml:space="preserve">KPI </w:t>
      </w:r>
      <w:proofErr w:type="spellStart"/>
      <w:r w:rsidRPr="00B826D3">
        <w:rPr>
          <w:lang w:val="en-US"/>
        </w:rPr>
        <w:t>objetivo</w:t>
      </w:r>
      <w:proofErr w:type="spellEnd"/>
      <w:r w:rsidRPr="00B826D3">
        <w:rPr>
          <w:lang w:val="en-US"/>
        </w:rPr>
        <w:t xml:space="preserve">: </w:t>
      </w:r>
      <w:proofErr w:type="spellStart"/>
      <w:r w:rsidRPr="00B826D3">
        <w:rPr>
          <w:lang w:val="en-US"/>
        </w:rPr>
        <w:t>retención</w:t>
      </w:r>
      <w:proofErr w:type="spellEnd"/>
      <w:r w:rsidRPr="00B826D3">
        <w:rPr>
          <w:lang w:val="en-US"/>
        </w:rPr>
        <w:t xml:space="preserve"> 30 días ≥ 20%.</w:t>
      </w:r>
    </w:p>
    <w:p w14:paraId="389CFFEB" w14:textId="77777777" w:rsidR="00B826D3" w:rsidRPr="00B826D3" w:rsidRDefault="00B826D3" w:rsidP="00C818AB">
      <w:pPr>
        <w:numPr>
          <w:ilvl w:val="0"/>
          <w:numId w:val="12"/>
        </w:numPr>
        <w:rPr>
          <w:lang w:val="en-US"/>
        </w:rPr>
      </w:pPr>
      <w:r w:rsidRPr="00B826D3">
        <w:rPr>
          <w:b/>
          <w:bCs/>
          <w:lang w:val="en-US"/>
        </w:rPr>
        <w:t>Referral</w:t>
      </w:r>
    </w:p>
    <w:p w14:paraId="7A12B5EE" w14:textId="77777777" w:rsidR="00B826D3" w:rsidRPr="00B826D3" w:rsidRDefault="00B826D3" w:rsidP="00C818AB">
      <w:pPr>
        <w:numPr>
          <w:ilvl w:val="1"/>
          <w:numId w:val="12"/>
        </w:numPr>
      </w:pPr>
      <w:r w:rsidRPr="00B826D3">
        <w:t>Programa “</w:t>
      </w:r>
      <w:proofErr w:type="spellStart"/>
      <w:r w:rsidRPr="00B826D3">
        <w:t>Traé</w:t>
      </w:r>
      <w:proofErr w:type="spellEnd"/>
      <w:r w:rsidRPr="00B826D3">
        <w:t xml:space="preserve"> a un amigo”: referido y </w:t>
      </w:r>
      <w:proofErr w:type="spellStart"/>
      <w:r w:rsidRPr="00B826D3">
        <w:t>referidor</w:t>
      </w:r>
      <w:proofErr w:type="spellEnd"/>
      <w:r w:rsidRPr="00B826D3">
        <w:t xml:space="preserve"> obtienen 50 NIO en su próximo pedido.</w:t>
      </w:r>
    </w:p>
    <w:p w14:paraId="3ADA6A51" w14:textId="77777777" w:rsidR="00B826D3" w:rsidRPr="00B826D3" w:rsidRDefault="00B826D3" w:rsidP="00C818AB">
      <w:pPr>
        <w:numPr>
          <w:ilvl w:val="1"/>
          <w:numId w:val="12"/>
        </w:numPr>
      </w:pPr>
      <w:r w:rsidRPr="00B826D3">
        <w:t>Protección contra abuse: recompensa solo después de que el referido haga su primer pedido exitoso.</w:t>
      </w:r>
    </w:p>
    <w:p w14:paraId="682D6CD5" w14:textId="77777777" w:rsidR="00B826D3" w:rsidRPr="00B826D3" w:rsidRDefault="00B826D3" w:rsidP="00C818AB">
      <w:pPr>
        <w:numPr>
          <w:ilvl w:val="1"/>
          <w:numId w:val="12"/>
        </w:numPr>
      </w:pPr>
      <w:r w:rsidRPr="00B826D3">
        <w:lastRenderedPageBreak/>
        <w:t>KPI objetivo: % de usuarios activos que refieren ≥ 5%.</w:t>
      </w:r>
    </w:p>
    <w:p w14:paraId="31B50531" w14:textId="77777777" w:rsidR="00B826D3" w:rsidRPr="00B826D3" w:rsidRDefault="00B826D3" w:rsidP="00C818AB">
      <w:pPr>
        <w:numPr>
          <w:ilvl w:val="0"/>
          <w:numId w:val="12"/>
        </w:numPr>
        <w:rPr>
          <w:lang w:val="en-US"/>
        </w:rPr>
      </w:pPr>
      <w:r w:rsidRPr="00B826D3">
        <w:rPr>
          <w:b/>
          <w:bCs/>
          <w:lang w:val="en-US"/>
        </w:rPr>
        <w:t>Revenue</w:t>
      </w:r>
    </w:p>
    <w:p w14:paraId="0894EC2A" w14:textId="77777777" w:rsidR="00B826D3" w:rsidRPr="00B826D3" w:rsidRDefault="00B826D3" w:rsidP="00C818AB">
      <w:pPr>
        <w:numPr>
          <w:ilvl w:val="1"/>
          <w:numId w:val="12"/>
        </w:numPr>
      </w:pPr>
      <w:r w:rsidRPr="00B826D3">
        <w:t>Modelo mixto: margen por pedido (comisión a restaurantes), suscripción premium (envío gratis + ofertas).</w:t>
      </w:r>
    </w:p>
    <w:p w14:paraId="5434C60C" w14:textId="77777777" w:rsidR="00B826D3" w:rsidRPr="00B826D3" w:rsidRDefault="00B826D3" w:rsidP="00C818AB">
      <w:pPr>
        <w:numPr>
          <w:ilvl w:val="1"/>
          <w:numId w:val="12"/>
        </w:numPr>
      </w:pPr>
      <w:r w:rsidRPr="00B826D3">
        <w:t>KPI objetivo: LTV &gt; CAC (criterio de sostenibilidad).</w:t>
      </w:r>
    </w:p>
    <w:p w14:paraId="079E9C72" w14:textId="0296C8D1" w:rsidR="00B826D3" w:rsidRPr="007A709D" w:rsidRDefault="00B826D3" w:rsidP="00B826D3">
      <w:pPr>
        <w:rPr>
          <w:lang w:val="es-ES"/>
        </w:rPr>
      </w:pPr>
    </w:p>
    <w:p w14:paraId="6AE46BF9" w14:textId="503CCCA9" w:rsidR="00B826D3" w:rsidRPr="00B826D3" w:rsidRDefault="00B826D3" w:rsidP="00B826D3">
      <w:pPr>
        <w:rPr>
          <w:b/>
          <w:bCs/>
        </w:rPr>
      </w:pPr>
      <w:r w:rsidRPr="00B826D3">
        <w:rPr>
          <w:b/>
          <w:bCs/>
        </w:rPr>
        <w:t xml:space="preserve">Ejemplo numérico — cálculo paso a paso (valores ilustrativos, explicado </w:t>
      </w:r>
      <w:proofErr w:type="spellStart"/>
      <w:r w:rsidRPr="00B826D3">
        <w:rPr>
          <w:b/>
          <w:bCs/>
        </w:rPr>
        <w:t>digit-by-digit</w:t>
      </w:r>
      <w:proofErr w:type="spellEnd"/>
      <w:r w:rsidRPr="00B826D3">
        <w:rPr>
          <w:b/>
          <w:bCs/>
        </w:rPr>
        <w:t>)</w:t>
      </w:r>
    </w:p>
    <w:p w14:paraId="39D1EAC5" w14:textId="77777777" w:rsidR="00C01098" w:rsidRDefault="00C01098" w:rsidP="00B826D3"/>
    <w:p w14:paraId="580F0FE3" w14:textId="47844EDA" w:rsidR="00B826D3" w:rsidRPr="00B826D3" w:rsidRDefault="00B826D3" w:rsidP="00B826D3">
      <w:r w:rsidRPr="00B826D3">
        <w:t>Supongamos una campaña inicial en Managua con estos supuestos:</w:t>
      </w:r>
    </w:p>
    <w:p w14:paraId="54E16EF9" w14:textId="77777777" w:rsidR="00B826D3" w:rsidRPr="00B826D3" w:rsidRDefault="00B826D3" w:rsidP="00C818AB">
      <w:pPr>
        <w:numPr>
          <w:ilvl w:val="0"/>
          <w:numId w:val="13"/>
        </w:numPr>
        <w:rPr>
          <w:lang w:val="en-US"/>
        </w:rPr>
      </w:pPr>
      <w:proofErr w:type="spellStart"/>
      <w:r w:rsidRPr="00B826D3">
        <w:rPr>
          <w:b/>
          <w:bCs/>
          <w:lang w:val="en-US"/>
        </w:rPr>
        <w:t>Impresiones</w:t>
      </w:r>
      <w:proofErr w:type="spellEnd"/>
      <w:r w:rsidRPr="00B826D3">
        <w:rPr>
          <w:lang w:val="en-US"/>
        </w:rPr>
        <w:t xml:space="preserve"> (Ad/TOFU): 10,000 </w:t>
      </w:r>
      <w:proofErr w:type="spellStart"/>
      <w:r w:rsidRPr="00B826D3">
        <w:rPr>
          <w:lang w:val="en-US"/>
        </w:rPr>
        <w:t>impresiones</w:t>
      </w:r>
      <w:proofErr w:type="spellEnd"/>
      <w:r w:rsidRPr="00B826D3">
        <w:rPr>
          <w:lang w:val="en-US"/>
        </w:rPr>
        <w:t>.</w:t>
      </w:r>
    </w:p>
    <w:p w14:paraId="676B3BCB" w14:textId="77777777" w:rsidR="00B826D3" w:rsidRPr="00B826D3" w:rsidRDefault="00B826D3" w:rsidP="00C818AB">
      <w:pPr>
        <w:numPr>
          <w:ilvl w:val="0"/>
          <w:numId w:val="13"/>
        </w:numPr>
      </w:pPr>
      <w:r w:rsidRPr="00B826D3">
        <w:rPr>
          <w:b/>
          <w:bCs/>
        </w:rPr>
        <w:t>CTR (clics desde anuncio)</w:t>
      </w:r>
      <w:r w:rsidRPr="00B826D3">
        <w:t xml:space="preserve">: 2.0% → Clics = 10,000 × 0.02 = </w:t>
      </w:r>
      <w:r w:rsidRPr="00B826D3">
        <w:rPr>
          <w:b/>
          <w:bCs/>
        </w:rPr>
        <w:t>200</w:t>
      </w:r>
      <w:r w:rsidRPr="00B826D3">
        <w:t xml:space="preserve"> clics.</w:t>
      </w:r>
    </w:p>
    <w:p w14:paraId="17E1C5D2" w14:textId="77777777" w:rsidR="00B826D3" w:rsidRPr="00B826D3" w:rsidRDefault="00B826D3" w:rsidP="00C818AB">
      <w:pPr>
        <w:numPr>
          <w:ilvl w:val="0"/>
          <w:numId w:val="13"/>
        </w:numPr>
      </w:pPr>
      <w:r w:rsidRPr="00B826D3">
        <w:rPr>
          <w:b/>
          <w:bCs/>
        </w:rPr>
        <w:t>Tasa de conversión a instalación/activación</w:t>
      </w:r>
      <w:r w:rsidRPr="00B826D3">
        <w:t xml:space="preserve"> (</w:t>
      </w:r>
      <w:proofErr w:type="spellStart"/>
      <w:r w:rsidRPr="00B826D3">
        <w:t>Activation</w:t>
      </w:r>
      <w:proofErr w:type="spellEnd"/>
      <w:r w:rsidRPr="00B826D3">
        <w:t xml:space="preserve">): 40.0% → Activaciones = 200 × 0.40 = </w:t>
      </w:r>
      <w:r w:rsidRPr="00B826D3">
        <w:rPr>
          <w:b/>
          <w:bCs/>
        </w:rPr>
        <w:t>80</w:t>
      </w:r>
      <w:r w:rsidRPr="00B826D3">
        <w:t xml:space="preserve"> usuarios activados (instalaron y completaron </w:t>
      </w:r>
      <w:proofErr w:type="spellStart"/>
      <w:r w:rsidRPr="00B826D3">
        <w:t>onboarding</w:t>
      </w:r>
      <w:proofErr w:type="spellEnd"/>
      <w:r w:rsidRPr="00B826D3">
        <w:t>).</w:t>
      </w:r>
    </w:p>
    <w:p w14:paraId="4B6ED26B" w14:textId="77777777" w:rsidR="00B826D3" w:rsidRPr="00B826D3" w:rsidRDefault="00B826D3" w:rsidP="00C818AB">
      <w:pPr>
        <w:numPr>
          <w:ilvl w:val="0"/>
          <w:numId w:val="13"/>
        </w:numPr>
      </w:pPr>
      <w:r w:rsidRPr="00B826D3">
        <w:rPr>
          <w:b/>
          <w:bCs/>
        </w:rPr>
        <w:t>Retención 30 días</w:t>
      </w:r>
      <w:r w:rsidRPr="00B826D3">
        <w:t xml:space="preserve">: 30.0% → Usuarios retenidos = 80 × 0.30 = </w:t>
      </w:r>
      <w:r w:rsidRPr="00B826D3">
        <w:rPr>
          <w:b/>
          <w:bCs/>
        </w:rPr>
        <w:t>24</w:t>
      </w:r>
      <w:r w:rsidRPr="00B826D3">
        <w:t xml:space="preserve"> usuarios que usan la app recurrentemente.</w:t>
      </w:r>
    </w:p>
    <w:p w14:paraId="758B377F" w14:textId="77777777" w:rsidR="00B826D3" w:rsidRPr="00B826D3" w:rsidRDefault="00B826D3" w:rsidP="00C818AB">
      <w:pPr>
        <w:numPr>
          <w:ilvl w:val="0"/>
          <w:numId w:val="13"/>
        </w:numPr>
      </w:pPr>
      <w:r w:rsidRPr="00B826D3">
        <w:rPr>
          <w:b/>
          <w:bCs/>
        </w:rPr>
        <w:t>Tasa de conversión a pagador (</w:t>
      </w:r>
      <w:proofErr w:type="spellStart"/>
      <w:r w:rsidRPr="00B826D3">
        <w:rPr>
          <w:b/>
          <w:bCs/>
        </w:rPr>
        <w:t>Revenue</w:t>
      </w:r>
      <w:proofErr w:type="spellEnd"/>
      <w:r w:rsidRPr="00B826D3">
        <w:rPr>
          <w:b/>
          <w:bCs/>
        </w:rPr>
        <w:t>)</w:t>
      </w:r>
      <w:r w:rsidRPr="00B826D3">
        <w:t xml:space="preserve">: 25.0% de los retenidos → Pagadores = 24 × 0.25 = </w:t>
      </w:r>
      <w:r w:rsidRPr="00B826D3">
        <w:rPr>
          <w:b/>
          <w:bCs/>
        </w:rPr>
        <w:t>6</w:t>
      </w:r>
      <w:r w:rsidRPr="00B826D3">
        <w:t xml:space="preserve"> usuarios que pagan.</w:t>
      </w:r>
    </w:p>
    <w:p w14:paraId="78DD012A" w14:textId="77777777" w:rsidR="00B826D3" w:rsidRPr="00B826D3" w:rsidRDefault="00B826D3" w:rsidP="00C818AB">
      <w:pPr>
        <w:numPr>
          <w:ilvl w:val="0"/>
          <w:numId w:val="13"/>
        </w:numPr>
      </w:pPr>
      <w:r w:rsidRPr="00B826D3">
        <w:rPr>
          <w:b/>
          <w:bCs/>
        </w:rPr>
        <w:t>ARPU (ingreso promedio por pagador en el periodo)</w:t>
      </w:r>
      <w:r w:rsidRPr="00B826D3">
        <w:t xml:space="preserve">: supongamos 200 NIO → Ingresos = 6 × 200 NIO = </w:t>
      </w:r>
      <w:r w:rsidRPr="00B826D3">
        <w:rPr>
          <w:b/>
          <w:bCs/>
        </w:rPr>
        <w:t>1,200 NIO</w:t>
      </w:r>
      <w:r w:rsidRPr="00B826D3">
        <w:t>.</w:t>
      </w:r>
    </w:p>
    <w:p w14:paraId="38C908FB" w14:textId="77777777" w:rsidR="00C01098" w:rsidRDefault="00C01098" w:rsidP="00B826D3"/>
    <w:p w14:paraId="19C8282C" w14:textId="41FB5C90" w:rsidR="00B826D3" w:rsidRPr="00B826D3" w:rsidRDefault="00B826D3" w:rsidP="00B826D3">
      <w:r w:rsidRPr="00B826D3">
        <w:t>Interpretación: con 10,000 impresiones hemos obtenido 6 pagadores y 1,200 NIO de ingresos (ejemplo ilustrativo). Con estos números se calculan CAC y LTV para decidir si la campaña es rentable.</w:t>
      </w:r>
      <w:r w:rsidR="00C01098">
        <w:t xml:space="preserve"> </w:t>
      </w:r>
      <w:r w:rsidRPr="00B826D3">
        <w:t>Nota: los porcentajes (CTR, activación, retención, conversión a pagador) deben estimarse a partir de pruebas A/B y métricas reales del producto; los valores usados arriba son meramente demostrativos y sirven para enseñar cálculo y priorización.</w:t>
      </w:r>
    </w:p>
    <w:p w14:paraId="2C22AE52" w14:textId="6F7A416D" w:rsidR="00B826D3" w:rsidRPr="00B826D3" w:rsidRDefault="00B826D3" w:rsidP="00B826D3">
      <w:pPr>
        <w:rPr>
          <w:b/>
          <w:bCs/>
        </w:rPr>
      </w:pPr>
      <w:r w:rsidRPr="00B826D3">
        <w:rPr>
          <w:b/>
          <w:bCs/>
        </w:rPr>
        <w:lastRenderedPageBreak/>
        <w:t>Métricas clave (</w:t>
      </w:r>
      <w:proofErr w:type="spellStart"/>
      <w:r w:rsidRPr="00B826D3">
        <w:rPr>
          <w:b/>
          <w:bCs/>
        </w:rPr>
        <w:t>KPIs</w:t>
      </w:r>
      <w:proofErr w:type="spellEnd"/>
      <w:r w:rsidRPr="00B826D3">
        <w:rPr>
          <w:b/>
          <w:bCs/>
        </w:rPr>
        <w:t>) y fórmulas útiles</w:t>
      </w:r>
    </w:p>
    <w:p w14:paraId="49865B34" w14:textId="77777777" w:rsidR="00B826D3" w:rsidRPr="00B826D3" w:rsidRDefault="00B826D3" w:rsidP="00C818AB">
      <w:pPr>
        <w:numPr>
          <w:ilvl w:val="0"/>
          <w:numId w:val="14"/>
        </w:numPr>
        <w:rPr>
          <w:lang w:val="en-US"/>
        </w:rPr>
      </w:pPr>
      <w:r w:rsidRPr="00B826D3">
        <w:rPr>
          <w:b/>
          <w:bCs/>
          <w:lang w:val="en-US"/>
        </w:rPr>
        <w:t>CTR</w:t>
      </w:r>
      <w:r w:rsidRPr="00B826D3">
        <w:rPr>
          <w:lang w:val="en-US"/>
        </w:rPr>
        <w:t xml:space="preserve"> = </w:t>
      </w:r>
      <w:proofErr w:type="spellStart"/>
      <w:r w:rsidRPr="00B826D3">
        <w:rPr>
          <w:lang w:val="en-US"/>
        </w:rPr>
        <w:t>clics</w:t>
      </w:r>
      <w:proofErr w:type="spellEnd"/>
      <w:r w:rsidRPr="00B826D3">
        <w:rPr>
          <w:lang w:val="en-US"/>
        </w:rPr>
        <w:t xml:space="preserve"> / </w:t>
      </w:r>
      <w:proofErr w:type="spellStart"/>
      <w:r w:rsidRPr="00B826D3">
        <w:rPr>
          <w:lang w:val="en-US"/>
        </w:rPr>
        <w:t>impresiones</w:t>
      </w:r>
      <w:proofErr w:type="spellEnd"/>
      <w:r w:rsidRPr="00B826D3">
        <w:rPr>
          <w:lang w:val="en-US"/>
        </w:rPr>
        <w:t>.</w:t>
      </w:r>
    </w:p>
    <w:p w14:paraId="4265A472" w14:textId="77777777" w:rsidR="00B826D3" w:rsidRPr="00B826D3" w:rsidRDefault="00B826D3" w:rsidP="00C818AB">
      <w:pPr>
        <w:numPr>
          <w:ilvl w:val="0"/>
          <w:numId w:val="14"/>
        </w:numPr>
      </w:pPr>
      <w:r w:rsidRPr="00B826D3">
        <w:rPr>
          <w:b/>
          <w:bCs/>
        </w:rPr>
        <w:t>Tasa de activación</w:t>
      </w:r>
      <w:r w:rsidRPr="00B826D3">
        <w:t xml:space="preserve"> = activaciones / clics.</w:t>
      </w:r>
    </w:p>
    <w:p w14:paraId="506278FD" w14:textId="77777777" w:rsidR="00B826D3" w:rsidRPr="00B826D3" w:rsidRDefault="00B826D3" w:rsidP="00C818AB">
      <w:pPr>
        <w:numPr>
          <w:ilvl w:val="0"/>
          <w:numId w:val="14"/>
        </w:numPr>
      </w:pPr>
      <w:r w:rsidRPr="00B826D3">
        <w:rPr>
          <w:b/>
          <w:bCs/>
        </w:rPr>
        <w:t>Tasa de retención</w:t>
      </w:r>
      <w:r w:rsidRPr="00B826D3">
        <w:t xml:space="preserve"> = usuarios retenidos en X días / usuarios activados.</w:t>
      </w:r>
    </w:p>
    <w:p w14:paraId="6CC85800" w14:textId="77777777" w:rsidR="00B826D3" w:rsidRPr="00B826D3" w:rsidRDefault="00B826D3" w:rsidP="00C818AB">
      <w:pPr>
        <w:numPr>
          <w:ilvl w:val="0"/>
          <w:numId w:val="14"/>
        </w:numPr>
      </w:pPr>
      <w:r w:rsidRPr="00B826D3">
        <w:rPr>
          <w:b/>
          <w:bCs/>
        </w:rPr>
        <w:t>DAU / MAU</w:t>
      </w:r>
      <w:r w:rsidRPr="00B826D3">
        <w:t xml:space="preserve"> = usuarios activos diarios / usuarios activos mensuales.</w:t>
      </w:r>
    </w:p>
    <w:p w14:paraId="5CE4ECE3" w14:textId="77777777" w:rsidR="00B826D3" w:rsidRPr="00B826D3" w:rsidRDefault="00B826D3" w:rsidP="00C818AB">
      <w:pPr>
        <w:numPr>
          <w:ilvl w:val="0"/>
          <w:numId w:val="14"/>
        </w:numPr>
      </w:pPr>
      <w:r w:rsidRPr="00B826D3">
        <w:rPr>
          <w:b/>
          <w:bCs/>
        </w:rPr>
        <w:t>CAC (</w:t>
      </w:r>
      <w:proofErr w:type="spellStart"/>
      <w:r w:rsidRPr="00B826D3">
        <w:rPr>
          <w:b/>
          <w:bCs/>
        </w:rPr>
        <w:t>Customer</w:t>
      </w:r>
      <w:proofErr w:type="spellEnd"/>
      <w:r w:rsidRPr="00B826D3">
        <w:rPr>
          <w:b/>
          <w:bCs/>
        </w:rPr>
        <w:t xml:space="preserve"> </w:t>
      </w:r>
      <w:proofErr w:type="spellStart"/>
      <w:r w:rsidRPr="00B826D3">
        <w:rPr>
          <w:b/>
          <w:bCs/>
        </w:rPr>
        <w:t>Acquisition</w:t>
      </w:r>
      <w:proofErr w:type="spellEnd"/>
      <w:r w:rsidRPr="00B826D3">
        <w:rPr>
          <w:b/>
          <w:bCs/>
        </w:rPr>
        <w:t xml:space="preserve"> </w:t>
      </w:r>
      <w:proofErr w:type="spellStart"/>
      <w:r w:rsidRPr="00B826D3">
        <w:rPr>
          <w:b/>
          <w:bCs/>
        </w:rPr>
        <w:t>Cost</w:t>
      </w:r>
      <w:proofErr w:type="spellEnd"/>
      <w:r w:rsidRPr="00B826D3">
        <w:rPr>
          <w:b/>
          <w:bCs/>
        </w:rPr>
        <w:t>)</w:t>
      </w:r>
      <w:r w:rsidRPr="00B826D3">
        <w:t xml:space="preserve"> = gasto en adquisición / nuevos clientes adquiridos.</w:t>
      </w:r>
    </w:p>
    <w:p w14:paraId="5560A817" w14:textId="77777777" w:rsidR="00B826D3" w:rsidRPr="00B826D3" w:rsidRDefault="00B826D3" w:rsidP="00C818AB">
      <w:pPr>
        <w:numPr>
          <w:ilvl w:val="0"/>
          <w:numId w:val="14"/>
        </w:numPr>
      </w:pPr>
      <w:r w:rsidRPr="00B826D3">
        <w:rPr>
          <w:b/>
          <w:bCs/>
        </w:rPr>
        <w:t>LTV (</w:t>
      </w:r>
      <w:proofErr w:type="spellStart"/>
      <w:r w:rsidRPr="00B826D3">
        <w:rPr>
          <w:b/>
          <w:bCs/>
        </w:rPr>
        <w:t>Lifetime</w:t>
      </w:r>
      <w:proofErr w:type="spellEnd"/>
      <w:r w:rsidRPr="00B826D3">
        <w:rPr>
          <w:b/>
          <w:bCs/>
        </w:rPr>
        <w:t xml:space="preserve"> </w:t>
      </w:r>
      <w:proofErr w:type="spellStart"/>
      <w:r w:rsidRPr="00B826D3">
        <w:rPr>
          <w:b/>
          <w:bCs/>
        </w:rPr>
        <w:t>Value</w:t>
      </w:r>
      <w:proofErr w:type="spellEnd"/>
      <w:r w:rsidRPr="00B826D3">
        <w:rPr>
          <w:b/>
          <w:bCs/>
        </w:rPr>
        <w:t>)</w:t>
      </w:r>
      <w:r w:rsidRPr="00B826D3">
        <w:t xml:space="preserve"> = ARPU × duración media de cliente (en meses) × margen bruto.</w:t>
      </w:r>
    </w:p>
    <w:p w14:paraId="781D5C35" w14:textId="77777777" w:rsidR="00B826D3" w:rsidRPr="00B826D3" w:rsidRDefault="00B826D3" w:rsidP="00C818AB">
      <w:pPr>
        <w:numPr>
          <w:ilvl w:val="0"/>
          <w:numId w:val="14"/>
        </w:numPr>
      </w:pPr>
      <w:r w:rsidRPr="00B826D3">
        <w:rPr>
          <w:b/>
          <w:bCs/>
        </w:rPr>
        <w:t>ROI marketing</w:t>
      </w:r>
      <w:r w:rsidRPr="00B826D3">
        <w:t xml:space="preserve"> = (Ingresos atribuibles − Coste campaña) / Coste campaña.</w:t>
      </w:r>
    </w:p>
    <w:p w14:paraId="19676600" w14:textId="195A2802" w:rsidR="00B826D3" w:rsidRPr="007A709D" w:rsidRDefault="00B826D3" w:rsidP="00B826D3">
      <w:pPr>
        <w:rPr>
          <w:lang w:val="es-ES"/>
        </w:rPr>
      </w:pPr>
    </w:p>
    <w:p w14:paraId="2EC0D482" w14:textId="77777777" w:rsidR="00B826D3" w:rsidRPr="00B826D3" w:rsidRDefault="00B826D3" w:rsidP="00B826D3">
      <w:pPr>
        <w:rPr>
          <w:b/>
          <w:bCs/>
        </w:rPr>
      </w:pPr>
      <w:r w:rsidRPr="00B826D3">
        <w:rPr>
          <w:b/>
          <w:bCs/>
        </w:rPr>
        <w:t>7. Optimización y experimentación (</w:t>
      </w:r>
      <w:proofErr w:type="spellStart"/>
      <w:r w:rsidRPr="00B826D3">
        <w:rPr>
          <w:b/>
          <w:bCs/>
        </w:rPr>
        <w:t>growth</w:t>
      </w:r>
      <w:proofErr w:type="spellEnd"/>
      <w:r w:rsidRPr="00B826D3">
        <w:rPr>
          <w:b/>
          <w:bCs/>
        </w:rPr>
        <w:t xml:space="preserve"> hacking aplicado)</w:t>
      </w:r>
    </w:p>
    <w:p w14:paraId="36A55625" w14:textId="77777777" w:rsidR="00B826D3" w:rsidRPr="00B826D3" w:rsidRDefault="00B826D3" w:rsidP="00C818AB">
      <w:pPr>
        <w:numPr>
          <w:ilvl w:val="0"/>
          <w:numId w:val="15"/>
        </w:numPr>
        <w:rPr>
          <w:lang w:val="en-US"/>
        </w:rPr>
      </w:pPr>
      <w:proofErr w:type="spellStart"/>
      <w:r w:rsidRPr="00B826D3">
        <w:rPr>
          <w:b/>
          <w:bCs/>
          <w:lang w:val="en-US"/>
        </w:rPr>
        <w:t>Trackea</w:t>
      </w:r>
      <w:proofErr w:type="spellEnd"/>
      <w:r w:rsidRPr="00B826D3">
        <w:rPr>
          <w:b/>
          <w:bCs/>
          <w:lang w:val="en-US"/>
        </w:rPr>
        <w:t xml:space="preserve"> </w:t>
      </w:r>
      <w:proofErr w:type="spellStart"/>
      <w:r w:rsidRPr="00B826D3">
        <w:rPr>
          <w:b/>
          <w:bCs/>
          <w:lang w:val="en-US"/>
        </w:rPr>
        <w:t>todo</w:t>
      </w:r>
      <w:proofErr w:type="spellEnd"/>
      <w:r w:rsidRPr="00B826D3">
        <w:rPr>
          <w:lang w:val="en-US"/>
        </w:rPr>
        <w:t xml:space="preserve">: UTM, </w:t>
      </w:r>
      <w:proofErr w:type="spellStart"/>
      <w:r w:rsidRPr="00B826D3">
        <w:rPr>
          <w:lang w:val="en-US"/>
        </w:rPr>
        <w:t>eventos</w:t>
      </w:r>
      <w:proofErr w:type="spellEnd"/>
      <w:r w:rsidRPr="00B826D3">
        <w:rPr>
          <w:lang w:val="en-US"/>
        </w:rPr>
        <w:t xml:space="preserve"> </w:t>
      </w:r>
      <w:proofErr w:type="spellStart"/>
      <w:r w:rsidRPr="00B826D3">
        <w:rPr>
          <w:lang w:val="en-US"/>
        </w:rPr>
        <w:t>en</w:t>
      </w:r>
      <w:proofErr w:type="spellEnd"/>
      <w:r w:rsidRPr="00B826D3">
        <w:rPr>
          <w:lang w:val="en-US"/>
        </w:rPr>
        <w:t xml:space="preserve"> app (</w:t>
      </w:r>
      <w:proofErr w:type="spellStart"/>
      <w:r w:rsidRPr="00B826D3">
        <w:rPr>
          <w:lang w:val="en-US"/>
        </w:rPr>
        <w:t>first_open</w:t>
      </w:r>
      <w:proofErr w:type="spellEnd"/>
      <w:r w:rsidRPr="00B826D3">
        <w:rPr>
          <w:lang w:val="en-US"/>
        </w:rPr>
        <w:t xml:space="preserve">, signup, </w:t>
      </w:r>
      <w:proofErr w:type="spellStart"/>
      <w:r w:rsidRPr="00B826D3">
        <w:rPr>
          <w:lang w:val="en-US"/>
        </w:rPr>
        <w:t>add_to_cart</w:t>
      </w:r>
      <w:proofErr w:type="spellEnd"/>
      <w:r w:rsidRPr="00B826D3">
        <w:rPr>
          <w:lang w:val="en-US"/>
        </w:rPr>
        <w:t>, purchase).</w:t>
      </w:r>
    </w:p>
    <w:p w14:paraId="7FE697E3" w14:textId="77777777" w:rsidR="00B826D3" w:rsidRPr="00B826D3" w:rsidRDefault="00B826D3" w:rsidP="00C818AB">
      <w:pPr>
        <w:numPr>
          <w:ilvl w:val="0"/>
          <w:numId w:val="15"/>
        </w:numPr>
        <w:rPr>
          <w:lang w:val="en-US"/>
        </w:rPr>
      </w:pPr>
      <w:r w:rsidRPr="00B826D3">
        <w:rPr>
          <w:b/>
          <w:bCs/>
        </w:rPr>
        <w:t xml:space="preserve">Hipótesis y </w:t>
      </w:r>
      <w:proofErr w:type="spellStart"/>
      <w:r w:rsidRPr="00B826D3">
        <w:rPr>
          <w:b/>
          <w:bCs/>
        </w:rPr>
        <w:t>tests</w:t>
      </w:r>
      <w:proofErr w:type="spellEnd"/>
      <w:r w:rsidRPr="00B826D3">
        <w:t xml:space="preserve">: ejemplo: “Reducir pasos en </w:t>
      </w:r>
      <w:proofErr w:type="spellStart"/>
      <w:r w:rsidRPr="00B826D3">
        <w:t>onboarding</w:t>
      </w:r>
      <w:proofErr w:type="spellEnd"/>
      <w:r w:rsidRPr="00B826D3">
        <w:t xml:space="preserve"> de 4 a 2 incrementará la activación en 8%”. </w:t>
      </w:r>
      <w:r w:rsidRPr="00B826D3">
        <w:rPr>
          <w:lang w:val="en-US"/>
        </w:rPr>
        <w:t>A/B test.</w:t>
      </w:r>
    </w:p>
    <w:p w14:paraId="4C5DE67C" w14:textId="77777777" w:rsidR="00B826D3" w:rsidRPr="00B826D3" w:rsidRDefault="00B826D3" w:rsidP="00C818AB">
      <w:pPr>
        <w:numPr>
          <w:ilvl w:val="0"/>
          <w:numId w:val="15"/>
        </w:numPr>
      </w:pPr>
      <w:r w:rsidRPr="00B826D3">
        <w:rPr>
          <w:b/>
          <w:bCs/>
        </w:rPr>
        <w:t>Iteración rápida</w:t>
      </w:r>
      <w:r w:rsidRPr="00B826D3">
        <w:t>: ciclos cortos (</w:t>
      </w:r>
      <w:proofErr w:type="spellStart"/>
      <w:r w:rsidRPr="00B826D3">
        <w:t>sprints</w:t>
      </w:r>
      <w:proofErr w:type="spellEnd"/>
      <w:r w:rsidRPr="00B826D3">
        <w:t>) para implementar cambios UI/UX, mensajes y creativos.</w:t>
      </w:r>
    </w:p>
    <w:p w14:paraId="4960092D" w14:textId="77777777" w:rsidR="00B826D3" w:rsidRPr="00B826D3" w:rsidRDefault="00B826D3" w:rsidP="00C818AB">
      <w:pPr>
        <w:numPr>
          <w:ilvl w:val="0"/>
          <w:numId w:val="15"/>
        </w:numPr>
      </w:pPr>
      <w:r w:rsidRPr="00B826D3">
        <w:rPr>
          <w:b/>
          <w:bCs/>
        </w:rPr>
        <w:t>Priorización por impacto</w:t>
      </w:r>
      <w:r w:rsidRPr="00B826D3">
        <w:t>: usa matriz ICE (</w:t>
      </w:r>
      <w:proofErr w:type="spellStart"/>
      <w:r w:rsidRPr="00B826D3">
        <w:t>Impact</w:t>
      </w:r>
      <w:proofErr w:type="spellEnd"/>
      <w:r w:rsidRPr="00B826D3">
        <w:t xml:space="preserve">, </w:t>
      </w:r>
      <w:proofErr w:type="spellStart"/>
      <w:r w:rsidRPr="00B826D3">
        <w:t>Confidence</w:t>
      </w:r>
      <w:proofErr w:type="spellEnd"/>
      <w:r w:rsidRPr="00B826D3">
        <w:t xml:space="preserve">, </w:t>
      </w:r>
      <w:proofErr w:type="spellStart"/>
      <w:r w:rsidRPr="00B826D3">
        <w:t>Ease</w:t>
      </w:r>
      <w:proofErr w:type="spellEnd"/>
      <w:r w:rsidRPr="00B826D3">
        <w:t xml:space="preserve">) para priorizar </w:t>
      </w:r>
      <w:proofErr w:type="spellStart"/>
      <w:r w:rsidRPr="00B826D3">
        <w:t>experiments</w:t>
      </w:r>
      <w:proofErr w:type="spellEnd"/>
      <w:r w:rsidRPr="00B826D3">
        <w:t>.</w:t>
      </w:r>
    </w:p>
    <w:p w14:paraId="5344B161" w14:textId="50A64ACF" w:rsidR="00B826D3" w:rsidRPr="007A709D" w:rsidRDefault="00B826D3" w:rsidP="00B826D3">
      <w:pPr>
        <w:rPr>
          <w:lang w:val="es-ES"/>
        </w:rPr>
      </w:pPr>
    </w:p>
    <w:p w14:paraId="48FFDD2D" w14:textId="77777777" w:rsidR="00C818AB" w:rsidRPr="007A709D" w:rsidRDefault="00C818AB" w:rsidP="00B826D3">
      <w:pPr>
        <w:rPr>
          <w:lang w:val="es-ES"/>
        </w:rPr>
      </w:pPr>
    </w:p>
    <w:p w14:paraId="75C6C979" w14:textId="77777777" w:rsidR="00C818AB" w:rsidRPr="007A709D" w:rsidRDefault="00C818AB" w:rsidP="00B826D3">
      <w:pPr>
        <w:rPr>
          <w:lang w:val="es-ES"/>
        </w:rPr>
      </w:pPr>
    </w:p>
    <w:p w14:paraId="47FDF506" w14:textId="77777777" w:rsidR="00C818AB" w:rsidRPr="007A709D" w:rsidRDefault="00C818AB" w:rsidP="00B826D3">
      <w:pPr>
        <w:rPr>
          <w:lang w:val="es-ES"/>
        </w:rPr>
      </w:pPr>
    </w:p>
    <w:p w14:paraId="46576B12" w14:textId="77777777" w:rsidR="00C818AB" w:rsidRPr="007A709D" w:rsidRDefault="00C818AB" w:rsidP="00B826D3">
      <w:pPr>
        <w:rPr>
          <w:lang w:val="es-ES"/>
        </w:rPr>
      </w:pPr>
    </w:p>
    <w:p w14:paraId="569E8BC2" w14:textId="77777777" w:rsidR="00C818AB" w:rsidRPr="007A709D" w:rsidRDefault="00C818AB" w:rsidP="00B826D3">
      <w:pPr>
        <w:rPr>
          <w:lang w:val="es-ES"/>
        </w:rPr>
      </w:pPr>
    </w:p>
    <w:p w14:paraId="7561E083" w14:textId="77777777" w:rsidR="00C818AB" w:rsidRPr="007A709D" w:rsidRDefault="00C818AB" w:rsidP="00B826D3">
      <w:pPr>
        <w:rPr>
          <w:lang w:val="es-ES"/>
        </w:rPr>
      </w:pPr>
    </w:p>
    <w:p w14:paraId="561F88CA" w14:textId="77777777" w:rsidR="00C818AB" w:rsidRPr="007A709D" w:rsidRDefault="00C818AB" w:rsidP="00B826D3">
      <w:pPr>
        <w:rPr>
          <w:lang w:val="es-ES"/>
        </w:rPr>
      </w:pPr>
    </w:p>
    <w:p w14:paraId="0D55B001" w14:textId="188AF8CE" w:rsidR="00B826D3" w:rsidRPr="00B826D3" w:rsidRDefault="00B826D3" w:rsidP="00B826D3">
      <w:pPr>
        <w:rPr>
          <w:b/>
          <w:bCs/>
          <w:lang w:val="en-US"/>
        </w:rPr>
      </w:pPr>
      <w:proofErr w:type="spellStart"/>
      <w:r w:rsidRPr="00B826D3">
        <w:rPr>
          <w:b/>
          <w:bCs/>
          <w:lang w:val="en-US"/>
        </w:rPr>
        <w:lastRenderedPageBreak/>
        <w:t>Autoevaluación</w:t>
      </w:r>
      <w:proofErr w:type="spellEnd"/>
      <w:r w:rsidRPr="00B826D3">
        <w:rPr>
          <w:b/>
          <w:bCs/>
          <w:lang w:val="en-US"/>
        </w:rPr>
        <w:t xml:space="preserve"> 1.4</w:t>
      </w:r>
    </w:p>
    <w:p w14:paraId="2B4DE112" w14:textId="77777777" w:rsidR="00B826D3" w:rsidRPr="00B826D3" w:rsidRDefault="00B826D3" w:rsidP="00C818AB">
      <w:pPr>
        <w:numPr>
          <w:ilvl w:val="0"/>
          <w:numId w:val="16"/>
        </w:numPr>
      </w:pPr>
      <w:r w:rsidRPr="00B826D3">
        <w:t xml:space="preserve">Define brevemente el modelo </w:t>
      </w:r>
      <w:r w:rsidRPr="00B826D3">
        <w:rPr>
          <w:b/>
          <w:bCs/>
        </w:rPr>
        <w:t>AARRR</w:t>
      </w:r>
      <w:r w:rsidRPr="00B826D3">
        <w:t xml:space="preserve"> y cuál es su utilidad para startups digitales.</w:t>
      </w:r>
    </w:p>
    <w:p w14:paraId="65C026AF" w14:textId="77777777" w:rsidR="00B826D3" w:rsidRPr="00B826D3" w:rsidRDefault="00B826D3" w:rsidP="00C818AB">
      <w:pPr>
        <w:numPr>
          <w:ilvl w:val="0"/>
          <w:numId w:val="16"/>
        </w:numPr>
      </w:pPr>
      <w:r w:rsidRPr="00B826D3">
        <w:t xml:space="preserve">Distingue </w:t>
      </w:r>
      <w:r w:rsidRPr="00B826D3">
        <w:rPr>
          <w:b/>
          <w:bCs/>
        </w:rPr>
        <w:t>TOFU</w:t>
      </w:r>
      <w:r w:rsidRPr="00B826D3">
        <w:t xml:space="preserve">, </w:t>
      </w:r>
      <w:r w:rsidRPr="00B826D3">
        <w:rPr>
          <w:b/>
          <w:bCs/>
        </w:rPr>
        <w:t>MOFU</w:t>
      </w:r>
      <w:r w:rsidRPr="00B826D3">
        <w:t xml:space="preserve"> y </w:t>
      </w:r>
      <w:r w:rsidRPr="00B826D3">
        <w:rPr>
          <w:b/>
          <w:bCs/>
        </w:rPr>
        <w:t>BOFU</w:t>
      </w:r>
      <w:r w:rsidRPr="00B826D3">
        <w:t xml:space="preserve"> con un ejemplo de contenido para cada uno (aplícalo a </w:t>
      </w:r>
      <w:proofErr w:type="spellStart"/>
      <w:r w:rsidRPr="00B826D3">
        <w:t>NutriApp</w:t>
      </w:r>
      <w:proofErr w:type="spellEnd"/>
      <w:r w:rsidRPr="00B826D3">
        <w:t>).</w:t>
      </w:r>
    </w:p>
    <w:p w14:paraId="1798FBCA" w14:textId="77777777" w:rsidR="00B826D3" w:rsidRPr="00B826D3" w:rsidRDefault="00B826D3" w:rsidP="00C818AB">
      <w:pPr>
        <w:numPr>
          <w:ilvl w:val="0"/>
          <w:numId w:val="16"/>
        </w:numPr>
        <w:rPr>
          <w:lang w:val="en-US"/>
        </w:rPr>
      </w:pPr>
      <w:r w:rsidRPr="00B826D3">
        <w:t xml:space="preserve">Partiendo del ejemplo numérico (10,000 impresiones), ¿qué acciones concretas podrías probar para mejorar la </w:t>
      </w:r>
      <w:r w:rsidRPr="00B826D3">
        <w:rPr>
          <w:b/>
          <w:bCs/>
        </w:rPr>
        <w:t>tasa de activación</w:t>
      </w:r>
      <w:r w:rsidRPr="00B826D3">
        <w:t xml:space="preserve"> del 40% al 50%? </w:t>
      </w:r>
      <w:proofErr w:type="spellStart"/>
      <w:r w:rsidRPr="00B826D3">
        <w:rPr>
          <w:lang w:val="en-US"/>
        </w:rPr>
        <w:t>Enumera</w:t>
      </w:r>
      <w:proofErr w:type="spellEnd"/>
      <w:r w:rsidRPr="00B826D3">
        <w:rPr>
          <w:lang w:val="en-US"/>
        </w:rPr>
        <w:t xml:space="preserve"> </w:t>
      </w:r>
      <w:proofErr w:type="spellStart"/>
      <w:r w:rsidRPr="00B826D3">
        <w:rPr>
          <w:lang w:val="en-US"/>
        </w:rPr>
        <w:t>tres</w:t>
      </w:r>
      <w:proofErr w:type="spellEnd"/>
      <w:r w:rsidRPr="00B826D3">
        <w:rPr>
          <w:lang w:val="en-US"/>
        </w:rPr>
        <w:t xml:space="preserve"> y </w:t>
      </w:r>
      <w:proofErr w:type="spellStart"/>
      <w:r w:rsidRPr="00B826D3">
        <w:rPr>
          <w:lang w:val="en-US"/>
        </w:rPr>
        <w:t>explica</w:t>
      </w:r>
      <w:proofErr w:type="spellEnd"/>
      <w:r w:rsidRPr="00B826D3">
        <w:rPr>
          <w:lang w:val="en-US"/>
        </w:rPr>
        <w:t xml:space="preserve"> por </w:t>
      </w:r>
      <w:proofErr w:type="spellStart"/>
      <w:r w:rsidRPr="00B826D3">
        <w:rPr>
          <w:lang w:val="en-US"/>
        </w:rPr>
        <w:t>qué</w:t>
      </w:r>
      <w:proofErr w:type="spellEnd"/>
      <w:r w:rsidRPr="00B826D3">
        <w:rPr>
          <w:lang w:val="en-US"/>
        </w:rPr>
        <w:t>.</w:t>
      </w:r>
    </w:p>
    <w:p w14:paraId="630043A8" w14:textId="77777777" w:rsidR="00B826D3" w:rsidRPr="00B826D3" w:rsidRDefault="00B826D3" w:rsidP="00C818AB">
      <w:pPr>
        <w:numPr>
          <w:ilvl w:val="0"/>
          <w:numId w:val="16"/>
        </w:numPr>
        <w:rPr>
          <w:lang w:val="en-US"/>
        </w:rPr>
      </w:pPr>
      <w:r w:rsidRPr="00B826D3">
        <w:t xml:space="preserve">Calcula el </w:t>
      </w:r>
      <w:r w:rsidRPr="00B826D3">
        <w:rPr>
          <w:b/>
          <w:bCs/>
        </w:rPr>
        <w:t>CAC</w:t>
      </w:r>
      <w:r w:rsidRPr="00B826D3">
        <w:t xml:space="preserve"> si gastaste 5,000 NIO en la campaña que produjo los 80 activados (supón que todos los activados son clientes adquiridos). ¿Es sostenible si el ARPU (mensual) es 200 NIO y la duración media es 3 meses? </w:t>
      </w:r>
      <w:r w:rsidRPr="00B826D3">
        <w:rPr>
          <w:lang w:val="en-US"/>
        </w:rPr>
        <w:t>(</w:t>
      </w:r>
      <w:proofErr w:type="spellStart"/>
      <w:r w:rsidRPr="00B826D3">
        <w:rPr>
          <w:lang w:val="en-US"/>
        </w:rPr>
        <w:t>Muestra</w:t>
      </w:r>
      <w:proofErr w:type="spellEnd"/>
      <w:r w:rsidRPr="00B826D3">
        <w:rPr>
          <w:lang w:val="en-US"/>
        </w:rPr>
        <w:t xml:space="preserve"> </w:t>
      </w:r>
      <w:proofErr w:type="spellStart"/>
      <w:r w:rsidRPr="00B826D3">
        <w:rPr>
          <w:lang w:val="en-US"/>
        </w:rPr>
        <w:t>el</w:t>
      </w:r>
      <w:proofErr w:type="spellEnd"/>
      <w:r w:rsidRPr="00B826D3">
        <w:rPr>
          <w:lang w:val="en-US"/>
        </w:rPr>
        <w:t xml:space="preserve"> </w:t>
      </w:r>
      <w:proofErr w:type="spellStart"/>
      <w:r w:rsidRPr="00B826D3">
        <w:rPr>
          <w:lang w:val="en-US"/>
        </w:rPr>
        <w:t>cálculo</w:t>
      </w:r>
      <w:proofErr w:type="spellEnd"/>
      <w:r w:rsidRPr="00B826D3">
        <w:rPr>
          <w:lang w:val="en-US"/>
        </w:rPr>
        <w:t>).</w:t>
      </w:r>
    </w:p>
    <w:p w14:paraId="3D962ED9" w14:textId="77777777" w:rsidR="008D07BD" w:rsidRDefault="008D07BD" w:rsidP="008D07BD">
      <w:pPr>
        <w:rPr>
          <w:lang w:val="es-ES"/>
        </w:rPr>
      </w:pPr>
    </w:p>
    <w:p w14:paraId="414DF4FD" w14:textId="77777777" w:rsidR="008D07BD" w:rsidRDefault="008D07BD" w:rsidP="008D07BD">
      <w:pPr>
        <w:rPr>
          <w:lang w:val="es-ES"/>
        </w:rPr>
      </w:pPr>
    </w:p>
    <w:p w14:paraId="72283BAD" w14:textId="77777777" w:rsidR="008D07BD" w:rsidRDefault="008D07BD" w:rsidP="008D07BD">
      <w:pPr>
        <w:rPr>
          <w:lang w:val="es-ES"/>
        </w:rPr>
      </w:pPr>
    </w:p>
    <w:p w14:paraId="58C1E5BE" w14:textId="77777777" w:rsidR="00C818AB" w:rsidRDefault="00C818AB" w:rsidP="008D07BD">
      <w:pPr>
        <w:rPr>
          <w:lang w:val="es-ES"/>
        </w:rPr>
      </w:pPr>
    </w:p>
    <w:p w14:paraId="4BD8B066" w14:textId="77777777" w:rsidR="00C818AB" w:rsidRDefault="00C818AB" w:rsidP="008D07BD">
      <w:pPr>
        <w:rPr>
          <w:lang w:val="es-ES"/>
        </w:rPr>
      </w:pPr>
    </w:p>
    <w:p w14:paraId="778B981D" w14:textId="77777777" w:rsidR="00C818AB" w:rsidRDefault="00C818AB" w:rsidP="008D07BD">
      <w:pPr>
        <w:rPr>
          <w:lang w:val="es-ES"/>
        </w:rPr>
      </w:pPr>
    </w:p>
    <w:p w14:paraId="53844095" w14:textId="77777777" w:rsidR="00C818AB" w:rsidRDefault="00C818AB" w:rsidP="008D07BD">
      <w:pPr>
        <w:rPr>
          <w:lang w:val="es-ES"/>
        </w:rPr>
      </w:pPr>
    </w:p>
    <w:p w14:paraId="25A3B5EE" w14:textId="77777777" w:rsidR="00C818AB" w:rsidRDefault="00C818AB" w:rsidP="008D07BD">
      <w:pPr>
        <w:rPr>
          <w:lang w:val="es-ES"/>
        </w:rPr>
      </w:pPr>
    </w:p>
    <w:p w14:paraId="24384F9F" w14:textId="77777777" w:rsidR="00C818AB" w:rsidRDefault="00C818AB" w:rsidP="008D07BD">
      <w:pPr>
        <w:rPr>
          <w:lang w:val="es-ES"/>
        </w:rPr>
      </w:pPr>
    </w:p>
    <w:p w14:paraId="59918970" w14:textId="77777777" w:rsidR="00C818AB" w:rsidRDefault="00C818AB" w:rsidP="008D07BD">
      <w:pPr>
        <w:rPr>
          <w:lang w:val="es-ES"/>
        </w:rPr>
      </w:pPr>
    </w:p>
    <w:p w14:paraId="5BA1A671" w14:textId="77777777" w:rsidR="00C818AB" w:rsidRDefault="00C818AB" w:rsidP="008D07BD">
      <w:pPr>
        <w:rPr>
          <w:lang w:val="es-ES"/>
        </w:rPr>
      </w:pPr>
    </w:p>
    <w:p w14:paraId="0483167F" w14:textId="77777777" w:rsidR="00C818AB" w:rsidRDefault="00C818AB" w:rsidP="008D07BD">
      <w:pPr>
        <w:rPr>
          <w:lang w:val="es-ES"/>
        </w:rPr>
      </w:pPr>
    </w:p>
    <w:p w14:paraId="65A08456" w14:textId="77777777" w:rsidR="00C818AB" w:rsidRDefault="00C818AB" w:rsidP="008D07BD">
      <w:pPr>
        <w:rPr>
          <w:lang w:val="es-ES"/>
        </w:rPr>
      </w:pPr>
    </w:p>
    <w:p w14:paraId="417D1C4B" w14:textId="77777777" w:rsidR="00C818AB" w:rsidRDefault="00C818AB" w:rsidP="008D07BD">
      <w:pPr>
        <w:rPr>
          <w:lang w:val="es-ES"/>
        </w:rPr>
      </w:pPr>
    </w:p>
    <w:p w14:paraId="24CB27CD" w14:textId="77777777" w:rsidR="008D07BD" w:rsidRPr="008D07BD" w:rsidRDefault="008D07BD" w:rsidP="008D07BD">
      <w:pPr>
        <w:rPr>
          <w:lang w:val="es-ES"/>
        </w:rPr>
      </w:pPr>
    </w:p>
    <w:p w14:paraId="5572A61F" w14:textId="389A789F" w:rsidR="00EE1704" w:rsidRDefault="00EE1704" w:rsidP="001E52CF">
      <w:pPr>
        <w:pStyle w:val="Ttulo2"/>
        <w:rPr>
          <w:spacing w:val="-1"/>
          <w:lang w:val="en-US"/>
        </w:rPr>
      </w:pPr>
      <w:bookmarkStart w:id="16" w:name="_Toc207470545"/>
      <w:r w:rsidRPr="00496EE6">
        <w:rPr>
          <w:spacing w:val="-1"/>
          <w:lang w:val="en-US"/>
        </w:rPr>
        <w:lastRenderedPageBreak/>
        <w:t xml:space="preserve">Agile Planning de </w:t>
      </w:r>
      <w:proofErr w:type="gramStart"/>
      <w:r w:rsidRPr="00496EE6">
        <w:rPr>
          <w:spacing w:val="-1"/>
          <w:lang w:val="en-US"/>
        </w:rPr>
        <w:t>un Community</w:t>
      </w:r>
      <w:proofErr w:type="gramEnd"/>
      <w:r w:rsidRPr="00496EE6">
        <w:rPr>
          <w:spacing w:val="-1"/>
          <w:lang w:val="en-US"/>
        </w:rPr>
        <w:t xml:space="preserve"> Manager</w:t>
      </w:r>
      <w:bookmarkEnd w:id="16"/>
    </w:p>
    <w:p w14:paraId="1279B02F" w14:textId="77777777" w:rsidR="00C818AB" w:rsidRDefault="00C818AB" w:rsidP="00C818AB">
      <w:pPr>
        <w:rPr>
          <w:lang w:val="en-US"/>
        </w:rPr>
      </w:pPr>
    </w:p>
    <w:p w14:paraId="57857A88" w14:textId="77777777" w:rsidR="003E536D" w:rsidRDefault="003E536D" w:rsidP="003E536D">
      <w:r w:rsidRPr="003E536D">
        <w:rPr>
          <w:b/>
          <w:bCs/>
        </w:rPr>
        <w:t>Agile</w:t>
      </w:r>
      <w:r w:rsidRPr="003E536D">
        <w:t xml:space="preserve"> no es solamente una metodología para desarrollar software: es un conjunto de valores y prácticas que optimizan la entrega de valor mediante ciclos cortos, retroalimentación continua y adaptación (Beck et al., </w:t>
      </w:r>
      <w:r w:rsidRPr="003E536D">
        <w:rPr>
          <w:i/>
          <w:iCs/>
        </w:rPr>
        <w:t xml:space="preserve">Agile </w:t>
      </w:r>
      <w:proofErr w:type="spellStart"/>
      <w:r w:rsidRPr="003E536D">
        <w:rPr>
          <w:i/>
          <w:iCs/>
        </w:rPr>
        <w:t>Manifesto</w:t>
      </w:r>
      <w:proofErr w:type="spellEnd"/>
      <w:r w:rsidRPr="003E536D">
        <w:t>, 2001). En marketing digital y gestión de comunidades, aplicar principios ágiles significa movernos de campañas “monolíticas” a ciclos iterativos (</w:t>
      </w:r>
      <w:proofErr w:type="spellStart"/>
      <w:r w:rsidRPr="003E536D">
        <w:t>sprints</w:t>
      </w:r>
      <w:proofErr w:type="spellEnd"/>
      <w:r w:rsidRPr="003E536D">
        <w:t>), medir resultados con rigor y aprender rápido.</w:t>
      </w:r>
    </w:p>
    <w:p w14:paraId="06020E79" w14:textId="77777777" w:rsidR="002669B5" w:rsidRPr="003E536D" w:rsidRDefault="002669B5" w:rsidP="003E536D"/>
    <w:p w14:paraId="36BA9EC8" w14:textId="77777777" w:rsidR="003E536D" w:rsidRDefault="003E536D" w:rsidP="003E536D">
      <w:r w:rsidRPr="003E536D">
        <w:rPr>
          <w:b/>
          <w:bCs/>
          <w:lang w:val="en-US"/>
        </w:rPr>
        <w:t>Scrum</w:t>
      </w:r>
      <w:r w:rsidRPr="003E536D">
        <w:rPr>
          <w:lang w:val="en-US"/>
        </w:rPr>
        <w:t xml:space="preserve"> (Schwaber &amp; Sutherland, </w:t>
      </w:r>
      <w:r w:rsidRPr="003E536D">
        <w:rPr>
          <w:i/>
          <w:iCs/>
          <w:lang w:val="en-US"/>
        </w:rPr>
        <w:t>The Scrum Guide</w:t>
      </w:r>
      <w:r w:rsidRPr="003E536D">
        <w:rPr>
          <w:lang w:val="en-US"/>
        </w:rPr>
        <w:t xml:space="preserve">) y </w:t>
      </w:r>
      <w:r w:rsidRPr="003E536D">
        <w:rPr>
          <w:b/>
          <w:bCs/>
          <w:lang w:val="en-US"/>
        </w:rPr>
        <w:t>Kanban</w:t>
      </w:r>
      <w:r w:rsidRPr="003E536D">
        <w:rPr>
          <w:lang w:val="en-US"/>
        </w:rPr>
        <w:t xml:space="preserve"> (Anderson, </w:t>
      </w:r>
      <w:r w:rsidRPr="003E536D">
        <w:rPr>
          <w:i/>
          <w:iCs/>
          <w:lang w:val="en-US"/>
        </w:rPr>
        <w:t>Kanban: Successful Evolutionary Change</w:t>
      </w:r>
      <w:r w:rsidRPr="003E536D">
        <w:rPr>
          <w:lang w:val="en-US"/>
        </w:rPr>
        <w:t xml:space="preserve">, 2010) son dos </w:t>
      </w:r>
      <w:proofErr w:type="spellStart"/>
      <w:r w:rsidRPr="003E536D">
        <w:rPr>
          <w:lang w:val="en-US"/>
        </w:rPr>
        <w:t>marcos</w:t>
      </w:r>
      <w:proofErr w:type="spellEnd"/>
      <w:r w:rsidRPr="003E536D">
        <w:rPr>
          <w:lang w:val="en-US"/>
        </w:rPr>
        <w:t xml:space="preserve"> </w:t>
      </w:r>
      <w:proofErr w:type="spellStart"/>
      <w:r w:rsidRPr="003E536D">
        <w:rPr>
          <w:lang w:val="en-US"/>
        </w:rPr>
        <w:t>comunes</w:t>
      </w:r>
      <w:proofErr w:type="spellEnd"/>
      <w:r w:rsidRPr="003E536D">
        <w:rPr>
          <w:lang w:val="en-US"/>
        </w:rPr>
        <w:t xml:space="preserve">. </w:t>
      </w:r>
      <w:r w:rsidRPr="003E536D">
        <w:t xml:space="preserve">Scrum aporta roles, eventos y artefactos estructurados; Kanban aporta flujo continuo y control del trabajo en curso (WIP). Para un </w:t>
      </w:r>
      <w:proofErr w:type="spellStart"/>
      <w:r w:rsidRPr="003E536D">
        <w:t>Community</w:t>
      </w:r>
      <w:proofErr w:type="spellEnd"/>
      <w:r w:rsidRPr="003E536D">
        <w:t xml:space="preserve"> Manager, una mezcla pragmática de ambos suele ser ideal: usar </w:t>
      </w:r>
      <w:proofErr w:type="spellStart"/>
      <w:r w:rsidRPr="003E536D">
        <w:t>sprints</w:t>
      </w:r>
      <w:proofErr w:type="spellEnd"/>
      <w:r w:rsidRPr="003E536D">
        <w:t xml:space="preserve"> cortos para campañas y Kanban para la operación diaria (respuestas, moderación, pipeline de contenidos).</w:t>
      </w:r>
    </w:p>
    <w:p w14:paraId="370CF10F" w14:textId="77777777" w:rsidR="002669B5" w:rsidRPr="003E536D" w:rsidRDefault="002669B5" w:rsidP="003E536D"/>
    <w:p w14:paraId="306A1D4C" w14:textId="77777777" w:rsidR="003E536D" w:rsidRDefault="003E536D" w:rsidP="003E536D">
      <w:r w:rsidRPr="003E536D">
        <w:t>En redes y comunidades, la literatura muestra que la interacción oportuna y la gestión de relaciones construyen capital social/</w:t>
      </w:r>
      <w:proofErr w:type="spellStart"/>
      <w:r w:rsidRPr="003E536D">
        <w:t>brand</w:t>
      </w:r>
      <w:proofErr w:type="spellEnd"/>
      <w:r w:rsidRPr="003E536D">
        <w:t xml:space="preserve"> </w:t>
      </w:r>
      <w:proofErr w:type="spellStart"/>
      <w:r w:rsidRPr="003E536D">
        <w:t>community</w:t>
      </w:r>
      <w:proofErr w:type="spellEnd"/>
      <w:r w:rsidRPr="003E536D">
        <w:t xml:space="preserve"> (</w:t>
      </w:r>
      <w:proofErr w:type="spellStart"/>
      <w:proofErr w:type="gramStart"/>
      <w:r w:rsidRPr="003E536D">
        <w:t>Kietzmann</w:t>
      </w:r>
      <w:proofErr w:type="spellEnd"/>
      <w:r w:rsidRPr="003E536D">
        <w:t xml:space="preserve"> et al., “Social media?</w:t>
      </w:r>
      <w:proofErr w:type="gramEnd"/>
      <w:r w:rsidRPr="003E536D">
        <w:t xml:space="preserve"> </w:t>
      </w:r>
      <w:proofErr w:type="spellStart"/>
      <w:r w:rsidRPr="003E536D">
        <w:t>Get</w:t>
      </w:r>
      <w:proofErr w:type="spellEnd"/>
      <w:r w:rsidRPr="003E536D">
        <w:t xml:space="preserve"> </w:t>
      </w:r>
      <w:proofErr w:type="spellStart"/>
      <w:r w:rsidRPr="003E536D">
        <w:t>serious</w:t>
      </w:r>
      <w:proofErr w:type="spellEnd"/>
      <w:r w:rsidRPr="003E536D">
        <w:t xml:space="preserve">!”, MISQ Executive, 2011; </w:t>
      </w:r>
      <w:proofErr w:type="spellStart"/>
      <w:r w:rsidRPr="003E536D">
        <w:t>Tuten</w:t>
      </w:r>
      <w:proofErr w:type="spellEnd"/>
      <w:r w:rsidRPr="003E536D">
        <w:t xml:space="preserve"> &amp; Solomon, </w:t>
      </w:r>
      <w:r w:rsidRPr="003E536D">
        <w:rPr>
          <w:i/>
          <w:iCs/>
        </w:rPr>
        <w:t>Social Media Marketing</w:t>
      </w:r>
      <w:r w:rsidRPr="003E536D">
        <w:t>, 2017). El CM ágil debe convertir esas interacciones en datos accionables: hipótesis → experimentos → métricas → aprendizaje.</w:t>
      </w:r>
    </w:p>
    <w:p w14:paraId="65E3D636" w14:textId="77777777" w:rsidR="00236D90" w:rsidRPr="003E536D" w:rsidRDefault="00236D90" w:rsidP="003E536D"/>
    <w:p w14:paraId="71F2C0C0" w14:textId="709DB1C7" w:rsidR="003E536D" w:rsidRPr="007A709D" w:rsidRDefault="003E536D" w:rsidP="003E536D">
      <w:pPr>
        <w:rPr>
          <w:lang w:val="es-ES"/>
        </w:rPr>
      </w:pPr>
    </w:p>
    <w:p w14:paraId="37FE836C" w14:textId="77777777" w:rsidR="00236D90" w:rsidRPr="007A709D" w:rsidRDefault="00236D90" w:rsidP="003E536D">
      <w:pPr>
        <w:rPr>
          <w:lang w:val="es-ES"/>
        </w:rPr>
      </w:pPr>
    </w:p>
    <w:p w14:paraId="5F8BFE6A" w14:textId="77777777" w:rsidR="00236D90" w:rsidRPr="007A709D" w:rsidRDefault="00236D90" w:rsidP="003E536D">
      <w:pPr>
        <w:rPr>
          <w:lang w:val="es-ES"/>
        </w:rPr>
      </w:pPr>
    </w:p>
    <w:p w14:paraId="1F01A709" w14:textId="77777777" w:rsidR="00236D90" w:rsidRPr="007A709D" w:rsidRDefault="00236D90" w:rsidP="003E536D">
      <w:pPr>
        <w:rPr>
          <w:lang w:val="es-ES"/>
        </w:rPr>
      </w:pPr>
    </w:p>
    <w:p w14:paraId="2EA8ABCD" w14:textId="77777777" w:rsidR="00236D90" w:rsidRPr="007A709D" w:rsidRDefault="00236D90" w:rsidP="003E536D">
      <w:pPr>
        <w:rPr>
          <w:lang w:val="es-ES"/>
        </w:rPr>
      </w:pPr>
    </w:p>
    <w:p w14:paraId="2DF8AABD" w14:textId="77777777" w:rsidR="00236D90" w:rsidRPr="007A709D" w:rsidRDefault="00236D90" w:rsidP="003E536D">
      <w:pPr>
        <w:rPr>
          <w:lang w:val="es-ES"/>
        </w:rPr>
      </w:pPr>
    </w:p>
    <w:p w14:paraId="08D98548" w14:textId="119DAA36" w:rsidR="003E536D" w:rsidRPr="003E536D" w:rsidRDefault="003E536D" w:rsidP="003E536D">
      <w:pPr>
        <w:rPr>
          <w:b/>
          <w:bCs/>
        </w:rPr>
      </w:pPr>
      <w:r w:rsidRPr="003E536D">
        <w:rPr>
          <w:b/>
          <w:bCs/>
        </w:rPr>
        <w:lastRenderedPageBreak/>
        <w:t xml:space="preserve">Roles y responsabilidades del </w:t>
      </w:r>
      <w:proofErr w:type="spellStart"/>
      <w:r w:rsidRPr="003E536D">
        <w:rPr>
          <w:b/>
          <w:bCs/>
        </w:rPr>
        <w:t>Community</w:t>
      </w:r>
      <w:proofErr w:type="spellEnd"/>
      <w:r w:rsidRPr="003E536D">
        <w:rPr>
          <w:b/>
          <w:bCs/>
        </w:rPr>
        <w:t xml:space="preserve"> Manager en un entorno ágil</w:t>
      </w:r>
    </w:p>
    <w:p w14:paraId="1BDAD4A1" w14:textId="77777777" w:rsidR="003E536D" w:rsidRPr="003E536D" w:rsidRDefault="003E536D" w:rsidP="003E536D">
      <w:r w:rsidRPr="003E536D">
        <w:rPr>
          <w:b/>
          <w:bCs/>
        </w:rPr>
        <w:t>Rol central del CM (resumido):</w:t>
      </w:r>
    </w:p>
    <w:p w14:paraId="351BE42E" w14:textId="77777777" w:rsidR="003E536D" w:rsidRPr="003E536D" w:rsidRDefault="003E536D" w:rsidP="003E536D">
      <w:pPr>
        <w:numPr>
          <w:ilvl w:val="0"/>
          <w:numId w:val="25"/>
        </w:numPr>
      </w:pPr>
      <w:r w:rsidRPr="003E536D">
        <w:t>Curador de voz y tono de la marca.</w:t>
      </w:r>
    </w:p>
    <w:p w14:paraId="0A0D7B53" w14:textId="77777777" w:rsidR="003E536D" w:rsidRPr="003E536D" w:rsidRDefault="003E536D" w:rsidP="003E536D">
      <w:pPr>
        <w:numPr>
          <w:ilvl w:val="0"/>
          <w:numId w:val="25"/>
        </w:numPr>
      </w:pPr>
      <w:r w:rsidRPr="003E536D">
        <w:t>Diseñador y ejecutor del calendario editorial.</w:t>
      </w:r>
    </w:p>
    <w:p w14:paraId="4240E4FC" w14:textId="77777777" w:rsidR="003E536D" w:rsidRPr="003E536D" w:rsidRDefault="003E536D" w:rsidP="003E536D">
      <w:pPr>
        <w:numPr>
          <w:ilvl w:val="0"/>
          <w:numId w:val="25"/>
        </w:numPr>
      </w:pPr>
      <w:r w:rsidRPr="003E536D">
        <w:t>Moderador y primer nivel de atención al cliente en redes.</w:t>
      </w:r>
    </w:p>
    <w:p w14:paraId="4E9D7C7A" w14:textId="77777777" w:rsidR="003E536D" w:rsidRPr="003E536D" w:rsidRDefault="003E536D" w:rsidP="003E536D">
      <w:pPr>
        <w:numPr>
          <w:ilvl w:val="0"/>
          <w:numId w:val="25"/>
        </w:numPr>
      </w:pPr>
      <w:r w:rsidRPr="003E536D">
        <w:t>Analista de métricas sociales y de experiencia (</w:t>
      </w:r>
      <w:proofErr w:type="spellStart"/>
      <w:r w:rsidRPr="003E536D">
        <w:t>feedback</w:t>
      </w:r>
      <w:proofErr w:type="spellEnd"/>
      <w:r w:rsidRPr="003E536D">
        <w:t xml:space="preserve"> </w:t>
      </w:r>
      <w:proofErr w:type="spellStart"/>
      <w:r w:rsidRPr="003E536D">
        <w:t>loop</w:t>
      </w:r>
      <w:proofErr w:type="spellEnd"/>
      <w:r w:rsidRPr="003E536D">
        <w:t>).</w:t>
      </w:r>
    </w:p>
    <w:p w14:paraId="0ABD2180" w14:textId="77777777" w:rsidR="003E536D" w:rsidRPr="003E536D" w:rsidRDefault="003E536D" w:rsidP="003E536D">
      <w:pPr>
        <w:numPr>
          <w:ilvl w:val="0"/>
          <w:numId w:val="25"/>
        </w:numPr>
      </w:pPr>
      <w:r w:rsidRPr="003E536D">
        <w:t>Coordinador con producto, soporte y marketing para iteraciones de mejora.</w:t>
      </w:r>
    </w:p>
    <w:p w14:paraId="14BAE26D" w14:textId="77777777" w:rsidR="003E536D" w:rsidRPr="003E536D" w:rsidRDefault="003E536D" w:rsidP="003E536D">
      <w:pPr>
        <w:rPr>
          <w:lang w:val="en-US"/>
        </w:rPr>
      </w:pPr>
      <w:proofErr w:type="spellStart"/>
      <w:r w:rsidRPr="003E536D">
        <w:rPr>
          <w:b/>
          <w:bCs/>
          <w:lang w:val="en-US"/>
        </w:rPr>
        <w:t>Responsabilidades</w:t>
      </w:r>
      <w:proofErr w:type="spellEnd"/>
      <w:r w:rsidRPr="003E536D">
        <w:rPr>
          <w:b/>
          <w:bCs/>
          <w:lang w:val="en-US"/>
        </w:rPr>
        <w:t xml:space="preserve"> </w:t>
      </w:r>
      <w:proofErr w:type="spellStart"/>
      <w:r w:rsidRPr="003E536D">
        <w:rPr>
          <w:b/>
          <w:bCs/>
          <w:lang w:val="en-US"/>
        </w:rPr>
        <w:t>ágiles</w:t>
      </w:r>
      <w:proofErr w:type="spellEnd"/>
      <w:r w:rsidRPr="003E536D">
        <w:rPr>
          <w:b/>
          <w:bCs/>
          <w:lang w:val="en-US"/>
        </w:rPr>
        <w:t xml:space="preserve"> </w:t>
      </w:r>
      <w:proofErr w:type="spellStart"/>
      <w:r w:rsidRPr="003E536D">
        <w:rPr>
          <w:b/>
          <w:bCs/>
          <w:lang w:val="en-US"/>
        </w:rPr>
        <w:t>específicas</w:t>
      </w:r>
      <w:proofErr w:type="spellEnd"/>
      <w:r w:rsidRPr="003E536D">
        <w:rPr>
          <w:b/>
          <w:bCs/>
          <w:lang w:val="en-US"/>
        </w:rPr>
        <w:t>:</w:t>
      </w:r>
    </w:p>
    <w:p w14:paraId="608D288B" w14:textId="77777777" w:rsidR="003E536D" w:rsidRPr="003E536D" w:rsidRDefault="003E536D" w:rsidP="003E536D">
      <w:pPr>
        <w:numPr>
          <w:ilvl w:val="0"/>
          <w:numId w:val="26"/>
        </w:numPr>
      </w:pPr>
      <w:r w:rsidRPr="003E536D">
        <w:t xml:space="preserve">Mantener y priorizar el </w:t>
      </w:r>
      <w:r w:rsidRPr="003E536D">
        <w:rPr>
          <w:b/>
          <w:bCs/>
        </w:rPr>
        <w:t>backlog de contenidos y tareas</w:t>
      </w:r>
      <w:r w:rsidRPr="003E536D">
        <w:t xml:space="preserve"> (ideas de posts, respuestas tipo, campañas, </w:t>
      </w:r>
      <w:proofErr w:type="spellStart"/>
      <w:r w:rsidRPr="003E536D">
        <w:t>tests</w:t>
      </w:r>
      <w:proofErr w:type="spellEnd"/>
      <w:r w:rsidRPr="003E536D">
        <w:t xml:space="preserve"> A/B).</w:t>
      </w:r>
    </w:p>
    <w:p w14:paraId="22593823" w14:textId="77777777" w:rsidR="003E536D" w:rsidRPr="003E536D" w:rsidRDefault="003E536D" w:rsidP="003E536D">
      <w:pPr>
        <w:numPr>
          <w:ilvl w:val="0"/>
          <w:numId w:val="26"/>
        </w:numPr>
      </w:pPr>
      <w:r w:rsidRPr="003E536D">
        <w:t xml:space="preserve">Planificar </w:t>
      </w:r>
      <w:proofErr w:type="spellStart"/>
      <w:r w:rsidRPr="003E536D">
        <w:t>sprints</w:t>
      </w:r>
      <w:proofErr w:type="spellEnd"/>
      <w:r w:rsidRPr="003E536D">
        <w:t xml:space="preserve"> (o cadencia semanal/quincenal) con objetivos medibles (</w:t>
      </w:r>
      <w:proofErr w:type="spellStart"/>
      <w:r w:rsidRPr="003E536D">
        <w:t>OKRs</w:t>
      </w:r>
      <w:proofErr w:type="spellEnd"/>
      <w:r w:rsidRPr="003E536D">
        <w:t>/SMART).</w:t>
      </w:r>
    </w:p>
    <w:p w14:paraId="53CB4FCF" w14:textId="77777777" w:rsidR="003E536D" w:rsidRPr="003E536D" w:rsidRDefault="003E536D" w:rsidP="003E536D">
      <w:pPr>
        <w:numPr>
          <w:ilvl w:val="0"/>
          <w:numId w:val="26"/>
        </w:numPr>
      </w:pPr>
      <w:r w:rsidRPr="003E536D">
        <w:t xml:space="preserve">Realizar </w:t>
      </w:r>
      <w:r w:rsidRPr="003E536D">
        <w:rPr>
          <w:b/>
          <w:bCs/>
        </w:rPr>
        <w:t>stand-ups</w:t>
      </w:r>
      <w:r w:rsidRPr="003E536D">
        <w:t xml:space="preserve"> cortos (diarios o cada 48 h) con el equipo de comunicación/soporte.</w:t>
      </w:r>
    </w:p>
    <w:p w14:paraId="39C1A1C6" w14:textId="77777777" w:rsidR="003E536D" w:rsidRPr="003E536D" w:rsidRDefault="003E536D" w:rsidP="003E536D">
      <w:pPr>
        <w:numPr>
          <w:ilvl w:val="0"/>
          <w:numId w:val="26"/>
        </w:numPr>
      </w:pPr>
      <w:r w:rsidRPr="003E536D">
        <w:t>Facilitar retrospectivas para aprender de lo publicado y ajustar estrategias.</w:t>
      </w:r>
    </w:p>
    <w:p w14:paraId="54680025" w14:textId="3D1A7916" w:rsidR="003E536D" w:rsidRPr="007A709D" w:rsidRDefault="003E536D" w:rsidP="003E536D">
      <w:pPr>
        <w:rPr>
          <w:lang w:val="es-ES"/>
        </w:rPr>
      </w:pPr>
    </w:p>
    <w:p w14:paraId="34DA75C4" w14:textId="5601CC7D" w:rsidR="003E536D" w:rsidRPr="003E536D" w:rsidRDefault="003E536D" w:rsidP="003E536D">
      <w:pPr>
        <w:rPr>
          <w:b/>
          <w:bCs/>
        </w:rPr>
      </w:pPr>
      <w:r w:rsidRPr="003E536D">
        <w:rPr>
          <w:b/>
          <w:bCs/>
        </w:rPr>
        <w:t>Artefactos ágiles adaptados al CM</w:t>
      </w:r>
    </w:p>
    <w:p w14:paraId="3BE4B061" w14:textId="77777777" w:rsidR="003E536D" w:rsidRPr="003E536D" w:rsidRDefault="003E536D" w:rsidP="003E536D">
      <w:pPr>
        <w:numPr>
          <w:ilvl w:val="0"/>
          <w:numId w:val="27"/>
        </w:numPr>
      </w:pPr>
      <w:r w:rsidRPr="003E536D">
        <w:rPr>
          <w:b/>
          <w:bCs/>
        </w:rPr>
        <w:t>Backlog de Comunidad</w:t>
      </w:r>
      <w:r w:rsidRPr="003E536D">
        <w:t>: lista priorizada con ideas de contenido, temas de conversación, mejoras de FAQ, acciones de crisis, solicitudes a producto (</w:t>
      </w:r>
      <w:proofErr w:type="spellStart"/>
      <w:r w:rsidRPr="003E536D">
        <w:t>feature</w:t>
      </w:r>
      <w:proofErr w:type="spellEnd"/>
      <w:r w:rsidRPr="003E536D">
        <w:t xml:space="preserve"> </w:t>
      </w:r>
      <w:proofErr w:type="spellStart"/>
      <w:r w:rsidRPr="003E536D">
        <w:t>requests</w:t>
      </w:r>
      <w:proofErr w:type="spellEnd"/>
      <w:r w:rsidRPr="003E536D">
        <w:t>).</w:t>
      </w:r>
    </w:p>
    <w:p w14:paraId="4F4F3A5A" w14:textId="77777777" w:rsidR="003E536D" w:rsidRPr="003E536D" w:rsidRDefault="003E536D" w:rsidP="003E536D">
      <w:pPr>
        <w:numPr>
          <w:ilvl w:val="0"/>
          <w:numId w:val="27"/>
        </w:numPr>
      </w:pPr>
      <w:r w:rsidRPr="003E536D">
        <w:rPr>
          <w:b/>
          <w:bCs/>
        </w:rPr>
        <w:t>Sprint Backlog</w:t>
      </w:r>
      <w:r w:rsidRPr="003E536D">
        <w:t xml:space="preserve"> (si se usa Scrum): </w:t>
      </w:r>
      <w:proofErr w:type="spellStart"/>
      <w:r w:rsidRPr="003E536D">
        <w:t>subset</w:t>
      </w:r>
      <w:proofErr w:type="spellEnd"/>
      <w:r w:rsidRPr="003E536D">
        <w:t xml:space="preserve"> de ítems del backlog con compromiso para el sprint.</w:t>
      </w:r>
    </w:p>
    <w:p w14:paraId="2D7E629E" w14:textId="77777777" w:rsidR="003E536D" w:rsidRPr="003E536D" w:rsidRDefault="003E536D" w:rsidP="003E536D">
      <w:pPr>
        <w:numPr>
          <w:ilvl w:val="0"/>
          <w:numId w:val="27"/>
        </w:numPr>
      </w:pPr>
      <w:r w:rsidRPr="003E536D">
        <w:rPr>
          <w:b/>
          <w:bCs/>
        </w:rPr>
        <w:t>Tablero Kanban</w:t>
      </w:r>
      <w:r w:rsidRPr="003E536D">
        <w:t xml:space="preserve">: columnas mínimas — </w:t>
      </w:r>
      <w:r w:rsidRPr="003E536D">
        <w:rPr>
          <w:i/>
          <w:iCs/>
        </w:rPr>
        <w:t>Ideas / Pendiente / En Proceso / En Revisión / Programado / Publicado / Analizado</w:t>
      </w:r>
      <w:r w:rsidRPr="003E536D">
        <w:t xml:space="preserve"> — con límites WIP por columna (ej. máximo 3 ítems “En Proceso” para evitar multitasking).</w:t>
      </w:r>
    </w:p>
    <w:p w14:paraId="649A0BA8" w14:textId="77777777" w:rsidR="003E536D" w:rsidRPr="003E536D" w:rsidRDefault="003E536D" w:rsidP="003E536D">
      <w:pPr>
        <w:numPr>
          <w:ilvl w:val="0"/>
          <w:numId w:val="27"/>
        </w:numPr>
      </w:pPr>
      <w:proofErr w:type="spellStart"/>
      <w:r w:rsidRPr="003E536D">
        <w:rPr>
          <w:b/>
          <w:bCs/>
        </w:rPr>
        <w:t>Definition</w:t>
      </w:r>
      <w:proofErr w:type="spellEnd"/>
      <w:r w:rsidRPr="003E536D">
        <w:rPr>
          <w:b/>
          <w:bCs/>
        </w:rPr>
        <w:t xml:space="preserve"> </w:t>
      </w:r>
      <w:proofErr w:type="spellStart"/>
      <w:r w:rsidRPr="003E536D">
        <w:rPr>
          <w:b/>
          <w:bCs/>
        </w:rPr>
        <w:t>of</w:t>
      </w:r>
      <w:proofErr w:type="spellEnd"/>
      <w:r w:rsidRPr="003E536D">
        <w:rPr>
          <w:b/>
          <w:bCs/>
        </w:rPr>
        <w:t xml:space="preserve"> Done (</w:t>
      </w:r>
      <w:proofErr w:type="spellStart"/>
      <w:r w:rsidRPr="003E536D">
        <w:rPr>
          <w:b/>
          <w:bCs/>
        </w:rPr>
        <w:t>DoD</w:t>
      </w:r>
      <w:proofErr w:type="spellEnd"/>
      <w:r w:rsidRPr="003E536D">
        <w:rPr>
          <w:b/>
          <w:bCs/>
        </w:rPr>
        <w:t>)</w:t>
      </w:r>
      <w:r w:rsidRPr="003E536D">
        <w:t xml:space="preserve"> para publicaciones: </w:t>
      </w:r>
      <w:proofErr w:type="spellStart"/>
      <w:r w:rsidRPr="003E536D">
        <w:t>copy</w:t>
      </w:r>
      <w:proofErr w:type="spellEnd"/>
      <w:r w:rsidRPr="003E536D">
        <w:t xml:space="preserve"> revisado, imagen aprobada, CTA funcional, UTM en enlaces, programación en Hootsuite/Buffer, texto alternativo (accesibilidad), link de medición y </w:t>
      </w:r>
      <w:proofErr w:type="spellStart"/>
      <w:r w:rsidRPr="003E536D">
        <w:t>checklist</w:t>
      </w:r>
      <w:proofErr w:type="spellEnd"/>
      <w:r w:rsidRPr="003E536D">
        <w:t xml:space="preserve"> SEO/hashtags.</w:t>
      </w:r>
    </w:p>
    <w:p w14:paraId="0BAE8E43" w14:textId="4EA5E787" w:rsidR="003E536D" w:rsidRPr="003E536D" w:rsidRDefault="003E536D" w:rsidP="003E536D">
      <w:pPr>
        <w:rPr>
          <w:b/>
          <w:bCs/>
          <w:lang w:val="en-US"/>
        </w:rPr>
      </w:pPr>
      <w:proofErr w:type="spellStart"/>
      <w:r w:rsidRPr="003E536D">
        <w:rPr>
          <w:b/>
          <w:bCs/>
          <w:lang w:val="en-US"/>
        </w:rPr>
        <w:lastRenderedPageBreak/>
        <w:t>Ceremonias</w:t>
      </w:r>
      <w:proofErr w:type="spellEnd"/>
      <w:r w:rsidRPr="003E536D">
        <w:rPr>
          <w:b/>
          <w:bCs/>
          <w:lang w:val="en-US"/>
        </w:rPr>
        <w:t xml:space="preserve"> y </w:t>
      </w:r>
      <w:proofErr w:type="spellStart"/>
      <w:r w:rsidRPr="003E536D">
        <w:rPr>
          <w:b/>
          <w:bCs/>
          <w:lang w:val="en-US"/>
        </w:rPr>
        <w:t>cadencias</w:t>
      </w:r>
      <w:proofErr w:type="spellEnd"/>
      <w:r w:rsidRPr="003E536D">
        <w:rPr>
          <w:b/>
          <w:bCs/>
          <w:lang w:val="en-US"/>
        </w:rPr>
        <w:t xml:space="preserve"> </w:t>
      </w:r>
      <w:proofErr w:type="spellStart"/>
      <w:r w:rsidRPr="003E536D">
        <w:rPr>
          <w:b/>
          <w:bCs/>
          <w:lang w:val="en-US"/>
        </w:rPr>
        <w:t>sugeridas</w:t>
      </w:r>
      <w:proofErr w:type="spellEnd"/>
    </w:p>
    <w:p w14:paraId="42944F65" w14:textId="77777777" w:rsidR="003E536D" w:rsidRPr="003E536D" w:rsidRDefault="003E536D" w:rsidP="003E536D">
      <w:pPr>
        <w:numPr>
          <w:ilvl w:val="0"/>
          <w:numId w:val="28"/>
        </w:numPr>
      </w:pPr>
      <w:r w:rsidRPr="003E536D">
        <w:rPr>
          <w:b/>
          <w:bCs/>
          <w:lang w:val="en-US"/>
        </w:rPr>
        <w:t>Daily Stand-up (10–15 min)</w:t>
      </w:r>
      <w:r w:rsidRPr="003E536D">
        <w:rPr>
          <w:lang w:val="en-US"/>
        </w:rPr>
        <w:t>: ¿</w:t>
      </w:r>
      <w:proofErr w:type="spellStart"/>
      <w:r w:rsidRPr="003E536D">
        <w:rPr>
          <w:lang w:val="en-US"/>
        </w:rPr>
        <w:t>Qué</w:t>
      </w:r>
      <w:proofErr w:type="spellEnd"/>
      <w:r w:rsidRPr="003E536D">
        <w:rPr>
          <w:lang w:val="en-US"/>
        </w:rPr>
        <w:t xml:space="preserve"> </w:t>
      </w:r>
      <w:proofErr w:type="spellStart"/>
      <w:r w:rsidRPr="003E536D">
        <w:rPr>
          <w:lang w:val="en-US"/>
        </w:rPr>
        <w:t>hice</w:t>
      </w:r>
      <w:proofErr w:type="spellEnd"/>
      <w:r w:rsidRPr="003E536D">
        <w:rPr>
          <w:lang w:val="en-US"/>
        </w:rPr>
        <w:t xml:space="preserve"> </w:t>
      </w:r>
      <w:proofErr w:type="spellStart"/>
      <w:r w:rsidRPr="003E536D">
        <w:rPr>
          <w:lang w:val="en-US"/>
        </w:rPr>
        <w:t>ayer</w:t>
      </w:r>
      <w:proofErr w:type="spellEnd"/>
      <w:r w:rsidRPr="003E536D">
        <w:rPr>
          <w:lang w:val="en-US"/>
        </w:rPr>
        <w:t xml:space="preserve">? </w:t>
      </w:r>
      <w:r w:rsidRPr="003E536D">
        <w:t>¿Qué haré hoy? ¿Bloqueos? — ideal para equipos pequeños (CM + diseñador + soporte).</w:t>
      </w:r>
    </w:p>
    <w:p w14:paraId="4EB6B23A" w14:textId="77777777" w:rsidR="003E536D" w:rsidRPr="003E536D" w:rsidRDefault="003E536D" w:rsidP="003E536D">
      <w:pPr>
        <w:numPr>
          <w:ilvl w:val="0"/>
          <w:numId w:val="28"/>
        </w:numPr>
      </w:pPr>
      <w:r w:rsidRPr="003E536D">
        <w:rPr>
          <w:b/>
          <w:bCs/>
        </w:rPr>
        <w:t xml:space="preserve">Sprint </w:t>
      </w:r>
      <w:proofErr w:type="spellStart"/>
      <w:r w:rsidRPr="003E536D">
        <w:rPr>
          <w:b/>
          <w:bCs/>
        </w:rPr>
        <w:t>Planning</w:t>
      </w:r>
      <w:proofErr w:type="spellEnd"/>
      <w:r w:rsidRPr="003E536D">
        <w:rPr>
          <w:b/>
          <w:bCs/>
        </w:rPr>
        <w:t xml:space="preserve"> (30–60 min)</w:t>
      </w:r>
      <w:r w:rsidRPr="003E536D">
        <w:t>: al inicio del sprint definir objetivos (p. ej. “Aumentar activación de cupones un 8% en 2 semanas”), seleccionar ítems y estimar esfuerzo.</w:t>
      </w:r>
    </w:p>
    <w:p w14:paraId="51E0416C" w14:textId="77777777" w:rsidR="003E536D" w:rsidRPr="003E536D" w:rsidRDefault="003E536D" w:rsidP="003E536D">
      <w:pPr>
        <w:numPr>
          <w:ilvl w:val="0"/>
          <w:numId w:val="28"/>
        </w:numPr>
      </w:pPr>
      <w:proofErr w:type="spellStart"/>
      <w:r w:rsidRPr="003E536D">
        <w:rPr>
          <w:b/>
          <w:bCs/>
        </w:rPr>
        <w:t>Review</w:t>
      </w:r>
      <w:proofErr w:type="spellEnd"/>
      <w:r w:rsidRPr="003E536D">
        <w:rPr>
          <w:b/>
          <w:bCs/>
        </w:rPr>
        <w:t xml:space="preserve"> / Demo (30 min)</w:t>
      </w:r>
      <w:r w:rsidRPr="003E536D">
        <w:t>: revisar resultados de campañas y piezas publicadas; compartir datos de rendimiento.</w:t>
      </w:r>
    </w:p>
    <w:p w14:paraId="233AAAB9" w14:textId="77777777" w:rsidR="003E536D" w:rsidRPr="003E536D" w:rsidRDefault="003E536D" w:rsidP="003E536D">
      <w:pPr>
        <w:numPr>
          <w:ilvl w:val="0"/>
          <w:numId w:val="28"/>
        </w:numPr>
      </w:pPr>
      <w:r w:rsidRPr="003E536D">
        <w:rPr>
          <w:b/>
          <w:bCs/>
        </w:rPr>
        <w:t>Retrospectiva (30–45 min)</w:t>
      </w:r>
      <w:r w:rsidRPr="003E536D">
        <w:t>: qué funcionó, qué no, acciones concretas para el próximo sprint (1–3 mejoras).</w:t>
      </w:r>
    </w:p>
    <w:p w14:paraId="1CB4308F" w14:textId="77777777" w:rsidR="003E536D" w:rsidRPr="003E536D" w:rsidRDefault="003E536D" w:rsidP="003E536D">
      <w:pPr>
        <w:numPr>
          <w:ilvl w:val="0"/>
          <w:numId w:val="28"/>
        </w:numPr>
      </w:pPr>
      <w:r w:rsidRPr="003E536D">
        <w:rPr>
          <w:b/>
          <w:bCs/>
        </w:rPr>
        <w:t xml:space="preserve">Ad-hoc Crisis </w:t>
      </w:r>
      <w:proofErr w:type="spellStart"/>
      <w:r w:rsidRPr="003E536D">
        <w:rPr>
          <w:b/>
          <w:bCs/>
        </w:rPr>
        <w:t>Check</w:t>
      </w:r>
      <w:proofErr w:type="spellEnd"/>
      <w:r w:rsidRPr="003E536D">
        <w:rPr>
          <w:b/>
          <w:bCs/>
        </w:rPr>
        <w:t xml:space="preserve"> (según necesidad)</w:t>
      </w:r>
      <w:r w:rsidRPr="003E536D">
        <w:t>: si surge un evento, activar protocolo de crisis fuera del sprint.</w:t>
      </w:r>
    </w:p>
    <w:p w14:paraId="47B79E03" w14:textId="45BB0079" w:rsidR="003E536D" w:rsidRPr="007A709D" w:rsidRDefault="003E536D" w:rsidP="003E536D">
      <w:pPr>
        <w:rPr>
          <w:lang w:val="es-ES"/>
        </w:rPr>
      </w:pPr>
    </w:p>
    <w:p w14:paraId="6A35BE8A" w14:textId="5AE7149C" w:rsidR="003E536D" w:rsidRPr="003E536D" w:rsidRDefault="003E536D" w:rsidP="003E536D">
      <w:pPr>
        <w:rPr>
          <w:b/>
          <w:bCs/>
        </w:rPr>
      </w:pPr>
      <w:r w:rsidRPr="003E536D">
        <w:rPr>
          <w:b/>
          <w:bCs/>
        </w:rPr>
        <w:t>Priorización y selección de tareas: matriz ICE y RICE</w:t>
      </w:r>
    </w:p>
    <w:p w14:paraId="2ADBB217" w14:textId="77777777" w:rsidR="003E536D" w:rsidRPr="003E536D" w:rsidRDefault="003E536D" w:rsidP="003E536D">
      <w:r w:rsidRPr="003E536D">
        <w:t xml:space="preserve">Para decidir qué probar o publicar, usa </w:t>
      </w:r>
      <w:proofErr w:type="spellStart"/>
      <w:r w:rsidRPr="003E536D">
        <w:t>frameworks</w:t>
      </w:r>
      <w:proofErr w:type="spellEnd"/>
      <w:r w:rsidRPr="003E536D">
        <w:t xml:space="preserve"> sencillos:</w:t>
      </w:r>
    </w:p>
    <w:p w14:paraId="494BDCCB" w14:textId="77777777" w:rsidR="003E536D" w:rsidRPr="003E536D" w:rsidRDefault="003E536D" w:rsidP="003E536D">
      <w:pPr>
        <w:numPr>
          <w:ilvl w:val="0"/>
          <w:numId w:val="29"/>
        </w:numPr>
      </w:pPr>
      <w:r w:rsidRPr="003E536D">
        <w:rPr>
          <w:b/>
          <w:bCs/>
        </w:rPr>
        <w:t>ICE</w:t>
      </w:r>
      <w:r w:rsidRPr="003E536D">
        <w:t xml:space="preserve">: </w:t>
      </w:r>
      <w:proofErr w:type="spellStart"/>
      <w:r w:rsidRPr="003E536D">
        <w:t>Impact</w:t>
      </w:r>
      <w:proofErr w:type="spellEnd"/>
      <w:r w:rsidRPr="003E536D">
        <w:t xml:space="preserve"> × </w:t>
      </w:r>
      <w:proofErr w:type="spellStart"/>
      <w:r w:rsidRPr="003E536D">
        <w:t>Confidence</w:t>
      </w:r>
      <w:proofErr w:type="spellEnd"/>
      <w:r w:rsidRPr="003E536D">
        <w:t xml:space="preserve"> × </w:t>
      </w:r>
      <w:proofErr w:type="spellStart"/>
      <w:r w:rsidRPr="003E536D">
        <w:t>Ease</w:t>
      </w:r>
      <w:proofErr w:type="spellEnd"/>
      <w:r w:rsidRPr="003E536D">
        <w:t xml:space="preserve"> (puntuar 1–10 cada dimensión; priorizar por producto).</w:t>
      </w:r>
    </w:p>
    <w:p w14:paraId="7E6239AD" w14:textId="77777777" w:rsidR="003E536D" w:rsidRPr="003E536D" w:rsidRDefault="003E536D" w:rsidP="003E536D">
      <w:pPr>
        <w:numPr>
          <w:ilvl w:val="0"/>
          <w:numId w:val="29"/>
        </w:numPr>
      </w:pPr>
      <w:r w:rsidRPr="003E536D">
        <w:rPr>
          <w:b/>
          <w:bCs/>
        </w:rPr>
        <w:t>RICE</w:t>
      </w:r>
      <w:r w:rsidRPr="003E536D">
        <w:t xml:space="preserve">: </w:t>
      </w:r>
      <w:proofErr w:type="spellStart"/>
      <w:r w:rsidRPr="003E536D">
        <w:t>Reach</w:t>
      </w:r>
      <w:proofErr w:type="spellEnd"/>
      <w:r w:rsidRPr="003E536D">
        <w:t xml:space="preserve"> × </w:t>
      </w:r>
      <w:proofErr w:type="spellStart"/>
      <w:r w:rsidRPr="003E536D">
        <w:t>Impact</w:t>
      </w:r>
      <w:proofErr w:type="spellEnd"/>
      <w:r w:rsidRPr="003E536D">
        <w:t xml:space="preserve"> × </w:t>
      </w:r>
      <w:proofErr w:type="spellStart"/>
      <w:r w:rsidRPr="003E536D">
        <w:t>Confidence</w:t>
      </w:r>
      <w:proofErr w:type="spellEnd"/>
      <w:r w:rsidRPr="003E536D">
        <w:t xml:space="preserve"> / </w:t>
      </w:r>
      <w:proofErr w:type="spellStart"/>
      <w:r w:rsidRPr="003E536D">
        <w:t>Effort</w:t>
      </w:r>
      <w:proofErr w:type="spellEnd"/>
      <w:r w:rsidRPr="003E536D">
        <w:t xml:space="preserve"> — más cuantitativa para decisiones con datos.</w:t>
      </w:r>
    </w:p>
    <w:p w14:paraId="194B8B33" w14:textId="77777777" w:rsidR="003E536D" w:rsidRPr="003E536D" w:rsidRDefault="003E536D" w:rsidP="003E536D">
      <w:pPr>
        <w:rPr>
          <w:lang w:val="en-US"/>
        </w:rPr>
      </w:pPr>
      <w:proofErr w:type="spellStart"/>
      <w:r w:rsidRPr="003E536D">
        <w:rPr>
          <w:lang w:val="en-US"/>
        </w:rPr>
        <w:t>Ejemplo</w:t>
      </w:r>
      <w:proofErr w:type="spellEnd"/>
      <w:r w:rsidRPr="003E536D">
        <w:rPr>
          <w:lang w:val="en-US"/>
        </w:rPr>
        <w:t xml:space="preserve"> </w:t>
      </w:r>
      <w:proofErr w:type="spellStart"/>
      <w:r w:rsidRPr="003E536D">
        <w:rPr>
          <w:lang w:val="en-US"/>
        </w:rPr>
        <w:t>rápido</w:t>
      </w:r>
      <w:proofErr w:type="spellEnd"/>
      <w:r w:rsidRPr="003E536D">
        <w:rPr>
          <w:lang w:val="en-US"/>
        </w:rPr>
        <w:t xml:space="preserve"> (</w:t>
      </w:r>
      <w:proofErr w:type="spellStart"/>
      <w:r w:rsidRPr="003E536D">
        <w:rPr>
          <w:lang w:val="en-US"/>
        </w:rPr>
        <w:t>nutriapp</w:t>
      </w:r>
      <w:proofErr w:type="spellEnd"/>
      <w:r w:rsidRPr="003E536D">
        <w:rPr>
          <w:lang w:val="en-US"/>
        </w:rPr>
        <w:t>):</w:t>
      </w:r>
    </w:p>
    <w:p w14:paraId="0227E5FE" w14:textId="77777777" w:rsidR="003E536D" w:rsidRPr="003E536D" w:rsidRDefault="003E536D" w:rsidP="003E536D">
      <w:pPr>
        <w:numPr>
          <w:ilvl w:val="0"/>
          <w:numId w:val="30"/>
        </w:numPr>
      </w:pPr>
      <w:r w:rsidRPr="003E536D">
        <w:t xml:space="preserve">Propuesta A: “Campaña con </w:t>
      </w:r>
      <w:proofErr w:type="spellStart"/>
      <w:r w:rsidRPr="003E536D">
        <w:t>microinfluencer</w:t>
      </w:r>
      <w:proofErr w:type="spellEnd"/>
      <w:r w:rsidRPr="003E536D">
        <w:t xml:space="preserve">” → </w:t>
      </w:r>
      <w:proofErr w:type="spellStart"/>
      <w:r w:rsidRPr="003E536D">
        <w:t>Reach</w:t>
      </w:r>
      <w:proofErr w:type="spellEnd"/>
      <w:r w:rsidRPr="003E536D">
        <w:t xml:space="preserve">: 3, </w:t>
      </w:r>
      <w:proofErr w:type="spellStart"/>
      <w:r w:rsidRPr="003E536D">
        <w:t>Impact</w:t>
      </w:r>
      <w:proofErr w:type="spellEnd"/>
      <w:r w:rsidRPr="003E536D">
        <w:t xml:space="preserve">: 8, </w:t>
      </w:r>
      <w:proofErr w:type="spellStart"/>
      <w:r w:rsidRPr="003E536D">
        <w:t>Confidence</w:t>
      </w:r>
      <w:proofErr w:type="spellEnd"/>
      <w:r w:rsidRPr="003E536D">
        <w:t xml:space="preserve">: 6, </w:t>
      </w:r>
      <w:proofErr w:type="spellStart"/>
      <w:r w:rsidRPr="003E536D">
        <w:t>Effort</w:t>
      </w:r>
      <w:proofErr w:type="spellEnd"/>
      <w:r w:rsidRPr="003E536D">
        <w:t>: 5 → ICE = 3×8×6 / … (usa escala relativa).</w:t>
      </w:r>
      <w:r w:rsidRPr="003E536D">
        <w:br/>
        <w:t xml:space="preserve">Estos </w:t>
      </w:r>
      <w:proofErr w:type="spellStart"/>
      <w:r w:rsidRPr="003E536D">
        <w:t>frameworks</w:t>
      </w:r>
      <w:proofErr w:type="spellEnd"/>
      <w:r w:rsidRPr="003E536D">
        <w:t xml:space="preserve"> ayudan a no priorizar sólo por “lo más bonito” sino por lo que más aporta al objetivo del sprint.</w:t>
      </w:r>
    </w:p>
    <w:p w14:paraId="4FAEF92B" w14:textId="6E0E9D01" w:rsidR="003E536D" w:rsidRPr="007A709D" w:rsidRDefault="003E536D" w:rsidP="003E536D">
      <w:pPr>
        <w:rPr>
          <w:lang w:val="es-ES"/>
        </w:rPr>
      </w:pPr>
    </w:p>
    <w:p w14:paraId="4399F77B" w14:textId="77777777" w:rsidR="009C14F0" w:rsidRDefault="009C14F0" w:rsidP="003E536D">
      <w:pPr>
        <w:rPr>
          <w:b/>
          <w:bCs/>
        </w:rPr>
      </w:pPr>
    </w:p>
    <w:p w14:paraId="234393A7" w14:textId="77777777" w:rsidR="009C14F0" w:rsidRDefault="009C14F0" w:rsidP="003E536D">
      <w:pPr>
        <w:rPr>
          <w:b/>
          <w:bCs/>
        </w:rPr>
      </w:pPr>
    </w:p>
    <w:p w14:paraId="57537C6C" w14:textId="77777777" w:rsidR="009C14F0" w:rsidRDefault="009C14F0" w:rsidP="003E536D">
      <w:pPr>
        <w:rPr>
          <w:b/>
          <w:bCs/>
        </w:rPr>
      </w:pPr>
    </w:p>
    <w:p w14:paraId="0699D3CC" w14:textId="728444E2" w:rsidR="003E536D" w:rsidRPr="003E536D" w:rsidRDefault="003E536D" w:rsidP="003E536D">
      <w:pPr>
        <w:rPr>
          <w:b/>
          <w:bCs/>
        </w:rPr>
      </w:pPr>
      <w:r w:rsidRPr="003E536D">
        <w:rPr>
          <w:b/>
          <w:bCs/>
        </w:rPr>
        <w:lastRenderedPageBreak/>
        <w:t>Métricas clave (</w:t>
      </w:r>
      <w:proofErr w:type="spellStart"/>
      <w:r w:rsidRPr="003E536D">
        <w:rPr>
          <w:b/>
          <w:bCs/>
        </w:rPr>
        <w:t>KPIs</w:t>
      </w:r>
      <w:proofErr w:type="spellEnd"/>
      <w:r w:rsidRPr="003E536D">
        <w:rPr>
          <w:b/>
          <w:bCs/>
        </w:rPr>
        <w:t xml:space="preserve">) para el </w:t>
      </w:r>
      <w:proofErr w:type="spellStart"/>
      <w:r w:rsidRPr="003E536D">
        <w:rPr>
          <w:b/>
          <w:bCs/>
        </w:rPr>
        <w:t>Community</w:t>
      </w:r>
      <w:proofErr w:type="spellEnd"/>
      <w:r w:rsidRPr="003E536D">
        <w:rPr>
          <w:b/>
          <w:bCs/>
        </w:rPr>
        <w:t xml:space="preserve"> Manager ágil</w:t>
      </w:r>
    </w:p>
    <w:p w14:paraId="565EF62D" w14:textId="77777777" w:rsidR="003E536D" w:rsidRPr="003E536D" w:rsidRDefault="003E536D" w:rsidP="003E536D">
      <w:r w:rsidRPr="003E536D">
        <w:t xml:space="preserve">Se deben medir tanto la </w:t>
      </w:r>
      <w:r w:rsidRPr="003E536D">
        <w:rPr>
          <w:b/>
          <w:bCs/>
        </w:rPr>
        <w:t>salud de la comunidad</w:t>
      </w:r>
      <w:r w:rsidRPr="003E536D">
        <w:t xml:space="preserve"> como la </w:t>
      </w:r>
      <w:r w:rsidRPr="003E536D">
        <w:rPr>
          <w:b/>
          <w:bCs/>
        </w:rPr>
        <w:t>contribución al embudo</w:t>
      </w:r>
      <w:r w:rsidRPr="003E536D">
        <w:t>:</w:t>
      </w:r>
    </w:p>
    <w:p w14:paraId="1416F79D" w14:textId="77777777" w:rsidR="003E536D" w:rsidRPr="003E536D" w:rsidRDefault="003E536D" w:rsidP="003E536D">
      <w:pPr>
        <w:rPr>
          <w:lang w:val="en-US"/>
        </w:rPr>
      </w:pPr>
      <w:proofErr w:type="spellStart"/>
      <w:r w:rsidRPr="003E536D">
        <w:rPr>
          <w:b/>
          <w:bCs/>
          <w:lang w:val="en-US"/>
        </w:rPr>
        <w:t>Métricas</w:t>
      </w:r>
      <w:proofErr w:type="spellEnd"/>
      <w:r w:rsidRPr="003E536D">
        <w:rPr>
          <w:b/>
          <w:bCs/>
          <w:lang w:val="en-US"/>
        </w:rPr>
        <w:t xml:space="preserve"> de </w:t>
      </w:r>
      <w:proofErr w:type="spellStart"/>
      <w:r w:rsidRPr="003E536D">
        <w:rPr>
          <w:b/>
          <w:bCs/>
          <w:lang w:val="en-US"/>
        </w:rPr>
        <w:t>comunidad</w:t>
      </w:r>
      <w:proofErr w:type="spellEnd"/>
      <w:r w:rsidRPr="003E536D">
        <w:rPr>
          <w:b/>
          <w:bCs/>
          <w:lang w:val="en-US"/>
        </w:rPr>
        <w:t xml:space="preserve"> / </w:t>
      </w:r>
      <w:proofErr w:type="spellStart"/>
      <w:r w:rsidRPr="003E536D">
        <w:rPr>
          <w:b/>
          <w:bCs/>
          <w:lang w:val="en-US"/>
        </w:rPr>
        <w:t>interacción</w:t>
      </w:r>
      <w:proofErr w:type="spellEnd"/>
    </w:p>
    <w:p w14:paraId="5025FEA7" w14:textId="77777777" w:rsidR="003E536D" w:rsidRPr="003E536D" w:rsidRDefault="003E536D" w:rsidP="003E536D">
      <w:pPr>
        <w:numPr>
          <w:ilvl w:val="0"/>
          <w:numId w:val="31"/>
        </w:numPr>
        <w:rPr>
          <w:lang w:val="en-US"/>
        </w:rPr>
      </w:pPr>
      <w:r w:rsidRPr="003E536D">
        <w:rPr>
          <w:lang w:val="en-US"/>
        </w:rPr>
        <w:t>Engagement rate = (</w:t>
      </w:r>
      <w:proofErr w:type="spellStart"/>
      <w:r w:rsidRPr="003E536D">
        <w:rPr>
          <w:lang w:val="en-US"/>
        </w:rPr>
        <w:t>Interacciones</w:t>
      </w:r>
      <w:proofErr w:type="spellEnd"/>
      <w:r w:rsidRPr="003E536D">
        <w:rPr>
          <w:lang w:val="en-US"/>
        </w:rPr>
        <w:t xml:space="preserve"> </w:t>
      </w:r>
      <w:proofErr w:type="spellStart"/>
      <w:r w:rsidRPr="003E536D">
        <w:rPr>
          <w:lang w:val="en-US"/>
        </w:rPr>
        <w:t>totales</w:t>
      </w:r>
      <w:proofErr w:type="spellEnd"/>
      <w:r w:rsidRPr="003E536D">
        <w:rPr>
          <w:lang w:val="en-US"/>
        </w:rPr>
        <w:t xml:space="preserve"> / </w:t>
      </w:r>
      <w:proofErr w:type="spellStart"/>
      <w:r w:rsidRPr="003E536D">
        <w:rPr>
          <w:lang w:val="en-US"/>
        </w:rPr>
        <w:t>Alcance</w:t>
      </w:r>
      <w:proofErr w:type="spellEnd"/>
      <w:r w:rsidRPr="003E536D">
        <w:rPr>
          <w:lang w:val="en-US"/>
        </w:rPr>
        <w:t>) × 100.</w:t>
      </w:r>
    </w:p>
    <w:p w14:paraId="5CA7247C" w14:textId="77777777" w:rsidR="003E536D" w:rsidRPr="003E536D" w:rsidRDefault="003E536D" w:rsidP="003E536D">
      <w:pPr>
        <w:numPr>
          <w:ilvl w:val="0"/>
          <w:numId w:val="31"/>
        </w:numPr>
      </w:pPr>
      <w:r w:rsidRPr="003E536D">
        <w:t>Tiempo de respuesta medio (en minutos/</w:t>
      </w:r>
      <w:proofErr w:type="spellStart"/>
      <w:r w:rsidRPr="003E536D">
        <w:t>hours</w:t>
      </w:r>
      <w:proofErr w:type="spellEnd"/>
      <w:r w:rsidRPr="003E536D">
        <w:t>).</w:t>
      </w:r>
    </w:p>
    <w:p w14:paraId="132F7E65" w14:textId="77777777" w:rsidR="003E536D" w:rsidRPr="003E536D" w:rsidRDefault="003E536D" w:rsidP="003E536D">
      <w:pPr>
        <w:numPr>
          <w:ilvl w:val="0"/>
          <w:numId w:val="31"/>
        </w:numPr>
      </w:pPr>
      <w:r w:rsidRPr="003E536D">
        <w:t>Sentimiento (porcentaje de menciones positivas/negativas).</w:t>
      </w:r>
    </w:p>
    <w:p w14:paraId="201097E6" w14:textId="77777777" w:rsidR="003E536D" w:rsidRPr="003E536D" w:rsidRDefault="003E536D" w:rsidP="003E536D">
      <w:pPr>
        <w:numPr>
          <w:ilvl w:val="0"/>
          <w:numId w:val="31"/>
        </w:numPr>
      </w:pPr>
      <w:proofErr w:type="spellStart"/>
      <w:r w:rsidRPr="003E536D">
        <w:t>Growth</w:t>
      </w:r>
      <w:proofErr w:type="spellEnd"/>
      <w:r w:rsidRPr="003E536D">
        <w:t xml:space="preserve"> </w:t>
      </w:r>
      <w:proofErr w:type="spellStart"/>
      <w:r w:rsidRPr="003E536D">
        <w:t>rate</w:t>
      </w:r>
      <w:proofErr w:type="spellEnd"/>
      <w:r w:rsidRPr="003E536D">
        <w:t xml:space="preserve"> (nuevos seguidores / periodo).</w:t>
      </w:r>
    </w:p>
    <w:p w14:paraId="37A016AA" w14:textId="77777777" w:rsidR="003E536D" w:rsidRPr="003E536D" w:rsidRDefault="003E536D" w:rsidP="003E536D">
      <w:pPr>
        <w:rPr>
          <w:lang w:val="en-US"/>
        </w:rPr>
      </w:pPr>
      <w:proofErr w:type="spellStart"/>
      <w:r w:rsidRPr="003E536D">
        <w:rPr>
          <w:b/>
          <w:bCs/>
          <w:lang w:val="en-US"/>
        </w:rPr>
        <w:t>Métricas</w:t>
      </w:r>
      <w:proofErr w:type="spellEnd"/>
      <w:r w:rsidRPr="003E536D">
        <w:rPr>
          <w:b/>
          <w:bCs/>
          <w:lang w:val="en-US"/>
        </w:rPr>
        <w:t xml:space="preserve"> </w:t>
      </w:r>
      <w:proofErr w:type="spellStart"/>
      <w:r w:rsidRPr="003E536D">
        <w:rPr>
          <w:b/>
          <w:bCs/>
          <w:lang w:val="en-US"/>
        </w:rPr>
        <w:t>orientadas</w:t>
      </w:r>
      <w:proofErr w:type="spellEnd"/>
      <w:r w:rsidRPr="003E536D">
        <w:rPr>
          <w:b/>
          <w:bCs/>
          <w:lang w:val="en-US"/>
        </w:rPr>
        <w:t xml:space="preserve"> a </w:t>
      </w:r>
      <w:proofErr w:type="spellStart"/>
      <w:r w:rsidRPr="003E536D">
        <w:rPr>
          <w:b/>
          <w:bCs/>
          <w:lang w:val="en-US"/>
        </w:rPr>
        <w:t>producto</w:t>
      </w:r>
      <w:proofErr w:type="spellEnd"/>
      <w:r w:rsidRPr="003E536D">
        <w:rPr>
          <w:b/>
          <w:bCs/>
          <w:lang w:val="en-US"/>
        </w:rPr>
        <w:t>/</w:t>
      </w:r>
      <w:proofErr w:type="spellStart"/>
      <w:r w:rsidRPr="003E536D">
        <w:rPr>
          <w:b/>
          <w:bCs/>
          <w:lang w:val="en-US"/>
        </w:rPr>
        <w:t>negocio</w:t>
      </w:r>
      <w:proofErr w:type="spellEnd"/>
    </w:p>
    <w:p w14:paraId="139255DF" w14:textId="77777777" w:rsidR="003E536D" w:rsidRPr="003E536D" w:rsidRDefault="003E536D" w:rsidP="003E536D">
      <w:pPr>
        <w:numPr>
          <w:ilvl w:val="0"/>
          <w:numId w:val="32"/>
        </w:numPr>
      </w:pPr>
      <w:r w:rsidRPr="003E536D">
        <w:t>Conversiones atribuidas a social (instalaciones, registros, uso de cupón).</w:t>
      </w:r>
    </w:p>
    <w:p w14:paraId="6FF504E1" w14:textId="77777777" w:rsidR="003E536D" w:rsidRPr="003E536D" w:rsidRDefault="003E536D" w:rsidP="003E536D">
      <w:pPr>
        <w:numPr>
          <w:ilvl w:val="0"/>
          <w:numId w:val="32"/>
        </w:numPr>
      </w:pPr>
      <w:r w:rsidRPr="003E536D">
        <w:t xml:space="preserve">CAC social (gasto en </w:t>
      </w:r>
      <w:proofErr w:type="spellStart"/>
      <w:r w:rsidRPr="003E536D">
        <w:t>Ads</w:t>
      </w:r>
      <w:proofErr w:type="spellEnd"/>
      <w:r w:rsidRPr="003E536D">
        <w:t xml:space="preserve"> / instalaciones atribuidas).</w:t>
      </w:r>
    </w:p>
    <w:p w14:paraId="25C926C6" w14:textId="77777777" w:rsidR="003E536D" w:rsidRPr="003E536D" w:rsidRDefault="003E536D" w:rsidP="003E536D">
      <w:pPr>
        <w:numPr>
          <w:ilvl w:val="0"/>
          <w:numId w:val="32"/>
        </w:numPr>
      </w:pPr>
      <w:r w:rsidRPr="003E536D">
        <w:t>Retención de usuarios referidos por social (retención 7/30 días).</w:t>
      </w:r>
    </w:p>
    <w:p w14:paraId="30E1374C" w14:textId="77777777" w:rsidR="003E536D" w:rsidRPr="003E536D" w:rsidRDefault="003E536D" w:rsidP="003E536D">
      <w:pPr>
        <w:rPr>
          <w:lang w:val="en-US"/>
        </w:rPr>
      </w:pPr>
      <w:proofErr w:type="spellStart"/>
      <w:r w:rsidRPr="003E536D">
        <w:rPr>
          <w:b/>
          <w:bCs/>
          <w:lang w:val="en-US"/>
        </w:rPr>
        <w:t>Métricas</w:t>
      </w:r>
      <w:proofErr w:type="spellEnd"/>
      <w:r w:rsidRPr="003E536D">
        <w:rPr>
          <w:b/>
          <w:bCs/>
          <w:lang w:val="en-US"/>
        </w:rPr>
        <w:t xml:space="preserve"> </w:t>
      </w:r>
      <w:proofErr w:type="spellStart"/>
      <w:r w:rsidRPr="003E536D">
        <w:rPr>
          <w:b/>
          <w:bCs/>
          <w:lang w:val="en-US"/>
        </w:rPr>
        <w:t>operativas</w:t>
      </w:r>
      <w:proofErr w:type="spellEnd"/>
    </w:p>
    <w:p w14:paraId="4B132F62" w14:textId="77777777" w:rsidR="003E536D" w:rsidRPr="003E536D" w:rsidRDefault="003E536D" w:rsidP="003E536D">
      <w:pPr>
        <w:numPr>
          <w:ilvl w:val="0"/>
          <w:numId w:val="33"/>
        </w:numPr>
      </w:pPr>
      <w:r w:rsidRPr="003E536D">
        <w:t>Volumen de tickets resueltos, tasa de resolución primera respuesta, tasa de escalamiento a soporte/</w:t>
      </w:r>
      <w:proofErr w:type="spellStart"/>
      <w:r w:rsidRPr="003E536D">
        <w:t>prod</w:t>
      </w:r>
      <w:proofErr w:type="spellEnd"/>
      <w:r w:rsidRPr="003E536D">
        <w:t>.</w:t>
      </w:r>
    </w:p>
    <w:p w14:paraId="7F5A19E9" w14:textId="77777777" w:rsidR="009C14F0" w:rsidRDefault="009C14F0" w:rsidP="003E536D">
      <w:pPr>
        <w:rPr>
          <w:b/>
          <w:bCs/>
        </w:rPr>
      </w:pPr>
    </w:p>
    <w:p w14:paraId="3A0D9519" w14:textId="38D931D9" w:rsidR="003E536D" w:rsidRPr="003E536D" w:rsidRDefault="003E536D" w:rsidP="009C14F0">
      <w:pPr>
        <w:jc w:val="left"/>
      </w:pPr>
      <w:r w:rsidRPr="003E536D">
        <w:rPr>
          <w:b/>
          <w:bCs/>
        </w:rPr>
        <w:t>Ejemplo de fórmula (</w:t>
      </w:r>
      <w:proofErr w:type="spellStart"/>
      <w:r w:rsidRPr="003E536D">
        <w:rPr>
          <w:b/>
          <w:bCs/>
        </w:rPr>
        <w:t>engagement</w:t>
      </w:r>
      <w:proofErr w:type="spellEnd"/>
      <w:r w:rsidRPr="003E536D">
        <w:rPr>
          <w:b/>
          <w:bCs/>
        </w:rPr>
        <w:t xml:space="preserve"> </w:t>
      </w:r>
      <w:proofErr w:type="spellStart"/>
      <w:r w:rsidRPr="003E536D">
        <w:rPr>
          <w:b/>
          <w:bCs/>
        </w:rPr>
        <w:t>rate</w:t>
      </w:r>
      <w:proofErr w:type="spellEnd"/>
      <w:r w:rsidRPr="003E536D">
        <w:rPr>
          <w:b/>
          <w:bCs/>
        </w:rPr>
        <w:t>)</w:t>
      </w:r>
      <w:r w:rsidRPr="003E536D">
        <w:br/>
        <w:t>Si una publicación tuvo 120 reacciones + 30 comentarios + 20 shares = 170 interacciones, y el alcance fue 4,000:</w:t>
      </w:r>
      <w:r w:rsidRPr="003E536D">
        <w:br/>
      </w:r>
      <w:proofErr w:type="spellStart"/>
      <w:r w:rsidRPr="003E536D">
        <w:t>Engagement</w:t>
      </w:r>
      <w:proofErr w:type="spellEnd"/>
      <w:r w:rsidRPr="003E536D">
        <w:t xml:space="preserve"> </w:t>
      </w:r>
      <w:proofErr w:type="spellStart"/>
      <w:r w:rsidRPr="003E536D">
        <w:t>rate</w:t>
      </w:r>
      <w:proofErr w:type="spellEnd"/>
      <w:r w:rsidRPr="003E536D">
        <w:t xml:space="preserve"> = (170 / 4,000) × 100 = 4.25%.</w:t>
      </w:r>
      <w:r w:rsidRPr="003E536D">
        <w:br/>
        <w:t xml:space="preserve">(En clase: calcular </w:t>
      </w:r>
      <w:proofErr w:type="spellStart"/>
      <w:r w:rsidRPr="003E536D">
        <w:t>digit-by-digit</w:t>
      </w:r>
      <w:proofErr w:type="spellEnd"/>
      <w:r w:rsidRPr="003E536D">
        <w:t xml:space="preserve"> si piden revisión aritmética).</w:t>
      </w:r>
    </w:p>
    <w:p w14:paraId="361DB966" w14:textId="3EA0F5CF" w:rsidR="003E536D" w:rsidRPr="007A709D" w:rsidRDefault="003E536D" w:rsidP="003E536D">
      <w:pPr>
        <w:rPr>
          <w:lang w:val="es-ES"/>
        </w:rPr>
      </w:pPr>
    </w:p>
    <w:p w14:paraId="462F15C6" w14:textId="77777777" w:rsidR="009C14F0" w:rsidRPr="007A709D" w:rsidRDefault="009C14F0" w:rsidP="003E536D">
      <w:pPr>
        <w:rPr>
          <w:lang w:val="es-ES"/>
        </w:rPr>
      </w:pPr>
    </w:p>
    <w:p w14:paraId="5371129D" w14:textId="77777777" w:rsidR="009C14F0" w:rsidRPr="007A709D" w:rsidRDefault="009C14F0" w:rsidP="003E536D">
      <w:pPr>
        <w:rPr>
          <w:lang w:val="es-ES"/>
        </w:rPr>
      </w:pPr>
    </w:p>
    <w:p w14:paraId="4CB302A5" w14:textId="77777777" w:rsidR="009C14F0" w:rsidRPr="007A709D" w:rsidRDefault="009C14F0" w:rsidP="003E536D">
      <w:pPr>
        <w:rPr>
          <w:lang w:val="es-ES"/>
        </w:rPr>
      </w:pPr>
    </w:p>
    <w:p w14:paraId="6D0B27E9" w14:textId="77777777" w:rsidR="009C14F0" w:rsidRPr="007A709D" w:rsidRDefault="009C14F0" w:rsidP="003E536D">
      <w:pPr>
        <w:rPr>
          <w:lang w:val="es-ES"/>
        </w:rPr>
      </w:pPr>
    </w:p>
    <w:p w14:paraId="065A6B92" w14:textId="77777777" w:rsidR="009C14F0" w:rsidRPr="007A709D" w:rsidRDefault="009C14F0" w:rsidP="003E536D">
      <w:pPr>
        <w:rPr>
          <w:lang w:val="es-ES"/>
        </w:rPr>
      </w:pPr>
    </w:p>
    <w:p w14:paraId="2DADA938" w14:textId="77777777" w:rsidR="009C14F0" w:rsidRPr="007A709D" w:rsidRDefault="009C14F0" w:rsidP="003E536D">
      <w:pPr>
        <w:rPr>
          <w:lang w:val="es-ES"/>
        </w:rPr>
      </w:pPr>
    </w:p>
    <w:p w14:paraId="2D5E4550" w14:textId="15D1FF54" w:rsidR="003E536D" w:rsidRPr="003E536D" w:rsidRDefault="003E536D" w:rsidP="003E536D">
      <w:pPr>
        <w:rPr>
          <w:b/>
          <w:bCs/>
        </w:rPr>
      </w:pPr>
      <w:r w:rsidRPr="003E536D">
        <w:rPr>
          <w:b/>
          <w:bCs/>
        </w:rPr>
        <w:lastRenderedPageBreak/>
        <w:t xml:space="preserve">Herramientas y </w:t>
      </w:r>
      <w:proofErr w:type="spellStart"/>
      <w:r w:rsidRPr="003E536D">
        <w:rPr>
          <w:b/>
          <w:bCs/>
        </w:rPr>
        <w:t>stack</w:t>
      </w:r>
      <w:proofErr w:type="spellEnd"/>
      <w:r w:rsidRPr="003E536D">
        <w:rPr>
          <w:b/>
          <w:bCs/>
        </w:rPr>
        <w:t xml:space="preserve"> recomendado (ligero y replicable)</w:t>
      </w:r>
    </w:p>
    <w:p w14:paraId="1495DDF0" w14:textId="77777777" w:rsidR="003E536D" w:rsidRPr="003E536D" w:rsidRDefault="003E536D" w:rsidP="003E536D">
      <w:pPr>
        <w:numPr>
          <w:ilvl w:val="0"/>
          <w:numId w:val="34"/>
        </w:numPr>
      </w:pPr>
      <w:r w:rsidRPr="003E536D">
        <w:rPr>
          <w:b/>
          <w:bCs/>
        </w:rPr>
        <w:t>Gestión de tareas y Kanban</w:t>
      </w:r>
      <w:r w:rsidRPr="003E536D">
        <w:t>: Trello, Jira, Asana (tablero Kanban).</w:t>
      </w:r>
    </w:p>
    <w:p w14:paraId="54700BCA" w14:textId="77777777" w:rsidR="003E536D" w:rsidRPr="003E536D" w:rsidRDefault="003E536D" w:rsidP="003E536D">
      <w:pPr>
        <w:numPr>
          <w:ilvl w:val="0"/>
          <w:numId w:val="34"/>
        </w:numPr>
        <w:rPr>
          <w:lang w:val="en-US"/>
        </w:rPr>
      </w:pPr>
      <w:proofErr w:type="spellStart"/>
      <w:r w:rsidRPr="003E536D">
        <w:rPr>
          <w:b/>
          <w:bCs/>
          <w:lang w:val="en-US"/>
        </w:rPr>
        <w:t>Programación</w:t>
      </w:r>
      <w:proofErr w:type="spellEnd"/>
      <w:r w:rsidRPr="003E536D">
        <w:rPr>
          <w:b/>
          <w:bCs/>
          <w:lang w:val="en-US"/>
        </w:rPr>
        <w:t xml:space="preserve"> y </w:t>
      </w:r>
      <w:proofErr w:type="spellStart"/>
      <w:r w:rsidRPr="003E536D">
        <w:rPr>
          <w:b/>
          <w:bCs/>
          <w:lang w:val="en-US"/>
        </w:rPr>
        <w:t>calendario</w:t>
      </w:r>
      <w:proofErr w:type="spellEnd"/>
      <w:r w:rsidRPr="003E536D">
        <w:rPr>
          <w:lang w:val="en-US"/>
        </w:rPr>
        <w:t>: Google Calendar + Hootsuite/Buffer/Meta Business Suite.</w:t>
      </w:r>
    </w:p>
    <w:p w14:paraId="698128C9" w14:textId="77777777" w:rsidR="003E536D" w:rsidRPr="003E536D" w:rsidRDefault="003E536D" w:rsidP="003E536D">
      <w:pPr>
        <w:numPr>
          <w:ilvl w:val="0"/>
          <w:numId w:val="34"/>
        </w:numPr>
        <w:rPr>
          <w:lang w:val="en-US"/>
        </w:rPr>
      </w:pPr>
      <w:proofErr w:type="spellStart"/>
      <w:r w:rsidRPr="003E536D">
        <w:rPr>
          <w:b/>
          <w:bCs/>
          <w:lang w:val="en-US"/>
        </w:rPr>
        <w:t>Métricas</w:t>
      </w:r>
      <w:proofErr w:type="spellEnd"/>
      <w:r w:rsidRPr="003E536D">
        <w:rPr>
          <w:b/>
          <w:bCs/>
          <w:lang w:val="en-US"/>
        </w:rPr>
        <w:t xml:space="preserve"> y </w:t>
      </w:r>
      <w:proofErr w:type="spellStart"/>
      <w:r w:rsidRPr="003E536D">
        <w:rPr>
          <w:b/>
          <w:bCs/>
          <w:lang w:val="en-US"/>
        </w:rPr>
        <w:t>analítica</w:t>
      </w:r>
      <w:proofErr w:type="spellEnd"/>
      <w:r w:rsidRPr="003E536D">
        <w:rPr>
          <w:lang w:val="en-US"/>
        </w:rPr>
        <w:t>: Google Analytics (</w:t>
      </w:r>
      <w:proofErr w:type="spellStart"/>
      <w:r w:rsidRPr="003E536D">
        <w:rPr>
          <w:lang w:val="en-US"/>
        </w:rPr>
        <w:t>campañas</w:t>
      </w:r>
      <w:proofErr w:type="spellEnd"/>
      <w:r w:rsidRPr="003E536D">
        <w:rPr>
          <w:lang w:val="en-US"/>
        </w:rPr>
        <w:t xml:space="preserve"> UTM), dashboards </w:t>
      </w:r>
      <w:proofErr w:type="spellStart"/>
      <w:r w:rsidRPr="003E536D">
        <w:rPr>
          <w:lang w:val="en-US"/>
        </w:rPr>
        <w:t>en</w:t>
      </w:r>
      <w:proofErr w:type="spellEnd"/>
      <w:r w:rsidRPr="003E536D">
        <w:rPr>
          <w:lang w:val="en-US"/>
        </w:rPr>
        <w:t xml:space="preserve"> Data Studio / Excel, Social listening (</w:t>
      </w:r>
      <w:proofErr w:type="spellStart"/>
      <w:r w:rsidRPr="003E536D">
        <w:rPr>
          <w:lang w:val="en-US"/>
        </w:rPr>
        <w:t>Brandwatch</w:t>
      </w:r>
      <w:proofErr w:type="spellEnd"/>
      <w:r w:rsidRPr="003E536D">
        <w:rPr>
          <w:lang w:val="en-US"/>
        </w:rPr>
        <w:t xml:space="preserve">, Mention) o </w:t>
      </w:r>
      <w:proofErr w:type="spellStart"/>
      <w:r w:rsidRPr="003E536D">
        <w:rPr>
          <w:lang w:val="en-US"/>
        </w:rPr>
        <w:t>versiones</w:t>
      </w:r>
      <w:proofErr w:type="spellEnd"/>
      <w:r w:rsidRPr="003E536D">
        <w:rPr>
          <w:lang w:val="en-US"/>
        </w:rPr>
        <w:t xml:space="preserve"> </w:t>
      </w:r>
      <w:proofErr w:type="spellStart"/>
      <w:r w:rsidRPr="003E536D">
        <w:rPr>
          <w:lang w:val="en-US"/>
        </w:rPr>
        <w:t>gratuitas</w:t>
      </w:r>
      <w:proofErr w:type="spellEnd"/>
      <w:r w:rsidRPr="003E536D">
        <w:rPr>
          <w:lang w:val="en-US"/>
        </w:rPr>
        <w:t>.</w:t>
      </w:r>
    </w:p>
    <w:p w14:paraId="1B069026" w14:textId="77777777" w:rsidR="003E536D" w:rsidRPr="003E536D" w:rsidRDefault="003E536D" w:rsidP="003E536D">
      <w:pPr>
        <w:numPr>
          <w:ilvl w:val="0"/>
          <w:numId w:val="34"/>
        </w:numPr>
      </w:pPr>
      <w:r w:rsidRPr="003E536D">
        <w:rPr>
          <w:b/>
          <w:bCs/>
        </w:rPr>
        <w:t>Comunicación</w:t>
      </w:r>
      <w:r w:rsidRPr="003E536D">
        <w:t xml:space="preserve">: </w:t>
      </w:r>
      <w:proofErr w:type="spellStart"/>
      <w:r w:rsidRPr="003E536D">
        <w:t>Slack</w:t>
      </w:r>
      <w:proofErr w:type="spellEnd"/>
      <w:r w:rsidRPr="003E536D">
        <w:t xml:space="preserve"> / Microsoft </w:t>
      </w:r>
      <w:proofErr w:type="spellStart"/>
      <w:r w:rsidRPr="003E536D">
        <w:t>Teams</w:t>
      </w:r>
      <w:proofErr w:type="spellEnd"/>
      <w:r w:rsidRPr="003E536D">
        <w:t xml:space="preserve"> para </w:t>
      </w:r>
      <w:proofErr w:type="spellStart"/>
      <w:r w:rsidRPr="003E536D">
        <w:t>standups</w:t>
      </w:r>
      <w:proofErr w:type="spellEnd"/>
      <w:r w:rsidRPr="003E536D">
        <w:t xml:space="preserve"> y coordinación con soporte/producto.</w:t>
      </w:r>
    </w:p>
    <w:p w14:paraId="65D4AF36" w14:textId="77777777" w:rsidR="003E536D" w:rsidRPr="003E536D" w:rsidRDefault="003E536D" w:rsidP="003E536D">
      <w:pPr>
        <w:numPr>
          <w:ilvl w:val="0"/>
          <w:numId w:val="34"/>
        </w:numPr>
      </w:pPr>
      <w:r w:rsidRPr="003E536D">
        <w:rPr>
          <w:b/>
          <w:bCs/>
        </w:rPr>
        <w:t>Creatividad</w:t>
      </w:r>
      <w:r w:rsidRPr="003E536D">
        <w:t xml:space="preserve">: </w:t>
      </w:r>
      <w:proofErr w:type="spellStart"/>
      <w:r w:rsidRPr="003E536D">
        <w:t>Canva</w:t>
      </w:r>
      <w:proofErr w:type="spellEnd"/>
      <w:r w:rsidRPr="003E536D">
        <w:t xml:space="preserve"> para artes rápidos, </w:t>
      </w:r>
      <w:proofErr w:type="spellStart"/>
      <w:r w:rsidRPr="003E536D">
        <w:t>Figma</w:t>
      </w:r>
      <w:proofErr w:type="spellEnd"/>
      <w:r w:rsidRPr="003E536D">
        <w:t xml:space="preserve"> para diseño colaborativo.</w:t>
      </w:r>
    </w:p>
    <w:p w14:paraId="2B52874E" w14:textId="31E67301" w:rsidR="003E536D" w:rsidRPr="007A709D" w:rsidRDefault="003E536D" w:rsidP="003E536D">
      <w:pPr>
        <w:rPr>
          <w:lang w:val="es-ES"/>
        </w:rPr>
      </w:pPr>
    </w:p>
    <w:p w14:paraId="181D8944" w14:textId="0CB7E553" w:rsidR="003E536D" w:rsidRPr="003E536D" w:rsidRDefault="003E536D" w:rsidP="003E536D">
      <w:pPr>
        <w:rPr>
          <w:b/>
          <w:bCs/>
        </w:rPr>
      </w:pPr>
      <w:r w:rsidRPr="003E536D">
        <w:rPr>
          <w:b/>
          <w:bCs/>
        </w:rPr>
        <w:t xml:space="preserve">Operaciones diarias y </w:t>
      </w:r>
      <w:proofErr w:type="spellStart"/>
      <w:r w:rsidRPr="003E536D">
        <w:rPr>
          <w:b/>
          <w:bCs/>
        </w:rPr>
        <w:t>checklist</w:t>
      </w:r>
      <w:proofErr w:type="spellEnd"/>
      <w:r w:rsidRPr="003E536D">
        <w:rPr>
          <w:b/>
          <w:bCs/>
        </w:rPr>
        <w:t xml:space="preserve"> del CM (rutina ágil)</w:t>
      </w:r>
    </w:p>
    <w:p w14:paraId="4027A595" w14:textId="77777777" w:rsidR="003E536D" w:rsidRPr="003E536D" w:rsidRDefault="003E536D" w:rsidP="003E536D">
      <w:r w:rsidRPr="003E536D">
        <w:rPr>
          <w:b/>
          <w:bCs/>
        </w:rPr>
        <w:t>Rutina diaria</w:t>
      </w:r>
      <w:r w:rsidRPr="003E536D">
        <w:t xml:space="preserve"> (mañana típica del CM):</w:t>
      </w:r>
    </w:p>
    <w:p w14:paraId="4C082197" w14:textId="77777777" w:rsidR="003E536D" w:rsidRPr="003E536D" w:rsidRDefault="003E536D" w:rsidP="003E536D">
      <w:pPr>
        <w:numPr>
          <w:ilvl w:val="0"/>
          <w:numId w:val="35"/>
        </w:numPr>
      </w:pPr>
      <w:r w:rsidRPr="003E536D">
        <w:t xml:space="preserve">Revisión rápida del </w:t>
      </w:r>
      <w:proofErr w:type="spellStart"/>
      <w:r w:rsidRPr="003E536D">
        <w:t>dashboard</w:t>
      </w:r>
      <w:proofErr w:type="spellEnd"/>
      <w:r w:rsidRPr="003E536D">
        <w:t xml:space="preserve"> (menciones, tickets, alertas).</w:t>
      </w:r>
    </w:p>
    <w:p w14:paraId="6EFD7D3D" w14:textId="77777777" w:rsidR="003E536D" w:rsidRPr="003E536D" w:rsidRDefault="003E536D" w:rsidP="003E536D">
      <w:pPr>
        <w:numPr>
          <w:ilvl w:val="0"/>
          <w:numId w:val="35"/>
        </w:numPr>
        <w:rPr>
          <w:lang w:val="en-US"/>
        </w:rPr>
      </w:pPr>
      <w:r w:rsidRPr="003E536D">
        <w:rPr>
          <w:lang w:val="en-US"/>
        </w:rPr>
        <w:t xml:space="preserve">Stand-up con </w:t>
      </w:r>
      <w:proofErr w:type="spellStart"/>
      <w:r w:rsidRPr="003E536D">
        <w:rPr>
          <w:lang w:val="en-US"/>
        </w:rPr>
        <w:t>el</w:t>
      </w:r>
      <w:proofErr w:type="spellEnd"/>
      <w:r w:rsidRPr="003E536D">
        <w:rPr>
          <w:lang w:val="en-US"/>
        </w:rPr>
        <w:t xml:space="preserve"> </w:t>
      </w:r>
      <w:proofErr w:type="spellStart"/>
      <w:r w:rsidRPr="003E536D">
        <w:rPr>
          <w:lang w:val="en-US"/>
        </w:rPr>
        <w:t>equipo</w:t>
      </w:r>
      <w:proofErr w:type="spellEnd"/>
      <w:r w:rsidRPr="003E536D">
        <w:rPr>
          <w:lang w:val="en-US"/>
        </w:rPr>
        <w:t xml:space="preserve"> (5–10 min).</w:t>
      </w:r>
    </w:p>
    <w:p w14:paraId="0DBA6FC5" w14:textId="77777777" w:rsidR="003E536D" w:rsidRPr="003E536D" w:rsidRDefault="003E536D" w:rsidP="003E536D">
      <w:pPr>
        <w:numPr>
          <w:ilvl w:val="0"/>
          <w:numId w:val="35"/>
        </w:numPr>
      </w:pPr>
      <w:r w:rsidRPr="003E536D">
        <w:t>Moderación: responder mensajes/comentarios prioritarios (objetivo: ≤ 2 horas de respuesta en horario laboral).</w:t>
      </w:r>
    </w:p>
    <w:p w14:paraId="445E8D8A" w14:textId="77777777" w:rsidR="003E536D" w:rsidRPr="003E536D" w:rsidRDefault="003E536D" w:rsidP="003E536D">
      <w:pPr>
        <w:numPr>
          <w:ilvl w:val="0"/>
          <w:numId w:val="35"/>
        </w:numPr>
      </w:pPr>
      <w:r w:rsidRPr="003E536D">
        <w:t xml:space="preserve">Publicación programada si aplica; revisar performance de </w:t>
      </w:r>
      <w:proofErr w:type="spellStart"/>
      <w:r w:rsidRPr="003E536D">
        <w:t>posteos</w:t>
      </w:r>
      <w:proofErr w:type="spellEnd"/>
      <w:r w:rsidRPr="003E536D">
        <w:t xml:space="preserve"> del día anterior.</w:t>
      </w:r>
    </w:p>
    <w:p w14:paraId="7A68D114" w14:textId="77777777" w:rsidR="003E536D" w:rsidRPr="003E536D" w:rsidRDefault="003E536D" w:rsidP="003E536D">
      <w:pPr>
        <w:numPr>
          <w:ilvl w:val="0"/>
          <w:numId w:val="35"/>
        </w:numPr>
      </w:pPr>
      <w:r w:rsidRPr="003E536D">
        <w:t xml:space="preserve">Documentar </w:t>
      </w:r>
      <w:proofErr w:type="spellStart"/>
      <w:r w:rsidRPr="003E536D">
        <w:t>insights</w:t>
      </w:r>
      <w:proofErr w:type="spellEnd"/>
      <w:r w:rsidRPr="003E536D">
        <w:t xml:space="preserve"> en el backlog (ideas y </w:t>
      </w:r>
      <w:proofErr w:type="spellStart"/>
      <w:r w:rsidRPr="003E536D">
        <w:t>requests</w:t>
      </w:r>
      <w:proofErr w:type="spellEnd"/>
      <w:r w:rsidRPr="003E536D">
        <w:t xml:space="preserve"> de producto).</w:t>
      </w:r>
    </w:p>
    <w:p w14:paraId="2229E653" w14:textId="77777777" w:rsidR="003E536D" w:rsidRPr="003E536D" w:rsidRDefault="003E536D" w:rsidP="003E536D">
      <w:pPr>
        <w:rPr>
          <w:lang w:val="en-US"/>
        </w:rPr>
      </w:pPr>
      <w:r w:rsidRPr="003E536D">
        <w:rPr>
          <w:b/>
          <w:bCs/>
          <w:lang w:val="en-US"/>
        </w:rPr>
        <w:t>Checklist pre-</w:t>
      </w:r>
      <w:proofErr w:type="spellStart"/>
      <w:r w:rsidRPr="003E536D">
        <w:rPr>
          <w:b/>
          <w:bCs/>
          <w:lang w:val="en-US"/>
        </w:rPr>
        <w:t>publicación</w:t>
      </w:r>
      <w:proofErr w:type="spellEnd"/>
      <w:r w:rsidRPr="003E536D">
        <w:rPr>
          <w:lang w:val="en-US"/>
        </w:rPr>
        <w:t xml:space="preserve"> (DoD </w:t>
      </w:r>
      <w:proofErr w:type="spellStart"/>
      <w:r w:rsidRPr="003E536D">
        <w:rPr>
          <w:lang w:val="en-US"/>
        </w:rPr>
        <w:t>resumido</w:t>
      </w:r>
      <w:proofErr w:type="spellEnd"/>
      <w:r w:rsidRPr="003E536D">
        <w:rPr>
          <w:lang w:val="en-US"/>
        </w:rPr>
        <w:t>):</w:t>
      </w:r>
    </w:p>
    <w:p w14:paraId="3C75D3F2" w14:textId="77777777" w:rsidR="003E536D" w:rsidRPr="003E536D" w:rsidRDefault="003E536D" w:rsidP="003E536D">
      <w:pPr>
        <w:numPr>
          <w:ilvl w:val="0"/>
          <w:numId w:val="36"/>
        </w:numPr>
      </w:pPr>
      <w:proofErr w:type="spellStart"/>
      <w:r w:rsidRPr="003E536D">
        <w:t>Copy</w:t>
      </w:r>
      <w:proofErr w:type="spellEnd"/>
      <w:r w:rsidRPr="003E536D">
        <w:t xml:space="preserve"> aprobado y ortográficamente correcto.</w:t>
      </w:r>
    </w:p>
    <w:p w14:paraId="0F50C3EF" w14:textId="77777777" w:rsidR="003E536D" w:rsidRPr="003E536D" w:rsidRDefault="003E536D" w:rsidP="003E536D">
      <w:pPr>
        <w:numPr>
          <w:ilvl w:val="0"/>
          <w:numId w:val="36"/>
        </w:numPr>
      </w:pPr>
      <w:r w:rsidRPr="003E536D">
        <w:t xml:space="preserve">Imagen/imagen en alta resolución incluida y con </w:t>
      </w:r>
      <w:proofErr w:type="spellStart"/>
      <w:r w:rsidRPr="003E536D">
        <w:t>alt-text</w:t>
      </w:r>
      <w:proofErr w:type="spellEnd"/>
      <w:r w:rsidRPr="003E536D">
        <w:t>.</w:t>
      </w:r>
    </w:p>
    <w:p w14:paraId="28795336" w14:textId="77777777" w:rsidR="003E536D" w:rsidRPr="003E536D" w:rsidRDefault="003E536D" w:rsidP="003E536D">
      <w:pPr>
        <w:numPr>
          <w:ilvl w:val="0"/>
          <w:numId w:val="36"/>
        </w:numPr>
      </w:pPr>
      <w:r w:rsidRPr="003E536D">
        <w:t xml:space="preserve">Link con UTM y </w:t>
      </w:r>
      <w:proofErr w:type="spellStart"/>
      <w:r w:rsidRPr="003E536D">
        <w:t>landing</w:t>
      </w:r>
      <w:proofErr w:type="spellEnd"/>
      <w:r w:rsidRPr="003E536D">
        <w:t xml:space="preserve"> funcional.</w:t>
      </w:r>
    </w:p>
    <w:p w14:paraId="5179F89C" w14:textId="77777777" w:rsidR="003E536D" w:rsidRPr="003E536D" w:rsidRDefault="003E536D" w:rsidP="003E536D">
      <w:pPr>
        <w:numPr>
          <w:ilvl w:val="0"/>
          <w:numId w:val="36"/>
        </w:numPr>
      </w:pPr>
      <w:r w:rsidRPr="003E536D">
        <w:t xml:space="preserve">CTA claro y prueba de carga de </w:t>
      </w:r>
      <w:proofErr w:type="spellStart"/>
      <w:r w:rsidRPr="003E536D">
        <w:t>landing</w:t>
      </w:r>
      <w:proofErr w:type="spellEnd"/>
      <w:r w:rsidRPr="003E536D">
        <w:t>.</w:t>
      </w:r>
    </w:p>
    <w:p w14:paraId="4F436923" w14:textId="77777777" w:rsidR="003E536D" w:rsidRPr="003E536D" w:rsidRDefault="003E536D" w:rsidP="003E536D">
      <w:pPr>
        <w:numPr>
          <w:ilvl w:val="0"/>
          <w:numId w:val="36"/>
        </w:numPr>
      </w:pPr>
      <w:r w:rsidRPr="003E536D">
        <w:t>Programado en la hora óptima según audiencia.</w:t>
      </w:r>
    </w:p>
    <w:p w14:paraId="68255634" w14:textId="77777777" w:rsidR="003E536D" w:rsidRPr="003E536D" w:rsidRDefault="003E536D" w:rsidP="003E536D">
      <w:pPr>
        <w:numPr>
          <w:ilvl w:val="0"/>
          <w:numId w:val="36"/>
        </w:numPr>
        <w:rPr>
          <w:lang w:val="en-US"/>
        </w:rPr>
      </w:pPr>
      <w:proofErr w:type="spellStart"/>
      <w:r w:rsidRPr="003E536D">
        <w:rPr>
          <w:lang w:val="en-US"/>
        </w:rPr>
        <w:t>Responsable</w:t>
      </w:r>
      <w:proofErr w:type="spellEnd"/>
      <w:r w:rsidRPr="003E536D">
        <w:rPr>
          <w:lang w:val="en-US"/>
        </w:rPr>
        <w:t xml:space="preserve"> y </w:t>
      </w:r>
      <w:proofErr w:type="spellStart"/>
      <w:r w:rsidRPr="003E536D">
        <w:rPr>
          <w:lang w:val="en-US"/>
        </w:rPr>
        <w:t>aprobador</w:t>
      </w:r>
      <w:proofErr w:type="spellEnd"/>
      <w:r w:rsidRPr="003E536D">
        <w:rPr>
          <w:lang w:val="en-US"/>
        </w:rPr>
        <w:t xml:space="preserve"> </w:t>
      </w:r>
      <w:proofErr w:type="spellStart"/>
      <w:r w:rsidRPr="003E536D">
        <w:rPr>
          <w:lang w:val="en-US"/>
        </w:rPr>
        <w:t>asignados</w:t>
      </w:r>
      <w:proofErr w:type="spellEnd"/>
      <w:r w:rsidRPr="003E536D">
        <w:rPr>
          <w:lang w:val="en-US"/>
        </w:rPr>
        <w:t>.</w:t>
      </w:r>
    </w:p>
    <w:p w14:paraId="7B68F7B5" w14:textId="1F53F4E3" w:rsidR="003E536D" w:rsidRPr="003E536D" w:rsidRDefault="003E536D" w:rsidP="003E536D">
      <w:pPr>
        <w:rPr>
          <w:lang w:val="en-US"/>
        </w:rPr>
      </w:pPr>
    </w:p>
    <w:p w14:paraId="04F3CD66" w14:textId="59BD66C5" w:rsidR="003E536D" w:rsidRPr="003E536D" w:rsidRDefault="003E536D" w:rsidP="003E536D">
      <w:pPr>
        <w:rPr>
          <w:b/>
          <w:bCs/>
        </w:rPr>
      </w:pPr>
      <w:r w:rsidRPr="003E536D">
        <w:rPr>
          <w:b/>
          <w:bCs/>
        </w:rPr>
        <w:lastRenderedPageBreak/>
        <w:t>Gestión de crisis: protocolo ágil y matriz de escalamiento</w:t>
      </w:r>
    </w:p>
    <w:p w14:paraId="181B723D" w14:textId="77777777" w:rsidR="003E536D" w:rsidRPr="003E536D" w:rsidRDefault="003E536D" w:rsidP="003E536D">
      <w:r w:rsidRPr="003E536D">
        <w:rPr>
          <w:b/>
          <w:bCs/>
        </w:rPr>
        <w:t>Señales de alarma</w:t>
      </w:r>
      <w:r w:rsidRPr="003E536D">
        <w:t xml:space="preserve">: aumento repentino de menciones negativas (+200% sobre </w:t>
      </w:r>
      <w:proofErr w:type="spellStart"/>
      <w:r w:rsidRPr="003E536D">
        <w:t>baseline</w:t>
      </w:r>
      <w:proofErr w:type="spellEnd"/>
      <w:r w:rsidRPr="003E536D">
        <w:t>), fallo de servicio, denuncia pública, viral negativo.</w:t>
      </w:r>
    </w:p>
    <w:p w14:paraId="6FFA39C4" w14:textId="77777777" w:rsidR="003E536D" w:rsidRPr="003E536D" w:rsidRDefault="003E536D" w:rsidP="003E536D">
      <w:pPr>
        <w:rPr>
          <w:lang w:val="en-US"/>
        </w:rPr>
      </w:pPr>
      <w:proofErr w:type="spellStart"/>
      <w:r w:rsidRPr="003E536D">
        <w:rPr>
          <w:b/>
          <w:bCs/>
          <w:lang w:val="en-US"/>
        </w:rPr>
        <w:t>Protocolo</w:t>
      </w:r>
      <w:proofErr w:type="spellEnd"/>
      <w:r w:rsidRPr="003E536D">
        <w:rPr>
          <w:b/>
          <w:bCs/>
          <w:lang w:val="en-US"/>
        </w:rPr>
        <w:t xml:space="preserve"> </w:t>
      </w:r>
      <w:proofErr w:type="spellStart"/>
      <w:r w:rsidRPr="003E536D">
        <w:rPr>
          <w:b/>
          <w:bCs/>
          <w:lang w:val="en-US"/>
        </w:rPr>
        <w:t>rápido</w:t>
      </w:r>
      <w:proofErr w:type="spellEnd"/>
      <w:r w:rsidRPr="003E536D">
        <w:rPr>
          <w:b/>
          <w:bCs/>
          <w:lang w:val="en-US"/>
        </w:rPr>
        <w:t xml:space="preserve"> (playbook)</w:t>
      </w:r>
      <w:r w:rsidRPr="003E536D">
        <w:rPr>
          <w:lang w:val="en-US"/>
        </w:rPr>
        <w:t>:</w:t>
      </w:r>
    </w:p>
    <w:p w14:paraId="6D870977" w14:textId="77777777" w:rsidR="003E536D" w:rsidRPr="003E536D" w:rsidRDefault="003E536D" w:rsidP="003E536D">
      <w:pPr>
        <w:numPr>
          <w:ilvl w:val="0"/>
          <w:numId w:val="37"/>
        </w:numPr>
      </w:pPr>
      <w:proofErr w:type="spellStart"/>
      <w:r w:rsidRPr="003E536D">
        <w:rPr>
          <w:b/>
          <w:bCs/>
        </w:rPr>
        <w:t>Triage</w:t>
      </w:r>
      <w:proofErr w:type="spellEnd"/>
      <w:r w:rsidRPr="003E536D">
        <w:t xml:space="preserve"> (5–15 min): identificar alcance y gravedad.</w:t>
      </w:r>
    </w:p>
    <w:p w14:paraId="7082FE68" w14:textId="77777777" w:rsidR="003E536D" w:rsidRPr="003E536D" w:rsidRDefault="003E536D" w:rsidP="003E536D">
      <w:pPr>
        <w:numPr>
          <w:ilvl w:val="0"/>
          <w:numId w:val="37"/>
        </w:numPr>
      </w:pPr>
      <w:proofErr w:type="spellStart"/>
      <w:r w:rsidRPr="003E536D">
        <w:rPr>
          <w:b/>
          <w:bCs/>
        </w:rPr>
        <w:t>Containment</w:t>
      </w:r>
      <w:proofErr w:type="spellEnd"/>
      <w:r w:rsidRPr="003E536D">
        <w:t xml:space="preserve"> (15–60 min): respuesta pública inicial (mensaje empático, reconocimiento, indicar que se investiga).</w:t>
      </w:r>
    </w:p>
    <w:p w14:paraId="6C66D670" w14:textId="77777777" w:rsidR="003E536D" w:rsidRPr="003E536D" w:rsidRDefault="003E536D" w:rsidP="003E536D">
      <w:pPr>
        <w:numPr>
          <w:ilvl w:val="0"/>
          <w:numId w:val="37"/>
        </w:numPr>
      </w:pPr>
      <w:r w:rsidRPr="003E536D">
        <w:rPr>
          <w:b/>
          <w:bCs/>
        </w:rPr>
        <w:t>Escalado</w:t>
      </w:r>
      <w:r w:rsidRPr="003E536D">
        <w:t xml:space="preserve"> (60–180 min): notificar a soporte, legal y dirección; preparar respuesta con datos.</w:t>
      </w:r>
    </w:p>
    <w:p w14:paraId="403D6DDD" w14:textId="77777777" w:rsidR="003E536D" w:rsidRPr="003E536D" w:rsidRDefault="003E536D" w:rsidP="003E536D">
      <w:pPr>
        <w:numPr>
          <w:ilvl w:val="0"/>
          <w:numId w:val="37"/>
        </w:numPr>
      </w:pPr>
      <w:r w:rsidRPr="003E536D">
        <w:rPr>
          <w:b/>
          <w:bCs/>
        </w:rPr>
        <w:t>Restauración</w:t>
      </w:r>
      <w:r w:rsidRPr="003E536D">
        <w:t xml:space="preserve"> (acciones correctivas) y </w:t>
      </w:r>
      <w:r w:rsidRPr="003E536D">
        <w:rPr>
          <w:b/>
          <w:bCs/>
        </w:rPr>
        <w:t>comunicación de cierre</w:t>
      </w:r>
      <w:r w:rsidRPr="003E536D">
        <w:t xml:space="preserve"> (qué se hizo, cuándo).</w:t>
      </w:r>
    </w:p>
    <w:p w14:paraId="0FAC95C6" w14:textId="77777777" w:rsidR="003E536D" w:rsidRPr="003E536D" w:rsidRDefault="003E536D" w:rsidP="003E536D">
      <w:pPr>
        <w:numPr>
          <w:ilvl w:val="0"/>
          <w:numId w:val="37"/>
        </w:numPr>
      </w:pPr>
      <w:r w:rsidRPr="003E536D">
        <w:rPr>
          <w:b/>
          <w:bCs/>
        </w:rPr>
        <w:t xml:space="preserve">Retrospectiva </w:t>
      </w:r>
      <w:proofErr w:type="spellStart"/>
      <w:r w:rsidRPr="003E536D">
        <w:rPr>
          <w:b/>
          <w:bCs/>
        </w:rPr>
        <w:t>post-crisis</w:t>
      </w:r>
      <w:proofErr w:type="spellEnd"/>
      <w:r w:rsidRPr="003E536D">
        <w:t xml:space="preserve"> (48–72 h) para ajustar </w:t>
      </w:r>
      <w:proofErr w:type="spellStart"/>
      <w:r w:rsidRPr="003E536D">
        <w:t>playbook</w:t>
      </w:r>
      <w:proofErr w:type="spellEnd"/>
      <w:r w:rsidRPr="003E536D">
        <w:t>.</w:t>
      </w:r>
    </w:p>
    <w:p w14:paraId="4C5280BD" w14:textId="77777777" w:rsidR="00020F02" w:rsidRDefault="00020F02" w:rsidP="003E536D">
      <w:pPr>
        <w:rPr>
          <w:b/>
          <w:bCs/>
        </w:rPr>
      </w:pPr>
    </w:p>
    <w:p w14:paraId="6AFA8247" w14:textId="012039B5" w:rsidR="003E536D" w:rsidRPr="003E536D" w:rsidRDefault="003E536D" w:rsidP="003E536D">
      <w:r w:rsidRPr="003E536D">
        <w:rPr>
          <w:b/>
          <w:bCs/>
        </w:rPr>
        <w:t>Plantilla respuesta inicial</w:t>
      </w:r>
      <w:r w:rsidRPr="003E536D">
        <w:t xml:space="preserve"> (ejemplo):</w:t>
      </w:r>
    </w:p>
    <w:p w14:paraId="2764C439" w14:textId="77777777" w:rsidR="003E536D" w:rsidRPr="003E536D" w:rsidRDefault="003E536D" w:rsidP="003E536D">
      <w:r w:rsidRPr="003E536D">
        <w:t xml:space="preserve">“Gracias por avisarnos, [nombre]. Lamentamos lo sucedido. Estamos investigando y te contactaremos en privado en breve para resolverlo. — Equipo </w:t>
      </w:r>
      <w:proofErr w:type="spellStart"/>
      <w:r w:rsidRPr="003E536D">
        <w:t>NutriApp</w:t>
      </w:r>
      <w:proofErr w:type="spellEnd"/>
      <w:r w:rsidRPr="003E536D">
        <w:t>”</w:t>
      </w:r>
    </w:p>
    <w:p w14:paraId="5FC87DDF" w14:textId="77777777" w:rsidR="003E536D" w:rsidRPr="003E536D" w:rsidRDefault="003E536D" w:rsidP="003E536D">
      <w:r w:rsidRPr="003E536D">
        <w:t>Mantén respuestas empáticas, sin promesas técnicas inmediatas y con canal privado (DM/WhatsApp) para resolución.</w:t>
      </w:r>
    </w:p>
    <w:p w14:paraId="2991B293" w14:textId="14219E0B" w:rsidR="003E536D" w:rsidRPr="007A709D" w:rsidRDefault="003E536D" w:rsidP="003E536D">
      <w:pPr>
        <w:rPr>
          <w:lang w:val="es-ES"/>
        </w:rPr>
      </w:pPr>
    </w:p>
    <w:p w14:paraId="12C174B1" w14:textId="77777777" w:rsidR="00020F02" w:rsidRPr="007A709D" w:rsidRDefault="00020F02" w:rsidP="003E536D">
      <w:pPr>
        <w:rPr>
          <w:lang w:val="es-ES"/>
        </w:rPr>
      </w:pPr>
    </w:p>
    <w:p w14:paraId="65933401" w14:textId="77777777" w:rsidR="00020F02" w:rsidRPr="007A709D" w:rsidRDefault="00020F02" w:rsidP="003E536D">
      <w:pPr>
        <w:rPr>
          <w:lang w:val="es-ES"/>
        </w:rPr>
      </w:pPr>
    </w:p>
    <w:p w14:paraId="183DFFA0" w14:textId="77777777" w:rsidR="00020F02" w:rsidRPr="007A709D" w:rsidRDefault="00020F02" w:rsidP="003E536D">
      <w:pPr>
        <w:rPr>
          <w:lang w:val="es-ES"/>
        </w:rPr>
      </w:pPr>
    </w:p>
    <w:p w14:paraId="77995B2D" w14:textId="77777777" w:rsidR="00020F02" w:rsidRPr="007A709D" w:rsidRDefault="00020F02" w:rsidP="003E536D">
      <w:pPr>
        <w:rPr>
          <w:lang w:val="es-ES"/>
        </w:rPr>
      </w:pPr>
    </w:p>
    <w:p w14:paraId="61D7A60A" w14:textId="77777777" w:rsidR="00020F02" w:rsidRPr="007A709D" w:rsidRDefault="00020F02" w:rsidP="003E536D">
      <w:pPr>
        <w:rPr>
          <w:lang w:val="es-ES"/>
        </w:rPr>
      </w:pPr>
    </w:p>
    <w:p w14:paraId="72174260" w14:textId="77777777" w:rsidR="00020F02" w:rsidRPr="007A709D" w:rsidRDefault="00020F02" w:rsidP="003E536D">
      <w:pPr>
        <w:rPr>
          <w:lang w:val="es-ES"/>
        </w:rPr>
      </w:pPr>
    </w:p>
    <w:p w14:paraId="0349F316" w14:textId="77777777" w:rsidR="00020F02" w:rsidRPr="007A709D" w:rsidRDefault="00020F02" w:rsidP="003E536D">
      <w:pPr>
        <w:rPr>
          <w:lang w:val="es-ES"/>
        </w:rPr>
      </w:pPr>
    </w:p>
    <w:p w14:paraId="4BF1533C" w14:textId="77777777" w:rsidR="00020F02" w:rsidRPr="007A709D" w:rsidRDefault="00020F02" w:rsidP="003E536D">
      <w:pPr>
        <w:rPr>
          <w:lang w:val="es-ES"/>
        </w:rPr>
      </w:pPr>
    </w:p>
    <w:p w14:paraId="6AEA206A" w14:textId="77777777" w:rsidR="00020F02" w:rsidRPr="007A709D" w:rsidRDefault="00020F02" w:rsidP="003E536D">
      <w:pPr>
        <w:rPr>
          <w:lang w:val="es-ES"/>
        </w:rPr>
      </w:pPr>
    </w:p>
    <w:p w14:paraId="557C6DB8" w14:textId="3AA7836A" w:rsidR="003E536D" w:rsidRPr="003E536D" w:rsidRDefault="003E536D" w:rsidP="003E536D">
      <w:pPr>
        <w:rPr>
          <w:b/>
          <w:bCs/>
        </w:rPr>
      </w:pPr>
      <w:r w:rsidRPr="003E536D">
        <w:rPr>
          <w:b/>
          <w:bCs/>
        </w:rPr>
        <w:lastRenderedPageBreak/>
        <w:t xml:space="preserve">Sprint de ejemplo (2 semanas) — Plan operativo para </w:t>
      </w:r>
      <w:proofErr w:type="spellStart"/>
      <w:r w:rsidRPr="003E536D">
        <w:rPr>
          <w:b/>
          <w:bCs/>
        </w:rPr>
        <w:t>NutriApp</w:t>
      </w:r>
      <w:proofErr w:type="spellEnd"/>
    </w:p>
    <w:p w14:paraId="218A0E27" w14:textId="77777777" w:rsidR="003E536D" w:rsidRPr="003E536D" w:rsidRDefault="003E536D" w:rsidP="00020F02">
      <w:pPr>
        <w:jc w:val="left"/>
      </w:pPr>
      <w:r w:rsidRPr="003E536D">
        <w:rPr>
          <w:b/>
          <w:bCs/>
        </w:rPr>
        <w:t>Objetivo del sprint (2 semanas):</w:t>
      </w:r>
      <w:r w:rsidRPr="003E536D">
        <w:br/>
        <w:t xml:space="preserve">Aumentar la </w:t>
      </w:r>
      <w:r w:rsidRPr="003E536D">
        <w:rPr>
          <w:b/>
          <w:bCs/>
        </w:rPr>
        <w:t>activación</w:t>
      </w:r>
      <w:r w:rsidRPr="003E536D">
        <w:t xml:space="preserve"> de nuevos usuarios en la primera orden del 30% al 38% mediante mejora del </w:t>
      </w:r>
      <w:proofErr w:type="spellStart"/>
      <w:r w:rsidRPr="003E536D">
        <w:t>onboarding</w:t>
      </w:r>
      <w:proofErr w:type="spellEnd"/>
      <w:r w:rsidRPr="003E536D">
        <w:t xml:space="preserve"> y campaña social enfocada en cupón de bienvenida.</w:t>
      </w:r>
    </w:p>
    <w:p w14:paraId="2E78B176" w14:textId="77777777" w:rsidR="00020F02" w:rsidRPr="007A709D" w:rsidRDefault="00020F02" w:rsidP="003E536D">
      <w:pPr>
        <w:rPr>
          <w:b/>
          <w:bCs/>
          <w:lang w:val="es-ES"/>
        </w:rPr>
      </w:pPr>
    </w:p>
    <w:p w14:paraId="484DADA2" w14:textId="476951EC" w:rsidR="003E536D" w:rsidRPr="003E536D" w:rsidRDefault="003E536D" w:rsidP="003E536D">
      <w:pPr>
        <w:rPr>
          <w:lang w:val="en-US"/>
        </w:rPr>
      </w:pPr>
      <w:r w:rsidRPr="003E536D">
        <w:rPr>
          <w:b/>
          <w:bCs/>
          <w:lang w:val="en-US"/>
        </w:rPr>
        <w:t>Sprint length:</w:t>
      </w:r>
      <w:r w:rsidRPr="003E536D">
        <w:rPr>
          <w:lang w:val="en-US"/>
        </w:rPr>
        <w:t xml:space="preserve"> 2 </w:t>
      </w:r>
      <w:proofErr w:type="spellStart"/>
      <w:r w:rsidRPr="003E536D">
        <w:rPr>
          <w:lang w:val="en-US"/>
        </w:rPr>
        <w:t>semanas</w:t>
      </w:r>
      <w:proofErr w:type="spellEnd"/>
      <w:r w:rsidRPr="003E536D">
        <w:rPr>
          <w:lang w:val="en-US"/>
        </w:rPr>
        <w:t xml:space="preserve"> (10 días </w:t>
      </w:r>
      <w:proofErr w:type="spellStart"/>
      <w:r w:rsidRPr="003E536D">
        <w:rPr>
          <w:lang w:val="en-US"/>
        </w:rPr>
        <w:t>laborales</w:t>
      </w:r>
      <w:proofErr w:type="spellEnd"/>
      <w:r w:rsidRPr="003E536D">
        <w:rPr>
          <w:lang w:val="en-US"/>
        </w:rPr>
        <w:t>).</w:t>
      </w:r>
    </w:p>
    <w:p w14:paraId="670AF3EB" w14:textId="77777777" w:rsidR="003E536D" w:rsidRPr="003E536D" w:rsidRDefault="003E536D" w:rsidP="003E536D">
      <w:pPr>
        <w:rPr>
          <w:b/>
          <w:bCs/>
          <w:lang w:val="en-US"/>
        </w:rPr>
      </w:pPr>
      <w:r w:rsidRPr="003E536D">
        <w:rPr>
          <w:b/>
          <w:bCs/>
          <w:lang w:val="en-US"/>
        </w:rPr>
        <w:t>Sprint Planning (día 0)</w:t>
      </w:r>
    </w:p>
    <w:p w14:paraId="2A3C76EF" w14:textId="77777777" w:rsidR="003E536D" w:rsidRPr="003E536D" w:rsidRDefault="003E536D" w:rsidP="003E536D">
      <w:pPr>
        <w:rPr>
          <w:lang w:val="en-US"/>
        </w:rPr>
      </w:pPr>
      <w:proofErr w:type="spellStart"/>
      <w:r w:rsidRPr="003E536D">
        <w:rPr>
          <w:lang w:val="en-US"/>
        </w:rPr>
        <w:t>Seleccionar</w:t>
      </w:r>
      <w:proofErr w:type="spellEnd"/>
      <w:r w:rsidRPr="003E536D">
        <w:rPr>
          <w:lang w:val="en-US"/>
        </w:rPr>
        <w:t xml:space="preserve"> </w:t>
      </w:r>
      <w:proofErr w:type="spellStart"/>
      <w:r w:rsidRPr="003E536D">
        <w:rPr>
          <w:lang w:val="en-US"/>
        </w:rPr>
        <w:t>ítems</w:t>
      </w:r>
      <w:proofErr w:type="spellEnd"/>
      <w:r w:rsidRPr="003E536D">
        <w:rPr>
          <w:lang w:val="en-US"/>
        </w:rPr>
        <w:t>:</w:t>
      </w:r>
    </w:p>
    <w:p w14:paraId="6CAB6C43" w14:textId="77777777" w:rsidR="003E536D" w:rsidRPr="003E536D" w:rsidRDefault="003E536D" w:rsidP="003E536D">
      <w:pPr>
        <w:numPr>
          <w:ilvl w:val="0"/>
          <w:numId w:val="38"/>
        </w:numPr>
      </w:pPr>
      <w:r w:rsidRPr="003E536D">
        <w:t xml:space="preserve">Rediseñar flujo de </w:t>
      </w:r>
      <w:proofErr w:type="spellStart"/>
      <w:r w:rsidRPr="003E536D">
        <w:t>onboarding</w:t>
      </w:r>
      <w:proofErr w:type="spellEnd"/>
      <w:r w:rsidRPr="003E536D">
        <w:t xml:space="preserve"> (reducir a 2 pantallas). — </w:t>
      </w:r>
      <w:r w:rsidRPr="003E536D">
        <w:rPr>
          <w:i/>
          <w:iCs/>
        </w:rPr>
        <w:t>tarea UX/</w:t>
      </w:r>
      <w:proofErr w:type="spellStart"/>
      <w:r w:rsidRPr="003E536D">
        <w:rPr>
          <w:i/>
          <w:iCs/>
        </w:rPr>
        <w:t>prod</w:t>
      </w:r>
      <w:proofErr w:type="spellEnd"/>
    </w:p>
    <w:p w14:paraId="07654473" w14:textId="77777777" w:rsidR="003E536D" w:rsidRPr="003E536D" w:rsidRDefault="003E536D" w:rsidP="003E536D">
      <w:pPr>
        <w:numPr>
          <w:ilvl w:val="0"/>
          <w:numId w:val="38"/>
        </w:numPr>
      </w:pPr>
      <w:r w:rsidRPr="003E536D">
        <w:t xml:space="preserve">Crear serie de 4 posts TOFU para Instagram + 2 </w:t>
      </w:r>
      <w:proofErr w:type="spellStart"/>
      <w:r w:rsidRPr="003E536D">
        <w:t>reels</w:t>
      </w:r>
      <w:proofErr w:type="spellEnd"/>
      <w:r w:rsidRPr="003E536D">
        <w:t xml:space="preserve"> educativos. — </w:t>
      </w:r>
      <w:r w:rsidRPr="003E536D">
        <w:rPr>
          <w:i/>
          <w:iCs/>
        </w:rPr>
        <w:t>CM + diseñador</w:t>
      </w:r>
    </w:p>
    <w:p w14:paraId="52FF97DD" w14:textId="77777777" w:rsidR="003E536D" w:rsidRPr="003E536D" w:rsidRDefault="003E536D" w:rsidP="003E536D">
      <w:pPr>
        <w:numPr>
          <w:ilvl w:val="0"/>
          <w:numId w:val="38"/>
        </w:numPr>
      </w:pPr>
      <w:r w:rsidRPr="003E536D">
        <w:t xml:space="preserve">Campaña promocional con cupón NIO100 (BOFU) target universitarios Managua. — </w:t>
      </w:r>
      <w:r w:rsidRPr="003E536D">
        <w:rPr>
          <w:i/>
          <w:iCs/>
        </w:rPr>
        <w:t xml:space="preserve">CM + </w:t>
      </w:r>
      <w:proofErr w:type="spellStart"/>
      <w:r w:rsidRPr="003E536D">
        <w:rPr>
          <w:i/>
          <w:iCs/>
        </w:rPr>
        <w:t>Ads</w:t>
      </w:r>
      <w:proofErr w:type="spellEnd"/>
    </w:p>
    <w:p w14:paraId="3271D9F2" w14:textId="77777777" w:rsidR="003E536D" w:rsidRPr="003E536D" w:rsidRDefault="003E536D" w:rsidP="003E536D">
      <w:pPr>
        <w:numPr>
          <w:ilvl w:val="0"/>
          <w:numId w:val="38"/>
        </w:numPr>
      </w:pPr>
      <w:r w:rsidRPr="003E536D">
        <w:t xml:space="preserve">Crear set de mensajes automáticos para FAQ en WhatsApp. — </w:t>
      </w:r>
      <w:r w:rsidRPr="003E536D">
        <w:rPr>
          <w:i/>
          <w:iCs/>
        </w:rPr>
        <w:t>CM + soporte</w:t>
      </w:r>
    </w:p>
    <w:p w14:paraId="54C2D887" w14:textId="77777777" w:rsidR="003E536D" w:rsidRPr="003E536D" w:rsidRDefault="003E536D" w:rsidP="003E536D">
      <w:pPr>
        <w:numPr>
          <w:ilvl w:val="0"/>
          <w:numId w:val="38"/>
        </w:numPr>
        <w:rPr>
          <w:lang w:val="en-US"/>
        </w:rPr>
      </w:pPr>
      <w:proofErr w:type="spellStart"/>
      <w:r w:rsidRPr="003E536D">
        <w:rPr>
          <w:lang w:val="en-US"/>
        </w:rPr>
        <w:t>Instrumentar</w:t>
      </w:r>
      <w:proofErr w:type="spellEnd"/>
      <w:r w:rsidRPr="003E536D">
        <w:rPr>
          <w:lang w:val="en-US"/>
        </w:rPr>
        <w:t xml:space="preserve"> </w:t>
      </w:r>
      <w:proofErr w:type="spellStart"/>
      <w:r w:rsidRPr="003E536D">
        <w:rPr>
          <w:lang w:val="en-US"/>
        </w:rPr>
        <w:t>eventos</w:t>
      </w:r>
      <w:proofErr w:type="spellEnd"/>
      <w:r w:rsidRPr="003E536D">
        <w:rPr>
          <w:lang w:val="en-US"/>
        </w:rPr>
        <w:t xml:space="preserve"> </w:t>
      </w:r>
      <w:proofErr w:type="spellStart"/>
      <w:r w:rsidRPr="003E536D">
        <w:rPr>
          <w:lang w:val="en-US"/>
        </w:rPr>
        <w:t>en</w:t>
      </w:r>
      <w:proofErr w:type="spellEnd"/>
      <w:r w:rsidRPr="003E536D">
        <w:rPr>
          <w:lang w:val="en-US"/>
        </w:rPr>
        <w:t xml:space="preserve"> app: </w:t>
      </w:r>
      <w:proofErr w:type="spellStart"/>
      <w:r w:rsidRPr="003E536D">
        <w:rPr>
          <w:lang w:val="en-US"/>
        </w:rPr>
        <w:t>first_open</w:t>
      </w:r>
      <w:proofErr w:type="spellEnd"/>
      <w:r w:rsidRPr="003E536D">
        <w:rPr>
          <w:lang w:val="en-US"/>
        </w:rPr>
        <w:t xml:space="preserve">, </w:t>
      </w:r>
      <w:proofErr w:type="spellStart"/>
      <w:r w:rsidRPr="003E536D">
        <w:rPr>
          <w:lang w:val="en-US"/>
        </w:rPr>
        <w:t>complete_onboarding</w:t>
      </w:r>
      <w:proofErr w:type="spellEnd"/>
      <w:r w:rsidRPr="003E536D">
        <w:rPr>
          <w:lang w:val="en-US"/>
        </w:rPr>
        <w:t xml:space="preserve">, </w:t>
      </w:r>
      <w:proofErr w:type="spellStart"/>
      <w:r w:rsidRPr="003E536D">
        <w:rPr>
          <w:lang w:val="en-US"/>
        </w:rPr>
        <w:t>first_order</w:t>
      </w:r>
      <w:proofErr w:type="spellEnd"/>
      <w:r w:rsidRPr="003E536D">
        <w:rPr>
          <w:lang w:val="en-US"/>
        </w:rPr>
        <w:t xml:space="preserve">. — </w:t>
      </w:r>
      <w:r w:rsidRPr="003E536D">
        <w:rPr>
          <w:i/>
          <w:iCs/>
          <w:lang w:val="en-US"/>
        </w:rPr>
        <w:t>Dev</w:t>
      </w:r>
    </w:p>
    <w:p w14:paraId="51F9950C" w14:textId="77777777" w:rsidR="003E536D" w:rsidRPr="003E536D" w:rsidRDefault="003E536D" w:rsidP="003E536D">
      <w:pPr>
        <w:rPr>
          <w:lang w:val="en-US"/>
        </w:rPr>
      </w:pPr>
      <w:proofErr w:type="spellStart"/>
      <w:r w:rsidRPr="003E536D">
        <w:rPr>
          <w:lang w:val="en-US"/>
        </w:rPr>
        <w:t>Asignaciones</w:t>
      </w:r>
      <w:proofErr w:type="spellEnd"/>
      <w:r w:rsidRPr="003E536D">
        <w:rPr>
          <w:lang w:val="en-US"/>
        </w:rPr>
        <w:t xml:space="preserve"> y </w:t>
      </w:r>
      <w:proofErr w:type="spellStart"/>
      <w:r w:rsidRPr="003E536D">
        <w:rPr>
          <w:lang w:val="en-US"/>
        </w:rPr>
        <w:t>estimaciones</w:t>
      </w:r>
      <w:proofErr w:type="spellEnd"/>
      <w:r w:rsidRPr="003E536D">
        <w:rPr>
          <w:lang w:val="en-US"/>
        </w:rPr>
        <w:t xml:space="preserve"> (</w:t>
      </w:r>
      <w:proofErr w:type="spellStart"/>
      <w:r w:rsidRPr="003E536D">
        <w:rPr>
          <w:lang w:val="en-US"/>
        </w:rPr>
        <w:t>ejemplo</w:t>
      </w:r>
      <w:proofErr w:type="spellEnd"/>
      <w:r w:rsidRPr="003E536D">
        <w:rPr>
          <w:lang w:val="en-US"/>
        </w:rPr>
        <w:t>):</w:t>
      </w:r>
    </w:p>
    <w:p w14:paraId="6ED7DDAD" w14:textId="77777777" w:rsidR="003E536D" w:rsidRPr="003E536D" w:rsidRDefault="003E536D" w:rsidP="003E536D">
      <w:pPr>
        <w:numPr>
          <w:ilvl w:val="0"/>
          <w:numId w:val="39"/>
        </w:numPr>
        <w:rPr>
          <w:lang w:val="en-US"/>
        </w:rPr>
      </w:pPr>
      <w:r w:rsidRPr="003E536D">
        <w:rPr>
          <w:lang w:val="en-US"/>
        </w:rPr>
        <w:t>Onboarding redesign: 5 puntos (Dev 3 días).</w:t>
      </w:r>
    </w:p>
    <w:p w14:paraId="6A601A66" w14:textId="77777777" w:rsidR="003E536D" w:rsidRPr="003E536D" w:rsidRDefault="003E536D" w:rsidP="003E536D">
      <w:pPr>
        <w:numPr>
          <w:ilvl w:val="0"/>
          <w:numId w:val="39"/>
        </w:numPr>
      </w:pPr>
      <w:r w:rsidRPr="003E536D">
        <w:t xml:space="preserve">Serie de posts y </w:t>
      </w:r>
      <w:proofErr w:type="spellStart"/>
      <w:r w:rsidRPr="003E536D">
        <w:t>reels</w:t>
      </w:r>
      <w:proofErr w:type="spellEnd"/>
      <w:r w:rsidRPr="003E536D">
        <w:t xml:space="preserve">: 3 puntos (CM + </w:t>
      </w:r>
      <w:proofErr w:type="spellStart"/>
      <w:r w:rsidRPr="003E536D">
        <w:t>Designer</w:t>
      </w:r>
      <w:proofErr w:type="spellEnd"/>
      <w:r w:rsidRPr="003E536D">
        <w:t xml:space="preserve"> 3 días).</w:t>
      </w:r>
    </w:p>
    <w:p w14:paraId="03E1B245" w14:textId="77777777" w:rsidR="003E536D" w:rsidRPr="003E536D" w:rsidRDefault="003E536D" w:rsidP="003E536D">
      <w:pPr>
        <w:numPr>
          <w:ilvl w:val="0"/>
          <w:numId w:val="39"/>
        </w:numPr>
      </w:pPr>
      <w:r w:rsidRPr="003E536D">
        <w:t xml:space="preserve">Campaña </w:t>
      </w:r>
      <w:proofErr w:type="spellStart"/>
      <w:r w:rsidRPr="003E536D">
        <w:t>Ads</w:t>
      </w:r>
      <w:proofErr w:type="spellEnd"/>
      <w:r w:rsidRPr="003E536D">
        <w:t xml:space="preserve">: 2 puntos (CM 1 día </w:t>
      </w:r>
      <w:proofErr w:type="spellStart"/>
      <w:r w:rsidRPr="003E536D">
        <w:t>setup</w:t>
      </w:r>
      <w:proofErr w:type="spellEnd"/>
      <w:r w:rsidRPr="003E536D">
        <w:t xml:space="preserve"> + 2 días monitor).</w:t>
      </w:r>
    </w:p>
    <w:p w14:paraId="0480B42C" w14:textId="77777777" w:rsidR="003E536D" w:rsidRPr="003E536D" w:rsidRDefault="003E536D" w:rsidP="003E536D">
      <w:pPr>
        <w:numPr>
          <w:ilvl w:val="0"/>
          <w:numId w:val="39"/>
        </w:numPr>
        <w:rPr>
          <w:lang w:val="en-US"/>
        </w:rPr>
      </w:pPr>
      <w:proofErr w:type="spellStart"/>
      <w:r w:rsidRPr="003E536D">
        <w:rPr>
          <w:lang w:val="en-US"/>
        </w:rPr>
        <w:t>Mensajes</w:t>
      </w:r>
      <w:proofErr w:type="spellEnd"/>
      <w:r w:rsidRPr="003E536D">
        <w:rPr>
          <w:lang w:val="en-US"/>
        </w:rPr>
        <w:t xml:space="preserve"> FAQ: 1 punto (0.5 día).</w:t>
      </w:r>
    </w:p>
    <w:p w14:paraId="588CAAD0" w14:textId="77777777" w:rsidR="003E536D" w:rsidRPr="003E536D" w:rsidRDefault="003E536D" w:rsidP="003E536D">
      <w:pPr>
        <w:numPr>
          <w:ilvl w:val="0"/>
          <w:numId w:val="39"/>
        </w:numPr>
      </w:pPr>
      <w:r w:rsidRPr="003E536D">
        <w:t>Instrumentación eventos: 3 puntos (Dev 2 días).</w:t>
      </w:r>
    </w:p>
    <w:p w14:paraId="2781DB8F" w14:textId="77777777" w:rsidR="003E536D" w:rsidRPr="003E536D" w:rsidRDefault="003E536D" w:rsidP="003E536D">
      <w:pPr>
        <w:rPr>
          <w:lang w:val="en-US"/>
        </w:rPr>
      </w:pPr>
      <w:r w:rsidRPr="003E536D">
        <w:rPr>
          <w:b/>
          <w:bCs/>
          <w:lang w:val="en-US"/>
        </w:rPr>
        <w:t>Daily stand-ups</w:t>
      </w:r>
      <w:r w:rsidRPr="003E536D">
        <w:rPr>
          <w:lang w:val="en-US"/>
        </w:rPr>
        <w:t xml:space="preserve">: 10 min </w:t>
      </w:r>
      <w:proofErr w:type="spellStart"/>
      <w:r w:rsidRPr="003E536D">
        <w:rPr>
          <w:lang w:val="en-US"/>
        </w:rPr>
        <w:t>diarios</w:t>
      </w:r>
      <w:proofErr w:type="spellEnd"/>
      <w:r w:rsidRPr="003E536D">
        <w:rPr>
          <w:lang w:val="en-US"/>
        </w:rPr>
        <w:t xml:space="preserve"> para remover </w:t>
      </w:r>
      <w:proofErr w:type="spellStart"/>
      <w:r w:rsidRPr="003E536D">
        <w:rPr>
          <w:lang w:val="en-US"/>
        </w:rPr>
        <w:t>bloqueos</w:t>
      </w:r>
      <w:proofErr w:type="spellEnd"/>
      <w:r w:rsidRPr="003E536D">
        <w:rPr>
          <w:lang w:val="en-US"/>
        </w:rPr>
        <w:t>.</w:t>
      </w:r>
    </w:p>
    <w:p w14:paraId="240A707D" w14:textId="77777777" w:rsidR="00020F02" w:rsidRDefault="00020F02" w:rsidP="003E536D">
      <w:pPr>
        <w:rPr>
          <w:b/>
          <w:bCs/>
          <w:lang w:val="en-US"/>
        </w:rPr>
      </w:pPr>
    </w:p>
    <w:p w14:paraId="32FA832E" w14:textId="77777777" w:rsidR="00020F02" w:rsidRDefault="00020F02" w:rsidP="003E536D">
      <w:pPr>
        <w:rPr>
          <w:b/>
          <w:bCs/>
          <w:lang w:val="en-US"/>
        </w:rPr>
      </w:pPr>
    </w:p>
    <w:p w14:paraId="11A2A52C" w14:textId="77777777" w:rsidR="00020F02" w:rsidRDefault="00020F02" w:rsidP="003E536D">
      <w:pPr>
        <w:rPr>
          <w:b/>
          <w:bCs/>
          <w:lang w:val="en-US"/>
        </w:rPr>
      </w:pPr>
    </w:p>
    <w:p w14:paraId="554BB219" w14:textId="77777777" w:rsidR="00020F02" w:rsidRDefault="00020F02" w:rsidP="003E536D">
      <w:pPr>
        <w:rPr>
          <w:b/>
          <w:bCs/>
          <w:lang w:val="en-US"/>
        </w:rPr>
      </w:pPr>
    </w:p>
    <w:p w14:paraId="3BD0C94D" w14:textId="27A7393D" w:rsidR="003E536D" w:rsidRPr="003E536D" w:rsidRDefault="003E536D" w:rsidP="003E536D">
      <w:pPr>
        <w:rPr>
          <w:b/>
          <w:bCs/>
          <w:lang w:val="en-US"/>
        </w:rPr>
      </w:pPr>
      <w:r w:rsidRPr="003E536D">
        <w:rPr>
          <w:b/>
          <w:bCs/>
          <w:lang w:val="en-US"/>
        </w:rPr>
        <w:lastRenderedPageBreak/>
        <w:t>Sprint Execution (día 1–10)</w:t>
      </w:r>
    </w:p>
    <w:p w14:paraId="53C76C55" w14:textId="77777777" w:rsidR="003E536D" w:rsidRPr="003E536D" w:rsidRDefault="003E536D" w:rsidP="003E536D">
      <w:pPr>
        <w:numPr>
          <w:ilvl w:val="0"/>
          <w:numId w:val="40"/>
        </w:numPr>
      </w:pPr>
      <w:r w:rsidRPr="003E536D">
        <w:t xml:space="preserve">Días 1–3: UX/Dev implementa </w:t>
      </w:r>
      <w:proofErr w:type="spellStart"/>
      <w:r w:rsidRPr="003E536D">
        <w:t>onboarding</w:t>
      </w:r>
      <w:proofErr w:type="spellEnd"/>
      <w:r w:rsidRPr="003E536D">
        <w:t>. CM prepara y aprueba contenido.</w:t>
      </w:r>
    </w:p>
    <w:p w14:paraId="2493DF28" w14:textId="77777777" w:rsidR="003E536D" w:rsidRPr="003E536D" w:rsidRDefault="003E536D" w:rsidP="003E536D">
      <w:pPr>
        <w:numPr>
          <w:ilvl w:val="0"/>
          <w:numId w:val="40"/>
        </w:numPr>
        <w:rPr>
          <w:lang w:val="en-US"/>
        </w:rPr>
      </w:pPr>
      <w:r w:rsidRPr="003E536D">
        <w:rPr>
          <w:lang w:val="en-US"/>
        </w:rPr>
        <w:t xml:space="preserve">Día 4: Test QA del onboarding y checklist DoD. </w:t>
      </w:r>
      <w:proofErr w:type="spellStart"/>
      <w:r w:rsidRPr="003E536D">
        <w:rPr>
          <w:lang w:val="en-US"/>
        </w:rPr>
        <w:t>Programación</w:t>
      </w:r>
      <w:proofErr w:type="spellEnd"/>
      <w:r w:rsidRPr="003E536D">
        <w:rPr>
          <w:lang w:val="en-US"/>
        </w:rPr>
        <w:t xml:space="preserve"> de posts.</w:t>
      </w:r>
    </w:p>
    <w:p w14:paraId="57E4D90C" w14:textId="77777777" w:rsidR="003E536D" w:rsidRPr="003E536D" w:rsidRDefault="003E536D" w:rsidP="003E536D">
      <w:pPr>
        <w:numPr>
          <w:ilvl w:val="0"/>
          <w:numId w:val="40"/>
        </w:numPr>
      </w:pPr>
      <w:r w:rsidRPr="003E536D">
        <w:t xml:space="preserve">Día 5: Lanzamiento campaña </w:t>
      </w:r>
      <w:proofErr w:type="spellStart"/>
      <w:r w:rsidRPr="003E536D">
        <w:t>Ads</w:t>
      </w:r>
      <w:proofErr w:type="spellEnd"/>
      <w:r w:rsidRPr="003E536D">
        <w:t xml:space="preserve"> con CUPÓN NIO100.</w:t>
      </w:r>
    </w:p>
    <w:p w14:paraId="01678132" w14:textId="77777777" w:rsidR="003E536D" w:rsidRPr="003E536D" w:rsidRDefault="003E536D" w:rsidP="003E536D">
      <w:pPr>
        <w:numPr>
          <w:ilvl w:val="0"/>
          <w:numId w:val="40"/>
        </w:numPr>
      </w:pPr>
      <w:r w:rsidRPr="003E536D">
        <w:t xml:space="preserve">Días 6–9: Monitor performance, ajustar creativos (A/B test del </w:t>
      </w:r>
      <w:proofErr w:type="spellStart"/>
      <w:r w:rsidRPr="003E536D">
        <w:t>copy</w:t>
      </w:r>
      <w:proofErr w:type="spellEnd"/>
      <w:r w:rsidRPr="003E536D">
        <w:t xml:space="preserve"> del anuncio).</w:t>
      </w:r>
    </w:p>
    <w:p w14:paraId="7AD41ADA" w14:textId="77777777" w:rsidR="003E536D" w:rsidRPr="003E536D" w:rsidRDefault="003E536D" w:rsidP="003E536D">
      <w:pPr>
        <w:numPr>
          <w:ilvl w:val="0"/>
          <w:numId w:val="40"/>
        </w:numPr>
      </w:pPr>
      <w:r w:rsidRPr="003E536D">
        <w:t xml:space="preserve">Día 10: Sprint </w:t>
      </w:r>
      <w:proofErr w:type="spellStart"/>
      <w:r w:rsidRPr="003E536D">
        <w:t>Review</w:t>
      </w:r>
      <w:proofErr w:type="spellEnd"/>
      <w:r w:rsidRPr="003E536D">
        <w:t xml:space="preserve"> (</w:t>
      </w:r>
      <w:proofErr w:type="spellStart"/>
      <w:r w:rsidRPr="003E536D">
        <w:t>KPIs</w:t>
      </w:r>
      <w:proofErr w:type="spellEnd"/>
      <w:r w:rsidRPr="003E536D">
        <w:t xml:space="preserve"> provisionales) y Retrospectiva (qué mejorar).</w:t>
      </w:r>
    </w:p>
    <w:p w14:paraId="3617062C" w14:textId="77777777" w:rsidR="003E536D" w:rsidRPr="003E536D" w:rsidRDefault="003E536D" w:rsidP="003E536D">
      <w:pPr>
        <w:rPr>
          <w:b/>
          <w:bCs/>
        </w:rPr>
      </w:pPr>
      <w:r w:rsidRPr="003E536D">
        <w:rPr>
          <w:b/>
          <w:bCs/>
        </w:rPr>
        <w:t>Métricas objetivo del sprint (ejemplo)</w:t>
      </w:r>
    </w:p>
    <w:p w14:paraId="2C54976F" w14:textId="77777777" w:rsidR="003E536D" w:rsidRPr="003E536D" w:rsidRDefault="003E536D" w:rsidP="003E536D">
      <w:pPr>
        <w:numPr>
          <w:ilvl w:val="0"/>
          <w:numId w:val="41"/>
        </w:numPr>
      </w:pPr>
      <w:r w:rsidRPr="003E536D">
        <w:t>Tasa de activación objetivo: +8 puntos porcentuales (30% → 38%).</w:t>
      </w:r>
    </w:p>
    <w:p w14:paraId="444241CF" w14:textId="77777777" w:rsidR="003E536D" w:rsidRPr="003E536D" w:rsidRDefault="003E536D" w:rsidP="003E536D">
      <w:pPr>
        <w:numPr>
          <w:ilvl w:val="0"/>
          <w:numId w:val="41"/>
        </w:numPr>
      </w:pPr>
      <w:r w:rsidRPr="003E536D">
        <w:t>CPI objetivo en campaña: ≤ 60 NIO.</w:t>
      </w:r>
    </w:p>
    <w:p w14:paraId="3CE37CCA" w14:textId="77777777" w:rsidR="003E536D" w:rsidRPr="003E536D" w:rsidRDefault="003E536D" w:rsidP="003E536D">
      <w:pPr>
        <w:numPr>
          <w:ilvl w:val="0"/>
          <w:numId w:val="41"/>
        </w:numPr>
      </w:pPr>
      <w:r w:rsidRPr="003E536D">
        <w:t>Tiempo de respuesta en redes: ≤ 2 horas.</w:t>
      </w:r>
    </w:p>
    <w:p w14:paraId="7E371C02" w14:textId="77777777" w:rsidR="003E536D" w:rsidRPr="003E536D" w:rsidRDefault="003E536D" w:rsidP="003E536D">
      <w:pPr>
        <w:numPr>
          <w:ilvl w:val="0"/>
          <w:numId w:val="41"/>
        </w:numPr>
      </w:pPr>
      <w:r w:rsidRPr="003E536D">
        <w:t xml:space="preserve">Número de </w:t>
      </w:r>
      <w:proofErr w:type="spellStart"/>
      <w:r w:rsidRPr="003E536D">
        <w:t>issues</w:t>
      </w:r>
      <w:proofErr w:type="spellEnd"/>
      <w:r w:rsidRPr="003E536D">
        <w:t xml:space="preserve"> escalados a producto: ≤ 3.</w:t>
      </w:r>
    </w:p>
    <w:p w14:paraId="233A75A2" w14:textId="53FC5A39" w:rsidR="003E536D" w:rsidRPr="007A709D" w:rsidRDefault="003E536D" w:rsidP="003E536D">
      <w:pPr>
        <w:rPr>
          <w:lang w:val="es-ES"/>
        </w:rPr>
      </w:pPr>
    </w:p>
    <w:p w14:paraId="14BF99E7" w14:textId="31198921" w:rsidR="003E536D" w:rsidRPr="003E536D" w:rsidRDefault="003E536D" w:rsidP="003E536D">
      <w:pPr>
        <w:rPr>
          <w:b/>
          <w:bCs/>
        </w:rPr>
      </w:pPr>
      <w:r w:rsidRPr="003E536D">
        <w:rPr>
          <w:b/>
          <w:bCs/>
        </w:rPr>
        <w:t>Experimentos sugeridos (</w:t>
      </w:r>
      <w:proofErr w:type="spellStart"/>
      <w:r w:rsidRPr="003E536D">
        <w:rPr>
          <w:b/>
          <w:bCs/>
        </w:rPr>
        <w:t>growth</w:t>
      </w:r>
      <w:proofErr w:type="spellEnd"/>
      <w:r w:rsidRPr="003E536D">
        <w:rPr>
          <w:b/>
          <w:bCs/>
        </w:rPr>
        <w:t xml:space="preserve"> </w:t>
      </w:r>
      <w:proofErr w:type="spellStart"/>
      <w:r w:rsidRPr="003E536D">
        <w:rPr>
          <w:b/>
          <w:bCs/>
        </w:rPr>
        <w:t>experiments</w:t>
      </w:r>
      <w:proofErr w:type="spellEnd"/>
      <w:r w:rsidRPr="003E536D">
        <w:rPr>
          <w:b/>
          <w:bCs/>
        </w:rPr>
        <w:t>) para un CM ágil</w:t>
      </w:r>
    </w:p>
    <w:p w14:paraId="157FE26D" w14:textId="77777777" w:rsidR="003E536D" w:rsidRPr="003E536D" w:rsidRDefault="003E536D" w:rsidP="003E536D">
      <w:pPr>
        <w:numPr>
          <w:ilvl w:val="0"/>
          <w:numId w:val="42"/>
        </w:numPr>
      </w:pPr>
      <w:r w:rsidRPr="003E536D">
        <w:rPr>
          <w:b/>
          <w:bCs/>
        </w:rPr>
        <w:t xml:space="preserve">A/B test de CTA en </w:t>
      </w:r>
      <w:proofErr w:type="spellStart"/>
      <w:r w:rsidRPr="003E536D">
        <w:rPr>
          <w:b/>
          <w:bCs/>
        </w:rPr>
        <w:t>onboarding</w:t>
      </w:r>
      <w:proofErr w:type="spellEnd"/>
      <w:r w:rsidRPr="003E536D">
        <w:t>: “Pedir ahora” vs “Obtener cupón” — medir activación.</w:t>
      </w:r>
    </w:p>
    <w:p w14:paraId="661E2937" w14:textId="77777777" w:rsidR="003E536D" w:rsidRPr="003E536D" w:rsidRDefault="003E536D" w:rsidP="003E536D">
      <w:pPr>
        <w:numPr>
          <w:ilvl w:val="0"/>
          <w:numId w:val="42"/>
        </w:numPr>
      </w:pPr>
      <w:r w:rsidRPr="003E536D">
        <w:rPr>
          <w:b/>
          <w:bCs/>
        </w:rPr>
        <w:t xml:space="preserve">Post horario vs. post </w:t>
      </w:r>
      <w:proofErr w:type="spellStart"/>
      <w:r w:rsidRPr="003E536D">
        <w:rPr>
          <w:b/>
          <w:bCs/>
        </w:rPr>
        <w:t>horario+repost</w:t>
      </w:r>
      <w:proofErr w:type="spellEnd"/>
      <w:r w:rsidRPr="003E536D">
        <w:t xml:space="preserve">: publicar en 12:00 y 18:00; medir </w:t>
      </w:r>
      <w:proofErr w:type="spellStart"/>
      <w:r w:rsidRPr="003E536D">
        <w:t>lift</w:t>
      </w:r>
      <w:proofErr w:type="spellEnd"/>
      <w:r w:rsidRPr="003E536D">
        <w:t xml:space="preserve"> en alcance.</w:t>
      </w:r>
    </w:p>
    <w:p w14:paraId="2E2016F9" w14:textId="77777777" w:rsidR="003E536D" w:rsidRPr="003E536D" w:rsidRDefault="003E536D" w:rsidP="003E536D">
      <w:pPr>
        <w:numPr>
          <w:ilvl w:val="0"/>
          <w:numId w:val="42"/>
        </w:numPr>
      </w:pPr>
      <w:proofErr w:type="spellStart"/>
      <w:r w:rsidRPr="003E536D">
        <w:rPr>
          <w:b/>
          <w:bCs/>
        </w:rPr>
        <w:t>Microinfluencer</w:t>
      </w:r>
      <w:proofErr w:type="spellEnd"/>
      <w:r w:rsidRPr="003E536D">
        <w:rPr>
          <w:b/>
          <w:bCs/>
        </w:rPr>
        <w:t xml:space="preserve"> local vs. anuncio pagado</w:t>
      </w:r>
      <w:r w:rsidRPr="003E536D">
        <w:t>: comparar CAC e instalaciones.</w:t>
      </w:r>
    </w:p>
    <w:p w14:paraId="201E08D4" w14:textId="77777777" w:rsidR="003E536D" w:rsidRPr="003E536D" w:rsidRDefault="003E536D" w:rsidP="003E536D">
      <w:pPr>
        <w:numPr>
          <w:ilvl w:val="0"/>
          <w:numId w:val="42"/>
        </w:numPr>
      </w:pPr>
      <w:r w:rsidRPr="003E536D">
        <w:rPr>
          <w:b/>
          <w:bCs/>
        </w:rPr>
        <w:t xml:space="preserve">Secuencia de </w:t>
      </w:r>
      <w:proofErr w:type="spellStart"/>
      <w:r w:rsidRPr="003E536D">
        <w:rPr>
          <w:b/>
          <w:bCs/>
        </w:rPr>
        <w:t>onboarding</w:t>
      </w:r>
      <w:proofErr w:type="spellEnd"/>
      <w:r w:rsidRPr="003E536D">
        <w:rPr>
          <w:b/>
          <w:bCs/>
        </w:rPr>
        <w:t xml:space="preserve"> con video vs. sin video</w:t>
      </w:r>
      <w:r w:rsidRPr="003E536D">
        <w:t xml:space="preserve">: medir </w:t>
      </w:r>
      <w:proofErr w:type="spellStart"/>
      <w:r w:rsidRPr="003E536D">
        <w:t>completion</w:t>
      </w:r>
      <w:proofErr w:type="spellEnd"/>
      <w:r w:rsidRPr="003E536D">
        <w:t xml:space="preserve"> </w:t>
      </w:r>
      <w:proofErr w:type="spellStart"/>
      <w:r w:rsidRPr="003E536D">
        <w:t>rate</w:t>
      </w:r>
      <w:proofErr w:type="spellEnd"/>
      <w:r w:rsidRPr="003E536D">
        <w:t>.</w:t>
      </w:r>
    </w:p>
    <w:p w14:paraId="5A6941C9" w14:textId="77777777" w:rsidR="002F607F" w:rsidRDefault="002F607F" w:rsidP="003E536D"/>
    <w:p w14:paraId="3B457399" w14:textId="3ED70861" w:rsidR="003E536D" w:rsidRPr="003E536D" w:rsidRDefault="003E536D" w:rsidP="003E536D">
      <w:r w:rsidRPr="003E536D">
        <w:t xml:space="preserve">Documentar cada experimento: </w:t>
      </w:r>
      <w:proofErr w:type="spellStart"/>
      <w:r w:rsidRPr="003E536D">
        <w:t>hipotesis</w:t>
      </w:r>
      <w:proofErr w:type="spellEnd"/>
      <w:r w:rsidRPr="003E536D">
        <w:t xml:space="preserve">, métrica de éxito, duración y </w:t>
      </w:r>
      <w:proofErr w:type="spellStart"/>
      <w:r w:rsidRPr="003E536D">
        <w:t>sample</w:t>
      </w:r>
      <w:proofErr w:type="spellEnd"/>
      <w:r w:rsidRPr="003E536D">
        <w:t xml:space="preserve"> </w:t>
      </w:r>
      <w:proofErr w:type="spellStart"/>
      <w:r w:rsidRPr="003E536D">
        <w:t>size</w:t>
      </w:r>
      <w:proofErr w:type="spellEnd"/>
      <w:r w:rsidRPr="003E536D">
        <w:t xml:space="preserve"> estimado.</w:t>
      </w:r>
    </w:p>
    <w:p w14:paraId="72709277" w14:textId="130D9FFA" w:rsidR="003E536D" w:rsidRPr="007A709D" w:rsidRDefault="003E536D" w:rsidP="003E536D">
      <w:pPr>
        <w:rPr>
          <w:lang w:val="es-ES"/>
        </w:rPr>
      </w:pPr>
    </w:p>
    <w:p w14:paraId="156879DA" w14:textId="77777777" w:rsidR="002F607F" w:rsidRPr="007A709D" w:rsidRDefault="002F607F" w:rsidP="003E536D">
      <w:pPr>
        <w:rPr>
          <w:lang w:val="es-ES"/>
        </w:rPr>
      </w:pPr>
    </w:p>
    <w:p w14:paraId="6E08BE1E" w14:textId="77777777" w:rsidR="002F607F" w:rsidRPr="007A709D" w:rsidRDefault="002F607F" w:rsidP="003E536D">
      <w:pPr>
        <w:rPr>
          <w:lang w:val="es-ES"/>
        </w:rPr>
      </w:pPr>
    </w:p>
    <w:p w14:paraId="2526BFA9" w14:textId="77777777" w:rsidR="002F607F" w:rsidRPr="007A709D" w:rsidRDefault="002F607F" w:rsidP="003E536D">
      <w:pPr>
        <w:rPr>
          <w:lang w:val="es-ES"/>
        </w:rPr>
      </w:pPr>
    </w:p>
    <w:p w14:paraId="6EAFB8F6" w14:textId="67719ED5" w:rsidR="003E536D" w:rsidRPr="003E536D" w:rsidRDefault="003E536D" w:rsidP="003E536D">
      <w:pPr>
        <w:rPr>
          <w:b/>
          <w:bCs/>
        </w:rPr>
      </w:pPr>
      <w:r w:rsidRPr="003E536D">
        <w:rPr>
          <w:b/>
          <w:bCs/>
        </w:rPr>
        <w:lastRenderedPageBreak/>
        <w:t>Buenas prácticas éticas y de accesibilidad</w:t>
      </w:r>
    </w:p>
    <w:p w14:paraId="66579EF0" w14:textId="77777777" w:rsidR="003E536D" w:rsidRPr="003E536D" w:rsidRDefault="003E536D" w:rsidP="007943C5">
      <w:pPr>
        <w:numPr>
          <w:ilvl w:val="0"/>
          <w:numId w:val="43"/>
        </w:numPr>
      </w:pPr>
      <w:r w:rsidRPr="003E536D">
        <w:t>Garantizar respuestas respetuosas y no discriminatorias.</w:t>
      </w:r>
    </w:p>
    <w:p w14:paraId="4A795AD8" w14:textId="77777777" w:rsidR="003E536D" w:rsidRPr="003E536D" w:rsidRDefault="003E536D" w:rsidP="007943C5">
      <w:pPr>
        <w:numPr>
          <w:ilvl w:val="0"/>
          <w:numId w:val="43"/>
        </w:numPr>
      </w:pPr>
      <w:r w:rsidRPr="003E536D">
        <w:t>Evitar prácticas de manipulación (</w:t>
      </w:r>
      <w:proofErr w:type="spellStart"/>
      <w:r w:rsidRPr="003E536D">
        <w:t>dark</w:t>
      </w:r>
      <w:proofErr w:type="spellEnd"/>
      <w:r w:rsidRPr="003E536D">
        <w:t xml:space="preserve"> </w:t>
      </w:r>
      <w:proofErr w:type="spellStart"/>
      <w:r w:rsidRPr="003E536D">
        <w:t>patterns</w:t>
      </w:r>
      <w:proofErr w:type="spellEnd"/>
      <w:r w:rsidRPr="003E536D">
        <w:t xml:space="preserve">) en </w:t>
      </w:r>
      <w:proofErr w:type="spellStart"/>
      <w:r w:rsidRPr="003E536D">
        <w:t>onboarding</w:t>
      </w:r>
      <w:proofErr w:type="spellEnd"/>
      <w:r w:rsidRPr="003E536D">
        <w:t>.</w:t>
      </w:r>
    </w:p>
    <w:p w14:paraId="2C9EDB66" w14:textId="77777777" w:rsidR="003E536D" w:rsidRPr="003E536D" w:rsidRDefault="003E536D" w:rsidP="007943C5">
      <w:pPr>
        <w:numPr>
          <w:ilvl w:val="0"/>
          <w:numId w:val="43"/>
        </w:numPr>
      </w:pPr>
      <w:r w:rsidRPr="003E536D">
        <w:t>Hacer accesible el contenido (</w:t>
      </w:r>
      <w:proofErr w:type="spellStart"/>
      <w:r w:rsidRPr="003E536D">
        <w:t>alt-text</w:t>
      </w:r>
      <w:proofErr w:type="spellEnd"/>
      <w:r w:rsidRPr="003E536D">
        <w:t>, contraste, subtítulos) para ampliar audiencia.</w:t>
      </w:r>
    </w:p>
    <w:p w14:paraId="6553A41B" w14:textId="77777777" w:rsidR="003E536D" w:rsidRPr="003E536D" w:rsidRDefault="003E536D" w:rsidP="007943C5">
      <w:pPr>
        <w:numPr>
          <w:ilvl w:val="0"/>
          <w:numId w:val="43"/>
        </w:numPr>
      </w:pPr>
      <w:r w:rsidRPr="003E536D">
        <w:t>Protección de datos: no compartir información sensible públicamente.</w:t>
      </w:r>
    </w:p>
    <w:p w14:paraId="54CB87A9" w14:textId="0CE740F3" w:rsidR="003E536D" w:rsidRPr="007A709D" w:rsidRDefault="003E536D" w:rsidP="003E536D">
      <w:pPr>
        <w:rPr>
          <w:lang w:val="es-ES"/>
        </w:rPr>
      </w:pPr>
    </w:p>
    <w:p w14:paraId="29EF2657" w14:textId="5EFDDC8B" w:rsidR="003E536D" w:rsidRPr="003E536D" w:rsidRDefault="003E536D" w:rsidP="003E536D">
      <w:pPr>
        <w:rPr>
          <w:b/>
          <w:bCs/>
          <w:lang w:val="en-US"/>
        </w:rPr>
      </w:pPr>
      <w:proofErr w:type="spellStart"/>
      <w:r w:rsidRPr="003E536D">
        <w:rPr>
          <w:b/>
          <w:bCs/>
          <w:lang w:val="en-US"/>
        </w:rPr>
        <w:t>Autoevaluación</w:t>
      </w:r>
      <w:proofErr w:type="spellEnd"/>
    </w:p>
    <w:p w14:paraId="569EB2A5" w14:textId="77777777" w:rsidR="003E536D" w:rsidRPr="003E536D" w:rsidRDefault="003E536D" w:rsidP="007943C5">
      <w:pPr>
        <w:numPr>
          <w:ilvl w:val="0"/>
          <w:numId w:val="44"/>
        </w:numPr>
      </w:pPr>
      <w:r w:rsidRPr="003E536D">
        <w:t>Define en tus palabras por qué el enfoque ágil es útil para la gestión de comunidades digitales.</w:t>
      </w:r>
    </w:p>
    <w:p w14:paraId="21384906" w14:textId="77777777" w:rsidR="003E536D" w:rsidRPr="003E536D" w:rsidRDefault="003E536D" w:rsidP="007943C5">
      <w:pPr>
        <w:numPr>
          <w:ilvl w:val="0"/>
          <w:numId w:val="44"/>
        </w:numPr>
        <w:rPr>
          <w:lang w:val="en-US"/>
        </w:rPr>
      </w:pPr>
      <w:r w:rsidRPr="003E536D">
        <w:t xml:space="preserve">Diseña un tablero Kanban mínimo (columnas y WIP) para un CM que trabaja solo. </w:t>
      </w:r>
      <w:proofErr w:type="spellStart"/>
      <w:r w:rsidRPr="003E536D">
        <w:rPr>
          <w:lang w:val="en-US"/>
        </w:rPr>
        <w:t>Explica</w:t>
      </w:r>
      <w:proofErr w:type="spellEnd"/>
      <w:r w:rsidRPr="003E536D">
        <w:rPr>
          <w:lang w:val="en-US"/>
        </w:rPr>
        <w:t xml:space="preserve"> por </w:t>
      </w:r>
      <w:proofErr w:type="spellStart"/>
      <w:r w:rsidRPr="003E536D">
        <w:rPr>
          <w:lang w:val="en-US"/>
        </w:rPr>
        <w:t>qué</w:t>
      </w:r>
      <w:proofErr w:type="spellEnd"/>
      <w:r w:rsidRPr="003E536D">
        <w:rPr>
          <w:lang w:val="en-US"/>
        </w:rPr>
        <w:t xml:space="preserve"> </w:t>
      </w:r>
      <w:proofErr w:type="spellStart"/>
      <w:r w:rsidRPr="003E536D">
        <w:rPr>
          <w:lang w:val="en-US"/>
        </w:rPr>
        <w:t>elegiste</w:t>
      </w:r>
      <w:proofErr w:type="spellEnd"/>
      <w:r w:rsidRPr="003E536D">
        <w:rPr>
          <w:lang w:val="en-US"/>
        </w:rPr>
        <w:t xml:space="preserve"> </w:t>
      </w:r>
      <w:proofErr w:type="spellStart"/>
      <w:r w:rsidRPr="003E536D">
        <w:rPr>
          <w:lang w:val="en-US"/>
        </w:rPr>
        <w:t>esas</w:t>
      </w:r>
      <w:proofErr w:type="spellEnd"/>
      <w:r w:rsidRPr="003E536D">
        <w:rPr>
          <w:lang w:val="en-US"/>
        </w:rPr>
        <w:t xml:space="preserve"> </w:t>
      </w:r>
      <w:proofErr w:type="spellStart"/>
      <w:r w:rsidRPr="003E536D">
        <w:rPr>
          <w:lang w:val="en-US"/>
        </w:rPr>
        <w:t>columnas</w:t>
      </w:r>
      <w:proofErr w:type="spellEnd"/>
      <w:r w:rsidRPr="003E536D">
        <w:rPr>
          <w:lang w:val="en-US"/>
        </w:rPr>
        <w:t>.</w:t>
      </w:r>
    </w:p>
    <w:p w14:paraId="07561FEF" w14:textId="77777777" w:rsidR="003E536D" w:rsidRPr="003E536D" w:rsidRDefault="003E536D" w:rsidP="007943C5">
      <w:pPr>
        <w:numPr>
          <w:ilvl w:val="0"/>
          <w:numId w:val="44"/>
        </w:numPr>
      </w:pPr>
      <w:r w:rsidRPr="003E536D">
        <w:t xml:space="preserve">Propón 3 </w:t>
      </w:r>
      <w:proofErr w:type="spellStart"/>
      <w:r w:rsidRPr="003E536D">
        <w:t>KPIs</w:t>
      </w:r>
      <w:proofErr w:type="spellEnd"/>
      <w:r w:rsidRPr="003E536D">
        <w:t xml:space="preserve"> prioritarios para un CM que quiere aumentar la activación de usuarios móviles; justifica cada uno.</w:t>
      </w:r>
    </w:p>
    <w:p w14:paraId="0E13C282" w14:textId="77777777" w:rsidR="003E536D" w:rsidRPr="003E536D" w:rsidRDefault="003E536D" w:rsidP="007943C5">
      <w:pPr>
        <w:numPr>
          <w:ilvl w:val="0"/>
          <w:numId w:val="44"/>
        </w:numPr>
      </w:pPr>
      <w:r w:rsidRPr="003E536D">
        <w:t>Explica paso a paso cómo responderías, en menos de 60 minutos, a una mención viral negativa sin datos técnicos (incluye el primer mensaje público y el primer mensaje por privado).</w:t>
      </w:r>
    </w:p>
    <w:p w14:paraId="2719AEEC" w14:textId="77777777" w:rsidR="003E536D" w:rsidRPr="003E536D" w:rsidRDefault="003E536D" w:rsidP="007943C5">
      <w:pPr>
        <w:numPr>
          <w:ilvl w:val="0"/>
          <w:numId w:val="44"/>
        </w:numPr>
        <w:rPr>
          <w:lang w:val="en-US"/>
        </w:rPr>
      </w:pPr>
      <w:r w:rsidRPr="003E536D">
        <w:t xml:space="preserve">Planifica un </w:t>
      </w:r>
      <w:proofErr w:type="spellStart"/>
      <w:r w:rsidRPr="003E536D">
        <w:t>mini-sprint</w:t>
      </w:r>
      <w:proofErr w:type="spellEnd"/>
      <w:r w:rsidRPr="003E536D">
        <w:t xml:space="preserve"> de 5 días con 4 tareas concretas para </w:t>
      </w:r>
      <w:proofErr w:type="spellStart"/>
      <w:r w:rsidRPr="003E536D">
        <w:t>NutriApp</w:t>
      </w:r>
      <w:proofErr w:type="spellEnd"/>
      <w:r w:rsidRPr="003E536D">
        <w:t xml:space="preserve"> cuyo objetivo sea “mejorar tiempo de primera respuesta en redes de 4h a 1h”. </w:t>
      </w:r>
      <w:proofErr w:type="spellStart"/>
      <w:r w:rsidRPr="003E536D">
        <w:rPr>
          <w:lang w:val="en-US"/>
        </w:rPr>
        <w:t>Incluye</w:t>
      </w:r>
      <w:proofErr w:type="spellEnd"/>
      <w:r w:rsidRPr="003E536D">
        <w:rPr>
          <w:lang w:val="en-US"/>
        </w:rPr>
        <w:t xml:space="preserve"> </w:t>
      </w:r>
      <w:proofErr w:type="spellStart"/>
      <w:r w:rsidRPr="003E536D">
        <w:rPr>
          <w:lang w:val="en-US"/>
        </w:rPr>
        <w:t>responsables</w:t>
      </w:r>
      <w:proofErr w:type="spellEnd"/>
      <w:r w:rsidRPr="003E536D">
        <w:rPr>
          <w:lang w:val="en-US"/>
        </w:rPr>
        <w:t xml:space="preserve"> y </w:t>
      </w:r>
      <w:proofErr w:type="spellStart"/>
      <w:r w:rsidRPr="003E536D">
        <w:rPr>
          <w:lang w:val="en-US"/>
        </w:rPr>
        <w:t>criterios</w:t>
      </w:r>
      <w:proofErr w:type="spellEnd"/>
      <w:r w:rsidRPr="003E536D">
        <w:rPr>
          <w:lang w:val="en-US"/>
        </w:rPr>
        <w:t xml:space="preserve"> de </w:t>
      </w:r>
      <w:proofErr w:type="spellStart"/>
      <w:r w:rsidRPr="003E536D">
        <w:rPr>
          <w:lang w:val="en-US"/>
        </w:rPr>
        <w:t>éxito</w:t>
      </w:r>
      <w:proofErr w:type="spellEnd"/>
      <w:r w:rsidRPr="003E536D">
        <w:rPr>
          <w:lang w:val="en-US"/>
        </w:rPr>
        <w:t>.</w:t>
      </w:r>
    </w:p>
    <w:p w14:paraId="6AC8F05A" w14:textId="77777777" w:rsidR="003E536D" w:rsidRDefault="003E536D" w:rsidP="00C818AB">
      <w:pPr>
        <w:rPr>
          <w:lang w:val="en-US"/>
        </w:rPr>
      </w:pPr>
    </w:p>
    <w:p w14:paraId="0BFF5ABB" w14:textId="77777777" w:rsidR="00C818AB" w:rsidRDefault="00C818AB" w:rsidP="00C818AB">
      <w:pPr>
        <w:rPr>
          <w:lang w:val="en-US"/>
        </w:rPr>
      </w:pPr>
    </w:p>
    <w:p w14:paraId="36354D1E" w14:textId="77777777" w:rsidR="00C818AB" w:rsidRDefault="00C818AB" w:rsidP="00C818AB">
      <w:pPr>
        <w:rPr>
          <w:lang w:val="en-US"/>
        </w:rPr>
      </w:pPr>
    </w:p>
    <w:p w14:paraId="1F515417" w14:textId="77777777" w:rsidR="00011365" w:rsidRDefault="00011365" w:rsidP="00C818AB">
      <w:pPr>
        <w:rPr>
          <w:lang w:val="en-US"/>
        </w:rPr>
      </w:pPr>
    </w:p>
    <w:p w14:paraId="27D68EF8" w14:textId="77777777" w:rsidR="00011365" w:rsidRDefault="00011365" w:rsidP="00C818AB">
      <w:pPr>
        <w:rPr>
          <w:lang w:val="en-US"/>
        </w:rPr>
      </w:pPr>
    </w:p>
    <w:p w14:paraId="70007C72" w14:textId="77777777" w:rsidR="00011365" w:rsidRDefault="00011365" w:rsidP="00C818AB">
      <w:pPr>
        <w:rPr>
          <w:lang w:val="en-US"/>
        </w:rPr>
      </w:pPr>
    </w:p>
    <w:p w14:paraId="65065AE7" w14:textId="77777777" w:rsidR="00011365" w:rsidRPr="00C818AB" w:rsidRDefault="00011365" w:rsidP="00C818AB">
      <w:pPr>
        <w:rPr>
          <w:lang w:val="en-US"/>
        </w:rPr>
      </w:pPr>
    </w:p>
    <w:p w14:paraId="2A5BE3CE" w14:textId="38139B10" w:rsidR="00EE1704" w:rsidRDefault="00EE1704" w:rsidP="001E52CF">
      <w:pPr>
        <w:pStyle w:val="Ttulo2"/>
        <w:rPr>
          <w:spacing w:val="-1"/>
          <w:lang w:val="es-ES"/>
        </w:rPr>
      </w:pPr>
      <w:bookmarkStart w:id="17" w:name="_Toc207470546"/>
      <w:r>
        <w:rPr>
          <w:spacing w:val="-1"/>
          <w:lang w:val="es-ES"/>
        </w:rPr>
        <w:lastRenderedPageBreak/>
        <w:t>Estrategia creativa y Planes de negocios</w:t>
      </w:r>
      <w:bookmarkEnd w:id="17"/>
    </w:p>
    <w:p w14:paraId="037DBA52" w14:textId="77777777" w:rsidR="00521FC5" w:rsidRDefault="00521FC5" w:rsidP="00660B05"/>
    <w:p w14:paraId="56BA4229" w14:textId="7E224353" w:rsidR="00660B05" w:rsidRPr="00660B05" w:rsidRDefault="00660B05" w:rsidP="00660B05">
      <w:r w:rsidRPr="00660B05">
        <w:t xml:space="preserve">La </w:t>
      </w:r>
      <w:r w:rsidRPr="00660B05">
        <w:rPr>
          <w:b/>
          <w:bCs/>
        </w:rPr>
        <w:t>estrategia creativa</w:t>
      </w:r>
      <w:r w:rsidRPr="00660B05">
        <w:t xml:space="preserve"> es la forma en que una marca articula y comunica su propuesta de valor para crear preferencia; el </w:t>
      </w:r>
      <w:r w:rsidRPr="00660B05">
        <w:rPr>
          <w:b/>
          <w:bCs/>
        </w:rPr>
        <w:t>plan de negocios</w:t>
      </w:r>
      <w:r w:rsidRPr="00660B05">
        <w:t xml:space="preserve"> es el mapa operativo y financiero que demuestra que esa propuesta puede sostenerse y escalar. Separar creatividad y negocio suele conducir a campañas bonitas que no generan unidad económica; integrarlas produce </w:t>
      </w:r>
      <w:r w:rsidRPr="00660B05">
        <w:rPr>
          <w:b/>
          <w:bCs/>
        </w:rPr>
        <w:t>campañas que venden hoy y construyen marca para mañana</w:t>
      </w:r>
      <w:r w:rsidRPr="00660B05">
        <w:t>. En el mundo digital, la creatividad debe diseñarse respetando restricciones de UX, métricas (CAC, LTV) y canales (apps, redes, mensajería), y el plan de negocio debe incorporar cómo la creatividad contribuye a adquirir, activar y retener usuarios.</w:t>
      </w:r>
    </w:p>
    <w:p w14:paraId="42890A31" w14:textId="633095D8" w:rsidR="00660B05" w:rsidRPr="007A709D" w:rsidRDefault="00660B05" w:rsidP="00660B05">
      <w:pPr>
        <w:rPr>
          <w:lang w:val="es-ES"/>
        </w:rPr>
      </w:pPr>
    </w:p>
    <w:p w14:paraId="1E58D7D7" w14:textId="59D59054" w:rsidR="00660B05" w:rsidRPr="00660B05" w:rsidRDefault="00660B05" w:rsidP="00660B05">
      <w:pPr>
        <w:rPr>
          <w:b/>
          <w:bCs/>
        </w:rPr>
      </w:pPr>
      <w:r w:rsidRPr="00660B05">
        <w:rPr>
          <w:b/>
          <w:bCs/>
        </w:rPr>
        <w:t>Fundamentos teóricos y marcos prácticos</w:t>
      </w:r>
    </w:p>
    <w:p w14:paraId="515D0502" w14:textId="31580277" w:rsidR="00660B05" w:rsidRPr="00660B05" w:rsidRDefault="00660B05" w:rsidP="00660B05">
      <w:pPr>
        <w:rPr>
          <w:b/>
          <w:bCs/>
        </w:rPr>
      </w:pPr>
      <w:r w:rsidRPr="00660B05">
        <w:rPr>
          <w:b/>
          <w:bCs/>
        </w:rPr>
        <w:t>Marcos conceptuales clave</w:t>
      </w:r>
    </w:p>
    <w:p w14:paraId="7895F683" w14:textId="77777777" w:rsidR="00660B05" w:rsidRPr="00660B05" w:rsidRDefault="00660B05" w:rsidP="007943C5">
      <w:pPr>
        <w:numPr>
          <w:ilvl w:val="0"/>
          <w:numId w:val="45"/>
        </w:numPr>
      </w:pPr>
      <w:r w:rsidRPr="00660B05">
        <w:rPr>
          <w:b/>
          <w:bCs/>
        </w:rPr>
        <w:t>Propuesta de Valor / UVP (</w:t>
      </w:r>
      <w:proofErr w:type="spellStart"/>
      <w:r w:rsidRPr="00660B05">
        <w:rPr>
          <w:b/>
          <w:bCs/>
        </w:rPr>
        <w:t>Unique</w:t>
      </w:r>
      <w:proofErr w:type="spellEnd"/>
      <w:r w:rsidRPr="00660B05">
        <w:rPr>
          <w:b/>
          <w:bCs/>
        </w:rPr>
        <w:t xml:space="preserve"> </w:t>
      </w:r>
      <w:proofErr w:type="spellStart"/>
      <w:r w:rsidRPr="00660B05">
        <w:rPr>
          <w:b/>
          <w:bCs/>
        </w:rPr>
        <w:t>Value</w:t>
      </w:r>
      <w:proofErr w:type="spellEnd"/>
      <w:r w:rsidRPr="00660B05">
        <w:rPr>
          <w:b/>
          <w:bCs/>
        </w:rPr>
        <w:t xml:space="preserve"> </w:t>
      </w:r>
      <w:proofErr w:type="spellStart"/>
      <w:r w:rsidRPr="00660B05">
        <w:rPr>
          <w:b/>
          <w:bCs/>
        </w:rPr>
        <w:t>Proposition</w:t>
      </w:r>
      <w:proofErr w:type="spellEnd"/>
      <w:r w:rsidRPr="00660B05">
        <w:rPr>
          <w:b/>
          <w:bCs/>
        </w:rPr>
        <w:t>)</w:t>
      </w:r>
      <w:r w:rsidRPr="00660B05">
        <w:t xml:space="preserve">: Claridad sobre </w:t>
      </w:r>
      <w:r w:rsidRPr="00660B05">
        <w:rPr>
          <w:i/>
          <w:iCs/>
        </w:rPr>
        <w:t>qué</w:t>
      </w:r>
      <w:r w:rsidRPr="00660B05">
        <w:t xml:space="preserve"> ofreces, </w:t>
      </w:r>
      <w:r w:rsidRPr="00660B05">
        <w:rPr>
          <w:i/>
          <w:iCs/>
        </w:rPr>
        <w:t>para quién</w:t>
      </w:r>
      <w:r w:rsidRPr="00660B05">
        <w:t xml:space="preserve"> y </w:t>
      </w:r>
      <w:r w:rsidRPr="00660B05">
        <w:rPr>
          <w:i/>
          <w:iCs/>
        </w:rPr>
        <w:t>por qué mejor</w:t>
      </w:r>
      <w:r w:rsidRPr="00660B05">
        <w:t>. Es el eje tanto de la creatividad como del modelo de ingresos.</w:t>
      </w:r>
    </w:p>
    <w:p w14:paraId="2C1F0929" w14:textId="77777777" w:rsidR="00660B05" w:rsidRPr="00660B05" w:rsidRDefault="00660B05" w:rsidP="007943C5">
      <w:pPr>
        <w:numPr>
          <w:ilvl w:val="0"/>
          <w:numId w:val="45"/>
        </w:numPr>
      </w:pPr>
      <w:r w:rsidRPr="00660B05">
        <w:rPr>
          <w:b/>
          <w:bCs/>
        </w:rPr>
        <w:t xml:space="preserve">Business </w:t>
      </w:r>
      <w:proofErr w:type="spellStart"/>
      <w:r w:rsidRPr="00660B05">
        <w:rPr>
          <w:b/>
          <w:bCs/>
        </w:rPr>
        <w:t>Model</w:t>
      </w:r>
      <w:proofErr w:type="spellEnd"/>
      <w:r w:rsidRPr="00660B05">
        <w:rPr>
          <w:b/>
          <w:bCs/>
        </w:rPr>
        <w:t xml:space="preserve"> </w:t>
      </w:r>
      <w:proofErr w:type="spellStart"/>
      <w:r w:rsidRPr="00660B05">
        <w:rPr>
          <w:b/>
          <w:bCs/>
        </w:rPr>
        <w:t>Canvas</w:t>
      </w:r>
      <w:proofErr w:type="spellEnd"/>
      <w:r w:rsidRPr="00660B05">
        <w:t xml:space="preserve"> (Osterwalder &amp; Pigneur, 2010): herramienta para articular segmentos de cliente, propuesta de valor, canales, relaciones, fuentes de ingreso, actividades clave, recursos, socios clave y estructura de costos.</w:t>
      </w:r>
    </w:p>
    <w:p w14:paraId="3DAF3041" w14:textId="77777777" w:rsidR="00660B05" w:rsidRPr="00660B05" w:rsidRDefault="00660B05" w:rsidP="007943C5">
      <w:pPr>
        <w:numPr>
          <w:ilvl w:val="0"/>
          <w:numId w:val="45"/>
        </w:numPr>
      </w:pPr>
      <w:r w:rsidRPr="00660B05">
        <w:rPr>
          <w:b/>
          <w:bCs/>
        </w:rPr>
        <w:t xml:space="preserve">Job </w:t>
      </w:r>
      <w:proofErr w:type="spellStart"/>
      <w:r w:rsidRPr="00660B05">
        <w:rPr>
          <w:b/>
          <w:bCs/>
        </w:rPr>
        <w:t>To</w:t>
      </w:r>
      <w:proofErr w:type="spellEnd"/>
      <w:r w:rsidRPr="00660B05">
        <w:rPr>
          <w:b/>
          <w:bCs/>
        </w:rPr>
        <w:t xml:space="preserve"> Be Done (JTBD)</w:t>
      </w:r>
      <w:r w:rsidRPr="00660B05">
        <w:t xml:space="preserve"> (Christensen et al.): enfocar el producto en la tarea que el cliente quiere resolver — útil para conceptualizar mensajes creativos que apelan a necesidad real.</w:t>
      </w:r>
    </w:p>
    <w:p w14:paraId="04DAF699" w14:textId="77777777" w:rsidR="00660B05" w:rsidRPr="00660B05" w:rsidRDefault="00660B05" w:rsidP="007943C5">
      <w:pPr>
        <w:numPr>
          <w:ilvl w:val="0"/>
          <w:numId w:val="45"/>
        </w:numPr>
      </w:pPr>
      <w:proofErr w:type="spellStart"/>
      <w:r w:rsidRPr="00660B05">
        <w:rPr>
          <w:b/>
          <w:bCs/>
        </w:rPr>
        <w:t>Unit</w:t>
      </w:r>
      <w:proofErr w:type="spellEnd"/>
      <w:r w:rsidRPr="00660B05">
        <w:rPr>
          <w:b/>
          <w:bCs/>
        </w:rPr>
        <w:t xml:space="preserve"> </w:t>
      </w:r>
      <w:proofErr w:type="spellStart"/>
      <w:r w:rsidRPr="00660B05">
        <w:rPr>
          <w:b/>
          <w:bCs/>
        </w:rPr>
        <w:t>Economics</w:t>
      </w:r>
      <w:proofErr w:type="spellEnd"/>
      <w:r w:rsidRPr="00660B05">
        <w:t xml:space="preserve">: CAC, ARPU, </w:t>
      </w:r>
      <w:proofErr w:type="spellStart"/>
      <w:r w:rsidRPr="00660B05">
        <w:t>churn</w:t>
      </w:r>
      <w:proofErr w:type="spellEnd"/>
      <w:r w:rsidRPr="00660B05">
        <w:t xml:space="preserve"> y LTV son las métricas que muestran si la creatividad conduce a unidades de negocio rentables.</w:t>
      </w:r>
    </w:p>
    <w:p w14:paraId="5F32FBE9" w14:textId="77777777" w:rsidR="00660B05" w:rsidRPr="00660B05" w:rsidRDefault="00660B05" w:rsidP="00660B05">
      <w:r w:rsidRPr="00660B05">
        <w:t xml:space="preserve">En resumen: la creatividad debe diseñarse con hipótesis cuantificables (A/B </w:t>
      </w:r>
      <w:proofErr w:type="spellStart"/>
      <w:r w:rsidRPr="00660B05">
        <w:t>testing</w:t>
      </w:r>
      <w:proofErr w:type="spellEnd"/>
      <w:r w:rsidRPr="00660B05">
        <w:t>, conversiones objetivo) y el plan de negocio debe traducir esas hipótesis a flujos de caja.</w:t>
      </w:r>
    </w:p>
    <w:p w14:paraId="3AD0833E" w14:textId="645ECEAA" w:rsidR="00660B05" w:rsidRPr="00660B05" w:rsidRDefault="00660B05" w:rsidP="00660B05">
      <w:pPr>
        <w:rPr>
          <w:b/>
          <w:bCs/>
        </w:rPr>
      </w:pPr>
      <w:r w:rsidRPr="00660B05">
        <w:rPr>
          <w:b/>
          <w:bCs/>
        </w:rPr>
        <w:lastRenderedPageBreak/>
        <w:t>Contexto digital y oportunidad en Nicaragua</w:t>
      </w:r>
    </w:p>
    <w:p w14:paraId="6C47C660" w14:textId="77777777" w:rsidR="00660B05" w:rsidRPr="00660B05" w:rsidRDefault="00660B05" w:rsidP="00660B05">
      <w:r w:rsidRPr="00660B05">
        <w:t>Antes de diseñar estrategia y plan conviene entender el ecosistema local: penetración móvil/internet, comportamiento de pagos y tendencia de e-</w:t>
      </w:r>
      <w:proofErr w:type="spellStart"/>
      <w:r w:rsidRPr="00660B05">
        <w:t>commerce</w:t>
      </w:r>
      <w:proofErr w:type="spellEnd"/>
      <w:r w:rsidRPr="00660B05">
        <w:t>.</w:t>
      </w:r>
    </w:p>
    <w:p w14:paraId="18923D73" w14:textId="242B45FF" w:rsidR="00660B05" w:rsidRPr="007A709D" w:rsidRDefault="00660B05" w:rsidP="007943C5">
      <w:pPr>
        <w:numPr>
          <w:ilvl w:val="0"/>
          <w:numId w:val="46"/>
        </w:numPr>
        <w:rPr>
          <w:lang w:val="es-ES"/>
        </w:rPr>
      </w:pPr>
      <w:r w:rsidRPr="00660B05">
        <w:t xml:space="preserve">En 2025 Nicaragua tenía aproximadamente </w:t>
      </w:r>
      <w:r w:rsidRPr="00660B05">
        <w:rPr>
          <w:b/>
          <w:bCs/>
        </w:rPr>
        <w:t>8.7 millones de conexiones móviles</w:t>
      </w:r>
      <w:r w:rsidRPr="00660B05">
        <w:t xml:space="preserve"> y un número creciente de usuarios de Internet: más de 4.4 millones de nicaragüenses usaban Internet (~64% de la población según informes digitales recientes). </w:t>
      </w:r>
    </w:p>
    <w:p w14:paraId="3D4C1FE5" w14:textId="2B29133E" w:rsidR="00660B05" w:rsidRPr="007A709D" w:rsidRDefault="00660B05" w:rsidP="007943C5">
      <w:pPr>
        <w:numPr>
          <w:ilvl w:val="0"/>
          <w:numId w:val="46"/>
        </w:numPr>
        <w:rPr>
          <w:lang w:val="es-ES"/>
        </w:rPr>
      </w:pPr>
      <w:r w:rsidRPr="00660B05">
        <w:t xml:space="preserve">El comercio electrónico y los pagos digitales muestran crecimiento, aunque por ahora el ritmo está por debajo del promedio regional; los bancos locales y comercios están incrementando servicios digitales y transacciones electrónicas. Esto indica </w:t>
      </w:r>
      <w:r w:rsidRPr="00660B05">
        <w:rPr>
          <w:b/>
          <w:bCs/>
        </w:rPr>
        <w:t xml:space="preserve">oportunidad de crecimiento para apps de </w:t>
      </w:r>
      <w:proofErr w:type="spellStart"/>
      <w:r w:rsidRPr="00660B05">
        <w:rPr>
          <w:b/>
          <w:bCs/>
        </w:rPr>
        <w:t>delivery</w:t>
      </w:r>
      <w:proofErr w:type="spellEnd"/>
      <w:r w:rsidRPr="00660B05">
        <w:t xml:space="preserve">, pero con desafíos operativos y logísticos. </w:t>
      </w:r>
    </w:p>
    <w:p w14:paraId="2C707A18" w14:textId="1A9A5071" w:rsidR="00660B05" w:rsidRPr="00660B05" w:rsidRDefault="00660B05" w:rsidP="007943C5">
      <w:pPr>
        <w:numPr>
          <w:ilvl w:val="0"/>
          <w:numId w:val="46"/>
        </w:numPr>
      </w:pPr>
      <w:r w:rsidRPr="00660B05">
        <w:t>Riesgos relevantes: restricciones sobre libertad en internet y entornos regulatorios volátiles pueden afectar comunicación pública y campañas; esto exige planes de comunicación de riesgo y cumplimiento.</w:t>
      </w:r>
      <w:r w:rsidR="002B0A2F" w:rsidRPr="00660B05">
        <w:t xml:space="preserve"> </w:t>
      </w:r>
    </w:p>
    <w:p w14:paraId="5597718D" w14:textId="060BE2BB" w:rsidR="00660B05" w:rsidRPr="007A709D" w:rsidRDefault="00660B05" w:rsidP="00660B05">
      <w:pPr>
        <w:rPr>
          <w:lang w:val="es-ES"/>
        </w:rPr>
      </w:pPr>
    </w:p>
    <w:p w14:paraId="2DEC128E" w14:textId="5B397C08" w:rsidR="00660B05" w:rsidRPr="00660B05" w:rsidRDefault="00660B05" w:rsidP="00660B05">
      <w:pPr>
        <w:rPr>
          <w:b/>
          <w:bCs/>
        </w:rPr>
      </w:pPr>
      <w:r w:rsidRPr="00660B05">
        <w:rPr>
          <w:b/>
          <w:bCs/>
        </w:rPr>
        <w:t xml:space="preserve">Estrategia creativa aplicada: principios y ejemplos para </w:t>
      </w:r>
      <w:proofErr w:type="spellStart"/>
      <w:r w:rsidRPr="00660B05">
        <w:rPr>
          <w:b/>
          <w:bCs/>
        </w:rPr>
        <w:t>NutriApp</w:t>
      </w:r>
      <w:proofErr w:type="spellEnd"/>
    </w:p>
    <w:p w14:paraId="54908D61" w14:textId="073768E2" w:rsidR="00660B05" w:rsidRPr="00660B05" w:rsidRDefault="00660B05" w:rsidP="00660B05">
      <w:pPr>
        <w:rPr>
          <w:b/>
          <w:bCs/>
        </w:rPr>
      </w:pPr>
      <w:r w:rsidRPr="00660B05">
        <w:rPr>
          <w:b/>
          <w:bCs/>
        </w:rPr>
        <w:t>Principios de la estrategia creativa eficaz</w:t>
      </w:r>
    </w:p>
    <w:p w14:paraId="488C9A21" w14:textId="77777777" w:rsidR="00660B05" w:rsidRPr="00660B05" w:rsidRDefault="00660B05" w:rsidP="007943C5">
      <w:pPr>
        <w:numPr>
          <w:ilvl w:val="0"/>
          <w:numId w:val="47"/>
        </w:numPr>
      </w:pPr>
      <w:r w:rsidRPr="00660B05">
        <w:rPr>
          <w:b/>
          <w:bCs/>
        </w:rPr>
        <w:t>Claridad</w:t>
      </w:r>
      <w:r w:rsidRPr="00660B05">
        <w:t xml:space="preserve">: un mensaje simple, comprensible en 3 segundos (por la naturaleza de </w:t>
      </w:r>
      <w:proofErr w:type="spellStart"/>
      <w:r w:rsidRPr="00660B05">
        <w:t>scrolleo</w:t>
      </w:r>
      <w:proofErr w:type="spellEnd"/>
      <w:r w:rsidRPr="00660B05">
        <w:t xml:space="preserve"> en redes).</w:t>
      </w:r>
    </w:p>
    <w:p w14:paraId="5501C04D" w14:textId="77777777" w:rsidR="00660B05" w:rsidRPr="00660B05" w:rsidRDefault="00660B05" w:rsidP="007943C5">
      <w:pPr>
        <w:numPr>
          <w:ilvl w:val="0"/>
          <w:numId w:val="47"/>
        </w:numPr>
      </w:pPr>
      <w:r w:rsidRPr="00660B05">
        <w:rPr>
          <w:b/>
          <w:bCs/>
        </w:rPr>
        <w:t>Relevancia local</w:t>
      </w:r>
      <w:r w:rsidRPr="00660B05">
        <w:t>: referencias culturales, lenguaje y precios que resuenen con públicos de Managua, León o departamentos.</w:t>
      </w:r>
    </w:p>
    <w:p w14:paraId="3F3B1B6C" w14:textId="77777777" w:rsidR="00660B05" w:rsidRPr="00660B05" w:rsidRDefault="00660B05" w:rsidP="007943C5">
      <w:pPr>
        <w:numPr>
          <w:ilvl w:val="0"/>
          <w:numId w:val="47"/>
        </w:numPr>
      </w:pPr>
      <w:r w:rsidRPr="00660B05">
        <w:rPr>
          <w:b/>
          <w:bCs/>
        </w:rPr>
        <w:t>Prueba social</w:t>
      </w:r>
      <w:r w:rsidRPr="00660B05">
        <w:t xml:space="preserve">: testimonios locales (estudiantes de la UPN, UNI, UNAN) y </w:t>
      </w:r>
      <w:proofErr w:type="spellStart"/>
      <w:r w:rsidRPr="00660B05">
        <w:t>microinfluencers</w:t>
      </w:r>
      <w:proofErr w:type="spellEnd"/>
      <w:r w:rsidRPr="00660B05">
        <w:t xml:space="preserve"> con credibilidad.</w:t>
      </w:r>
    </w:p>
    <w:p w14:paraId="5997C2B8" w14:textId="77777777" w:rsidR="00660B05" w:rsidRPr="00660B05" w:rsidRDefault="00660B05" w:rsidP="007943C5">
      <w:pPr>
        <w:numPr>
          <w:ilvl w:val="0"/>
          <w:numId w:val="47"/>
        </w:numPr>
      </w:pPr>
      <w:proofErr w:type="spellStart"/>
      <w:r w:rsidRPr="00660B05">
        <w:rPr>
          <w:b/>
          <w:bCs/>
        </w:rPr>
        <w:t>Call-to-Action</w:t>
      </w:r>
      <w:proofErr w:type="spellEnd"/>
      <w:r w:rsidRPr="00660B05">
        <w:rPr>
          <w:b/>
          <w:bCs/>
        </w:rPr>
        <w:t xml:space="preserve"> (CTA) medible</w:t>
      </w:r>
      <w:r w:rsidRPr="00660B05">
        <w:t>: cada pieza creativa debe dirigir a una acción que se pueda medir (instalación, uso de cupón, registro).</w:t>
      </w:r>
    </w:p>
    <w:p w14:paraId="2E15E76F" w14:textId="77777777" w:rsidR="00660B05" w:rsidRPr="00660B05" w:rsidRDefault="00660B05" w:rsidP="007943C5">
      <w:pPr>
        <w:numPr>
          <w:ilvl w:val="0"/>
          <w:numId w:val="47"/>
        </w:numPr>
      </w:pPr>
      <w:r w:rsidRPr="00660B05">
        <w:rPr>
          <w:b/>
          <w:bCs/>
        </w:rPr>
        <w:t>Iteración</w:t>
      </w:r>
      <w:r w:rsidRPr="00660B05">
        <w:t>: creatividad como experimento (A/B) con hipótesis, muestra necesaria y métricas de éxito.</w:t>
      </w:r>
    </w:p>
    <w:p w14:paraId="195C57F5" w14:textId="4C044262" w:rsidR="00660B05" w:rsidRPr="00660B05" w:rsidRDefault="00660B05" w:rsidP="00660B05">
      <w:pPr>
        <w:rPr>
          <w:b/>
          <w:bCs/>
        </w:rPr>
      </w:pPr>
      <w:r w:rsidRPr="00660B05">
        <w:rPr>
          <w:b/>
          <w:bCs/>
        </w:rPr>
        <w:lastRenderedPageBreak/>
        <w:t xml:space="preserve">Framework creativo (IDEA: </w:t>
      </w:r>
      <w:proofErr w:type="spellStart"/>
      <w:r w:rsidRPr="00660B05">
        <w:rPr>
          <w:b/>
          <w:bCs/>
        </w:rPr>
        <w:t>Insight</w:t>
      </w:r>
      <w:proofErr w:type="spellEnd"/>
      <w:r w:rsidRPr="00660B05">
        <w:rPr>
          <w:b/>
          <w:bCs/>
        </w:rPr>
        <w:t xml:space="preserve"> → Diferenciador → Ejecución → Análisis)</w:t>
      </w:r>
    </w:p>
    <w:p w14:paraId="06A70230" w14:textId="77777777" w:rsidR="00660B05" w:rsidRPr="00660B05" w:rsidRDefault="00660B05" w:rsidP="007943C5">
      <w:pPr>
        <w:numPr>
          <w:ilvl w:val="0"/>
          <w:numId w:val="48"/>
        </w:numPr>
      </w:pPr>
      <w:proofErr w:type="spellStart"/>
      <w:r w:rsidRPr="00660B05">
        <w:rPr>
          <w:b/>
          <w:bCs/>
        </w:rPr>
        <w:t>Insight</w:t>
      </w:r>
      <w:proofErr w:type="spellEnd"/>
      <w:r w:rsidRPr="00660B05">
        <w:t>: “estudiantes universitarios tienen poco tiempo y buscan comida que sea rápida y saludable”.</w:t>
      </w:r>
    </w:p>
    <w:p w14:paraId="500B970C" w14:textId="77777777" w:rsidR="00660B05" w:rsidRPr="00660B05" w:rsidRDefault="00660B05" w:rsidP="007943C5">
      <w:pPr>
        <w:numPr>
          <w:ilvl w:val="0"/>
          <w:numId w:val="48"/>
        </w:numPr>
      </w:pPr>
      <w:r w:rsidRPr="00660B05">
        <w:rPr>
          <w:b/>
          <w:bCs/>
        </w:rPr>
        <w:t>Diferenciador</w:t>
      </w:r>
      <w:r w:rsidRPr="00660B05">
        <w:t>: “</w:t>
      </w:r>
      <w:proofErr w:type="spellStart"/>
      <w:r w:rsidRPr="00660B05">
        <w:t>NutriApp</w:t>
      </w:r>
      <w:proofErr w:type="spellEnd"/>
      <w:r w:rsidRPr="00660B05">
        <w:t xml:space="preserve"> entrega platillos equilibrados diseñados para ritmo universitario y con precios estudiantiles”.</w:t>
      </w:r>
    </w:p>
    <w:p w14:paraId="67AE7642" w14:textId="77777777" w:rsidR="00660B05" w:rsidRPr="00660B05" w:rsidRDefault="00660B05" w:rsidP="007943C5">
      <w:pPr>
        <w:numPr>
          <w:ilvl w:val="0"/>
          <w:numId w:val="48"/>
        </w:numPr>
      </w:pPr>
      <w:r w:rsidRPr="00660B05">
        <w:rPr>
          <w:b/>
          <w:bCs/>
        </w:rPr>
        <w:t>Ejecución</w:t>
      </w:r>
      <w:r w:rsidRPr="00660B05">
        <w:t xml:space="preserve">: campaña “Parciales con Energía” — </w:t>
      </w:r>
      <w:proofErr w:type="spellStart"/>
      <w:r w:rsidRPr="00660B05">
        <w:t>reels</w:t>
      </w:r>
      <w:proofErr w:type="spellEnd"/>
      <w:r w:rsidRPr="00660B05">
        <w:t xml:space="preserve"> de 15s mostrando platos energéticos a la hora del almuerzo en campus, con oferta de 20% y cupón para primer pedido.</w:t>
      </w:r>
    </w:p>
    <w:p w14:paraId="2AFBA615" w14:textId="77777777" w:rsidR="00660B05" w:rsidRPr="00660B05" w:rsidRDefault="00660B05" w:rsidP="007943C5">
      <w:pPr>
        <w:numPr>
          <w:ilvl w:val="0"/>
          <w:numId w:val="48"/>
        </w:numPr>
      </w:pPr>
      <w:r w:rsidRPr="00660B05">
        <w:rPr>
          <w:b/>
          <w:bCs/>
        </w:rPr>
        <w:t>Análisis</w:t>
      </w:r>
      <w:r w:rsidRPr="00660B05">
        <w:t>: medir CTR anuncio → CPI → tasa de activación → uso del cupón → retención 7 días.</w:t>
      </w:r>
    </w:p>
    <w:p w14:paraId="131F40E2" w14:textId="5B5C29EE" w:rsidR="00660B05" w:rsidRPr="00660B05" w:rsidRDefault="00660B05" w:rsidP="00660B05">
      <w:pPr>
        <w:rPr>
          <w:b/>
          <w:bCs/>
        </w:rPr>
      </w:pPr>
      <w:r w:rsidRPr="00660B05">
        <w:rPr>
          <w:b/>
          <w:bCs/>
        </w:rPr>
        <w:t>Ejemplos creativos concretos (ejecución multicanal)</w:t>
      </w:r>
    </w:p>
    <w:p w14:paraId="3108DBFE" w14:textId="77777777" w:rsidR="00660B05" w:rsidRPr="00660B05" w:rsidRDefault="00660B05" w:rsidP="007943C5">
      <w:pPr>
        <w:numPr>
          <w:ilvl w:val="0"/>
          <w:numId w:val="49"/>
        </w:numPr>
        <w:rPr>
          <w:lang w:val="en-US"/>
        </w:rPr>
      </w:pPr>
      <w:r w:rsidRPr="00660B05">
        <w:rPr>
          <w:b/>
          <w:bCs/>
        </w:rPr>
        <w:t xml:space="preserve">Anuncio en Instagram / </w:t>
      </w:r>
      <w:proofErr w:type="spellStart"/>
      <w:r w:rsidRPr="00660B05">
        <w:rPr>
          <w:b/>
          <w:bCs/>
        </w:rPr>
        <w:t>Reels</w:t>
      </w:r>
      <w:proofErr w:type="spellEnd"/>
      <w:r w:rsidRPr="00660B05">
        <w:t>: 15s con estudiante, transición “no tengo tiempo” → “</w:t>
      </w:r>
      <w:proofErr w:type="spellStart"/>
      <w:r w:rsidRPr="00660B05">
        <w:t>NutriApp</w:t>
      </w:r>
      <w:proofErr w:type="spellEnd"/>
      <w:r w:rsidRPr="00660B05">
        <w:t xml:space="preserve">” → CTA: “Descarga y usa NIO50OFF”. </w:t>
      </w:r>
      <w:proofErr w:type="spellStart"/>
      <w:r w:rsidRPr="00660B05">
        <w:rPr>
          <w:lang w:val="en-US"/>
        </w:rPr>
        <w:t>Mensaje</w:t>
      </w:r>
      <w:proofErr w:type="spellEnd"/>
      <w:r w:rsidRPr="00660B05">
        <w:rPr>
          <w:lang w:val="en-US"/>
        </w:rPr>
        <w:t xml:space="preserve"> </w:t>
      </w:r>
      <w:proofErr w:type="spellStart"/>
      <w:r w:rsidRPr="00660B05">
        <w:rPr>
          <w:lang w:val="en-US"/>
        </w:rPr>
        <w:t>directo</w:t>
      </w:r>
      <w:proofErr w:type="spellEnd"/>
      <w:r w:rsidRPr="00660B05">
        <w:rPr>
          <w:lang w:val="en-US"/>
        </w:rPr>
        <w:t xml:space="preserve">, </w:t>
      </w:r>
      <w:proofErr w:type="spellStart"/>
      <w:r w:rsidRPr="00660B05">
        <w:rPr>
          <w:lang w:val="en-US"/>
        </w:rPr>
        <w:t>subtítulos</w:t>
      </w:r>
      <w:proofErr w:type="spellEnd"/>
      <w:r w:rsidRPr="00660B05">
        <w:rPr>
          <w:lang w:val="en-US"/>
        </w:rPr>
        <w:t>, UTM en enlace.</w:t>
      </w:r>
    </w:p>
    <w:p w14:paraId="3BEC7A76" w14:textId="77777777" w:rsidR="00660B05" w:rsidRPr="00660B05" w:rsidRDefault="00660B05" w:rsidP="007943C5">
      <w:pPr>
        <w:numPr>
          <w:ilvl w:val="0"/>
          <w:numId w:val="49"/>
        </w:numPr>
      </w:pPr>
      <w:proofErr w:type="spellStart"/>
      <w:r w:rsidRPr="00660B05">
        <w:rPr>
          <w:b/>
          <w:bCs/>
        </w:rPr>
        <w:t>Branded</w:t>
      </w:r>
      <w:proofErr w:type="spellEnd"/>
      <w:r w:rsidRPr="00660B05">
        <w:rPr>
          <w:b/>
          <w:bCs/>
        </w:rPr>
        <w:t xml:space="preserve"> </w:t>
      </w:r>
      <w:proofErr w:type="spellStart"/>
      <w:r w:rsidRPr="00660B05">
        <w:rPr>
          <w:b/>
          <w:bCs/>
        </w:rPr>
        <w:t>content</w:t>
      </w:r>
      <w:proofErr w:type="spellEnd"/>
      <w:r w:rsidRPr="00660B05">
        <w:rPr>
          <w:b/>
          <w:bCs/>
        </w:rPr>
        <w:t xml:space="preserve"> (YouTube/FB)</w:t>
      </w:r>
      <w:r w:rsidRPr="00660B05">
        <w:t xml:space="preserve">: </w:t>
      </w:r>
      <w:proofErr w:type="spellStart"/>
      <w:r w:rsidRPr="00660B05">
        <w:t>mini-episodios</w:t>
      </w:r>
      <w:proofErr w:type="spellEnd"/>
      <w:r w:rsidRPr="00660B05">
        <w:t xml:space="preserve"> “Recetas para parciales” con nutricionista local (posiciona marca como experta).</w:t>
      </w:r>
    </w:p>
    <w:p w14:paraId="7A22DCE0" w14:textId="77777777" w:rsidR="00660B05" w:rsidRPr="00660B05" w:rsidRDefault="00660B05" w:rsidP="007943C5">
      <w:pPr>
        <w:numPr>
          <w:ilvl w:val="0"/>
          <w:numId w:val="49"/>
        </w:numPr>
      </w:pPr>
      <w:r w:rsidRPr="00660B05">
        <w:rPr>
          <w:b/>
          <w:bCs/>
        </w:rPr>
        <w:t>Alianzas locales</w:t>
      </w:r>
      <w:r w:rsidRPr="00660B05">
        <w:t xml:space="preserve">: acuerdos con cafeterías de universidades para “pick-up” preferencial; </w:t>
      </w:r>
      <w:proofErr w:type="spellStart"/>
      <w:r w:rsidRPr="00660B05">
        <w:t>co-branding</w:t>
      </w:r>
      <w:proofErr w:type="spellEnd"/>
      <w:r w:rsidRPr="00660B05">
        <w:t xml:space="preserve"> en menús estudiantiles.</w:t>
      </w:r>
    </w:p>
    <w:p w14:paraId="26807FAD" w14:textId="77777777" w:rsidR="00660B05" w:rsidRPr="00660B05" w:rsidRDefault="00660B05" w:rsidP="007943C5">
      <w:pPr>
        <w:numPr>
          <w:ilvl w:val="0"/>
          <w:numId w:val="49"/>
        </w:numPr>
      </w:pPr>
      <w:r w:rsidRPr="00660B05">
        <w:rPr>
          <w:b/>
          <w:bCs/>
        </w:rPr>
        <w:t>Viral accionable</w:t>
      </w:r>
      <w:r w:rsidRPr="00660B05">
        <w:t xml:space="preserve">: concurso #MiComboNutriApp: el usuario sube foto de su plato </w:t>
      </w:r>
      <w:proofErr w:type="spellStart"/>
      <w:r w:rsidRPr="00660B05">
        <w:t>NutriApp</w:t>
      </w:r>
      <w:proofErr w:type="spellEnd"/>
      <w:r w:rsidRPr="00660B05">
        <w:t xml:space="preserve"> y etiqueta a 2 amigos; premio: 1 mes de envío gratis.</w:t>
      </w:r>
    </w:p>
    <w:p w14:paraId="2AAEE4E5" w14:textId="79C17FA0" w:rsidR="00660B05" w:rsidRPr="007A709D" w:rsidRDefault="00660B05" w:rsidP="00660B05">
      <w:pPr>
        <w:rPr>
          <w:lang w:val="es-ES"/>
        </w:rPr>
      </w:pPr>
    </w:p>
    <w:p w14:paraId="28D856C0" w14:textId="77777777" w:rsidR="008A7FD1" w:rsidRPr="007A709D" w:rsidRDefault="008A7FD1" w:rsidP="00660B05">
      <w:pPr>
        <w:rPr>
          <w:lang w:val="es-ES"/>
        </w:rPr>
      </w:pPr>
    </w:p>
    <w:p w14:paraId="17F3F586" w14:textId="77777777" w:rsidR="008A7FD1" w:rsidRPr="007A709D" w:rsidRDefault="008A7FD1" w:rsidP="00660B05">
      <w:pPr>
        <w:rPr>
          <w:lang w:val="es-ES"/>
        </w:rPr>
      </w:pPr>
    </w:p>
    <w:p w14:paraId="0C6D8ECC" w14:textId="77777777" w:rsidR="008A7FD1" w:rsidRPr="007A709D" w:rsidRDefault="008A7FD1" w:rsidP="00660B05">
      <w:pPr>
        <w:rPr>
          <w:lang w:val="es-ES"/>
        </w:rPr>
      </w:pPr>
    </w:p>
    <w:p w14:paraId="7C6F759A" w14:textId="77777777" w:rsidR="008A7FD1" w:rsidRPr="007A709D" w:rsidRDefault="008A7FD1" w:rsidP="00660B05">
      <w:pPr>
        <w:rPr>
          <w:lang w:val="es-ES"/>
        </w:rPr>
      </w:pPr>
    </w:p>
    <w:p w14:paraId="16692E40" w14:textId="77777777" w:rsidR="008A7FD1" w:rsidRPr="007A709D" w:rsidRDefault="008A7FD1" w:rsidP="00660B05">
      <w:pPr>
        <w:rPr>
          <w:lang w:val="es-ES"/>
        </w:rPr>
      </w:pPr>
    </w:p>
    <w:p w14:paraId="3B17B418" w14:textId="77777777" w:rsidR="008A7FD1" w:rsidRPr="007A709D" w:rsidRDefault="008A7FD1" w:rsidP="00660B05">
      <w:pPr>
        <w:rPr>
          <w:lang w:val="es-ES"/>
        </w:rPr>
      </w:pPr>
    </w:p>
    <w:p w14:paraId="128FDEE4" w14:textId="5F4A291A" w:rsidR="00660B05" w:rsidRPr="00660B05" w:rsidRDefault="00660B05" w:rsidP="00660B05">
      <w:pPr>
        <w:rPr>
          <w:b/>
          <w:bCs/>
        </w:rPr>
      </w:pPr>
      <w:r w:rsidRPr="00660B05">
        <w:rPr>
          <w:b/>
          <w:bCs/>
        </w:rPr>
        <w:lastRenderedPageBreak/>
        <w:t xml:space="preserve">Plan de negocios </w:t>
      </w:r>
    </w:p>
    <w:p w14:paraId="5B253F0F" w14:textId="77777777" w:rsidR="00660B05" w:rsidRPr="00660B05" w:rsidRDefault="00660B05" w:rsidP="00660B05">
      <w:proofErr w:type="spellStart"/>
      <w:r w:rsidRPr="00660B05">
        <w:t>NutriApp</w:t>
      </w:r>
      <w:proofErr w:type="spellEnd"/>
      <w:r w:rsidRPr="00660B05">
        <w:t xml:space="preserve"> es una plataforma de pedido y entrega de comida saludable enfocada en estudiantes y profesionales jóvenes en ciudades nicaragüenses, que combina menús saludables, conveniencia y alianzas con restaurantes locales. Monetiza con comisión por pedido, tarifa de entrega y suscripción premium (envíos gratis + descuentos).</w:t>
      </w:r>
    </w:p>
    <w:p w14:paraId="5DEC5027" w14:textId="77777777" w:rsidR="008A7FD1" w:rsidRDefault="008A7FD1" w:rsidP="00660B05">
      <w:pPr>
        <w:rPr>
          <w:b/>
          <w:bCs/>
        </w:rPr>
      </w:pPr>
    </w:p>
    <w:p w14:paraId="3EF10FC5" w14:textId="364BF650" w:rsidR="00660B05" w:rsidRPr="00660B05" w:rsidRDefault="00660B05" w:rsidP="00660B05">
      <w:pPr>
        <w:rPr>
          <w:b/>
          <w:bCs/>
        </w:rPr>
      </w:pPr>
      <w:r w:rsidRPr="00660B05">
        <w:rPr>
          <w:b/>
          <w:bCs/>
        </w:rPr>
        <w:t xml:space="preserve">Business </w:t>
      </w:r>
      <w:proofErr w:type="spellStart"/>
      <w:r w:rsidRPr="00660B05">
        <w:rPr>
          <w:b/>
          <w:bCs/>
        </w:rPr>
        <w:t>Model</w:t>
      </w:r>
      <w:proofErr w:type="spellEnd"/>
      <w:r w:rsidRPr="00660B05">
        <w:rPr>
          <w:b/>
          <w:bCs/>
        </w:rPr>
        <w:t xml:space="preserve"> </w:t>
      </w:r>
      <w:proofErr w:type="spellStart"/>
      <w:r w:rsidRPr="00660B05">
        <w:rPr>
          <w:b/>
          <w:bCs/>
        </w:rPr>
        <w:t>Canvas</w:t>
      </w:r>
      <w:proofErr w:type="spellEnd"/>
    </w:p>
    <w:p w14:paraId="40F6D2EE" w14:textId="77777777" w:rsidR="00660B05" w:rsidRPr="00660B05" w:rsidRDefault="00660B05" w:rsidP="007943C5">
      <w:pPr>
        <w:numPr>
          <w:ilvl w:val="0"/>
          <w:numId w:val="50"/>
        </w:numPr>
      </w:pPr>
      <w:r w:rsidRPr="00660B05">
        <w:rPr>
          <w:b/>
          <w:bCs/>
        </w:rPr>
        <w:t>Segmentos de clientes</w:t>
      </w:r>
      <w:r w:rsidRPr="00660B05">
        <w:t>: estudiantes universitarios, profesionales jóvenes, clientes corporativos (oficinas).</w:t>
      </w:r>
    </w:p>
    <w:p w14:paraId="5806D08C" w14:textId="77777777" w:rsidR="00660B05" w:rsidRPr="00660B05" w:rsidRDefault="00660B05" w:rsidP="007943C5">
      <w:pPr>
        <w:numPr>
          <w:ilvl w:val="0"/>
          <w:numId w:val="50"/>
        </w:numPr>
      </w:pPr>
      <w:r w:rsidRPr="00660B05">
        <w:rPr>
          <w:b/>
          <w:bCs/>
        </w:rPr>
        <w:t>Propuesta de valor</w:t>
      </w:r>
      <w:r w:rsidRPr="00660B05">
        <w:t>: comida sana, rápida y accesible; menús diseñados por nutricionistas locales.</w:t>
      </w:r>
    </w:p>
    <w:p w14:paraId="187B6DC4" w14:textId="77777777" w:rsidR="00660B05" w:rsidRPr="00660B05" w:rsidRDefault="00660B05" w:rsidP="007943C5">
      <w:pPr>
        <w:numPr>
          <w:ilvl w:val="0"/>
          <w:numId w:val="50"/>
        </w:numPr>
        <w:rPr>
          <w:lang w:val="en-US"/>
        </w:rPr>
      </w:pPr>
      <w:r w:rsidRPr="00660B05">
        <w:rPr>
          <w:b/>
          <w:bCs/>
          <w:lang w:val="en-US"/>
        </w:rPr>
        <w:t>Canales</w:t>
      </w:r>
      <w:r w:rsidRPr="00660B05">
        <w:rPr>
          <w:lang w:val="en-US"/>
        </w:rPr>
        <w:t xml:space="preserve">: app </w:t>
      </w:r>
      <w:proofErr w:type="spellStart"/>
      <w:r w:rsidRPr="00660B05">
        <w:rPr>
          <w:lang w:val="en-US"/>
        </w:rPr>
        <w:t>móvil</w:t>
      </w:r>
      <w:proofErr w:type="spellEnd"/>
      <w:r w:rsidRPr="00660B05">
        <w:rPr>
          <w:lang w:val="en-US"/>
        </w:rPr>
        <w:t xml:space="preserve">, web, WhatsApp Business, redes </w:t>
      </w:r>
      <w:proofErr w:type="spellStart"/>
      <w:r w:rsidRPr="00660B05">
        <w:rPr>
          <w:lang w:val="en-US"/>
        </w:rPr>
        <w:t>sociales</w:t>
      </w:r>
      <w:proofErr w:type="spellEnd"/>
      <w:r w:rsidRPr="00660B05">
        <w:rPr>
          <w:lang w:val="en-US"/>
        </w:rPr>
        <w:t>.</w:t>
      </w:r>
    </w:p>
    <w:p w14:paraId="522EC90D" w14:textId="77777777" w:rsidR="00660B05" w:rsidRPr="00660B05" w:rsidRDefault="00660B05" w:rsidP="007943C5">
      <w:pPr>
        <w:numPr>
          <w:ilvl w:val="0"/>
          <w:numId w:val="50"/>
        </w:numPr>
      </w:pPr>
      <w:r w:rsidRPr="00660B05">
        <w:rPr>
          <w:b/>
          <w:bCs/>
        </w:rPr>
        <w:t>Relación con clientes</w:t>
      </w:r>
      <w:r w:rsidRPr="00660B05">
        <w:t xml:space="preserve">: autoservicio + soporte </w:t>
      </w:r>
      <w:proofErr w:type="spellStart"/>
      <w:r w:rsidRPr="00660B05">
        <w:t>via</w:t>
      </w:r>
      <w:proofErr w:type="spellEnd"/>
      <w:r w:rsidRPr="00660B05">
        <w:t xml:space="preserve"> chat + programas de fidelidad.</w:t>
      </w:r>
    </w:p>
    <w:p w14:paraId="67E3D12F" w14:textId="77777777" w:rsidR="00660B05" w:rsidRPr="00660B05" w:rsidRDefault="00660B05" w:rsidP="007943C5">
      <w:pPr>
        <w:numPr>
          <w:ilvl w:val="0"/>
          <w:numId w:val="50"/>
        </w:numPr>
      </w:pPr>
      <w:r w:rsidRPr="00660B05">
        <w:rPr>
          <w:b/>
          <w:bCs/>
        </w:rPr>
        <w:t>Fuentes de ingreso</w:t>
      </w:r>
      <w:r w:rsidRPr="00660B05">
        <w:t xml:space="preserve">: comisión por pedido (p. ej. 18%), tarifa de entrega, suscripciones, publicidad </w:t>
      </w:r>
      <w:proofErr w:type="spellStart"/>
      <w:r w:rsidRPr="00660B05">
        <w:t>in-app</w:t>
      </w:r>
      <w:proofErr w:type="spellEnd"/>
      <w:r w:rsidRPr="00660B05">
        <w:t>.</w:t>
      </w:r>
    </w:p>
    <w:p w14:paraId="29DCF3A2" w14:textId="77777777" w:rsidR="00660B05" w:rsidRPr="00660B05" w:rsidRDefault="00660B05" w:rsidP="007943C5">
      <w:pPr>
        <w:numPr>
          <w:ilvl w:val="0"/>
          <w:numId w:val="50"/>
        </w:numPr>
      </w:pPr>
      <w:r w:rsidRPr="00660B05">
        <w:rPr>
          <w:b/>
          <w:bCs/>
        </w:rPr>
        <w:t>Recursos clave</w:t>
      </w:r>
      <w:r w:rsidRPr="00660B05">
        <w:t>: app/infra, acuerdos con restaurantes, logística (repartidores), equipo de marketing.</w:t>
      </w:r>
    </w:p>
    <w:p w14:paraId="1C7B557C" w14:textId="77777777" w:rsidR="00660B05" w:rsidRPr="00660B05" w:rsidRDefault="00660B05" w:rsidP="007943C5">
      <w:pPr>
        <w:numPr>
          <w:ilvl w:val="0"/>
          <w:numId w:val="50"/>
        </w:numPr>
      </w:pPr>
      <w:r w:rsidRPr="00660B05">
        <w:rPr>
          <w:b/>
          <w:bCs/>
        </w:rPr>
        <w:t>Actividades clave</w:t>
      </w:r>
      <w:r w:rsidRPr="00660B05">
        <w:t>: adquirir usuarios, operar entregas, gestionar calidad y relaciones con restaurantes.</w:t>
      </w:r>
    </w:p>
    <w:p w14:paraId="428B4266" w14:textId="77777777" w:rsidR="00660B05" w:rsidRPr="00660B05" w:rsidRDefault="00660B05" w:rsidP="007943C5">
      <w:pPr>
        <w:numPr>
          <w:ilvl w:val="0"/>
          <w:numId w:val="50"/>
        </w:numPr>
      </w:pPr>
      <w:r w:rsidRPr="00660B05">
        <w:rPr>
          <w:b/>
          <w:bCs/>
        </w:rPr>
        <w:t>Socios clave</w:t>
      </w:r>
      <w:r w:rsidRPr="00660B05">
        <w:t>: restaurantes locales, universidades, procesadores de pago, empresas de logística.</w:t>
      </w:r>
    </w:p>
    <w:p w14:paraId="737F206A" w14:textId="77777777" w:rsidR="00660B05" w:rsidRPr="00660B05" w:rsidRDefault="00660B05" w:rsidP="007943C5">
      <w:pPr>
        <w:numPr>
          <w:ilvl w:val="0"/>
          <w:numId w:val="50"/>
        </w:numPr>
      </w:pPr>
      <w:r w:rsidRPr="00660B05">
        <w:rPr>
          <w:b/>
          <w:bCs/>
        </w:rPr>
        <w:t>Estructura de costos</w:t>
      </w:r>
      <w:r w:rsidRPr="00660B05">
        <w:t>: desarrollo y mantenimiento de app, marketing, operaciones de entrega, soporte al cliente.</w:t>
      </w:r>
    </w:p>
    <w:p w14:paraId="16207BD8" w14:textId="77777777" w:rsidR="00F31158" w:rsidRPr="007A709D" w:rsidRDefault="00F31158" w:rsidP="00660B05">
      <w:pPr>
        <w:rPr>
          <w:b/>
          <w:bCs/>
          <w:lang w:val="es-ES"/>
        </w:rPr>
      </w:pPr>
    </w:p>
    <w:p w14:paraId="4D45B47A" w14:textId="77777777" w:rsidR="00F31158" w:rsidRPr="007A709D" w:rsidRDefault="00F31158" w:rsidP="00660B05">
      <w:pPr>
        <w:rPr>
          <w:b/>
          <w:bCs/>
          <w:lang w:val="es-ES"/>
        </w:rPr>
      </w:pPr>
    </w:p>
    <w:p w14:paraId="04E103FB" w14:textId="77777777" w:rsidR="00F31158" w:rsidRPr="007A709D" w:rsidRDefault="00F31158" w:rsidP="00660B05">
      <w:pPr>
        <w:rPr>
          <w:b/>
          <w:bCs/>
          <w:lang w:val="es-ES"/>
        </w:rPr>
      </w:pPr>
    </w:p>
    <w:p w14:paraId="24B6D580" w14:textId="77777777" w:rsidR="00F31158" w:rsidRPr="007A709D" w:rsidRDefault="00F31158" w:rsidP="00660B05">
      <w:pPr>
        <w:rPr>
          <w:b/>
          <w:bCs/>
          <w:lang w:val="es-ES"/>
        </w:rPr>
      </w:pPr>
    </w:p>
    <w:p w14:paraId="6F0B68C8" w14:textId="47626483" w:rsidR="00660B05" w:rsidRPr="00660B05" w:rsidRDefault="00660B05" w:rsidP="00660B05">
      <w:pPr>
        <w:rPr>
          <w:b/>
          <w:bCs/>
        </w:rPr>
      </w:pPr>
      <w:r w:rsidRPr="00660B05">
        <w:rPr>
          <w:b/>
          <w:bCs/>
        </w:rPr>
        <w:lastRenderedPageBreak/>
        <w:t>Modelos de ingreso y suposiciones</w:t>
      </w:r>
    </w:p>
    <w:p w14:paraId="23BFBE9D" w14:textId="77777777" w:rsidR="00660B05" w:rsidRPr="00660B05" w:rsidRDefault="00660B05" w:rsidP="007943C5">
      <w:pPr>
        <w:numPr>
          <w:ilvl w:val="0"/>
          <w:numId w:val="51"/>
        </w:numPr>
      </w:pPr>
      <w:r w:rsidRPr="00660B05">
        <w:rPr>
          <w:b/>
          <w:bCs/>
        </w:rPr>
        <w:t>Comisión por pedido</w:t>
      </w:r>
      <w:r w:rsidRPr="00660B05">
        <w:t>: 15–25% por pedido a restaurantes.</w:t>
      </w:r>
    </w:p>
    <w:p w14:paraId="0E004D8D" w14:textId="77777777" w:rsidR="00660B05" w:rsidRPr="00660B05" w:rsidRDefault="00660B05" w:rsidP="007943C5">
      <w:pPr>
        <w:numPr>
          <w:ilvl w:val="0"/>
          <w:numId w:val="51"/>
        </w:numPr>
        <w:rPr>
          <w:lang w:val="en-US"/>
        </w:rPr>
      </w:pPr>
      <w:r w:rsidRPr="00660B05">
        <w:rPr>
          <w:b/>
          <w:bCs/>
        </w:rPr>
        <w:t>Tarifa de entrega</w:t>
      </w:r>
      <w:r w:rsidRPr="00660B05">
        <w:t xml:space="preserve">: variable por distancia (ej. </w:t>
      </w:r>
      <w:r w:rsidRPr="00660B05">
        <w:rPr>
          <w:lang w:val="en-US"/>
        </w:rPr>
        <w:t>NIO 20–60).</w:t>
      </w:r>
    </w:p>
    <w:p w14:paraId="3CABDCC2" w14:textId="77777777" w:rsidR="00660B05" w:rsidRPr="00660B05" w:rsidRDefault="00660B05" w:rsidP="007943C5">
      <w:pPr>
        <w:numPr>
          <w:ilvl w:val="0"/>
          <w:numId w:val="51"/>
        </w:numPr>
      </w:pPr>
      <w:r w:rsidRPr="00660B05">
        <w:rPr>
          <w:b/>
          <w:bCs/>
        </w:rPr>
        <w:t>Suscripción</w:t>
      </w:r>
      <w:r w:rsidRPr="00660B05">
        <w:t>: NIO 150/mes para envío ilimitado o descuentos.</w:t>
      </w:r>
    </w:p>
    <w:p w14:paraId="2840E3B5" w14:textId="77777777" w:rsidR="00660B05" w:rsidRPr="00660B05" w:rsidRDefault="00660B05" w:rsidP="007943C5">
      <w:pPr>
        <w:numPr>
          <w:ilvl w:val="0"/>
          <w:numId w:val="51"/>
        </w:numPr>
      </w:pPr>
      <w:r w:rsidRPr="00660B05">
        <w:rPr>
          <w:b/>
          <w:bCs/>
        </w:rPr>
        <w:t>Servicios B2B</w:t>
      </w:r>
      <w:r w:rsidRPr="00660B05">
        <w:t>: catering corporativo, eventos universitarios.</w:t>
      </w:r>
    </w:p>
    <w:p w14:paraId="5C6C5970" w14:textId="15295629" w:rsidR="00660B05" w:rsidRPr="007A709D" w:rsidRDefault="00660B05" w:rsidP="00660B05">
      <w:pPr>
        <w:rPr>
          <w:lang w:val="es-ES"/>
        </w:rPr>
      </w:pPr>
    </w:p>
    <w:p w14:paraId="43B010DA" w14:textId="34AD0E78" w:rsidR="00660B05" w:rsidRPr="00660B05" w:rsidRDefault="00660B05" w:rsidP="00660B05">
      <w:pPr>
        <w:rPr>
          <w:b/>
          <w:bCs/>
        </w:rPr>
      </w:pPr>
      <w:proofErr w:type="spellStart"/>
      <w:r w:rsidRPr="00660B05">
        <w:rPr>
          <w:b/>
          <w:bCs/>
        </w:rPr>
        <w:t>Unit</w:t>
      </w:r>
      <w:proofErr w:type="spellEnd"/>
      <w:r w:rsidRPr="00660B05">
        <w:rPr>
          <w:b/>
          <w:bCs/>
        </w:rPr>
        <w:t xml:space="preserve"> </w:t>
      </w:r>
      <w:proofErr w:type="spellStart"/>
      <w:r w:rsidRPr="00660B05">
        <w:rPr>
          <w:b/>
          <w:bCs/>
        </w:rPr>
        <w:t>economics</w:t>
      </w:r>
      <w:proofErr w:type="spellEnd"/>
      <w:r w:rsidRPr="00660B05">
        <w:rPr>
          <w:b/>
          <w:bCs/>
        </w:rPr>
        <w:t xml:space="preserve"> y ejemplo numérico (cálculo paso a paso — </w:t>
      </w:r>
      <w:proofErr w:type="spellStart"/>
      <w:r w:rsidRPr="00660B05">
        <w:rPr>
          <w:b/>
          <w:bCs/>
        </w:rPr>
        <w:t>digit-by-digit</w:t>
      </w:r>
      <w:proofErr w:type="spellEnd"/>
      <w:r w:rsidRPr="00660B05">
        <w:rPr>
          <w:b/>
          <w:bCs/>
        </w:rPr>
        <w:t>)</w:t>
      </w:r>
    </w:p>
    <w:p w14:paraId="54835C00" w14:textId="77777777" w:rsidR="00660B05" w:rsidRDefault="00660B05" w:rsidP="00660B05">
      <w:r w:rsidRPr="00660B05">
        <w:t>Es obligatorio en asignaturas de Ingeniería traducir hipótesis comerciales a números. Aquí un ejemplo didáctico.</w:t>
      </w:r>
    </w:p>
    <w:p w14:paraId="1633E064" w14:textId="77777777" w:rsidR="00F31158" w:rsidRPr="00660B05" w:rsidRDefault="00F31158" w:rsidP="00660B05"/>
    <w:p w14:paraId="4E6D5FEA" w14:textId="77777777" w:rsidR="00660B05" w:rsidRPr="00660B05" w:rsidRDefault="00660B05" w:rsidP="00660B05">
      <w:r w:rsidRPr="00660B05">
        <w:rPr>
          <w:b/>
          <w:bCs/>
        </w:rPr>
        <w:t>Supuestos iniciales (valores ilustrativos y conservadores):</w:t>
      </w:r>
    </w:p>
    <w:p w14:paraId="55056DC5" w14:textId="77777777" w:rsidR="00660B05" w:rsidRPr="00660B05" w:rsidRDefault="00660B05" w:rsidP="007943C5">
      <w:pPr>
        <w:numPr>
          <w:ilvl w:val="0"/>
          <w:numId w:val="52"/>
        </w:numPr>
      </w:pPr>
      <w:r w:rsidRPr="00660B05">
        <w:t xml:space="preserve">CAC (Coste de adquisición por usuario pagador): </w:t>
      </w:r>
      <w:r w:rsidRPr="00660B05">
        <w:rPr>
          <w:b/>
          <w:bCs/>
        </w:rPr>
        <w:t>100 NIO</w:t>
      </w:r>
      <w:r w:rsidRPr="00660B05">
        <w:t>.</w:t>
      </w:r>
    </w:p>
    <w:p w14:paraId="4C510FA2" w14:textId="77777777" w:rsidR="00660B05" w:rsidRPr="00660B05" w:rsidRDefault="00660B05" w:rsidP="007943C5">
      <w:pPr>
        <w:numPr>
          <w:ilvl w:val="0"/>
          <w:numId w:val="52"/>
        </w:numPr>
      </w:pPr>
      <w:r w:rsidRPr="00660B05">
        <w:t xml:space="preserve">ARPU (ingreso promedio por usuario pagador por mes): </w:t>
      </w:r>
      <w:r w:rsidRPr="00660B05">
        <w:rPr>
          <w:b/>
          <w:bCs/>
        </w:rPr>
        <w:t>200 NIO</w:t>
      </w:r>
      <w:r w:rsidRPr="00660B05">
        <w:t>.</w:t>
      </w:r>
    </w:p>
    <w:p w14:paraId="5CD1975C" w14:textId="77777777" w:rsidR="00660B05" w:rsidRPr="00660B05" w:rsidRDefault="00660B05" w:rsidP="007943C5">
      <w:pPr>
        <w:numPr>
          <w:ilvl w:val="0"/>
          <w:numId w:val="52"/>
        </w:numPr>
      </w:pPr>
      <w:r w:rsidRPr="00660B05">
        <w:t>Duración media del cliente (</w:t>
      </w:r>
      <w:proofErr w:type="spellStart"/>
      <w:r w:rsidRPr="00660B05">
        <w:t>Life</w:t>
      </w:r>
      <w:proofErr w:type="spellEnd"/>
      <w:r w:rsidRPr="00660B05">
        <w:t xml:space="preserve">) en meses: </w:t>
      </w:r>
      <w:r w:rsidRPr="00660B05">
        <w:rPr>
          <w:b/>
          <w:bCs/>
        </w:rPr>
        <w:t>6 meses</w:t>
      </w:r>
      <w:r w:rsidRPr="00660B05">
        <w:t>.</w:t>
      </w:r>
    </w:p>
    <w:p w14:paraId="6FA898A2" w14:textId="77777777" w:rsidR="00660B05" w:rsidRPr="00660B05" w:rsidRDefault="00660B05" w:rsidP="007943C5">
      <w:pPr>
        <w:numPr>
          <w:ilvl w:val="0"/>
          <w:numId w:val="52"/>
        </w:numPr>
      </w:pPr>
      <w:r w:rsidRPr="00660B05">
        <w:t xml:space="preserve">Margen bruto sobre ingresos (descontando comisiones y coste de </w:t>
      </w:r>
      <w:proofErr w:type="spellStart"/>
      <w:r w:rsidRPr="00660B05">
        <w:t>delivery</w:t>
      </w:r>
      <w:proofErr w:type="spellEnd"/>
      <w:r w:rsidRPr="00660B05">
        <w:t xml:space="preserve">): </w:t>
      </w:r>
      <w:r w:rsidRPr="00660B05">
        <w:rPr>
          <w:b/>
          <w:bCs/>
        </w:rPr>
        <w:t>40%</w:t>
      </w:r>
      <w:r w:rsidRPr="00660B05">
        <w:t>.</w:t>
      </w:r>
    </w:p>
    <w:p w14:paraId="6F4E7577" w14:textId="77777777" w:rsidR="00F31158" w:rsidRPr="007A709D" w:rsidRDefault="00F31158" w:rsidP="00660B05">
      <w:pPr>
        <w:rPr>
          <w:b/>
          <w:bCs/>
          <w:lang w:val="es-ES"/>
        </w:rPr>
      </w:pPr>
    </w:p>
    <w:p w14:paraId="31F4747D" w14:textId="5F342A7A" w:rsidR="00660B05" w:rsidRPr="00660B05" w:rsidRDefault="00660B05" w:rsidP="00660B05">
      <w:pPr>
        <w:rPr>
          <w:lang w:val="en-US"/>
        </w:rPr>
      </w:pPr>
      <w:proofErr w:type="spellStart"/>
      <w:r w:rsidRPr="00660B05">
        <w:rPr>
          <w:b/>
          <w:bCs/>
          <w:lang w:val="en-US"/>
        </w:rPr>
        <w:t>Cálculos</w:t>
      </w:r>
      <w:proofErr w:type="spellEnd"/>
      <w:r w:rsidRPr="00660B05">
        <w:rPr>
          <w:b/>
          <w:bCs/>
          <w:lang w:val="en-US"/>
        </w:rPr>
        <w:t xml:space="preserve"> (paso a paso):</w:t>
      </w:r>
    </w:p>
    <w:p w14:paraId="0A25C025" w14:textId="77777777" w:rsidR="00660B05" w:rsidRPr="00660B05" w:rsidRDefault="00660B05" w:rsidP="007943C5">
      <w:pPr>
        <w:numPr>
          <w:ilvl w:val="0"/>
          <w:numId w:val="53"/>
        </w:numPr>
      </w:pPr>
      <w:r w:rsidRPr="00660B05">
        <w:rPr>
          <w:b/>
          <w:bCs/>
        </w:rPr>
        <w:t>LTV (valor de por vida)</w:t>
      </w:r>
      <w:r w:rsidRPr="00660B05">
        <w:t xml:space="preserve"> = ARPU × duración media × margen bruto.</w:t>
      </w:r>
    </w:p>
    <w:p w14:paraId="65491206" w14:textId="77777777" w:rsidR="00660B05" w:rsidRPr="00660B05" w:rsidRDefault="00660B05" w:rsidP="007943C5">
      <w:pPr>
        <w:numPr>
          <w:ilvl w:val="1"/>
          <w:numId w:val="53"/>
        </w:numPr>
        <w:rPr>
          <w:lang w:val="en-US"/>
        </w:rPr>
      </w:pPr>
      <w:r w:rsidRPr="00660B05">
        <w:rPr>
          <w:lang w:val="en-US"/>
        </w:rPr>
        <w:t>ARPU = 200 NIO.</w:t>
      </w:r>
    </w:p>
    <w:p w14:paraId="3F454E11" w14:textId="77777777" w:rsidR="00660B05" w:rsidRPr="00660B05" w:rsidRDefault="00660B05" w:rsidP="007943C5">
      <w:pPr>
        <w:numPr>
          <w:ilvl w:val="1"/>
          <w:numId w:val="53"/>
        </w:numPr>
        <w:rPr>
          <w:lang w:val="en-US"/>
        </w:rPr>
      </w:pPr>
      <w:proofErr w:type="spellStart"/>
      <w:r w:rsidRPr="00660B05">
        <w:rPr>
          <w:lang w:val="en-US"/>
        </w:rPr>
        <w:t>Duración</w:t>
      </w:r>
      <w:proofErr w:type="spellEnd"/>
      <w:r w:rsidRPr="00660B05">
        <w:rPr>
          <w:lang w:val="en-US"/>
        </w:rPr>
        <w:t xml:space="preserve"> = 6 meses.</w:t>
      </w:r>
    </w:p>
    <w:p w14:paraId="60D0AC81" w14:textId="77777777" w:rsidR="00660B05" w:rsidRPr="00660B05" w:rsidRDefault="00660B05" w:rsidP="007943C5">
      <w:pPr>
        <w:numPr>
          <w:ilvl w:val="1"/>
          <w:numId w:val="53"/>
        </w:numPr>
        <w:rPr>
          <w:lang w:val="en-US"/>
        </w:rPr>
      </w:pPr>
      <w:r w:rsidRPr="00660B05">
        <w:rPr>
          <w:lang w:val="en-US"/>
        </w:rPr>
        <w:t xml:space="preserve">ARPU × </w:t>
      </w:r>
      <w:proofErr w:type="spellStart"/>
      <w:r w:rsidRPr="00660B05">
        <w:rPr>
          <w:lang w:val="en-US"/>
        </w:rPr>
        <w:t>duración</w:t>
      </w:r>
      <w:proofErr w:type="spellEnd"/>
      <w:r w:rsidRPr="00660B05">
        <w:rPr>
          <w:lang w:val="en-US"/>
        </w:rPr>
        <w:t xml:space="preserve"> = 200 × 6 = 1,200 NIO.</w:t>
      </w:r>
    </w:p>
    <w:p w14:paraId="4076B1E5" w14:textId="77777777" w:rsidR="00660B05" w:rsidRPr="00660B05" w:rsidRDefault="00660B05" w:rsidP="007943C5">
      <w:pPr>
        <w:numPr>
          <w:ilvl w:val="1"/>
          <w:numId w:val="53"/>
        </w:numPr>
        <w:rPr>
          <w:lang w:val="en-US"/>
        </w:rPr>
      </w:pPr>
      <w:proofErr w:type="spellStart"/>
      <w:r w:rsidRPr="00660B05">
        <w:rPr>
          <w:lang w:val="en-US"/>
        </w:rPr>
        <w:t>Margen</w:t>
      </w:r>
      <w:proofErr w:type="spellEnd"/>
      <w:r w:rsidRPr="00660B05">
        <w:rPr>
          <w:lang w:val="en-US"/>
        </w:rPr>
        <w:t xml:space="preserve"> </w:t>
      </w:r>
      <w:proofErr w:type="spellStart"/>
      <w:r w:rsidRPr="00660B05">
        <w:rPr>
          <w:lang w:val="en-US"/>
        </w:rPr>
        <w:t>bruto</w:t>
      </w:r>
      <w:proofErr w:type="spellEnd"/>
      <w:r w:rsidRPr="00660B05">
        <w:rPr>
          <w:lang w:val="en-US"/>
        </w:rPr>
        <w:t xml:space="preserve"> = 40% = 0.40.</w:t>
      </w:r>
    </w:p>
    <w:p w14:paraId="249380A6" w14:textId="77777777" w:rsidR="00660B05" w:rsidRPr="00660B05" w:rsidRDefault="00660B05" w:rsidP="007943C5">
      <w:pPr>
        <w:numPr>
          <w:ilvl w:val="1"/>
          <w:numId w:val="53"/>
        </w:numPr>
        <w:rPr>
          <w:lang w:val="en-US"/>
        </w:rPr>
      </w:pPr>
      <w:r w:rsidRPr="00660B05">
        <w:rPr>
          <w:lang w:val="en-US"/>
        </w:rPr>
        <w:t xml:space="preserve">LTV = 1,200 × 0.40 = </w:t>
      </w:r>
      <w:r w:rsidRPr="00660B05">
        <w:rPr>
          <w:b/>
          <w:bCs/>
          <w:lang w:val="en-US"/>
        </w:rPr>
        <w:t>480 NIO</w:t>
      </w:r>
      <w:r w:rsidRPr="00660B05">
        <w:rPr>
          <w:lang w:val="en-US"/>
        </w:rPr>
        <w:t>.</w:t>
      </w:r>
    </w:p>
    <w:p w14:paraId="49BB2DB5" w14:textId="77777777" w:rsidR="00660B05" w:rsidRPr="00660B05" w:rsidRDefault="00660B05" w:rsidP="007943C5">
      <w:pPr>
        <w:numPr>
          <w:ilvl w:val="0"/>
          <w:numId w:val="53"/>
        </w:numPr>
        <w:rPr>
          <w:lang w:val="en-US"/>
        </w:rPr>
      </w:pPr>
      <w:proofErr w:type="spellStart"/>
      <w:r w:rsidRPr="00660B05">
        <w:rPr>
          <w:b/>
          <w:bCs/>
          <w:lang w:val="en-US"/>
        </w:rPr>
        <w:t>Comparación</w:t>
      </w:r>
      <w:proofErr w:type="spellEnd"/>
      <w:r w:rsidRPr="00660B05">
        <w:rPr>
          <w:b/>
          <w:bCs/>
          <w:lang w:val="en-US"/>
        </w:rPr>
        <w:t xml:space="preserve"> LTV / CAC</w:t>
      </w:r>
    </w:p>
    <w:p w14:paraId="2CD54495" w14:textId="77777777" w:rsidR="00660B05" w:rsidRPr="00660B05" w:rsidRDefault="00660B05" w:rsidP="007943C5">
      <w:pPr>
        <w:numPr>
          <w:ilvl w:val="1"/>
          <w:numId w:val="53"/>
        </w:numPr>
        <w:rPr>
          <w:lang w:val="en-US"/>
        </w:rPr>
      </w:pPr>
      <w:r w:rsidRPr="00660B05">
        <w:rPr>
          <w:lang w:val="en-US"/>
        </w:rPr>
        <w:t>LTV = 480 NIO.</w:t>
      </w:r>
    </w:p>
    <w:p w14:paraId="0CB4DB14" w14:textId="77777777" w:rsidR="00660B05" w:rsidRPr="00660B05" w:rsidRDefault="00660B05" w:rsidP="007943C5">
      <w:pPr>
        <w:numPr>
          <w:ilvl w:val="1"/>
          <w:numId w:val="53"/>
        </w:numPr>
        <w:rPr>
          <w:lang w:val="en-US"/>
        </w:rPr>
      </w:pPr>
      <w:r w:rsidRPr="00660B05">
        <w:rPr>
          <w:lang w:val="en-US"/>
        </w:rPr>
        <w:t>CAC = 100 NIO.</w:t>
      </w:r>
    </w:p>
    <w:p w14:paraId="114544AB" w14:textId="77777777" w:rsidR="00660B05" w:rsidRPr="00660B05" w:rsidRDefault="00660B05" w:rsidP="007943C5">
      <w:pPr>
        <w:numPr>
          <w:ilvl w:val="1"/>
          <w:numId w:val="53"/>
        </w:numPr>
        <w:rPr>
          <w:lang w:val="en-US"/>
        </w:rPr>
      </w:pPr>
      <w:r w:rsidRPr="00660B05">
        <w:rPr>
          <w:lang w:val="en-US"/>
        </w:rPr>
        <w:lastRenderedPageBreak/>
        <w:t xml:space="preserve">Ratio LTV/CAC = 480 / 100 = </w:t>
      </w:r>
      <w:r w:rsidRPr="00660B05">
        <w:rPr>
          <w:b/>
          <w:bCs/>
          <w:lang w:val="en-US"/>
        </w:rPr>
        <w:t>4.8</w:t>
      </w:r>
      <w:r w:rsidRPr="00660B05">
        <w:rPr>
          <w:lang w:val="en-US"/>
        </w:rPr>
        <w:t>.</w:t>
      </w:r>
    </w:p>
    <w:p w14:paraId="296802A7" w14:textId="77777777" w:rsidR="00660B05" w:rsidRPr="00660B05" w:rsidRDefault="00660B05" w:rsidP="007943C5">
      <w:pPr>
        <w:numPr>
          <w:ilvl w:val="1"/>
          <w:numId w:val="53"/>
        </w:numPr>
      </w:pPr>
      <w:r w:rsidRPr="00660B05">
        <w:t xml:space="preserve">Interpretación: por cada córdoba invertido en adquisición se recuperan 4.8 NIO en valor; </w:t>
      </w:r>
      <w:r w:rsidRPr="00660B05">
        <w:rPr>
          <w:b/>
          <w:bCs/>
        </w:rPr>
        <w:t>relación favorable</w:t>
      </w:r>
      <w:r w:rsidRPr="00660B05">
        <w:t xml:space="preserve"> (regla práctica: LTV/CAC &gt; 3 suele considerarse sano).</w:t>
      </w:r>
    </w:p>
    <w:p w14:paraId="163A92CB" w14:textId="77777777" w:rsidR="00660B05" w:rsidRPr="00660B05" w:rsidRDefault="00660B05" w:rsidP="007943C5">
      <w:pPr>
        <w:numPr>
          <w:ilvl w:val="0"/>
          <w:numId w:val="53"/>
        </w:numPr>
      </w:pPr>
      <w:r w:rsidRPr="00660B05">
        <w:rPr>
          <w:b/>
          <w:bCs/>
        </w:rPr>
        <w:t>Punto de equilibrio simplificado (en número de pedidos)</w:t>
      </w:r>
    </w:p>
    <w:p w14:paraId="601E2C38" w14:textId="77777777" w:rsidR="00660B05" w:rsidRPr="00660B05" w:rsidRDefault="00660B05" w:rsidP="007943C5">
      <w:pPr>
        <w:numPr>
          <w:ilvl w:val="1"/>
          <w:numId w:val="53"/>
        </w:numPr>
      </w:pPr>
      <w:r w:rsidRPr="00660B05">
        <w:t xml:space="preserve">Supongamos ingreso promedio por pedido = </w:t>
      </w:r>
      <w:r w:rsidRPr="00660B05">
        <w:rPr>
          <w:b/>
          <w:bCs/>
        </w:rPr>
        <w:t>120 NIO</w:t>
      </w:r>
      <w:r w:rsidRPr="00660B05">
        <w:t>.</w:t>
      </w:r>
    </w:p>
    <w:p w14:paraId="00933C36" w14:textId="77777777" w:rsidR="00660B05" w:rsidRPr="00660B05" w:rsidRDefault="00660B05" w:rsidP="007943C5">
      <w:pPr>
        <w:numPr>
          <w:ilvl w:val="1"/>
          <w:numId w:val="53"/>
        </w:numPr>
      </w:pPr>
      <w:r w:rsidRPr="00660B05">
        <w:t xml:space="preserve">Margen por pedido = ingreso × margen bruto = 120 × 0.40 = </w:t>
      </w:r>
      <w:r w:rsidRPr="00660B05">
        <w:rPr>
          <w:b/>
          <w:bCs/>
        </w:rPr>
        <w:t>48 NIO</w:t>
      </w:r>
      <w:r w:rsidRPr="00660B05">
        <w:t xml:space="preserve"> por pedido.</w:t>
      </w:r>
    </w:p>
    <w:p w14:paraId="2B798B41" w14:textId="77777777" w:rsidR="00660B05" w:rsidRPr="00660B05" w:rsidRDefault="00660B05" w:rsidP="007943C5">
      <w:pPr>
        <w:numPr>
          <w:ilvl w:val="1"/>
          <w:numId w:val="53"/>
        </w:numPr>
      </w:pPr>
      <w:r w:rsidRPr="00660B05">
        <w:t>Para cubrir CAC (100 NIO) por cliente se necesitan pedidos = CAC / margen por pedido = 100 / 48 ≈ 2.0833 pedidos.</w:t>
      </w:r>
    </w:p>
    <w:p w14:paraId="70E019D3" w14:textId="77777777" w:rsidR="00660B05" w:rsidRPr="00660B05" w:rsidRDefault="00660B05" w:rsidP="007943C5">
      <w:pPr>
        <w:numPr>
          <w:ilvl w:val="1"/>
          <w:numId w:val="53"/>
        </w:numPr>
      </w:pPr>
      <w:r w:rsidRPr="00660B05">
        <w:t xml:space="preserve">Es decir, </w:t>
      </w:r>
      <w:r w:rsidRPr="00660B05">
        <w:rPr>
          <w:b/>
          <w:bCs/>
        </w:rPr>
        <w:t>3 pedidos</w:t>
      </w:r>
      <w:r w:rsidRPr="00660B05">
        <w:t xml:space="preserve"> por cliente cubrirían el CAC (porque no hay fracciones de pedido).</w:t>
      </w:r>
    </w:p>
    <w:p w14:paraId="237402E3" w14:textId="77777777" w:rsidR="00F31158" w:rsidRDefault="00F31158" w:rsidP="00660B05"/>
    <w:p w14:paraId="604B977E" w14:textId="2FFD4CB2" w:rsidR="00660B05" w:rsidRPr="00660B05" w:rsidRDefault="00660B05" w:rsidP="00660B05">
      <w:r w:rsidRPr="00660B05">
        <w:t xml:space="preserve">Nota: estos números son ilustrativos; en </w:t>
      </w:r>
      <w:proofErr w:type="gramStart"/>
      <w:r w:rsidRPr="00660B05">
        <w:t>una pitch real</w:t>
      </w:r>
      <w:proofErr w:type="gramEnd"/>
      <w:r w:rsidRPr="00660B05">
        <w:t xml:space="preserve"> se requieren series temporales, </w:t>
      </w:r>
      <w:proofErr w:type="spellStart"/>
      <w:r w:rsidRPr="00660B05">
        <w:t>cohort</w:t>
      </w:r>
      <w:proofErr w:type="spellEnd"/>
      <w:r w:rsidRPr="00660B05">
        <w:t xml:space="preserve"> </w:t>
      </w:r>
      <w:proofErr w:type="spellStart"/>
      <w:r w:rsidRPr="00660B05">
        <w:t>analysis</w:t>
      </w:r>
      <w:proofErr w:type="spellEnd"/>
      <w:r w:rsidRPr="00660B05">
        <w:t xml:space="preserve">, sensibilidad a </w:t>
      </w:r>
      <w:proofErr w:type="spellStart"/>
      <w:r w:rsidRPr="00660B05">
        <w:t>churn</w:t>
      </w:r>
      <w:proofErr w:type="spellEnd"/>
      <w:r w:rsidRPr="00660B05">
        <w:t xml:space="preserve"> y escenarios pesimista/optimista.</w:t>
      </w:r>
    </w:p>
    <w:p w14:paraId="4EFFAB4B" w14:textId="349F771D" w:rsidR="00660B05" w:rsidRPr="007A709D" w:rsidRDefault="00660B05" w:rsidP="00660B05">
      <w:pPr>
        <w:rPr>
          <w:lang w:val="es-ES"/>
        </w:rPr>
      </w:pPr>
    </w:p>
    <w:p w14:paraId="4EED7A8D" w14:textId="77777777" w:rsidR="00F31158" w:rsidRPr="007A709D" w:rsidRDefault="00F31158" w:rsidP="00660B05">
      <w:pPr>
        <w:rPr>
          <w:lang w:val="es-ES"/>
        </w:rPr>
      </w:pPr>
    </w:p>
    <w:p w14:paraId="555257E9" w14:textId="77777777" w:rsidR="00F31158" w:rsidRPr="007A709D" w:rsidRDefault="00F31158" w:rsidP="00660B05">
      <w:pPr>
        <w:rPr>
          <w:lang w:val="es-ES"/>
        </w:rPr>
      </w:pPr>
    </w:p>
    <w:p w14:paraId="46C5C370" w14:textId="77777777" w:rsidR="00F31158" w:rsidRPr="007A709D" w:rsidRDefault="00F31158" w:rsidP="00660B05">
      <w:pPr>
        <w:rPr>
          <w:lang w:val="es-ES"/>
        </w:rPr>
      </w:pPr>
    </w:p>
    <w:p w14:paraId="6B47B50A" w14:textId="77777777" w:rsidR="00F31158" w:rsidRPr="007A709D" w:rsidRDefault="00F31158" w:rsidP="00660B05">
      <w:pPr>
        <w:rPr>
          <w:lang w:val="es-ES"/>
        </w:rPr>
      </w:pPr>
    </w:p>
    <w:p w14:paraId="4A1FC72F" w14:textId="77777777" w:rsidR="00F31158" w:rsidRPr="007A709D" w:rsidRDefault="00F31158" w:rsidP="00660B05">
      <w:pPr>
        <w:rPr>
          <w:lang w:val="es-ES"/>
        </w:rPr>
      </w:pPr>
    </w:p>
    <w:p w14:paraId="0614A1B6" w14:textId="77777777" w:rsidR="00F31158" w:rsidRPr="007A709D" w:rsidRDefault="00F31158" w:rsidP="00660B05">
      <w:pPr>
        <w:rPr>
          <w:lang w:val="es-ES"/>
        </w:rPr>
      </w:pPr>
    </w:p>
    <w:p w14:paraId="078ED851" w14:textId="77777777" w:rsidR="00F31158" w:rsidRPr="007A709D" w:rsidRDefault="00F31158" w:rsidP="00660B05">
      <w:pPr>
        <w:rPr>
          <w:lang w:val="es-ES"/>
        </w:rPr>
      </w:pPr>
    </w:p>
    <w:p w14:paraId="3092DA57" w14:textId="77777777" w:rsidR="00F31158" w:rsidRPr="007A709D" w:rsidRDefault="00F31158" w:rsidP="00660B05">
      <w:pPr>
        <w:rPr>
          <w:lang w:val="es-ES"/>
        </w:rPr>
      </w:pPr>
    </w:p>
    <w:p w14:paraId="7D687FC0" w14:textId="77777777" w:rsidR="00F31158" w:rsidRPr="007A709D" w:rsidRDefault="00F31158" w:rsidP="00660B05">
      <w:pPr>
        <w:rPr>
          <w:lang w:val="es-ES"/>
        </w:rPr>
      </w:pPr>
    </w:p>
    <w:p w14:paraId="086261E0" w14:textId="77777777" w:rsidR="00F31158" w:rsidRPr="007A709D" w:rsidRDefault="00F31158" w:rsidP="00660B05">
      <w:pPr>
        <w:rPr>
          <w:lang w:val="es-ES"/>
        </w:rPr>
      </w:pPr>
    </w:p>
    <w:p w14:paraId="6DC18772" w14:textId="77777777" w:rsidR="00F31158" w:rsidRPr="007A709D" w:rsidRDefault="00F31158" w:rsidP="00660B05">
      <w:pPr>
        <w:rPr>
          <w:lang w:val="es-ES"/>
        </w:rPr>
      </w:pPr>
    </w:p>
    <w:p w14:paraId="2E982F92" w14:textId="77777777" w:rsidR="00F31158" w:rsidRPr="007A709D" w:rsidRDefault="00F31158" w:rsidP="00660B05">
      <w:pPr>
        <w:rPr>
          <w:lang w:val="es-ES"/>
        </w:rPr>
      </w:pPr>
    </w:p>
    <w:p w14:paraId="415B3303" w14:textId="79090650" w:rsidR="00660B05" w:rsidRPr="00660B05" w:rsidRDefault="00660B05" w:rsidP="00660B05">
      <w:pPr>
        <w:rPr>
          <w:b/>
          <w:bCs/>
        </w:rPr>
      </w:pPr>
      <w:r w:rsidRPr="00660B05">
        <w:rPr>
          <w:b/>
          <w:bCs/>
        </w:rPr>
        <w:lastRenderedPageBreak/>
        <w:t xml:space="preserve">Plan operativo y </w:t>
      </w:r>
      <w:proofErr w:type="spellStart"/>
      <w:r w:rsidRPr="00660B05">
        <w:rPr>
          <w:b/>
          <w:bCs/>
        </w:rPr>
        <w:t>roadmap</w:t>
      </w:r>
      <w:proofErr w:type="spellEnd"/>
      <w:r w:rsidRPr="00660B05">
        <w:rPr>
          <w:b/>
          <w:bCs/>
        </w:rPr>
        <w:t xml:space="preserve"> (MVP → Piloto → Escala)</w:t>
      </w:r>
    </w:p>
    <w:p w14:paraId="62C0E0F7" w14:textId="4EFA637F" w:rsidR="00660B05" w:rsidRPr="00660B05" w:rsidRDefault="00660B05" w:rsidP="00660B05">
      <w:pPr>
        <w:rPr>
          <w:b/>
          <w:bCs/>
        </w:rPr>
      </w:pPr>
      <w:r w:rsidRPr="00660B05">
        <w:rPr>
          <w:b/>
          <w:bCs/>
        </w:rPr>
        <w:t>Fases</w:t>
      </w:r>
    </w:p>
    <w:p w14:paraId="1C834CA2" w14:textId="77777777" w:rsidR="00660B05" w:rsidRPr="00660B05" w:rsidRDefault="00660B05" w:rsidP="007943C5">
      <w:pPr>
        <w:numPr>
          <w:ilvl w:val="0"/>
          <w:numId w:val="54"/>
        </w:numPr>
        <w:rPr>
          <w:lang w:val="en-US"/>
        </w:rPr>
      </w:pPr>
      <w:r w:rsidRPr="00660B05">
        <w:rPr>
          <w:b/>
          <w:bCs/>
        </w:rPr>
        <w:t>MVP (0–3 meses)</w:t>
      </w:r>
      <w:r w:rsidRPr="00660B05">
        <w:t xml:space="preserve">: app básica, </w:t>
      </w:r>
      <w:proofErr w:type="spellStart"/>
      <w:r w:rsidRPr="00660B05">
        <w:t>onboarding</w:t>
      </w:r>
      <w:proofErr w:type="spellEnd"/>
      <w:r w:rsidRPr="00660B05">
        <w:t xml:space="preserve"> simple, 10 restaurantes asociados en Managua, pilotos en 2 universidades. </w:t>
      </w:r>
      <w:proofErr w:type="spellStart"/>
      <w:r w:rsidRPr="00660B05">
        <w:rPr>
          <w:lang w:val="en-US"/>
        </w:rPr>
        <w:t>Objetivo</w:t>
      </w:r>
      <w:proofErr w:type="spellEnd"/>
      <w:r w:rsidRPr="00660B05">
        <w:rPr>
          <w:lang w:val="en-US"/>
        </w:rPr>
        <w:t xml:space="preserve">: </w:t>
      </w:r>
      <w:proofErr w:type="spellStart"/>
      <w:r w:rsidRPr="00660B05">
        <w:rPr>
          <w:lang w:val="en-US"/>
        </w:rPr>
        <w:t>validar</w:t>
      </w:r>
      <w:proofErr w:type="spellEnd"/>
      <w:r w:rsidRPr="00660B05">
        <w:rPr>
          <w:lang w:val="en-US"/>
        </w:rPr>
        <w:t xml:space="preserve"> </w:t>
      </w:r>
      <w:proofErr w:type="spellStart"/>
      <w:r w:rsidRPr="00660B05">
        <w:rPr>
          <w:lang w:val="en-US"/>
        </w:rPr>
        <w:t>demanda</w:t>
      </w:r>
      <w:proofErr w:type="spellEnd"/>
      <w:r w:rsidRPr="00660B05">
        <w:rPr>
          <w:lang w:val="en-US"/>
        </w:rPr>
        <w:t xml:space="preserve"> y </w:t>
      </w:r>
      <w:proofErr w:type="spellStart"/>
      <w:r w:rsidRPr="00660B05">
        <w:rPr>
          <w:lang w:val="en-US"/>
        </w:rPr>
        <w:t>confirmar</w:t>
      </w:r>
      <w:proofErr w:type="spellEnd"/>
      <w:r w:rsidRPr="00660B05">
        <w:rPr>
          <w:lang w:val="en-US"/>
        </w:rPr>
        <w:t xml:space="preserve"> CAC/ARPU.</w:t>
      </w:r>
    </w:p>
    <w:p w14:paraId="741FA1B7" w14:textId="77777777" w:rsidR="00660B05" w:rsidRPr="00660B05" w:rsidRDefault="00660B05" w:rsidP="007943C5">
      <w:pPr>
        <w:numPr>
          <w:ilvl w:val="0"/>
          <w:numId w:val="54"/>
        </w:numPr>
        <w:rPr>
          <w:lang w:val="en-US"/>
        </w:rPr>
      </w:pPr>
      <w:r w:rsidRPr="00660B05">
        <w:rPr>
          <w:b/>
          <w:bCs/>
        </w:rPr>
        <w:t>Piloto ampliado (4–9 meses)</w:t>
      </w:r>
      <w:r w:rsidRPr="00660B05">
        <w:t xml:space="preserve">: mejorar UX, introducir pagos locales, programa de fidelidad, 3 zonas urbanas (Managua, León, Masaya). </w:t>
      </w:r>
      <w:proofErr w:type="spellStart"/>
      <w:r w:rsidRPr="00660B05">
        <w:rPr>
          <w:lang w:val="en-US"/>
        </w:rPr>
        <w:t>Objetivo</w:t>
      </w:r>
      <w:proofErr w:type="spellEnd"/>
      <w:r w:rsidRPr="00660B05">
        <w:rPr>
          <w:lang w:val="en-US"/>
        </w:rPr>
        <w:t xml:space="preserve">: </w:t>
      </w:r>
      <w:proofErr w:type="spellStart"/>
      <w:r w:rsidRPr="00660B05">
        <w:rPr>
          <w:lang w:val="en-US"/>
        </w:rPr>
        <w:t>optimizar</w:t>
      </w:r>
      <w:proofErr w:type="spellEnd"/>
      <w:r w:rsidRPr="00660B05">
        <w:rPr>
          <w:lang w:val="en-US"/>
        </w:rPr>
        <w:t xml:space="preserve"> LTV/CAC y </w:t>
      </w:r>
      <w:proofErr w:type="spellStart"/>
      <w:r w:rsidRPr="00660B05">
        <w:rPr>
          <w:lang w:val="en-US"/>
        </w:rPr>
        <w:t>procesos</w:t>
      </w:r>
      <w:proofErr w:type="spellEnd"/>
      <w:r w:rsidRPr="00660B05">
        <w:rPr>
          <w:lang w:val="en-US"/>
        </w:rPr>
        <w:t xml:space="preserve"> </w:t>
      </w:r>
      <w:proofErr w:type="spellStart"/>
      <w:r w:rsidRPr="00660B05">
        <w:rPr>
          <w:lang w:val="en-US"/>
        </w:rPr>
        <w:t>logísticos</w:t>
      </w:r>
      <w:proofErr w:type="spellEnd"/>
      <w:r w:rsidRPr="00660B05">
        <w:rPr>
          <w:lang w:val="en-US"/>
        </w:rPr>
        <w:t>.</w:t>
      </w:r>
    </w:p>
    <w:p w14:paraId="7C8BD287" w14:textId="77777777" w:rsidR="00660B05" w:rsidRPr="00660B05" w:rsidRDefault="00660B05" w:rsidP="007943C5">
      <w:pPr>
        <w:numPr>
          <w:ilvl w:val="0"/>
          <w:numId w:val="54"/>
        </w:numPr>
      </w:pPr>
      <w:r w:rsidRPr="00660B05">
        <w:rPr>
          <w:b/>
          <w:bCs/>
        </w:rPr>
        <w:t>Escala (9+ meses)</w:t>
      </w:r>
      <w:r w:rsidRPr="00660B05">
        <w:t xml:space="preserve">: ampliar cobertura nacional, automatizar logística, alianzas corporativas, modelo de franquicia de </w:t>
      </w:r>
      <w:proofErr w:type="spellStart"/>
      <w:r w:rsidRPr="00660B05">
        <w:t>delivery</w:t>
      </w:r>
      <w:proofErr w:type="spellEnd"/>
      <w:r w:rsidRPr="00660B05">
        <w:t xml:space="preserve"> si aplica.</w:t>
      </w:r>
    </w:p>
    <w:p w14:paraId="1B18785C" w14:textId="51B03FEE" w:rsidR="00660B05" w:rsidRPr="00660B05" w:rsidRDefault="00660B05" w:rsidP="00660B05">
      <w:pPr>
        <w:rPr>
          <w:b/>
          <w:bCs/>
        </w:rPr>
      </w:pPr>
      <w:r w:rsidRPr="00660B05">
        <w:rPr>
          <w:b/>
          <w:bCs/>
        </w:rPr>
        <w:t xml:space="preserve">Hitos clave y </w:t>
      </w:r>
      <w:proofErr w:type="spellStart"/>
      <w:r w:rsidRPr="00660B05">
        <w:rPr>
          <w:b/>
          <w:bCs/>
        </w:rPr>
        <w:t>KPIs</w:t>
      </w:r>
      <w:proofErr w:type="spellEnd"/>
      <w:r w:rsidRPr="00660B05">
        <w:rPr>
          <w:b/>
          <w:bCs/>
        </w:rPr>
        <w:t xml:space="preserve"> por fase</w:t>
      </w:r>
    </w:p>
    <w:p w14:paraId="14CE29E1" w14:textId="77777777" w:rsidR="00660B05" w:rsidRPr="00660B05" w:rsidRDefault="00660B05" w:rsidP="007943C5">
      <w:pPr>
        <w:numPr>
          <w:ilvl w:val="0"/>
          <w:numId w:val="55"/>
        </w:numPr>
      </w:pPr>
      <w:r w:rsidRPr="00660B05">
        <w:rPr>
          <w:b/>
          <w:bCs/>
        </w:rPr>
        <w:t>MVP</w:t>
      </w:r>
      <w:r w:rsidRPr="00660B05">
        <w:t>: instalación primeras 1,000 descargas, 200 activaciones, CAC ≤ objetivo.</w:t>
      </w:r>
    </w:p>
    <w:p w14:paraId="44296904" w14:textId="77777777" w:rsidR="00660B05" w:rsidRPr="00660B05" w:rsidRDefault="00660B05" w:rsidP="007943C5">
      <w:pPr>
        <w:numPr>
          <w:ilvl w:val="0"/>
          <w:numId w:val="55"/>
        </w:numPr>
      </w:pPr>
      <w:r w:rsidRPr="00660B05">
        <w:rPr>
          <w:b/>
          <w:bCs/>
        </w:rPr>
        <w:t>Piloto</w:t>
      </w:r>
      <w:r w:rsidRPr="00660B05">
        <w:t>: retención 30 días ≥ 20%, tasa de repetición &gt; 1.5 pedidos/mes.</w:t>
      </w:r>
    </w:p>
    <w:p w14:paraId="03AE94D9" w14:textId="77777777" w:rsidR="00660B05" w:rsidRPr="00660B05" w:rsidRDefault="00660B05" w:rsidP="007943C5">
      <w:pPr>
        <w:numPr>
          <w:ilvl w:val="0"/>
          <w:numId w:val="55"/>
        </w:numPr>
      </w:pPr>
      <w:r w:rsidRPr="00660B05">
        <w:rPr>
          <w:b/>
          <w:bCs/>
        </w:rPr>
        <w:t>Escala</w:t>
      </w:r>
      <w:r w:rsidRPr="00660B05">
        <w:t>: LTV/CAC sostenido &gt; 3, margen operativo positivo.</w:t>
      </w:r>
    </w:p>
    <w:p w14:paraId="5B910CDE" w14:textId="71917336" w:rsidR="00660B05" w:rsidRPr="007A709D" w:rsidRDefault="00660B05" w:rsidP="00660B05">
      <w:pPr>
        <w:rPr>
          <w:lang w:val="es-ES"/>
        </w:rPr>
      </w:pPr>
    </w:p>
    <w:p w14:paraId="66A777CA" w14:textId="73981849" w:rsidR="00660B05" w:rsidRPr="00660B05" w:rsidRDefault="00660B05" w:rsidP="00660B05">
      <w:pPr>
        <w:rPr>
          <w:b/>
          <w:bCs/>
        </w:rPr>
      </w:pPr>
      <w:r w:rsidRPr="00660B05">
        <w:rPr>
          <w:b/>
          <w:bCs/>
        </w:rPr>
        <w:t>Estrategias creativas alineadas al negocio (tácticas operativas)</w:t>
      </w:r>
    </w:p>
    <w:p w14:paraId="41AB63BD" w14:textId="77777777" w:rsidR="00660B05" w:rsidRPr="00660B05" w:rsidRDefault="00660B05" w:rsidP="007943C5">
      <w:pPr>
        <w:numPr>
          <w:ilvl w:val="0"/>
          <w:numId w:val="56"/>
        </w:numPr>
        <w:rPr>
          <w:lang w:val="en-US"/>
        </w:rPr>
      </w:pPr>
      <w:r w:rsidRPr="00660B05">
        <w:rPr>
          <w:b/>
          <w:bCs/>
          <w:lang w:val="en-US"/>
        </w:rPr>
        <w:t xml:space="preserve">Funnel </w:t>
      </w:r>
      <w:proofErr w:type="spellStart"/>
      <w:r w:rsidRPr="00660B05">
        <w:rPr>
          <w:b/>
          <w:bCs/>
          <w:lang w:val="en-US"/>
        </w:rPr>
        <w:t>creativo</w:t>
      </w:r>
      <w:proofErr w:type="spellEnd"/>
      <w:r w:rsidRPr="00660B05">
        <w:rPr>
          <w:b/>
          <w:bCs/>
          <w:lang w:val="en-US"/>
        </w:rPr>
        <w:t xml:space="preserve"> </w:t>
      </w:r>
      <w:proofErr w:type="spellStart"/>
      <w:r w:rsidRPr="00660B05">
        <w:rPr>
          <w:b/>
          <w:bCs/>
          <w:lang w:val="en-US"/>
        </w:rPr>
        <w:t>ligado</w:t>
      </w:r>
      <w:proofErr w:type="spellEnd"/>
      <w:r w:rsidRPr="00660B05">
        <w:rPr>
          <w:b/>
          <w:bCs/>
          <w:lang w:val="en-US"/>
        </w:rPr>
        <w:t xml:space="preserve"> a unit economics</w:t>
      </w:r>
    </w:p>
    <w:p w14:paraId="671E1DF4" w14:textId="77777777" w:rsidR="00660B05" w:rsidRPr="00660B05" w:rsidRDefault="00660B05" w:rsidP="007943C5">
      <w:pPr>
        <w:numPr>
          <w:ilvl w:val="1"/>
          <w:numId w:val="56"/>
        </w:numPr>
      </w:pPr>
      <w:r w:rsidRPr="00660B05">
        <w:t xml:space="preserve">TOFU (bajo coste): </w:t>
      </w:r>
      <w:proofErr w:type="spellStart"/>
      <w:r w:rsidRPr="00660B05">
        <w:t>reels</w:t>
      </w:r>
      <w:proofErr w:type="spellEnd"/>
      <w:r w:rsidRPr="00660B05">
        <w:t xml:space="preserve"> y posts orgánicos por </w:t>
      </w:r>
      <w:proofErr w:type="spellStart"/>
      <w:r w:rsidRPr="00660B05">
        <w:t>microinfluencers</w:t>
      </w:r>
      <w:proofErr w:type="spellEnd"/>
      <w:r w:rsidRPr="00660B05">
        <w:t xml:space="preserve"> locales para generar conciencia con CAC bajo.</w:t>
      </w:r>
    </w:p>
    <w:p w14:paraId="097000BF" w14:textId="77777777" w:rsidR="00660B05" w:rsidRPr="00660B05" w:rsidRDefault="00660B05" w:rsidP="007943C5">
      <w:pPr>
        <w:numPr>
          <w:ilvl w:val="1"/>
          <w:numId w:val="56"/>
        </w:numPr>
      </w:pPr>
      <w:r w:rsidRPr="00660B05">
        <w:t xml:space="preserve">MOFU (nutrir): email con recetas y </w:t>
      </w:r>
      <w:proofErr w:type="spellStart"/>
      <w:r w:rsidRPr="00660B05">
        <w:t>ebooks</w:t>
      </w:r>
      <w:proofErr w:type="spellEnd"/>
      <w:r w:rsidRPr="00660B05">
        <w:t xml:space="preserve"> para convertir suscriptores a usuarios.</w:t>
      </w:r>
    </w:p>
    <w:p w14:paraId="28D95077" w14:textId="77777777" w:rsidR="00660B05" w:rsidRPr="00660B05" w:rsidRDefault="00660B05" w:rsidP="007943C5">
      <w:pPr>
        <w:numPr>
          <w:ilvl w:val="1"/>
          <w:numId w:val="56"/>
        </w:numPr>
      </w:pPr>
      <w:r w:rsidRPr="00660B05">
        <w:t xml:space="preserve">BOFU (cerrar): oferta limitada (NIO50OFF primer pedido) con seguimiento de comportamiento y </w:t>
      </w:r>
      <w:proofErr w:type="spellStart"/>
      <w:r w:rsidRPr="00660B05">
        <w:t>remarketing</w:t>
      </w:r>
      <w:proofErr w:type="spellEnd"/>
      <w:r w:rsidRPr="00660B05">
        <w:t xml:space="preserve"> para subir activación.</w:t>
      </w:r>
    </w:p>
    <w:p w14:paraId="33F0BE19" w14:textId="77777777" w:rsidR="00660B05" w:rsidRPr="00660B05" w:rsidRDefault="00660B05" w:rsidP="007943C5">
      <w:pPr>
        <w:numPr>
          <w:ilvl w:val="0"/>
          <w:numId w:val="56"/>
        </w:numPr>
        <w:rPr>
          <w:lang w:val="en-US"/>
        </w:rPr>
      </w:pPr>
      <w:proofErr w:type="gramStart"/>
      <w:r w:rsidRPr="00660B05">
        <w:rPr>
          <w:b/>
          <w:bCs/>
          <w:lang w:val="en-US"/>
        </w:rPr>
        <w:t>Partnerships</w:t>
      </w:r>
      <w:proofErr w:type="gramEnd"/>
      <w:r w:rsidRPr="00660B05">
        <w:rPr>
          <w:b/>
          <w:bCs/>
          <w:lang w:val="en-US"/>
        </w:rPr>
        <w:t xml:space="preserve"> que </w:t>
      </w:r>
      <w:proofErr w:type="spellStart"/>
      <w:r w:rsidRPr="00660B05">
        <w:rPr>
          <w:b/>
          <w:bCs/>
          <w:lang w:val="en-US"/>
        </w:rPr>
        <w:t>reducen</w:t>
      </w:r>
      <w:proofErr w:type="spellEnd"/>
      <w:r w:rsidRPr="00660B05">
        <w:rPr>
          <w:b/>
          <w:bCs/>
          <w:lang w:val="en-US"/>
        </w:rPr>
        <w:t xml:space="preserve"> CAC</w:t>
      </w:r>
    </w:p>
    <w:p w14:paraId="35B988E5" w14:textId="77777777" w:rsidR="00660B05" w:rsidRPr="00660B05" w:rsidRDefault="00660B05" w:rsidP="007943C5">
      <w:pPr>
        <w:numPr>
          <w:ilvl w:val="1"/>
          <w:numId w:val="56"/>
        </w:numPr>
      </w:pPr>
      <w:r w:rsidRPr="00660B05">
        <w:t>Acuerdos con universidades para difusión en campus (</w:t>
      </w:r>
      <w:proofErr w:type="spellStart"/>
      <w:r w:rsidRPr="00660B05">
        <w:t>stalls</w:t>
      </w:r>
      <w:proofErr w:type="spellEnd"/>
      <w:r w:rsidRPr="00660B05">
        <w:t>, códigos QR en cafeterías), reducen CAC por canal offline y generan confianza local.</w:t>
      </w:r>
    </w:p>
    <w:p w14:paraId="29C57B6E" w14:textId="77777777" w:rsidR="00660B05" w:rsidRPr="00660B05" w:rsidRDefault="00660B05" w:rsidP="007943C5">
      <w:pPr>
        <w:numPr>
          <w:ilvl w:val="1"/>
          <w:numId w:val="56"/>
        </w:numPr>
      </w:pPr>
      <w:r w:rsidRPr="00660B05">
        <w:lastRenderedPageBreak/>
        <w:t xml:space="preserve">Convenios con empresas para ofrecer </w:t>
      </w:r>
      <w:proofErr w:type="spellStart"/>
      <w:r w:rsidRPr="00660B05">
        <w:t>NutriApp</w:t>
      </w:r>
      <w:proofErr w:type="spellEnd"/>
      <w:r w:rsidRPr="00660B05">
        <w:t xml:space="preserve"> como beneficio corporativo (ingresos B2B).</w:t>
      </w:r>
    </w:p>
    <w:p w14:paraId="181CF452" w14:textId="77777777" w:rsidR="00660B05" w:rsidRPr="00660B05" w:rsidRDefault="00660B05" w:rsidP="007943C5">
      <w:pPr>
        <w:numPr>
          <w:ilvl w:val="0"/>
          <w:numId w:val="56"/>
        </w:numPr>
        <w:rPr>
          <w:lang w:val="en-US"/>
        </w:rPr>
      </w:pPr>
      <w:proofErr w:type="spellStart"/>
      <w:r w:rsidRPr="00660B05">
        <w:rPr>
          <w:b/>
          <w:bCs/>
          <w:lang w:val="en-US"/>
        </w:rPr>
        <w:t>Monetización</w:t>
      </w:r>
      <w:proofErr w:type="spellEnd"/>
      <w:r w:rsidRPr="00660B05">
        <w:rPr>
          <w:b/>
          <w:bCs/>
          <w:lang w:val="en-US"/>
        </w:rPr>
        <w:t xml:space="preserve"> incremental</w:t>
      </w:r>
    </w:p>
    <w:p w14:paraId="29D59A99" w14:textId="77777777" w:rsidR="00660B05" w:rsidRPr="00660B05" w:rsidRDefault="00660B05" w:rsidP="007943C5">
      <w:pPr>
        <w:numPr>
          <w:ilvl w:val="1"/>
          <w:numId w:val="56"/>
        </w:numPr>
      </w:pPr>
      <w:r w:rsidRPr="00660B05">
        <w:t>Introducir suscripción premium cuando la retención y frecuencia de pedido lo justifiquen.</w:t>
      </w:r>
    </w:p>
    <w:p w14:paraId="0298AAE4" w14:textId="77777777" w:rsidR="00660B05" w:rsidRPr="00660B05" w:rsidRDefault="00660B05" w:rsidP="007943C5">
      <w:pPr>
        <w:numPr>
          <w:ilvl w:val="1"/>
          <w:numId w:val="56"/>
        </w:numPr>
      </w:pPr>
      <w:r w:rsidRPr="00660B05">
        <w:t xml:space="preserve">Ofrecer </w:t>
      </w:r>
      <w:proofErr w:type="spellStart"/>
      <w:r w:rsidRPr="00660B05">
        <w:t>merchandising</w:t>
      </w:r>
      <w:proofErr w:type="spellEnd"/>
      <w:r w:rsidRPr="00660B05">
        <w:t xml:space="preserve"> o recetas pagas como contenido premium.</w:t>
      </w:r>
    </w:p>
    <w:p w14:paraId="35E08EFF" w14:textId="2CE8AD12" w:rsidR="00660B05" w:rsidRPr="007A709D" w:rsidRDefault="00660B05" w:rsidP="00660B05">
      <w:pPr>
        <w:rPr>
          <w:lang w:val="es-ES"/>
        </w:rPr>
      </w:pPr>
    </w:p>
    <w:p w14:paraId="02DA9FE3" w14:textId="6494A4DD" w:rsidR="00660B05" w:rsidRPr="00660B05" w:rsidRDefault="00660B05" w:rsidP="00660B05">
      <w:pPr>
        <w:rPr>
          <w:b/>
          <w:bCs/>
          <w:lang w:val="en-US"/>
        </w:rPr>
      </w:pPr>
      <w:proofErr w:type="spellStart"/>
      <w:r w:rsidRPr="00660B05">
        <w:rPr>
          <w:b/>
          <w:bCs/>
          <w:lang w:val="en-US"/>
        </w:rPr>
        <w:t>Riesgos</w:t>
      </w:r>
      <w:proofErr w:type="spellEnd"/>
      <w:r w:rsidRPr="00660B05">
        <w:rPr>
          <w:b/>
          <w:bCs/>
          <w:lang w:val="en-US"/>
        </w:rPr>
        <w:t xml:space="preserve">, </w:t>
      </w:r>
      <w:proofErr w:type="spellStart"/>
      <w:r w:rsidRPr="00660B05">
        <w:rPr>
          <w:b/>
          <w:bCs/>
          <w:lang w:val="en-US"/>
        </w:rPr>
        <w:t>controles</w:t>
      </w:r>
      <w:proofErr w:type="spellEnd"/>
      <w:r w:rsidRPr="00660B05">
        <w:rPr>
          <w:b/>
          <w:bCs/>
          <w:lang w:val="en-US"/>
        </w:rPr>
        <w:t xml:space="preserve"> y </w:t>
      </w:r>
      <w:proofErr w:type="spellStart"/>
      <w:r w:rsidRPr="00660B05">
        <w:rPr>
          <w:b/>
          <w:bCs/>
          <w:lang w:val="en-US"/>
        </w:rPr>
        <w:t>mitigaciones</w:t>
      </w:r>
      <w:proofErr w:type="spellEnd"/>
    </w:p>
    <w:p w14:paraId="18348A61" w14:textId="77777777" w:rsidR="00660B05" w:rsidRPr="00660B05" w:rsidRDefault="00660B05" w:rsidP="007943C5">
      <w:pPr>
        <w:numPr>
          <w:ilvl w:val="0"/>
          <w:numId w:val="57"/>
        </w:numPr>
      </w:pPr>
      <w:r w:rsidRPr="00660B05">
        <w:rPr>
          <w:b/>
          <w:bCs/>
        </w:rPr>
        <w:t>Operativos (logística, calidad de entregas)</w:t>
      </w:r>
      <w:r w:rsidRPr="00660B05">
        <w:t xml:space="preserve">: </w:t>
      </w:r>
      <w:proofErr w:type="spellStart"/>
      <w:r w:rsidRPr="00660B05">
        <w:t>KPIs</w:t>
      </w:r>
      <w:proofErr w:type="spellEnd"/>
      <w:r w:rsidRPr="00660B05">
        <w:t xml:space="preserve"> de TAT (tiempo medio de entrega) y calidad; acuerdos SLA con restaurantes y repartidores.</w:t>
      </w:r>
    </w:p>
    <w:p w14:paraId="32AD6696" w14:textId="77777777" w:rsidR="00660B05" w:rsidRPr="00660B05" w:rsidRDefault="00660B05" w:rsidP="007943C5">
      <w:pPr>
        <w:numPr>
          <w:ilvl w:val="0"/>
          <w:numId w:val="57"/>
        </w:numPr>
      </w:pPr>
      <w:r w:rsidRPr="00660B05">
        <w:rPr>
          <w:b/>
          <w:bCs/>
        </w:rPr>
        <w:t>Financieros</w:t>
      </w:r>
      <w:r w:rsidRPr="00660B05">
        <w:t>: sensibilidad a precios; realizar análisis de sensibilidad y escenarios.</w:t>
      </w:r>
    </w:p>
    <w:p w14:paraId="41454D94" w14:textId="77777777" w:rsidR="00660B05" w:rsidRPr="00660B05" w:rsidRDefault="00660B05" w:rsidP="007943C5">
      <w:pPr>
        <w:numPr>
          <w:ilvl w:val="0"/>
          <w:numId w:val="57"/>
        </w:numPr>
      </w:pPr>
      <w:r w:rsidRPr="00660B05">
        <w:rPr>
          <w:b/>
          <w:bCs/>
        </w:rPr>
        <w:t>Regulatorios y de datos</w:t>
      </w:r>
      <w:r w:rsidRPr="00660B05">
        <w:t>: cumplir normativa local sobre pagos, impuestos y protección de datos; tener políticas de privacidad y seguridad (encriptación y PCI DSS para pagos).</w:t>
      </w:r>
    </w:p>
    <w:p w14:paraId="1ABDEC60" w14:textId="77777777" w:rsidR="00660B05" w:rsidRPr="00660B05" w:rsidRDefault="00660B05" w:rsidP="007943C5">
      <w:pPr>
        <w:numPr>
          <w:ilvl w:val="0"/>
          <w:numId w:val="57"/>
        </w:numPr>
      </w:pPr>
      <w:r w:rsidRPr="00660B05">
        <w:rPr>
          <w:b/>
          <w:bCs/>
        </w:rPr>
        <w:t>Reputación</w:t>
      </w:r>
      <w:r w:rsidRPr="00660B05">
        <w:t xml:space="preserve">: </w:t>
      </w:r>
      <w:proofErr w:type="spellStart"/>
      <w:r w:rsidRPr="00660B05">
        <w:t>playbook</w:t>
      </w:r>
      <w:proofErr w:type="spellEnd"/>
      <w:r w:rsidRPr="00660B05">
        <w:t xml:space="preserve"> de crisis (respuestas estándar, tiempo de respuesta ≤ 2 h).</w:t>
      </w:r>
    </w:p>
    <w:p w14:paraId="0321EEE7" w14:textId="77777777" w:rsidR="00660B05" w:rsidRPr="00660B05" w:rsidRDefault="00660B05" w:rsidP="007943C5">
      <w:pPr>
        <w:numPr>
          <w:ilvl w:val="0"/>
          <w:numId w:val="57"/>
        </w:numPr>
      </w:pPr>
      <w:r w:rsidRPr="00660B05">
        <w:rPr>
          <w:b/>
          <w:bCs/>
        </w:rPr>
        <w:t>Tecnológicos</w:t>
      </w:r>
      <w:r w:rsidRPr="00660B05">
        <w:t xml:space="preserve">: </w:t>
      </w:r>
      <w:proofErr w:type="spellStart"/>
      <w:r w:rsidRPr="00660B05">
        <w:t>backups</w:t>
      </w:r>
      <w:proofErr w:type="spellEnd"/>
      <w:r w:rsidRPr="00660B05">
        <w:t xml:space="preserve">, redundancia y monitoreo para </w:t>
      </w:r>
      <w:proofErr w:type="spellStart"/>
      <w:r w:rsidRPr="00660B05">
        <w:t>uptime</w:t>
      </w:r>
      <w:proofErr w:type="spellEnd"/>
      <w:r w:rsidRPr="00660B05">
        <w:t>.</w:t>
      </w:r>
    </w:p>
    <w:p w14:paraId="47D6C718" w14:textId="35859857" w:rsidR="00660B05" w:rsidRPr="007A709D" w:rsidRDefault="00660B05" w:rsidP="00660B05">
      <w:pPr>
        <w:rPr>
          <w:lang w:val="es-ES"/>
        </w:rPr>
      </w:pPr>
    </w:p>
    <w:p w14:paraId="16A153F7" w14:textId="1B9D5748" w:rsidR="00660B05" w:rsidRPr="00660B05" w:rsidRDefault="00660B05" w:rsidP="00660B05">
      <w:pPr>
        <w:rPr>
          <w:b/>
          <w:bCs/>
        </w:rPr>
      </w:pPr>
      <w:r w:rsidRPr="00660B05">
        <w:rPr>
          <w:b/>
          <w:bCs/>
        </w:rPr>
        <w:t xml:space="preserve">Medición y control: cuadros de mando y </w:t>
      </w:r>
      <w:proofErr w:type="spellStart"/>
      <w:r w:rsidRPr="00660B05">
        <w:rPr>
          <w:b/>
          <w:bCs/>
        </w:rPr>
        <w:t>reporting</w:t>
      </w:r>
      <w:proofErr w:type="spellEnd"/>
    </w:p>
    <w:p w14:paraId="461EE10E" w14:textId="77777777" w:rsidR="00660B05" w:rsidRPr="00660B05" w:rsidRDefault="00660B05" w:rsidP="007943C5">
      <w:pPr>
        <w:numPr>
          <w:ilvl w:val="0"/>
          <w:numId w:val="58"/>
        </w:numPr>
      </w:pPr>
      <w:proofErr w:type="spellStart"/>
      <w:r w:rsidRPr="00660B05">
        <w:rPr>
          <w:b/>
          <w:bCs/>
        </w:rPr>
        <w:t>Dashboard</w:t>
      </w:r>
      <w:proofErr w:type="spellEnd"/>
      <w:r w:rsidRPr="00660B05">
        <w:rPr>
          <w:b/>
          <w:bCs/>
        </w:rPr>
        <w:t xml:space="preserve"> principal</w:t>
      </w:r>
      <w:r w:rsidRPr="00660B05">
        <w:t xml:space="preserve">: instalaciones diarias, activaciones, pedidos/usuario, ARPU, CAC, LTV, </w:t>
      </w:r>
      <w:proofErr w:type="spellStart"/>
      <w:r w:rsidRPr="00660B05">
        <w:t>churn</w:t>
      </w:r>
      <w:proofErr w:type="spellEnd"/>
      <w:r w:rsidRPr="00660B05">
        <w:t xml:space="preserve"> mensual, tasa de retención 7/30/90 días.</w:t>
      </w:r>
    </w:p>
    <w:p w14:paraId="29ACA403" w14:textId="77777777" w:rsidR="00660B05" w:rsidRPr="00660B05" w:rsidRDefault="00660B05" w:rsidP="007943C5">
      <w:pPr>
        <w:numPr>
          <w:ilvl w:val="0"/>
          <w:numId w:val="58"/>
        </w:numPr>
      </w:pPr>
      <w:proofErr w:type="spellStart"/>
      <w:r w:rsidRPr="00660B05">
        <w:rPr>
          <w:b/>
          <w:bCs/>
        </w:rPr>
        <w:t>Reporting</w:t>
      </w:r>
      <w:proofErr w:type="spellEnd"/>
      <w:r w:rsidRPr="00660B05">
        <w:rPr>
          <w:b/>
          <w:bCs/>
        </w:rPr>
        <w:t xml:space="preserve"> semanal</w:t>
      </w:r>
      <w:r w:rsidRPr="00660B05">
        <w:t>: campañas activas, CPI por canal, CPA por promoción, retorno de inversión por campaña.</w:t>
      </w:r>
    </w:p>
    <w:p w14:paraId="5F1CDD55" w14:textId="77777777" w:rsidR="00660B05" w:rsidRPr="00660B05" w:rsidRDefault="00660B05" w:rsidP="007943C5">
      <w:pPr>
        <w:numPr>
          <w:ilvl w:val="0"/>
          <w:numId w:val="58"/>
        </w:numPr>
      </w:pPr>
      <w:r w:rsidRPr="00660B05">
        <w:rPr>
          <w:b/>
          <w:bCs/>
        </w:rPr>
        <w:t xml:space="preserve">Análisis </w:t>
      </w:r>
      <w:proofErr w:type="spellStart"/>
      <w:r w:rsidRPr="00660B05">
        <w:rPr>
          <w:b/>
          <w:bCs/>
        </w:rPr>
        <w:t>cohort</w:t>
      </w:r>
      <w:proofErr w:type="spellEnd"/>
      <w:r w:rsidRPr="00660B05">
        <w:t>: medir retención y LTV por cohortes de adquisición (por canal y creativo) para asignar presupuesto.</w:t>
      </w:r>
    </w:p>
    <w:p w14:paraId="7163E256" w14:textId="7E2A1E53" w:rsidR="00660B05" w:rsidRPr="007A709D" w:rsidRDefault="00660B05" w:rsidP="00660B05">
      <w:pPr>
        <w:rPr>
          <w:lang w:val="es-ES"/>
        </w:rPr>
      </w:pPr>
    </w:p>
    <w:p w14:paraId="40D6EDE9" w14:textId="77777777" w:rsidR="00F31158" w:rsidRPr="007A709D" w:rsidRDefault="00F31158" w:rsidP="00660B05">
      <w:pPr>
        <w:rPr>
          <w:lang w:val="es-ES"/>
        </w:rPr>
      </w:pPr>
    </w:p>
    <w:p w14:paraId="1FEF02FE" w14:textId="2D87CA8B" w:rsidR="00660B05" w:rsidRPr="00660B05" w:rsidRDefault="00660B05" w:rsidP="00660B05">
      <w:pPr>
        <w:rPr>
          <w:b/>
          <w:bCs/>
        </w:rPr>
      </w:pPr>
      <w:r w:rsidRPr="00660B05">
        <w:rPr>
          <w:b/>
          <w:bCs/>
        </w:rPr>
        <w:lastRenderedPageBreak/>
        <w:t>Buenas prácticas para pitch y búsqueda de financiamiento</w:t>
      </w:r>
    </w:p>
    <w:p w14:paraId="2F528698" w14:textId="77777777" w:rsidR="00660B05" w:rsidRPr="00660B05" w:rsidRDefault="00660B05" w:rsidP="007943C5">
      <w:pPr>
        <w:numPr>
          <w:ilvl w:val="0"/>
          <w:numId w:val="59"/>
        </w:numPr>
      </w:pPr>
      <w:r w:rsidRPr="00660B05">
        <w:rPr>
          <w:b/>
          <w:bCs/>
        </w:rPr>
        <w:t>Mostrar tracción con métricas limpias</w:t>
      </w:r>
      <w:r w:rsidRPr="00660B05">
        <w:t>: instalaciones, activaciones, pedidos y LTV/CAC.</w:t>
      </w:r>
    </w:p>
    <w:p w14:paraId="0C02312A" w14:textId="77777777" w:rsidR="00660B05" w:rsidRPr="00660B05" w:rsidRDefault="00660B05" w:rsidP="007943C5">
      <w:pPr>
        <w:numPr>
          <w:ilvl w:val="0"/>
          <w:numId w:val="59"/>
        </w:numPr>
      </w:pPr>
      <w:r w:rsidRPr="00660B05">
        <w:rPr>
          <w:b/>
          <w:bCs/>
        </w:rPr>
        <w:t>Probar canales con datos</w:t>
      </w:r>
      <w:r w:rsidRPr="00660B05">
        <w:t xml:space="preserve">: aportar pruebas de CAC por canal y </w:t>
      </w:r>
      <w:proofErr w:type="spellStart"/>
      <w:r w:rsidRPr="00660B05">
        <w:t>tests</w:t>
      </w:r>
      <w:proofErr w:type="spellEnd"/>
      <w:r w:rsidRPr="00660B05">
        <w:t xml:space="preserve"> A/B creativos.</w:t>
      </w:r>
    </w:p>
    <w:p w14:paraId="4B24D7B9" w14:textId="77777777" w:rsidR="00660B05" w:rsidRPr="00660B05" w:rsidRDefault="00660B05" w:rsidP="007943C5">
      <w:pPr>
        <w:numPr>
          <w:ilvl w:val="0"/>
          <w:numId w:val="59"/>
        </w:numPr>
      </w:pPr>
      <w:r w:rsidRPr="00660B05">
        <w:rPr>
          <w:b/>
          <w:bCs/>
        </w:rPr>
        <w:t xml:space="preserve">Presentar </w:t>
      </w:r>
      <w:proofErr w:type="spellStart"/>
      <w:r w:rsidRPr="00660B05">
        <w:rPr>
          <w:b/>
          <w:bCs/>
        </w:rPr>
        <w:t>roadmap</w:t>
      </w:r>
      <w:proofErr w:type="spellEnd"/>
      <w:r w:rsidRPr="00660B05">
        <w:rPr>
          <w:b/>
          <w:bCs/>
        </w:rPr>
        <w:t xml:space="preserve"> claro</w:t>
      </w:r>
      <w:r w:rsidRPr="00660B05">
        <w:t>: MVP → piloto → escala con hitos y uso de fondos.</w:t>
      </w:r>
    </w:p>
    <w:p w14:paraId="5F74A846" w14:textId="77777777" w:rsidR="00660B05" w:rsidRPr="00660B05" w:rsidRDefault="00660B05" w:rsidP="007943C5">
      <w:pPr>
        <w:numPr>
          <w:ilvl w:val="0"/>
          <w:numId w:val="59"/>
        </w:numPr>
      </w:pPr>
      <w:r w:rsidRPr="00660B05">
        <w:rPr>
          <w:b/>
          <w:bCs/>
        </w:rPr>
        <w:t>Mostrar defensas competitivas</w:t>
      </w:r>
      <w:r w:rsidRPr="00660B05">
        <w:t xml:space="preserve">: alianzas locales, know-how logístico y </w:t>
      </w:r>
      <w:proofErr w:type="spellStart"/>
      <w:r w:rsidRPr="00660B05">
        <w:t>brand</w:t>
      </w:r>
      <w:proofErr w:type="spellEnd"/>
      <w:r w:rsidRPr="00660B05">
        <w:t xml:space="preserve"> trust.</w:t>
      </w:r>
    </w:p>
    <w:p w14:paraId="19687DFE" w14:textId="77777777" w:rsidR="00660B05" w:rsidRPr="00660B05" w:rsidRDefault="00660B05" w:rsidP="007943C5">
      <w:pPr>
        <w:numPr>
          <w:ilvl w:val="0"/>
          <w:numId w:val="59"/>
        </w:numPr>
      </w:pPr>
      <w:r w:rsidRPr="00660B05">
        <w:rPr>
          <w:b/>
          <w:bCs/>
        </w:rPr>
        <w:t>Riesgos y mitigaciones</w:t>
      </w:r>
      <w:r w:rsidRPr="00660B05">
        <w:t>: transparencia aumenta credibilidad.</w:t>
      </w:r>
    </w:p>
    <w:p w14:paraId="58B636B7" w14:textId="2E2E9C4A" w:rsidR="00660B05" w:rsidRPr="007A709D" w:rsidRDefault="00660B05" w:rsidP="00660B05">
      <w:pPr>
        <w:rPr>
          <w:lang w:val="es-ES"/>
        </w:rPr>
      </w:pPr>
    </w:p>
    <w:p w14:paraId="0B813B8B" w14:textId="1903A941" w:rsidR="00660B05" w:rsidRPr="00660B05" w:rsidRDefault="00660B05" w:rsidP="00660B05">
      <w:pPr>
        <w:rPr>
          <w:b/>
          <w:bCs/>
        </w:rPr>
      </w:pPr>
      <w:r w:rsidRPr="00660B05">
        <w:rPr>
          <w:b/>
          <w:bCs/>
        </w:rPr>
        <w:t>Autoevaluación</w:t>
      </w:r>
    </w:p>
    <w:p w14:paraId="77D5EFED" w14:textId="77777777" w:rsidR="00660B05" w:rsidRPr="00660B05" w:rsidRDefault="00660B05" w:rsidP="00660B05">
      <w:r w:rsidRPr="00660B05">
        <w:t>Responde con razonamiento y cálculos cuando se pida:</w:t>
      </w:r>
    </w:p>
    <w:p w14:paraId="65624C49" w14:textId="77777777" w:rsidR="00660B05" w:rsidRPr="00660B05" w:rsidRDefault="00660B05" w:rsidP="007943C5">
      <w:pPr>
        <w:numPr>
          <w:ilvl w:val="0"/>
          <w:numId w:val="60"/>
        </w:numPr>
      </w:pPr>
      <w:r w:rsidRPr="00660B05">
        <w:t xml:space="preserve">Define la </w:t>
      </w:r>
      <w:r w:rsidRPr="00660B05">
        <w:rPr>
          <w:b/>
          <w:bCs/>
        </w:rPr>
        <w:t>Propuesta de Valor</w:t>
      </w:r>
      <w:r w:rsidRPr="00660B05">
        <w:t xml:space="preserve"> de </w:t>
      </w:r>
      <w:proofErr w:type="spellStart"/>
      <w:r w:rsidRPr="00660B05">
        <w:t>NutriApp</w:t>
      </w:r>
      <w:proofErr w:type="spellEnd"/>
      <w:r w:rsidRPr="00660B05">
        <w:t xml:space="preserve"> en una frase y explica por qué es diferencial frente a </w:t>
      </w:r>
      <w:proofErr w:type="spellStart"/>
      <w:r w:rsidRPr="00660B05">
        <w:t>delivery</w:t>
      </w:r>
      <w:proofErr w:type="spellEnd"/>
      <w:r w:rsidRPr="00660B05">
        <w:t xml:space="preserve"> genérico.</w:t>
      </w:r>
    </w:p>
    <w:p w14:paraId="071569A9" w14:textId="77777777" w:rsidR="00660B05" w:rsidRPr="00660B05" w:rsidRDefault="00660B05" w:rsidP="007943C5">
      <w:pPr>
        <w:numPr>
          <w:ilvl w:val="0"/>
          <w:numId w:val="60"/>
        </w:numPr>
      </w:pPr>
      <w:r w:rsidRPr="00660B05">
        <w:t xml:space="preserve">Completa los elementos principales del </w:t>
      </w:r>
      <w:r w:rsidRPr="00660B05">
        <w:rPr>
          <w:b/>
          <w:bCs/>
        </w:rPr>
        <w:t xml:space="preserve">Business </w:t>
      </w:r>
      <w:proofErr w:type="spellStart"/>
      <w:r w:rsidRPr="00660B05">
        <w:rPr>
          <w:b/>
          <w:bCs/>
        </w:rPr>
        <w:t>Model</w:t>
      </w:r>
      <w:proofErr w:type="spellEnd"/>
      <w:r w:rsidRPr="00660B05">
        <w:rPr>
          <w:b/>
          <w:bCs/>
        </w:rPr>
        <w:t xml:space="preserve"> </w:t>
      </w:r>
      <w:proofErr w:type="spellStart"/>
      <w:r w:rsidRPr="00660B05">
        <w:rPr>
          <w:b/>
          <w:bCs/>
        </w:rPr>
        <w:t>Canvas</w:t>
      </w:r>
      <w:proofErr w:type="spellEnd"/>
      <w:r w:rsidRPr="00660B05">
        <w:t xml:space="preserve"> para </w:t>
      </w:r>
      <w:proofErr w:type="spellStart"/>
      <w:r w:rsidRPr="00660B05">
        <w:t>NutriApp</w:t>
      </w:r>
      <w:proofErr w:type="spellEnd"/>
      <w:r w:rsidRPr="00660B05">
        <w:t xml:space="preserve"> (máximo 3 líneas por casilla).</w:t>
      </w:r>
    </w:p>
    <w:p w14:paraId="5B832367" w14:textId="77777777" w:rsidR="00660B05" w:rsidRPr="00660B05" w:rsidRDefault="00660B05" w:rsidP="007943C5">
      <w:pPr>
        <w:numPr>
          <w:ilvl w:val="0"/>
          <w:numId w:val="60"/>
        </w:numPr>
        <w:rPr>
          <w:lang w:val="en-US"/>
        </w:rPr>
      </w:pPr>
      <w:r w:rsidRPr="00660B05">
        <w:t xml:space="preserve">Usando los supuestos siguientes: CAC = 120 NIO; ARPU = 180 NIO; duración media = 4 meses; margen bruto = 35% — calcula LTV y la relación LTV/CAC paso a paso y concluye si la unidad es rentable. </w:t>
      </w:r>
      <w:r w:rsidRPr="00660B05">
        <w:rPr>
          <w:lang w:val="en-US"/>
        </w:rPr>
        <w:t>(</w:t>
      </w:r>
      <w:proofErr w:type="spellStart"/>
      <w:r w:rsidRPr="00660B05">
        <w:rPr>
          <w:lang w:val="en-US"/>
        </w:rPr>
        <w:t>Muestra</w:t>
      </w:r>
      <w:proofErr w:type="spellEnd"/>
      <w:r w:rsidRPr="00660B05">
        <w:rPr>
          <w:lang w:val="en-US"/>
        </w:rPr>
        <w:t xml:space="preserve"> </w:t>
      </w:r>
      <w:proofErr w:type="spellStart"/>
      <w:r w:rsidRPr="00660B05">
        <w:rPr>
          <w:lang w:val="en-US"/>
        </w:rPr>
        <w:t>cada</w:t>
      </w:r>
      <w:proofErr w:type="spellEnd"/>
      <w:r w:rsidRPr="00660B05">
        <w:rPr>
          <w:lang w:val="en-US"/>
        </w:rPr>
        <w:t xml:space="preserve"> </w:t>
      </w:r>
      <w:proofErr w:type="spellStart"/>
      <w:r w:rsidRPr="00660B05">
        <w:rPr>
          <w:lang w:val="en-US"/>
        </w:rPr>
        <w:t>operación</w:t>
      </w:r>
      <w:proofErr w:type="spellEnd"/>
      <w:r w:rsidRPr="00660B05">
        <w:rPr>
          <w:lang w:val="en-US"/>
        </w:rPr>
        <w:t xml:space="preserve"> </w:t>
      </w:r>
      <w:proofErr w:type="spellStart"/>
      <w:r w:rsidRPr="00660B05">
        <w:rPr>
          <w:lang w:val="en-US"/>
        </w:rPr>
        <w:t>aritmética</w:t>
      </w:r>
      <w:proofErr w:type="spellEnd"/>
      <w:r w:rsidRPr="00660B05">
        <w:rPr>
          <w:lang w:val="en-US"/>
        </w:rPr>
        <w:t xml:space="preserve"> digit-by-digit).</w:t>
      </w:r>
    </w:p>
    <w:p w14:paraId="50F20A4C" w14:textId="77777777" w:rsidR="00660B05" w:rsidRPr="00660B05" w:rsidRDefault="00660B05" w:rsidP="007943C5">
      <w:pPr>
        <w:numPr>
          <w:ilvl w:val="0"/>
          <w:numId w:val="60"/>
        </w:numPr>
      </w:pPr>
      <w:r w:rsidRPr="00660B05">
        <w:t xml:space="preserve">Diseña un </w:t>
      </w:r>
      <w:r w:rsidRPr="00660B05">
        <w:rPr>
          <w:b/>
          <w:bCs/>
        </w:rPr>
        <w:t>mini plan creativo TOFU</w:t>
      </w:r>
      <w:r w:rsidRPr="00660B05">
        <w:t xml:space="preserve"> (1 post + 1 </w:t>
      </w:r>
      <w:proofErr w:type="spellStart"/>
      <w:r w:rsidRPr="00660B05">
        <w:t>reel</w:t>
      </w:r>
      <w:proofErr w:type="spellEnd"/>
      <w:r w:rsidRPr="00660B05">
        <w:t>) para captar estudiantes de Managua; incluye objetivo medible (KPI) y presupuesto estimado (ej.: NIO para campaña de alcance).</w:t>
      </w:r>
    </w:p>
    <w:p w14:paraId="7081E451" w14:textId="77777777" w:rsidR="00660B05" w:rsidRPr="00660B05" w:rsidRDefault="00660B05" w:rsidP="007943C5">
      <w:pPr>
        <w:numPr>
          <w:ilvl w:val="0"/>
          <w:numId w:val="60"/>
        </w:numPr>
      </w:pPr>
      <w:r w:rsidRPr="00660B05">
        <w:t xml:space="preserve">Enumera tres riesgos críticos del negocio en Nicaragua y para cada uno una </w:t>
      </w:r>
      <w:r w:rsidRPr="00660B05">
        <w:rPr>
          <w:b/>
          <w:bCs/>
        </w:rPr>
        <w:t>medida concreta</w:t>
      </w:r>
      <w:r w:rsidRPr="00660B05">
        <w:t xml:space="preserve"> de mitigación.</w:t>
      </w:r>
    </w:p>
    <w:p w14:paraId="706F7B65" w14:textId="77777777" w:rsidR="00011365" w:rsidRPr="00521FC5" w:rsidRDefault="00011365" w:rsidP="00011365"/>
    <w:p w14:paraId="7C6548F4" w14:textId="77777777" w:rsidR="00011365" w:rsidRDefault="00011365" w:rsidP="00011365">
      <w:pPr>
        <w:rPr>
          <w:lang w:val="es-ES"/>
        </w:rPr>
      </w:pPr>
    </w:p>
    <w:p w14:paraId="2E833E0B" w14:textId="77777777" w:rsidR="00011365" w:rsidRPr="00011365" w:rsidRDefault="00011365" w:rsidP="00011365">
      <w:pPr>
        <w:rPr>
          <w:lang w:val="es-ES"/>
        </w:rPr>
      </w:pPr>
    </w:p>
    <w:p w14:paraId="223F28EF" w14:textId="129A4E02" w:rsidR="00EE1704" w:rsidRDefault="00EE1704" w:rsidP="001E52CF">
      <w:pPr>
        <w:pStyle w:val="Ttulo2"/>
        <w:rPr>
          <w:lang w:val="es-ES"/>
        </w:rPr>
      </w:pPr>
      <w:bookmarkStart w:id="18" w:name="_Toc207470547"/>
      <w:r>
        <w:rPr>
          <w:lang w:val="es-ES"/>
        </w:rPr>
        <w:t xml:space="preserve">Digital </w:t>
      </w:r>
      <w:proofErr w:type="spellStart"/>
      <w:r>
        <w:rPr>
          <w:lang w:val="es-ES"/>
        </w:rPr>
        <w:t>Customer</w:t>
      </w:r>
      <w:proofErr w:type="spellEnd"/>
      <w:r>
        <w:rPr>
          <w:lang w:val="es-ES"/>
        </w:rPr>
        <w:t xml:space="preserve"> </w:t>
      </w:r>
      <w:proofErr w:type="spellStart"/>
      <w:r>
        <w:rPr>
          <w:lang w:val="es-ES"/>
        </w:rPr>
        <w:t>Experience</w:t>
      </w:r>
      <w:proofErr w:type="spellEnd"/>
      <w:r>
        <w:rPr>
          <w:lang w:val="es-ES"/>
        </w:rPr>
        <w:t xml:space="preserve"> + </w:t>
      </w:r>
      <w:proofErr w:type="spellStart"/>
      <w:r>
        <w:rPr>
          <w:lang w:val="es-ES"/>
        </w:rPr>
        <w:t>Remarketing</w:t>
      </w:r>
      <w:bookmarkEnd w:id="18"/>
      <w:proofErr w:type="spellEnd"/>
    </w:p>
    <w:p w14:paraId="01565947" w14:textId="77777777" w:rsidR="00C5601D" w:rsidRDefault="00C5601D" w:rsidP="00A76AA1">
      <w:pPr>
        <w:contextualSpacing/>
      </w:pPr>
    </w:p>
    <w:p w14:paraId="109E100E" w14:textId="77777777" w:rsidR="002A590C" w:rsidRDefault="002A590C" w:rsidP="002A590C">
      <w:pPr>
        <w:contextualSpacing/>
      </w:pPr>
      <w:r w:rsidRPr="002A590C">
        <w:t xml:space="preserve">La </w:t>
      </w:r>
      <w:r w:rsidRPr="002A590C">
        <w:rPr>
          <w:b/>
          <w:bCs/>
        </w:rPr>
        <w:t>experiencia digital del cliente (Digital CX)</w:t>
      </w:r>
      <w:r w:rsidRPr="002A590C">
        <w:t xml:space="preserve"> es la suma de todas las interacciones que un usuario tiene con un servicio digital a través de todos los puntos de contacto (app, web, </w:t>
      </w:r>
      <w:proofErr w:type="spellStart"/>
      <w:r w:rsidRPr="002A590C">
        <w:t>ads</w:t>
      </w:r>
      <w:proofErr w:type="spellEnd"/>
      <w:r w:rsidRPr="002A590C">
        <w:t xml:space="preserve">, correo, WhatsApp, atención). Como señalan Lemon &amp; </w:t>
      </w:r>
      <w:proofErr w:type="spellStart"/>
      <w:r w:rsidRPr="002A590C">
        <w:t>Verhoef</w:t>
      </w:r>
      <w:proofErr w:type="spellEnd"/>
      <w:r w:rsidRPr="002A590C">
        <w:t xml:space="preserve"> (2016), la gestión de la experiencia del cliente requiere mapear el recorrido (</w:t>
      </w:r>
      <w:proofErr w:type="spellStart"/>
      <w:r w:rsidRPr="002A590C">
        <w:t>customer</w:t>
      </w:r>
      <w:proofErr w:type="spellEnd"/>
      <w:r w:rsidRPr="002A590C">
        <w:t xml:space="preserve"> </w:t>
      </w:r>
      <w:proofErr w:type="spellStart"/>
      <w:r w:rsidRPr="002A590C">
        <w:t>journey</w:t>
      </w:r>
      <w:proofErr w:type="spellEnd"/>
      <w:r w:rsidRPr="002A590C">
        <w:t>), optimizar puntos de fricción y medir impacto en resultados de negocio (retención, LTV, NPS).</w:t>
      </w:r>
    </w:p>
    <w:p w14:paraId="4D46A424" w14:textId="77777777" w:rsidR="00767A0D" w:rsidRPr="002A590C" w:rsidRDefault="00767A0D" w:rsidP="002A590C">
      <w:pPr>
        <w:contextualSpacing/>
      </w:pPr>
    </w:p>
    <w:p w14:paraId="1ADAAC73" w14:textId="77777777" w:rsidR="002A590C" w:rsidRPr="002A590C" w:rsidRDefault="002A590C" w:rsidP="002A590C">
      <w:pPr>
        <w:contextualSpacing/>
      </w:pPr>
      <w:r w:rsidRPr="002A590C">
        <w:t xml:space="preserve">El </w:t>
      </w:r>
      <w:proofErr w:type="spellStart"/>
      <w:r w:rsidRPr="002A590C">
        <w:rPr>
          <w:b/>
          <w:bCs/>
        </w:rPr>
        <w:t>remarketing</w:t>
      </w:r>
      <w:proofErr w:type="spellEnd"/>
      <w:r w:rsidRPr="002A590C">
        <w:t xml:space="preserve"> (</w:t>
      </w:r>
      <w:proofErr w:type="spellStart"/>
      <w:r w:rsidRPr="002A590C">
        <w:t>retargeting</w:t>
      </w:r>
      <w:proofErr w:type="spellEnd"/>
      <w:r w:rsidRPr="002A590C">
        <w:t xml:space="preserve">) es la técnica que, partiendo de señales de comportamiento (visitas, carritos abandonados, vistas de producto), vuelve a impactar a usuarios con mensajes personalizados para recuperar la conversión. En conjunto, una CX cuidada reduce la fricción inicial; el </w:t>
      </w:r>
      <w:proofErr w:type="spellStart"/>
      <w:r w:rsidRPr="002A590C">
        <w:t>remarketing</w:t>
      </w:r>
      <w:proofErr w:type="spellEnd"/>
      <w:r w:rsidRPr="002A590C">
        <w:t xml:space="preserve"> recupera valor perdido por abandono o indecisión. Ambos deben integrarse: no sirve </w:t>
      </w:r>
      <w:proofErr w:type="spellStart"/>
      <w:r w:rsidRPr="002A590C">
        <w:t>remarketear</w:t>
      </w:r>
      <w:proofErr w:type="spellEnd"/>
      <w:r w:rsidRPr="002A590C">
        <w:t xml:space="preserve"> si la experiencia (</w:t>
      </w:r>
      <w:proofErr w:type="spellStart"/>
      <w:r w:rsidRPr="002A590C">
        <w:t>checkout</w:t>
      </w:r>
      <w:proofErr w:type="spellEnd"/>
      <w:r w:rsidRPr="002A590C">
        <w:t>, pagos) falla.</w:t>
      </w:r>
    </w:p>
    <w:p w14:paraId="52167691" w14:textId="679DEC48" w:rsidR="002A590C" w:rsidRPr="007A709D" w:rsidRDefault="002A590C" w:rsidP="002A590C">
      <w:pPr>
        <w:contextualSpacing/>
        <w:rPr>
          <w:lang w:val="es-ES"/>
        </w:rPr>
      </w:pPr>
    </w:p>
    <w:p w14:paraId="42CF7AC2" w14:textId="50FD9C9C" w:rsidR="002A590C" w:rsidRPr="002A590C" w:rsidRDefault="002A590C" w:rsidP="002A590C">
      <w:pPr>
        <w:contextualSpacing/>
        <w:rPr>
          <w:b/>
          <w:bCs/>
        </w:rPr>
      </w:pPr>
      <w:r w:rsidRPr="002A590C">
        <w:rPr>
          <w:b/>
          <w:bCs/>
        </w:rPr>
        <w:t>Componentes de una buena Digital CX (</w:t>
      </w:r>
      <w:proofErr w:type="spellStart"/>
      <w:r w:rsidRPr="002A590C">
        <w:rPr>
          <w:b/>
          <w:bCs/>
        </w:rPr>
        <w:t>framework</w:t>
      </w:r>
      <w:proofErr w:type="spellEnd"/>
      <w:r w:rsidRPr="002A590C">
        <w:rPr>
          <w:b/>
          <w:bCs/>
        </w:rPr>
        <w:t xml:space="preserve"> práctico)</w:t>
      </w:r>
    </w:p>
    <w:p w14:paraId="2CA53567" w14:textId="77777777" w:rsidR="002A590C" w:rsidRPr="002A590C" w:rsidRDefault="002A590C" w:rsidP="002A590C">
      <w:pPr>
        <w:contextualSpacing/>
      </w:pPr>
      <w:r w:rsidRPr="002A590C">
        <w:t>Un enfoque práctico para diseñar CX agrupa componentes estructurales:</w:t>
      </w:r>
    </w:p>
    <w:p w14:paraId="58FE6A7C" w14:textId="77777777" w:rsidR="002A590C" w:rsidRPr="002A590C" w:rsidRDefault="002A590C" w:rsidP="007943C5">
      <w:pPr>
        <w:numPr>
          <w:ilvl w:val="0"/>
          <w:numId w:val="61"/>
        </w:numPr>
        <w:contextualSpacing/>
        <w:rPr>
          <w:lang w:val="en-US"/>
        </w:rPr>
      </w:pPr>
      <w:proofErr w:type="spellStart"/>
      <w:r w:rsidRPr="002A590C">
        <w:rPr>
          <w:b/>
          <w:bCs/>
          <w:lang w:val="en-US"/>
        </w:rPr>
        <w:t>Mapeo</w:t>
      </w:r>
      <w:proofErr w:type="spellEnd"/>
      <w:r w:rsidRPr="002A590C">
        <w:rPr>
          <w:b/>
          <w:bCs/>
          <w:lang w:val="en-US"/>
        </w:rPr>
        <w:t xml:space="preserve"> del Customer Journey</w:t>
      </w:r>
    </w:p>
    <w:p w14:paraId="33480E7C" w14:textId="77777777" w:rsidR="002A590C" w:rsidRPr="002A590C" w:rsidRDefault="002A590C" w:rsidP="007943C5">
      <w:pPr>
        <w:numPr>
          <w:ilvl w:val="1"/>
          <w:numId w:val="61"/>
        </w:numPr>
        <w:contextualSpacing/>
      </w:pPr>
      <w:r w:rsidRPr="002A590C">
        <w:t>Identifica fases: Descubrimiento → Evaluación → Activación (</w:t>
      </w:r>
      <w:proofErr w:type="spellStart"/>
      <w:r w:rsidRPr="002A590C">
        <w:t>signup</w:t>
      </w:r>
      <w:proofErr w:type="spellEnd"/>
      <w:r w:rsidRPr="002A590C">
        <w:t>/primer pedido) → Uso → Retención → Defensa (referidos).</w:t>
      </w:r>
    </w:p>
    <w:p w14:paraId="6E60730D" w14:textId="77777777" w:rsidR="002A590C" w:rsidRPr="002A590C" w:rsidRDefault="002A590C" w:rsidP="007943C5">
      <w:pPr>
        <w:numPr>
          <w:ilvl w:val="1"/>
          <w:numId w:val="61"/>
        </w:numPr>
        <w:contextualSpacing/>
        <w:rPr>
          <w:lang w:val="en-US"/>
        </w:rPr>
      </w:pPr>
      <w:r w:rsidRPr="002A590C">
        <w:rPr>
          <w:lang w:val="en-US"/>
        </w:rPr>
        <w:t xml:space="preserve">Para </w:t>
      </w:r>
      <w:proofErr w:type="spellStart"/>
      <w:r w:rsidRPr="002A590C">
        <w:rPr>
          <w:lang w:val="en-US"/>
        </w:rPr>
        <w:t>cada</w:t>
      </w:r>
      <w:proofErr w:type="spellEnd"/>
      <w:r w:rsidRPr="002A590C">
        <w:rPr>
          <w:lang w:val="en-US"/>
        </w:rPr>
        <w:t xml:space="preserve"> </w:t>
      </w:r>
      <w:proofErr w:type="spellStart"/>
      <w:r w:rsidRPr="002A590C">
        <w:rPr>
          <w:lang w:val="en-US"/>
        </w:rPr>
        <w:t>fase</w:t>
      </w:r>
      <w:proofErr w:type="spellEnd"/>
      <w:r w:rsidRPr="002A590C">
        <w:rPr>
          <w:lang w:val="en-US"/>
        </w:rPr>
        <w:t xml:space="preserve">, </w:t>
      </w:r>
      <w:proofErr w:type="spellStart"/>
      <w:r w:rsidRPr="002A590C">
        <w:rPr>
          <w:lang w:val="en-US"/>
        </w:rPr>
        <w:t>lista</w:t>
      </w:r>
      <w:proofErr w:type="spellEnd"/>
      <w:r w:rsidRPr="002A590C">
        <w:rPr>
          <w:lang w:val="en-US"/>
        </w:rPr>
        <w:t xml:space="preserve"> touchpoints (social ads, landing, app store, onboarding, </w:t>
      </w:r>
      <w:proofErr w:type="spellStart"/>
      <w:r w:rsidRPr="002A590C">
        <w:rPr>
          <w:lang w:val="en-US"/>
        </w:rPr>
        <w:t>carrito</w:t>
      </w:r>
      <w:proofErr w:type="spellEnd"/>
      <w:r w:rsidRPr="002A590C">
        <w:rPr>
          <w:lang w:val="en-US"/>
        </w:rPr>
        <w:t xml:space="preserve">, checkout, tracking, </w:t>
      </w:r>
      <w:proofErr w:type="spellStart"/>
      <w:r w:rsidRPr="002A590C">
        <w:rPr>
          <w:lang w:val="en-US"/>
        </w:rPr>
        <w:t>soporte</w:t>
      </w:r>
      <w:proofErr w:type="spellEnd"/>
      <w:r w:rsidRPr="002A590C">
        <w:rPr>
          <w:lang w:val="en-US"/>
        </w:rPr>
        <w:t>).</w:t>
      </w:r>
    </w:p>
    <w:p w14:paraId="052AA8EC" w14:textId="77777777" w:rsidR="002A590C" w:rsidRPr="002A590C" w:rsidRDefault="002A590C" w:rsidP="007943C5">
      <w:pPr>
        <w:numPr>
          <w:ilvl w:val="0"/>
          <w:numId w:val="61"/>
        </w:numPr>
        <w:contextualSpacing/>
      </w:pPr>
      <w:r w:rsidRPr="002A590C">
        <w:rPr>
          <w:b/>
          <w:bCs/>
        </w:rPr>
        <w:t>Diseño de interacción y usabilidad (UX)</w:t>
      </w:r>
    </w:p>
    <w:p w14:paraId="509F0820" w14:textId="77777777" w:rsidR="002A590C" w:rsidRPr="002A590C" w:rsidRDefault="002A590C" w:rsidP="007943C5">
      <w:pPr>
        <w:numPr>
          <w:ilvl w:val="1"/>
          <w:numId w:val="61"/>
        </w:numPr>
        <w:contextualSpacing/>
      </w:pPr>
      <w:r w:rsidRPr="002A590C">
        <w:t xml:space="preserve">Flujo de </w:t>
      </w:r>
      <w:proofErr w:type="spellStart"/>
      <w:r w:rsidRPr="002A590C">
        <w:t>onboarding</w:t>
      </w:r>
      <w:proofErr w:type="spellEnd"/>
      <w:r w:rsidRPr="002A590C">
        <w:t xml:space="preserve"> mínimo (reducir fricción).</w:t>
      </w:r>
    </w:p>
    <w:p w14:paraId="00079BC8" w14:textId="77777777" w:rsidR="002A590C" w:rsidRPr="002A590C" w:rsidRDefault="002A590C" w:rsidP="007943C5">
      <w:pPr>
        <w:numPr>
          <w:ilvl w:val="1"/>
          <w:numId w:val="61"/>
        </w:numPr>
        <w:contextualSpacing/>
      </w:pPr>
      <w:r w:rsidRPr="002A590C">
        <w:t>Formularios cortos, autocompletado de direcciones, validación en tiempo real.</w:t>
      </w:r>
    </w:p>
    <w:p w14:paraId="3EEFE734" w14:textId="77777777" w:rsidR="002A590C" w:rsidRPr="002A590C" w:rsidRDefault="002A590C" w:rsidP="007943C5">
      <w:pPr>
        <w:numPr>
          <w:ilvl w:val="1"/>
          <w:numId w:val="61"/>
        </w:numPr>
        <w:contextualSpacing/>
      </w:pPr>
      <w:r w:rsidRPr="002A590C">
        <w:t>Accesibilidad (</w:t>
      </w:r>
      <w:proofErr w:type="spellStart"/>
      <w:r w:rsidRPr="002A590C">
        <w:t>alt-text</w:t>
      </w:r>
      <w:proofErr w:type="spellEnd"/>
      <w:r w:rsidRPr="002A590C">
        <w:t>, subtítulos, contraste, soporte para idiomas).</w:t>
      </w:r>
    </w:p>
    <w:p w14:paraId="14857B6E" w14:textId="77777777" w:rsidR="002A590C" w:rsidRPr="002A590C" w:rsidRDefault="002A590C" w:rsidP="007943C5">
      <w:pPr>
        <w:numPr>
          <w:ilvl w:val="0"/>
          <w:numId w:val="61"/>
        </w:numPr>
        <w:contextualSpacing/>
        <w:rPr>
          <w:lang w:val="en-US"/>
        </w:rPr>
      </w:pPr>
      <w:proofErr w:type="spellStart"/>
      <w:r w:rsidRPr="002A590C">
        <w:rPr>
          <w:b/>
          <w:bCs/>
          <w:lang w:val="en-US"/>
        </w:rPr>
        <w:lastRenderedPageBreak/>
        <w:t>Operaciones</w:t>
      </w:r>
      <w:proofErr w:type="spellEnd"/>
      <w:r w:rsidRPr="002A590C">
        <w:rPr>
          <w:b/>
          <w:bCs/>
          <w:lang w:val="en-US"/>
        </w:rPr>
        <w:t xml:space="preserve"> y </w:t>
      </w:r>
      <w:proofErr w:type="spellStart"/>
      <w:r w:rsidRPr="002A590C">
        <w:rPr>
          <w:b/>
          <w:bCs/>
          <w:lang w:val="en-US"/>
        </w:rPr>
        <w:t>soporte</w:t>
      </w:r>
      <w:proofErr w:type="spellEnd"/>
    </w:p>
    <w:p w14:paraId="5FDCDB4A" w14:textId="77777777" w:rsidR="002A590C" w:rsidRPr="002A590C" w:rsidRDefault="002A590C" w:rsidP="007943C5">
      <w:pPr>
        <w:numPr>
          <w:ilvl w:val="1"/>
          <w:numId w:val="61"/>
        </w:numPr>
        <w:contextualSpacing/>
      </w:pPr>
      <w:r w:rsidRPr="002A590C">
        <w:t>SLA de respuesta (ej.: &lt; 2 h en horario laboral en redes, &lt; 30 min en conversaciones de pedido activo).</w:t>
      </w:r>
    </w:p>
    <w:p w14:paraId="36D585CB" w14:textId="77777777" w:rsidR="002A590C" w:rsidRPr="002A590C" w:rsidRDefault="002A590C" w:rsidP="007943C5">
      <w:pPr>
        <w:numPr>
          <w:ilvl w:val="1"/>
          <w:numId w:val="61"/>
        </w:numPr>
        <w:contextualSpacing/>
      </w:pPr>
      <w:r w:rsidRPr="002A590C">
        <w:t xml:space="preserve">Integración entre CM, soporte y producto para resolver </w:t>
      </w:r>
      <w:proofErr w:type="spellStart"/>
      <w:r w:rsidRPr="002A590C">
        <w:t>issues</w:t>
      </w:r>
      <w:proofErr w:type="spellEnd"/>
      <w:r w:rsidRPr="002A590C">
        <w:t xml:space="preserve"> detectados.</w:t>
      </w:r>
    </w:p>
    <w:p w14:paraId="387A8367" w14:textId="77777777" w:rsidR="002A590C" w:rsidRPr="002A590C" w:rsidRDefault="002A590C" w:rsidP="007943C5">
      <w:pPr>
        <w:numPr>
          <w:ilvl w:val="0"/>
          <w:numId w:val="61"/>
        </w:numPr>
        <w:contextualSpacing/>
        <w:rPr>
          <w:lang w:val="en-US"/>
        </w:rPr>
      </w:pPr>
      <w:proofErr w:type="spellStart"/>
      <w:r w:rsidRPr="002A590C">
        <w:rPr>
          <w:b/>
          <w:bCs/>
          <w:lang w:val="en-US"/>
        </w:rPr>
        <w:t>Medición</w:t>
      </w:r>
      <w:proofErr w:type="spellEnd"/>
      <w:r w:rsidRPr="002A590C">
        <w:rPr>
          <w:b/>
          <w:bCs/>
          <w:lang w:val="en-US"/>
        </w:rPr>
        <w:t xml:space="preserve"> y feedback continuo</w:t>
      </w:r>
    </w:p>
    <w:p w14:paraId="4F0FEB45" w14:textId="77777777" w:rsidR="002A590C" w:rsidRPr="002A590C" w:rsidRDefault="002A590C" w:rsidP="007943C5">
      <w:pPr>
        <w:numPr>
          <w:ilvl w:val="1"/>
          <w:numId w:val="61"/>
        </w:numPr>
        <w:contextualSpacing/>
        <w:rPr>
          <w:lang w:val="en-US"/>
        </w:rPr>
      </w:pPr>
      <w:proofErr w:type="spellStart"/>
      <w:r w:rsidRPr="002A590C">
        <w:rPr>
          <w:lang w:val="en-US"/>
        </w:rPr>
        <w:t>Métricas</w:t>
      </w:r>
      <w:proofErr w:type="spellEnd"/>
      <w:r w:rsidRPr="002A590C">
        <w:rPr>
          <w:lang w:val="en-US"/>
        </w:rPr>
        <w:t xml:space="preserve"> de </w:t>
      </w:r>
      <w:proofErr w:type="spellStart"/>
      <w:r w:rsidRPr="002A590C">
        <w:rPr>
          <w:lang w:val="en-US"/>
        </w:rPr>
        <w:t>experiencia</w:t>
      </w:r>
      <w:proofErr w:type="spellEnd"/>
      <w:r w:rsidRPr="002A590C">
        <w:rPr>
          <w:lang w:val="en-US"/>
        </w:rPr>
        <w:t>: CSAT, NPS, CES (Customer Effort Score).</w:t>
      </w:r>
    </w:p>
    <w:p w14:paraId="30C1A2A4" w14:textId="77777777" w:rsidR="002A590C" w:rsidRPr="002A590C" w:rsidRDefault="002A590C" w:rsidP="007943C5">
      <w:pPr>
        <w:numPr>
          <w:ilvl w:val="1"/>
          <w:numId w:val="61"/>
        </w:numPr>
        <w:contextualSpacing/>
      </w:pPr>
      <w:r w:rsidRPr="002A590C">
        <w:t>Eventos analíticos instrumentados (ver sección técnica).</w:t>
      </w:r>
    </w:p>
    <w:p w14:paraId="0F8928A0" w14:textId="77777777" w:rsidR="002A590C" w:rsidRPr="002A590C" w:rsidRDefault="002A590C" w:rsidP="007943C5">
      <w:pPr>
        <w:numPr>
          <w:ilvl w:val="1"/>
          <w:numId w:val="61"/>
        </w:numPr>
        <w:contextualSpacing/>
      </w:pPr>
      <w:r w:rsidRPr="002A590C">
        <w:t>Ciclos de mejora (</w:t>
      </w:r>
      <w:proofErr w:type="spellStart"/>
      <w:r w:rsidRPr="002A590C">
        <w:t>sprints</w:t>
      </w:r>
      <w:proofErr w:type="spellEnd"/>
      <w:r w:rsidRPr="002A590C">
        <w:t xml:space="preserve">) a partir de </w:t>
      </w:r>
      <w:proofErr w:type="spellStart"/>
      <w:r w:rsidRPr="002A590C">
        <w:t>insights</w:t>
      </w:r>
      <w:proofErr w:type="spellEnd"/>
      <w:r w:rsidRPr="002A590C">
        <w:t xml:space="preserve"> de CX.</w:t>
      </w:r>
    </w:p>
    <w:p w14:paraId="1BE83AB3" w14:textId="77777777" w:rsidR="002A590C" w:rsidRPr="002A590C" w:rsidRDefault="002A590C" w:rsidP="007943C5">
      <w:pPr>
        <w:numPr>
          <w:ilvl w:val="0"/>
          <w:numId w:val="61"/>
        </w:numPr>
        <w:contextualSpacing/>
        <w:rPr>
          <w:lang w:val="en-US"/>
        </w:rPr>
      </w:pPr>
      <w:proofErr w:type="spellStart"/>
      <w:r w:rsidRPr="002A590C">
        <w:rPr>
          <w:b/>
          <w:bCs/>
          <w:lang w:val="en-US"/>
        </w:rPr>
        <w:t>Privacidad</w:t>
      </w:r>
      <w:proofErr w:type="spellEnd"/>
      <w:r w:rsidRPr="002A590C">
        <w:rPr>
          <w:b/>
          <w:bCs/>
          <w:lang w:val="en-US"/>
        </w:rPr>
        <w:t xml:space="preserve"> y </w:t>
      </w:r>
      <w:proofErr w:type="spellStart"/>
      <w:r w:rsidRPr="002A590C">
        <w:rPr>
          <w:b/>
          <w:bCs/>
          <w:lang w:val="en-US"/>
        </w:rPr>
        <w:t>confianza</w:t>
      </w:r>
      <w:proofErr w:type="spellEnd"/>
    </w:p>
    <w:p w14:paraId="37209DD3" w14:textId="77777777" w:rsidR="002A590C" w:rsidRPr="002A590C" w:rsidRDefault="002A590C" w:rsidP="007943C5">
      <w:pPr>
        <w:numPr>
          <w:ilvl w:val="1"/>
          <w:numId w:val="61"/>
        </w:numPr>
        <w:contextualSpacing/>
      </w:pPr>
      <w:r w:rsidRPr="002A590C">
        <w:t xml:space="preserve">Consentimiento explícito para comunicaciones (email, SMS/WhatsApp, </w:t>
      </w:r>
      <w:proofErr w:type="spellStart"/>
      <w:r w:rsidRPr="002A590C">
        <w:t>push</w:t>
      </w:r>
      <w:proofErr w:type="spellEnd"/>
      <w:r w:rsidRPr="002A590C">
        <w:t>).</w:t>
      </w:r>
    </w:p>
    <w:p w14:paraId="7953755A" w14:textId="77777777" w:rsidR="002A590C" w:rsidRPr="002A590C" w:rsidRDefault="002A590C" w:rsidP="007943C5">
      <w:pPr>
        <w:numPr>
          <w:ilvl w:val="1"/>
          <w:numId w:val="61"/>
        </w:numPr>
        <w:contextualSpacing/>
      </w:pPr>
      <w:r w:rsidRPr="002A590C">
        <w:t xml:space="preserve">Política de privacidad clara y opción de </w:t>
      </w:r>
      <w:proofErr w:type="spellStart"/>
      <w:r w:rsidRPr="002A590C">
        <w:t>opt-out</w:t>
      </w:r>
      <w:proofErr w:type="spellEnd"/>
      <w:r w:rsidRPr="002A590C">
        <w:t>.</w:t>
      </w:r>
    </w:p>
    <w:p w14:paraId="11C9E566" w14:textId="2C6DFF2A" w:rsidR="002A590C" w:rsidRPr="007A709D" w:rsidRDefault="002A590C" w:rsidP="002A590C">
      <w:pPr>
        <w:contextualSpacing/>
        <w:rPr>
          <w:lang w:val="es-ES"/>
        </w:rPr>
      </w:pPr>
    </w:p>
    <w:p w14:paraId="09723C85" w14:textId="6F7526DE" w:rsidR="002A590C" w:rsidRPr="002A590C" w:rsidRDefault="002A590C" w:rsidP="002A590C">
      <w:pPr>
        <w:contextualSpacing/>
        <w:rPr>
          <w:b/>
          <w:bCs/>
        </w:rPr>
      </w:pPr>
      <w:r w:rsidRPr="002A590C">
        <w:rPr>
          <w:b/>
          <w:bCs/>
        </w:rPr>
        <w:t xml:space="preserve">Instrumentación técnica: eventos, analítica y </w:t>
      </w:r>
      <w:proofErr w:type="spellStart"/>
      <w:r w:rsidRPr="002A590C">
        <w:rPr>
          <w:b/>
          <w:bCs/>
        </w:rPr>
        <w:t>dashboards</w:t>
      </w:r>
      <w:proofErr w:type="spellEnd"/>
    </w:p>
    <w:p w14:paraId="7E887236" w14:textId="77777777" w:rsidR="002A590C" w:rsidRPr="002A590C" w:rsidRDefault="002A590C" w:rsidP="002A590C">
      <w:pPr>
        <w:contextualSpacing/>
        <w:rPr>
          <w:b/>
          <w:bCs/>
        </w:rPr>
      </w:pPr>
      <w:r w:rsidRPr="002A590C">
        <w:rPr>
          <w:b/>
          <w:bCs/>
        </w:rPr>
        <w:t xml:space="preserve">Eventos mínimos recomendados (nomenclatura compatible con </w:t>
      </w:r>
      <w:proofErr w:type="spellStart"/>
      <w:r w:rsidRPr="002A590C">
        <w:rPr>
          <w:b/>
          <w:bCs/>
        </w:rPr>
        <w:t>Firebase</w:t>
      </w:r>
      <w:proofErr w:type="spellEnd"/>
      <w:r w:rsidRPr="002A590C">
        <w:rPr>
          <w:b/>
          <w:bCs/>
        </w:rPr>
        <w:t xml:space="preserve"> / GA / </w:t>
      </w:r>
      <w:proofErr w:type="spellStart"/>
      <w:r w:rsidRPr="002A590C">
        <w:rPr>
          <w:b/>
          <w:bCs/>
        </w:rPr>
        <w:t>Mixpanel</w:t>
      </w:r>
      <w:proofErr w:type="spellEnd"/>
      <w:r w:rsidRPr="002A590C">
        <w:rPr>
          <w:b/>
          <w:bCs/>
        </w:rPr>
        <w:t>)</w:t>
      </w:r>
    </w:p>
    <w:p w14:paraId="53926EC9" w14:textId="77777777" w:rsidR="002A590C" w:rsidRPr="002A590C" w:rsidRDefault="002A590C" w:rsidP="007943C5">
      <w:pPr>
        <w:numPr>
          <w:ilvl w:val="0"/>
          <w:numId w:val="62"/>
        </w:numPr>
        <w:contextualSpacing/>
        <w:rPr>
          <w:lang w:val="en-US"/>
        </w:rPr>
      </w:pPr>
      <w:proofErr w:type="spellStart"/>
      <w:r w:rsidRPr="002A590C">
        <w:rPr>
          <w:lang w:val="en-US"/>
        </w:rPr>
        <w:t>view_item</w:t>
      </w:r>
      <w:proofErr w:type="spellEnd"/>
      <w:r w:rsidRPr="002A590C">
        <w:rPr>
          <w:lang w:val="en-US"/>
        </w:rPr>
        <w:t xml:space="preserve"> (</w:t>
      </w:r>
      <w:proofErr w:type="spellStart"/>
      <w:r w:rsidRPr="002A590C">
        <w:rPr>
          <w:lang w:val="en-US"/>
        </w:rPr>
        <w:t>producto</w:t>
      </w:r>
      <w:proofErr w:type="spellEnd"/>
      <w:r w:rsidRPr="002A590C">
        <w:rPr>
          <w:lang w:val="en-US"/>
        </w:rPr>
        <w:t xml:space="preserve"> visto)</w:t>
      </w:r>
    </w:p>
    <w:p w14:paraId="33B107E3" w14:textId="77777777" w:rsidR="002A590C" w:rsidRPr="002A590C" w:rsidRDefault="002A590C" w:rsidP="007943C5">
      <w:pPr>
        <w:numPr>
          <w:ilvl w:val="0"/>
          <w:numId w:val="62"/>
        </w:numPr>
        <w:contextualSpacing/>
      </w:pPr>
      <w:proofErr w:type="spellStart"/>
      <w:r w:rsidRPr="002A590C">
        <w:t>add_to_cart</w:t>
      </w:r>
      <w:proofErr w:type="spellEnd"/>
      <w:r w:rsidRPr="002A590C">
        <w:t xml:space="preserve"> (producto añadido carrito)</w:t>
      </w:r>
    </w:p>
    <w:p w14:paraId="29885467" w14:textId="77777777" w:rsidR="002A590C" w:rsidRPr="002A590C" w:rsidRDefault="002A590C" w:rsidP="007943C5">
      <w:pPr>
        <w:numPr>
          <w:ilvl w:val="0"/>
          <w:numId w:val="62"/>
        </w:numPr>
        <w:contextualSpacing/>
        <w:rPr>
          <w:lang w:val="en-US"/>
        </w:rPr>
      </w:pPr>
      <w:proofErr w:type="spellStart"/>
      <w:r w:rsidRPr="002A590C">
        <w:rPr>
          <w:lang w:val="en-US"/>
        </w:rPr>
        <w:t>begin_checkout</w:t>
      </w:r>
      <w:proofErr w:type="spellEnd"/>
      <w:r w:rsidRPr="002A590C">
        <w:rPr>
          <w:lang w:val="en-US"/>
        </w:rPr>
        <w:t xml:space="preserve"> (</w:t>
      </w:r>
      <w:proofErr w:type="spellStart"/>
      <w:r w:rsidRPr="002A590C">
        <w:rPr>
          <w:lang w:val="en-US"/>
        </w:rPr>
        <w:t>inicio</w:t>
      </w:r>
      <w:proofErr w:type="spellEnd"/>
      <w:r w:rsidRPr="002A590C">
        <w:rPr>
          <w:lang w:val="en-US"/>
        </w:rPr>
        <w:t xml:space="preserve"> checkout)</w:t>
      </w:r>
    </w:p>
    <w:p w14:paraId="6E1AAB16" w14:textId="77777777" w:rsidR="002A590C" w:rsidRPr="002A590C" w:rsidRDefault="002A590C" w:rsidP="007943C5">
      <w:pPr>
        <w:numPr>
          <w:ilvl w:val="0"/>
          <w:numId w:val="62"/>
        </w:numPr>
        <w:contextualSpacing/>
        <w:rPr>
          <w:lang w:val="en-US"/>
        </w:rPr>
      </w:pPr>
      <w:proofErr w:type="spellStart"/>
      <w:r w:rsidRPr="002A590C">
        <w:rPr>
          <w:lang w:val="en-US"/>
        </w:rPr>
        <w:t>complete_purchase</w:t>
      </w:r>
      <w:proofErr w:type="spellEnd"/>
      <w:r w:rsidRPr="002A590C">
        <w:rPr>
          <w:lang w:val="en-US"/>
        </w:rPr>
        <w:t xml:space="preserve"> (</w:t>
      </w:r>
      <w:proofErr w:type="spellStart"/>
      <w:r w:rsidRPr="002A590C">
        <w:rPr>
          <w:lang w:val="en-US"/>
        </w:rPr>
        <w:t>compra</w:t>
      </w:r>
      <w:proofErr w:type="spellEnd"/>
      <w:r w:rsidRPr="002A590C">
        <w:rPr>
          <w:lang w:val="en-US"/>
        </w:rPr>
        <w:t xml:space="preserve"> </w:t>
      </w:r>
      <w:proofErr w:type="spellStart"/>
      <w:r w:rsidRPr="002A590C">
        <w:rPr>
          <w:lang w:val="en-US"/>
        </w:rPr>
        <w:t>completada</w:t>
      </w:r>
      <w:proofErr w:type="spellEnd"/>
      <w:r w:rsidRPr="002A590C">
        <w:rPr>
          <w:lang w:val="en-US"/>
        </w:rPr>
        <w:t>)</w:t>
      </w:r>
    </w:p>
    <w:p w14:paraId="102269A0" w14:textId="77777777" w:rsidR="002A590C" w:rsidRPr="002A590C" w:rsidRDefault="002A590C" w:rsidP="007943C5">
      <w:pPr>
        <w:numPr>
          <w:ilvl w:val="0"/>
          <w:numId w:val="62"/>
        </w:numPr>
        <w:contextualSpacing/>
      </w:pPr>
      <w:proofErr w:type="spellStart"/>
      <w:r w:rsidRPr="002A590C">
        <w:t>first_open</w:t>
      </w:r>
      <w:proofErr w:type="spellEnd"/>
      <w:r w:rsidRPr="002A590C">
        <w:t xml:space="preserve"> (primera apertura de app)</w:t>
      </w:r>
    </w:p>
    <w:p w14:paraId="133AD1B4" w14:textId="77777777" w:rsidR="002A590C" w:rsidRPr="002A590C" w:rsidRDefault="002A590C" w:rsidP="007943C5">
      <w:pPr>
        <w:numPr>
          <w:ilvl w:val="0"/>
          <w:numId w:val="62"/>
        </w:numPr>
        <w:contextualSpacing/>
        <w:rPr>
          <w:lang w:val="en-US"/>
        </w:rPr>
      </w:pPr>
      <w:proofErr w:type="spellStart"/>
      <w:r w:rsidRPr="002A590C">
        <w:rPr>
          <w:lang w:val="en-US"/>
        </w:rPr>
        <w:t>complete_onboarding</w:t>
      </w:r>
      <w:proofErr w:type="spellEnd"/>
    </w:p>
    <w:p w14:paraId="528BB12B" w14:textId="77777777" w:rsidR="002A590C" w:rsidRPr="002A590C" w:rsidRDefault="002A590C" w:rsidP="007943C5">
      <w:pPr>
        <w:numPr>
          <w:ilvl w:val="0"/>
          <w:numId w:val="62"/>
        </w:numPr>
        <w:contextualSpacing/>
        <w:rPr>
          <w:lang w:val="en-US"/>
        </w:rPr>
      </w:pPr>
      <w:proofErr w:type="spellStart"/>
      <w:r w:rsidRPr="002A590C">
        <w:rPr>
          <w:lang w:val="en-US"/>
        </w:rPr>
        <w:t>push_opt_in</w:t>
      </w:r>
      <w:proofErr w:type="spellEnd"/>
      <w:r w:rsidRPr="002A590C">
        <w:rPr>
          <w:lang w:val="en-US"/>
        </w:rPr>
        <w:t xml:space="preserve"> / </w:t>
      </w:r>
      <w:proofErr w:type="spellStart"/>
      <w:r w:rsidRPr="002A590C">
        <w:rPr>
          <w:lang w:val="en-US"/>
        </w:rPr>
        <w:t>push_opt_out</w:t>
      </w:r>
      <w:proofErr w:type="spellEnd"/>
    </w:p>
    <w:p w14:paraId="5418A319" w14:textId="77777777" w:rsidR="002A590C" w:rsidRPr="002A590C" w:rsidRDefault="002A590C" w:rsidP="007943C5">
      <w:pPr>
        <w:numPr>
          <w:ilvl w:val="0"/>
          <w:numId w:val="62"/>
        </w:numPr>
        <w:contextualSpacing/>
        <w:rPr>
          <w:lang w:val="en-US"/>
        </w:rPr>
      </w:pPr>
      <w:proofErr w:type="spellStart"/>
      <w:r w:rsidRPr="002A590C">
        <w:rPr>
          <w:lang w:val="en-US"/>
        </w:rPr>
        <w:t>email_open</w:t>
      </w:r>
      <w:proofErr w:type="spellEnd"/>
      <w:r w:rsidRPr="002A590C">
        <w:rPr>
          <w:lang w:val="en-US"/>
        </w:rPr>
        <w:t xml:space="preserve"> / </w:t>
      </w:r>
      <w:proofErr w:type="spellStart"/>
      <w:r w:rsidRPr="002A590C">
        <w:rPr>
          <w:lang w:val="en-US"/>
        </w:rPr>
        <w:t>email_click</w:t>
      </w:r>
      <w:proofErr w:type="spellEnd"/>
    </w:p>
    <w:p w14:paraId="2C3F5F78" w14:textId="77777777" w:rsidR="00C57168" w:rsidRDefault="00C57168" w:rsidP="002A590C">
      <w:pPr>
        <w:contextualSpacing/>
      </w:pPr>
    </w:p>
    <w:p w14:paraId="5035E62D" w14:textId="684EA5E6" w:rsidR="002A590C" w:rsidRPr="002A590C" w:rsidRDefault="002A590C" w:rsidP="002A590C">
      <w:pPr>
        <w:contextualSpacing/>
      </w:pPr>
      <w:r w:rsidRPr="002A590C">
        <w:t xml:space="preserve">Estos eventos permiten crear audiencias de </w:t>
      </w:r>
      <w:proofErr w:type="spellStart"/>
      <w:r w:rsidRPr="002A590C">
        <w:t>remarketing</w:t>
      </w:r>
      <w:proofErr w:type="spellEnd"/>
      <w:r w:rsidRPr="002A590C">
        <w:t xml:space="preserve"> (p. ej. usuarios que hicieron </w:t>
      </w:r>
      <w:proofErr w:type="spellStart"/>
      <w:r w:rsidRPr="002A590C">
        <w:t>add_to_</w:t>
      </w:r>
      <w:proofErr w:type="gramStart"/>
      <w:r w:rsidRPr="002A590C">
        <w:t>cart</w:t>
      </w:r>
      <w:proofErr w:type="spellEnd"/>
      <w:proofErr w:type="gramEnd"/>
      <w:r w:rsidRPr="002A590C">
        <w:t xml:space="preserve"> pero no </w:t>
      </w:r>
      <w:proofErr w:type="spellStart"/>
      <w:r w:rsidRPr="002A590C">
        <w:t>complete_purchase</w:t>
      </w:r>
      <w:proofErr w:type="spellEnd"/>
      <w:r w:rsidRPr="002A590C">
        <w:t xml:space="preserve"> en 48h).</w:t>
      </w:r>
    </w:p>
    <w:p w14:paraId="6C97BCC0" w14:textId="77777777" w:rsidR="00C57168" w:rsidRPr="007A709D" w:rsidRDefault="00C57168" w:rsidP="002A590C">
      <w:pPr>
        <w:contextualSpacing/>
        <w:rPr>
          <w:b/>
          <w:bCs/>
          <w:lang w:val="es-ES"/>
        </w:rPr>
      </w:pPr>
    </w:p>
    <w:p w14:paraId="36969153" w14:textId="77777777" w:rsidR="00C57168" w:rsidRPr="007A709D" w:rsidRDefault="00C57168" w:rsidP="002A590C">
      <w:pPr>
        <w:contextualSpacing/>
        <w:rPr>
          <w:b/>
          <w:bCs/>
          <w:lang w:val="es-ES"/>
        </w:rPr>
      </w:pPr>
    </w:p>
    <w:p w14:paraId="3ECC1BFF" w14:textId="1430FE40" w:rsidR="002A590C" w:rsidRPr="002A590C" w:rsidRDefault="002A590C" w:rsidP="002A590C">
      <w:pPr>
        <w:contextualSpacing/>
        <w:rPr>
          <w:b/>
          <w:bCs/>
          <w:lang w:val="en-US"/>
        </w:rPr>
      </w:pPr>
      <w:r w:rsidRPr="002A590C">
        <w:rPr>
          <w:b/>
          <w:bCs/>
          <w:lang w:val="en-US"/>
        </w:rPr>
        <w:lastRenderedPageBreak/>
        <w:t xml:space="preserve">Dashboard </w:t>
      </w:r>
      <w:proofErr w:type="spellStart"/>
      <w:r w:rsidRPr="002A590C">
        <w:rPr>
          <w:b/>
          <w:bCs/>
          <w:lang w:val="en-US"/>
        </w:rPr>
        <w:t>sugerido</w:t>
      </w:r>
      <w:proofErr w:type="spellEnd"/>
      <w:r w:rsidRPr="002A590C">
        <w:rPr>
          <w:b/>
          <w:bCs/>
          <w:lang w:val="en-US"/>
        </w:rPr>
        <w:t xml:space="preserve"> (KPIs)</w:t>
      </w:r>
    </w:p>
    <w:p w14:paraId="375AE2B3" w14:textId="77777777" w:rsidR="002A590C" w:rsidRPr="002A590C" w:rsidRDefault="002A590C" w:rsidP="007943C5">
      <w:pPr>
        <w:numPr>
          <w:ilvl w:val="0"/>
          <w:numId w:val="63"/>
        </w:numPr>
        <w:contextualSpacing/>
        <w:rPr>
          <w:lang w:val="en-US"/>
        </w:rPr>
      </w:pPr>
      <w:r w:rsidRPr="002A590C">
        <w:rPr>
          <w:lang w:val="en-US"/>
        </w:rPr>
        <w:t xml:space="preserve">Tasa de </w:t>
      </w:r>
      <w:proofErr w:type="spellStart"/>
      <w:r w:rsidRPr="002A590C">
        <w:rPr>
          <w:lang w:val="en-US"/>
        </w:rPr>
        <w:t>conversión</w:t>
      </w:r>
      <w:proofErr w:type="spellEnd"/>
      <w:r w:rsidRPr="002A590C">
        <w:rPr>
          <w:lang w:val="en-US"/>
        </w:rPr>
        <w:t xml:space="preserve"> por </w:t>
      </w:r>
      <w:proofErr w:type="spellStart"/>
      <w:r w:rsidRPr="002A590C">
        <w:rPr>
          <w:lang w:val="en-US"/>
        </w:rPr>
        <w:t>etapa</w:t>
      </w:r>
      <w:proofErr w:type="spellEnd"/>
      <w:r w:rsidRPr="002A590C">
        <w:rPr>
          <w:lang w:val="en-US"/>
        </w:rPr>
        <w:t xml:space="preserve"> (view → </w:t>
      </w:r>
      <w:proofErr w:type="spellStart"/>
      <w:r w:rsidRPr="002A590C">
        <w:rPr>
          <w:lang w:val="en-US"/>
        </w:rPr>
        <w:t>add_to_cart</w:t>
      </w:r>
      <w:proofErr w:type="spellEnd"/>
      <w:r w:rsidRPr="002A590C">
        <w:rPr>
          <w:lang w:val="en-US"/>
        </w:rPr>
        <w:t xml:space="preserve"> → </w:t>
      </w:r>
      <w:proofErr w:type="spellStart"/>
      <w:r w:rsidRPr="002A590C">
        <w:rPr>
          <w:lang w:val="en-US"/>
        </w:rPr>
        <w:t>begin_checkout</w:t>
      </w:r>
      <w:proofErr w:type="spellEnd"/>
      <w:r w:rsidRPr="002A590C">
        <w:rPr>
          <w:lang w:val="en-US"/>
        </w:rPr>
        <w:t xml:space="preserve"> → purchase).</w:t>
      </w:r>
    </w:p>
    <w:p w14:paraId="34B7B76F" w14:textId="77777777" w:rsidR="002A590C" w:rsidRPr="002A590C" w:rsidRDefault="002A590C" w:rsidP="007943C5">
      <w:pPr>
        <w:numPr>
          <w:ilvl w:val="0"/>
          <w:numId w:val="63"/>
        </w:numPr>
        <w:contextualSpacing/>
      </w:pPr>
      <w:r w:rsidRPr="002A590C">
        <w:t xml:space="preserve">Tasa de abandono de carrito = </w:t>
      </w:r>
      <w:proofErr w:type="spellStart"/>
      <w:r w:rsidRPr="002A590C">
        <w:t>add_to_cart</w:t>
      </w:r>
      <w:proofErr w:type="spellEnd"/>
      <w:r w:rsidRPr="002A590C">
        <w:t xml:space="preserve"> − </w:t>
      </w:r>
      <w:proofErr w:type="spellStart"/>
      <w:r w:rsidRPr="002A590C">
        <w:t>purchases</w:t>
      </w:r>
      <w:proofErr w:type="spellEnd"/>
      <w:r w:rsidRPr="002A590C">
        <w:t>.</w:t>
      </w:r>
    </w:p>
    <w:p w14:paraId="0704DEF7" w14:textId="77777777" w:rsidR="002A590C" w:rsidRPr="002A590C" w:rsidRDefault="002A590C" w:rsidP="007943C5">
      <w:pPr>
        <w:numPr>
          <w:ilvl w:val="0"/>
          <w:numId w:val="63"/>
        </w:numPr>
        <w:contextualSpacing/>
        <w:rPr>
          <w:lang w:val="en-US"/>
        </w:rPr>
      </w:pPr>
      <w:r w:rsidRPr="002A590C">
        <w:rPr>
          <w:lang w:val="en-US"/>
        </w:rPr>
        <w:t xml:space="preserve">CSAT </w:t>
      </w:r>
      <w:proofErr w:type="spellStart"/>
      <w:r w:rsidRPr="002A590C">
        <w:rPr>
          <w:lang w:val="en-US"/>
        </w:rPr>
        <w:t>promedio</w:t>
      </w:r>
      <w:proofErr w:type="spellEnd"/>
      <w:r w:rsidRPr="002A590C">
        <w:rPr>
          <w:lang w:val="en-US"/>
        </w:rPr>
        <w:t xml:space="preserve"> (post-</w:t>
      </w:r>
      <w:proofErr w:type="spellStart"/>
      <w:r w:rsidRPr="002A590C">
        <w:rPr>
          <w:lang w:val="en-US"/>
        </w:rPr>
        <w:t>pedido</w:t>
      </w:r>
      <w:proofErr w:type="spellEnd"/>
      <w:r w:rsidRPr="002A590C">
        <w:rPr>
          <w:lang w:val="en-US"/>
        </w:rPr>
        <w:t>).</w:t>
      </w:r>
    </w:p>
    <w:p w14:paraId="60EA61B3" w14:textId="77777777" w:rsidR="002A590C" w:rsidRPr="002A590C" w:rsidRDefault="002A590C" w:rsidP="007943C5">
      <w:pPr>
        <w:numPr>
          <w:ilvl w:val="0"/>
          <w:numId w:val="63"/>
        </w:numPr>
        <w:contextualSpacing/>
        <w:rPr>
          <w:lang w:val="en-US"/>
        </w:rPr>
      </w:pPr>
      <w:r w:rsidRPr="002A590C">
        <w:rPr>
          <w:lang w:val="en-US"/>
        </w:rPr>
        <w:t>NPS (</w:t>
      </w:r>
      <w:proofErr w:type="spellStart"/>
      <w:r w:rsidRPr="002A590C">
        <w:rPr>
          <w:lang w:val="en-US"/>
        </w:rPr>
        <w:t>mensual</w:t>
      </w:r>
      <w:proofErr w:type="spellEnd"/>
      <w:r w:rsidRPr="002A590C">
        <w:rPr>
          <w:lang w:val="en-US"/>
        </w:rPr>
        <w:t xml:space="preserve"> / por </w:t>
      </w:r>
      <w:proofErr w:type="spellStart"/>
      <w:r w:rsidRPr="002A590C">
        <w:rPr>
          <w:lang w:val="en-US"/>
        </w:rPr>
        <w:t>cohortes</w:t>
      </w:r>
      <w:proofErr w:type="spellEnd"/>
      <w:r w:rsidRPr="002A590C">
        <w:rPr>
          <w:lang w:val="en-US"/>
        </w:rPr>
        <w:t>).</w:t>
      </w:r>
    </w:p>
    <w:p w14:paraId="1AB3042B" w14:textId="77777777" w:rsidR="002A590C" w:rsidRPr="002A590C" w:rsidRDefault="002A590C" w:rsidP="007943C5">
      <w:pPr>
        <w:numPr>
          <w:ilvl w:val="0"/>
          <w:numId w:val="63"/>
        </w:numPr>
        <w:contextualSpacing/>
      </w:pPr>
      <w:r w:rsidRPr="002A590C">
        <w:t>Tiempo medio de respuesta en redes y chat.</w:t>
      </w:r>
    </w:p>
    <w:p w14:paraId="60B3ADED" w14:textId="77777777" w:rsidR="002A590C" w:rsidRPr="002A590C" w:rsidRDefault="002A590C" w:rsidP="007943C5">
      <w:pPr>
        <w:numPr>
          <w:ilvl w:val="0"/>
          <w:numId w:val="63"/>
        </w:numPr>
        <w:contextualSpacing/>
        <w:rPr>
          <w:lang w:val="en-US"/>
        </w:rPr>
      </w:pPr>
      <w:r w:rsidRPr="002A590C">
        <w:rPr>
          <w:lang w:val="en-US"/>
        </w:rPr>
        <w:t xml:space="preserve">Revenue </w:t>
      </w:r>
      <w:proofErr w:type="spellStart"/>
      <w:r w:rsidRPr="002A590C">
        <w:rPr>
          <w:lang w:val="en-US"/>
        </w:rPr>
        <w:t>atribuido</w:t>
      </w:r>
      <w:proofErr w:type="spellEnd"/>
      <w:r w:rsidRPr="002A590C">
        <w:rPr>
          <w:lang w:val="en-US"/>
        </w:rPr>
        <w:t xml:space="preserve"> a remarketing (</w:t>
      </w:r>
      <w:proofErr w:type="spellStart"/>
      <w:r w:rsidRPr="002A590C">
        <w:rPr>
          <w:lang w:val="en-US"/>
        </w:rPr>
        <w:t>ROAS_remarketing</w:t>
      </w:r>
      <w:proofErr w:type="spellEnd"/>
      <w:r w:rsidRPr="002A590C">
        <w:rPr>
          <w:lang w:val="en-US"/>
        </w:rPr>
        <w:t>).</w:t>
      </w:r>
    </w:p>
    <w:p w14:paraId="682441CD" w14:textId="49520035" w:rsidR="002A590C" w:rsidRPr="002A590C" w:rsidRDefault="002A590C" w:rsidP="002A590C">
      <w:pPr>
        <w:contextualSpacing/>
        <w:rPr>
          <w:lang w:val="en-US"/>
        </w:rPr>
      </w:pPr>
    </w:p>
    <w:p w14:paraId="51FD341B" w14:textId="5EC20780" w:rsidR="002A590C" w:rsidRPr="002A590C" w:rsidRDefault="002A590C" w:rsidP="002A590C">
      <w:pPr>
        <w:contextualSpacing/>
        <w:rPr>
          <w:b/>
          <w:bCs/>
        </w:rPr>
      </w:pPr>
      <w:r w:rsidRPr="002A590C">
        <w:rPr>
          <w:b/>
          <w:bCs/>
        </w:rPr>
        <w:t xml:space="preserve">Segmentación para </w:t>
      </w:r>
      <w:proofErr w:type="spellStart"/>
      <w:r w:rsidRPr="002A590C">
        <w:rPr>
          <w:b/>
          <w:bCs/>
        </w:rPr>
        <w:t>remarketing</w:t>
      </w:r>
      <w:proofErr w:type="spellEnd"/>
      <w:r w:rsidRPr="002A590C">
        <w:rPr>
          <w:b/>
          <w:bCs/>
        </w:rPr>
        <w:t xml:space="preserve"> (principios y ejemplos)</w:t>
      </w:r>
    </w:p>
    <w:p w14:paraId="79C4D974" w14:textId="77777777" w:rsidR="002A590C" w:rsidRPr="002A590C" w:rsidRDefault="002A590C" w:rsidP="002A590C">
      <w:pPr>
        <w:contextualSpacing/>
        <w:rPr>
          <w:lang w:val="en-US"/>
        </w:rPr>
      </w:pPr>
      <w:proofErr w:type="spellStart"/>
      <w:r w:rsidRPr="002A590C">
        <w:rPr>
          <w:lang w:val="en-US"/>
        </w:rPr>
        <w:t>Principios</w:t>
      </w:r>
      <w:proofErr w:type="spellEnd"/>
      <w:r w:rsidRPr="002A590C">
        <w:rPr>
          <w:lang w:val="en-US"/>
        </w:rPr>
        <w:t>:</w:t>
      </w:r>
    </w:p>
    <w:p w14:paraId="0FD73BB1" w14:textId="77777777" w:rsidR="002A590C" w:rsidRPr="002A590C" w:rsidRDefault="002A590C" w:rsidP="007943C5">
      <w:pPr>
        <w:numPr>
          <w:ilvl w:val="0"/>
          <w:numId w:val="64"/>
        </w:numPr>
        <w:contextualSpacing/>
      </w:pPr>
      <w:r w:rsidRPr="002A590C">
        <w:t xml:space="preserve">Segmentar por </w:t>
      </w:r>
      <w:r w:rsidRPr="002A590C">
        <w:rPr>
          <w:b/>
          <w:bCs/>
        </w:rPr>
        <w:t>comportamiento</w:t>
      </w:r>
      <w:r w:rsidRPr="002A590C">
        <w:t xml:space="preserve"> (eventos), </w:t>
      </w:r>
      <w:r w:rsidRPr="002A590C">
        <w:rPr>
          <w:b/>
          <w:bCs/>
        </w:rPr>
        <w:t>recencia</w:t>
      </w:r>
      <w:r w:rsidRPr="002A590C">
        <w:t xml:space="preserve"> (hace cuánto interactuaron), </w:t>
      </w:r>
      <w:r w:rsidRPr="002A590C">
        <w:rPr>
          <w:b/>
          <w:bCs/>
        </w:rPr>
        <w:t>valor</w:t>
      </w:r>
      <w:r w:rsidRPr="002A590C">
        <w:t xml:space="preserve"> (ticket medio) y </w:t>
      </w:r>
      <w:r w:rsidRPr="002A590C">
        <w:rPr>
          <w:b/>
          <w:bCs/>
        </w:rPr>
        <w:t>propensión</w:t>
      </w:r>
      <w:r w:rsidRPr="002A590C">
        <w:t xml:space="preserve"> (probabilidad estimada de conversión).</w:t>
      </w:r>
    </w:p>
    <w:p w14:paraId="4F19B537" w14:textId="77777777" w:rsidR="002A590C" w:rsidRPr="002A590C" w:rsidRDefault="002A590C" w:rsidP="007943C5">
      <w:pPr>
        <w:numPr>
          <w:ilvl w:val="0"/>
          <w:numId w:val="64"/>
        </w:numPr>
        <w:contextualSpacing/>
      </w:pPr>
      <w:r w:rsidRPr="002A590C">
        <w:t xml:space="preserve">Evitar bombardear: usar </w:t>
      </w:r>
      <w:proofErr w:type="spellStart"/>
      <w:r w:rsidRPr="002A590C">
        <w:rPr>
          <w:b/>
          <w:bCs/>
        </w:rPr>
        <w:t>frequency</w:t>
      </w:r>
      <w:proofErr w:type="spellEnd"/>
      <w:r w:rsidRPr="002A590C">
        <w:rPr>
          <w:b/>
          <w:bCs/>
        </w:rPr>
        <w:t xml:space="preserve"> </w:t>
      </w:r>
      <w:proofErr w:type="spellStart"/>
      <w:r w:rsidRPr="002A590C">
        <w:rPr>
          <w:b/>
          <w:bCs/>
        </w:rPr>
        <w:t>capping</w:t>
      </w:r>
      <w:proofErr w:type="spellEnd"/>
      <w:r w:rsidRPr="002A590C">
        <w:t xml:space="preserve"> (p. ej. ≤ 3 impresiones / usuario / semana) y ventanas razonables (ej.: 0–7 días para carritos recientes, 7–30 días para visitantes repetidos).</w:t>
      </w:r>
    </w:p>
    <w:p w14:paraId="2849D680" w14:textId="77777777" w:rsidR="002A590C" w:rsidRPr="002A590C" w:rsidRDefault="002A590C" w:rsidP="002A590C">
      <w:pPr>
        <w:contextualSpacing/>
      </w:pPr>
      <w:r w:rsidRPr="002A590C">
        <w:t xml:space="preserve">Ejemplos de audiencias para </w:t>
      </w:r>
      <w:proofErr w:type="spellStart"/>
      <w:r w:rsidRPr="002A590C">
        <w:t>NutriApp</w:t>
      </w:r>
      <w:proofErr w:type="spellEnd"/>
      <w:r w:rsidRPr="002A590C">
        <w:t>:</w:t>
      </w:r>
    </w:p>
    <w:p w14:paraId="33B6A5F9" w14:textId="77777777" w:rsidR="002A590C" w:rsidRPr="002A590C" w:rsidRDefault="002A590C" w:rsidP="007943C5">
      <w:pPr>
        <w:numPr>
          <w:ilvl w:val="0"/>
          <w:numId w:val="65"/>
        </w:numPr>
        <w:contextualSpacing/>
      </w:pPr>
      <w:r w:rsidRPr="002A590C">
        <w:rPr>
          <w:b/>
          <w:bCs/>
        </w:rPr>
        <w:t>Carrito abandonado 0–48h</w:t>
      </w:r>
      <w:r w:rsidRPr="002A590C">
        <w:t xml:space="preserve">: usuario añadió </w:t>
      </w:r>
      <w:proofErr w:type="gramStart"/>
      <w:r w:rsidRPr="002A590C">
        <w:t>productos</w:t>
      </w:r>
      <w:proofErr w:type="gramEnd"/>
      <w:r w:rsidRPr="002A590C">
        <w:t xml:space="preserve"> pero no pagó. Mensaje: “</w:t>
      </w:r>
      <w:proofErr w:type="spellStart"/>
      <w:r w:rsidRPr="002A590C">
        <w:t>Tenés</w:t>
      </w:r>
      <w:proofErr w:type="spellEnd"/>
      <w:r w:rsidRPr="002A590C">
        <w:t xml:space="preserve"> NIO50 de descuento si completas tu pedido en las próximas 12 h.”</w:t>
      </w:r>
    </w:p>
    <w:p w14:paraId="010A0126" w14:textId="77777777" w:rsidR="002A590C" w:rsidRPr="002A590C" w:rsidRDefault="002A590C" w:rsidP="007943C5">
      <w:pPr>
        <w:numPr>
          <w:ilvl w:val="0"/>
          <w:numId w:val="65"/>
        </w:numPr>
        <w:contextualSpacing/>
      </w:pPr>
      <w:r w:rsidRPr="002A590C">
        <w:rPr>
          <w:b/>
          <w:bCs/>
        </w:rPr>
        <w:t>Vistió menú ‘Saludable’ 1–7 días, no instaló</w:t>
      </w:r>
      <w:r w:rsidRPr="002A590C">
        <w:t>: anuncio TOFU con CTA “</w:t>
      </w:r>
      <w:proofErr w:type="spellStart"/>
      <w:r w:rsidRPr="002A590C">
        <w:t>Descargá</w:t>
      </w:r>
      <w:proofErr w:type="spellEnd"/>
      <w:r w:rsidRPr="002A590C">
        <w:t xml:space="preserve"> y recibe 20%”.</w:t>
      </w:r>
    </w:p>
    <w:p w14:paraId="77DAD16A" w14:textId="77777777" w:rsidR="002A590C" w:rsidRPr="002A590C" w:rsidRDefault="002A590C" w:rsidP="007943C5">
      <w:pPr>
        <w:numPr>
          <w:ilvl w:val="0"/>
          <w:numId w:val="65"/>
        </w:numPr>
        <w:contextualSpacing/>
      </w:pPr>
      <w:r w:rsidRPr="002A590C">
        <w:rPr>
          <w:b/>
          <w:bCs/>
        </w:rPr>
        <w:t>Clientes inactivos 30–90 días</w:t>
      </w:r>
      <w:r w:rsidRPr="002A590C">
        <w:t>: campaña con oferta de reactivación + encuesta breve (¿por qué no pediste?).</w:t>
      </w:r>
    </w:p>
    <w:p w14:paraId="20A0BBB5" w14:textId="77777777" w:rsidR="002A590C" w:rsidRPr="002A590C" w:rsidRDefault="002A590C" w:rsidP="007943C5">
      <w:pPr>
        <w:numPr>
          <w:ilvl w:val="0"/>
          <w:numId w:val="65"/>
        </w:numPr>
        <w:contextualSpacing/>
      </w:pPr>
      <w:r w:rsidRPr="002A590C">
        <w:rPr>
          <w:b/>
          <w:bCs/>
        </w:rPr>
        <w:t>Alto valor (top 10% ARPU)</w:t>
      </w:r>
      <w:r w:rsidRPr="002A590C">
        <w:t>: promocionar suscripción premium.</w:t>
      </w:r>
    </w:p>
    <w:p w14:paraId="514DD8DB" w14:textId="54A6A073" w:rsidR="002A590C" w:rsidRPr="007A709D" w:rsidRDefault="002A590C" w:rsidP="002A590C">
      <w:pPr>
        <w:contextualSpacing/>
        <w:rPr>
          <w:lang w:val="es-ES"/>
        </w:rPr>
      </w:pPr>
    </w:p>
    <w:p w14:paraId="4A70DA0C" w14:textId="77777777" w:rsidR="00C57168" w:rsidRPr="007A709D" w:rsidRDefault="00C57168" w:rsidP="002A590C">
      <w:pPr>
        <w:contextualSpacing/>
        <w:rPr>
          <w:lang w:val="es-ES"/>
        </w:rPr>
      </w:pPr>
    </w:p>
    <w:p w14:paraId="07EDD34E" w14:textId="77777777" w:rsidR="00C57168" w:rsidRPr="007A709D" w:rsidRDefault="00C57168" w:rsidP="002A590C">
      <w:pPr>
        <w:contextualSpacing/>
        <w:rPr>
          <w:lang w:val="es-ES"/>
        </w:rPr>
      </w:pPr>
    </w:p>
    <w:p w14:paraId="4B3076C5" w14:textId="77777777" w:rsidR="00C57168" w:rsidRPr="007A709D" w:rsidRDefault="00C57168" w:rsidP="002A590C">
      <w:pPr>
        <w:contextualSpacing/>
        <w:rPr>
          <w:lang w:val="es-ES"/>
        </w:rPr>
      </w:pPr>
    </w:p>
    <w:p w14:paraId="32853C0D" w14:textId="232DB55B" w:rsidR="002A590C" w:rsidRPr="002A590C" w:rsidRDefault="002A590C" w:rsidP="002A590C">
      <w:pPr>
        <w:contextualSpacing/>
        <w:rPr>
          <w:b/>
          <w:bCs/>
        </w:rPr>
      </w:pPr>
      <w:r w:rsidRPr="002A590C">
        <w:rPr>
          <w:b/>
          <w:bCs/>
        </w:rPr>
        <w:lastRenderedPageBreak/>
        <w:t xml:space="preserve">Flujos prácticos de </w:t>
      </w:r>
      <w:proofErr w:type="spellStart"/>
      <w:r w:rsidRPr="002A590C">
        <w:rPr>
          <w:b/>
          <w:bCs/>
        </w:rPr>
        <w:t>remarketing</w:t>
      </w:r>
      <w:proofErr w:type="spellEnd"/>
      <w:r w:rsidRPr="002A590C">
        <w:rPr>
          <w:b/>
          <w:bCs/>
        </w:rPr>
        <w:t xml:space="preserve"> (secuencias y cadencia)</w:t>
      </w:r>
    </w:p>
    <w:p w14:paraId="3C5D872E" w14:textId="77777777" w:rsidR="002A590C" w:rsidRPr="002A590C" w:rsidRDefault="002A590C" w:rsidP="002A590C">
      <w:pPr>
        <w:contextualSpacing/>
      </w:pPr>
      <w:r w:rsidRPr="002A590C">
        <w:t xml:space="preserve">Para </w:t>
      </w:r>
      <w:r w:rsidRPr="002A590C">
        <w:rPr>
          <w:b/>
          <w:bCs/>
        </w:rPr>
        <w:t>carrito abandonado</w:t>
      </w:r>
      <w:r w:rsidRPr="002A590C">
        <w:t xml:space="preserve"> (ejemplo recomendado multicanal — “Cadena de recuperación”):</w:t>
      </w:r>
    </w:p>
    <w:p w14:paraId="6B17BBFC" w14:textId="77777777" w:rsidR="002A590C" w:rsidRPr="002A590C" w:rsidRDefault="002A590C" w:rsidP="007943C5">
      <w:pPr>
        <w:numPr>
          <w:ilvl w:val="0"/>
          <w:numId w:val="66"/>
        </w:numPr>
        <w:contextualSpacing/>
        <w:rPr>
          <w:lang w:val="en-US"/>
        </w:rPr>
      </w:pPr>
      <w:r w:rsidRPr="002A590C">
        <w:rPr>
          <w:b/>
          <w:bCs/>
        </w:rPr>
        <w:t>T = 1 hora</w:t>
      </w:r>
      <w:r w:rsidRPr="002A590C">
        <w:t xml:space="preserve"> (</w:t>
      </w:r>
      <w:proofErr w:type="spellStart"/>
      <w:r w:rsidRPr="002A590C">
        <w:t>push</w:t>
      </w:r>
      <w:proofErr w:type="spellEnd"/>
      <w:r w:rsidRPr="002A590C">
        <w:t xml:space="preserve"> / </w:t>
      </w:r>
      <w:proofErr w:type="spellStart"/>
      <w:r w:rsidRPr="002A590C">
        <w:t>in-app</w:t>
      </w:r>
      <w:proofErr w:type="spellEnd"/>
      <w:r w:rsidRPr="002A590C">
        <w:t xml:space="preserve"> / email si usuario </w:t>
      </w:r>
      <w:proofErr w:type="spellStart"/>
      <w:r w:rsidRPr="002A590C">
        <w:t>opt</w:t>
      </w:r>
      <w:proofErr w:type="spellEnd"/>
      <w:r w:rsidRPr="002A590C">
        <w:t xml:space="preserve">-in): recordatorio suave — “Todavía </w:t>
      </w:r>
      <w:proofErr w:type="spellStart"/>
      <w:r w:rsidRPr="002A590C">
        <w:t>tenés</w:t>
      </w:r>
      <w:proofErr w:type="spellEnd"/>
      <w:r w:rsidRPr="002A590C">
        <w:t xml:space="preserve"> </w:t>
      </w:r>
      <w:proofErr w:type="spellStart"/>
      <w:r w:rsidRPr="002A590C">
        <w:t>items</w:t>
      </w:r>
      <w:proofErr w:type="spellEnd"/>
      <w:r w:rsidRPr="002A590C">
        <w:t xml:space="preserve"> en el carrito. </w:t>
      </w:r>
      <w:r w:rsidRPr="002A590C">
        <w:rPr>
          <w:lang w:val="en-US"/>
        </w:rPr>
        <w:t>¿</w:t>
      </w:r>
      <w:proofErr w:type="spellStart"/>
      <w:r w:rsidRPr="002A590C">
        <w:rPr>
          <w:lang w:val="en-US"/>
        </w:rPr>
        <w:t>Querés</w:t>
      </w:r>
      <w:proofErr w:type="spellEnd"/>
      <w:r w:rsidRPr="002A590C">
        <w:rPr>
          <w:lang w:val="en-US"/>
        </w:rPr>
        <w:t xml:space="preserve"> </w:t>
      </w:r>
      <w:proofErr w:type="spellStart"/>
      <w:r w:rsidRPr="002A590C">
        <w:rPr>
          <w:lang w:val="en-US"/>
        </w:rPr>
        <w:t>completar</w:t>
      </w:r>
      <w:proofErr w:type="spellEnd"/>
      <w:r w:rsidRPr="002A590C">
        <w:rPr>
          <w:lang w:val="en-US"/>
        </w:rPr>
        <w:t xml:space="preserve"> </w:t>
      </w:r>
      <w:proofErr w:type="spellStart"/>
      <w:r w:rsidRPr="002A590C">
        <w:rPr>
          <w:lang w:val="en-US"/>
        </w:rPr>
        <w:t>tu</w:t>
      </w:r>
      <w:proofErr w:type="spellEnd"/>
      <w:r w:rsidRPr="002A590C">
        <w:rPr>
          <w:lang w:val="en-US"/>
        </w:rPr>
        <w:t xml:space="preserve"> </w:t>
      </w:r>
      <w:proofErr w:type="spellStart"/>
      <w:r w:rsidRPr="002A590C">
        <w:rPr>
          <w:lang w:val="en-US"/>
        </w:rPr>
        <w:t>pedido</w:t>
      </w:r>
      <w:proofErr w:type="spellEnd"/>
      <w:r w:rsidRPr="002A590C">
        <w:rPr>
          <w:lang w:val="en-US"/>
        </w:rPr>
        <w:t>?”</w:t>
      </w:r>
    </w:p>
    <w:p w14:paraId="0893AF4E" w14:textId="77777777" w:rsidR="002A590C" w:rsidRPr="002A590C" w:rsidRDefault="002A590C" w:rsidP="007943C5">
      <w:pPr>
        <w:numPr>
          <w:ilvl w:val="0"/>
          <w:numId w:val="66"/>
        </w:numPr>
        <w:contextualSpacing/>
      </w:pPr>
      <w:r w:rsidRPr="002A590C">
        <w:rPr>
          <w:b/>
          <w:bCs/>
        </w:rPr>
        <w:t>T = 24 horas</w:t>
      </w:r>
      <w:r w:rsidRPr="002A590C">
        <w:t xml:space="preserve"> (email + </w:t>
      </w:r>
      <w:proofErr w:type="spellStart"/>
      <w:r w:rsidRPr="002A590C">
        <w:t>dynamic</w:t>
      </w:r>
      <w:proofErr w:type="spellEnd"/>
      <w:r w:rsidRPr="002A590C">
        <w:t xml:space="preserve"> social ad): oferta pequeña — “Completa tu pedido y obtén NIO30 de descuento (válido 24 h).”</w:t>
      </w:r>
    </w:p>
    <w:p w14:paraId="24B90773" w14:textId="77777777" w:rsidR="002A590C" w:rsidRPr="002A590C" w:rsidRDefault="002A590C" w:rsidP="007943C5">
      <w:pPr>
        <w:numPr>
          <w:ilvl w:val="0"/>
          <w:numId w:val="66"/>
        </w:numPr>
        <w:contextualSpacing/>
        <w:rPr>
          <w:lang w:val="en-US"/>
        </w:rPr>
      </w:pPr>
      <w:r w:rsidRPr="002A590C">
        <w:rPr>
          <w:b/>
          <w:bCs/>
        </w:rPr>
        <w:t>T = 72 horas</w:t>
      </w:r>
      <w:r w:rsidRPr="002A590C">
        <w:t xml:space="preserve"> (</w:t>
      </w:r>
      <w:proofErr w:type="spellStart"/>
      <w:r w:rsidRPr="002A590C">
        <w:t>push</w:t>
      </w:r>
      <w:proofErr w:type="spellEnd"/>
      <w:r w:rsidRPr="002A590C">
        <w:t xml:space="preserve"> o SMS/WhatsApp — según permiso): último intento con urgencia — “Última oportunidad: cupón NIO50. </w:t>
      </w:r>
      <w:proofErr w:type="spellStart"/>
      <w:r w:rsidRPr="002A590C">
        <w:rPr>
          <w:lang w:val="en-US"/>
        </w:rPr>
        <w:t>Oferta</w:t>
      </w:r>
      <w:proofErr w:type="spellEnd"/>
      <w:r w:rsidRPr="002A590C">
        <w:rPr>
          <w:lang w:val="en-US"/>
        </w:rPr>
        <w:t xml:space="preserve"> </w:t>
      </w:r>
      <w:proofErr w:type="spellStart"/>
      <w:r w:rsidRPr="002A590C">
        <w:rPr>
          <w:lang w:val="en-US"/>
        </w:rPr>
        <w:t>expira</w:t>
      </w:r>
      <w:proofErr w:type="spellEnd"/>
      <w:r w:rsidRPr="002A590C">
        <w:rPr>
          <w:lang w:val="en-US"/>
        </w:rPr>
        <w:t xml:space="preserve"> hoy.”</w:t>
      </w:r>
    </w:p>
    <w:p w14:paraId="695F7E86" w14:textId="77777777" w:rsidR="002A590C" w:rsidRPr="002A590C" w:rsidRDefault="002A590C" w:rsidP="007943C5">
      <w:pPr>
        <w:numPr>
          <w:ilvl w:val="0"/>
          <w:numId w:val="66"/>
        </w:numPr>
        <w:contextualSpacing/>
      </w:pPr>
      <w:r w:rsidRPr="002A590C">
        <w:rPr>
          <w:b/>
          <w:bCs/>
        </w:rPr>
        <w:t>Supresión</w:t>
      </w:r>
      <w:r w:rsidRPr="002A590C">
        <w:t>: si el usuario convierte en cualquier momento, remover de la secuencia automáticamente.</w:t>
      </w:r>
    </w:p>
    <w:p w14:paraId="473C7A72" w14:textId="77777777" w:rsidR="00C57168" w:rsidRPr="007A709D" w:rsidRDefault="00C57168" w:rsidP="002A590C">
      <w:pPr>
        <w:contextualSpacing/>
        <w:rPr>
          <w:lang w:val="es-ES"/>
        </w:rPr>
      </w:pPr>
    </w:p>
    <w:p w14:paraId="0F85B9EB" w14:textId="2B932699" w:rsidR="002A590C" w:rsidRPr="002A590C" w:rsidRDefault="002A590C" w:rsidP="002A590C">
      <w:pPr>
        <w:contextualSpacing/>
        <w:rPr>
          <w:lang w:val="en-US"/>
        </w:rPr>
      </w:pPr>
      <w:proofErr w:type="spellStart"/>
      <w:r w:rsidRPr="002A590C">
        <w:rPr>
          <w:lang w:val="en-US"/>
        </w:rPr>
        <w:t>Reglas</w:t>
      </w:r>
      <w:proofErr w:type="spellEnd"/>
      <w:r w:rsidRPr="002A590C">
        <w:rPr>
          <w:lang w:val="en-US"/>
        </w:rPr>
        <w:t xml:space="preserve"> </w:t>
      </w:r>
      <w:proofErr w:type="spellStart"/>
      <w:r w:rsidRPr="002A590C">
        <w:rPr>
          <w:lang w:val="en-US"/>
        </w:rPr>
        <w:t>prácticas</w:t>
      </w:r>
      <w:proofErr w:type="spellEnd"/>
      <w:r w:rsidRPr="002A590C">
        <w:rPr>
          <w:lang w:val="en-US"/>
        </w:rPr>
        <w:t>:</w:t>
      </w:r>
    </w:p>
    <w:p w14:paraId="183A1AAE" w14:textId="77777777" w:rsidR="002A590C" w:rsidRPr="002A590C" w:rsidRDefault="002A590C" w:rsidP="007943C5">
      <w:pPr>
        <w:numPr>
          <w:ilvl w:val="0"/>
          <w:numId w:val="67"/>
        </w:numPr>
        <w:contextualSpacing/>
      </w:pPr>
      <w:r w:rsidRPr="002A590C">
        <w:t>No más de 3 impactos en 7 días para un abandono.</w:t>
      </w:r>
    </w:p>
    <w:p w14:paraId="081E426E" w14:textId="77777777" w:rsidR="002A590C" w:rsidRPr="002A590C" w:rsidRDefault="002A590C" w:rsidP="007943C5">
      <w:pPr>
        <w:numPr>
          <w:ilvl w:val="0"/>
          <w:numId w:val="67"/>
        </w:numPr>
        <w:contextualSpacing/>
      </w:pPr>
      <w:r w:rsidRPr="002A590C">
        <w:t>Personalizar creativos: mostrar los productos exactos que dejó en el carrito (</w:t>
      </w:r>
      <w:proofErr w:type="spellStart"/>
      <w:r w:rsidRPr="002A590C">
        <w:t>dynamic</w:t>
      </w:r>
      <w:proofErr w:type="spellEnd"/>
      <w:r w:rsidRPr="002A590C">
        <w:t xml:space="preserve"> </w:t>
      </w:r>
      <w:proofErr w:type="spellStart"/>
      <w:r w:rsidRPr="002A590C">
        <w:t>remarketing</w:t>
      </w:r>
      <w:proofErr w:type="spellEnd"/>
      <w:r w:rsidRPr="002A590C">
        <w:t>).</w:t>
      </w:r>
    </w:p>
    <w:p w14:paraId="0BE738CD" w14:textId="77777777" w:rsidR="002A590C" w:rsidRPr="002A590C" w:rsidRDefault="002A590C" w:rsidP="007943C5">
      <w:pPr>
        <w:numPr>
          <w:ilvl w:val="0"/>
          <w:numId w:val="67"/>
        </w:numPr>
        <w:contextualSpacing/>
      </w:pPr>
      <w:r w:rsidRPr="002A590C">
        <w:t>Incluir CTA claro y link con UTM para atribución.</w:t>
      </w:r>
    </w:p>
    <w:p w14:paraId="407AC4D9" w14:textId="3FBF1EA3" w:rsidR="002A590C" w:rsidRPr="007A709D" w:rsidRDefault="002A590C" w:rsidP="002A590C">
      <w:pPr>
        <w:contextualSpacing/>
        <w:rPr>
          <w:lang w:val="es-ES"/>
        </w:rPr>
      </w:pPr>
    </w:p>
    <w:p w14:paraId="40DE9166" w14:textId="0E11840E" w:rsidR="002A590C" w:rsidRPr="002A590C" w:rsidRDefault="002A590C" w:rsidP="002A590C">
      <w:pPr>
        <w:contextualSpacing/>
        <w:rPr>
          <w:b/>
          <w:bCs/>
        </w:rPr>
      </w:pPr>
      <w:r w:rsidRPr="002A590C">
        <w:rPr>
          <w:b/>
          <w:bCs/>
        </w:rPr>
        <w:t>Ejemplo numérico (recuperación de carritos — cálculo paso a paso)</w:t>
      </w:r>
    </w:p>
    <w:p w14:paraId="357CC45B" w14:textId="77777777" w:rsidR="002A590C" w:rsidRPr="002A590C" w:rsidRDefault="002A590C" w:rsidP="002A590C">
      <w:pPr>
        <w:contextualSpacing/>
      </w:pPr>
      <w:r w:rsidRPr="002A590C">
        <w:rPr>
          <w:b/>
          <w:bCs/>
        </w:rPr>
        <w:t>Supuesto didáctico</w:t>
      </w:r>
      <w:r w:rsidRPr="002A590C">
        <w:t>: en una campaña inicial:</w:t>
      </w:r>
    </w:p>
    <w:p w14:paraId="0E85A9C8" w14:textId="77777777" w:rsidR="002A590C" w:rsidRPr="002A590C" w:rsidRDefault="002A590C" w:rsidP="007943C5">
      <w:pPr>
        <w:numPr>
          <w:ilvl w:val="0"/>
          <w:numId w:val="68"/>
        </w:numPr>
        <w:contextualSpacing/>
      </w:pPr>
      <w:r w:rsidRPr="002A590C">
        <w:t xml:space="preserve">Usuarios que añadieron al carrito: </w:t>
      </w:r>
      <w:r w:rsidRPr="002A590C">
        <w:rPr>
          <w:b/>
          <w:bCs/>
        </w:rPr>
        <w:t>1,000</w:t>
      </w:r>
      <w:r w:rsidRPr="002A590C">
        <w:t>.</w:t>
      </w:r>
    </w:p>
    <w:p w14:paraId="38CF2583" w14:textId="77777777" w:rsidR="002A590C" w:rsidRPr="002A590C" w:rsidRDefault="002A590C" w:rsidP="007943C5">
      <w:pPr>
        <w:numPr>
          <w:ilvl w:val="0"/>
          <w:numId w:val="68"/>
        </w:numPr>
        <w:contextualSpacing/>
        <w:rPr>
          <w:lang w:val="en-US"/>
        </w:rPr>
      </w:pPr>
      <w:proofErr w:type="spellStart"/>
      <w:r w:rsidRPr="002A590C">
        <w:rPr>
          <w:lang w:val="en-US"/>
        </w:rPr>
        <w:t>Conversiones</w:t>
      </w:r>
      <w:proofErr w:type="spellEnd"/>
      <w:r w:rsidRPr="002A590C">
        <w:rPr>
          <w:lang w:val="en-US"/>
        </w:rPr>
        <w:t xml:space="preserve"> sin remarketing (baseline) </w:t>
      </w:r>
      <w:proofErr w:type="spellStart"/>
      <w:r w:rsidRPr="002A590C">
        <w:rPr>
          <w:lang w:val="en-US"/>
        </w:rPr>
        <w:t>sobre</w:t>
      </w:r>
      <w:proofErr w:type="spellEnd"/>
      <w:r w:rsidRPr="002A590C">
        <w:rPr>
          <w:lang w:val="en-US"/>
        </w:rPr>
        <w:t xml:space="preserve"> </w:t>
      </w:r>
      <w:proofErr w:type="spellStart"/>
      <w:r w:rsidRPr="002A590C">
        <w:rPr>
          <w:lang w:val="en-US"/>
        </w:rPr>
        <w:t>add_to_cart</w:t>
      </w:r>
      <w:proofErr w:type="spellEnd"/>
      <w:r w:rsidRPr="002A590C">
        <w:rPr>
          <w:lang w:val="en-US"/>
        </w:rPr>
        <w:t xml:space="preserve">: </w:t>
      </w:r>
      <w:r w:rsidRPr="002A590C">
        <w:rPr>
          <w:b/>
          <w:bCs/>
          <w:lang w:val="en-US"/>
        </w:rPr>
        <w:t>20%</w:t>
      </w:r>
      <w:r w:rsidRPr="002A590C">
        <w:rPr>
          <w:lang w:val="en-US"/>
        </w:rPr>
        <w:t>.</w:t>
      </w:r>
    </w:p>
    <w:p w14:paraId="7DDEF3D8" w14:textId="77777777" w:rsidR="002A590C" w:rsidRPr="002A590C" w:rsidRDefault="002A590C" w:rsidP="007943C5">
      <w:pPr>
        <w:numPr>
          <w:ilvl w:val="0"/>
          <w:numId w:val="68"/>
        </w:numPr>
        <w:contextualSpacing/>
      </w:pPr>
      <w:r w:rsidRPr="002A590C">
        <w:t xml:space="preserve">Objetivo de </w:t>
      </w:r>
      <w:proofErr w:type="spellStart"/>
      <w:r w:rsidRPr="002A590C">
        <w:t>remarketing</w:t>
      </w:r>
      <w:proofErr w:type="spellEnd"/>
      <w:r w:rsidRPr="002A590C">
        <w:t xml:space="preserve">: convertir </w:t>
      </w:r>
      <w:r w:rsidRPr="002A590C">
        <w:rPr>
          <w:b/>
          <w:bCs/>
        </w:rPr>
        <w:t>10%</w:t>
      </w:r>
      <w:r w:rsidRPr="002A590C">
        <w:t xml:space="preserve"> de los </w:t>
      </w:r>
      <w:proofErr w:type="spellStart"/>
      <w:r w:rsidRPr="002A590C">
        <w:t>abandonadores</w:t>
      </w:r>
      <w:proofErr w:type="spellEnd"/>
      <w:r w:rsidRPr="002A590C">
        <w:t xml:space="preserve"> adicionales.</w:t>
      </w:r>
    </w:p>
    <w:p w14:paraId="6D3D9CD4" w14:textId="77777777" w:rsidR="002A590C" w:rsidRPr="002A590C" w:rsidRDefault="002A590C" w:rsidP="007943C5">
      <w:pPr>
        <w:numPr>
          <w:ilvl w:val="0"/>
          <w:numId w:val="68"/>
        </w:numPr>
        <w:contextualSpacing/>
      </w:pPr>
      <w:r w:rsidRPr="002A590C">
        <w:t xml:space="preserve">Ingreso promedio por pedido: </w:t>
      </w:r>
      <w:r w:rsidRPr="002A590C">
        <w:rPr>
          <w:b/>
          <w:bCs/>
        </w:rPr>
        <w:t>150 NIO</w:t>
      </w:r>
      <w:r w:rsidRPr="002A590C">
        <w:t>.</w:t>
      </w:r>
    </w:p>
    <w:p w14:paraId="6FB6587D" w14:textId="77777777" w:rsidR="002A590C" w:rsidRPr="002A590C" w:rsidRDefault="002A590C" w:rsidP="007943C5">
      <w:pPr>
        <w:numPr>
          <w:ilvl w:val="0"/>
          <w:numId w:val="68"/>
        </w:numPr>
        <w:contextualSpacing/>
      </w:pPr>
      <w:r w:rsidRPr="002A590C">
        <w:t xml:space="preserve">Coste de la campaña de </w:t>
      </w:r>
      <w:proofErr w:type="spellStart"/>
      <w:r w:rsidRPr="002A590C">
        <w:t>remarketing</w:t>
      </w:r>
      <w:proofErr w:type="spellEnd"/>
      <w:r w:rsidRPr="002A590C">
        <w:t xml:space="preserve">: </w:t>
      </w:r>
      <w:r w:rsidRPr="002A590C">
        <w:rPr>
          <w:b/>
          <w:bCs/>
        </w:rPr>
        <w:t>2,000 NIO</w:t>
      </w:r>
      <w:r w:rsidRPr="002A590C">
        <w:t>.</w:t>
      </w:r>
    </w:p>
    <w:p w14:paraId="416DADC5" w14:textId="77777777" w:rsidR="002A590C" w:rsidRPr="002A590C" w:rsidRDefault="002A590C" w:rsidP="002A590C">
      <w:pPr>
        <w:contextualSpacing/>
      </w:pPr>
      <w:r w:rsidRPr="002A590C">
        <w:rPr>
          <w:b/>
          <w:bCs/>
        </w:rPr>
        <w:t>Cálculo paso a paso (</w:t>
      </w:r>
      <w:proofErr w:type="spellStart"/>
      <w:r w:rsidRPr="002A590C">
        <w:rPr>
          <w:b/>
          <w:bCs/>
        </w:rPr>
        <w:t>digit-by-digit</w:t>
      </w:r>
      <w:proofErr w:type="spellEnd"/>
      <w:r w:rsidRPr="002A590C">
        <w:rPr>
          <w:b/>
          <w:bCs/>
        </w:rPr>
        <w:t>):</w:t>
      </w:r>
    </w:p>
    <w:p w14:paraId="27B029DF" w14:textId="77777777" w:rsidR="002A590C" w:rsidRPr="002A590C" w:rsidRDefault="002A590C" w:rsidP="007943C5">
      <w:pPr>
        <w:numPr>
          <w:ilvl w:val="0"/>
          <w:numId w:val="69"/>
        </w:numPr>
        <w:contextualSpacing/>
        <w:rPr>
          <w:lang w:val="en-US"/>
        </w:rPr>
      </w:pPr>
      <w:proofErr w:type="spellStart"/>
      <w:r w:rsidRPr="002A590C">
        <w:rPr>
          <w:b/>
          <w:bCs/>
          <w:lang w:val="en-US"/>
        </w:rPr>
        <w:t>Compras</w:t>
      </w:r>
      <w:proofErr w:type="spellEnd"/>
      <w:r w:rsidRPr="002A590C">
        <w:rPr>
          <w:b/>
          <w:bCs/>
          <w:lang w:val="en-US"/>
        </w:rPr>
        <w:t xml:space="preserve"> sin remarketing (baseline)</w:t>
      </w:r>
    </w:p>
    <w:p w14:paraId="2C43188B" w14:textId="77777777" w:rsidR="002A590C" w:rsidRPr="002A590C" w:rsidRDefault="002A590C" w:rsidP="007943C5">
      <w:pPr>
        <w:numPr>
          <w:ilvl w:val="1"/>
          <w:numId w:val="69"/>
        </w:numPr>
        <w:contextualSpacing/>
        <w:rPr>
          <w:lang w:val="en-US"/>
        </w:rPr>
      </w:pPr>
      <w:proofErr w:type="spellStart"/>
      <w:r w:rsidRPr="002A590C">
        <w:rPr>
          <w:lang w:val="en-US"/>
        </w:rPr>
        <w:t>add_to_cart</w:t>
      </w:r>
      <w:proofErr w:type="spellEnd"/>
      <w:r w:rsidRPr="002A590C">
        <w:rPr>
          <w:lang w:val="en-US"/>
        </w:rPr>
        <w:t xml:space="preserve"> = 1,000.</w:t>
      </w:r>
    </w:p>
    <w:p w14:paraId="25115FBE" w14:textId="77777777" w:rsidR="002A590C" w:rsidRPr="002A590C" w:rsidRDefault="002A590C" w:rsidP="007943C5">
      <w:pPr>
        <w:numPr>
          <w:ilvl w:val="1"/>
          <w:numId w:val="69"/>
        </w:numPr>
        <w:contextualSpacing/>
        <w:rPr>
          <w:lang w:val="en-US"/>
        </w:rPr>
      </w:pPr>
      <w:proofErr w:type="spellStart"/>
      <w:r w:rsidRPr="002A590C">
        <w:rPr>
          <w:lang w:val="en-US"/>
        </w:rPr>
        <w:t>tasa</w:t>
      </w:r>
      <w:proofErr w:type="spellEnd"/>
      <w:r w:rsidRPr="002A590C">
        <w:rPr>
          <w:lang w:val="en-US"/>
        </w:rPr>
        <w:t xml:space="preserve"> de </w:t>
      </w:r>
      <w:proofErr w:type="spellStart"/>
      <w:r w:rsidRPr="002A590C">
        <w:rPr>
          <w:lang w:val="en-US"/>
        </w:rPr>
        <w:t>conversión</w:t>
      </w:r>
      <w:proofErr w:type="spellEnd"/>
      <w:r w:rsidRPr="002A590C">
        <w:rPr>
          <w:lang w:val="en-US"/>
        </w:rPr>
        <w:t xml:space="preserve"> baseline = 20% = 0.20.</w:t>
      </w:r>
    </w:p>
    <w:p w14:paraId="2692CE4C" w14:textId="77777777" w:rsidR="002A590C" w:rsidRPr="002A590C" w:rsidRDefault="002A590C" w:rsidP="007943C5">
      <w:pPr>
        <w:numPr>
          <w:ilvl w:val="1"/>
          <w:numId w:val="69"/>
        </w:numPr>
        <w:contextualSpacing/>
        <w:rPr>
          <w:lang w:val="en-US"/>
        </w:rPr>
      </w:pPr>
      <w:proofErr w:type="spellStart"/>
      <w:r w:rsidRPr="002A590C">
        <w:rPr>
          <w:lang w:val="en-US"/>
        </w:rPr>
        <w:t>Compras_baseline</w:t>
      </w:r>
      <w:proofErr w:type="spellEnd"/>
      <w:r w:rsidRPr="002A590C">
        <w:rPr>
          <w:lang w:val="en-US"/>
        </w:rPr>
        <w:t xml:space="preserve"> = 1,000 × 0.20.</w:t>
      </w:r>
    </w:p>
    <w:p w14:paraId="6900FE04" w14:textId="77777777" w:rsidR="002A590C" w:rsidRPr="002A590C" w:rsidRDefault="002A590C" w:rsidP="007943C5">
      <w:pPr>
        <w:numPr>
          <w:ilvl w:val="2"/>
          <w:numId w:val="69"/>
        </w:numPr>
        <w:contextualSpacing/>
        <w:rPr>
          <w:lang w:val="en-US"/>
        </w:rPr>
      </w:pPr>
      <w:r w:rsidRPr="002A590C">
        <w:rPr>
          <w:lang w:val="en-US"/>
        </w:rPr>
        <w:lastRenderedPageBreak/>
        <w:t>1,000 × 0.20 = 200.</w:t>
      </w:r>
    </w:p>
    <w:p w14:paraId="661DD96F" w14:textId="77777777" w:rsidR="002A590C" w:rsidRPr="002A590C" w:rsidRDefault="002A590C" w:rsidP="007943C5">
      <w:pPr>
        <w:numPr>
          <w:ilvl w:val="1"/>
          <w:numId w:val="69"/>
        </w:numPr>
        <w:contextualSpacing/>
        <w:rPr>
          <w:lang w:val="en-US"/>
        </w:rPr>
      </w:pPr>
      <w:proofErr w:type="spellStart"/>
      <w:r w:rsidRPr="002A590C">
        <w:rPr>
          <w:lang w:val="en-US"/>
        </w:rPr>
        <w:t>Resultado</w:t>
      </w:r>
      <w:proofErr w:type="spellEnd"/>
      <w:r w:rsidRPr="002A590C">
        <w:rPr>
          <w:lang w:val="en-US"/>
        </w:rPr>
        <w:t xml:space="preserve">: </w:t>
      </w:r>
      <w:r w:rsidRPr="002A590C">
        <w:rPr>
          <w:b/>
          <w:bCs/>
          <w:lang w:val="en-US"/>
        </w:rPr>
        <w:t>200</w:t>
      </w:r>
      <w:r w:rsidRPr="002A590C">
        <w:rPr>
          <w:lang w:val="en-US"/>
        </w:rPr>
        <w:t xml:space="preserve"> </w:t>
      </w:r>
      <w:proofErr w:type="spellStart"/>
      <w:r w:rsidRPr="002A590C">
        <w:rPr>
          <w:lang w:val="en-US"/>
        </w:rPr>
        <w:t>compras</w:t>
      </w:r>
      <w:proofErr w:type="spellEnd"/>
      <w:r w:rsidRPr="002A590C">
        <w:rPr>
          <w:lang w:val="en-US"/>
        </w:rPr>
        <w:t xml:space="preserve"> sin remarketing.</w:t>
      </w:r>
    </w:p>
    <w:p w14:paraId="222B6C70" w14:textId="77777777" w:rsidR="002A590C" w:rsidRPr="002A590C" w:rsidRDefault="002A590C" w:rsidP="007943C5">
      <w:pPr>
        <w:numPr>
          <w:ilvl w:val="0"/>
          <w:numId w:val="69"/>
        </w:numPr>
        <w:contextualSpacing/>
        <w:rPr>
          <w:lang w:val="en-US"/>
        </w:rPr>
      </w:pPr>
      <w:proofErr w:type="spellStart"/>
      <w:r w:rsidRPr="002A590C">
        <w:rPr>
          <w:b/>
          <w:bCs/>
          <w:lang w:val="en-US"/>
        </w:rPr>
        <w:t>Abandonadores</w:t>
      </w:r>
      <w:proofErr w:type="spellEnd"/>
    </w:p>
    <w:p w14:paraId="76EBDADA" w14:textId="77777777" w:rsidR="002A590C" w:rsidRPr="002A590C" w:rsidRDefault="002A590C" w:rsidP="007943C5">
      <w:pPr>
        <w:numPr>
          <w:ilvl w:val="1"/>
          <w:numId w:val="69"/>
        </w:numPr>
        <w:contextualSpacing/>
        <w:rPr>
          <w:lang w:val="en-US"/>
        </w:rPr>
      </w:pPr>
      <w:proofErr w:type="spellStart"/>
      <w:r w:rsidRPr="002A590C">
        <w:rPr>
          <w:lang w:val="en-US"/>
        </w:rPr>
        <w:t>Abandonadores</w:t>
      </w:r>
      <w:proofErr w:type="spellEnd"/>
      <w:r w:rsidRPr="002A590C">
        <w:rPr>
          <w:lang w:val="en-US"/>
        </w:rPr>
        <w:t xml:space="preserve"> = </w:t>
      </w:r>
      <w:proofErr w:type="spellStart"/>
      <w:r w:rsidRPr="002A590C">
        <w:rPr>
          <w:lang w:val="en-US"/>
        </w:rPr>
        <w:t>add_to_cart</w:t>
      </w:r>
      <w:proofErr w:type="spellEnd"/>
      <w:r w:rsidRPr="002A590C">
        <w:rPr>
          <w:lang w:val="en-US"/>
        </w:rPr>
        <w:t xml:space="preserve"> − </w:t>
      </w:r>
      <w:proofErr w:type="spellStart"/>
      <w:r w:rsidRPr="002A590C">
        <w:rPr>
          <w:lang w:val="en-US"/>
        </w:rPr>
        <w:t>Compras_baseline</w:t>
      </w:r>
      <w:proofErr w:type="spellEnd"/>
      <w:r w:rsidRPr="002A590C">
        <w:rPr>
          <w:lang w:val="en-US"/>
        </w:rPr>
        <w:t>.</w:t>
      </w:r>
    </w:p>
    <w:p w14:paraId="5137D90D" w14:textId="77777777" w:rsidR="002A590C" w:rsidRPr="002A590C" w:rsidRDefault="002A590C" w:rsidP="007943C5">
      <w:pPr>
        <w:numPr>
          <w:ilvl w:val="2"/>
          <w:numId w:val="69"/>
        </w:numPr>
        <w:contextualSpacing/>
        <w:rPr>
          <w:lang w:val="en-US"/>
        </w:rPr>
      </w:pPr>
      <w:r w:rsidRPr="002A590C">
        <w:rPr>
          <w:lang w:val="en-US"/>
        </w:rPr>
        <w:t>= 1,000 − 200.</w:t>
      </w:r>
    </w:p>
    <w:p w14:paraId="668EAB4D" w14:textId="77777777" w:rsidR="002A590C" w:rsidRPr="002A590C" w:rsidRDefault="002A590C" w:rsidP="007943C5">
      <w:pPr>
        <w:numPr>
          <w:ilvl w:val="2"/>
          <w:numId w:val="69"/>
        </w:numPr>
        <w:contextualSpacing/>
        <w:rPr>
          <w:lang w:val="en-US"/>
        </w:rPr>
      </w:pPr>
      <w:r w:rsidRPr="002A590C">
        <w:rPr>
          <w:lang w:val="en-US"/>
        </w:rPr>
        <w:t>1,000 − 200 = 800.</w:t>
      </w:r>
    </w:p>
    <w:p w14:paraId="0A4E922D" w14:textId="77777777" w:rsidR="002A590C" w:rsidRPr="002A590C" w:rsidRDefault="002A590C" w:rsidP="007943C5">
      <w:pPr>
        <w:numPr>
          <w:ilvl w:val="1"/>
          <w:numId w:val="69"/>
        </w:numPr>
        <w:contextualSpacing/>
        <w:rPr>
          <w:lang w:val="en-US"/>
        </w:rPr>
      </w:pPr>
      <w:proofErr w:type="spellStart"/>
      <w:r w:rsidRPr="002A590C">
        <w:rPr>
          <w:lang w:val="en-US"/>
        </w:rPr>
        <w:t>Resultado</w:t>
      </w:r>
      <w:proofErr w:type="spellEnd"/>
      <w:r w:rsidRPr="002A590C">
        <w:rPr>
          <w:lang w:val="en-US"/>
        </w:rPr>
        <w:t xml:space="preserve">: </w:t>
      </w:r>
      <w:r w:rsidRPr="002A590C">
        <w:rPr>
          <w:b/>
          <w:bCs/>
          <w:lang w:val="en-US"/>
        </w:rPr>
        <w:t>800</w:t>
      </w:r>
      <w:r w:rsidRPr="002A590C">
        <w:rPr>
          <w:lang w:val="en-US"/>
        </w:rPr>
        <w:t xml:space="preserve"> </w:t>
      </w:r>
      <w:proofErr w:type="spellStart"/>
      <w:r w:rsidRPr="002A590C">
        <w:rPr>
          <w:lang w:val="en-US"/>
        </w:rPr>
        <w:t>abandonadores</w:t>
      </w:r>
      <w:proofErr w:type="spellEnd"/>
      <w:r w:rsidRPr="002A590C">
        <w:rPr>
          <w:lang w:val="en-US"/>
        </w:rPr>
        <w:t>.</w:t>
      </w:r>
    </w:p>
    <w:p w14:paraId="034A7CBA" w14:textId="77777777" w:rsidR="002A590C" w:rsidRPr="002A590C" w:rsidRDefault="002A590C" w:rsidP="007943C5">
      <w:pPr>
        <w:numPr>
          <w:ilvl w:val="0"/>
          <w:numId w:val="69"/>
        </w:numPr>
        <w:contextualSpacing/>
      </w:pPr>
      <w:r w:rsidRPr="002A590C">
        <w:rPr>
          <w:b/>
          <w:bCs/>
        </w:rPr>
        <w:t xml:space="preserve">Compras recuperadas por </w:t>
      </w:r>
      <w:proofErr w:type="spellStart"/>
      <w:r w:rsidRPr="002A590C">
        <w:rPr>
          <w:b/>
          <w:bCs/>
        </w:rPr>
        <w:t>remarketing</w:t>
      </w:r>
      <w:proofErr w:type="spellEnd"/>
      <w:r w:rsidRPr="002A590C">
        <w:rPr>
          <w:b/>
          <w:bCs/>
        </w:rPr>
        <w:t xml:space="preserve"> (10% de </w:t>
      </w:r>
      <w:proofErr w:type="spellStart"/>
      <w:r w:rsidRPr="002A590C">
        <w:rPr>
          <w:b/>
          <w:bCs/>
        </w:rPr>
        <w:t>abandonadores</w:t>
      </w:r>
      <w:proofErr w:type="spellEnd"/>
      <w:r w:rsidRPr="002A590C">
        <w:rPr>
          <w:b/>
          <w:bCs/>
        </w:rPr>
        <w:t>)</w:t>
      </w:r>
    </w:p>
    <w:p w14:paraId="5B9F9DC5" w14:textId="77777777" w:rsidR="002A590C" w:rsidRPr="002A590C" w:rsidRDefault="002A590C" w:rsidP="007943C5">
      <w:pPr>
        <w:numPr>
          <w:ilvl w:val="1"/>
          <w:numId w:val="69"/>
        </w:numPr>
        <w:contextualSpacing/>
        <w:rPr>
          <w:lang w:val="en-US"/>
        </w:rPr>
      </w:pPr>
      <w:r w:rsidRPr="002A590C">
        <w:rPr>
          <w:lang w:val="en-US"/>
        </w:rPr>
        <w:t xml:space="preserve">Tasa </w:t>
      </w:r>
      <w:proofErr w:type="spellStart"/>
      <w:r w:rsidRPr="002A590C">
        <w:rPr>
          <w:lang w:val="en-US"/>
        </w:rPr>
        <w:t>recuperación</w:t>
      </w:r>
      <w:proofErr w:type="spellEnd"/>
      <w:r w:rsidRPr="002A590C">
        <w:rPr>
          <w:lang w:val="en-US"/>
        </w:rPr>
        <w:t xml:space="preserve"> = 10% = 0.10.</w:t>
      </w:r>
    </w:p>
    <w:p w14:paraId="1574833C" w14:textId="77777777" w:rsidR="002A590C" w:rsidRPr="002A590C" w:rsidRDefault="002A590C" w:rsidP="007943C5">
      <w:pPr>
        <w:numPr>
          <w:ilvl w:val="1"/>
          <w:numId w:val="69"/>
        </w:numPr>
        <w:contextualSpacing/>
        <w:rPr>
          <w:lang w:val="en-US"/>
        </w:rPr>
      </w:pPr>
      <w:proofErr w:type="spellStart"/>
      <w:r w:rsidRPr="002A590C">
        <w:rPr>
          <w:lang w:val="en-US"/>
        </w:rPr>
        <w:t>Compras_recuperadas</w:t>
      </w:r>
      <w:proofErr w:type="spellEnd"/>
      <w:r w:rsidRPr="002A590C">
        <w:rPr>
          <w:lang w:val="en-US"/>
        </w:rPr>
        <w:t xml:space="preserve"> = 800 × 0.10.</w:t>
      </w:r>
    </w:p>
    <w:p w14:paraId="31DB5829" w14:textId="77777777" w:rsidR="002A590C" w:rsidRPr="002A590C" w:rsidRDefault="002A590C" w:rsidP="007943C5">
      <w:pPr>
        <w:numPr>
          <w:ilvl w:val="2"/>
          <w:numId w:val="69"/>
        </w:numPr>
        <w:contextualSpacing/>
        <w:rPr>
          <w:lang w:val="en-US"/>
        </w:rPr>
      </w:pPr>
      <w:r w:rsidRPr="002A590C">
        <w:rPr>
          <w:lang w:val="en-US"/>
        </w:rPr>
        <w:t>800 × 0.10 = 80.</w:t>
      </w:r>
    </w:p>
    <w:p w14:paraId="46D1DBAF" w14:textId="77777777" w:rsidR="002A590C" w:rsidRPr="002A590C" w:rsidRDefault="002A590C" w:rsidP="007943C5">
      <w:pPr>
        <w:numPr>
          <w:ilvl w:val="1"/>
          <w:numId w:val="69"/>
        </w:numPr>
        <w:contextualSpacing/>
        <w:rPr>
          <w:lang w:val="en-US"/>
        </w:rPr>
      </w:pPr>
      <w:proofErr w:type="spellStart"/>
      <w:r w:rsidRPr="002A590C">
        <w:rPr>
          <w:lang w:val="en-US"/>
        </w:rPr>
        <w:t>Resultado</w:t>
      </w:r>
      <w:proofErr w:type="spellEnd"/>
      <w:r w:rsidRPr="002A590C">
        <w:rPr>
          <w:lang w:val="en-US"/>
        </w:rPr>
        <w:t xml:space="preserve">: </w:t>
      </w:r>
      <w:r w:rsidRPr="002A590C">
        <w:rPr>
          <w:b/>
          <w:bCs/>
          <w:lang w:val="en-US"/>
        </w:rPr>
        <w:t>80</w:t>
      </w:r>
      <w:r w:rsidRPr="002A590C">
        <w:rPr>
          <w:lang w:val="en-US"/>
        </w:rPr>
        <w:t xml:space="preserve"> </w:t>
      </w:r>
      <w:proofErr w:type="spellStart"/>
      <w:r w:rsidRPr="002A590C">
        <w:rPr>
          <w:lang w:val="en-US"/>
        </w:rPr>
        <w:t>compras</w:t>
      </w:r>
      <w:proofErr w:type="spellEnd"/>
      <w:r w:rsidRPr="002A590C">
        <w:rPr>
          <w:lang w:val="en-US"/>
        </w:rPr>
        <w:t xml:space="preserve"> </w:t>
      </w:r>
      <w:proofErr w:type="spellStart"/>
      <w:r w:rsidRPr="002A590C">
        <w:rPr>
          <w:lang w:val="en-US"/>
        </w:rPr>
        <w:t>adicionales</w:t>
      </w:r>
      <w:proofErr w:type="spellEnd"/>
      <w:r w:rsidRPr="002A590C">
        <w:rPr>
          <w:lang w:val="en-US"/>
        </w:rPr>
        <w:t xml:space="preserve"> </w:t>
      </w:r>
      <w:proofErr w:type="spellStart"/>
      <w:r w:rsidRPr="002A590C">
        <w:rPr>
          <w:lang w:val="en-US"/>
        </w:rPr>
        <w:t>recuperadas</w:t>
      </w:r>
      <w:proofErr w:type="spellEnd"/>
      <w:r w:rsidRPr="002A590C">
        <w:rPr>
          <w:lang w:val="en-US"/>
        </w:rPr>
        <w:t>.</w:t>
      </w:r>
    </w:p>
    <w:p w14:paraId="7BE5AAA7" w14:textId="77777777" w:rsidR="002A590C" w:rsidRPr="002A590C" w:rsidRDefault="002A590C" w:rsidP="007943C5">
      <w:pPr>
        <w:numPr>
          <w:ilvl w:val="0"/>
          <w:numId w:val="69"/>
        </w:numPr>
        <w:contextualSpacing/>
        <w:rPr>
          <w:lang w:val="en-US"/>
        </w:rPr>
      </w:pPr>
      <w:proofErr w:type="spellStart"/>
      <w:r w:rsidRPr="002A590C">
        <w:rPr>
          <w:b/>
          <w:bCs/>
          <w:lang w:val="en-US"/>
        </w:rPr>
        <w:t>Ingresos</w:t>
      </w:r>
      <w:proofErr w:type="spellEnd"/>
      <w:r w:rsidRPr="002A590C">
        <w:rPr>
          <w:b/>
          <w:bCs/>
          <w:lang w:val="en-US"/>
        </w:rPr>
        <w:t xml:space="preserve"> </w:t>
      </w:r>
      <w:proofErr w:type="spellStart"/>
      <w:r w:rsidRPr="002A590C">
        <w:rPr>
          <w:b/>
          <w:bCs/>
          <w:lang w:val="en-US"/>
        </w:rPr>
        <w:t>adicionales</w:t>
      </w:r>
      <w:proofErr w:type="spellEnd"/>
      <w:r w:rsidRPr="002A590C">
        <w:rPr>
          <w:b/>
          <w:bCs/>
          <w:lang w:val="en-US"/>
        </w:rPr>
        <w:t xml:space="preserve"> </w:t>
      </w:r>
      <w:proofErr w:type="spellStart"/>
      <w:r w:rsidRPr="002A590C">
        <w:rPr>
          <w:b/>
          <w:bCs/>
          <w:lang w:val="en-US"/>
        </w:rPr>
        <w:t>generados</w:t>
      </w:r>
      <w:proofErr w:type="spellEnd"/>
    </w:p>
    <w:p w14:paraId="34D0BFF4" w14:textId="77777777" w:rsidR="002A590C" w:rsidRPr="002A590C" w:rsidRDefault="002A590C" w:rsidP="007943C5">
      <w:pPr>
        <w:numPr>
          <w:ilvl w:val="1"/>
          <w:numId w:val="69"/>
        </w:numPr>
        <w:contextualSpacing/>
      </w:pPr>
      <w:r w:rsidRPr="002A590C">
        <w:t>Ingreso promedio por pedido = 150 NIO.</w:t>
      </w:r>
    </w:p>
    <w:p w14:paraId="4760D413" w14:textId="77777777" w:rsidR="002A590C" w:rsidRPr="002A590C" w:rsidRDefault="002A590C" w:rsidP="007943C5">
      <w:pPr>
        <w:numPr>
          <w:ilvl w:val="1"/>
          <w:numId w:val="69"/>
        </w:numPr>
        <w:contextualSpacing/>
        <w:rPr>
          <w:lang w:val="en-US"/>
        </w:rPr>
      </w:pPr>
      <w:proofErr w:type="spellStart"/>
      <w:r w:rsidRPr="002A590C">
        <w:rPr>
          <w:lang w:val="en-US"/>
        </w:rPr>
        <w:t>Ingresos_recuperados</w:t>
      </w:r>
      <w:proofErr w:type="spellEnd"/>
      <w:r w:rsidRPr="002A590C">
        <w:rPr>
          <w:lang w:val="en-US"/>
        </w:rPr>
        <w:t xml:space="preserve"> = </w:t>
      </w:r>
      <w:proofErr w:type="spellStart"/>
      <w:r w:rsidRPr="002A590C">
        <w:rPr>
          <w:lang w:val="en-US"/>
        </w:rPr>
        <w:t>Compras_recuperadas</w:t>
      </w:r>
      <w:proofErr w:type="spellEnd"/>
      <w:r w:rsidRPr="002A590C">
        <w:rPr>
          <w:lang w:val="en-US"/>
        </w:rPr>
        <w:t xml:space="preserve"> × 150.</w:t>
      </w:r>
    </w:p>
    <w:p w14:paraId="68B4ADF9" w14:textId="77777777" w:rsidR="002A590C" w:rsidRPr="002A590C" w:rsidRDefault="002A590C" w:rsidP="007943C5">
      <w:pPr>
        <w:numPr>
          <w:ilvl w:val="2"/>
          <w:numId w:val="69"/>
        </w:numPr>
        <w:contextualSpacing/>
        <w:rPr>
          <w:lang w:val="en-US"/>
        </w:rPr>
      </w:pPr>
      <w:r w:rsidRPr="002A590C">
        <w:rPr>
          <w:lang w:val="en-US"/>
        </w:rPr>
        <w:t xml:space="preserve">80 × 150: </w:t>
      </w:r>
      <w:proofErr w:type="spellStart"/>
      <w:r w:rsidRPr="002A590C">
        <w:rPr>
          <w:lang w:val="en-US"/>
        </w:rPr>
        <w:t>calculamos</w:t>
      </w:r>
      <w:proofErr w:type="spellEnd"/>
      <w:r w:rsidRPr="002A590C">
        <w:rPr>
          <w:lang w:val="en-US"/>
        </w:rPr>
        <w:t xml:space="preserve"> paso a paso:</w:t>
      </w:r>
    </w:p>
    <w:p w14:paraId="768317D3" w14:textId="77777777" w:rsidR="002A590C" w:rsidRPr="002A590C" w:rsidRDefault="002A590C" w:rsidP="007943C5">
      <w:pPr>
        <w:numPr>
          <w:ilvl w:val="3"/>
          <w:numId w:val="69"/>
        </w:numPr>
        <w:contextualSpacing/>
        <w:rPr>
          <w:lang w:val="en-US"/>
        </w:rPr>
      </w:pPr>
      <w:r w:rsidRPr="002A590C">
        <w:rPr>
          <w:lang w:val="en-US"/>
        </w:rPr>
        <w:t>8 × 150 = 1,200 → por lo tanto 80 × 150 = 12,000.</w:t>
      </w:r>
    </w:p>
    <w:p w14:paraId="1E35E8D9" w14:textId="77777777" w:rsidR="002A590C" w:rsidRPr="002A590C" w:rsidRDefault="002A590C" w:rsidP="007943C5">
      <w:pPr>
        <w:numPr>
          <w:ilvl w:val="2"/>
          <w:numId w:val="69"/>
        </w:numPr>
        <w:contextualSpacing/>
        <w:rPr>
          <w:lang w:val="en-US"/>
        </w:rPr>
      </w:pPr>
      <w:proofErr w:type="spellStart"/>
      <w:r w:rsidRPr="002A590C">
        <w:rPr>
          <w:lang w:val="en-US"/>
        </w:rPr>
        <w:t>Resultado</w:t>
      </w:r>
      <w:proofErr w:type="spellEnd"/>
      <w:r w:rsidRPr="002A590C">
        <w:rPr>
          <w:lang w:val="en-US"/>
        </w:rPr>
        <w:t xml:space="preserve">: </w:t>
      </w:r>
      <w:r w:rsidRPr="002A590C">
        <w:rPr>
          <w:b/>
          <w:bCs/>
          <w:lang w:val="en-US"/>
        </w:rPr>
        <w:t>12,000 NIO</w:t>
      </w:r>
      <w:r w:rsidRPr="002A590C">
        <w:rPr>
          <w:lang w:val="en-US"/>
        </w:rPr>
        <w:t xml:space="preserve"> </w:t>
      </w:r>
      <w:proofErr w:type="spellStart"/>
      <w:r w:rsidRPr="002A590C">
        <w:rPr>
          <w:lang w:val="en-US"/>
        </w:rPr>
        <w:t>ingresos</w:t>
      </w:r>
      <w:proofErr w:type="spellEnd"/>
      <w:r w:rsidRPr="002A590C">
        <w:rPr>
          <w:lang w:val="en-US"/>
        </w:rPr>
        <w:t xml:space="preserve"> </w:t>
      </w:r>
      <w:proofErr w:type="spellStart"/>
      <w:r w:rsidRPr="002A590C">
        <w:rPr>
          <w:lang w:val="en-US"/>
        </w:rPr>
        <w:t>adicionales</w:t>
      </w:r>
      <w:proofErr w:type="spellEnd"/>
      <w:r w:rsidRPr="002A590C">
        <w:rPr>
          <w:lang w:val="en-US"/>
        </w:rPr>
        <w:t>.</w:t>
      </w:r>
    </w:p>
    <w:p w14:paraId="15329597" w14:textId="77777777" w:rsidR="002A590C" w:rsidRPr="002A590C" w:rsidRDefault="002A590C" w:rsidP="007943C5">
      <w:pPr>
        <w:numPr>
          <w:ilvl w:val="0"/>
          <w:numId w:val="69"/>
        </w:numPr>
        <w:contextualSpacing/>
      </w:pPr>
      <w:r w:rsidRPr="002A590C">
        <w:rPr>
          <w:b/>
          <w:bCs/>
        </w:rPr>
        <w:t xml:space="preserve">ROI de la campaña de </w:t>
      </w:r>
      <w:proofErr w:type="spellStart"/>
      <w:r w:rsidRPr="002A590C">
        <w:rPr>
          <w:b/>
          <w:bCs/>
        </w:rPr>
        <w:t>remarketing</w:t>
      </w:r>
      <w:proofErr w:type="spellEnd"/>
    </w:p>
    <w:p w14:paraId="50A183A4" w14:textId="77777777" w:rsidR="002A590C" w:rsidRPr="002A590C" w:rsidRDefault="002A590C" w:rsidP="007943C5">
      <w:pPr>
        <w:numPr>
          <w:ilvl w:val="1"/>
          <w:numId w:val="69"/>
        </w:numPr>
        <w:contextualSpacing/>
        <w:rPr>
          <w:lang w:val="en-US"/>
        </w:rPr>
      </w:pPr>
      <w:proofErr w:type="spellStart"/>
      <w:r w:rsidRPr="002A590C">
        <w:rPr>
          <w:lang w:val="en-US"/>
        </w:rPr>
        <w:t>Coste</w:t>
      </w:r>
      <w:proofErr w:type="spellEnd"/>
      <w:r w:rsidRPr="002A590C">
        <w:rPr>
          <w:lang w:val="en-US"/>
        </w:rPr>
        <w:t xml:space="preserve"> </w:t>
      </w:r>
      <w:proofErr w:type="spellStart"/>
      <w:r w:rsidRPr="002A590C">
        <w:rPr>
          <w:lang w:val="en-US"/>
        </w:rPr>
        <w:t>campaña</w:t>
      </w:r>
      <w:proofErr w:type="spellEnd"/>
      <w:r w:rsidRPr="002A590C">
        <w:rPr>
          <w:lang w:val="en-US"/>
        </w:rPr>
        <w:t xml:space="preserve"> = 2,000 NIO.</w:t>
      </w:r>
    </w:p>
    <w:p w14:paraId="5F4416D9" w14:textId="77777777" w:rsidR="002A590C" w:rsidRPr="002A590C" w:rsidRDefault="002A590C" w:rsidP="007943C5">
      <w:pPr>
        <w:numPr>
          <w:ilvl w:val="1"/>
          <w:numId w:val="69"/>
        </w:numPr>
        <w:contextualSpacing/>
      </w:pPr>
      <w:r w:rsidRPr="002A590C">
        <w:t xml:space="preserve">Ganancia neta = </w:t>
      </w:r>
      <w:proofErr w:type="spellStart"/>
      <w:r w:rsidRPr="002A590C">
        <w:t>Ingresos_recuperados</w:t>
      </w:r>
      <w:proofErr w:type="spellEnd"/>
      <w:r w:rsidRPr="002A590C">
        <w:t xml:space="preserve"> − Coste campaña.</w:t>
      </w:r>
    </w:p>
    <w:p w14:paraId="522D6EBA" w14:textId="77777777" w:rsidR="002A590C" w:rsidRPr="002A590C" w:rsidRDefault="002A590C" w:rsidP="007943C5">
      <w:pPr>
        <w:numPr>
          <w:ilvl w:val="2"/>
          <w:numId w:val="69"/>
        </w:numPr>
        <w:contextualSpacing/>
        <w:rPr>
          <w:lang w:val="en-US"/>
        </w:rPr>
      </w:pPr>
      <w:r w:rsidRPr="002A590C">
        <w:rPr>
          <w:lang w:val="en-US"/>
        </w:rPr>
        <w:t>12,000 − 2,000 = 10,000.</w:t>
      </w:r>
    </w:p>
    <w:p w14:paraId="33FDC4FD" w14:textId="77777777" w:rsidR="002A590C" w:rsidRPr="002A590C" w:rsidRDefault="002A590C" w:rsidP="007943C5">
      <w:pPr>
        <w:numPr>
          <w:ilvl w:val="1"/>
          <w:numId w:val="69"/>
        </w:numPr>
        <w:contextualSpacing/>
      </w:pPr>
      <w:r w:rsidRPr="002A590C">
        <w:t>ROI = Ganancia neta / Coste campaña.</w:t>
      </w:r>
    </w:p>
    <w:p w14:paraId="297AFB92" w14:textId="77777777" w:rsidR="002A590C" w:rsidRPr="002A590C" w:rsidRDefault="002A590C" w:rsidP="007943C5">
      <w:pPr>
        <w:numPr>
          <w:ilvl w:val="2"/>
          <w:numId w:val="69"/>
        </w:numPr>
        <w:contextualSpacing/>
        <w:rPr>
          <w:lang w:val="en-US"/>
        </w:rPr>
      </w:pPr>
      <w:r w:rsidRPr="002A590C">
        <w:rPr>
          <w:lang w:val="en-US"/>
        </w:rPr>
        <w:t>10,000 / 2,000 = 5.</w:t>
      </w:r>
    </w:p>
    <w:p w14:paraId="6E11EBD3" w14:textId="77777777" w:rsidR="002A590C" w:rsidRPr="002A590C" w:rsidRDefault="002A590C" w:rsidP="007943C5">
      <w:pPr>
        <w:numPr>
          <w:ilvl w:val="2"/>
          <w:numId w:val="69"/>
        </w:numPr>
        <w:contextualSpacing/>
      </w:pPr>
      <w:r w:rsidRPr="002A590C">
        <w:t xml:space="preserve">Interpretación: ROI = 5 → </w:t>
      </w:r>
      <w:r w:rsidRPr="002A590C">
        <w:rPr>
          <w:b/>
          <w:bCs/>
        </w:rPr>
        <w:t>500%</w:t>
      </w:r>
      <w:r w:rsidRPr="002A590C">
        <w:t xml:space="preserve"> (por cada 1 NIO invertido, se recuperan 5 NIO netos).</w:t>
      </w:r>
    </w:p>
    <w:p w14:paraId="4090EB0C" w14:textId="7FCB17AC" w:rsidR="002A590C" w:rsidRPr="002A590C" w:rsidRDefault="002A590C" w:rsidP="002A590C">
      <w:pPr>
        <w:contextualSpacing/>
      </w:pPr>
      <w:r w:rsidRPr="002A590C">
        <w:rPr>
          <w:b/>
          <w:bCs/>
        </w:rPr>
        <w:t>Conclusión</w:t>
      </w:r>
      <w:r w:rsidRPr="002A590C">
        <w:t xml:space="preserve">: si los supuestos se cumplen, la campaña de </w:t>
      </w:r>
      <w:proofErr w:type="spellStart"/>
      <w:r w:rsidRPr="002A590C">
        <w:t>remarketing</w:t>
      </w:r>
      <w:proofErr w:type="spellEnd"/>
      <w:r w:rsidRPr="002A590C">
        <w:t xml:space="preserve"> es altamente rentable; pero hay que validar tasas reales con A/B </w:t>
      </w:r>
      <w:proofErr w:type="spellStart"/>
      <w:r w:rsidRPr="002A590C">
        <w:t>tests</w:t>
      </w:r>
      <w:proofErr w:type="spellEnd"/>
      <w:r w:rsidRPr="002A590C">
        <w:t xml:space="preserve"> y control estadístico (ver sección de medición).</w:t>
      </w:r>
    </w:p>
    <w:p w14:paraId="12960CB2" w14:textId="2D580C1C" w:rsidR="002A590C" w:rsidRPr="007A709D" w:rsidRDefault="002A590C" w:rsidP="002A590C">
      <w:pPr>
        <w:contextualSpacing/>
        <w:rPr>
          <w:lang w:val="es-ES"/>
        </w:rPr>
      </w:pPr>
    </w:p>
    <w:p w14:paraId="2171BA45" w14:textId="4FB39388" w:rsidR="002A590C" w:rsidRPr="002A590C" w:rsidRDefault="002A590C" w:rsidP="002A590C">
      <w:pPr>
        <w:contextualSpacing/>
        <w:rPr>
          <w:b/>
          <w:bCs/>
        </w:rPr>
      </w:pPr>
      <w:r w:rsidRPr="002A590C">
        <w:rPr>
          <w:b/>
          <w:bCs/>
        </w:rPr>
        <w:lastRenderedPageBreak/>
        <w:t>Medición de impacto: pruebas controladas y atribución</w:t>
      </w:r>
    </w:p>
    <w:p w14:paraId="2303A5FC" w14:textId="77777777" w:rsidR="002A590C" w:rsidRPr="002A590C" w:rsidRDefault="002A590C" w:rsidP="002A590C">
      <w:pPr>
        <w:contextualSpacing/>
        <w:rPr>
          <w:lang w:val="en-US"/>
        </w:rPr>
      </w:pPr>
      <w:proofErr w:type="spellStart"/>
      <w:r w:rsidRPr="002A590C">
        <w:rPr>
          <w:lang w:val="en-US"/>
        </w:rPr>
        <w:t>Buenas</w:t>
      </w:r>
      <w:proofErr w:type="spellEnd"/>
      <w:r w:rsidRPr="002A590C">
        <w:rPr>
          <w:lang w:val="en-US"/>
        </w:rPr>
        <w:t xml:space="preserve"> </w:t>
      </w:r>
      <w:proofErr w:type="spellStart"/>
      <w:r w:rsidRPr="002A590C">
        <w:rPr>
          <w:lang w:val="en-US"/>
        </w:rPr>
        <w:t>prácticas</w:t>
      </w:r>
      <w:proofErr w:type="spellEnd"/>
      <w:r w:rsidRPr="002A590C">
        <w:rPr>
          <w:lang w:val="en-US"/>
        </w:rPr>
        <w:t xml:space="preserve"> de </w:t>
      </w:r>
      <w:proofErr w:type="spellStart"/>
      <w:r w:rsidRPr="002A590C">
        <w:rPr>
          <w:lang w:val="en-US"/>
        </w:rPr>
        <w:t>medición</w:t>
      </w:r>
      <w:proofErr w:type="spellEnd"/>
      <w:r w:rsidRPr="002A590C">
        <w:rPr>
          <w:lang w:val="en-US"/>
        </w:rPr>
        <w:t>:</w:t>
      </w:r>
    </w:p>
    <w:p w14:paraId="5E0381DF" w14:textId="77777777" w:rsidR="002A590C" w:rsidRPr="002A590C" w:rsidRDefault="002A590C" w:rsidP="007943C5">
      <w:pPr>
        <w:numPr>
          <w:ilvl w:val="0"/>
          <w:numId w:val="70"/>
        </w:numPr>
        <w:contextualSpacing/>
      </w:pPr>
      <w:proofErr w:type="spellStart"/>
      <w:r w:rsidRPr="002A590C">
        <w:rPr>
          <w:b/>
          <w:bCs/>
        </w:rPr>
        <w:t>Holdout</w:t>
      </w:r>
      <w:proofErr w:type="spellEnd"/>
      <w:r w:rsidRPr="002A590C">
        <w:rPr>
          <w:b/>
          <w:bCs/>
        </w:rPr>
        <w:t xml:space="preserve"> / control </w:t>
      </w:r>
      <w:proofErr w:type="spellStart"/>
      <w:r w:rsidRPr="002A590C">
        <w:rPr>
          <w:b/>
          <w:bCs/>
        </w:rPr>
        <w:t>group</w:t>
      </w:r>
      <w:proofErr w:type="spellEnd"/>
      <w:r w:rsidRPr="002A590C">
        <w:t xml:space="preserve">: crear un grupo estadísticamente similar que </w:t>
      </w:r>
      <w:r w:rsidRPr="002A590C">
        <w:rPr>
          <w:b/>
          <w:bCs/>
        </w:rPr>
        <w:t>no</w:t>
      </w:r>
      <w:r w:rsidRPr="002A590C">
        <w:t xml:space="preserve"> reciba </w:t>
      </w:r>
      <w:proofErr w:type="spellStart"/>
      <w:r w:rsidRPr="002A590C">
        <w:t>remarketing</w:t>
      </w:r>
      <w:proofErr w:type="spellEnd"/>
      <w:r w:rsidRPr="002A590C">
        <w:t xml:space="preserve"> para medir </w:t>
      </w:r>
      <w:proofErr w:type="spellStart"/>
      <w:r w:rsidRPr="002A590C">
        <w:t>uplift</w:t>
      </w:r>
      <w:proofErr w:type="spellEnd"/>
      <w:r w:rsidRPr="002A590C">
        <w:t xml:space="preserve"> real.</w:t>
      </w:r>
    </w:p>
    <w:p w14:paraId="479A333C" w14:textId="77777777" w:rsidR="002A590C" w:rsidRPr="002A590C" w:rsidRDefault="002A590C" w:rsidP="007943C5">
      <w:pPr>
        <w:numPr>
          <w:ilvl w:val="0"/>
          <w:numId w:val="70"/>
        </w:numPr>
        <w:contextualSpacing/>
      </w:pPr>
      <w:r w:rsidRPr="002A590C">
        <w:rPr>
          <w:b/>
          <w:bCs/>
        </w:rPr>
        <w:t>Atribución</w:t>
      </w:r>
      <w:r w:rsidRPr="002A590C">
        <w:t xml:space="preserve">: complementar </w:t>
      </w:r>
      <w:proofErr w:type="spellStart"/>
      <w:r w:rsidRPr="002A590C">
        <w:t>last-click</w:t>
      </w:r>
      <w:proofErr w:type="spellEnd"/>
      <w:r w:rsidRPr="002A590C">
        <w:t xml:space="preserve"> con modelos </w:t>
      </w:r>
      <w:proofErr w:type="spellStart"/>
      <w:r w:rsidRPr="002A590C">
        <w:t>multi-touch</w:t>
      </w:r>
      <w:proofErr w:type="spellEnd"/>
      <w:r w:rsidRPr="002A590C">
        <w:t xml:space="preserve"> o data-</w:t>
      </w:r>
      <w:proofErr w:type="spellStart"/>
      <w:r w:rsidRPr="002A590C">
        <w:t>driven</w:t>
      </w:r>
      <w:proofErr w:type="spellEnd"/>
      <w:r w:rsidRPr="002A590C">
        <w:t xml:space="preserve"> para entender contribución del </w:t>
      </w:r>
      <w:proofErr w:type="spellStart"/>
      <w:r w:rsidRPr="002A590C">
        <w:t>remarketing</w:t>
      </w:r>
      <w:proofErr w:type="spellEnd"/>
      <w:r w:rsidRPr="002A590C">
        <w:t>.</w:t>
      </w:r>
    </w:p>
    <w:p w14:paraId="01AC5BDE" w14:textId="77777777" w:rsidR="002A590C" w:rsidRPr="002A590C" w:rsidRDefault="002A590C" w:rsidP="007943C5">
      <w:pPr>
        <w:numPr>
          <w:ilvl w:val="0"/>
          <w:numId w:val="70"/>
        </w:numPr>
        <w:contextualSpacing/>
      </w:pPr>
      <w:r w:rsidRPr="002A590C">
        <w:rPr>
          <w:b/>
          <w:bCs/>
        </w:rPr>
        <w:t>Pruebas estadísticas</w:t>
      </w:r>
      <w:r w:rsidRPr="002A590C">
        <w:t>: definir tamaño de muestra y duración antes de ejecutar (evitar “p-hacking”).</w:t>
      </w:r>
    </w:p>
    <w:p w14:paraId="4C4D09AC" w14:textId="77777777" w:rsidR="002A590C" w:rsidRPr="002A590C" w:rsidRDefault="002A590C" w:rsidP="007943C5">
      <w:pPr>
        <w:numPr>
          <w:ilvl w:val="0"/>
          <w:numId w:val="70"/>
        </w:numPr>
        <w:contextualSpacing/>
      </w:pPr>
      <w:r w:rsidRPr="002A590C">
        <w:rPr>
          <w:b/>
          <w:bCs/>
        </w:rPr>
        <w:t>Métricas de éxito</w:t>
      </w:r>
      <w:r w:rsidRPr="002A590C">
        <w:t xml:space="preserve">: </w:t>
      </w:r>
      <w:proofErr w:type="spellStart"/>
      <w:r w:rsidRPr="002A590C">
        <w:t>lift</w:t>
      </w:r>
      <w:proofErr w:type="spellEnd"/>
      <w:r w:rsidRPr="002A590C">
        <w:t xml:space="preserve"> en tasa de conversión, </w:t>
      </w:r>
      <w:proofErr w:type="spellStart"/>
      <w:r w:rsidRPr="002A590C">
        <w:t>ROAS_remarketing</w:t>
      </w:r>
      <w:proofErr w:type="spellEnd"/>
      <w:r w:rsidRPr="002A590C">
        <w:t xml:space="preserve">, CAC incremental, </w:t>
      </w:r>
      <w:proofErr w:type="spellStart"/>
      <w:r w:rsidRPr="002A590C">
        <w:t>LTV_incremental</w:t>
      </w:r>
      <w:proofErr w:type="spellEnd"/>
      <w:r w:rsidRPr="002A590C">
        <w:t>.</w:t>
      </w:r>
    </w:p>
    <w:p w14:paraId="39E5F742" w14:textId="77777777" w:rsidR="00446B39" w:rsidRDefault="00446B39" w:rsidP="002A590C">
      <w:pPr>
        <w:contextualSpacing/>
      </w:pPr>
    </w:p>
    <w:p w14:paraId="4278E3E7" w14:textId="372FA551" w:rsidR="002A590C" w:rsidRPr="002A590C" w:rsidRDefault="002A590C" w:rsidP="002A590C">
      <w:pPr>
        <w:contextualSpacing/>
      </w:pPr>
      <w:r w:rsidRPr="002A590C">
        <w:t xml:space="preserve">Ejemplo de test: seleccionar aleatoriamente 20% de </w:t>
      </w:r>
      <w:proofErr w:type="spellStart"/>
      <w:r w:rsidRPr="002A590C">
        <w:t>abandonadores</w:t>
      </w:r>
      <w:proofErr w:type="spellEnd"/>
      <w:r w:rsidRPr="002A590C">
        <w:t xml:space="preserve"> como control (no recibirán </w:t>
      </w:r>
      <w:proofErr w:type="spellStart"/>
      <w:r w:rsidRPr="002A590C">
        <w:t>remarketing</w:t>
      </w:r>
      <w:proofErr w:type="spellEnd"/>
      <w:r w:rsidRPr="002A590C">
        <w:t>) y comparar tasa de conversión en 7 días con el 80% que sí recibirán la campaña.</w:t>
      </w:r>
    </w:p>
    <w:p w14:paraId="32CBEC49" w14:textId="464B68DB" w:rsidR="002A590C" w:rsidRPr="007A709D" w:rsidRDefault="002A590C" w:rsidP="002A590C">
      <w:pPr>
        <w:contextualSpacing/>
        <w:rPr>
          <w:lang w:val="es-ES"/>
        </w:rPr>
      </w:pPr>
    </w:p>
    <w:p w14:paraId="54347E6A" w14:textId="77777777" w:rsidR="002A590C" w:rsidRPr="002A590C" w:rsidRDefault="002A590C" w:rsidP="002A590C">
      <w:pPr>
        <w:contextualSpacing/>
        <w:rPr>
          <w:b/>
          <w:bCs/>
        </w:rPr>
      </w:pPr>
      <w:r w:rsidRPr="002A590C">
        <w:rPr>
          <w:b/>
          <w:bCs/>
        </w:rPr>
        <w:t xml:space="preserve">8. Canales de </w:t>
      </w:r>
      <w:proofErr w:type="spellStart"/>
      <w:r w:rsidRPr="002A590C">
        <w:rPr>
          <w:b/>
          <w:bCs/>
        </w:rPr>
        <w:t>remarketing</w:t>
      </w:r>
      <w:proofErr w:type="spellEnd"/>
      <w:r w:rsidRPr="002A590C">
        <w:rPr>
          <w:b/>
          <w:bCs/>
        </w:rPr>
        <w:t xml:space="preserve"> y formatos relevantes</w:t>
      </w:r>
    </w:p>
    <w:p w14:paraId="7CE296CD" w14:textId="77777777" w:rsidR="002A590C" w:rsidRPr="002A590C" w:rsidRDefault="002A590C" w:rsidP="007943C5">
      <w:pPr>
        <w:numPr>
          <w:ilvl w:val="0"/>
          <w:numId w:val="71"/>
        </w:numPr>
        <w:contextualSpacing/>
      </w:pPr>
      <w:r w:rsidRPr="002A590C">
        <w:rPr>
          <w:b/>
          <w:bCs/>
        </w:rPr>
        <w:t>Email / SMS / WhatsApp</w:t>
      </w:r>
      <w:r w:rsidRPr="002A590C">
        <w:t>: alta conversión cuando hay consentimiento; mejor para recordatorios y ofertas con CTA directo.</w:t>
      </w:r>
    </w:p>
    <w:p w14:paraId="1BC01EB3" w14:textId="77777777" w:rsidR="002A590C" w:rsidRPr="002A590C" w:rsidRDefault="002A590C" w:rsidP="007943C5">
      <w:pPr>
        <w:numPr>
          <w:ilvl w:val="0"/>
          <w:numId w:val="71"/>
        </w:numPr>
        <w:contextualSpacing/>
      </w:pPr>
      <w:proofErr w:type="spellStart"/>
      <w:r w:rsidRPr="002A590C">
        <w:rPr>
          <w:b/>
          <w:bCs/>
        </w:rPr>
        <w:t>Push</w:t>
      </w:r>
      <w:proofErr w:type="spellEnd"/>
      <w:r w:rsidRPr="002A590C">
        <w:rPr>
          <w:b/>
          <w:bCs/>
        </w:rPr>
        <w:t xml:space="preserve"> / </w:t>
      </w:r>
      <w:proofErr w:type="spellStart"/>
      <w:r w:rsidRPr="002A590C">
        <w:rPr>
          <w:b/>
          <w:bCs/>
        </w:rPr>
        <w:t>In-app</w:t>
      </w:r>
      <w:proofErr w:type="spellEnd"/>
      <w:r w:rsidRPr="002A590C">
        <w:t>: excelente para carritos recientes (T &lt; 24h), alta visibilidad.</w:t>
      </w:r>
    </w:p>
    <w:p w14:paraId="346685FB" w14:textId="77777777" w:rsidR="002A590C" w:rsidRPr="002A590C" w:rsidRDefault="002A590C" w:rsidP="007943C5">
      <w:pPr>
        <w:numPr>
          <w:ilvl w:val="0"/>
          <w:numId w:val="71"/>
        </w:numPr>
        <w:contextualSpacing/>
        <w:rPr>
          <w:lang w:val="en-US"/>
        </w:rPr>
      </w:pPr>
      <w:r w:rsidRPr="002A590C">
        <w:rPr>
          <w:b/>
          <w:bCs/>
          <w:lang w:val="en-US"/>
        </w:rPr>
        <w:t>Display y Social (Dynamic Remarketing)</w:t>
      </w:r>
      <w:r w:rsidRPr="002A590C">
        <w:rPr>
          <w:lang w:val="en-US"/>
        </w:rPr>
        <w:t xml:space="preserve">: </w:t>
      </w:r>
      <w:proofErr w:type="spellStart"/>
      <w:r w:rsidRPr="002A590C">
        <w:rPr>
          <w:lang w:val="en-US"/>
        </w:rPr>
        <w:t>mostrar</w:t>
      </w:r>
      <w:proofErr w:type="spellEnd"/>
      <w:r w:rsidRPr="002A590C">
        <w:rPr>
          <w:lang w:val="en-US"/>
        </w:rPr>
        <w:t xml:space="preserve"> </w:t>
      </w:r>
      <w:proofErr w:type="spellStart"/>
      <w:r w:rsidRPr="002A590C">
        <w:rPr>
          <w:lang w:val="en-US"/>
        </w:rPr>
        <w:t>productos</w:t>
      </w:r>
      <w:proofErr w:type="spellEnd"/>
      <w:r w:rsidRPr="002A590C">
        <w:rPr>
          <w:lang w:val="en-US"/>
        </w:rPr>
        <w:t xml:space="preserve"> </w:t>
      </w:r>
      <w:proofErr w:type="spellStart"/>
      <w:r w:rsidRPr="002A590C">
        <w:rPr>
          <w:lang w:val="en-US"/>
        </w:rPr>
        <w:t>exactos</w:t>
      </w:r>
      <w:proofErr w:type="spellEnd"/>
      <w:r w:rsidRPr="002A590C">
        <w:rPr>
          <w:lang w:val="en-US"/>
        </w:rPr>
        <w:t xml:space="preserve"> </w:t>
      </w:r>
      <w:proofErr w:type="spellStart"/>
      <w:r w:rsidRPr="002A590C">
        <w:rPr>
          <w:lang w:val="en-US"/>
        </w:rPr>
        <w:t>en</w:t>
      </w:r>
      <w:proofErr w:type="spellEnd"/>
      <w:r w:rsidRPr="002A590C">
        <w:rPr>
          <w:lang w:val="en-US"/>
        </w:rPr>
        <w:t xml:space="preserve"> </w:t>
      </w:r>
      <w:proofErr w:type="spellStart"/>
      <w:r w:rsidRPr="002A590C">
        <w:rPr>
          <w:lang w:val="en-US"/>
        </w:rPr>
        <w:t>anuncios</w:t>
      </w:r>
      <w:proofErr w:type="spellEnd"/>
      <w:r w:rsidRPr="002A590C">
        <w:rPr>
          <w:lang w:val="en-US"/>
        </w:rPr>
        <w:t xml:space="preserve"> (catalog ads </w:t>
      </w:r>
      <w:proofErr w:type="spellStart"/>
      <w:r w:rsidRPr="002A590C">
        <w:rPr>
          <w:lang w:val="en-US"/>
        </w:rPr>
        <w:t>en</w:t>
      </w:r>
      <w:proofErr w:type="spellEnd"/>
      <w:r w:rsidRPr="002A590C">
        <w:rPr>
          <w:lang w:val="en-US"/>
        </w:rPr>
        <w:t xml:space="preserve"> Facebook/Meta, Google Dynamic Remarketing).</w:t>
      </w:r>
    </w:p>
    <w:p w14:paraId="5C2EB690" w14:textId="77777777" w:rsidR="002A590C" w:rsidRPr="002A590C" w:rsidRDefault="002A590C" w:rsidP="007943C5">
      <w:pPr>
        <w:numPr>
          <w:ilvl w:val="0"/>
          <w:numId w:val="71"/>
        </w:numPr>
        <w:contextualSpacing/>
      </w:pPr>
      <w:proofErr w:type="spellStart"/>
      <w:r w:rsidRPr="002A590C">
        <w:rPr>
          <w:b/>
          <w:bCs/>
        </w:rPr>
        <w:t>Paid</w:t>
      </w:r>
      <w:proofErr w:type="spellEnd"/>
      <w:r w:rsidRPr="002A590C">
        <w:rPr>
          <w:b/>
          <w:bCs/>
        </w:rPr>
        <w:t xml:space="preserve"> </w:t>
      </w:r>
      <w:proofErr w:type="spellStart"/>
      <w:r w:rsidRPr="002A590C">
        <w:rPr>
          <w:b/>
          <w:bCs/>
        </w:rPr>
        <w:t>Search</w:t>
      </w:r>
      <w:proofErr w:type="spellEnd"/>
      <w:r w:rsidRPr="002A590C">
        <w:rPr>
          <w:b/>
          <w:bCs/>
        </w:rPr>
        <w:t xml:space="preserve"> (RLSA)</w:t>
      </w:r>
      <w:r w:rsidRPr="002A590C">
        <w:t xml:space="preserve">: audiencias </w:t>
      </w:r>
      <w:proofErr w:type="spellStart"/>
      <w:r w:rsidRPr="002A590C">
        <w:t>re-segmentadas</w:t>
      </w:r>
      <w:proofErr w:type="spellEnd"/>
      <w:r w:rsidRPr="002A590C">
        <w:t xml:space="preserve"> en Google </w:t>
      </w:r>
      <w:proofErr w:type="spellStart"/>
      <w:r w:rsidRPr="002A590C">
        <w:t>Ads</w:t>
      </w:r>
      <w:proofErr w:type="spellEnd"/>
      <w:r w:rsidRPr="002A590C">
        <w:t xml:space="preserve"> al buscar términos relacionados.</w:t>
      </w:r>
    </w:p>
    <w:p w14:paraId="37A19B43" w14:textId="77777777" w:rsidR="00446B39" w:rsidRDefault="00446B39" w:rsidP="002A590C">
      <w:pPr>
        <w:contextualSpacing/>
      </w:pPr>
    </w:p>
    <w:p w14:paraId="071E9DFD" w14:textId="56027725" w:rsidR="002A590C" w:rsidRPr="002A590C" w:rsidRDefault="002A590C" w:rsidP="002A590C">
      <w:pPr>
        <w:contextualSpacing/>
      </w:pPr>
      <w:r w:rsidRPr="002A590C">
        <w:t xml:space="preserve">Cada canal tiene coste y efectividad distinta; el </w:t>
      </w:r>
      <w:proofErr w:type="spellStart"/>
      <w:r w:rsidRPr="002A590C">
        <w:t>mix</w:t>
      </w:r>
      <w:proofErr w:type="spellEnd"/>
      <w:r w:rsidRPr="002A590C">
        <w:t xml:space="preserve"> se decide por CAC objetivo y permisos del usuario.</w:t>
      </w:r>
    </w:p>
    <w:p w14:paraId="3C9FA710" w14:textId="4DCE247E" w:rsidR="002A590C" w:rsidRPr="007A709D" w:rsidRDefault="002A590C" w:rsidP="002A590C">
      <w:pPr>
        <w:contextualSpacing/>
        <w:rPr>
          <w:lang w:val="es-ES"/>
        </w:rPr>
      </w:pPr>
    </w:p>
    <w:p w14:paraId="4FEC9F6C" w14:textId="77777777" w:rsidR="00446B39" w:rsidRPr="007A709D" w:rsidRDefault="00446B39" w:rsidP="002A590C">
      <w:pPr>
        <w:contextualSpacing/>
        <w:rPr>
          <w:lang w:val="es-ES"/>
        </w:rPr>
      </w:pPr>
    </w:p>
    <w:p w14:paraId="55E194CD" w14:textId="77777777" w:rsidR="00446B39" w:rsidRPr="007A709D" w:rsidRDefault="00446B39" w:rsidP="002A590C">
      <w:pPr>
        <w:contextualSpacing/>
        <w:rPr>
          <w:lang w:val="es-ES"/>
        </w:rPr>
      </w:pPr>
    </w:p>
    <w:p w14:paraId="54DA99AA" w14:textId="77777777" w:rsidR="00446B39" w:rsidRPr="007A709D" w:rsidRDefault="00446B39" w:rsidP="002A590C">
      <w:pPr>
        <w:contextualSpacing/>
        <w:rPr>
          <w:lang w:val="es-ES"/>
        </w:rPr>
      </w:pPr>
    </w:p>
    <w:p w14:paraId="53D8D479" w14:textId="0DB69567" w:rsidR="002A590C" w:rsidRPr="002A590C" w:rsidRDefault="002A590C" w:rsidP="002A590C">
      <w:pPr>
        <w:contextualSpacing/>
        <w:rPr>
          <w:b/>
          <w:bCs/>
        </w:rPr>
      </w:pPr>
      <w:r w:rsidRPr="002A590C">
        <w:rPr>
          <w:b/>
          <w:bCs/>
        </w:rPr>
        <w:lastRenderedPageBreak/>
        <w:t>Privacidad, consentimiento y cumplimiento ético</w:t>
      </w:r>
    </w:p>
    <w:p w14:paraId="405C009F" w14:textId="77777777" w:rsidR="002A590C" w:rsidRPr="002A590C" w:rsidRDefault="002A590C" w:rsidP="007943C5">
      <w:pPr>
        <w:numPr>
          <w:ilvl w:val="0"/>
          <w:numId w:val="72"/>
        </w:numPr>
        <w:contextualSpacing/>
      </w:pPr>
      <w:r w:rsidRPr="002A590C">
        <w:t xml:space="preserve">Solicitar </w:t>
      </w:r>
      <w:r w:rsidRPr="002A590C">
        <w:rPr>
          <w:b/>
          <w:bCs/>
        </w:rPr>
        <w:t>consentimiento explícito</w:t>
      </w:r>
      <w:r w:rsidRPr="002A590C">
        <w:t xml:space="preserve"> para comunicaciones (</w:t>
      </w:r>
      <w:proofErr w:type="spellStart"/>
      <w:r w:rsidRPr="002A590C">
        <w:t>checkbox</w:t>
      </w:r>
      <w:proofErr w:type="spellEnd"/>
      <w:r w:rsidRPr="002A590C">
        <w:t xml:space="preserve"> en </w:t>
      </w:r>
      <w:proofErr w:type="spellStart"/>
      <w:r w:rsidRPr="002A590C">
        <w:t>onboarding</w:t>
      </w:r>
      <w:proofErr w:type="spellEnd"/>
      <w:r w:rsidRPr="002A590C">
        <w:t>).</w:t>
      </w:r>
    </w:p>
    <w:p w14:paraId="2490A55C" w14:textId="77777777" w:rsidR="002A590C" w:rsidRPr="002A590C" w:rsidRDefault="002A590C" w:rsidP="007943C5">
      <w:pPr>
        <w:numPr>
          <w:ilvl w:val="0"/>
          <w:numId w:val="72"/>
        </w:numPr>
        <w:contextualSpacing/>
      </w:pPr>
      <w:r w:rsidRPr="002A590C">
        <w:t xml:space="preserve">Mantener </w:t>
      </w:r>
      <w:r w:rsidRPr="002A590C">
        <w:rPr>
          <w:b/>
          <w:bCs/>
        </w:rPr>
        <w:t>listas de supresión</w:t>
      </w:r>
      <w:r w:rsidRPr="002A590C">
        <w:t xml:space="preserve"> y respetar </w:t>
      </w:r>
      <w:proofErr w:type="spellStart"/>
      <w:r w:rsidRPr="002A590C">
        <w:t>opt-outs</w:t>
      </w:r>
      <w:proofErr w:type="spellEnd"/>
      <w:r w:rsidRPr="002A590C">
        <w:t xml:space="preserve"> inmediatamente.</w:t>
      </w:r>
    </w:p>
    <w:p w14:paraId="5C248CD7" w14:textId="77777777" w:rsidR="002A590C" w:rsidRPr="002A590C" w:rsidRDefault="002A590C" w:rsidP="007943C5">
      <w:pPr>
        <w:numPr>
          <w:ilvl w:val="0"/>
          <w:numId w:val="72"/>
        </w:numPr>
        <w:contextualSpacing/>
      </w:pPr>
      <w:r w:rsidRPr="002A590C">
        <w:t xml:space="preserve">Enviar sólo comunicaciones relevantes y en la frecuencia correcta para evitar molestia (y </w:t>
      </w:r>
      <w:proofErr w:type="spellStart"/>
      <w:r w:rsidRPr="002A590C">
        <w:t>churn</w:t>
      </w:r>
      <w:proofErr w:type="spellEnd"/>
      <w:r w:rsidRPr="002A590C">
        <w:t>).</w:t>
      </w:r>
    </w:p>
    <w:p w14:paraId="013C0CD2" w14:textId="77777777" w:rsidR="002A590C" w:rsidRPr="002A590C" w:rsidRDefault="002A590C" w:rsidP="007943C5">
      <w:pPr>
        <w:numPr>
          <w:ilvl w:val="0"/>
          <w:numId w:val="72"/>
        </w:numPr>
        <w:contextualSpacing/>
      </w:pPr>
      <w:r w:rsidRPr="002A590C">
        <w:t>Almacenar datos con buenas prácticas de seguridad (encriptación, acceso limitado).</w:t>
      </w:r>
    </w:p>
    <w:p w14:paraId="77C4794D" w14:textId="77777777" w:rsidR="002A590C" w:rsidRPr="002A590C" w:rsidRDefault="002A590C" w:rsidP="007943C5">
      <w:pPr>
        <w:numPr>
          <w:ilvl w:val="0"/>
          <w:numId w:val="72"/>
        </w:numPr>
        <w:contextualSpacing/>
      </w:pPr>
      <w:r w:rsidRPr="002A590C">
        <w:t>Documentar la política de retención de datos y borrado por solicitud del usuario.</w:t>
      </w:r>
    </w:p>
    <w:p w14:paraId="476E74D6" w14:textId="308E3BE1" w:rsidR="002A590C" w:rsidRPr="007A709D" w:rsidRDefault="002A590C" w:rsidP="002A590C">
      <w:pPr>
        <w:contextualSpacing/>
        <w:rPr>
          <w:lang w:val="es-ES"/>
        </w:rPr>
      </w:pPr>
    </w:p>
    <w:p w14:paraId="7385107A" w14:textId="23B0DB2D" w:rsidR="002A590C" w:rsidRPr="002A590C" w:rsidRDefault="002A590C" w:rsidP="002A590C">
      <w:pPr>
        <w:contextualSpacing/>
        <w:rPr>
          <w:b/>
          <w:bCs/>
        </w:rPr>
      </w:pPr>
      <w:r w:rsidRPr="002A590C">
        <w:rPr>
          <w:b/>
          <w:bCs/>
        </w:rPr>
        <w:t>Implementación técnica — ejemplos prácticos</w:t>
      </w:r>
    </w:p>
    <w:p w14:paraId="52D6173F" w14:textId="329DFCA0" w:rsidR="002A590C" w:rsidRPr="002A590C" w:rsidRDefault="002A590C" w:rsidP="002A590C">
      <w:pPr>
        <w:contextualSpacing/>
        <w:rPr>
          <w:b/>
          <w:bCs/>
        </w:rPr>
      </w:pPr>
      <w:r w:rsidRPr="002A590C">
        <w:rPr>
          <w:b/>
          <w:bCs/>
        </w:rPr>
        <w:t>SQL: crear audiencia “</w:t>
      </w:r>
      <w:proofErr w:type="spellStart"/>
      <w:r w:rsidRPr="002A590C">
        <w:rPr>
          <w:b/>
          <w:bCs/>
        </w:rPr>
        <w:t>add_to_cart</w:t>
      </w:r>
      <w:proofErr w:type="spellEnd"/>
      <w:r w:rsidRPr="002A590C">
        <w:rPr>
          <w:b/>
          <w:bCs/>
        </w:rPr>
        <w:t xml:space="preserve"> sin </w:t>
      </w:r>
      <w:proofErr w:type="spellStart"/>
      <w:r w:rsidRPr="002A590C">
        <w:rPr>
          <w:b/>
          <w:bCs/>
        </w:rPr>
        <w:t>purchase</w:t>
      </w:r>
      <w:proofErr w:type="spellEnd"/>
      <w:r w:rsidRPr="002A590C">
        <w:rPr>
          <w:b/>
          <w:bCs/>
        </w:rPr>
        <w:t xml:space="preserve"> en últimos 7 días”</w:t>
      </w:r>
    </w:p>
    <w:p w14:paraId="7A46C0B2" w14:textId="77777777" w:rsidR="002A590C" w:rsidRPr="002A590C" w:rsidRDefault="002A590C" w:rsidP="006E16E1">
      <w:pPr>
        <w:pStyle w:val="Cdigo"/>
        <w:rPr>
          <w:lang w:val="en-US"/>
        </w:rPr>
      </w:pPr>
      <w:r w:rsidRPr="002A590C">
        <w:rPr>
          <w:lang w:val="en-US"/>
        </w:rPr>
        <w:t xml:space="preserve">-- </w:t>
      </w:r>
      <w:proofErr w:type="spellStart"/>
      <w:r w:rsidRPr="002A590C">
        <w:rPr>
          <w:lang w:val="en-US"/>
        </w:rPr>
        <w:t>Asume</w:t>
      </w:r>
      <w:proofErr w:type="spellEnd"/>
      <w:r w:rsidRPr="002A590C">
        <w:rPr>
          <w:lang w:val="en-US"/>
        </w:rPr>
        <w:t xml:space="preserve"> una </w:t>
      </w:r>
      <w:proofErr w:type="spellStart"/>
      <w:r w:rsidRPr="002A590C">
        <w:rPr>
          <w:lang w:val="en-US"/>
        </w:rPr>
        <w:t>tabla</w:t>
      </w:r>
      <w:proofErr w:type="spellEnd"/>
      <w:r w:rsidRPr="002A590C">
        <w:rPr>
          <w:lang w:val="en-US"/>
        </w:rPr>
        <w:t xml:space="preserve"> </w:t>
      </w:r>
      <w:proofErr w:type="gramStart"/>
      <w:r w:rsidRPr="002A590C">
        <w:rPr>
          <w:lang w:val="en-US"/>
        </w:rPr>
        <w:t>events(</w:t>
      </w:r>
      <w:proofErr w:type="spellStart"/>
      <w:proofErr w:type="gramEnd"/>
      <w:r w:rsidRPr="002A590C">
        <w:rPr>
          <w:lang w:val="en-US"/>
        </w:rPr>
        <w:t>user_id</w:t>
      </w:r>
      <w:proofErr w:type="spellEnd"/>
      <w:r w:rsidRPr="002A590C">
        <w:rPr>
          <w:lang w:val="en-US"/>
        </w:rPr>
        <w:t xml:space="preserve">, </w:t>
      </w:r>
      <w:proofErr w:type="spellStart"/>
      <w:r w:rsidRPr="002A590C">
        <w:rPr>
          <w:lang w:val="en-US"/>
        </w:rPr>
        <w:t>event_name</w:t>
      </w:r>
      <w:proofErr w:type="spellEnd"/>
      <w:r w:rsidRPr="002A590C">
        <w:rPr>
          <w:lang w:val="en-US"/>
        </w:rPr>
        <w:t xml:space="preserve">, </w:t>
      </w:r>
      <w:proofErr w:type="spellStart"/>
      <w:r w:rsidRPr="002A590C">
        <w:rPr>
          <w:lang w:val="en-US"/>
        </w:rPr>
        <w:t>event_time</w:t>
      </w:r>
      <w:proofErr w:type="spellEnd"/>
      <w:r w:rsidRPr="002A590C">
        <w:rPr>
          <w:lang w:val="en-US"/>
        </w:rPr>
        <w:t>, properties)</w:t>
      </w:r>
    </w:p>
    <w:p w14:paraId="075B73B0" w14:textId="77777777" w:rsidR="002A590C" w:rsidRPr="002A590C" w:rsidRDefault="002A590C" w:rsidP="006E16E1">
      <w:pPr>
        <w:pStyle w:val="Cdigo"/>
        <w:rPr>
          <w:lang w:val="en-US"/>
        </w:rPr>
      </w:pPr>
      <w:r w:rsidRPr="002A590C">
        <w:rPr>
          <w:lang w:val="en-US"/>
        </w:rPr>
        <w:t>WITH carts AS (</w:t>
      </w:r>
    </w:p>
    <w:p w14:paraId="5A71E6B3" w14:textId="77777777" w:rsidR="002A590C" w:rsidRPr="002A590C" w:rsidRDefault="002A590C" w:rsidP="006E16E1">
      <w:pPr>
        <w:pStyle w:val="Cdigo"/>
        <w:rPr>
          <w:lang w:val="en-US"/>
        </w:rPr>
      </w:pPr>
      <w:r w:rsidRPr="002A590C">
        <w:rPr>
          <w:lang w:val="en-US"/>
        </w:rPr>
        <w:t xml:space="preserve">  SELECT </w:t>
      </w:r>
      <w:proofErr w:type="spellStart"/>
      <w:r w:rsidRPr="002A590C">
        <w:rPr>
          <w:lang w:val="en-US"/>
        </w:rPr>
        <w:t>user_id</w:t>
      </w:r>
      <w:proofErr w:type="spellEnd"/>
      <w:r w:rsidRPr="002A590C">
        <w:rPr>
          <w:lang w:val="en-US"/>
        </w:rPr>
        <w:t xml:space="preserve">, </w:t>
      </w:r>
      <w:proofErr w:type="gramStart"/>
      <w:r w:rsidRPr="002A590C">
        <w:rPr>
          <w:lang w:val="en-US"/>
        </w:rPr>
        <w:t>MAX(</w:t>
      </w:r>
      <w:proofErr w:type="spellStart"/>
      <w:proofErr w:type="gramEnd"/>
      <w:r w:rsidRPr="002A590C">
        <w:rPr>
          <w:lang w:val="en-US"/>
        </w:rPr>
        <w:t>event_time</w:t>
      </w:r>
      <w:proofErr w:type="spellEnd"/>
      <w:r w:rsidRPr="002A590C">
        <w:rPr>
          <w:lang w:val="en-US"/>
        </w:rPr>
        <w:t xml:space="preserve">) AS </w:t>
      </w:r>
      <w:proofErr w:type="spellStart"/>
      <w:r w:rsidRPr="002A590C">
        <w:rPr>
          <w:lang w:val="en-US"/>
        </w:rPr>
        <w:t>last_cart_time</w:t>
      </w:r>
      <w:proofErr w:type="spellEnd"/>
    </w:p>
    <w:p w14:paraId="5EAC50F8" w14:textId="77777777" w:rsidR="002A590C" w:rsidRPr="002A590C" w:rsidRDefault="002A590C" w:rsidP="006E16E1">
      <w:pPr>
        <w:pStyle w:val="Cdigo"/>
        <w:rPr>
          <w:lang w:val="en-US"/>
        </w:rPr>
      </w:pPr>
      <w:r w:rsidRPr="002A590C">
        <w:rPr>
          <w:lang w:val="en-US"/>
        </w:rPr>
        <w:t xml:space="preserve">  FROM events</w:t>
      </w:r>
    </w:p>
    <w:p w14:paraId="13AB222C" w14:textId="77777777" w:rsidR="002A590C" w:rsidRPr="002A590C" w:rsidRDefault="002A590C" w:rsidP="006E16E1">
      <w:pPr>
        <w:pStyle w:val="Cdigo"/>
        <w:rPr>
          <w:lang w:val="en-US"/>
        </w:rPr>
      </w:pPr>
      <w:r w:rsidRPr="002A590C">
        <w:rPr>
          <w:lang w:val="en-US"/>
        </w:rPr>
        <w:t xml:space="preserve">  WHERE </w:t>
      </w:r>
      <w:proofErr w:type="spellStart"/>
      <w:r w:rsidRPr="002A590C">
        <w:rPr>
          <w:lang w:val="en-US"/>
        </w:rPr>
        <w:t>event_name</w:t>
      </w:r>
      <w:proofErr w:type="spellEnd"/>
      <w:r w:rsidRPr="002A590C">
        <w:rPr>
          <w:lang w:val="en-US"/>
        </w:rPr>
        <w:t xml:space="preserve"> = '</w:t>
      </w:r>
      <w:proofErr w:type="spellStart"/>
      <w:r w:rsidRPr="002A590C">
        <w:rPr>
          <w:lang w:val="en-US"/>
        </w:rPr>
        <w:t>add_to_cart</w:t>
      </w:r>
      <w:proofErr w:type="spellEnd"/>
      <w:r w:rsidRPr="002A590C">
        <w:rPr>
          <w:lang w:val="en-US"/>
        </w:rPr>
        <w:t>'</w:t>
      </w:r>
    </w:p>
    <w:p w14:paraId="274AB0ED" w14:textId="77777777" w:rsidR="002A590C" w:rsidRPr="002A590C" w:rsidRDefault="002A590C" w:rsidP="006E16E1">
      <w:pPr>
        <w:pStyle w:val="Cdigo"/>
        <w:rPr>
          <w:lang w:val="en-US"/>
        </w:rPr>
      </w:pPr>
      <w:r w:rsidRPr="002A590C">
        <w:rPr>
          <w:lang w:val="en-US"/>
        </w:rPr>
        <w:t xml:space="preserve">  GROUP BY </w:t>
      </w:r>
      <w:proofErr w:type="spellStart"/>
      <w:r w:rsidRPr="002A590C">
        <w:rPr>
          <w:lang w:val="en-US"/>
        </w:rPr>
        <w:t>user_id</w:t>
      </w:r>
      <w:proofErr w:type="spellEnd"/>
    </w:p>
    <w:p w14:paraId="77723DC0" w14:textId="77777777" w:rsidR="002A590C" w:rsidRPr="002A590C" w:rsidRDefault="002A590C" w:rsidP="006E16E1">
      <w:pPr>
        <w:pStyle w:val="Cdigo"/>
        <w:rPr>
          <w:lang w:val="en-US"/>
        </w:rPr>
      </w:pPr>
      <w:r w:rsidRPr="002A590C">
        <w:rPr>
          <w:lang w:val="en-US"/>
        </w:rPr>
        <w:t>),</w:t>
      </w:r>
    </w:p>
    <w:p w14:paraId="74B7DDCA" w14:textId="77777777" w:rsidR="002A590C" w:rsidRPr="002A590C" w:rsidRDefault="002A590C" w:rsidP="006E16E1">
      <w:pPr>
        <w:pStyle w:val="Cdigo"/>
        <w:rPr>
          <w:lang w:val="en-US"/>
        </w:rPr>
      </w:pPr>
      <w:r w:rsidRPr="002A590C">
        <w:rPr>
          <w:lang w:val="en-US"/>
        </w:rPr>
        <w:t>purchases AS (</w:t>
      </w:r>
    </w:p>
    <w:p w14:paraId="4CC49614" w14:textId="77777777" w:rsidR="002A590C" w:rsidRPr="002A590C" w:rsidRDefault="002A590C" w:rsidP="006E16E1">
      <w:pPr>
        <w:pStyle w:val="Cdigo"/>
        <w:rPr>
          <w:lang w:val="en-US"/>
        </w:rPr>
      </w:pPr>
      <w:r w:rsidRPr="002A590C">
        <w:rPr>
          <w:lang w:val="en-US"/>
        </w:rPr>
        <w:t xml:space="preserve">  SELECT DISTINCT </w:t>
      </w:r>
      <w:proofErr w:type="spellStart"/>
      <w:r w:rsidRPr="002A590C">
        <w:rPr>
          <w:lang w:val="en-US"/>
        </w:rPr>
        <w:t>user_id</w:t>
      </w:r>
      <w:proofErr w:type="spellEnd"/>
    </w:p>
    <w:p w14:paraId="2CBE554F" w14:textId="77777777" w:rsidR="002A590C" w:rsidRPr="002A590C" w:rsidRDefault="002A590C" w:rsidP="006E16E1">
      <w:pPr>
        <w:pStyle w:val="Cdigo"/>
        <w:rPr>
          <w:lang w:val="en-US"/>
        </w:rPr>
      </w:pPr>
      <w:r w:rsidRPr="002A590C">
        <w:rPr>
          <w:lang w:val="en-US"/>
        </w:rPr>
        <w:t xml:space="preserve">  FROM events</w:t>
      </w:r>
    </w:p>
    <w:p w14:paraId="1CDB7B96" w14:textId="77777777" w:rsidR="002A590C" w:rsidRPr="002A590C" w:rsidRDefault="002A590C" w:rsidP="006E16E1">
      <w:pPr>
        <w:pStyle w:val="Cdigo"/>
        <w:rPr>
          <w:lang w:val="en-US"/>
        </w:rPr>
      </w:pPr>
      <w:r w:rsidRPr="002A590C">
        <w:rPr>
          <w:lang w:val="en-US"/>
        </w:rPr>
        <w:t xml:space="preserve">  WHERE </w:t>
      </w:r>
      <w:proofErr w:type="spellStart"/>
      <w:r w:rsidRPr="002A590C">
        <w:rPr>
          <w:lang w:val="en-US"/>
        </w:rPr>
        <w:t>event_name</w:t>
      </w:r>
      <w:proofErr w:type="spellEnd"/>
      <w:r w:rsidRPr="002A590C">
        <w:rPr>
          <w:lang w:val="en-US"/>
        </w:rPr>
        <w:t xml:space="preserve"> = '</w:t>
      </w:r>
      <w:proofErr w:type="spellStart"/>
      <w:r w:rsidRPr="002A590C">
        <w:rPr>
          <w:lang w:val="en-US"/>
        </w:rPr>
        <w:t>complete_purchase</w:t>
      </w:r>
      <w:proofErr w:type="spellEnd"/>
      <w:r w:rsidRPr="002A590C">
        <w:rPr>
          <w:lang w:val="en-US"/>
        </w:rPr>
        <w:t>'</w:t>
      </w:r>
    </w:p>
    <w:p w14:paraId="2B20F2B3" w14:textId="77777777" w:rsidR="002A590C" w:rsidRPr="002A590C" w:rsidRDefault="002A590C" w:rsidP="006E16E1">
      <w:pPr>
        <w:pStyle w:val="Cdigo"/>
        <w:rPr>
          <w:lang w:val="en-US"/>
        </w:rPr>
      </w:pPr>
      <w:r w:rsidRPr="002A590C">
        <w:rPr>
          <w:lang w:val="en-US"/>
        </w:rPr>
        <w:t xml:space="preserve">  AND </w:t>
      </w:r>
      <w:proofErr w:type="spellStart"/>
      <w:r w:rsidRPr="002A590C">
        <w:rPr>
          <w:lang w:val="en-US"/>
        </w:rPr>
        <w:t>event_time</w:t>
      </w:r>
      <w:proofErr w:type="spellEnd"/>
      <w:r w:rsidRPr="002A590C">
        <w:rPr>
          <w:lang w:val="en-US"/>
        </w:rPr>
        <w:t xml:space="preserve"> &gt;= CURRENT_DATE - INTERVAL '7 days'</w:t>
      </w:r>
    </w:p>
    <w:p w14:paraId="2A0B8243" w14:textId="77777777" w:rsidR="002A590C" w:rsidRPr="002A590C" w:rsidRDefault="002A590C" w:rsidP="006E16E1">
      <w:pPr>
        <w:pStyle w:val="Cdigo"/>
        <w:rPr>
          <w:lang w:val="en-US"/>
        </w:rPr>
      </w:pPr>
      <w:r w:rsidRPr="002A590C">
        <w:rPr>
          <w:lang w:val="en-US"/>
        </w:rPr>
        <w:t>)</w:t>
      </w:r>
    </w:p>
    <w:p w14:paraId="169117E3" w14:textId="77777777" w:rsidR="002A590C" w:rsidRPr="002A590C" w:rsidRDefault="002A590C" w:rsidP="006E16E1">
      <w:pPr>
        <w:pStyle w:val="Cdigo"/>
        <w:rPr>
          <w:lang w:val="en-US"/>
        </w:rPr>
      </w:pPr>
      <w:r w:rsidRPr="002A590C">
        <w:rPr>
          <w:lang w:val="en-US"/>
        </w:rPr>
        <w:t xml:space="preserve">SELECT </w:t>
      </w:r>
      <w:proofErr w:type="spellStart"/>
      <w:r w:rsidRPr="002A590C">
        <w:rPr>
          <w:lang w:val="en-US"/>
        </w:rPr>
        <w:t>c.user_id</w:t>
      </w:r>
      <w:proofErr w:type="spellEnd"/>
      <w:r w:rsidRPr="002A590C">
        <w:rPr>
          <w:lang w:val="en-US"/>
        </w:rPr>
        <w:t xml:space="preserve">, </w:t>
      </w:r>
      <w:proofErr w:type="spellStart"/>
      <w:proofErr w:type="gramStart"/>
      <w:r w:rsidRPr="002A590C">
        <w:rPr>
          <w:lang w:val="en-US"/>
        </w:rPr>
        <w:t>c.last</w:t>
      </w:r>
      <w:proofErr w:type="gramEnd"/>
      <w:r w:rsidRPr="002A590C">
        <w:rPr>
          <w:lang w:val="en-US"/>
        </w:rPr>
        <w:t>_cart_time</w:t>
      </w:r>
      <w:proofErr w:type="spellEnd"/>
    </w:p>
    <w:p w14:paraId="574E273F" w14:textId="77777777" w:rsidR="002A590C" w:rsidRPr="002A590C" w:rsidRDefault="002A590C" w:rsidP="006E16E1">
      <w:pPr>
        <w:pStyle w:val="Cdigo"/>
        <w:rPr>
          <w:lang w:val="en-US"/>
        </w:rPr>
      </w:pPr>
      <w:r w:rsidRPr="002A590C">
        <w:rPr>
          <w:lang w:val="en-US"/>
        </w:rPr>
        <w:t>FROM carts c</w:t>
      </w:r>
    </w:p>
    <w:p w14:paraId="6C44762C" w14:textId="77777777" w:rsidR="002A590C" w:rsidRPr="002A590C" w:rsidRDefault="002A590C" w:rsidP="006E16E1">
      <w:pPr>
        <w:pStyle w:val="Cdigo"/>
        <w:rPr>
          <w:lang w:val="en-US"/>
        </w:rPr>
      </w:pPr>
      <w:r w:rsidRPr="002A590C">
        <w:rPr>
          <w:lang w:val="en-US"/>
        </w:rPr>
        <w:t xml:space="preserve">LEFT JOIN purchases p ON </w:t>
      </w:r>
      <w:proofErr w:type="spellStart"/>
      <w:r w:rsidRPr="002A590C">
        <w:rPr>
          <w:lang w:val="en-US"/>
        </w:rPr>
        <w:t>c.user_id</w:t>
      </w:r>
      <w:proofErr w:type="spellEnd"/>
      <w:r w:rsidRPr="002A590C">
        <w:rPr>
          <w:lang w:val="en-US"/>
        </w:rPr>
        <w:t xml:space="preserve"> = </w:t>
      </w:r>
      <w:proofErr w:type="spellStart"/>
      <w:r w:rsidRPr="002A590C">
        <w:rPr>
          <w:lang w:val="en-US"/>
        </w:rPr>
        <w:t>p.user_id</w:t>
      </w:r>
      <w:proofErr w:type="spellEnd"/>
    </w:p>
    <w:p w14:paraId="19767178" w14:textId="77777777" w:rsidR="002A590C" w:rsidRPr="002A590C" w:rsidRDefault="002A590C" w:rsidP="006E16E1">
      <w:pPr>
        <w:pStyle w:val="Cdigo"/>
        <w:rPr>
          <w:lang w:val="en-US"/>
        </w:rPr>
      </w:pPr>
      <w:r w:rsidRPr="002A590C">
        <w:rPr>
          <w:lang w:val="en-US"/>
        </w:rPr>
        <w:t xml:space="preserve">WHERE </w:t>
      </w:r>
      <w:proofErr w:type="spellStart"/>
      <w:r w:rsidRPr="002A590C">
        <w:rPr>
          <w:lang w:val="en-US"/>
        </w:rPr>
        <w:t>p.user_id</w:t>
      </w:r>
      <w:proofErr w:type="spellEnd"/>
      <w:r w:rsidRPr="002A590C">
        <w:rPr>
          <w:lang w:val="en-US"/>
        </w:rPr>
        <w:t xml:space="preserve"> IS NULL</w:t>
      </w:r>
    </w:p>
    <w:p w14:paraId="6FEBC941" w14:textId="77777777" w:rsidR="002A590C" w:rsidRPr="002A590C" w:rsidRDefault="002A590C" w:rsidP="006E16E1">
      <w:pPr>
        <w:pStyle w:val="Cdigo"/>
        <w:rPr>
          <w:lang w:val="en-US"/>
        </w:rPr>
      </w:pPr>
      <w:r w:rsidRPr="002A590C">
        <w:rPr>
          <w:lang w:val="en-US"/>
        </w:rPr>
        <w:t xml:space="preserve">  AND </w:t>
      </w:r>
      <w:proofErr w:type="spellStart"/>
      <w:proofErr w:type="gramStart"/>
      <w:r w:rsidRPr="002A590C">
        <w:rPr>
          <w:lang w:val="en-US"/>
        </w:rPr>
        <w:t>c.last</w:t>
      </w:r>
      <w:proofErr w:type="gramEnd"/>
      <w:r w:rsidRPr="002A590C">
        <w:rPr>
          <w:lang w:val="en-US"/>
        </w:rPr>
        <w:t>_cart_time</w:t>
      </w:r>
      <w:proofErr w:type="spellEnd"/>
      <w:r w:rsidRPr="002A590C">
        <w:rPr>
          <w:lang w:val="en-US"/>
        </w:rPr>
        <w:t xml:space="preserve"> &gt;= CURRENT_DATE - INTERVAL '7 days';</w:t>
      </w:r>
    </w:p>
    <w:p w14:paraId="23ADC191" w14:textId="77777777" w:rsidR="006E16E1" w:rsidRPr="007A709D" w:rsidRDefault="006E16E1" w:rsidP="002A590C">
      <w:pPr>
        <w:contextualSpacing/>
        <w:rPr>
          <w:lang w:val="en-US"/>
        </w:rPr>
      </w:pPr>
    </w:p>
    <w:p w14:paraId="4394B973" w14:textId="5694C09A" w:rsidR="002A590C" w:rsidRDefault="002A590C" w:rsidP="002A590C">
      <w:pPr>
        <w:contextualSpacing/>
      </w:pPr>
      <w:r w:rsidRPr="002A590C">
        <w:t xml:space="preserve">Explicación: este conjunto devuelve usuarios con </w:t>
      </w:r>
      <w:proofErr w:type="spellStart"/>
      <w:r w:rsidRPr="002A590C">
        <w:t>add_to_cart</w:t>
      </w:r>
      <w:proofErr w:type="spellEnd"/>
      <w:r w:rsidRPr="002A590C">
        <w:t xml:space="preserve"> en los últimos 7 días que no aparecen en compras recientes; puede exportarse a la plataforma de </w:t>
      </w:r>
      <w:proofErr w:type="spellStart"/>
      <w:r w:rsidRPr="002A590C">
        <w:t>ads</w:t>
      </w:r>
      <w:proofErr w:type="spellEnd"/>
      <w:r w:rsidRPr="002A590C">
        <w:t xml:space="preserve"> o a la herramienta de email.</w:t>
      </w:r>
    </w:p>
    <w:p w14:paraId="611397D3" w14:textId="77777777" w:rsidR="006E16E1" w:rsidRDefault="006E16E1" w:rsidP="002A590C">
      <w:pPr>
        <w:contextualSpacing/>
      </w:pPr>
    </w:p>
    <w:p w14:paraId="6D892835" w14:textId="77777777" w:rsidR="006E16E1" w:rsidRDefault="006E16E1" w:rsidP="002A590C">
      <w:pPr>
        <w:contextualSpacing/>
      </w:pPr>
    </w:p>
    <w:p w14:paraId="27CF79CE" w14:textId="77777777" w:rsidR="006E16E1" w:rsidRPr="002A590C" w:rsidRDefault="006E16E1" w:rsidP="002A590C">
      <w:pPr>
        <w:contextualSpacing/>
      </w:pPr>
    </w:p>
    <w:p w14:paraId="3B9B4DEA" w14:textId="71AAADF8" w:rsidR="002A590C" w:rsidRPr="002A590C" w:rsidRDefault="002A590C" w:rsidP="002A590C">
      <w:pPr>
        <w:contextualSpacing/>
        <w:rPr>
          <w:b/>
          <w:bCs/>
        </w:rPr>
      </w:pPr>
      <w:r w:rsidRPr="002A590C">
        <w:rPr>
          <w:b/>
          <w:bCs/>
        </w:rPr>
        <w:lastRenderedPageBreak/>
        <w:t xml:space="preserve">Ejemplo de UTM para </w:t>
      </w:r>
      <w:proofErr w:type="spellStart"/>
      <w:r w:rsidRPr="002A590C">
        <w:rPr>
          <w:b/>
          <w:bCs/>
        </w:rPr>
        <w:t>remarketing</w:t>
      </w:r>
      <w:proofErr w:type="spellEnd"/>
      <w:r w:rsidRPr="002A590C">
        <w:rPr>
          <w:b/>
          <w:bCs/>
        </w:rPr>
        <w:t xml:space="preserve"> en un email</w:t>
      </w:r>
    </w:p>
    <w:p w14:paraId="5008DB61" w14:textId="77777777" w:rsidR="002A590C" w:rsidRPr="002A590C" w:rsidRDefault="002A590C" w:rsidP="006E16E1">
      <w:pPr>
        <w:pStyle w:val="Cdigo"/>
      </w:pPr>
      <w:r w:rsidRPr="002A590C">
        <w:t>https://nutriapp.com/checkout?utm_source=email&amp;utm_medium=remarketing&amp;utm_campaign=cart_recovery_2025_08&amp;utm_content=cart1234</w:t>
      </w:r>
    </w:p>
    <w:p w14:paraId="4311834E" w14:textId="77777777" w:rsidR="006E16E1" w:rsidRDefault="006E16E1" w:rsidP="002A590C">
      <w:pPr>
        <w:contextualSpacing/>
      </w:pPr>
    </w:p>
    <w:p w14:paraId="7ED4FC1D" w14:textId="3BE1088B" w:rsidR="002A590C" w:rsidRDefault="002A590C" w:rsidP="002A590C">
      <w:pPr>
        <w:contextualSpacing/>
      </w:pPr>
      <w:r w:rsidRPr="002A590C">
        <w:t xml:space="preserve">Usar </w:t>
      </w:r>
      <w:proofErr w:type="spellStart"/>
      <w:r w:rsidRPr="002A590C">
        <w:t>UTMs</w:t>
      </w:r>
      <w:proofErr w:type="spellEnd"/>
      <w:r w:rsidRPr="002A590C">
        <w:t xml:space="preserve"> permite atribuir conversiones en Google </w:t>
      </w:r>
      <w:proofErr w:type="spellStart"/>
      <w:r w:rsidRPr="002A590C">
        <w:t>Analytics</w:t>
      </w:r>
      <w:proofErr w:type="spellEnd"/>
      <w:r w:rsidRPr="002A590C">
        <w:t xml:space="preserve"> y facilitar el análisis de ROAS por campaña.</w:t>
      </w:r>
    </w:p>
    <w:p w14:paraId="68EE042B" w14:textId="77777777" w:rsidR="006E16E1" w:rsidRPr="002A590C" w:rsidRDefault="006E16E1" w:rsidP="002A590C">
      <w:pPr>
        <w:contextualSpacing/>
      </w:pPr>
    </w:p>
    <w:p w14:paraId="4BD8E99B" w14:textId="3CD81FA9" w:rsidR="002A590C" w:rsidRPr="002A590C" w:rsidRDefault="002A590C" w:rsidP="002A590C">
      <w:pPr>
        <w:contextualSpacing/>
        <w:rPr>
          <w:b/>
          <w:bCs/>
        </w:rPr>
      </w:pPr>
      <w:r w:rsidRPr="002A590C">
        <w:rPr>
          <w:b/>
          <w:bCs/>
        </w:rPr>
        <w:t xml:space="preserve">Plantilla JSON para </w:t>
      </w:r>
      <w:proofErr w:type="spellStart"/>
      <w:r w:rsidRPr="002A590C">
        <w:rPr>
          <w:b/>
          <w:bCs/>
        </w:rPr>
        <w:t>dynamic</w:t>
      </w:r>
      <w:proofErr w:type="spellEnd"/>
      <w:r w:rsidRPr="002A590C">
        <w:rPr>
          <w:b/>
          <w:bCs/>
        </w:rPr>
        <w:t xml:space="preserve"> </w:t>
      </w:r>
      <w:proofErr w:type="spellStart"/>
      <w:r w:rsidRPr="002A590C">
        <w:rPr>
          <w:b/>
          <w:bCs/>
        </w:rPr>
        <w:t>feed</w:t>
      </w:r>
      <w:proofErr w:type="spellEnd"/>
      <w:r w:rsidRPr="002A590C">
        <w:rPr>
          <w:b/>
          <w:bCs/>
        </w:rPr>
        <w:t xml:space="preserve"> de producto (para anuncios dinámicos)</w:t>
      </w:r>
    </w:p>
    <w:p w14:paraId="5B86CFED" w14:textId="77777777" w:rsidR="002A590C" w:rsidRPr="002A590C" w:rsidRDefault="002A590C" w:rsidP="006E16E1">
      <w:pPr>
        <w:pStyle w:val="Cdigo"/>
        <w:rPr>
          <w:lang w:val="en-US"/>
        </w:rPr>
      </w:pPr>
      <w:r w:rsidRPr="002A590C">
        <w:rPr>
          <w:lang w:val="en-US"/>
        </w:rPr>
        <w:t>{</w:t>
      </w:r>
    </w:p>
    <w:p w14:paraId="5DE39129" w14:textId="77777777" w:rsidR="002A590C" w:rsidRPr="002A590C" w:rsidRDefault="002A590C" w:rsidP="006E16E1">
      <w:pPr>
        <w:pStyle w:val="Cdigo"/>
        <w:rPr>
          <w:lang w:val="en-US"/>
        </w:rPr>
      </w:pPr>
      <w:r w:rsidRPr="002A590C">
        <w:rPr>
          <w:lang w:val="en-US"/>
        </w:rPr>
        <w:t xml:space="preserve">  "id": "product_123",</w:t>
      </w:r>
    </w:p>
    <w:p w14:paraId="7E44B878" w14:textId="77777777" w:rsidR="002A590C" w:rsidRPr="002A590C" w:rsidRDefault="002A590C" w:rsidP="006E16E1">
      <w:pPr>
        <w:pStyle w:val="Cdigo"/>
        <w:rPr>
          <w:lang w:val="en-US"/>
        </w:rPr>
      </w:pPr>
      <w:r w:rsidRPr="002A590C">
        <w:rPr>
          <w:lang w:val="en-US"/>
        </w:rPr>
        <w:t xml:space="preserve">  "title": "Bowl Energía UPN",</w:t>
      </w:r>
    </w:p>
    <w:p w14:paraId="2D65C6FC" w14:textId="77777777" w:rsidR="002A590C" w:rsidRPr="002A590C" w:rsidRDefault="002A590C" w:rsidP="006E16E1">
      <w:pPr>
        <w:pStyle w:val="Cdigo"/>
      </w:pPr>
      <w:r w:rsidRPr="002A590C">
        <w:rPr>
          <w:lang w:val="en-US"/>
        </w:rPr>
        <w:t xml:space="preserve">  </w:t>
      </w:r>
      <w:r w:rsidRPr="002A590C">
        <w:t>"</w:t>
      </w:r>
      <w:proofErr w:type="spellStart"/>
      <w:r w:rsidRPr="002A590C">
        <w:t>description</w:t>
      </w:r>
      <w:proofErr w:type="spellEnd"/>
      <w:r w:rsidRPr="002A590C">
        <w:t>": "Arroz integral, pollo, vegetales, aderezo light",</w:t>
      </w:r>
    </w:p>
    <w:p w14:paraId="348F80E6" w14:textId="77777777" w:rsidR="002A590C" w:rsidRPr="002A590C" w:rsidRDefault="002A590C" w:rsidP="006E16E1">
      <w:pPr>
        <w:pStyle w:val="Cdigo"/>
        <w:rPr>
          <w:lang w:val="en-US"/>
        </w:rPr>
      </w:pPr>
      <w:r w:rsidRPr="002A590C">
        <w:t xml:space="preserve">  </w:t>
      </w:r>
      <w:r w:rsidRPr="002A590C">
        <w:rPr>
          <w:lang w:val="en-US"/>
        </w:rPr>
        <w:t>"</w:t>
      </w:r>
      <w:proofErr w:type="spellStart"/>
      <w:proofErr w:type="gramStart"/>
      <w:r w:rsidRPr="002A590C">
        <w:rPr>
          <w:lang w:val="en-US"/>
        </w:rPr>
        <w:t>image</w:t>
      </w:r>
      <w:proofErr w:type="gramEnd"/>
      <w:r w:rsidRPr="002A590C">
        <w:rPr>
          <w:lang w:val="en-US"/>
        </w:rPr>
        <w:t>_link</w:t>
      </w:r>
      <w:proofErr w:type="spellEnd"/>
      <w:r w:rsidRPr="002A590C">
        <w:rPr>
          <w:lang w:val="en-US"/>
        </w:rPr>
        <w:t>": "https://cdn.nutriapp.com/images/bowl_energia_upn.jpg",</w:t>
      </w:r>
    </w:p>
    <w:p w14:paraId="0050B8BF" w14:textId="77777777" w:rsidR="002A590C" w:rsidRPr="002A590C" w:rsidRDefault="002A590C" w:rsidP="006E16E1">
      <w:pPr>
        <w:pStyle w:val="Cdigo"/>
        <w:rPr>
          <w:lang w:val="en-US"/>
        </w:rPr>
      </w:pPr>
      <w:r w:rsidRPr="002A590C">
        <w:rPr>
          <w:lang w:val="en-US"/>
        </w:rPr>
        <w:t xml:space="preserve">  "price": "120 NIO",</w:t>
      </w:r>
    </w:p>
    <w:p w14:paraId="33CC2BEA" w14:textId="77777777" w:rsidR="002A590C" w:rsidRPr="002A590C" w:rsidRDefault="002A590C" w:rsidP="006E16E1">
      <w:pPr>
        <w:pStyle w:val="Cdigo"/>
        <w:rPr>
          <w:lang w:val="en-US"/>
        </w:rPr>
      </w:pPr>
      <w:r w:rsidRPr="002A590C">
        <w:rPr>
          <w:lang w:val="en-US"/>
        </w:rPr>
        <w:t xml:space="preserve">  "availability": "in stock",</w:t>
      </w:r>
    </w:p>
    <w:p w14:paraId="3ABD7026" w14:textId="77777777" w:rsidR="002A590C" w:rsidRPr="002A590C" w:rsidRDefault="002A590C" w:rsidP="006E16E1">
      <w:pPr>
        <w:pStyle w:val="Cdigo"/>
        <w:rPr>
          <w:lang w:val="en-US"/>
        </w:rPr>
      </w:pPr>
      <w:r w:rsidRPr="002A590C">
        <w:rPr>
          <w:lang w:val="en-US"/>
        </w:rPr>
        <w:t xml:space="preserve">  "</w:t>
      </w:r>
      <w:proofErr w:type="spellStart"/>
      <w:proofErr w:type="gramStart"/>
      <w:r w:rsidRPr="002A590C">
        <w:rPr>
          <w:lang w:val="en-US"/>
        </w:rPr>
        <w:t>product</w:t>
      </w:r>
      <w:proofErr w:type="gramEnd"/>
      <w:r w:rsidRPr="002A590C">
        <w:rPr>
          <w:lang w:val="en-US"/>
        </w:rPr>
        <w:t>_url</w:t>
      </w:r>
      <w:proofErr w:type="spellEnd"/>
      <w:r w:rsidRPr="002A590C">
        <w:rPr>
          <w:lang w:val="en-US"/>
        </w:rPr>
        <w:t>": "https://nutriapp.com/product/123"</w:t>
      </w:r>
    </w:p>
    <w:p w14:paraId="10843641" w14:textId="77777777" w:rsidR="002A590C" w:rsidRDefault="002A590C" w:rsidP="006E16E1">
      <w:pPr>
        <w:pStyle w:val="Cdigo"/>
      </w:pPr>
      <w:r w:rsidRPr="002A590C">
        <w:t>}</w:t>
      </w:r>
    </w:p>
    <w:p w14:paraId="167AD363" w14:textId="77777777" w:rsidR="006E16E1" w:rsidRPr="002A590C" w:rsidRDefault="006E16E1" w:rsidP="002A590C">
      <w:pPr>
        <w:contextualSpacing/>
      </w:pPr>
    </w:p>
    <w:p w14:paraId="3B2203ED" w14:textId="77777777" w:rsidR="002A590C" w:rsidRPr="002A590C" w:rsidRDefault="002A590C" w:rsidP="002A590C">
      <w:pPr>
        <w:contextualSpacing/>
      </w:pPr>
      <w:r w:rsidRPr="002A590C">
        <w:t xml:space="preserve">Con un </w:t>
      </w:r>
      <w:proofErr w:type="spellStart"/>
      <w:r w:rsidRPr="002A590C">
        <w:t>feed</w:t>
      </w:r>
      <w:proofErr w:type="spellEnd"/>
      <w:r w:rsidRPr="002A590C">
        <w:t xml:space="preserve"> así, Facebook/Google pueden mostrar el producto exacto en anuncios dinámicos.</w:t>
      </w:r>
    </w:p>
    <w:p w14:paraId="22FD6A4D" w14:textId="1077F416" w:rsidR="002A590C" w:rsidRPr="007A709D" w:rsidRDefault="002A590C" w:rsidP="002A590C">
      <w:pPr>
        <w:contextualSpacing/>
        <w:rPr>
          <w:lang w:val="es-ES"/>
        </w:rPr>
      </w:pPr>
    </w:p>
    <w:p w14:paraId="6EE3BF39" w14:textId="733F3EAE" w:rsidR="002A590C" w:rsidRPr="002A590C" w:rsidRDefault="002A590C" w:rsidP="002A590C">
      <w:pPr>
        <w:contextualSpacing/>
        <w:rPr>
          <w:b/>
          <w:bCs/>
        </w:rPr>
      </w:pPr>
      <w:r w:rsidRPr="002A590C">
        <w:rPr>
          <w:b/>
          <w:bCs/>
        </w:rPr>
        <w:t>Buenas prácticas operativas y toques finales</w:t>
      </w:r>
    </w:p>
    <w:p w14:paraId="322BD0D7" w14:textId="77777777" w:rsidR="002A590C" w:rsidRPr="002A590C" w:rsidRDefault="002A590C" w:rsidP="007943C5">
      <w:pPr>
        <w:numPr>
          <w:ilvl w:val="0"/>
          <w:numId w:val="73"/>
        </w:numPr>
        <w:contextualSpacing/>
      </w:pPr>
      <w:r w:rsidRPr="002A590C">
        <w:rPr>
          <w:b/>
          <w:bCs/>
        </w:rPr>
        <w:t>Personalización</w:t>
      </w:r>
      <w:r w:rsidRPr="002A590C">
        <w:t xml:space="preserve">: no hay una talla única; usar nombre del usuario, </w:t>
      </w:r>
      <w:proofErr w:type="spellStart"/>
      <w:r w:rsidRPr="002A590C">
        <w:t>items</w:t>
      </w:r>
      <w:proofErr w:type="spellEnd"/>
      <w:r w:rsidRPr="002A590C">
        <w:t xml:space="preserve"> del carrito y segmentación por comportamiento.</w:t>
      </w:r>
    </w:p>
    <w:p w14:paraId="55F78792" w14:textId="77777777" w:rsidR="002A590C" w:rsidRPr="002A590C" w:rsidRDefault="002A590C" w:rsidP="007943C5">
      <w:pPr>
        <w:numPr>
          <w:ilvl w:val="0"/>
          <w:numId w:val="73"/>
        </w:numPr>
        <w:contextualSpacing/>
      </w:pPr>
      <w:r w:rsidRPr="002A590C">
        <w:rPr>
          <w:b/>
          <w:bCs/>
        </w:rPr>
        <w:t>Mensajes claros y honestos</w:t>
      </w:r>
      <w:r w:rsidRPr="002A590C">
        <w:t>: evitar “</w:t>
      </w:r>
      <w:proofErr w:type="spellStart"/>
      <w:r w:rsidRPr="002A590C">
        <w:t>clickbait</w:t>
      </w:r>
      <w:proofErr w:type="spellEnd"/>
      <w:r w:rsidRPr="002A590C">
        <w:t>”; la coherencia genera confianza.</w:t>
      </w:r>
    </w:p>
    <w:p w14:paraId="1418C01D" w14:textId="77777777" w:rsidR="002A590C" w:rsidRPr="002A590C" w:rsidRDefault="002A590C" w:rsidP="007943C5">
      <w:pPr>
        <w:numPr>
          <w:ilvl w:val="0"/>
          <w:numId w:val="73"/>
        </w:numPr>
        <w:contextualSpacing/>
      </w:pPr>
      <w:r w:rsidRPr="002A590C">
        <w:rPr>
          <w:b/>
          <w:bCs/>
        </w:rPr>
        <w:t>Foco en velocidad</w:t>
      </w:r>
      <w:r w:rsidRPr="002A590C">
        <w:t xml:space="preserve">: la velocidad de la experiencia (tiempo de carga, </w:t>
      </w:r>
      <w:proofErr w:type="spellStart"/>
      <w:r w:rsidRPr="002A590C">
        <w:t>checkout</w:t>
      </w:r>
      <w:proofErr w:type="spellEnd"/>
      <w:r w:rsidRPr="002A590C">
        <w:t xml:space="preserve">) impacta directamente la conversión y la efectividad del </w:t>
      </w:r>
      <w:proofErr w:type="spellStart"/>
      <w:r w:rsidRPr="002A590C">
        <w:t>remarketing</w:t>
      </w:r>
      <w:proofErr w:type="spellEnd"/>
      <w:r w:rsidRPr="002A590C">
        <w:t>.</w:t>
      </w:r>
    </w:p>
    <w:p w14:paraId="148EC45F" w14:textId="77777777" w:rsidR="002A590C" w:rsidRPr="002A590C" w:rsidRDefault="002A590C" w:rsidP="007943C5">
      <w:pPr>
        <w:numPr>
          <w:ilvl w:val="0"/>
          <w:numId w:val="73"/>
        </w:numPr>
        <w:contextualSpacing/>
      </w:pPr>
      <w:r w:rsidRPr="002A590C">
        <w:rPr>
          <w:b/>
          <w:bCs/>
        </w:rPr>
        <w:t xml:space="preserve">Documentar </w:t>
      </w:r>
      <w:proofErr w:type="spellStart"/>
      <w:r w:rsidRPr="002A590C">
        <w:rPr>
          <w:b/>
          <w:bCs/>
        </w:rPr>
        <w:t>learnings</w:t>
      </w:r>
      <w:proofErr w:type="spellEnd"/>
      <w:r w:rsidRPr="002A590C">
        <w:t xml:space="preserve">: cada campaña debe terminar con un informe que contenga resultados, </w:t>
      </w:r>
      <w:proofErr w:type="spellStart"/>
      <w:r w:rsidRPr="002A590C">
        <w:t>tests</w:t>
      </w:r>
      <w:proofErr w:type="spellEnd"/>
      <w:r w:rsidRPr="002A590C">
        <w:t xml:space="preserve"> A/B y lecciones (para retroalimentar producto y UX).</w:t>
      </w:r>
    </w:p>
    <w:p w14:paraId="44102DF4" w14:textId="5C548209" w:rsidR="002A590C" w:rsidRPr="007A709D" w:rsidRDefault="002A590C" w:rsidP="002A590C">
      <w:pPr>
        <w:contextualSpacing/>
        <w:rPr>
          <w:lang w:val="es-ES"/>
        </w:rPr>
      </w:pPr>
    </w:p>
    <w:p w14:paraId="6BCC1515" w14:textId="77777777" w:rsidR="00F72D19" w:rsidRPr="007A709D" w:rsidRDefault="00F72D19" w:rsidP="002A590C">
      <w:pPr>
        <w:contextualSpacing/>
        <w:rPr>
          <w:lang w:val="es-ES"/>
        </w:rPr>
      </w:pPr>
    </w:p>
    <w:p w14:paraId="2EDD0780" w14:textId="60DF3ECA" w:rsidR="002A590C" w:rsidRPr="002A590C" w:rsidRDefault="002A590C" w:rsidP="002A590C">
      <w:pPr>
        <w:contextualSpacing/>
        <w:rPr>
          <w:b/>
          <w:bCs/>
          <w:lang w:val="en-US"/>
        </w:rPr>
      </w:pPr>
      <w:proofErr w:type="spellStart"/>
      <w:r w:rsidRPr="002A590C">
        <w:rPr>
          <w:b/>
          <w:bCs/>
          <w:lang w:val="en-US"/>
        </w:rPr>
        <w:lastRenderedPageBreak/>
        <w:t>Autoevaluación</w:t>
      </w:r>
      <w:proofErr w:type="spellEnd"/>
    </w:p>
    <w:p w14:paraId="7075833A" w14:textId="77777777" w:rsidR="002A590C" w:rsidRPr="002A590C" w:rsidRDefault="002A590C" w:rsidP="007943C5">
      <w:pPr>
        <w:numPr>
          <w:ilvl w:val="0"/>
          <w:numId w:val="74"/>
        </w:numPr>
        <w:contextualSpacing/>
      </w:pPr>
      <w:r w:rsidRPr="002A590C">
        <w:t xml:space="preserve">Define con tus palabras qué es </w:t>
      </w:r>
      <w:r w:rsidRPr="002A590C">
        <w:rPr>
          <w:b/>
          <w:bCs/>
        </w:rPr>
        <w:t xml:space="preserve">Digital </w:t>
      </w:r>
      <w:proofErr w:type="spellStart"/>
      <w:r w:rsidRPr="002A590C">
        <w:rPr>
          <w:b/>
          <w:bCs/>
        </w:rPr>
        <w:t>Customer</w:t>
      </w:r>
      <w:proofErr w:type="spellEnd"/>
      <w:r w:rsidRPr="002A590C">
        <w:rPr>
          <w:b/>
          <w:bCs/>
        </w:rPr>
        <w:t xml:space="preserve"> </w:t>
      </w:r>
      <w:proofErr w:type="spellStart"/>
      <w:r w:rsidRPr="002A590C">
        <w:rPr>
          <w:b/>
          <w:bCs/>
        </w:rPr>
        <w:t>Experience</w:t>
      </w:r>
      <w:proofErr w:type="spellEnd"/>
      <w:r w:rsidRPr="002A590C">
        <w:t xml:space="preserve"> y por qué es crítica para una app de </w:t>
      </w:r>
      <w:proofErr w:type="spellStart"/>
      <w:r w:rsidRPr="002A590C">
        <w:t>delivery</w:t>
      </w:r>
      <w:proofErr w:type="spellEnd"/>
      <w:r w:rsidRPr="002A590C">
        <w:t xml:space="preserve"> en Nicaragua.</w:t>
      </w:r>
    </w:p>
    <w:p w14:paraId="67383E15" w14:textId="77777777" w:rsidR="002A590C" w:rsidRPr="002A590C" w:rsidRDefault="002A590C" w:rsidP="007943C5">
      <w:pPr>
        <w:numPr>
          <w:ilvl w:val="0"/>
          <w:numId w:val="74"/>
        </w:numPr>
        <w:contextualSpacing/>
      </w:pPr>
      <w:r w:rsidRPr="002A590C">
        <w:t xml:space="preserve">Describe una secuencia de </w:t>
      </w:r>
      <w:proofErr w:type="spellStart"/>
      <w:r w:rsidRPr="002A590C">
        <w:t>remarketing</w:t>
      </w:r>
      <w:proofErr w:type="spellEnd"/>
      <w:r w:rsidRPr="002A590C">
        <w:t xml:space="preserve"> para un carrito abandonado incluyendo timing, canal y mensaje (máximo 4 impactos).</w:t>
      </w:r>
    </w:p>
    <w:p w14:paraId="73B288C3" w14:textId="77777777" w:rsidR="002A590C" w:rsidRPr="002A590C" w:rsidRDefault="002A590C" w:rsidP="007943C5">
      <w:pPr>
        <w:numPr>
          <w:ilvl w:val="0"/>
          <w:numId w:val="74"/>
        </w:numPr>
        <w:contextualSpacing/>
      </w:pPr>
      <w:r w:rsidRPr="002A590C">
        <w:t xml:space="preserve">Usando los supuestos del ejemplo numérico (1,000 </w:t>
      </w:r>
      <w:proofErr w:type="spellStart"/>
      <w:r w:rsidRPr="002A590C">
        <w:t>add_to_cart</w:t>
      </w:r>
      <w:proofErr w:type="spellEnd"/>
      <w:r w:rsidRPr="002A590C">
        <w:t xml:space="preserve">, 20% </w:t>
      </w:r>
      <w:proofErr w:type="spellStart"/>
      <w:r w:rsidRPr="002A590C">
        <w:t>baseline</w:t>
      </w:r>
      <w:proofErr w:type="spellEnd"/>
      <w:r w:rsidRPr="002A590C">
        <w:t xml:space="preserve">, objetivo recuperar 10% de </w:t>
      </w:r>
      <w:proofErr w:type="spellStart"/>
      <w:r w:rsidRPr="002A590C">
        <w:t>abandonadores</w:t>
      </w:r>
      <w:proofErr w:type="spellEnd"/>
      <w:r w:rsidRPr="002A590C">
        <w:t xml:space="preserve">, ingreso promedio 150 NIO, coste campaña 2,000 NIO), reproduce los cálculos y confirma el ROI (muestra cada operación </w:t>
      </w:r>
      <w:proofErr w:type="spellStart"/>
      <w:r w:rsidRPr="002A590C">
        <w:t>digit-by-digit</w:t>
      </w:r>
      <w:proofErr w:type="spellEnd"/>
      <w:r w:rsidRPr="002A590C">
        <w:t>).</w:t>
      </w:r>
    </w:p>
    <w:p w14:paraId="23359894" w14:textId="77777777" w:rsidR="002A590C" w:rsidRPr="002A590C" w:rsidRDefault="002A590C" w:rsidP="007943C5">
      <w:pPr>
        <w:numPr>
          <w:ilvl w:val="0"/>
          <w:numId w:val="74"/>
        </w:numPr>
        <w:contextualSpacing/>
      </w:pPr>
      <w:r w:rsidRPr="002A590C">
        <w:t>Escribe la consulta SQL (</w:t>
      </w:r>
      <w:proofErr w:type="spellStart"/>
      <w:r w:rsidRPr="002A590C">
        <w:t>ó</w:t>
      </w:r>
      <w:proofErr w:type="spellEnd"/>
      <w:r w:rsidRPr="002A590C">
        <w:t xml:space="preserve"> pseudo-SQL) que crearías para seleccionar usuarios que vieron el producto “</w:t>
      </w:r>
      <w:proofErr w:type="spellStart"/>
      <w:r w:rsidRPr="002A590C">
        <w:t>Bowl</w:t>
      </w:r>
      <w:proofErr w:type="spellEnd"/>
      <w:r w:rsidRPr="002A590C">
        <w:t xml:space="preserve"> Energía UPN” en los últimos 7 </w:t>
      </w:r>
      <w:proofErr w:type="gramStart"/>
      <w:r w:rsidRPr="002A590C">
        <w:t>días</w:t>
      </w:r>
      <w:proofErr w:type="gramEnd"/>
      <w:r w:rsidRPr="002A590C">
        <w:t xml:space="preserve"> pero no compraron.</w:t>
      </w:r>
    </w:p>
    <w:p w14:paraId="5A2B236E" w14:textId="77777777" w:rsidR="002A590C" w:rsidRPr="002A590C" w:rsidRDefault="002A590C" w:rsidP="007943C5">
      <w:pPr>
        <w:numPr>
          <w:ilvl w:val="0"/>
          <w:numId w:val="74"/>
        </w:numPr>
        <w:contextualSpacing/>
        <w:rPr>
          <w:lang w:val="en-US"/>
        </w:rPr>
      </w:pPr>
      <w:r w:rsidRPr="002A590C">
        <w:t xml:space="preserve">¿Qué métricas de CX monitorearías diariamente y cuáles semanalmente? </w:t>
      </w:r>
      <w:proofErr w:type="spellStart"/>
      <w:r w:rsidRPr="002A590C">
        <w:rPr>
          <w:lang w:val="en-US"/>
        </w:rPr>
        <w:t>Justifica</w:t>
      </w:r>
      <w:proofErr w:type="spellEnd"/>
      <w:r w:rsidRPr="002A590C">
        <w:rPr>
          <w:lang w:val="en-US"/>
        </w:rPr>
        <w:t>.</w:t>
      </w:r>
    </w:p>
    <w:p w14:paraId="68ABBC73" w14:textId="77777777" w:rsidR="00C5601D" w:rsidRDefault="00C5601D" w:rsidP="00A76AA1">
      <w:pPr>
        <w:contextualSpacing/>
      </w:pPr>
    </w:p>
    <w:p w14:paraId="1F6988CF" w14:textId="77777777" w:rsidR="00C5601D" w:rsidRDefault="00C5601D" w:rsidP="00A76AA1">
      <w:pPr>
        <w:contextualSpacing/>
      </w:pPr>
    </w:p>
    <w:p w14:paraId="2EB223E6" w14:textId="77777777" w:rsidR="00C5601D" w:rsidRDefault="00C5601D" w:rsidP="00A76AA1">
      <w:pPr>
        <w:contextualSpacing/>
      </w:pPr>
    </w:p>
    <w:p w14:paraId="0317F8F6" w14:textId="77777777" w:rsidR="00C5601D" w:rsidRDefault="00C5601D" w:rsidP="00A76AA1">
      <w:pPr>
        <w:contextualSpacing/>
      </w:pPr>
    </w:p>
    <w:p w14:paraId="49B6B701" w14:textId="77777777" w:rsidR="00C5601D" w:rsidRDefault="00C5601D" w:rsidP="00A76AA1">
      <w:pPr>
        <w:contextualSpacing/>
      </w:pPr>
    </w:p>
    <w:p w14:paraId="01977FB4" w14:textId="77777777" w:rsidR="00C5601D" w:rsidRDefault="00C5601D" w:rsidP="00A76AA1">
      <w:pPr>
        <w:contextualSpacing/>
      </w:pPr>
    </w:p>
    <w:p w14:paraId="2C0ADACF" w14:textId="77777777" w:rsidR="00C5601D" w:rsidRDefault="00C5601D" w:rsidP="00A76AA1">
      <w:pPr>
        <w:contextualSpacing/>
      </w:pPr>
    </w:p>
    <w:p w14:paraId="07B6F036" w14:textId="77777777" w:rsidR="00F72D19" w:rsidRDefault="00F72D19" w:rsidP="00A76AA1">
      <w:pPr>
        <w:contextualSpacing/>
      </w:pPr>
    </w:p>
    <w:p w14:paraId="369B0D7E" w14:textId="77777777" w:rsidR="00F72D19" w:rsidRDefault="00F72D19" w:rsidP="00A76AA1">
      <w:pPr>
        <w:contextualSpacing/>
      </w:pPr>
    </w:p>
    <w:p w14:paraId="375EB5B9" w14:textId="77777777" w:rsidR="00F72D19" w:rsidRDefault="00F72D19" w:rsidP="00A76AA1">
      <w:pPr>
        <w:contextualSpacing/>
      </w:pPr>
    </w:p>
    <w:p w14:paraId="6FAF159D" w14:textId="77777777" w:rsidR="00F72D19" w:rsidRDefault="00F72D19" w:rsidP="00A76AA1">
      <w:pPr>
        <w:contextualSpacing/>
      </w:pPr>
    </w:p>
    <w:p w14:paraId="7F80535F" w14:textId="77777777" w:rsidR="00F72D19" w:rsidRDefault="00F72D19" w:rsidP="00A76AA1">
      <w:pPr>
        <w:contextualSpacing/>
      </w:pPr>
    </w:p>
    <w:p w14:paraId="45001506" w14:textId="77777777" w:rsidR="00F72D19" w:rsidRDefault="00F72D19" w:rsidP="00A76AA1">
      <w:pPr>
        <w:contextualSpacing/>
      </w:pPr>
    </w:p>
    <w:p w14:paraId="6071563F" w14:textId="77777777" w:rsidR="00F72D19" w:rsidRDefault="00F72D19" w:rsidP="00A76AA1">
      <w:pPr>
        <w:contextualSpacing/>
      </w:pPr>
    </w:p>
    <w:p w14:paraId="53363C88" w14:textId="77777777" w:rsidR="00F72D19" w:rsidRDefault="00F72D19" w:rsidP="00A76AA1">
      <w:pPr>
        <w:contextualSpacing/>
      </w:pPr>
    </w:p>
    <w:p w14:paraId="02B19CBD" w14:textId="77777777" w:rsidR="00452D64" w:rsidRDefault="00452D64" w:rsidP="00A76AA1">
      <w:pPr>
        <w:contextualSpacing/>
      </w:pPr>
    </w:p>
    <w:p w14:paraId="5AF0A055" w14:textId="77777777" w:rsidR="00452D64" w:rsidRPr="00452D64" w:rsidRDefault="00452D64" w:rsidP="00452D64">
      <w:pPr>
        <w:contextualSpacing/>
        <w:rPr>
          <w:b/>
          <w:bCs/>
        </w:rPr>
      </w:pPr>
      <w:r w:rsidRPr="00452D64">
        <w:rPr>
          <w:b/>
          <w:bCs/>
        </w:rPr>
        <w:lastRenderedPageBreak/>
        <w:t xml:space="preserve">A. Preguntas corto-respuesta (20 </w:t>
      </w:r>
      <w:proofErr w:type="spellStart"/>
      <w:r w:rsidRPr="00452D64">
        <w:rPr>
          <w:b/>
          <w:bCs/>
        </w:rPr>
        <w:t>pts</w:t>
      </w:r>
      <w:proofErr w:type="spellEnd"/>
      <w:r w:rsidRPr="00452D64">
        <w:rPr>
          <w:b/>
          <w:bCs/>
        </w:rPr>
        <w:t xml:space="preserve"> — 4 </w:t>
      </w:r>
      <w:proofErr w:type="spellStart"/>
      <w:r w:rsidRPr="00452D64">
        <w:rPr>
          <w:b/>
          <w:bCs/>
        </w:rPr>
        <w:t>pts</w:t>
      </w:r>
      <w:proofErr w:type="spellEnd"/>
      <w:r w:rsidRPr="00452D64">
        <w:rPr>
          <w:b/>
          <w:bCs/>
        </w:rPr>
        <w:t xml:space="preserve"> c/u)</w:t>
      </w:r>
    </w:p>
    <w:p w14:paraId="5C43BCA3" w14:textId="77777777" w:rsidR="00452D64" w:rsidRPr="00452D64" w:rsidRDefault="00452D64" w:rsidP="00452D64">
      <w:pPr>
        <w:contextualSpacing/>
        <w:jc w:val="left"/>
      </w:pPr>
      <w:r w:rsidRPr="00452D64">
        <w:t>Responde concisamente (máx. 150 palabras por ítem).</w:t>
      </w:r>
    </w:p>
    <w:p w14:paraId="2DA8984D" w14:textId="77777777" w:rsidR="00452D64" w:rsidRPr="007A709D" w:rsidRDefault="00452D64" w:rsidP="00452D64">
      <w:pPr>
        <w:contextualSpacing/>
        <w:jc w:val="left"/>
        <w:rPr>
          <w:lang w:val="es-ES"/>
        </w:rPr>
      </w:pPr>
      <w:r w:rsidRPr="00452D64">
        <w:t xml:space="preserve">A.1 ¿Cuáles son las principales diferencias entre la publicidad tradicional y la publicidad digital? Cita al menos dos autores que apoyen tu respuesta. (4 </w:t>
      </w:r>
      <w:proofErr w:type="spellStart"/>
      <w:r w:rsidRPr="00452D64">
        <w:t>pts</w:t>
      </w:r>
      <w:proofErr w:type="spellEnd"/>
      <w:r w:rsidRPr="00452D64">
        <w:t>)</w:t>
      </w:r>
      <w:r w:rsidRPr="00452D64">
        <w:br/>
        <w:t xml:space="preserve">A.2 Describe las </w:t>
      </w:r>
      <w:r w:rsidRPr="00452D64">
        <w:rPr>
          <w:b/>
          <w:bCs/>
        </w:rPr>
        <w:t xml:space="preserve">4 </w:t>
      </w:r>
      <w:proofErr w:type="spellStart"/>
      <w:r w:rsidRPr="00452D64">
        <w:rPr>
          <w:b/>
          <w:bCs/>
        </w:rPr>
        <w:t>F’s</w:t>
      </w:r>
      <w:proofErr w:type="spellEnd"/>
      <w:r w:rsidRPr="00452D64">
        <w:t xml:space="preserve"> del marketing digital y da un ejemplo concreto para cada una aplicado a </w:t>
      </w:r>
      <w:proofErr w:type="spellStart"/>
      <w:r w:rsidRPr="00452D64">
        <w:t>NutriApp</w:t>
      </w:r>
      <w:proofErr w:type="spellEnd"/>
      <w:r w:rsidRPr="00452D64">
        <w:t xml:space="preserve">. (4 </w:t>
      </w:r>
      <w:proofErr w:type="spellStart"/>
      <w:r w:rsidRPr="00452D64">
        <w:t>pts</w:t>
      </w:r>
      <w:proofErr w:type="spellEnd"/>
      <w:r w:rsidRPr="00452D64">
        <w:t>)</w:t>
      </w:r>
      <w:r w:rsidRPr="00452D64">
        <w:br/>
        <w:t xml:space="preserve">A.3 Define </w:t>
      </w:r>
      <w:proofErr w:type="spellStart"/>
      <w:r w:rsidRPr="00452D64">
        <w:rPr>
          <w:b/>
          <w:bCs/>
        </w:rPr>
        <w:t>storytelling</w:t>
      </w:r>
      <w:proofErr w:type="spellEnd"/>
      <w:r w:rsidRPr="00452D64">
        <w:t xml:space="preserve"> y </w:t>
      </w:r>
      <w:r w:rsidRPr="00452D64">
        <w:rPr>
          <w:b/>
          <w:bCs/>
        </w:rPr>
        <w:t xml:space="preserve">narrativa </w:t>
      </w:r>
      <w:proofErr w:type="spellStart"/>
      <w:r w:rsidRPr="00452D64">
        <w:rPr>
          <w:b/>
          <w:bCs/>
        </w:rPr>
        <w:t>transmedia</w:t>
      </w:r>
      <w:proofErr w:type="spellEnd"/>
      <w:r w:rsidRPr="00452D64">
        <w:t xml:space="preserve">; menciona un beneficio medible de usarlas en una campaña. (4 </w:t>
      </w:r>
      <w:proofErr w:type="spellStart"/>
      <w:r w:rsidRPr="00452D64">
        <w:t>pts</w:t>
      </w:r>
      <w:proofErr w:type="spellEnd"/>
      <w:r w:rsidRPr="00452D64">
        <w:t>)</w:t>
      </w:r>
      <w:r w:rsidRPr="00452D64">
        <w:br/>
        <w:t xml:space="preserve">A.4 Explica el significado de TOFU / MOFU / BOFU y da un ejemplo de contenido para cada etapa en la promoción de </w:t>
      </w:r>
      <w:proofErr w:type="spellStart"/>
      <w:r w:rsidRPr="00452D64">
        <w:t>NutriApp</w:t>
      </w:r>
      <w:proofErr w:type="spellEnd"/>
      <w:r w:rsidRPr="00452D64">
        <w:t xml:space="preserve">. (4 </w:t>
      </w:r>
      <w:proofErr w:type="spellStart"/>
      <w:r w:rsidRPr="00452D64">
        <w:t>pts</w:t>
      </w:r>
      <w:proofErr w:type="spellEnd"/>
      <w:r w:rsidRPr="00452D64">
        <w:t>)</w:t>
      </w:r>
      <w:r w:rsidRPr="00452D64">
        <w:br/>
        <w:t xml:space="preserve">A.5 Enumera tres </w:t>
      </w:r>
      <w:proofErr w:type="spellStart"/>
      <w:r w:rsidRPr="00452D64">
        <w:t>KPIs</w:t>
      </w:r>
      <w:proofErr w:type="spellEnd"/>
      <w:r w:rsidRPr="00452D64">
        <w:t xml:space="preserve"> críticos para un </w:t>
      </w:r>
      <w:proofErr w:type="spellStart"/>
      <w:r w:rsidRPr="00452D64">
        <w:t>Community</w:t>
      </w:r>
      <w:proofErr w:type="spellEnd"/>
      <w:r w:rsidRPr="00452D64">
        <w:t xml:space="preserve"> Manager y justifica por qué son prioritarios. </w:t>
      </w:r>
      <w:r w:rsidRPr="007A709D">
        <w:rPr>
          <w:lang w:val="es-ES"/>
        </w:rPr>
        <w:t xml:space="preserve">(4 </w:t>
      </w:r>
      <w:proofErr w:type="spellStart"/>
      <w:r w:rsidRPr="007A709D">
        <w:rPr>
          <w:lang w:val="es-ES"/>
        </w:rPr>
        <w:t>pts</w:t>
      </w:r>
      <w:proofErr w:type="spellEnd"/>
      <w:r w:rsidRPr="007A709D">
        <w:rPr>
          <w:lang w:val="es-ES"/>
        </w:rPr>
        <w:t>)</w:t>
      </w:r>
    </w:p>
    <w:p w14:paraId="696ED82B" w14:textId="114E8E7B" w:rsidR="00452D64" w:rsidRPr="007A709D" w:rsidRDefault="00452D64" w:rsidP="00452D64">
      <w:pPr>
        <w:contextualSpacing/>
        <w:jc w:val="left"/>
        <w:rPr>
          <w:lang w:val="es-ES"/>
        </w:rPr>
      </w:pPr>
    </w:p>
    <w:p w14:paraId="5C67E613" w14:textId="77777777" w:rsidR="00452D64" w:rsidRPr="00452D64" w:rsidRDefault="00452D64" w:rsidP="00452D64">
      <w:pPr>
        <w:contextualSpacing/>
        <w:jc w:val="left"/>
        <w:rPr>
          <w:b/>
          <w:bCs/>
        </w:rPr>
      </w:pPr>
      <w:r w:rsidRPr="00452D64">
        <w:rPr>
          <w:b/>
          <w:bCs/>
        </w:rPr>
        <w:t xml:space="preserve">B. Caso Práctico: Embudo AARRR y cálculo económico (20 </w:t>
      </w:r>
      <w:proofErr w:type="spellStart"/>
      <w:r w:rsidRPr="00452D64">
        <w:rPr>
          <w:b/>
          <w:bCs/>
        </w:rPr>
        <w:t>pts</w:t>
      </w:r>
      <w:proofErr w:type="spellEnd"/>
      <w:r w:rsidRPr="00452D64">
        <w:rPr>
          <w:b/>
          <w:bCs/>
        </w:rPr>
        <w:t>)</w:t>
      </w:r>
    </w:p>
    <w:p w14:paraId="18F25BCB" w14:textId="77777777" w:rsidR="00452D64" w:rsidRPr="00452D64" w:rsidRDefault="00452D64" w:rsidP="00452D64">
      <w:pPr>
        <w:contextualSpacing/>
        <w:jc w:val="left"/>
      </w:pPr>
      <w:r w:rsidRPr="00452D64">
        <w:rPr>
          <w:b/>
          <w:bCs/>
        </w:rPr>
        <w:t>Enunciado</w:t>
      </w:r>
      <w:r w:rsidRPr="00452D64">
        <w:t xml:space="preserve"> (individual): Partiendo de la siguiente campaña piloto en Managua para </w:t>
      </w:r>
      <w:proofErr w:type="spellStart"/>
      <w:r w:rsidRPr="00452D64">
        <w:t>NutriApp</w:t>
      </w:r>
      <w:proofErr w:type="spellEnd"/>
      <w:r w:rsidRPr="00452D64">
        <w:t>:</w:t>
      </w:r>
    </w:p>
    <w:p w14:paraId="24B83C03" w14:textId="77777777" w:rsidR="00452D64" w:rsidRPr="00452D64" w:rsidRDefault="00452D64" w:rsidP="007943C5">
      <w:pPr>
        <w:numPr>
          <w:ilvl w:val="0"/>
          <w:numId w:val="75"/>
        </w:numPr>
        <w:contextualSpacing/>
        <w:jc w:val="left"/>
        <w:rPr>
          <w:lang w:val="en-US"/>
        </w:rPr>
      </w:pPr>
      <w:proofErr w:type="spellStart"/>
      <w:r w:rsidRPr="00452D64">
        <w:rPr>
          <w:lang w:val="en-US"/>
        </w:rPr>
        <w:t>Impresiones</w:t>
      </w:r>
      <w:proofErr w:type="spellEnd"/>
      <w:r w:rsidRPr="00452D64">
        <w:rPr>
          <w:lang w:val="en-US"/>
        </w:rPr>
        <w:t xml:space="preserve"> </w:t>
      </w:r>
      <w:proofErr w:type="spellStart"/>
      <w:r w:rsidRPr="00452D64">
        <w:rPr>
          <w:lang w:val="en-US"/>
        </w:rPr>
        <w:t>anuncios</w:t>
      </w:r>
      <w:proofErr w:type="spellEnd"/>
      <w:r w:rsidRPr="00452D64">
        <w:rPr>
          <w:lang w:val="en-US"/>
        </w:rPr>
        <w:t xml:space="preserve"> TOFU: </w:t>
      </w:r>
      <w:r w:rsidRPr="00452D64">
        <w:rPr>
          <w:b/>
          <w:bCs/>
          <w:lang w:val="en-US"/>
        </w:rPr>
        <w:t>12,000</w:t>
      </w:r>
    </w:p>
    <w:p w14:paraId="4AE2FA95" w14:textId="77777777" w:rsidR="00452D64" w:rsidRPr="00452D64" w:rsidRDefault="00452D64" w:rsidP="007943C5">
      <w:pPr>
        <w:numPr>
          <w:ilvl w:val="0"/>
          <w:numId w:val="75"/>
        </w:numPr>
        <w:contextualSpacing/>
        <w:jc w:val="left"/>
        <w:rPr>
          <w:lang w:val="en-US"/>
        </w:rPr>
      </w:pPr>
      <w:r w:rsidRPr="00452D64">
        <w:rPr>
          <w:lang w:val="en-US"/>
        </w:rPr>
        <w:t xml:space="preserve">CTR </w:t>
      </w:r>
      <w:proofErr w:type="spellStart"/>
      <w:r w:rsidRPr="00452D64">
        <w:rPr>
          <w:lang w:val="en-US"/>
        </w:rPr>
        <w:t>esperado</w:t>
      </w:r>
      <w:proofErr w:type="spellEnd"/>
      <w:r w:rsidRPr="00452D64">
        <w:rPr>
          <w:lang w:val="en-US"/>
        </w:rPr>
        <w:t xml:space="preserve">: </w:t>
      </w:r>
      <w:r w:rsidRPr="00452D64">
        <w:rPr>
          <w:b/>
          <w:bCs/>
          <w:lang w:val="en-US"/>
        </w:rPr>
        <w:t>1.8%</w:t>
      </w:r>
    </w:p>
    <w:p w14:paraId="00B40884" w14:textId="77777777" w:rsidR="00452D64" w:rsidRPr="00452D64" w:rsidRDefault="00452D64" w:rsidP="007943C5">
      <w:pPr>
        <w:numPr>
          <w:ilvl w:val="0"/>
          <w:numId w:val="75"/>
        </w:numPr>
        <w:contextualSpacing/>
        <w:jc w:val="left"/>
      </w:pPr>
      <w:r w:rsidRPr="00452D64">
        <w:t xml:space="preserve">Tasa de activación (instalación + primer pedido): </w:t>
      </w:r>
      <w:r w:rsidRPr="00452D64">
        <w:rPr>
          <w:b/>
          <w:bCs/>
        </w:rPr>
        <w:t>35%</w:t>
      </w:r>
      <w:r w:rsidRPr="00452D64">
        <w:t xml:space="preserve"> sobre clics</w:t>
      </w:r>
    </w:p>
    <w:p w14:paraId="15B75006" w14:textId="77777777" w:rsidR="00452D64" w:rsidRPr="00452D64" w:rsidRDefault="00452D64" w:rsidP="007943C5">
      <w:pPr>
        <w:numPr>
          <w:ilvl w:val="0"/>
          <w:numId w:val="75"/>
        </w:numPr>
        <w:contextualSpacing/>
        <w:jc w:val="left"/>
        <w:rPr>
          <w:lang w:val="en-US"/>
        </w:rPr>
      </w:pPr>
      <w:proofErr w:type="spellStart"/>
      <w:r w:rsidRPr="00452D64">
        <w:rPr>
          <w:lang w:val="en-US"/>
        </w:rPr>
        <w:t>Retención</w:t>
      </w:r>
      <w:proofErr w:type="spellEnd"/>
      <w:r w:rsidRPr="00452D64">
        <w:rPr>
          <w:lang w:val="en-US"/>
        </w:rPr>
        <w:t xml:space="preserve"> 30 días: </w:t>
      </w:r>
      <w:r w:rsidRPr="00452D64">
        <w:rPr>
          <w:b/>
          <w:bCs/>
          <w:lang w:val="en-US"/>
        </w:rPr>
        <w:t>28%</w:t>
      </w:r>
      <w:r w:rsidRPr="00452D64">
        <w:rPr>
          <w:lang w:val="en-US"/>
        </w:rPr>
        <w:t xml:space="preserve"> </w:t>
      </w:r>
      <w:proofErr w:type="spellStart"/>
      <w:r w:rsidRPr="00452D64">
        <w:rPr>
          <w:lang w:val="en-US"/>
        </w:rPr>
        <w:t>sobre</w:t>
      </w:r>
      <w:proofErr w:type="spellEnd"/>
      <w:r w:rsidRPr="00452D64">
        <w:rPr>
          <w:lang w:val="en-US"/>
        </w:rPr>
        <w:t xml:space="preserve"> </w:t>
      </w:r>
      <w:proofErr w:type="spellStart"/>
      <w:r w:rsidRPr="00452D64">
        <w:rPr>
          <w:lang w:val="en-US"/>
        </w:rPr>
        <w:t>activados</w:t>
      </w:r>
      <w:proofErr w:type="spellEnd"/>
    </w:p>
    <w:p w14:paraId="3485C621" w14:textId="77777777" w:rsidR="00452D64" w:rsidRPr="00452D64" w:rsidRDefault="00452D64" w:rsidP="007943C5">
      <w:pPr>
        <w:numPr>
          <w:ilvl w:val="0"/>
          <w:numId w:val="75"/>
        </w:numPr>
        <w:contextualSpacing/>
        <w:jc w:val="left"/>
      </w:pPr>
      <w:r w:rsidRPr="00452D64">
        <w:t xml:space="preserve">Tasa de conversión a pagador (entre retenidos): </w:t>
      </w:r>
      <w:r w:rsidRPr="00452D64">
        <w:rPr>
          <w:b/>
          <w:bCs/>
        </w:rPr>
        <w:t>30%</w:t>
      </w:r>
    </w:p>
    <w:p w14:paraId="0B0EBE10" w14:textId="77777777" w:rsidR="00452D64" w:rsidRPr="00452D64" w:rsidRDefault="00452D64" w:rsidP="007943C5">
      <w:pPr>
        <w:numPr>
          <w:ilvl w:val="0"/>
          <w:numId w:val="75"/>
        </w:numPr>
        <w:contextualSpacing/>
        <w:jc w:val="left"/>
        <w:rPr>
          <w:lang w:val="en-US"/>
        </w:rPr>
      </w:pPr>
      <w:r w:rsidRPr="00452D64">
        <w:rPr>
          <w:lang w:val="en-US"/>
        </w:rPr>
        <w:t xml:space="preserve">ARPU </w:t>
      </w:r>
      <w:proofErr w:type="spellStart"/>
      <w:r w:rsidRPr="00452D64">
        <w:rPr>
          <w:lang w:val="en-US"/>
        </w:rPr>
        <w:t>mensual</w:t>
      </w:r>
      <w:proofErr w:type="spellEnd"/>
      <w:r w:rsidRPr="00452D64">
        <w:rPr>
          <w:lang w:val="en-US"/>
        </w:rPr>
        <w:t xml:space="preserve"> </w:t>
      </w:r>
      <w:proofErr w:type="spellStart"/>
      <w:r w:rsidRPr="00452D64">
        <w:rPr>
          <w:lang w:val="en-US"/>
        </w:rPr>
        <w:t>estimado</w:t>
      </w:r>
      <w:proofErr w:type="spellEnd"/>
      <w:r w:rsidRPr="00452D64">
        <w:rPr>
          <w:lang w:val="en-US"/>
        </w:rPr>
        <w:t xml:space="preserve">: </w:t>
      </w:r>
      <w:r w:rsidRPr="00452D64">
        <w:rPr>
          <w:b/>
          <w:bCs/>
          <w:lang w:val="en-US"/>
        </w:rPr>
        <w:t>220 NIO</w:t>
      </w:r>
    </w:p>
    <w:p w14:paraId="4F9E3461" w14:textId="77777777" w:rsidR="00452D64" w:rsidRPr="00452D64" w:rsidRDefault="00452D64" w:rsidP="007943C5">
      <w:pPr>
        <w:numPr>
          <w:ilvl w:val="0"/>
          <w:numId w:val="75"/>
        </w:numPr>
        <w:contextualSpacing/>
        <w:jc w:val="left"/>
      </w:pPr>
      <w:r w:rsidRPr="00452D64">
        <w:t>Coste total campaña (</w:t>
      </w:r>
      <w:proofErr w:type="spellStart"/>
      <w:r w:rsidRPr="00452D64">
        <w:t>Ads</w:t>
      </w:r>
      <w:proofErr w:type="spellEnd"/>
      <w:r w:rsidRPr="00452D64">
        <w:t xml:space="preserve"> + creatividad): </w:t>
      </w:r>
      <w:r w:rsidRPr="00452D64">
        <w:rPr>
          <w:b/>
          <w:bCs/>
        </w:rPr>
        <w:t>6,000 NIO</w:t>
      </w:r>
    </w:p>
    <w:p w14:paraId="034C5727" w14:textId="77777777" w:rsidR="00452D64" w:rsidRPr="00452D64" w:rsidRDefault="00452D64" w:rsidP="00452D64">
      <w:pPr>
        <w:contextualSpacing/>
        <w:jc w:val="left"/>
      </w:pPr>
      <w:r w:rsidRPr="00452D64">
        <w:t xml:space="preserve">B.1 Construye el embudo AARRR con los números y calcula: impresiones → clics → activaciones → retenidos → pagadores. (8 </w:t>
      </w:r>
      <w:proofErr w:type="spellStart"/>
      <w:r w:rsidRPr="00452D64">
        <w:t>pts</w:t>
      </w:r>
      <w:proofErr w:type="spellEnd"/>
      <w:r w:rsidRPr="00452D64">
        <w:t>)</w:t>
      </w:r>
      <w:r w:rsidRPr="00452D64">
        <w:br/>
        <w:t xml:space="preserve">B.2 Calcula los ingresos generados en el primer mes por los pagadores (ARPU) y el </w:t>
      </w:r>
      <w:r w:rsidRPr="00452D64">
        <w:rPr>
          <w:b/>
          <w:bCs/>
        </w:rPr>
        <w:t>ROI</w:t>
      </w:r>
      <w:r w:rsidRPr="00452D64">
        <w:t xml:space="preserve"> bruto de la campaña (ingresos atribuibles − coste / coste). Muestra operaciones </w:t>
      </w:r>
      <w:proofErr w:type="spellStart"/>
      <w:r w:rsidRPr="00452D64">
        <w:t>digit-by-digit</w:t>
      </w:r>
      <w:proofErr w:type="spellEnd"/>
      <w:r w:rsidRPr="00452D64">
        <w:t xml:space="preserve">. (6 </w:t>
      </w:r>
      <w:proofErr w:type="spellStart"/>
      <w:r w:rsidRPr="00452D64">
        <w:t>pts</w:t>
      </w:r>
      <w:proofErr w:type="spellEnd"/>
      <w:r w:rsidRPr="00452D64">
        <w:t>)</w:t>
      </w:r>
      <w:r w:rsidRPr="00452D64">
        <w:br/>
        <w:t xml:space="preserve">B.3 Calcula el </w:t>
      </w:r>
      <w:r w:rsidRPr="00452D64">
        <w:rPr>
          <w:b/>
          <w:bCs/>
        </w:rPr>
        <w:t>CAC</w:t>
      </w:r>
      <w:r w:rsidRPr="00452D64">
        <w:t xml:space="preserve"> por pagador y la relación </w:t>
      </w:r>
      <w:r w:rsidRPr="00452D64">
        <w:rPr>
          <w:b/>
          <w:bCs/>
        </w:rPr>
        <w:t>LTV/CAC</w:t>
      </w:r>
      <w:r w:rsidRPr="00452D64">
        <w:t xml:space="preserve"> suponiendo LTV calculado </w:t>
      </w:r>
      <w:r w:rsidRPr="00452D64">
        <w:lastRenderedPageBreak/>
        <w:t xml:space="preserve">con ARPU × duración media 5 meses × margen bruto 38%. (6 </w:t>
      </w:r>
      <w:proofErr w:type="spellStart"/>
      <w:r w:rsidRPr="00452D64">
        <w:t>pts</w:t>
      </w:r>
      <w:proofErr w:type="spellEnd"/>
      <w:r w:rsidRPr="00452D64">
        <w:t>) (muestra todos los pasos).</w:t>
      </w:r>
    </w:p>
    <w:p w14:paraId="323A7D5A" w14:textId="77777777" w:rsidR="00452D64" w:rsidRDefault="00452D64" w:rsidP="00A76AA1">
      <w:pPr>
        <w:contextualSpacing/>
      </w:pPr>
    </w:p>
    <w:p w14:paraId="5DE685C9" w14:textId="77777777" w:rsidR="002D5E38" w:rsidRPr="002D5E38" w:rsidRDefault="002D5E38" w:rsidP="002D5E38">
      <w:pPr>
        <w:contextualSpacing/>
        <w:jc w:val="left"/>
        <w:rPr>
          <w:b/>
          <w:bCs/>
        </w:rPr>
      </w:pPr>
      <w:r w:rsidRPr="002D5E38">
        <w:rPr>
          <w:b/>
          <w:bCs/>
        </w:rPr>
        <w:t xml:space="preserve">C. Estrategia creativa y Plan de negocios — ejercicios aplicados (15 </w:t>
      </w:r>
      <w:proofErr w:type="spellStart"/>
      <w:r w:rsidRPr="002D5E38">
        <w:rPr>
          <w:b/>
          <w:bCs/>
        </w:rPr>
        <w:t>pts</w:t>
      </w:r>
      <w:proofErr w:type="spellEnd"/>
      <w:r w:rsidRPr="002D5E38">
        <w:rPr>
          <w:b/>
          <w:bCs/>
        </w:rPr>
        <w:t>)</w:t>
      </w:r>
    </w:p>
    <w:p w14:paraId="6FA74A61" w14:textId="77777777" w:rsidR="002D5E38" w:rsidRPr="002D5E38" w:rsidRDefault="002D5E38" w:rsidP="002D5E38">
      <w:pPr>
        <w:contextualSpacing/>
        <w:jc w:val="left"/>
      </w:pPr>
      <w:r w:rsidRPr="002D5E38">
        <w:t xml:space="preserve">C.1 (8 </w:t>
      </w:r>
      <w:proofErr w:type="spellStart"/>
      <w:r w:rsidRPr="002D5E38">
        <w:t>pts</w:t>
      </w:r>
      <w:proofErr w:type="spellEnd"/>
      <w:r w:rsidRPr="002D5E38">
        <w:t xml:space="preserve">) — </w:t>
      </w:r>
      <w:r w:rsidRPr="002D5E38">
        <w:rPr>
          <w:b/>
          <w:bCs/>
        </w:rPr>
        <w:t xml:space="preserve">Mini Business </w:t>
      </w:r>
      <w:proofErr w:type="spellStart"/>
      <w:r w:rsidRPr="002D5E38">
        <w:rPr>
          <w:b/>
          <w:bCs/>
        </w:rPr>
        <w:t>Model</w:t>
      </w:r>
      <w:proofErr w:type="spellEnd"/>
      <w:r w:rsidRPr="002D5E38">
        <w:rPr>
          <w:b/>
          <w:bCs/>
        </w:rPr>
        <w:t xml:space="preserve"> </w:t>
      </w:r>
      <w:proofErr w:type="spellStart"/>
      <w:r w:rsidRPr="002D5E38">
        <w:rPr>
          <w:b/>
          <w:bCs/>
        </w:rPr>
        <w:t>Canvas</w:t>
      </w:r>
      <w:proofErr w:type="spellEnd"/>
      <w:r w:rsidRPr="002D5E38">
        <w:t xml:space="preserve">: Completa (máx. 2 líneas por casilla) los 9 bloques del Business </w:t>
      </w:r>
      <w:proofErr w:type="spellStart"/>
      <w:r w:rsidRPr="002D5E38">
        <w:t>Model</w:t>
      </w:r>
      <w:proofErr w:type="spellEnd"/>
      <w:r w:rsidRPr="002D5E38">
        <w:t xml:space="preserve"> </w:t>
      </w:r>
      <w:proofErr w:type="spellStart"/>
      <w:r w:rsidRPr="002D5E38">
        <w:t>Canvas</w:t>
      </w:r>
      <w:proofErr w:type="spellEnd"/>
      <w:r w:rsidRPr="002D5E38">
        <w:t xml:space="preserve"> para </w:t>
      </w:r>
      <w:proofErr w:type="spellStart"/>
      <w:r w:rsidRPr="002D5E38">
        <w:t>NutriApp</w:t>
      </w:r>
      <w:proofErr w:type="spellEnd"/>
      <w:r w:rsidRPr="002D5E38">
        <w:t xml:space="preserve">. Evaluación: precisión y coherencia estratégica (8 </w:t>
      </w:r>
      <w:proofErr w:type="spellStart"/>
      <w:r w:rsidRPr="002D5E38">
        <w:t>pts</w:t>
      </w:r>
      <w:proofErr w:type="spellEnd"/>
      <w:r w:rsidRPr="002D5E38">
        <w:t>).</w:t>
      </w:r>
    </w:p>
    <w:p w14:paraId="7FDD6DAF" w14:textId="77777777" w:rsidR="002D5E38" w:rsidRPr="002D5E38" w:rsidRDefault="002D5E38" w:rsidP="002D5E38">
      <w:pPr>
        <w:contextualSpacing/>
        <w:jc w:val="left"/>
        <w:rPr>
          <w:lang w:val="en-US"/>
        </w:rPr>
      </w:pPr>
      <w:r w:rsidRPr="002D5E38">
        <w:t xml:space="preserve">C.2 (7 </w:t>
      </w:r>
      <w:proofErr w:type="spellStart"/>
      <w:r w:rsidRPr="002D5E38">
        <w:t>pts</w:t>
      </w:r>
      <w:proofErr w:type="spellEnd"/>
      <w:r w:rsidRPr="002D5E38">
        <w:t xml:space="preserve">) — </w:t>
      </w:r>
      <w:r w:rsidRPr="002D5E38">
        <w:rPr>
          <w:b/>
          <w:bCs/>
        </w:rPr>
        <w:t>Campaña creativa TOFU → BOFU</w:t>
      </w:r>
      <w:r w:rsidRPr="002D5E38">
        <w:t>: Diseña 3 piezas (TOFU: post/</w:t>
      </w:r>
      <w:proofErr w:type="spellStart"/>
      <w:r w:rsidRPr="002D5E38">
        <w:t>reel</w:t>
      </w:r>
      <w:proofErr w:type="spellEnd"/>
      <w:r w:rsidRPr="002D5E38">
        <w:t xml:space="preserve">; MOFU: </w:t>
      </w:r>
      <w:proofErr w:type="spellStart"/>
      <w:r w:rsidRPr="002D5E38">
        <w:t>ebook</w:t>
      </w:r>
      <w:proofErr w:type="spellEnd"/>
      <w:r w:rsidRPr="002D5E38">
        <w:t>/</w:t>
      </w:r>
      <w:proofErr w:type="spellStart"/>
      <w:r w:rsidRPr="002D5E38">
        <w:t>landing</w:t>
      </w:r>
      <w:proofErr w:type="spellEnd"/>
      <w:r w:rsidRPr="002D5E38">
        <w:t>; BOFU: cupón + email/</w:t>
      </w:r>
      <w:proofErr w:type="spellStart"/>
      <w:r w:rsidRPr="002D5E38">
        <w:t>landing</w:t>
      </w:r>
      <w:proofErr w:type="spellEnd"/>
      <w:r w:rsidRPr="002D5E38">
        <w:t xml:space="preserve">). Para cada pieza: objetivo claro (KPI), </w:t>
      </w:r>
      <w:proofErr w:type="spellStart"/>
      <w:r w:rsidRPr="002D5E38">
        <w:t>copy</w:t>
      </w:r>
      <w:proofErr w:type="spellEnd"/>
      <w:r w:rsidRPr="002D5E38">
        <w:t xml:space="preserve"> sugerido (máx. 30 palabras), canal, UTM sugerido, métrica de éxito y coste estimado (rangos NIO). </w:t>
      </w:r>
      <w:r w:rsidRPr="002D5E38">
        <w:rPr>
          <w:lang w:val="en-US"/>
        </w:rPr>
        <w:t>(7 pts).</w:t>
      </w:r>
    </w:p>
    <w:p w14:paraId="73491734" w14:textId="77777777" w:rsidR="002D5E38" w:rsidRDefault="002D5E38" w:rsidP="002D5E38">
      <w:pPr>
        <w:contextualSpacing/>
        <w:jc w:val="left"/>
        <w:rPr>
          <w:b/>
          <w:bCs/>
          <w:lang w:val="en-US"/>
        </w:rPr>
      </w:pPr>
    </w:p>
    <w:p w14:paraId="043FB139" w14:textId="560C0A85" w:rsidR="002D5E38" w:rsidRPr="002D5E38" w:rsidRDefault="002D5E38" w:rsidP="002D5E38">
      <w:pPr>
        <w:contextualSpacing/>
        <w:jc w:val="left"/>
        <w:rPr>
          <w:lang w:val="en-US"/>
        </w:rPr>
      </w:pPr>
    </w:p>
    <w:p w14:paraId="1A7E8F28" w14:textId="77777777" w:rsidR="002D5E38" w:rsidRPr="002D5E38" w:rsidRDefault="002D5E38" w:rsidP="002D5E38">
      <w:pPr>
        <w:contextualSpacing/>
        <w:jc w:val="left"/>
        <w:rPr>
          <w:b/>
          <w:bCs/>
          <w:lang w:val="en-US"/>
        </w:rPr>
      </w:pPr>
      <w:r w:rsidRPr="002D5E38">
        <w:rPr>
          <w:b/>
          <w:bCs/>
          <w:lang w:val="en-US"/>
        </w:rPr>
        <w:t xml:space="preserve">D. Agile Planning de </w:t>
      </w:r>
      <w:proofErr w:type="gramStart"/>
      <w:r w:rsidRPr="002D5E38">
        <w:rPr>
          <w:b/>
          <w:bCs/>
          <w:lang w:val="en-US"/>
        </w:rPr>
        <w:t>un Community</w:t>
      </w:r>
      <w:proofErr w:type="gramEnd"/>
      <w:r w:rsidRPr="002D5E38">
        <w:rPr>
          <w:b/>
          <w:bCs/>
          <w:lang w:val="en-US"/>
        </w:rPr>
        <w:t xml:space="preserve"> Manager (10 pts)</w:t>
      </w:r>
    </w:p>
    <w:p w14:paraId="0446B4E5" w14:textId="77777777" w:rsidR="002D5E38" w:rsidRPr="002D5E38" w:rsidRDefault="002D5E38" w:rsidP="002D5E38">
      <w:pPr>
        <w:contextualSpacing/>
        <w:jc w:val="left"/>
      </w:pPr>
      <w:r w:rsidRPr="002D5E38">
        <w:t xml:space="preserve">D.1 (6 </w:t>
      </w:r>
      <w:proofErr w:type="spellStart"/>
      <w:r w:rsidRPr="002D5E38">
        <w:t>pts</w:t>
      </w:r>
      <w:proofErr w:type="spellEnd"/>
      <w:r w:rsidRPr="002D5E38">
        <w:t xml:space="preserve">) — </w:t>
      </w:r>
      <w:r w:rsidRPr="002D5E38">
        <w:rPr>
          <w:b/>
          <w:bCs/>
        </w:rPr>
        <w:t>Sprint</w:t>
      </w:r>
      <w:r w:rsidRPr="002D5E38">
        <w:t xml:space="preserve">: Planifica un sprint de 2 semanas para el CM de </w:t>
      </w:r>
      <w:proofErr w:type="spellStart"/>
      <w:r w:rsidRPr="002D5E38">
        <w:t>NutriApp</w:t>
      </w:r>
      <w:proofErr w:type="spellEnd"/>
      <w:r w:rsidRPr="002D5E38">
        <w:t xml:space="preserve"> cuyo objetivo sea “aumentar activación de primer pedido del 32% al 40%”. Incluye: objetivo SMART, backlog (5 ítems priorizados con estimaciones en puntos), </w:t>
      </w:r>
      <w:proofErr w:type="spellStart"/>
      <w:r w:rsidRPr="002D5E38">
        <w:t>daily</w:t>
      </w:r>
      <w:proofErr w:type="spellEnd"/>
      <w:r w:rsidRPr="002D5E38">
        <w:t xml:space="preserve"> </w:t>
      </w:r>
      <w:proofErr w:type="spellStart"/>
      <w:r w:rsidRPr="002D5E38">
        <w:t>cadence</w:t>
      </w:r>
      <w:proofErr w:type="spellEnd"/>
      <w:r w:rsidRPr="002D5E38">
        <w:t xml:space="preserve">, </w:t>
      </w:r>
      <w:proofErr w:type="spellStart"/>
      <w:r w:rsidRPr="002D5E38">
        <w:t>Definition</w:t>
      </w:r>
      <w:proofErr w:type="spellEnd"/>
      <w:r w:rsidRPr="002D5E38">
        <w:t xml:space="preserve"> </w:t>
      </w:r>
      <w:proofErr w:type="spellStart"/>
      <w:r w:rsidRPr="002D5E38">
        <w:t>of</w:t>
      </w:r>
      <w:proofErr w:type="spellEnd"/>
      <w:r w:rsidRPr="002D5E38">
        <w:t xml:space="preserve"> Done (</w:t>
      </w:r>
      <w:proofErr w:type="spellStart"/>
      <w:r w:rsidRPr="002D5E38">
        <w:t>DoD</w:t>
      </w:r>
      <w:proofErr w:type="spellEnd"/>
      <w:r w:rsidRPr="002D5E38">
        <w:t xml:space="preserve">) para publicaciones y métricas objetivo del sprint. (6 </w:t>
      </w:r>
      <w:proofErr w:type="spellStart"/>
      <w:r w:rsidRPr="002D5E38">
        <w:t>pts</w:t>
      </w:r>
      <w:proofErr w:type="spellEnd"/>
      <w:r w:rsidRPr="002D5E38">
        <w:t>)</w:t>
      </w:r>
    </w:p>
    <w:p w14:paraId="279673FC" w14:textId="77777777" w:rsidR="002D5E38" w:rsidRPr="007A709D" w:rsidRDefault="002D5E38" w:rsidP="002D5E38">
      <w:pPr>
        <w:contextualSpacing/>
        <w:jc w:val="left"/>
        <w:rPr>
          <w:lang w:val="es-ES"/>
        </w:rPr>
      </w:pPr>
      <w:r w:rsidRPr="002D5E38">
        <w:t xml:space="preserve">D.2 (4 </w:t>
      </w:r>
      <w:proofErr w:type="spellStart"/>
      <w:r w:rsidRPr="002D5E38">
        <w:t>pts</w:t>
      </w:r>
      <w:proofErr w:type="spellEnd"/>
      <w:r w:rsidRPr="002D5E38">
        <w:t xml:space="preserve">) — </w:t>
      </w:r>
      <w:r w:rsidRPr="002D5E38">
        <w:rPr>
          <w:b/>
          <w:bCs/>
        </w:rPr>
        <w:t>Caso de crisis</w:t>
      </w:r>
      <w:r w:rsidRPr="002D5E38">
        <w:t xml:space="preserve">: Describe paso a paso el protocolo de respuesta frente a un tweet viral con queja sobre contaminación en un pedido; redacta el </w:t>
      </w:r>
      <w:r w:rsidRPr="002D5E38">
        <w:rPr>
          <w:b/>
          <w:bCs/>
        </w:rPr>
        <w:t>primer mensaje público</w:t>
      </w:r>
      <w:r w:rsidRPr="002D5E38">
        <w:t xml:space="preserve"> (máx. 1-2 frases) y el </w:t>
      </w:r>
      <w:r w:rsidRPr="002D5E38">
        <w:rPr>
          <w:b/>
          <w:bCs/>
        </w:rPr>
        <w:t>primer mensaje privado</w:t>
      </w:r>
      <w:r w:rsidRPr="002D5E38">
        <w:t xml:space="preserve">. </w:t>
      </w:r>
      <w:r w:rsidRPr="007A709D">
        <w:rPr>
          <w:lang w:val="es-ES"/>
        </w:rPr>
        <w:t xml:space="preserve">(4 </w:t>
      </w:r>
      <w:proofErr w:type="spellStart"/>
      <w:r w:rsidRPr="007A709D">
        <w:rPr>
          <w:lang w:val="es-ES"/>
        </w:rPr>
        <w:t>pts</w:t>
      </w:r>
      <w:proofErr w:type="spellEnd"/>
      <w:r w:rsidRPr="007A709D">
        <w:rPr>
          <w:lang w:val="es-ES"/>
        </w:rPr>
        <w:t>)</w:t>
      </w:r>
    </w:p>
    <w:p w14:paraId="51FB9819" w14:textId="213CE1D4" w:rsidR="002D5E38" w:rsidRPr="007A709D" w:rsidRDefault="002D5E38" w:rsidP="002D5E38">
      <w:pPr>
        <w:contextualSpacing/>
        <w:jc w:val="left"/>
        <w:rPr>
          <w:lang w:val="es-ES"/>
        </w:rPr>
      </w:pPr>
    </w:p>
    <w:p w14:paraId="021A253F" w14:textId="77777777" w:rsidR="002D5E38" w:rsidRPr="007A709D" w:rsidRDefault="002D5E38" w:rsidP="002D5E38">
      <w:pPr>
        <w:contextualSpacing/>
        <w:jc w:val="left"/>
        <w:rPr>
          <w:lang w:val="es-ES"/>
        </w:rPr>
      </w:pPr>
    </w:p>
    <w:p w14:paraId="49111113" w14:textId="77777777" w:rsidR="002D5E38" w:rsidRPr="007A709D" w:rsidRDefault="002D5E38" w:rsidP="002D5E38">
      <w:pPr>
        <w:contextualSpacing/>
        <w:jc w:val="left"/>
        <w:rPr>
          <w:lang w:val="es-ES"/>
        </w:rPr>
      </w:pPr>
    </w:p>
    <w:p w14:paraId="69A9DFCC" w14:textId="77777777" w:rsidR="002D5E38" w:rsidRPr="007A709D" w:rsidRDefault="002D5E38" w:rsidP="002D5E38">
      <w:pPr>
        <w:contextualSpacing/>
        <w:jc w:val="left"/>
        <w:rPr>
          <w:lang w:val="es-ES"/>
        </w:rPr>
      </w:pPr>
    </w:p>
    <w:p w14:paraId="32C42DED" w14:textId="77777777" w:rsidR="002D5E38" w:rsidRPr="007A709D" w:rsidRDefault="002D5E38" w:rsidP="002D5E38">
      <w:pPr>
        <w:contextualSpacing/>
        <w:jc w:val="left"/>
        <w:rPr>
          <w:lang w:val="es-ES"/>
        </w:rPr>
      </w:pPr>
    </w:p>
    <w:p w14:paraId="6ADA0900" w14:textId="77777777" w:rsidR="002D5E38" w:rsidRPr="007A709D" w:rsidRDefault="002D5E38" w:rsidP="002D5E38">
      <w:pPr>
        <w:contextualSpacing/>
        <w:jc w:val="left"/>
        <w:rPr>
          <w:lang w:val="es-ES"/>
        </w:rPr>
      </w:pPr>
    </w:p>
    <w:p w14:paraId="6DE398D4" w14:textId="77777777" w:rsidR="002D5E38" w:rsidRPr="007A709D" w:rsidRDefault="002D5E38" w:rsidP="002D5E38">
      <w:pPr>
        <w:contextualSpacing/>
        <w:jc w:val="left"/>
        <w:rPr>
          <w:lang w:val="es-ES"/>
        </w:rPr>
      </w:pPr>
    </w:p>
    <w:p w14:paraId="3C06C60F" w14:textId="77777777" w:rsidR="002D5E38" w:rsidRPr="007A709D" w:rsidRDefault="002D5E38" w:rsidP="002D5E38">
      <w:pPr>
        <w:contextualSpacing/>
        <w:jc w:val="left"/>
        <w:rPr>
          <w:b/>
          <w:bCs/>
          <w:lang w:val="es-ES"/>
        </w:rPr>
      </w:pPr>
      <w:r w:rsidRPr="007A709D">
        <w:rPr>
          <w:b/>
          <w:bCs/>
          <w:lang w:val="es-ES"/>
        </w:rPr>
        <w:t xml:space="preserve">E. Digital CX + </w:t>
      </w:r>
      <w:proofErr w:type="spellStart"/>
      <w:r w:rsidRPr="007A709D">
        <w:rPr>
          <w:b/>
          <w:bCs/>
          <w:lang w:val="es-ES"/>
        </w:rPr>
        <w:t>Remarketing</w:t>
      </w:r>
      <w:proofErr w:type="spellEnd"/>
      <w:r w:rsidRPr="007A709D">
        <w:rPr>
          <w:b/>
          <w:bCs/>
          <w:lang w:val="es-ES"/>
        </w:rPr>
        <w:t xml:space="preserve"> (15 </w:t>
      </w:r>
      <w:proofErr w:type="spellStart"/>
      <w:r w:rsidRPr="007A709D">
        <w:rPr>
          <w:b/>
          <w:bCs/>
          <w:lang w:val="es-ES"/>
        </w:rPr>
        <w:t>pts</w:t>
      </w:r>
      <w:proofErr w:type="spellEnd"/>
      <w:r w:rsidRPr="007A709D">
        <w:rPr>
          <w:b/>
          <w:bCs/>
          <w:lang w:val="es-ES"/>
        </w:rPr>
        <w:t>)</w:t>
      </w:r>
    </w:p>
    <w:p w14:paraId="6AE8F228" w14:textId="77777777" w:rsidR="002D5E38" w:rsidRPr="002D5E38" w:rsidRDefault="002D5E38" w:rsidP="002D5E38">
      <w:pPr>
        <w:contextualSpacing/>
        <w:jc w:val="left"/>
      </w:pPr>
      <w:r w:rsidRPr="002D5E38">
        <w:t xml:space="preserve">E.1 (6 </w:t>
      </w:r>
      <w:proofErr w:type="spellStart"/>
      <w:r w:rsidRPr="002D5E38">
        <w:t>pts</w:t>
      </w:r>
      <w:proofErr w:type="spellEnd"/>
      <w:r w:rsidRPr="002D5E38">
        <w:t xml:space="preserve">) — </w:t>
      </w:r>
      <w:r w:rsidRPr="002D5E38">
        <w:rPr>
          <w:b/>
          <w:bCs/>
        </w:rPr>
        <w:t xml:space="preserve">SQL / </w:t>
      </w:r>
      <w:proofErr w:type="spellStart"/>
      <w:r w:rsidRPr="002D5E38">
        <w:rPr>
          <w:b/>
          <w:bCs/>
        </w:rPr>
        <w:t>Pseudocode</w:t>
      </w:r>
      <w:proofErr w:type="spellEnd"/>
      <w:r w:rsidRPr="002D5E38">
        <w:t xml:space="preserve">: Escribe una consulta SQL que extraiga usuarios que </w:t>
      </w:r>
      <w:proofErr w:type="spellStart"/>
      <w:r w:rsidRPr="002D5E38">
        <w:t>add_to_cart</w:t>
      </w:r>
      <w:proofErr w:type="spellEnd"/>
      <w:r w:rsidRPr="002D5E38">
        <w:t xml:space="preserve"> en los últimos 7 días y </w:t>
      </w:r>
      <w:r w:rsidRPr="002D5E38">
        <w:rPr>
          <w:b/>
          <w:bCs/>
        </w:rPr>
        <w:t>no</w:t>
      </w:r>
      <w:r w:rsidRPr="002D5E38">
        <w:t xml:space="preserve"> </w:t>
      </w:r>
      <w:proofErr w:type="spellStart"/>
      <w:r w:rsidRPr="002D5E38">
        <w:t>complete_purchase</w:t>
      </w:r>
      <w:proofErr w:type="spellEnd"/>
      <w:r w:rsidRPr="002D5E38">
        <w:t xml:space="preserve">. Incluye explicación breve del funcionamiento. (6 </w:t>
      </w:r>
      <w:proofErr w:type="spellStart"/>
      <w:r w:rsidRPr="002D5E38">
        <w:t>pts</w:t>
      </w:r>
      <w:proofErr w:type="spellEnd"/>
      <w:r w:rsidRPr="002D5E38">
        <w:t>)</w:t>
      </w:r>
    </w:p>
    <w:p w14:paraId="059ED807" w14:textId="77777777" w:rsidR="002D5E38" w:rsidRPr="002D5E38" w:rsidRDefault="002D5E38" w:rsidP="002D5E38">
      <w:pPr>
        <w:contextualSpacing/>
        <w:jc w:val="left"/>
      </w:pPr>
      <w:r w:rsidRPr="002D5E38">
        <w:t xml:space="preserve">E.2 (6 </w:t>
      </w:r>
      <w:proofErr w:type="spellStart"/>
      <w:r w:rsidRPr="002D5E38">
        <w:t>pts</w:t>
      </w:r>
      <w:proofErr w:type="spellEnd"/>
      <w:r w:rsidRPr="002D5E38">
        <w:t xml:space="preserve">) — </w:t>
      </w:r>
      <w:r w:rsidRPr="002D5E38">
        <w:rPr>
          <w:b/>
          <w:bCs/>
        </w:rPr>
        <w:t xml:space="preserve">Flujo de </w:t>
      </w:r>
      <w:proofErr w:type="spellStart"/>
      <w:r w:rsidRPr="002D5E38">
        <w:rPr>
          <w:b/>
          <w:bCs/>
        </w:rPr>
        <w:t>remarketing</w:t>
      </w:r>
      <w:proofErr w:type="spellEnd"/>
      <w:r w:rsidRPr="002D5E38">
        <w:t xml:space="preserve">: Diseña una secuencia multicanal para abandono de carrito (máx. 4 impactos): timing, canal, </w:t>
      </w:r>
      <w:proofErr w:type="spellStart"/>
      <w:r w:rsidRPr="002D5E38">
        <w:t>copy</w:t>
      </w:r>
      <w:proofErr w:type="spellEnd"/>
      <w:r w:rsidRPr="002D5E38">
        <w:t xml:space="preserve"> breve, regla de supresión y </w:t>
      </w:r>
      <w:proofErr w:type="spellStart"/>
      <w:r w:rsidRPr="002D5E38">
        <w:t>cap</w:t>
      </w:r>
      <w:proofErr w:type="spellEnd"/>
      <w:r w:rsidRPr="002D5E38">
        <w:t xml:space="preserve"> de frecuencia. (6 </w:t>
      </w:r>
      <w:proofErr w:type="spellStart"/>
      <w:r w:rsidRPr="002D5E38">
        <w:t>pts</w:t>
      </w:r>
      <w:proofErr w:type="spellEnd"/>
      <w:r w:rsidRPr="002D5E38">
        <w:t>)</w:t>
      </w:r>
    </w:p>
    <w:p w14:paraId="39D242CF" w14:textId="77777777" w:rsidR="002D5E38" w:rsidRPr="007A709D" w:rsidRDefault="002D5E38" w:rsidP="002D5E38">
      <w:pPr>
        <w:contextualSpacing/>
        <w:jc w:val="left"/>
        <w:rPr>
          <w:lang w:val="es-ES"/>
        </w:rPr>
      </w:pPr>
      <w:r w:rsidRPr="002D5E38">
        <w:t xml:space="preserve">E.3 (3 </w:t>
      </w:r>
      <w:proofErr w:type="spellStart"/>
      <w:r w:rsidRPr="002D5E38">
        <w:t>pts</w:t>
      </w:r>
      <w:proofErr w:type="spellEnd"/>
      <w:r w:rsidRPr="002D5E38">
        <w:t xml:space="preserve">) — </w:t>
      </w:r>
      <w:r w:rsidRPr="002D5E38">
        <w:rPr>
          <w:b/>
          <w:bCs/>
        </w:rPr>
        <w:t>Cálculo ROI</w:t>
      </w:r>
      <w:r w:rsidRPr="002D5E38">
        <w:t xml:space="preserve">: Usando estos supuestos: </w:t>
      </w:r>
      <w:proofErr w:type="spellStart"/>
      <w:r w:rsidRPr="002D5E38">
        <w:t>add_to_cart</w:t>
      </w:r>
      <w:proofErr w:type="spellEnd"/>
      <w:r w:rsidRPr="002D5E38">
        <w:t xml:space="preserve"> = 800; </w:t>
      </w:r>
      <w:proofErr w:type="spellStart"/>
      <w:r w:rsidRPr="002D5E38">
        <w:t>baseline</w:t>
      </w:r>
      <w:proofErr w:type="spellEnd"/>
      <w:r w:rsidRPr="002D5E38">
        <w:t xml:space="preserve"> </w:t>
      </w:r>
      <w:proofErr w:type="spellStart"/>
      <w:r w:rsidRPr="002D5E38">
        <w:t>conversion</w:t>
      </w:r>
      <w:proofErr w:type="spellEnd"/>
      <w:r w:rsidRPr="002D5E38">
        <w:t xml:space="preserve"> = 18%; campaña </w:t>
      </w:r>
      <w:proofErr w:type="spellStart"/>
      <w:r w:rsidRPr="002D5E38">
        <w:t>remarketing</w:t>
      </w:r>
      <w:proofErr w:type="spellEnd"/>
      <w:r w:rsidRPr="002D5E38">
        <w:t xml:space="preserve"> coste = 1,600 NIO; objetivo recuperar 12% de </w:t>
      </w:r>
      <w:proofErr w:type="spellStart"/>
      <w:r w:rsidRPr="002D5E38">
        <w:t>abandonadores</w:t>
      </w:r>
      <w:proofErr w:type="spellEnd"/>
      <w:r w:rsidRPr="002D5E38">
        <w:t xml:space="preserve">; ingreso promedio por pedido 160 NIO. Calcula compras recuperadas, ingresos adicionales y ROI. Muestra todos los cálculos </w:t>
      </w:r>
      <w:proofErr w:type="spellStart"/>
      <w:r w:rsidRPr="002D5E38">
        <w:t>digit-by-digit</w:t>
      </w:r>
      <w:proofErr w:type="spellEnd"/>
      <w:r w:rsidRPr="002D5E38">
        <w:t xml:space="preserve">. </w:t>
      </w:r>
      <w:r w:rsidRPr="007A709D">
        <w:rPr>
          <w:lang w:val="es-ES"/>
        </w:rPr>
        <w:t xml:space="preserve">(3 </w:t>
      </w:r>
      <w:proofErr w:type="spellStart"/>
      <w:r w:rsidRPr="007A709D">
        <w:rPr>
          <w:lang w:val="es-ES"/>
        </w:rPr>
        <w:t>pts</w:t>
      </w:r>
      <w:proofErr w:type="spellEnd"/>
      <w:r w:rsidRPr="007A709D">
        <w:rPr>
          <w:lang w:val="es-ES"/>
        </w:rPr>
        <w:t>)</w:t>
      </w:r>
    </w:p>
    <w:p w14:paraId="6C4B12F3" w14:textId="1BD03FC9" w:rsidR="002D5E38" w:rsidRPr="007A709D" w:rsidRDefault="002D5E38" w:rsidP="002D5E38">
      <w:pPr>
        <w:contextualSpacing/>
        <w:jc w:val="left"/>
        <w:rPr>
          <w:lang w:val="es-ES"/>
        </w:rPr>
      </w:pPr>
    </w:p>
    <w:p w14:paraId="1722F7DB" w14:textId="77777777" w:rsidR="002D5E38" w:rsidRPr="002D5E38" w:rsidRDefault="002D5E38" w:rsidP="002D5E38">
      <w:pPr>
        <w:contextualSpacing/>
        <w:jc w:val="left"/>
        <w:rPr>
          <w:b/>
          <w:bCs/>
        </w:rPr>
      </w:pPr>
      <w:r w:rsidRPr="002D5E38">
        <w:rPr>
          <w:b/>
          <w:bCs/>
        </w:rPr>
        <w:t xml:space="preserve">F. </w:t>
      </w:r>
      <w:proofErr w:type="spellStart"/>
      <w:r w:rsidRPr="002D5E38">
        <w:rPr>
          <w:b/>
          <w:bCs/>
        </w:rPr>
        <w:t>Capstone</w:t>
      </w:r>
      <w:proofErr w:type="spellEnd"/>
      <w:r w:rsidRPr="002D5E38">
        <w:rPr>
          <w:b/>
          <w:bCs/>
        </w:rPr>
        <w:t xml:space="preserve"> integrador — Proyecto grupal (20 </w:t>
      </w:r>
      <w:proofErr w:type="spellStart"/>
      <w:r w:rsidRPr="002D5E38">
        <w:rPr>
          <w:b/>
          <w:bCs/>
        </w:rPr>
        <w:t>pts</w:t>
      </w:r>
      <w:proofErr w:type="spellEnd"/>
      <w:r w:rsidRPr="002D5E38">
        <w:rPr>
          <w:b/>
          <w:bCs/>
        </w:rPr>
        <w:t>)</w:t>
      </w:r>
    </w:p>
    <w:p w14:paraId="338B3E89" w14:textId="77777777" w:rsidR="002D5E38" w:rsidRPr="002D5E38" w:rsidRDefault="002D5E38" w:rsidP="002D5E38">
      <w:pPr>
        <w:contextualSpacing/>
        <w:jc w:val="left"/>
        <w:rPr>
          <w:lang w:val="en-US"/>
        </w:rPr>
      </w:pPr>
      <w:r w:rsidRPr="002D5E38">
        <w:rPr>
          <w:b/>
          <w:bCs/>
        </w:rPr>
        <w:t>Trabajo en grupos 3–4 estudiantes. Entrega en 7 días.</w:t>
      </w:r>
      <w:r w:rsidRPr="002D5E38">
        <w:br/>
        <w:t xml:space="preserve">Objetivo: diseñar una </w:t>
      </w:r>
      <w:r w:rsidRPr="002D5E38">
        <w:rPr>
          <w:b/>
          <w:bCs/>
        </w:rPr>
        <w:t>campaña integrada de 8 semanas</w:t>
      </w:r>
      <w:r w:rsidRPr="002D5E38">
        <w:t xml:space="preserve"> para </w:t>
      </w:r>
      <w:proofErr w:type="spellStart"/>
      <w:r w:rsidRPr="002D5E38">
        <w:t>NutriApp</w:t>
      </w:r>
      <w:proofErr w:type="spellEnd"/>
      <w:r w:rsidRPr="002D5E38">
        <w:t xml:space="preserve"> que contemple: estrategia de adquisición, activación, retención y monetización (AARRR), plan creativo TOFU→BOFU, plan de Agile CM (</w:t>
      </w:r>
      <w:proofErr w:type="spellStart"/>
      <w:r w:rsidRPr="002D5E38">
        <w:t>sprints</w:t>
      </w:r>
      <w:proofErr w:type="spellEnd"/>
      <w:r w:rsidRPr="002D5E38">
        <w:t xml:space="preserve">), plan financiero con </w:t>
      </w:r>
      <w:proofErr w:type="spellStart"/>
      <w:r w:rsidRPr="002D5E38">
        <w:t>unit</w:t>
      </w:r>
      <w:proofErr w:type="spellEnd"/>
      <w:r w:rsidRPr="002D5E38">
        <w:t xml:space="preserve"> </w:t>
      </w:r>
      <w:proofErr w:type="spellStart"/>
      <w:r w:rsidRPr="002D5E38">
        <w:t>economics</w:t>
      </w:r>
      <w:proofErr w:type="spellEnd"/>
      <w:r w:rsidRPr="002D5E38">
        <w:t xml:space="preserve"> y proyección (CAC, LTV, punto de equilibrio), plan operativo (logística y socios) y flujos CX/</w:t>
      </w:r>
      <w:proofErr w:type="spellStart"/>
      <w:r w:rsidRPr="002D5E38">
        <w:t>remarketing</w:t>
      </w:r>
      <w:proofErr w:type="spellEnd"/>
      <w:r w:rsidRPr="002D5E38">
        <w:t xml:space="preserve">. </w:t>
      </w:r>
      <w:r w:rsidRPr="002D5E38">
        <w:rPr>
          <w:lang w:val="en-US"/>
        </w:rPr>
        <w:t xml:space="preserve">Deben </w:t>
      </w:r>
      <w:proofErr w:type="spellStart"/>
      <w:r w:rsidRPr="002D5E38">
        <w:rPr>
          <w:lang w:val="en-US"/>
        </w:rPr>
        <w:t>entregar</w:t>
      </w:r>
      <w:proofErr w:type="spellEnd"/>
      <w:r w:rsidRPr="002D5E38">
        <w:rPr>
          <w:lang w:val="en-US"/>
        </w:rPr>
        <w:t>:</w:t>
      </w:r>
    </w:p>
    <w:p w14:paraId="7FEAED86" w14:textId="77777777" w:rsidR="002D5E38" w:rsidRPr="002D5E38" w:rsidRDefault="002D5E38" w:rsidP="007943C5">
      <w:pPr>
        <w:numPr>
          <w:ilvl w:val="0"/>
          <w:numId w:val="76"/>
        </w:numPr>
        <w:contextualSpacing/>
        <w:jc w:val="left"/>
      </w:pPr>
      <w:r w:rsidRPr="002D5E38">
        <w:t>Documento técnico (máx. 12 páginas) con todo lo solicitado.</w:t>
      </w:r>
    </w:p>
    <w:p w14:paraId="72A73320" w14:textId="77777777" w:rsidR="002D5E38" w:rsidRPr="002D5E38" w:rsidRDefault="002D5E38" w:rsidP="007943C5">
      <w:pPr>
        <w:numPr>
          <w:ilvl w:val="0"/>
          <w:numId w:val="76"/>
        </w:numPr>
        <w:contextualSpacing/>
        <w:jc w:val="left"/>
      </w:pPr>
      <w:r w:rsidRPr="002D5E38">
        <w:t>Presentación PPT de 10–12 diapositivas (defensa en 10–12 min).</w:t>
      </w:r>
    </w:p>
    <w:p w14:paraId="13613FCC" w14:textId="77777777" w:rsidR="002D5E38" w:rsidRPr="002D5E38" w:rsidRDefault="002D5E38" w:rsidP="007943C5">
      <w:pPr>
        <w:numPr>
          <w:ilvl w:val="0"/>
          <w:numId w:val="76"/>
        </w:numPr>
        <w:contextualSpacing/>
        <w:jc w:val="left"/>
      </w:pPr>
      <w:r w:rsidRPr="002D5E38">
        <w:t xml:space="preserve">Hoja de cálculo (Excel) con los cálculos de CAC, LTV, </w:t>
      </w:r>
      <w:proofErr w:type="spellStart"/>
      <w:r w:rsidRPr="002D5E38">
        <w:t>forecast</w:t>
      </w:r>
      <w:proofErr w:type="spellEnd"/>
      <w:r w:rsidRPr="002D5E38">
        <w:t xml:space="preserve"> mensual 6 meses.</w:t>
      </w:r>
    </w:p>
    <w:p w14:paraId="14D9419D" w14:textId="77777777" w:rsidR="002D5E38" w:rsidRPr="002D5E38" w:rsidRDefault="002D5E38" w:rsidP="007943C5">
      <w:pPr>
        <w:numPr>
          <w:ilvl w:val="0"/>
          <w:numId w:val="76"/>
        </w:numPr>
        <w:contextualSpacing/>
        <w:jc w:val="left"/>
      </w:pPr>
      <w:r w:rsidRPr="002D5E38">
        <w:t xml:space="preserve">Anexos: 3 creativos (imagen + </w:t>
      </w:r>
      <w:proofErr w:type="spellStart"/>
      <w:r w:rsidRPr="002D5E38">
        <w:t>copy</w:t>
      </w:r>
      <w:proofErr w:type="spellEnd"/>
      <w:r w:rsidRPr="002D5E38">
        <w:t xml:space="preserve">), SQL para audiencias, y calendario de </w:t>
      </w:r>
      <w:proofErr w:type="spellStart"/>
      <w:r w:rsidRPr="002D5E38">
        <w:t>sprints</w:t>
      </w:r>
      <w:proofErr w:type="spellEnd"/>
      <w:r w:rsidRPr="002D5E38">
        <w:t xml:space="preserve"> (</w:t>
      </w:r>
      <w:proofErr w:type="spellStart"/>
      <w:r w:rsidRPr="002D5E38">
        <w:t>kanban</w:t>
      </w:r>
      <w:proofErr w:type="spellEnd"/>
      <w:r w:rsidRPr="002D5E38">
        <w:t xml:space="preserve"> </w:t>
      </w:r>
      <w:proofErr w:type="spellStart"/>
      <w:r w:rsidRPr="002D5E38">
        <w:t>export</w:t>
      </w:r>
      <w:proofErr w:type="spellEnd"/>
      <w:r w:rsidRPr="002D5E38">
        <w:t>).</w:t>
      </w:r>
    </w:p>
    <w:p w14:paraId="6DB6E8F7" w14:textId="77777777" w:rsidR="002D5E38" w:rsidRPr="002D5E38" w:rsidRDefault="002D5E38" w:rsidP="002D5E38">
      <w:pPr>
        <w:contextualSpacing/>
        <w:jc w:val="left"/>
        <w:rPr>
          <w:lang w:val="en-US"/>
        </w:rPr>
      </w:pPr>
      <w:proofErr w:type="spellStart"/>
      <w:r w:rsidRPr="002D5E38">
        <w:rPr>
          <w:b/>
          <w:bCs/>
          <w:lang w:val="en-US"/>
        </w:rPr>
        <w:t>Criterios</w:t>
      </w:r>
      <w:proofErr w:type="spellEnd"/>
      <w:r w:rsidRPr="002D5E38">
        <w:rPr>
          <w:b/>
          <w:bCs/>
          <w:lang w:val="en-US"/>
        </w:rPr>
        <w:t xml:space="preserve"> y </w:t>
      </w:r>
      <w:proofErr w:type="spellStart"/>
      <w:r w:rsidRPr="002D5E38">
        <w:rPr>
          <w:b/>
          <w:bCs/>
          <w:lang w:val="en-US"/>
        </w:rPr>
        <w:t>ponderación</w:t>
      </w:r>
      <w:proofErr w:type="spellEnd"/>
      <w:r w:rsidRPr="002D5E38">
        <w:rPr>
          <w:b/>
          <w:bCs/>
          <w:lang w:val="en-US"/>
        </w:rPr>
        <w:t xml:space="preserve"> (20 pts):</w:t>
      </w:r>
    </w:p>
    <w:p w14:paraId="1D145022" w14:textId="77777777" w:rsidR="002D5E38" w:rsidRPr="002D5E38" w:rsidRDefault="002D5E38" w:rsidP="007943C5">
      <w:pPr>
        <w:numPr>
          <w:ilvl w:val="0"/>
          <w:numId w:val="77"/>
        </w:numPr>
        <w:contextualSpacing/>
        <w:jc w:val="left"/>
      </w:pPr>
      <w:r w:rsidRPr="002D5E38">
        <w:t xml:space="preserve">Estrategia y coherencia AARRR (5 </w:t>
      </w:r>
      <w:proofErr w:type="spellStart"/>
      <w:r w:rsidRPr="002D5E38">
        <w:t>pts</w:t>
      </w:r>
      <w:proofErr w:type="spellEnd"/>
      <w:r w:rsidRPr="002D5E38">
        <w:t xml:space="preserve">) — claridad de embudo, </w:t>
      </w:r>
      <w:proofErr w:type="spellStart"/>
      <w:r w:rsidRPr="002D5E38">
        <w:t>KPIs</w:t>
      </w:r>
      <w:proofErr w:type="spellEnd"/>
      <w:r w:rsidRPr="002D5E38">
        <w:t xml:space="preserve"> y acciones.</w:t>
      </w:r>
    </w:p>
    <w:p w14:paraId="2F52DA55" w14:textId="77777777" w:rsidR="002D5E38" w:rsidRPr="002D5E38" w:rsidRDefault="002D5E38" w:rsidP="007943C5">
      <w:pPr>
        <w:numPr>
          <w:ilvl w:val="0"/>
          <w:numId w:val="77"/>
        </w:numPr>
        <w:contextualSpacing/>
        <w:jc w:val="left"/>
      </w:pPr>
      <w:r w:rsidRPr="002D5E38">
        <w:t xml:space="preserve">Plan creativo &amp; ejecución multicanal (4 </w:t>
      </w:r>
      <w:proofErr w:type="spellStart"/>
      <w:r w:rsidRPr="002D5E38">
        <w:t>pts</w:t>
      </w:r>
      <w:proofErr w:type="spellEnd"/>
      <w:r w:rsidRPr="002D5E38">
        <w:t>) — calidad de creativos, alineamiento TOFU→BOFU.</w:t>
      </w:r>
    </w:p>
    <w:p w14:paraId="188EA847" w14:textId="77777777" w:rsidR="002D5E38" w:rsidRPr="002D5E38" w:rsidRDefault="002D5E38" w:rsidP="007943C5">
      <w:pPr>
        <w:numPr>
          <w:ilvl w:val="0"/>
          <w:numId w:val="77"/>
        </w:numPr>
        <w:contextualSpacing/>
        <w:jc w:val="left"/>
      </w:pPr>
      <w:proofErr w:type="spellStart"/>
      <w:r w:rsidRPr="002D5E38">
        <w:t>Unit</w:t>
      </w:r>
      <w:proofErr w:type="spellEnd"/>
      <w:r w:rsidRPr="002D5E38">
        <w:t xml:space="preserve"> </w:t>
      </w:r>
      <w:proofErr w:type="spellStart"/>
      <w:r w:rsidRPr="002D5E38">
        <w:t>economics</w:t>
      </w:r>
      <w:proofErr w:type="spellEnd"/>
      <w:r w:rsidRPr="002D5E38">
        <w:t xml:space="preserve"> y justificación financiera (4 </w:t>
      </w:r>
      <w:proofErr w:type="spellStart"/>
      <w:r w:rsidRPr="002D5E38">
        <w:t>pts</w:t>
      </w:r>
      <w:proofErr w:type="spellEnd"/>
      <w:r w:rsidRPr="002D5E38">
        <w:t>) — cálculos correctos y sensibilidad.</w:t>
      </w:r>
    </w:p>
    <w:p w14:paraId="33DA6484" w14:textId="77777777" w:rsidR="002D5E38" w:rsidRPr="002D5E38" w:rsidRDefault="002D5E38" w:rsidP="007943C5">
      <w:pPr>
        <w:numPr>
          <w:ilvl w:val="0"/>
          <w:numId w:val="77"/>
        </w:numPr>
        <w:contextualSpacing/>
        <w:jc w:val="left"/>
        <w:rPr>
          <w:lang w:val="en-US"/>
        </w:rPr>
      </w:pPr>
      <w:r w:rsidRPr="002D5E38">
        <w:rPr>
          <w:lang w:val="en-US"/>
        </w:rPr>
        <w:t xml:space="preserve">Agile &amp; </w:t>
      </w:r>
      <w:proofErr w:type="spellStart"/>
      <w:r w:rsidRPr="002D5E38">
        <w:rPr>
          <w:lang w:val="en-US"/>
        </w:rPr>
        <w:t>operaciones</w:t>
      </w:r>
      <w:proofErr w:type="spellEnd"/>
      <w:r w:rsidRPr="002D5E38">
        <w:rPr>
          <w:lang w:val="en-US"/>
        </w:rPr>
        <w:t xml:space="preserve"> (3 pts) — sprints </w:t>
      </w:r>
      <w:proofErr w:type="spellStart"/>
      <w:r w:rsidRPr="002D5E38">
        <w:rPr>
          <w:lang w:val="en-US"/>
        </w:rPr>
        <w:t>realistas</w:t>
      </w:r>
      <w:proofErr w:type="spellEnd"/>
      <w:r w:rsidRPr="002D5E38">
        <w:rPr>
          <w:lang w:val="en-US"/>
        </w:rPr>
        <w:t>, backlog y roles claros.</w:t>
      </w:r>
    </w:p>
    <w:p w14:paraId="5C4EE2AF" w14:textId="77777777" w:rsidR="002D5E38" w:rsidRPr="002D5E38" w:rsidRDefault="002D5E38" w:rsidP="007943C5">
      <w:pPr>
        <w:numPr>
          <w:ilvl w:val="0"/>
          <w:numId w:val="77"/>
        </w:numPr>
        <w:contextualSpacing/>
        <w:jc w:val="left"/>
      </w:pPr>
      <w:r w:rsidRPr="002D5E38">
        <w:t xml:space="preserve">Calidad de la entrega (documento, PPT, Excel y anexos) y defensa oral (4 </w:t>
      </w:r>
      <w:proofErr w:type="spellStart"/>
      <w:r w:rsidRPr="002D5E38">
        <w:t>pts</w:t>
      </w:r>
      <w:proofErr w:type="spellEnd"/>
      <w:r w:rsidRPr="002D5E38">
        <w:t>).</w:t>
      </w:r>
    </w:p>
    <w:p w14:paraId="6EAFEED6" w14:textId="77777777" w:rsidR="002D5E38" w:rsidRDefault="002D5E38" w:rsidP="002D5E38">
      <w:pPr>
        <w:contextualSpacing/>
        <w:jc w:val="left"/>
        <w:rPr>
          <w:b/>
          <w:bCs/>
        </w:rPr>
      </w:pPr>
    </w:p>
    <w:p w14:paraId="3778F671" w14:textId="77777777" w:rsidR="00C5601D" w:rsidRDefault="00C5601D" w:rsidP="00A76AA1">
      <w:pPr>
        <w:contextualSpacing/>
      </w:pPr>
    </w:p>
    <w:p w14:paraId="03886589" w14:textId="77777777" w:rsidR="002D5E38" w:rsidRDefault="002D5E38" w:rsidP="00A76AA1">
      <w:pPr>
        <w:contextualSpacing/>
      </w:pPr>
    </w:p>
    <w:p w14:paraId="36C71340" w14:textId="77777777" w:rsidR="002D5E38" w:rsidRDefault="002D5E38" w:rsidP="00A76AA1">
      <w:pPr>
        <w:contextualSpacing/>
      </w:pPr>
    </w:p>
    <w:p w14:paraId="7054F063" w14:textId="77777777" w:rsidR="002D5E38" w:rsidRDefault="002D5E38" w:rsidP="00A76AA1">
      <w:pPr>
        <w:contextualSpacing/>
      </w:pPr>
    </w:p>
    <w:p w14:paraId="09EC1E60" w14:textId="77777777" w:rsidR="002D5E38" w:rsidRDefault="002D5E38" w:rsidP="00A76AA1">
      <w:pPr>
        <w:contextualSpacing/>
      </w:pPr>
    </w:p>
    <w:p w14:paraId="7AEC55C4" w14:textId="77777777" w:rsidR="002D5E38" w:rsidRDefault="002D5E38" w:rsidP="00A76AA1">
      <w:pPr>
        <w:contextualSpacing/>
      </w:pPr>
    </w:p>
    <w:p w14:paraId="2A8C22BE" w14:textId="77777777" w:rsidR="002D5E38" w:rsidRDefault="002D5E38" w:rsidP="00A76AA1">
      <w:pPr>
        <w:contextualSpacing/>
      </w:pPr>
    </w:p>
    <w:p w14:paraId="5480A2D9" w14:textId="77777777" w:rsidR="002D5E38" w:rsidRDefault="002D5E38" w:rsidP="00A76AA1">
      <w:pPr>
        <w:contextualSpacing/>
      </w:pPr>
    </w:p>
    <w:p w14:paraId="6531D006" w14:textId="77777777" w:rsidR="002D5E38" w:rsidRDefault="002D5E38" w:rsidP="00A76AA1">
      <w:pPr>
        <w:contextualSpacing/>
      </w:pPr>
    </w:p>
    <w:p w14:paraId="69490729" w14:textId="77777777" w:rsidR="002D5E38" w:rsidRDefault="002D5E38" w:rsidP="00A76AA1">
      <w:pPr>
        <w:contextualSpacing/>
      </w:pPr>
    </w:p>
    <w:p w14:paraId="1360FF26" w14:textId="77777777" w:rsidR="002D5E38" w:rsidRDefault="002D5E38" w:rsidP="00A76AA1">
      <w:pPr>
        <w:contextualSpacing/>
      </w:pPr>
    </w:p>
    <w:p w14:paraId="41859470" w14:textId="77777777" w:rsidR="002D5E38" w:rsidRDefault="002D5E38" w:rsidP="00A76AA1">
      <w:pPr>
        <w:contextualSpacing/>
      </w:pPr>
    </w:p>
    <w:p w14:paraId="5843ED22" w14:textId="77777777" w:rsidR="002D5E38" w:rsidRDefault="002D5E38" w:rsidP="00A76AA1">
      <w:pPr>
        <w:contextualSpacing/>
      </w:pPr>
    </w:p>
    <w:p w14:paraId="64E69987" w14:textId="77777777" w:rsidR="002D5E38" w:rsidRDefault="002D5E38" w:rsidP="00A76AA1">
      <w:pPr>
        <w:contextualSpacing/>
      </w:pPr>
    </w:p>
    <w:p w14:paraId="7E257528" w14:textId="77777777" w:rsidR="002D5E38" w:rsidRDefault="002D5E38" w:rsidP="00A76AA1">
      <w:pPr>
        <w:contextualSpacing/>
      </w:pPr>
    </w:p>
    <w:p w14:paraId="42590C5A" w14:textId="77777777" w:rsidR="002D5E38" w:rsidRDefault="002D5E38" w:rsidP="00A76AA1">
      <w:pPr>
        <w:contextualSpacing/>
      </w:pPr>
    </w:p>
    <w:p w14:paraId="2626047A" w14:textId="77777777" w:rsidR="002D5E38" w:rsidRDefault="002D5E38" w:rsidP="00A76AA1">
      <w:pPr>
        <w:contextualSpacing/>
      </w:pPr>
    </w:p>
    <w:p w14:paraId="1460FE66" w14:textId="77777777" w:rsidR="002D5E38" w:rsidRDefault="002D5E38" w:rsidP="00A76AA1">
      <w:pPr>
        <w:contextualSpacing/>
      </w:pPr>
    </w:p>
    <w:p w14:paraId="1E561306" w14:textId="77777777" w:rsidR="00452D64" w:rsidRDefault="00452D64" w:rsidP="00A76AA1">
      <w:pPr>
        <w:contextualSpacing/>
      </w:pPr>
    </w:p>
    <w:p w14:paraId="7F069796" w14:textId="77777777" w:rsidR="00452D64" w:rsidRDefault="00452D64" w:rsidP="00A76AA1">
      <w:pPr>
        <w:contextualSpacing/>
      </w:pPr>
    </w:p>
    <w:p w14:paraId="7E443A08" w14:textId="77777777" w:rsidR="00452D64" w:rsidRDefault="00452D64" w:rsidP="00A76AA1">
      <w:pPr>
        <w:contextualSpacing/>
      </w:pPr>
    </w:p>
    <w:p w14:paraId="50CAD08A" w14:textId="77777777" w:rsidR="00452D64" w:rsidRDefault="00452D64" w:rsidP="00A76AA1">
      <w:pPr>
        <w:contextualSpacing/>
      </w:pPr>
    </w:p>
    <w:p w14:paraId="369317B8"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258B4E44" wp14:editId="6C4642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3A29E" w14:textId="77777777" w:rsidR="006D7C25" w:rsidRPr="00D904A7" w:rsidRDefault="006D7C25" w:rsidP="006D7C25">
                              <w:pPr>
                                <w:pStyle w:val="Ttulo1"/>
                              </w:pPr>
                              <w:bookmarkStart w:id="19" w:name="_Toc160547542"/>
                              <w:bookmarkStart w:id="20" w:name="_Toc207470548"/>
                              <w:r w:rsidRPr="006D7C25">
                                <w:t>Bibliografía y Webgrafía</w:t>
                              </w:r>
                              <w:bookmarkEnd w:id="19"/>
                              <w:bookmarkEnd w:id="2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8B4E44"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7D3A29E" w14:textId="77777777" w:rsidR="006D7C25" w:rsidRPr="00D904A7" w:rsidRDefault="006D7C25" w:rsidP="006D7C25">
                        <w:pPr>
                          <w:pStyle w:val="Ttulo1"/>
                        </w:pPr>
                        <w:bookmarkStart w:id="21" w:name="_Toc160547542"/>
                        <w:bookmarkStart w:id="22" w:name="_Toc207470548"/>
                        <w:r w:rsidRPr="006D7C25">
                          <w:t>Bibliografía y Webgrafía</w:t>
                        </w:r>
                        <w:bookmarkEnd w:id="21"/>
                        <w:bookmarkEnd w:id="22"/>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401B4BA" w14:textId="77777777" w:rsidR="002117E6" w:rsidRDefault="002117E6" w:rsidP="00A76AA1">
      <w:pPr>
        <w:contextualSpacing/>
      </w:pPr>
    </w:p>
    <w:p w14:paraId="107F16F8" w14:textId="77777777" w:rsidR="00AB2DF6" w:rsidRDefault="00AB2DF6" w:rsidP="00A76AA1">
      <w:pPr>
        <w:contextualSpacing/>
        <w:rPr>
          <w:i/>
          <w:iCs/>
        </w:rPr>
      </w:pPr>
    </w:p>
    <w:p w14:paraId="41C22D97" w14:textId="77777777" w:rsidR="00B55751" w:rsidRPr="00B55751" w:rsidRDefault="00B55751" w:rsidP="00B55751">
      <w:pPr>
        <w:contextualSpacing/>
        <w:rPr>
          <w:i/>
          <w:iCs/>
          <w:lang w:val="en-US"/>
        </w:rPr>
      </w:pPr>
      <w:r w:rsidRPr="00B55751">
        <w:rPr>
          <w:i/>
          <w:iCs/>
          <w:lang w:val="en-US"/>
        </w:rPr>
        <w:t>Jenkins, H. (2006). Convergence culture: Where old and new media collide. New York University Press.</w:t>
      </w:r>
    </w:p>
    <w:p w14:paraId="515BE035" w14:textId="77777777" w:rsidR="00B55751" w:rsidRPr="00B55751" w:rsidRDefault="00B55751" w:rsidP="00B55751">
      <w:pPr>
        <w:contextualSpacing/>
        <w:rPr>
          <w:i/>
          <w:iCs/>
          <w:lang w:val="en-US"/>
        </w:rPr>
      </w:pPr>
      <w:r w:rsidRPr="00B55751">
        <w:rPr>
          <w:i/>
          <w:iCs/>
          <w:lang w:val="en-US"/>
        </w:rPr>
        <w:t xml:space="preserve">Kotler, P., </w:t>
      </w:r>
      <w:proofErr w:type="spellStart"/>
      <w:r w:rsidRPr="00B55751">
        <w:rPr>
          <w:i/>
          <w:iCs/>
          <w:lang w:val="en-US"/>
        </w:rPr>
        <w:t>Kartajaya</w:t>
      </w:r>
      <w:proofErr w:type="spellEnd"/>
      <w:r w:rsidRPr="00B55751">
        <w:rPr>
          <w:i/>
          <w:iCs/>
          <w:lang w:val="en-US"/>
        </w:rPr>
        <w:t>, H., &amp; Setiawan, I. (2017). Marketing 4.0: Moving from traditional to digital. Wiley.</w:t>
      </w:r>
    </w:p>
    <w:p w14:paraId="4CB52FBD" w14:textId="77777777" w:rsidR="00B55751" w:rsidRPr="00B55751" w:rsidRDefault="00B55751" w:rsidP="00B55751">
      <w:pPr>
        <w:contextualSpacing/>
        <w:rPr>
          <w:i/>
          <w:iCs/>
          <w:lang w:val="en-US"/>
        </w:rPr>
      </w:pPr>
      <w:r w:rsidRPr="00B55751">
        <w:rPr>
          <w:i/>
          <w:iCs/>
          <w:lang w:val="en-US"/>
        </w:rPr>
        <w:t>Lemon, K. N., &amp; Verhoef, P. C. (2016). Understanding customer experience throughout the customer journey. Journal of Marketing, 80(6), 69–96. https://doi.org/10.1509/jm.15.0420</w:t>
      </w:r>
    </w:p>
    <w:p w14:paraId="5DF5415F" w14:textId="77777777" w:rsidR="00B55751" w:rsidRPr="00B55751" w:rsidRDefault="00B55751" w:rsidP="00B55751">
      <w:pPr>
        <w:contextualSpacing/>
        <w:rPr>
          <w:i/>
          <w:iCs/>
        </w:rPr>
      </w:pPr>
      <w:r w:rsidRPr="00B55751">
        <w:rPr>
          <w:i/>
          <w:iCs/>
          <w:lang w:val="en-US"/>
        </w:rPr>
        <w:t xml:space="preserve">McClure, D. (2007). Pirate metrics for startups: AARRR [Blog post]. </w:t>
      </w:r>
      <w:r w:rsidRPr="00B55751">
        <w:rPr>
          <w:i/>
          <w:iCs/>
        </w:rPr>
        <w:t>Recuperado de http://500hats.com/2007/11/pirate-metrics-for-startups.html</w:t>
      </w:r>
    </w:p>
    <w:p w14:paraId="24D9BFF1" w14:textId="77777777" w:rsidR="00B55751" w:rsidRPr="00B55751" w:rsidRDefault="00B55751" w:rsidP="00B55751">
      <w:pPr>
        <w:contextualSpacing/>
        <w:rPr>
          <w:i/>
          <w:iCs/>
        </w:rPr>
      </w:pPr>
      <w:proofErr w:type="spellStart"/>
      <w:r w:rsidRPr="00B55751">
        <w:rPr>
          <w:i/>
          <w:iCs/>
        </w:rPr>
        <w:t>Schwaber</w:t>
      </w:r>
      <w:proofErr w:type="spellEnd"/>
      <w:r w:rsidRPr="00B55751">
        <w:rPr>
          <w:i/>
          <w:iCs/>
        </w:rPr>
        <w:t xml:space="preserve">, K., &amp; Sutherland, J. (2020). </w:t>
      </w:r>
      <w:proofErr w:type="spellStart"/>
      <w:r w:rsidRPr="00B55751">
        <w:rPr>
          <w:i/>
          <w:iCs/>
        </w:rPr>
        <w:t>The</w:t>
      </w:r>
      <w:proofErr w:type="spellEnd"/>
      <w:r w:rsidRPr="00B55751">
        <w:rPr>
          <w:i/>
          <w:iCs/>
        </w:rPr>
        <w:t xml:space="preserve"> Scrum Guide (actualización). Recuperado de https://scrumguides.org/</w:t>
      </w:r>
    </w:p>
    <w:p w14:paraId="76A0E1EF" w14:textId="77777777" w:rsidR="00C5601D" w:rsidRDefault="00C5601D" w:rsidP="00A76AA1">
      <w:pPr>
        <w:contextualSpacing/>
        <w:rPr>
          <w:i/>
          <w:iCs/>
        </w:rPr>
      </w:pPr>
    </w:p>
    <w:p w14:paraId="150896B9" w14:textId="77777777" w:rsidR="00C5601D" w:rsidRDefault="00C5601D" w:rsidP="00A76AA1">
      <w:pPr>
        <w:contextualSpacing/>
        <w:rPr>
          <w:i/>
          <w:iCs/>
        </w:rPr>
      </w:pPr>
    </w:p>
    <w:p w14:paraId="058AE54B" w14:textId="77777777" w:rsidR="00C5601D" w:rsidRDefault="00C5601D" w:rsidP="00A76AA1">
      <w:pPr>
        <w:contextualSpacing/>
        <w:rPr>
          <w:i/>
          <w:iCs/>
        </w:rPr>
      </w:pPr>
    </w:p>
    <w:p w14:paraId="3C8B168F" w14:textId="77777777" w:rsidR="00C5601D" w:rsidRDefault="00C5601D" w:rsidP="00A76AA1">
      <w:pPr>
        <w:contextualSpacing/>
        <w:rPr>
          <w:i/>
          <w:iCs/>
        </w:rPr>
      </w:pPr>
    </w:p>
    <w:p w14:paraId="3EED3B26" w14:textId="77777777" w:rsidR="00C5601D" w:rsidRDefault="00C5601D" w:rsidP="00A76AA1">
      <w:pPr>
        <w:contextualSpacing/>
        <w:rPr>
          <w:i/>
          <w:iCs/>
        </w:rPr>
      </w:pPr>
    </w:p>
    <w:p w14:paraId="2E02FA6C" w14:textId="77777777" w:rsidR="00C5601D" w:rsidRPr="00C5601D" w:rsidRDefault="00C5601D" w:rsidP="00A76AA1">
      <w:pPr>
        <w:contextualSpacing/>
      </w:pPr>
    </w:p>
    <w:p w14:paraId="434DBE00" w14:textId="77777777" w:rsidR="00AB2DF6" w:rsidRDefault="00AB2DF6" w:rsidP="00A76AA1">
      <w:pPr>
        <w:contextualSpacing/>
      </w:pPr>
    </w:p>
    <w:p w14:paraId="187EEBC1" w14:textId="77777777" w:rsidR="00AB2DF6" w:rsidRDefault="00AB2DF6" w:rsidP="00A76AA1">
      <w:pPr>
        <w:contextualSpacing/>
      </w:pPr>
    </w:p>
    <w:p w14:paraId="58271837" w14:textId="77777777" w:rsidR="003F146E" w:rsidRDefault="003F146E" w:rsidP="00A76AA1">
      <w:pPr>
        <w:contextualSpacing/>
      </w:pPr>
    </w:p>
    <w:p w14:paraId="6ED8CC4C" w14:textId="77777777" w:rsidR="003F146E" w:rsidRDefault="003F146E" w:rsidP="00A76AA1">
      <w:pPr>
        <w:contextualSpacing/>
      </w:pPr>
    </w:p>
    <w:p w14:paraId="0E22630B" w14:textId="77777777" w:rsidR="003F146E" w:rsidRDefault="003F146E" w:rsidP="00A76AA1">
      <w:pPr>
        <w:contextualSpacing/>
      </w:pPr>
    </w:p>
    <w:p w14:paraId="583E51F8" w14:textId="77777777" w:rsidR="003F146E" w:rsidRDefault="003F146E" w:rsidP="00A76AA1">
      <w:pPr>
        <w:contextualSpacing/>
      </w:pPr>
    </w:p>
    <w:p w14:paraId="69DB810A" w14:textId="77777777" w:rsidR="003F146E" w:rsidRDefault="003F146E" w:rsidP="00A76AA1">
      <w:pPr>
        <w:contextualSpacing/>
      </w:pPr>
    </w:p>
    <w:p w14:paraId="24F256B1" w14:textId="77777777" w:rsidR="003F146E" w:rsidRDefault="003F146E" w:rsidP="00A76AA1">
      <w:pPr>
        <w:contextualSpacing/>
      </w:pPr>
    </w:p>
    <w:p w14:paraId="7FF49A04" w14:textId="77777777" w:rsidR="003F146E" w:rsidRDefault="003F146E" w:rsidP="00A76AA1">
      <w:pPr>
        <w:contextualSpacing/>
      </w:pPr>
    </w:p>
    <w:p w14:paraId="65608B3A" w14:textId="77777777" w:rsidR="003F146E" w:rsidRDefault="003F146E" w:rsidP="00A76AA1">
      <w:pPr>
        <w:contextualSpacing/>
      </w:pPr>
    </w:p>
    <w:p w14:paraId="43CA1706"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5E7A79A3" wp14:editId="1B995887">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5C83A" w14:textId="77777777" w:rsidR="006D7C25" w:rsidRPr="00D904A7" w:rsidRDefault="006D7C25" w:rsidP="006D7C25">
                              <w:pPr>
                                <w:pStyle w:val="Ttulo1"/>
                              </w:pPr>
                              <w:bookmarkStart w:id="23" w:name="_Toc160547543"/>
                              <w:bookmarkStart w:id="24" w:name="_Toc207470549"/>
                              <w:r w:rsidRPr="006D7C25">
                                <w:t>Glosario</w:t>
                              </w:r>
                              <w:bookmarkEnd w:id="23"/>
                              <w:bookmarkEnd w:id="24"/>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E7A79A3"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285C83A" w14:textId="77777777" w:rsidR="006D7C25" w:rsidRPr="00D904A7" w:rsidRDefault="006D7C25" w:rsidP="006D7C25">
                        <w:pPr>
                          <w:pStyle w:val="Ttulo1"/>
                        </w:pPr>
                        <w:bookmarkStart w:id="25" w:name="_Toc160547543"/>
                        <w:bookmarkStart w:id="26" w:name="_Toc207470549"/>
                        <w:r w:rsidRPr="006D7C25">
                          <w:t>Glosario</w:t>
                        </w:r>
                        <w:bookmarkEnd w:id="25"/>
                        <w:bookmarkEnd w:id="26"/>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AE20AAF" w14:textId="77777777" w:rsidR="00AB2DF6" w:rsidRDefault="00AB2DF6" w:rsidP="00A76AA1">
      <w:pPr>
        <w:tabs>
          <w:tab w:val="left" w:pos="1305"/>
        </w:tabs>
        <w:contextualSpacing/>
      </w:pPr>
    </w:p>
    <w:p w14:paraId="41D1227D" w14:textId="77777777" w:rsidR="007943C5" w:rsidRPr="007943C5" w:rsidRDefault="007943C5" w:rsidP="007943C5">
      <w:pPr>
        <w:tabs>
          <w:tab w:val="left" w:pos="1305"/>
        </w:tabs>
        <w:contextualSpacing/>
        <w:jc w:val="left"/>
      </w:pPr>
      <w:r w:rsidRPr="007943C5">
        <w:rPr>
          <w:b/>
          <w:bCs/>
        </w:rPr>
        <w:t xml:space="preserve">Agile </w:t>
      </w:r>
      <w:proofErr w:type="spellStart"/>
      <w:r w:rsidRPr="007943C5">
        <w:rPr>
          <w:b/>
          <w:bCs/>
        </w:rPr>
        <w:t>Planning</w:t>
      </w:r>
      <w:proofErr w:type="spellEnd"/>
      <w:r w:rsidRPr="007943C5">
        <w:br/>
        <w:t xml:space="preserve">Metodología de planificación basada en principios ágiles que prioriza flexibilidad, iteración y adaptación continua. En marketing digital se aplica a la gestión de contenidos y comunidades. Ejemplo: un </w:t>
      </w:r>
      <w:proofErr w:type="spellStart"/>
      <w:r w:rsidRPr="007943C5">
        <w:t>Community</w:t>
      </w:r>
      <w:proofErr w:type="spellEnd"/>
      <w:r w:rsidRPr="007943C5">
        <w:t xml:space="preserve"> Manager ajusta semanalmente la estrategia de </w:t>
      </w:r>
      <w:proofErr w:type="spellStart"/>
      <w:r w:rsidRPr="007943C5">
        <w:rPr>
          <w:i/>
          <w:iCs/>
        </w:rPr>
        <w:t>NutriApp</w:t>
      </w:r>
      <w:proofErr w:type="spellEnd"/>
      <w:r w:rsidRPr="007943C5">
        <w:t xml:space="preserve"> según la interacción de usuarios en Instagram.</w:t>
      </w:r>
    </w:p>
    <w:p w14:paraId="0F24E13E" w14:textId="77777777" w:rsidR="007943C5" w:rsidRPr="007943C5" w:rsidRDefault="007943C5" w:rsidP="007943C5">
      <w:pPr>
        <w:tabs>
          <w:tab w:val="left" w:pos="1305"/>
        </w:tabs>
        <w:contextualSpacing/>
        <w:jc w:val="left"/>
      </w:pPr>
      <w:r w:rsidRPr="007943C5">
        <w:rPr>
          <w:b/>
          <w:bCs/>
        </w:rPr>
        <w:t>AARRR (</w:t>
      </w:r>
      <w:proofErr w:type="spellStart"/>
      <w:r w:rsidRPr="007943C5">
        <w:rPr>
          <w:b/>
          <w:bCs/>
        </w:rPr>
        <w:t>Pirate</w:t>
      </w:r>
      <w:proofErr w:type="spellEnd"/>
      <w:r w:rsidRPr="007943C5">
        <w:rPr>
          <w:b/>
          <w:bCs/>
        </w:rPr>
        <w:t xml:space="preserve"> </w:t>
      </w:r>
      <w:proofErr w:type="spellStart"/>
      <w:r w:rsidRPr="007943C5">
        <w:rPr>
          <w:b/>
          <w:bCs/>
        </w:rPr>
        <w:t>Metrics</w:t>
      </w:r>
      <w:proofErr w:type="spellEnd"/>
      <w:r w:rsidRPr="007943C5">
        <w:rPr>
          <w:b/>
          <w:bCs/>
        </w:rPr>
        <w:t>)</w:t>
      </w:r>
      <w:r w:rsidRPr="007943C5">
        <w:br/>
        <w:t xml:space="preserve">Modelo de Dave McClure que define cinco etapas clave para startups digitales: </w:t>
      </w:r>
      <w:proofErr w:type="spellStart"/>
      <w:r w:rsidRPr="007943C5">
        <w:rPr>
          <w:i/>
          <w:iCs/>
        </w:rPr>
        <w:t>Acquisition</w:t>
      </w:r>
      <w:proofErr w:type="spellEnd"/>
      <w:r w:rsidRPr="007943C5">
        <w:rPr>
          <w:i/>
          <w:iCs/>
        </w:rPr>
        <w:t xml:space="preserve">, </w:t>
      </w:r>
      <w:proofErr w:type="spellStart"/>
      <w:r w:rsidRPr="007943C5">
        <w:rPr>
          <w:i/>
          <w:iCs/>
        </w:rPr>
        <w:t>Activation</w:t>
      </w:r>
      <w:proofErr w:type="spellEnd"/>
      <w:r w:rsidRPr="007943C5">
        <w:rPr>
          <w:i/>
          <w:iCs/>
        </w:rPr>
        <w:t xml:space="preserve">, </w:t>
      </w:r>
      <w:proofErr w:type="spellStart"/>
      <w:r w:rsidRPr="007943C5">
        <w:rPr>
          <w:i/>
          <w:iCs/>
        </w:rPr>
        <w:t>Retention</w:t>
      </w:r>
      <w:proofErr w:type="spellEnd"/>
      <w:r w:rsidRPr="007943C5">
        <w:rPr>
          <w:i/>
          <w:iCs/>
        </w:rPr>
        <w:t xml:space="preserve">, </w:t>
      </w:r>
      <w:proofErr w:type="spellStart"/>
      <w:r w:rsidRPr="007943C5">
        <w:rPr>
          <w:i/>
          <w:iCs/>
        </w:rPr>
        <w:t>Revenue</w:t>
      </w:r>
      <w:proofErr w:type="spellEnd"/>
      <w:r w:rsidRPr="007943C5">
        <w:rPr>
          <w:i/>
          <w:iCs/>
        </w:rPr>
        <w:t xml:space="preserve">, </w:t>
      </w:r>
      <w:proofErr w:type="spellStart"/>
      <w:r w:rsidRPr="007943C5">
        <w:rPr>
          <w:i/>
          <w:iCs/>
        </w:rPr>
        <w:t>Referral</w:t>
      </w:r>
      <w:proofErr w:type="spellEnd"/>
      <w:r w:rsidRPr="007943C5">
        <w:t xml:space="preserve">. Ejemplo: medir cuántos usuarios descargan </w:t>
      </w:r>
      <w:proofErr w:type="spellStart"/>
      <w:r w:rsidRPr="007943C5">
        <w:rPr>
          <w:i/>
          <w:iCs/>
        </w:rPr>
        <w:t>NutriApp</w:t>
      </w:r>
      <w:proofErr w:type="spellEnd"/>
      <w:r w:rsidRPr="007943C5">
        <w:t xml:space="preserve"> (Adquisición) y cuántos recomiendan la app a sus amigos (Referencia).</w:t>
      </w:r>
    </w:p>
    <w:p w14:paraId="14E1CB1D" w14:textId="77777777" w:rsidR="007943C5" w:rsidRPr="007943C5" w:rsidRDefault="007943C5" w:rsidP="007943C5">
      <w:pPr>
        <w:tabs>
          <w:tab w:val="left" w:pos="1305"/>
        </w:tabs>
        <w:contextualSpacing/>
        <w:jc w:val="left"/>
      </w:pPr>
      <w:r w:rsidRPr="007943C5">
        <w:rPr>
          <w:b/>
          <w:bCs/>
        </w:rPr>
        <w:t xml:space="preserve">BOFU (Bottom </w:t>
      </w:r>
      <w:proofErr w:type="spellStart"/>
      <w:r w:rsidRPr="007943C5">
        <w:rPr>
          <w:b/>
          <w:bCs/>
        </w:rPr>
        <w:t>of</w:t>
      </w:r>
      <w:proofErr w:type="spellEnd"/>
      <w:r w:rsidRPr="007943C5">
        <w:rPr>
          <w:b/>
          <w:bCs/>
        </w:rPr>
        <w:t xml:space="preserve"> </w:t>
      </w:r>
      <w:proofErr w:type="spellStart"/>
      <w:r w:rsidRPr="007943C5">
        <w:rPr>
          <w:b/>
          <w:bCs/>
        </w:rPr>
        <w:t>the</w:t>
      </w:r>
      <w:proofErr w:type="spellEnd"/>
      <w:r w:rsidRPr="007943C5">
        <w:rPr>
          <w:b/>
          <w:bCs/>
        </w:rPr>
        <w:t xml:space="preserve"> </w:t>
      </w:r>
      <w:proofErr w:type="spellStart"/>
      <w:r w:rsidRPr="007943C5">
        <w:rPr>
          <w:b/>
          <w:bCs/>
        </w:rPr>
        <w:t>Funnel</w:t>
      </w:r>
      <w:proofErr w:type="spellEnd"/>
      <w:r w:rsidRPr="007943C5">
        <w:rPr>
          <w:b/>
          <w:bCs/>
        </w:rPr>
        <w:t>)</w:t>
      </w:r>
      <w:r w:rsidRPr="007943C5">
        <w:br/>
        <w:t xml:space="preserve">Etapa final del embudo de conversión donde el usuario está listo para comprar o tomar la acción principal. Ejemplo: promociones especiales dentro de </w:t>
      </w:r>
      <w:proofErr w:type="spellStart"/>
      <w:r w:rsidRPr="007943C5">
        <w:rPr>
          <w:i/>
          <w:iCs/>
        </w:rPr>
        <w:t>NutriApp</w:t>
      </w:r>
      <w:proofErr w:type="spellEnd"/>
      <w:r w:rsidRPr="007943C5">
        <w:t xml:space="preserve"> para cerrar la suscripción premium.</w:t>
      </w:r>
    </w:p>
    <w:p w14:paraId="3539C4DE" w14:textId="77777777" w:rsidR="007943C5" w:rsidRPr="007943C5" w:rsidRDefault="007943C5" w:rsidP="007943C5">
      <w:pPr>
        <w:tabs>
          <w:tab w:val="left" w:pos="1305"/>
        </w:tabs>
        <w:contextualSpacing/>
        <w:jc w:val="left"/>
      </w:pPr>
      <w:proofErr w:type="spellStart"/>
      <w:r w:rsidRPr="007943C5">
        <w:rPr>
          <w:b/>
          <w:bCs/>
        </w:rPr>
        <w:t>Branded</w:t>
      </w:r>
      <w:proofErr w:type="spellEnd"/>
      <w:r w:rsidRPr="007943C5">
        <w:rPr>
          <w:b/>
          <w:bCs/>
        </w:rPr>
        <w:t xml:space="preserve"> Content</w:t>
      </w:r>
      <w:r w:rsidRPr="007943C5">
        <w:br/>
        <w:t xml:space="preserve">Contenido creado por una marca que busca entretener o informar, al mismo tiempo que fortalece su identidad. Ejemplo: </w:t>
      </w:r>
      <w:proofErr w:type="spellStart"/>
      <w:r w:rsidRPr="007943C5">
        <w:t>mini-documental</w:t>
      </w:r>
      <w:proofErr w:type="spellEnd"/>
      <w:r w:rsidRPr="007943C5">
        <w:t xml:space="preserve"> en YouTube sobre alimentación saludable producido por </w:t>
      </w:r>
      <w:proofErr w:type="spellStart"/>
      <w:r w:rsidRPr="007943C5">
        <w:rPr>
          <w:i/>
          <w:iCs/>
        </w:rPr>
        <w:t>NutriApp</w:t>
      </w:r>
      <w:proofErr w:type="spellEnd"/>
      <w:r w:rsidRPr="007943C5">
        <w:t>.</w:t>
      </w:r>
    </w:p>
    <w:p w14:paraId="04424E5F" w14:textId="77777777" w:rsidR="007943C5" w:rsidRPr="007943C5" w:rsidRDefault="007943C5" w:rsidP="007943C5">
      <w:pPr>
        <w:tabs>
          <w:tab w:val="left" w:pos="1305"/>
        </w:tabs>
        <w:contextualSpacing/>
        <w:jc w:val="left"/>
      </w:pPr>
      <w:proofErr w:type="spellStart"/>
      <w:r w:rsidRPr="007943C5">
        <w:rPr>
          <w:b/>
          <w:bCs/>
        </w:rPr>
        <w:t>Community</w:t>
      </w:r>
      <w:proofErr w:type="spellEnd"/>
      <w:r w:rsidRPr="007943C5">
        <w:rPr>
          <w:b/>
          <w:bCs/>
        </w:rPr>
        <w:t xml:space="preserve"> Manager</w:t>
      </w:r>
      <w:r w:rsidRPr="007943C5">
        <w:br/>
        <w:t xml:space="preserve">Profesional responsable de gestionar y dinamizar comunidades digitales de una marca. Ejemplo: la persona que responde comentarios y crea contenido diario en redes sociales para </w:t>
      </w:r>
      <w:proofErr w:type="spellStart"/>
      <w:r w:rsidRPr="007943C5">
        <w:rPr>
          <w:i/>
          <w:iCs/>
        </w:rPr>
        <w:t>NutriApp</w:t>
      </w:r>
      <w:proofErr w:type="spellEnd"/>
      <w:r w:rsidRPr="007943C5">
        <w:t>.</w:t>
      </w:r>
    </w:p>
    <w:p w14:paraId="7EC53E31" w14:textId="77777777" w:rsidR="007943C5" w:rsidRPr="007943C5" w:rsidRDefault="007943C5" w:rsidP="007943C5">
      <w:pPr>
        <w:tabs>
          <w:tab w:val="left" w:pos="1305"/>
        </w:tabs>
        <w:contextualSpacing/>
        <w:jc w:val="left"/>
      </w:pPr>
      <w:proofErr w:type="spellStart"/>
      <w:r w:rsidRPr="007943C5">
        <w:rPr>
          <w:b/>
          <w:bCs/>
        </w:rPr>
        <w:t>Customer</w:t>
      </w:r>
      <w:proofErr w:type="spellEnd"/>
      <w:r w:rsidRPr="007943C5">
        <w:rPr>
          <w:b/>
          <w:bCs/>
        </w:rPr>
        <w:t xml:space="preserve"> </w:t>
      </w:r>
      <w:proofErr w:type="spellStart"/>
      <w:r w:rsidRPr="007943C5">
        <w:rPr>
          <w:b/>
          <w:bCs/>
        </w:rPr>
        <w:t>Experience</w:t>
      </w:r>
      <w:proofErr w:type="spellEnd"/>
      <w:r w:rsidRPr="007943C5">
        <w:rPr>
          <w:b/>
          <w:bCs/>
        </w:rPr>
        <w:t xml:space="preserve"> (CX)</w:t>
      </w:r>
      <w:r w:rsidRPr="007943C5">
        <w:br/>
        <w:t xml:space="preserve">Conjunto de percepciones y emociones que experimenta un cliente en todas sus interacciones con una marca. Ejemplo: la facilidad de uso de </w:t>
      </w:r>
      <w:proofErr w:type="spellStart"/>
      <w:r w:rsidRPr="007943C5">
        <w:rPr>
          <w:i/>
          <w:iCs/>
        </w:rPr>
        <w:t>NutriApp</w:t>
      </w:r>
      <w:proofErr w:type="spellEnd"/>
      <w:r w:rsidRPr="007943C5">
        <w:t xml:space="preserve"> desde la descarga hasta el pago de un plan mensual.</w:t>
      </w:r>
    </w:p>
    <w:p w14:paraId="6FEFDA08" w14:textId="77777777" w:rsidR="007943C5" w:rsidRPr="007943C5" w:rsidRDefault="007943C5" w:rsidP="007943C5">
      <w:pPr>
        <w:tabs>
          <w:tab w:val="left" w:pos="1305"/>
        </w:tabs>
        <w:contextualSpacing/>
        <w:jc w:val="left"/>
      </w:pPr>
      <w:r w:rsidRPr="007943C5">
        <w:rPr>
          <w:b/>
          <w:bCs/>
        </w:rPr>
        <w:t>Embudo de Conversión</w:t>
      </w:r>
      <w:r w:rsidRPr="007943C5">
        <w:br/>
        <w:t xml:space="preserve">Modelo que representa el recorrido del usuario desde el primer contacto con la marca hasta la compra o fidelización. Ejemplo: TOFU (atraer con anuncios), MOFU (ofrecer recetas gratis en </w:t>
      </w:r>
      <w:proofErr w:type="spellStart"/>
      <w:r w:rsidRPr="007943C5">
        <w:rPr>
          <w:i/>
          <w:iCs/>
        </w:rPr>
        <w:t>NutriApp</w:t>
      </w:r>
      <w:proofErr w:type="spellEnd"/>
      <w:r w:rsidRPr="007943C5">
        <w:t>), BOFU (cerrar con descuentos de suscripción).</w:t>
      </w:r>
    </w:p>
    <w:p w14:paraId="5F8C450A" w14:textId="77777777" w:rsidR="007943C5" w:rsidRPr="007943C5" w:rsidRDefault="007943C5" w:rsidP="007943C5">
      <w:pPr>
        <w:tabs>
          <w:tab w:val="left" w:pos="1305"/>
        </w:tabs>
        <w:contextualSpacing/>
        <w:jc w:val="left"/>
      </w:pPr>
      <w:proofErr w:type="spellStart"/>
      <w:r w:rsidRPr="007943C5">
        <w:rPr>
          <w:b/>
          <w:bCs/>
        </w:rPr>
        <w:t>Remarketing</w:t>
      </w:r>
      <w:proofErr w:type="spellEnd"/>
      <w:r w:rsidRPr="007943C5">
        <w:br/>
        <w:t xml:space="preserve">Estrategia que consiste en impactar nuevamente a usuarios que ya interactuaron con la </w:t>
      </w:r>
      <w:proofErr w:type="gramStart"/>
      <w:r w:rsidRPr="007943C5">
        <w:t>marca</w:t>
      </w:r>
      <w:proofErr w:type="gramEnd"/>
      <w:r w:rsidRPr="007943C5">
        <w:t xml:space="preserve"> pero no concretaron la compra. Ejemplo: anuncios de Facebook recordando a un usuario que descargó </w:t>
      </w:r>
      <w:proofErr w:type="spellStart"/>
      <w:proofErr w:type="gramStart"/>
      <w:r w:rsidRPr="007943C5">
        <w:rPr>
          <w:i/>
          <w:iCs/>
        </w:rPr>
        <w:t>NutriApp</w:t>
      </w:r>
      <w:proofErr w:type="spellEnd"/>
      <w:proofErr w:type="gramEnd"/>
      <w:r w:rsidRPr="007943C5">
        <w:t xml:space="preserve"> pero no activó el plan premium.</w:t>
      </w:r>
    </w:p>
    <w:p w14:paraId="23416C46" w14:textId="77777777" w:rsidR="007943C5" w:rsidRPr="007943C5" w:rsidRDefault="007943C5" w:rsidP="007943C5">
      <w:pPr>
        <w:tabs>
          <w:tab w:val="left" w:pos="1305"/>
        </w:tabs>
        <w:contextualSpacing/>
        <w:jc w:val="left"/>
      </w:pPr>
      <w:r w:rsidRPr="007943C5">
        <w:rPr>
          <w:b/>
          <w:bCs/>
        </w:rPr>
        <w:t>Scrum</w:t>
      </w:r>
      <w:r w:rsidRPr="007943C5">
        <w:br/>
        <w:t xml:space="preserve">Marco ágil para gestionar proyectos en ciclos iterativos denominados </w:t>
      </w:r>
      <w:proofErr w:type="spellStart"/>
      <w:r w:rsidRPr="007943C5">
        <w:rPr>
          <w:i/>
          <w:iCs/>
        </w:rPr>
        <w:t>sprints</w:t>
      </w:r>
      <w:proofErr w:type="spellEnd"/>
      <w:r w:rsidRPr="007943C5">
        <w:t xml:space="preserve">. En marketing, se usa para organizar tareas del equipo digital. Ejemplo: planificar en un sprint de dos semanas las publicaciones de </w:t>
      </w:r>
      <w:proofErr w:type="spellStart"/>
      <w:r w:rsidRPr="007943C5">
        <w:rPr>
          <w:i/>
          <w:iCs/>
        </w:rPr>
        <w:t>NutriApp</w:t>
      </w:r>
      <w:proofErr w:type="spellEnd"/>
      <w:r w:rsidRPr="007943C5">
        <w:t>.</w:t>
      </w:r>
    </w:p>
    <w:p w14:paraId="1FE37287" w14:textId="77777777" w:rsidR="007943C5" w:rsidRPr="007943C5" w:rsidRDefault="007943C5" w:rsidP="007943C5">
      <w:pPr>
        <w:tabs>
          <w:tab w:val="left" w:pos="1305"/>
        </w:tabs>
        <w:contextualSpacing/>
        <w:jc w:val="left"/>
      </w:pPr>
      <w:proofErr w:type="spellStart"/>
      <w:r w:rsidRPr="007943C5">
        <w:rPr>
          <w:b/>
          <w:bCs/>
        </w:rPr>
        <w:t>Storytelling</w:t>
      </w:r>
      <w:proofErr w:type="spellEnd"/>
      <w:r w:rsidRPr="007943C5">
        <w:br/>
        <w:t xml:space="preserve">Técnica de comunicación que consiste en transmitir un mensaje de marca a través de narrativas emocionales. Ejemplo: contar la historia de un usuario que bajó de peso gracias a </w:t>
      </w:r>
      <w:proofErr w:type="spellStart"/>
      <w:r w:rsidRPr="007943C5">
        <w:rPr>
          <w:i/>
          <w:iCs/>
        </w:rPr>
        <w:t>NutriApp</w:t>
      </w:r>
      <w:proofErr w:type="spellEnd"/>
      <w:r w:rsidRPr="007943C5">
        <w:t>.</w:t>
      </w:r>
    </w:p>
    <w:p w14:paraId="73AD6840" w14:textId="77777777" w:rsidR="007943C5" w:rsidRPr="007943C5" w:rsidRDefault="007943C5" w:rsidP="007943C5">
      <w:pPr>
        <w:tabs>
          <w:tab w:val="left" w:pos="1305"/>
        </w:tabs>
        <w:contextualSpacing/>
        <w:jc w:val="left"/>
      </w:pPr>
      <w:r w:rsidRPr="007943C5">
        <w:rPr>
          <w:b/>
          <w:bCs/>
        </w:rPr>
        <w:t xml:space="preserve">TOFU (Top </w:t>
      </w:r>
      <w:proofErr w:type="spellStart"/>
      <w:r w:rsidRPr="007943C5">
        <w:rPr>
          <w:b/>
          <w:bCs/>
        </w:rPr>
        <w:t>of</w:t>
      </w:r>
      <w:proofErr w:type="spellEnd"/>
      <w:r w:rsidRPr="007943C5">
        <w:rPr>
          <w:b/>
          <w:bCs/>
        </w:rPr>
        <w:t xml:space="preserve"> </w:t>
      </w:r>
      <w:proofErr w:type="spellStart"/>
      <w:r w:rsidRPr="007943C5">
        <w:rPr>
          <w:b/>
          <w:bCs/>
        </w:rPr>
        <w:t>the</w:t>
      </w:r>
      <w:proofErr w:type="spellEnd"/>
      <w:r w:rsidRPr="007943C5">
        <w:rPr>
          <w:b/>
          <w:bCs/>
        </w:rPr>
        <w:t xml:space="preserve"> </w:t>
      </w:r>
      <w:proofErr w:type="spellStart"/>
      <w:r w:rsidRPr="007943C5">
        <w:rPr>
          <w:b/>
          <w:bCs/>
        </w:rPr>
        <w:t>Funnel</w:t>
      </w:r>
      <w:proofErr w:type="spellEnd"/>
      <w:r w:rsidRPr="007943C5">
        <w:rPr>
          <w:b/>
          <w:bCs/>
        </w:rPr>
        <w:t>)</w:t>
      </w:r>
      <w:r w:rsidRPr="007943C5">
        <w:br/>
        <w:t xml:space="preserve">Primera etapa del embudo de conversión: atraer al mayor número posible de usuarios con contenido de valor. Ejemplo: artículos de blog gratuitos de </w:t>
      </w:r>
      <w:proofErr w:type="spellStart"/>
      <w:r w:rsidRPr="007943C5">
        <w:rPr>
          <w:i/>
          <w:iCs/>
        </w:rPr>
        <w:t>NutriApp</w:t>
      </w:r>
      <w:proofErr w:type="spellEnd"/>
      <w:r w:rsidRPr="007943C5">
        <w:t xml:space="preserve"> sobre nutrición.</w:t>
      </w:r>
    </w:p>
    <w:p w14:paraId="5E855CD4" w14:textId="77777777" w:rsidR="007943C5" w:rsidRPr="007943C5" w:rsidRDefault="007943C5" w:rsidP="007943C5">
      <w:pPr>
        <w:tabs>
          <w:tab w:val="left" w:pos="1305"/>
        </w:tabs>
        <w:contextualSpacing/>
        <w:jc w:val="left"/>
      </w:pPr>
      <w:proofErr w:type="spellStart"/>
      <w:r w:rsidRPr="007943C5">
        <w:rPr>
          <w:b/>
          <w:bCs/>
        </w:rPr>
        <w:t>Transmedia</w:t>
      </w:r>
      <w:proofErr w:type="spellEnd"/>
      <w:r w:rsidRPr="007943C5">
        <w:br/>
        <w:t xml:space="preserve">Estrategia narrativa en la que una historia se expande a través de múltiples plataformas y formatos. Ejemplo: </w:t>
      </w:r>
      <w:proofErr w:type="spellStart"/>
      <w:r w:rsidRPr="007943C5">
        <w:rPr>
          <w:i/>
          <w:iCs/>
        </w:rPr>
        <w:t>NutriApp</w:t>
      </w:r>
      <w:proofErr w:type="spellEnd"/>
      <w:r w:rsidRPr="007943C5">
        <w:t xml:space="preserve"> lanza una serie de recetas en TikTok, un podcast en Spotify y retos de salud en Instagram.</w:t>
      </w:r>
    </w:p>
    <w:p w14:paraId="0CC0BCAF" w14:textId="77777777" w:rsidR="00AB2DF6" w:rsidRDefault="00AB2DF6" w:rsidP="00A76AA1">
      <w:pPr>
        <w:tabs>
          <w:tab w:val="left" w:pos="1305"/>
        </w:tabs>
        <w:contextualSpacing/>
      </w:pPr>
    </w:p>
    <w:p w14:paraId="591348A2" w14:textId="77777777" w:rsidR="00C5601D" w:rsidRDefault="00C5601D" w:rsidP="00A76AA1">
      <w:pPr>
        <w:tabs>
          <w:tab w:val="left" w:pos="1305"/>
        </w:tabs>
        <w:contextualSpacing/>
      </w:pPr>
    </w:p>
    <w:p w14:paraId="53D65E7E" w14:textId="77777777" w:rsidR="00C5601D" w:rsidRDefault="00C5601D" w:rsidP="00A76AA1">
      <w:pPr>
        <w:tabs>
          <w:tab w:val="left" w:pos="1305"/>
        </w:tabs>
        <w:contextualSpacing/>
      </w:pPr>
    </w:p>
    <w:p w14:paraId="61F3FA56" w14:textId="77777777" w:rsidR="00C5601D" w:rsidRDefault="00C5601D" w:rsidP="00A76AA1">
      <w:pPr>
        <w:tabs>
          <w:tab w:val="left" w:pos="1305"/>
        </w:tabs>
        <w:contextualSpacing/>
      </w:pPr>
    </w:p>
    <w:p w14:paraId="67D7AB07" w14:textId="77777777" w:rsidR="00C5601D" w:rsidRDefault="00C5601D" w:rsidP="00A76AA1">
      <w:pPr>
        <w:tabs>
          <w:tab w:val="left" w:pos="1305"/>
        </w:tabs>
        <w:contextualSpacing/>
      </w:pPr>
    </w:p>
    <w:p w14:paraId="57C91A10"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DBCD4" w14:textId="77777777" w:rsidR="00095FE0" w:rsidRDefault="00095FE0" w:rsidP="007F1B53">
      <w:pPr>
        <w:spacing w:before="0" w:after="0" w:line="240" w:lineRule="auto"/>
      </w:pPr>
      <w:r>
        <w:separator/>
      </w:r>
    </w:p>
  </w:endnote>
  <w:endnote w:type="continuationSeparator" w:id="0">
    <w:p w14:paraId="6FBCB917" w14:textId="77777777" w:rsidR="00095FE0" w:rsidRDefault="00095FE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754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AD0885C" wp14:editId="6D0C142D">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36EEBA0" wp14:editId="515214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6EEBA0"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755B7" w14:textId="77777777" w:rsidR="00095FE0" w:rsidRDefault="00095FE0" w:rsidP="007F1B53">
      <w:pPr>
        <w:spacing w:before="0" w:after="0" w:line="240" w:lineRule="auto"/>
      </w:pPr>
      <w:r>
        <w:separator/>
      </w:r>
    </w:p>
  </w:footnote>
  <w:footnote w:type="continuationSeparator" w:id="0">
    <w:p w14:paraId="177CBFCC" w14:textId="77777777" w:rsidR="00095FE0" w:rsidRDefault="00095FE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4D76E" w14:textId="77777777" w:rsidR="00A66A79" w:rsidRDefault="00A66A79">
    <w:pPr>
      <w:pStyle w:val="Encabezado"/>
    </w:pPr>
    <w:r>
      <w:rPr>
        <w:noProof/>
      </w:rPr>
      <w:drawing>
        <wp:anchor distT="0" distB="0" distL="114300" distR="114300" simplePos="0" relativeHeight="251667456" behindDoc="0" locked="0" layoutInCell="1" allowOverlap="1" wp14:anchorId="6CEBA539" wp14:editId="272E6B2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0E46"/>
    <w:multiLevelType w:val="multilevel"/>
    <w:tmpl w:val="9B18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A05B5"/>
    <w:multiLevelType w:val="multilevel"/>
    <w:tmpl w:val="1B8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96F"/>
    <w:multiLevelType w:val="multilevel"/>
    <w:tmpl w:val="C564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3946"/>
    <w:multiLevelType w:val="hybridMultilevel"/>
    <w:tmpl w:val="F072D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11B00"/>
    <w:multiLevelType w:val="multilevel"/>
    <w:tmpl w:val="20E0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8066C"/>
    <w:multiLevelType w:val="multilevel"/>
    <w:tmpl w:val="0630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E51F7"/>
    <w:multiLevelType w:val="multilevel"/>
    <w:tmpl w:val="56DA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27EFF"/>
    <w:multiLevelType w:val="multilevel"/>
    <w:tmpl w:val="95D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51870"/>
    <w:multiLevelType w:val="multilevel"/>
    <w:tmpl w:val="867A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F223B"/>
    <w:multiLevelType w:val="multilevel"/>
    <w:tmpl w:val="F5B82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077A8"/>
    <w:multiLevelType w:val="multilevel"/>
    <w:tmpl w:val="58F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E17ED"/>
    <w:multiLevelType w:val="multilevel"/>
    <w:tmpl w:val="2E9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E048F"/>
    <w:multiLevelType w:val="multilevel"/>
    <w:tmpl w:val="202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6395F"/>
    <w:multiLevelType w:val="multilevel"/>
    <w:tmpl w:val="4018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F21B0"/>
    <w:multiLevelType w:val="multilevel"/>
    <w:tmpl w:val="1802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246B45"/>
    <w:multiLevelType w:val="multilevel"/>
    <w:tmpl w:val="ECC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A1715"/>
    <w:multiLevelType w:val="multilevel"/>
    <w:tmpl w:val="871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E5224"/>
    <w:multiLevelType w:val="multilevel"/>
    <w:tmpl w:val="E1BEB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F78F8"/>
    <w:multiLevelType w:val="multilevel"/>
    <w:tmpl w:val="3200B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4B4995"/>
    <w:multiLevelType w:val="multilevel"/>
    <w:tmpl w:val="1A8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90B0D"/>
    <w:multiLevelType w:val="multilevel"/>
    <w:tmpl w:val="405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E3671"/>
    <w:multiLevelType w:val="multilevel"/>
    <w:tmpl w:val="B9D6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F463C"/>
    <w:multiLevelType w:val="hybridMultilevel"/>
    <w:tmpl w:val="6B94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EB5AA7"/>
    <w:multiLevelType w:val="hybridMultilevel"/>
    <w:tmpl w:val="1172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3350BF"/>
    <w:multiLevelType w:val="multilevel"/>
    <w:tmpl w:val="DCF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16509"/>
    <w:multiLevelType w:val="multilevel"/>
    <w:tmpl w:val="BBDA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BF4F7A"/>
    <w:multiLevelType w:val="multilevel"/>
    <w:tmpl w:val="60C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5313C"/>
    <w:multiLevelType w:val="multilevel"/>
    <w:tmpl w:val="3566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B18BF"/>
    <w:multiLevelType w:val="multilevel"/>
    <w:tmpl w:val="2C68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C443BE"/>
    <w:multiLevelType w:val="multilevel"/>
    <w:tmpl w:val="324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267CB"/>
    <w:multiLevelType w:val="multilevel"/>
    <w:tmpl w:val="448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5B5870"/>
    <w:multiLevelType w:val="hybridMultilevel"/>
    <w:tmpl w:val="16D2E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F9608E"/>
    <w:multiLevelType w:val="multilevel"/>
    <w:tmpl w:val="FD0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83569"/>
    <w:multiLevelType w:val="multilevel"/>
    <w:tmpl w:val="920E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2D7F66"/>
    <w:multiLevelType w:val="multilevel"/>
    <w:tmpl w:val="8972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BC6DF2"/>
    <w:multiLevelType w:val="hybridMultilevel"/>
    <w:tmpl w:val="3848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F54FF3"/>
    <w:multiLevelType w:val="multilevel"/>
    <w:tmpl w:val="C00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15E31"/>
    <w:multiLevelType w:val="multilevel"/>
    <w:tmpl w:val="9AC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8055A5"/>
    <w:multiLevelType w:val="multilevel"/>
    <w:tmpl w:val="DB90C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0B06BC"/>
    <w:multiLevelType w:val="multilevel"/>
    <w:tmpl w:val="027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F33322"/>
    <w:multiLevelType w:val="multilevel"/>
    <w:tmpl w:val="CB86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C6747"/>
    <w:multiLevelType w:val="multilevel"/>
    <w:tmpl w:val="CFA4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3F5A27"/>
    <w:multiLevelType w:val="hybridMultilevel"/>
    <w:tmpl w:val="C1DA3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B04BB6"/>
    <w:multiLevelType w:val="multilevel"/>
    <w:tmpl w:val="8B4C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015951"/>
    <w:multiLevelType w:val="multilevel"/>
    <w:tmpl w:val="7890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9A2441"/>
    <w:multiLevelType w:val="multilevel"/>
    <w:tmpl w:val="167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B65EF"/>
    <w:multiLevelType w:val="multilevel"/>
    <w:tmpl w:val="A7A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497B49"/>
    <w:multiLevelType w:val="multilevel"/>
    <w:tmpl w:val="FB744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2C67CA"/>
    <w:multiLevelType w:val="multilevel"/>
    <w:tmpl w:val="D8B8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754F18"/>
    <w:multiLevelType w:val="multilevel"/>
    <w:tmpl w:val="015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E6B55"/>
    <w:multiLevelType w:val="multilevel"/>
    <w:tmpl w:val="E1D2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694BB5"/>
    <w:multiLevelType w:val="multilevel"/>
    <w:tmpl w:val="435C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CB7B63"/>
    <w:multiLevelType w:val="multilevel"/>
    <w:tmpl w:val="B2A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439FE"/>
    <w:multiLevelType w:val="multilevel"/>
    <w:tmpl w:val="FC4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55002A"/>
    <w:multiLevelType w:val="multilevel"/>
    <w:tmpl w:val="CF7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F60AE3"/>
    <w:multiLevelType w:val="multilevel"/>
    <w:tmpl w:val="948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408F1"/>
    <w:multiLevelType w:val="multilevel"/>
    <w:tmpl w:val="695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94912"/>
    <w:multiLevelType w:val="multilevel"/>
    <w:tmpl w:val="F568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F65517"/>
    <w:multiLevelType w:val="hybridMultilevel"/>
    <w:tmpl w:val="4CFA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726B9A"/>
    <w:multiLevelType w:val="multilevel"/>
    <w:tmpl w:val="99E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E31D22"/>
    <w:multiLevelType w:val="multilevel"/>
    <w:tmpl w:val="D65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1A3468"/>
    <w:multiLevelType w:val="multilevel"/>
    <w:tmpl w:val="7860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727A8F"/>
    <w:multiLevelType w:val="multilevel"/>
    <w:tmpl w:val="43B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32472E"/>
    <w:multiLevelType w:val="multilevel"/>
    <w:tmpl w:val="C97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4C0A73"/>
    <w:multiLevelType w:val="multilevel"/>
    <w:tmpl w:val="0E9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FD4F36"/>
    <w:multiLevelType w:val="multilevel"/>
    <w:tmpl w:val="079AF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167D30"/>
    <w:multiLevelType w:val="multilevel"/>
    <w:tmpl w:val="DB6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197C05"/>
    <w:multiLevelType w:val="multilevel"/>
    <w:tmpl w:val="287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B1D82"/>
    <w:multiLevelType w:val="multilevel"/>
    <w:tmpl w:val="920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C25FB9"/>
    <w:multiLevelType w:val="multilevel"/>
    <w:tmpl w:val="1D128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D27202"/>
    <w:multiLevelType w:val="multilevel"/>
    <w:tmpl w:val="2280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22633C"/>
    <w:multiLevelType w:val="multilevel"/>
    <w:tmpl w:val="A63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E6A10"/>
    <w:multiLevelType w:val="multilevel"/>
    <w:tmpl w:val="8F8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233BE"/>
    <w:multiLevelType w:val="hybridMultilevel"/>
    <w:tmpl w:val="8068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735F40"/>
    <w:multiLevelType w:val="multilevel"/>
    <w:tmpl w:val="EFF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442837"/>
    <w:multiLevelType w:val="multilevel"/>
    <w:tmpl w:val="2634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9E3737"/>
    <w:multiLevelType w:val="multilevel"/>
    <w:tmpl w:val="E18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9"/>
  </w:num>
  <w:num w:numId="3">
    <w:abstractNumId w:val="21"/>
  </w:num>
  <w:num w:numId="4">
    <w:abstractNumId w:val="66"/>
  </w:num>
  <w:num w:numId="5">
    <w:abstractNumId w:val="13"/>
  </w:num>
  <w:num w:numId="6">
    <w:abstractNumId w:val="41"/>
  </w:num>
  <w:num w:numId="7">
    <w:abstractNumId w:val="48"/>
  </w:num>
  <w:num w:numId="8">
    <w:abstractNumId w:val="59"/>
  </w:num>
  <w:num w:numId="9">
    <w:abstractNumId w:val="7"/>
  </w:num>
  <w:num w:numId="10">
    <w:abstractNumId w:val="50"/>
  </w:num>
  <w:num w:numId="11">
    <w:abstractNumId w:val="27"/>
  </w:num>
  <w:num w:numId="12">
    <w:abstractNumId w:val="17"/>
  </w:num>
  <w:num w:numId="13">
    <w:abstractNumId w:val="47"/>
  </w:num>
  <w:num w:numId="14">
    <w:abstractNumId w:val="45"/>
  </w:num>
  <w:num w:numId="15">
    <w:abstractNumId w:val="61"/>
  </w:num>
  <w:num w:numId="16">
    <w:abstractNumId w:val="51"/>
  </w:num>
  <w:num w:numId="17">
    <w:abstractNumId w:val="22"/>
  </w:num>
  <w:num w:numId="18">
    <w:abstractNumId w:val="31"/>
  </w:num>
  <w:num w:numId="19">
    <w:abstractNumId w:val="23"/>
  </w:num>
  <w:num w:numId="20">
    <w:abstractNumId w:val="3"/>
  </w:num>
  <w:num w:numId="21">
    <w:abstractNumId w:val="42"/>
  </w:num>
  <w:num w:numId="22">
    <w:abstractNumId w:val="73"/>
  </w:num>
  <w:num w:numId="23">
    <w:abstractNumId w:val="35"/>
  </w:num>
  <w:num w:numId="24">
    <w:abstractNumId w:val="58"/>
  </w:num>
  <w:num w:numId="25">
    <w:abstractNumId w:val="67"/>
  </w:num>
  <w:num w:numId="26">
    <w:abstractNumId w:val="63"/>
  </w:num>
  <w:num w:numId="27">
    <w:abstractNumId w:val="11"/>
  </w:num>
  <w:num w:numId="28">
    <w:abstractNumId w:val="60"/>
  </w:num>
  <w:num w:numId="29">
    <w:abstractNumId w:val="33"/>
  </w:num>
  <w:num w:numId="30">
    <w:abstractNumId w:val="26"/>
  </w:num>
  <w:num w:numId="31">
    <w:abstractNumId w:val="36"/>
  </w:num>
  <w:num w:numId="32">
    <w:abstractNumId w:val="62"/>
  </w:num>
  <w:num w:numId="33">
    <w:abstractNumId w:val="55"/>
  </w:num>
  <w:num w:numId="34">
    <w:abstractNumId w:val="72"/>
  </w:num>
  <w:num w:numId="35">
    <w:abstractNumId w:val="57"/>
  </w:num>
  <w:num w:numId="36">
    <w:abstractNumId w:val="16"/>
  </w:num>
  <w:num w:numId="37">
    <w:abstractNumId w:val="6"/>
  </w:num>
  <w:num w:numId="38">
    <w:abstractNumId w:val="25"/>
  </w:num>
  <w:num w:numId="39">
    <w:abstractNumId w:val="37"/>
  </w:num>
  <w:num w:numId="40">
    <w:abstractNumId w:val="52"/>
  </w:num>
  <w:num w:numId="41">
    <w:abstractNumId w:val="20"/>
  </w:num>
  <w:num w:numId="42">
    <w:abstractNumId w:val="34"/>
  </w:num>
  <w:num w:numId="43">
    <w:abstractNumId w:val="19"/>
  </w:num>
  <w:num w:numId="44">
    <w:abstractNumId w:val="71"/>
  </w:num>
  <w:num w:numId="45">
    <w:abstractNumId w:val="12"/>
  </w:num>
  <w:num w:numId="46">
    <w:abstractNumId w:val="40"/>
  </w:num>
  <w:num w:numId="47">
    <w:abstractNumId w:val="70"/>
  </w:num>
  <w:num w:numId="48">
    <w:abstractNumId w:val="75"/>
  </w:num>
  <w:num w:numId="49">
    <w:abstractNumId w:val="46"/>
  </w:num>
  <w:num w:numId="50">
    <w:abstractNumId w:val="10"/>
  </w:num>
  <w:num w:numId="51">
    <w:abstractNumId w:val="53"/>
  </w:num>
  <w:num w:numId="52">
    <w:abstractNumId w:val="1"/>
  </w:num>
  <w:num w:numId="53">
    <w:abstractNumId w:val="38"/>
  </w:num>
  <w:num w:numId="54">
    <w:abstractNumId w:val="8"/>
  </w:num>
  <w:num w:numId="55">
    <w:abstractNumId w:val="15"/>
  </w:num>
  <w:num w:numId="56">
    <w:abstractNumId w:val="69"/>
  </w:num>
  <w:num w:numId="57">
    <w:abstractNumId w:val="39"/>
  </w:num>
  <w:num w:numId="58">
    <w:abstractNumId w:val="24"/>
  </w:num>
  <w:num w:numId="59">
    <w:abstractNumId w:val="14"/>
  </w:num>
  <w:num w:numId="60">
    <w:abstractNumId w:val="0"/>
  </w:num>
  <w:num w:numId="61">
    <w:abstractNumId w:val="18"/>
  </w:num>
  <w:num w:numId="62">
    <w:abstractNumId w:val="68"/>
  </w:num>
  <w:num w:numId="63">
    <w:abstractNumId w:val="4"/>
  </w:num>
  <w:num w:numId="64">
    <w:abstractNumId w:val="56"/>
  </w:num>
  <w:num w:numId="65">
    <w:abstractNumId w:val="44"/>
  </w:num>
  <w:num w:numId="66">
    <w:abstractNumId w:val="74"/>
  </w:num>
  <w:num w:numId="67">
    <w:abstractNumId w:val="49"/>
  </w:num>
  <w:num w:numId="68">
    <w:abstractNumId w:val="54"/>
  </w:num>
  <w:num w:numId="69">
    <w:abstractNumId w:val="65"/>
  </w:num>
  <w:num w:numId="70">
    <w:abstractNumId w:val="76"/>
  </w:num>
  <w:num w:numId="71">
    <w:abstractNumId w:val="64"/>
  </w:num>
  <w:num w:numId="72">
    <w:abstractNumId w:val="2"/>
  </w:num>
  <w:num w:numId="73">
    <w:abstractNumId w:val="32"/>
  </w:num>
  <w:num w:numId="74">
    <w:abstractNumId w:val="28"/>
  </w:num>
  <w:num w:numId="75">
    <w:abstractNumId w:val="30"/>
  </w:num>
  <w:num w:numId="76">
    <w:abstractNumId w:val="43"/>
  </w:num>
  <w:num w:numId="77">
    <w:abstractNumId w:val="5"/>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04"/>
    <w:rsid w:val="00011365"/>
    <w:rsid w:val="00020F02"/>
    <w:rsid w:val="00037500"/>
    <w:rsid w:val="000446AD"/>
    <w:rsid w:val="00095FE0"/>
    <w:rsid w:val="000D0117"/>
    <w:rsid w:val="000D6DCE"/>
    <w:rsid w:val="000E0781"/>
    <w:rsid w:val="000F5D07"/>
    <w:rsid w:val="001138D5"/>
    <w:rsid w:val="00143117"/>
    <w:rsid w:val="00147F2C"/>
    <w:rsid w:val="001726BE"/>
    <w:rsid w:val="00175EDB"/>
    <w:rsid w:val="0018373F"/>
    <w:rsid w:val="001B425D"/>
    <w:rsid w:val="001C09DE"/>
    <w:rsid w:val="001C3BD9"/>
    <w:rsid w:val="001C720B"/>
    <w:rsid w:val="001D6C0E"/>
    <w:rsid w:val="001E52CF"/>
    <w:rsid w:val="001F02B0"/>
    <w:rsid w:val="001F5D15"/>
    <w:rsid w:val="001F734D"/>
    <w:rsid w:val="0020003D"/>
    <w:rsid w:val="002013D7"/>
    <w:rsid w:val="002117E6"/>
    <w:rsid w:val="002118F6"/>
    <w:rsid w:val="00212908"/>
    <w:rsid w:val="00232293"/>
    <w:rsid w:val="0023277E"/>
    <w:rsid w:val="0023318A"/>
    <w:rsid w:val="00236D90"/>
    <w:rsid w:val="002615F1"/>
    <w:rsid w:val="002669B5"/>
    <w:rsid w:val="00271ED9"/>
    <w:rsid w:val="0028133E"/>
    <w:rsid w:val="002A4364"/>
    <w:rsid w:val="002A590C"/>
    <w:rsid w:val="002A6BFE"/>
    <w:rsid w:val="002B0A2F"/>
    <w:rsid w:val="002D5E38"/>
    <w:rsid w:val="002E3A77"/>
    <w:rsid w:val="002E6291"/>
    <w:rsid w:val="002F0A67"/>
    <w:rsid w:val="002F2763"/>
    <w:rsid w:val="002F3B18"/>
    <w:rsid w:val="002F607F"/>
    <w:rsid w:val="00313729"/>
    <w:rsid w:val="00346434"/>
    <w:rsid w:val="003717C3"/>
    <w:rsid w:val="00373028"/>
    <w:rsid w:val="0037324E"/>
    <w:rsid w:val="00396726"/>
    <w:rsid w:val="003A5786"/>
    <w:rsid w:val="003B1C3E"/>
    <w:rsid w:val="003B2D94"/>
    <w:rsid w:val="003C2236"/>
    <w:rsid w:val="003E0D37"/>
    <w:rsid w:val="003E536D"/>
    <w:rsid w:val="003F146E"/>
    <w:rsid w:val="003F3A88"/>
    <w:rsid w:val="00425FFE"/>
    <w:rsid w:val="004333B4"/>
    <w:rsid w:val="00433BE9"/>
    <w:rsid w:val="00446B39"/>
    <w:rsid w:val="00452D64"/>
    <w:rsid w:val="00465430"/>
    <w:rsid w:val="00475041"/>
    <w:rsid w:val="00482013"/>
    <w:rsid w:val="00483F2D"/>
    <w:rsid w:val="004A18B8"/>
    <w:rsid w:val="004A2D3C"/>
    <w:rsid w:val="004A3A84"/>
    <w:rsid w:val="004D057D"/>
    <w:rsid w:val="004D2462"/>
    <w:rsid w:val="00507CCA"/>
    <w:rsid w:val="00515B7F"/>
    <w:rsid w:val="00521FC5"/>
    <w:rsid w:val="00526FCA"/>
    <w:rsid w:val="0054053B"/>
    <w:rsid w:val="00547521"/>
    <w:rsid w:val="0056571D"/>
    <w:rsid w:val="00583F3D"/>
    <w:rsid w:val="00592F6E"/>
    <w:rsid w:val="005B018A"/>
    <w:rsid w:val="005B0B82"/>
    <w:rsid w:val="005B7617"/>
    <w:rsid w:val="005E27A5"/>
    <w:rsid w:val="005F1AA9"/>
    <w:rsid w:val="005F1BD0"/>
    <w:rsid w:val="006233F8"/>
    <w:rsid w:val="006334A4"/>
    <w:rsid w:val="00635F19"/>
    <w:rsid w:val="00636C8A"/>
    <w:rsid w:val="00660B05"/>
    <w:rsid w:val="0066360A"/>
    <w:rsid w:val="00680D3C"/>
    <w:rsid w:val="00686701"/>
    <w:rsid w:val="00687509"/>
    <w:rsid w:val="00693717"/>
    <w:rsid w:val="006B078B"/>
    <w:rsid w:val="006B6105"/>
    <w:rsid w:val="006D0CFB"/>
    <w:rsid w:val="006D2680"/>
    <w:rsid w:val="006D7C25"/>
    <w:rsid w:val="006E16E1"/>
    <w:rsid w:val="006E2AEC"/>
    <w:rsid w:val="006E4C24"/>
    <w:rsid w:val="006F76A0"/>
    <w:rsid w:val="0070212E"/>
    <w:rsid w:val="00723E5B"/>
    <w:rsid w:val="00767A0D"/>
    <w:rsid w:val="00782F67"/>
    <w:rsid w:val="007943C5"/>
    <w:rsid w:val="007A709D"/>
    <w:rsid w:val="007B67F4"/>
    <w:rsid w:val="007E065C"/>
    <w:rsid w:val="007F1B53"/>
    <w:rsid w:val="00804ECF"/>
    <w:rsid w:val="00826587"/>
    <w:rsid w:val="008269E4"/>
    <w:rsid w:val="0083075B"/>
    <w:rsid w:val="00843820"/>
    <w:rsid w:val="00857A4F"/>
    <w:rsid w:val="008602FC"/>
    <w:rsid w:val="00880817"/>
    <w:rsid w:val="00881EBE"/>
    <w:rsid w:val="00884F3A"/>
    <w:rsid w:val="00891D18"/>
    <w:rsid w:val="008A2056"/>
    <w:rsid w:val="008A7FD1"/>
    <w:rsid w:val="008B0A58"/>
    <w:rsid w:val="008D04CA"/>
    <w:rsid w:val="008D07BD"/>
    <w:rsid w:val="00941B70"/>
    <w:rsid w:val="009423AA"/>
    <w:rsid w:val="0096185C"/>
    <w:rsid w:val="00984E87"/>
    <w:rsid w:val="00987BEE"/>
    <w:rsid w:val="009C14F0"/>
    <w:rsid w:val="00A11321"/>
    <w:rsid w:val="00A163E5"/>
    <w:rsid w:val="00A24F3A"/>
    <w:rsid w:val="00A30E8D"/>
    <w:rsid w:val="00A32AB9"/>
    <w:rsid w:val="00A37855"/>
    <w:rsid w:val="00A66A79"/>
    <w:rsid w:val="00A67DD5"/>
    <w:rsid w:val="00A7612C"/>
    <w:rsid w:val="00A76AA1"/>
    <w:rsid w:val="00AB23E0"/>
    <w:rsid w:val="00AB2DF6"/>
    <w:rsid w:val="00AE578A"/>
    <w:rsid w:val="00AF01AE"/>
    <w:rsid w:val="00AF551B"/>
    <w:rsid w:val="00B01852"/>
    <w:rsid w:val="00B0400E"/>
    <w:rsid w:val="00B0609B"/>
    <w:rsid w:val="00B47A03"/>
    <w:rsid w:val="00B55751"/>
    <w:rsid w:val="00B76F2E"/>
    <w:rsid w:val="00B826D3"/>
    <w:rsid w:val="00BB5E97"/>
    <w:rsid w:val="00BC01BC"/>
    <w:rsid w:val="00BD6F80"/>
    <w:rsid w:val="00C01098"/>
    <w:rsid w:val="00C05DF4"/>
    <w:rsid w:val="00C207E0"/>
    <w:rsid w:val="00C32F37"/>
    <w:rsid w:val="00C512B9"/>
    <w:rsid w:val="00C5601D"/>
    <w:rsid w:val="00C57168"/>
    <w:rsid w:val="00C6793D"/>
    <w:rsid w:val="00C739AF"/>
    <w:rsid w:val="00C818AB"/>
    <w:rsid w:val="00C96ABB"/>
    <w:rsid w:val="00CA20C9"/>
    <w:rsid w:val="00CA2631"/>
    <w:rsid w:val="00CE3DBD"/>
    <w:rsid w:val="00CF6B33"/>
    <w:rsid w:val="00D1428E"/>
    <w:rsid w:val="00D1743A"/>
    <w:rsid w:val="00D35B42"/>
    <w:rsid w:val="00D5587C"/>
    <w:rsid w:val="00D55BEC"/>
    <w:rsid w:val="00D74102"/>
    <w:rsid w:val="00DD2418"/>
    <w:rsid w:val="00DE5F24"/>
    <w:rsid w:val="00DF7E32"/>
    <w:rsid w:val="00E42177"/>
    <w:rsid w:val="00E51384"/>
    <w:rsid w:val="00E61311"/>
    <w:rsid w:val="00E63284"/>
    <w:rsid w:val="00E83F65"/>
    <w:rsid w:val="00E8680E"/>
    <w:rsid w:val="00E90215"/>
    <w:rsid w:val="00EE1423"/>
    <w:rsid w:val="00EE1704"/>
    <w:rsid w:val="00EF11A6"/>
    <w:rsid w:val="00EF5DC0"/>
    <w:rsid w:val="00F02BF4"/>
    <w:rsid w:val="00F1545E"/>
    <w:rsid w:val="00F224BA"/>
    <w:rsid w:val="00F31158"/>
    <w:rsid w:val="00F3756A"/>
    <w:rsid w:val="00F43320"/>
    <w:rsid w:val="00F47697"/>
    <w:rsid w:val="00F52DFA"/>
    <w:rsid w:val="00F65696"/>
    <w:rsid w:val="00F72D19"/>
    <w:rsid w:val="00F77AD3"/>
    <w:rsid w:val="00F97D31"/>
    <w:rsid w:val="00FA0BAF"/>
    <w:rsid w:val="00FA18F8"/>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54198"/>
  <w15:chartTrackingRefBased/>
  <w15:docId w15:val="{68150EB8-2E6F-4A66-96EF-2759233D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character" w:styleId="Mencinsinresolver">
    <w:name w:val="Unresolved Mention"/>
    <w:basedOn w:val="Fuentedeprrafopredeter"/>
    <w:uiPriority w:val="99"/>
    <w:semiHidden/>
    <w:unhideWhenUsed/>
    <w:rsid w:val="00660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144</TotalTime>
  <Pages>1</Pages>
  <Words>9374</Words>
  <Characters>51563</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78</cp:revision>
  <cp:lastPrinted>2026-03-10T15:20:00Z</cp:lastPrinted>
  <dcterms:created xsi:type="dcterms:W3CDTF">2025-08-30T21:21:00Z</dcterms:created>
  <dcterms:modified xsi:type="dcterms:W3CDTF">2026-03-10T15:20:00Z</dcterms:modified>
</cp:coreProperties>
</file>
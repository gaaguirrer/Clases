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3C216" w14:textId="77777777" w:rsidR="00F43320" w:rsidRDefault="00B0400E">
      <w:r>
        <w:rPr>
          <w:noProof/>
        </w:rPr>
        <w:drawing>
          <wp:anchor distT="0" distB="0" distL="114300" distR="114300" simplePos="0" relativeHeight="251637760" behindDoc="0" locked="0" layoutInCell="1" allowOverlap="1" wp14:anchorId="58F9AE94" wp14:editId="19905F8B">
            <wp:simplePos x="0" y="0"/>
            <wp:positionH relativeFrom="column">
              <wp:posOffset>181346</wp:posOffset>
            </wp:positionH>
            <wp:positionV relativeFrom="paragraph">
              <wp:posOffset>273050</wp:posOffset>
            </wp:positionV>
            <wp:extent cx="3030735" cy="1168567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735" cy="116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D98F0C" w14:textId="77777777" w:rsidR="00F43320" w:rsidRDefault="00F43320"/>
    <w:p w14:paraId="5A519D05" w14:textId="77777777" w:rsidR="00F43320" w:rsidRDefault="00F43320"/>
    <w:p w14:paraId="0801A49B" w14:textId="77777777" w:rsidR="00F43320" w:rsidRDefault="00F43320"/>
    <w:p w14:paraId="42149557" w14:textId="77777777" w:rsidR="00F43320" w:rsidRDefault="00F43320"/>
    <w:p w14:paraId="2AB20BF0" w14:textId="77777777" w:rsidR="00F43320" w:rsidRDefault="00F43320"/>
    <w:p w14:paraId="0B80CE28" w14:textId="77777777" w:rsidR="00F43320" w:rsidRDefault="00F43320"/>
    <w:p w14:paraId="67719172" w14:textId="77777777" w:rsidR="00F43320" w:rsidRDefault="00F43320"/>
    <w:p w14:paraId="0AE5B61B" w14:textId="77777777" w:rsidR="00F43320" w:rsidRDefault="00F43320"/>
    <w:p w14:paraId="2987EEAB" w14:textId="77777777" w:rsidR="00F43320" w:rsidRDefault="006D7C25"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2F5B5E7B" wp14:editId="5F44538C">
                <wp:simplePos x="0" y="0"/>
                <wp:positionH relativeFrom="column">
                  <wp:posOffset>1991995</wp:posOffset>
                </wp:positionH>
                <wp:positionV relativeFrom="paragraph">
                  <wp:posOffset>39370</wp:posOffset>
                </wp:positionV>
                <wp:extent cx="357124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7124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EAF3E8" w14:textId="77777777" w:rsidR="000446AD" w:rsidRPr="0028133E" w:rsidRDefault="000446AD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 w:rsidRPr="0028133E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5B5E7B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56.85pt;margin-top:3.1pt;width:281.2pt;height:45pt;z-index:-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54EAF3E8" w14:textId="77777777" w:rsidR="000446AD" w:rsidRPr="0028133E" w:rsidRDefault="000446AD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 w:rsidRPr="0028133E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EDBED30" w14:textId="77777777" w:rsidR="00F43320" w:rsidRDefault="00F43320"/>
    <w:p w14:paraId="362726D3" w14:textId="77777777" w:rsidR="00F43320" w:rsidRDefault="00F43320"/>
    <w:p w14:paraId="17094512" w14:textId="77777777" w:rsidR="00F43320" w:rsidRDefault="003E0D37">
      <w:r w:rsidRPr="0070212E">
        <w:rPr>
          <w:noProof/>
          <w:color w:val="0000FF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5B460AE8" wp14:editId="291D5973">
                <wp:simplePos x="0" y="0"/>
                <wp:positionH relativeFrom="column">
                  <wp:posOffset>2039620</wp:posOffset>
                </wp:positionH>
                <wp:positionV relativeFrom="paragraph">
                  <wp:posOffset>167640</wp:posOffset>
                </wp:positionV>
                <wp:extent cx="3528000" cy="198000"/>
                <wp:effectExtent l="0" t="0" r="0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28000" cy="198000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886E11E" id="Grupo 3" o:spid="_x0000_s1026" style="position:absolute;margin-left:160.6pt;margin-top:13.2pt;width:277.8pt;height:15.6pt;z-index:251638784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nGwwAAANoAAAAPAAAAZHJzL2Rvd25yZXYueG1sRI9Pi8Iw&#10;FMTvC36H8AQvy5oqIt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wefJxsMAAADaAAAADwAA&#10;AAAAAAAAAAAAAAAHAgAAZHJzL2Rvd25yZXYueG1sUEsFBgAAAAADAAMAtwAAAPcCAAAAAA==&#10;" fillcolor="#c00000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" fillcolor="#041c7b" stroked="f"/>
              </v:group>
            </w:pict>
          </mc:Fallback>
        </mc:AlternateContent>
      </w:r>
    </w:p>
    <w:p w14:paraId="59AB83E7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5FD4B38" wp14:editId="357A9B86">
                <wp:simplePos x="0" y="0"/>
                <wp:positionH relativeFrom="column">
                  <wp:posOffset>215265</wp:posOffset>
                </wp:positionH>
                <wp:positionV relativeFrom="paragraph">
                  <wp:posOffset>92075</wp:posOffset>
                </wp:positionV>
                <wp:extent cx="5295265" cy="1040765"/>
                <wp:effectExtent l="0" t="0" r="0" b="6985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526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270019" w14:textId="57816E7F" w:rsidR="00F43320" w:rsidRPr="00B305C3" w:rsidRDefault="00437E53" w:rsidP="00EF5DC0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  <w:lang w:val="en-US"/>
                              </w:rPr>
                            </w:pPr>
                            <w:r w:rsidRPr="00B305C3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val="en-US" w:eastAsia="es-NI"/>
                              </w:rPr>
                              <w:t>Inbou</w:t>
                            </w:r>
                            <w:r w:rsidR="0016632C" w:rsidRPr="00B305C3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val="en-US" w:eastAsia="es-NI"/>
                              </w:rPr>
                              <w:t>nd</w:t>
                            </w:r>
                            <w:r w:rsidR="00B305C3" w:rsidRPr="00B305C3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val="en-US" w:eastAsia="es-NI"/>
                              </w:rPr>
                              <w:t xml:space="preserve"> Marketing y Social ADS</w:t>
                            </w:r>
                            <w:r w:rsidR="00F43320" w:rsidRPr="00B305C3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val="en-US" w:eastAsia="es-NI"/>
                              </w:rPr>
                              <w:t xml:space="preserve">, Unidad </w:t>
                            </w:r>
                            <w:r w:rsidR="00101649" w:rsidRPr="00B305C3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val="en-US" w:eastAsia="es-NI"/>
                              </w:rPr>
                              <w:t>V</w:t>
                            </w:r>
                            <w:r w:rsidR="008D7B7D" w:rsidRPr="00B305C3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val="en-US" w:eastAsia="es-NI"/>
                              </w:rPr>
                              <w:t>I</w:t>
                            </w:r>
                          </w:p>
                          <w:p w14:paraId="163BBB8A" w14:textId="77777777" w:rsidR="00F43320" w:rsidRPr="00B305C3" w:rsidRDefault="00F43320" w:rsidP="00F43320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D4B38" id="Cuadro de texto 7" o:spid="_x0000_s1027" type="#_x0000_t202" style="position:absolute;left:0;text-align:left;margin-left:16.95pt;margin-top:7.25pt;width:416.95pt;height:81.9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" filled="f" stroked="f">
                <v:textbox>
                  <w:txbxContent>
                    <w:p w14:paraId="7F270019" w14:textId="57816E7F" w:rsidR="00F43320" w:rsidRPr="00B305C3" w:rsidRDefault="00437E53" w:rsidP="00EF5DC0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  <w:lang w:val="en-US"/>
                        </w:rPr>
                      </w:pPr>
                      <w:r w:rsidRPr="00B305C3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val="en-US" w:eastAsia="es-NI"/>
                        </w:rPr>
                        <w:t>Inbou</w:t>
                      </w:r>
                      <w:r w:rsidR="0016632C" w:rsidRPr="00B305C3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val="en-US" w:eastAsia="es-NI"/>
                        </w:rPr>
                        <w:t>nd</w:t>
                      </w:r>
                      <w:r w:rsidR="00B305C3" w:rsidRPr="00B305C3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val="en-US" w:eastAsia="es-NI"/>
                        </w:rPr>
                        <w:t xml:space="preserve"> Marketing y Social ADS</w:t>
                      </w:r>
                      <w:r w:rsidR="00F43320" w:rsidRPr="00B305C3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val="en-US" w:eastAsia="es-NI"/>
                        </w:rPr>
                        <w:t xml:space="preserve">, Unidad </w:t>
                      </w:r>
                      <w:r w:rsidR="00101649" w:rsidRPr="00B305C3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val="en-US" w:eastAsia="es-NI"/>
                        </w:rPr>
                        <w:t>V</w:t>
                      </w:r>
                      <w:r w:rsidR="008D7B7D" w:rsidRPr="00B305C3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val="en-US" w:eastAsia="es-NI"/>
                        </w:rPr>
                        <w:t>I</w:t>
                      </w:r>
                    </w:p>
                    <w:p w14:paraId="163BBB8A" w14:textId="77777777" w:rsidR="00F43320" w:rsidRPr="00B305C3" w:rsidRDefault="00F43320" w:rsidP="00F43320">
                      <w:pPr>
                        <w:jc w:val="righ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F00FE2" w14:textId="77777777" w:rsidR="00F43320" w:rsidRDefault="00F43320"/>
    <w:p w14:paraId="4B9E1835" w14:textId="77777777" w:rsidR="005B0B82" w:rsidRDefault="005B0B82"/>
    <w:p w14:paraId="0B13918F" w14:textId="77777777" w:rsidR="005B0B82" w:rsidRDefault="005B0B82"/>
    <w:p w14:paraId="08C3C86F" w14:textId="77777777" w:rsidR="005B0B82" w:rsidRDefault="005B0B82"/>
    <w:p w14:paraId="59ED079D" w14:textId="77777777" w:rsidR="005B0B82" w:rsidRDefault="005B0B82"/>
    <w:p w14:paraId="754A0233" w14:textId="77777777" w:rsidR="005B0B82" w:rsidRDefault="005B0B82"/>
    <w:p w14:paraId="33435B82" w14:textId="77777777" w:rsidR="005B0B82" w:rsidRDefault="005B0B82"/>
    <w:p w14:paraId="3A1A632B" w14:textId="77777777" w:rsidR="005B0B82" w:rsidRDefault="005B0B82"/>
    <w:p w14:paraId="215B3367" w14:textId="77777777" w:rsidR="005B0B82" w:rsidRDefault="005B0B82"/>
    <w:p w14:paraId="42CFB489" w14:textId="77777777" w:rsidR="005B0B82" w:rsidRDefault="005B0B82"/>
    <w:p w14:paraId="354DB580" w14:textId="77777777" w:rsidR="005B0B82" w:rsidRDefault="005B0B82"/>
    <w:p w14:paraId="0138BF27" w14:textId="77777777" w:rsidR="005B0B82" w:rsidRDefault="005B0B82"/>
    <w:p w14:paraId="7909F1DD" w14:textId="77777777" w:rsidR="00636C8A" w:rsidRDefault="00636C8A"/>
    <w:p w14:paraId="0D909C0F" w14:textId="77777777" w:rsidR="00A66A79" w:rsidRDefault="00A66A79">
      <w:pPr>
        <w:sectPr w:rsidR="00A66A79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7FBF9255" w14:textId="77777777" w:rsidR="00A66A79" w:rsidRDefault="006D7C2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62698BE" wp14:editId="31BE7BBA">
                <wp:simplePos x="0" y="0"/>
                <wp:positionH relativeFrom="column">
                  <wp:posOffset>-280035</wp:posOffset>
                </wp:positionH>
                <wp:positionV relativeFrom="paragraph">
                  <wp:posOffset>-62230</wp:posOffset>
                </wp:positionV>
                <wp:extent cx="6572100" cy="333375"/>
                <wp:effectExtent l="0" t="0" r="635" b="9525"/>
                <wp:wrapNone/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100" cy="333375"/>
                          <a:chOff x="0" y="0"/>
                          <a:chExt cx="6572100" cy="333375"/>
                        </a:xfrm>
                      </wpg:grpSpPr>
                      <wps:wsp>
                        <wps:cNvPr id="1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669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9C75F9" w14:textId="77777777" w:rsidR="0070212E" w:rsidRPr="00D904A7" w:rsidRDefault="0070212E" w:rsidP="0070212E">
                              <w:pPr>
                                <w:pStyle w:val="Ttulo1"/>
                              </w:pPr>
                              <w:bookmarkStart w:id="0" w:name="_Toc212232973"/>
                              <w:bookmarkStart w:id="1" w:name="_Toc160547533"/>
                              <w:r w:rsidRPr="0070212E">
                                <w:t>Índice de Contenido</w:t>
                              </w:r>
                              <w:bookmarkEnd w:id="0"/>
                            </w:p>
                            <w:p w14:paraId="6466AB38" w14:textId="77777777" w:rsidR="0070212E" w:rsidRDefault="0070212E"/>
                            <w:p w14:paraId="01AFD388" w14:textId="51C37469" w:rsidR="0070212E" w:rsidRPr="00D904A7" w:rsidRDefault="008D04CA" w:rsidP="0070212E">
                              <w:pPr>
                                <w:pStyle w:val="Ttulo1"/>
                              </w:pPr>
                              <w:bookmarkStart w:id="2" w:name="_Toc212232974"/>
                              <w:proofErr w:type="spellStart"/>
                              <w:r w:rsidRPr="008D04CA">
                                <w:t>Introducción</w:t>
                              </w:r>
                              <w:r w:rsidR="0070212E" w:rsidRPr="0070212E">
                                <w:t>Índice</w:t>
                              </w:r>
                              <w:proofErr w:type="spellEnd"/>
                              <w:r w:rsidR="0070212E" w:rsidRPr="0070212E">
                                <w:t xml:space="preserve"> de Contenido</w:t>
                              </w:r>
                              <w:bookmarkEnd w:id="1"/>
                              <w:bookmarkEnd w:id="2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upo 13"/>
                        <wpg:cNvGrpSpPr/>
                        <wpg:grpSpPr>
                          <a:xfrm>
                            <a:off x="2324100" y="57150"/>
                            <a:ext cx="4248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9" name="Rectángulo 29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ctángulo 3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62698BE" id="Grupo 43" o:spid="_x0000_s1028" style="position:absolute;left:0;text-align:left;margin-left:-22.05pt;margin-top:-4.9pt;width:517.5pt;height:26.25pt;z-index:251655168" coordsize="65721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">
                <v:shape id="_x0000_s1029" type="#_x0000_t202" style="position:absolute;width:22669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439C75F9" w14:textId="77777777" w:rsidR="0070212E" w:rsidRPr="00D904A7" w:rsidRDefault="0070212E" w:rsidP="0070212E">
                        <w:pPr>
                          <w:pStyle w:val="Ttulo1"/>
                        </w:pPr>
                        <w:bookmarkStart w:id="3" w:name="_Toc212232973"/>
                        <w:bookmarkStart w:id="4" w:name="_Toc160547533"/>
                        <w:r w:rsidRPr="0070212E">
                          <w:t>Índice de Contenido</w:t>
                        </w:r>
                        <w:bookmarkEnd w:id="3"/>
                      </w:p>
                      <w:p w14:paraId="6466AB38" w14:textId="77777777" w:rsidR="0070212E" w:rsidRDefault="0070212E"/>
                      <w:p w14:paraId="01AFD388" w14:textId="51C37469" w:rsidR="0070212E" w:rsidRPr="00D904A7" w:rsidRDefault="008D04CA" w:rsidP="0070212E">
                        <w:pPr>
                          <w:pStyle w:val="Ttulo1"/>
                        </w:pPr>
                        <w:bookmarkStart w:id="5" w:name="_Toc212232974"/>
                        <w:proofErr w:type="spellStart"/>
                        <w:r w:rsidRPr="008D04CA">
                          <w:t>Introducción</w:t>
                        </w:r>
                        <w:r w:rsidR="0070212E" w:rsidRPr="0070212E">
                          <w:t>Índice</w:t>
                        </w:r>
                        <w:proofErr w:type="spellEnd"/>
                        <w:r w:rsidR="0070212E" w:rsidRPr="0070212E">
                          <w:t xml:space="preserve"> de Contenido</w:t>
                        </w:r>
                        <w:bookmarkEnd w:id="4"/>
                        <w:bookmarkEnd w:id="5"/>
                      </w:p>
                    </w:txbxContent>
                  </v:textbox>
                </v:shape>
                <v:group id="Grupo 13" o:spid="_x0000_s1030" style="position:absolute;left:23241;top:571;width:4248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ángulo 29" o:spid="_x0000_s1031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" fillcolor="#041c7b" stroked="f" strokeweight="1pt"/>
                  <v:rect id="Rectángulo 30" o:spid="_x0000_s1032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XIF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la&#10;n76kHyDXLwAAAP//AwBQSwECLQAUAAYACAAAACEA2+H2y+4AAACFAQAAEwAAAAAAAAAAAAAAAAAA&#10;AAAAW0NvbnRlbnRfVHlwZXNdLnhtbFBLAQItABQABgAIAAAAIQBa9CxbvwAAABUBAAALAAAAAAAA&#10;AAAAAAAAAB8BAABfcmVscy8ucmVsc1BLAQItABQABgAIAAAAIQB9dXIF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735DD17E" w14:textId="77777777" w:rsidR="00A66A79" w:rsidRDefault="00A66A79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3AD079" w14:textId="77777777" w:rsidR="00843820" w:rsidRPr="001138D5" w:rsidRDefault="00843820" w:rsidP="00635F19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lang w:val="es-ES"/>
            </w:rPr>
          </w:pPr>
          <w:r w:rsidRPr="001138D5">
            <w:rPr>
              <w:rFonts w:ascii="Tahoma" w:hAnsi="Tahoma" w:cs="Tahoma"/>
              <w:b/>
              <w:bCs/>
              <w:color w:val="auto"/>
              <w:lang w:val="es-ES"/>
            </w:rPr>
            <w:t>Contenido</w:t>
          </w:r>
        </w:p>
        <w:p w14:paraId="785C9BFA" w14:textId="77777777" w:rsidR="00843820" w:rsidRPr="004A18B8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1F757CED" w14:textId="2F37C847" w:rsidR="00631252" w:rsidRDefault="008438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 w:rsidRPr="004A18B8">
            <w:rPr>
              <w:rFonts w:cs="Tahoma"/>
              <w:szCs w:val="24"/>
            </w:rPr>
            <w:fldChar w:fldCharType="begin"/>
          </w:r>
          <w:r w:rsidRPr="004A18B8">
            <w:rPr>
              <w:rFonts w:cs="Tahoma"/>
              <w:szCs w:val="24"/>
            </w:rPr>
            <w:instrText xml:space="preserve"> TOC \o "1-3" \h \z \u </w:instrText>
          </w:r>
          <w:r w:rsidRPr="004A18B8">
            <w:rPr>
              <w:rFonts w:cs="Tahoma"/>
              <w:szCs w:val="24"/>
            </w:rPr>
            <w:fldChar w:fldCharType="separate"/>
          </w:r>
          <w:hyperlink w:anchor="_Toc212232973" w:history="1">
            <w:r w:rsidR="00631252" w:rsidRPr="00815AFD">
              <w:rPr>
                <w:rStyle w:val="Hipervnculo"/>
                <w:noProof/>
              </w:rPr>
              <w:t>Índice de Contenido</w:t>
            </w:r>
            <w:r w:rsidR="00631252">
              <w:rPr>
                <w:noProof/>
                <w:webHidden/>
              </w:rPr>
              <w:tab/>
            </w:r>
            <w:r w:rsidR="00631252">
              <w:rPr>
                <w:noProof/>
                <w:webHidden/>
              </w:rPr>
              <w:fldChar w:fldCharType="begin"/>
            </w:r>
            <w:r w:rsidR="00631252">
              <w:rPr>
                <w:noProof/>
                <w:webHidden/>
              </w:rPr>
              <w:instrText xml:space="preserve"> PAGEREF _Toc212232973 \h </w:instrText>
            </w:r>
            <w:r w:rsidR="00631252">
              <w:rPr>
                <w:noProof/>
                <w:webHidden/>
              </w:rPr>
            </w:r>
            <w:r w:rsidR="00631252">
              <w:rPr>
                <w:noProof/>
                <w:webHidden/>
              </w:rPr>
              <w:fldChar w:fldCharType="separate"/>
            </w:r>
            <w:r w:rsidR="006E2440">
              <w:rPr>
                <w:noProof/>
                <w:webHidden/>
              </w:rPr>
              <w:t>2</w:t>
            </w:r>
            <w:r w:rsidR="00631252">
              <w:rPr>
                <w:noProof/>
                <w:webHidden/>
              </w:rPr>
              <w:fldChar w:fldCharType="end"/>
            </w:r>
          </w:hyperlink>
        </w:p>
        <w:p w14:paraId="79465BEC" w14:textId="64685ACB" w:rsidR="00631252" w:rsidRDefault="00E61A5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2232974" w:history="1">
            <w:r w:rsidR="00631252" w:rsidRPr="00815AFD">
              <w:rPr>
                <w:rStyle w:val="Hipervnculo"/>
                <w:noProof/>
              </w:rPr>
              <w:t>IntroducciónÍndice de Contenido</w:t>
            </w:r>
            <w:r w:rsidR="00631252">
              <w:rPr>
                <w:noProof/>
                <w:webHidden/>
              </w:rPr>
              <w:tab/>
            </w:r>
            <w:r w:rsidR="00631252">
              <w:rPr>
                <w:noProof/>
                <w:webHidden/>
              </w:rPr>
              <w:fldChar w:fldCharType="begin"/>
            </w:r>
            <w:r w:rsidR="00631252">
              <w:rPr>
                <w:noProof/>
                <w:webHidden/>
              </w:rPr>
              <w:instrText xml:space="preserve"> PAGEREF _Toc212232974 \h </w:instrText>
            </w:r>
            <w:r w:rsidR="00631252">
              <w:rPr>
                <w:noProof/>
                <w:webHidden/>
              </w:rPr>
            </w:r>
            <w:r w:rsidR="00631252">
              <w:rPr>
                <w:noProof/>
                <w:webHidden/>
              </w:rPr>
              <w:fldChar w:fldCharType="separate"/>
            </w:r>
            <w:r w:rsidR="006E2440">
              <w:rPr>
                <w:noProof/>
                <w:webHidden/>
              </w:rPr>
              <w:t>2</w:t>
            </w:r>
            <w:r w:rsidR="00631252">
              <w:rPr>
                <w:noProof/>
                <w:webHidden/>
              </w:rPr>
              <w:fldChar w:fldCharType="end"/>
            </w:r>
          </w:hyperlink>
        </w:p>
        <w:p w14:paraId="1B41660C" w14:textId="71BE2A82" w:rsidR="00631252" w:rsidRDefault="00E61A5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2232975" w:history="1">
            <w:r w:rsidR="00631252" w:rsidRPr="00815AFD">
              <w:rPr>
                <w:rStyle w:val="Hipervnculo"/>
                <w:noProof/>
              </w:rPr>
              <w:t>Introducción</w:t>
            </w:r>
            <w:r w:rsidR="00631252">
              <w:rPr>
                <w:noProof/>
                <w:webHidden/>
              </w:rPr>
              <w:tab/>
            </w:r>
            <w:r w:rsidR="00631252">
              <w:rPr>
                <w:noProof/>
                <w:webHidden/>
              </w:rPr>
              <w:fldChar w:fldCharType="begin"/>
            </w:r>
            <w:r w:rsidR="00631252">
              <w:rPr>
                <w:noProof/>
                <w:webHidden/>
              </w:rPr>
              <w:instrText xml:space="preserve"> PAGEREF _Toc212232975 \h </w:instrText>
            </w:r>
            <w:r w:rsidR="00631252">
              <w:rPr>
                <w:noProof/>
                <w:webHidden/>
              </w:rPr>
            </w:r>
            <w:r w:rsidR="00631252">
              <w:rPr>
                <w:noProof/>
                <w:webHidden/>
              </w:rPr>
              <w:fldChar w:fldCharType="separate"/>
            </w:r>
            <w:r w:rsidR="006E2440">
              <w:rPr>
                <w:noProof/>
                <w:webHidden/>
              </w:rPr>
              <w:t>3</w:t>
            </w:r>
            <w:r w:rsidR="00631252">
              <w:rPr>
                <w:noProof/>
                <w:webHidden/>
              </w:rPr>
              <w:fldChar w:fldCharType="end"/>
            </w:r>
          </w:hyperlink>
        </w:p>
        <w:p w14:paraId="36F490D5" w14:textId="4F3B30C7" w:rsidR="00631252" w:rsidRDefault="00E61A5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2232976" w:history="1">
            <w:r w:rsidR="00631252" w:rsidRPr="00815AFD">
              <w:rPr>
                <w:rStyle w:val="Hipervnculo"/>
                <w:noProof/>
              </w:rPr>
              <w:t>Desarrollo de Contenidos</w:t>
            </w:r>
            <w:r w:rsidR="00631252">
              <w:rPr>
                <w:noProof/>
                <w:webHidden/>
              </w:rPr>
              <w:tab/>
            </w:r>
            <w:r w:rsidR="00631252">
              <w:rPr>
                <w:noProof/>
                <w:webHidden/>
              </w:rPr>
              <w:fldChar w:fldCharType="begin"/>
            </w:r>
            <w:r w:rsidR="00631252">
              <w:rPr>
                <w:noProof/>
                <w:webHidden/>
              </w:rPr>
              <w:instrText xml:space="preserve"> PAGEREF _Toc212232976 \h </w:instrText>
            </w:r>
            <w:r w:rsidR="00631252">
              <w:rPr>
                <w:noProof/>
                <w:webHidden/>
              </w:rPr>
            </w:r>
            <w:r w:rsidR="00631252">
              <w:rPr>
                <w:noProof/>
                <w:webHidden/>
              </w:rPr>
              <w:fldChar w:fldCharType="separate"/>
            </w:r>
            <w:r w:rsidR="006E2440">
              <w:rPr>
                <w:noProof/>
                <w:webHidden/>
              </w:rPr>
              <w:t>4</w:t>
            </w:r>
            <w:r w:rsidR="00631252">
              <w:rPr>
                <w:noProof/>
                <w:webHidden/>
              </w:rPr>
              <w:fldChar w:fldCharType="end"/>
            </w:r>
          </w:hyperlink>
        </w:p>
        <w:p w14:paraId="5F65173D" w14:textId="06AFB9C7" w:rsidR="00631252" w:rsidRDefault="00E61A5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2232977" w:history="1">
            <w:r w:rsidR="00631252" w:rsidRPr="00815AFD">
              <w:rPr>
                <w:rStyle w:val="Hipervnculo"/>
                <w:noProof/>
                <w:lang w:val="en-US"/>
              </w:rPr>
              <w:t>lnbound marketing + Social Selling (TOFU, MOFU, BOFU)</w:t>
            </w:r>
            <w:r w:rsidR="00631252">
              <w:rPr>
                <w:noProof/>
                <w:webHidden/>
              </w:rPr>
              <w:tab/>
            </w:r>
            <w:r w:rsidR="00631252">
              <w:rPr>
                <w:noProof/>
                <w:webHidden/>
              </w:rPr>
              <w:fldChar w:fldCharType="begin"/>
            </w:r>
            <w:r w:rsidR="00631252">
              <w:rPr>
                <w:noProof/>
                <w:webHidden/>
              </w:rPr>
              <w:instrText xml:space="preserve"> PAGEREF _Toc212232977 \h </w:instrText>
            </w:r>
            <w:r w:rsidR="00631252">
              <w:rPr>
                <w:noProof/>
                <w:webHidden/>
              </w:rPr>
            </w:r>
            <w:r w:rsidR="00631252">
              <w:rPr>
                <w:noProof/>
                <w:webHidden/>
              </w:rPr>
              <w:fldChar w:fldCharType="separate"/>
            </w:r>
            <w:r w:rsidR="006E2440">
              <w:rPr>
                <w:noProof/>
                <w:webHidden/>
              </w:rPr>
              <w:t>4</w:t>
            </w:r>
            <w:r w:rsidR="00631252">
              <w:rPr>
                <w:noProof/>
                <w:webHidden/>
              </w:rPr>
              <w:fldChar w:fldCharType="end"/>
            </w:r>
          </w:hyperlink>
        </w:p>
        <w:p w14:paraId="44397386" w14:textId="4C804262" w:rsidR="00631252" w:rsidRDefault="00E61A5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2232978" w:history="1">
            <w:r w:rsidR="00631252" w:rsidRPr="00815AFD">
              <w:rPr>
                <w:rStyle w:val="Hipervnculo"/>
                <w:noProof/>
              </w:rPr>
              <w:t>Content Marketing</w:t>
            </w:r>
            <w:r w:rsidR="00631252">
              <w:rPr>
                <w:noProof/>
                <w:webHidden/>
              </w:rPr>
              <w:tab/>
            </w:r>
            <w:r w:rsidR="00631252">
              <w:rPr>
                <w:noProof/>
                <w:webHidden/>
              </w:rPr>
              <w:fldChar w:fldCharType="begin"/>
            </w:r>
            <w:r w:rsidR="00631252">
              <w:rPr>
                <w:noProof/>
                <w:webHidden/>
              </w:rPr>
              <w:instrText xml:space="preserve"> PAGEREF _Toc212232978 \h </w:instrText>
            </w:r>
            <w:r w:rsidR="00631252">
              <w:rPr>
                <w:noProof/>
                <w:webHidden/>
              </w:rPr>
            </w:r>
            <w:r w:rsidR="00631252">
              <w:rPr>
                <w:noProof/>
                <w:webHidden/>
              </w:rPr>
              <w:fldChar w:fldCharType="separate"/>
            </w:r>
            <w:r w:rsidR="006E2440">
              <w:rPr>
                <w:noProof/>
                <w:webHidden/>
              </w:rPr>
              <w:t>11</w:t>
            </w:r>
            <w:r w:rsidR="00631252">
              <w:rPr>
                <w:noProof/>
                <w:webHidden/>
              </w:rPr>
              <w:fldChar w:fldCharType="end"/>
            </w:r>
          </w:hyperlink>
        </w:p>
        <w:p w14:paraId="6B11B8E3" w14:textId="0B946433" w:rsidR="00631252" w:rsidRDefault="00E61A5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2232979" w:history="1">
            <w:r w:rsidR="00631252" w:rsidRPr="00815AFD">
              <w:rPr>
                <w:rStyle w:val="Hipervnculo"/>
                <w:noProof/>
                <w:spacing w:val="-1"/>
                <w:lang w:val="en-US"/>
              </w:rPr>
              <w:t>Social Ads (Facebook, Twitter, Linkedin)</w:t>
            </w:r>
            <w:r w:rsidR="00631252">
              <w:rPr>
                <w:noProof/>
                <w:webHidden/>
              </w:rPr>
              <w:tab/>
            </w:r>
            <w:r w:rsidR="00631252">
              <w:rPr>
                <w:noProof/>
                <w:webHidden/>
              </w:rPr>
              <w:fldChar w:fldCharType="begin"/>
            </w:r>
            <w:r w:rsidR="00631252">
              <w:rPr>
                <w:noProof/>
                <w:webHidden/>
              </w:rPr>
              <w:instrText xml:space="preserve"> PAGEREF _Toc212232979 \h </w:instrText>
            </w:r>
            <w:r w:rsidR="00631252">
              <w:rPr>
                <w:noProof/>
                <w:webHidden/>
              </w:rPr>
            </w:r>
            <w:r w:rsidR="00631252">
              <w:rPr>
                <w:noProof/>
                <w:webHidden/>
              </w:rPr>
              <w:fldChar w:fldCharType="separate"/>
            </w:r>
            <w:r w:rsidR="006E2440">
              <w:rPr>
                <w:noProof/>
                <w:webHidden/>
              </w:rPr>
              <w:t>18</w:t>
            </w:r>
            <w:r w:rsidR="00631252">
              <w:rPr>
                <w:noProof/>
                <w:webHidden/>
              </w:rPr>
              <w:fldChar w:fldCharType="end"/>
            </w:r>
          </w:hyperlink>
        </w:p>
        <w:p w14:paraId="21EEDB2C" w14:textId="3684434C" w:rsidR="00631252" w:rsidRDefault="00E61A5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2232980" w:history="1">
            <w:r w:rsidR="00631252" w:rsidRPr="00815AFD">
              <w:rPr>
                <w:rStyle w:val="Hipervnculo"/>
                <w:noProof/>
                <w:spacing w:val="-3"/>
                <w:lang w:val="es-ES"/>
              </w:rPr>
              <w:t>Construcción de mensajes que convierten. Storytelling</w:t>
            </w:r>
            <w:r w:rsidR="00631252">
              <w:rPr>
                <w:noProof/>
                <w:webHidden/>
              </w:rPr>
              <w:tab/>
            </w:r>
            <w:r w:rsidR="00631252">
              <w:rPr>
                <w:noProof/>
                <w:webHidden/>
              </w:rPr>
              <w:fldChar w:fldCharType="begin"/>
            </w:r>
            <w:r w:rsidR="00631252">
              <w:rPr>
                <w:noProof/>
                <w:webHidden/>
              </w:rPr>
              <w:instrText xml:space="preserve"> PAGEREF _Toc212232980 \h </w:instrText>
            </w:r>
            <w:r w:rsidR="00631252">
              <w:rPr>
                <w:noProof/>
                <w:webHidden/>
              </w:rPr>
            </w:r>
            <w:r w:rsidR="00631252">
              <w:rPr>
                <w:noProof/>
                <w:webHidden/>
              </w:rPr>
              <w:fldChar w:fldCharType="separate"/>
            </w:r>
            <w:r w:rsidR="006E2440">
              <w:rPr>
                <w:noProof/>
                <w:webHidden/>
              </w:rPr>
              <w:t>26</w:t>
            </w:r>
            <w:r w:rsidR="00631252">
              <w:rPr>
                <w:noProof/>
                <w:webHidden/>
              </w:rPr>
              <w:fldChar w:fldCharType="end"/>
            </w:r>
          </w:hyperlink>
        </w:p>
        <w:p w14:paraId="635AE074" w14:textId="7A5B67B1" w:rsidR="00631252" w:rsidRDefault="00E61A5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2232981" w:history="1">
            <w:r w:rsidR="00631252" w:rsidRPr="00815AFD">
              <w:rPr>
                <w:rStyle w:val="Hipervnculo"/>
                <w:noProof/>
                <w:spacing w:val="-1"/>
                <w:lang w:val="es-ES"/>
              </w:rPr>
              <w:t>Neuromarketing aplicado a la conversión</w:t>
            </w:r>
            <w:r w:rsidR="00631252">
              <w:rPr>
                <w:noProof/>
                <w:webHidden/>
              </w:rPr>
              <w:tab/>
            </w:r>
            <w:r w:rsidR="00631252">
              <w:rPr>
                <w:noProof/>
                <w:webHidden/>
              </w:rPr>
              <w:fldChar w:fldCharType="begin"/>
            </w:r>
            <w:r w:rsidR="00631252">
              <w:rPr>
                <w:noProof/>
                <w:webHidden/>
              </w:rPr>
              <w:instrText xml:space="preserve"> PAGEREF _Toc212232981 \h </w:instrText>
            </w:r>
            <w:r w:rsidR="00631252">
              <w:rPr>
                <w:noProof/>
                <w:webHidden/>
              </w:rPr>
            </w:r>
            <w:r w:rsidR="00631252">
              <w:rPr>
                <w:noProof/>
                <w:webHidden/>
              </w:rPr>
              <w:fldChar w:fldCharType="separate"/>
            </w:r>
            <w:r w:rsidR="006E2440">
              <w:rPr>
                <w:noProof/>
                <w:webHidden/>
              </w:rPr>
              <w:t>32</w:t>
            </w:r>
            <w:r w:rsidR="00631252">
              <w:rPr>
                <w:noProof/>
                <w:webHidden/>
              </w:rPr>
              <w:fldChar w:fldCharType="end"/>
            </w:r>
          </w:hyperlink>
        </w:p>
        <w:p w14:paraId="3061A832" w14:textId="391B170C" w:rsidR="00631252" w:rsidRDefault="00E61A5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2232982" w:history="1">
            <w:r w:rsidR="00631252" w:rsidRPr="00815AFD">
              <w:rPr>
                <w:rStyle w:val="Hipervnculo"/>
                <w:noProof/>
                <w:lang w:val="es-ES"/>
              </w:rPr>
              <w:t>Proyecto de fin de curso: Presentación del Plan de negocios.</w:t>
            </w:r>
            <w:r w:rsidR="00631252">
              <w:rPr>
                <w:noProof/>
                <w:webHidden/>
              </w:rPr>
              <w:tab/>
            </w:r>
            <w:r w:rsidR="00631252">
              <w:rPr>
                <w:noProof/>
                <w:webHidden/>
              </w:rPr>
              <w:fldChar w:fldCharType="begin"/>
            </w:r>
            <w:r w:rsidR="00631252">
              <w:rPr>
                <w:noProof/>
                <w:webHidden/>
              </w:rPr>
              <w:instrText xml:space="preserve"> PAGEREF _Toc212232982 \h </w:instrText>
            </w:r>
            <w:r w:rsidR="00631252">
              <w:rPr>
                <w:noProof/>
                <w:webHidden/>
              </w:rPr>
            </w:r>
            <w:r w:rsidR="00631252">
              <w:rPr>
                <w:noProof/>
                <w:webHidden/>
              </w:rPr>
              <w:fldChar w:fldCharType="separate"/>
            </w:r>
            <w:r w:rsidR="006E2440">
              <w:rPr>
                <w:noProof/>
                <w:webHidden/>
              </w:rPr>
              <w:t>39</w:t>
            </w:r>
            <w:r w:rsidR="00631252">
              <w:rPr>
                <w:noProof/>
                <w:webHidden/>
              </w:rPr>
              <w:fldChar w:fldCharType="end"/>
            </w:r>
          </w:hyperlink>
        </w:p>
        <w:p w14:paraId="2D7E48C7" w14:textId="19034D74" w:rsidR="00631252" w:rsidRDefault="00E61A5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2232983" w:history="1">
            <w:r w:rsidR="00631252" w:rsidRPr="00815AFD">
              <w:rPr>
                <w:rStyle w:val="Hipervnculo"/>
                <w:noProof/>
              </w:rPr>
              <w:t>Bibliografía y Webgrafía</w:t>
            </w:r>
            <w:r w:rsidR="00631252">
              <w:rPr>
                <w:noProof/>
                <w:webHidden/>
              </w:rPr>
              <w:tab/>
            </w:r>
            <w:r w:rsidR="00631252">
              <w:rPr>
                <w:noProof/>
                <w:webHidden/>
              </w:rPr>
              <w:fldChar w:fldCharType="begin"/>
            </w:r>
            <w:r w:rsidR="00631252">
              <w:rPr>
                <w:noProof/>
                <w:webHidden/>
              </w:rPr>
              <w:instrText xml:space="preserve"> PAGEREF _Toc212232983 \h </w:instrText>
            </w:r>
            <w:r w:rsidR="00631252">
              <w:rPr>
                <w:noProof/>
                <w:webHidden/>
              </w:rPr>
            </w:r>
            <w:r w:rsidR="00631252">
              <w:rPr>
                <w:noProof/>
                <w:webHidden/>
              </w:rPr>
              <w:fldChar w:fldCharType="separate"/>
            </w:r>
            <w:r w:rsidR="006E2440">
              <w:rPr>
                <w:noProof/>
                <w:webHidden/>
              </w:rPr>
              <w:t>40</w:t>
            </w:r>
            <w:r w:rsidR="00631252">
              <w:rPr>
                <w:noProof/>
                <w:webHidden/>
              </w:rPr>
              <w:fldChar w:fldCharType="end"/>
            </w:r>
          </w:hyperlink>
        </w:p>
        <w:p w14:paraId="60BAC020" w14:textId="7732806E" w:rsidR="00631252" w:rsidRDefault="00E61A5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2232984" w:history="1">
            <w:r w:rsidR="00631252" w:rsidRPr="00815AFD">
              <w:rPr>
                <w:rStyle w:val="Hipervnculo"/>
                <w:noProof/>
              </w:rPr>
              <w:t>GlosarioBibliografía y Webgrafía</w:t>
            </w:r>
            <w:r w:rsidR="00631252">
              <w:rPr>
                <w:noProof/>
                <w:webHidden/>
              </w:rPr>
              <w:tab/>
            </w:r>
            <w:r w:rsidR="00631252">
              <w:rPr>
                <w:noProof/>
                <w:webHidden/>
              </w:rPr>
              <w:fldChar w:fldCharType="begin"/>
            </w:r>
            <w:r w:rsidR="00631252">
              <w:rPr>
                <w:noProof/>
                <w:webHidden/>
              </w:rPr>
              <w:instrText xml:space="preserve"> PAGEREF _Toc212232984 \h </w:instrText>
            </w:r>
            <w:r w:rsidR="00631252">
              <w:rPr>
                <w:noProof/>
                <w:webHidden/>
              </w:rPr>
            </w:r>
            <w:r w:rsidR="00631252">
              <w:rPr>
                <w:noProof/>
                <w:webHidden/>
              </w:rPr>
              <w:fldChar w:fldCharType="separate"/>
            </w:r>
            <w:r w:rsidR="006E2440">
              <w:rPr>
                <w:noProof/>
                <w:webHidden/>
              </w:rPr>
              <w:t>40</w:t>
            </w:r>
            <w:r w:rsidR="00631252">
              <w:rPr>
                <w:noProof/>
                <w:webHidden/>
              </w:rPr>
              <w:fldChar w:fldCharType="end"/>
            </w:r>
          </w:hyperlink>
        </w:p>
        <w:p w14:paraId="7769708D" w14:textId="35E17737" w:rsidR="00631252" w:rsidRDefault="00E61A5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2232985" w:history="1">
            <w:r w:rsidR="00631252" w:rsidRPr="00815AFD">
              <w:rPr>
                <w:rStyle w:val="Hipervnculo"/>
                <w:noProof/>
              </w:rPr>
              <w:t>Glosario</w:t>
            </w:r>
            <w:r w:rsidR="00631252">
              <w:rPr>
                <w:noProof/>
                <w:webHidden/>
              </w:rPr>
              <w:tab/>
            </w:r>
            <w:r w:rsidR="00631252">
              <w:rPr>
                <w:noProof/>
                <w:webHidden/>
              </w:rPr>
              <w:fldChar w:fldCharType="begin"/>
            </w:r>
            <w:r w:rsidR="00631252">
              <w:rPr>
                <w:noProof/>
                <w:webHidden/>
              </w:rPr>
              <w:instrText xml:space="preserve"> PAGEREF _Toc212232985 \h </w:instrText>
            </w:r>
            <w:r w:rsidR="00631252">
              <w:rPr>
                <w:noProof/>
                <w:webHidden/>
              </w:rPr>
            </w:r>
            <w:r w:rsidR="00631252">
              <w:rPr>
                <w:noProof/>
                <w:webHidden/>
              </w:rPr>
              <w:fldChar w:fldCharType="separate"/>
            </w:r>
            <w:r w:rsidR="006E2440">
              <w:rPr>
                <w:noProof/>
                <w:webHidden/>
              </w:rPr>
              <w:t>40</w:t>
            </w:r>
            <w:r w:rsidR="00631252">
              <w:rPr>
                <w:noProof/>
                <w:webHidden/>
              </w:rPr>
              <w:fldChar w:fldCharType="end"/>
            </w:r>
          </w:hyperlink>
        </w:p>
        <w:p w14:paraId="230FC4C4" w14:textId="1AF0E434" w:rsidR="00631252" w:rsidRDefault="00E61A5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2232986" w:history="1">
            <w:r w:rsidR="00631252" w:rsidRPr="00815AFD">
              <w:rPr>
                <w:rStyle w:val="Hipervnculo"/>
                <w:noProof/>
              </w:rPr>
              <w:t>Glosario</w:t>
            </w:r>
            <w:r w:rsidR="00631252">
              <w:rPr>
                <w:noProof/>
                <w:webHidden/>
              </w:rPr>
              <w:tab/>
            </w:r>
            <w:r w:rsidR="00631252">
              <w:rPr>
                <w:noProof/>
                <w:webHidden/>
              </w:rPr>
              <w:fldChar w:fldCharType="begin"/>
            </w:r>
            <w:r w:rsidR="00631252">
              <w:rPr>
                <w:noProof/>
                <w:webHidden/>
              </w:rPr>
              <w:instrText xml:space="preserve"> PAGEREF _Toc212232986 \h </w:instrText>
            </w:r>
            <w:r w:rsidR="00631252">
              <w:rPr>
                <w:noProof/>
                <w:webHidden/>
              </w:rPr>
            </w:r>
            <w:r w:rsidR="00631252">
              <w:rPr>
                <w:noProof/>
                <w:webHidden/>
              </w:rPr>
              <w:fldChar w:fldCharType="separate"/>
            </w:r>
            <w:r w:rsidR="006E2440">
              <w:rPr>
                <w:noProof/>
                <w:webHidden/>
              </w:rPr>
              <w:t>40</w:t>
            </w:r>
            <w:r w:rsidR="00631252">
              <w:rPr>
                <w:noProof/>
                <w:webHidden/>
              </w:rPr>
              <w:fldChar w:fldCharType="end"/>
            </w:r>
          </w:hyperlink>
        </w:p>
        <w:p w14:paraId="54875E75" w14:textId="2EFC4A47" w:rsidR="00843820" w:rsidRDefault="00843820">
          <w:r w:rsidRPr="004A18B8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683F8DE3" w14:textId="77777777" w:rsidR="00B0609B" w:rsidRPr="008D04CA" w:rsidRDefault="00B0609B" w:rsidP="008D04CA">
      <w:pPr>
        <w:spacing w:line="276" w:lineRule="auto"/>
        <w:rPr>
          <w:bCs/>
        </w:rPr>
      </w:pPr>
    </w:p>
    <w:p w14:paraId="69332011" w14:textId="77777777" w:rsidR="00B0609B" w:rsidRPr="008D04CA" w:rsidRDefault="00B0609B" w:rsidP="008D04CA">
      <w:pPr>
        <w:spacing w:line="276" w:lineRule="auto"/>
        <w:rPr>
          <w:bCs/>
        </w:rPr>
      </w:pPr>
    </w:p>
    <w:p w14:paraId="69622DE0" w14:textId="77777777" w:rsidR="00B0609B" w:rsidRPr="008D04CA" w:rsidRDefault="00B0609B" w:rsidP="008D04CA">
      <w:pPr>
        <w:spacing w:line="276" w:lineRule="auto"/>
        <w:rPr>
          <w:bCs/>
        </w:rPr>
      </w:pPr>
    </w:p>
    <w:p w14:paraId="7686D452" w14:textId="77777777" w:rsidR="00B0609B" w:rsidRPr="008D04CA" w:rsidRDefault="00B0609B" w:rsidP="008D04CA">
      <w:pPr>
        <w:spacing w:line="276" w:lineRule="auto"/>
        <w:rPr>
          <w:bCs/>
        </w:rPr>
      </w:pPr>
    </w:p>
    <w:p w14:paraId="2D8C47D9" w14:textId="77777777" w:rsidR="00B0609B" w:rsidRPr="008D04CA" w:rsidRDefault="00B0609B" w:rsidP="008D04CA">
      <w:pPr>
        <w:spacing w:line="276" w:lineRule="auto"/>
        <w:rPr>
          <w:bCs/>
        </w:rPr>
      </w:pPr>
    </w:p>
    <w:p w14:paraId="5B6F104C" w14:textId="77777777" w:rsidR="008D04CA" w:rsidRDefault="008D04CA" w:rsidP="00C32F37">
      <w:pPr>
        <w:spacing w:line="276" w:lineRule="auto"/>
        <w:rPr>
          <w:b/>
        </w:rPr>
      </w:pPr>
    </w:p>
    <w:p w14:paraId="4ED11D7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764EAC6" w14:textId="77777777" w:rsidR="00B0609B" w:rsidRPr="00A76AA1" w:rsidRDefault="00B0609B" w:rsidP="00A76AA1">
      <w:pPr>
        <w:contextualSpacing/>
        <w:rPr>
          <w:bCs/>
        </w:rPr>
      </w:pPr>
    </w:p>
    <w:p w14:paraId="058F87C6" w14:textId="77777777" w:rsidR="00B0609B" w:rsidRPr="00A76AA1" w:rsidRDefault="008D04CA" w:rsidP="00A76AA1">
      <w:pPr>
        <w:contextualSpacing/>
        <w:rPr>
          <w:bCs/>
        </w:rPr>
      </w:pPr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39D6C14" wp14:editId="79482F7A">
                <wp:simplePos x="0" y="0"/>
                <wp:positionH relativeFrom="column">
                  <wp:posOffset>-296545</wp:posOffset>
                </wp:positionH>
                <wp:positionV relativeFrom="paragraph">
                  <wp:posOffset>-145415</wp:posOffset>
                </wp:positionV>
                <wp:extent cx="6420000" cy="333375"/>
                <wp:effectExtent l="0" t="0" r="0" b="9525"/>
                <wp:wrapNone/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0000" cy="333375"/>
                          <a:chOff x="0" y="0"/>
                          <a:chExt cx="6420000" cy="333375"/>
                        </a:xfrm>
                      </wpg:grpSpPr>
                      <wps:wsp>
                        <wps:cNvPr id="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240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94180C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6" w:name="_Toc160547534"/>
                              <w:bookmarkStart w:id="7" w:name="_Toc207460002"/>
                              <w:bookmarkStart w:id="8" w:name="_Toc212232975"/>
                              <w:r w:rsidRPr="008D04CA">
                                <w:t>Introducción</w:t>
                              </w:r>
                              <w:bookmarkEnd w:id="6"/>
                              <w:bookmarkEnd w:id="7"/>
                              <w:bookmarkEnd w:id="8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" name="Grupo 34"/>
                        <wpg:cNvGrpSpPr/>
                        <wpg:grpSpPr>
                          <a:xfrm>
                            <a:off x="1524000" y="57150"/>
                            <a:ext cx="4896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Rectángulo 3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39D6C14" id="Grupo 37" o:spid="_x0000_s1033" style="position:absolute;left:0;text-align:left;margin-left:-23.35pt;margin-top:-11.45pt;width:505.5pt;height:26.25pt;z-index:251660288" coordsize="6420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">
                <v:shape id="_x0000_s1034" type="#_x0000_t202" style="position:absolute;width:1524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6E94180C" w14:textId="77777777" w:rsidR="008D04CA" w:rsidRPr="00D904A7" w:rsidRDefault="008D04CA" w:rsidP="008D04CA">
                        <w:pPr>
                          <w:pStyle w:val="Ttulo1"/>
                        </w:pPr>
                        <w:bookmarkStart w:id="9" w:name="_Toc160547534"/>
                        <w:bookmarkStart w:id="10" w:name="_Toc207460002"/>
                        <w:bookmarkStart w:id="11" w:name="_Toc212232975"/>
                        <w:r w:rsidRPr="008D04CA">
                          <w:t>Introducción</w:t>
                        </w:r>
                        <w:bookmarkEnd w:id="9"/>
                        <w:bookmarkEnd w:id="10"/>
                        <w:bookmarkEnd w:id="11"/>
                      </w:p>
                    </w:txbxContent>
                  </v:textbox>
                </v:shape>
                <v:group id="Grupo 34" o:spid="_x0000_s1035" style="position:absolute;left:15240;top:571;width:4896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ángulo 35" o:spid="_x0000_s1036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6" o:spid="_x0000_s1037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6E58623C" w14:textId="77777777" w:rsidR="00987BEE" w:rsidRDefault="00987BEE" w:rsidP="00C5601D">
      <w:pPr>
        <w:contextualSpacing/>
        <w:rPr>
          <w:bCs/>
          <w:noProof/>
        </w:rPr>
      </w:pPr>
    </w:p>
    <w:p w14:paraId="67611A94" w14:textId="77777777" w:rsidR="00315156" w:rsidRDefault="00315156" w:rsidP="00315156">
      <w:pPr>
        <w:contextualSpacing/>
        <w:rPr>
          <w:bCs/>
          <w:noProof/>
        </w:rPr>
      </w:pPr>
      <w:r w:rsidRPr="00315156">
        <w:rPr>
          <w:bCs/>
          <w:noProof/>
        </w:rPr>
        <w:t>Hemos culminado el recorrido por las principales herramientas y canales del ecosistema digital. Ahora, en esta unidad final, integraremos todo ese conocimiento bajo una metodología poderosa que redefine la relación entre las empresas y sus clientes: el </w:t>
      </w:r>
      <w:r w:rsidRPr="00315156">
        <w:rPr>
          <w:b/>
          <w:bCs/>
          <w:noProof/>
        </w:rPr>
        <w:t>Inbound Marketing</w:t>
      </w:r>
      <w:r w:rsidRPr="00315156">
        <w:rPr>
          <w:bCs/>
          <w:noProof/>
        </w:rPr>
        <w:t>. Si tuvieran que diseñar un sistema para atraer clientes de manera eficiente, sostenible y predecible, este sería su framework de referencia.</w:t>
      </w:r>
    </w:p>
    <w:p w14:paraId="5C84DE1E" w14:textId="77777777" w:rsidR="00315156" w:rsidRPr="00315156" w:rsidRDefault="00315156" w:rsidP="00315156">
      <w:pPr>
        <w:contextualSpacing/>
        <w:rPr>
          <w:bCs/>
          <w:noProof/>
        </w:rPr>
      </w:pPr>
    </w:p>
    <w:p w14:paraId="13459B2D" w14:textId="77777777" w:rsidR="00315156" w:rsidRDefault="00315156" w:rsidP="00315156">
      <w:pPr>
        <w:contextualSpacing/>
        <w:rPr>
          <w:bCs/>
          <w:noProof/>
        </w:rPr>
      </w:pPr>
      <w:r w:rsidRPr="00315156">
        <w:rPr>
          <w:bCs/>
          <w:noProof/>
        </w:rPr>
        <w:t>El Inbound Marketing es la materialización perfecta de la mentalidad de ingeniería aplicada al marketing. Es un </w:t>
      </w:r>
      <w:r w:rsidRPr="00315156">
        <w:rPr>
          <w:b/>
          <w:bCs/>
          <w:noProof/>
        </w:rPr>
        <w:t>sistema automatizado de atracción y nutrición</w:t>
      </w:r>
      <w:r w:rsidRPr="00315156">
        <w:rPr>
          <w:bCs/>
          <w:noProof/>
        </w:rPr>
        <w:t> que opera bajo una lógica clara: en lugar de interrumpir a las personas con publicidad invasiva (Outbound), se crea contenido valioso—como un producto bien diseñado—que resuelve sus problemas e inquietudes, atrayéndolos de forma natural y construyendo confianza a lo largo de un journey definido (TOFU, MOFU, BOFU).</w:t>
      </w:r>
    </w:p>
    <w:p w14:paraId="63F4B0DA" w14:textId="77777777" w:rsidR="00315156" w:rsidRPr="00315156" w:rsidRDefault="00315156" w:rsidP="00315156">
      <w:pPr>
        <w:contextualSpacing/>
        <w:rPr>
          <w:bCs/>
          <w:noProof/>
        </w:rPr>
      </w:pPr>
    </w:p>
    <w:p w14:paraId="705EC70A" w14:textId="77777777" w:rsidR="00315156" w:rsidRDefault="00315156" w:rsidP="00315156">
      <w:pPr>
        <w:contextualSpacing/>
        <w:rPr>
          <w:bCs/>
          <w:noProof/>
        </w:rPr>
      </w:pPr>
      <w:r w:rsidRPr="00315156">
        <w:rPr>
          <w:bCs/>
          <w:noProof/>
        </w:rPr>
        <w:t>En esta unidad, aprenderemos a construir ese sistema. Combinaremos la estrategia de </w:t>
      </w:r>
      <w:r w:rsidRPr="00315156">
        <w:rPr>
          <w:b/>
          <w:bCs/>
          <w:noProof/>
        </w:rPr>
        <w:t>Content Marketing</w:t>
      </w:r>
      <w:r w:rsidRPr="00315156">
        <w:rPr>
          <w:bCs/>
          <w:noProof/>
        </w:rPr>
        <w:t> y </w:t>
      </w:r>
      <w:r w:rsidRPr="00315156">
        <w:rPr>
          <w:b/>
          <w:bCs/>
          <w:noProof/>
        </w:rPr>
        <w:t>Storytelling</w:t>
      </w:r>
      <w:r w:rsidRPr="00315156">
        <w:rPr>
          <w:bCs/>
          <w:noProof/>
        </w:rPr>
        <w:t> para crear el "combustible" de valor, y utilizaremos la precisión de los </w:t>
      </w:r>
      <w:r w:rsidRPr="00315156">
        <w:rPr>
          <w:b/>
          <w:bCs/>
          <w:noProof/>
        </w:rPr>
        <w:t>Social ADS</w:t>
      </w:r>
      <w:r w:rsidRPr="00315156">
        <w:rPr>
          <w:bCs/>
          <w:noProof/>
        </w:rPr>
        <w:t>—publicidad pagada en redes sociales—para amplificar su alcance hacia audiencias hipersegmentadas mediante el uso de datos, un concepto que dominan. incluso aplicaremos principios de </w:t>
      </w:r>
      <w:r w:rsidRPr="00315156">
        <w:rPr>
          <w:b/>
          <w:bCs/>
          <w:noProof/>
        </w:rPr>
        <w:t>Neuromarketing</w:t>
      </w:r>
      <w:r w:rsidRPr="00315156">
        <w:rPr>
          <w:bCs/>
          <w:noProof/>
        </w:rPr>
        <w:t> para optimizar la conversión, entendiendo la toma de decisiones humana como otro algoritmo por descifrar.</w:t>
      </w:r>
    </w:p>
    <w:p w14:paraId="3226751C" w14:textId="77777777" w:rsidR="00315156" w:rsidRPr="00315156" w:rsidRDefault="00315156" w:rsidP="00315156">
      <w:pPr>
        <w:contextualSpacing/>
        <w:rPr>
          <w:bCs/>
          <w:noProof/>
        </w:rPr>
      </w:pPr>
    </w:p>
    <w:p w14:paraId="29F71F7C" w14:textId="1A359F4B" w:rsidR="00101649" w:rsidRDefault="00315156" w:rsidP="00C5601D">
      <w:pPr>
        <w:contextualSpacing/>
        <w:rPr>
          <w:bCs/>
          <w:noProof/>
        </w:rPr>
      </w:pPr>
      <w:r w:rsidRPr="00315156">
        <w:rPr>
          <w:bCs/>
          <w:noProof/>
        </w:rPr>
        <w:t>Esta unidad los preparará para su </w:t>
      </w:r>
      <w:r w:rsidRPr="00315156">
        <w:rPr>
          <w:b/>
          <w:bCs/>
          <w:noProof/>
        </w:rPr>
        <w:t>Proyecto Final de Plan de Negocios</w:t>
      </w:r>
      <w:r w:rsidRPr="00315156">
        <w:rPr>
          <w:bCs/>
          <w:noProof/>
        </w:rPr>
        <w:t>, donde demostrarán su capacidad para sintetizar todo el curso: desde la estrategia inicial y la analítica, hasta la construcción de un sistema integrado de marketing que sea escalable, medible y, sobre todo, efectivo.</w:t>
      </w:r>
    </w:p>
    <w:p w14:paraId="1F1C5806" w14:textId="77777777" w:rsidR="00AB2DF6" w:rsidRPr="002117E6" w:rsidRDefault="00AB2DF6" w:rsidP="00A76AA1">
      <w:pPr>
        <w:contextualSpacing/>
        <w:rPr>
          <w:bCs/>
        </w:rPr>
      </w:pPr>
    </w:p>
    <w:p w14:paraId="1D69A690" w14:textId="77777777" w:rsidR="00AB2DF6" w:rsidRPr="002117E6" w:rsidRDefault="006D7C25" w:rsidP="00A76AA1">
      <w:pPr>
        <w:contextualSpacing/>
        <w:rPr>
          <w:bCs/>
        </w:rPr>
      </w:pPr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1525108" wp14:editId="2DFB8789">
                <wp:simplePos x="0" y="0"/>
                <wp:positionH relativeFrom="column">
                  <wp:posOffset>-244475</wp:posOffset>
                </wp:positionH>
                <wp:positionV relativeFrom="paragraph">
                  <wp:posOffset>6985</wp:posOffset>
                </wp:positionV>
                <wp:extent cx="6478650" cy="333375"/>
                <wp:effectExtent l="0" t="0" r="0" b="9525"/>
                <wp:wrapNone/>
                <wp:docPr id="50" name="Grupo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8650" cy="333375"/>
                          <a:chOff x="0" y="0"/>
                          <a:chExt cx="6478650" cy="333375"/>
                        </a:xfrm>
                      </wpg:grpSpPr>
                      <wps:wsp>
                        <wps:cNvPr id="3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51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CC39DB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12" w:name="_Toc160547535"/>
                              <w:bookmarkStart w:id="13" w:name="_Toc207460003"/>
                              <w:bookmarkStart w:id="14" w:name="_Toc212232976"/>
                              <w:r w:rsidRPr="008D04CA">
                                <w:t>Desarrollo de Contenidos</w:t>
                              </w:r>
                              <w:bookmarkEnd w:id="12"/>
                              <w:bookmarkEnd w:id="13"/>
                              <w:bookmarkEnd w:id="14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0" name="Grupo 40"/>
                        <wpg:cNvGrpSpPr/>
                        <wpg:grpSpPr>
                          <a:xfrm>
                            <a:off x="2914650" y="57150"/>
                            <a:ext cx="3564000" cy="197485"/>
                            <a:chOff x="-810353" y="515"/>
                            <a:chExt cx="4852670" cy="198000"/>
                          </a:xfrm>
                        </wpg:grpSpPr>
                        <wps:wsp>
                          <wps:cNvPr id="41" name="Rectángulo 41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Rectángulo 42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1525108" id="Grupo 50" o:spid="_x0000_s1038" style="position:absolute;left:0;text-align:left;margin-left:-19.25pt;margin-top:.55pt;width:510.15pt;height:26.25pt;z-index:251668480" coordsize="64786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">
                <v:shape id="_x0000_s1039" type="#_x0000_t202" style="position:absolute;width:27851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31CC39DB" w14:textId="77777777" w:rsidR="008D04CA" w:rsidRPr="00D904A7" w:rsidRDefault="008D04CA" w:rsidP="008D04CA">
                        <w:pPr>
                          <w:pStyle w:val="Ttulo1"/>
                        </w:pPr>
                        <w:bookmarkStart w:id="15" w:name="_Toc160547535"/>
                        <w:bookmarkStart w:id="16" w:name="_Toc207460003"/>
                        <w:bookmarkStart w:id="17" w:name="_Toc212232976"/>
                        <w:r w:rsidRPr="008D04CA">
                          <w:t>Desarrollo de Contenidos</w:t>
                        </w:r>
                        <w:bookmarkEnd w:id="15"/>
                        <w:bookmarkEnd w:id="16"/>
                        <w:bookmarkEnd w:id="17"/>
                      </w:p>
                    </w:txbxContent>
                  </v:textbox>
                </v:shape>
                <v:group id="Grupo 40" o:spid="_x0000_s1040" style="position:absolute;left:29146;top:571;width:35640;height:1975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Rectángulo 41" o:spid="_x0000_s104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" fillcolor="#041c7b" stroked="f" strokeweight="1pt"/>
                  <v:rect id="Rectángulo 42" o:spid="_x0000_s104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TqU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8Co8v6QfIzR0AAP//AwBQSwECLQAUAAYACAAAACEA2+H2y+4AAACFAQAAEwAAAAAAAAAAAAAA&#10;AAAAAAAAW0NvbnRlbnRfVHlwZXNdLnhtbFBLAQItABQABgAIAAAAIQBa9CxbvwAAABUBAAALAAAA&#10;AAAAAAAAAAAAAB8BAABfcmVscy8ucmVsc1BLAQItABQABgAIAAAAIQC67TqU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7927A79E" w14:textId="77777777" w:rsidR="00AB2DF6" w:rsidRDefault="00AB2DF6" w:rsidP="00A76AA1">
      <w:pPr>
        <w:tabs>
          <w:tab w:val="left" w:pos="3075"/>
        </w:tabs>
        <w:contextualSpacing/>
      </w:pPr>
    </w:p>
    <w:p w14:paraId="5DB51D46" w14:textId="5ADDD006" w:rsidR="0043415E" w:rsidRDefault="0043415E" w:rsidP="0043415E">
      <w:pPr>
        <w:pStyle w:val="Ttulo2"/>
        <w:rPr>
          <w:lang w:val="en-US"/>
        </w:rPr>
      </w:pPr>
      <w:bookmarkStart w:id="18" w:name="_Toc212232977"/>
      <w:proofErr w:type="spellStart"/>
      <w:r w:rsidRPr="00E03904">
        <w:rPr>
          <w:lang w:val="en-US"/>
        </w:rPr>
        <w:t>lnbound</w:t>
      </w:r>
      <w:proofErr w:type="spellEnd"/>
      <w:r w:rsidRPr="00E03904">
        <w:rPr>
          <w:lang w:val="en-US"/>
        </w:rPr>
        <w:t xml:space="preserve"> marketing + Social Selling (TOFU, MOFU, BOFU)</w:t>
      </w:r>
      <w:bookmarkEnd w:id="18"/>
      <w:r w:rsidRPr="00E03904">
        <w:rPr>
          <w:lang w:val="en-US"/>
        </w:rPr>
        <w:t xml:space="preserve"> </w:t>
      </w:r>
    </w:p>
    <w:p w14:paraId="279BE75E" w14:textId="77777777" w:rsidR="00445818" w:rsidRDefault="00445818" w:rsidP="00445818">
      <w:pPr>
        <w:rPr>
          <w:lang w:val="en-US"/>
        </w:rPr>
      </w:pPr>
    </w:p>
    <w:p w14:paraId="3FBA521D" w14:textId="77777777" w:rsidR="003E7E46" w:rsidRPr="003E7E46" w:rsidRDefault="003E7E46" w:rsidP="003E7E46">
      <w:pPr>
        <w:rPr>
          <w:b/>
          <w:bCs/>
        </w:rPr>
      </w:pPr>
      <w:r w:rsidRPr="003E7E46">
        <w:rPr>
          <w:b/>
          <w:bCs/>
        </w:rPr>
        <w:t>1. Introducción y fundamento conceptual</w:t>
      </w:r>
    </w:p>
    <w:p w14:paraId="69ED0118" w14:textId="2A45095D" w:rsidR="003E7E46" w:rsidRPr="006E2440" w:rsidRDefault="003E7E46" w:rsidP="003E7E46">
      <w:pPr>
        <w:rPr>
          <w:lang w:val="es-ES"/>
        </w:rPr>
      </w:pPr>
      <w:proofErr w:type="spellStart"/>
      <w:r w:rsidRPr="003E7E46">
        <w:rPr>
          <w:b/>
          <w:bCs/>
        </w:rPr>
        <w:t>Inbound</w:t>
      </w:r>
      <w:proofErr w:type="spellEnd"/>
      <w:r w:rsidRPr="003E7E46">
        <w:rPr>
          <w:b/>
          <w:bCs/>
        </w:rPr>
        <w:t xml:space="preserve"> Marketing</w:t>
      </w:r>
      <w:r w:rsidRPr="003E7E46">
        <w:t xml:space="preserve"> es una filosofía y conjunto de prácticas orientadas a atraer clientes mediante la creación de contenido de valor que responda a sus necesidades, en lugar de interrumpirlos con mensajes no solicitados (</w:t>
      </w:r>
      <w:proofErr w:type="spellStart"/>
      <w:r w:rsidRPr="003E7E46">
        <w:t>outbound</w:t>
      </w:r>
      <w:proofErr w:type="spellEnd"/>
      <w:r w:rsidRPr="003E7E46">
        <w:t xml:space="preserve">). Es una metodología sistematizada por autores y practicantes como Brian </w:t>
      </w:r>
      <w:proofErr w:type="spellStart"/>
      <w:r w:rsidRPr="003E7E46">
        <w:t>Halligan</w:t>
      </w:r>
      <w:proofErr w:type="spellEnd"/>
      <w:r w:rsidRPr="003E7E46">
        <w:t xml:space="preserve"> y </w:t>
      </w:r>
      <w:proofErr w:type="spellStart"/>
      <w:r w:rsidRPr="003E7E46">
        <w:t>Dharmesh</w:t>
      </w:r>
      <w:proofErr w:type="spellEnd"/>
      <w:r w:rsidRPr="003E7E46">
        <w:t xml:space="preserve"> </w:t>
      </w:r>
      <w:proofErr w:type="spellStart"/>
      <w:r w:rsidRPr="003E7E46">
        <w:t>Shah</w:t>
      </w:r>
      <w:proofErr w:type="spellEnd"/>
      <w:r w:rsidRPr="003E7E46">
        <w:t xml:space="preserve"> (cofundadores de HubSpot), quienes describen cómo las empresas pueden "hacerse encontrar" mediante SEO, contenidos, redes sociales y automatización de marketing. </w:t>
      </w:r>
    </w:p>
    <w:p w14:paraId="496FC5C0" w14:textId="77777777" w:rsidR="003E7E46" w:rsidRPr="003E7E46" w:rsidRDefault="003E7E46" w:rsidP="003E7E46"/>
    <w:p w14:paraId="444FD866" w14:textId="77777777" w:rsidR="003E7E46" w:rsidRDefault="003E7E46" w:rsidP="003E7E46">
      <w:r w:rsidRPr="003E7E46">
        <w:t xml:space="preserve">Desde el punto de vista pedagógico, </w:t>
      </w:r>
      <w:proofErr w:type="spellStart"/>
      <w:r w:rsidRPr="003E7E46">
        <w:t>inbound</w:t>
      </w:r>
      <w:proofErr w:type="spellEnd"/>
      <w:r w:rsidRPr="003E7E46">
        <w:t xml:space="preserve"> combina teoría del comportamiento del consumidor (decisiones basadas en información y confianza), técnicas de marketing digital (SEO, contenido, automatización) y métricas de analítica web para convertir tráfico en clientes. El ciclo clásico del cliente en </w:t>
      </w:r>
      <w:proofErr w:type="spellStart"/>
      <w:r w:rsidRPr="003E7E46">
        <w:t>inbound</w:t>
      </w:r>
      <w:proofErr w:type="spellEnd"/>
      <w:r w:rsidRPr="003E7E46">
        <w:t xml:space="preserve"> se resume en: </w:t>
      </w:r>
      <w:r w:rsidRPr="003E7E46">
        <w:rPr>
          <w:b/>
          <w:bCs/>
        </w:rPr>
        <w:t>Atraer → Convertir → Cerrar → Deleitar</w:t>
      </w:r>
      <w:r w:rsidRPr="003E7E46">
        <w:t xml:space="preserve"> (</w:t>
      </w:r>
      <w:proofErr w:type="spellStart"/>
      <w:r w:rsidRPr="003E7E46">
        <w:t>Attract</w:t>
      </w:r>
      <w:proofErr w:type="spellEnd"/>
      <w:r w:rsidRPr="003E7E46">
        <w:t xml:space="preserve"> → </w:t>
      </w:r>
      <w:proofErr w:type="spellStart"/>
      <w:r w:rsidRPr="003E7E46">
        <w:t>Convert</w:t>
      </w:r>
      <w:proofErr w:type="spellEnd"/>
      <w:r w:rsidRPr="003E7E46">
        <w:t xml:space="preserve"> → </w:t>
      </w:r>
      <w:proofErr w:type="spellStart"/>
      <w:r w:rsidRPr="003E7E46">
        <w:t>Close</w:t>
      </w:r>
      <w:proofErr w:type="spellEnd"/>
      <w:r w:rsidRPr="003E7E46">
        <w:t xml:space="preserve"> → </w:t>
      </w:r>
      <w:proofErr w:type="spellStart"/>
      <w:r w:rsidRPr="003E7E46">
        <w:t>Delight</w:t>
      </w:r>
      <w:proofErr w:type="spellEnd"/>
      <w:r w:rsidRPr="003E7E46">
        <w:t>). Este ciclo se alinea con el embudo de ventas contemporáneo y enfatiza la retención y defensa de la marca.</w:t>
      </w:r>
    </w:p>
    <w:p w14:paraId="4E346C5B" w14:textId="77777777" w:rsidR="003E7E46" w:rsidRPr="003E7E46" w:rsidRDefault="003E7E46" w:rsidP="003E7E46"/>
    <w:p w14:paraId="462DA35C" w14:textId="77777777" w:rsidR="003E7E46" w:rsidRPr="003E7E46" w:rsidRDefault="003E7E46" w:rsidP="003E7E46">
      <w:r w:rsidRPr="003E7E46">
        <w:t xml:space="preserve">Nota metodológica: la diferencia clave con </w:t>
      </w:r>
      <w:proofErr w:type="spellStart"/>
      <w:r w:rsidRPr="003E7E46">
        <w:t>outbound</w:t>
      </w:r>
      <w:proofErr w:type="spellEnd"/>
      <w:r w:rsidRPr="003E7E46">
        <w:t xml:space="preserve"> es la economía de atención: </w:t>
      </w:r>
      <w:proofErr w:type="spellStart"/>
      <w:r w:rsidRPr="003E7E46">
        <w:t>inbound</w:t>
      </w:r>
      <w:proofErr w:type="spellEnd"/>
      <w:r w:rsidRPr="003E7E46">
        <w:t xml:space="preserve"> apuesta a que los clientes busquen y encuentren tu marca cuando la necesidad aparece; </w:t>
      </w:r>
      <w:proofErr w:type="spellStart"/>
      <w:r w:rsidRPr="003E7E46">
        <w:t>outbound</w:t>
      </w:r>
      <w:proofErr w:type="spellEnd"/>
      <w:r w:rsidRPr="003E7E46">
        <w:t xml:space="preserve"> intenta crear esa conciencia por interrupción. Para un docente, esto implica enseñar tanto creación de valor como pensamiento científico para medir hipótesis de contenido.</w:t>
      </w:r>
    </w:p>
    <w:p w14:paraId="5FE0E63F" w14:textId="4C2DBEBE" w:rsidR="003E7E46" w:rsidRPr="006E2440" w:rsidRDefault="003E7E46" w:rsidP="003E7E46">
      <w:pPr>
        <w:rPr>
          <w:lang w:val="es-ES"/>
        </w:rPr>
      </w:pPr>
    </w:p>
    <w:p w14:paraId="724ACAEE" w14:textId="77777777" w:rsidR="003E7E46" w:rsidRPr="006E2440" w:rsidRDefault="003E7E46" w:rsidP="003E7E46">
      <w:pPr>
        <w:rPr>
          <w:lang w:val="es-ES"/>
        </w:rPr>
      </w:pPr>
    </w:p>
    <w:p w14:paraId="51EDF952" w14:textId="77777777" w:rsidR="003E7E46" w:rsidRPr="003E7E46" w:rsidRDefault="003E7E46" w:rsidP="003E7E46">
      <w:pPr>
        <w:rPr>
          <w:b/>
          <w:bCs/>
        </w:rPr>
      </w:pPr>
      <w:r w:rsidRPr="003E7E46">
        <w:rPr>
          <w:b/>
          <w:bCs/>
        </w:rPr>
        <w:lastRenderedPageBreak/>
        <w:t>2. El modelo TOFU / MOFU / BOFU: descripción detallada y objetivos pedagógicos</w:t>
      </w:r>
    </w:p>
    <w:p w14:paraId="318290FD" w14:textId="77777777" w:rsidR="003E7E46" w:rsidRPr="003E7E46" w:rsidRDefault="003E7E46" w:rsidP="003E7E46">
      <w:r w:rsidRPr="003E7E46">
        <w:t xml:space="preserve">El embudo segmentado en TOFU (Top </w:t>
      </w:r>
      <w:proofErr w:type="spellStart"/>
      <w:r w:rsidRPr="003E7E46">
        <w:t>of</w:t>
      </w:r>
      <w:proofErr w:type="spellEnd"/>
      <w:r w:rsidRPr="003E7E46">
        <w:t xml:space="preserve"> </w:t>
      </w:r>
      <w:proofErr w:type="spellStart"/>
      <w:r w:rsidRPr="003E7E46">
        <w:t>Funnel</w:t>
      </w:r>
      <w:proofErr w:type="spellEnd"/>
      <w:r w:rsidRPr="003E7E46">
        <w:t>), MOFU (</w:t>
      </w:r>
      <w:proofErr w:type="spellStart"/>
      <w:r w:rsidRPr="003E7E46">
        <w:t>Middle</w:t>
      </w:r>
      <w:proofErr w:type="spellEnd"/>
      <w:r w:rsidRPr="003E7E46">
        <w:t xml:space="preserve"> </w:t>
      </w:r>
      <w:proofErr w:type="spellStart"/>
      <w:r w:rsidRPr="003E7E46">
        <w:t>of</w:t>
      </w:r>
      <w:proofErr w:type="spellEnd"/>
      <w:r w:rsidRPr="003E7E46">
        <w:t xml:space="preserve"> </w:t>
      </w:r>
      <w:proofErr w:type="spellStart"/>
      <w:r w:rsidRPr="003E7E46">
        <w:t>Funnel</w:t>
      </w:r>
      <w:proofErr w:type="spellEnd"/>
      <w:r w:rsidRPr="003E7E46">
        <w:t xml:space="preserve">) y BOFU (Bottom </w:t>
      </w:r>
      <w:proofErr w:type="spellStart"/>
      <w:r w:rsidRPr="003E7E46">
        <w:t>of</w:t>
      </w:r>
      <w:proofErr w:type="spellEnd"/>
      <w:r w:rsidRPr="003E7E46">
        <w:t xml:space="preserve"> </w:t>
      </w:r>
      <w:proofErr w:type="spellStart"/>
      <w:r w:rsidRPr="003E7E46">
        <w:t>Funnel</w:t>
      </w:r>
      <w:proofErr w:type="spellEnd"/>
      <w:r w:rsidRPr="003E7E46">
        <w:t xml:space="preserve">) facilita diseñar contenidos y métricas para cada etapa de la </w:t>
      </w:r>
      <w:proofErr w:type="spellStart"/>
      <w:r w:rsidRPr="003E7E46">
        <w:rPr>
          <w:b/>
          <w:bCs/>
        </w:rPr>
        <w:t>customer</w:t>
      </w:r>
      <w:proofErr w:type="spellEnd"/>
      <w:r w:rsidRPr="003E7E46">
        <w:rPr>
          <w:b/>
          <w:bCs/>
        </w:rPr>
        <w:t xml:space="preserve"> </w:t>
      </w:r>
      <w:proofErr w:type="spellStart"/>
      <w:r w:rsidRPr="003E7E46">
        <w:rPr>
          <w:b/>
          <w:bCs/>
        </w:rPr>
        <w:t>journey</w:t>
      </w:r>
      <w:proofErr w:type="spellEnd"/>
      <w:r w:rsidRPr="003E7E46">
        <w:t>.</w:t>
      </w:r>
    </w:p>
    <w:p w14:paraId="7900F759" w14:textId="77777777" w:rsidR="003E7E46" w:rsidRPr="003E7E46" w:rsidRDefault="003E7E46" w:rsidP="003E7E46">
      <w:r w:rsidRPr="003E7E46">
        <w:rPr>
          <w:b/>
          <w:bCs/>
        </w:rPr>
        <w:t xml:space="preserve">TOFU — Top </w:t>
      </w:r>
      <w:proofErr w:type="spellStart"/>
      <w:r w:rsidRPr="003E7E46">
        <w:rPr>
          <w:b/>
          <w:bCs/>
        </w:rPr>
        <w:t>of</w:t>
      </w:r>
      <w:proofErr w:type="spellEnd"/>
      <w:r w:rsidRPr="003E7E46">
        <w:rPr>
          <w:b/>
          <w:bCs/>
        </w:rPr>
        <w:t xml:space="preserve"> </w:t>
      </w:r>
      <w:proofErr w:type="spellStart"/>
      <w:r w:rsidRPr="003E7E46">
        <w:rPr>
          <w:b/>
          <w:bCs/>
        </w:rPr>
        <w:t>Funnel</w:t>
      </w:r>
      <w:proofErr w:type="spellEnd"/>
      <w:r w:rsidRPr="003E7E46">
        <w:rPr>
          <w:b/>
          <w:bCs/>
        </w:rPr>
        <w:t xml:space="preserve"> (Conciencia / Descubrimiento)</w:t>
      </w:r>
    </w:p>
    <w:p w14:paraId="351E0F70" w14:textId="77777777" w:rsidR="003E7E46" w:rsidRPr="003E7E46" w:rsidRDefault="003E7E46" w:rsidP="00D20F59">
      <w:pPr>
        <w:numPr>
          <w:ilvl w:val="0"/>
          <w:numId w:val="1"/>
        </w:numPr>
      </w:pPr>
      <w:r w:rsidRPr="003E7E46">
        <w:rPr>
          <w:b/>
          <w:bCs/>
        </w:rPr>
        <w:t>Objetivo:</w:t>
      </w:r>
      <w:r w:rsidRPr="003E7E46">
        <w:t xml:space="preserve"> atraer tráfico y hacer que personas descubran la marca.</w:t>
      </w:r>
    </w:p>
    <w:p w14:paraId="5D430A23" w14:textId="77777777" w:rsidR="003E7E46" w:rsidRPr="003E7E46" w:rsidRDefault="003E7E46" w:rsidP="00D20F59">
      <w:pPr>
        <w:numPr>
          <w:ilvl w:val="0"/>
          <w:numId w:val="1"/>
        </w:numPr>
      </w:pPr>
      <w:r w:rsidRPr="003E7E46">
        <w:rPr>
          <w:b/>
          <w:bCs/>
        </w:rPr>
        <w:t>Tipo de usuario:</w:t>
      </w:r>
      <w:r w:rsidRPr="003E7E46">
        <w:t xml:space="preserve"> audiencia en etapa de reconocimiento; curiosos, investigando problemas o intereses.</w:t>
      </w:r>
    </w:p>
    <w:p w14:paraId="6FE8C15F" w14:textId="77777777" w:rsidR="003E7E46" w:rsidRPr="003E7E46" w:rsidRDefault="003E7E46" w:rsidP="00D20F59">
      <w:pPr>
        <w:numPr>
          <w:ilvl w:val="0"/>
          <w:numId w:val="1"/>
        </w:numPr>
      </w:pPr>
      <w:r w:rsidRPr="003E7E46">
        <w:rPr>
          <w:b/>
          <w:bCs/>
        </w:rPr>
        <w:t>Formato recomendado:</w:t>
      </w:r>
      <w:r w:rsidRPr="003E7E46">
        <w:t xml:space="preserve"> posts de blog informativos, videos cortos educativos, infografías, publicaciones en redes, podcasts introductorios.</w:t>
      </w:r>
    </w:p>
    <w:p w14:paraId="4F4F3F7D" w14:textId="77777777" w:rsidR="003E7E46" w:rsidRPr="003E7E46" w:rsidRDefault="003E7E46" w:rsidP="00D20F59">
      <w:pPr>
        <w:numPr>
          <w:ilvl w:val="0"/>
          <w:numId w:val="1"/>
        </w:numPr>
      </w:pPr>
      <w:r w:rsidRPr="003E7E46">
        <w:rPr>
          <w:b/>
          <w:bCs/>
        </w:rPr>
        <w:t>Métricas clave:</w:t>
      </w:r>
      <w:r w:rsidRPr="003E7E46">
        <w:t xml:space="preserve"> visitas orgánicas, alcance, tiempo promedio en página, tasa de rebote, número de nuevos usuarios.</w:t>
      </w:r>
    </w:p>
    <w:p w14:paraId="2E43807E" w14:textId="77777777" w:rsidR="003E7E46" w:rsidRPr="003E7E46" w:rsidRDefault="003E7E46" w:rsidP="00D20F59">
      <w:pPr>
        <w:numPr>
          <w:ilvl w:val="0"/>
          <w:numId w:val="1"/>
        </w:numPr>
      </w:pPr>
      <w:r w:rsidRPr="003E7E46">
        <w:rPr>
          <w:b/>
          <w:bCs/>
        </w:rPr>
        <w:t>Ejemplo nicaragüense:</w:t>
      </w:r>
      <w:r w:rsidRPr="003E7E46">
        <w:t xml:space="preserve"> un blog del emprendimiento turístico “Hostal Colonial Granada” publica artículos como </w:t>
      </w:r>
      <w:r w:rsidRPr="003E7E46">
        <w:rPr>
          <w:i/>
          <w:iCs/>
        </w:rPr>
        <w:t>“5 rutas culturales en Granada para viajeros con presupuesto limitado”</w:t>
      </w:r>
      <w:r w:rsidRPr="003E7E46">
        <w:t xml:space="preserve"> (TOFU). El objetivo: aparecer en búsquedas como “qué hacer en Granada Nicaragua” y atraer visitas de turistas potenciales.</w:t>
      </w:r>
    </w:p>
    <w:p w14:paraId="6EA532B2" w14:textId="77777777" w:rsidR="003E7E46" w:rsidRPr="003E7E46" w:rsidRDefault="003E7E46" w:rsidP="003E7E46">
      <w:pPr>
        <w:rPr>
          <w:lang w:val="en-US"/>
        </w:rPr>
      </w:pPr>
      <w:r w:rsidRPr="003E7E46">
        <w:rPr>
          <w:b/>
          <w:bCs/>
          <w:lang w:val="en-US"/>
        </w:rPr>
        <w:t>MOFU — Middle of Funnel (</w:t>
      </w:r>
      <w:proofErr w:type="spellStart"/>
      <w:r w:rsidRPr="003E7E46">
        <w:rPr>
          <w:b/>
          <w:bCs/>
          <w:lang w:val="en-US"/>
        </w:rPr>
        <w:t>Consideración</w:t>
      </w:r>
      <w:proofErr w:type="spellEnd"/>
      <w:r w:rsidRPr="003E7E46">
        <w:rPr>
          <w:b/>
          <w:bCs/>
          <w:lang w:val="en-US"/>
        </w:rPr>
        <w:t xml:space="preserve"> / </w:t>
      </w:r>
      <w:proofErr w:type="spellStart"/>
      <w:r w:rsidRPr="003E7E46">
        <w:rPr>
          <w:b/>
          <w:bCs/>
          <w:lang w:val="en-US"/>
        </w:rPr>
        <w:t>Evaluación</w:t>
      </w:r>
      <w:proofErr w:type="spellEnd"/>
      <w:r w:rsidRPr="003E7E46">
        <w:rPr>
          <w:b/>
          <w:bCs/>
          <w:lang w:val="en-US"/>
        </w:rPr>
        <w:t>)</w:t>
      </w:r>
    </w:p>
    <w:p w14:paraId="5296B719" w14:textId="77777777" w:rsidR="003E7E46" w:rsidRPr="003E7E46" w:rsidRDefault="003E7E46" w:rsidP="00D20F59">
      <w:pPr>
        <w:numPr>
          <w:ilvl w:val="0"/>
          <w:numId w:val="2"/>
        </w:numPr>
      </w:pPr>
      <w:r w:rsidRPr="003E7E46">
        <w:rPr>
          <w:b/>
          <w:bCs/>
        </w:rPr>
        <w:t>Objetivo:</w:t>
      </w:r>
      <w:r w:rsidRPr="003E7E46">
        <w:t xml:space="preserve"> nutrir leads interesados, demostrar valor diferencial y clasificar el interés.</w:t>
      </w:r>
    </w:p>
    <w:p w14:paraId="7AFB0B3A" w14:textId="77777777" w:rsidR="003E7E46" w:rsidRPr="003E7E46" w:rsidRDefault="003E7E46" w:rsidP="00D20F59">
      <w:pPr>
        <w:numPr>
          <w:ilvl w:val="0"/>
          <w:numId w:val="2"/>
        </w:numPr>
      </w:pPr>
      <w:r w:rsidRPr="003E7E46">
        <w:rPr>
          <w:b/>
          <w:bCs/>
        </w:rPr>
        <w:t>Tipo de usuario:</w:t>
      </w:r>
      <w:r w:rsidRPr="003E7E46">
        <w:t xml:space="preserve"> usuario informado que compara opciones.</w:t>
      </w:r>
    </w:p>
    <w:p w14:paraId="0BEAA569" w14:textId="77777777" w:rsidR="003E7E46" w:rsidRPr="003E7E46" w:rsidRDefault="003E7E46" w:rsidP="00D20F59">
      <w:pPr>
        <w:numPr>
          <w:ilvl w:val="0"/>
          <w:numId w:val="2"/>
        </w:numPr>
      </w:pPr>
      <w:r w:rsidRPr="003E7E46">
        <w:rPr>
          <w:b/>
          <w:bCs/>
        </w:rPr>
        <w:t>Formato recomendado:</w:t>
      </w:r>
      <w:r w:rsidRPr="003E7E46">
        <w:t xml:space="preserve"> </w:t>
      </w:r>
      <w:proofErr w:type="spellStart"/>
      <w:r w:rsidRPr="003E7E46">
        <w:t>ebooks</w:t>
      </w:r>
      <w:proofErr w:type="spellEnd"/>
      <w:r w:rsidRPr="003E7E46">
        <w:t xml:space="preserve"> comparativos, </w:t>
      </w:r>
      <w:proofErr w:type="spellStart"/>
      <w:r w:rsidRPr="003E7E46">
        <w:t>webinars</w:t>
      </w:r>
      <w:proofErr w:type="spellEnd"/>
      <w:r w:rsidRPr="003E7E46">
        <w:t xml:space="preserve">, </w:t>
      </w:r>
      <w:proofErr w:type="spellStart"/>
      <w:r w:rsidRPr="003E7E46">
        <w:t>checklists</w:t>
      </w:r>
      <w:proofErr w:type="spellEnd"/>
      <w:r w:rsidRPr="003E7E46">
        <w:t xml:space="preserve"> descargables, casos de éxito, series de emails educativos (lead </w:t>
      </w:r>
      <w:proofErr w:type="spellStart"/>
      <w:r w:rsidRPr="003E7E46">
        <w:t>nurturing</w:t>
      </w:r>
      <w:proofErr w:type="spellEnd"/>
      <w:r w:rsidRPr="003E7E46">
        <w:t>).</w:t>
      </w:r>
    </w:p>
    <w:p w14:paraId="43D87201" w14:textId="77777777" w:rsidR="003E7E46" w:rsidRPr="003E7E46" w:rsidRDefault="003E7E46" w:rsidP="00D20F59">
      <w:pPr>
        <w:numPr>
          <w:ilvl w:val="0"/>
          <w:numId w:val="2"/>
        </w:numPr>
      </w:pPr>
      <w:r w:rsidRPr="003E7E46">
        <w:rPr>
          <w:b/>
          <w:bCs/>
        </w:rPr>
        <w:t>Métricas clave:</w:t>
      </w:r>
      <w:r w:rsidRPr="003E7E46">
        <w:t xml:space="preserve"> tasa de conversión de lead </w:t>
      </w:r>
      <w:proofErr w:type="spellStart"/>
      <w:r w:rsidRPr="003E7E46">
        <w:t>magnets</w:t>
      </w:r>
      <w:proofErr w:type="spellEnd"/>
      <w:r w:rsidRPr="003E7E46">
        <w:t>, tasa de apertura de emails, leads calificados (</w:t>
      </w:r>
      <w:proofErr w:type="spellStart"/>
      <w:r w:rsidRPr="003E7E46">
        <w:t>MQLs</w:t>
      </w:r>
      <w:proofErr w:type="spellEnd"/>
      <w:r w:rsidRPr="003E7E46">
        <w:t xml:space="preserve">), </w:t>
      </w:r>
      <w:proofErr w:type="spellStart"/>
      <w:r w:rsidRPr="003E7E46">
        <w:t>engagement</w:t>
      </w:r>
      <w:proofErr w:type="spellEnd"/>
      <w:r w:rsidRPr="003E7E46">
        <w:t xml:space="preserve"> en </w:t>
      </w:r>
      <w:proofErr w:type="spellStart"/>
      <w:r w:rsidRPr="003E7E46">
        <w:t>webinars</w:t>
      </w:r>
      <w:proofErr w:type="spellEnd"/>
      <w:r w:rsidRPr="003E7E46">
        <w:t>.</w:t>
      </w:r>
    </w:p>
    <w:p w14:paraId="619A676E" w14:textId="77777777" w:rsidR="003E7E46" w:rsidRPr="003E7E46" w:rsidRDefault="003E7E46" w:rsidP="00D20F59">
      <w:pPr>
        <w:numPr>
          <w:ilvl w:val="0"/>
          <w:numId w:val="2"/>
        </w:numPr>
      </w:pPr>
      <w:r w:rsidRPr="003E7E46">
        <w:rPr>
          <w:b/>
          <w:bCs/>
        </w:rPr>
        <w:t>Ejemplo nicaragüense:</w:t>
      </w:r>
      <w:r w:rsidRPr="003E7E46">
        <w:t xml:space="preserve"> la cooperativa cafetalera de Matagalpa ofrece un </w:t>
      </w:r>
      <w:proofErr w:type="spellStart"/>
      <w:r w:rsidRPr="003E7E46">
        <w:rPr>
          <w:b/>
          <w:bCs/>
        </w:rPr>
        <w:t>ebook</w:t>
      </w:r>
      <w:proofErr w:type="spellEnd"/>
      <w:r w:rsidRPr="003E7E46">
        <w:t xml:space="preserve"> gratuito: </w:t>
      </w:r>
      <w:r w:rsidRPr="003E7E46">
        <w:rPr>
          <w:i/>
          <w:iCs/>
        </w:rPr>
        <w:t>“Guía del café especial nicaragüense: de la finca a la taza”</w:t>
      </w:r>
      <w:r w:rsidRPr="003E7E46">
        <w:t xml:space="preserve"> </w:t>
      </w:r>
      <w:r w:rsidRPr="003E7E46">
        <w:lastRenderedPageBreak/>
        <w:t>que requiere registro (email + país). Esto permite identificar compradores internacionales y restaurantes que pasan a MOFU.</w:t>
      </w:r>
    </w:p>
    <w:p w14:paraId="7B7EC358" w14:textId="77777777" w:rsidR="003E7E46" w:rsidRPr="003E7E46" w:rsidRDefault="003E7E46" w:rsidP="003E7E46">
      <w:pPr>
        <w:rPr>
          <w:lang w:val="en-US"/>
        </w:rPr>
      </w:pPr>
      <w:r w:rsidRPr="003E7E46">
        <w:rPr>
          <w:b/>
          <w:bCs/>
          <w:lang w:val="en-US"/>
        </w:rPr>
        <w:t>BOFU — Bottom of Funnel (</w:t>
      </w:r>
      <w:proofErr w:type="spellStart"/>
      <w:r w:rsidRPr="003E7E46">
        <w:rPr>
          <w:b/>
          <w:bCs/>
          <w:lang w:val="en-US"/>
        </w:rPr>
        <w:t>Decisión</w:t>
      </w:r>
      <w:proofErr w:type="spellEnd"/>
      <w:r w:rsidRPr="003E7E46">
        <w:rPr>
          <w:b/>
          <w:bCs/>
          <w:lang w:val="en-US"/>
        </w:rPr>
        <w:t xml:space="preserve"> / </w:t>
      </w:r>
      <w:proofErr w:type="spellStart"/>
      <w:r w:rsidRPr="003E7E46">
        <w:rPr>
          <w:b/>
          <w:bCs/>
          <w:lang w:val="en-US"/>
        </w:rPr>
        <w:t>Compra</w:t>
      </w:r>
      <w:proofErr w:type="spellEnd"/>
      <w:r w:rsidRPr="003E7E46">
        <w:rPr>
          <w:b/>
          <w:bCs/>
          <w:lang w:val="en-US"/>
        </w:rPr>
        <w:t>)</w:t>
      </w:r>
    </w:p>
    <w:p w14:paraId="491905BF" w14:textId="77777777" w:rsidR="003E7E46" w:rsidRPr="003E7E46" w:rsidRDefault="003E7E46" w:rsidP="00D20F59">
      <w:pPr>
        <w:numPr>
          <w:ilvl w:val="0"/>
          <w:numId w:val="3"/>
        </w:numPr>
      </w:pPr>
      <w:r w:rsidRPr="003E7E46">
        <w:rPr>
          <w:b/>
          <w:bCs/>
        </w:rPr>
        <w:t>Objetivo:</w:t>
      </w:r>
      <w:r w:rsidRPr="003E7E46">
        <w:t xml:space="preserve"> convertir leads calificados en clientes (o ventas concretas).</w:t>
      </w:r>
    </w:p>
    <w:p w14:paraId="5FFE571D" w14:textId="77777777" w:rsidR="003E7E46" w:rsidRPr="003E7E46" w:rsidRDefault="003E7E46" w:rsidP="00D20F59">
      <w:pPr>
        <w:numPr>
          <w:ilvl w:val="0"/>
          <w:numId w:val="3"/>
        </w:numPr>
      </w:pPr>
      <w:r w:rsidRPr="003E7E46">
        <w:rPr>
          <w:b/>
          <w:bCs/>
        </w:rPr>
        <w:t>Tipo de usuario:</w:t>
      </w:r>
      <w:r w:rsidRPr="003E7E46">
        <w:t xml:space="preserve"> usuario listo para decidir; busca garantías, precios, razones finales para comprar.</w:t>
      </w:r>
    </w:p>
    <w:p w14:paraId="3B60CE80" w14:textId="77777777" w:rsidR="003E7E46" w:rsidRPr="003E7E46" w:rsidRDefault="003E7E46" w:rsidP="00D20F59">
      <w:pPr>
        <w:numPr>
          <w:ilvl w:val="0"/>
          <w:numId w:val="3"/>
        </w:numPr>
      </w:pPr>
      <w:r w:rsidRPr="003E7E46">
        <w:rPr>
          <w:b/>
          <w:bCs/>
        </w:rPr>
        <w:t>Formato recomendado:</w:t>
      </w:r>
      <w:r w:rsidRPr="003E7E46">
        <w:t xml:space="preserve"> demos, pruebas gratuitas, comparativos de producto, ofertas exclusivas, testimonios y estudios de caso detallados.</w:t>
      </w:r>
    </w:p>
    <w:p w14:paraId="0BDECB9C" w14:textId="77777777" w:rsidR="003E7E46" w:rsidRPr="003E7E46" w:rsidRDefault="003E7E46" w:rsidP="00D20F59">
      <w:pPr>
        <w:numPr>
          <w:ilvl w:val="0"/>
          <w:numId w:val="3"/>
        </w:numPr>
      </w:pPr>
      <w:r w:rsidRPr="003E7E46">
        <w:rPr>
          <w:b/>
          <w:bCs/>
        </w:rPr>
        <w:t>Métricas clave:</w:t>
      </w:r>
      <w:r w:rsidRPr="003E7E46">
        <w:t xml:space="preserve"> tasa de conversión final, coste por adquisición (CPA), valor medio de pedido (AOV), tasa de cierre.</w:t>
      </w:r>
    </w:p>
    <w:p w14:paraId="7D35E19B" w14:textId="77777777" w:rsidR="003E7E46" w:rsidRPr="003E7E46" w:rsidRDefault="003E7E46" w:rsidP="00D20F59">
      <w:pPr>
        <w:numPr>
          <w:ilvl w:val="0"/>
          <w:numId w:val="3"/>
        </w:numPr>
      </w:pPr>
      <w:r w:rsidRPr="003E7E46">
        <w:rPr>
          <w:b/>
          <w:bCs/>
        </w:rPr>
        <w:t>Ejemplo nicaragüense:</w:t>
      </w:r>
      <w:r w:rsidRPr="003E7E46">
        <w:t xml:space="preserve"> la empresa de software local “</w:t>
      </w:r>
      <w:proofErr w:type="spellStart"/>
      <w:r w:rsidRPr="003E7E46">
        <w:t>SistemasNIC</w:t>
      </w:r>
      <w:proofErr w:type="spellEnd"/>
      <w:r w:rsidRPr="003E7E46">
        <w:t xml:space="preserve">” ofrece una </w:t>
      </w:r>
      <w:r w:rsidRPr="003E7E46">
        <w:rPr>
          <w:b/>
          <w:bCs/>
        </w:rPr>
        <w:t>demo personalizada</w:t>
      </w:r>
      <w:r w:rsidRPr="003E7E46">
        <w:t xml:space="preserve"> y 14 días de prueba para su ERP contable; los interesados que pasaron por MOFU reciben un descuento por tiempo limitado y un caso de éxito de una universidad local como prueba social (BOFU).</w:t>
      </w:r>
    </w:p>
    <w:p w14:paraId="5D179921" w14:textId="77777777" w:rsidR="00A46C5C" w:rsidRDefault="00A46C5C" w:rsidP="003E7E46"/>
    <w:p w14:paraId="03F37232" w14:textId="77777777" w:rsidR="00764C2C" w:rsidRDefault="00764C2C" w:rsidP="003E7E46"/>
    <w:p w14:paraId="522CC9FA" w14:textId="77777777" w:rsidR="00764C2C" w:rsidRDefault="00764C2C" w:rsidP="003E7E46"/>
    <w:p w14:paraId="010FC3BE" w14:textId="77777777" w:rsidR="00764C2C" w:rsidRDefault="00764C2C" w:rsidP="003E7E46"/>
    <w:p w14:paraId="0B44938E" w14:textId="77777777" w:rsidR="00764C2C" w:rsidRDefault="00764C2C" w:rsidP="003E7E46"/>
    <w:p w14:paraId="29A2DEFE" w14:textId="77777777" w:rsidR="00764C2C" w:rsidRDefault="00764C2C" w:rsidP="003E7E46"/>
    <w:p w14:paraId="19ED72E9" w14:textId="77777777" w:rsidR="00764C2C" w:rsidRDefault="00764C2C" w:rsidP="003E7E46"/>
    <w:p w14:paraId="4652DD70" w14:textId="77777777" w:rsidR="00764C2C" w:rsidRDefault="00764C2C" w:rsidP="003E7E46"/>
    <w:p w14:paraId="231DC0B9" w14:textId="77777777" w:rsidR="00764C2C" w:rsidRDefault="00764C2C" w:rsidP="003E7E46"/>
    <w:p w14:paraId="46EACE58" w14:textId="77777777" w:rsidR="00764C2C" w:rsidRDefault="00764C2C" w:rsidP="003E7E46"/>
    <w:p w14:paraId="09D0AC3D" w14:textId="77777777" w:rsidR="00764C2C" w:rsidRDefault="00764C2C" w:rsidP="003E7E46"/>
    <w:p w14:paraId="4935D5DA" w14:textId="77777777" w:rsidR="00764C2C" w:rsidRDefault="00764C2C" w:rsidP="003E7E46"/>
    <w:p w14:paraId="5EF20EED" w14:textId="77777777" w:rsidR="00764C2C" w:rsidRDefault="00764C2C" w:rsidP="003E7E46"/>
    <w:p w14:paraId="5D637F4E" w14:textId="77777777" w:rsidR="00764C2C" w:rsidRDefault="00764C2C" w:rsidP="003E7E46"/>
    <w:p w14:paraId="7682C2D3" w14:textId="77777777" w:rsidR="003E7E46" w:rsidRPr="003E7E46" w:rsidRDefault="003E7E46" w:rsidP="003E7E46">
      <w:pPr>
        <w:rPr>
          <w:b/>
          <w:bCs/>
        </w:rPr>
      </w:pPr>
      <w:r w:rsidRPr="003E7E46">
        <w:rPr>
          <w:b/>
          <w:bCs/>
        </w:rPr>
        <w:lastRenderedPageBreak/>
        <w:t xml:space="preserve">3. Social </w:t>
      </w:r>
      <w:proofErr w:type="spellStart"/>
      <w:r w:rsidRPr="003E7E46">
        <w:rPr>
          <w:b/>
          <w:bCs/>
        </w:rPr>
        <w:t>Selling</w:t>
      </w:r>
      <w:proofErr w:type="spellEnd"/>
      <w:r w:rsidRPr="003E7E46">
        <w:rPr>
          <w:b/>
          <w:bCs/>
        </w:rPr>
        <w:t>: definición, herramientas y métricas</w:t>
      </w:r>
    </w:p>
    <w:p w14:paraId="11791855" w14:textId="4D17B651" w:rsidR="003E7E46" w:rsidRPr="006E2440" w:rsidRDefault="003E7E46" w:rsidP="003E7E46">
      <w:pPr>
        <w:rPr>
          <w:lang w:val="es-ES"/>
        </w:rPr>
      </w:pPr>
      <w:r w:rsidRPr="003E7E46">
        <w:rPr>
          <w:b/>
          <w:bCs/>
        </w:rPr>
        <w:t xml:space="preserve">Social </w:t>
      </w:r>
      <w:proofErr w:type="spellStart"/>
      <w:r w:rsidRPr="003E7E46">
        <w:rPr>
          <w:b/>
          <w:bCs/>
        </w:rPr>
        <w:t>selling</w:t>
      </w:r>
      <w:proofErr w:type="spellEnd"/>
      <w:r w:rsidRPr="003E7E46">
        <w:t xml:space="preserve"> es el uso estratégico de redes sociales para identificar, conectar y construir relaciones con leads, con la intención de moverlos a través del embudo y, finalmente, cerrar ventas. LinkedIn es la plataforma canónica para social </w:t>
      </w:r>
      <w:proofErr w:type="spellStart"/>
      <w:r w:rsidRPr="003E7E46">
        <w:t>selling</w:t>
      </w:r>
      <w:proofErr w:type="spellEnd"/>
      <w:r w:rsidRPr="003E7E46">
        <w:t xml:space="preserve"> B2B, que además ofrece métricas y herramientas específicas (Sales </w:t>
      </w:r>
      <w:proofErr w:type="spellStart"/>
      <w:r w:rsidRPr="003E7E46">
        <w:t>Navigator</w:t>
      </w:r>
      <w:proofErr w:type="spellEnd"/>
      <w:r w:rsidRPr="003E7E46">
        <w:t xml:space="preserve">, Social </w:t>
      </w:r>
      <w:proofErr w:type="spellStart"/>
      <w:r w:rsidRPr="003E7E46">
        <w:t>Selling</w:t>
      </w:r>
      <w:proofErr w:type="spellEnd"/>
      <w:r w:rsidRPr="003E7E46">
        <w:t xml:space="preserve"> </w:t>
      </w:r>
      <w:proofErr w:type="spellStart"/>
      <w:r w:rsidRPr="003E7E46">
        <w:t>Index</w:t>
      </w:r>
      <w:proofErr w:type="spellEnd"/>
      <w:r w:rsidRPr="003E7E46">
        <w:t xml:space="preserve"> — SSI). LinkedIn define social </w:t>
      </w:r>
      <w:proofErr w:type="spellStart"/>
      <w:r w:rsidRPr="003E7E46">
        <w:t>selling</w:t>
      </w:r>
      <w:proofErr w:type="spellEnd"/>
      <w:r w:rsidRPr="003E7E46">
        <w:t xml:space="preserve"> como la práctica de construir relaciones de confianza que faciliten ventas mediante contenido, interacción y prospección social. </w:t>
      </w:r>
    </w:p>
    <w:p w14:paraId="7B6734DD" w14:textId="77777777" w:rsidR="00764C2C" w:rsidRPr="006E2440" w:rsidRDefault="00764C2C" w:rsidP="003E7E46">
      <w:pPr>
        <w:rPr>
          <w:lang w:val="es-ES"/>
        </w:rPr>
      </w:pPr>
    </w:p>
    <w:p w14:paraId="6DA73C22" w14:textId="77777777" w:rsidR="003E7E46" w:rsidRPr="003E7E46" w:rsidRDefault="003E7E46" w:rsidP="003E7E46">
      <w:r w:rsidRPr="003E7E46">
        <w:rPr>
          <w:b/>
          <w:bCs/>
        </w:rPr>
        <w:t xml:space="preserve">Componentes prácticos de social </w:t>
      </w:r>
      <w:proofErr w:type="spellStart"/>
      <w:r w:rsidRPr="003E7E46">
        <w:rPr>
          <w:b/>
          <w:bCs/>
        </w:rPr>
        <w:t>selling</w:t>
      </w:r>
      <w:proofErr w:type="spellEnd"/>
      <w:r w:rsidRPr="003E7E46">
        <w:rPr>
          <w:b/>
          <w:bCs/>
        </w:rPr>
        <w:t>:</w:t>
      </w:r>
    </w:p>
    <w:p w14:paraId="43BADA97" w14:textId="77777777" w:rsidR="003E7E46" w:rsidRPr="003E7E46" w:rsidRDefault="003E7E46" w:rsidP="00D20F59">
      <w:pPr>
        <w:numPr>
          <w:ilvl w:val="0"/>
          <w:numId w:val="4"/>
        </w:numPr>
      </w:pPr>
      <w:r w:rsidRPr="003E7E46">
        <w:rPr>
          <w:b/>
          <w:bCs/>
        </w:rPr>
        <w:t>Marca personal profesional:</w:t>
      </w:r>
      <w:r w:rsidRPr="003E7E46">
        <w:t xml:space="preserve"> optimizar perfil, publicaciones regulares, artículos largos que demuestren </w:t>
      </w:r>
      <w:proofErr w:type="spellStart"/>
      <w:r w:rsidRPr="003E7E46">
        <w:t>expertise</w:t>
      </w:r>
      <w:proofErr w:type="spellEnd"/>
      <w:r w:rsidRPr="003E7E46">
        <w:t>.</w:t>
      </w:r>
    </w:p>
    <w:p w14:paraId="72609E9B" w14:textId="77777777" w:rsidR="003E7E46" w:rsidRPr="003E7E46" w:rsidRDefault="003E7E46" w:rsidP="00D20F59">
      <w:pPr>
        <w:numPr>
          <w:ilvl w:val="0"/>
          <w:numId w:val="4"/>
        </w:numPr>
      </w:pPr>
      <w:r w:rsidRPr="003E7E46">
        <w:rPr>
          <w:b/>
          <w:bCs/>
        </w:rPr>
        <w:t>Prospección social:</w:t>
      </w:r>
      <w:r w:rsidRPr="003E7E46">
        <w:t xml:space="preserve"> búsqueda avanzada, guardado de leads y cuentas (Sales </w:t>
      </w:r>
      <w:proofErr w:type="spellStart"/>
      <w:r w:rsidRPr="003E7E46">
        <w:t>Navigator</w:t>
      </w:r>
      <w:proofErr w:type="spellEnd"/>
      <w:r w:rsidRPr="003E7E46">
        <w:t>).</w:t>
      </w:r>
    </w:p>
    <w:p w14:paraId="7FB192A5" w14:textId="77777777" w:rsidR="003E7E46" w:rsidRPr="003E7E46" w:rsidRDefault="003E7E46" w:rsidP="00D20F59">
      <w:pPr>
        <w:numPr>
          <w:ilvl w:val="0"/>
          <w:numId w:val="4"/>
        </w:numPr>
      </w:pPr>
      <w:proofErr w:type="spellStart"/>
      <w:r w:rsidRPr="003E7E46">
        <w:rPr>
          <w:b/>
          <w:bCs/>
        </w:rPr>
        <w:t>Engagement</w:t>
      </w:r>
      <w:proofErr w:type="spellEnd"/>
      <w:r w:rsidRPr="003E7E46">
        <w:rPr>
          <w:b/>
          <w:bCs/>
        </w:rPr>
        <w:t xml:space="preserve"> de valor:</w:t>
      </w:r>
      <w:r w:rsidRPr="003E7E46">
        <w:t xml:space="preserve"> comentar con aportes en posts, compartir </w:t>
      </w:r>
      <w:proofErr w:type="spellStart"/>
      <w:r w:rsidRPr="003E7E46">
        <w:t>insights</w:t>
      </w:r>
      <w:proofErr w:type="spellEnd"/>
      <w:r w:rsidRPr="003E7E46">
        <w:t>, ofrecer recursos gratuitos.</w:t>
      </w:r>
    </w:p>
    <w:p w14:paraId="5A53CB56" w14:textId="655C0D68" w:rsidR="003E7E46" w:rsidRPr="006E2440" w:rsidRDefault="003E7E46" w:rsidP="00D20F59">
      <w:pPr>
        <w:numPr>
          <w:ilvl w:val="0"/>
          <w:numId w:val="4"/>
        </w:numPr>
        <w:rPr>
          <w:lang w:val="es-ES"/>
        </w:rPr>
      </w:pPr>
      <w:r w:rsidRPr="003E7E46">
        <w:rPr>
          <w:b/>
          <w:bCs/>
        </w:rPr>
        <w:t>Medición:</w:t>
      </w:r>
      <w:r w:rsidRPr="003E7E46">
        <w:t xml:space="preserve"> SSI (perfil, encontrar a las personas correctas, participar con </w:t>
      </w:r>
      <w:proofErr w:type="spellStart"/>
      <w:r w:rsidRPr="003E7E46">
        <w:t>insights</w:t>
      </w:r>
      <w:proofErr w:type="spellEnd"/>
      <w:r w:rsidRPr="003E7E46">
        <w:t xml:space="preserve">, construir relaciones) y métricas internas (mensajes que derivan en reuniones, tasa de respuesta, pipeline generado). </w:t>
      </w:r>
    </w:p>
    <w:p w14:paraId="6FC2F487" w14:textId="77777777" w:rsidR="00F3755E" w:rsidRPr="006E2440" w:rsidRDefault="00F3755E" w:rsidP="00F3755E">
      <w:pPr>
        <w:rPr>
          <w:lang w:val="es-ES"/>
        </w:rPr>
      </w:pPr>
    </w:p>
    <w:p w14:paraId="1D881800" w14:textId="77777777" w:rsidR="00F3755E" w:rsidRPr="006E2440" w:rsidRDefault="00F3755E" w:rsidP="00F3755E">
      <w:pPr>
        <w:rPr>
          <w:lang w:val="es-ES"/>
        </w:rPr>
      </w:pPr>
    </w:p>
    <w:p w14:paraId="6550BCED" w14:textId="77777777" w:rsidR="00F3755E" w:rsidRPr="006E2440" w:rsidRDefault="00F3755E" w:rsidP="00F3755E">
      <w:pPr>
        <w:rPr>
          <w:lang w:val="es-ES"/>
        </w:rPr>
      </w:pPr>
    </w:p>
    <w:p w14:paraId="18A5A0FC" w14:textId="77777777" w:rsidR="00F3755E" w:rsidRPr="006E2440" w:rsidRDefault="00F3755E" w:rsidP="00F3755E">
      <w:pPr>
        <w:rPr>
          <w:lang w:val="es-ES"/>
        </w:rPr>
      </w:pPr>
    </w:p>
    <w:p w14:paraId="7F50C3A5" w14:textId="77777777" w:rsidR="00F3755E" w:rsidRPr="006E2440" w:rsidRDefault="00F3755E" w:rsidP="00F3755E">
      <w:pPr>
        <w:rPr>
          <w:lang w:val="es-ES"/>
        </w:rPr>
      </w:pPr>
    </w:p>
    <w:p w14:paraId="237E38E1" w14:textId="77777777" w:rsidR="00F3755E" w:rsidRPr="006E2440" w:rsidRDefault="00F3755E" w:rsidP="00F3755E">
      <w:pPr>
        <w:rPr>
          <w:lang w:val="es-ES"/>
        </w:rPr>
      </w:pPr>
    </w:p>
    <w:p w14:paraId="37176631" w14:textId="77777777" w:rsidR="00F3755E" w:rsidRPr="006E2440" w:rsidRDefault="00F3755E" w:rsidP="00F3755E">
      <w:pPr>
        <w:rPr>
          <w:lang w:val="es-ES"/>
        </w:rPr>
      </w:pPr>
    </w:p>
    <w:p w14:paraId="1293A692" w14:textId="77777777" w:rsidR="00F3755E" w:rsidRPr="006E2440" w:rsidRDefault="00F3755E" w:rsidP="00F3755E">
      <w:pPr>
        <w:rPr>
          <w:lang w:val="es-ES"/>
        </w:rPr>
      </w:pPr>
    </w:p>
    <w:p w14:paraId="0D8AAC71" w14:textId="77777777" w:rsidR="00F3755E" w:rsidRPr="006E2440" w:rsidRDefault="00F3755E" w:rsidP="00F3755E">
      <w:pPr>
        <w:rPr>
          <w:lang w:val="es-ES"/>
        </w:rPr>
      </w:pPr>
    </w:p>
    <w:p w14:paraId="3454B59E" w14:textId="174097A8" w:rsidR="00F3755E" w:rsidRDefault="003E7E46" w:rsidP="00F3755E">
      <w:pPr>
        <w:jc w:val="left"/>
      </w:pPr>
      <w:r w:rsidRPr="003E7E46">
        <w:rPr>
          <w:b/>
          <w:bCs/>
        </w:rPr>
        <w:lastRenderedPageBreak/>
        <w:t>Ejemplo práctico en Nicaragua (B2B):</w:t>
      </w:r>
    </w:p>
    <w:p w14:paraId="046E744E" w14:textId="761429EE" w:rsidR="003E7E46" w:rsidRPr="006E2440" w:rsidRDefault="003E7E46" w:rsidP="00F3755E">
      <w:pPr>
        <w:rPr>
          <w:lang w:val="es-ES"/>
        </w:rPr>
      </w:pPr>
      <w:r w:rsidRPr="003E7E46">
        <w:t xml:space="preserve">Una pyme exportadora de cacao en Nueva Segovia usa LinkedIn para: (a) publicar artículos sobre prácticas sostenibles en el cultivo; (b) conectar con tostadores europeos; (c) participar en grupos profesionales y comentar en publicaciones de importadores. Con Sales </w:t>
      </w:r>
      <w:proofErr w:type="spellStart"/>
      <w:r w:rsidRPr="003E7E46">
        <w:t>Navigator</w:t>
      </w:r>
      <w:proofErr w:type="spellEnd"/>
      <w:r w:rsidRPr="003E7E46">
        <w:t xml:space="preserve"> identifica 50 compradores potenciales en Alemania y programa mensajes personalizados con referencias a su certificación orgánica. Medición: reuniones agendadas / mensajes enviados → tasa de conversión a cliente. (Actividad docente: simular campañas de social </w:t>
      </w:r>
      <w:proofErr w:type="spellStart"/>
      <w:r w:rsidRPr="003E7E46">
        <w:t>selling</w:t>
      </w:r>
      <w:proofErr w:type="spellEnd"/>
      <w:r w:rsidRPr="003E7E46">
        <w:t xml:space="preserve"> y medir SSI antes/después).</w:t>
      </w:r>
    </w:p>
    <w:p w14:paraId="65235354" w14:textId="77777777" w:rsidR="00F3755E" w:rsidRPr="006E2440" w:rsidRDefault="00F3755E" w:rsidP="00F3755E">
      <w:pPr>
        <w:rPr>
          <w:lang w:val="es-ES"/>
        </w:rPr>
      </w:pPr>
    </w:p>
    <w:p w14:paraId="1C7075AE" w14:textId="77777777" w:rsidR="003E7E46" w:rsidRPr="003E7E46" w:rsidRDefault="003E7E46" w:rsidP="003E7E46">
      <w:pPr>
        <w:rPr>
          <w:b/>
          <w:bCs/>
        </w:rPr>
      </w:pPr>
      <w:r w:rsidRPr="003E7E46">
        <w:rPr>
          <w:b/>
          <w:bCs/>
        </w:rPr>
        <w:t xml:space="preserve">4. Tácticas concretas y planeamiento operativo (cómo implementar </w:t>
      </w:r>
      <w:proofErr w:type="spellStart"/>
      <w:r w:rsidRPr="003E7E46">
        <w:rPr>
          <w:b/>
          <w:bCs/>
        </w:rPr>
        <w:t>inbound</w:t>
      </w:r>
      <w:proofErr w:type="spellEnd"/>
      <w:r w:rsidRPr="003E7E46">
        <w:rPr>
          <w:b/>
          <w:bCs/>
        </w:rPr>
        <w:t xml:space="preserve"> + social </w:t>
      </w:r>
      <w:proofErr w:type="spellStart"/>
      <w:r w:rsidRPr="003E7E46">
        <w:rPr>
          <w:b/>
          <w:bCs/>
        </w:rPr>
        <w:t>selling</w:t>
      </w:r>
      <w:proofErr w:type="spellEnd"/>
      <w:r w:rsidRPr="003E7E46">
        <w:rPr>
          <w:b/>
          <w:bCs/>
        </w:rPr>
        <w:t>)</w:t>
      </w:r>
    </w:p>
    <w:p w14:paraId="215F6789" w14:textId="6FC1F3E0" w:rsidR="003E7E46" w:rsidRDefault="003E7E46" w:rsidP="003E7E46">
      <w:r w:rsidRPr="003E7E46">
        <w:t xml:space="preserve">A </w:t>
      </w:r>
      <w:r w:rsidR="00F3755E" w:rsidRPr="003E7E46">
        <w:t>continuación,</w:t>
      </w:r>
      <w:r w:rsidRPr="003E7E46">
        <w:t xml:space="preserve"> una hoja de ruta operativa —útil para proyectos de curso o para una PYME— organizada en pasos con entregables y métricas:</w:t>
      </w:r>
    </w:p>
    <w:p w14:paraId="344839E3" w14:textId="77777777" w:rsidR="00F3755E" w:rsidRPr="003E7E46" w:rsidRDefault="00F3755E" w:rsidP="003E7E46"/>
    <w:p w14:paraId="6413A5A5" w14:textId="77777777" w:rsidR="003E7E46" w:rsidRPr="003E7E46" w:rsidRDefault="003E7E46" w:rsidP="003E7E46">
      <w:pPr>
        <w:rPr>
          <w:lang w:val="en-US"/>
        </w:rPr>
      </w:pPr>
      <w:r w:rsidRPr="003E7E46">
        <w:rPr>
          <w:b/>
          <w:bCs/>
          <w:lang w:val="en-US"/>
        </w:rPr>
        <w:t xml:space="preserve">Paso 0 — </w:t>
      </w:r>
      <w:proofErr w:type="spellStart"/>
      <w:r w:rsidRPr="003E7E46">
        <w:rPr>
          <w:b/>
          <w:bCs/>
          <w:lang w:val="en-US"/>
        </w:rPr>
        <w:t>Auditoría</w:t>
      </w:r>
      <w:proofErr w:type="spellEnd"/>
      <w:r w:rsidRPr="003E7E46">
        <w:rPr>
          <w:b/>
          <w:bCs/>
          <w:lang w:val="en-US"/>
        </w:rPr>
        <w:t xml:space="preserve"> </w:t>
      </w:r>
      <w:proofErr w:type="spellStart"/>
      <w:r w:rsidRPr="003E7E46">
        <w:rPr>
          <w:b/>
          <w:bCs/>
          <w:lang w:val="en-US"/>
        </w:rPr>
        <w:t>inicial</w:t>
      </w:r>
      <w:proofErr w:type="spellEnd"/>
      <w:r w:rsidRPr="003E7E46">
        <w:rPr>
          <w:b/>
          <w:bCs/>
          <w:lang w:val="en-US"/>
        </w:rPr>
        <w:t xml:space="preserve"> (</w:t>
      </w:r>
      <w:proofErr w:type="spellStart"/>
      <w:r w:rsidRPr="003E7E46">
        <w:rPr>
          <w:b/>
          <w:bCs/>
          <w:lang w:val="en-US"/>
        </w:rPr>
        <w:t>diagnóstico</w:t>
      </w:r>
      <w:proofErr w:type="spellEnd"/>
      <w:r w:rsidRPr="003E7E46">
        <w:rPr>
          <w:b/>
          <w:bCs/>
          <w:lang w:val="en-US"/>
        </w:rPr>
        <w:t>)</w:t>
      </w:r>
    </w:p>
    <w:p w14:paraId="60C69197" w14:textId="77777777" w:rsidR="003E7E46" w:rsidRPr="003E7E46" w:rsidRDefault="003E7E46" w:rsidP="00D20F59">
      <w:pPr>
        <w:numPr>
          <w:ilvl w:val="0"/>
          <w:numId w:val="5"/>
        </w:numPr>
        <w:jc w:val="left"/>
      </w:pPr>
      <w:r w:rsidRPr="003E7E46">
        <w:t xml:space="preserve">Inventario digital: sitio web, SEO básico, perfiles sociales, analítica (Google </w:t>
      </w:r>
      <w:proofErr w:type="spellStart"/>
      <w:r w:rsidRPr="003E7E46">
        <w:t>Analytics</w:t>
      </w:r>
      <w:proofErr w:type="spellEnd"/>
      <w:r w:rsidRPr="003E7E46">
        <w:t xml:space="preserve"> / GA4), CRM existente.</w:t>
      </w:r>
    </w:p>
    <w:p w14:paraId="3CCC4837" w14:textId="77777777" w:rsidR="003E7E46" w:rsidRPr="003E7E46" w:rsidRDefault="003E7E46" w:rsidP="00D20F59">
      <w:pPr>
        <w:numPr>
          <w:ilvl w:val="0"/>
          <w:numId w:val="5"/>
        </w:numPr>
        <w:jc w:val="left"/>
        <w:rPr>
          <w:lang w:val="en-US"/>
        </w:rPr>
      </w:pPr>
      <w:proofErr w:type="spellStart"/>
      <w:r w:rsidRPr="003E7E46">
        <w:t>KPIs</w:t>
      </w:r>
      <w:proofErr w:type="spellEnd"/>
      <w:r w:rsidRPr="003E7E46">
        <w:t xml:space="preserve"> </w:t>
      </w:r>
      <w:proofErr w:type="spellStart"/>
      <w:r w:rsidRPr="003E7E46">
        <w:t>baseline</w:t>
      </w:r>
      <w:proofErr w:type="spellEnd"/>
      <w:r w:rsidRPr="003E7E46">
        <w:t>: tráfico orgánico mensual, tasa de conversión actual, tasas de apertura de email.</w:t>
      </w:r>
      <w:r w:rsidRPr="003E7E46">
        <w:br/>
      </w:r>
      <w:proofErr w:type="spellStart"/>
      <w:r w:rsidRPr="003E7E46">
        <w:rPr>
          <w:b/>
          <w:bCs/>
          <w:lang w:val="en-US"/>
        </w:rPr>
        <w:t>Entregable</w:t>
      </w:r>
      <w:proofErr w:type="spellEnd"/>
      <w:r w:rsidRPr="003E7E46">
        <w:rPr>
          <w:b/>
          <w:bCs/>
          <w:lang w:val="en-US"/>
        </w:rPr>
        <w:t xml:space="preserve"> </w:t>
      </w:r>
      <w:proofErr w:type="spellStart"/>
      <w:r w:rsidRPr="003E7E46">
        <w:rPr>
          <w:b/>
          <w:bCs/>
          <w:lang w:val="en-US"/>
        </w:rPr>
        <w:t>docente</w:t>
      </w:r>
      <w:proofErr w:type="spellEnd"/>
      <w:r w:rsidRPr="003E7E46">
        <w:rPr>
          <w:b/>
          <w:bCs/>
          <w:lang w:val="en-US"/>
        </w:rPr>
        <w:t>:</w:t>
      </w:r>
      <w:r w:rsidRPr="003E7E46">
        <w:rPr>
          <w:lang w:val="en-US"/>
        </w:rPr>
        <w:t xml:space="preserve"> </w:t>
      </w:r>
      <w:proofErr w:type="spellStart"/>
      <w:r w:rsidRPr="003E7E46">
        <w:rPr>
          <w:lang w:val="en-US"/>
        </w:rPr>
        <w:t>informe</w:t>
      </w:r>
      <w:proofErr w:type="spellEnd"/>
      <w:r w:rsidRPr="003E7E46">
        <w:rPr>
          <w:lang w:val="en-US"/>
        </w:rPr>
        <w:t xml:space="preserve"> de </w:t>
      </w:r>
      <w:proofErr w:type="spellStart"/>
      <w:r w:rsidRPr="003E7E46">
        <w:rPr>
          <w:lang w:val="en-US"/>
        </w:rPr>
        <w:t>auditoría</w:t>
      </w:r>
      <w:proofErr w:type="spellEnd"/>
      <w:r w:rsidRPr="003E7E46">
        <w:rPr>
          <w:lang w:val="en-US"/>
        </w:rPr>
        <w:t xml:space="preserve"> de 2-3 </w:t>
      </w:r>
      <w:proofErr w:type="spellStart"/>
      <w:r w:rsidRPr="003E7E46">
        <w:rPr>
          <w:lang w:val="en-US"/>
        </w:rPr>
        <w:t>páginas</w:t>
      </w:r>
      <w:proofErr w:type="spellEnd"/>
      <w:r w:rsidRPr="003E7E46">
        <w:rPr>
          <w:lang w:val="en-US"/>
        </w:rPr>
        <w:t xml:space="preserve"> con </w:t>
      </w:r>
      <w:proofErr w:type="spellStart"/>
      <w:r w:rsidRPr="003E7E46">
        <w:rPr>
          <w:lang w:val="en-US"/>
        </w:rPr>
        <w:t>recomendaciones</w:t>
      </w:r>
      <w:proofErr w:type="spellEnd"/>
      <w:r w:rsidRPr="003E7E46">
        <w:rPr>
          <w:lang w:val="en-US"/>
        </w:rPr>
        <w:t>.</w:t>
      </w:r>
    </w:p>
    <w:p w14:paraId="03FB3136" w14:textId="77777777" w:rsidR="003E7E46" w:rsidRPr="003E7E46" w:rsidRDefault="003E7E46" w:rsidP="003E7E46">
      <w:r w:rsidRPr="003E7E46">
        <w:rPr>
          <w:b/>
          <w:bCs/>
        </w:rPr>
        <w:t xml:space="preserve">Paso 1 — Definición de </w:t>
      </w:r>
      <w:proofErr w:type="spellStart"/>
      <w:r w:rsidRPr="003E7E46">
        <w:rPr>
          <w:b/>
          <w:bCs/>
        </w:rPr>
        <w:t>buyer</w:t>
      </w:r>
      <w:proofErr w:type="spellEnd"/>
      <w:r w:rsidRPr="003E7E46">
        <w:rPr>
          <w:b/>
          <w:bCs/>
        </w:rPr>
        <w:t xml:space="preserve"> personas y </w:t>
      </w:r>
      <w:proofErr w:type="spellStart"/>
      <w:r w:rsidRPr="003E7E46">
        <w:rPr>
          <w:b/>
          <w:bCs/>
        </w:rPr>
        <w:t>keywords</w:t>
      </w:r>
      <w:proofErr w:type="spellEnd"/>
    </w:p>
    <w:p w14:paraId="569BA62E" w14:textId="77777777" w:rsidR="003E7E46" w:rsidRPr="003E7E46" w:rsidRDefault="003E7E46" w:rsidP="00D20F59">
      <w:pPr>
        <w:numPr>
          <w:ilvl w:val="0"/>
          <w:numId w:val="6"/>
        </w:numPr>
        <w:jc w:val="left"/>
      </w:pPr>
      <w:r w:rsidRPr="003E7E46">
        <w:t xml:space="preserve">Generar 2–4 </w:t>
      </w:r>
      <w:proofErr w:type="spellStart"/>
      <w:r w:rsidRPr="003E7E46">
        <w:t>buyer</w:t>
      </w:r>
      <w:proofErr w:type="spellEnd"/>
      <w:r w:rsidRPr="003E7E46">
        <w:t xml:space="preserve"> personas (demográficos, comportamentales, puntos de dolor, búsquedas probables).</w:t>
      </w:r>
    </w:p>
    <w:p w14:paraId="2C430A14" w14:textId="77777777" w:rsidR="003E7E46" w:rsidRPr="003E7E46" w:rsidRDefault="003E7E46" w:rsidP="00D20F59">
      <w:pPr>
        <w:numPr>
          <w:ilvl w:val="0"/>
          <w:numId w:val="6"/>
        </w:numPr>
        <w:jc w:val="left"/>
      </w:pPr>
      <w:proofErr w:type="spellStart"/>
      <w:r w:rsidRPr="003E7E46">
        <w:t>Keyword</w:t>
      </w:r>
      <w:proofErr w:type="spellEnd"/>
      <w:r w:rsidRPr="003E7E46">
        <w:t xml:space="preserve"> </w:t>
      </w:r>
      <w:proofErr w:type="spellStart"/>
      <w:r w:rsidRPr="003E7E46">
        <w:t>research</w:t>
      </w:r>
      <w:proofErr w:type="spellEnd"/>
      <w:r w:rsidRPr="003E7E46">
        <w:t xml:space="preserve"> local: identificar palabras clave con intención de búsqueda (ej.: “turismo histórico Granada Nicaragua”, “comprar café especial Nicaragua”).</w:t>
      </w:r>
      <w:r w:rsidRPr="003E7E46">
        <w:br/>
      </w:r>
      <w:r w:rsidRPr="003E7E46">
        <w:rPr>
          <w:b/>
          <w:bCs/>
        </w:rPr>
        <w:lastRenderedPageBreak/>
        <w:t>Entregable:</w:t>
      </w:r>
      <w:r w:rsidRPr="003E7E46">
        <w:t xml:space="preserve"> ficha de </w:t>
      </w:r>
      <w:proofErr w:type="spellStart"/>
      <w:r w:rsidRPr="003E7E46">
        <w:t>buyer</w:t>
      </w:r>
      <w:proofErr w:type="spellEnd"/>
      <w:r w:rsidRPr="003E7E46">
        <w:t xml:space="preserve"> persona + tabla de </w:t>
      </w:r>
      <w:proofErr w:type="spellStart"/>
      <w:r w:rsidRPr="003E7E46">
        <w:t>keywords</w:t>
      </w:r>
      <w:proofErr w:type="spellEnd"/>
      <w:r w:rsidRPr="003E7E46">
        <w:t xml:space="preserve"> (volumen, intención).</w:t>
      </w:r>
    </w:p>
    <w:p w14:paraId="22E6732A" w14:textId="77777777" w:rsidR="003E7E46" w:rsidRPr="003E7E46" w:rsidRDefault="003E7E46" w:rsidP="003E7E46">
      <w:r w:rsidRPr="003E7E46">
        <w:rPr>
          <w:b/>
          <w:bCs/>
        </w:rPr>
        <w:t>Paso 2 — Plan de contenidos TOFU-MOFU-BOFU</w:t>
      </w:r>
    </w:p>
    <w:p w14:paraId="7DDCDA2F" w14:textId="77777777" w:rsidR="003E7E46" w:rsidRPr="003E7E46" w:rsidRDefault="003E7E46" w:rsidP="00D20F59">
      <w:pPr>
        <w:numPr>
          <w:ilvl w:val="0"/>
          <w:numId w:val="7"/>
        </w:numPr>
      </w:pPr>
      <w:r w:rsidRPr="003E7E46">
        <w:t xml:space="preserve">Crear un </w:t>
      </w:r>
      <w:r w:rsidRPr="003E7E46">
        <w:rPr>
          <w:b/>
          <w:bCs/>
        </w:rPr>
        <w:t>mapa de contenidos</w:t>
      </w:r>
      <w:r w:rsidRPr="003E7E46">
        <w:t xml:space="preserve"> que asigne un formato y canal por cada etapa y persona.</w:t>
      </w:r>
    </w:p>
    <w:p w14:paraId="1CAB4BAA" w14:textId="6B140E56" w:rsidR="003E7E46" w:rsidRPr="003E7E46" w:rsidRDefault="003E7E46" w:rsidP="00D20F59">
      <w:pPr>
        <w:numPr>
          <w:ilvl w:val="0"/>
          <w:numId w:val="7"/>
        </w:numPr>
        <w:jc w:val="left"/>
      </w:pPr>
      <w:r w:rsidRPr="003E7E46">
        <w:t xml:space="preserve">Calendario editorial (mensual/trimestral): autores, </w:t>
      </w:r>
      <w:proofErr w:type="spellStart"/>
      <w:r w:rsidRPr="003E7E46">
        <w:t>deadlines</w:t>
      </w:r>
      <w:proofErr w:type="spellEnd"/>
      <w:r w:rsidRPr="003E7E46">
        <w:t>, CTA por pieza.</w:t>
      </w:r>
      <w:r w:rsidRPr="003E7E46">
        <w:br/>
      </w:r>
      <w:r w:rsidRPr="003E7E46">
        <w:rPr>
          <w:b/>
          <w:bCs/>
        </w:rPr>
        <w:t>Métricas:</w:t>
      </w:r>
      <w:r w:rsidRPr="003E7E46">
        <w:t xml:space="preserve"> publicaciones por mes, leads generados por lead </w:t>
      </w:r>
      <w:proofErr w:type="spellStart"/>
      <w:r w:rsidRPr="003E7E46">
        <w:t>magnet</w:t>
      </w:r>
      <w:proofErr w:type="spellEnd"/>
      <w:r w:rsidRPr="003E7E46">
        <w:t xml:space="preserve">, </w:t>
      </w:r>
      <w:proofErr w:type="spellStart"/>
      <w:r w:rsidRPr="003E7E46">
        <w:t>CTRs</w:t>
      </w:r>
      <w:proofErr w:type="spellEnd"/>
      <w:r w:rsidRPr="003E7E46">
        <w:t>.</w:t>
      </w:r>
      <w:r w:rsidRPr="003E7E46">
        <w:br/>
      </w:r>
      <w:r w:rsidRPr="003E7E46">
        <w:rPr>
          <w:b/>
          <w:bCs/>
        </w:rPr>
        <w:t>Herramientas sugeridas:</w:t>
      </w:r>
      <w:r w:rsidRPr="003E7E46">
        <w:t xml:space="preserve"> HubSpot CRM (para </w:t>
      </w:r>
      <w:proofErr w:type="spellStart"/>
      <w:r w:rsidRPr="003E7E46">
        <w:t>inbound</w:t>
      </w:r>
      <w:proofErr w:type="spellEnd"/>
      <w:r w:rsidRPr="003E7E46">
        <w:t xml:space="preserve"> y automatizaciones), Google </w:t>
      </w:r>
      <w:proofErr w:type="spellStart"/>
      <w:r w:rsidRPr="003E7E46">
        <w:t>Analytics</w:t>
      </w:r>
      <w:proofErr w:type="spellEnd"/>
      <w:r w:rsidRPr="003E7E46">
        <w:t xml:space="preserve"> / </w:t>
      </w:r>
      <w:proofErr w:type="spellStart"/>
      <w:r w:rsidRPr="003E7E46">
        <w:t>Search</w:t>
      </w:r>
      <w:proofErr w:type="spellEnd"/>
      <w:r w:rsidRPr="003E7E46">
        <w:t xml:space="preserve"> </w:t>
      </w:r>
      <w:proofErr w:type="spellStart"/>
      <w:r w:rsidRPr="003E7E46">
        <w:t>Console</w:t>
      </w:r>
      <w:proofErr w:type="spellEnd"/>
      <w:r w:rsidRPr="003E7E46">
        <w:t xml:space="preserve">, Hootsuite o Buffer (planificación social). (Para referencias técnicas sobre la metodología HubSpot: </w:t>
      </w:r>
      <w:proofErr w:type="spellStart"/>
      <w:r w:rsidRPr="003E7E46">
        <w:t>Halligan</w:t>
      </w:r>
      <w:proofErr w:type="spellEnd"/>
      <w:r w:rsidRPr="003E7E46">
        <w:t xml:space="preserve"> &amp; </w:t>
      </w:r>
      <w:proofErr w:type="spellStart"/>
      <w:r w:rsidRPr="003E7E46">
        <w:t>Shah</w:t>
      </w:r>
      <w:proofErr w:type="spellEnd"/>
      <w:r w:rsidRPr="003E7E46">
        <w:t xml:space="preserve">). </w:t>
      </w:r>
    </w:p>
    <w:p w14:paraId="728285B5" w14:textId="77777777" w:rsidR="003E7E46" w:rsidRPr="003E7E46" w:rsidRDefault="003E7E46" w:rsidP="003E7E46">
      <w:r w:rsidRPr="003E7E46">
        <w:rPr>
          <w:b/>
          <w:bCs/>
        </w:rPr>
        <w:t xml:space="preserve">Paso 3 — Automatización y </w:t>
      </w:r>
      <w:proofErr w:type="spellStart"/>
      <w:r w:rsidRPr="003E7E46">
        <w:rPr>
          <w:b/>
          <w:bCs/>
        </w:rPr>
        <w:t>workflows</w:t>
      </w:r>
      <w:proofErr w:type="spellEnd"/>
      <w:r w:rsidRPr="003E7E46">
        <w:rPr>
          <w:b/>
          <w:bCs/>
        </w:rPr>
        <w:t xml:space="preserve"> (</w:t>
      </w:r>
      <w:proofErr w:type="spellStart"/>
      <w:r w:rsidRPr="003E7E46">
        <w:rPr>
          <w:b/>
          <w:bCs/>
        </w:rPr>
        <w:t>nurturing</w:t>
      </w:r>
      <w:proofErr w:type="spellEnd"/>
      <w:r w:rsidRPr="003E7E46">
        <w:rPr>
          <w:b/>
          <w:bCs/>
        </w:rPr>
        <w:t>)</w:t>
      </w:r>
    </w:p>
    <w:p w14:paraId="14505F80" w14:textId="77777777" w:rsidR="003E7E46" w:rsidRPr="003E7E46" w:rsidRDefault="003E7E46" w:rsidP="00D20F59">
      <w:pPr>
        <w:numPr>
          <w:ilvl w:val="0"/>
          <w:numId w:val="8"/>
        </w:numPr>
      </w:pPr>
      <w:r w:rsidRPr="003E7E46">
        <w:t xml:space="preserve">Diseñar </w:t>
      </w:r>
      <w:proofErr w:type="spellStart"/>
      <w:r w:rsidRPr="003E7E46">
        <w:t>workflows</w:t>
      </w:r>
      <w:proofErr w:type="spellEnd"/>
      <w:r w:rsidRPr="003E7E46">
        <w:t xml:space="preserve"> en el CRM: </w:t>
      </w:r>
      <w:proofErr w:type="spellStart"/>
      <w:r w:rsidRPr="003E7E46">
        <w:t>e.g</w:t>
      </w:r>
      <w:proofErr w:type="spellEnd"/>
      <w:r w:rsidRPr="003E7E46">
        <w:t xml:space="preserve">., quien descarga </w:t>
      </w:r>
      <w:proofErr w:type="spellStart"/>
      <w:r w:rsidRPr="003E7E46">
        <w:t>ebook</w:t>
      </w:r>
      <w:proofErr w:type="spellEnd"/>
      <w:r w:rsidRPr="003E7E46">
        <w:t xml:space="preserve"> X entra a secuencia de 5 emails educativos (MOFU).</w:t>
      </w:r>
    </w:p>
    <w:p w14:paraId="6A6C76F5" w14:textId="77777777" w:rsidR="003E7E46" w:rsidRPr="003E7E46" w:rsidRDefault="003E7E46" w:rsidP="00D20F59">
      <w:pPr>
        <w:numPr>
          <w:ilvl w:val="0"/>
          <w:numId w:val="8"/>
        </w:numPr>
        <w:jc w:val="left"/>
      </w:pPr>
      <w:proofErr w:type="spellStart"/>
      <w:r w:rsidRPr="003E7E46">
        <w:t>Criteria</w:t>
      </w:r>
      <w:proofErr w:type="spellEnd"/>
      <w:r w:rsidRPr="003E7E46">
        <w:t xml:space="preserve"> </w:t>
      </w:r>
      <w:proofErr w:type="spellStart"/>
      <w:r w:rsidRPr="003E7E46">
        <w:t>to</w:t>
      </w:r>
      <w:proofErr w:type="spellEnd"/>
      <w:r w:rsidRPr="003E7E46">
        <w:t xml:space="preserve"> MQL: reglas objetivas para pasar leads al equipo comercial (por comportamiento y perfil).</w:t>
      </w:r>
      <w:r w:rsidRPr="003E7E46">
        <w:br/>
      </w:r>
      <w:r w:rsidRPr="003E7E46">
        <w:rPr>
          <w:b/>
          <w:bCs/>
        </w:rPr>
        <w:t>Métricas:</w:t>
      </w:r>
      <w:r w:rsidRPr="003E7E46">
        <w:t xml:space="preserve"> </w:t>
      </w:r>
      <w:proofErr w:type="spellStart"/>
      <w:r w:rsidRPr="003E7E46">
        <w:t>MQLs</w:t>
      </w:r>
      <w:proofErr w:type="spellEnd"/>
      <w:r w:rsidRPr="003E7E46">
        <w:t xml:space="preserve"> por mes, tiempo medio para conversión, lead-</w:t>
      </w:r>
      <w:proofErr w:type="spellStart"/>
      <w:r w:rsidRPr="003E7E46">
        <w:t>to</w:t>
      </w:r>
      <w:proofErr w:type="spellEnd"/>
      <w:r w:rsidRPr="003E7E46">
        <w:t>-</w:t>
      </w:r>
      <w:proofErr w:type="spellStart"/>
      <w:r w:rsidRPr="003E7E46">
        <w:t>customer</w:t>
      </w:r>
      <w:proofErr w:type="spellEnd"/>
      <w:r w:rsidRPr="003E7E46">
        <w:t xml:space="preserve"> </w:t>
      </w:r>
      <w:proofErr w:type="spellStart"/>
      <w:r w:rsidRPr="003E7E46">
        <w:t>rate</w:t>
      </w:r>
      <w:proofErr w:type="spellEnd"/>
      <w:r w:rsidRPr="003E7E46">
        <w:t>.</w:t>
      </w:r>
    </w:p>
    <w:p w14:paraId="5E1C7D74" w14:textId="77777777" w:rsidR="003E7E46" w:rsidRPr="003E7E46" w:rsidRDefault="003E7E46" w:rsidP="003E7E46">
      <w:pPr>
        <w:rPr>
          <w:lang w:val="en-US"/>
        </w:rPr>
      </w:pPr>
      <w:r w:rsidRPr="003E7E46">
        <w:rPr>
          <w:b/>
          <w:bCs/>
          <w:lang w:val="en-US"/>
        </w:rPr>
        <w:t xml:space="preserve">Paso 4 — Social Selling </w:t>
      </w:r>
      <w:proofErr w:type="spellStart"/>
      <w:r w:rsidRPr="003E7E46">
        <w:rPr>
          <w:b/>
          <w:bCs/>
          <w:lang w:val="en-US"/>
        </w:rPr>
        <w:t>operacional</w:t>
      </w:r>
      <w:proofErr w:type="spellEnd"/>
    </w:p>
    <w:p w14:paraId="0605ACED" w14:textId="77777777" w:rsidR="003E7E46" w:rsidRPr="003E7E46" w:rsidRDefault="003E7E46" w:rsidP="00D20F59">
      <w:pPr>
        <w:numPr>
          <w:ilvl w:val="0"/>
          <w:numId w:val="9"/>
        </w:numPr>
      </w:pPr>
      <w:r w:rsidRPr="003E7E46">
        <w:t>Capacitar vendedores en perfil optimizado + calendarizar 3 interacciones por día (compartir contenido propio, comentar en posts de prospectos, enviar mensajes personalizados).</w:t>
      </w:r>
    </w:p>
    <w:p w14:paraId="22C7B526" w14:textId="7B76FBB0" w:rsidR="003E7E46" w:rsidRPr="006E2440" w:rsidRDefault="003E7E46" w:rsidP="00D20F59">
      <w:pPr>
        <w:numPr>
          <w:ilvl w:val="0"/>
          <w:numId w:val="9"/>
        </w:numPr>
        <w:rPr>
          <w:lang w:val="es-ES"/>
        </w:rPr>
      </w:pPr>
      <w:r w:rsidRPr="003E7E46">
        <w:t xml:space="preserve">Uso de SSI como KPI de actividad y pipeline generado. </w:t>
      </w:r>
    </w:p>
    <w:p w14:paraId="627D3D5B" w14:textId="77777777" w:rsidR="003E7E46" w:rsidRPr="003E7E46" w:rsidRDefault="003E7E46" w:rsidP="003E7E46">
      <w:pPr>
        <w:rPr>
          <w:lang w:val="en-US"/>
        </w:rPr>
      </w:pPr>
      <w:r w:rsidRPr="003E7E46">
        <w:rPr>
          <w:b/>
          <w:bCs/>
          <w:lang w:val="en-US"/>
        </w:rPr>
        <w:t xml:space="preserve">Paso 5 — </w:t>
      </w:r>
      <w:proofErr w:type="spellStart"/>
      <w:r w:rsidRPr="003E7E46">
        <w:rPr>
          <w:b/>
          <w:bCs/>
          <w:lang w:val="en-US"/>
        </w:rPr>
        <w:t>Medición</w:t>
      </w:r>
      <w:proofErr w:type="spellEnd"/>
      <w:r w:rsidRPr="003E7E46">
        <w:rPr>
          <w:b/>
          <w:bCs/>
          <w:lang w:val="en-US"/>
        </w:rPr>
        <w:t xml:space="preserve"> y </w:t>
      </w:r>
      <w:proofErr w:type="spellStart"/>
      <w:r w:rsidRPr="003E7E46">
        <w:rPr>
          <w:b/>
          <w:bCs/>
          <w:lang w:val="en-US"/>
        </w:rPr>
        <w:t>optimización</w:t>
      </w:r>
      <w:proofErr w:type="spellEnd"/>
    </w:p>
    <w:p w14:paraId="79A7C1FE" w14:textId="77777777" w:rsidR="003E7E46" w:rsidRPr="003E7E46" w:rsidRDefault="003E7E46" w:rsidP="00D20F59">
      <w:pPr>
        <w:numPr>
          <w:ilvl w:val="0"/>
          <w:numId w:val="10"/>
        </w:numPr>
      </w:pPr>
      <w:proofErr w:type="spellStart"/>
      <w:r w:rsidRPr="003E7E46">
        <w:t>Dashboard</w:t>
      </w:r>
      <w:proofErr w:type="spellEnd"/>
      <w:r w:rsidRPr="003E7E46">
        <w:t xml:space="preserve"> mínimo: tráfico (orgánico vs pagado), leads por canal, tasa de conversión TOFU→MOFU→BOFU, CPA, CAC, LTV estimado.</w:t>
      </w:r>
    </w:p>
    <w:p w14:paraId="6DAFB988" w14:textId="569137BE" w:rsidR="003E7E46" w:rsidRPr="006E2440" w:rsidRDefault="003E7E46" w:rsidP="00D20F59">
      <w:pPr>
        <w:numPr>
          <w:ilvl w:val="0"/>
          <w:numId w:val="10"/>
        </w:numPr>
        <w:rPr>
          <w:lang w:val="es-ES"/>
        </w:rPr>
      </w:pPr>
      <w:r w:rsidRPr="003E7E46">
        <w:t xml:space="preserve">Ciclo de mejora: hipótesis → test A/B (títulos, </w:t>
      </w:r>
      <w:proofErr w:type="spellStart"/>
      <w:r w:rsidRPr="003E7E46">
        <w:t>CTAs</w:t>
      </w:r>
      <w:proofErr w:type="spellEnd"/>
      <w:r w:rsidRPr="003E7E46">
        <w:t xml:space="preserve">, </w:t>
      </w:r>
      <w:proofErr w:type="spellStart"/>
      <w:r w:rsidRPr="003E7E46">
        <w:t>landing</w:t>
      </w:r>
      <w:proofErr w:type="spellEnd"/>
      <w:r w:rsidRPr="003E7E46">
        <w:t xml:space="preserve"> </w:t>
      </w:r>
      <w:proofErr w:type="spellStart"/>
      <w:r w:rsidRPr="003E7E46">
        <w:t>pages</w:t>
      </w:r>
      <w:proofErr w:type="spellEnd"/>
      <w:r w:rsidRPr="003E7E46">
        <w:t>) → aprendizaje → escalado.</w:t>
      </w:r>
    </w:p>
    <w:p w14:paraId="5210080D" w14:textId="77777777" w:rsidR="00640B7D" w:rsidRPr="006E2440" w:rsidRDefault="00640B7D" w:rsidP="00640B7D">
      <w:pPr>
        <w:rPr>
          <w:lang w:val="es-ES"/>
        </w:rPr>
      </w:pPr>
    </w:p>
    <w:p w14:paraId="096D8501" w14:textId="77777777" w:rsidR="003E7E46" w:rsidRPr="003E7E46" w:rsidRDefault="003E7E46" w:rsidP="003E7E46">
      <w:pPr>
        <w:rPr>
          <w:b/>
          <w:bCs/>
        </w:rPr>
      </w:pPr>
      <w:r w:rsidRPr="003E7E46">
        <w:rPr>
          <w:b/>
          <w:bCs/>
        </w:rPr>
        <w:lastRenderedPageBreak/>
        <w:t>5. Indicadores operativos (</w:t>
      </w:r>
      <w:proofErr w:type="spellStart"/>
      <w:r w:rsidRPr="003E7E46">
        <w:rPr>
          <w:b/>
          <w:bCs/>
        </w:rPr>
        <w:t>KPIs</w:t>
      </w:r>
      <w:proofErr w:type="spellEnd"/>
      <w:r w:rsidRPr="003E7E46">
        <w:rPr>
          <w:b/>
          <w:bCs/>
        </w:rPr>
        <w:t>) y fórmulas clave</w:t>
      </w:r>
    </w:p>
    <w:p w14:paraId="49942EBC" w14:textId="77777777" w:rsidR="003E7E46" w:rsidRPr="003E7E46" w:rsidRDefault="003E7E46" w:rsidP="00D20F59">
      <w:pPr>
        <w:numPr>
          <w:ilvl w:val="0"/>
          <w:numId w:val="11"/>
        </w:numPr>
      </w:pPr>
      <w:r w:rsidRPr="003E7E46">
        <w:rPr>
          <w:b/>
          <w:bCs/>
        </w:rPr>
        <w:t>Tasa de conversión (</w:t>
      </w:r>
      <w:proofErr w:type="spellStart"/>
      <w:r w:rsidRPr="003E7E46">
        <w:rPr>
          <w:b/>
          <w:bCs/>
        </w:rPr>
        <w:t>landing</w:t>
      </w:r>
      <w:proofErr w:type="spellEnd"/>
      <w:r w:rsidRPr="003E7E46">
        <w:rPr>
          <w:b/>
          <w:bCs/>
        </w:rPr>
        <w:t xml:space="preserve"> page):</w:t>
      </w:r>
      <w:r w:rsidRPr="003E7E46">
        <w:t xml:space="preserve"> (Número de conversiones / visitas a la </w:t>
      </w:r>
      <w:proofErr w:type="spellStart"/>
      <w:r w:rsidRPr="003E7E46">
        <w:t>landing</w:t>
      </w:r>
      <w:proofErr w:type="spellEnd"/>
      <w:r w:rsidRPr="003E7E46">
        <w:t>) × 100.</w:t>
      </w:r>
    </w:p>
    <w:p w14:paraId="54D1C50D" w14:textId="77777777" w:rsidR="003E7E46" w:rsidRPr="003E7E46" w:rsidRDefault="003E7E46" w:rsidP="00D20F59">
      <w:pPr>
        <w:numPr>
          <w:ilvl w:val="0"/>
          <w:numId w:val="11"/>
        </w:numPr>
      </w:pPr>
      <w:r w:rsidRPr="003E7E46">
        <w:rPr>
          <w:b/>
          <w:bCs/>
        </w:rPr>
        <w:t>Costo por lead (CPL):</w:t>
      </w:r>
      <w:r w:rsidRPr="003E7E46">
        <w:t xml:space="preserve"> inversión en canal / leads generados.</w:t>
      </w:r>
    </w:p>
    <w:p w14:paraId="0E816D00" w14:textId="77777777" w:rsidR="003E7E46" w:rsidRPr="003E7E46" w:rsidRDefault="003E7E46" w:rsidP="00D20F59">
      <w:pPr>
        <w:numPr>
          <w:ilvl w:val="0"/>
          <w:numId w:val="11"/>
        </w:numPr>
      </w:pPr>
      <w:r w:rsidRPr="003E7E46">
        <w:rPr>
          <w:b/>
          <w:bCs/>
        </w:rPr>
        <w:t>Costo por adquisición (CPA):</w:t>
      </w:r>
      <w:r w:rsidRPr="003E7E46">
        <w:t xml:space="preserve"> inversión total en marketing / clientes adquiridos.</w:t>
      </w:r>
    </w:p>
    <w:p w14:paraId="163F5459" w14:textId="77777777" w:rsidR="003E7E46" w:rsidRPr="003E7E46" w:rsidRDefault="003E7E46" w:rsidP="00D20F59">
      <w:pPr>
        <w:numPr>
          <w:ilvl w:val="0"/>
          <w:numId w:val="11"/>
        </w:numPr>
        <w:rPr>
          <w:lang w:val="en-US"/>
        </w:rPr>
      </w:pPr>
      <w:r w:rsidRPr="003E7E46">
        <w:rPr>
          <w:b/>
          <w:bCs/>
          <w:lang w:val="en-US"/>
        </w:rPr>
        <w:t>Lead-to-Customer Rate:</w:t>
      </w:r>
      <w:r w:rsidRPr="003E7E46">
        <w:rPr>
          <w:lang w:val="en-US"/>
        </w:rPr>
        <w:t xml:space="preserve"> </w:t>
      </w:r>
      <w:proofErr w:type="spellStart"/>
      <w:r w:rsidRPr="003E7E46">
        <w:rPr>
          <w:lang w:val="en-US"/>
        </w:rPr>
        <w:t>clientes</w:t>
      </w:r>
      <w:proofErr w:type="spellEnd"/>
      <w:r w:rsidRPr="003E7E46">
        <w:rPr>
          <w:lang w:val="en-US"/>
        </w:rPr>
        <w:t xml:space="preserve"> / leads </w:t>
      </w:r>
      <w:proofErr w:type="spellStart"/>
      <w:r w:rsidRPr="003E7E46">
        <w:rPr>
          <w:lang w:val="en-US"/>
        </w:rPr>
        <w:t>totales</w:t>
      </w:r>
      <w:proofErr w:type="spellEnd"/>
      <w:r w:rsidRPr="003E7E46">
        <w:rPr>
          <w:lang w:val="en-US"/>
        </w:rPr>
        <w:t>.</w:t>
      </w:r>
    </w:p>
    <w:p w14:paraId="34E5192F" w14:textId="24A90258" w:rsidR="003E7E46" w:rsidRPr="006E2440" w:rsidRDefault="003E7E46" w:rsidP="00D20F59">
      <w:pPr>
        <w:numPr>
          <w:ilvl w:val="0"/>
          <w:numId w:val="11"/>
        </w:numPr>
        <w:rPr>
          <w:lang w:val="es-ES"/>
        </w:rPr>
      </w:pPr>
      <w:r w:rsidRPr="003E7E46">
        <w:rPr>
          <w:b/>
          <w:bCs/>
        </w:rPr>
        <w:t>Valor de vida del cliente (LTV):</w:t>
      </w:r>
      <w:r w:rsidRPr="003E7E46">
        <w:t xml:space="preserve"> (valor promedio de compra × frecuencia de compra anual × años de relación) — coste de adquisición = </w:t>
      </w:r>
      <w:proofErr w:type="gramStart"/>
      <w:r w:rsidRPr="003E7E46">
        <w:t>LTV:CAC</w:t>
      </w:r>
      <w:proofErr w:type="gramEnd"/>
      <w:r w:rsidRPr="003E7E46">
        <w:t xml:space="preserve"> ratio.</w:t>
      </w:r>
      <w:r w:rsidRPr="003E7E46">
        <w:br/>
        <w:t>Docentes deben insistir en la interpretación: una cifra aislada no dice todo; es esencial analizar tendencias y segmentación por canal.</w:t>
      </w:r>
    </w:p>
    <w:p w14:paraId="5D0FBA49" w14:textId="77777777" w:rsidR="0040615E" w:rsidRPr="006E2440" w:rsidRDefault="0040615E" w:rsidP="0040615E">
      <w:pPr>
        <w:rPr>
          <w:lang w:val="es-ES"/>
        </w:rPr>
      </w:pPr>
    </w:p>
    <w:p w14:paraId="5403EF46" w14:textId="77777777" w:rsidR="003E7E46" w:rsidRPr="003E7E46" w:rsidRDefault="003E7E46" w:rsidP="003E7E46">
      <w:pPr>
        <w:rPr>
          <w:b/>
          <w:bCs/>
        </w:rPr>
      </w:pPr>
      <w:r w:rsidRPr="003E7E46">
        <w:rPr>
          <w:b/>
          <w:bCs/>
        </w:rPr>
        <w:t>6. Ejemplo aplicado (mini caso nicaragüense — material para clase)</w:t>
      </w:r>
    </w:p>
    <w:p w14:paraId="35FF2A0B" w14:textId="77777777" w:rsidR="003E7E46" w:rsidRPr="003E7E46" w:rsidRDefault="003E7E46" w:rsidP="003E7E46">
      <w:r w:rsidRPr="003E7E46">
        <w:rPr>
          <w:b/>
          <w:bCs/>
        </w:rPr>
        <w:t>Caso: “Café Sierra Verde” — pequeña finca en Jinotega que quiere exportar café especial a Europa.</w:t>
      </w:r>
    </w:p>
    <w:p w14:paraId="18FCCB21" w14:textId="77777777" w:rsidR="003E7E46" w:rsidRPr="003E7E46" w:rsidRDefault="003E7E46" w:rsidP="00D20F59">
      <w:pPr>
        <w:numPr>
          <w:ilvl w:val="0"/>
          <w:numId w:val="12"/>
        </w:numPr>
      </w:pPr>
      <w:r w:rsidRPr="003E7E46">
        <w:rPr>
          <w:b/>
          <w:bCs/>
        </w:rPr>
        <w:t>Objetivo TOFU:</w:t>
      </w:r>
      <w:r w:rsidRPr="003E7E46">
        <w:t xml:space="preserve"> aumentar visitas de importadores y tostadores. Acción: blog + vídeo “Proceso del café especial en Sierra Verde” con SEO en </w:t>
      </w:r>
      <w:proofErr w:type="spellStart"/>
      <w:r w:rsidRPr="003E7E46">
        <w:t>keywords</w:t>
      </w:r>
      <w:proofErr w:type="spellEnd"/>
      <w:r w:rsidRPr="003E7E46">
        <w:t xml:space="preserve"> “café especial Nicaragua procesos sostenibles”.</w:t>
      </w:r>
    </w:p>
    <w:p w14:paraId="35097061" w14:textId="77777777" w:rsidR="003E7E46" w:rsidRPr="003E7E46" w:rsidRDefault="003E7E46" w:rsidP="00D20F59">
      <w:pPr>
        <w:numPr>
          <w:ilvl w:val="0"/>
          <w:numId w:val="12"/>
        </w:numPr>
        <w:rPr>
          <w:lang w:val="en-US"/>
        </w:rPr>
      </w:pPr>
      <w:r w:rsidRPr="003E7E46">
        <w:rPr>
          <w:b/>
          <w:bCs/>
        </w:rPr>
        <w:t>MOFU:</w:t>
      </w:r>
      <w:r w:rsidRPr="003E7E46">
        <w:t xml:space="preserve"> ofrecer </w:t>
      </w:r>
      <w:proofErr w:type="spellStart"/>
      <w:r w:rsidRPr="003E7E46">
        <w:t>ebook</w:t>
      </w:r>
      <w:proofErr w:type="spellEnd"/>
      <w:r w:rsidRPr="003E7E46">
        <w:t xml:space="preserve"> </w:t>
      </w:r>
      <w:r w:rsidRPr="003E7E46">
        <w:rPr>
          <w:i/>
          <w:iCs/>
        </w:rPr>
        <w:t>“Guía de certificaciones y trazabilidad para tostadores”</w:t>
      </w:r>
      <w:r w:rsidRPr="003E7E46">
        <w:t xml:space="preserve"> mediante formulario. </w:t>
      </w:r>
      <w:proofErr w:type="spellStart"/>
      <w:r w:rsidRPr="003E7E46">
        <w:rPr>
          <w:lang w:val="en-US"/>
        </w:rPr>
        <w:t>Segmentar</w:t>
      </w:r>
      <w:proofErr w:type="spellEnd"/>
      <w:r w:rsidRPr="003E7E46">
        <w:rPr>
          <w:lang w:val="en-US"/>
        </w:rPr>
        <w:t xml:space="preserve"> leads por </w:t>
      </w:r>
      <w:proofErr w:type="spellStart"/>
      <w:r w:rsidRPr="003E7E46">
        <w:rPr>
          <w:lang w:val="en-US"/>
        </w:rPr>
        <w:t>país</w:t>
      </w:r>
      <w:proofErr w:type="spellEnd"/>
      <w:r w:rsidRPr="003E7E46">
        <w:rPr>
          <w:lang w:val="en-US"/>
        </w:rPr>
        <w:t>.</w:t>
      </w:r>
    </w:p>
    <w:p w14:paraId="46290657" w14:textId="77777777" w:rsidR="003E7E46" w:rsidRPr="003E7E46" w:rsidRDefault="003E7E46" w:rsidP="00D20F59">
      <w:pPr>
        <w:numPr>
          <w:ilvl w:val="0"/>
          <w:numId w:val="12"/>
        </w:numPr>
      </w:pPr>
      <w:r w:rsidRPr="003E7E46">
        <w:rPr>
          <w:b/>
          <w:bCs/>
        </w:rPr>
        <w:t>BOFU:</w:t>
      </w:r>
      <w:r w:rsidRPr="003E7E46">
        <w:t xml:space="preserve"> demo de envío con muestras y oferta de pilotaje 100 kg con precio preferencial + testimonio de tostador salvadoreño.</w:t>
      </w:r>
    </w:p>
    <w:p w14:paraId="0668B369" w14:textId="464EEBC5" w:rsidR="00445818" w:rsidRPr="003E7E46" w:rsidRDefault="003E7E46" w:rsidP="00D20F59">
      <w:pPr>
        <w:numPr>
          <w:ilvl w:val="0"/>
          <w:numId w:val="12"/>
        </w:numPr>
      </w:pPr>
      <w:r w:rsidRPr="003E7E46">
        <w:rPr>
          <w:b/>
          <w:bCs/>
        </w:rPr>
        <w:t xml:space="preserve">Social </w:t>
      </w:r>
      <w:proofErr w:type="spellStart"/>
      <w:r w:rsidRPr="003E7E46">
        <w:rPr>
          <w:b/>
          <w:bCs/>
        </w:rPr>
        <w:t>Selling</w:t>
      </w:r>
      <w:proofErr w:type="spellEnd"/>
      <w:r w:rsidRPr="003E7E46">
        <w:rPr>
          <w:b/>
          <w:bCs/>
        </w:rPr>
        <w:t>:</w:t>
      </w:r>
      <w:r w:rsidRPr="003E7E46">
        <w:t xml:space="preserve"> el gerente comercial usa LinkedIn para contactar tostadores y mostrar reportes de trazabilidad; mide reuniones concretadas (objetivo: 5 meetings en 60 días).</w:t>
      </w:r>
      <w:r w:rsidRPr="003E7E46">
        <w:br/>
      </w:r>
      <w:r w:rsidRPr="003E7E46">
        <w:rPr>
          <w:b/>
          <w:bCs/>
        </w:rPr>
        <w:t>Resultados esperables (hipótesis validable):</w:t>
      </w:r>
      <w:r w:rsidRPr="003E7E46">
        <w:t xml:space="preserve"> incremento en tráfico orgánico 30% en 90 días; CPL razonable; 1–2 contratos pilotos en 6 meses.</w:t>
      </w:r>
    </w:p>
    <w:p w14:paraId="554879DF" w14:textId="6CD28314" w:rsidR="0043415E" w:rsidRPr="008F3FFE" w:rsidRDefault="0043415E" w:rsidP="0043415E">
      <w:pPr>
        <w:pStyle w:val="Ttulo2"/>
      </w:pPr>
      <w:bookmarkStart w:id="19" w:name="_Toc212232978"/>
      <w:r w:rsidRPr="008F3FFE">
        <w:lastRenderedPageBreak/>
        <w:t>Content Marketing</w:t>
      </w:r>
      <w:bookmarkEnd w:id="19"/>
    </w:p>
    <w:p w14:paraId="3A8EA137" w14:textId="77777777" w:rsidR="00445818" w:rsidRPr="008F3FFE" w:rsidRDefault="00445818" w:rsidP="00445818"/>
    <w:p w14:paraId="32E395D0" w14:textId="55FD7280" w:rsidR="00EC317C" w:rsidRPr="0099021D" w:rsidRDefault="0099021D" w:rsidP="00D20F59">
      <w:pPr>
        <w:pStyle w:val="Prrafodelista"/>
        <w:numPr>
          <w:ilvl w:val="1"/>
          <w:numId w:val="12"/>
        </w:numPr>
        <w:ind w:left="426"/>
        <w:rPr>
          <w:b/>
          <w:bCs/>
        </w:rPr>
      </w:pPr>
      <w:r w:rsidRPr="0099021D">
        <w:rPr>
          <w:b/>
          <w:bCs/>
        </w:rPr>
        <w:t>Introducción</w:t>
      </w:r>
    </w:p>
    <w:p w14:paraId="6596B9AC" w14:textId="6995CCED" w:rsidR="008F3FFE" w:rsidRPr="008F3FFE" w:rsidRDefault="00EC317C" w:rsidP="008F3FFE">
      <w:r>
        <w:t>E</w:t>
      </w:r>
      <w:r w:rsidR="008F3FFE" w:rsidRPr="008F3FFE">
        <w:t xml:space="preserve">l </w:t>
      </w:r>
      <w:r w:rsidR="008F3FFE" w:rsidRPr="008F3FFE">
        <w:rPr>
          <w:b/>
          <w:bCs/>
        </w:rPr>
        <w:t>marketing de contenidos (Content Marketing)</w:t>
      </w:r>
      <w:r w:rsidR="008F3FFE" w:rsidRPr="008F3FFE">
        <w:t xml:space="preserve"> es una estrategia de comunicación que se basa en la </w:t>
      </w:r>
      <w:r w:rsidR="008F3FFE" w:rsidRPr="008F3FFE">
        <w:rPr>
          <w:b/>
          <w:bCs/>
        </w:rPr>
        <w:t>creación, publicación y distribución de contenido relevante y valioso</w:t>
      </w:r>
      <w:r w:rsidR="008F3FFE" w:rsidRPr="008F3FFE">
        <w:t xml:space="preserve"> para atraer, involucrar y retener a un público objetivo claramente definido. Su finalidad es </w:t>
      </w:r>
      <w:r w:rsidR="008F3FFE" w:rsidRPr="008F3FFE">
        <w:rPr>
          <w:b/>
          <w:bCs/>
        </w:rPr>
        <w:t>impulsar una acción rentable por parte del cliente</w:t>
      </w:r>
      <w:r w:rsidR="008F3FFE" w:rsidRPr="008F3FFE">
        <w:t>, como una compra, suscripción o recomendación (</w:t>
      </w:r>
      <w:proofErr w:type="spellStart"/>
      <w:r w:rsidR="008F3FFE" w:rsidRPr="008F3FFE">
        <w:t>Pulizzi</w:t>
      </w:r>
      <w:proofErr w:type="spellEnd"/>
      <w:r w:rsidR="008F3FFE" w:rsidRPr="008F3FFE">
        <w:t>, 2014).</w:t>
      </w:r>
    </w:p>
    <w:p w14:paraId="625DDBD7" w14:textId="77777777" w:rsidR="008F3FFE" w:rsidRDefault="008F3FFE" w:rsidP="008F3FFE">
      <w:r w:rsidRPr="008F3FFE">
        <w:t xml:space="preserve">A diferencia de la publicidad tradicional, que interrumpe al usuario con mensajes comerciales, el </w:t>
      </w:r>
      <w:proofErr w:type="spellStart"/>
      <w:r w:rsidRPr="008F3FFE">
        <w:t>content</w:t>
      </w:r>
      <w:proofErr w:type="spellEnd"/>
      <w:r w:rsidRPr="008F3FFE">
        <w:t xml:space="preserve"> marketing busca </w:t>
      </w:r>
      <w:r w:rsidRPr="008F3FFE">
        <w:rPr>
          <w:b/>
          <w:bCs/>
        </w:rPr>
        <w:t>educar, inspirar o resolver un problema real</w:t>
      </w:r>
      <w:r w:rsidRPr="008F3FFE">
        <w:t xml:space="preserve">. Es decir, se trata de ofrecer valor antes de solicitar algo a cambio. Este principio responde a la transformación del consumidor digital contemporáneo, quien investiga, compara y toma decisiones informadas antes de interactuar con las marcas (Kotler, </w:t>
      </w:r>
      <w:proofErr w:type="spellStart"/>
      <w:r w:rsidRPr="008F3FFE">
        <w:t>Kartajaya</w:t>
      </w:r>
      <w:proofErr w:type="spellEnd"/>
      <w:r w:rsidRPr="008F3FFE">
        <w:t xml:space="preserve"> y </w:t>
      </w:r>
      <w:proofErr w:type="spellStart"/>
      <w:r w:rsidRPr="008F3FFE">
        <w:t>Setiawan</w:t>
      </w:r>
      <w:proofErr w:type="spellEnd"/>
      <w:r w:rsidRPr="008F3FFE">
        <w:t>, 2021).</w:t>
      </w:r>
    </w:p>
    <w:p w14:paraId="1ECDECF0" w14:textId="77777777" w:rsidR="00EC317C" w:rsidRPr="008F3FFE" w:rsidRDefault="00EC317C" w:rsidP="008F3FFE"/>
    <w:p w14:paraId="19DA4E88" w14:textId="196EEE24" w:rsidR="008F3FFE" w:rsidRPr="00C97982" w:rsidRDefault="008F3FFE" w:rsidP="008F3FFE">
      <w:r w:rsidRPr="008F3FFE">
        <w:t xml:space="preserve">El marketing de contenidos se ha convertido en un </w:t>
      </w:r>
      <w:r w:rsidRPr="008F3FFE">
        <w:rPr>
          <w:b/>
          <w:bCs/>
        </w:rPr>
        <w:t xml:space="preserve">pilar fundamental del </w:t>
      </w:r>
      <w:proofErr w:type="spellStart"/>
      <w:r w:rsidRPr="008F3FFE">
        <w:rPr>
          <w:b/>
          <w:bCs/>
        </w:rPr>
        <w:t>Inbound</w:t>
      </w:r>
      <w:proofErr w:type="spellEnd"/>
      <w:r w:rsidRPr="008F3FFE">
        <w:rPr>
          <w:b/>
          <w:bCs/>
        </w:rPr>
        <w:t xml:space="preserve"> Marketing</w:t>
      </w:r>
      <w:r w:rsidRPr="008F3FFE">
        <w:t xml:space="preserve">, especialmente en la fase de atracción (TOFU), pero su impacto se extiende a todas las etapas del embudo, incluyendo la conversión y fidelización. La investigación de HubSpot (2024) señala que el </w:t>
      </w:r>
      <w:r w:rsidRPr="008F3FFE">
        <w:rPr>
          <w:b/>
          <w:bCs/>
        </w:rPr>
        <w:t xml:space="preserve">70 % de los consumidores prefiere conocer una marca a través de contenido antes </w:t>
      </w:r>
      <w:proofErr w:type="gramStart"/>
      <w:r w:rsidRPr="008F3FFE">
        <w:rPr>
          <w:b/>
          <w:bCs/>
        </w:rPr>
        <w:t>que</w:t>
      </w:r>
      <w:proofErr w:type="gramEnd"/>
      <w:r w:rsidRPr="008F3FFE">
        <w:rPr>
          <w:b/>
          <w:bCs/>
        </w:rPr>
        <w:t xml:space="preserve"> por anuncios tradicionales</w:t>
      </w:r>
      <w:r w:rsidRPr="008F3FFE">
        <w:t>, lo que resalta su papel estratégico en la era digital.</w:t>
      </w:r>
    </w:p>
    <w:p w14:paraId="1297924B" w14:textId="77777777" w:rsidR="00EC317C" w:rsidRPr="00C97982" w:rsidRDefault="00EC317C" w:rsidP="008F3FFE"/>
    <w:p w14:paraId="6DD921CA" w14:textId="77777777" w:rsidR="00EC317C" w:rsidRPr="00C97982" w:rsidRDefault="00EC317C" w:rsidP="008F3FFE"/>
    <w:p w14:paraId="1258C196" w14:textId="77777777" w:rsidR="00EC317C" w:rsidRPr="00C97982" w:rsidRDefault="00EC317C" w:rsidP="008F3FFE"/>
    <w:p w14:paraId="1E9169B9" w14:textId="77777777" w:rsidR="00EC317C" w:rsidRPr="00C97982" w:rsidRDefault="00EC317C" w:rsidP="008F3FFE"/>
    <w:p w14:paraId="2C82E1BF" w14:textId="77777777" w:rsidR="00EC317C" w:rsidRPr="00C97982" w:rsidRDefault="00EC317C" w:rsidP="008F3FFE"/>
    <w:p w14:paraId="0EF14F4E" w14:textId="77777777" w:rsidR="00EC317C" w:rsidRPr="00C97982" w:rsidRDefault="00EC317C" w:rsidP="008F3FFE"/>
    <w:p w14:paraId="638FD1BC" w14:textId="77777777" w:rsidR="00EC317C" w:rsidRPr="00C97982" w:rsidRDefault="00EC317C" w:rsidP="008F3FFE"/>
    <w:p w14:paraId="5BFDAA61" w14:textId="77777777" w:rsidR="00EC317C" w:rsidRPr="00C97982" w:rsidRDefault="00EC317C" w:rsidP="008F3FFE"/>
    <w:p w14:paraId="67037FDC" w14:textId="77777777" w:rsidR="008F3FFE" w:rsidRPr="008F3FFE" w:rsidRDefault="008F3FFE" w:rsidP="008F3FFE">
      <w:pPr>
        <w:rPr>
          <w:b/>
          <w:bCs/>
        </w:rPr>
      </w:pPr>
      <w:r w:rsidRPr="008F3FFE">
        <w:rPr>
          <w:b/>
          <w:bCs/>
        </w:rPr>
        <w:t>2. Objetivos del marketing de contenidos</w:t>
      </w:r>
    </w:p>
    <w:p w14:paraId="0C4D0D91" w14:textId="77777777" w:rsidR="008F3FFE" w:rsidRPr="008F3FFE" w:rsidRDefault="008F3FFE" w:rsidP="008F3FFE">
      <w:r w:rsidRPr="008F3FFE">
        <w:t>El marketing de contenidos persigue una serie de objetivos medibles y estratégicamente alineados con el plan general de marketing digital:</w:t>
      </w:r>
    </w:p>
    <w:p w14:paraId="030E23B5" w14:textId="77777777" w:rsidR="008F3FFE" w:rsidRPr="008F3FFE" w:rsidRDefault="008F3FFE" w:rsidP="00D20F59">
      <w:pPr>
        <w:numPr>
          <w:ilvl w:val="0"/>
          <w:numId w:val="13"/>
        </w:numPr>
      </w:pPr>
      <w:r w:rsidRPr="008F3FFE">
        <w:rPr>
          <w:b/>
          <w:bCs/>
        </w:rPr>
        <w:t>Atraer tráfico cualificado</w:t>
      </w:r>
      <w:r w:rsidRPr="008F3FFE">
        <w:t xml:space="preserve"> al sitio web o plataformas digitales.</w:t>
      </w:r>
    </w:p>
    <w:p w14:paraId="507C9ACA" w14:textId="77777777" w:rsidR="008F3FFE" w:rsidRPr="008F3FFE" w:rsidRDefault="008F3FFE" w:rsidP="00D20F59">
      <w:pPr>
        <w:numPr>
          <w:ilvl w:val="0"/>
          <w:numId w:val="13"/>
        </w:numPr>
      </w:pPr>
      <w:r w:rsidRPr="008F3FFE">
        <w:rPr>
          <w:b/>
          <w:bCs/>
        </w:rPr>
        <w:t>Generar y nutrir leads</w:t>
      </w:r>
      <w:r w:rsidRPr="008F3FFE">
        <w:t xml:space="preserve"> mediante contenido de valor.</w:t>
      </w:r>
    </w:p>
    <w:p w14:paraId="574B0E87" w14:textId="77777777" w:rsidR="008F3FFE" w:rsidRPr="008F3FFE" w:rsidRDefault="008F3FFE" w:rsidP="00D20F59">
      <w:pPr>
        <w:numPr>
          <w:ilvl w:val="0"/>
          <w:numId w:val="13"/>
        </w:numPr>
      </w:pPr>
      <w:r w:rsidRPr="008F3FFE">
        <w:rPr>
          <w:b/>
          <w:bCs/>
        </w:rPr>
        <w:t>Posicionar la marca como referente</w:t>
      </w:r>
      <w:r w:rsidRPr="008F3FFE">
        <w:t xml:space="preserve"> (</w:t>
      </w:r>
      <w:proofErr w:type="spellStart"/>
      <w:r w:rsidRPr="008F3FFE">
        <w:t>authority</w:t>
      </w:r>
      <w:proofErr w:type="spellEnd"/>
      <w:r w:rsidRPr="008F3FFE">
        <w:t xml:space="preserve"> </w:t>
      </w:r>
      <w:proofErr w:type="spellStart"/>
      <w:r w:rsidRPr="008F3FFE">
        <w:t>building</w:t>
      </w:r>
      <w:proofErr w:type="spellEnd"/>
      <w:r w:rsidRPr="008F3FFE">
        <w:t>).</w:t>
      </w:r>
    </w:p>
    <w:p w14:paraId="75792509" w14:textId="77777777" w:rsidR="008F3FFE" w:rsidRPr="008F3FFE" w:rsidRDefault="008F3FFE" w:rsidP="00D20F59">
      <w:pPr>
        <w:numPr>
          <w:ilvl w:val="0"/>
          <w:numId w:val="13"/>
        </w:numPr>
      </w:pPr>
      <w:r w:rsidRPr="008F3FFE">
        <w:rPr>
          <w:b/>
          <w:bCs/>
        </w:rPr>
        <w:t>Fortalecer la confianza y la lealtad</w:t>
      </w:r>
      <w:r w:rsidRPr="008F3FFE">
        <w:t xml:space="preserve"> de los clientes.</w:t>
      </w:r>
    </w:p>
    <w:p w14:paraId="438EBBDC" w14:textId="77777777" w:rsidR="008F3FFE" w:rsidRPr="008F3FFE" w:rsidRDefault="008F3FFE" w:rsidP="00D20F59">
      <w:pPr>
        <w:numPr>
          <w:ilvl w:val="0"/>
          <w:numId w:val="13"/>
        </w:numPr>
      </w:pPr>
      <w:r w:rsidRPr="008F3FFE">
        <w:rPr>
          <w:b/>
          <w:bCs/>
        </w:rPr>
        <w:t>Optimizar el SEO</w:t>
      </w:r>
      <w:r w:rsidRPr="008F3FFE">
        <w:t>, ya que el contenido de calidad impulsa el posicionamiento orgánico en buscadores.</w:t>
      </w:r>
    </w:p>
    <w:p w14:paraId="55C9CED9" w14:textId="77777777" w:rsidR="008F3FFE" w:rsidRPr="008F3FFE" w:rsidRDefault="008F3FFE" w:rsidP="00D20F59">
      <w:pPr>
        <w:numPr>
          <w:ilvl w:val="0"/>
          <w:numId w:val="13"/>
        </w:numPr>
      </w:pPr>
      <w:r w:rsidRPr="008F3FFE">
        <w:rPr>
          <w:b/>
          <w:bCs/>
        </w:rPr>
        <w:t>Apoyar el proceso de ventas</w:t>
      </w:r>
      <w:r w:rsidRPr="008F3FFE">
        <w:t>, especialmente en entornos B2B o de ciclo largo de decisión.</w:t>
      </w:r>
    </w:p>
    <w:p w14:paraId="5EDC59D8" w14:textId="77777777" w:rsidR="00EC317C" w:rsidRDefault="00EC317C" w:rsidP="008F3FFE"/>
    <w:p w14:paraId="3A113233" w14:textId="2D7E3C4E" w:rsidR="008F3FFE" w:rsidRPr="008F3FFE" w:rsidRDefault="008F3FFE" w:rsidP="008F3FFE">
      <w:r w:rsidRPr="008F3FFE">
        <w:t xml:space="preserve">Como afirmaba Eva Sanagustín (2019): </w:t>
      </w:r>
      <w:r w:rsidRPr="008F3FFE">
        <w:rPr>
          <w:i/>
          <w:iCs/>
        </w:rPr>
        <w:t>“El contenido no es publicidad; es comunicación que educa y aporta valor. Las marcas que entienden esta diferencia logran crear relaciones sostenibles con sus audiencias.”</w:t>
      </w:r>
    </w:p>
    <w:p w14:paraId="40BFA06D" w14:textId="466FA7AF" w:rsidR="008F3FFE" w:rsidRPr="006E2440" w:rsidRDefault="008F3FFE" w:rsidP="008F3FFE">
      <w:pPr>
        <w:rPr>
          <w:lang w:val="es-ES"/>
        </w:rPr>
      </w:pPr>
    </w:p>
    <w:p w14:paraId="18806C6B" w14:textId="77777777" w:rsidR="00EC317C" w:rsidRPr="006E2440" w:rsidRDefault="00EC317C" w:rsidP="008F3FFE">
      <w:pPr>
        <w:rPr>
          <w:lang w:val="es-ES"/>
        </w:rPr>
      </w:pPr>
    </w:p>
    <w:p w14:paraId="59C99714" w14:textId="77777777" w:rsidR="00EC317C" w:rsidRPr="006E2440" w:rsidRDefault="00EC317C" w:rsidP="008F3FFE">
      <w:pPr>
        <w:rPr>
          <w:lang w:val="es-ES"/>
        </w:rPr>
      </w:pPr>
    </w:p>
    <w:p w14:paraId="4A1B3B54" w14:textId="77777777" w:rsidR="00EC317C" w:rsidRPr="006E2440" w:rsidRDefault="00EC317C" w:rsidP="008F3FFE">
      <w:pPr>
        <w:rPr>
          <w:lang w:val="es-ES"/>
        </w:rPr>
      </w:pPr>
    </w:p>
    <w:p w14:paraId="0AA043F2" w14:textId="77777777" w:rsidR="00EC317C" w:rsidRPr="006E2440" w:rsidRDefault="00EC317C" w:rsidP="008F3FFE">
      <w:pPr>
        <w:rPr>
          <w:lang w:val="es-ES"/>
        </w:rPr>
      </w:pPr>
    </w:p>
    <w:p w14:paraId="6A089F66" w14:textId="77777777" w:rsidR="00EC317C" w:rsidRPr="006E2440" w:rsidRDefault="00EC317C" w:rsidP="008F3FFE">
      <w:pPr>
        <w:rPr>
          <w:lang w:val="es-ES"/>
        </w:rPr>
      </w:pPr>
    </w:p>
    <w:p w14:paraId="63FC8CEF" w14:textId="77777777" w:rsidR="00EC317C" w:rsidRPr="006E2440" w:rsidRDefault="00EC317C" w:rsidP="008F3FFE">
      <w:pPr>
        <w:rPr>
          <w:lang w:val="es-ES"/>
        </w:rPr>
      </w:pPr>
    </w:p>
    <w:p w14:paraId="2178EE1C" w14:textId="77777777" w:rsidR="00EC317C" w:rsidRPr="006E2440" w:rsidRDefault="00EC317C" w:rsidP="008F3FFE">
      <w:pPr>
        <w:rPr>
          <w:lang w:val="es-ES"/>
        </w:rPr>
      </w:pPr>
    </w:p>
    <w:p w14:paraId="13F2A0DA" w14:textId="77777777" w:rsidR="00EC317C" w:rsidRPr="006E2440" w:rsidRDefault="00EC317C" w:rsidP="008F3FFE">
      <w:pPr>
        <w:rPr>
          <w:lang w:val="es-ES"/>
        </w:rPr>
      </w:pPr>
    </w:p>
    <w:p w14:paraId="5F86060B" w14:textId="77777777" w:rsidR="00EC317C" w:rsidRPr="006E2440" w:rsidRDefault="00EC317C" w:rsidP="008F3FFE">
      <w:pPr>
        <w:rPr>
          <w:lang w:val="es-ES"/>
        </w:rPr>
      </w:pPr>
    </w:p>
    <w:p w14:paraId="060FF898" w14:textId="77777777" w:rsidR="00EC317C" w:rsidRPr="006E2440" w:rsidRDefault="00EC317C" w:rsidP="008F3FFE">
      <w:pPr>
        <w:rPr>
          <w:lang w:val="es-ES"/>
        </w:rPr>
      </w:pPr>
    </w:p>
    <w:p w14:paraId="76BA7134" w14:textId="77777777" w:rsidR="00EC317C" w:rsidRPr="006E2440" w:rsidRDefault="00EC317C" w:rsidP="008F3FFE">
      <w:pPr>
        <w:rPr>
          <w:lang w:val="es-ES"/>
        </w:rPr>
      </w:pPr>
    </w:p>
    <w:p w14:paraId="127A3D88" w14:textId="77777777" w:rsidR="008F3FFE" w:rsidRPr="008F3FFE" w:rsidRDefault="008F3FFE" w:rsidP="008F3FFE">
      <w:pPr>
        <w:rPr>
          <w:b/>
          <w:bCs/>
        </w:rPr>
      </w:pPr>
      <w:r w:rsidRPr="008F3FFE">
        <w:rPr>
          <w:b/>
          <w:bCs/>
        </w:rPr>
        <w:lastRenderedPageBreak/>
        <w:t>3. Tipos de contenido y sus funciones</w:t>
      </w:r>
    </w:p>
    <w:p w14:paraId="76974C44" w14:textId="77777777" w:rsidR="008F3FFE" w:rsidRPr="008F3FFE" w:rsidRDefault="008F3FFE" w:rsidP="008F3FFE">
      <w:r w:rsidRPr="008F3FFE">
        <w:t xml:space="preserve">El contenido puede adoptar diversas </w:t>
      </w:r>
      <w:r w:rsidRPr="008F3FFE">
        <w:rPr>
          <w:b/>
          <w:bCs/>
        </w:rPr>
        <w:t>formas y formatos</w:t>
      </w:r>
      <w:r w:rsidRPr="008F3FFE">
        <w:t>, que deben elegirse según el público objetivo, la etapa del embudo de conversión (TOFU, MOFU, BOFU) y los objetivos de comunicación.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089"/>
        <w:gridCol w:w="1927"/>
        <w:gridCol w:w="2010"/>
        <w:gridCol w:w="2812"/>
      </w:tblGrid>
      <w:tr w:rsidR="008F3FFE" w:rsidRPr="008F3FFE" w14:paraId="7DB905AB" w14:textId="77777777" w:rsidTr="009902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555BFF2" w14:textId="77777777" w:rsidR="008F3FFE" w:rsidRPr="008F3FFE" w:rsidRDefault="008F3FFE" w:rsidP="008F3FFE">
            <w:pPr>
              <w:rPr>
                <w:b/>
                <w:bCs/>
                <w:sz w:val="20"/>
                <w:szCs w:val="18"/>
                <w:lang w:val="en-US"/>
              </w:rPr>
            </w:pPr>
            <w:r w:rsidRPr="008F3FFE">
              <w:rPr>
                <w:b/>
                <w:bCs/>
                <w:sz w:val="20"/>
                <w:szCs w:val="18"/>
                <w:lang w:val="en-US"/>
              </w:rPr>
              <w:t xml:space="preserve">Tipo de </w:t>
            </w:r>
            <w:proofErr w:type="spellStart"/>
            <w:r w:rsidRPr="008F3FFE">
              <w:rPr>
                <w:b/>
                <w:bCs/>
                <w:sz w:val="20"/>
                <w:szCs w:val="18"/>
                <w:lang w:val="en-US"/>
              </w:rPr>
              <w:t>contenido</w:t>
            </w:r>
            <w:proofErr w:type="spellEnd"/>
          </w:p>
        </w:tc>
        <w:tc>
          <w:tcPr>
            <w:tcW w:w="0" w:type="auto"/>
            <w:hideMark/>
          </w:tcPr>
          <w:p w14:paraId="65B16879" w14:textId="77777777" w:rsidR="008F3FFE" w:rsidRPr="008F3FFE" w:rsidRDefault="008F3FFE" w:rsidP="008F3F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8F3FFE">
              <w:rPr>
                <w:b/>
                <w:bCs/>
                <w:sz w:val="20"/>
                <w:szCs w:val="18"/>
                <w:lang w:val="en-US"/>
              </w:rPr>
              <w:t>Formato</w:t>
            </w:r>
          </w:p>
        </w:tc>
        <w:tc>
          <w:tcPr>
            <w:tcW w:w="0" w:type="auto"/>
            <w:hideMark/>
          </w:tcPr>
          <w:p w14:paraId="6201E7AF" w14:textId="77777777" w:rsidR="008F3FFE" w:rsidRPr="008F3FFE" w:rsidRDefault="008F3FFE" w:rsidP="008F3F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8F3FFE">
              <w:rPr>
                <w:b/>
                <w:bCs/>
                <w:sz w:val="20"/>
                <w:szCs w:val="18"/>
                <w:lang w:val="en-US"/>
              </w:rPr>
              <w:t>Función</w:t>
            </w:r>
            <w:proofErr w:type="spellEnd"/>
            <w:r w:rsidRPr="008F3FFE">
              <w:rPr>
                <w:b/>
                <w:bCs/>
                <w:sz w:val="20"/>
                <w:szCs w:val="18"/>
                <w:lang w:val="en-US"/>
              </w:rPr>
              <w:t xml:space="preserve"> principal</w:t>
            </w:r>
          </w:p>
        </w:tc>
        <w:tc>
          <w:tcPr>
            <w:tcW w:w="0" w:type="auto"/>
            <w:hideMark/>
          </w:tcPr>
          <w:p w14:paraId="7E221CD5" w14:textId="77777777" w:rsidR="008F3FFE" w:rsidRPr="008F3FFE" w:rsidRDefault="008F3FFE" w:rsidP="008F3F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8F3FFE">
              <w:rPr>
                <w:b/>
                <w:bCs/>
                <w:sz w:val="20"/>
                <w:szCs w:val="18"/>
                <w:lang w:val="en-US"/>
              </w:rPr>
              <w:t>Ejemplo</w:t>
            </w:r>
            <w:proofErr w:type="spellEnd"/>
            <w:r w:rsidRPr="008F3FFE">
              <w:rPr>
                <w:b/>
                <w:bCs/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8F3FFE">
              <w:rPr>
                <w:b/>
                <w:bCs/>
                <w:sz w:val="20"/>
                <w:szCs w:val="18"/>
                <w:lang w:val="en-US"/>
              </w:rPr>
              <w:t>en</w:t>
            </w:r>
            <w:proofErr w:type="spellEnd"/>
            <w:r w:rsidRPr="008F3FFE">
              <w:rPr>
                <w:b/>
                <w:bCs/>
                <w:sz w:val="20"/>
                <w:szCs w:val="18"/>
                <w:lang w:val="en-US"/>
              </w:rPr>
              <w:t xml:space="preserve"> Nicaragua</w:t>
            </w:r>
          </w:p>
        </w:tc>
      </w:tr>
      <w:tr w:rsidR="008F3FFE" w:rsidRPr="008F3FFE" w14:paraId="77220F82" w14:textId="77777777" w:rsidTr="00990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B7FB6" w14:textId="77777777" w:rsidR="008F3FFE" w:rsidRPr="008F3FFE" w:rsidRDefault="008F3FFE" w:rsidP="008F3FFE">
            <w:pPr>
              <w:rPr>
                <w:sz w:val="20"/>
                <w:szCs w:val="18"/>
                <w:lang w:val="en-US"/>
              </w:rPr>
            </w:pPr>
            <w:proofErr w:type="spellStart"/>
            <w:r w:rsidRPr="008F3FFE">
              <w:rPr>
                <w:b/>
                <w:bCs/>
                <w:sz w:val="20"/>
                <w:szCs w:val="18"/>
                <w:lang w:val="en-US"/>
              </w:rPr>
              <w:t>Educativo</w:t>
            </w:r>
            <w:proofErr w:type="spellEnd"/>
          </w:p>
        </w:tc>
        <w:tc>
          <w:tcPr>
            <w:tcW w:w="0" w:type="auto"/>
            <w:hideMark/>
          </w:tcPr>
          <w:p w14:paraId="3FFF3612" w14:textId="77777777" w:rsidR="008F3FFE" w:rsidRPr="008F3FFE" w:rsidRDefault="008F3FFE" w:rsidP="008F3F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8F3FFE">
              <w:rPr>
                <w:sz w:val="20"/>
                <w:szCs w:val="18"/>
                <w:lang w:val="en-US"/>
              </w:rPr>
              <w:t xml:space="preserve">Blog, </w:t>
            </w:r>
            <w:proofErr w:type="spellStart"/>
            <w:r w:rsidRPr="008F3FFE">
              <w:rPr>
                <w:sz w:val="20"/>
                <w:szCs w:val="18"/>
                <w:lang w:val="en-US"/>
              </w:rPr>
              <w:t>ebook</w:t>
            </w:r>
            <w:proofErr w:type="spellEnd"/>
            <w:r w:rsidRPr="008F3FFE">
              <w:rPr>
                <w:sz w:val="20"/>
                <w:szCs w:val="18"/>
                <w:lang w:val="en-US"/>
              </w:rPr>
              <w:t xml:space="preserve">, </w:t>
            </w:r>
            <w:proofErr w:type="spellStart"/>
            <w:r w:rsidRPr="008F3FFE">
              <w:rPr>
                <w:sz w:val="20"/>
                <w:szCs w:val="18"/>
                <w:lang w:val="en-US"/>
              </w:rPr>
              <w:t>guía</w:t>
            </w:r>
            <w:proofErr w:type="spellEnd"/>
            <w:r w:rsidRPr="008F3FFE">
              <w:rPr>
                <w:sz w:val="20"/>
                <w:szCs w:val="18"/>
                <w:lang w:val="en-US"/>
              </w:rPr>
              <w:t xml:space="preserve">, </w:t>
            </w:r>
            <w:proofErr w:type="spellStart"/>
            <w:r w:rsidRPr="008F3FFE">
              <w:rPr>
                <w:sz w:val="20"/>
                <w:szCs w:val="18"/>
                <w:lang w:val="en-US"/>
              </w:rPr>
              <w:t>infografía</w:t>
            </w:r>
            <w:proofErr w:type="spellEnd"/>
          </w:p>
        </w:tc>
        <w:tc>
          <w:tcPr>
            <w:tcW w:w="0" w:type="auto"/>
            <w:hideMark/>
          </w:tcPr>
          <w:p w14:paraId="3CCA18EC" w14:textId="77777777" w:rsidR="008F3FFE" w:rsidRPr="008F3FFE" w:rsidRDefault="008F3FFE" w:rsidP="008F3F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proofErr w:type="spellStart"/>
            <w:r w:rsidRPr="008F3FFE">
              <w:rPr>
                <w:sz w:val="20"/>
                <w:szCs w:val="18"/>
                <w:lang w:val="en-US"/>
              </w:rPr>
              <w:t>Informar</w:t>
            </w:r>
            <w:proofErr w:type="spellEnd"/>
            <w:r w:rsidRPr="008F3FFE">
              <w:rPr>
                <w:sz w:val="20"/>
                <w:szCs w:val="18"/>
                <w:lang w:val="en-US"/>
              </w:rPr>
              <w:t xml:space="preserve"> y </w:t>
            </w:r>
            <w:proofErr w:type="spellStart"/>
            <w:r w:rsidRPr="008F3FFE">
              <w:rPr>
                <w:sz w:val="20"/>
                <w:szCs w:val="18"/>
                <w:lang w:val="en-US"/>
              </w:rPr>
              <w:t>formar</w:t>
            </w:r>
            <w:proofErr w:type="spellEnd"/>
          </w:p>
        </w:tc>
        <w:tc>
          <w:tcPr>
            <w:tcW w:w="0" w:type="auto"/>
            <w:hideMark/>
          </w:tcPr>
          <w:p w14:paraId="302ADB0B" w14:textId="77777777" w:rsidR="008F3FFE" w:rsidRPr="008F3FFE" w:rsidRDefault="008F3FFE" w:rsidP="008F3F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8F3FFE">
              <w:rPr>
                <w:sz w:val="20"/>
                <w:szCs w:val="18"/>
              </w:rPr>
              <w:t xml:space="preserve">Artículo “Cómo optimizar el riego agrícola con sensores </w:t>
            </w:r>
            <w:proofErr w:type="spellStart"/>
            <w:r w:rsidRPr="008F3FFE">
              <w:rPr>
                <w:sz w:val="20"/>
                <w:szCs w:val="18"/>
              </w:rPr>
              <w:t>IoT</w:t>
            </w:r>
            <w:proofErr w:type="spellEnd"/>
            <w:r w:rsidRPr="008F3FFE">
              <w:rPr>
                <w:sz w:val="20"/>
                <w:szCs w:val="18"/>
              </w:rPr>
              <w:t xml:space="preserve"> en fincas de León”</w:t>
            </w:r>
          </w:p>
        </w:tc>
      </w:tr>
      <w:tr w:rsidR="008F3FFE" w:rsidRPr="008F3FFE" w14:paraId="1367ED60" w14:textId="77777777" w:rsidTr="009902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9D83F" w14:textId="77777777" w:rsidR="008F3FFE" w:rsidRPr="008F3FFE" w:rsidRDefault="008F3FFE" w:rsidP="008F3FFE">
            <w:pPr>
              <w:rPr>
                <w:sz w:val="20"/>
                <w:szCs w:val="18"/>
                <w:lang w:val="en-US"/>
              </w:rPr>
            </w:pPr>
            <w:proofErr w:type="spellStart"/>
            <w:r w:rsidRPr="008F3FFE">
              <w:rPr>
                <w:b/>
                <w:bCs/>
                <w:sz w:val="20"/>
                <w:szCs w:val="18"/>
                <w:lang w:val="en-US"/>
              </w:rPr>
              <w:t>Inspiracional</w:t>
            </w:r>
            <w:proofErr w:type="spellEnd"/>
          </w:p>
        </w:tc>
        <w:tc>
          <w:tcPr>
            <w:tcW w:w="0" w:type="auto"/>
            <w:hideMark/>
          </w:tcPr>
          <w:p w14:paraId="24A9E9FD" w14:textId="77777777" w:rsidR="008F3FFE" w:rsidRPr="008F3FFE" w:rsidRDefault="008F3FFE" w:rsidP="008F3F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8F3FFE">
              <w:rPr>
                <w:sz w:val="20"/>
                <w:szCs w:val="18"/>
                <w:lang w:val="en-US"/>
              </w:rPr>
              <w:t xml:space="preserve">Video storytelling, podcast, </w:t>
            </w:r>
            <w:proofErr w:type="spellStart"/>
            <w:r w:rsidRPr="008F3FFE">
              <w:rPr>
                <w:sz w:val="20"/>
                <w:szCs w:val="18"/>
                <w:lang w:val="en-US"/>
              </w:rPr>
              <w:t>historia</w:t>
            </w:r>
            <w:proofErr w:type="spellEnd"/>
            <w:r w:rsidRPr="008F3FFE">
              <w:rPr>
                <w:sz w:val="20"/>
                <w:szCs w:val="18"/>
                <w:lang w:val="en-US"/>
              </w:rPr>
              <w:t xml:space="preserve"> de </w:t>
            </w:r>
            <w:proofErr w:type="spellStart"/>
            <w:r w:rsidRPr="008F3FFE">
              <w:rPr>
                <w:sz w:val="20"/>
                <w:szCs w:val="18"/>
                <w:lang w:val="en-US"/>
              </w:rPr>
              <w:t>cliente</w:t>
            </w:r>
            <w:proofErr w:type="spellEnd"/>
          </w:p>
        </w:tc>
        <w:tc>
          <w:tcPr>
            <w:tcW w:w="0" w:type="auto"/>
            <w:hideMark/>
          </w:tcPr>
          <w:p w14:paraId="2582678D" w14:textId="77777777" w:rsidR="008F3FFE" w:rsidRPr="008F3FFE" w:rsidRDefault="008F3FFE" w:rsidP="008F3F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proofErr w:type="spellStart"/>
            <w:r w:rsidRPr="008F3FFE">
              <w:rPr>
                <w:sz w:val="20"/>
                <w:szCs w:val="18"/>
                <w:lang w:val="en-US"/>
              </w:rPr>
              <w:t>Motivar</w:t>
            </w:r>
            <w:proofErr w:type="spellEnd"/>
            <w:r w:rsidRPr="008F3FFE">
              <w:rPr>
                <w:sz w:val="20"/>
                <w:szCs w:val="18"/>
                <w:lang w:val="en-US"/>
              </w:rPr>
              <w:t xml:space="preserve"> o </w:t>
            </w:r>
            <w:proofErr w:type="spellStart"/>
            <w:r w:rsidRPr="008F3FFE">
              <w:rPr>
                <w:sz w:val="20"/>
                <w:szCs w:val="18"/>
                <w:lang w:val="en-US"/>
              </w:rPr>
              <w:t>generar</w:t>
            </w:r>
            <w:proofErr w:type="spellEnd"/>
            <w:r w:rsidRPr="008F3FFE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8F3FFE">
              <w:rPr>
                <w:sz w:val="20"/>
                <w:szCs w:val="18"/>
                <w:lang w:val="en-US"/>
              </w:rPr>
              <w:t>identificación</w:t>
            </w:r>
            <w:proofErr w:type="spellEnd"/>
          </w:p>
        </w:tc>
        <w:tc>
          <w:tcPr>
            <w:tcW w:w="0" w:type="auto"/>
            <w:hideMark/>
          </w:tcPr>
          <w:p w14:paraId="16CB617E" w14:textId="77777777" w:rsidR="008F3FFE" w:rsidRPr="008F3FFE" w:rsidRDefault="008F3FFE" w:rsidP="008F3F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8F3FFE">
              <w:rPr>
                <w:sz w:val="20"/>
                <w:szCs w:val="18"/>
              </w:rPr>
              <w:t>Video de “Flor de Caña” narrando historias de sostenibilidad y empleo local</w:t>
            </w:r>
          </w:p>
        </w:tc>
      </w:tr>
      <w:tr w:rsidR="008F3FFE" w:rsidRPr="008F3FFE" w14:paraId="1AFB3664" w14:textId="77777777" w:rsidTr="00990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A441C" w14:textId="77777777" w:rsidR="008F3FFE" w:rsidRPr="008F3FFE" w:rsidRDefault="008F3FFE" w:rsidP="008F3FFE">
            <w:pPr>
              <w:rPr>
                <w:sz w:val="20"/>
                <w:szCs w:val="18"/>
                <w:lang w:val="en-US"/>
              </w:rPr>
            </w:pPr>
            <w:proofErr w:type="spellStart"/>
            <w:r w:rsidRPr="008F3FFE">
              <w:rPr>
                <w:b/>
                <w:bCs/>
                <w:sz w:val="20"/>
                <w:szCs w:val="18"/>
                <w:lang w:val="en-US"/>
              </w:rPr>
              <w:t>Comercial</w:t>
            </w:r>
            <w:proofErr w:type="spellEnd"/>
            <w:r w:rsidRPr="008F3FFE">
              <w:rPr>
                <w:b/>
                <w:bCs/>
                <w:sz w:val="20"/>
                <w:szCs w:val="18"/>
                <w:lang w:val="en-US"/>
              </w:rPr>
              <w:t xml:space="preserve"> / BOFU</w:t>
            </w:r>
          </w:p>
        </w:tc>
        <w:tc>
          <w:tcPr>
            <w:tcW w:w="0" w:type="auto"/>
            <w:hideMark/>
          </w:tcPr>
          <w:p w14:paraId="45E39D8B" w14:textId="77777777" w:rsidR="008F3FFE" w:rsidRPr="008F3FFE" w:rsidRDefault="008F3FFE" w:rsidP="008F3F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8F3FFE">
              <w:rPr>
                <w:sz w:val="20"/>
                <w:szCs w:val="18"/>
              </w:rPr>
              <w:t>Casos de éxito, demo, comparativo de producto</w:t>
            </w:r>
          </w:p>
        </w:tc>
        <w:tc>
          <w:tcPr>
            <w:tcW w:w="0" w:type="auto"/>
            <w:hideMark/>
          </w:tcPr>
          <w:p w14:paraId="481FC040" w14:textId="77777777" w:rsidR="008F3FFE" w:rsidRPr="008F3FFE" w:rsidRDefault="008F3FFE" w:rsidP="008F3F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8F3FFE">
              <w:rPr>
                <w:sz w:val="20"/>
                <w:szCs w:val="18"/>
              </w:rPr>
              <w:t>Facilitar la decisión de compra</w:t>
            </w:r>
          </w:p>
        </w:tc>
        <w:tc>
          <w:tcPr>
            <w:tcW w:w="0" w:type="auto"/>
            <w:hideMark/>
          </w:tcPr>
          <w:p w14:paraId="051F4087" w14:textId="77777777" w:rsidR="008F3FFE" w:rsidRPr="008F3FFE" w:rsidRDefault="008F3FFE" w:rsidP="008F3F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8F3FFE">
              <w:rPr>
                <w:sz w:val="20"/>
                <w:szCs w:val="18"/>
              </w:rPr>
              <w:t>Testimonio de una empresa que implementó un ERP desarrollado por ingenieros nicaragüenses</w:t>
            </w:r>
          </w:p>
        </w:tc>
      </w:tr>
      <w:tr w:rsidR="008F3FFE" w:rsidRPr="008F3FFE" w14:paraId="636A032E" w14:textId="77777777" w:rsidTr="009902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24869" w14:textId="77777777" w:rsidR="008F3FFE" w:rsidRPr="008F3FFE" w:rsidRDefault="008F3FFE" w:rsidP="008F3FFE">
            <w:pPr>
              <w:rPr>
                <w:sz w:val="20"/>
                <w:szCs w:val="18"/>
                <w:lang w:val="en-US"/>
              </w:rPr>
            </w:pPr>
            <w:r w:rsidRPr="008F3FFE">
              <w:rPr>
                <w:b/>
                <w:bCs/>
                <w:sz w:val="20"/>
                <w:szCs w:val="18"/>
                <w:lang w:val="en-US"/>
              </w:rPr>
              <w:t xml:space="preserve">De </w:t>
            </w:r>
            <w:proofErr w:type="spellStart"/>
            <w:r w:rsidRPr="008F3FFE">
              <w:rPr>
                <w:b/>
                <w:bCs/>
                <w:sz w:val="20"/>
                <w:szCs w:val="18"/>
                <w:lang w:val="en-US"/>
              </w:rPr>
              <w:t>entretenimiento</w:t>
            </w:r>
            <w:proofErr w:type="spellEnd"/>
          </w:p>
        </w:tc>
        <w:tc>
          <w:tcPr>
            <w:tcW w:w="0" w:type="auto"/>
            <w:hideMark/>
          </w:tcPr>
          <w:p w14:paraId="7F80B2D1" w14:textId="77777777" w:rsidR="008F3FFE" w:rsidRPr="008F3FFE" w:rsidRDefault="008F3FFE" w:rsidP="008F3F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8F3FFE">
              <w:rPr>
                <w:sz w:val="20"/>
                <w:szCs w:val="18"/>
                <w:lang w:val="en-US"/>
              </w:rPr>
              <w:t>Memes, reels, concursos</w:t>
            </w:r>
          </w:p>
        </w:tc>
        <w:tc>
          <w:tcPr>
            <w:tcW w:w="0" w:type="auto"/>
            <w:hideMark/>
          </w:tcPr>
          <w:p w14:paraId="0758F17E" w14:textId="77777777" w:rsidR="008F3FFE" w:rsidRPr="008F3FFE" w:rsidRDefault="008F3FFE" w:rsidP="008F3F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8F3FFE">
              <w:rPr>
                <w:sz w:val="20"/>
                <w:szCs w:val="18"/>
              </w:rPr>
              <w:t xml:space="preserve">Aumentar el </w:t>
            </w:r>
            <w:proofErr w:type="spellStart"/>
            <w:r w:rsidRPr="008F3FFE">
              <w:rPr>
                <w:sz w:val="20"/>
                <w:szCs w:val="18"/>
              </w:rPr>
              <w:t>engagement</w:t>
            </w:r>
            <w:proofErr w:type="spellEnd"/>
            <w:r w:rsidRPr="008F3FFE">
              <w:rPr>
                <w:sz w:val="20"/>
                <w:szCs w:val="18"/>
              </w:rPr>
              <w:t xml:space="preserve"> y la recordación de marca</w:t>
            </w:r>
          </w:p>
        </w:tc>
        <w:tc>
          <w:tcPr>
            <w:tcW w:w="0" w:type="auto"/>
            <w:hideMark/>
          </w:tcPr>
          <w:p w14:paraId="7A352219" w14:textId="77777777" w:rsidR="008F3FFE" w:rsidRPr="008F3FFE" w:rsidRDefault="008F3FFE" w:rsidP="008F3F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8F3FFE">
              <w:rPr>
                <w:sz w:val="20"/>
                <w:szCs w:val="18"/>
              </w:rPr>
              <w:t>Concurso de fotos “Mi taza de café nica” en redes sociales</w:t>
            </w:r>
          </w:p>
        </w:tc>
      </w:tr>
      <w:tr w:rsidR="008F3FFE" w:rsidRPr="008F3FFE" w14:paraId="787D93D6" w14:textId="77777777" w:rsidTr="00990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8DD57" w14:textId="77777777" w:rsidR="008F3FFE" w:rsidRPr="008F3FFE" w:rsidRDefault="008F3FFE" w:rsidP="008F3FFE">
            <w:pPr>
              <w:rPr>
                <w:sz w:val="20"/>
                <w:szCs w:val="18"/>
                <w:lang w:val="en-US"/>
              </w:rPr>
            </w:pPr>
            <w:r w:rsidRPr="008F3FFE">
              <w:rPr>
                <w:b/>
                <w:bCs/>
                <w:sz w:val="20"/>
                <w:szCs w:val="18"/>
                <w:lang w:val="en-US"/>
              </w:rPr>
              <w:t xml:space="preserve">De </w:t>
            </w:r>
            <w:proofErr w:type="spellStart"/>
            <w:r w:rsidRPr="008F3FFE">
              <w:rPr>
                <w:b/>
                <w:bCs/>
                <w:sz w:val="20"/>
                <w:szCs w:val="18"/>
                <w:lang w:val="en-US"/>
              </w:rPr>
              <w:t>posicionamiento</w:t>
            </w:r>
            <w:proofErr w:type="spellEnd"/>
            <w:r w:rsidRPr="008F3FFE">
              <w:rPr>
                <w:b/>
                <w:bCs/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8F3FFE">
              <w:rPr>
                <w:b/>
                <w:bCs/>
                <w:sz w:val="20"/>
                <w:szCs w:val="18"/>
                <w:lang w:val="en-US"/>
              </w:rPr>
              <w:t>experto</w:t>
            </w:r>
            <w:proofErr w:type="spellEnd"/>
          </w:p>
        </w:tc>
        <w:tc>
          <w:tcPr>
            <w:tcW w:w="0" w:type="auto"/>
            <w:hideMark/>
          </w:tcPr>
          <w:p w14:paraId="70204671" w14:textId="77777777" w:rsidR="008F3FFE" w:rsidRPr="008F3FFE" w:rsidRDefault="008F3FFE" w:rsidP="008F3F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proofErr w:type="spellStart"/>
            <w:r w:rsidRPr="008F3FFE">
              <w:rPr>
                <w:sz w:val="20"/>
                <w:szCs w:val="18"/>
                <w:lang w:val="en-US"/>
              </w:rPr>
              <w:t>Artículos</w:t>
            </w:r>
            <w:proofErr w:type="spellEnd"/>
            <w:r w:rsidRPr="008F3FFE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8F3FFE">
              <w:rPr>
                <w:sz w:val="20"/>
                <w:szCs w:val="18"/>
                <w:lang w:val="en-US"/>
              </w:rPr>
              <w:t>técnicos</w:t>
            </w:r>
            <w:proofErr w:type="spellEnd"/>
            <w:r w:rsidRPr="008F3FFE">
              <w:rPr>
                <w:sz w:val="20"/>
                <w:szCs w:val="18"/>
                <w:lang w:val="en-US"/>
              </w:rPr>
              <w:t>, whitepapers, webinars</w:t>
            </w:r>
          </w:p>
        </w:tc>
        <w:tc>
          <w:tcPr>
            <w:tcW w:w="0" w:type="auto"/>
            <w:hideMark/>
          </w:tcPr>
          <w:p w14:paraId="213B565D" w14:textId="77777777" w:rsidR="008F3FFE" w:rsidRPr="008F3FFE" w:rsidRDefault="008F3FFE" w:rsidP="008F3F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proofErr w:type="spellStart"/>
            <w:r w:rsidRPr="008F3FFE">
              <w:rPr>
                <w:sz w:val="20"/>
                <w:szCs w:val="18"/>
                <w:lang w:val="en-US"/>
              </w:rPr>
              <w:t>Reforzar</w:t>
            </w:r>
            <w:proofErr w:type="spellEnd"/>
            <w:r w:rsidRPr="008F3FFE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8F3FFE">
              <w:rPr>
                <w:sz w:val="20"/>
                <w:szCs w:val="18"/>
                <w:lang w:val="en-US"/>
              </w:rPr>
              <w:t>autoridad</w:t>
            </w:r>
            <w:proofErr w:type="spellEnd"/>
            <w:r w:rsidRPr="008F3FFE">
              <w:rPr>
                <w:sz w:val="20"/>
                <w:szCs w:val="18"/>
                <w:lang w:val="en-US"/>
              </w:rPr>
              <w:t xml:space="preserve"> y </w:t>
            </w:r>
            <w:proofErr w:type="spellStart"/>
            <w:r w:rsidRPr="008F3FFE">
              <w:rPr>
                <w:sz w:val="20"/>
                <w:szCs w:val="18"/>
                <w:lang w:val="en-US"/>
              </w:rPr>
              <w:t>confianza</w:t>
            </w:r>
            <w:proofErr w:type="spellEnd"/>
          </w:p>
        </w:tc>
        <w:tc>
          <w:tcPr>
            <w:tcW w:w="0" w:type="auto"/>
            <w:hideMark/>
          </w:tcPr>
          <w:p w14:paraId="7C6CE441" w14:textId="77777777" w:rsidR="008F3FFE" w:rsidRPr="008F3FFE" w:rsidRDefault="008F3FFE" w:rsidP="008F3F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8F3FFE">
              <w:rPr>
                <w:sz w:val="20"/>
                <w:szCs w:val="18"/>
              </w:rPr>
              <w:t>Webinar</w:t>
            </w:r>
            <w:proofErr w:type="spellEnd"/>
            <w:r w:rsidRPr="008F3FFE">
              <w:rPr>
                <w:sz w:val="20"/>
                <w:szCs w:val="18"/>
              </w:rPr>
              <w:t xml:space="preserve"> de la UPN sobre “Inteligencia Artificial aplicada a la agroindustria”</w:t>
            </w:r>
          </w:p>
        </w:tc>
      </w:tr>
    </w:tbl>
    <w:p w14:paraId="56077D1A" w14:textId="77777777" w:rsidR="0099021D" w:rsidRDefault="0099021D" w:rsidP="008F3FFE"/>
    <w:p w14:paraId="267541D6" w14:textId="584ACBB3" w:rsidR="008F3FFE" w:rsidRPr="006E2440" w:rsidRDefault="008F3FFE" w:rsidP="008F3FFE">
      <w:pPr>
        <w:rPr>
          <w:lang w:val="es-ES"/>
        </w:rPr>
      </w:pPr>
      <w:r w:rsidRPr="008F3FFE">
        <w:t xml:space="preserve">El contenido debe ser planeado dentro de un </w:t>
      </w:r>
      <w:r w:rsidRPr="008F3FFE">
        <w:rPr>
          <w:b/>
          <w:bCs/>
        </w:rPr>
        <w:t>ecosistema narrativo coherente</w:t>
      </w:r>
      <w:r w:rsidRPr="008F3FFE">
        <w:t>, donde cada pieza cumpla un rol dentro del viaje del cliente. Esto evita la fragmentación del mensaje y permite medir de manera integral el rendimiento de la estrategia.</w:t>
      </w:r>
    </w:p>
    <w:p w14:paraId="5AB540F5" w14:textId="77777777" w:rsidR="0099021D" w:rsidRPr="006E2440" w:rsidRDefault="0099021D" w:rsidP="008F3FFE">
      <w:pPr>
        <w:rPr>
          <w:lang w:val="es-ES"/>
        </w:rPr>
      </w:pPr>
    </w:p>
    <w:p w14:paraId="23E394B0" w14:textId="77777777" w:rsidR="0099021D" w:rsidRPr="006E2440" w:rsidRDefault="0099021D" w:rsidP="008F3FFE">
      <w:pPr>
        <w:rPr>
          <w:lang w:val="es-ES"/>
        </w:rPr>
      </w:pPr>
    </w:p>
    <w:p w14:paraId="35982199" w14:textId="77777777" w:rsidR="007209F7" w:rsidRPr="006E2440" w:rsidRDefault="007209F7" w:rsidP="008F3FFE">
      <w:pPr>
        <w:rPr>
          <w:lang w:val="es-ES"/>
        </w:rPr>
      </w:pPr>
    </w:p>
    <w:p w14:paraId="683E13B0" w14:textId="77777777" w:rsidR="0099021D" w:rsidRPr="006E2440" w:rsidRDefault="0099021D" w:rsidP="008F3FFE">
      <w:pPr>
        <w:rPr>
          <w:lang w:val="es-ES"/>
        </w:rPr>
      </w:pPr>
    </w:p>
    <w:p w14:paraId="7B6B85CE" w14:textId="77777777" w:rsidR="008F3FFE" w:rsidRPr="008F3FFE" w:rsidRDefault="008F3FFE" w:rsidP="008F3FFE">
      <w:pPr>
        <w:rPr>
          <w:b/>
          <w:bCs/>
        </w:rPr>
      </w:pPr>
      <w:r w:rsidRPr="008F3FFE">
        <w:rPr>
          <w:b/>
          <w:bCs/>
        </w:rPr>
        <w:lastRenderedPageBreak/>
        <w:t>4. Etapas del proceso de marketing de contenidos</w:t>
      </w:r>
    </w:p>
    <w:p w14:paraId="66F93295" w14:textId="77777777" w:rsidR="008F3FFE" w:rsidRPr="008F3FFE" w:rsidRDefault="008F3FFE" w:rsidP="008F3FFE">
      <w:r w:rsidRPr="008F3FFE">
        <w:t xml:space="preserve">El proceso de Content Marketing puede estructurarse en seis fases, siguiendo la metodología propuesta por </w:t>
      </w:r>
      <w:proofErr w:type="spellStart"/>
      <w:r w:rsidRPr="008F3FFE">
        <w:t>Pulizzi</w:t>
      </w:r>
      <w:proofErr w:type="spellEnd"/>
      <w:r w:rsidRPr="008F3FFE">
        <w:t xml:space="preserve"> (2014) y Sanagustín (2019):</w:t>
      </w:r>
    </w:p>
    <w:p w14:paraId="01167CFD" w14:textId="77777777" w:rsidR="008F3FFE" w:rsidRPr="008F3FFE" w:rsidRDefault="008F3FFE" w:rsidP="00D20F59">
      <w:pPr>
        <w:numPr>
          <w:ilvl w:val="0"/>
          <w:numId w:val="14"/>
        </w:numPr>
        <w:rPr>
          <w:lang w:val="en-US"/>
        </w:rPr>
      </w:pPr>
      <w:proofErr w:type="spellStart"/>
      <w:r w:rsidRPr="008F3FFE">
        <w:rPr>
          <w:b/>
          <w:bCs/>
          <w:lang w:val="en-US"/>
        </w:rPr>
        <w:t>Planificación</w:t>
      </w:r>
      <w:proofErr w:type="spellEnd"/>
      <w:r w:rsidRPr="008F3FFE">
        <w:rPr>
          <w:b/>
          <w:bCs/>
          <w:lang w:val="en-US"/>
        </w:rPr>
        <w:t xml:space="preserve"> y </w:t>
      </w:r>
      <w:proofErr w:type="spellStart"/>
      <w:r w:rsidRPr="008F3FFE">
        <w:rPr>
          <w:b/>
          <w:bCs/>
          <w:lang w:val="en-US"/>
        </w:rPr>
        <w:t>diagnóstico</w:t>
      </w:r>
      <w:proofErr w:type="spellEnd"/>
    </w:p>
    <w:p w14:paraId="56C596E1" w14:textId="77777777" w:rsidR="008F3FFE" w:rsidRPr="008F3FFE" w:rsidRDefault="008F3FFE" w:rsidP="00D20F59">
      <w:pPr>
        <w:numPr>
          <w:ilvl w:val="1"/>
          <w:numId w:val="14"/>
        </w:numPr>
      </w:pPr>
      <w:r w:rsidRPr="008F3FFE">
        <w:t>Análisis de la marca, público objetivo y competidores.</w:t>
      </w:r>
    </w:p>
    <w:p w14:paraId="753A0C94" w14:textId="77777777" w:rsidR="008F3FFE" w:rsidRPr="008F3FFE" w:rsidRDefault="008F3FFE" w:rsidP="00D20F59">
      <w:pPr>
        <w:numPr>
          <w:ilvl w:val="1"/>
          <w:numId w:val="14"/>
        </w:numPr>
      </w:pPr>
      <w:r w:rsidRPr="008F3FFE">
        <w:t>Definición de objetivos SMART (específicos, medibles, alcanzables, relevantes y temporales).</w:t>
      </w:r>
    </w:p>
    <w:p w14:paraId="4F018313" w14:textId="77777777" w:rsidR="008F3FFE" w:rsidRPr="008F3FFE" w:rsidRDefault="008F3FFE" w:rsidP="00D20F59">
      <w:pPr>
        <w:numPr>
          <w:ilvl w:val="1"/>
          <w:numId w:val="14"/>
        </w:numPr>
      </w:pPr>
      <w:r w:rsidRPr="008F3FFE">
        <w:t xml:space="preserve">Identificación de </w:t>
      </w:r>
      <w:proofErr w:type="spellStart"/>
      <w:r w:rsidRPr="008F3FFE">
        <w:rPr>
          <w:i/>
          <w:iCs/>
        </w:rPr>
        <w:t>buyer</w:t>
      </w:r>
      <w:proofErr w:type="spellEnd"/>
      <w:r w:rsidRPr="008F3FFE">
        <w:rPr>
          <w:i/>
          <w:iCs/>
        </w:rPr>
        <w:t xml:space="preserve"> personas</w:t>
      </w:r>
      <w:r w:rsidRPr="008F3FFE">
        <w:t xml:space="preserve"> y </w:t>
      </w:r>
      <w:proofErr w:type="spellStart"/>
      <w:r w:rsidRPr="008F3FFE">
        <w:rPr>
          <w:i/>
          <w:iCs/>
        </w:rPr>
        <w:t>customer</w:t>
      </w:r>
      <w:proofErr w:type="spellEnd"/>
      <w:r w:rsidRPr="008F3FFE">
        <w:rPr>
          <w:i/>
          <w:iCs/>
        </w:rPr>
        <w:t xml:space="preserve"> </w:t>
      </w:r>
      <w:proofErr w:type="spellStart"/>
      <w:r w:rsidRPr="008F3FFE">
        <w:rPr>
          <w:i/>
          <w:iCs/>
        </w:rPr>
        <w:t>journey</w:t>
      </w:r>
      <w:proofErr w:type="spellEnd"/>
      <w:r w:rsidRPr="008F3FFE">
        <w:t>.</w:t>
      </w:r>
    </w:p>
    <w:p w14:paraId="080E4CBE" w14:textId="77777777" w:rsidR="008F3FFE" w:rsidRPr="008F3FFE" w:rsidRDefault="008F3FFE" w:rsidP="00D20F59">
      <w:pPr>
        <w:numPr>
          <w:ilvl w:val="0"/>
          <w:numId w:val="14"/>
        </w:numPr>
      </w:pPr>
      <w:r w:rsidRPr="008F3FFE">
        <w:rPr>
          <w:b/>
          <w:bCs/>
        </w:rPr>
        <w:t>Investigación de temas y palabras clave (</w:t>
      </w:r>
      <w:proofErr w:type="spellStart"/>
      <w:r w:rsidRPr="008F3FFE">
        <w:rPr>
          <w:b/>
          <w:bCs/>
        </w:rPr>
        <w:t>keyword</w:t>
      </w:r>
      <w:proofErr w:type="spellEnd"/>
      <w:r w:rsidRPr="008F3FFE">
        <w:rPr>
          <w:b/>
          <w:bCs/>
        </w:rPr>
        <w:t xml:space="preserve"> </w:t>
      </w:r>
      <w:proofErr w:type="spellStart"/>
      <w:r w:rsidRPr="008F3FFE">
        <w:rPr>
          <w:b/>
          <w:bCs/>
        </w:rPr>
        <w:t>research</w:t>
      </w:r>
      <w:proofErr w:type="spellEnd"/>
      <w:r w:rsidRPr="008F3FFE">
        <w:rPr>
          <w:b/>
          <w:bCs/>
        </w:rPr>
        <w:t>)</w:t>
      </w:r>
    </w:p>
    <w:p w14:paraId="27A2CA86" w14:textId="77777777" w:rsidR="008F3FFE" w:rsidRPr="008F3FFE" w:rsidRDefault="008F3FFE" w:rsidP="00D20F59">
      <w:pPr>
        <w:numPr>
          <w:ilvl w:val="1"/>
          <w:numId w:val="14"/>
        </w:numPr>
      </w:pPr>
      <w:r w:rsidRPr="008F3FFE">
        <w:t xml:space="preserve">Uso de herramientas como Google </w:t>
      </w:r>
      <w:proofErr w:type="spellStart"/>
      <w:r w:rsidRPr="008F3FFE">
        <w:t>Keyword</w:t>
      </w:r>
      <w:proofErr w:type="spellEnd"/>
      <w:r w:rsidRPr="008F3FFE">
        <w:t xml:space="preserve"> </w:t>
      </w:r>
      <w:proofErr w:type="spellStart"/>
      <w:r w:rsidRPr="008F3FFE">
        <w:t>Planner</w:t>
      </w:r>
      <w:proofErr w:type="spellEnd"/>
      <w:r w:rsidRPr="008F3FFE">
        <w:t xml:space="preserve"> o </w:t>
      </w:r>
      <w:proofErr w:type="spellStart"/>
      <w:r w:rsidRPr="008F3FFE">
        <w:t>SEMrush</w:t>
      </w:r>
      <w:proofErr w:type="spellEnd"/>
      <w:r w:rsidRPr="008F3FFE">
        <w:t xml:space="preserve"> para descubrir temas relevantes.</w:t>
      </w:r>
    </w:p>
    <w:p w14:paraId="2B4044AE" w14:textId="77777777" w:rsidR="008F3FFE" w:rsidRPr="008F3FFE" w:rsidRDefault="008F3FFE" w:rsidP="00D20F59">
      <w:pPr>
        <w:numPr>
          <w:ilvl w:val="1"/>
          <w:numId w:val="14"/>
        </w:numPr>
      </w:pPr>
      <w:r w:rsidRPr="008F3FFE">
        <w:t>En el contexto nicaragüense, términos como “turismo ecológico en Matagalpa” o “automatización industrial en Managua” pueden guiar estrategias de contenido.</w:t>
      </w:r>
    </w:p>
    <w:p w14:paraId="5B97A46C" w14:textId="77777777" w:rsidR="008F3FFE" w:rsidRPr="008F3FFE" w:rsidRDefault="008F3FFE" w:rsidP="00D20F59">
      <w:pPr>
        <w:numPr>
          <w:ilvl w:val="0"/>
          <w:numId w:val="14"/>
        </w:numPr>
        <w:rPr>
          <w:lang w:val="en-US"/>
        </w:rPr>
      </w:pPr>
      <w:proofErr w:type="spellStart"/>
      <w:r w:rsidRPr="008F3FFE">
        <w:rPr>
          <w:b/>
          <w:bCs/>
          <w:lang w:val="en-US"/>
        </w:rPr>
        <w:t>Creación</w:t>
      </w:r>
      <w:proofErr w:type="spellEnd"/>
      <w:r w:rsidRPr="008F3FFE">
        <w:rPr>
          <w:b/>
          <w:bCs/>
          <w:lang w:val="en-US"/>
        </w:rPr>
        <w:t xml:space="preserve"> de </w:t>
      </w:r>
      <w:proofErr w:type="spellStart"/>
      <w:r w:rsidRPr="008F3FFE">
        <w:rPr>
          <w:b/>
          <w:bCs/>
          <w:lang w:val="en-US"/>
        </w:rPr>
        <w:t>contenido</w:t>
      </w:r>
      <w:proofErr w:type="spellEnd"/>
    </w:p>
    <w:p w14:paraId="638B9B93" w14:textId="77777777" w:rsidR="008F3FFE" w:rsidRPr="008F3FFE" w:rsidRDefault="008F3FFE" w:rsidP="00D20F59">
      <w:pPr>
        <w:numPr>
          <w:ilvl w:val="1"/>
          <w:numId w:val="14"/>
        </w:numPr>
      </w:pPr>
      <w:r w:rsidRPr="008F3FFE">
        <w:t>Producción de textos, videos, gráficos, podcasts o materiales descargables.</w:t>
      </w:r>
    </w:p>
    <w:p w14:paraId="7DDC3628" w14:textId="77777777" w:rsidR="008F3FFE" w:rsidRPr="008F3FFE" w:rsidRDefault="008F3FFE" w:rsidP="00D20F59">
      <w:pPr>
        <w:numPr>
          <w:ilvl w:val="1"/>
          <w:numId w:val="14"/>
        </w:numPr>
      </w:pPr>
      <w:r w:rsidRPr="008F3FFE">
        <w:t xml:space="preserve">Aplicar técnicas de redacción SEO, </w:t>
      </w:r>
      <w:proofErr w:type="spellStart"/>
      <w:r w:rsidRPr="008F3FFE">
        <w:t>storytelling</w:t>
      </w:r>
      <w:proofErr w:type="spellEnd"/>
      <w:r w:rsidRPr="008F3FFE">
        <w:t xml:space="preserve"> y marketing emocional.</w:t>
      </w:r>
    </w:p>
    <w:p w14:paraId="0416A1FC" w14:textId="77777777" w:rsidR="008F3FFE" w:rsidRPr="008F3FFE" w:rsidRDefault="008F3FFE" w:rsidP="00D20F59">
      <w:pPr>
        <w:numPr>
          <w:ilvl w:val="0"/>
          <w:numId w:val="14"/>
        </w:numPr>
        <w:rPr>
          <w:lang w:val="en-US"/>
        </w:rPr>
      </w:pPr>
      <w:proofErr w:type="spellStart"/>
      <w:r w:rsidRPr="008F3FFE">
        <w:rPr>
          <w:b/>
          <w:bCs/>
          <w:lang w:val="en-US"/>
        </w:rPr>
        <w:t>Distribución</w:t>
      </w:r>
      <w:proofErr w:type="spellEnd"/>
      <w:r w:rsidRPr="008F3FFE">
        <w:rPr>
          <w:b/>
          <w:bCs/>
          <w:lang w:val="en-US"/>
        </w:rPr>
        <w:t xml:space="preserve"> y </w:t>
      </w:r>
      <w:proofErr w:type="spellStart"/>
      <w:r w:rsidRPr="008F3FFE">
        <w:rPr>
          <w:b/>
          <w:bCs/>
          <w:lang w:val="en-US"/>
        </w:rPr>
        <w:t>promoción</w:t>
      </w:r>
      <w:proofErr w:type="spellEnd"/>
    </w:p>
    <w:p w14:paraId="7350E0FD" w14:textId="77777777" w:rsidR="008F3FFE" w:rsidRPr="008F3FFE" w:rsidRDefault="008F3FFE" w:rsidP="00D20F59">
      <w:pPr>
        <w:numPr>
          <w:ilvl w:val="1"/>
          <w:numId w:val="14"/>
        </w:numPr>
      </w:pPr>
      <w:r w:rsidRPr="008F3FFE">
        <w:t xml:space="preserve">Publicación en canales propios (blogs, redes sociales, email marketing) y pagados (anuncios, </w:t>
      </w:r>
      <w:proofErr w:type="spellStart"/>
      <w:r w:rsidRPr="008F3FFE">
        <w:t>influencers</w:t>
      </w:r>
      <w:proofErr w:type="spellEnd"/>
      <w:r w:rsidRPr="008F3FFE">
        <w:t>).</w:t>
      </w:r>
    </w:p>
    <w:p w14:paraId="00D43CB4" w14:textId="77777777" w:rsidR="008F3FFE" w:rsidRPr="008F3FFE" w:rsidRDefault="008F3FFE" w:rsidP="00D20F59">
      <w:pPr>
        <w:numPr>
          <w:ilvl w:val="1"/>
          <w:numId w:val="14"/>
        </w:numPr>
      </w:pPr>
      <w:r w:rsidRPr="008F3FFE">
        <w:t xml:space="preserve">Uso de estrategias de </w:t>
      </w:r>
      <w:proofErr w:type="spellStart"/>
      <w:r w:rsidRPr="008F3FFE">
        <w:rPr>
          <w:i/>
          <w:iCs/>
        </w:rPr>
        <w:t>repurposing</w:t>
      </w:r>
      <w:proofErr w:type="spellEnd"/>
      <w:r w:rsidRPr="008F3FFE">
        <w:t xml:space="preserve"> (reutilizar un contenido en varios formatos).</w:t>
      </w:r>
    </w:p>
    <w:p w14:paraId="6929835B" w14:textId="77777777" w:rsidR="008F3FFE" w:rsidRPr="008F3FFE" w:rsidRDefault="008F3FFE" w:rsidP="00D20F59">
      <w:pPr>
        <w:numPr>
          <w:ilvl w:val="0"/>
          <w:numId w:val="14"/>
        </w:numPr>
        <w:rPr>
          <w:lang w:val="en-US"/>
        </w:rPr>
      </w:pPr>
      <w:proofErr w:type="spellStart"/>
      <w:r w:rsidRPr="008F3FFE">
        <w:rPr>
          <w:b/>
          <w:bCs/>
          <w:lang w:val="en-US"/>
        </w:rPr>
        <w:t>Medición</w:t>
      </w:r>
      <w:proofErr w:type="spellEnd"/>
      <w:r w:rsidRPr="008F3FFE">
        <w:rPr>
          <w:b/>
          <w:bCs/>
          <w:lang w:val="en-US"/>
        </w:rPr>
        <w:t xml:space="preserve"> y </w:t>
      </w:r>
      <w:proofErr w:type="spellStart"/>
      <w:r w:rsidRPr="008F3FFE">
        <w:rPr>
          <w:b/>
          <w:bCs/>
          <w:lang w:val="en-US"/>
        </w:rPr>
        <w:t>análisis</w:t>
      </w:r>
      <w:proofErr w:type="spellEnd"/>
    </w:p>
    <w:p w14:paraId="78A11C36" w14:textId="77777777" w:rsidR="008F3FFE" w:rsidRPr="008F3FFE" w:rsidRDefault="008F3FFE" w:rsidP="00D20F59">
      <w:pPr>
        <w:numPr>
          <w:ilvl w:val="1"/>
          <w:numId w:val="14"/>
        </w:numPr>
      </w:pPr>
      <w:r w:rsidRPr="008F3FFE">
        <w:t xml:space="preserve">Evaluar métricas como tráfico web, tiempo de permanencia, conversiones, ROI del contenido y </w:t>
      </w:r>
      <w:proofErr w:type="spellStart"/>
      <w:r w:rsidRPr="008F3FFE">
        <w:t>engagement</w:t>
      </w:r>
      <w:proofErr w:type="spellEnd"/>
      <w:r w:rsidRPr="008F3FFE">
        <w:t xml:space="preserve"> en redes.</w:t>
      </w:r>
    </w:p>
    <w:p w14:paraId="57C44D56" w14:textId="77777777" w:rsidR="008F3FFE" w:rsidRPr="008F3FFE" w:rsidRDefault="008F3FFE" w:rsidP="00D20F59">
      <w:pPr>
        <w:numPr>
          <w:ilvl w:val="1"/>
          <w:numId w:val="14"/>
        </w:numPr>
        <w:rPr>
          <w:lang w:val="en-US"/>
        </w:rPr>
      </w:pPr>
      <w:proofErr w:type="spellStart"/>
      <w:r w:rsidRPr="008F3FFE">
        <w:rPr>
          <w:lang w:val="en-US"/>
        </w:rPr>
        <w:t>Herramientas</w:t>
      </w:r>
      <w:proofErr w:type="spellEnd"/>
      <w:r w:rsidRPr="008F3FFE">
        <w:rPr>
          <w:lang w:val="en-US"/>
        </w:rPr>
        <w:t xml:space="preserve">: Google Analytics, HubSpot, </w:t>
      </w:r>
      <w:proofErr w:type="spellStart"/>
      <w:r w:rsidRPr="008F3FFE">
        <w:rPr>
          <w:lang w:val="en-US"/>
        </w:rPr>
        <w:t>Metricool</w:t>
      </w:r>
      <w:proofErr w:type="spellEnd"/>
      <w:r w:rsidRPr="008F3FFE">
        <w:rPr>
          <w:lang w:val="en-US"/>
        </w:rPr>
        <w:t>, SEMrush.</w:t>
      </w:r>
    </w:p>
    <w:p w14:paraId="20D7B0B0" w14:textId="77777777" w:rsidR="008F3FFE" w:rsidRPr="008F3FFE" w:rsidRDefault="008F3FFE" w:rsidP="00D20F59">
      <w:pPr>
        <w:numPr>
          <w:ilvl w:val="0"/>
          <w:numId w:val="14"/>
        </w:numPr>
        <w:rPr>
          <w:lang w:val="en-US"/>
        </w:rPr>
      </w:pPr>
      <w:proofErr w:type="spellStart"/>
      <w:r w:rsidRPr="008F3FFE">
        <w:rPr>
          <w:b/>
          <w:bCs/>
          <w:lang w:val="en-US"/>
        </w:rPr>
        <w:t>Optimización</w:t>
      </w:r>
      <w:proofErr w:type="spellEnd"/>
      <w:r w:rsidRPr="008F3FFE">
        <w:rPr>
          <w:b/>
          <w:bCs/>
          <w:lang w:val="en-US"/>
        </w:rPr>
        <w:t xml:space="preserve"> y </w:t>
      </w:r>
      <w:proofErr w:type="spellStart"/>
      <w:r w:rsidRPr="008F3FFE">
        <w:rPr>
          <w:b/>
          <w:bCs/>
          <w:lang w:val="en-US"/>
        </w:rPr>
        <w:t>mejora</w:t>
      </w:r>
      <w:proofErr w:type="spellEnd"/>
      <w:r w:rsidRPr="008F3FFE">
        <w:rPr>
          <w:b/>
          <w:bCs/>
          <w:lang w:val="en-US"/>
        </w:rPr>
        <w:t xml:space="preserve"> continua</w:t>
      </w:r>
    </w:p>
    <w:p w14:paraId="0DA21E9E" w14:textId="77777777" w:rsidR="008F3FFE" w:rsidRPr="008F3FFE" w:rsidRDefault="008F3FFE" w:rsidP="00D20F59">
      <w:pPr>
        <w:numPr>
          <w:ilvl w:val="1"/>
          <w:numId w:val="14"/>
        </w:numPr>
      </w:pPr>
      <w:r w:rsidRPr="008F3FFE">
        <w:lastRenderedPageBreak/>
        <w:t>Revisión periódica de resultados, actualización de contenidos y adaptación a cambios de algoritmo o tendencias.</w:t>
      </w:r>
    </w:p>
    <w:p w14:paraId="227CA36A" w14:textId="5A51EFC5" w:rsidR="008F3FFE" w:rsidRPr="006E2440" w:rsidRDefault="008F3FFE" w:rsidP="00D20F59">
      <w:pPr>
        <w:numPr>
          <w:ilvl w:val="1"/>
          <w:numId w:val="14"/>
        </w:numPr>
        <w:rPr>
          <w:lang w:val="es-ES"/>
        </w:rPr>
      </w:pPr>
      <w:r w:rsidRPr="008F3FFE">
        <w:t>La optimización constante es esencial, ya que un contenido “vivo” mantiene su valor SEO y relevancia en el tiempo.</w:t>
      </w:r>
    </w:p>
    <w:p w14:paraId="7E3CDC1C" w14:textId="77777777" w:rsidR="0099021D" w:rsidRPr="006E2440" w:rsidRDefault="0099021D" w:rsidP="0099021D">
      <w:pPr>
        <w:rPr>
          <w:lang w:val="es-ES"/>
        </w:rPr>
      </w:pPr>
    </w:p>
    <w:p w14:paraId="2295D647" w14:textId="77777777" w:rsidR="008F3FFE" w:rsidRPr="008F3FFE" w:rsidRDefault="008F3FFE" w:rsidP="008F3FFE">
      <w:pPr>
        <w:rPr>
          <w:b/>
          <w:bCs/>
        </w:rPr>
      </w:pPr>
      <w:r w:rsidRPr="008F3FFE">
        <w:rPr>
          <w:b/>
          <w:bCs/>
        </w:rPr>
        <w:t>5. Estrategia de contenidos: pilares fundamentales</w:t>
      </w:r>
    </w:p>
    <w:p w14:paraId="694A212E" w14:textId="77777777" w:rsidR="008F3FFE" w:rsidRPr="008F3FFE" w:rsidRDefault="008F3FFE" w:rsidP="008F3FFE">
      <w:r w:rsidRPr="008F3FFE">
        <w:t>Una estrategia sólida de marketing de contenidos se sustenta en tres pilares esenciales:</w:t>
      </w:r>
    </w:p>
    <w:p w14:paraId="5BE7D52D" w14:textId="77777777" w:rsidR="008F3FFE" w:rsidRPr="008F3FFE" w:rsidRDefault="008F3FFE" w:rsidP="00D20F59">
      <w:pPr>
        <w:numPr>
          <w:ilvl w:val="0"/>
          <w:numId w:val="15"/>
        </w:numPr>
      </w:pPr>
      <w:r w:rsidRPr="008F3FFE">
        <w:rPr>
          <w:b/>
          <w:bCs/>
        </w:rPr>
        <w:t>Relevancia:</w:t>
      </w:r>
      <w:r w:rsidRPr="008F3FFE">
        <w:t xml:space="preserve"> el contenido debe responder a una necesidad real del público.</w:t>
      </w:r>
    </w:p>
    <w:p w14:paraId="67E9F5AA" w14:textId="77777777" w:rsidR="008F3FFE" w:rsidRPr="008F3FFE" w:rsidRDefault="008F3FFE" w:rsidP="00D20F59">
      <w:pPr>
        <w:numPr>
          <w:ilvl w:val="0"/>
          <w:numId w:val="15"/>
        </w:numPr>
      </w:pPr>
      <w:r w:rsidRPr="008F3FFE">
        <w:rPr>
          <w:b/>
          <w:bCs/>
        </w:rPr>
        <w:t>Consistencia:</w:t>
      </w:r>
      <w:r w:rsidRPr="008F3FFE">
        <w:t xml:space="preserve"> la publicación regular genera confianza y hábito de consumo.</w:t>
      </w:r>
    </w:p>
    <w:p w14:paraId="15825E31" w14:textId="77777777" w:rsidR="008F3FFE" w:rsidRPr="008F3FFE" w:rsidRDefault="008F3FFE" w:rsidP="00D20F59">
      <w:pPr>
        <w:numPr>
          <w:ilvl w:val="0"/>
          <w:numId w:val="15"/>
        </w:numPr>
      </w:pPr>
      <w:r w:rsidRPr="008F3FFE">
        <w:rPr>
          <w:b/>
          <w:bCs/>
        </w:rPr>
        <w:t>Autenticidad:</w:t>
      </w:r>
      <w:r w:rsidRPr="008F3FFE">
        <w:t xml:space="preserve"> la voz de la marca debe ser coherente y humana, no una copia de otros.</w:t>
      </w:r>
    </w:p>
    <w:p w14:paraId="2FF9E002" w14:textId="77FFD27F" w:rsidR="008F3FFE" w:rsidRPr="006E2440" w:rsidRDefault="008F3FFE" w:rsidP="008F3FFE">
      <w:pPr>
        <w:rPr>
          <w:lang w:val="es-ES"/>
        </w:rPr>
      </w:pPr>
      <w:r w:rsidRPr="008F3FFE">
        <w:t xml:space="preserve">Por ejemplo, una empresa tecnológica nicaragüense que desarrolla sistemas de gestión podría publicar artículos semanales sobre </w:t>
      </w:r>
      <w:r w:rsidRPr="008F3FFE">
        <w:rPr>
          <w:i/>
          <w:iCs/>
        </w:rPr>
        <w:t xml:space="preserve">transformación digital en </w:t>
      </w:r>
      <w:proofErr w:type="spellStart"/>
      <w:r w:rsidRPr="008F3FFE">
        <w:rPr>
          <w:i/>
          <w:iCs/>
        </w:rPr>
        <w:t>PYMEs</w:t>
      </w:r>
      <w:proofErr w:type="spellEnd"/>
      <w:r w:rsidRPr="008F3FFE">
        <w:t xml:space="preserve">, acompañados de casos de éxito locales. </w:t>
      </w:r>
      <w:r w:rsidRPr="006E2440">
        <w:rPr>
          <w:lang w:val="es-ES"/>
        </w:rPr>
        <w:t>Esta coherencia fortalece su autoridad y mejora el SEO.</w:t>
      </w:r>
    </w:p>
    <w:p w14:paraId="7BB2DB43" w14:textId="77777777" w:rsidR="0099021D" w:rsidRPr="006E2440" w:rsidRDefault="0099021D" w:rsidP="008F3FFE">
      <w:pPr>
        <w:rPr>
          <w:lang w:val="es-ES"/>
        </w:rPr>
      </w:pPr>
    </w:p>
    <w:p w14:paraId="2013848B" w14:textId="77777777" w:rsidR="008F3FFE" w:rsidRPr="008F3FFE" w:rsidRDefault="008F3FFE" w:rsidP="008F3FFE">
      <w:pPr>
        <w:rPr>
          <w:b/>
          <w:bCs/>
        </w:rPr>
      </w:pPr>
      <w:r w:rsidRPr="008F3FFE">
        <w:rPr>
          <w:b/>
          <w:bCs/>
        </w:rPr>
        <w:t>6. Herramientas tecnológicas para gestionar contenido</w:t>
      </w:r>
    </w:p>
    <w:p w14:paraId="27D09DD7" w14:textId="77777777" w:rsidR="008F3FFE" w:rsidRPr="008F3FFE" w:rsidRDefault="008F3FFE" w:rsidP="008F3FFE">
      <w:pPr>
        <w:rPr>
          <w:lang w:val="en-US"/>
        </w:rPr>
      </w:pPr>
      <w:r w:rsidRPr="008F3FFE">
        <w:t xml:space="preserve">Las herramientas digitales facilitan la planificación, publicación y análisis del contenido. </w:t>
      </w:r>
      <w:proofErr w:type="spellStart"/>
      <w:r w:rsidRPr="008F3FFE">
        <w:rPr>
          <w:lang w:val="en-US"/>
        </w:rPr>
        <w:t>Algunas</w:t>
      </w:r>
      <w:proofErr w:type="spellEnd"/>
      <w:r w:rsidRPr="008F3FFE">
        <w:rPr>
          <w:lang w:val="en-US"/>
        </w:rPr>
        <w:t xml:space="preserve"> de las </w:t>
      </w:r>
      <w:proofErr w:type="spellStart"/>
      <w:r w:rsidRPr="008F3FFE">
        <w:rPr>
          <w:lang w:val="en-US"/>
        </w:rPr>
        <w:t>más</w:t>
      </w:r>
      <w:proofErr w:type="spellEnd"/>
      <w:r w:rsidRPr="008F3FFE">
        <w:rPr>
          <w:lang w:val="en-US"/>
        </w:rPr>
        <w:t xml:space="preserve"> </w:t>
      </w:r>
      <w:proofErr w:type="spellStart"/>
      <w:r w:rsidRPr="008F3FFE">
        <w:rPr>
          <w:lang w:val="en-US"/>
        </w:rPr>
        <w:t>usadas</w:t>
      </w:r>
      <w:proofErr w:type="spellEnd"/>
      <w:r w:rsidRPr="008F3FFE">
        <w:rPr>
          <w:lang w:val="en-US"/>
        </w:rPr>
        <w:t xml:space="preserve"> </w:t>
      </w:r>
      <w:proofErr w:type="spellStart"/>
      <w:r w:rsidRPr="008F3FFE">
        <w:rPr>
          <w:lang w:val="en-US"/>
        </w:rPr>
        <w:t>incluyen</w:t>
      </w:r>
      <w:proofErr w:type="spellEnd"/>
      <w:r w:rsidRPr="008F3FFE">
        <w:rPr>
          <w:lang w:val="en-US"/>
        </w:rPr>
        <w:t>:</w:t>
      </w:r>
    </w:p>
    <w:p w14:paraId="094416AD" w14:textId="77777777" w:rsidR="008F3FFE" w:rsidRPr="008F3FFE" w:rsidRDefault="008F3FFE" w:rsidP="00D20F59">
      <w:pPr>
        <w:numPr>
          <w:ilvl w:val="0"/>
          <w:numId w:val="16"/>
        </w:numPr>
      </w:pPr>
      <w:r w:rsidRPr="008F3FFE">
        <w:rPr>
          <w:b/>
          <w:bCs/>
        </w:rPr>
        <w:t>HubSpot CMS:</w:t>
      </w:r>
      <w:r w:rsidRPr="008F3FFE">
        <w:t xml:space="preserve"> integra CRM y automatización de contenido.</w:t>
      </w:r>
    </w:p>
    <w:p w14:paraId="1426AEF6" w14:textId="77777777" w:rsidR="008F3FFE" w:rsidRPr="008F3FFE" w:rsidRDefault="008F3FFE" w:rsidP="00D20F59">
      <w:pPr>
        <w:numPr>
          <w:ilvl w:val="0"/>
          <w:numId w:val="16"/>
        </w:numPr>
      </w:pPr>
      <w:r w:rsidRPr="008F3FFE">
        <w:rPr>
          <w:b/>
          <w:bCs/>
        </w:rPr>
        <w:t>WordPress:</w:t>
      </w:r>
      <w:r w:rsidRPr="008F3FFE">
        <w:t xml:space="preserve"> gestor de contenidos flexible con </w:t>
      </w:r>
      <w:proofErr w:type="spellStart"/>
      <w:r w:rsidRPr="008F3FFE">
        <w:t>plugins</w:t>
      </w:r>
      <w:proofErr w:type="spellEnd"/>
      <w:r w:rsidRPr="008F3FFE">
        <w:t xml:space="preserve"> SEO.</w:t>
      </w:r>
    </w:p>
    <w:p w14:paraId="2B12CB1E" w14:textId="77777777" w:rsidR="008F3FFE" w:rsidRPr="008F3FFE" w:rsidRDefault="008F3FFE" w:rsidP="00D20F59">
      <w:pPr>
        <w:numPr>
          <w:ilvl w:val="0"/>
          <w:numId w:val="16"/>
        </w:numPr>
      </w:pPr>
      <w:proofErr w:type="spellStart"/>
      <w:r w:rsidRPr="008F3FFE">
        <w:rPr>
          <w:b/>
          <w:bCs/>
        </w:rPr>
        <w:t>Canva</w:t>
      </w:r>
      <w:proofErr w:type="spellEnd"/>
      <w:r w:rsidRPr="008F3FFE">
        <w:rPr>
          <w:b/>
          <w:bCs/>
        </w:rPr>
        <w:t xml:space="preserve"> y Adobe Express:</w:t>
      </w:r>
      <w:r w:rsidRPr="008F3FFE">
        <w:t xml:space="preserve"> creación de elementos visuales.</w:t>
      </w:r>
    </w:p>
    <w:p w14:paraId="0B06F6C6" w14:textId="77777777" w:rsidR="008F3FFE" w:rsidRPr="008F3FFE" w:rsidRDefault="008F3FFE" w:rsidP="00D20F59">
      <w:pPr>
        <w:numPr>
          <w:ilvl w:val="0"/>
          <w:numId w:val="16"/>
        </w:numPr>
      </w:pPr>
      <w:r w:rsidRPr="008F3FFE">
        <w:rPr>
          <w:b/>
          <w:bCs/>
        </w:rPr>
        <w:t>Hootsuite / Buffer:</w:t>
      </w:r>
      <w:r w:rsidRPr="008F3FFE">
        <w:t xml:space="preserve"> gestión y programación de redes sociales.</w:t>
      </w:r>
    </w:p>
    <w:p w14:paraId="2535B83D" w14:textId="77777777" w:rsidR="008F3FFE" w:rsidRPr="008F3FFE" w:rsidRDefault="008F3FFE" w:rsidP="00D20F59">
      <w:pPr>
        <w:numPr>
          <w:ilvl w:val="0"/>
          <w:numId w:val="16"/>
        </w:numPr>
      </w:pPr>
      <w:proofErr w:type="spellStart"/>
      <w:r w:rsidRPr="008F3FFE">
        <w:rPr>
          <w:b/>
          <w:bCs/>
        </w:rPr>
        <w:t>Metricool</w:t>
      </w:r>
      <w:proofErr w:type="spellEnd"/>
      <w:r w:rsidRPr="008F3FFE">
        <w:rPr>
          <w:b/>
          <w:bCs/>
        </w:rPr>
        <w:t>:</w:t>
      </w:r>
      <w:r w:rsidRPr="008F3FFE">
        <w:t xml:space="preserve"> análisis de rendimiento multicanal.</w:t>
      </w:r>
    </w:p>
    <w:p w14:paraId="59798113" w14:textId="04AA4DC6" w:rsidR="008F3FFE" w:rsidRPr="006E2440" w:rsidRDefault="008F3FFE" w:rsidP="008F3FFE">
      <w:pPr>
        <w:rPr>
          <w:lang w:val="es-ES"/>
        </w:rPr>
      </w:pPr>
      <w:r w:rsidRPr="008F3FFE">
        <w:t xml:space="preserve">Ejemplo docente: los estudiantes pueden utilizar </w:t>
      </w:r>
      <w:proofErr w:type="spellStart"/>
      <w:r w:rsidRPr="008F3FFE">
        <w:rPr>
          <w:b/>
          <w:bCs/>
        </w:rPr>
        <w:t>Canva</w:t>
      </w:r>
      <w:proofErr w:type="spellEnd"/>
      <w:r w:rsidRPr="008F3FFE">
        <w:rPr>
          <w:b/>
          <w:bCs/>
        </w:rPr>
        <w:t xml:space="preserve"> + WordPress + </w:t>
      </w:r>
      <w:proofErr w:type="spellStart"/>
      <w:r w:rsidRPr="008F3FFE">
        <w:rPr>
          <w:b/>
          <w:bCs/>
        </w:rPr>
        <w:t>Metricool</w:t>
      </w:r>
      <w:proofErr w:type="spellEnd"/>
      <w:r w:rsidRPr="008F3FFE">
        <w:t xml:space="preserve"> para diseñar una mini campaña de contenidos en clase, simulando una estrategia para un emprendimiento local.</w:t>
      </w:r>
    </w:p>
    <w:p w14:paraId="255990A4" w14:textId="77777777" w:rsidR="008F3FFE" w:rsidRPr="008F3FFE" w:rsidRDefault="008F3FFE" w:rsidP="008F3FFE">
      <w:pPr>
        <w:rPr>
          <w:b/>
          <w:bCs/>
        </w:rPr>
      </w:pPr>
      <w:r w:rsidRPr="008F3FFE">
        <w:rPr>
          <w:b/>
          <w:bCs/>
        </w:rPr>
        <w:lastRenderedPageBreak/>
        <w:t>7. Ejemplo práctico aplicado en Nicaragua</w:t>
      </w:r>
    </w:p>
    <w:p w14:paraId="780EBC24" w14:textId="77777777" w:rsidR="008F3FFE" w:rsidRPr="008F3FFE" w:rsidRDefault="008F3FFE" w:rsidP="008F3FFE">
      <w:r w:rsidRPr="008F3FFE">
        <w:rPr>
          <w:b/>
          <w:bCs/>
        </w:rPr>
        <w:t>Caso: “</w:t>
      </w:r>
      <w:proofErr w:type="spellStart"/>
      <w:r w:rsidRPr="008F3FFE">
        <w:rPr>
          <w:b/>
          <w:bCs/>
        </w:rPr>
        <w:t>EcoTur</w:t>
      </w:r>
      <w:proofErr w:type="spellEnd"/>
      <w:r w:rsidRPr="008F3FFE">
        <w:rPr>
          <w:b/>
          <w:bCs/>
        </w:rPr>
        <w:t xml:space="preserve"> León” — emprendimiento de turismo ecológico.</w:t>
      </w:r>
    </w:p>
    <w:p w14:paraId="6854A5BD" w14:textId="77777777" w:rsidR="008F3FFE" w:rsidRPr="008F3FFE" w:rsidRDefault="008F3FFE" w:rsidP="00D20F59">
      <w:pPr>
        <w:numPr>
          <w:ilvl w:val="0"/>
          <w:numId w:val="17"/>
        </w:numPr>
      </w:pPr>
      <w:r w:rsidRPr="008F3FFE">
        <w:rPr>
          <w:b/>
          <w:bCs/>
        </w:rPr>
        <w:t>Diagnóstico:</w:t>
      </w:r>
      <w:r w:rsidRPr="008F3FFE">
        <w:t xml:space="preserve"> la empresa tiene redes sociales </w:t>
      </w:r>
      <w:proofErr w:type="gramStart"/>
      <w:r w:rsidRPr="008F3FFE">
        <w:t>activas</w:t>
      </w:r>
      <w:proofErr w:type="gramEnd"/>
      <w:r w:rsidRPr="008F3FFE">
        <w:t xml:space="preserve"> pero bajo tráfico en su sitio web.</w:t>
      </w:r>
    </w:p>
    <w:p w14:paraId="12673CD3" w14:textId="77777777" w:rsidR="008F3FFE" w:rsidRPr="008F3FFE" w:rsidRDefault="008F3FFE" w:rsidP="00D20F59">
      <w:pPr>
        <w:numPr>
          <w:ilvl w:val="0"/>
          <w:numId w:val="17"/>
        </w:numPr>
        <w:rPr>
          <w:lang w:val="en-US"/>
        </w:rPr>
      </w:pPr>
      <w:proofErr w:type="spellStart"/>
      <w:r w:rsidRPr="008F3FFE">
        <w:rPr>
          <w:b/>
          <w:bCs/>
          <w:lang w:val="en-US"/>
        </w:rPr>
        <w:t>Estrategia</w:t>
      </w:r>
      <w:proofErr w:type="spellEnd"/>
      <w:r w:rsidRPr="008F3FFE">
        <w:rPr>
          <w:b/>
          <w:bCs/>
          <w:lang w:val="en-US"/>
        </w:rPr>
        <w:t xml:space="preserve"> de </w:t>
      </w:r>
      <w:proofErr w:type="spellStart"/>
      <w:r w:rsidRPr="008F3FFE">
        <w:rPr>
          <w:b/>
          <w:bCs/>
          <w:lang w:val="en-US"/>
        </w:rPr>
        <w:t>contenido</w:t>
      </w:r>
      <w:proofErr w:type="spellEnd"/>
      <w:r w:rsidRPr="008F3FFE">
        <w:rPr>
          <w:b/>
          <w:bCs/>
          <w:lang w:val="en-US"/>
        </w:rPr>
        <w:t>:</w:t>
      </w:r>
    </w:p>
    <w:p w14:paraId="1D95131E" w14:textId="77777777" w:rsidR="008F3FFE" w:rsidRPr="008F3FFE" w:rsidRDefault="008F3FFE" w:rsidP="00D20F59">
      <w:pPr>
        <w:numPr>
          <w:ilvl w:val="1"/>
          <w:numId w:val="17"/>
        </w:numPr>
      </w:pPr>
      <w:r w:rsidRPr="008F3FFE">
        <w:rPr>
          <w:b/>
          <w:bCs/>
        </w:rPr>
        <w:t>TOFU:</w:t>
      </w:r>
      <w:r w:rsidRPr="008F3FFE">
        <w:t xml:space="preserve"> artículos sobre </w:t>
      </w:r>
      <w:r w:rsidRPr="008F3FFE">
        <w:rPr>
          <w:i/>
          <w:iCs/>
        </w:rPr>
        <w:t>“10 destinos naturales poco conocidos en León”</w:t>
      </w:r>
      <w:r w:rsidRPr="008F3FFE">
        <w:t>.</w:t>
      </w:r>
    </w:p>
    <w:p w14:paraId="7B0B1CAB" w14:textId="77777777" w:rsidR="008F3FFE" w:rsidRPr="008F3FFE" w:rsidRDefault="008F3FFE" w:rsidP="00D20F59">
      <w:pPr>
        <w:numPr>
          <w:ilvl w:val="1"/>
          <w:numId w:val="17"/>
        </w:numPr>
      </w:pPr>
      <w:r w:rsidRPr="008F3FFE">
        <w:rPr>
          <w:b/>
          <w:bCs/>
        </w:rPr>
        <w:t>MOFU:</w:t>
      </w:r>
      <w:r w:rsidRPr="008F3FFE">
        <w:t xml:space="preserve"> guía descargable </w:t>
      </w:r>
      <w:r w:rsidRPr="008F3FFE">
        <w:rPr>
          <w:i/>
          <w:iCs/>
        </w:rPr>
        <w:t>“Cómo planificar tu viaje ecológico en Nicaragua”</w:t>
      </w:r>
      <w:r w:rsidRPr="008F3FFE">
        <w:t xml:space="preserve"> (requiere registro).</w:t>
      </w:r>
    </w:p>
    <w:p w14:paraId="7457C3DB" w14:textId="77777777" w:rsidR="008F3FFE" w:rsidRPr="008F3FFE" w:rsidRDefault="008F3FFE" w:rsidP="00D20F59">
      <w:pPr>
        <w:numPr>
          <w:ilvl w:val="1"/>
          <w:numId w:val="17"/>
        </w:numPr>
      </w:pPr>
      <w:r w:rsidRPr="008F3FFE">
        <w:rPr>
          <w:b/>
          <w:bCs/>
        </w:rPr>
        <w:t>BOFU:</w:t>
      </w:r>
      <w:r w:rsidRPr="008F3FFE">
        <w:t xml:space="preserve"> video testimonial de turistas satisfechos y descuentos para reservas en temporada baja.</w:t>
      </w:r>
    </w:p>
    <w:p w14:paraId="66018C96" w14:textId="77777777" w:rsidR="008F3FFE" w:rsidRPr="008F3FFE" w:rsidRDefault="008F3FFE" w:rsidP="00D20F59">
      <w:pPr>
        <w:numPr>
          <w:ilvl w:val="0"/>
          <w:numId w:val="17"/>
        </w:numPr>
      </w:pPr>
      <w:r w:rsidRPr="008F3FFE">
        <w:rPr>
          <w:b/>
          <w:bCs/>
        </w:rPr>
        <w:t>Medición:</w:t>
      </w:r>
      <w:r w:rsidRPr="008F3FFE">
        <w:t xml:space="preserve"> tráfico orgánico mensual, leads captados y reservas concretadas.</w:t>
      </w:r>
    </w:p>
    <w:p w14:paraId="647B4336" w14:textId="77777777" w:rsidR="008F3FFE" w:rsidRPr="008F3FFE" w:rsidRDefault="008F3FFE" w:rsidP="00D20F59">
      <w:pPr>
        <w:numPr>
          <w:ilvl w:val="0"/>
          <w:numId w:val="17"/>
        </w:numPr>
      </w:pPr>
      <w:r w:rsidRPr="008F3FFE">
        <w:rPr>
          <w:b/>
          <w:bCs/>
        </w:rPr>
        <w:t>Resultados esperados:</w:t>
      </w:r>
      <w:r w:rsidRPr="008F3FFE">
        <w:t xml:space="preserve"> +40 % de tráfico web y +15 % en conversiones en tres meses.</w:t>
      </w:r>
    </w:p>
    <w:p w14:paraId="6460085D" w14:textId="77777777" w:rsidR="000E1058" w:rsidRDefault="000E1058" w:rsidP="008F3FFE"/>
    <w:p w14:paraId="72F77D0E" w14:textId="06E6FA46" w:rsidR="008F3FFE" w:rsidRPr="006E2440" w:rsidRDefault="008F3FFE" w:rsidP="008F3FFE">
      <w:pPr>
        <w:rPr>
          <w:lang w:val="es-ES"/>
        </w:rPr>
      </w:pPr>
      <w:r w:rsidRPr="008F3FFE">
        <w:t xml:space="preserve">Este ejemplo ilustra cómo los principios del </w:t>
      </w:r>
      <w:proofErr w:type="spellStart"/>
      <w:r w:rsidRPr="008F3FFE">
        <w:t>content</w:t>
      </w:r>
      <w:proofErr w:type="spellEnd"/>
      <w:r w:rsidRPr="008F3FFE">
        <w:t xml:space="preserve"> marketing pueden aplicarse en </w:t>
      </w:r>
      <w:proofErr w:type="spellStart"/>
      <w:r w:rsidRPr="008F3FFE">
        <w:t>PYMEs</w:t>
      </w:r>
      <w:proofErr w:type="spellEnd"/>
      <w:r w:rsidRPr="008F3FFE">
        <w:t xml:space="preserve"> locales con recursos limitados, priorizando creatividad y valor.</w:t>
      </w:r>
    </w:p>
    <w:p w14:paraId="5B4F33F6" w14:textId="77777777" w:rsidR="000E1058" w:rsidRPr="006E2440" w:rsidRDefault="000E1058" w:rsidP="008F3FFE">
      <w:pPr>
        <w:rPr>
          <w:lang w:val="es-ES"/>
        </w:rPr>
      </w:pPr>
    </w:p>
    <w:p w14:paraId="2C5D82E0" w14:textId="77777777" w:rsidR="000E1058" w:rsidRPr="006E2440" w:rsidRDefault="000E1058" w:rsidP="008F3FFE">
      <w:pPr>
        <w:rPr>
          <w:lang w:val="es-ES"/>
        </w:rPr>
      </w:pPr>
    </w:p>
    <w:p w14:paraId="3B2D812C" w14:textId="77777777" w:rsidR="000E1058" w:rsidRPr="006E2440" w:rsidRDefault="000E1058" w:rsidP="008F3FFE">
      <w:pPr>
        <w:rPr>
          <w:lang w:val="es-ES"/>
        </w:rPr>
      </w:pPr>
    </w:p>
    <w:p w14:paraId="1EA12CDE" w14:textId="77777777" w:rsidR="000E1058" w:rsidRPr="006E2440" w:rsidRDefault="000E1058" w:rsidP="008F3FFE">
      <w:pPr>
        <w:rPr>
          <w:lang w:val="es-ES"/>
        </w:rPr>
      </w:pPr>
    </w:p>
    <w:p w14:paraId="2B9C414C" w14:textId="77777777" w:rsidR="000E1058" w:rsidRPr="006E2440" w:rsidRDefault="000E1058" w:rsidP="008F3FFE">
      <w:pPr>
        <w:rPr>
          <w:lang w:val="es-ES"/>
        </w:rPr>
      </w:pPr>
    </w:p>
    <w:p w14:paraId="2495003A" w14:textId="77777777" w:rsidR="000E1058" w:rsidRPr="006E2440" w:rsidRDefault="000E1058" w:rsidP="008F3FFE">
      <w:pPr>
        <w:rPr>
          <w:lang w:val="es-ES"/>
        </w:rPr>
      </w:pPr>
    </w:p>
    <w:p w14:paraId="5C5F76A1" w14:textId="77777777" w:rsidR="000E1058" w:rsidRPr="006E2440" w:rsidRDefault="000E1058" w:rsidP="008F3FFE">
      <w:pPr>
        <w:rPr>
          <w:lang w:val="es-ES"/>
        </w:rPr>
      </w:pPr>
    </w:p>
    <w:p w14:paraId="00C42B0A" w14:textId="77777777" w:rsidR="000E1058" w:rsidRPr="006E2440" w:rsidRDefault="000E1058" w:rsidP="008F3FFE">
      <w:pPr>
        <w:rPr>
          <w:lang w:val="es-ES"/>
        </w:rPr>
      </w:pPr>
    </w:p>
    <w:p w14:paraId="0B9384BD" w14:textId="77777777" w:rsidR="000E1058" w:rsidRPr="006E2440" w:rsidRDefault="000E1058" w:rsidP="008F3FFE">
      <w:pPr>
        <w:rPr>
          <w:lang w:val="es-ES"/>
        </w:rPr>
      </w:pPr>
    </w:p>
    <w:p w14:paraId="0CDFE76A" w14:textId="77777777" w:rsidR="000E1058" w:rsidRPr="006E2440" w:rsidRDefault="000E1058" w:rsidP="008F3FFE">
      <w:pPr>
        <w:rPr>
          <w:lang w:val="es-ES"/>
        </w:rPr>
      </w:pPr>
    </w:p>
    <w:p w14:paraId="780F526D" w14:textId="77777777" w:rsidR="000E1058" w:rsidRPr="006E2440" w:rsidRDefault="000E1058" w:rsidP="008F3FFE">
      <w:pPr>
        <w:rPr>
          <w:lang w:val="es-ES"/>
        </w:rPr>
      </w:pPr>
    </w:p>
    <w:p w14:paraId="1B85885C" w14:textId="77777777" w:rsidR="008F3FFE" w:rsidRPr="008F3FFE" w:rsidRDefault="008F3FFE" w:rsidP="008F3FFE">
      <w:pPr>
        <w:rPr>
          <w:b/>
          <w:bCs/>
        </w:rPr>
      </w:pPr>
      <w:r w:rsidRPr="008F3FFE">
        <w:rPr>
          <w:b/>
          <w:bCs/>
        </w:rPr>
        <w:lastRenderedPageBreak/>
        <w:t>8. Indicadores clave (</w:t>
      </w:r>
      <w:proofErr w:type="spellStart"/>
      <w:r w:rsidRPr="008F3FFE">
        <w:rPr>
          <w:b/>
          <w:bCs/>
        </w:rPr>
        <w:t>KPIs</w:t>
      </w:r>
      <w:proofErr w:type="spellEnd"/>
      <w:r w:rsidRPr="008F3FFE">
        <w:rPr>
          <w:b/>
          <w:bCs/>
        </w:rPr>
        <w:t>)</w:t>
      </w:r>
    </w:p>
    <w:p w14:paraId="6CCCF814" w14:textId="77777777" w:rsidR="008F3FFE" w:rsidRPr="008F3FFE" w:rsidRDefault="008F3FFE" w:rsidP="008F3FFE">
      <w:r w:rsidRPr="008F3FFE">
        <w:t>Los principales indicadores para evaluar una estrategia de contenido son: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572"/>
        <w:gridCol w:w="6266"/>
      </w:tblGrid>
      <w:tr w:rsidR="008F3FFE" w:rsidRPr="008F3FFE" w14:paraId="46E957BE" w14:textId="77777777" w:rsidTr="000E1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E55FC1F" w14:textId="77777777" w:rsidR="008F3FFE" w:rsidRPr="008F3FFE" w:rsidRDefault="008F3FFE" w:rsidP="008F3FFE">
            <w:pPr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8F3FFE">
              <w:rPr>
                <w:b/>
                <w:bCs/>
                <w:sz w:val="20"/>
                <w:szCs w:val="18"/>
                <w:lang w:val="en-US"/>
              </w:rPr>
              <w:t>Indicador</w:t>
            </w:r>
            <w:proofErr w:type="spellEnd"/>
          </w:p>
        </w:tc>
        <w:tc>
          <w:tcPr>
            <w:tcW w:w="0" w:type="auto"/>
            <w:hideMark/>
          </w:tcPr>
          <w:p w14:paraId="13B5F79F" w14:textId="77777777" w:rsidR="008F3FFE" w:rsidRPr="008F3FFE" w:rsidRDefault="008F3FFE" w:rsidP="008F3F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8F3FFE">
              <w:rPr>
                <w:b/>
                <w:bCs/>
                <w:sz w:val="20"/>
                <w:szCs w:val="18"/>
                <w:lang w:val="en-US"/>
              </w:rPr>
              <w:t>Fórmula</w:t>
            </w:r>
            <w:proofErr w:type="spellEnd"/>
            <w:r w:rsidRPr="008F3FFE">
              <w:rPr>
                <w:b/>
                <w:bCs/>
                <w:sz w:val="20"/>
                <w:szCs w:val="18"/>
                <w:lang w:val="en-US"/>
              </w:rPr>
              <w:t xml:space="preserve"> / </w:t>
            </w:r>
            <w:proofErr w:type="spellStart"/>
            <w:r w:rsidRPr="008F3FFE">
              <w:rPr>
                <w:b/>
                <w:bCs/>
                <w:sz w:val="20"/>
                <w:szCs w:val="18"/>
                <w:lang w:val="en-US"/>
              </w:rPr>
              <w:t>Descripción</w:t>
            </w:r>
            <w:proofErr w:type="spellEnd"/>
          </w:p>
        </w:tc>
      </w:tr>
      <w:tr w:rsidR="008F3FFE" w:rsidRPr="008F3FFE" w14:paraId="1B5018FD" w14:textId="77777777" w:rsidTr="000E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7EAB8" w14:textId="77777777" w:rsidR="008F3FFE" w:rsidRPr="008F3FFE" w:rsidRDefault="008F3FFE" w:rsidP="008F3FFE">
            <w:pPr>
              <w:rPr>
                <w:sz w:val="20"/>
                <w:szCs w:val="18"/>
                <w:lang w:val="en-US"/>
              </w:rPr>
            </w:pPr>
            <w:proofErr w:type="spellStart"/>
            <w:r w:rsidRPr="008F3FFE">
              <w:rPr>
                <w:b/>
                <w:bCs/>
                <w:sz w:val="20"/>
                <w:szCs w:val="18"/>
                <w:lang w:val="en-US"/>
              </w:rPr>
              <w:t>Tráfico</w:t>
            </w:r>
            <w:proofErr w:type="spellEnd"/>
            <w:r w:rsidRPr="008F3FFE">
              <w:rPr>
                <w:b/>
                <w:bCs/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8F3FFE">
              <w:rPr>
                <w:b/>
                <w:bCs/>
                <w:sz w:val="20"/>
                <w:szCs w:val="18"/>
                <w:lang w:val="en-US"/>
              </w:rPr>
              <w:t>orgánico</w:t>
            </w:r>
            <w:proofErr w:type="spellEnd"/>
          </w:p>
        </w:tc>
        <w:tc>
          <w:tcPr>
            <w:tcW w:w="0" w:type="auto"/>
            <w:hideMark/>
          </w:tcPr>
          <w:p w14:paraId="76544E63" w14:textId="77777777" w:rsidR="008F3FFE" w:rsidRPr="008F3FFE" w:rsidRDefault="008F3FFE" w:rsidP="008F3F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8F3FFE">
              <w:rPr>
                <w:sz w:val="20"/>
                <w:szCs w:val="18"/>
              </w:rPr>
              <w:t>Visitas procedentes de motores de búsqueda</w:t>
            </w:r>
          </w:p>
        </w:tc>
      </w:tr>
      <w:tr w:rsidR="008F3FFE" w:rsidRPr="008F3FFE" w14:paraId="65029995" w14:textId="77777777" w:rsidTr="000E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B6C03" w14:textId="77777777" w:rsidR="008F3FFE" w:rsidRPr="008F3FFE" w:rsidRDefault="008F3FFE" w:rsidP="008F3FFE">
            <w:pPr>
              <w:rPr>
                <w:sz w:val="20"/>
                <w:szCs w:val="18"/>
                <w:lang w:val="en-US"/>
              </w:rPr>
            </w:pPr>
            <w:r w:rsidRPr="008F3FFE">
              <w:rPr>
                <w:b/>
                <w:bCs/>
                <w:sz w:val="20"/>
                <w:szCs w:val="18"/>
                <w:lang w:val="en-US"/>
              </w:rPr>
              <w:t xml:space="preserve">Tasa de </w:t>
            </w:r>
            <w:proofErr w:type="spellStart"/>
            <w:r w:rsidRPr="008F3FFE">
              <w:rPr>
                <w:b/>
                <w:bCs/>
                <w:sz w:val="20"/>
                <w:szCs w:val="18"/>
                <w:lang w:val="en-US"/>
              </w:rPr>
              <w:t>conversión</w:t>
            </w:r>
            <w:proofErr w:type="spellEnd"/>
          </w:p>
        </w:tc>
        <w:tc>
          <w:tcPr>
            <w:tcW w:w="0" w:type="auto"/>
            <w:hideMark/>
          </w:tcPr>
          <w:p w14:paraId="7ECBA194" w14:textId="77777777" w:rsidR="008F3FFE" w:rsidRPr="008F3FFE" w:rsidRDefault="008F3FFE" w:rsidP="008F3F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8F3FFE">
              <w:rPr>
                <w:sz w:val="20"/>
                <w:szCs w:val="18"/>
                <w:lang w:val="en-US"/>
              </w:rPr>
              <w:t>(</w:t>
            </w:r>
            <w:proofErr w:type="spellStart"/>
            <w:r w:rsidRPr="008F3FFE">
              <w:rPr>
                <w:sz w:val="20"/>
                <w:szCs w:val="18"/>
                <w:lang w:val="en-US"/>
              </w:rPr>
              <w:t>Conversiones</w:t>
            </w:r>
            <w:proofErr w:type="spellEnd"/>
            <w:r w:rsidRPr="008F3FFE">
              <w:rPr>
                <w:sz w:val="20"/>
                <w:szCs w:val="18"/>
                <w:lang w:val="en-US"/>
              </w:rPr>
              <w:t xml:space="preserve"> / Total de </w:t>
            </w:r>
            <w:proofErr w:type="spellStart"/>
            <w:r w:rsidRPr="008F3FFE">
              <w:rPr>
                <w:sz w:val="20"/>
                <w:szCs w:val="18"/>
                <w:lang w:val="en-US"/>
              </w:rPr>
              <w:t>visitantes</w:t>
            </w:r>
            <w:proofErr w:type="spellEnd"/>
            <w:r w:rsidRPr="008F3FFE">
              <w:rPr>
                <w:sz w:val="20"/>
                <w:szCs w:val="18"/>
                <w:lang w:val="en-US"/>
              </w:rPr>
              <w:t>) × 100</w:t>
            </w:r>
          </w:p>
        </w:tc>
      </w:tr>
      <w:tr w:rsidR="008F3FFE" w:rsidRPr="008F3FFE" w14:paraId="60520D4B" w14:textId="77777777" w:rsidTr="000E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ADBD8" w14:textId="77777777" w:rsidR="008F3FFE" w:rsidRPr="008F3FFE" w:rsidRDefault="008F3FFE" w:rsidP="008F3FFE">
            <w:pPr>
              <w:rPr>
                <w:sz w:val="20"/>
                <w:szCs w:val="18"/>
                <w:lang w:val="en-US"/>
              </w:rPr>
            </w:pPr>
            <w:r w:rsidRPr="008F3FFE">
              <w:rPr>
                <w:b/>
                <w:bCs/>
                <w:sz w:val="20"/>
                <w:szCs w:val="18"/>
                <w:lang w:val="en-US"/>
              </w:rPr>
              <w:t>Engagement rate</w:t>
            </w:r>
          </w:p>
        </w:tc>
        <w:tc>
          <w:tcPr>
            <w:tcW w:w="0" w:type="auto"/>
            <w:hideMark/>
          </w:tcPr>
          <w:p w14:paraId="1460CAD5" w14:textId="77777777" w:rsidR="008F3FFE" w:rsidRPr="008F3FFE" w:rsidRDefault="008F3FFE" w:rsidP="008F3F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8F3FFE">
              <w:rPr>
                <w:sz w:val="20"/>
                <w:szCs w:val="18"/>
                <w:lang w:val="en-US"/>
              </w:rPr>
              <w:t>(</w:t>
            </w:r>
            <w:proofErr w:type="spellStart"/>
            <w:r w:rsidRPr="008F3FFE">
              <w:rPr>
                <w:sz w:val="20"/>
                <w:szCs w:val="18"/>
                <w:lang w:val="en-US"/>
              </w:rPr>
              <w:t>Interacciones</w:t>
            </w:r>
            <w:proofErr w:type="spellEnd"/>
            <w:r w:rsidRPr="008F3FFE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8F3FFE">
              <w:rPr>
                <w:sz w:val="20"/>
                <w:szCs w:val="18"/>
                <w:lang w:val="en-US"/>
              </w:rPr>
              <w:t>totales</w:t>
            </w:r>
            <w:proofErr w:type="spellEnd"/>
            <w:r w:rsidRPr="008F3FFE">
              <w:rPr>
                <w:sz w:val="20"/>
                <w:szCs w:val="18"/>
                <w:lang w:val="en-US"/>
              </w:rPr>
              <w:t xml:space="preserve"> / </w:t>
            </w:r>
            <w:proofErr w:type="spellStart"/>
            <w:r w:rsidRPr="008F3FFE">
              <w:rPr>
                <w:sz w:val="20"/>
                <w:szCs w:val="18"/>
                <w:lang w:val="en-US"/>
              </w:rPr>
              <w:t>Alcance</w:t>
            </w:r>
            <w:proofErr w:type="spellEnd"/>
            <w:r w:rsidRPr="008F3FFE">
              <w:rPr>
                <w:sz w:val="20"/>
                <w:szCs w:val="18"/>
                <w:lang w:val="en-US"/>
              </w:rPr>
              <w:t>) × 100</w:t>
            </w:r>
          </w:p>
        </w:tc>
      </w:tr>
      <w:tr w:rsidR="008F3FFE" w:rsidRPr="008F3FFE" w14:paraId="646F5989" w14:textId="77777777" w:rsidTr="000E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4CDC3" w14:textId="77777777" w:rsidR="008F3FFE" w:rsidRPr="008F3FFE" w:rsidRDefault="008F3FFE" w:rsidP="008F3FFE">
            <w:pPr>
              <w:rPr>
                <w:sz w:val="20"/>
                <w:szCs w:val="18"/>
                <w:lang w:val="en-US"/>
              </w:rPr>
            </w:pPr>
            <w:proofErr w:type="spellStart"/>
            <w:r w:rsidRPr="008F3FFE">
              <w:rPr>
                <w:b/>
                <w:bCs/>
                <w:sz w:val="20"/>
                <w:szCs w:val="18"/>
                <w:lang w:val="en-US"/>
              </w:rPr>
              <w:t>Duración</w:t>
            </w:r>
            <w:proofErr w:type="spellEnd"/>
            <w:r w:rsidRPr="008F3FFE">
              <w:rPr>
                <w:b/>
                <w:bCs/>
                <w:sz w:val="20"/>
                <w:szCs w:val="18"/>
                <w:lang w:val="en-US"/>
              </w:rPr>
              <w:t xml:space="preserve"> media de </w:t>
            </w:r>
            <w:proofErr w:type="spellStart"/>
            <w:r w:rsidRPr="008F3FFE">
              <w:rPr>
                <w:b/>
                <w:bCs/>
                <w:sz w:val="20"/>
                <w:szCs w:val="18"/>
                <w:lang w:val="en-US"/>
              </w:rPr>
              <w:t>sesión</w:t>
            </w:r>
            <w:proofErr w:type="spellEnd"/>
          </w:p>
        </w:tc>
        <w:tc>
          <w:tcPr>
            <w:tcW w:w="0" w:type="auto"/>
            <w:hideMark/>
          </w:tcPr>
          <w:p w14:paraId="6CE691AC" w14:textId="77777777" w:rsidR="008F3FFE" w:rsidRPr="008F3FFE" w:rsidRDefault="008F3FFE" w:rsidP="008F3F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8F3FFE">
              <w:rPr>
                <w:sz w:val="20"/>
                <w:szCs w:val="18"/>
              </w:rPr>
              <w:t>Tiempo promedio en página o blog</w:t>
            </w:r>
          </w:p>
        </w:tc>
      </w:tr>
      <w:tr w:rsidR="008F3FFE" w:rsidRPr="008F3FFE" w14:paraId="564F7B0D" w14:textId="77777777" w:rsidTr="000E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AC5E5" w14:textId="77777777" w:rsidR="008F3FFE" w:rsidRPr="008F3FFE" w:rsidRDefault="008F3FFE" w:rsidP="008F3FFE">
            <w:pPr>
              <w:rPr>
                <w:sz w:val="20"/>
                <w:szCs w:val="18"/>
                <w:lang w:val="en-US"/>
              </w:rPr>
            </w:pPr>
            <w:r w:rsidRPr="008F3FFE">
              <w:rPr>
                <w:b/>
                <w:bCs/>
                <w:sz w:val="20"/>
                <w:szCs w:val="18"/>
                <w:lang w:val="en-US"/>
              </w:rPr>
              <w:t xml:space="preserve">ROI del </w:t>
            </w:r>
            <w:proofErr w:type="spellStart"/>
            <w:r w:rsidRPr="008F3FFE">
              <w:rPr>
                <w:b/>
                <w:bCs/>
                <w:sz w:val="20"/>
                <w:szCs w:val="18"/>
                <w:lang w:val="en-US"/>
              </w:rPr>
              <w:t>contenido</w:t>
            </w:r>
            <w:proofErr w:type="spellEnd"/>
          </w:p>
        </w:tc>
        <w:tc>
          <w:tcPr>
            <w:tcW w:w="0" w:type="auto"/>
            <w:hideMark/>
          </w:tcPr>
          <w:p w14:paraId="6416B5F6" w14:textId="77777777" w:rsidR="008F3FFE" w:rsidRPr="008F3FFE" w:rsidRDefault="008F3FFE" w:rsidP="008F3F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8F3FFE">
              <w:rPr>
                <w:sz w:val="20"/>
                <w:szCs w:val="18"/>
              </w:rPr>
              <w:t>(Ingresos atribuidos al contenido – Costo de producción) / Costo de producción</w:t>
            </w:r>
          </w:p>
        </w:tc>
      </w:tr>
      <w:tr w:rsidR="008F3FFE" w:rsidRPr="008F3FFE" w14:paraId="28A6E458" w14:textId="77777777" w:rsidTr="000E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09603" w14:textId="77777777" w:rsidR="008F3FFE" w:rsidRPr="008F3FFE" w:rsidRDefault="008F3FFE" w:rsidP="008F3FFE">
            <w:pPr>
              <w:rPr>
                <w:sz w:val="20"/>
                <w:szCs w:val="18"/>
                <w:lang w:val="en-US"/>
              </w:rPr>
            </w:pPr>
            <w:r w:rsidRPr="008F3FFE">
              <w:rPr>
                <w:b/>
                <w:bCs/>
                <w:sz w:val="20"/>
                <w:szCs w:val="18"/>
                <w:lang w:val="en-US"/>
              </w:rPr>
              <w:t>CTR (Click-Through Rate)</w:t>
            </w:r>
          </w:p>
        </w:tc>
        <w:tc>
          <w:tcPr>
            <w:tcW w:w="0" w:type="auto"/>
            <w:hideMark/>
          </w:tcPr>
          <w:p w14:paraId="5CF7C755" w14:textId="77777777" w:rsidR="008F3FFE" w:rsidRPr="008F3FFE" w:rsidRDefault="008F3FFE" w:rsidP="008F3F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8F3FFE">
              <w:rPr>
                <w:sz w:val="20"/>
                <w:szCs w:val="18"/>
                <w:lang w:val="en-US"/>
              </w:rPr>
              <w:t>(</w:t>
            </w:r>
            <w:proofErr w:type="spellStart"/>
            <w:r w:rsidRPr="008F3FFE">
              <w:rPr>
                <w:sz w:val="20"/>
                <w:szCs w:val="18"/>
                <w:lang w:val="en-US"/>
              </w:rPr>
              <w:t>Clics</w:t>
            </w:r>
            <w:proofErr w:type="spellEnd"/>
            <w:r w:rsidRPr="008F3FFE">
              <w:rPr>
                <w:sz w:val="20"/>
                <w:szCs w:val="18"/>
                <w:lang w:val="en-US"/>
              </w:rPr>
              <w:t xml:space="preserve"> / </w:t>
            </w:r>
            <w:proofErr w:type="spellStart"/>
            <w:r w:rsidRPr="008F3FFE">
              <w:rPr>
                <w:sz w:val="20"/>
                <w:szCs w:val="18"/>
                <w:lang w:val="en-US"/>
              </w:rPr>
              <w:t>Impresiones</w:t>
            </w:r>
            <w:proofErr w:type="spellEnd"/>
            <w:r w:rsidRPr="008F3FFE">
              <w:rPr>
                <w:sz w:val="20"/>
                <w:szCs w:val="18"/>
                <w:lang w:val="en-US"/>
              </w:rPr>
              <w:t>) × 100</w:t>
            </w:r>
          </w:p>
        </w:tc>
      </w:tr>
    </w:tbl>
    <w:p w14:paraId="083CB6BE" w14:textId="77777777" w:rsidR="000E1058" w:rsidRDefault="000E1058" w:rsidP="008F3FFE"/>
    <w:p w14:paraId="2592BCFE" w14:textId="3F284DC8" w:rsidR="008F3FFE" w:rsidRPr="008F3FFE" w:rsidRDefault="008F3FFE" w:rsidP="008F3FFE">
      <w:r w:rsidRPr="008F3FFE">
        <w:t>Estos indicadores permiten demostrar el impacto tangible del contenido en los resultados de negocio, lo que es especialmente valioso para justificar inversiones en marketing digital.</w:t>
      </w:r>
    </w:p>
    <w:p w14:paraId="09691885" w14:textId="7EDA2351" w:rsidR="008F3FFE" w:rsidRPr="006E2440" w:rsidRDefault="008F3FFE" w:rsidP="008F3FFE">
      <w:pPr>
        <w:rPr>
          <w:lang w:val="es-ES"/>
        </w:rPr>
      </w:pPr>
    </w:p>
    <w:p w14:paraId="1FDE5B4B" w14:textId="77777777" w:rsidR="008F3FFE" w:rsidRPr="008F3FFE" w:rsidRDefault="008F3FFE" w:rsidP="008F3FFE">
      <w:pPr>
        <w:rPr>
          <w:b/>
          <w:bCs/>
        </w:rPr>
      </w:pPr>
      <w:r w:rsidRPr="008F3FFE">
        <w:rPr>
          <w:b/>
          <w:bCs/>
        </w:rPr>
        <w:t>9. Rol del Content Marketing en el contexto académico</w:t>
      </w:r>
    </w:p>
    <w:p w14:paraId="30610FD5" w14:textId="77777777" w:rsidR="008F3FFE" w:rsidRPr="008F3FFE" w:rsidRDefault="008F3FFE" w:rsidP="008F3FFE">
      <w:r w:rsidRPr="008F3FFE">
        <w:t xml:space="preserve">Desde la docencia, el </w:t>
      </w:r>
      <w:r w:rsidRPr="008F3FFE">
        <w:rPr>
          <w:b/>
          <w:bCs/>
        </w:rPr>
        <w:t>marketing de contenidos</w:t>
      </w:r>
      <w:r w:rsidRPr="008F3FFE">
        <w:t xml:space="preserve"> ofrece una oportunidad pedagógica para integrar competencias de comunicación, creatividad, análisis de datos y pensamiento estratégico.</w:t>
      </w:r>
    </w:p>
    <w:p w14:paraId="16A93214" w14:textId="77777777" w:rsidR="008F3FFE" w:rsidRPr="008F3FFE" w:rsidRDefault="008F3FFE" w:rsidP="008F3FFE">
      <w:r w:rsidRPr="008F3FFE">
        <w:t>El profesor puede fomentar proyectos donde los estudiantes:</w:t>
      </w:r>
    </w:p>
    <w:p w14:paraId="73F2D89E" w14:textId="77777777" w:rsidR="008F3FFE" w:rsidRPr="008F3FFE" w:rsidRDefault="008F3FFE" w:rsidP="00D20F59">
      <w:pPr>
        <w:numPr>
          <w:ilvl w:val="0"/>
          <w:numId w:val="18"/>
        </w:numPr>
      </w:pPr>
      <w:r w:rsidRPr="008F3FFE">
        <w:t xml:space="preserve">Diseñen un </w:t>
      </w:r>
      <w:r w:rsidRPr="008F3FFE">
        <w:rPr>
          <w:b/>
          <w:bCs/>
        </w:rPr>
        <w:t>blog temático</w:t>
      </w:r>
      <w:r w:rsidRPr="008F3FFE">
        <w:t xml:space="preserve"> para un emprendimiento local.</w:t>
      </w:r>
    </w:p>
    <w:p w14:paraId="466D1DCF" w14:textId="77777777" w:rsidR="008F3FFE" w:rsidRPr="008F3FFE" w:rsidRDefault="008F3FFE" w:rsidP="00D20F59">
      <w:pPr>
        <w:numPr>
          <w:ilvl w:val="0"/>
          <w:numId w:val="18"/>
        </w:numPr>
      </w:pPr>
      <w:r w:rsidRPr="008F3FFE">
        <w:t xml:space="preserve">Elaboren una </w:t>
      </w:r>
      <w:r w:rsidRPr="008F3FFE">
        <w:rPr>
          <w:b/>
          <w:bCs/>
        </w:rPr>
        <w:t>estrategia editorial completa</w:t>
      </w:r>
      <w:r w:rsidRPr="008F3FFE">
        <w:t xml:space="preserve"> (incluyendo calendario y </w:t>
      </w:r>
      <w:proofErr w:type="spellStart"/>
      <w:r w:rsidRPr="008F3FFE">
        <w:t>KPIs</w:t>
      </w:r>
      <w:proofErr w:type="spellEnd"/>
      <w:r w:rsidRPr="008F3FFE">
        <w:t>).</w:t>
      </w:r>
    </w:p>
    <w:p w14:paraId="631D6424" w14:textId="77777777" w:rsidR="008F3FFE" w:rsidRPr="008F3FFE" w:rsidRDefault="008F3FFE" w:rsidP="00D20F59">
      <w:pPr>
        <w:numPr>
          <w:ilvl w:val="0"/>
          <w:numId w:val="18"/>
        </w:numPr>
      </w:pPr>
      <w:r w:rsidRPr="008F3FFE">
        <w:t>Analicen el rendimiento de contenidos reales mediante herramientas digitales.</w:t>
      </w:r>
    </w:p>
    <w:p w14:paraId="72780E81" w14:textId="77777777" w:rsidR="000E1058" w:rsidRDefault="000E1058" w:rsidP="008F3FFE"/>
    <w:p w14:paraId="7997A007" w14:textId="1189E738" w:rsidR="008F3FFE" w:rsidRPr="008F3FFE" w:rsidRDefault="008F3FFE" w:rsidP="008F3FFE">
      <w:r w:rsidRPr="008F3FFE">
        <w:t xml:space="preserve">Además, este tema promueve valores de </w:t>
      </w:r>
      <w:r w:rsidRPr="008F3FFE">
        <w:rPr>
          <w:b/>
          <w:bCs/>
        </w:rPr>
        <w:t>innovación y sostenibilidad digital</w:t>
      </w:r>
      <w:r w:rsidRPr="008F3FFE">
        <w:t>, al enseñar a crear comunicación útil y responsable.</w:t>
      </w:r>
    </w:p>
    <w:p w14:paraId="58785247" w14:textId="065045B8" w:rsidR="0043415E" w:rsidRDefault="0043415E" w:rsidP="0043415E">
      <w:pPr>
        <w:pStyle w:val="Ttulo2"/>
        <w:rPr>
          <w:spacing w:val="-1"/>
          <w:lang w:val="en-US"/>
        </w:rPr>
      </w:pPr>
      <w:bookmarkStart w:id="20" w:name="_Toc212232979"/>
      <w:r w:rsidRPr="00E03904">
        <w:rPr>
          <w:spacing w:val="-1"/>
          <w:lang w:val="en-US"/>
        </w:rPr>
        <w:lastRenderedPageBreak/>
        <w:t xml:space="preserve">Social Ads (Facebook, Twitter, </w:t>
      </w:r>
      <w:proofErr w:type="spellStart"/>
      <w:r w:rsidRPr="00E03904">
        <w:rPr>
          <w:spacing w:val="-1"/>
          <w:lang w:val="en-US"/>
        </w:rPr>
        <w:t>Linkedin</w:t>
      </w:r>
      <w:proofErr w:type="spellEnd"/>
      <w:r w:rsidRPr="00E03904">
        <w:rPr>
          <w:spacing w:val="-1"/>
          <w:lang w:val="en-US"/>
        </w:rPr>
        <w:t>)</w:t>
      </w:r>
      <w:bookmarkEnd w:id="20"/>
    </w:p>
    <w:p w14:paraId="3DD3EF7E" w14:textId="77777777" w:rsidR="00445818" w:rsidRDefault="00445818" w:rsidP="00445818">
      <w:pPr>
        <w:rPr>
          <w:lang w:val="en-US"/>
        </w:rPr>
      </w:pPr>
    </w:p>
    <w:p w14:paraId="7F46C71E" w14:textId="77777777" w:rsidR="003C4A74" w:rsidRPr="003C4A74" w:rsidRDefault="003C4A74" w:rsidP="003C4A74">
      <w:pPr>
        <w:rPr>
          <w:b/>
          <w:bCs/>
        </w:rPr>
      </w:pPr>
      <w:r w:rsidRPr="003C4A74">
        <w:rPr>
          <w:b/>
          <w:bCs/>
        </w:rPr>
        <w:t>1. Introducción</w:t>
      </w:r>
    </w:p>
    <w:p w14:paraId="5951CE12" w14:textId="77777777" w:rsidR="003C4A74" w:rsidRDefault="003C4A74" w:rsidP="003C4A74">
      <w:r w:rsidRPr="003C4A74">
        <w:t xml:space="preserve">El </w:t>
      </w:r>
      <w:proofErr w:type="spellStart"/>
      <w:r w:rsidRPr="003C4A74">
        <w:rPr>
          <w:b/>
          <w:bCs/>
        </w:rPr>
        <w:t>storytelling</w:t>
      </w:r>
      <w:proofErr w:type="spellEnd"/>
      <w:r w:rsidRPr="003C4A74">
        <w:t xml:space="preserve"> y el </w:t>
      </w:r>
      <w:proofErr w:type="spellStart"/>
      <w:r w:rsidRPr="003C4A74">
        <w:rPr>
          <w:b/>
          <w:bCs/>
        </w:rPr>
        <w:t>brand</w:t>
      </w:r>
      <w:proofErr w:type="spellEnd"/>
      <w:r w:rsidRPr="003C4A74">
        <w:rPr>
          <w:b/>
          <w:bCs/>
        </w:rPr>
        <w:t xml:space="preserve"> </w:t>
      </w:r>
      <w:proofErr w:type="spellStart"/>
      <w:r w:rsidRPr="003C4A74">
        <w:rPr>
          <w:b/>
          <w:bCs/>
        </w:rPr>
        <w:t>content</w:t>
      </w:r>
      <w:proofErr w:type="spellEnd"/>
      <w:r w:rsidRPr="003C4A74">
        <w:t xml:space="preserve"> representan la evolución natural del marketing de contenidos hacia una comunicación más emocional, experiencial y centrada en el significado. En la economía digital contemporánea, donde los consumidores son “curadores” de sus propias experiencias informativas, </w:t>
      </w:r>
      <w:r w:rsidRPr="003C4A74">
        <w:rPr>
          <w:b/>
          <w:bCs/>
        </w:rPr>
        <w:t>contar historias auténticas</w:t>
      </w:r>
      <w:r w:rsidRPr="003C4A74">
        <w:t xml:space="preserve"> se ha convertido en una herramienta poderosa para crear conexión, credibilidad y recordación de marca (</w:t>
      </w:r>
      <w:proofErr w:type="spellStart"/>
      <w:r w:rsidRPr="003C4A74">
        <w:t>Fog</w:t>
      </w:r>
      <w:proofErr w:type="spellEnd"/>
      <w:r w:rsidRPr="003C4A74">
        <w:t xml:space="preserve">, </w:t>
      </w:r>
      <w:proofErr w:type="spellStart"/>
      <w:r w:rsidRPr="003C4A74">
        <w:t>Budtz</w:t>
      </w:r>
      <w:proofErr w:type="spellEnd"/>
      <w:r w:rsidRPr="003C4A74">
        <w:t xml:space="preserve">, </w:t>
      </w:r>
      <w:proofErr w:type="spellStart"/>
      <w:r w:rsidRPr="003C4A74">
        <w:t>Munch</w:t>
      </w:r>
      <w:proofErr w:type="spellEnd"/>
      <w:r w:rsidRPr="003C4A74">
        <w:t xml:space="preserve"> &amp; </w:t>
      </w:r>
      <w:proofErr w:type="spellStart"/>
      <w:r w:rsidRPr="003C4A74">
        <w:t>Blanchette</w:t>
      </w:r>
      <w:proofErr w:type="spellEnd"/>
      <w:r w:rsidRPr="003C4A74">
        <w:t>, 2010).</w:t>
      </w:r>
    </w:p>
    <w:p w14:paraId="5075BAAD" w14:textId="77777777" w:rsidR="00BA6629" w:rsidRPr="003C4A74" w:rsidRDefault="00BA6629" w:rsidP="003C4A74"/>
    <w:p w14:paraId="325B7244" w14:textId="77777777" w:rsidR="003C4A74" w:rsidRDefault="003C4A74" w:rsidP="003C4A74">
      <w:r w:rsidRPr="003C4A74">
        <w:t xml:space="preserve">El </w:t>
      </w:r>
      <w:proofErr w:type="spellStart"/>
      <w:r w:rsidRPr="003C4A74">
        <w:t>storytelling</w:t>
      </w:r>
      <w:proofErr w:type="spellEnd"/>
      <w:r w:rsidRPr="003C4A74">
        <w:t xml:space="preserve"> permite </w:t>
      </w:r>
      <w:r w:rsidRPr="003C4A74">
        <w:rPr>
          <w:b/>
          <w:bCs/>
        </w:rPr>
        <w:t>dar alma a los datos</w:t>
      </w:r>
      <w:r w:rsidRPr="003C4A74">
        <w:t xml:space="preserve"> y </w:t>
      </w:r>
      <w:r w:rsidRPr="003C4A74">
        <w:rPr>
          <w:b/>
          <w:bCs/>
        </w:rPr>
        <w:t>sentido a la información</w:t>
      </w:r>
      <w:r w:rsidRPr="003C4A74">
        <w:t xml:space="preserve">; el </w:t>
      </w:r>
      <w:proofErr w:type="spellStart"/>
      <w:r w:rsidRPr="003C4A74">
        <w:t>brand</w:t>
      </w:r>
      <w:proofErr w:type="spellEnd"/>
      <w:r w:rsidRPr="003C4A74">
        <w:t xml:space="preserve"> </w:t>
      </w:r>
      <w:proofErr w:type="spellStart"/>
      <w:r w:rsidRPr="003C4A74">
        <w:t>content</w:t>
      </w:r>
      <w:proofErr w:type="spellEnd"/>
      <w:r w:rsidRPr="003C4A74">
        <w:t xml:space="preserve">, en cambio, busca </w:t>
      </w:r>
      <w:r w:rsidRPr="003C4A74">
        <w:rPr>
          <w:b/>
          <w:bCs/>
        </w:rPr>
        <w:t>integrar el mensaje de la marca en contenidos narrativos que entretienen, educan o inspiran</w:t>
      </w:r>
      <w:r w:rsidRPr="003C4A74">
        <w:t xml:space="preserve">. Ambos conceptos confluyen en el objetivo de </w:t>
      </w:r>
      <w:r w:rsidRPr="003C4A74">
        <w:rPr>
          <w:b/>
          <w:bCs/>
        </w:rPr>
        <w:t xml:space="preserve">generar </w:t>
      </w:r>
      <w:proofErr w:type="spellStart"/>
      <w:r w:rsidRPr="003C4A74">
        <w:rPr>
          <w:b/>
          <w:bCs/>
        </w:rPr>
        <w:t>engagement</w:t>
      </w:r>
      <w:proofErr w:type="spellEnd"/>
      <w:r w:rsidRPr="003C4A74">
        <w:rPr>
          <w:b/>
          <w:bCs/>
        </w:rPr>
        <w:t xml:space="preserve"> emocional</w:t>
      </w:r>
      <w:r w:rsidRPr="003C4A74">
        <w:t xml:space="preserve"> en lugar de simple exposición publicitaria.</w:t>
      </w:r>
    </w:p>
    <w:p w14:paraId="1856531C" w14:textId="77777777" w:rsidR="00BA6629" w:rsidRPr="003C4A74" w:rsidRDefault="00BA6629" w:rsidP="003C4A74"/>
    <w:p w14:paraId="74E518DA" w14:textId="0FEBC9AB" w:rsidR="003C4A74" w:rsidRPr="006E2440" w:rsidRDefault="003C4A74" w:rsidP="003C4A74">
      <w:pPr>
        <w:rPr>
          <w:lang w:val="es-ES"/>
        </w:rPr>
      </w:pPr>
      <w:r w:rsidRPr="003C4A74">
        <w:t xml:space="preserve">Según Philip Kotler (2021), el nuevo marketing —“Marketing 5.0”— requiere que las marcas </w:t>
      </w:r>
      <w:r w:rsidRPr="003C4A74">
        <w:rPr>
          <w:b/>
          <w:bCs/>
        </w:rPr>
        <w:t>humanicen su comunicación</w:t>
      </w:r>
      <w:r w:rsidRPr="003C4A74">
        <w:t xml:space="preserve"> para conectar con la mente y el corazón del consumidor digital. En este contexto, el </w:t>
      </w:r>
      <w:proofErr w:type="spellStart"/>
      <w:r w:rsidRPr="003C4A74">
        <w:t>storytelling</w:t>
      </w:r>
      <w:proofErr w:type="spellEnd"/>
      <w:r w:rsidRPr="003C4A74">
        <w:t xml:space="preserve"> y el </w:t>
      </w:r>
      <w:proofErr w:type="spellStart"/>
      <w:r w:rsidRPr="003C4A74">
        <w:t>brand</w:t>
      </w:r>
      <w:proofErr w:type="spellEnd"/>
      <w:r w:rsidRPr="003C4A74">
        <w:t xml:space="preserve"> </w:t>
      </w:r>
      <w:proofErr w:type="spellStart"/>
      <w:r w:rsidRPr="003C4A74">
        <w:t>content</w:t>
      </w:r>
      <w:proofErr w:type="spellEnd"/>
      <w:r w:rsidRPr="003C4A74">
        <w:t xml:space="preserve"> se vuelven esenciales para construir relaciones significativas y sostenibles.</w:t>
      </w:r>
    </w:p>
    <w:p w14:paraId="31104C77" w14:textId="77777777" w:rsidR="00BA6629" w:rsidRPr="006E2440" w:rsidRDefault="00BA6629" w:rsidP="003C4A74">
      <w:pPr>
        <w:rPr>
          <w:lang w:val="es-ES"/>
        </w:rPr>
      </w:pPr>
    </w:p>
    <w:p w14:paraId="42D21D56" w14:textId="77777777" w:rsidR="00BA6629" w:rsidRPr="006E2440" w:rsidRDefault="00BA6629" w:rsidP="003C4A74">
      <w:pPr>
        <w:rPr>
          <w:lang w:val="es-ES"/>
        </w:rPr>
      </w:pPr>
    </w:p>
    <w:p w14:paraId="7D0D79FD" w14:textId="77777777" w:rsidR="00BA6629" w:rsidRPr="006E2440" w:rsidRDefault="00BA6629" w:rsidP="003C4A74">
      <w:pPr>
        <w:rPr>
          <w:lang w:val="es-ES"/>
        </w:rPr>
      </w:pPr>
    </w:p>
    <w:p w14:paraId="7537E1A4" w14:textId="77777777" w:rsidR="00BA6629" w:rsidRPr="006E2440" w:rsidRDefault="00BA6629" w:rsidP="003C4A74">
      <w:pPr>
        <w:rPr>
          <w:lang w:val="es-ES"/>
        </w:rPr>
      </w:pPr>
    </w:p>
    <w:p w14:paraId="31C2DB4F" w14:textId="77777777" w:rsidR="00BA6629" w:rsidRPr="006E2440" w:rsidRDefault="00BA6629" w:rsidP="003C4A74">
      <w:pPr>
        <w:rPr>
          <w:lang w:val="es-ES"/>
        </w:rPr>
      </w:pPr>
    </w:p>
    <w:p w14:paraId="6C5A0BAB" w14:textId="77777777" w:rsidR="00BA6629" w:rsidRPr="006E2440" w:rsidRDefault="00BA6629" w:rsidP="003C4A74">
      <w:pPr>
        <w:rPr>
          <w:lang w:val="es-ES"/>
        </w:rPr>
      </w:pPr>
    </w:p>
    <w:p w14:paraId="7551494B" w14:textId="77777777" w:rsidR="00BA6629" w:rsidRPr="006E2440" w:rsidRDefault="00BA6629" w:rsidP="003C4A74">
      <w:pPr>
        <w:rPr>
          <w:lang w:val="es-ES"/>
        </w:rPr>
      </w:pPr>
    </w:p>
    <w:p w14:paraId="21ABF338" w14:textId="77777777" w:rsidR="00BA6629" w:rsidRPr="006E2440" w:rsidRDefault="00BA6629" w:rsidP="003C4A74">
      <w:pPr>
        <w:rPr>
          <w:lang w:val="es-ES"/>
        </w:rPr>
      </w:pPr>
    </w:p>
    <w:p w14:paraId="13F75A8F" w14:textId="77777777" w:rsidR="003C4A74" w:rsidRPr="003C4A74" w:rsidRDefault="003C4A74" w:rsidP="003C4A74">
      <w:pPr>
        <w:rPr>
          <w:b/>
          <w:bCs/>
        </w:rPr>
      </w:pPr>
      <w:r w:rsidRPr="003C4A74">
        <w:rPr>
          <w:b/>
          <w:bCs/>
        </w:rPr>
        <w:lastRenderedPageBreak/>
        <w:t>2. Definición y fundamentos teóricos</w:t>
      </w:r>
    </w:p>
    <w:p w14:paraId="1359E111" w14:textId="77777777" w:rsidR="003C4A74" w:rsidRDefault="003C4A74" w:rsidP="003C4A74">
      <w:proofErr w:type="spellStart"/>
      <w:r w:rsidRPr="003C4A74">
        <w:rPr>
          <w:b/>
          <w:bCs/>
        </w:rPr>
        <w:t>Storytelling</w:t>
      </w:r>
      <w:proofErr w:type="spellEnd"/>
      <w:r w:rsidRPr="003C4A74">
        <w:t xml:space="preserve"> se define como el arte de comunicar un mensaje mediante una narrativa estructurada con personajes, conflictos y desenlaces que despiertan emociones (</w:t>
      </w:r>
      <w:proofErr w:type="spellStart"/>
      <w:r w:rsidRPr="003C4A74">
        <w:t>Denning</w:t>
      </w:r>
      <w:proofErr w:type="spellEnd"/>
      <w:r w:rsidRPr="003C4A74">
        <w:t xml:space="preserve">, 2005). En marketing, esta técnica se utiliza para </w:t>
      </w:r>
      <w:r w:rsidRPr="003C4A74">
        <w:rPr>
          <w:b/>
          <w:bCs/>
        </w:rPr>
        <w:t>expresar los valores y propósito de la marca</w:t>
      </w:r>
      <w:r w:rsidRPr="003C4A74">
        <w:t xml:space="preserve"> de una manera que el público pueda recordar y compartir.</w:t>
      </w:r>
    </w:p>
    <w:p w14:paraId="6A0549AE" w14:textId="77777777" w:rsidR="00AD0A0F" w:rsidRPr="003C4A74" w:rsidRDefault="00AD0A0F" w:rsidP="003C4A74"/>
    <w:p w14:paraId="7A1BF6BB" w14:textId="77777777" w:rsidR="003C4A74" w:rsidRDefault="003C4A74" w:rsidP="003C4A74">
      <w:r w:rsidRPr="003C4A74">
        <w:t xml:space="preserve">Por su parte, </w:t>
      </w:r>
      <w:r w:rsidRPr="003C4A74">
        <w:rPr>
          <w:b/>
          <w:bCs/>
        </w:rPr>
        <w:t>Brand Content</w:t>
      </w:r>
      <w:r w:rsidRPr="003C4A74">
        <w:t xml:space="preserve"> (contenido de marca) se refiere a la creación de contenidos producidos, financiados o impulsados por una marca, cuyo fin principal es </w:t>
      </w:r>
      <w:r w:rsidRPr="003C4A74">
        <w:rPr>
          <w:b/>
          <w:bCs/>
        </w:rPr>
        <w:t>generar valor para el público</w:t>
      </w:r>
      <w:r w:rsidRPr="003C4A74">
        <w:t xml:space="preserve"> antes que promover directamente un producto o servicio (Del Pino &amp; Castelló, 2015).</w:t>
      </w:r>
    </w:p>
    <w:p w14:paraId="60E6EF48" w14:textId="77777777" w:rsidR="00AD0A0F" w:rsidRPr="003C4A74" w:rsidRDefault="00AD0A0F" w:rsidP="003C4A74"/>
    <w:p w14:paraId="1DD54E8F" w14:textId="77777777" w:rsidR="003C4A74" w:rsidRDefault="003C4A74" w:rsidP="003C4A74">
      <w:r w:rsidRPr="003C4A74">
        <w:t xml:space="preserve">A diferencia de la publicidad tradicional, el </w:t>
      </w:r>
      <w:proofErr w:type="spellStart"/>
      <w:r w:rsidRPr="003C4A74">
        <w:rPr>
          <w:b/>
          <w:bCs/>
        </w:rPr>
        <w:t>brand</w:t>
      </w:r>
      <w:proofErr w:type="spellEnd"/>
      <w:r w:rsidRPr="003C4A74">
        <w:rPr>
          <w:b/>
          <w:bCs/>
        </w:rPr>
        <w:t xml:space="preserve"> </w:t>
      </w:r>
      <w:proofErr w:type="spellStart"/>
      <w:r w:rsidRPr="003C4A74">
        <w:rPr>
          <w:b/>
          <w:bCs/>
        </w:rPr>
        <w:t>content</w:t>
      </w:r>
      <w:proofErr w:type="spellEnd"/>
      <w:r w:rsidRPr="003C4A74">
        <w:rPr>
          <w:b/>
          <w:bCs/>
        </w:rPr>
        <w:t xml:space="preserve"> no interrumpe, sino que acompaña</w:t>
      </w:r>
      <w:r w:rsidRPr="003C4A74">
        <w:t>. Su éxito radica en ofrecer experiencias narrativas donde la marca es parte orgánica del relato, no su protagonista forzada.</w:t>
      </w:r>
    </w:p>
    <w:p w14:paraId="5D0180CD" w14:textId="77777777" w:rsidR="00AD0A0F" w:rsidRPr="003C4A74" w:rsidRDefault="00AD0A0F" w:rsidP="003C4A74"/>
    <w:p w14:paraId="2336C2B7" w14:textId="4C952DF2" w:rsidR="003C4A74" w:rsidRPr="006E2440" w:rsidRDefault="003C4A74" w:rsidP="003C4A74">
      <w:pPr>
        <w:rPr>
          <w:lang w:val="es-ES"/>
        </w:rPr>
      </w:pPr>
      <w:r w:rsidRPr="003C4A74">
        <w:t xml:space="preserve">Como sintetiza </w:t>
      </w:r>
      <w:proofErr w:type="spellStart"/>
      <w:r w:rsidRPr="003C4A74">
        <w:t>Fog</w:t>
      </w:r>
      <w:proofErr w:type="spellEnd"/>
      <w:r w:rsidRPr="003C4A74">
        <w:t xml:space="preserve"> et al. (2010): </w:t>
      </w:r>
      <w:r w:rsidRPr="003C4A74">
        <w:rPr>
          <w:i/>
          <w:iCs/>
        </w:rPr>
        <w:t>“Las marcas que cuentan historias no sólo venden productos; construyen significados que viven en la mente de los consumidores.”</w:t>
      </w:r>
    </w:p>
    <w:p w14:paraId="1EA28507" w14:textId="77777777" w:rsidR="00AD0A0F" w:rsidRPr="006E2440" w:rsidRDefault="00AD0A0F" w:rsidP="003C4A74">
      <w:pPr>
        <w:rPr>
          <w:lang w:val="es-ES"/>
        </w:rPr>
      </w:pPr>
    </w:p>
    <w:p w14:paraId="3ED0790F" w14:textId="77777777" w:rsidR="00AD0A0F" w:rsidRPr="006E2440" w:rsidRDefault="00AD0A0F" w:rsidP="003C4A74">
      <w:pPr>
        <w:rPr>
          <w:lang w:val="es-ES"/>
        </w:rPr>
      </w:pPr>
    </w:p>
    <w:p w14:paraId="2C4BA137" w14:textId="77777777" w:rsidR="00AD0A0F" w:rsidRPr="006E2440" w:rsidRDefault="00AD0A0F" w:rsidP="003C4A74">
      <w:pPr>
        <w:rPr>
          <w:lang w:val="es-ES"/>
        </w:rPr>
      </w:pPr>
    </w:p>
    <w:p w14:paraId="4E365CB4" w14:textId="77777777" w:rsidR="00AD0A0F" w:rsidRPr="006E2440" w:rsidRDefault="00AD0A0F" w:rsidP="003C4A74">
      <w:pPr>
        <w:rPr>
          <w:lang w:val="es-ES"/>
        </w:rPr>
      </w:pPr>
    </w:p>
    <w:p w14:paraId="11D27C97" w14:textId="77777777" w:rsidR="00AD0A0F" w:rsidRPr="006E2440" w:rsidRDefault="00AD0A0F" w:rsidP="003C4A74">
      <w:pPr>
        <w:rPr>
          <w:lang w:val="es-ES"/>
        </w:rPr>
      </w:pPr>
    </w:p>
    <w:p w14:paraId="1DC62816" w14:textId="77777777" w:rsidR="00AD0A0F" w:rsidRPr="006E2440" w:rsidRDefault="00AD0A0F" w:rsidP="003C4A74">
      <w:pPr>
        <w:rPr>
          <w:lang w:val="es-ES"/>
        </w:rPr>
      </w:pPr>
    </w:p>
    <w:p w14:paraId="57722F66" w14:textId="77777777" w:rsidR="00AD0A0F" w:rsidRPr="006E2440" w:rsidRDefault="00AD0A0F" w:rsidP="003C4A74">
      <w:pPr>
        <w:rPr>
          <w:lang w:val="es-ES"/>
        </w:rPr>
      </w:pPr>
    </w:p>
    <w:p w14:paraId="280CA105" w14:textId="77777777" w:rsidR="00AD0A0F" w:rsidRPr="006E2440" w:rsidRDefault="00AD0A0F" w:rsidP="003C4A74">
      <w:pPr>
        <w:rPr>
          <w:lang w:val="es-ES"/>
        </w:rPr>
      </w:pPr>
    </w:p>
    <w:p w14:paraId="556C1588" w14:textId="77777777" w:rsidR="00AD0A0F" w:rsidRPr="006E2440" w:rsidRDefault="00AD0A0F" w:rsidP="003C4A74">
      <w:pPr>
        <w:rPr>
          <w:lang w:val="es-ES"/>
        </w:rPr>
      </w:pPr>
    </w:p>
    <w:p w14:paraId="70CEC5F3" w14:textId="77777777" w:rsidR="00AD0A0F" w:rsidRPr="006E2440" w:rsidRDefault="00AD0A0F" w:rsidP="003C4A74">
      <w:pPr>
        <w:rPr>
          <w:lang w:val="es-ES"/>
        </w:rPr>
      </w:pPr>
    </w:p>
    <w:p w14:paraId="06D8B7C8" w14:textId="77777777" w:rsidR="003C4A74" w:rsidRPr="003C4A74" w:rsidRDefault="003C4A74" w:rsidP="003C4A74">
      <w:pPr>
        <w:rPr>
          <w:b/>
          <w:bCs/>
        </w:rPr>
      </w:pPr>
      <w:r w:rsidRPr="003C4A74">
        <w:rPr>
          <w:b/>
          <w:bCs/>
        </w:rPr>
        <w:lastRenderedPageBreak/>
        <w:t xml:space="preserve">3. Elementos estructurales del </w:t>
      </w:r>
      <w:proofErr w:type="spellStart"/>
      <w:r w:rsidRPr="003C4A74">
        <w:rPr>
          <w:b/>
          <w:bCs/>
        </w:rPr>
        <w:t>Storytelling</w:t>
      </w:r>
      <w:proofErr w:type="spellEnd"/>
    </w:p>
    <w:p w14:paraId="430F2A34" w14:textId="77777777" w:rsidR="003C4A74" w:rsidRPr="003C4A74" w:rsidRDefault="003C4A74" w:rsidP="003C4A74">
      <w:r w:rsidRPr="003C4A74">
        <w:t>Todo relato eficaz, sea comercial o institucional, comparte ciertos componentes esenciales: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105"/>
        <w:gridCol w:w="3152"/>
        <w:gridCol w:w="3581"/>
      </w:tblGrid>
      <w:tr w:rsidR="003C4A74" w:rsidRPr="003C4A74" w14:paraId="2D746D96" w14:textId="77777777" w:rsidTr="00AD0A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7D2EFB9" w14:textId="77777777" w:rsidR="003C4A74" w:rsidRPr="003C4A74" w:rsidRDefault="003C4A74" w:rsidP="003C4A74">
            <w:pPr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Elemento</w:t>
            </w:r>
            <w:proofErr w:type="spellEnd"/>
          </w:p>
        </w:tc>
        <w:tc>
          <w:tcPr>
            <w:tcW w:w="0" w:type="auto"/>
            <w:hideMark/>
          </w:tcPr>
          <w:p w14:paraId="32435616" w14:textId="77777777" w:rsidR="003C4A74" w:rsidRPr="003C4A74" w:rsidRDefault="003C4A74" w:rsidP="003C4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hideMark/>
          </w:tcPr>
          <w:p w14:paraId="5C4A6794" w14:textId="77777777" w:rsidR="003C4A74" w:rsidRPr="003C4A74" w:rsidRDefault="003C4A74" w:rsidP="003C4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Aplicación</w:t>
            </w:r>
            <w:proofErr w:type="spellEnd"/>
            <w:r w:rsidRPr="003C4A74">
              <w:rPr>
                <w:b/>
                <w:bCs/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en</w:t>
            </w:r>
            <w:proofErr w:type="spellEnd"/>
            <w:r w:rsidRPr="003C4A74">
              <w:rPr>
                <w:b/>
                <w:bCs/>
                <w:sz w:val="20"/>
                <w:szCs w:val="18"/>
                <w:lang w:val="en-US"/>
              </w:rPr>
              <w:t xml:space="preserve"> marketing</w:t>
            </w:r>
          </w:p>
        </w:tc>
      </w:tr>
      <w:tr w:rsidR="003C4A74" w:rsidRPr="003C4A74" w14:paraId="0349DE86" w14:textId="77777777" w:rsidTr="00AD0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CDEA5" w14:textId="77777777" w:rsidR="003C4A74" w:rsidRPr="003C4A74" w:rsidRDefault="003C4A74" w:rsidP="003C4A74">
            <w:pPr>
              <w:rPr>
                <w:sz w:val="20"/>
                <w:szCs w:val="18"/>
                <w:lang w:val="en-US"/>
              </w:rPr>
            </w:pP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Héroe</w:t>
            </w:r>
            <w:proofErr w:type="spellEnd"/>
            <w:r w:rsidRPr="003C4A74">
              <w:rPr>
                <w:b/>
                <w:bCs/>
                <w:sz w:val="20"/>
                <w:szCs w:val="18"/>
                <w:lang w:val="en-US"/>
              </w:rPr>
              <w:t xml:space="preserve"> o </w:t>
            </w: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protagonista</w:t>
            </w:r>
            <w:proofErr w:type="spellEnd"/>
          </w:p>
        </w:tc>
        <w:tc>
          <w:tcPr>
            <w:tcW w:w="0" w:type="auto"/>
            <w:hideMark/>
          </w:tcPr>
          <w:p w14:paraId="2B1640E6" w14:textId="77777777" w:rsidR="003C4A74" w:rsidRPr="003C4A74" w:rsidRDefault="003C4A74" w:rsidP="003C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C4A74">
              <w:rPr>
                <w:sz w:val="20"/>
                <w:szCs w:val="18"/>
              </w:rPr>
              <w:t>Representa al cliente, no a la marca. Es quien enfrenta un desafío.</w:t>
            </w:r>
          </w:p>
        </w:tc>
        <w:tc>
          <w:tcPr>
            <w:tcW w:w="0" w:type="auto"/>
            <w:hideMark/>
          </w:tcPr>
          <w:p w14:paraId="0FC4930C" w14:textId="77777777" w:rsidR="003C4A74" w:rsidRPr="003C4A74" w:rsidRDefault="003C4A74" w:rsidP="003C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C4A74">
              <w:rPr>
                <w:sz w:val="20"/>
                <w:szCs w:val="18"/>
              </w:rPr>
              <w:t>El cliente que busca transformar su negocio mediante tecnología.</w:t>
            </w:r>
          </w:p>
        </w:tc>
      </w:tr>
      <w:tr w:rsidR="003C4A74" w:rsidRPr="003C4A74" w14:paraId="04FEF3C0" w14:textId="77777777" w:rsidTr="00AD0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A5FC5" w14:textId="77777777" w:rsidR="003C4A74" w:rsidRPr="003C4A74" w:rsidRDefault="003C4A74" w:rsidP="003C4A74">
            <w:pPr>
              <w:rPr>
                <w:sz w:val="20"/>
                <w:szCs w:val="18"/>
                <w:lang w:val="en-US"/>
              </w:rPr>
            </w:pP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Conflicto</w:t>
            </w:r>
            <w:proofErr w:type="spellEnd"/>
            <w:r w:rsidRPr="003C4A74">
              <w:rPr>
                <w:b/>
                <w:bCs/>
                <w:sz w:val="20"/>
                <w:szCs w:val="18"/>
                <w:lang w:val="en-US"/>
              </w:rPr>
              <w:t xml:space="preserve"> o </w:t>
            </w: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problema</w:t>
            </w:r>
            <w:proofErr w:type="spellEnd"/>
          </w:p>
        </w:tc>
        <w:tc>
          <w:tcPr>
            <w:tcW w:w="0" w:type="auto"/>
            <w:hideMark/>
          </w:tcPr>
          <w:p w14:paraId="1168DF0A" w14:textId="77777777" w:rsidR="003C4A74" w:rsidRPr="003C4A74" w:rsidRDefault="003C4A74" w:rsidP="003C4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C4A74">
              <w:rPr>
                <w:sz w:val="20"/>
                <w:szCs w:val="18"/>
              </w:rPr>
              <w:t>Dificultad o necesidad que genera tensión y moviliza la acción.</w:t>
            </w:r>
          </w:p>
        </w:tc>
        <w:tc>
          <w:tcPr>
            <w:tcW w:w="0" w:type="auto"/>
            <w:hideMark/>
          </w:tcPr>
          <w:p w14:paraId="7F413E46" w14:textId="77777777" w:rsidR="003C4A74" w:rsidRPr="003C4A74" w:rsidRDefault="003C4A74" w:rsidP="003C4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C4A74">
              <w:rPr>
                <w:sz w:val="20"/>
                <w:szCs w:val="18"/>
              </w:rPr>
              <w:t>Falta de automatización, baja productividad, necesidad de soluciones digitales.</w:t>
            </w:r>
          </w:p>
        </w:tc>
      </w:tr>
      <w:tr w:rsidR="003C4A74" w:rsidRPr="003C4A74" w14:paraId="4A5669EE" w14:textId="77777777" w:rsidTr="00AD0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9CB04" w14:textId="77777777" w:rsidR="003C4A74" w:rsidRPr="003C4A74" w:rsidRDefault="003C4A74" w:rsidP="003C4A74">
            <w:pPr>
              <w:rPr>
                <w:sz w:val="20"/>
                <w:szCs w:val="18"/>
                <w:lang w:val="en-US"/>
              </w:rPr>
            </w:pPr>
            <w:r w:rsidRPr="003C4A74">
              <w:rPr>
                <w:b/>
                <w:bCs/>
                <w:sz w:val="20"/>
                <w:szCs w:val="18"/>
                <w:lang w:val="en-US"/>
              </w:rPr>
              <w:t>Guía o mentor</w:t>
            </w:r>
          </w:p>
        </w:tc>
        <w:tc>
          <w:tcPr>
            <w:tcW w:w="0" w:type="auto"/>
            <w:hideMark/>
          </w:tcPr>
          <w:p w14:paraId="154E301F" w14:textId="77777777" w:rsidR="003C4A74" w:rsidRPr="003C4A74" w:rsidRDefault="003C4A74" w:rsidP="003C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C4A74">
              <w:rPr>
                <w:sz w:val="20"/>
                <w:szCs w:val="18"/>
              </w:rPr>
              <w:t>La marca ofrece ayuda, conocimiento o herramientas.</w:t>
            </w:r>
          </w:p>
        </w:tc>
        <w:tc>
          <w:tcPr>
            <w:tcW w:w="0" w:type="auto"/>
            <w:hideMark/>
          </w:tcPr>
          <w:p w14:paraId="7398DCAA" w14:textId="77777777" w:rsidR="003C4A74" w:rsidRPr="003C4A74" w:rsidRDefault="003C4A74" w:rsidP="003C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C4A74">
              <w:rPr>
                <w:sz w:val="20"/>
                <w:szCs w:val="18"/>
              </w:rPr>
              <w:t>La empresa tecnológica o institución educativa que orienta.</w:t>
            </w:r>
          </w:p>
        </w:tc>
      </w:tr>
      <w:tr w:rsidR="003C4A74" w:rsidRPr="003C4A74" w14:paraId="3CF5DCD5" w14:textId="77777777" w:rsidTr="00AD0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AB92F" w14:textId="77777777" w:rsidR="003C4A74" w:rsidRPr="003C4A74" w:rsidRDefault="003C4A74" w:rsidP="003C4A74">
            <w:pPr>
              <w:rPr>
                <w:sz w:val="20"/>
                <w:szCs w:val="18"/>
                <w:lang w:val="en-US"/>
              </w:rPr>
            </w:pPr>
            <w:r w:rsidRPr="003C4A74">
              <w:rPr>
                <w:b/>
                <w:bCs/>
                <w:sz w:val="20"/>
                <w:szCs w:val="18"/>
                <w:lang w:val="en-US"/>
              </w:rPr>
              <w:t xml:space="preserve">Camino o </w:t>
            </w: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transformación</w:t>
            </w:r>
            <w:proofErr w:type="spellEnd"/>
          </w:p>
        </w:tc>
        <w:tc>
          <w:tcPr>
            <w:tcW w:w="0" w:type="auto"/>
            <w:hideMark/>
          </w:tcPr>
          <w:p w14:paraId="320F253B" w14:textId="77777777" w:rsidR="003C4A74" w:rsidRPr="003C4A74" w:rsidRDefault="003C4A74" w:rsidP="003C4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C4A74">
              <w:rPr>
                <w:sz w:val="20"/>
                <w:szCs w:val="18"/>
              </w:rPr>
              <w:t>Proceso de cambio del protagonista tras la intervención de la marca.</w:t>
            </w:r>
          </w:p>
        </w:tc>
        <w:tc>
          <w:tcPr>
            <w:tcW w:w="0" w:type="auto"/>
            <w:hideMark/>
          </w:tcPr>
          <w:p w14:paraId="0A14044E" w14:textId="77777777" w:rsidR="003C4A74" w:rsidRPr="003C4A74" w:rsidRDefault="003C4A74" w:rsidP="003C4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C4A74">
              <w:rPr>
                <w:sz w:val="20"/>
                <w:szCs w:val="18"/>
              </w:rPr>
              <w:t>Caso de éxito, historia de superación o innovación.</w:t>
            </w:r>
          </w:p>
        </w:tc>
      </w:tr>
      <w:tr w:rsidR="003C4A74" w:rsidRPr="003C4A74" w14:paraId="6CF68D3B" w14:textId="77777777" w:rsidTr="00AD0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5AF92" w14:textId="77777777" w:rsidR="003C4A74" w:rsidRPr="003C4A74" w:rsidRDefault="003C4A74" w:rsidP="003C4A74">
            <w:pPr>
              <w:rPr>
                <w:sz w:val="20"/>
                <w:szCs w:val="18"/>
                <w:lang w:val="en-US"/>
              </w:rPr>
            </w:pP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Mensaje</w:t>
            </w:r>
            <w:proofErr w:type="spellEnd"/>
            <w:r w:rsidRPr="003C4A74">
              <w:rPr>
                <w:b/>
                <w:bCs/>
                <w:sz w:val="20"/>
                <w:szCs w:val="18"/>
                <w:lang w:val="en-US"/>
              </w:rPr>
              <w:t xml:space="preserve"> o </w:t>
            </w: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moraleja</w:t>
            </w:r>
            <w:proofErr w:type="spellEnd"/>
          </w:p>
        </w:tc>
        <w:tc>
          <w:tcPr>
            <w:tcW w:w="0" w:type="auto"/>
            <w:hideMark/>
          </w:tcPr>
          <w:p w14:paraId="23CD45DD" w14:textId="77777777" w:rsidR="003C4A74" w:rsidRPr="003C4A74" w:rsidRDefault="003C4A74" w:rsidP="003C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C4A74">
              <w:rPr>
                <w:sz w:val="20"/>
                <w:szCs w:val="18"/>
              </w:rPr>
              <w:t>Valor o aprendizaje que sintetiza la historia.</w:t>
            </w:r>
          </w:p>
        </w:tc>
        <w:tc>
          <w:tcPr>
            <w:tcW w:w="0" w:type="auto"/>
            <w:hideMark/>
          </w:tcPr>
          <w:p w14:paraId="14FDF040" w14:textId="77777777" w:rsidR="003C4A74" w:rsidRPr="003C4A74" w:rsidRDefault="003C4A74" w:rsidP="003C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C4A74">
              <w:rPr>
                <w:sz w:val="20"/>
                <w:szCs w:val="18"/>
              </w:rPr>
              <w:t>Innovar es posible desde Nicaragua, con talento local.</w:t>
            </w:r>
          </w:p>
        </w:tc>
      </w:tr>
    </w:tbl>
    <w:p w14:paraId="2AF05535" w14:textId="77777777" w:rsidR="00171DF1" w:rsidRDefault="00171DF1" w:rsidP="003C4A74"/>
    <w:p w14:paraId="4995034C" w14:textId="68C3646B" w:rsidR="003C4A74" w:rsidRPr="003C4A74" w:rsidRDefault="003C4A74" w:rsidP="003C4A74">
      <w:r w:rsidRPr="003C4A74">
        <w:t xml:space="preserve">Este modelo se inspira en el </w:t>
      </w:r>
      <w:r w:rsidRPr="003C4A74">
        <w:rPr>
          <w:b/>
          <w:bCs/>
        </w:rPr>
        <w:t>viaje del héroe</w:t>
      </w:r>
      <w:r w:rsidRPr="003C4A74">
        <w:t xml:space="preserve"> propuesto por Joseph Campbell (1949) y adaptado al marketing moderno por Donald Miller (2017) en su obra </w:t>
      </w:r>
      <w:proofErr w:type="spellStart"/>
      <w:r w:rsidRPr="003C4A74">
        <w:rPr>
          <w:i/>
          <w:iCs/>
        </w:rPr>
        <w:t>Building</w:t>
      </w:r>
      <w:proofErr w:type="spellEnd"/>
      <w:r w:rsidRPr="003C4A74">
        <w:rPr>
          <w:i/>
          <w:iCs/>
        </w:rPr>
        <w:t xml:space="preserve"> a </w:t>
      </w:r>
      <w:proofErr w:type="spellStart"/>
      <w:r w:rsidRPr="003C4A74">
        <w:rPr>
          <w:i/>
          <w:iCs/>
        </w:rPr>
        <w:t>StoryBrand</w:t>
      </w:r>
      <w:proofErr w:type="spellEnd"/>
      <w:r w:rsidRPr="003C4A74">
        <w:t xml:space="preserve">, donde enfatiza que </w:t>
      </w:r>
      <w:r w:rsidRPr="003C4A74">
        <w:rPr>
          <w:b/>
          <w:bCs/>
        </w:rPr>
        <w:t>la marca debe ser el guía, no el héroe de la historia</w:t>
      </w:r>
      <w:r w:rsidRPr="003C4A74">
        <w:t>.</w:t>
      </w:r>
    </w:p>
    <w:p w14:paraId="74AC65FB" w14:textId="6101A127" w:rsidR="003C4A74" w:rsidRPr="006E2440" w:rsidRDefault="003C4A74" w:rsidP="003C4A74">
      <w:pPr>
        <w:rPr>
          <w:lang w:val="es-ES"/>
        </w:rPr>
      </w:pPr>
    </w:p>
    <w:p w14:paraId="35F1FFAF" w14:textId="77777777" w:rsidR="00171DF1" w:rsidRPr="006E2440" w:rsidRDefault="00171DF1" w:rsidP="003C4A74">
      <w:pPr>
        <w:rPr>
          <w:lang w:val="es-ES"/>
        </w:rPr>
      </w:pPr>
    </w:p>
    <w:p w14:paraId="0634A26C" w14:textId="77777777" w:rsidR="00171DF1" w:rsidRPr="006E2440" w:rsidRDefault="00171DF1" w:rsidP="003C4A74">
      <w:pPr>
        <w:rPr>
          <w:lang w:val="es-ES"/>
        </w:rPr>
      </w:pPr>
    </w:p>
    <w:p w14:paraId="5772C00A" w14:textId="77777777" w:rsidR="00171DF1" w:rsidRPr="006E2440" w:rsidRDefault="00171DF1" w:rsidP="003C4A74">
      <w:pPr>
        <w:rPr>
          <w:lang w:val="es-ES"/>
        </w:rPr>
      </w:pPr>
    </w:p>
    <w:p w14:paraId="30A93109" w14:textId="77777777" w:rsidR="00171DF1" w:rsidRPr="006E2440" w:rsidRDefault="00171DF1" w:rsidP="003C4A74">
      <w:pPr>
        <w:rPr>
          <w:lang w:val="es-ES"/>
        </w:rPr>
      </w:pPr>
    </w:p>
    <w:p w14:paraId="37A4E5C9" w14:textId="77777777" w:rsidR="00171DF1" w:rsidRPr="006E2440" w:rsidRDefault="00171DF1" w:rsidP="003C4A74">
      <w:pPr>
        <w:rPr>
          <w:lang w:val="es-ES"/>
        </w:rPr>
      </w:pPr>
    </w:p>
    <w:p w14:paraId="20D5691C" w14:textId="77777777" w:rsidR="00171DF1" w:rsidRPr="006E2440" w:rsidRDefault="00171DF1" w:rsidP="003C4A74">
      <w:pPr>
        <w:rPr>
          <w:lang w:val="es-ES"/>
        </w:rPr>
      </w:pPr>
    </w:p>
    <w:p w14:paraId="1F69B355" w14:textId="77777777" w:rsidR="00171DF1" w:rsidRPr="006E2440" w:rsidRDefault="00171DF1" w:rsidP="003C4A74">
      <w:pPr>
        <w:rPr>
          <w:lang w:val="es-ES"/>
        </w:rPr>
      </w:pPr>
    </w:p>
    <w:p w14:paraId="14D13331" w14:textId="77777777" w:rsidR="003C4A74" w:rsidRPr="003C4A74" w:rsidRDefault="003C4A74" w:rsidP="003C4A74">
      <w:pPr>
        <w:rPr>
          <w:b/>
          <w:bCs/>
          <w:lang w:val="en-US"/>
        </w:rPr>
      </w:pPr>
      <w:r w:rsidRPr="003C4A74">
        <w:rPr>
          <w:b/>
          <w:bCs/>
          <w:lang w:val="en-US"/>
        </w:rPr>
        <w:lastRenderedPageBreak/>
        <w:t xml:space="preserve">4. </w:t>
      </w:r>
      <w:proofErr w:type="spellStart"/>
      <w:r w:rsidRPr="003C4A74">
        <w:rPr>
          <w:b/>
          <w:bCs/>
          <w:lang w:val="en-US"/>
        </w:rPr>
        <w:t>Tipos</w:t>
      </w:r>
      <w:proofErr w:type="spellEnd"/>
      <w:r w:rsidRPr="003C4A74">
        <w:rPr>
          <w:b/>
          <w:bCs/>
          <w:lang w:val="en-US"/>
        </w:rPr>
        <w:t xml:space="preserve"> de Storytelling </w:t>
      </w:r>
      <w:proofErr w:type="spellStart"/>
      <w:r w:rsidRPr="003C4A74">
        <w:rPr>
          <w:b/>
          <w:bCs/>
          <w:lang w:val="en-US"/>
        </w:rPr>
        <w:t>en</w:t>
      </w:r>
      <w:proofErr w:type="spellEnd"/>
      <w:r w:rsidRPr="003C4A74">
        <w:rPr>
          <w:b/>
          <w:bCs/>
          <w:lang w:val="en-US"/>
        </w:rPr>
        <w:t xml:space="preserve"> marketing</w:t>
      </w:r>
    </w:p>
    <w:p w14:paraId="38A58C95" w14:textId="77777777" w:rsidR="003C4A74" w:rsidRPr="003C4A74" w:rsidRDefault="003C4A74" w:rsidP="00D20F59">
      <w:pPr>
        <w:numPr>
          <w:ilvl w:val="0"/>
          <w:numId w:val="19"/>
        </w:numPr>
        <w:jc w:val="left"/>
      </w:pPr>
      <w:proofErr w:type="spellStart"/>
      <w:r w:rsidRPr="003C4A74">
        <w:rPr>
          <w:b/>
          <w:bCs/>
        </w:rPr>
        <w:t>Storytelling</w:t>
      </w:r>
      <w:proofErr w:type="spellEnd"/>
      <w:r w:rsidRPr="003C4A74">
        <w:rPr>
          <w:b/>
          <w:bCs/>
        </w:rPr>
        <w:t xml:space="preserve"> corporativo:</w:t>
      </w:r>
      <w:r w:rsidRPr="003C4A74">
        <w:t xml:space="preserve"> narra la historia, misión y valores de una organización.</w:t>
      </w:r>
      <w:r w:rsidRPr="003C4A74">
        <w:br/>
      </w:r>
      <w:r w:rsidRPr="003C4A74">
        <w:rPr>
          <w:i/>
          <w:iCs/>
        </w:rPr>
        <w:t>Ejemplo:</w:t>
      </w:r>
      <w:r w:rsidRPr="003C4A74">
        <w:t xml:space="preserve"> “Café Las Nubes” comparte su legado familiar de tres generaciones dedicadas al cultivo sostenible.</w:t>
      </w:r>
    </w:p>
    <w:p w14:paraId="420F094B" w14:textId="7CB4B1DA" w:rsidR="003C4A74" w:rsidRPr="003C4A74" w:rsidRDefault="003C4A74" w:rsidP="00D20F59">
      <w:pPr>
        <w:numPr>
          <w:ilvl w:val="0"/>
          <w:numId w:val="19"/>
        </w:numPr>
        <w:jc w:val="left"/>
      </w:pPr>
      <w:proofErr w:type="spellStart"/>
      <w:r w:rsidRPr="003C4A74">
        <w:rPr>
          <w:b/>
          <w:bCs/>
        </w:rPr>
        <w:t>Storytelling</w:t>
      </w:r>
      <w:proofErr w:type="spellEnd"/>
      <w:r w:rsidRPr="003C4A74">
        <w:rPr>
          <w:b/>
          <w:bCs/>
        </w:rPr>
        <w:t xml:space="preserve"> de producto:</w:t>
      </w:r>
      <w:r w:rsidRPr="003C4A74">
        <w:t xml:space="preserve"> relata la historia detrás del desarrollo o uso de un producto.</w:t>
      </w:r>
      <w:r w:rsidRPr="003C4A74">
        <w:br/>
      </w:r>
      <w:r w:rsidRPr="003C4A74">
        <w:rPr>
          <w:i/>
          <w:iCs/>
        </w:rPr>
        <w:t>Ejemplo:</w:t>
      </w:r>
      <w:r w:rsidRPr="003C4A74">
        <w:t xml:space="preserve"> </w:t>
      </w:r>
      <w:r w:rsidR="00171DF1" w:rsidRPr="003C4A74">
        <w:t>un startup nicaragüense</w:t>
      </w:r>
      <w:r w:rsidRPr="003C4A74">
        <w:t xml:space="preserve"> que crea drones para agricultura cuenta cómo nació la idea al observar las dificultades de monitoreo en fincas de Estelí.</w:t>
      </w:r>
    </w:p>
    <w:p w14:paraId="55E461EE" w14:textId="77777777" w:rsidR="003C4A74" w:rsidRPr="003C4A74" w:rsidRDefault="003C4A74" w:rsidP="00D20F59">
      <w:pPr>
        <w:numPr>
          <w:ilvl w:val="0"/>
          <w:numId w:val="19"/>
        </w:numPr>
        <w:jc w:val="left"/>
      </w:pPr>
      <w:proofErr w:type="spellStart"/>
      <w:r w:rsidRPr="003C4A74">
        <w:rPr>
          <w:b/>
          <w:bCs/>
        </w:rPr>
        <w:t>Storytelling</w:t>
      </w:r>
      <w:proofErr w:type="spellEnd"/>
      <w:r w:rsidRPr="003C4A74">
        <w:rPr>
          <w:b/>
          <w:bCs/>
        </w:rPr>
        <w:t xml:space="preserve"> testimonial:</w:t>
      </w:r>
      <w:r w:rsidRPr="003C4A74">
        <w:t xml:space="preserve"> presenta casos reales de clientes o beneficiarios.</w:t>
      </w:r>
      <w:r w:rsidRPr="003C4A74">
        <w:br/>
      </w:r>
      <w:r w:rsidRPr="003C4A74">
        <w:rPr>
          <w:i/>
          <w:iCs/>
        </w:rPr>
        <w:t>Ejemplo:</w:t>
      </w:r>
      <w:r w:rsidRPr="003C4A74">
        <w:t xml:space="preserve"> la UPN publica videos de egresados que lideran proyectos tecnológicos nacionales.</w:t>
      </w:r>
    </w:p>
    <w:p w14:paraId="358DBF94" w14:textId="77777777" w:rsidR="003C4A74" w:rsidRPr="003C4A74" w:rsidRDefault="003C4A74" w:rsidP="00D20F59">
      <w:pPr>
        <w:numPr>
          <w:ilvl w:val="0"/>
          <w:numId w:val="19"/>
        </w:numPr>
        <w:jc w:val="left"/>
      </w:pPr>
      <w:proofErr w:type="spellStart"/>
      <w:r w:rsidRPr="003C4A74">
        <w:rPr>
          <w:b/>
          <w:bCs/>
        </w:rPr>
        <w:t>Storytelling</w:t>
      </w:r>
      <w:proofErr w:type="spellEnd"/>
      <w:r w:rsidRPr="003C4A74">
        <w:rPr>
          <w:b/>
          <w:bCs/>
        </w:rPr>
        <w:t xml:space="preserve"> emocional:</w:t>
      </w:r>
      <w:r w:rsidRPr="003C4A74">
        <w:t xml:space="preserve"> apela a sentimientos universales (esperanza, amor, orgullo, resiliencia).</w:t>
      </w:r>
      <w:r w:rsidRPr="003C4A74">
        <w:br/>
      </w:r>
      <w:r w:rsidRPr="003C4A74">
        <w:rPr>
          <w:i/>
          <w:iCs/>
        </w:rPr>
        <w:t>Ejemplo:</w:t>
      </w:r>
      <w:r w:rsidRPr="003C4A74">
        <w:t xml:space="preserve"> campaña “Orgullo Nica” que resalta historias de superación de jóvenes ingenieros locales.</w:t>
      </w:r>
    </w:p>
    <w:p w14:paraId="22A10738" w14:textId="77777777" w:rsidR="00171DF1" w:rsidRPr="00171DF1" w:rsidRDefault="003C4A74" w:rsidP="00D20F59">
      <w:pPr>
        <w:numPr>
          <w:ilvl w:val="0"/>
          <w:numId w:val="19"/>
        </w:numPr>
        <w:jc w:val="left"/>
      </w:pPr>
      <w:proofErr w:type="spellStart"/>
      <w:r w:rsidRPr="003C4A74">
        <w:rPr>
          <w:b/>
          <w:bCs/>
        </w:rPr>
        <w:t>Storytelling</w:t>
      </w:r>
      <w:proofErr w:type="spellEnd"/>
      <w:r w:rsidRPr="003C4A74">
        <w:rPr>
          <w:b/>
          <w:bCs/>
        </w:rPr>
        <w:t xml:space="preserve"> educativo o de causa:</w:t>
      </w:r>
      <w:r w:rsidRPr="003C4A74">
        <w:t xml:space="preserve"> busca concienciar o inspirar acción social.</w:t>
      </w:r>
      <w:r w:rsidRPr="003C4A74">
        <w:br/>
      </w:r>
    </w:p>
    <w:p w14:paraId="19FB5B9F" w14:textId="3B17FF11" w:rsidR="003C4A74" w:rsidRPr="003C4A74" w:rsidRDefault="003C4A74" w:rsidP="00171DF1">
      <w:pPr>
        <w:ind w:left="720"/>
        <w:jc w:val="left"/>
      </w:pPr>
      <w:r w:rsidRPr="003C4A74">
        <w:rPr>
          <w:i/>
          <w:iCs/>
        </w:rPr>
        <w:t>Ejemplo:</w:t>
      </w:r>
      <w:r w:rsidRPr="003C4A74">
        <w:t xml:space="preserve"> marca de energía solar que cuenta historias de comunidades rurales que obtienen luz por primera vez.</w:t>
      </w:r>
    </w:p>
    <w:p w14:paraId="5AF6A7D8" w14:textId="169EB33B" w:rsidR="003C4A74" w:rsidRPr="006E2440" w:rsidRDefault="003C4A74" w:rsidP="003C4A74">
      <w:pPr>
        <w:rPr>
          <w:lang w:val="es-ES"/>
        </w:rPr>
      </w:pPr>
    </w:p>
    <w:p w14:paraId="218203D0" w14:textId="77777777" w:rsidR="00171DF1" w:rsidRPr="006E2440" w:rsidRDefault="00171DF1" w:rsidP="003C4A74">
      <w:pPr>
        <w:rPr>
          <w:lang w:val="es-ES"/>
        </w:rPr>
      </w:pPr>
    </w:p>
    <w:p w14:paraId="0A31F7F5" w14:textId="77777777" w:rsidR="00171DF1" w:rsidRPr="006E2440" w:rsidRDefault="00171DF1" w:rsidP="003C4A74">
      <w:pPr>
        <w:rPr>
          <w:lang w:val="es-ES"/>
        </w:rPr>
      </w:pPr>
    </w:p>
    <w:p w14:paraId="7F75F093" w14:textId="77777777" w:rsidR="00171DF1" w:rsidRPr="006E2440" w:rsidRDefault="00171DF1" w:rsidP="003C4A74">
      <w:pPr>
        <w:rPr>
          <w:lang w:val="es-ES"/>
        </w:rPr>
      </w:pPr>
    </w:p>
    <w:p w14:paraId="61AAF04B" w14:textId="77777777" w:rsidR="00171DF1" w:rsidRPr="006E2440" w:rsidRDefault="00171DF1" w:rsidP="003C4A74">
      <w:pPr>
        <w:rPr>
          <w:lang w:val="es-ES"/>
        </w:rPr>
      </w:pPr>
    </w:p>
    <w:p w14:paraId="7A24F734" w14:textId="77777777" w:rsidR="00171DF1" w:rsidRPr="006E2440" w:rsidRDefault="00171DF1" w:rsidP="003C4A74">
      <w:pPr>
        <w:rPr>
          <w:lang w:val="es-ES"/>
        </w:rPr>
      </w:pPr>
    </w:p>
    <w:p w14:paraId="4391F571" w14:textId="77777777" w:rsidR="003C4A74" w:rsidRPr="003C4A74" w:rsidRDefault="003C4A74" w:rsidP="003C4A74">
      <w:pPr>
        <w:rPr>
          <w:b/>
          <w:bCs/>
        </w:rPr>
      </w:pPr>
      <w:r w:rsidRPr="003C4A74">
        <w:rPr>
          <w:b/>
          <w:bCs/>
        </w:rPr>
        <w:lastRenderedPageBreak/>
        <w:t>5. Brand Content: de la publicidad al entretenimiento</w:t>
      </w:r>
    </w:p>
    <w:p w14:paraId="5181C013" w14:textId="77777777" w:rsidR="003C4A74" w:rsidRDefault="003C4A74" w:rsidP="003C4A74">
      <w:r w:rsidRPr="003C4A74">
        <w:t xml:space="preserve">El </w:t>
      </w:r>
      <w:proofErr w:type="spellStart"/>
      <w:r w:rsidRPr="003C4A74">
        <w:rPr>
          <w:b/>
          <w:bCs/>
        </w:rPr>
        <w:t>brand</w:t>
      </w:r>
      <w:proofErr w:type="spellEnd"/>
      <w:r w:rsidRPr="003C4A74">
        <w:rPr>
          <w:b/>
          <w:bCs/>
        </w:rPr>
        <w:t xml:space="preserve"> </w:t>
      </w:r>
      <w:proofErr w:type="spellStart"/>
      <w:r w:rsidRPr="003C4A74">
        <w:rPr>
          <w:b/>
          <w:bCs/>
        </w:rPr>
        <w:t>content</w:t>
      </w:r>
      <w:proofErr w:type="spellEnd"/>
      <w:r w:rsidRPr="003C4A74">
        <w:t xml:space="preserve"> es una estrategia de comunicación que combina el </w:t>
      </w:r>
      <w:r w:rsidRPr="003C4A74">
        <w:rPr>
          <w:b/>
          <w:bCs/>
        </w:rPr>
        <w:t>contenido narrativo</w:t>
      </w:r>
      <w:r w:rsidRPr="003C4A74">
        <w:t xml:space="preserve"> con la </w:t>
      </w:r>
      <w:r w:rsidRPr="003C4A74">
        <w:rPr>
          <w:b/>
          <w:bCs/>
        </w:rPr>
        <w:t>identidad de marca</w:t>
      </w:r>
      <w:r w:rsidRPr="003C4A74">
        <w:t>, integrándola de manera orgánica dentro de experiencias mediáticas.</w:t>
      </w:r>
    </w:p>
    <w:p w14:paraId="7F2FFA58" w14:textId="77777777" w:rsidR="00171DF1" w:rsidRPr="003C4A74" w:rsidRDefault="00171DF1" w:rsidP="003C4A74"/>
    <w:p w14:paraId="79B27270" w14:textId="77777777" w:rsidR="003C4A74" w:rsidRDefault="003C4A74" w:rsidP="003C4A74">
      <w:r w:rsidRPr="003C4A74">
        <w:t xml:space="preserve">Según López y Medina (2020), el </w:t>
      </w:r>
      <w:proofErr w:type="spellStart"/>
      <w:r w:rsidRPr="003C4A74">
        <w:t>brand</w:t>
      </w:r>
      <w:proofErr w:type="spellEnd"/>
      <w:r w:rsidRPr="003C4A74">
        <w:t xml:space="preserve"> </w:t>
      </w:r>
      <w:proofErr w:type="spellStart"/>
      <w:r w:rsidRPr="003C4A74">
        <w:t>content</w:t>
      </w:r>
      <w:proofErr w:type="spellEnd"/>
      <w:r w:rsidRPr="003C4A74">
        <w:t xml:space="preserve"> es eficaz porque “coloca a la audiencia en el centro del relato, ofreciendo valor simbólico y emocional más allá del producto”.</w:t>
      </w:r>
    </w:p>
    <w:p w14:paraId="26C5CEC8" w14:textId="77777777" w:rsidR="00171DF1" w:rsidRPr="003C4A74" w:rsidRDefault="00171DF1" w:rsidP="003C4A74"/>
    <w:p w14:paraId="4DDD3536" w14:textId="77777777" w:rsidR="003C4A74" w:rsidRPr="003C4A74" w:rsidRDefault="003C4A74" w:rsidP="003C4A74">
      <w:pPr>
        <w:rPr>
          <w:lang w:val="en-US"/>
        </w:rPr>
      </w:pPr>
      <w:proofErr w:type="spellStart"/>
      <w:r w:rsidRPr="003C4A74">
        <w:rPr>
          <w:lang w:val="en-US"/>
        </w:rPr>
        <w:t>Ejemplos</w:t>
      </w:r>
      <w:proofErr w:type="spellEnd"/>
      <w:r w:rsidRPr="003C4A74">
        <w:rPr>
          <w:lang w:val="en-US"/>
        </w:rPr>
        <w:t xml:space="preserve"> </w:t>
      </w:r>
      <w:proofErr w:type="spellStart"/>
      <w:r w:rsidRPr="003C4A74">
        <w:rPr>
          <w:lang w:val="en-US"/>
        </w:rPr>
        <w:t>internacionales</w:t>
      </w:r>
      <w:proofErr w:type="spellEnd"/>
      <w:r w:rsidRPr="003C4A74">
        <w:rPr>
          <w:lang w:val="en-US"/>
        </w:rPr>
        <w:t xml:space="preserve"> notables </w:t>
      </w:r>
      <w:proofErr w:type="spellStart"/>
      <w:r w:rsidRPr="003C4A74">
        <w:rPr>
          <w:lang w:val="en-US"/>
        </w:rPr>
        <w:t>incluyen</w:t>
      </w:r>
      <w:proofErr w:type="spellEnd"/>
      <w:r w:rsidRPr="003C4A74">
        <w:rPr>
          <w:lang w:val="en-US"/>
        </w:rPr>
        <w:t>:</w:t>
      </w:r>
    </w:p>
    <w:p w14:paraId="3A4F42A4" w14:textId="77777777" w:rsidR="003C4A74" w:rsidRPr="003C4A74" w:rsidRDefault="003C4A74" w:rsidP="00D20F59">
      <w:pPr>
        <w:numPr>
          <w:ilvl w:val="0"/>
          <w:numId w:val="20"/>
        </w:numPr>
      </w:pPr>
      <w:r w:rsidRPr="003C4A74">
        <w:rPr>
          <w:i/>
          <w:iCs/>
        </w:rPr>
        <w:t>“Red Bull Stratos”</w:t>
      </w:r>
      <w:r w:rsidRPr="003C4A74">
        <w:t xml:space="preserve"> (2012): el salto de Félix </w:t>
      </w:r>
      <w:proofErr w:type="spellStart"/>
      <w:r w:rsidRPr="003C4A74">
        <w:t>Baumgartner</w:t>
      </w:r>
      <w:proofErr w:type="spellEnd"/>
      <w:r w:rsidRPr="003C4A74">
        <w:t xml:space="preserve"> desde la estratósfera, un hito de comunicación que transformó a Red Bull en un símbolo de desafío y aventura.</w:t>
      </w:r>
    </w:p>
    <w:p w14:paraId="0DBC683F" w14:textId="77777777" w:rsidR="003C4A74" w:rsidRPr="003C4A74" w:rsidRDefault="003C4A74" w:rsidP="00D20F59">
      <w:pPr>
        <w:numPr>
          <w:ilvl w:val="0"/>
          <w:numId w:val="20"/>
        </w:numPr>
      </w:pPr>
      <w:r w:rsidRPr="003C4A74">
        <w:rPr>
          <w:i/>
          <w:iCs/>
        </w:rPr>
        <w:t>“</w:t>
      </w:r>
      <w:proofErr w:type="spellStart"/>
      <w:r w:rsidRPr="003C4A74">
        <w:rPr>
          <w:i/>
          <w:iCs/>
        </w:rPr>
        <w:t>The</w:t>
      </w:r>
      <w:proofErr w:type="spellEnd"/>
      <w:r w:rsidRPr="003C4A74">
        <w:rPr>
          <w:i/>
          <w:iCs/>
        </w:rPr>
        <w:t xml:space="preserve"> Lego </w:t>
      </w:r>
      <w:proofErr w:type="spellStart"/>
      <w:r w:rsidRPr="003C4A74">
        <w:rPr>
          <w:i/>
          <w:iCs/>
        </w:rPr>
        <w:t>Movie</w:t>
      </w:r>
      <w:proofErr w:type="spellEnd"/>
      <w:r w:rsidRPr="003C4A74">
        <w:rPr>
          <w:i/>
          <w:iCs/>
        </w:rPr>
        <w:t>”</w:t>
      </w:r>
      <w:r w:rsidRPr="003C4A74">
        <w:t xml:space="preserve"> (2014): película que convirtió a Lego en sinónimo de creatividad y unión familiar.</w:t>
      </w:r>
    </w:p>
    <w:p w14:paraId="7FEBB111" w14:textId="77777777" w:rsidR="00171DF1" w:rsidRDefault="00171DF1" w:rsidP="003C4A74">
      <w:pPr>
        <w:rPr>
          <w:b/>
          <w:bCs/>
        </w:rPr>
      </w:pPr>
    </w:p>
    <w:p w14:paraId="1EA291B7" w14:textId="22EFA9EA" w:rsidR="00171DF1" w:rsidRDefault="003C4A74" w:rsidP="00171DF1">
      <w:pPr>
        <w:jc w:val="left"/>
      </w:pPr>
      <w:r w:rsidRPr="003C4A74">
        <w:rPr>
          <w:b/>
          <w:bCs/>
        </w:rPr>
        <w:t>Ejemplo nicaragüense hipotético:</w:t>
      </w:r>
    </w:p>
    <w:p w14:paraId="0FF7E420" w14:textId="3D55C63B" w:rsidR="003C4A74" w:rsidRPr="003C4A74" w:rsidRDefault="003C4A74" w:rsidP="003C4A74">
      <w:r w:rsidRPr="003C4A74">
        <w:t xml:space="preserve">La empresa </w:t>
      </w:r>
      <w:r w:rsidRPr="003C4A74">
        <w:rPr>
          <w:b/>
          <w:bCs/>
        </w:rPr>
        <w:t>Flor de Caña</w:t>
      </w:r>
      <w:r w:rsidRPr="003C4A74">
        <w:t xml:space="preserve"> podría desarrollar una miniserie documental llamada </w:t>
      </w:r>
      <w:r w:rsidRPr="003C4A74">
        <w:rPr>
          <w:i/>
          <w:iCs/>
        </w:rPr>
        <w:t>“Sabor a Tierra”</w:t>
      </w:r>
      <w:r w:rsidRPr="003C4A74">
        <w:t>, donde cada episodio narre la historia de una comunidad productora de caña y su aporte al desarrollo local. El producto no sería el protagonista, sino el vehículo narrativo que conecta trabajo, tradición y sostenibilidad.</w:t>
      </w:r>
    </w:p>
    <w:p w14:paraId="33F74BAF" w14:textId="0FF4CC7E" w:rsidR="003C4A74" w:rsidRPr="006E2440" w:rsidRDefault="003C4A74" w:rsidP="003C4A74">
      <w:pPr>
        <w:rPr>
          <w:lang w:val="es-ES"/>
        </w:rPr>
      </w:pPr>
    </w:p>
    <w:p w14:paraId="171DFA18" w14:textId="77777777" w:rsidR="007C5522" w:rsidRPr="006E2440" w:rsidRDefault="007C5522" w:rsidP="003C4A74">
      <w:pPr>
        <w:rPr>
          <w:lang w:val="es-ES"/>
        </w:rPr>
      </w:pPr>
    </w:p>
    <w:p w14:paraId="2B1DE1EC" w14:textId="77777777" w:rsidR="007C5522" w:rsidRPr="006E2440" w:rsidRDefault="007C5522" w:rsidP="003C4A74">
      <w:pPr>
        <w:rPr>
          <w:lang w:val="es-ES"/>
        </w:rPr>
      </w:pPr>
    </w:p>
    <w:p w14:paraId="693321CD" w14:textId="77777777" w:rsidR="007C5522" w:rsidRPr="006E2440" w:rsidRDefault="007C5522" w:rsidP="003C4A74">
      <w:pPr>
        <w:rPr>
          <w:lang w:val="es-ES"/>
        </w:rPr>
      </w:pPr>
    </w:p>
    <w:p w14:paraId="6BF4E0E2" w14:textId="77777777" w:rsidR="007C5522" w:rsidRPr="006E2440" w:rsidRDefault="007C5522" w:rsidP="003C4A74">
      <w:pPr>
        <w:rPr>
          <w:lang w:val="es-ES"/>
        </w:rPr>
      </w:pPr>
    </w:p>
    <w:p w14:paraId="1B021BBE" w14:textId="77777777" w:rsidR="007C5522" w:rsidRPr="006E2440" w:rsidRDefault="007C5522" w:rsidP="003C4A74">
      <w:pPr>
        <w:rPr>
          <w:lang w:val="es-ES"/>
        </w:rPr>
      </w:pPr>
    </w:p>
    <w:p w14:paraId="00102E33" w14:textId="77777777" w:rsidR="007C5522" w:rsidRPr="006E2440" w:rsidRDefault="007C5522" w:rsidP="003C4A74">
      <w:pPr>
        <w:rPr>
          <w:lang w:val="es-ES"/>
        </w:rPr>
      </w:pPr>
    </w:p>
    <w:p w14:paraId="311F4AEC" w14:textId="77777777" w:rsidR="003C4A74" w:rsidRPr="003C4A74" w:rsidRDefault="003C4A74" w:rsidP="003C4A74">
      <w:pPr>
        <w:rPr>
          <w:b/>
          <w:bCs/>
        </w:rPr>
      </w:pPr>
      <w:r w:rsidRPr="003C4A74">
        <w:rPr>
          <w:b/>
          <w:bCs/>
        </w:rPr>
        <w:lastRenderedPageBreak/>
        <w:t xml:space="preserve">6. Diferencias entre </w:t>
      </w:r>
      <w:proofErr w:type="spellStart"/>
      <w:r w:rsidRPr="003C4A74">
        <w:rPr>
          <w:b/>
          <w:bCs/>
        </w:rPr>
        <w:t>Storytelling</w:t>
      </w:r>
      <w:proofErr w:type="spellEnd"/>
      <w:r w:rsidRPr="003C4A74">
        <w:rPr>
          <w:b/>
          <w:bCs/>
        </w:rPr>
        <w:t xml:space="preserve"> y Brand Content</w:t>
      </w:r>
    </w:p>
    <w:p w14:paraId="188A0B1D" w14:textId="77777777" w:rsidR="003C4A74" w:rsidRPr="003C4A74" w:rsidRDefault="003C4A74" w:rsidP="003C4A74">
      <w:r w:rsidRPr="003C4A74">
        <w:t>Aunque estrechamente relacionados, conviene distinguir ambos conceptos: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802"/>
        <w:gridCol w:w="3565"/>
        <w:gridCol w:w="3471"/>
      </w:tblGrid>
      <w:tr w:rsidR="003C4A74" w:rsidRPr="003C4A74" w14:paraId="7DFB0D7E" w14:textId="77777777" w:rsidTr="007C55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2D9270A" w14:textId="77777777" w:rsidR="003C4A74" w:rsidRPr="003C4A74" w:rsidRDefault="003C4A74" w:rsidP="003C4A74">
            <w:pPr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Aspecto</w:t>
            </w:r>
            <w:proofErr w:type="spellEnd"/>
          </w:p>
        </w:tc>
        <w:tc>
          <w:tcPr>
            <w:tcW w:w="0" w:type="auto"/>
            <w:hideMark/>
          </w:tcPr>
          <w:p w14:paraId="5FBB5364" w14:textId="77777777" w:rsidR="003C4A74" w:rsidRPr="003C4A74" w:rsidRDefault="003C4A74" w:rsidP="003C4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3C4A74">
              <w:rPr>
                <w:b/>
                <w:bCs/>
                <w:sz w:val="20"/>
                <w:szCs w:val="18"/>
                <w:lang w:val="en-US"/>
              </w:rPr>
              <w:t>Storytelling</w:t>
            </w:r>
          </w:p>
        </w:tc>
        <w:tc>
          <w:tcPr>
            <w:tcW w:w="0" w:type="auto"/>
            <w:hideMark/>
          </w:tcPr>
          <w:p w14:paraId="307B1C57" w14:textId="77777777" w:rsidR="003C4A74" w:rsidRPr="003C4A74" w:rsidRDefault="003C4A74" w:rsidP="003C4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3C4A74">
              <w:rPr>
                <w:b/>
                <w:bCs/>
                <w:sz w:val="20"/>
                <w:szCs w:val="18"/>
                <w:lang w:val="en-US"/>
              </w:rPr>
              <w:t>Brand Content</w:t>
            </w:r>
          </w:p>
        </w:tc>
      </w:tr>
      <w:tr w:rsidR="003C4A74" w:rsidRPr="003C4A74" w14:paraId="286CE92D" w14:textId="77777777" w:rsidTr="007C55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19D73" w14:textId="77777777" w:rsidR="003C4A74" w:rsidRPr="003C4A74" w:rsidRDefault="003C4A74" w:rsidP="003C4A74">
            <w:pPr>
              <w:rPr>
                <w:sz w:val="20"/>
                <w:szCs w:val="18"/>
                <w:lang w:val="en-US"/>
              </w:rPr>
            </w:pP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Naturaleza</w:t>
            </w:r>
            <w:proofErr w:type="spellEnd"/>
          </w:p>
        </w:tc>
        <w:tc>
          <w:tcPr>
            <w:tcW w:w="0" w:type="auto"/>
            <w:hideMark/>
          </w:tcPr>
          <w:p w14:paraId="2742163A" w14:textId="77777777" w:rsidR="003C4A74" w:rsidRPr="003C4A74" w:rsidRDefault="003C4A74" w:rsidP="003C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3C4A74">
              <w:rPr>
                <w:sz w:val="20"/>
                <w:szCs w:val="18"/>
                <w:lang w:val="en-US"/>
              </w:rPr>
              <w:t xml:space="preserve">Técnica </w:t>
            </w:r>
            <w:proofErr w:type="spellStart"/>
            <w:r w:rsidRPr="003C4A74">
              <w:rPr>
                <w:sz w:val="20"/>
                <w:szCs w:val="18"/>
                <w:lang w:val="en-US"/>
              </w:rPr>
              <w:t>narrativa</w:t>
            </w:r>
            <w:proofErr w:type="spellEnd"/>
          </w:p>
        </w:tc>
        <w:tc>
          <w:tcPr>
            <w:tcW w:w="0" w:type="auto"/>
            <w:hideMark/>
          </w:tcPr>
          <w:p w14:paraId="2D5B738E" w14:textId="77777777" w:rsidR="003C4A74" w:rsidRPr="003C4A74" w:rsidRDefault="003C4A74" w:rsidP="003C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proofErr w:type="spellStart"/>
            <w:r w:rsidRPr="003C4A74">
              <w:rPr>
                <w:sz w:val="20"/>
                <w:szCs w:val="18"/>
                <w:lang w:val="en-US"/>
              </w:rPr>
              <w:t>Estrategia</w:t>
            </w:r>
            <w:proofErr w:type="spellEnd"/>
            <w:r w:rsidRPr="003C4A74">
              <w:rPr>
                <w:sz w:val="20"/>
                <w:szCs w:val="18"/>
                <w:lang w:val="en-US"/>
              </w:rPr>
              <w:t xml:space="preserve"> de </w:t>
            </w:r>
            <w:proofErr w:type="spellStart"/>
            <w:r w:rsidRPr="003C4A74">
              <w:rPr>
                <w:sz w:val="20"/>
                <w:szCs w:val="18"/>
                <w:lang w:val="en-US"/>
              </w:rPr>
              <w:t>comunicación</w:t>
            </w:r>
            <w:proofErr w:type="spellEnd"/>
          </w:p>
        </w:tc>
      </w:tr>
      <w:tr w:rsidR="003C4A74" w:rsidRPr="003C4A74" w14:paraId="312D343F" w14:textId="77777777" w:rsidTr="007C55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A2DF9" w14:textId="77777777" w:rsidR="003C4A74" w:rsidRPr="003C4A74" w:rsidRDefault="003C4A74" w:rsidP="003C4A74">
            <w:pPr>
              <w:rPr>
                <w:sz w:val="20"/>
                <w:szCs w:val="18"/>
                <w:lang w:val="en-US"/>
              </w:rPr>
            </w:pP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Enfoque</w:t>
            </w:r>
            <w:proofErr w:type="spellEnd"/>
          </w:p>
        </w:tc>
        <w:tc>
          <w:tcPr>
            <w:tcW w:w="0" w:type="auto"/>
            <w:hideMark/>
          </w:tcPr>
          <w:p w14:paraId="5402A65D" w14:textId="77777777" w:rsidR="003C4A74" w:rsidRPr="003C4A74" w:rsidRDefault="003C4A74" w:rsidP="003C4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C4A74">
              <w:rPr>
                <w:sz w:val="20"/>
                <w:szCs w:val="18"/>
              </w:rPr>
              <w:t>Relatar una historia con sentido emocional</w:t>
            </w:r>
          </w:p>
        </w:tc>
        <w:tc>
          <w:tcPr>
            <w:tcW w:w="0" w:type="auto"/>
            <w:hideMark/>
          </w:tcPr>
          <w:p w14:paraId="04B50FD6" w14:textId="77777777" w:rsidR="003C4A74" w:rsidRPr="003C4A74" w:rsidRDefault="003C4A74" w:rsidP="003C4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C4A74">
              <w:rPr>
                <w:sz w:val="20"/>
                <w:szCs w:val="18"/>
              </w:rPr>
              <w:t>Crear contenido relevante alineado con la marca</w:t>
            </w:r>
          </w:p>
        </w:tc>
      </w:tr>
      <w:tr w:rsidR="003C4A74" w:rsidRPr="003C4A74" w14:paraId="7B9125DB" w14:textId="77777777" w:rsidTr="007C55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A34DF" w14:textId="77777777" w:rsidR="003C4A74" w:rsidRPr="003C4A74" w:rsidRDefault="003C4A74" w:rsidP="003C4A74">
            <w:pPr>
              <w:rPr>
                <w:sz w:val="20"/>
                <w:szCs w:val="18"/>
                <w:lang w:val="en-US"/>
              </w:rPr>
            </w:pP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Propósito</w:t>
            </w:r>
            <w:proofErr w:type="spellEnd"/>
          </w:p>
        </w:tc>
        <w:tc>
          <w:tcPr>
            <w:tcW w:w="0" w:type="auto"/>
            <w:hideMark/>
          </w:tcPr>
          <w:p w14:paraId="0A0B1CA4" w14:textId="77777777" w:rsidR="003C4A74" w:rsidRPr="003C4A74" w:rsidRDefault="003C4A74" w:rsidP="003C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proofErr w:type="spellStart"/>
            <w:r w:rsidRPr="003C4A74">
              <w:rPr>
                <w:sz w:val="20"/>
                <w:szCs w:val="18"/>
                <w:lang w:val="en-US"/>
              </w:rPr>
              <w:t>Generar</w:t>
            </w:r>
            <w:proofErr w:type="spellEnd"/>
            <w:r w:rsidRPr="003C4A74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3C4A74">
              <w:rPr>
                <w:sz w:val="20"/>
                <w:szCs w:val="18"/>
                <w:lang w:val="en-US"/>
              </w:rPr>
              <w:t>conexión</w:t>
            </w:r>
            <w:proofErr w:type="spellEnd"/>
            <w:r w:rsidRPr="003C4A74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3C4A74">
              <w:rPr>
                <w:sz w:val="20"/>
                <w:szCs w:val="18"/>
                <w:lang w:val="en-US"/>
              </w:rPr>
              <w:t>emocional</w:t>
            </w:r>
            <w:proofErr w:type="spellEnd"/>
          </w:p>
        </w:tc>
        <w:tc>
          <w:tcPr>
            <w:tcW w:w="0" w:type="auto"/>
            <w:hideMark/>
          </w:tcPr>
          <w:p w14:paraId="675679F2" w14:textId="77777777" w:rsidR="003C4A74" w:rsidRPr="003C4A74" w:rsidRDefault="003C4A74" w:rsidP="003C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C4A74">
              <w:rPr>
                <w:sz w:val="20"/>
                <w:szCs w:val="18"/>
              </w:rPr>
              <w:t>Aportar valor y reforzar la identidad de marca</w:t>
            </w:r>
          </w:p>
        </w:tc>
      </w:tr>
      <w:tr w:rsidR="003C4A74" w:rsidRPr="003C4A74" w14:paraId="396D3640" w14:textId="77777777" w:rsidTr="007C55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646D0" w14:textId="77777777" w:rsidR="003C4A74" w:rsidRPr="003C4A74" w:rsidRDefault="003C4A74" w:rsidP="003C4A74">
            <w:pPr>
              <w:rPr>
                <w:sz w:val="20"/>
                <w:szCs w:val="18"/>
                <w:lang w:val="en-US"/>
              </w:rPr>
            </w:pP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Protagonista</w:t>
            </w:r>
            <w:proofErr w:type="spellEnd"/>
          </w:p>
        </w:tc>
        <w:tc>
          <w:tcPr>
            <w:tcW w:w="0" w:type="auto"/>
            <w:hideMark/>
          </w:tcPr>
          <w:p w14:paraId="10B73D9B" w14:textId="77777777" w:rsidR="003C4A74" w:rsidRPr="003C4A74" w:rsidRDefault="003C4A74" w:rsidP="003C4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C4A74">
              <w:rPr>
                <w:sz w:val="20"/>
                <w:szCs w:val="18"/>
              </w:rPr>
              <w:t>El cliente o la historia</w:t>
            </w:r>
          </w:p>
        </w:tc>
        <w:tc>
          <w:tcPr>
            <w:tcW w:w="0" w:type="auto"/>
            <w:hideMark/>
          </w:tcPr>
          <w:p w14:paraId="60C324F2" w14:textId="77777777" w:rsidR="003C4A74" w:rsidRPr="003C4A74" w:rsidRDefault="003C4A74" w:rsidP="003C4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C4A74">
              <w:rPr>
                <w:sz w:val="20"/>
                <w:szCs w:val="18"/>
              </w:rPr>
              <w:t>La marca dentro del relato</w:t>
            </w:r>
          </w:p>
        </w:tc>
      </w:tr>
      <w:tr w:rsidR="003C4A74" w:rsidRPr="003C4A74" w14:paraId="2FD10E68" w14:textId="77777777" w:rsidTr="007C55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70307" w14:textId="77777777" w:rsidR="003C4A74" w:rsidRPr="003C4A74" w:rsidRDefault="003C4A74" w:rsidP="003C4A74">
            <w:pPr>
              <w:rPr>
                <w:sz w:val="20"/>
                <w:szCs w:val="18"/>
                <w:lang w:val="en-US"/>
              </w:rPr>
            </w:pPr>
            <w:r w:rsidRPr="003C4A74">
              <w:rPr>
                <w:b/>
                <w:bCs/>
                <w:sz w:val="20"/>
                <w:szCs w:val="18"/>
                <w:lang w:val="en-US"/>
              </w:rPr>
              <w:t xml:space="preserve">Canales </w:t>
            </w: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comunes</w:t>
            </w:r>
            <w:proofErr w:type="spellEnd"/>
          </w:p>
        </w:tc>
        <w:tc>
          <w:tcPr>
            <w:tcW w:w="0" w:type="auto"/>
            <w:hideMark/>
          </w:tcPr>
          <w:p w14:paraId="46CBEBD9" w14:textId="77777777" w:rsidR="003C4A74" w:rsidRPr="003C4A74" w:rsidRDefault="003C4A74" w:rsidP="003C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C4A74">
              <w:rPr>
                <w:sz w:val="20"/>
                <w:szCs w:val="18"/>
              </w:rPr>
              <w:t>Videos, blogs, presentaciones, campañas sociales</w:t>
            </w:r>
          </w:p>
        </w:tc>
        <w:tc>
          <w:tcPr>
            <w:tcW w:w="0" w:type="auto"/>
            <w:hideMark/>
          </w:tcPr>
          <w:p w14:paraId="1823C88A" w14:textId="77777777" w:rsidR="003C4A74" w:rsidRPr="003C4A74" w:rsidRDefault="003C4A74" w:rsidP="003C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3C4A74">
              <w:rPr>
                <w:sz w:val="20"/>
                <w:szCs w:val="18"/>
                <w:lang w:val="en-US"/>
              </w:rPr>
              <w:t xml:space="preserve">Series, podcasts, </w:t>
            </w:r>
            <w:proofErr w:type="spellStart"/>
            <w:r w:rsidRPr="003C4A74">
              <w:rPr>
                <w:sz w:val="20"/>
                <w:szCs w:val="18"/>
                <w:lang w:val="en-US"/>
              </w:rPr>
              <w:t>documentales</w:t>
            </w:r>
            <w:proofErr w:type="spellEnd"/>
            <w:r w:rsidRPr="003C4A74">
              <w:rPr>
                <w:sz w:val="20"/>
                <w:szCs w:val="18"/>
                <w:lang w:val="en-US"/>
              </w:rPr>
              <w:t>, branded videos</w:t>
            </w:r>
          </w:p>
        </w:tc>
      </w:tr>
    </w:tbl>
    <w:p w14:paraId="6D173790" w14:textId="77777777" w:rsidR="00381273" w:rsidRDefault="00381273" w:rsidP="003C4A74"/>
    <w:p w14:paraId="02226F12" w14:textId="064DADF5" w:rsidR="003C4A74" w:rsidRPr="003C4A74" w:rsidRDefault="003C4A74" w:rsidP="003C4A74">
      <w:r w:rsidRPr="003C4A74">
        <w:t xml:space="preserve">En la práctica, ambos trabajan de manera complementaria: el </w:t>
      </w:r>
      <w:proofErr w:type="spellStart"/>
      <w:r w:rsidRPr="003C4A74">
        <w:rPr>
          <w:b/>
          <w:bCs/>
        </w:rPr>
        <w:t>storytelling</w:t>
      </w:r>
      <w:proofErr w:type="spellEnd"/>
      <w:r w:rsidRPr="003C4A74">
        <w:t xml:space="preserve"> aporta la estructura emocional, y el </w:t>
      </w:r>
      <w:proofErr w:type="spellStart"/>
      <w:r w:rsidRPr="003C4A74">
        <w:rPr>
          <w:b/>
          <w:bCs/>
        </w:rPr>
        <w:t>brand</w:t>
      </w:r>
      <w:proofErr w:type="spellEnd"/>
      <w:r w:rsidRPr="003C4A74">
        <w:rPr>
          <w:b/>
          <w:bCs/>
        </w:rPr>
        <w:t xml:space="preserve"> </w:t>
      </w:r>
      <w:proofErr w:type="spellStart"/>
      <w:r w:rsidRPr="003C4A74">
        <w:rPr>
          <w:b/>
          <w:bCs/>
        </w:rPr>
        <w:t>content</w:t>
      </w:r>
      <w:proofErr w:type="spellEnd"/>
      <w:r w:rsidRPr="003C4A74">
        <w:t xml:space="preserve"> proporciona el vehículo mediático que lo difunde.</w:t>
      </w:r>
    </w:p>
    <w:p w14:paraId="7E0BBD5B" w14:textId="2EBB8BEB" w:rsidR="003C4A74" w:rsidRPr="006E2440" w:rsidRDefault="003C4A74" w:rsidP="003C4A74">
      <w:pPr>
        <w:rPr>
          <w:lang w:val="es-ES"/>
        </w:rPr>
      </w:pPr>
    </w:p>
    <w:p w14:paraId="236C58A1" w14:textId="77777777" w:rsidR="003C4A74" w:rsidRPr="003C4A74" w:rsidRDefault="003C4A74" w:rsidP="003C4A74">
      <w:pPr>
        <w:rPr>
          <w:b/>
          <w:bCs/>
        </w:rPr>
      </w:pPr>
      <w:r w:rsidRPr="003C4A74">
        <w:rPr>
          <w:b/>
          <w:bCs/>
        </w:rPr>
        <w:t xml:space="preserve">7. Principios del </w:t>
      </w:r>
      <w:proofErr w:type="spellStart"/>
      <w:r w:rsidRPr="003C4A74">
        <w:rPr>
          <w:b/>
          <w:bCs/>
        </w:rPr>
        <w:t>Storytelling</w:t>
      </w:r>
      <w:proofErr w:type="spellEnd"/>
      <w:r w:rsidRPr="003C4A74">
        <w:rPr>
          <w:b/>
          <w:bCs/>
        </w:rPr>
        <w:t xml:space="preserve"> eficaz</w:t>
      </w:r>
    </w:p>
    <w:p w14:paraId="0E90D9C1" w14:textId="77777777" w:rsidR="003C4A74" w:rsidRPr="003C4A74" w:rsidRDefault="003C4A74" w:rsidP="003C4A74">
      <w:r w:rsidRPr="003C4A74">
        <w:t>Un buen relato de marca debe cumplir con los siguientes principios:</w:t>
      </w:r>
    </w:p>
    <w:p w14:paraId="65FE7C9B" w14:textId="77777777" w:rsidR="003C4A74" w:rsidRPr="003C4A74" w:rsidRDefault="003C4A74" w:rsidP="00D20F59">
      <w:pPr>
        <w:numPr>
          <w:ilvl w:val="0"/>
          <w:numId w:val="21"/>
        </w:numPr>
      </w:pPr>
      <w:r w:rsidRPr="003C4A74">
        <w:rPr>
          <w:b/>
          <w:bCs/>
        </w:rPr>
        <w:t>Autenticidad:</w:t>
      </w:r>
      <w:r w:rsidRPr="003C4A74">
        <w:t xml:space="preserve"> las historias deben basarse en hechos reales o valores genuinos.</w:t>
      </w:r>
    </w:p>
    <w:p w14:paraId="6EFF28B0" w14:textId="77777777" w:rsidR="003C4A74" w:rsidRPr="003C4A74" w:rsidRDefault="003C4A74" w:rsidP="00D20F59">
      <w:pPr>
        <w:numPr>
          <w:ilvl w:val="0"/>
          <w:numId w:val="21"/>
        </w:numPr>
      </w:pPr>
      <w:r w:rsidRPr="003C4A74">
        <w:rPr>
          <w:b/>
          <w:bCs/>
        </w:rPr>
        <w:t>Coherencia:</w:t>
      </w:r>
      <w:r w:rsidRPr="003C4A74">
        <w:t xml:space="preserve"> el mensaje narrativo debe alinearse con la identidad visual y verbal de la marca.</w:t>
      </w:r>
    </w:p>
    <w:p w14:paraId="4DC8D4BC" w14:textId="77777777" w:rsidR="003C4A74" w:rsidRPr="003C4A74" w:rsidRDefault="003C4A74" w:rsidP="00D20F59">
      <w:pPr>
        <w:numPr>
          <w:ilvl w:val="0"/>
          <w:numId w:val="21"/>
        </w:numPr>
      </w:pPr>
      <w:r w:rsidRPr="003C4A74">
        <w:rPr>
          <w:b/>
          <w:bCs/>
        </w:rPr>
        <w:t>Simplicidad:</w:t>
      </w:r>
      <w:r w:rsidRPr="003C4A74">
        <w:t xml:space="preserve"> los relatos simples y universales se comprenden mejor.</w:t>
      </w:r>
    </w:p>
    <w:p w14:paraId="2C96003F" w14:textId="77777777" w:rsidR="003C4A74" w:rsidRPr="003C4A74" w:rsidRDefault="003C4A74" w:rsidP="00D20F59">
      <w:pPr>
        <w:numPr>
          <w:ilvl w:val="0"/>
          <w:numId w:val="21"/>
        </w:numPr>
      </w:pPr>
      <w:r w:rsidRPr="003C4A74">
        <w:rPr>
          <w:b/>
          <w:bCs/>
        </w:rPr>
        <w:t>Emoción:</w:t>
      </w:r>
      <w:r w:rsidRPr="003C4A74">
        <w:t xml:space="preserve"> la empatía emocional es más poderosa que cualquier dato racional.</w:t>
      </w:r>
    </w:p>
    <w:p w14:paraId="11944376" w14:textId="77777777" w:rsidR="003C4A74" w:rsidRPr="003C4A74" w:rsidRDefault="003C4A74" w:rsidP="00D20F59">
      <w:pPr>
        <w:numPr>
          <w:ilvl w:val="0"/>
          <w:numId w:val="21"/>
        </w:numPr>
      </w:pPr>
      <w:proofErr w:type="spellStart"/>
      <w:r w:rsidRPr="003C4A74">
        <w:rPr>
          <w:b/>
          <w:bCs/>
        </w:rPr>
        <w:t>Transmedia</w:t>
      </w:r>
      <w:proofErr w:type="spellEnd"/>
      <w:r w:rsidRPr="003C4A74">
        <w:rPr>
          <w:b/>
          <w:bCs/>
        </w:rPr>
        <w:t>:</w:t>
      </w:r>
      <w:r w:rsidRPr="003C4A74">
        <w:t xml:space="preserve"> contar la historia en múltiples plataformas (video, podcast, redes, web).</w:t>
      </w:r>
    </w:p>
    <w:p w14:paraId="7FECBFC8" w14:textId="77777777" w:rsidR="003C4A74" w:rsidRPr="003C4A74" w:rsidRDefault="003C4A74" w:rsidP="00D20F59">
      <w:pPr>
        <w:numPr>
          <w:ilvl w:val="0"/>
          <w:numId w:val="21"/>
        </w:numPr>
      </w:pPr>
      <w:r w:rsidRPr="003C4A74">
        <w:rPr>
          <w:b/>
          <w:bCs/>
        </w:rPr>
        <w:t>Participación:</w:t>
      </w:r>
      <w:r w:rsidRPr="003C4A74">
        <w:t xml:space="preserve"> permitir que el público </w:t>
      </w:r>
      <w:proofErr w:type="spellStart"/>
      <w:r w:rsidRPr="003C4A74">
        <w:t>co-cree</w:t>
      </w:r>
      <w:proofErr w:type="spellEnd"/>
      <w:r w:rsidRPr="003C4A74">
        <w:t xml:space="preserve"> o se identifique con el relato.</w:t>
      </w:r>
    </w:p>
    <w:p w14:paraId="38866B85" w14:textId="77777777" w:rsidR="003C4A74" w:rsidRPr="003C4A74" w:rsidRDefault="003C4A74" w:rsidP="003C4A74">
      <w:r w:rsidRPr="003C4A74">
        <w:lastRenderedPageBreak/>
        <w:t xml:space="preserve">En palabras de Seth </w:t>
      </w:r>
      <w:proofErr w:type="spellStart"/>
      <w:r w:rsidRPr="003C4A74">
        <w:t>Godin</w:t>
      </w:r>
      <w:proofErr w:type="spellEnd"/>
      <w:r w:rsidRPr="003C4A74">
        <w:t xml:space="preserve"> (2018): </w:t>
      </w:r>
      <w:r w:rsidRPr="003C4A74">
        <w:rPr>
          <w:i/>
          <w:iCs/>
        </w:rPr>
        <w:t>“El marketing ya no se trata de lo que vendes, sino de las historias que cuentas y de cómo haces sentir a las personas.”</w:t>
      </w:r>
    </w:p>
    <w:p w14:paraId="17D79D91" w14:textId="6BF392E8" w:rsidR="003C4A74" w:rsidRPr="006E2440" w:rsidRDefault="003C4A74" w:rsidP="003C4A74">
      <w:pPr>
        <w:rPr>
          <w:lang w:val="es-ES"/>
        </w:rPr>
      </w:pPr>
    </w:p>
    <w:p w14:paraId="45C48BC2" w14:textId="5F95A6FE" w:rsidR="003C4A74" w:rsidRPr="003C4A74" w:rsidRDefault="003C4A74" w:rsidP="003C4A74">
      <w:pPr>
        <w:rPr>
          <w:b/>
          <w:bCs/>
        </w:rPr>
      </w:pPr>
      <w:r w:rsidRPr="003C4A74">
        <w:rPr>
          <w:b/>
          <w:bCs/>
        </w:rPr>
        <w:t>8. Ejemplo aplicado</w:t>
      </w:r>
    </w:p>
    <w:p w14:paraId="20326147" w14:textId="77777777" w:rsidR="003C4A74" w:rsidRPr="003C4A74" w:rsidRDefault="003C4A74" w:rsidP="003C4A74">
      <w:r w:rsidRPr="003C4A74">
        <w:rPr>
          <w:b/>
          <w:bCs/>
        </w:rPr>
        <w:t>Caso: “</w:t>
      </w:r>
      <w:proofErr w:type="spellStart"/>
      <w:r w:rsidRPr="003C4A74">
        <w:rPr>
          <w:b/>
          <w:bCs/>
        </w:rPr>
        <w:t>AgroTech</w:t>
      </w:r>
      <w:proofErr w:type="spellEnd"/>
      <w:r w:rsidRPr="003C4A74">
        <w:rPr>
          <w:b/>
          <w:bCs/>
        </w:rPr>
        <w:t xml:space="preserve"> León” — startup de sensores para agricultura inteligente.</w:t>
      </w:r>
    </w:p>
    <w:p w14:paraId="47CAA56D" w14:textId="77777777" w:rsidR="003C4A74" w:rsidRPr="003C4A74" w:rsidRDefault="003C4A74" w:rsidP="00D20F59">
      <w:pPr>
        <w:numPr>
          <w:ilvl w:val="0"/>
          <w:numId w:val="22"/>
        </w:numPr>
      </w:pPr>
      <w:r w:rsidRPr="003C4A74">
        <w:rPr>
          <w:b/>
          <w:bCs/>
        </w:rPr>
        <w:t>Contexto:</w:t>
      </w:r>
      <w:r w:rsidRPr="003C4A74">
        <w:t xml:space="preserve"> la empresa desea posicionarse como innovadora y cercana al productor rural.</w:t>
      </w:r>
    </w:p>
    <w:p w14:paraId="44392F1F" w14:textId="77777777" w:rsidR="003C4A74" w:rsidRPr="003C4A74" w:rsidRDefault="003C4A74" w:rsidP="00D20F59">
      <w:pPr>
        <w:numPr>
          <w:ilvl w:val="0"/>
          <w:numId w:val="22"/>
        </w:numPr>
      </w:pPr>
      <w:proofErr w:type="spellStart"/>
      <w:r w:rsidRPr="003C4A74">
        <w:rPr>
          <w:b/>
          <w:bCs/>
        </w:rPr>
        <w:t>Storytelling</w:t>
      </w:r>
      <w:proofErr w:type="spellEnd"/>
      <w:r w:rsidRPr="003C4A74">
        <w:rPr>
          <w:b/>
          <w:bCs/>
        </w:rPr>
        <w:t>:</w:t>
      </w:r>
      <w:r w:rsidRPr="003C4A74">
        <w:t xml:space="preserve"> desarrolla la historia de don Francisco, agricultor que logra duplicar su cosecha de tomates al usar su tecnología. El video muestra su vida cotidiana y los beneficios tangibles del sistema.</w:t>
      </w:r>
    </w:p>
    <w:p w14:paraId="60D1A103" w14:textId="77777777" w:rsidR="003C4A74" w:rsidRPr="003C4A74" w:rsidRDefault="003C4A74" w:rsidP="00D20F59">
      <w:pPr>
        <w:numPr>
          <w:ilvl w:val="0"/>
          <w:numId w:val="22"/>
        </w:numPr>
      </w:pPr>
      <w:r w:rsidRPr="003C4A74">
        <w:rPr>
          <w:b/>
          <w:bCs/>
        </w:rPr>
        <w:t>Brand Content:</w:t>
      </w:r>
      <w:r w:rsidRPr="003C4A74">
        <w:t xml:space="preserve"> la historia se convierte en una serie web corta llamada </w:t>
      </w:r>
      <w:r w:rsidRPr="003C4A74">
        <w:rPr>
          <w:i/>
          <w:iCs/>
        </w:rPr>
        <w:t>“Innovando desde el campo”</w:t>
      </w:r>
      <w:r w:rsidRPr="003C4A74">
        <w:t>, distribuida en YouTube y Facebook, con entrevistas a distintos productores.</w:t>
      </w:r>
    </w:p>
    <w:p w14:paraId="651AC761" w14:textId="77777777" w:rsidR="003C4A74" w:rsidRPr="003C4A74" w:rsidRDefault="003C4A74" w:rsidP="00D20F59">
      <w:pPr>
        <w:numPr>
          <w:ilvl w:val="0"/>
          <w:numId w:val="22"/>
        </w:numPr>
      </w:pPr>
      <w:r w:rsidRPr="003C4A74">
        <w:rPr>
          <w:b/>
          <w:bCs/>
        </w:rPr>
        <w:t>Resultados esperados:</w:t>
      </w:r>
      <w:r w:rsidRPr="003C4A74">
        <w:t xml:space="preserve"> aumento de leads cualificados en un 20 %, crecimiento del reconocimiento de marca y percepción de impacto social.</w:t>
      </w:r>
    </w:p>
    <w:p w14:paraId="716FD321" w14:textId="77777777" w:rsidR="00381273" w:rsidRDefault="00381273" w:rsidP="003C4A74"/>
    <w:p w14:paraId="2829BE76" w14:textId="764CBFAF" w:rsidR="003C4A74" w:rsidRPr="006E2440" w:rsidRDefault="003C4A74" w:rsidP="003C4A74">
      <w:pPr>
        <w:rPr>
          <w:lang w:val="es-ES"/>
        </w:rPr>
      </w:pPr>
      <w:r w:rsidRPr="003C4A74">
        <w:t xml:space="preserve">Este caso demuestra cómo una marca puede construir </w:t>
      </w:r>
      <w:r w:rsidRPr="003C4A74">
        <w:rPr>
          <w:b/>
          <w:bCs/>
        </w:rPr>
        <w:t>autoridad y emocionalidad</w:t>
      </w:r>
      <w:r w:rsidRPr="003C4A74">
        <w:t xml:space="preserve"> al conectar la innovación tecnológica con historias humanas locales.</w:t>
      </w:r>
    </w:p>
    <w:p w14:paraId="56F7521C" w14:textId="77777777" w:rsidR="00381273" w:rsidRPr="006E2440" w:rsidRDefault="00381273" w:rsidP="003C4A74">
      <w:pPr>
        <w:rPr>
          <w:lang w:val="es-ES"/>
        </w:rPr>
      </w:pPr>
    </w:p>
    <w:p w14:paraId="051F0A02" w14:textId="77777777" w:rsidR="00381273" w:rsidRPr="006E2440" w:rsidRDefault="00381273" w:rsidP="003C4A74">
      <w:pPr>
        <w:rPr>
          <w:lang w:val="es-ES"/>
        </w:rPr>
      </w:pPr>
    </w:p>
    <w:p w14:paraId="4294364E" w14:textId="77777777" w:rsidR="00381273" w:rsidRPr="006E2440" w:rsidRDefault="00381273" w:rsidP="003C4A74">
      <w:pPr>
        <w:rPr>
          <w:lang w:val="es-ES"/>
        </w:rPr>
      </w:pPr>
    </w:p>
    <w:p w14:paraId="1268A706" w14:textId="77777777" w:rsidR="00381273" w:rsidRPr="006E2440" w:rsidRDefault="00381273" w:rsidP="003C4A74">
      <w:pPr>
        <w:rPr>
          <w:lang w:val="es-ES"/>
        </w:rPr>
      </w:pPr>
    </w:p>
    <w:p w14:paraId="46D7D4F5" w14:textId="77777777" w:rsidR="00381273" w:rsidRPr="006E2440" w:rsidRDefault="00381273" w:rsidP="003C4A74">
      <w:pPr>
        <w:rPr>
          <w:lang w:val="es-ES"/>
        </w:rPr>
      </w:pPr>
    </w:p>
    <w:p w14:paraId="7C25E184" w14:textId="77777777" w:rsidR="00381273" w:rsidRPr="006E2440" w:rsidRDefault="00381273" w:rsidP="003C4A74">
      <w:pPr>
        <w:rPr>
          <w:lang w:val="es-ES"/>
        </w:rPr>
      </w:pPr>
    </w:p>
    <w:p w14:paraId="20C30118" w14:textId="77777777" w:rsidR="00381273" w:rsidRPr="006E2440" w:rsidRDefault="00381273" w:rsidP="003C4A74">
      <w:pPr>
        <w:rPr>
          <w:lang w:val="es-ES"/>
        </w:rPr>
      </w:pPr>
    </w:p>
    <w:p w14:paraId="4E8D6D64" w14:textId="77777777" w:rsidR="00381273" w:rsidRPr="006E2440" w:rsidRDefault="00381273" w:rsidP="003C4A74">
      <w:pPr>
        <w:rPr>
          <w:lang w:val="es-ES"/>
        </w:rPr>
      </w:pPr>
    </w:p>
    <w:p w14:paraId="00C5074C" w14:textId="77777777" w:rsidR="00381273" w:rsidRPr="006E2440" w:rsidRDefault="00381273" w:rsidP="003C4A74">
      <w:pPr>
        <w:rPr>
          <w:lang w:val="es-ES"/>
        </w:rPr>
      </w:pPr>
    </w:p>
    <w:p w14:paraId="647C765A" w14:textId="77777777" w:rsidR="003C4A74" w:rsidRPr="003C4A74" w:rsidRDefault="003C4A74" w:rsidP="003C4A74">
      <w:pPr>
        <w:rPr>
          <w:b/>
          <w:bCs/>
        </w:rPr>
      </w:pPr>
      <w:r w:rsidRPr="003C4A74">
        <w:rPr>
          <w:b/>
          <w:bCs/>
        </w:rPr>
        <w:lastRenderedPageBreak/>
        <w:t>9. Indicadores de éxito</w:t>
      </w:r>
    </w:p>
    <w:p w14:paraId="15D55176" w14:textId="77777777" w:rsidR="003C4A74" w:rsidRPr="003C4A74" w:rsidRDefault="003C4A74" w:rsidP="003C4A74">
      <w:r w:rsidRPr="003C4A74">
        <w:t xml:space="preserve">Los </w:t>
      </w:r>
      <w:proofErr w:type="spellStart"/>
      <w:r w:rsidRPr="003C4A74">
        <w:t>KPIs</w:t>
      </w:r>
      <w:proofErr w:type="spellEnd"/>
      <w:r w:rsidRPr="003C4A74">
        <w:t xml:space="preserve"> más utilizados en campañas de </w:t>
      </w:r>
      <w:proofErr w:type="spellStart"/>
      <w:r w:rsidRPr="003C4A74">
        <w:t>storytelling</w:t>
      </w:r>
      <w:proofErr w:type="spellEnd"/>
      <w:r w:rsidRPr="003C4A74">
        <w:t xml:space="preserve"> y </w:t>
      </w:r>
      <w:proofErr w:type="spellStart"/>
      <w:r w:rsidRPr="003C4A74">
        <w:t>brand</w:t>
      </w:r>
      <w:proofErr w:type="spellEnd"/>
      <w:r w:rsidRPr="003C4A74">
        <w:t xml:space="preserve"> </w:t>
      </w:r>
      <w:proofErr w:type="spellStart"/>
      <w:r w:rsidRPr="003C4A74">
        <w:t>content</w:t>
      </w:r>
      <w:proofErr w:type="spellEnd"/>
      <w:r w:rsidRPr="003C4A74">
        <w:t xml:space="preserve"> incluyen: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3407"/>
        <w:gridCol w:w="5431"/>
      </w:tblGrid>
      <w:tr w:rsidR="003C4A74" w:rsidRPr="003C4A74" w14:paraId="065E388C" w14:textId="77777777" w:rsidTr="003812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3A2CB86" w14:textId="77777777" w:rsidR="003C4A74" w:rsidRPr="003C4A74" w:rsidRDefault="003C4A74" w:rsidP="003C4A74">
            <w:pPr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Indicador</w:t>
            </w:r>
            <w:proofErr w:type="spellEnd"/>
          </w:p>
        </w:tc>
        <w:tc>
          <w:tcPr>
            <w:tcW w:w="0" w:type="auto"/>
            <w:hideMark/>
          </w:tcPr>
          <w:p w14:paraId="07669B3D" w14:textId="77777777" w:rsidR="003C4A74" w:rsidRPr="003C4A74" w:rsidRDefault="003C4A74" w:rsidP="003C4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Descripción</w:t>
            </w:r>
            <w:proofErr w:type="spellEnd"/>
          </w:p>
        </w:tc>
      </w:tr>
      <w:tr w:rsidR="003C4A74" w:rsidRPr="003C4A74" w14:paraId="14CB353F" w14:textId="77777777" w:rsidTr="003812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C0DFA" w14:textId="77777777" w:rsidR="003C4A74" w:rsidRPr="003C4A74" w:rsidRDefault="003C4A74" w:rsidP="003C4A74">
            <w:pPr>
              <w:rPr>
                <w:sz w:val="20"/>
                <w:szCs w:val="18"/>
                <w:lang w:val="en-US"/>
              </w:rPr>
            </w:pPr>
            <w:r w:rsidRPr="003C4A74">
              <w:rPr>
                <w:b/>
                <w:bCs/>
                <w:sz w:val="20"/>
                <w:szCs w:val="18"/>
                <w:lang w:val="en-US"/>
              </w:rPr>
              <w:t>Engagement rate</w:t>
            </w:r>
          </w:p>
        </w:tc>
        <w:tc>
          <w:tcPr>
            <w:tcW w:w="0" w:type="auto"/>
            <w:hideMark/>
          </w:tcPr>
          <w:p w14:paraId="4EA115B9" w14:textId="77777777" w:rsidR="003C4A74" w:rsidRPr="003C4A74" w:rsidRDefault="003C4A74" w:rsidP="003C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C4A74">
              <w:rPr>
                <w:sz w:val="20"/>
                <w:szCs w:val="18"/>
              </w:rPr>
              <w:t>Interacciones emocionales (comentarios, compartidos, reacciones positivas).</w:t>
            </w:r>
          </w:p>
        </w:tc>
      </w:tr>
      <w:tr w:rsidR="003C4A74" w:rsidRPr="003C4A74" w14:paraId="2977A315" w14:textId="77777777" w:rsidTr="003812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67FF6" w14:textId="77777777" w:rsidR="003C4A74" w:rsidRPr="003C4A74" w:rsidRDefault="003C4A74" w:rsidP="003C4A74">
            <w:pPr>
              <w:rPr>
                <w:sz w:val="20"/>
                <w:szCs w:val="18"/>
                <w:lang w:val="en-US"/>
              </w:rPr>
            </w:pP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Tiempo</w:t>
            </w:r>
            <w:proofErr w:type="spellEnd"/>
            <w:r w:rsidRPr="003C4A74">
              <w:rPr>
                <w:b/>
                <w:bCs/>
                <w:sz w:val="20"/>
                <w:szCs w:val="18"/>
                <w:lang w:val="en-US"/>
              </w:rPr>
              <w:t xml:space="preserve"> de </w:t>
            </w: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visualización</w:t>
            </w:r>
            <w:proofErr w:type="spellEnd"/>
          </w:p>
        </w:tc>
        <w:tc>
          <w:tcPr>
            <w:tcW w:w="0" w:type="auto"/>
            <w:hideMark/>
          </w:tcPr>
          <w:p w14:paraId="2427E48C" w14:textId="77777777" w:rsidR="003C4A74" w:rsidRPr="003C4A74" w:rsidRDefault="003C4A74" w:rsidP="003C4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C4A74">
              <w:rPr>
                <w:sz w:val="20"/>
                <w:szCs w:val="18"/>
              </w:rPr>
              <w:t>Duración promedio que el usuario dedica al contenido (videos, podcasts).</w:t>
            </w:r>
          </w:p>
        </w:tc>
      </w:tr>
      <w:tr w:rsidR="003C4A74" w:rsidRPr="003C4A74" w14:paraId="197CE00B" w14:textId="77777777" w:rsidTr="003812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81665" w14:textId="77777777" w:rsidR="003C4A74" w:rsidRPr="003C4A74" w:rsidRDefault="003C4A74" w:rsidP="003C4A74">
            <w:pPr>
              <w:rPr>
                <w:sz w:val="20"/>
                <w:szCs w:val="18"/>
              </w:rPr>
            </w:pPr>
            <w:r w:rsidRPr="003C4A74">
              <w:rPr>
                <w:b/>
                <w:bCs/>
                <w:sz w:val="20"/>
                <w:szCs w:val="18"/>
              </w:rPr>
              <w:t xml:space="preserve">Recuerdo de marca (Brand </w:t>
            </w:r>
            <w:proofErr w:type="spellStart"/>
            <w:r w:rsidRPr="003C4A74">
              <w:rPr>
                <w:b/>
                <w:bCs/>
                <w:sz w:val="20"/>
                <w:szCs w:val="18"/>
              </w:rPr>
              <w:t>Recall</w:t>
            </w:r>
            <w:proofErr w:type="spellEnd"/>
            <w:r w:rsidRPr="003C4A74">
              <w:rPr>
                <w:b/>
                <w:bCs/>
                <w:sz w:val="20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4A40229E" w14:textId="77777777" w:rsidR="003C4A74" w:rsidRPr="003C4A74" w:rsidRDefault="003C4A74" w:rsidP="003C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C4A74">
              <w:rPr>
                <w:sz w:val="20"/>
                <w:szCs w:val="18"/>
              </w:rPr>
              <w:t>Porcentaje de audiencia que asocia la historia con la marca.</w:t>
            </w:r>
          </w:p>
        </w:tc>
      </w:tr>
      <w:tr w:rsidR="003C4A74" w:rsidRPr="003C4A74" w14:paraId="3217468C" w14:textId="77777777" w:rsidTr="003812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BB4E6" w14:textId="77777777" w:rsidR="003C4A74" w:rsidRPr="003C4A74" w:rsidRDefault="003C4A74" w:rsidP="003C4A74">
            <w:pPr>
              <w:rPr>
                <w:sz w:val="20"/>
                <w:szCs w:val="18"/>
              </w:rPr>
            </w:pPr>
            <w:r w:rsidRPr="003C4A74">
              <w:rPr>
                <w:b/>
                <w:bCs/>
                <w:sz w:val="20"/>
                <w:szCs w:val="18"/>
              </w:rPr>
              <w:t xml:space="preserve">Sentimiento de marca (Brand </w:t>
            </w:r>
            <w:proofErr w:type="spellStart"/>
            <w:r w:rsidRPr="003C4A74">
              <w:rPr>
                <w:b/>
                <w:bCs/>
                <w:sz w:val="20"/>
                <w:szCs w:val="18"/>
              </w:rPr>
              <w:t>Sentiment</w:t>
            </w:r>
            <w:proofErr w:type="spellEnd"/>
            <w:r w:rsidRPr="003C4A74">
              <w:rPr>
                <w:b/>
                <w:bCs/>
                <w:sz w:val="20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6447D084" w14:textId="77777777" w:rsidR="003C4A74" w:rsidRPr="003C4A74" w:rsidRDefault="003C4A74" w:rsidP="003C4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C4A74">
              <w:rPr>
                <w:sz w:val="20"/>
                <w:szCs w:val="18"/>
              </w:rPr>
              <w:t>Análisis cualitativo del tono emocional de los comentarios.</w:t>
            </w:r>
          </w:p>
        </w:tc>
      </w:tr>
      <w:tr w:rsidR="003C4A74" w:rsidRPr="003C4A74" w14:paraId="0F6B94BC" w14:textId="77777777" w:rsidTr="003812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A4698" w14:textId="77777777" w:rsidR="003C4A74" w:rsidRPr="003C4A74" w:rsidRDefault="003C4A74" w:rsidP="003C4A74">
            <w:pPr>
              <w:rPr>
                <w:sz w:val="20"/>
                <w:szCs w:val="18"/>
                <w:lang w:val="en-US"/>
              </w:rPr>
            </w:pP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Conversión</w:t>
            </w:r>
            <w:proofErr w:type="spellEnd"/>
            <w:r w:rsidRPr="003C4A74">
              <w:rPr>
                <w:b/>
                <w:bCs/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3C4A74">
              <w:rPr>
                <w:b/>
                <w:bCs/>
                <w:sz w:val="20"/>
                <w:szCs w:val="18"/>
                <w:lang w:val="en-US"/>
              </w:rPr>
              <w:t>narrativa</w:t>
            </w:r>
            <w:proofErr w:type="spellEnd"/>
          </w:p>
        </w:tc>
        <w:tc>
          <w:tcPr>
            <w:tcW w:w="0" w:type="auto"/>
            <w:hideMark/>
          </w:tcPr>
          <w:p w14:paraId="397317FA" w14:textId="77777777" w:rsidR="003C4A74" w:rsidRPr="003C4A74" w:rsidRDefault="003C4A74" w:rsidP="003C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C4A74">
              <w:rPr>
                <w:sz w:val="20"/>
                <w:szCs w:val="18"/>
              </w:rPr>
              <w:t>Acciones concretas derivadas del consumo del relato (visitas, registros, compras).</w:t>
            </w:r>
          </w:p>
        </w:tc>
      </w:tr>
    </w:tbl>
    <w:p w14:paraId="2D35ABA4" w14:textId="1AD1A1A5" w:rsidR="003C4A74" w:rsidRPr="006E2440" w:rsidRDefault="003C4A74" w:rsidP="003C4A74">
      <w:pPr>
        <w:rPr>
          <w:lang w:val="es-ES"/>
        </w:rPr>
      </w:pPr>
    </w:p>
    <w:p w14:paraId="77DEF676" w14:textId="77777777" w:rsidR="00381273" w:rsidRPr="006E2440" w:rsidRDefault="00381273" w:rsidP="003C4A74">
      <w:pPr>
        <w:rPr>
          <w:lang w:val="es-ES"/>
        </w:rPr>
      </w:pPr>
    </w:p>
    <w:p w14:paraId="4686012A" w14:textId="77777777" w:rsidR="00381273" w:rsidRPr="006E2440" w:rsidRDefault="00381273" w:rsidP="003C4A74">
      <w:pPr>
        <w:rPr>
          <w:lang w:val="es-ES"/>
        </w:rPr>
      </w:pPr>
    </w:p>
    <w:p w14:paraId="57B890C2" w14:textId="77777777" w:rsidR="00381273" w:rsidRPr="006E2440" w:rsidRDefault="00381273" w:rsidP="003C4A74">
      <w:pPr>
        <w:rPr>
          <w:lang w:val="es-ES"/>
        </w:rPr>
      </w:pPr>
    </w:p>
    <w:p w14:paraId="46DC46D8" w14:textId="77777777" w:rsidR="00381273" w:rsidRPr="006E2440" w:rsidRDefault="00381273" w:rsidP="003C4A74">
      <w:pPr>
        <w:rPr>
          <w:lang w:val="es-ES"/>
        </w:rPr>
      </w:pPr>
    </w:p>
    <w:p w14:paraId="2E824A58" w14:textId="77777777" w:rsidR="00381273" w:rsidRPr="006E2440" w:rsidRDefault="00381273" w:rsidP="003C4A74">
      <w:pPr>
        <w:rPr>
          <w:lang w:val="es-ES"/>
        </w:rPr>
      </w:pPr>
    </w:p>
    <w:p w14:paraId="3BE25600" w14:textId="77777777" w:rsidR="00381273" w:rsidRPr="006E2440" w:rsidRDefault="00381273" w:rsidP="003C4A74">
      <w:pPr>
        <w:rPr>
          <w:lang w:val="es-ES"/>
        </w:rPr>
      </w:pPr>
    </w:p>
    <w:p w14:paraId="1FCE3E71" w14:textId="77777777" w:rsidR="00381273" w:rsidRPr="006E2440" w:rsidRDefault="00381273" w:rsidP="003C4A74">
      <w:pPr>
        <w:rPr>
          <w:lang w:val="es-ES"/>
        </w:rPr>
      </w:pPr>
    </w:p>
    <w:p w14:paraId="5DD2E49B" w14:textId="77777777" w:rsidR="00381273" w:rsidRPr="006E2440" w:rsidRDefault="00381273" w:rsidP="003C4A74">
      <w:pPr>
        <w:rPr>
          <w:lang w:val="es-ES"/>
        </w:rPr>
      </w:pPr>
    </w:p>
    <w:p w14:paraId="4B3709AA" w14:textId="77777777" w:rsidR="00381273" w:rsidRPr="006E2440" w:rsidRDefault="00381273" w:rsidP="003C4A74">
      <w:pPr>
        <w:rPr>
          <w:lang w:val="es-ES"/>
        </w:rPr>
      </w:pPr>
    </w:p>
    <w:p w14:paraId="1205D72F" w14:textId="77777777" w:rsidR="00381273" w:rsidRPr="006E2440" w:rsidRDefault="00381273" w:rsidP="003C4A74">
      <w:pPr>
        <w:rPr>
          <w:lang w:val="es-ES"/>
        </w:rPr>
      </w:pPr>
    </w:p>
    <w:p w14:paraId="40D270E0" w14:textId="77777777" w:rsidR="00381273" w:rsidRPr="006E2440" w:rsidRDefault="00381273" w:rsidP="003C4A74">
      <w:pPr>
        <w:rPr>
          <w:lang w:val="es-ES"/>
        </w:rPr>
      </w:pPr>
    </w:p>
    <w:p w14:paraId="2FFA6773" w14:textId="77777777" w:rsidR="00381273" w:rsidRPr="006E2440" w:rsidRDefault="00381273" w:rsidP="003C4A74">
      <w:pPr>
        <w:rPr>
          <w:lang w:val="es-ES"/>
        </w:rPr>
      </w:pPr>
    </w:p>
    <w:p w14:paraId="00DF1C59" w14:textId="77777777" w:rsidR="00445818" w:rsidRPr="006E2440" w:rsidRDefault="00445818" w:rsidP="00445818">
      <w:pPr>
        <w:rPr>
          <w:lang w:val="es-ES"/>
        </w:rPr>
      </w:pPr>
    </w:p>
    <w:p w14:paraId="1A492977" w14:textId="77777777" w:rsidR="00445818" w:rsidRPr="006E2440" w:rsidRDefault="00445818" w:rsidP="00445818">
      <w:pPr>
        <w:rPr>
          <w:lang w:val="es-ES"/>
        </w:rPr>
      </w:pPr>
    </w:p>
    <w:p w14:paraId="5720FCD7" w14:textId="3EC1286B" w:rsidR="0043415E" w:rsidRDefault="0043415E" w:rsidP="0043415E">
      <w:pPr>
        <w:pStyle w:val="Ttulo2"/>
        <w:rPr>
          <w:spacing w:val="-3"/>
          <w:lang w:val="es-ES"/>
        </w:rPr>
      </w:pPr>
      <w:bookmarkStart w:id="21" w:name="_Toc212232980"/>
      <w:r>
        <w:rPr>
          <w:spacing w:val="-3"/>
          <w:lang w:val="es-ES"/>
        </w:rPr>
        <w:lastRenderedPageBreak/>
        <w:t xml:space="preserve">Construcción de mensajes que convierten. </w:t>
      </w:r>
      <w:proofErr w:type="spellStart"/>
      <w:r>
        <w:rPr>
          <w:spacing w:val="-3"/>
          <w:lang w:val="es-ES"/>
        </w:rPr>
        <w:t>Storytelling</w:t>
      </w:r>
      <w:bookmarkEnd w:id="21"/>
      <w:proofErr w:type="spellEnd"/>
      <w:r>
        <w:rPr>
          <w:spacing w:val="-3"/>
          <w:lang w:val="es-ES"/>
        </w:rPr>
        <w:t xml:space="preserve"> </w:t>
      </w:r>
    </w:p>
    <w:p w14:paraId="0EDAEEC9" w14:textId="77777777" w:rsidR="00445818" w:rsidRDefault="00445818" w:rsidP="00445818">
      <w:pPr>
        <w:rPr>
          <w:lang w:val="es-ES"/>
        </w:rPr>
      </w:pPr>
    </w:p>
    <w:p w14:paraId="4CA547EC" w14:textId="77777777" w:rsidR="00AF74DD" w:rsidRPr="00AF74DD" w:rsidRDefault="00AF74DD" w:rsidP="00AF74DD">
      <w:pPr>
        <w:rPr>
          <w:b/>
          <w:bCs/>
        </w:rPr>
      </w:pPr>
      <w:r w:rsidRPr="00AF74DD">
        <w:rPr>
          <w:b/>
          <w:bCs/>
        </w:rPr>
        <w:t>1. Introducción</w:t>
      </w:r>
    </w:p>
    <w:p w14:paraId="7BC4F53C" w14:textId="77777777" w:rsidR="00AF74DD" w:rsidRDefault="00AF74DD" w:rsidP="00AF74DD">
      <w:r w:rsidRPr="00AF74DD">
        <w:t xml:space="preserve">El </w:t>
      </w:r>
      <w:r w:rsidRPr="00AF74DD">
        <w:rPr>
          <w:b/>
          <w:bCs/>
        </w:rPr>
        <w:t>email marketing</w:t>
      </w:r>
      <w:r w:rsidRPr="00AF74DD">
        <w:t xml:space="preserve"> es una de las estrategias más antiguas y efectivas del marketing digital. Pese a la aparición de redes sociales y nuevas plataformas de mensajería, sigue siendo uno de los </w:t>
      </w:r>
      <w:r w:rsidRPr="00AF74DD">
        <w:rPr>
          <w:b/>
          <w:bCs/>
        </w:rPr>
        <w:t>canales con mayor retorno de inversión (ROI)</w:t>
      </w:r>
      <w:r w:rsidRPr="00AF74DD">
        <w:t xml:space="preserve">: por cada dólar invertido, el rendimiento medio estimado es de </w:t>
      </w:r>
      <w:r w:rsidRPr="00AF74DD">
        <w:rPr>
          <w:b/>
          <w:bCs/>
        </w:rPr>
        <w:t>$36 USD</w:t>
      </w:r>
      <w:r w:rsidRPr="00AF74DD">
        <w:t xml:space="preserve">, según el informe de </w:t>
      </w:r>
      <w:r w:rsidRPr="00AF74DD">
        <w:rPr>
          <w:i/>
          <w:iCs/>
        </w:rPr>
        <w:t>Litmus (2023)</w:t>
      </w:r>
      <w:r w:rsidRPr="00AF74DD">
        <w:t>.</w:t>
      </w:r>
    </w:p>
    <w:p w14:paraId="6AAC851F" w14:textId="77777777" w:rsidR="001061A3" w:rsidRPr="00AF74DD" w:rsidRDefault="001061A3" w:rsidP="00AF74DD"/>
    <w:p w14:paraId="4E00EA18" w14:textId="77777777" w:rsidR="00AF74DD" w:rsidRDefault="00AF74DD" w:rsidP="00AF74DD">
      <w:r w:rsidRPr="00AF74DD">
        <w:t xml:space="preserve">El </w:t>
      </w:r>
      <w:r w:rsidRPr="00AF74DD">
        <w:rPr>
          <w:b/>
          <w:bCs/>
        </w:rPr>
        <w:t>correo electrónico</w:t>
      </w:r>
      <w:r w:rsidRPr="00AF74DD">
        <w:t xml:space="preserve"> permite una </w:t>
      </w:r>
      <w:r w:rsidRPr="00AF74DD">
        <w:rPr>
          <w:b/>
          <w:bCs/>
        </w:rPr>
        <w:t>comunicación directa, segmentada y personalizada</w:t>
      </w:r>
      <w:r w:rsidRPr="00AF74DD">
        <w:t xml:space="preserve">, lo que lo convierte en una herramienta poderosa para construir relaciones sostenibles con clientes. Además, cuando se integra con un sistema de </w:t>
      </w:r>
      <w:r w:rsidRPr="00AF74DD">
        <w:rPr>
          <w:b/>
          <w:bCs/>
        </w:rPr>
        <w:t>automatización de marketing</w:t>
      </w:r>
      <w:r w:rsidRPr="00AF74DD">
        <w:t>, permite optimizar los procesos de conversión, fidelización y reactivación de clientes de manera escalable.</w:t>
      </w:r>
    </w:p>
    <w:p w14:paraId="677D5DFD" w14:textId="77777777" w:rsidR="001061A3" w:rsidRPr="00AF74DD" w:rsidRDefault="001061A3" w:rsidP="00AF74DD"/>
    <w:p w14:paraId="142178C2" w14:textId="77777777" w:rsidR="00AF74DD" w:rsidRPr="00AF74DD" w:rsidRDefault="00AF74DD" w:rsidP="00AF74DD">
      <w:r w:rsidRPr="00AF74DD">
        <w:t xml:space="preserve">Autores como Kotler y Keller (2016) sostienen que el email marketing es una extensión del marketing relacional moderno, donde el éxito depende de la capacidad de </w:t>
      </w:r>
      <w:r w:rsidRPr="00AF74DD">
        <w:rPr>
          <w:b/>
          <w:bCs/>
        </w:rPr>
        <w:t>entender el ciclo de vida del cliente y comunicarse de forma oportuna y relevante</w:t>
      </w:r>
      <w:r w:rsidRPr="00AF74DD">
        <w:t>.</w:t>
      </w:r>
    </w:p>
    <w:p w14:paraId="63225C61" w14:textId="4F8BAC85" w:rsidR="00AF74DD" w:rsidRPr="006E2440" w:rsidRDefault="00AF74DD" w:rsidP="00AF74DD">
      <w:pPr>
        <w:rPr>
          <w:lang w:val="es-ES"/>
        </w:rPr>
      </w:pPr>
    </w:p>
    <w:p w14:paraId="392F3144" w14:textId="77777777" w:rsidR="001061A3" w:rsidRPr="006E2440" w:rsidRDefault="001061A3" w:rsidP="00AF74DD">
      <w:pPr>
        <w:rPr>
          <w:lang w:val="es-ES"/>
        </w:rPr>
      </w:pPr>
    </w:p>
    <w:p w14:paraId="29482BE7" w14:textId="77777777" w:rsidR="001061A3" w:rsidRPr="006E2440" w:rsidRDefault="001061A3" w:rsidP="00AF74DD">
      <w:pPr>
        <w:rPr>
          <w:lang w:val="es-ES"/>
        </w:rPr>
      </w:pPr>
    </w:p>
    <w:p w14:paraId="4CEE087C" w14:textId="77777777" w:rsidR="001061A3" w:rsidRPr="006E2440" w:rsidRDefault="001061A3" w:rsidP="00AF74DD">
      <w:pPr>
        <w:rPr>
          <w:lang w:val="es-ES"/>
        </w:rPr>
      </w:pPr>
    </w:p>
    <w:p w14:paraId="3C2CE374" w14:textId="77777777" w:rsidR="001061A3" w:rsidRPr="006E2440" w:rsidRDefault="001061A3" w:rsidP="00AF74DD">
      <w:pPr>
        <w:rPr>
          <w:lang w:val="es-ES"/>
        </w:rPr>
      </w:pPr>
    </w:p>
    <w:p w14:paraId="3285B031" w14:textId="77777777" w:rsidR="001061A3" w:rsidRPr="006E2440" w:rsidRDefault="001061A3" w:rsidP="00AF74DD">
      <w:pPr>
        <w:rPr>
          <w:lang w:val="es-ES"/>
        </w:rPr>
      </w:pPr>
    </w:p>
    <w:p w14:paraId="1D74D017" w14:textId="77777777" w:rsidR="001061A3" w:rsidRPr="006E2440" w:rsidRDefault="001061A3" w:rsidP="00AF74DD">
      <w:pPr>
        <w:rPr>
          <w:lang w:val="es-ES"/>
        </w:rPr>
      </w:pPr>
    </w:p>
    <w:p w14:paraId="66957E1B" w14:textId="77777777" w:rsidR="001061A3" w:rsidRPr="006E2440" w:rsidRDefault="001061A3" w:rsidP="00AF74DD">
      <w:pPr>
        <w:rPr>
          <w:lang w:val="es-ES"/>
        </w:rPr>
      </w:pPr>
    </w:p>
    <w:p w14:paraId="604A92D8" w14:textId="77777777" w:rsidR="001061A3" w:rsidRPr="006E2440" w:rsidRDefault="001061A3" w:rsidP="00AF74DD">
      <w:pPr>
        <w:rPr>
          <w:lang w:val="es-ES"/>
        </w:rPr>
      </w:pPr>
    </w:p>
    <w:p w14:paraId="383ECE07" w14:textId="77777777" w:rsidR="00AF74DD" w:rsidRPr="00AF74DD" w:rsidRDefault="00AF74DD" w:rsidP="00AF74DD">
      <w:pPr>
        <w:rPr>
          <w:b/>
          <w:bCs/>
        </w:rPr>
      </w:pPr>
      <w:r w:rsidRPr="00AF74DD">
        <w:rPr>
          <w:b/>
          <w:bCs/>
        </w:rPr>
        <w:lastRenderedPageBreak/>
        <w:t>2. Fundamentos del Email Marketing</w:t>
      </w:r>
    </w:p>
    <w:p w14:paraId="5C72C5BF" w14:textId="77777777" w:rsidR="00AF74DD" w:rsidRPr="00AF74DD" w:rsidRDefault="00AF74DD" w:rsidP="00AF74DD">
      <w:r w:rsidRPr="00AF74DD">
        <w:t xml:space="preserve">El </w:t>
      </w:r>
      <w:r w:rsidRPr="00AF74DD">
        <w:rPr>
          <w:b/>
          <w:bCs/>
        </w:rPr>
        <w:t>email marketing</w:t>
      </w:r>
      <w:r w:rsidRPr="00AF74DD">
        <w:t xml:space="preserve"> se define como el uso estratégico del correo electrónico para enviar mensajes con fines comerciales, educativos o de fidelización a una base de suscriptores que ha dado su consentimiento previo.</w:t>
      </w:r>
    </w:p>
    <w:p w14:paraId="3A191D1C" w14:textId="77777777" w:rsidR="00AF74DD" w:rsidRPr="00AF74DD" w:rsidRDefault="00AF74DD" w:rsidP="00AF74DD">
      <w:r w:rsidRPr="00AF74DD">
        <w:t>Sus fundamentos descansan sobre tres principios:</w:t>
      </w:r>
    </w:p>
    <w:p w14:paraId="707E8426" w14:textId="77777777" w:rsidR="00AF74DD" w:rsidRPr="00AF74DD" w:rsidRDefault="00AF74DD" w:rsidP="00D20F59">
      <w:pPr>
        <w:numPr>
          <w:ilvl w:val="0"/>
          <w:numId w:val="23"/>
        </w:numPr>
      </w:pPr>
      <w:r w:rsidRPr="00AF74DD">
        <w:rPr>
          <w:b/>
          <w:bCs/>
        </w:rPr>
        <w:t>Permiso:</w:t>
      </w:r>
      <w:r w:rsidRPr="00AF74DD">
        <w:t xml:space="preserve"> el usuario debe aceptar recibir correos (</w:t>
      </w:r>
      <w:proofErr w:type="spellStart"/>
      <w:r w:rsidRPr="00AF74DD">
        <w:rPr>
          <w:i/>
          <w:iCs/>
        </w:rPr>
        <w:t>opt</w:t>
      </w:r>
      <w:proofErr w:type="spellEnd"/>
      <w:r w:rsidRPr="00AF74DD">
        <w:rPr>
          <w:i/>
          <w:iCs/>
        </w:rPr>
        <w:t>-in</w:t>
      </w:r>
      <w:r w:rsidRPr="00AF74DD">
        <w:t>).</w:t>
      </w:r>
    </w:p>
    <w:p w14:paraId="40A0A2DC" w14:textId="77777777" w:rsidR="00AF74DD" w:rsidRPr="00AF74DD" w:rsidRDefault="00AF74DD" w:rsidP="00D20F59">
      <w:pPr>
        <w:numPr>
          <w:ilvl w:val="0"/>
          <w:numId w:val="23"/>
        </w:numPr>
      </w:pPr>
      <w:r w:rsidRPr="00AF74DD">
        <w:rPr>
          <w:b/>
          <w:bCs/>
        </w:rPr>
        <w:t>Personalización:</w:t>
      </w:r>
      <w:r w:rsidRPr="00AF74DD">
        <w:t xml:space="preserve"> los mensajes deben adaptarse al perfil y comportamiento del usuario.</w:t>
      </w:r>
    </w:p>
    <w:p w14:paraId="6D94B1E7" w14:textId="77777777" w:rsidR="00AF74DD" w:rsidRPr="00AF74DD" w:rsidRDefault="00AF74DD" w:rsidP="00D20F59">
      <w:pPr>
        <w:numPr>
          <w:ilvl w:val="0"/>
          <w:numId w:val="23"/>
        </w:numPr>
      </w:pPr>
      <w:r w:rsidRPr="00AF74DD">
        <w:rPr>
          <w:b/>
          <w:bCs/>
        </w:rPr>
        <w:t>Valor:</w:t>
      </w:r>
      <w:r w:rsidRPr="00AF74DD">
        <w:t xml:space="preserve"> cada envío debe ofrecer información útil, entretenimiento o una oportunidad real.</w:t>
      </w:r>
    </w:p>
    <w:p w14:paraId="46F04516" w14:textId="77777777" w:rsidR="001061A3" w:rsidRDefault="001061A3" w:rsidP="00AF74DD"/>
    <w:p w14:paraId="7C79DEE7" w14:textId="27F040BC" w:rsidR="00AF74DD" w:rsidRPr="00AF74DD" w:rsidRDefault="00AF74DD" w:rsidP="00AF74DD">
      <w:r w:rsidRPr="00AF74DD">
        <w:t xml:space="preserve">Según </w:t>
      </w:r>
      <w:proofErr w:type="spellStart"/>
      <w:r w:rsidRPr="00AF74DD">
        <w:t>Halligan</w:t>
      </w:r>
      <w:proofErr w:type="spellEnd"/>
      <w:r w:rsidRPr="00AF74DD">
        <w:t xml:space="preserve"> y </w:t>
      </w:r>
      <w:proofErr w:type="spellStart"/>
      <w:r w:rsidRPr="00AF74DD">
        <w:t>Shah</w:t>
      </w:r>
      <w:proofErr w:type="spellEnd"/>
      <w:r w:rsidRPr="00AF74DD">
        <w:t xml:space="preserve"> (2009), </w:t>
      </w:r>
      <w:r w:rsidRPr="00AF74DD">
        <w:rPr>
          <w:i/>
          <w:iCs/>
        </w:rPr>
        <w:t xml:space="preserve">“el email marketing es el pegamento que une las etapas del </w:t>
      </w:r>
      <w:proofErr w:type="spellStart"/>
      <w:r w:rsidRPr="00AF74DD">
        <w:rPr>
          <w:i/>
          <w:iCs/>
        </w:rPr>
        <w:t>inbound</w:t>
      </w:r>
      <w:proofErr w:type="spellEnd"/>
      <w:r w:rsidRPr="00AF74DD">
        <w:rPr>
          <w:i/>
          <w:iCs/>
        </w:rPr>
        <w:t xml:space="preserve"> marketing, manteniendo la relación activa entre marca y cliente a lo largo del tiempo.”</w:t>
      </w:r>
    </w:p>
    <w:p w14:paraId="6A694B03" w14:textId="7879A869" w:rsidR="00AF74DD" w:rsidRPr="006E2440" w:rsidRDefault="00AF74DD" w:rsidP="00AF74DD">
      <w:pPr>
        <w:rPr>
          <w:lang w:val="es-ES"/>
        </w:rPr>
      </w:pPr>
    </w:p>
    <w:p w14:paraId="646F9F1C" w14:textId="77777777" w:rsidR="00AF74DD" w:rsidRPr="00AF74DD" w:rsidRDefault="00AF74DD" w:rsidP="00AF74DD">
      <w:pPr>
        <w:rPr>
          <w:b/>
          <w:bCs/>
        </w:rPr>
      </w:pPr>
      <w:r w:rsidRPr="00AF74DD">
        <w:rPr>
          <w:b/>
          <w:bCs/>
        </w:rPr>
        <w:t>3. Tipos de campañas de Email Marketing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655"/>
        <w:gridCol w:w="2802"/>
        <w:gridCol w:w="4381"/>
      </w:tblGrid>
      <w:tr w:rsidR="00AF74DD" w:rsidRPr="00AF74DD" w14:paraId="6649AC77" w14:textId="77777777" w:rsidTr="00E26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937DA07" w14:textId="77777777" w:rsidR="00AF74DD" w:rsidRPr="00AF74DD" w:rsidRDefault="00AF74DD" w:rsidP="00AF74DD">
            <w:pPr>
              <w:rPr>
                <w:b/>
                <w:bCs/>
                <w:sz w:val="20"/>
                <w:szCs w:val="18"/>
                <w:lang w:val="en-US"/>
              </w:rPr>
            </w:pPr>
            <w:r w:rsidRPr="00AF74DD">
              <w:rPr>
                <w:b/>
                <w:bCs/>
                <w:sz w:val="20"/>
                <w:szCs w:val="18"/>
                <w:lang w:val="en-US"/>
              </w:rPr>
              <w:t xml:space="preserve">Tipo de </w:t>
            </w:r>
            <w:proofErr w:type="spellStart"/>
            <w:r w:rsidRPr="00AF74DD">
              <w:rPr>
                <w:b/>
                <w:bCs/>
                <w:sz w:val="20"/>
                <w:szCs w:val="18"/>
                <w:lang w:val="en-US"/>
              </w:rPr>
              <w:t>correo</w:t>
            </w:r>
            <w:proofErr w:type="spellEnd"/>
          </w:p>
        </w:tc>
        <w:tc>
          <w:tcPr>
            <w:tcW w:w="0" w:type="auto"/>
            <w:hideMark/>
          </w:tcPr>
          <w:p w14:paraId="5EB404C0" w14:textId="77777777" w:rsidR="00AF74DD" w:rsidRPr="00AF74DD" w:rsidRDefault="00AF74DD" w:rsidP="00AF74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AF74DD">
              <w:rPr>
                <w:b/>
                <w:bCs/>
                <w:sz w:val="20"/>
                <w:szCs w:val="18"/>
                <w:lang w:val="en-US"/>
              </w:rPr>
              <w:t>Objetivo</w:t>
            </w:r>
            <w:proofErr w:type="spellEnd"/>
            <w:r w:rsidRPr="00AF74DD">
              <w:rPr>
                <w:b/>
                <w:bCs/>
                <w:sz w:val="20"/>
                <w:szCs w:val="18"/>
                <w:lang w:val="en-US"/>
              </w:rPr>
              <w:t xml:space="preserve"> principal</w:t>
            </w:r>
          </w:p>
        </w:tc>
        <w:tc>
          <w:tcPr>
            <w:tcW w:w="0" w:type="auto"/>
            <w:hideMark/>
          </w:tcPr>
          <w:p w14:paraId="3B271B28" w14:textId="77777777" w:rsidR="00AF74DD" w:rsidRPr="00AF74DD" w:rsidRDefault="00AF74DD" w:rsidP="00AF74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AF74DD">
              <w:rPr>
                <w:b/>
                <w:bCs/>
                <w:sz w:val="20"/>
                <w:szCs w:val="18"/>
                <w:lang w:val="en-US"/>
              </w:rPr>
              <w:t>Ejemplo</w:t>
            </w:r>
            <w:proofErr w:type="spellEnd"/>
            <w:r w:rsidRPr="00AF74DD">
              <w:rPr>
                <w:b/>
                <w:bCs/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AF74DD">
              <w:rPr>
                <w:b/>
                <w:bCs/>
                <w:sz w:val="20"/>
                <w:szCs w:val="18"/>
                <w:lang w:val="en-US"/>
              </w:rPr>
              <w:t>práctico</w:t>
            </w:r>
            <w:proofErr w:type="spellEnd"/>
            <w:r w:rsidRPr="00AF74DD">
              <w:rPr>
                <w:b/>
                <w:bCs/>
                <w:sz w:val="20"/>
                <w:szCs w:val="18"/>
                <w:lang w:val="en-US"/>
              </w:rPr>
              <w:t xml:space="preserve"> (Nicaragua)</w:t>
            </w:r>
          </w:p>
        </w:tc>
      </w:tr>
      <w:tr w:rsidR="00AF74DD" w:rsidRPr="00AF74DD" w14:paraId="0AE6615A" w14:textId="77777777" w:rsidTr="00E26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A3064" w14:textId="77777777" w:rsidR="00AF74DD" w:rsidRPr="00AF74DD" w:rsidRDefault="00AF74DD" w:rsidP="00AF74DD">
            <w:pPr>
              <w:rPr>
                <w:sz w:val="20"/>
                <w:szCs w:val="18"/>
                <w:lang w:val="en-US"/>
              </w:rPr>
            </w:pPr>
            <w:r w:rsidRPr="00AF74DD">
              <w:rPr>
                <w:b/>
                <w:bCs/>
                <w:sz w:val="20"/>
                <w:szCs w:val="18"/>
                <w:lang w:val="en-US"/>
              </w:rPr>
              <w:t>Newsletter</w:t>
            </w:r>
          </w:p>
        </w:tc>
        <w:tc>
          <w:tcPr>
            <w:tcW w:w="0" w:type="auto"/>
            <w:hideMark/>
          </w:tcPr>
          <w:p w14:paraId="0BCF3A08" w14:textId="77777777" w:rsidR="00AF74DD" w:rsidRPr="00AF74DD" w:rsidRDefault="00AF74DD" w:rsidP="00AF7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74DD">
              <w:rPr>
                <w:sz w:val="20"/>
                <w:szCs w:val="18"/>
              </w:rPr>
              <w:t>Informar y educar a los suscriptores con contenido recurrente.</w:t>
            </w:r>
          </w:p>
        </w:tc>
        <w:tc>
          <w:tcPr>
            <w:tcW w:w="0" w:type="auto"/>
            <w:hideMark/>
          </w:tcPr>
          <w:p w14:paraId="27F2063F" w14:textId="77777777" w:rsidR="00AF74DD" w:rsidRPr="00AF74DD" w:rsidRDefault="00AF74DD" w:rsidP="00AF7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74DD">
              <w:rPr>
                <w:sz w:val="20"/>
                <w:szCs w:val="18"/>
              </w:rPr>
              <w:t>La Universidad Politécnica de Nicaragua envía un boletín mensual con noticias sobre innovación y becas.</w:t>
            </w:r>
          </w:p>
        </w:tc>
      </w:tr>
      <w:tr w:rsidR="00AF74DD" w:rsidRPr="00AF74DD" w14:paraId="1149396D" w14:textId="77777777" w:rsidTr="00E263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17198" w14:textId="77777777" w:rsidR="00AF74DD" w:rsidRPr="00AF74DD" w:rsidRDefault="00AF74DD" w:rsidP="00AF74DD">
            <w:pPr>
              <w:rPr>
                <w:sz w:val="20"/>
                <w:szCs w:val="18"/>
                <w:lang w:val="en-US"/>
              </w:rPr>
            </w:pPr>
            <w:proofErr w:type="spellStart"/>
            <w:r w:rsidRPr="00AF74DD">
              <w:rPr>
                <w:b/>
                <w:bCs/>
                <w:sz w:val="20"/>
                <w:szCs w:val="18"/>
                <w:lang w:val="en-US"/>
              </w:rPr>
              <w:t>Promocional</w:t>
            </w:r>
            <w:proofErr w:type="spellEnd"/>
          </w:p>
        </w:tc>
        <w:tc>
          <w:tcPr>
            <w:tcW w:w="0" w:type="auto"/>
            <w:hideMark/>
          </w:tcPr>
          <w:p w14:paraId="5ADF9B06" w14:textId="77777777" w:rsidR="00AF74DD" w:rsidRPr="00AF74DD" w:rsidRDefault="00AF74DD" w:rsidP="00AF7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74DD">
              <w:rPr>
                <w:sz w:val="20"/>
                <w:szCs w:val="18"/>
              </w:rPr>
              <w:t>Incentivar la compra o registro.</w:t>
            </w:r>
          </w:p>
        </w:tc>
        <w:tc>
          <w:tcPr>
            <w:tcW w:w="0" w:type="auto"/>
            <w:hideMark/>
          </w:tcPr>
          <w:p w14:paraId="4F4B27F8" w14:textId="77777777" w:rsidR="00AF74DD" w:rsidRPr="00AF74DD" w:rsidRDefault="00AF74DD" w:rsidP="00AF7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74DD">
              <w:rPr>
                <w:sz w:val="20"/>
                <w:szCs w:val="18"/>
              </w:rPr>
              <w:t>Empresa tecnológica local lanza un correo con 20 % de descuento en su ERP contable.</w:t>
            </w:r>
          </w:p>
        </w:tc>
      </w:tr>
      <w:tr w:rsidR="00AF74DD" w:rsidRPr="00AF74DD" w14:paraId="0C4B907B" w14:textId="77777777" w:rsidTr="00E26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CC664" w14:textId="77777777" w:rsidR="00AF74DD" w:rsidRPr="00AF74DD" w:rsidRDefault="00AF74DD" w:rsidP="00AF74DD">
            <w:pPr>
              <w:rPr>
                <w:sz w:val="20"/>
                <w:szCs w:val="18"/>
                <w:lang w:val="en-US"/>
              </w:rPr>
            </w:pPr>
            <w:proofErr w:type="spellStart"/>
            <w:r w:rsidRPr="00AF74DD">
              <w:rPr>
                <w:b/>
                <w:bCs/>
                <w:sz w:val="20"/>
                <w:szCs w:val="18"/>
                <w:lang w:val="en-US"/>
              </w:rPr>
              <w:t>Transaccional</w:t>
            </w:r>
            <w:proofErr w:type="spellEnd"/>
          </w:p>
        </w:tc>
        <w:tc>
          <w:tcPr>
            <w:tcW w:w="0" w:type="auto"/>
            <w:hideMark/>
          </w:tcPr>
          <w:p w14:paraId="6DC3C237" w14:textId="77777777" w:rsidR="00AF74DD" w:rsidRPr="00AF74DD" w:rsidRDefault="00AF74DD" w:rsidP="00AF7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74DD">
              <w:rPr>
                <w:sz w:val="20"/>
                <w:szCs w:val="18"/>
              </w:rPr>
              <w:t>Confirmar o dar seguimiento a una acción.</w:t>
            </w:r>
          </w:p>
        </w:tc>
        <w:tc>
          <w:tcPr>
            <w:tcW w:w="0" w:type="auto"/>
            <w:hideMark/>
          </w:tcPr>
          <w:p w14:paraId="09FEBAA9" w14:textId="77777777" w:rsidR="00AF74DD" w:rsidRPr="00AF74DD" w:rsidRDefault="00AF74DD" w:rsidP="00AF7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74DD">
              <w:rPr>
                <w:sz w:val="20"/>
                <w:szCs w:val="18"/>
              </w:rPr>
              <w:t>Confirmación de reserva en línea de un hotel en San Juan del Sur.</w:t>
            </w:r>
          </w:p>
        </w:tc>
      </w:tr>
      <w:tr w:rsidR="00AF74DD" w:rsidRPr="00AF74DD" w14:paraId="218F9C6E" w14:textId="77777777" w:rsidTr="00E263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2832B" w14:textId="77777777" w:rsidR="00AF74DD" w:rsidRPr="00AF74DD" w:rsidRDefault="00AF74DD" w:rsidP="00AF74DD">
            <w:pPr>
              <w:rPr>
                <w:sz w:val="20"/>
                <w:szCs w:val="18"/>
                <w:lang w:val="en-US"/>
              </w:rPr>
            </w:pPr>
            <w:r w:rsidRPr="00AF74DD">
              <w:rPr>
                <w:b/>
                <w:bCs/>
                <w:sz w:val="20"/>
                <w:szCs w:val="18"/>
                <w:lang w:val="en-US"/>
              </w:rPr>
              <w:t xml:space="preserve">De </w:t>
            </w:r>
            <w:proofErr w:type="spellStart"/>
            <w:r w:rsidRPr="00AF74DD">
              <w:rPr>
                <w:b/>
                <w:bCs/>
                <w:sz w:val="20"/>
                <w:szCs w:val="18"/>
                <w:lang w:val="en-US"/>
              </w:rPr>
              <w:t>fidelización</w:t>
            </w:r>
            <w:proofErr w:type="spellEnd"/>
          </w:p>
        </w:tc>
        <w:tc>
          <w:tcPr>
            <w:tcW w:w="0" w:type="auto"/>
            <w:hideMark/>
          </w:tcPr>
          <w:p w14:paraId="779EE335" w14:textId="77777777" w:rsidR="00AF74DD" w:rsidRPr="00AF74DD" w:rsidRDefault="00AF74DD" w:rsidP="00AF7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74DD">
              <w:rPr>
                <w:sz w:val="20"/>
                <w:szCs w:val="18"/>
              </w:rPr>
              <w:t>Recompensar y mantener contacto con clientes frecuentes.</w:t>
            </w:r>
          </w:p>
        </w:tc>
        <w:tc>
          <w:tcPr>
            <w:tcW w:w="0" w:type="auto"/>
            <w:hideMark/>
          </w:tcPr>
          <w:p w14:paraId="257F593F" w14:textId="77777777" w:rsidR="00AF74DD" w:rsidRPr="00AF74DD" w:rsidRDefault="00AF74DD" w:rsidP="00AF7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74DD">
              <w:rPr>
                <w:sz w:val="20"/>
                <w:szCs w:val="18"/>
              </w:rPr>
              <w:t>Tienda de electrónica en Managua envía correos de puntos acumulados o novedades VIP.</w:t>
            </w:r>
          </w:p>
        </w:tc>
      </w:tr>
      <w:tr w:rsidR="00AF74DD" w:rsidRPr="00AF74DD" w14:paraId="70748750" w14:textId="77777777" w:rsidTr="00E26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0F9EF" w14:textId="77777777" w:rsidR="00AF74DD" w:rsidRPr="00AF74DD" w:rsidRDefault="00AF74DD" w:rsidP="00AF74DD">
            <w:pPr>
              <w:rPr>
                <w:sz w:val="20"/>
                <w:szCs w:val="18"/>
                <w:lang w:val="en-US"/>
              </w:rPr>
            </w:pPr>
            <w:r w:rsidRPr="00AF74DD">
              <w:rPr>
                <w:b/>
                <w:bCs/>
                <w:sz w:val="20"/>
                <w:szCs w:val="18"/>
                <w:lang w:val="en-US"/>
              </w:rPr>
              <w:t xml:space="preserve">De </w:t>
            </w:r>
            <w:proofErr w:type="spellStart"/>
            <w:r w:rsidRPr="00AF74DD">
              <w:rPr>
                <w:b/>
                <w:bCs/>
                <w:sz w:val="20"/>
                <w:szCs w:val="18"/>
                <w:lang w:val="en-US"/>
              </w:rPr>
              <w:t>reactivación</w:t>
            </w:r>
            <w:proofErr w:type="spellEnd"/>
          </w:p>
        </w:tc>
        <w:tc>
          <w:tcPr>
            <w:tcW w:w="0" w:type="auto"/>
            <w:hideMark/>
          </w:tcPr>
          <w:p w14:paraId="123114BA" w14:textId="77777777" w:rsidR="00AF74DD" w:rsidRPr="00AF74DD" w:rsidRDefault="00AF74DD" w:rsidP="00AF7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74DD">
              <w:rPr>
                <w:sz w:val="20"/>
                <w:szCs w:val="18"/>
              </w:rPr>
              <w:t>Recuperar usuarios inactivos o leads fríos.</w:t>
            </w:r>
          </w:p>
        </w:tc>
        <w:tc>
          <w:tcPr>
            <w:tcW w:w="0" w:type="auto"/>
            <w:hideMark/>
          </w:tcPr>
          <w:p w14:paraId="7FF4E14F" w14:textId="77777777" w:rsidR="00AF74DD" w:rsidRPr="00AF74DD" w:rsidRDefault="00AF74DD" w:rsidP="00AF7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74DD">
              <w:rPr>
                <w:sz w:val="20"/>
                <w:szCs w:val="18"/>
              </w:rPr>
              <w:t xml:space="preserve">Restaurante en Granada envía un correo: </w:t>
            </w:r>
            <w:r w:rsidRPr="00AF74DD">
              <w:rPr>
                <w:i/>
                <w:iCs/>
                <w:sz w:val="20"/>
                <w:szCs w:val="18"/>
              </w:rPr>
              <w:t>“¡Te extrañamos! Regresa con un 15 % de descuento en tu próxima visita.”</w:t>
            </w:r>
          </w:p>
        </w:tc>
      </w:tr>
    </w:tbl>
    <w:p w14:paraId="30B49A8F" w14:textId="77777777" w:rsidR="00AF74DD" w:rsidRPr="00AF74DD" w:rsidRDefault="00AF74DD" w:rsidP="00AF74DD">
      <w:pPr>
        <w:rPr>
          <w:b/>
          <w:bCs/>
        </w:rPr>
      </w:pPr>
      <w:r w:rsidRPr="00AF74DD">
        <w:rPr>
          <w:b/>
          <w:bCs/>
        </w:rPr>
        <w:lastRenderedPageBreak/>
        <w:t>4. Estructura de un correo efectivo</w:t>
      </w:r>
    </w:p>
    <w:p w14:paraId="1B9A3ED0" w14:textId="77777777" w:rsidR="00AF74DD" w:rsidRPr="00AF74DD" w:rsidRDefault="00AF74DD" w:rsidP="00AF74DD">
      <w:r w:rsidRPr="00AF74DD">
        <w:t xml:space="preserve">Un correo de marketing debe estructurarse para captar la atención en segundos. Su arquitectura psicológica responde al modelo </w:t>
      </w:r>
      <w:r w:rsidRPr="00AF74DD">
        <w:rPr>
          <w:b/>
          <w:bCs/>
        </w:rPr>
        <w:t>AIDA</w:t>
      </w:r>
      <w:r w:rsidRPr="00AF74DD">
        <w:t xml:space="preserve"> (Atención, Interés, Deseo, Acción):</w:t>
      </w:r>
    </w:p>
    <w:p w14:paraId="07686365" w14:textId="77777777" w:rsidR="00AF74DD" w:rsidRPr="00AF74DD" w:rsidRDefault="00AF74DD" w:rsidP="00D20F59">
      <w:pPr>
        <w:numPr>
          <w:ilvl w:val="0"/>
          <w:numId w:val="24"/>
        </w:numPr>
        <w:rPr>
          <w:lang w:val="en-US"/>
        </w:rPr>
      </w:pPr>
      <w:r w:rsidRPr="00AF74DD">
        <w:rPr>
          <w:b/>
          <w:bCs/>
        </w:rPr>
        <w:t>Asunto atractivo:</w:t>
      </w:r>
      <w:r w:rsidRPr="00AF74DD">
        <w:t xml:space="preserve"> breve, directo y personalizado (ideal: 40–60 caracteres).</w:t>
      </w:r>
      <w:r w:rsidRPr="00AF74DD">
        <w:br/>
      </w:r>
      <w:proofErr w:type="spellStart"/>
      <w:r w:rsidRPr="00AF74DD">
        <w:rPr>
          <w:lang w:val="en-US"/>
        </w:rPr>
        <w:t>Ejemplo</w:t>
      </w:r>
      <w:proofErr w:type="spellEnd"/>
      <w:r w:rsidRPr="00AF74DD">
        <w:rPr>
          <w:lang w:val="en-US"/>
        </w:rPr>
        <w:t xml:space="preserve">: </w:t>
      </w:r>
      <w:r w:rsidRPr="00AF74DD">
        <w:rPr>
          <w:i/>
          <w:iCs/>
          <w:lang w:val="en-US"/>
        </w:rPr>
        <w:t xml:space="preserve">“Amo, </w:t>
      </w:r>
      <w:proofErr w:type="spellStart"/>
      <w:r w:rsidRPr="00AF74DD">
        <w:rPr>
          <w:i/>
          <w:iCs/>
          <w:lang w:val="en-US"/>
        </w:rPr>
        <w:t>descubre</w:t>
      </w:r>
      <w:proofErr w:type="spellEnd"/>
      <w:r w:rsidRPr="00AF74DD">
        <w:rPr>
          <w:i/>
          <w:iCs/>
          <w:lang w:val="en-US"/>
        </w:rPr>
        <w:t xml:space="preserve"> los 3 </w:t>
      </w:r>
      <w:proofErr w:type="spellStart"/>
      <w:r w:rsidRPr="00AF74DD">
        <w:rPr>
          <w:i/>
          <w:iCs/>
          <w:lang w:val="en-US"/>
        </w:rPr>
        <w:t>secretos</w:t>
      </w:r>
      <w:proofErr w:type="spellEnd"/>
      <w:r w:rsidRPr="00AF74DD">
        <w:rPr>
          <w:i/>
          <w:iCs/>
          <w:lang w:val="en-US"/>
        </w:rPr>
        <w:t xml:space="preserve"> del marketing </w:t>
      </w:r>
      <w:proofErr w:type="spellStart"/>
      <w:r w:rsidRPr="00AF74DD">
        <w:rPr>
          <w:i/>
          <w:iCs/>
          <w:lang w:val="en-US"/>
        </w:rPr>
        <w:t>automatizado</w:t>
      </w:r>
      <w:proofErr w:type="spellEnd"/>
      <w:r w:rsidRPr="00AF74DD">
        <w:rPr>
          <w:i/>
          <w:iCs/>
          <w:lang w:val="en-US"/>
        </w:rPr>
        <w:t>.”</w:t>
      </w:r>
    </w:p>
    <w:p w14:paraId="4AB9C526" w14:textId="77777777" w:rsidR="00AF74DD" w:rsidRPr="00AF74DD" w:rsidRDefault="00AF74DD" w:rsidP="00D20F59">
      <w:pPr>
        <w:numPr>
          <w:ilvl w:val="0"/>
          <w:numId w:val="24"/>
        </w:numPr>
      </w:pPr>
      <w:proofErr w:type="spellStart"/>
      <w:r w:rsidRPr="00AF74DD">
        <w:rPr>
          <w:b/>
          <w:bCs/>
        </w:rPr>
        <w:t>Preencabezado</w:t>
      </w:r>
      <w:proofErr w:type="spellEnd"/>
      <w:r w:rsidRPr="00AF74DD">
        <w:rPr>
          <w:b/>
          <w:bCs/>
        </w:rPr>
        <w:t>:</w:t>
      </w:r>
      <w:r w:rsidRPr="00AF74DD">
        <w:t xml:space="preserve"> complemento del asunto que refuerza el valor del mensaje.</w:t>
      </w:r>
    </w:p>
    <w:p w14:paraId="53CD2A21" w14:textId="77777777" w:rsidR="00AF74DD" w:rsidRPr="00AF74DD" w:rsidRDefault="00AF74DD" w:rsidP="00D20F59">
      <w:pPr>
        <w:numPr>
          <w:ilvl w:val="0"/>
          <w:numId w:val="24"/>
        </w:numPr>
      </w:pPr>
      <w:r w:rsidRPr="00AF74DD">
        <w:rPr>
          <w:b/>
          <w:bCs/>
        </w:rPr>
        <w:t>Cuerpo del mensaje:</w:t>
      </w:r>
      <w:r w:rsidRPr="00AF74DD">
        <w:t xml:space="preserve"> debe ofrecer valor claro (educar, informar o promocionar).</w:t>
      </w:r>
    </w:p>
    <w:p w14:paraId="00D62057" w14:textId="77777777" w:rsidR="00AF74DD" w:rsidRPr="00AF74DD" w:rsidRDefault="00AF74DD" w:rsidP="00D20F59">
      <w:pPr>
        <w:numPr>
          <w:ilvl w:val="0"/>
          <w:numId w:val="24"/>
        </w:numPr>
      </w:pPr>
      <w:r w:rsidRPr="00AF74DD">
        <w:rPr>
          <w:b/>
          <w:bCs/>
        </w:rPr>
        <w:t>CTA (</w:t>
      </w:r>
      <w:proofErr w:type="spellStart"/>
      <w:r w:rsidRPr="00AF74DD">
        <w:rPr>
          <w:b/>
          <w:bCs/>
        </w:rPr>
        <w:t>Call</w:t>
      </w:r>
      <w:proofErr w:type="spellEnd"/>
      <w:r w:rsidRPr="00AF74DD">
        <w:rPr>
          <w:b/>
          <w:bCs/>
        </w:rPr>
        <w:t xml:space="preserve"> </w:t>
      </w:r>
      <w:proofErr w:type="spellStart"/>
      <w:r w:rsidRPr="00AF74DD">
        <w:rPr>
          <w:b/>
          <w:bCs/>
        </w:rPr>
        <w:t>to</w:t>
      </w:r>
      <w:proofErr w:type="spellEnd"/>
      <w:r w:rsidRPr="00AF74DD">
        <w:rPr>
          <w:b/>
          <w:bCs/>
        </w:rPr>
        <w:t xml:space="preserve"> </w:t>
      </w:r>
      <w:proofErr w:type="spellStart"/>
      <w:r w:rsidRPr="00AF74DD">
        <w:rPr>
          <w:b/>
          <w:bCs/>
        </w:rPr>
        <w:t>Action</w:t>
      </w:r>
      <w:proofErr w:type="spellEnd"/>
      <w:r w:rsidRPr="00AF74DD">
        <w:rPr>
          <w:b/>
          <w:bCs/>
        </w:rPr>
        <w:t>):</w:t>
      </w:r>
      <w:r w:rsidRPr="00AF74DD">
        <w:t xml:space="preserve"> llamada a la acción visible y única.</w:t>
      </w:r>
    </w:p>
    <w:p w14:paraId="31A34FBF" w14:textId="77777777" w:rsidR="00AF74DD" w:rsidRPr="00AF74DD" w:rsidRDefault="00AF74DD" w:rsidP="00D20F59">
      <w:pPr>
        <w:numPr>
          <w:ilvl w:val="0"/>
          <w:numId w:val="24"/>
        </w:numPr>
      </w:pPr>
      <w:r w:rsidRPr="00AF74DD">
        <w:rPr>
          <w:b/>
          <w:bCs/>
        </w:rPr>
        <w:t>Firma profesional:</w:t>
      </w:r>
      <w:r w:rsidRPr="00AF74DD">
        <w:t xml:space="preserve"> refuerza confianza y legitimidad.</w:t>
      </w:r>
    </w:p>
    <w:p w14:paraId="61371752" w14:textId="77777777" w:rsidR="00AF74DD" w:rsidRPr="00AF74DD" w:rsidRDefault="00AF74DD" w:rsidP="00D20F59">
      <w:pPr>
        <w:numPr>
          <w:ilvl w:val="0"/>
          <w:numId w:val="24"/>
        </w:numPr>
      </w:pPr>
      <w:r w:rsidRPr="00AF74DD">
        <w:rPr>
          <w:b/>
          <w:bCs/>
        </w:rPr>
        <w:t>Diseño responsivo:</w:t>
      </w:r>
      <w:r w:rsidRPr="00AF74DD">
        <w:t xml:space="preserve"> debe adaptarse correctamente a dispositivos móviles.</w:t>
      </w:r>
    </w:p>
    <w:p w14:paraId="42CCF165" w14:textId="77777777" w:rsidR="005A0BA1" w:rsidRDefault="005A0BA1" w:rsidP="00AF74DD"/>
    <w:p w14:paraId="19868E54" w14:textId="5C299884" w:rsidR="00AF74DD" w:rsidRPr="00AF74DD" w:rsidRDefault="00AF74DD" w:rsidP="00AF74DD">
      <w:r w:rsidRPr="00AF74DD">
        <w:t xml:space="preserve">Según Ellis-Chadwick y </w:t>
      </w:r>
      <w:proofErr w:type="spellStart"/>
      <w:r w:rsidRPr="00AF74DD">
        <w:t>Doherty</w:t>
      </w:r>
      <w:proofErr w:type="spellEnd"/>
      <w:r w:rsidRPr="00AF74DD">
        <w:t xml:space="preserve"> (2012), la claridad del mensaje y la relevancia del contenido son los factores más determinantes en la tasa de apertura y conversión de correos electrónicos.</w:t>
      </w:r>
    </w:p>
    <w:p w14:paraId="5A0EED1A" w14:textId="4B5589AE" w:rsidR="00AF74DD" w:rsidRPr="006E2440" w:rsidRDefault="00AF74DD" w:rsidP="00AF74DD">
      <w:pPr>
        <w:rPr>
          <w:lang w:val="es-ES"/>
        </w:rPr>
      </w:pPr>
    </w:p>
    <w:p w14:paraId="09AAEE51" w14:textId="77777777" w:rsidR="00AF74DD" w:rsidRPr="00AF74DD" w:rsidRDefault="00AF74DD" w:rsidP="00AF74DD">
      <w:pPr>
        <w:rPr>
          <w:b/>
          <w:bCs/>
        </w:rPr>
      </w:pPr>
      <w:r w:rsidRPr="00AF74DD">
        <w:rPr>
          <w:b/>
          <w:bCs/>
        </w:rPr>
        <w:t>5. Automatización del marketing: concepto y ventajas</w:t>
      </w:r>
    </w:p>
    <w:p w14:paraId="7D85542B" w14:textId="77777777" w:rsidR="00AF74DD" w:rsidRDefault="00AF74DD" w:rsidP="00AF74DD">
      <w:r w:rsidRPr="00AF74DD">
        <w:t xml:space="preserve">La </w:t>
      </w:r>
      <w:r w:rsidRPr="00AF74DD">
        <w:rPr>
          <w:b/>
          <w:bCs/>
        </w:rPr>
        <w:t>automatización de marketing</w:t>
      </w:r>
      <w:r w:rsidRPr="00AF74DD">
        <w:t xml:space="preserve"> es el proceso de utilizar software especializado para </w:t>
      </w:r>
      <w:r w:rsidRPr="00AF74DD">
        <w:rPr>
          <w:b/>
          <w:bCs/>
        </w:rPr>
        <w:t>gestionar de manera automática tareas repetitivas</w:t>
      </w:r>
      <w:r w:rsidRPr="00AF74DD">
        <w:t>, como el envío de correos, la segmentación de leads, la puntuación de prospectos (</w:t>
      </w:r>
      <w:r w:rsidRPr="00AF74DD">
        <w:rPr>
          <w:i/>
          <w:iCs/>
        </w:rPr>
        <w:t xml:space="preserve">lead </w:t>
      </w:r>
      <w:proofErr w:type="spellStart"/>
      <w:r w:rsidRPr="00AF74DD">
        <w:rPr>
          <w:i/>
          <w:iCs/>
        </w:rPr>
        <w:t>scoring</w:t>
      </w:r>
      <w:proofErr w:type="spellEnd"/>
      <w:r w:rsidRPr="00AF74DD">
        <w:t>) y la nutrición de clientes potenciales (</w:t>
      </w:r>
      <w:r w:rsidRPr="00AF74DD">
        <w:rPr>
          <w:i/>
          <w:iCs/>
        </w:rPr>
        <w:t xml:space="preserve">lead </w:t>
      </w:r>
      <w:proofErr w:type="spellStart"/>
      <w:r w:rsidRPr="00AF74DD">
        <w:rPr>
          <w:i/>
          <w:iCs/>
        </w:rPr>
        <w:t>nurturing</w:t>
      </w:r>
      <w:proofErr w:type="spellEnd"/>
      <w:r w:rsidRPr="00AF74DD">
        <w:t>).</w:t>
      </w:r>
    </w:p>
    <w:p w14:paraId="438BC470" w14:textId="77777777" w:rsidR="005A0BA1" w:rsidRPr="00AF74DD" w:rsidRDefault="005A0BA1" w:rsidP="00AF74DD"/>
    <w:p w14:paraId="7EFADF0B" w14:textId="77777777" w:rsidR="00AF74DD" w:rsidRPr="00AF74DD" w:rsidRDefault="00AF74DD" w:rsidP="00AF74DD">
      <w:r w:rsidRPr="00AF74DD">
        <w:t xml:space="preserve">Las plataformas más utilizadas incluyen </w:t>
      </w:r>
      <w:r w:rsidRPr="00AF74DD">
        <w:rPr>
          <w:b/>
          <w:bCs/>
        </w:rPr>
        <w:t>HubSpot</w:t>
      </w:r>
      <w:r w:rsidRPr="00AF74DD">
        <w:t xml:space="preserve">, </w:t>
      </w:r>
      <w:proofErr w:type="spellStart"/>
      <w:r w:rsidRPr="00AF74DD">
        <w:rPr>
          <w:b/>
          <w:bCs/>
        </w:rPr>
        <w:t>Mailchimp</w:t>
      </w:r>
      <w:proofErr w:type="spellEnd"/>
      <w:r w:rsidRPr="00AF74DD">
        <w:t xml:space="preserve">, </w:t>
      </w:r>
      <w:proofErr w:type="spellStart"/>
      <w:r w:rsidRPr="00AF74DD">
        <w:rPr>
          <w:b/>
          <w:bCs/>
        </w:rPr>
        <w:t>ActiveCampaign</w:t>
      </w:r>
      <w:proofErr w:type="spellEnd"/>
      <w:r w:rsidRPr="00AF74DD">
        <w:t xml:space="preserve">, </w:t>
      </w:r>
      <w:r w:rsidRPr="00AF74DD">
        <w:rPr>
          <w:b/>
          <w:bCs/>
        </w:rPr>
        <w:t xml:space="preserve">Zoho </w:t>
      </w:r>
      <w:proofErr w:type="spellStart"/>
      <w:r w:rsidRPr="00AF74DD">
        <w:rPr>
          <w:b/>
          <w:bCs/>
        </w:rPr>
        <w:t>Campaigns</w:t>
      </w:r>
      <w:proofErr w:type="spellEnd"/>
      <w:r w:rsidRPr="00AF74DD">
        <w:t xml:space="preserve"> y </w:t>
      </w:r>
      <w:proofErr w:type="spellStart"/>
      <w:r w:rsidRPr="00AF74DD">
        <w:rPr>
          <w:b/>
          <w:bCs/>
        </w:rPr>
        <w:t>SendinBlue</w:t>
      </w:r>
      <w:proofErr w:type="spellEnd"/>
      <w:r w:rsidRPr="00AF74DD">
        <w:t>, entre otras.</w:t>
      </w:r>
    </w:p>
    <w:p w14:paraId="794B98B6" w14:textId="77777777" w:rsidR="00AF74DD" w:rsidRPr="00AF74DD" w:rsidRDefault="00AF74DD" w:rsidP="00AF74DD">
      <w:pPr>
        <w:rPr>
          <w:lang w:val="en-US"/>
        </w:rPr>
      </w:pPr>
      <w:proofErr w:type="spellStart"/>
      <w:r w:rsidRPr="00AF74DD">
        <w:rPr>
          <w:b/>
          <w:bCs/>
          <w:lang w:val="en-US"/>
        </w:rPr>
        <w:t>Ventajas</w:t>
      </w:r>
      <w:proofErr w:type="spellEnd"/>
      <w:r w:rsidRPr="00AF74DD">
        <w:rPr>
          <w:b/>
          <w:bCs/>
          <w:lang w:val="en-US"/>
        </w:rPr>
        <w:t xml:space="preserve"> </w:t>
      </w:r>
      <w:proofErr w:type="spellStart"/>
      <w:r w:rsidRPr="00AF74DD">
        <w:rPr>
          <w:b/>
          <w:bCs/>
          <w:lang w:val="en-US"/>
        </w:rPr>
        <w:t>principales</w:t>
      </w:r>
      <w:proofErr w:type="spellEnd"/>
      <w:r w:rsidRPr="00AF74DD">
        <w:rPr>
          <w:b/>
          <w:bCs/>
          <w:lang w:val="en-US"/>
        </w:rPr>
        <w:t>:</w:t>
      </w:r>
    </w:p>
    <w:p w14:paraId="642E77B9" w14:textId="77777777" w:rsidR="00AF74DD" w:rsidRPr="00AF74DD" w:rsidRDefault="00AF74DD" w:rsidP="00D20F59">
      <w:pPr>
        <w:numPr>
          <w:ilvl w:val="0"/>
          <w:numId w:val="25"/>
        </w:numPr>
      </w:pPr>
      <w:r w:rsidRPr="00AF74DD">
        <w:t xml:space="preserve">Permite </w:t>
      </w:r>
      <w:r w:rsidRPr="00AF74DD">
        <w:rPr>
          <w:b/>
          <w:bCs/>
        </w:rPr>
        <w:t>nutrir leads de forma automática</w:t>
      </w:r>
      <w:r w:rsidRPr="00AF74DD">
        <w:t xml:space="preserve"> según su comportamiento (descargas, clics, aperturas).</w:t>
      </w:r>
    </w:p>
    <w:p w14:paraId="65B3ECEA" w14:textId="77777777" w:rsidR="00AF74DD" w:rsidRPr="00AF74DD" w:rsidRDefault="00AF74DD" w:rsidP="00D20F59">
      <w:pPr>
        <w:numPr>
          <w:ilvl w:val="0"/>
          <w:numId w:val="25"/>
        </w:numPr>
      </w:pPr>
      <w:r w:rsidRPr="00AF74DD">
        <w:lastRenderedPageBreak/>
        <w:t xml:space="preserve">Mejora la </w:t>
      </w:r>
      <w:r w:rsidRPr="00AF74DD">
        <w:rPr>
          <w:b/>
          <w:bCs/>
        </w:rPr>
        <w:t>segmentación y personalización</w:t>
      </w:r>
      <w:r w:rsidRPr="00AF74DD">
        <w:t>, aumentando la relevancia de cada mensaje.</w:t>
      </w:r>
    </w:p>
    <w:p w14:paraId="4294BEC0" w14:textId="77777777" w:rsidR="00AF74DD" w:rsidRPr="00AF74DD" w:rsidRDefault="00AF74DD" w:rsidP="00D20F59">
      <w:pPr>
        <w:numPr>
          <w:ilvl w:val="0"/>
          <w:numId w:val="25"/>
        </w:numPr>
      </w:pPr>
      <w:r w:rsidRPr="00AF74DD">
        <w:t xml:space="preserve">Reduce la carga operativa y </w:t>
      </w:r>
      <w:r w:rsidRPr="00AF74DD">
        <w:rPr>
          <w:b/>
          <w:bCs/>
        </w:rPr>
        <w:t>optimiza el tiempo del equipo comercial</w:t>
      </w:r>
      <w:r w:rsidRPr="00AF74DD">
        <w:t>.</w:t>
      </w:r>
    </w:p>
    <w:p w14:paraId="5F669B3F" w14:textId="77777777" w:rsidR="00AF74DD" w:rsidRPr="00AF74DD" w:rsidRDefault="00AF74DD" w:rsidP="00D20F59">
      <w:pPr>
        <w:numPr>
          <w:ilvl w:val="0"/>
          <w:numId w:val="25"/>
        </w:numPr>
      </w:pPr>
      <w:r w:rsidRPr="00AF74DD">
        <w:t xml:space="preserve">Facilita el </w:t>
      </w:r>
      <w:r w:rsidRPr="00AF74DD">
        <w:rPr>
          <w:b/>
          <w:bCs/>
        </w:rPr>
        <w:t>seguimiento del ROI y métricas de conversión</w:t>
      </w:r>
      <w:r w:rsidRPr="00AF74DD">
        <w:t xml:space="preserve"> en cada etapa del embudo.</w:t>
      </w:r>
    </w:p>
    <w:p w14:paraId="7E5EB55F" w14:textId="77777777" w:rsidR="00AF74DD" w:rsidRPr="00AF74DD" w:rsidRDefault="00AF74DD" w:rsidP="00D20F59">
      <w:pPr>
        <w:numPr>
          <w:ilvl w:val="0"/>
          <w:numId w:val="25"/>
        </w:numPr>
      </w:pPr>
      <w:r w:rsidRPr="00AF74DD">
        <w:t xml:space="preserve">Favorece el </w:t>
      </w:r>
      <w:r w:rsidRPr="00AF74DD">
        <w:rPr>
          <w:b/>
          <w:bCs/>
        </w:rPr>
        <w:t>alineamiento entre marketing y ventas</w:t>
      </w:r>
      <w:r w:rsidRPr="00AF74DD">
        <w:t>, especialmente en entornos B2B.</w:t>
      </w:r>
    </w:p>
    <w:p w14:paraId="4DC0FD77" w14:textId="77777777" w:rsidR="005A0BA1" w:rsidRDefault="005A0BA1" w:rsidP="00AF74DD"/>
    <w:p w14:paraId="1260F686" w14:textId="63FBCBA9" w:rsidR="00AF74DD" w:rsidRPr="00AF74DD" w:rsidRDefault="00AF74DD" w:rsidP="00AF74DD">
      <w:r w:rsidRPr="00AF74DD">
        <w:t xml:space="preserve">Autores como </w:t>
      </w:r>
      <w:proofErr w:type="spellStart"/>
      <w:r w:rsidRPr="00AF74DD">
        <w:t>Chaffey</w:t>
      </w:r>
      <w:proofErr w:type="spellEnd"/>
      <w:r w:rsidRPr="00AF74DD">
        <w:t xml:space="preserve"> y Ellis-Chadwick (2022) destacan que la automatización no sustituye la estrategia humana, sino que </w:t>
      </w:r>
      <w:r w:rsidRPr="00AF74DD">
        <w:rPr>
          <w:b/>
          <w:bCs/>
        </w:rPr>
        <w:t>potencia la capacidad analítica y la eficiencia operativa</w:t>
      </w:r>
      <w:r w:rsidRPr="00AF74DD">
        <w:t xml:space="preserve"> del </w:t>
      </w:r>
      <w:proofErr w:type="spellStart"/>
      <w:r w:rsidRPr="00AF74DD">
        <w:t>marketer</w:t>
      </w:r>
      <w:proofErr w:type="spellEnd"/>
      <w:r w:rsidRPr="00AF74DD">
        <w:t>.</w:t>
      </w:r>
    </w:p>
    <w:p w14:paraId="2CDE33A5" w14:textId="7FC8ADB8" w:rsidR="00AF74DD" w:rsidRPr="006E2440" w:rsidRDefault="00AF74DD" w:rsidP="00AF74DD">
      <w:pPr>
        <w:rPr>
          <w:lang w:val="es-ES"/>
        </w:rPr>
      </w:pPr>
    </w:p>
    <w:p w14:paraId="637006EC" w14:textId="77777777" w:rsidR="00AF74DD" w:rsidRPr="00AF74DD" w:rsidRDefault="00AF74DD" w:rsidP="00AF74DD">
      <w:pPr>
        <w:rPr>
          <w:b/>
          <w:bCs/>
        </w:rPr>
      </w:pPr>
      <w:r w:rsidRPr="00AF74DD">
        <w:rPr>
          <w:b/>
          <w:bCs/>
        </w:rPr>
        <w:t>6. Componentes clave de una estrategia automatizada</w:t>
      </w:r>
    </w:p>
    <w:p w14:paraId="5BC67E99" w14:textId="77777777" w:rsidR="00AF74DD" w:rsidRPr="00AF74DD" w:rsidRDefault="00AF74DD" w:rsidP="00D20F59">
      <w:pPr>
        <w:numPr>
          <w:ilvl w:val="0"/>
          <w:numId w:val="26"/>
        </w:numPr>
      </w:pPr>
      <w:r w:rsidRPr="00AF74DD">
        <w:rPr>
          <w:b/>
          <w:bCs/>
        </w:rPr>
        <w:t>Base de datos limpia y actualizada:</w:t>
      </w:r>
      <w:r w:rsidRPr="00AF74DD">
        <w:t xml:space="preserve"> debe estar compuesta por suscriptores con consentimiento.</w:t>
      </w:r>
    </w:p>
    <w:p w14:paraId="68F39EE1" w14:textId="77777777" w:rsidR="00AF74DD" w:rsidRPr="00AF74DD" w:rsidRDefault="00AF74DD" w:rsidP="00D20F59">
      <w:pPr>
        <w:numPr>
          <w:ilvl w:val="0"/>
          <w:numId w:val="26"/>
        </w:numPr>
      </w:pPr>
      <w:r w:rsidRPr="00AF74DD">
        <w:rPr>
          <w:b/>
          <w:bCs/>
        </w:rPr>
        <w:t>Segmentación:</w:t>
      </w:r>
      <w:r w:rsidRPr="00AF74DD">
        <w:t xml:space="preserve"> agrupar contactos por comportamiento, ubicación, intereses o etapa del embudo (TOFU, MOFU, BOFU).</w:t>
      </w:r>
    </w:p>
    <w:p w14:paraId="6522FBC5" w14:textId="77777777" w:rsidR="00AF74DD" w:rsidRPr="00AF74DD" w:rsidRDefault="00AF74DD" w:rsidP="00D20F59">
      <w:pPr>
        <w:numPr>
          <w:ilvl w:val="0"/>
          <w:numId w:val="26"/>
        </w:numPr>
      </w:pPr>
      <w:proofErr w:type="spellStart"/>
      <w:r w:rsidRPr="00AF74DD">
        <w:rPr>
          <w:b/>
          <w:bCs/>
        </w:rPr>
        <w:t>Workflows</w:t>
      </w:r>
      <w:proofErr w:type="spellEnd"/>
      <w:r w:rsidRPr="00AF74DD">
        <w:rPr>
          <w:b/>
          <w:bCs/>
        </w:rPr>
        <w:t xml:space="preserve"> automatizados:</w:t>
      </w:r>
      <w:r w:rsidRPr="00AF74DD">
        <w:t xml:space="preserve"> secuencias de correos programadas según acciones (por ejemplo, descargar un </w:t>
      </w:r>
      <w:proofErr w:type="spellStart"/>
      <w:r w:rsidRPr="00AF74DD">
        <w:t>ebook</w:t>
      </w:r>
      <w:proofErr w:type="spellEnd"/>
      <w:r w:rsidRPr="00AF74DD">
        <w:t xml:space="preserve"> → recibir tres correos informativos → oferta personalizada).</w:t>
      </w:r>
    </w:p>
    <w:p w14:paraId="0A21B333" w14:textId="77777777" w:rsidR="00AF74DD" w:rsidRPr="00AF74DD" w:rsidRDefault="00AF74DD" w:rsidP="00D20F59">
      <w:pPr>
        <w:numPr>
          <w:ilvl w:val="0"/>
          <w:numId w:val="26"/>
        </w:numPr>
      </w:pPr>
      <w:r w:rsidRPr="00AF74DD">
        <w:rPr>
          <w:b/>
          <w:bCs/>
        </w:rPr>
        <w:t xml:space="preserve">Lead </w:t>
      </w:r>
      <w:proofErr w:type="spellStart"/>
      <w:r w:rsidRPr="00AF74DD">
        <w:rPr>
          <w:b/>
          <w:bCs/>
        </w:rPr>
        <w:t>scoring</w:t>
      </w:r>
      <w:proofErr w:type="spellEnd"/>
      <w:r w:rsidRPr="00AF74DD">
        <w:rPr>
          <w:b/>
          <w:bCs/>
        </w:rPr>
        <w:t>:</w:t>
      </w:r>
      <w:r w:rsidRPr="00AF74DD">
        <w:t xml:space="preserve"> asignar puntajes a los leads para priorizar esfuerzos de conversión.</w:t>
      </w:r>
    </w:p>
    <w:p w14:paraId="49E45DF4" w14:textId="77777777" w:rsidR="00AF74DD" w:rsidRPr="00AF74DD" w:rsidRDefault="00AF74DD" w:rsidP="00D20F59">
      <w:pPr>
        <w:numPr>
          <w:ilvl w:val="0"/>
          <w:numId w:val="26"/>
        </w:numPr>
      </w:pPr>
      <w:r w:rsidRPr="00AF74DD">
        <w:rPr>
          <w:b/>
          <w:bCs/>
        </w:rPr>
        <w:t>Integración CRM:</w:t>
      </w:r>
      <w:r w:rsidRPr="00AF74DD">
        <w:t xml:space="preserve"> conectar el sistema de marketing con la gestión comercial (ventas, soporte).</w:t>
      </w:r>
    </w:p>
    <w:p w14:paraId="58F53CD8" w14:textId="50BD76D6" w:rsidR="00AF74DD" w:rsidRPr="006E2440" w:rsidRDefault="00AF74DD" w:rsidP="00AF74DD">
      <w:pPr>
        <w:rPr>
          <w:lang w:val="es-ES"/>
        </w:rPr>
      </w:pPr>
    </w:p>
    <w:p w14:paraId="73E5AE6B" w14:textId="77777777" w:rsidR="005A0BA1" w:rsidRPr="006E2440" w:rsidRDefault="005A0BA1" w:rsidP="00AF74DD">
      <w:pPr>
        <w:rPr>
          <w:lang w:val="es-ES"/>
        </w:rPr>
      </w:pPr>
    </w:p>
    <w:p w14:paraId="26B7CDE9" w14:textId="77777777" w:rsidR="005A0BA1" w:rsidRPr="006E2440" w:rsidRDefault="005A0BA1" w:rsidP="00AF74DD">
      <w:pPr>
        <w:rPr>
          <w:lang w:val="es-ES"/>
        </w:rPr>
      </w:pPr>
    </w:p>
    <w:p w14:paraId="1AB11875" w14:textId="77777777" w:rsidR="005A0BA1" w:rsidRPr="006E2440" w:rsidRDefault="005A0BA1" w:rsidP="00AF74DD">
      <w:pPr>
        <w:rPr>
          <w:lang w:val="es-ES"/>
        </w:rPr>
      </w:pPr>
    </w:p>
    <w:p w14:paraId="532C1730" w14:textId="77777777" w:rsidR="00AF74DD" w:rsidRPr="00AF74DD" w:rsidRDefault="00AF74DD" w:rsidP="00AF74DD">
      <w:pPr>
        <w:rPr>
          <w:b/>
          <w:bCs/>
        </w:rPr>
      </w:pPr>
      <w:r w:rsidRPr="00AF74DD">
        <w:rPr>
          <w:b/>
          <w:bCs/>
        </w:rPr>
        <w:t>7. Ejemplo aplicado</w:t>
      </w:r>
    </w:p>
    <w:p w14:paraId="5D827BC8" w14:textId="77777777" w:rsidR="00AF74DD" w:rsidRPr="00AF74DD" w:rsidRDefault="00AF74DD" w:rsidP="00AF74DD">
      <w:r w:rsidRPr="00AF74DD">
        <w:rPr>
          <w:b/>
          <w:bCs/>
        </w:rPr>
        <w:t>Caso: “Sistemas NIC S.A.” — empresa nicaragüense de software contable</w:t>
      </w:r>
    </w:p>
    <w:p w14:paraId="71D37E58" w14:textId="77777777" w:rsidR="00AF74DD" w:rsidRDefault="00AF74DD" w:rsidP="00AF74DD">
      <w:r w:rsidRPr="00AF74DD">
        <w:rPr>
          <w:b/>
          <w:bCs/>
        </w:rPr>
        <w:t>Contexto:</w:t>
      </w:r>
      <w:r w:rsidRPr="00AF74DD">
        <w:t xml:space="preserve"> la empresa busca convertir los visitantes de su sitio web en clientes a través de un proceso automatizado.</w:t>
      </w:r>
    </w:p>
    <w:p w14:paraId="12767F06" w14:textId="77777777" w:rsidR="005A0BA1" w:rsidRPr="00AF74DD" w:rsidRDefault="005A0BA1" w:rsidP="00AF74DD"/>
    <w:p w14:paraId="59A2FC3D" w14:textId="77777777" w:rsidR="00AF74DD" w:rsidRPr="00AF74DD" w:rsidRDefault="00AF74DD" w:rsidP="00AF74DD">
      <w:pPr>
        <w:rPr>
          <w:lang w:val="en-US"/>
        </w:rPr>
      </w:pPr>
      <w:proofErr w:type="spellStart"/>
      <w:r w:rsidRPr="00AF74DD">
        <w:rPr>
          <w:b/>
          <w:bCs/>
          <w:lang w:val="en-US"/>
        </w:rPr>
        <w:t>Estrategia</w:t>
      </w:r>
      <w:proofErr w:type="spellEnd"/>
      <w:r w:rsidRPr="00AF74DD">
        <w:rPr>
          <w:b/>
          <w:bCs/>
          <w:lang w:val="en-US"/>
        </w:rPr>
        <w:t xml:space="preserve"> </w:t>
      </w:r>
      <w:proofErr w:type="spellStart"/>
      <w:r w:rsidRPr="00AF74DD">
        <w:rPr>
          <w:b/>
          <w:bCs/>
          <w:lang w:val="en-US"/>
        </w:rPr>
        <w:t>implementada</w:t>
      </w:r>
      <w:proofErr w:type="spellEnd"/>
      <w:r w:rsidRPr="00AF74DD">
        <w:rPr>
          <w:b/>
          <w:bCs/>
          <w:lang w:val="en-US"/>
        </w:rPr>
        <w:t>:</w:t>
      </w:r>
    </w:p>
    <w:p w14:paraId="5CB39D2E" w14:textId="77777777" w:rsidR="00AF74DD" w:rsidRPr="00AF74DD" w:rsidRDefault="00AF74DD" w:rsidP="00D20F59">
      <w:pPr>
        <w:numPr>
          <w:ilvl w:val="0"/>
          <w:numId w:val="27"/>
        </w:numPr>
      </w:pPr>
      <w:r w:rsidRPr="00AF74DD">
        <w:rPr>
          <w:b/>
          <w:bCs/>
        </w:rPr>
        <w:t>MOFU:</w:t>
      </w:r>
      <w:r w:rsidRPr="00AF74DD">
        <w:t xml:space="preserve"> visitante descarga un </w:t>
      </w:r>
      <w:proofErr w:type="spellStart"/>
      <w:r w:rsidRPr="00AF74DD">
        <w:t>ebook</w:t>
      </w:r>
      <w:proofErr w:type="spellEnd"/>
      <w:r w:rsidRPr="00AF74DD">
        <w:t xml:space="preserve"> gratuito </w:t>
      </w:r>
      <w:r w:rsidRPr="00AF74DD">
        <w:rPr>
          <w:i/>
          <w:iCs/>
        </w:rPr>
        <w:t>“Cómo digitalizar la contabilidad de tu PYME en Nicaragua”</w:t>
      </w:r>
      <w:r w:rsidRPr="00AF74DD">
        <w:t>.</w:t>
      </w:r>
    </w:p>
    <w:p w14:paraId="71A1D290" w14:textId="77777777" w:rsidR="00AF74DD" w:rsidRPr="00AF74DD" w:rsidRDefault="00AF74DD" w:rsidP="00D20F59">
      <w:pPr>
        <w:numPr>
          <w:ilvl w:val="0"/>
          <w:numId w:val="27"/>
        </w:numPr>
        <w:rPr>
          <w:lang w:val="en-US"/>
        </w:rPr>
      </w:pPr>
      <w:proofErr w:type="spellStart"/>
      <w:r w:rsidRPr="00AF74DD">
        <w:rPr>
          <w:b/>
          <w:bCs/>
          <w:lang w:val="en-US"/>
        </w:rPr>
        <w:t>Automatización</w:t>
      </w:r>
      <w:proofErr w:type="spellEnd"/>
      <w:r w:rsidRPr="00AF74DD">
        <w:rPr>
          <w:b/>
          <w:bCs/>
          <w:lang w:val="en-US"/>
        </w:rPr>
        <w:t>:</w:t>
      </w:r>
    </w:p>
    <w:p w14:paraId="6817CAE2" w14:textId="77777777" w:rsidR="00AF74DD" w:rsidRPr="00AF74DD" w:rsidRDefault="00AF74DD" w:rsidP="00D20F59">
      <w:pPr>
        <w:numPr>
          <w:ilvl w:val="1"/>
          <w:numId w:val="27"/>
        </w:numPr>
      </w:pPr>
      <w:r w:rsidRPr="00AF74DD">
        <w:t xml:space="preserve">Día 1: envío de agradecimiento + acceso al </w:t>
      </w:r>
      <w:proofErr w:type="spellStart"/>
      <w:r w:rsidRPr="00AF74DD">
        <w:t>ebook</w:t>
      </w:r>
      <w:proofErr w:type="spellEnd"/>
      <w:r w:rsidRPr="00AF74DD">
        <w:t>.</w:t>
      </w:r>
    </w:p>
    <w:p w14:paraId="73CF2195" w14:textId="77777777" w:rsidR="00AF74DD" w:rsidRPr="00AF74DD" w:rsidRDefault="00AF74DD" w:rsidP="00D20F59">
      <w:pPr>
        <w:numPr>
          <w:ilvl w:val="1"/>
          <w:numId w:val="27"/>
        </w:numPr>
      </w:pPr>
      <w:r w:rsidRPr="00AF74DD">
        <w:t>Día 3: correo educativo con beneficios del software.</w:t>
      </w:r>
    </w:p>
    <w:p w14:paraId="6C483707" w14:textId="77777777" w:rsidR="00AF74DD" w:rsidRPr="00AF74DD" w:rsidRDefault="00AF74DD" w:rsidP="00D20F59">
      <w:pPr>
        <w:numPr>
          <w:ilvl w:val="1"/>
          <w:numId w:val="27"/>
        </w:numPr>
      </w:pPr>
      <w:r w:rsidRPr="00AF74DD">
        <w:t xml:space="preserve">Día 7: invitación a </w:t>
      </w:r>
      <w:proofErr w:type="spellStart"/>
      <w:r w:rsidRPr="00AF74DD">
        <w:t>webinar</w:t>
      </w:r>
      <w:proofErr w:type="spellEnd"/>
      <w:r w:rsidRPr="00AF74DD">
        <w:t xml:space="preserve"> gratuito.</w:t>
      </w:r>
    </w:p>
    <w:p w14:paraId="297408F2" w14:textId="77777777" w:rsidR="00AF74DD" w:rsidRPr="00AF74DD" w:rsidRDefault="00AF74DD" w:rsidP="00D20F59">
      <w:pPr>
        <w:numPr>
          <w:ilvl w:val="1"/>
          <w:numId w:val="27"/>
        </w:numPr>
      </w:pPr>
      <w:r w:rsidRPr="00AF74DD">
        <w:t>Día 10: correo BOFU con oferta de prueba gratuita y testimonio de cliente.</w:t>
      </w:r>
    </w:p>
    <w:p w14:paraId="6387FA10" w14:textId="77777777" w:rsidR="00AF74DD" w:rsidRPr="00AF74DD" w:rsidRDefault="00AF74DD" w:rsidP="00D20F59">
      <w:pPr>
        <w:numPr>
          <w:ilvl w:val="0"/>
          <w:numId w:val="27"/>
        </w:numPr>
      </w:pPr>
      <w:r w:rsidRPr="00AF74DD">
        <w:rPr>
          <w:b/>
          <w:bCs/>
        </w:rPr>
        <w:t>Métricas:</w:t>
      </w:r>
      <w:r w:rsidRPr="00AF74DD">
        <w:t xml:space="preserve"> tasa de apertura 38 %, clics 14 %, conversiones a prueba gratuita 8 %.</w:t>
      </w:r>
    </w:p>
    <w:p w14:paraId="3222ED7A" w14:textId="77777777" w:rsidR="005A0BA1" w:rsidRDefault="005A0BA1" w:rsidP="00AF74DD">
      <w:pPr>
        <w:rPr>
          <w:b/>
          <w:bCs/>
        </w:rPr>
      </w:pPr>
    </w:p>
    <w:p w14:paraId="729122F5" w14:textId="66F3CD96" w:rsidR="00AF74DD" w:rsidRPr="00AF74DD" w:rsidRDefault="00AF74DD" w:rsidP="00AF74DD">
      <w:r w:rsidRPr="00AF74DD">
        <w:rPr>
          <w:b/>
          <w:bCs/>
        </w:rPr>
        <w:t>Resultado:</w:t>
      </w:r>
      <w:r w:rsidRPr="00AF74DD">
        <w:t xml:space="preserve"> incremento del 20 % en oportunidades calificadas (MQL) en 3 meses.</w:t>
      </w:r>
    </w:p>
    <w:p w14:paraId="44F70777" w14:textId="77777777" w:rsidR="00AF74DD" w:rsidRPr="00AF74DD" w:rsidRDefault="00AF74DD" w:rsidP="00AF74DD">
      <w:r w:rsidRPr="00AF74DD">
        <w:t>Este ejemplo refleja cómo la automatización permite acompañar al cliente desde la primera interacción hasta la conversión, sin intervención manual continua.</w:t>
      </w:r>
    </w:p>
    <w:p w14:paraId="53E640D0" w14:textId="0E8944A6" w:rsidR="00AF74DD" w:rsidRPr="006E2440" w:rsidRDefault="00AF74DD" w:rsidP="00AF74DD">
      <w:pPr>
        <w:rPr>
          <w:lang w:val="es-ES"/>
        </w:rPr>
      </w:pPr>
    </w:p>
    <w:p w14:paraId="0789A1BF" w14:textId="77777777" w:rsidR="000347D3" w:rsidRPr="006E2440" w:rsidRDefault="000347D3" w:rsidP="00AF74DD">
      <w:pPr>
        <w:rPr>
          <w:lang w:val="es-ES"/>
        </w:rPr>
      </w:pPr>
    </w:p>
    <w:p w14:paraId="4303CF0A" w14:textId="77777777" w:rsidR="000347D3" w:rsidRPr="006E2440" w:rsidRDefault="000347D3" w:rsidP="00AF74DD">
      <w:pPr>
        <w:rPr>
          <w:lang w:val="es-ES"/>
        </w:rPr>
      </w:pPr>
    </w:p>
    <w:p w14:paraId="71EB3224" w14:textId="77777777" w:rsidR="000347D3" w:rsidRPr="006E2440" w:rsidRDefault="000347D3" w:rsidP="00AF74DD">
      <w:pPr>
        <w:rPr>
          <w:lang w:val="es-ES"/>
        </w:rPr>
      </w:pPr>
    </w:p>
    <w:p w14:paraId="0C72F046" w14:textId="77777777" w:rsidR="000347D3" w:rsidRPr="006E2440" w:rsidRDefault="000347D3" w:rsidP="00AF74DD">
      <w:pPr>
        <w:rPr>
          <w:lang w:val="es-ES"/>
        </w:rPr>
      </w:pPr>
    </w:p>
    <w:p w14:paraId="1480DD96" w14:textId="77777777" w:rsidR="000347D3" w:rsidRPr="006E2440" w:rsidRDefault="000347D3" w:rsidP="00AF74DD">
      <w:pPr>
        <w:rPr>
          <w:lang w:val="es-ES"/>
        </w:rPr>
      </w:pPr>
    </w:p>
    <w:p w14:paraId="50DDE42B" w14:textId="77777777" w:rsidR="000347D3" w:rsidRPr="006E2440" w:rsidRDefault="000347D3" w:rsidP="00AF74DD">
      <w:pPr>
        <w:rPr>
          <w:lang w:val="es-ES"/>
        </w:rPr>
      </w:pPr>
    </w:p>
    <w:p w14:paraId="3A16A04E" w14:textId="77777777" w:rsidR="000347D3" w:rsidRPr="006E2440" w:rsidRDefault="000347D3" w:rsidP="00AF74DD">
      <w:pPr>
        <w:rPr>
          <w:lang w:val="es-ES"/>
        </w:rPr>
      </w:pPr>
    </w:p>
    <w:p w14:paraId="43514A92" w14:textId="77777777" w:rsidR="00AF74DD" w:rsidRPr="00AF74DD" w:rsidRDefault="00AF74DD" w:rsidP="00AF74DD">
      <w:pPr>
        <w:rPr>
          <w:b/>
          <w:bCs/>
          <w:lang w:val="en-US"/>
        </w:rPr>
      </w:pPr>
      <w:r w:rsidRPr="00AF74DD">
        <w:rPr>
          <w:b/>
          <w:bCs/>
          <w:lang w:val="en-US"/>
        </w:rPr>
        <w:t xml:space="preserve">8. </w:t>
      </w:r>
      <w:proofErr w:type="spellStart"/>
      <w:r w:rsidRPr="00AF74DD">
        <w:rPr>
          <w:b/>
          <w:bCs/>
          <w:lang w:val="en-US"/>
        </w:rPr>
        <w:t>Indicadores</w:t>
      </w:r>
      <w:proofErr w:type="spellEnd"/>
      <w:r w:rsidRPr="00AF74DD">
        <w:rPr>
          <w:b/>
          <w:bCs/>
          <w:lang w:val="en-US"/>
        </w:rPr>
        <w:t xml:space="preserve"> clave (KPIs)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924"/>
        <w:gridCol w:w="2868"/>
        <w:gridCol w:w="3046"/>
      </w:tblGrid>
      <w:tr w:rsidR="00AF74DD" w:rsidRPr="00AF74DD" w14:paraId="1A547540" w14:textId="77777777" w:rsidTr="000347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0A6A92B" w14:textId="77777777" w:rsidR="00AF74DD" w:rsidRPr="00AF74DD" w:rsidRDefault="00AF74DD" w:rsidP="00AF74DD">
            <w:pPr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AF74DD">
              <w:rPr>
                <w:b/>
                <w:bCs/>
                <w:sz w:val="20"/>
                <w:szCs w:val="18"/>
                <w:lang w:val="en-US"/>
              </w:rPr>
              <w:t>Indicador</w:t>
            </w:r>
            <w:proofErr w:type="spellEnd"/>
          </w:p>
        </w:tc>
        <w:tc>
          <w:tcPr>
            <w:tcW w:w="0" w:type="auto"/>
            <w:hideMark/>
          </w:tcPr>
          <w:p w14:paraId="34B4A034" w14:textId="77777777" w:rsidR="00AF74DD" w:rsidRPr="00AF74DD" w:rsidRDefault="00AF74DD" w:rsidP="00AF74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AF74DD">
              <w:rPr>
                <w:b/>
                <w:bCs/>
                <w:sz w:val="20"/>
                <w:szCs w:val="18"/>
                <w:lang w:val="en-US"/>
              </w:rPr>
              <w:t>Descripción</w:t>
            </w:r>
            <w:proofErr w:type="spellEnd"/>
            <w:r w:rsidRPr="00AF74DD">
              <w:rPr>
                <w:b/>
                <w:bCs/>
                <w:sz w:val="20"/>
                <w:szCs w:val="18"/>
                <w:lang w:val="en-US"/>
              </w:rPr>
              <w:t xml:space="preserve"> / </w:t>
            </w:r>
            <w:proofErr w:type="spellStart"/>
            <w:r w:rsidRPr="00AF74DD">
              <w:rPr>
                <w:b/>
                <w:bCs/>
                <w:sz w:val="20"/>
                <w:szCs w:val="18"/>
                <w:lang w:val="en-US"/>
              </w:rPr>
              <w:t>Fórmula</w:t>
            </w:r>
            <w:proofErr w:type="spellEnd"/>
          </w:p>
        </w:tc>
        <w:tc>
          <w:tcPr>
            <w:tcW w:w="0" w:type="auto"/>
            <w:hideMark/>
          </w:tcPr>
          <w:p w14:paraId="1072AC9B" w14:textId="77777777" w:rsidR="00AF74DD" w:rsidRPr="00AF74DD" w:rsidRDefault="00AF74DD" w:rsidP="00AF74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AF74DD">
              <w:rPr>
                <w:b/>
                <w:bCs/>
                <w:sz w:val="20"/>
                <w:szCs w:val="18"/>
                <w:lang w:val="en-US"/>
              </w:rPr>
              <w:t>Interpretación</w:t>
            </w:r>
            <w:proofErr w:type="spellEnd"/>
          </w:p>
        </w:tc>
      </w:tr>
      <w:tr w:rsidR="00AF74DD" w:rsidRPr="00AF74DD" w14:paraId="018F4242" w14:textId="77777777" w:rsidTr="00034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2E1E8" w14:textId="77777777" w:rsidR="00AF74DD" w:rsidRPr="00AF74DD" w:rsidRDefault="00AF74DD" w:rsidP="00AF74DD">
            <w:pPr>
              <w:rPr>
                <w:sz w:val="20"/>
                <w:szCs w:val="18"/>
              </w:rPr>
            </w:pPr>
            <w:r w:rsidRPr="00AF74DD">
              <w:rPr>
                <w:b/>
                <w:bCs/>
                <w:sz w:val="20"/>
                <w:szCs w:val="18"/>
              </w:rPr>
              <w:t xml:space="preserve">Tasa de apertura (Open </w:t>
            </w:r>
            <w:proofErr w:type="spellStart"/>
            <w:r w:rsidRPr="00AF74DD">
              <w:rPr>
                <w:b/>
                <w:bCs/>
                <w:sz w:val="20"/>
                <w:szCs w:val="18"/>
              </w:rPr>
              <w:t>Rate</w:t>
            </w:r>
            <w:proofErr w:type="spellEnd"/>
            <w:r w:rsidRPr="00AF74DD">
              <w:rPr>
                <w:b/>
                <w:bCs/>
                <w:sz w:val="20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164149F7" w14:textId="77777777" w:rsidR="00AF74DD" w:rsidRPr="00AF74DD" w:rsidRDefault="00AF74DD" w:rsidP="00AF7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AF74DD">
              <w:rPr>
                <w:sz w:val="20"/>
                <w:szCs w:val="18"/>
                <w:lang w:val="en-US"/>
              </w:rPr>
              <w:t>(</w:t>
            </w:r>
            <w:proofErr w:type="spellStart"/>
            <w:r w:rsidRPr="00AF74DD">
              <w:rPr>
                <w:sz w:val="20"/>
                <w:szCs w:val="18"/>
                <w:lang w:val="en-US"/>
              </w:rPr>
              <w:t>Correos</w:t>
            </w:r>
            <w:proofErr w:type="spellEnd"/>
            <w:r w:rsidRPr="00AF74DD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AF74DD">
              <w:rPr>
                <w:sz w:val="20"/>
                <w:szCs w:val="18"/>
                <w:lang w:val="en-US"/>
              </w:rPr>
              <w:t>abiertos</w:t>
            </w:r>
            <w:proofErr w:type="spellEnd"/>
            <w:r w:rsidRPr="00AF74DD">
              <w:rPr>
                <w:sz w:val="20"/>
                <w:szCs w:val="18"/>
                <w:lang w:val="en-US"/>
              </w:rPr>
              <w:t xml:space="preserve"> / </w:t>
            </w:r>
            <w:proofErr w:type="spellStart"/>
            <w:r w:rsidRPr="00AF74DD">
              <w:rPr>
                <w:sz w:val="20"/>
                <w:szCs w:val="18"/>
                <w:lang w:val="en-US"/>
              </w:rPr>
              <w:t>Correos</w:t>
            </w:r>
            <w:proofErr w:type="spellEnd"/>
            <w:r w:rsidRPr="00AF74DD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AF74DD">
              <w:rPr>
                <w:sz w:val="20"/>
                <w:szCs w:val="18"/>
                <w:lang w:val="en-US"/>
              </w:rPr>
              <w:t>enviados</w:t>
            </w:r>
            <w:proofErr w:type="spellEnd"/>
            <w:r w:rsidRPr="00AF74DD">
              <w:rPr>
                <w:sz w:val="20"/>
                <w:szCs w:val="18"/>
                <w:lang w:val="en-US"/>
              </w:rPr>
              <w:t>) × 100</w:t>
            </w:r>
          </w:p>
        </w:tc>
        <w:tc>
          <w:tcPr>
            <w:tcW w:w="0" w:type="auto"/>
            <w:hideMark/>
          </w:tcPr>
          <w:p w14:paraId="61BF438C" w14:textId="77777777" w:rsidR="00AF74DD" w:rsidRPr="00AF74DD" w:rsidRDefault="00AF74DD" w:rsidP="00AF7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proofErr w:type="spellStart"/>
            <w:r w:rsidRPr="00AF74DD">
              <w:rPr>
                <w:sz w:val="20"/>
                <w:szCs w:val="18"/>
                <w:lang w:val="en-US"/>
              </w:rPr>
              <w:t>Evalúa</w:t>
            </w:r>
            <w:proofErr w:type="spellEnd"/>
            <w:r w:rsidRPr="00AF74DD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AF74DD">
              <w:rPr>
                <w:sz w:val="20"/>
                <w:szCs w:val="18"/>
                <w:lang w:val="en-US"/>
              </w:rPr>
              <w:t>interés</w:t>
            </w:r>
            <w:proofErr w:type="spellEnd"/>
            <w:r w:rsidRPr="00AF74DD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AF74DD">
              <w:rPr>
                <w:sz w:val="20"/>
                <w:szCs w:val="18"/>
                <w:lang w:val="en-US"/>
              </w:rPr>
              <w:t>inicial</w:t>
            </w:r>
            <w:proofErr w:type="spellEnd"/>
            <w:r w:rsidRPr="00AF74DD">
              <w:rPr>
                <w:sz w:val="20"/>
                <w:szCs w:val="18"/>
                <w:lang w:val="en-US"/>
              </w:rPr>
              <w:t>.</w:t>
            </w:r>
          </w:p>
        </w:tc>
      </w:tr>
      <w:tr w:rsidR="00AF74DD" w:rsidRPr="00AF74DD" w14:paraId="6583E6FC" w14:textId="77777777" w:rsidTr="00034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D7CC5" w14:textId="77777777" w:rsidR="00AF74DD" w:rsidRPr="00AF74DD" w:rsidRDefault="00AF74DD" w:rsidP="00AF74DD">
            <w:pPr>
              <w:rPr>
                <w:sz w:val="20"/>
                <w:szCs w:val="18"/>
                <w:lang w:val="en-US"/>
              </w:rPr>
            </w:pPr>
            <w:r w:rsidRPr="00AF74DD">
              <w:rPr>
                <w:b/>
                <w:bCs/>
                <w:sz w:val="20"/>
                <w:szCs w:val="18"/>
                <w:lang w:val="en-US"/>
              </w:rPr>
              <w:t>CTR (Click-Through Rate)</w:t>
            </w:r>
          </w:p>
        </w:tc>
        <w:tc>
          <w:tcPr>
            <w:tcW w:w="0" w:type="auto"/>
            <w:hideMark/>
          </w:tcPr>
          <w:p w14:paraId="04D88483" w14:textId="77777777" w:rsidR="00AF74DD" w:rsidRPr="00AF74DD" w:rsidRDefault="00AF74DD" w:rsidP="00AF7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74DD">
              <w:rPr>
                <w:sz w:val="20"/>
                <w:szCs w:val="18"/>
              </w:rPr>
              <w:t>(Clics en enlaces / Correos abiertos) × 100</w:t>
            </w:r>
          </w:p>
        </w:tc>
        <w:tc>
          <w:tcPr>
            <w:tcW w:w="0" w:type="auto"/>
            <w:hideMark/>
          </w:tcPr>
          <w:p w14:paraId="016046AC" w14:textId="77777777" w:rsidR="00AF74DD" w:rsidRPr="00AF74DD" w:rsidRDefault="00AF74DD" w:rsidP="00AF7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74DD">
              <w:rPr>
                <w:sz w:val="20"/>
                <w:szCs w:val="18"/>
              </w:rPr>
              <w:t>Mide la efectividad del contenido y del CTA.</w:t>
            </w:r>
          </w:p>
        </w:tc>
      </w:tr>
      <w:tr w:rsidR="00AF74DD" w:rsidRPr="00AF74DD" w14:paraId="2F030202" w14:textId="77777777" w:rsidTr="00034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13BBA" w14:textId="77777777" w:rsidR="00AF74DD" w:rsidRPr="00AF74DD" w:rsidRDefault="00AF74DD" w:rsidP="00AF74DD">
            <w:pPr>
              <w:rPr>
                <w:sz w:val="20"/>
                <w:szCs w:val="18"/>
                <w:lang w:val="en-US"/>
              </w:rPr>
            </w:pPr>
            <w:r w:rsidRPr="00AF74DD">
              <w:rPr>
                <w:b/>
                <w:bCs/>
                <w:sz w:val="20"/>
                <w:szCs w:val="18"/>
                <w:lang w:val="en-US"/>
              </w:rPr>
              <w:t xml:space="preserve">Tasa de </w:t>
            </w:r>
            <w:proofErr w:type="spellStart"/>
            <w:r w:rsidRPr="00AF74DD">
              <w:rPr>
                <w:b/>
                <w:bCs/>
                <w:sz w:val="20"/>
                <w:szCs w:val="18"/>
                <w:lang w:val="en-US"/>
              </w:rPr>
              <w:t>conversión</w:t>
            </w:r>
            <w:proofErr w:type="spellEnd"/>
          </w:p>
        </w:tc>
        <w:tc>
          <w:tcPr>
            <w:tcW w:w="0" w:type="auto"/>
            <w:hideMark/>
          </w:tcPr>
          <w:p w14:paraId="319CF5E9" w14:textId="77777777" w:rsidR="00AF74DD" w:rsidRPr="00AF74DD" w:rsidRDefault="00AF74DD" w:rsidP="00AF7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AF74DD">
              <w:rPr>
                <w:sz w:val="20"/>
                <w:szCs w:val="18"/>
                <w:lang w:val="en-US"/>
              </w:rPr>
              <w:t>(</w:t>
            </w:r>
            <w:proofErr w:type="spellStart"/>
            <w:r w:rsidRPr="00AF74DD">
              <w:rPr>
                <w:sz w:val="20"/>
                <w:szCs w:val="18"/>
                <w:lang w:val="en-US"/>
              </w:rPr>
              <w:t>Acciones</w:t>
            </w:r>
            <w:proofErr w:type="spellEnd"/>
            <w:r w:rsidRPr="00AF74DD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AF74DD">
              <w:rPr>
                <w:sz w:val="20"/>
                <w:szCs w:val="18"/>
                <w:lang w:val="en-US"/>
              </w:rPr>
              <w:t>completadas</w:t>
            </w:r>
            <w:proofErr w:type="spellEnd"/>
            <w:r w:rsidRPr="00AF74DD">
              <w:rPr>
                <w:sz w:val="20"/>
                <w:szCs w:val="18"/>
                <w:lang w:val="en-US"/>
              </w:rPr>
              <w:t xml:space="preserve"> / </w:t>
            </w:r>
            <w:proofErr w:type="spellStart"/>
            <w:r w:rsidRPr="00AF74DD">
              <w:rPr>
                <w:sz w:val="20"/>
                <w:szCs w:val="18"/>
                <w:lang w:val="en-US"/>
              </w:rPr>
              <w:t>Clics</w:t>
            </w:r>
            <w:proofErr w:type="spellEnd"/>
            <w:r w:rsidRPr="00AF74DD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AF74DD">
              <w:rPr>
                <w:sz w:val="20"/>
                <w:szCs w:val="18"/>
                <w:lang w:val="en-US"/>
              </w:rPr>
              <w:t>totales</w:t>
            </w:r>
            <w:proofErr w:type="spellEnd"/>
            <w:r w:rsidRPr="00AF74DD">
              <w:rPr>
                <w:sz w:val="20"/>
                <w:szCs w:val="18"/>
                <w:lang w:val="en-US"/>
              </w:rPr>
              <w:t>) × 100</w:t>
            </w:r>
          </w:p>
        </w:tc>
        <w:tc>
          <w:tcPr>
            <w:tcW w:w="0" w:type="auto"/>
            <w:hideMark/>
          </w:tcPr>
          <w:p w14:paraId="6D92ACFB" w14:textId="77777777" w:rsidR="00AF74DD" w:rsidRPr="00AF74DD" w:rsidRDefault="00AF74DD" w:rsidP="00AF7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74DD">
              <w:rPr>
                <w:sz w:val="20"/>
                <w:szCs w:val="18"/>
              </w:rPr>
              <w:t>Determina el impacto en objetivos de negocio.</w:t>
            </w:r>
          </w:p>
        </w:tc>
      </w:tr>
      <w:tr w:rsidR="00AF74DD" w:rsidRPr="00AF74DD" w14:paraId="5638B299" w14:textId="77777777" w:rsidTr="00034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0E510" w14:textId="77777777" w:rsidR="00AF74DD" w:rsidRPr="00AF74DD" w:rsidRDefault="00AF74DD" w:rsidP="00AF74DD">
            <w:pPr>
              <w:rPr>
                <w:sz w:val="20"/>
                <w:szCs w:val="18"/>
                <w:lang w:val="en-US"/>
              </w:rPr>
            </w:pPr>
            <w:r w:rsidRPr="00AF74DD">
              <w:rPr>
                <w:b/>
                <w:bCs/>
                <w:sz w:val="20"/>
                <w:szCs w:val="18"/>
                <w:lang w:val="en-US"/>
              </w:rPr>
              <w:t xml:space="preserve">Tasa de </w:t>
            </w:r>
            <w:proofErr w:type="spellStart"/>
            <w:r w:rsidRPr="00AF74DD">
              <w:rPr>
                <w:b/>
                <w:bCs/>
                <w:sz w:val="20"/>
                <w:szCs w:val="18"/>
                <w:lang w:val="en-US"/>
              </w:rPr>
              <w:t>rebote</w:t>
            </w:r>
            <w:proofErr w:type="spellEnd"/>
          </w:p>
        </w:tc>
        <w:tc>
          <w:tcPr>
            <w:tcW w:w="0" w:type="auto"/>
            <w:hideMark/>
          </w:tcPr>
          <w:p w14:paraId="03106498" w14:textId="77777777" w:rsidR="00AF74DD" w:rsidRPr="00AF74DD" w:rsidRDefault="00AF74DD" w:rsidP="00AF7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AF74DD">
              <w:rPr>
                <w:sz w:val="20"/>
                <w:szCs w:val="18"/>
                <w:lang w:val="en-US"/>
              </w:rPr>
              <w:t>(</w:t>
            </w:r>
            <w:proofErr w:type="spellStart"/>
            <w:r w:rsidRPr="00AF74DD">
              <w:rPr>
                <w:sz w:val="20"/>
                <w:szCs w:val="18"/>
                <w:lang w:val="en-US"/>
              </w:rPr>
              <w:t>Correos</w:t>
            </w:r>
            <w:proofErr w:type="spellEnd"/>
            <w:r w:rsidRPr="00AF74DD">
              <w:rPr>
                <w:sz w:val="20"/>
                <w:szCs w:val="18"/>
                <w:lang w:val="en-US"/>
              </w:rPr>
              <w:t xml:space="preserve"> no </w:t>
            </w:r>
            <w:proofErr w:type="spellStart"/>
            <w:r w:rsidRPr="00AF74DD">
              <w:rPr>
                <w:sz w:val="20"/>
                <w:szCs w:val="18"/>
                <w:lang w:val="en-US"/>
              </w:rPr>
              <w:t>entregados</w:t>
            </w:r>
            <w:proofErr w:type="spellEnd"/>
            <w:r w:rsidRPr="00AF74DD">
              <w:rPr>
                <w:sz w:val="20"/>
                <w:szCs w:val="18"/>
                <w:lang w:val="en-US"/>
              </w:rPr>
              <w:t xml:space="preserve"> / </w:t>
            </w:r>
            <w:proofErr w:type="spellStart"/>
            <w:r w:rsidRPr="00AF74DD">
              <w:rPr>
                <w:sz w:val="20"/>
                <w:szCs w:val="18"/>
                <w:lang w:val="en-US"/>
              </w:rPr>
              <w:t>Enviados</w:t>
            </w:r>
            <w:proofErr w:type="spellEnd"/>
            <w:r w:rsidRPr="00AF74DD">
              <w:rPr>
                <w:sz w:val="20"/>
                <w:szCs w:val="18"/>
                <w:lang w:val="en-US"/>
              </w:rPr>
              <w:t>) × 100</w:t>
            </w:r>
          </w:p>
        </w:tc>
        <w:tc>
          <w:tcPr>
            <w:tcW w:w="0" w:type="auto"/>
            <w:hideMark/>
          </w:tcPr>
          <w:p w14:paraId="26EFBD2A" w14:textId="77777777" w:rsidR="00AF74DD" w:rsidRPr="00AF74DD" w:rsidRDefault="00AF74DD" w:rsidP="00AF7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74DD">
              <w:rPr>
                <w:sz w:val="20"/>
                <w:szCs w:val="18"/>
              </w:rPr>
              <w:t>Refleja calidad de base de datos.</w:t>
            </w:r>
          </w:p>
        </w:tc>
      </w:tr>
      <w:tr w:rsidR="00AF74DD" w:rsidRPr="00AF74DD" w14:paraId="7B300DEF" w14:textId="77777777" w:rsidTr="00034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88D38" w14:textId="77777777" w:rsidR="00AF74DD" w:rsidRPr="00AF74DD" w:rsidRDefault="00AF74DD" w:rsidP="00AF74DD">
            <w:pPr>
              <w:rPr>
                <w:sz w:val="20"/>
                <w:szCs w:val="18"/>
              </w:rPr>
            </w:pPr>
            <w:r w:rsidRPr="00AF74DD">
              <w:rPr>
                <w:b/>
                <w:bCs/>
                <w:sz w:val="20"/>
                <w:szCs w:val="18"/>
              </w:rPr>
              <w:t>Tasa de cancelación (</w:t>
            </w:r>
            <w:proofErr w:type="spellStart"/>
            <w:r w:rsidRPr="00AF74DD">
              <w:rPr>
                <w:b/>
                <w:bCs/>
                <w:sz w:val="20"/>
                <w:szCs w:val="18"/>
              </w:rPr>
              <w:t>Unsubscribe</w:t>
            </w:r>
            <w:proofErr w:type="spellEnd"/>
            <w:r w:rsidRPr="00AF74DD">
              <w:rPr>
                <w:b/>
                <w:bCs/>
                <w:sz w:val="20"/>
                <w:szCs w:val="18"/>
              </w:rPr>
              <w:t xml:space="preserve"> </w:t>
            </w:r>
            <w:proofErr w:type="spellStart"/>
            <w:r w:rsidRPr="00AF74DD">
              <w:rPr>
                <w:b/>
                <w:bCs/>
                <w:sz w:val="20"/>
                <w:szCs w:val="18"/>
              </w:rPr>
              <w:t>Rate</w:t>
            </w:r>
            <w:proofErr w:type="spellEnd"/>
            <w:r w:rsidRPr="00AF74DD">
              <w:rPr>
                <w:b/>
                <w:bCs/>
                <w:sz w:val="20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26BE7DEE" w14:textId="77777777" w:rsidR="00AF74DD" w:rsidRPr="00AF74DD" w:rsidRDefault="00AF74DD" w:rsidP="00AF7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AF74DD">
              <w:rPr>
                <w:sz w:val="20"/>
                <w:szCs w:val="18"/>
                <w:lang w:val="en-US"/>
              </w:rPr>
              <w:t>(</w:t>
            </w:r>
            <w:proofErr w:type="spellStart"/>
            <w:r w:rsidRPr="00AF74DD">
              <w:rPr>
                <w:sz w:val="20"/>
                <w:szCs w:val="18"/>
                <w:lang w:val="en-US"/>
              </w:rPr>
              <w:t>Bajas</w:t>
            </w:r>
            <w:proofErr w:type="spellEnd"/>
            <w:r w:rsidRPr="00AF74DD">
              <w:rPr>
                <w:sz w:val="20"/>
                <w:szCs w:val="18"/>
                <w:lang w:val="en-US"/>
              </w:rPr>
              <w:t xml:space="preserve"> / </w:t>
            </w:r>
            <w:proofErr w:type="spellStart"/>
            <w:r w:rsidRPr="00AF74DD">
              <w:rPr>
                <w:sz w:val="20"/>
                <w:szCs w:val="18"/>
                <w:lang w:val="en-US"/>
              </w:rPr>
              <w:t>Enviados</w:t>
            </w:r>
            <w:proofErr w:type="spellEnd"/>
            <w:r w:rsidRPr="00AF74DD">
              <w:rPr>
                <w:sz w:val="20"/>
                <w:szCs w:val="18"/>
                <w:lang w:val="en-US"/>
              </w:rPr>
              <w:t>) × 100</w:t>
            </w:r>
          </w:p>
        </w:tc>
        <w:tc>
          <w:tcPr>
            <w:tcW w:w="0" w:type="auto"/>
            <w:hideMark/>
          </w:tcPr>
          <w:p w14:paraId="74F1CC1B" w14:textId="77777777" w:rsidR="00AF74DD" w:rsidRPr="00AF74DD" w:rsidRDefault="00AF74DD" w:rsidP="00AF7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74DD">
              <w:rPr>
                <w:sz w:val="20"/>
                <w:szCs w:val="18"/>
              </w:rPr>
              <w:t>Indica nivel de relevancia o saturación.</w:t>
            </w:r>
          </w:p>
        </w:tc>
      </w:tr>
      <w:tr w:rsidR="00AF74DD" w:rsidRPr="00AF74DD" w14:paraId="4B8F03B3" w14:textId="77777777" w:rsidTr="00034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379D7" w14:textId="77777777" w:rsidR="00AF74DD" w:rsidRPr="00AF74DD" w:rsidRDefault="00AF74DD" w:rsidP="00AF74DD">
            <w:pPr>
              <w:rPr>
                <w:sz w:val="20"/>
                <w:szCs w:val="18"/>
                <w:lang w:val="en-US"/>
              </w:rPr>
            </w:pPr>
            <w:r w:rsidRPr="00AF74DD">
              <w:rPr>
                <w:b/>
                <w:bCs/>
                <w:sz w:val="20"/>
                <w:szCs w:val="18"/>
                <w:lang w:val="en-US"/>
              </w:rPr>
              <w:t>ROI del email marketing</w:t>
            </w:r>
          </w:p>
        </w:tc>
        <w:tc>
          <w:tcPr>
            <w:tcW w:w="0" w:type="auto"/>
            <w:hideMark/>
          </w:tcPr>
          <w:p w14:paraId="1DB61C3A" w14:textId="77777777" w:rsidR="00AF74DD" w:rsidRPr="00AF74DD" w:rsidRDefault="00AF74DD" w:rsidP="00AF7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AF74DD">
              <w:rPr>
                <w:sz w:val="20"/>
                <w:szCs w:val="18"/>
                <w:lang w:val="en-US"/>
              </w:rPr>
              <w:t>(</w:t>
            </w:r>
            <w:proofErr w:type="spellStart"/>
            <w:r w:rsidRPr="00AF74DD">
              <w:rPr>
                <w:sz w:val="20"/>
                <w:szCs w:val="18"/>
                <w:lang w:val="en-US"/>
              </w:rPr>
              <w:t>Ingresos</w:t>
            </w:r>
            <w:proofErr w:type="spellEnd"/>
            <w:r w:rsidRPr="00AF74DD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AF74DD">
              <w:rPr>
                <w:sz w:val="20"/>
                <w:szCs w:val="18"/>
                <w:lang w:val="en-US"/>
              </w:rPr>
              <w:t>generados</w:t>
            </w:r>
            <w:proofErr w:type="spellEnd"/>
            <w:r w:rsidRPr="00AF74DD">
              <w:rPr>
                <w:sz w:val="20"/>
                <w:szCs w:val="18"/>
                <w:lang w:val="en-US"/>
              </w:rPr>
              <w:t xml:space="preserve"> – </w:t>
            </w:r>
            <w:proofErr w:type="spellStart"/>
            <w:r w:rsidRPr="00AF74DD">
              <w:rPr>
                <w:sz w:val="20"/>
                <w:szCs w:val="18"/>
                <w:lang w:val="en-US"/>
              </w:rPr>
              <w:t>costos</w:t>
            </w:r>
            <w:proofErr w:type="spellEnd"/>
            <w:r w:rsidRPr="00AF74DD">
              <w:rPr>
                <w:sz w:val="20"/>
                <w:szCs w:val="18"/>
                <w:lang w:val="en-US"/>
              </w:rPr>
              <w:t xml:space="preserve">) / </w:t>
            </w:r>
            <w:proofErr w:type="spellStart"/>
            <w:r w:rsidRPr="00AF74DD">
              <w:rPr>
                <w:sz w:val="20"/>
                <w:szCs w:val="18"/>
                <w:lang w:val="en-US"/>
              </w:rPr>
              <w:t>costos</w:t>
            </w:r>
            <w:proofErr w:type="spellEnd"/>
            <w:r w:rsidRPr="00AF74DD">
              <w:rPr>
                <w:sz w:val="20"/>
                <w:szCs w:val="18"/>
                <w:lang w:val="en-US"/>
              </w:rPr>
              <w:t xml:space="preserve"> × 100</w:t>
            </w:r>
          </w:p>
        </w:tc>
        <w:tc>
          <w:tcPr>
            <w:tcW w:w="0" w:type="auto"/>
            <w:hideMark/>
          </w:tcPr>
          <w:p w14:paraId="6E659EEE" w14:textId="77777777" w:rsidR="00AF74DD" w:rsidRPr="00AF74DD" w:rsidRDefault="00AF74DD" w:rsidP="00AF7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proofErr w:type="spellStart"/>
            <w:r w:rsidRPr="00AF74DD">
              <w:rPr>
                <w:sz w:val="20"/>
                <w:szCs w:val="18"/>
                <w:lang w:val="en-US"/>
              </w:rPr>
              <w:t>Mide</w:t>
            </w:r>
            <w:proofErr w:type="spellEnd"/>
            <w:r w:rsidRPr="00AF74DD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AF74DD">
              <w:rPr>
                <w:sz w:val="20"/>
                <w:szCs w:val="18"/>
                <w:lang w:val="en-US"/>
              </w:rPr>
              <w:t>rentabilidad</w:t>
            </w:r>
            <w:proofErr w:type="spellEnd"/>
            <w:r w:rsidRPr="00AF74DD">
              <w:rPr>
                <w:sz w:val="20"/>
                <w:szCs w:val="18"/>
                <w:lang w:val="en-US"/>
              </w:rPr>
              <w:t xml:space="preserve"> general.</w:t>
            </w:r>
          </w:p>
        </w:tc>
      </w:tr>
    </w:tbl>
    <w:p w14:paraId="488DD1F4" w14:textId="76B9F5E6" w:rsidR="00AF74DD" w:rsidRPr="00AF74DD" w:rsidRDefault="00AF74DD" w:rsidP="00AF74DD">
      <w:pPr>
        <w:rPr>
          <w:lang w:val="en-US"/>
        </w:rPr>
      </w:pPr>
    </w:p>
    <w:p w14:paraId="03BC5503" w14:textId="77777777" w:rsidR="00AF74DD" w:rsidRPr="00AF74DD" w:rsidRDefault="00AF74DD" w:rsidP="00AF74DD">
      <w:pPr>
        <w:rPr>
          <w:b/>
          <w:bCs/>
        </w:rPr>
      </w:pPr>
      <w:r w:rsidRPr="00AF74DD">
        <w:rPr>
          <w:b/>
          <w:bCs/>
        </w:rPr>
        <w:t>9. Buenas prácticas y consideraciones legales</w:t>
      </w:r>
    </w:p>
    <w:p w14:paraId="6B15FF9F" w14:textId="77777777" w:rsidR="00AF74DD" w:rsidRPr="00AF74DD" w:rsidRDefault="00AF74DD" w:rsidP="00D20F59">
      <w:pPr>
        <w:numPr>
          <w:ilvl w:val="0"/>
          <w:numId w:val="28"/>
        </w:numPr>
      </w:pPr>
      <w:r w:rsidRPr="00AF74DD">
        <w:rPr>
          <w:b/>
          <w:bCs/>
        </w:rPr>
        <w:t>Cumplimiento normativo:</w:t>
      </w:r>
      <w:r w:rsidRPr="00AF74DD">
        <w:t xml:space="preserve"> respetar el consentimiento informado (Ley 787 en Nicaragua y normativas internacionales como el GDPR o CAN-SPAM </w:t>
      </w:r>
      <w:proofErr w:type="spellStart"/>
      <w:r w:rsidRPr="00AF74DD">
        <w:t>Act</w:t>
      </w:r>
      <w:proofErr w:type="spellEnd"/>
      <w:r w:rsidRPr="00AF74DD">
        <w:t>).</w:t>
      </w:r>
    </w:p>
    <w:p w14:paraId="45FC650E" w14:textId="77777777" w:rsidR="00AF74DD" w:rsidRPr="00AF74DD" w:rsidRDefault="00AF74DD" w:rsidP="00D20F59">
      <w:pPr>
        <w:numPr>
          <w:ilvl w:val="0"/>
          <w:numId w:val="28"/>
        </w:numPr>
      </w:pPr>
      <w:r w:rsidRPr="00AF74DD">
        <w:rPr>
          <w:b/>
          <w:bCs/>
        </w:rPr>
        <w:t>Evitar el spam:</w:t>
      </w:r>
      <w:r w:rsidRPr="00AF74DD">
        <w:t xml:space="preserve"> no comprar bases de datos ni enviar correos masivos no solicitados.</w:t>
      </w:r>
    </w:p>
    <w:p w14:paraId="7EBDB24F" w14:textId="77777777" w:rsidR="00AF74DD" w:rsidRPr="00AF74DD" w:rsidRDefault="00AF74DD" w:rsidP="00D20F59">
      <w:pPr>
        <w:numPr>
          <w:ilvl w:val="0"/>
          <w:numId w:val="28"/>
        </w:numPr>
      </w:pPr>
      <w:r w:rsidRPr="00AF74DD">
        <w:rPr>
          <w:b/>
          <w:bCs/>
        </w:rPr>
        <w:t>Diseño claro y accesible:</w:t>
      </w:r>
      <w:r w:rsidRPr="00AF74DD">
        <w:t xml:space="preserve"> usar fuentes legibles, colores contrastantes y texto alternativo en imágenes.</w:t>
      </w:r>
    </w:p>
    <w:p w14:paraId="4E6E73F0" w14:textId="77777777" w:rsidR="00AF74DD" w:rsidRPr="00AF74DD" w:rsidRDefault="00AF74DD" w:rsidP="00D20F59">
      <w:pPr>
        <w:numPr>
          <w:ilvl w:val="0"/>
          <w:numId w:val="28"/>
        </w:numPr>
      </w:pPr>
      <w:r w:rsidRPr="00AF74DD">
        <w:rPr>
          <w:b/>
          <w:bCs/>
        </w:rPr>
        <w:t>Optimización móvil:</w:t>
      </w:r>
      <w:r w:rsidRPr="00AF74DD">
        <w:t xml:space="preserve"> el 60–70 % de aperturas se realizan desde smartphones.</w:t>
      </w:r>
    </w:p>
    <w:p w14:paraId="7E62A61C" w14:textId="77777777" w:rsidR="00AF74DD" w:rsidRPr="00AF74DD" w:rsidRDefault="00AF74DD" w:rsidP="00D20F59">
      <w:pPr>
        <w:numPr>
          <w:ilvl w:val="0"/>
          <w:numId w:val="28"/>
        </w:numPr>
      </w:pPr>
      <w:r w:rsidRPr="00AF74DD">
        <w:rPr>
          <w:b/>
          <w:bCs/>
        </w:rPr>
        <w:t xml:space="preserve">A/B </w:t>
      </w:r>
      <w:proofErr w:type="spellStart"/>
      <w:r w:rsidRPr="00AF74DD">
        <w:rPr>
          <w:b/>
          <w:bCs/>
        </w:rPr>
        <w:t>testing</w:t>
      </w:r>
      <w:proofErr w:type="spellEnd"/>
      <w:r w:rsidRPr="00AF74DD">
        <w:rPr>
          <w:b/>
          <w:bCs/>
        </w:rPr>
        <w:t>:</w:t>
      </w:r>
      <w:r w:rsidRPr="00AF74DD">
        <w:t xml:space="preserve"> probar variaciones de asunto, CTA o diseño para mejorar resultados.</w:t>
      </w:r>
    </w:p>
    <w:p w14:paraId="516519B5" w14:textId="77777777" w:rsidR="000347D3" w:rsidRDefault="000347D3" w:rsidP="00AF74DD"/>
    <w:p w14:paraId="298B7DE7" w14:textId="2E9827FF" w:rsidR="00AF74DD" w:rsidRPr="00AF74DD" w:rsidRDefault="00AF74DD" w:rsidP="00AF74DD">
      <w:r w:rsidRPr="00AF74DD">
        <w:t xml:space="preserve">Según </w:t>
      </w:r>
      <w:proofErr w:type="spellStart"/>
      <w:r w:rsidRPr="00AF74DD">
        <w:t>Fishkin</w:t>
      </w:r>
      <w:proofErr w:type="spellEnd"/>
      <w:r w:rsidRPr="00AF74DD">
        <w:t xml:space="preserve"> (2018), la diferencia entre un correo que genera ventas y uno que se elimina sin leer está en el respeto al tiempo y la inteligencia del lector.</w:t>
      </w:r>
    </w:p>
    <w:p w14:paraId="382A62DA" w14:textId="77777777" w:rsidR="00445818" w:rsidRPr="00445818" w:rsidRDefault="00445818" w:rsidP="00445818">
      <w:pPr>
        <w:rPr>
          <w:lang w:val="es-ES"/>
        </w:rPr>
      </w:pPr>
    </w:p>
    <w:p w14:paraId="1AF947B6" w14:textId="15D7E218" w:rsidR="0043415E" w:rsidRDefault="0043415E" w:rsidP="0043415E">
      <w:pPr>
        <w:pStyle w:val="Ttulo2"/>
        <w:rPr>
          <w:spacing w:val="-1"/>
          <w:lang w:val="es-ES"/>
        </w:rPr>
      </w:pPr>
      <w:bookmarkStart w:id="22" w:name="_Toc212232981"/>
      <w:r>
        <w:rPr>
          <w:spacing w:val="-1"/>
          <w:lang w:val="es-ES"/>
        </w:rPr>
        <w:t>Neuromarketing aplicado a la conversión</w:t>
      </w:r>
      <w:bookmarkEnd w:id="22"/>
    </w:p>
    <w:p w14:paraId="6EE0BF46" w14:textId="77777777" w:rsidR="00445818" w:rsidRDefault="00445818" w:rsidP="00445818">
      <w:pPr>
        <w:rPr>
          <w:lang w:val="es-ES"/>
        </w:rPr>
      </w:pPr>
    </w:p>
    <w:p w14:paraId="4F89F7F3" w14:textId="77777777" w:rsidR="00560CE4" w:rsidRPr="00560CE4" w:rsidRDefault="00560CE4" w:rsidP="00560CE4">
      <w:pPr>
        <w:rPr>
          <w:b/>
          <w:bCs/>
        </w:rPr>
      </w:pPr>
      <w:r w:rsidRPr="00560CE4">
        <w:rPr>
          <w:b/>
          <w:bCs/>
        </w:rPr>
        <w:t>1. Introducción</w:t>
      </w:r>
    </w:p>
    <w:p w14:paraId="7AFA1704" w14:textId="77777777" w:rsidR="00560CE4" w:rsidRDefault="00560CE4" w:rsidP="00560CE4">
      <w:r w:rsidRPr="00560CE4">
        <w:t xml:space="preserve">En el ecosistema actual del marketing digital, donde cada interacción deja un rastro de datos, la </w:t>
      </w:r>
      <w:r w:rsidRPr="00560CE4">
        <w:rPr>
          <w:b/>
          <w:bCs/>
        </w:rPr>
        <w:t>analítica digital</w:t>
      </w:r>
      <w:r w:rsidRPr="00560CE4">
        <w:t xml:space="preserve"> se ha convertido en el corazón de la toma de decisiones estratégicas. Según </w:t>
      </w:r>
      <w:proofErr w:type="spellStart"/>
      <w:r w:rsidRPr="00560CE4">
        <w:t>Chaffey</w:t>
      </w:r>
      <w:proofErr w:type="spellEnd"/>
      <w:r w:rsidRPr="00560CE4">
        <w:t xml:space="preserve"> y Ellis-Chadwick (2022), el análisis de datos en marketing digital es “el proceso sistemático de recopilación, interpretación y aplicación de información cuantitativa y cualitativa con el propósito de optimizar las acciones de comunicación y conversión”.</w:t>
      </w:r>
    </w:p>
    <w:p w14:paraId="1B41C451" w14:textId="77777777" w:rsidR="00560CE4" w:rsidRPr="00560CE4" w:rsidRDefault="00560CE4" w:rsidP="00560CE4"/>
    <w:p w14:paraId="6751EA50" w14:textId="77777777" w:rsidR="00560CE4" w:rsidRDefault="00560CE4" w:rsidP="00560CE4">
      <w:r w:rsidRPr="00560CE4">
        <w:t xml:space="preserve">En otras palabras, la </w:t>
      </w:r>
      <w:r w:rsidRPr="00560CE4">
        <w:rPr>
          <w:b/>
          <w:bCs/>
        </w:rPr>
        <w:t>analítica digital</w:t>
      </w:r>
      <w:r w:rsidRPr="00560CE4">
        <w:t xml:space="preserve"> transforma los datos en conocimiento útil.</w:t>
      </w:r>
      <w:r w:rsidRPr="00560CE4">
        <w:br/>
        <w:t xml:space="preserve">Sin métricas, las estrategias son simples suposiciones; con datos, se convierten en </w:t>
      </w:r>
      <w:r w:rsidRPr="00560CE4">
        <w:rPr>
          <w:b/>
          <w:bCs/>
        </w:rPr>
        <w:t>procesos científicos verificables</w:t>
      </w:r>
      <w:r w:rsidRPr="00560CE4">
        <w:t>, donde cada hipótesis puede medirse y validarse empíricamente.</w:t>
      </w:r>
    </w:p>
    <w:p w14:paraId="530554F4" w14:textId="77777777" w:rsidR="00560CE4" w:rsidRPr="00560CE4" w:rsidRDefault="00560CE4" w:rsidP="00560CE4"/>
    <w:p w14:paraId="4C96F4A0" w14:textId="77777777" w:rsidR="00560CE4" w:rsidRPr="00560CE4" w:rsidRDefault="00560CE4" w:rsidP="00560CE4">
      <w:r w:rsidRPr="00560CE4">
        <w:t xml:space="preserve">Kotler, </w:t>
      </w:r>
      <w:proofErr w:type="spellStart"/>
      <w:r w:rsidRPr="00560CE4">
        <w:t>Kartajaya</w:t>
      </w:r>
      <w:proofErr w:type="spellEnd"/>
      <w:r w:rsidRPr="00560CE4">
        <w:t xml:space="preserve"> y </w:t>
      </w:r>
      <w:proofErr w:type="spellStart"/>
      <w:r w:rsidRPr="00560CE4">
        <w:t>Setiawan</w:t>
      </w:r>
      <w:proofErr w:type="spellEnd"/>
      <w:r w:rsidRPr="00560CE4">
        <w:t xml:space="preserve"> (2021) sostienen que la nueva frontera del marketing —el </w:t>
      </w:r>
      <w:r w:rsidRPr="00560CE4">
        <w:rPr>
          <w:i/>
          <w:iCs/>
        </w:rPr>
        <w:t>Marketing 5.0</w:t>
      </w:r>
      <w:r w:rsidRPr="00560CE4">
        <w:t xml:space="preserve">— se apoya precisamente en la </w:t>
      </w:r>
      <w:r w:rsidRPr="00560CE4">
        <w:rPr>
          <w:b/>
          <w:bCs/>
        </w:rPr>
        <w:t>inteligencia basada en datos</w:t>
      </w:r>
      <w:r w:rsidRPr="00560CE4">
        <w:t xml:space="preserve"> (</w:t>
      </w:r>
      <w:r w:rsidRPr="00560CE4">
        <w:rPr>
          <w:i/>
          <w:iCs/>
        </w:rPr>
        <w:t>data-</w:t>
      </w:r>
      <w:proofErr w:type="spellStart"/>
      <w:r w:rsidRPr="00560CE4">
        <w:rPr>
          <w:i/>
          <w:iCs/>
        </w:rPr>
        <w:t>driven</w:t>
      </w:r>
      <w:proofErr w:type="spellEnd"/>
      <w:r w:rsidRPr="00560CE4">
        <w:rPr>
          <w:i/>
          <w:iCs/>
        </w:rPr>
        <w:t xml:space="preserve"> marketing</w:t>
      </w:r>
      <w:r w:rsidRPr="00560CE4">
        <w:t>), donde la automatización, la personalización y la predicción son posibles gracias a la analítica avanzada.</w:t>
      </w:r>
    </w:p>
    <w:p w14:paraId="563377BD" w14:textId="4F8625B7" w:rsidR="00560CE4" w:rsidRPr="006E2440" w:rsidRDefault="00560CE4" w:rsidP="00560CE4">
      <w:pPr>
        <w:rPr>
          <w:lang w:val="es-ES"/>
        </w:rPr>
      </w:pPr>
    </w:p>
    <w:p w14:paraId="0A381A24" w14:textId="77777777" w:rsidR="001E4C32" w:rsidRPr="006E2440" w:rsidRDefault="001E4C32" w:rsidP="00560CE4">
      <w:pPr>
        <w:rPr>
          <w:lang w:val="es-ES"/>
        </w:rPr>
      </w:pPr>
    </w:p>
    <w:p w14:paraId="7A2C7C9B" w14:textId="77777777" w:rsidR="001E4C32" w:rsidRPr="006E2440" w:rsidRDefault="001E4C32" w:rsidP="00560CE4">
      <w:pPr>
        <w:rPr>
          <w:lang w:val="es-ES"/>
        </w:rPr>
      </w:pPr>
    </w:p>
    <w:p w14:paraId="1DAA2095" w14:textId="77777777" w:rsidR="001E4C32" w:rsidRPr="006E2440" w:rsidRDefault="001E4C32" w:rsidP="00560CE4">
      <w:pPr>
        <w:rPr>
          <w:lang w:val="es-ES"/>
        </w:rPr>
      </w:pPr>
    </w:p>
    <w:p w14:paraId="6F7C4712" w14:textId="77777777" w:rsidR="001E4C32" w:rsidRPr="006E2440" w:rsidRDefault="001E4C32" w:rsidP="00560CE4">
      <w:pPr>
        <w:rPr>
          <w:lang w:val="es-ES"/>
        </w:rPr>
      </w:pPr>
    </w:p>
    <w:p w14:paraId="04FD2292" w14:textId="77777777" w:rsidR="001E4C32" w:rsidRPr="006E2440" w:rsidRDefault="001E4C32" w:rsidP="00560CE4">
      <w:pPr>
        <w:rPr>
          <w:lang w:val="es-ES"/>
        </w:rPr>
      </w:pPr>
    </w:p>
    <w:p w14:paraId="457918FE" w14:textId="77777777" w:rsidR="001E4C32" w:rsidRPr="006E2440" w:rsidRDefault="001E4C32" w:rsidP="00560CE4">
      <w:pPr>
        <w:rPr>
          <w:lang w:val="es-ES"/>
        </w:rPr>
      </w:pPr>
    </w:p>
    <w:p w14:paraId="6731B788" w14:textId="77777777" w:rsidR="001E4C32" w:rsidRPr="006E2440" w:rsidRDefault="001E4C32" w:rsidP="00560CE4">
      <w:pPr>
        <w:rPr>
          <w:lang w:val="es-ES"/>
        </w:rPr>
      </w:pPr>
    </w:p>
    <w:p w14:paraId="47A0B26D" w14:textId="77777777" w:rsidR="001E4C32" w:rsidRPr="006E2440" w:rsidRDefault="001E4C32" w:rsidP="00560CE4">
      <w:pPr>
        <w:rPr>
          <w:lang w:val="es-ES"/>
        </w:rPr>
      </w:pPr>
    </w:p>
    <w:p w14:paraId="0F8570CB" w14:textId="77777777" w:rsidR="00560CE4" w:rsidRPr="00560CE4" w:rsidRDefault="00560CE4" w:rsidP="00560CE4">
      <w:pPr>
        <w:rPr>
          <w:b/>
          <w:bCs/>
        </w:rPr>
      </w:pPr>
      <w:r w:rsidRPr="00560CE4">
        <w:rPr>
          <w:b/>
          <w:bCs/>
        </w:rPr>
        <w:t>2. Concepto de analítica digital</w:t>
      </w:r>
    </w:p>
    <w:p w14:paraId="0D44DB24" w14:textId="77777777" w:rsidR="00560CE4" w:rsidRDefault="00560CE4" w:rsidP="00560CE4">
      <w:r w:rsidRPr="00560CE4">
        <w:t xml:space="preserve">La </w:t>
      </w:r>
      <w:r w:rsidRPr="00560CE4">
        <w:rPr>
          <w:b/>
          <w:bCs/>
        </w:rPr>
        <w:t>analítica digital</w:t>
      </w:r>
      <w:r w:rsidRPr="00560CE4">
        <w:t xml:space="preserve"> se define como el conjunto de técnicas, herramientas y metodologías utilizadas para </w:t>
      </w:r>
      <w:r w:rsidRPr="00560CE4">
        <w:rPr>
          <w:b/>
          <w:bCs/>
        </w:rPr>
        <w:t>medir, recopilar, analizar y reportar datos</w:t>
      </w:r>
      <w:r w:rsidRPr="00560CE4">
        <w:t xml:space="preserve"> del entorno online con el fin de </w:t>
      </w:r>
      <w:r w:rsidRPr="00560CE4">
        <w:rPr>
          <w:b/>
          <w:bCs/>
        </w:rPr>
        <w:t>comprender y optimizar el comportamiento de los usuarios</w:t>
      </w:r>
      <w:r w:rsidRPr="00560CE4">
        <w:t>.</w:t>
      </w:r>
    </w:p>
    <w:p w14:paraId="4CFCE176" w14:textId="77777777" w:rsidR="001E4C32" w:rsidRPr="00560CE4" w:rsidRDefault="001E4C32" w:rsidP="00560CE4"/>
    <w:p w14:paraId="25979AD1" w14:textId="77777777" w:rsidR="00560CE4" w:rsidRPr="00560CE4" w:rsidRDefault="00560CE4" w:rsidP="00560CE4">
      <w:pPr>
        <w:rPr>
          <w:lang w:val="en-US"/>
        </w:rPr>
      </w:pPr>
      <w:r w:rsidRPr="00560CE4">
        <w:rPr>
          <w:lang w:val="en-US"/>
        </w:rPr>
        <w:t xml:space="preserve">Sus </w:t>
      </w:r>
      <w:proofErr w:type="spellStart"/>
      <w:r w:rsidRPr="00560CE4">
        <w:rPr>
          <w:lang w:val="en-US"/>
        </w:rPr>
        <w:t>objetivos</w:t>
      </w:r>
      <w:proofErr w:type="spellEnd"/>
      <w:r w:rsidRPr="00560CE4">
        <w:rPr>
          <w:lang w:val="en-US"/>
        </w:rPr>
        <w:t xml:space="preserve"> </w:t>
      </w:r>
      <w:proofErr w:type="spellStart"/>
      <w:r w:rsidRPr="00560CE4">
        <w:rPr>
          <w:lang w:val="en-US"/>
        </w:rPr>
        <w:t>fundamentales</w:t>
      </w:r>
      <w:proofErr w:type="spellEnd"/>
      <w:r w:rsidRPr="00560CE4">
        <w:rPr>
          <w:lang w:val="en-US"/>
        </w:rPr>
        <w:t xml:space="preserve"> son:</w:t>
      </w:r>
    </w:p>
    <w:p w14:paraId="441B1A3E" w14:textId="77777777" w:rsidR="00560CE4" w:rsidRPr="00560CE4" w:rsidRDefault="00560CE4" w:rsidP="00D20F59">
      <w:pPr>
        <w:numPr>
          <w:ilvl w:val="0"/>
          <w:numId w:val="29"/>
        </w:numPr>
      </w:pPr>
      <w:r w:rsidRPr="00560CE4">
        <w:rPr>
          <w:b/>
          <w:bCs/>
        </w:rPr>
        <w:t>Evaluar la eficacia</w:t>
      </w:r>
      <w:r w:rsidRPr="00560CE4">
        <w:t xml:space="preserve"> de las estrategias de marketing digital.</w:t>
      </w:r>
    </w:p>
    <w:p w14:paraId="5ECA9FF4" w14:textId="77777777" w:rsidR="00560CE4" w:rsidRPr="00560CE4" w:rsidRDefault="00560CE4" w:rsidP="00D20F59">
      <w:pPr>
        <w:numPr>
          <w:ilvl w:val="0"/>
          <w:numId w:val="29"/>
        </w:numPr>
      </w:pPr>
      <w:r w:rsidRPr="00560CE4">
        <w:rPr>
          <w:b/>
          <w:bCs/>
        </w:rPr>
        <w:t>Identificar patrones de comportamiento</w:t>
      </w:r>
      <w:r w:rsidRPr="00560CE4">
        <w:t xml:space="preserve"> en los consumidores.</w:t>
      </w:r>
    </w:p>
    <w:p w14:paraId="1E672EE8" w14:textId="77777777" w:rsidR="00560CE4" w:rsidRPr="00560CE4" w:rsidRDefault="00560CE4" w:rsidP="00D20F59">
      <w:pPr>
        <w:numPr>
          <w:ilvl w:val="0"/>
          <w:numId w:val="29"/>
        </w:numPr>
      </w:pPr>
      <w:r w:rsidRPr="00560CE4">
        <w:rPr>
          <w:b/>
          <w:bCs/>
        </w:rPr>
        <w:t>Optimizar recursos y presupuestos</w:t>
      </w:r>
      <w:r w:rsidRPr="00560CE4">
        <w:t xml:space="preserve"> mediante decisiones informadas.</w:t>
      </w:r>
    </w:p>
    <w:p w14:paraId="777F36E5" w14:textId="77777777" w:rsidR="00560CE4" w:rsidRPr="00560CE4" w:rsidRDefault="00560CE4" w:rsidP="00D20F59">
      <w:pPr>
        <w:numPr>
          <w:ilvl w:val="0"/>
          <w:numId w:val="29"/>
        </w:numPr>
      </w:pPr>
      <w:r w:rsidRPr="00560CE4">
        <w:rPr>
          <w:b/>
          <w:bCs/>
        </w:rPr>
        <w:t>Predecir tendencias</w:t>
      </w:r>
      <w:r w:rsidRPr="00560CE4">
        <w:t xml:space="preserve"> y anticipar necesidades del mercado.</w:t>
      </w:r>
    </w:p>
    <w:p w14:paraId="01020377" w14:textId="77777777" w:rsidR="001E4C32" w:rsidRDefault="001E4C32" w:rsidP="00560CE4"/>
    <w:p w14:paraId="6669ED5E" w14:textId="1C62451C" w:rsidR="00560CE4" w:rsidRPr="00560CE4" w:rsidRDefault="00560CE4" w:rsidP="00560CE4">
      <w:r w:rsidRPr="00560CE4">
        <w:t xml:space="preserve">Según </w:t>
      </w:r>
      <w:proofErr w:type="spellStart"/>
      <w:r w:rsidRPr="00560CE4">
        <w:t>Kaushik</w:t>
      </w:r>
      <w:proofErr w:type="spellEnd"/>
      <w:r w:rsidRPr="00560CE4">
        <w:t xml:space="preserve"> (2010), “la analítica digital no trata de contar clics, sino de entender por qué las personas hacen clic”.</w:t>
      </w:r>
    </w:p>
    <w:p w14:paraId="08C42ADC" w14:textId="454B99DD" w:rsidR="00560CE4" w:rsidRPr="006E2440" w:rsidRDefault="00560CE4" w:rsidP="00560CE4">
      <w:pPr>
        <w:rPr>
          <w:lang w:val="es-ES"/>
        </w:rPr>
      </w:pPr>
    </w:p>
    <w:p w14:paraId="68ACE920" w14:textId="77777777" w:rsidR="00560CE4" w:rsidRPr="00560CE4" w:rsidRDefault="00560CE4" w:rsidP="00560CE4">
      <w:pPr>
        <w:rPr>
          <w:b/>
          <w:bCs/>
        </w:rPr>
      </w:pPr>
      <w:r w:rsidRPr="00560CE4">
        <w:rPr>
          <w:b/>
          <w:bCs/>
        </w:rPr>
        <w:t>3. Diferencia entre métricas y KPI</w:t>
      </w:r>
    </w:p>
    <w:p w14:paraId="4C785B19" w14:textId="77777777" w:rsidR="00560CE4" w:rsidRPr="00560CE4" w:rsidRDefault="00560CE4" w:rsidP="00560CE4">
      <w:r w:rsidRPr="00560CE4">
        <w:t xml:space="preserve">Aunque suelen usarse como sinónimos, </w:t>
      </w:r>
      <w:r w:rsidRPr="00560CE4">
        <w:rPr>
          <w:b/>
          <w:bCs/>
        </w:rPr>
        <w:t>métricas</w:t>
      </w:r>
      <w:r w:rsidRPr="00560CE4">
        <w:t xml:space="preserve"> y </w:t>
      </w:r>
      <w:proofErr w:type="spellStart"/>
      <w:r w:rsidRPr="00560CE4">
        <w:rPr>
          <w:b/>
          <w:bCs/>
        </w:rPr>
        <w:t>KPIs</w:t>
      </w:r>
      <w:proofErr w:type="spellEnd"/>
      <w:r w:rsidRPr="00560CE4">
        <w:rPr>
          <w:b/>
          <w:bCs/>
        </w:rPr>
        <w:t xml:space="preserve"> (Key Performance </w:t>
      </w:r>
      <w:proofErr w:type="spellStart"/>
      <w:r w:rsidRPr="00560CE4">
        <w:rPr>
          <w:b/>
          <w:bCs/>
        </w:rPr>
        <w:t>Indicators</w:t>
      </w:r>
      <w:proofErr w:type="spellEnd"/>
      <w:r w:rsidRPr="00560CE4">
        <w:rPr>
          <w:b/>
          <w:bCs/>
        </w:rPr>
        <w:t>)</w:t>
      </w:r>
      <w:r w:rsidRPr="00560CE4">
        <w:t xml:space="preserve"> tienen roles distintos:</w:t>
      </w:r>
    </w:p>
    <w:p w14:paraId="404BAC31" w14:textId="77777777" w:rsidR="00560CE4" w:rsidRPr="00560CE4" w:rsidRDefault="00560CE4" w:rsidP="00D20F59">
      <w:pPr>
        <w:numPr>
          <w:ilvl w:val="0"/>
          <w:numId w:val="30"/>
        </w:numPr>
      </w:pPr>
      <w:r w:rsidRPr="00560CE4">
        <w:rPr>
          <w:b/>
          <w:bCs/>
        </w:rPr>
        <w:t>Métrica:</w:t>
      </w:r>
      <w:r w:rsidRPr="00560CE4">
        <w:t xml:space="preserve"> dato cuantitativo que describe un comportamiento (ejemplo: número de visitas, tasa de rebote).</w:t>
      </w:r>
    </w:p>
    <w:p w14:paraId="3219B309" w14:textId="77777777" w:rsidR="00560CE4" w:rsidRPr="00560CE4" w:rsidRDefault="00560CE4" w:rsidP="00D20F59">
      <w:pPr>
        <w:numPr>
          <w:ilvl w:val="0"/>
          <w:numId w:val="30"/>
        </w:numPr>
      </w:pPr>
      <w:r w:rsidRPr="00560CE4">
        <w:rPr>
          <w:b/>
          <w:bCs/>
        </w:rPr>
        <w:t>KPI:</w:t>
      </w:r>
      <w:r w:rsidRPr="00560CE4">
        <w:t xml:space="preserve"> métrica clave que se relaciona directamente con un objetivo estratégico.</w:t>
      </w:r>
    </w:p>
    <w:p w14:paraId="2AB45AFB" w14:textId="77777777" w:rsidR="001E4C32" w:rsidRPr="006E2440" w:rsidRDefault="001E4C32" w:rsidP="00560CE4">
      <w:pPr>
        <w:rPr>
          <w:lang w:val="es-ES"/>
        </w:rPr>
      </w:pPr>
    </w:p>
    <w:p w14:paraId="1EF634F1" w14:textId="005A7E85" w:rsidR="00560CE4" w:rsidRPr="00560CE4" w:rsidRDefault="00560CE4" w:rsidP="00560CE4">
      <w:pPr>
        <w:rPr>
          <w:lang w:val="en-US"/>
        </w:rPr>
      </w:pPr>
      <w:r w:rsidRPr="00560CE4">
        <w:rPr>
          <w:lang w:val="en-US"/>
        </w:rPr>
        <w:t xml:space="preserve">Por </w:t>
      </w:r>
      <w:proofErr w:type="spellStart"/>
      <w:r w:rsidRPr="00560CE4">
        <w:rPr>
          <w:lang w:val="en-US"/>
        </w:rPr>
        <w:t>ejemplo</w:t>
      </w:r>
      <w:proofErr w:type="spellEnd"/>
      <w:r w:rsidRPr="00560CE4">
        <w:rPr>
          <w:lang w:val="en-US"/>
        </w:rPr>
        <w:t>:</w:t>
      </w:r>
    </w:p>
    <w:p w14:paraId="6659BEC4" w14:textId="77777777" w:rsidR="00560CE4" w:rsidRPr="00560CE4" w:rsidRDefault="00560CE4" w:rsidP="00D20F59">
      <w:pPr>
        <w:numPr>
          <w:ilvl w:val="0"/>
          <w:numId w:val="31"/>
        </w:numPr>
      </w:pPr>
      <w:r w:rsidRPr="00560CE4">
        <w:rPr>
          <w:i/>
          <w:iCs/>
        </w:rPr>
        <w:t>Métrica:</w:t>
      </w:r>
      <w:r w:rsidRPr="00560CE4">
        <w:t xml:space="preserve"> 5,000 visitas mensuales al sitio web.</w:t>
      </w:r>
    </w:p>
    <w:p w14:paraId="1BF84E68" w14:textId="77777777" w:rsidR="00560CE4" w:rsidRPr="00560CE4" w:rsidRDefault="00560CE4" w:rsidP="00D20F59">
      <w:pPr>
        <w:numPr>
          <w:ilvl w:val="0"/>
          <w:numId w:val="31"/>
        </w:numPr>
      </w:pPr>
      <w:r w:rsidRPr="00560CE4">
        <w:rPr>
          <w:i/>
          <w:iCs/>
        </w:rPr>
        <w:t>KPI:</w:t>
      </w:r>
      <w:r w:rsidRPr="00560CE4">
        <w:t xml:space="preserve"> tasa de conversión del 3 % en formularios de contacto.</w:t>
      </w:r>
    </w:p>
    <w:p w14:paraId="1FE4A029" w14:textId="77777777" w:rsidR="00560CE4" w:rsidRPr="00560CE4" w:rsidRDefault="00560CE4" w:rsidP="00560CE4">
      <w:r w:rsidRPr="00560CE4">
        <w:rPr>
          <w:b/>
          <w:bCs/>
        </w:rPr>
        <w:t>Conclusión:</w:t>
      </w:r>
      <w:r w:rsidRPr="00560CE4">
        <w:t xml:space="preserve"> todas las métricas son datos, pero no todos los datos son indicadores clave. El docente debe enseñar al estudiante a distinguir </w:t>
      </w:r>
      <w:r w:rsidRPr="00560CE4">
        <w:rPr>
          <w:b/>
          <w:bCs/>
        </w:rPr>
        <w:t>“lo que se mide porque se puede”</w:t>
      </w:r>
      <w:r w:rsidRPr="00560CE4">
        <w:t xml:space="preserve"> de </w:t>
      </w:r>
      <w:r w:rsidRPr="00560CE4">
        <w:rPr>
          <w:b/>
          <w:bCs/>
        </w:rPr>
        <w:t>“lo que se mide porque importa”</w:t>
      </w:r>
      <w:r w:rsidRPr="00560CE4">
        <w:t>.</w:t>
      </w:r>
    </w:p>
    <w:p w14:paraId="71744861" w14:textId="77777777" w:rsidR="00560CE4" w:rsidRPr="00560CE4" w:rsidRDefault="00560CE4" w:rsidP="00560CE4">
      <w:pPr>
        <w:rPr>
          <w:b/>
          <w:bCs/>
        </w:rPr>
      </w:pPr>
      <w:r w:rsidRPr="00560CE4">
        <w:rPr>
          <w:b/>
          <w:bCs/>
        </w:rPr>
        <w:t>4. Tipos de analítica digital</w:t>
      </w:r>
    </w:p>
    <w:p w14:paraId="1509AA53" w14:textId="77777777" w:rsidR="00560CE4" w:rsidRPr="00560CE4" w:rsidRDefault="00560CE4" w:rsidP="00560CE4">
      <w:r w:rsidRPr="00560CE4">
        <w:t>Existen varios niveles de madurez analítica en marketing digital, organizados según el tipo de conocimiento que generan: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719"/>
        <w:gridCol w:w="2097"/>
        <w:gridCol w:w="5022"/>
      </w:tblGrid>
      <w:tr w:rsidR="00560CE4" w:rsidRPr="00560CE4" w14:paraId="3C92B6E6" w14:textId="77777777" w:rsidTr="001E4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ED7FA03" w14:textId="77777777" w:rsidR="00560CE4" w:rsidRPr="00560CE4" w:rsidRDefault="00560CE4" w:rsidP="00A2496F">
            <w:pPr>
              <w:jc w:val="left"/>
              <w:rPr>
                <w:b/>
                <w:bCs/>
                <w:sz w:val="20"/>
                <w:szCs w:val="18"/>
                <w:lang w:val="en-US"/>
              </w:rPr>
            </w:pPr>
            <w:r w:rsidRPr="00560CE4">
              <w:rPr>
                <w:b/>
                <w:bCs/>
                <w:sz w:val="20"/>
                <w:szCs w:val="18"/>
                <w:lang w:val="en-US"/>
              </w:rPr>
              <w:t xml:space="preserve">Tipo de </w:t>
            </w:r>
            <w:proofErr w:type="spellStart"/>
            <w:r w:rsidRPr="00560CE4">
              <w:rPr>
                <w:b/>
                <w:bCs/>
                <w:sz w:val="20"/>
                <w:szCs w:val="18"/>
                <w:lang w:val="en-US"/>
              </w:rPr>
              <w:t>analítica</w:t>
            </w:r>
            <w:proofErr w:type="spellEnd"/>
          </w:p>
        </w:tc>
        <w:tc>
          <w:tcPr>
            <w:tcW w:w="0" w:type="auto"/>
            <w:hideMark/>
          </w:tcPr>
          <w:p w14:paraId="2E9EFFFC" w14:textId="77777777" w:rsidR="00560CE4" w:rsidRPr="00560CE4" w:rsidRDefault="00560CE4" w:rsidP="00A2496F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560CE4">
              <w:rPr>
                <w:b/>
                <w:bCs/>
                <w:sz w:val="20"/>
                <w:szCs w:val="18"/>
                <w:lang w:val="en-US"/>
              </w:rPr>
              <w:t>Pregunta</w:t>
            </w:r>
            <w:proofErr w:type="spellEnd"/>
            <w:r w:rsidRPr="00560CE4">
              <w:rPr>
                <w:b/>
                <w:bCs/>
                <w:sz w:val="20"/>
                <w:szCs w:val="18"/>
                <w:lang w:val="en-US"/>
              </w:rPr>
              <w:t xml:space="preserve"> que </w:t>
            </w:r>
            <w:proofErr w:type="spellStart"/>
            <w:r w:rsidRPr="00560CE4">
              <w:rPr>
                <w:b/>
                <w:bCs/>
                <w:sz w:val="20"/>
                <w:szCs w:val="18"/>
                <w:lang w:val="en-US"/>
              </w:rPr>
              <w:t>responde</w:t>
            </w:r>
            <w:proofErr w:type="spellEnd"/>
          </w:p>
        </w:tc>
        <w:tc>
          <w:tcPr>
            <w:tcW w:w="0" w:type="auto"/>
            <w:hideMark/>
          </w:tcPr>
          <w:p w14:paraId="24CF378C" w14:textId="77777777" w:rsidR="00560CE4" w:rsidRPr="00560CE4" w:rsidRDefault="00560CE4" w:rsidP="00560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560CE4">
              <w:rPr>
                <w:b/>
                <w:bCs/>
                <w:sz w:val="20"/>
                <w:szCs w:val="18"/>
                <w:lang w:val="en-US"/>
              </w:rPr>
              <w:t>Ejemplo</w:t>
            </w:r>
            <w:proofErr w:type="spellEnd"/>
          </w:p>
        </w:tc>
      </w:tr>
      <w:tr w:rsidR="00560CE4" w:rsidRPr="00560CE4" w14:paraId="2BAA6DB3" w14:textId="77777777" w:rsidTr="001E4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F6281" w14:textId="77777777" w:rsidR="00560CE4" w:rsidRPr="00560CE4" w:rsidRDefault="00560CE4" w:rsidP="00560CE4">
            <w:pPr>
              <w:rPr>
                <w:sz w:val="20"/>
                <w:szCs w:val="18"/>
                <w:lang w:val="en-US"/>
              </w:rPr>
            </w:pPr>
            <w:r w:rsidRPr="00560CE4">
              <w:rPr>
                <w:b/>
                <w:bCs/>
                <w:sz w:val="20"/>
                <w:szCs w:val="18"/>
                <w:lang w:val="en-US"/>
              </w:rPr>
              <w:t>Descriptiva</w:t>
            </w:r>
          </w:p>
        </w:tc>
        <w:tc>
          <w:tcPr>
            <w:tcW w:w="0" w:type="auto"/>
            <w:hideMark/>
          </w:tcPr>
          <w:p w14:paraId="28F2DD9C" w14:textId="77777777" w:rsidR="00560CE4" w:rsidRPr="00560CE4" w:rsidRDefault="00560CE4" w:rsidP="0056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560CE4">
              <w:rPr>
                <w:sz w:val="20"/>
                <w:szCs w:val="18"/>
                <w:lang w:val="en-US"/>
              </w:rPr>
              <w:t>¿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Qué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pasó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082C6EFC" w14:textId="77777777" w:rsidR="00560CE4" w:rsidRPr="00560CE4" w:rsidRDefault="00560CE4" w:rsidP="0056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560CE4">
              <w:rPr>
                <w:sz w:val="20"/>
                <w:szCs w:val="18"/>
              </w:rPr>
              <w:t>“El tráfico web aumentó 20 % el último mes.”</w:t>
            </w:r>
          </w:p>
        </w:tc>
      </w:tr>
      <w:tr w:rsidR="00560CE4" w:rsidRPr="00560CE4" w14:paraId="47BC4CEB" w14:textId="77777777" w:rsidTr="001E4C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F2FB0" w14:textId="77777777" w:rsidR="00560CE4" w:rsidRPr="00560CE4" w:rsidRDefault="00560CE4" w:rsidP="00560CE4">
            <w:pPr>
              <w:rPr>
                <w:sz w:val="20"/>
                <w:szCs w:val="18"/>
                <w:lang w:val="en-US"/>
              </w:rPr>
            </w:pPr>
            <w:proofErr w:type="spellStart"/>
            <w:r w:rsidRPr="00560CE4">
              <w:rPr>
                <w:b/>
                <w:bCs/>
                <w:sz w:val="20"/>
                <w:szCs w:val="18"/>
                <w:lang w:val="en-US"/>
              </w:rPr>
              <w:t>Diagnóstica</w:t>
            </w:r>
            <w:proofErr w:type="spellEnd"/>
          </w:p>
        </w:tc>
        <w:tc>
          <w:tcPr>
            <w:tcW w:w="0" w:type="auto"/>
            <w:hideMark/>
          </w:tcPr>
          <w:p w14:paraId="47154D9A" w14:textId="77777777" w:rsidR="00560CE4" w:rsidRPr="00560CE4" w:rsidRDefault="00560CE4" w:rsidP="00560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560CE4">
              <w:rPr>
                <w:sz w:val="20"/>
                <w:szCs w:val="18"/>
                <w:lang w:val="en-US"/>
              </w:rPr>
              <w:t xml:space="preserve">¿Por 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qué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pasó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174EDE8C" w14:textId="77777777" w:rsidR="00560CE4" w:rsidRPr="00560CE4" w:rsidRDefault="00560CE4" w:rsidP="00560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560CE4">
              <w:rPr>
                <w:sz w:val="20"/>
                <w:szCs w:val="18"/>
              </w:rPr>
              <w:t>“El aumento se debe a una nueva campaña en redes sociales.”</w:t>
            </w:r>
          </w:p>
        </w:tc>
      </w:tr>
      <w:tr w:rsidR="00560CE4" w:rsidRPr="00560CE4" w14:paraId="2C907961" w14:textId="77777777" w:rsidTr="001E4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FA5B8" w14:textId="77777777" w:rsidR="00560CE4" w:rsidRPr="00560CE4" w:rsidRDefault="00560CE4" w:rsidP="00560CE4">
            <w:pPr>
              <w:rPr>
                <w:sz w:val="20"/>
                <w:szCs w:val="18"/>
                <w:lang w:val="en-US"/>
              </w:rPr>
            </w:pPr>
            <w:proofErr w:type="spellStart"/>
            <w:r w:rsidRPr="00560CE4">
              <w:rPr>
                <w:b/>
                <w:bCs/>
                <w:sz w:val="20"/>
                <w:szCs w:val="18"/>
                <w:lang w:val="en-US"/>
              </w:rPr>
              <w:t>Predictiva</w:t>
            </w:r>
            <w:proofErr w:type="spellEnd"/>
          </w:p>
        </w:tc>
        <w:tc>
          <w:tcPr>
            <w:tcW w:w="0" w:type="auto"/>
            <w:hideMark/>
          </w:tcPr>
          <w:p w14:paraId="27E54F39" w14:textId="77777777" w:rsidR="00560CE4" w:rsidRPr="00560CE4" w:rsidRDefault="00560CE4" w:rsidP="0056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560CE4">
              <w:rPr>
                <w:sz w:val="20"/>
                <w:szCs w:val="18"/>
                <w:lang w:val="en-US"/>
              </w:rPr>
              <w:t>¿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Qué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podría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 xml:space="preserve"> pasar?</w:t>
            </w:r>
          </w:p>
        </w:tc>
        <w:tc>
          <w:tcPr>
            <w:tcW w:w="0" w:type="auto"/>
            <w:hideMark/>
          </w:tcPr>
          <w:p w14:paraId="231D0D35" w14:textId="77777777" w:rsidR="00560CE4" w:rsidRPr="00560CE4" w:rsidRDefault="00560CE4" w:rsidP="0056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560CE4">
              <w:rPr>
                <w:sz w:val="20"/>
                <w:szCs w:val="18"/>
              </w:rPr>
              <w:t>“Si se mantiene el ritmo, el tráfico crecerá 15 % más el próximo trimestre.”</w:t>
            </w:r>
          </w:p>
        </w:tc>
      </w:tr>
      <w:tr w:rsidR="00560CE4" w:rsidRPr="00560CE4" w14:paraId="429D809A" w14:textId="77777777" w:rsidTr="001E4C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D50E2" w14:textId="77777777" w:rsidR="00560CE4" w:rsidRPr="00560CE4" w:rsidRDefault="00560CE4" w:rsidP="00560CE4">
            <w:pPr>
              <w:rPr>
                <w:sz w:val="20"/>
                <w:szCs w:val="18"/>
                <w:lang w:val="en-US"/>
              </w:rPr>
            </w:pPr>
            <w:proofErr w:type="spellStart"/>
            <w:r w:rsidRPr="00560CE4">
              <w:rPr>
                <w:b/>
                <w:bCs/>
                <w:sz w:val="20"/>
                <w:szCs w:val="18"/>
                <w:lang w:val="en-US"/>
              </w:rPr>
              <w:t>Prescriptiva</w:t>
            </w:r>
            <w:proofErr w:type="spellEnd"/>
          </w:p>
        </w:tc>
        <w:tc>
          <w:tcPr>
            <w:tcW w:w="0" w:type="auto"/>
            <w:hideMark/>
          </w:tcPr>
          <w:p w14:paraId="7164D55A" w14:textId="77777777" w:rsidR="00560CE4" w:rsidRPr="00560CE4" w:rsidRDefault="00560CE4" w:rsidP="00560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560CE4">
              <w:rPr>
                <w:sz w:val="20"/>
                <w:szCs w:val="18"/>
                <w:lang w:val="en-US"/>
              </w:rPr>
              <w:t>¿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Qué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debemos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hacer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4459C313" w14:textId="77777777" w:rsidR="00560CE4" w:rsidRPr="00560CE4" w:rsidRDefault="00560CE4" w:rsidP="00560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560CE4">
              <w:rPr>
                <w:sz w:val="20"/>
                <w:szCs w:val="18"/>
              </w:rPr>
              <w:t>“Aumentar inversión en redes y crear más contenido educativo.”</w:t>
            </w:r>
          </w:p>
        </w:tc>
      </w:tr>
    </w:tbl>
    <w:p w14:paraId="685FC1F1" w14:textId="77777777" w:rsidR="00A2496F" w:rsidRDefault="00A2496F" w:rsidP="00560CE4"/>
    <w:p w14:paraId="2F5B5F79" w14:textId="76B3BCD2" w:rsidR="00560CE4" w:rsidRPr="00560CE4" w:rsidRDefault="00560CE4" w:rsidP="00560CE4">
      <w:r w:rsidRPr="00560CE4">
        <w:t xml:space="preserve">Estas fases se corresponden con la </w:t>
      </w:r>
      <w:r w:rsidRPr="00560CE4">
        <w:rPr>
          <w:b/>
          <w:bCs/>
        </w:rPr>
        <w:t>madurez analítica organizacional</w:t>
      </w:r>
      <w:r w:rsidRPr="00560CE4">
        <w:t>, pasando de lo reactivo a lo estratégico.</w:t>
      </w:r>
    </w:p>
    <w:p w14:paraId="67C1A964" w14:textId="77777777" w:rsidR="00A2496F" w:rsidRDefault="00A2496F" w:rsidP="00560CE4"/>
    <w:p w14:paraId="5F6A8264" w14:textId="3CA02BEB" w:rsidR="00560CE4" w:rsidRPr="00560CE4" w:rsidRDefault="00560CE4" w:rsidP="00560CE4">
      <w:r w:rsidRPr="00560CE4">
        <w:t xml:space="preserve">En entornos educativos, enseñar estos niveles permite que los futuros ingenieros en sistemas comprendan cómo los datos sustentan la </w:t>
      </w:r>
      <w:r w:rsidRPr="00560CE4">
        <w:rPr>
          <w:b/>
          <w:bCs/>
        </w:rPr>
        <w:t xml:space="preserve">inteligencia empresarial (Business </w:t>
      </w:r>
      <w:proofErr w:type="spellStart"/>
      <w:r w:rsidRPr="00560CE4">
        <w:rPr>
          <w:b/>
          <w:bCs/>
        </w:rPr>
        <w:t>Intelligence</w:t>
      </w:r>
      <w:proofErr w:type="spellEnd"/>
      <w:r w:rsidRPr="00560CE4">
        <w:rPr>
          <w:b/>
          <w:bCs/>
        </w:rPr>
        <w:t>)</w:t>
      </w:r>
      <w:r w:rsidRPr="00560CE4">
        <w:t xml:space="preserve"> y la </w:t>
      </w:r>
      <w:r w:rsidRPr="00560CE4">
        <w:rPr>
          <w:b/>
          <w:bCs/>
        </w:rPr>
        <w:t>toma de decisiones algorítmicas</w:t>
      </w:r>
      <w:r w:rsidRPr="00560CE4">
        <w:t>.</w:t>
      </w:r>
    </w:p>
    <w:p w14:paraId="14192394" w14:textId="0B8C4510" w:rsidR="00560CE4" w:rsidRPr="00C97982" w:rsidRDefault="00560CE4" w:rsidP="00560CE4"/>
    <w:p w14:paraId="47015A34" w14:textId="77777777" w:rsidR="00A2496F" w:rsidRPr="00C97982" w:rsidRDefault="00A2496F" w:rsidP="00560CE4"/>
    <w:p w14:paraId="676DF682" w14:textId="77777777" w:rsidR="00A2496F" w:rsidRPr="00C97982" w:rsidRDefault="00A2496F" w:rsidP="00560CE4"/>
    <w:p w14:paraId="34A1D3D6" w14:textId="77777777" w:rsidR="00A2496F" w:rsidRPr="00C97982" w:rsidRDefault="00A2496F" w:rsidP="00560CE4"/>
    <w:p w14:paraId="5A01CB48" w14:textId="77777777" w:rsidR="00A2496F" w:rsidRPr="00C97982" w:rsidRDefault="00A2496F" w:rsidP="00560CE4"/>
    <w:p w14:paraId="698D336F" w14:textId="77777777" w:rsidR="00A2496F" w:rsidRPr="00C97982" w:rsidRDefault="00A2496F" w:rsidP="00560CE4"/>
    <w:p w14:paraId="045B69E7" w14:textId="77777777" w:rsidR="00A2496F" w:rsidRPr="00C97982" w:rsidRDefault="00A2496F" w:rsidP="00560CE4"/>
    <w:p w14:paraId="410CED52" w14:textId="77777777" w:rsidR="00A2496F" w:rsidRPr="00C97982" w:rsidRDefault="00A2496F" w:rsidP="00560CE4"/>
    <w:p w14:paraId="1E6FAB7C" w14:textId="77777777" w:rsidR="00A2496F" w:rsidRPr="00C97982" w:rsidRDefault="00A2496F" w:rsidP="00560CE4"/>
    <w:p w14:paraId="0667EDDD" w14:textId="77777777" w:rsidR="00A2496F" w:rsidRPr="00C97982" w:rsidRDefault="00A2496F" w:rsidP="00560CE4"/>
    <w:p w14:paraId="237691CD" w14:textId="77777777" w:rsidR="00560CE4" w:rsidRPr="00560CE4" w:rsidRDefault="00560CE4" w:rsidP="00560CE4">
      <w:pPr>
        <w:rPr>
          <w:b/>
          <w:bCs/>
        </w:rPr>
      </w:pPr>
      <w:r w:rsidRPr="00560CE4">
        <w:rPr>
          <w:b/>
          <w:bCs/>
        </w:rPr>
        <w:t>5. Principales métricas del marketing digital</w:t>
      </w:r>
    </w:p>
    <w:p w14:paraId="16C41F52" w14:textId="5AB8740F" w:rsidR="00560CE4" w:rsidRPr="00560CE4" w:rsidRDefault="00560CE4" w:rsidP="00560CE4">
      <w:r w:rsidRPr="00560CE4">
        <w:t xml:space="preserve">A </w:t>
      </w:r>
      <w:r w:rsidR="00A2496F" w:rsidRPr="00560CE4">
        <w:t>continuación,</w:t>
      </w:r>
      <w:r w:rsidRPr="00560CE4">
        <w:t xml:space="preserve"> se presentan las métricas esenciales clasificadas por área de aplicación:</w:t>
      </w:r>
    </w:p>
    <w:p w14:paraId="7CF248F4" w14:textId="77777777" w:rsidR="00560CE4" w:rsidRPr="00560CE4" w:rsidRDefault="00560CE4" w:rsidP="00560CE4">
      <w:pPr>
        <w:rPr>
          <w:b/>
          <w:bCs/>
          <w:lang w:val="en-US"/>
        </w:rPr>
      </w:pPr>
      <w:r w:rsidRPr="00560CE4">
        <w:rPr>
          <w:b/>
          <w:bCs/>
          <w:lang w:val="en-US"/>
        </w:rPr>
        <w:t xml:space="preserve">A. </w:t>
      </w:r>
      <w:proofErr w:type="spellStart"/>
      <w:r w:rsidRPr="00560CE4">
        <w:rPr>
          <w:b/>
          <w:bCs/>
          <w:lang w:val="en-US"/>
        </w:rPr>
        <w:t>Métricas</w:t>
      </w:r>
      <w:proofErr w:type="spellEnd"/>
      <w:r w:rsidRPr="00560CE4">
        <w:rPr>
          <w:b/>
          <w:bCs/>
          <w:lang w:val="en-US"/>
        </w:rPr>
        <w:t xml:space="preserve"> de </w:t>
      </w:r>
      <w:proofErr w:type="spellStart"/>
      <w:r w:rsidRPr="00560CE4">
        <w:rPr>
          <w:b/>
          <w:bCs/>
          <w:lang w:val="en-US"/>
        </w:rPr>
        <w:t>tráfico</w:t>
      </w:r>
      <w:proofErr w:type="spellEnd"/>
      <w:r w:rsidRPr="00560CE4">
        <w:rPr>
          <w:b/>
          <w:bCs/>
          <w:lang w:val="en-US"/>
        </w:rPr>
        <w:t xml:space="preserve"> web</w:t>
      </w:r>
    </w:p>
    <w:p w14:paraId="75E5B35F" w14:textId="77777777" w:rsidR="00560CE4" w:rsidRPr="00560CE4" w:rsidRDefault="00560CE4" w:rsidP="00D20F59">
      <w:pPr>
        <w:numPr>
          <w:ilvl w:val="0"/>
          <w:numId w:val="32"/>
        </w:numPr>
      </w:pPr>
      <w:r w:rsidRPr="00560CE4">
        <w:rPr>
          <w:b/>
          <w:bCs/>
        </w:rPr>
        <w:t>Usuarios únicos:</w:t>
      </w:r>
      <w:r w:rsidRPr="00560CE4">
        <w:t xml:space="preserve"> número de personas distintas que visitan un sitio.</w:t>
      </w:r>
    </w:p>
    <w:p w14:paraId="081F31BC" w14:textId="77777777" w:rsidR="00560CE4" w:rsidRPr="00560CE4" w:rsidRDefault="00560CE4" w:rsidP="00D20F59">
      <w:pPr>
        <w:numPr>
          <w:ilvl w:val="0"/>
          <w:numId w:val="32"/>
        </w:numPr>
      </w:pPr>
      <w:r w:rsidRPr="00560CE4">
        <w:rPr>
          <w:b/>
          <w:bCs/>
        </w:rPr>
        <w:t>Visitas totales:</w:t>
      </w:r>
      <w:r w:rsidRPr="00560CE4">
        <w:t xml:space="preserve"> total de sesiones en un periodo.</w:t>
      </w:r>
    </w:p>
    <w:p w14:paraId="2FC3B444" w14:textId="77777777" w:rsidR="00560CE4" w:rsidRPr="00560CE4" w:rsidRDefault="00560CE4" w:rsidP="00D20F59">
      <w:pPr>
        <w:numPr>
          <w:ilvl w:val="0"/>
          <w:numId w:val="32"/>
        </w:numPr>
      </w:pPr>
      <w:r w:rsidRPr="00560CE4">
        <w:rPr>
          <w:b/>
          <w:bCs/>
        </w:rPr>
        <w:t>Páginas vistas por sesión:</w:t>
      </w:r>
      <w:r w:rsidRPr="00560CE4">
        <w:t xml:space="preserve"> mide profundidad de navegación.</w:t>
      </w:r>
    </w:p>
    <w:p w14:paraId="01E76CAC" w14:textId="77777777" w:rsidR="00560CE4" w:rsidRPr="00560CE4" w:rsidRDefault="00560CE4" w:rsidP="00D20F59">
      <w:pPr>
        <w:numPr>
          <w:ilvl w:val="0"/>
          <w:numId w:val="32"/>
        </w:numPr>
      </w:pPr>
      <w:r w:rsidRPr="00560CE4">
        <w:rPr>
          <w:b/>
          <w:bCs/>
        </w:rPr>
        <w:t>Tasa de rebote:</w:t>
      </w:r>
      <w:r w:rsidRPr="00560CE4">
        <w:t xml:space="preserve"> porcentaje de usuarios que abandonan sin interactuar.</w:t>
      </w:r>
    </w:p>
    <w:p w14:paraId="2640BF67" w14:textId="77777777" w:rsidR="00560CE4" w:rsidRPr="00560CE4" w:rsidRDefault="00560CE4" w:rsidP="00D20F59">
      <w:pPr>
        <w:numPr>
          <w:ilvl w:val="0"/>
          <w:numId w:val="32"/>
        </w:numPr>
      </w:pPr>
      <w:r w:rsidRPr="00560CE4">
        <w:rPr>
          <w:b/>
          <w:bCs/>
        </w:rPr>
        <w:t>Duración media de la sesión:</w:t>
      </w:r>
      <w:r w:rsidRPr="00560CE4">
        <w:t xml:space="preserve"> mide el interés del visitante.</w:t>
      </w:r>
    </w:p>
    <w:p w14:paraId="1CFB9FC0" w14:textId="77777777" w:rsidR="00560CE4" w:rsidRPr="00560CE4" w:rsidRDefault="00560CE4" w:rsidP="00560CE4">
      <w:pPr>
        <w:rPr>
          <w:b/>
          <w:bCs/>
          <w:lang w:val="en-US"/>
        </w:rPr>
      </w:pPr>
      <w:r w:rsidRPr="00560CE4">
        <w:rPr>
          <w:b/>
          <w:bCs/>
          <w:lang w:val="en-US"/>
        </w:rPr>
        <w:t xml:space="preserve">B. </w:t>
      </w:r>
      <w:proofErr w:type="spellStart"/>
      <w:r w:rsidRPr="00560CE4">
        <w:rPr>
          <w:b/>
          <w:bCs/>
          <w:lang w:val="en-US"/>
        </w:rPr>
        <w:t>Métricas</w:t>
      </w:r>
      <w:proofErr w:type="spellEnd"/>
      <w:r w:rsidRPr="00560CE4">
        <w:rPr>
          <w:b/>
          <w:bCs/>
          <w:lang w:val="en-US"/>
        </w:rPr>
        <w:t xml:space="preserve"> de redes </w:t>
      </w:r>
      <w:proofErr w:type="spellStart"/>
      <w:r w:rsidRPr="00560CE4">
        <w:rPr>
          <w:b/>
          <w:bCs/>
          <w:lang w:val="en-US"/>
        </w:rPr>
        <w:t>sociales</w:t>
      </w:r>
      <w:proofErr w:type="spellEnd"/>
    </w:p>
    <w:p w14:paraId="7C2C3E3F" w14:textId="77777777" w:rsidR="00560CE4" w:rsidRPr="00560CE4" w:rsidRDefault="00560CE4" w:rsidP="00D20F59">
      <w:pPr>
        <w:numPr>
          <w:ilvl w:val="0"/>
          <w:numId w:val="33"/>
        </w:numPr>
      </w:pPr>
      <w:r w:rsidRPr="00560CE4">
        <w:rPr>
          <w:b/>
          <w:bCs/>
        </w:rPr>
        <w:t>Alcance:</w:t>
      </w:r>
      <w:r w:rsidRPr="00560CE4">
        <w:t xml:space="preserve"> número de usuarios que vieron el contenido.</w:t>
      </w:r>
    </w:p>
    <w:p w14:paraId="485CEB40" w14:textId="77777777" w:rsidR="00560CE4" w:rsidRPr="00560CE4" w:rsidRDefault="00560CE4" w:rsidP="00D20F59">
      <w:pPr>
        <w:numPr>
          <w:ilvl w:val="0"/>
          <w:numId w:val="33"/>
        </w:numPr>
      </w:pPr>
      <w:r w:rsidRPr="00560CE4">
        <w:rPr>
          <w:b/>
          <w:bCs/>
        </w:rPr>
        <w:t>Interacciones:</w:t>
      </w:r>
      <w:r w:rsidRPr="00560CE4">
        <w:t xml:space="preserve"> suma de reacciones, comentarios y compartidos.</w:t>
      </w:r>
    </w:p>
    <w:p w14:paraId="2FB9D389" w14:textId="77777777" w:rsidR="00560CE4" w:rsidRPr="00560CE4" w:rsidRDefault="00560CE4" w:rsidP="00D20F59">
      <w:pPr>
        <w:numPr>
          <w:ilvl w:val="0"/>
          <w:numId w:val="33"/>
        </w:numPr>
        <w:rPr>
          <w:lang w:val="en-US"/>
        </w:rPr>
      </w:pPr>
      <w:r w:rsidRPr="00560CE4">
        <w:rPr>
          <w:b/>
          <w:bCs/>
          <w:lang w:val="en-US"/>
        </w:rPr>
        <w:t>Engagement rate:</w:t>
      </w:r>
      <w:r w:rsidRPr="00560CE4">
        <w:rPr>
          <w:lang w:val="en-US"/>
        </w:rPr>
        <w:t xml:space="preserve"> (</w:t>
      </w:r>
      <w:proofErr w:type="spellStart"/>
      <w:r w:rsidRPr="00560CE4">
        <w:rPr>
          <w:lang w:val="en-US"/>
        </w:rPr>
        <w:t>Interacciones</w:t>
      </w:r>
      <w:proofErr w:type="spellEnd"/>
      <w:r w:rsidRPr="00560CE4">
        <w:rPr>
          <w:lang w:val="en-US"/>
        </w:rPr>
        <w:t xml:space="preserve"> / </w:t>
      </w:r>
      <w:proofErr w:type="spellStart"/>
      <w:r w:rsidRPr="00560CE4">
        <w:rPr>
          <w:lang w:val="en-US"/>
        </w:rPr>
        <w:t>Alcance</w:t>
      </w:r>
      <w:proofErr w:type="spellEnd"/>
      <w:r w:rsidRPr="00560CE4">
        <w:rPr>
          <w:lang w:val="en-US"/>
        </w:rPr>
        <w:t>) × 100.</w:t>
      </w:r>
    </w:p>
    <w:p w14:paraId="06F50E15" w14:textId="77777777" w:rsidR="00560CE4" w:rsidRPr="00560CE4" w:rsidRDefault="00560CE4" w:rsidP="00D20F59">
      <w:pPr>
        <w:numPr>
          <w:ilvl w:val="0"/>
          <w:numId w:val="33"/>
        </w:numPr>
      </w:pPr>
      <w:r w:rsidRPr="00560CE4">
        <w:rPr>
          <w:b/>
          <w:bCs/>
        </w:rPr>
        <w:t>Crecimiento de seguidores:</w:t>
      </w:r>
      <w:r w:rsidRPr="00560CE4">
        <w:t xml:space="preserve"> variación porcentual mensual.</w:t>
      </w:r>
    </w:p>
    <w:p w14:paraId="0229F0E8" w14:textId="71494288" w:rsidR="00560CE4" w:rsidRPr="00560CE4" w:rsidRDefault="00560CE4" w:rsidP="00560CE4">
      <w:r w:rsidRPr="00560CE4">
        <w:t xml:space="preserve">Ejemplo local: una campaña del </w:t>
      </w:r>
      <w:r w:rsidRPr="00560CE4">
        <w:rPr>
          <w:i/>
          <w:iCs/>
        </w:rPr>
        <w:t>Instituto Nicaragüense de Turismo (INTUR)</w:t>
      </w:r>
      <w:r w:rsidRPr="00560CE4">
        <w:t xml:space="preserve"> sobre “Turismo sostenible en Ometepe” alcanzó 250,000 visualizaciones con una tasa de interacción del 8 %, indicador excelente según estándares globales.</w:t>
      </w:r>
    </w:p>
    <w:p w14:paraId="1E0BAD61" w14:textId="77777777" w:rsidR="00560CE4" w:rsidRPr="00560CE4" w:rsidRDefault="00560CE4" w:rsidP="00560CE4">
      <w:pPr>
        <w:rPr>
          <w:b/>
          <w:bCs/>
          <w:lang w:val="en-US"/>
        </w:rPr>
      </w:pPr>
      <w:r w:rsidRPr="00560CE4">
        <w:rPr>
          <w:b/>
          <w:bCs/>
          <w:lang w:val="en-US"/>
        </w:rPr>
        <w:t xml:space="preserve">C. </w:t>
      </w:r>
      <w:proofErr w:type="spellStart"/>
      <w:r w:rsidRPr="00560CE4">
        <w:rPr>
          <w:b/>
          <w:bCs/>
          <w:lang w:val="en-US"/>
        </w:rPr>
        <w:t>Métricas</w:t>
      </w:r>
      <w:proofErr w:type="spellEnd"/>
      <w:r w:rsidRPr="00560CE4">
        <w:rPr>
          <w:b/>
          <w:bCs/>
          <w:lang w:val="en-US"/>
        </w:rPr>
        <w:t xml:space="preserve"> de email marketing</w:t>
      </w:r>
    </w:p>
    <w:p w14:paraId="41072574" w14:textId="77777777" w:rsidR="00560CE4" w:rsidRPr="00560CE4" w:rsidRDefault="00560CE4" w:rsidP="00D20F59">
      <w:pPr>
        <w:numPr>
          <w:ilvl w:val="0"/>
          <w:numId w:val="34"/>
        </w:numPr>
      </w:pPr>
      <w:r w:rsidRPr="00560CE4">
        <w:rPr>
          <w:b/>
          <w:bCs/>
        </w:rPr>
        <w:t xml:space="preserve">Tasa de apertura (Open </w:t>
      </w:r>
      <w:proofErr w:type="spellStart"/>
      <w:r w:rsidRPr="00560CE4">
        <w:rPr>
          <w:b/>
          <w:bCs/>
        </w:rPr>
        <w:t>Rate</w:t>
      </w:r>
      <w:proofErr w:type="spellEnd"/>
      <w:r w:rsidRPr="00560CE4">
        <w:rPr>
          <w:b/>
          <w:bCs/>
        </w:rPr>
        <w:t>).</w:t>
      </w:r>
    </w:p>
    <w:p w14:paraId="4A349AFF" w14:textId="77777777" w:rsidR="00560CE4" w:rsidRPr="00560CE4" w:rsidRDefault="00560CE4" w:rsidP="00D20F59">
      <w:pPr>
        <w:numPr>
          <w:ilvl w:val="0"/>
          <w:numId w:val="34"/>
        </w:numPr>
        <w:rPr>
          <w:lang w:val="en-US"/>
        </w:rPr>
      </w:pPr>
      <w:r w:rsidRPr="00560CE4">
        <w:rPr>
          <w:b/>
          <w:bCs/>
          <w:lang w:val="en-US"/>
        </w:rPr>
        <w:t>CTR (Click-Through Rate).</w:t>
      </w:r>
    </w:p>
    <w:p w14:paraId="5F2B09E4" w14:textId="77777777" w:rsidR="00560CE4" w:rsidRPr="00560CE4" w:rsidRDefault="00560CE4" w:rsidP="00D20F59">
      <w:pPr>
        <w:numPr>
          <w:ilvl w:val="0"/>
          <w:numId w:val="34"/>
        </w:numPr>
        <w:rPr>
          <w:lang w:val="en-US"/>
        </w:rPr>
      </w:pPr>
      <w:r w:rsidRPr="00560CE4">
        <w:rPr>
          <w:b/>
          <w:bCs/>
          <w:lang w:val="en-US"/>
        </w:rPr>
        <w:t xml:space="preserve">Tasa de </w:t>
      </w:r>
      <w:proofErr w:type="spellStart"/>
      <w:r w:rsidRPr="00560CE4">
        <w:rPr>
          <w:b/>
          <w:bCs/>
          <w:lang w:val="en-US"/>
        </w:rPr>
        <w:t>conversión</w:t>
      </w:r>
      <w:proofErr w:type="spellEnd"/>
      <w:r w:rsidRPr="00560CE4">
        <w:rPr>
          <w:b/>
          <w:bCs/>
          <w:lang w:val="en-US"/>
        </w:rPr>
        <w:t>.</w:t>
      </w:r>
    </w:p>
    <w:p w14:paraId="11276731" w14:textId="77777777" w:rsidR="00560CE4" w:rsidRPr="00560CE4" w:rsidRDefault="00560CE4" w:rsidP="00D20F59">
      <w:pPr>
        <w:numPr>
          <w:ilvl w:val="0"/>
          <w:numId w:val="34"/>
        </w:numPr>
        <w:rPr>
          <w:lang w:val="en-US"/>
        </w:rPr>
      </w:pPr>
      <w:r w:rsidRPr="00560CE4">
        <w:rPr>
          <w:b/>
          <w:bCs/>
          <w:lang w:val="en-US"/>
        </w:rPr>
        <w:t xml:space="preserve">ROI por </w:t>
      </w:r>
      <w:proofErr w:type="spellStart"/>
      <w:r w:rsidRPr="00560CE4">
        <w:rPr>
          <w:b/>
          <w:bCs/>
          <w:lang w:val="en-US"/>
        </w:rPr>
        <w:t>campaña</w:t>
      </w:r>
      <w:proofErr w:type="spellEnd"/>
      <w:r w:rsidRPr="00560CE4">
        <w:rPr>
          <w:b/>
          <w:bCs/>
          <w:lang w:val="en-US"/>
        </w:rPr>
        <w:t>.</w:t>
      </w:r>
    </w:p>
    <w:p w14:paraId="2FAE83D7" w14:textId="77777777" w:rsidR="00560CE4" w:rsidRPr="00560CE4" w:rsidRDefault="00560CE4" w:rsidP="00560CE4">
      <w:pPr>
        <w:rPr>
          <w:b/>
          <w:bCs/>
          <w:lang w:val="en-US"/>
        </w:rPr>
      </w:pPr>
      <w:r w:rsidRPr="00560CE4">
        <w:rPr>
          <w:b/>
          <w:bCs/>
          <w:lang w:val="en-US"/>
        </w:rPr>
        <w:t xml:space="preserve">D. </w:t>
      </w:r>
      <w:proofErr w:type="spellStart"/>
      <w:r w:rsidRPr="00560CE4">
        <w:rPr>
          <w:b/>
          <w:bCs/>
          <w:lang w:val="en-US"/>
        </w:rPr>
        <w:t>Métricas</w:t>
      </w:r>
      <w:proofErr w:type="spellEnd"/>
      <w:r w:rsidRPr="00560CE4">
        <w:rPr>
          <w:b/>
          <w:bCs/>
          <w:lang w:val="en-US"/>
        </w:rPr>
        <w:t xml:space="preserve"> de </w:t>
      </w:r>
      <w:proofErr w:type="spellStart"/>
      <w:r w:rsidRPr="00560CE4">
        <w:rPr>
          <w:b/>
          <w:bCs/>
          <w:lang w:val="en-US"/>
        </w:rPr>
        <w:t>conversión</w:t>
      </w:r>
      <w:proofErr w:type="spellEnd"/>
    </w:p>
    <w:p w14:paraId="55049C0E" w14:textId="77777777" w:rsidR="00560CE4" w:rsidRPr="00560CE4" w:rsidRDefault="00560CE4" w:rsidP="00D20F59">
      <w:pPr>
        <w:numPr>
          <w:ilvl w:val="0"/>
          <w:numId w:val="35"/>
        </w:numPr>
      </w:pPr>
      <w:r w:rsidRPr="00560CE4">
        <w:rPr>
          <w:b/>
          <w:bCs/>
        </w:rPr>
        <w:t>Tasa de conversión general:</w:t>
      </w:r>
      <w:r w:rsidRPr="00560CE4">
        <w:t xml:space="preserve"> (Conversiones / Visitas totales) × 100.</w:t>
      </w:r>
    </w:p>
    <w:p w14:paraId="2CE3B3D5" w14:textId="77777777" w:rsidR="00560CE4" w:rsidRPr="00560CE4" w:rsidRDefault="00560CE4" w:rsidP="00D20F59">
      <w:pPr>
        <w:numPr>
          <w:ilvl w:val="0"/>
          <w:numId w:val="35"/>
        </w:numPr>
      </w:pPr>
      <w:r w:rsidRPr="00560CE4">
        <w:rPr>
          <w:b/>
          <w:bCs/>
        </w:rPr>
        <w:t>Costo por adquisición (CPA):</w:t>
      </w:r>
      <w:r w:rsidRPr="00560CE4">
        <w:t xml:space="preserve"> Inversión total / Clientes adquiridos.</w:t>
      </w:r>
    </w:p>
    <w:p w14:paraId="3676B7B0" w14:textId="77777777" w:rsidR="00560CE4" w:rsidRPr="00560CE4" w:rsidRDefault="00560CE4" w:rsidP="00D20F59">
      <w:pPr>
        <w:numPr>
          <w:ilvl w:val="0"/>
          <w:numId w:val="35"/>
        </w:numPr>
      </w:pPr>
      <w:r w:rsidRPr="00560CE4">
        <w:rPr>
          <w:b/>
          <w:bCs/>
        </w:rPr>
        <w:t>Valor de vida del cliente (LTV).</w:t>
      </w:r>
    </w:p>
    <w:p w14:paraId="0371B574" w14:textId="77777777" w:rsidR="00560CE4" w:rsidRPr="00560CE4" w:rsidRDefault="00560CE4" w:rsidP="00D20F59">
      <w:pPr>
        <w:numPr>
          <w:ilvl w:val="0"/>
          <w:numId w:val="35"/>
        </w:numPr>
      </w:pPr>
      <w:r w:rsidRPr="00560CE4">
        <w:rPr>
          <w:b/>
          <w:bCs/>
        </w:rPr>
        <w:t>Retorno sobre inversión (ROI):</w:t>
      </w:r>
      <w:r w:rsidRPr="00560CE4">
        <w:t xml:space="preserve"> [(Ingresos – Costos) / Costos] × 100.</w:t>
      </w:r>
    </w:p>
    <w:p w14:paraId="3C4AE6CD" w14:textId="230301F2" w:rsidR="00560CE4" w:rsidRPr="006E2440" w:rsidRDefault="00560CE4" w:rsidP="00560CE4">
      <w:pPr>
        <w:rPr>
          <w:lang w:val="es-ES"/>
        </w:rPr>
      </w:pPr>
    </w:p>
    <w:p w14:paraId="20852123" w14:textId="77777777" w:rsidR="00560CE4" w:rsidRPr="00560CE4" w:rsidRDefault="00560CE4" w:rsidP="00560CE4">
      <w:pPr>
        <w:rPr>
          <w:b/>
          <w:bCs/>
        </w:rPr>
      </w:pPr>
      <w:r w:rsidRPr="00560CE4">
        <w:rPr>
          <w:b/>
          <w:bCs/>
        </w:rPr>
        <w:t>6. Herramientas de analítica digital</w:t>
      </w:r>
    </w:p>
    <w:p w14:paraId="2E550D50" w14:textId="77777777" w:rsidR="00560CE4" w:rsidRPr="00560CE4" w:rsidRDefault="00560CE4" w:rsidP="00560CE4">
      <w:pPr>
        <w:rPr>
          <w:lang w:val="en-US"/>
        </w:rPr>
      </w:pPr>
      <w:r w:rsidRPr="00560CE4">
        <w:t xml:space="preserve">El profesional moderno del marketing necesita manejar plataformas que permitan recopilar y analizar datos en tiempo real. </w:t>
      </w:r>
      <w:r w:rsidRPr="00560CE4">
        <w:rPr>
          <w:lang w:val="en-US"/>
        </w:rPr>
        <w:t xml:space="preserve">Las </w:t>
      </w:r>
      <w:proofErr w:type="spellStart"/>
      <w:r w:rsidRPr="00560CE4">
        <w:rPr>
          <w:lang w:val="en-US"/>
        </w:rPr>
        <w:t>más</w:t>
      </w:r>
      <w:proofErr w:type="spellEnd"/>
      <w:r w:rsidRPr="00560CE4">
        <w:rPr>
          <w:lang w:val="en-US"/>
        </w:rPr>
        <w:t xml:space="preserve"> </w:t>
      </w:r>
      <w:proofErr w:type="spellStart"/>
      <w:r w:rsidRPr="00560CE4">
        <w:rPr>
          <w:lang w:val="en-US"/>
        </w:rPr>
        <w:t>relevantes</w:t>
      </w:r>
      <w:proofErr w:type="spellEnd"/>
      <w:r w:rsidRPr="00560CE4">
        <w:rPr>
          <w:lang w:val="en-US"/>
        </w:rPr>
        <w:t xml:space="preserve"> son: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763"/>
        <w:gridCol w:w="4646"/>
        <w:gridCol w:w="1429"/>
      </w:tblGrid>
      <w:tr w:rsidR="00560CE4" w:rsidRPr="00560CE4" w14:paraId="1F1A7F0B" w14:textId="77777777" w:rsidTr="00A24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FEC887D" w14:textId="77777777" w:rsidR="00560CE4" w:rsidRPr="00560CE4" w:rsidRDefault="00560CE4" w:rsidP="00560CE4">
            <w:pPr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560CE4">
              <w:rPr>
                <w:b/>
                <w:bCs/>
                <w:sz w:val="20"/>
                <w:szCs w:val="18"/>
                <w:lang w:val="en-US"/>
              </w:rPr>
              <w:t>Herramienta</w:t>
            </w:r>
            <w:proofErr w:type="spellEnd"/>
          </w:p>
        </w:tc>
        <w:tc>
          <w:tcPr>
            <w:tcW w:w="0" w:type="auto"/>
            <w:hideMark/>
          </w:tcPr>
          <w:p w14:paraId="003CCF66" w14:textId="77777777" w:rsidR="00560CE4" w:rsidRPr="00560CE4" w:rsidRDefault="00560CE4" w:rsidP="00560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560CE4">
              <w:rPr>
                <w:b/>
                <w:bCs/>
                <w:sz w:val="20"/>
                <w:szCs w:val="18"/>
                <w:lang w:val="en-US"/>
              </w:rPr>
              <w:t>Función</w:t>
            </w:r>
            <w:proofErr w:type="spellEnd"/>
            <w:r w:rsidRPr="00560CE4">
              <w:rPr>
                <w:b/>
                <w:bCs/>
                <w:sz w:val="20"/>
                <w:szCs w:val="18"/>
                <w:lang w:val="en-US"/>
              </w:rPr>
              <w:t xml:space="preserve"> principal</w:t>
            </w:r>
          </w:p>
        </w:tc>
        <w:tc>
          <w:tcPr>
            <w:tcW w:w="0" w:type="auto"/>
            <w:hideMark/>
          </w:tcPr>
          <w:p w14:paraId="37ED2112" w14:textId="77777777" w:rsidR="00560CE4" w:rsidRPr="00560CE4" w:rsidRDefault="00560CE4" w:rsidP="00560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560CE4">
              <w:rPr>
                <w:b/>
                <w:bCs/>
                <w:sz w:val="20"/>
                <w:szCs w:val="18"/>
                <w:lang w:val="en-US"/>
              </w:rPr>
              <w:t xml:space="preserve">Nivel de </w:t>
            </w:r>
            <w:proofErr w:type="spellStart"/>
            <w:r w:rsidRPr="00560CE4">
              <w:rPr>
                <w:b/>
                <w:bCs/>
                <w:sz w:val="20"/>
                <w:szCs w:val="18"/>
                <w:lang w:val="en-US"/>
              </w:rPr>
              <w:t>uso</w:t>
            </w:r>
            <w:proofErr w:type="spellEnd"/>
          </w:p>
        </w:tc>
      </w:tr>
      <w:tr w:rsidR="00560CE4" w:rsidRPr="00560CE4" w14:paraId="0D6C8BE7" w14:textId="77777777" w:rsidTr="00A24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88024" w14:textId="77777777" w:rsidR="00560CE4" w:rsidRPr="00560CE4" w:rsidRDefault="00560CE4" w:rsidP="00BB6A93">
            <w:pPr>
              <w:jc w:val="left"/>
              <w:rPr>
                <w:sz w:val="20"/>
                <w:szCs w:val="18"/>
                <w:lang w:val="en-US"/>
              </w:rPr>
            </w:pPr>
            <w:r w:rsidRPr="00560CE4">
              <w:rPr>
                <w:b/>
                <w:bCs/>
                <w:sz w:val="20"/>
                <w:szCs w:val="18"/>
                <w:lang w:val="en-US"/>
              </w:rPr>
              <w:t>Google Analytics 4 (GA4)</w:t>
            </w:r>
          </w:p>
        </w:tc>
        <w:tc>
          <w:tcPr>
            <w:tcW w:w="0" w:type="auto"/>
            <w:hideMark/>
          </w:tcPr>
          <w:p w14:paraId="4DA8D94B" w14:textId="77777777" w:rsidR="00560CE4" w:rsidRPr="00560CE4" w:rsidRDefault="00560CE4" w:rsidP="0056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560CE4">
              <w:rPr>
                <w:sz w:val="20"/>
                <w:szCs w:val="18"/>
              </w:rPr>
              <w:t>Medición integral de tráfico y comportamiento web.</w:t>
            </w:r>
          </w:p>
        </w:tc>
        <w:tc>
          <w:tcPr>
            <w:tcW w:w="0" w:type="auto"/>
            <w:hideMark/>
          </w:tcPr>
          <w:p w14:paraId="61A4E185" w14:textId="77777777" w:rsidR="00560CE4" w:rsidRPr="00560CE4" w:rsidRDefault="00560CE4" w:rsidP="0056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560CE4">
              <w:rPr>
                <w:sz w:val="20"/>
                <w:szCs w:val="18"/>
                <w:lang w:val="en-US"/>
              </w:rPr>
              <w:t>Fundamental</w:t>
            </w:r>
          </w:p>
        </w:tc>
      </w:tr>
      <w:tr w:rsidR="00560CE4" w:rsidRPr="00560CE4" w14:paraId="0D0BD391" w14:textId="77777777" w:rsidTr="00A249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FD591" w14:textId="77777777" w:rsidR="00560CE4" w:rsidRPr="00560CE4" w:rsidRDefault="00560CE4" w:rsidP="00BB6A93">
            <w:pPr>
              <w:jc w:val="left"/>
              <w:rPr>
                <w:sz w:val="20"/>
                <w:szCs w:val="18"/>
                <w:lang w:val="en-US"/>
              </w:rPr>
            </w:pPr>
            <w:r w:rsidRPr="00560CE4">
              <w:rPr>
                <w:b/>
                <w:bCs/>
                <w:sz w:val="20"/>
                <w:szCs w:val="18"/>
                <w:lang w:val="en-US"/>
              </w:rPr>
              <w:t>Google Tag Manager (GTM)</w:t>
            </w:r>
          </w:p>
        </w:tc>
        <w:tc>
          <w:tcPr>
            <w:tcW w:w="0" w:type="auto"/>
            <w:hideMark/>
          </w:tcPr>
          <w:p w14:paraId="63F0DB70" w14:textId="77777777" w:rsidR="00560CE4" w:rsidRPr="00560CE4" w:rsidRDefault="00560CE4" w:rsidP="00560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560CE4">
              <w:rPr>
                <w:sz w:val="20"/>
                <w:szCs w:val="18"/>
              </w:rPr>
              <w:t>Gestión de etiquetas y eventos personalizados.</w:t>
            </w:r>
          </w:p>
        </w:tc>
        <w:tc>
          <w:tcPr>
            <w:tcW w:w="0" w:type="auto"/>
            <w:hideMark/>
          </w:tcPr>
          <w:p w14:paraId="2A1F47A2" w14:textId="77777777" w:rsidR="00560CE4" w:rsidRPr="00560CE4" w:rsidRDefault="00560CE4" w:rsidP="00560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560CE4">
              <w:rPr>
                <w:sz w:val="20"/>
                <w:szCs w:val="18"/>
                <w:lang w:val="en-US"/>
              </w:rPr>
              <w:t>Avanzado</w:t>
            </w:r>
          </w:p>
        </w:tc>
      </w:tr>
      <w:tr w:rsidR="00560CE4" w:rsidRPr="00560CE4" w14:paraId="23350C89" w14:textId="77777777" w:rsidTr="00A24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0209E" w14:textId="77777777" w:rsidR="00560CE4" w:rsidRPr="00560CE4" w:rsidRDefault="00560CE4" w:rsidP="00BB6A93">
            <w:pPr>
              <w:jc w:val="left"/>
              <w:rPr>
                <w:sz w:val="20"/>
                <w:szCs w:val="18"/>
                <w:lang w:val="en-US"/>
              </w:rPr>
            </w:pPr>
            <w:r w:rsidRPr="00560CE4">
              <w:rPr>
                <w:b/>
                <w:bCs/>
                <w:sz w:val="20"/>
                <w:szCs w:val="18"/>
                <w:lang w:val="en-US"/>
              </w:rPr>
              <w:t>Google Search Console</w:t>
            </w:r>
          </w:p>
        </w:tc>
        <w:tc>
          <w:tcPr>
            <w:tcW w:w="0" w:type="auto"/>
            <w:hideMark/>
          </w:tcPr>
          <w:p w14:paraId="7AB0170D" w14:textId="77777777" w:rsidR="00560CE4" w:rsidRPr="00560CE4" w:rsidRDefault="00560CE4" w:rsidP="0056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560CE4">
              <w:rPr>
                <w:sz w:val="20"/>
                <w:szCs w:val="18"/>
              </w:rPr>
              <w:t>Seguimiento del SEO y rendimiento en buscadores.</w:t>
            </w:r>
          </w:p>
        </w:tc>
        <w:tc>
          <w:tcPr>
            <w:tcW w:w="0" w:type="auto"/>
            <w:hideMark/>
          </w:tcPr>
          <w:p w14:paraId="50713CC4" w14:textId="77777777" w:rsidR="00560CE4" w:rsidRPr="00560CE4" w:rsidRDefault="00560CE4" w:rsidP="0056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560CE4">
              <w:rPr>
                <w:sz w:val="20"/>
                <w:szCs w:val="18"/>
                <w:lang w:val="en-US"/>
              </w:rPr>
              <w:t>Fundamental</w:t>
            </w:r>
          </w:p>
        </w:tc>
      </w:tr>
      <w:tr w:rsidR="00560CE4" w:rsidRPr="00560CE4" w14:paraId="7958FA93" w14:textId="77777777" w:rsidTr="00A249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EBBBC" w14:textId="77777777" w:rsidR="00560CE4" w:rsidRPr="00560CE4" w:rsidRDefault="00560CE4" w:rsidP="00BB6A93">
            <w:pPr>
              <w:jc w:val="left"/>
              <w:rPr>
                <w:sz w:val="20"/>
                <w:szCs w:val="18"/>
                <w:lang w:val="en-US"/>
              </w:rPr>
            </w:pPr>
            <w:r w:rsidRPr="00560CE4">
              <w:rPr>
                <w:b/>
                <w:bCs/>
                <w:sz w:val="20"/>
                <w:szCs w:val="18"/>
                <w:lang w:val="en-US"/>
              </w:rPr>
              <w:t>Data Studio / Looker Studio</w:t>
            </w:r>
          </w:p>
        </w:tc>
        <w:tc>
          <w:tcPr>
            <w:tcW w:w="0" w:type="auto"/>
            <w:hideMark/>
          </w:tcPr>
          <w:p w14:paraId="2CE4FE94" w14:textId="77777777" w:rsidR="00560CE4" w:rsidRPr="00560CE4" w:rsidRDefault="00560CE4" w:rsidP="00560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560CE4">
              <w:rPr>
                <w:sz w:val="20"/>
                <w:szCs w:val="18"/>
              </w:rPr>
              <w:t>Creación de paneles y reportes interactivos.</w:t>
            </w:r>
          </w:p>
        </w:tc>
        <w:tc>
          <w:tcPr>
            <w:tcW w:w="0" w:type="auto"/>
            <w:hideMark/>
          </w:tcPr>
          <w:p w14:paraId="68074117" w14:textId="77777777" w:rsidR="00560CE4" w:rsidRPr="00560CE4" w:rsidRDefault="00560CE4" w:rsidP="00560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proofErr w:type="spellStart"/>
            <w:r w:rsidRPr="00560CE4">
              <w:rPr>
                <w:sz w:val="20"/>
                <w:szCs w:val="18"/>
                <w:lang w:val="en-US"/>
              </w:rPr>
              <w:t>Profesional</w:t>
            </w:r>
            <w:proofErr w:type="spellEnd"/>
          </w:p>
        </w:tc>
      </w:tr>
      <w:tr w:rsidR="00560CE4" w:rsidRPr="00560CE4" w14:paraId="454DCFE8" w14:textId="77777777" w:rsidTr="00A24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1D6D5" w14:textId="77777777" w:rsidR="00560CE4" w:rsidRPr="00560CE4" w:rsidRDefault="00560CE4" w:rsidP="00BB6A93">
            <w:pPr>
              <w:jc w:val="left"/>
              <w:rPr>
                <w:sz w:val="20"/>
                <w:szCs w:val="18"/>
                <w:lang w:val="en-US"/>
              </w:rPr>
            </w:pPr>
            <w:r w:rsidRPr="00560CE4">
              <w:rPr>
                <w:b/>
                <w:bCs/>
                <w:sz w:val="20"/>
                <w:szCs w:val="18"/>
                <w:lang w:val="en-US"/>
              </w:rPr>
              <w:t>HubSpot Analytics</w:t>
            </w:r>
          </w:p>
        </w:tc>
        <w:tc>
          <w:tcPr>
            <w:tcW w:w="0" w:type="auto"/>
            <w:hideMark/>
          </w:tcPr>
          <w:p w14:paraId="26EB85EB" w14:textId="77777777" w:rsidR="00560CE4" w:rsidRPr="00560CE4" w:rsidRDefault="00560CE4" w:rsidP="0056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560CE4">
              <w:rPr>
                <w:sz w:val="20"/>
                <w:szCs w:val="18"/>
              </w:rPr>
              <w:t xml:space="preserve">Métricas de </w:t>
            </w:r>
            <w:proofErr w:type="spellStart"/>
            <w:r w:rsidRPr="00560CE4">
              <w:rPr>
                <w:sz w:val="20"/>
                <w:szCs w:val="18"/>
              </w:rPr>
              <w:t>inbound</w:t>
            </w:r>
            <w:proofErr w:type="spellEnd"/>
            <w:r w:rsidRPr="00560CE4">
              <w:rPr>
                <w:sz w:val="20"/>
                <w:szCs w:val="18"/>
              </w:rPr>
              <w:t xml:space="preserve"> marketing y automatización.</w:t>
            </w:r>
          </w:p>
        </w:tc>
        <w:tc>
          <w:tcPr>
            <w:tcW w:w="0" w:type="auto"/>
            <w:hideMark/>
          </w:tcPr>
          <w:p w14:paraId="347D485C" w14:textId="77777777" w:rsidR="00560CE4" w:rsidRPr="00560CE4" w:rsidRDefault="00560CE4" w:rsidP="0056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proofErr w:type="spellStart"/>
            <w:r w:rsidRPr="00560CE4">
              <w:rPr>
                <w:sz w:val="20"/>
                <w:szCs w:val="18"/>
                <w:lang w:val="en-US"/>
              </w:rPr>
              <w:t>Profesional</w:t>
            </w:r>
            <w:proofErr w:type="spellEnd"/>
          </w:p>
        </w:tc>
      </w:tr>
      <w:tr w:rsidR="00560CE4" w:rsidRPr="00560CE4" w14:paraId="6E735E46" w14:textId="77777777" w:rsidTr="00A249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DD2FE" w14:textId="77777777" w:rsidR="00560CE4" w:rsidRPr="00560CE4" w:rsidRDefault="00560CE4" w:rsidP="00BB6A93">
            <w:pPr>
              <w:jc w:val="left"/>
              <w:rPr>
                <w:sz w:val="20"/>
                <w:szCs w:val="18"/>
                <w:lang w:val="en-US"/>
              </w:rPr>
            </w:pPr>
            <w:r w:rsidRPr="00560CE4">
              <w:rPr>
                <w:b/>
                <w:bCs/>
                <w:sz w:val="20"/>
                <w:szCs w:val="18"/>
                <w:lang w:val="en-US"/>
              </w:rPr>
              <w:t xml:space="preserve">Hootsuite / </w:t>
            </w:r>
            <w:proofErr w:type="spellStart"/>
            <w:r w:rsidRPr="00560CE4">
              <w:rPr>
                <w:b/>
                <w:bCs/>
                <w:sz w:val="20"/>
                <w:szCs w:val="18"/>
                <w:lang w:val="en-US"/>
              </w:rPr>
              <w:t>Metricool</w:t>
            </w:r>
            <w:proofErr w:type="spellEnd"/>
          </w:p>
        </w:tc>
        <w:tc>
          <w:tcPr>
            <w:tcW w:w="0" w:type="auto"/>
            <w:hideMark/>
          </w:tcPr>
          <w:p w14:paraId="5A0440B3" w14:textId="77777777" w:rsidR="00560CE4" w:rsidRPr="00560CE4" w:rsidRDefault="00560CE4" w:rsidP="00560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proofErr w:type="spellStart"/>
            <w:r w:rsidRPr="00560CE4">
              <w:rPr>
                <w:sz w:val="20"/>
                <w:szCs w:val="18"/>
                <w:lang w:val="en-US"/>
              </w:rPr>
              <w:t>Analítica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 xml:space="preserve"> de redes 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sociales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032F87A" w14:textId="77777777" w:rsidR="00560CE4" w:rsidRPr="00560CE4" w:rsidRDefault="00560CE4" w:rsidP="00560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proofErr w:type="spellStart"/>
            <w:r w:rsidRPr="00560CE4">
              <w:rPr>
                <w:sz w:val="20"/>
                <w:szCs w:val="18"/>
                <w:lang w:val="en-US"/>
              </w:rPr>
              <w:t>Intermedio</w:t>
            </w:r>
            <w:proofErr w:type="spellEnd"/>
          </w:p>
        </w:tc>
      </w:tr>
      <w:tr w:rsidR="00560CE4" w:rsidRPr="00560CE4" w14:paraId="46D5831F" w14:textId="77777777" w:rsidTr="00A24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48A4E" w14:textId="77777777" w:rsidR="00560CE4" w:rsidRPr="00560CE4" w:rsidRDefault="00560CE4" w:rsidP="00BB6A93">
            <w:pPr>
              <w:jc w:val="left"/>
              <w:rPr>
                <w:sz w:val="20"/>
                <w:szCs w:val="18"/>
                <w:lang w:val="en-US"/>
              </w:rPr>
            </w:pPr>
            <w:r w:rsidRPr="00560CE4">
              <w:rPr>
                <w:b/>
                <w:bCs/>
                <w:sz w:val="20"/>
                <w:szCs w:val="18"/>
                <w:lang w:val="en-US"/>
              </w:rPr>
              <w:t xml:space="preserve">Hotjar / </w:t>
            </w:r>
            <w:proofErr w:type="spellStart"/>
            <w:r w:rsidRPr="00560CE4">
              <w:rPr>
                <w:b/>
                <w:bCs/>
                <w:sz w:val="20"/>
                <w:szCs w:val="18"/>
                <w:lang w:val="en-US"/>
              </w:rPr>
              <w:t>CrazyEgg</w:t>
            </w:r>
            <w:proofErr w:type="spellEnd"/>
          </w:p>
        </w:tc>
        <w:tc>
          <w:tcPr>
            <w:tcW w:w="0" w:type="auto"/>
            <w:hideMark/>
          </w:tcPr>
          <w:p w14:paraId="726ABB4F" w14:textId="77777777" w:rsidR="00560CE4" w:rsidRPr="00560CE4" w:rsidRDefault="00560CE4" w:rsidP="0056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560CE4">
              <w:rPr>
                <w:sz w:val="20"/>
                <w:szCs w:val="18"/>
              </w:rPr>
              <w:t>Mapas de calor y análisis de experiencia de usuario (UX).</w:t>
            </w:r>
          </w:p>
        </w:tc>
        <w:tc>
          <w:tcPr>
            <w:tcW w:w="0" w:type="auto"/>
            <w:hideMark/>
          </w:tcPr>
          <w:p w14:paraId="03A0B1E6" w14:textId="77777777" w:rsidR="00560CE4" w:rsidRPr="00560CE4" w:rsidRDefault="00560CE4" w:rsidP="0056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560CE4">
              <w:rPr>
                <w:sz w:val="20"/>
                <w:szCs w:val="18"/>
                <w:lang w:val="en-US"/>
              </w:rPr>
              <w:t>Avanzado</w:t>
            </w:r>
          </w:p>
        </w:tc>
      </w:tr>
    </w:tbl>
    <w:p w14:paraId="1F4C1104" w14:textId="77777777" w:rsidR="00BB6A93" w:rsidRDefault="00BB6A93" w:rsidP="00560CE4"/>
    <w:p w14:paraId="08140971" w14:textId="51009B21" w:rsidR="00560CE4" w:rsidRPr="00560CE4" w:rsidRDefault="00560CE4" w:rsidP="00560CE4">
      <w:r w:rsidRPr="00560CE4">
        <w:t>La analítica digital moderna combina herramientas, no las sustituye. La clave es la integración de datos: SEO, redes sociales, CRM y automatización en una sola visión global (</w:t>
      </w:r>
      <w:proofErr w:type="spellStart"/>
      <w:r w:rsidRPr="00560CE4">
        <w:t>Chaffey</w:t>
      </w:r>
      <w:proofErr w:type="spellEnd"/>
      <w:r w:rsidRPr="00560CE4">
        <w:t xml:space="preserve"> &amp; Ellis-Chadwick, 2022).</w:t>
      </w:r>
    </w:p>
    <w:p w14:paraId="03BAEAFA" w14:textId="443579A1" w:rsidR="00560CE4" w:rsidRPr="006E2440" w:rsidRDefault="00560CE4" w:rsidP="00560CE4">
      <w:pPr>
        <w:rPr>
          <w:lang w:val="es-ES"/>
        </w:rPr>
      </w:pPr>
    </w:p>
    <w:p w14:paraId="444E572E" w14:textId="77777777" w:rsidR="00BB6A93" w:rsidRPr="006E2440" w:rsidRDefault="00BB6A93" w:rsidP="00560CE4">
      <w:pPr>
        <w:rPr>
          <w:lang w:val="es-ES"/>
        </w:rPr>
      </w:pPr>
    </w:p>
    <w:p w14:paraId="3E483E87" w14:textId="77777777" w:rsidR="00BB6A93" w:rsidRPr="006E2440" w:rsidRDefault="00BB6A93" w:rsidP="00560CE4">
      <w:pPr>
        <w:rPr>
          <w:lang w:val="es-ES"/>
        </w:rPr>
      </w:pPr>
    </w:p>
    <w:p w14:paraId="5C704FDE" w14:textId="77777777" w:rsidR="00BB6A93" w:rsidRPr="006E2440" w:rsidRDefault="00BB6A93" w:rsidP="00560CE4">
      <w:pPr>
        <w:rPr>
          <w:lang w:val="es-ES"/>
        </w:rPr>
      </w:pPr>
    </w:p>
    <w:p w14:paraId="46DA8BC9" w14:textId="77777777" w:rsidR="00BB6A93" w:rsidRPr="006E2440" w:rsidRDefault="00BB6A93" w:rsidP="00560CE4">
      <w:pPr>
        <w:rPr>
          <w:lang w:val="es-ES"/>
        </w:rPr>
      </w:pPr>
    </w:p>
    <w:p w14:paraId="071E23A3" w14:textId="77777777" w:rsidR="00BB6A93" w:rsidRPr="006E2440" w:rsidRDefault="00BB6A93" w:rsidP="00560CE4">
      <w:pPr>
        <w:rPr>
          <w:lang w:val="es-ES"/>
        </w:rPr>
      </w:pPr>
    </w:p>
    <w:p w14:paraId="6C91423B" w14:textId="77777777" w:rsidR="00BB6A93" w:rsidRPr="006E2440" w:rsidRDefault="00BB6A93" w:rsidP="00560CE4">
      <w:pPr>
        <w:rPr>
          <w:lang w:val="es-ES"/>
        </w:rPr>
      </w:pPr>
    </w:p>
    <w:p w14:paraId="67D6C234" w14:textId="77777777" w:rsidR="00BB6A93" w:rsidRPr="006E2440" w:rsidRDefault="00BB6A93" w:rsidP="00560CE4">
      <w:pPr>
        <w:rPr>
          <w:lang w:val="es-ES"/>
        </w:rPr>
      </w:pPr>
    </w:p>
    <w:p w14:paraId="589032CC" w14:textId="77777777" w:rsidR="00BB6A93" w:rsidRPr="006E2440" w:rsidRDefault="00BB6A93" w:rsidP="00560CE4">
      <w:pPr>
        <w:rPr>
          <w:lang w:val="es-ES"/>
        </w:rPr>
      </w:pPr>
    </w:p>
    <w:p w14:paraId="3A75A05E" w14:textId="77777777" w:rsidR="00BB6A93" w:rsidRPr="006E2440" w:rsidRDefault="00BB6A93" w:rsidP="00560CE4">
      <w:pPr>
        <w:rPr>
          <w:lang w:val="es-ES"/>
        </w:rPr>
      </w:pPr>
    </w:p>
    <w:p w14:paraId="34D531C4" w14:textId="77777777" w:rsidR="00560CE4" w:rsidRPr="00560CE4" w:rsidRDefault="00560CE4" w:rsidP="00560CE4">
      <w:pPr>
        <w:rPr>
          <w:b/>
          <w:bCs/>
        </w:rPr>
      </w:pPr>
      <w:r w:rsidRPr="00560CE4">
        <w:rPr>
          <w:b/>
          <w:bCs/>
        </w:rPr>
        <w:t>7. Data-</w:t>
      </w:r>
      <w:proofErr w:type="spellStart"/>
      <w:r w:rsidRPr="00560CE4">
        <w:rPr>
          <w:b/>
          <w:bCs/>
        </w:rPr>
        <w:t>driven</w:t>
      </w:r>
      <w:proofErr w:type="spellEnd"/>
      <w:r w:rsidRPr="00560CE4">
        <w:rPr>
          <w:b/>
          <w:bCs/>
        </w:rPr>
        <w:t xml:space="preserve"> </w:t>
      </w:r>
      <w:proofErr w:type="spellStart"/>
      <w:r w:rsidRPr="00560CE4">
        <w:rPr>
          <w:b/>
          <w:bCs/>
        </w:rPr>
        <w:t>decision</w:t>
      </w:r>
      <w:proofErr w:type="spellEnd"/>
      <w:r w:rsidRPr="00560CE4">
        <w:rPr>
          <w:b/>
          <w:bCs/>
        </w:rPr>
        <w:t xml:space="preserve"> </w:t>
      </w:r>
      <w:proofErr w:type="spellStart"/>
      <w:r w:rsidRPr="00560CE4">
        <w:rPr>
          <w:b/>
          <w:bCs/>
        </w:rPr>
        <w:t>making</w:t>
      </w:r>
      <w:proofErr w:type="spellEnd"/>
      <w:r w:rsidRPr="00560CE4">
        <w:rPr>
          <w:b/>
          <w:bCs/>
        </w:rPr>
        <w:t xml:space="preserve"> (toma de decisiones basada en datos)</w:t>
      </w:r>
    </w:p>
    <w:p w14:paraId="71E307D6" w14:textId="77777777" w:rsidR="00560CE4" w:rsidRPr="00560CE4" w:rsidRDefault="00560CE4" w:rsidP="00560CE4">
      <w:r w:rsidRPr="00560CE4">
        <w:t xml:space="preserve">Una estrategia de marketing digital efectiva debe basarse en el principio de </w:t>
      </w:r>
      <w:r w:rsidRPr="00560CE4">
        <w:rPr>
          <w:b/>
          <w:bCs/>
        </w:rPr>
        <w:t>data-</w:t>
      </w:r>
      <w:proofErr w:type="spellStart"/>
      <w:r w:rsidRPr="00560CE4">
        <w:rPr>
          <w:b/>
          <w:bCs/>
        </w:rPr>
        <w:t>driven</w:t>
      </w:r>
      <w:proofErr w:type="spellEnd"/>
      <w:r w:rsidRPr="00560CE4">
        <w:rPr>
          <w:b/>
          <w:bCs/>
        </w:rPr>
        <w:t xml:space="preserve"> </w:t>
      </w:r>
      <w:proofErr w:type="spellStart"/>
      <w:r w:rsidRPr="00560CE4">
        <w:rPr>
          <w:b/>
          <w:bCs/>
        </w:rPr>
        <w:t>decision</w:t>
      </w:r>
      <w:proofErr w:type="spellEnd"/>
      <w:r w:rsidRPr="00560CE4">
        <w:rPr>
          <w:b/>
          <w:bCs/>
        </w:rPr>
        <w:t xml:space="preserve"> </w:t>
      </w:r>
      <w:proofErr w:type="spellStart"/>
      <w:r w:rsidRPr="00560CE4">
        <w:rPr>
          <w:b/>
          <w:bCs/>
        </w:rPr>
        <w:t>making</w:t>
      </w:r>
      <w:proofErr w:type="spellEnd"/>
      <w:r w:rsidRPr="00560CE4">
        <w:t xml:space="preserve"> (DDDM), que implica que las decisiones no se basen en intuiciones, sino en </w:t>
      </w:r>
      <w:r w:rsidRPr="00560CE4">
        <w:rPr>
          <w:b/>
          <w:bCs/>
        </w:rPr>
        <w:t>evidencia empírica obtenida del comportamiento de los usuarios</w:t>
      </w:r>
      <w:r w:rsidRPr="00560CE4">
        <w:t>.</w:t>
      </w:r>
    </w:p>
    <w:p w14:paraId="2DB0A291" w14:textId="77777777" w:rsidR="00560CE4" w:rsidRPr="00560CE4" w:rsidRDefault="00560CE4" w:rsidP="00560CE4">
      <w:pPr>
        <w:rPr>
          <w:lang w:val="en-US"/>
        </w:rPr>
      </w:pPr>
      <w:r w:rsidRPr="00560CE4">
        <w:rPr>
          <w:lang w:val="en-US"/>
        </w:rPr>
        <w:t xml:space="preserve">Pasos del </w:t>
      </w:r>
      <w:proofErr w:type="spellStart"/>
      <w:r w:rsidRPr="00560CE4">
        <w:rPr>
          <w:lang w:val="en-US"/>
        </w:rPr>
        <w:t>proceso</w:t>
      </w:r>
      <w:proofErr w:type="spellEnd"/>
      <w:r w:rsidRPr="00560CE4">
        <w:rPr>
          <w:lang w:val="en-US"/>
        </w:rPr>
        <w:t>:</w:t>
      </w:r>
    </w:p>
    <w:p w14:paraId="6C595809" w14:textId="77777777" w:rsidR="00560CE4" w:rsidRPr="00560CE4" w:rsidRDefault="00560CE4" w:rsidP="00D20F59">
      <w:pPr>
        <w:numPr>
          <w:ilvl w:val="0"/>
          <w:numId w:val="36"/>
        </w:numPr>
        <w:rPr>
          <w:lang w:val="en-US"/>
        </w:rPr>
      </w:pPr>
      <w:proofErr w:type="spellStart"/>
      <w:r w:rsidRPr="00560CE4">
        <w:rPr>
          <w:b/>
          <w:bCs/>
          <w:lang w:val="en-US"/>
        </w:rPr>
        <w:t>Recolectar</w:t>
      </w:r>
      <w:proofErr w:type="spellEnd"/>
      <w:r w:rsidRPr="00560CE4">
        <w:rPr>
          <w:b/>
          <w:bCs/>
          <w:lang w:val="en-US"/>
        </w:rPr>
        <w:t xml:space="preserve"> </w:t>
      </w:r>
      <w:proofErr w:type="spellStart"/>
      <w:r w:rsidRPr="00560CE4">
        <w:rPr>
          <w:b/>
          <w:bCs/>
          <w:lang w:val="en-US"/>
        </w:rPr>
        <w:t>datos</w:t>
      </w:r>
      <w:proofErr w:type="spellEnd"/>
      <w:r w:rsidRPr="00560CE4">
        <w:rPr>
          <w:b/>
          <w:bCs/>
          <w:lang w:val="en-US"/>
        </w:rPr>
        <w:t xml:space="preserve"> </w:t>
      </w:r>
      <w:proofErr w:type="spellStart"/>
      <w:r w:rsidRPr="00560CE4">
        <w:rPr>
          <w:b/>
          <w:bCs/>
          <w:lang w:val="en-US"/>
        </w:rPr>
        <w:t>relevantes</w:t>
      </w:r>
      <w:proofErr w:type="spellEnd"/>
      <w:r w:rsidRPr="00560CE4">
        <w:rPr>
          <w:b/>
          <w:bCs/>
          <w:lang w:val="en-US"/>
        </w:rPr>
        <w:t>.</w:t>
      </w:r>
    </w:p>
    <w:p w14:paraId="3A93366C" w14:textId="77777777" w:rsidR="00560CE4" w:rsidRPr="00560CE4" w:rsidRDefault="00560CE4" w:rsidP="00D20F59">
      <w:pPr>
        <w:numPr>
          <w:ilvl w:val="0"/>
          <w:numId w:val="36"/>
        </w:numPr>
        <w:rPr>
          <w:lang w:val="en-US"/>
        </w:rPr>
      </w:pPr>
      <w:proofErr w:type="spellStart"/>
      <w:r w:rsidRPr="00560CE4">
        <w:rPr>
          <w:b/>
          <w:bCs/>
          <w:lang w:val="en-US"/>
        </w:rPr>
        <w:t>Analizarlos</w:t>
      </w:r>
      <w:proofErr w:type="spellEnd"/>
      <w:r w:rsidRPr="00560CE4">
        <w:rPr>
          <w:b/>
          <w:bCs/>
          <w:lang w:val="en-US"/>
        </w:rPr>
        <w:t xml:space="preserve"> </w:t>
      </w:r>
      <w:proofErr w:type="spellStart"/>
      <w:r w:rsidRPr="00560CE4">
        <w:rPr>
          <w:b/>
          <w:bCs/>
          <w:lang w:val="en-US"/>
        </w:rPr>
        <w:t>mediante</w:t>
      </w:r>
      <w:proofErr w:type="spellEnd"/>
      <w:r w:rsidRPr="00560CE4">
        <w:rPr>
          <w:b/>
          <w:bCs/>
          <w:lang w:val="en-US"/>
        </w:rPr>
        <w:t xml:space="preserve"> </w:t>
      </w:r>
      <w:proofErr w:type="spellStart"/>
      <w:r w:rsidRPr="00560CE4">
        <w:rPr>
          <w:b/>
          <w:bCs/>
          <w:lang w:val="en-US"/>
        </w:rPr>
        <w:t>herramientas</w:t>
      </w:r>
      <w:proofErr w:type="spellEnd"/>
      <w:r w:rsidRPr="00560CE4">
        <w:rPr>
          <w:b/>
          <w:bCs/>
          <w:lang w:val="en-US"/>
        </w:rPr>
        <w:t>.</w:t>
      </w:r>
    </w:p>
    <w:p w14:paraId="3C9BAF77" w14:textId="77777777" w:rsidR="00560CE4" w:rsidRPr="00560CE4" w:rsidRDefault="00560CE4" w:rsidP="00D20F59">
      <w:pPr>
        <w:numPr>
          <w:ilvl w:val="0"/>
          <w:numId w:val="36"/>
        </w:numPr>
      </w:pPr>
      <w:r w:rsidRPr="00560CE4">
        <w:rPr>
          <w:b/>
          <w:bCs/>
        </w:rPr>
        <w:t>Interpretar los resultados con pensamiento crítico.</w:t>
      </w:r>
    </w:p>
    <w:p w14:paraId="3BA74717" w14:textId="77777777" w:rsidR="00560CE4" w:rsidRPr="00560CE4" w:rsidRDefault="00560CE4" w:rsidP="00D20F59">
      <w:pPr>
        <w:numPr>
          <w:ilvl w:val="0"/>
          <w:numId w:val="36"/>
        </w:numPr>
        <w:rPr>
          <w:lang w:val="en-US"/>
        </w:rPr>
      </w:pPr>
      <w:r w:rsidRPr="00560CE4">
        <w:rPr>
          <w:b/>
          <w:bCs/>
          <w:lang w:val="en-US"/>
        </w:rPr>
        <w:t xml:space="preserve">Formular </w:t>
      </w:r>
      <w:proofErr w:type="spellStart"/>
      <w:r w:rsidRPr="00560CE4">
        <w:rPr>
          <w:b/>
          <w:bCs/>
          <w:lang w:val="en-US"/>
        </w:rPr>
        <w:t>hipótesis</w:t>
      </w:r>
      <w:proofErr w:type="spellEnd"/>
      <w:r w:rsidRPr="00560CE4">
        <w:rPr>
          <w:b/>
          <w:bCs/>
          <w:lang w:val="en-US"/>
        </w:rPr>
        <w:t xml:space="preserve"> de </w:t>
      </w:r>
      <w:proofErr w:type="spellStart"/>
      <w:r w:rsidRPr="00560CE4">
        <w:rPr>
          <w:b/>
          <w:bCs/>
          <w:lang w:val="en-US"/>
        </w:rPr>
        <w:t>mejora</w:t>
      </w:r>
      <w:proofErr w:type="spellEnd"/>
      <w:r w:rsidRPr="00560CE4">
        <w:rPr>
          <w:b/>
          <w:bCs/>
          <w:lang w:val="en-US"/>
        </w:rPr>
        <w:t>.</w:t>
      </w:r>
    </w:p>
    <w:p w14:paraId="1B5F158C" w14:textId="77777777" w:rsidR="00560CE4" w:rsidRPr="00560CE4" w:rsidRDefault="00560CE4" w:rsidP="00D20F59">
      <w:pPr>
        <w:numPr>
          <w:ilvl w:val="0"/>
          <w:numId w:val="36"/>
        </w:numPr>
      </w:pPr>
      <w:r w:rsidRPr="00560CE4">
        <w:rPr>
          <w:b/>
          <w:bCs/>
        </w:rPr>
        <w:t xml:space="preserve">Ejecutar experimentos controlados (A/B </w:t>
      </w:r>
      <w:proofErr w:type="spellStart"/>
      <w:r w:rsidRPr="00560CE4">
        <w:rPr>
          <w:b/>
          <w:bCs/>
        </w:rPr>
        <w:t>testing</w:t>
      </w:r>
      <w:proofErr w:type="spellEnd"/>
      <w:r w:rsidRPr="00560CE4">
        <w:rPr>
          <w:b/>
          <w:bCs/>
        </w:rPr>
        <w:t>).</w:t>
      </w:r>
    </w:p>
    <w:p w14:paraId="29CA6DAF" w14:textId="77777777" w:rsidR="00560CE4" w:rsidRPr="00560CE4" w:rsidRDefault="00560CE4" w:rsidP="00D20F59">
      <w:pPr>
        <w:numPr>
          <w:ilvl w:val="0"/>
          <w:numId w:val="36"/>
        </w:numPr>
        <w:rPr>
          <w:lang w:val="en-US"/>
        </w:rPr>
      </w:pPr>
      <w:proofErr w:type="spellStart"/>
      <w:r w:rsidRPr="00560CE4">
        <w:rPr>
          <w:b/>
          <w:bCs/>
          <w:lang w:val="en-US"/>
        </w:rPr>
        <w:t>Medir</w:t>
      </w:r>
      <w:proofErr w:type="spellEnd"/>
      <w:r w:rsidRPr="00560CE4">
        <w:rPr>
          <w:b/>
          <w:bCs/>
          <w:lang w:val="en-US"/>
        </w:rPr>
        <w:t xml:space="preserve"> y </w:t>
      </w:r>
      <w:proofErr w:type="spellStart"/>
      <w:r w:rsidRPr="00560CE4">
        <w:rPr>
          <w:b/>
          <w:bCs/>
          <w:lang w:val="en-US"/>
        </w:rPr>
        <w:t>optimizar</w:t>
      </w:r>
      <w:proofErr w:type="spellEnd"/>
      <w:r w:rsidRPr="00560CE4">
        <w:rPr>
          <w:b/>
          <w:bCs/>
          <w:lang w:val="en-US"/>
        </w:rPr>
        <w:t xml:space="preserve"> </w:t>
      </w:r>
      <w:proofErr w:type="spellStart"/>
      <w:r w:rsidRPr="00560CE4">
        <w:rPr>
          <w:b/>
          <w:bCs/>
          <w:lang w:val="en-US"/>
        </w:rPr>
        <w:t>continuamente</w:t>
      </w:r>
      <w:proofErr w:type="spellEnd"/>
      <w:r w:rsidRPr="00560CE4">
        <w:rPr>
          <w:b/>
          <w:bCs/>
          <w:lang w:val="en-US"/>
        </w:rPr>
        <w:t>.</w:t>
      </w:r>
    </w:p>
    <w:p w14:paraId="56CEDB1D" w14:textId="2AD3021F" w:rsidR="00560CE4" w:rsidRPr="00560CE4" w:rsidRDefault="00560CE4" w:rsidP="00560CE4">
      <w:pPr>
        <w:rPr>
          <w:lang w:val="en-US"/>
        </w:rPr>
      </w:pPr>
    </w:p>
    <w:p w14:paraId="58B8DA66" w14:textId="77777777" w:rsidR="00560CE4" w:rsidRPr="00560CE4" w:rsidRDefault="00560CE4" w:rsidP="00560CE4">
      <w:pPr>
        <w:rPr>
          <w:b/>
          <w:bCs/>
        </w:rPr>
      </w:pPr>
      <w:r w:rsidRPr="00560CE4">
        <w:rPr>
          <w:b/>
          <w:bCs/>
        </w:rPr>
        <w:t>8. Aplicación en el contexto nicaragüense</w:t>
      </w:r>
    </w:p>
    <w:p w14:paraId="610D4603" w14:textId="77777777" w:rsidR="00EC305D" w:rsidRDefault="00560CE4" w:rsidP="00EC305D">
      <w:pPr>
        <w:jc w:val="left"/>
      </w:pPr>
      <w:r w:rsidRPr="00560CE4">
        <w:t xml:space="preserve">El uso de analítica digital está creciendo en Nicaragua, especialmente en </w:t>
      </w:r>
      <w:proofErr w:type="spellStart"/>
      <w:r w:rsidRPr="00560CE4">
        <w:t>PYMEs</w:t>
      </w:r>
      <w:proofErr w:type="spellEnd"/>
      <w:r w:rsidRPr="00560CE4">
        <w:t xml:space="preserve"> de comercio electrónico, turismo y educación superior.</w:t>
      </w:r>
    </w:p>
    <w:p w14:paraId="469F665A" w14:textId="1FD59DA3" w:rsidR="00560CE4" w:rsidRPr="00560CE4" w:rsidRDefault="00560CE4" w:rsidP="00EC305D">
      <w:pPr>
        <w:jc w:val="left"/>
        <w:rPr>
          <w:lang w:val="en-US"/>
        </w:rPr>
      </w:pPr>
      <w:r w:rsidRPr="00560CE4">
        <w:br/>
      </w:r>
      <w:proofErr w:type="spellStart"/>
      <w:r w:rsidRPr="00560CE4">
        <w:rPr>
          <w:lang w:val="en-US"/>
        </w:rPr>
        <w:t>Ejemplo</w:t>
      </w:r>
      <w:proofErr w:type="spellEnd"/>
      <w:r w:rsidRPr="00560CE4">
        <w:rPr>
          <w:lang w:val="en-US"/>
        </w:rPr>
        <w:t xml:space="preserve"> </w:t>
      </w:r>
      <w:proofErr w:type="spellStart"/>
      <w:r w:rsidRPr="00560CE4">
        <w:rPr>
          <w:lang w:val="en-US"/>
        </w:rPr>
        <w:t>concreto</w:t>
      </w:r>
      <w:proofErr w:type="spellEnd"/>
      <w:r w:rsidRPr="00560CE4">
        <w:rPr>
          <w:lang w:val="en-US"/>
        </w:rPr>
        <w:t>:</w:t>
      </w:r>
    </w:p>
    <w:p w14:paraId="6C2668BA" w14:textId="77777777" w:rsidR="00560CE4" w:rsidRPr="00560CE4" w:rsidRDefault="00560CE4" w:rsidP="00D20F59">
      <w:pPr>
        <w:numPr>
          <w:ilvl w:val="0"/>
          <w:numId w:val="37"/>
        </w:numPr>
      </w:pPr>
      <w:r w:rsidRPr="00560CE4">
        <w:rPr>
          <w:b/>
          <w:bCs/>
        </w:rPr>
        <w:t>Universidad Politécnica de Nicaragua (UPN):</w:t>
      </w:r>
      <w:r w:rsidRPr="00560CE4">
        <w:t xml:space="preserve"> podría aplicar GA4 para analizar qué contenidos de su sitio web generan más inscripciones, identificando qué carrera o facultad atrae mayor tráfico desde redes.</w:t>
      </w:r>
    </w:p>
    <w:p w14:paraId="188CA634" w14:textId="77777777" w:rsidR="00560CE4" w:rsidRPr="00560CE4" w:rsidRDefault="00560CE4" w:rsidP="00D20F59">
      <w:pPr>
        <w:numPr>
          <w:ilvl w:val="0"/>
          <w:numId w:val="37"/>
        </w:numPr>
      </w:pPr>
      <w:r w:rsidRPr="00560CE4">
        <w:rPr>
          <w:b/>
          <w:bCs/>
        </w:rPr>
        <w:t>Empresas turísticas:</w:t>
      </w:r>
      <w:r w:rsidRPr="00560CE4">
        <w:t xml:space="preserve"> miden la tasa de conversión desde publicaciones en redes sociales hacia reservas online.</w:t>
      </w:r>
    </w:p>
    <w:p w14:paraId="66D0CB77" w14:textId="77777777" w:rsidR="00560CE4" w:rsidRPr="00560CE4" w:rsidRDefault="00560CE4" w:rsidP="00D20F59">
      <w:pPr>
        <w:numPr>
          <w:ilvl w:val="0"/>
          <w:numId w:val="37"/>
        </w:numPr>
      </w:pPr>
      <w:r w:rsidRPr="00560CE4">
        <w:rPr>
          <w:b/>
          <w:bCs/>
        </w:rPr>
        <w:t>Emprendimientos tecnológicos:</w:t>
      </w:r>
      <w:r w:rsidRPr="00560CE4">
        <w:t xml:space="preserve"> usan Data Studio para visualizar rendimiento de campañas SEM y SEO locales.</w:t>
      </w:r>
    </w:p>
    <w:p w14:paraId="731A855F" w14:textId="77777777" w:rsidR="00560CE4" w:rsidRPr="00560CE4" w:rsidRDefault="00560CE4" w:rsidP="00560CE4">
      <w:r w:rsidRPr="00560CE4">
        <w:t>Estos casos demuestran cómo la analítica digital puede integrarse en los procesos de mejora continua de las organizaciones nicaragüenses, impulsando decisiones basadas en evidencia, no en suposiciones.</w:t>
      </w:r>
    </w:p>
    <w:p w14:paraId="29D0E714" w14:textId="77777777" w:rsidR="00560CE4" w:rsidRPr="00560CE4" w:rsidRDefault="00560CE4" w:rsidP="00560CE4">
      <w:pPr>
        <w:rPr>
          <w:b/>
          <w:bCs/>
        </w:rPr>
      </w:pPr>
      <w:r w:rsidRPr="00560CE4">
        <w:rPr>
          <w:b/>
          <w:bCs/>
        </w:rPr>
        <w:t>9. Principales desafíos en la analítica digital</w:t>
      </w:r>
    </w:p>
    <w:p w14:paraId="4E3DC0E2" w14:textId="77777777" w:rsidR="00560CE4" w:rsidRPr="00560CE4" w:rsidRDefault="00560CE4" w:rsidP="00D20F59">
      <w:pPr>
        <w:numPr>
          <w:ilvl w:val="0"/>
          <w:numId w:val="38"/>
        </w:numPr>
      </w:pPr>
      <w:r w:rsidRPr="00560CE4">
        <w:rPr>
          <w:b/>
          <w:bCs/>
        </w:rPr>
        <w:t>Exceso de datos (infoxicación):</w:t>
      </w:r>
      <w:r w:rsidRPr="00560CE4">
        <w:t xml:space="preserve"> abundancia de información sin interpretación útil.</w:t>
      </w:r>
    </w:p>
    <w:p w14:paraId="321D770B" w14:textId="77777777" w:rsidR="00560CE4" w:rsidRPr="00560CE4" w:rsidRDefault="00560CE4" w:rsidP="00D20F59">
      <w:pPr>
        <w:numPr>
          <w:ilvl w:val="0"/>
          <w:numId w:val="38"/>
        </w:numPr>
      </w:pPr>
      <w:r w:rsidRPr="00560CE4">
        <w:rPr>
          <w:b/>
          <w:bCs/>
        </w:rPr>
        <w:t>Desconexión entre marketing y objetivos de negocio.</w:t>
      </w:r>
    </w:p>
    <w:p w14:paraId="2F6CABC7" w14:textId="77777777" w:rsidR="00560CE4" w:rsidRPr="00560CE4" w:rsidRDefault="00560CE4" w:rsidP="00D20F59">
      <w:pPr>
        <w:numPr>
          <w:ilvl w:val="0"/>
          <w:numId w:val="38"/>
        </w:numPr>
      </w:pPr>
      <w:r w:rsidRPr="00560CE4">
        <w:rPr>
          <w:b/>
          <w:bCs/>
        </w:rPr>
        <w:t>Errores en la configuración de herramientas analíticas.</w:t>
      </w:r>
    </w:p>
    <w:p w14:paraId="7706AF68" w14:textId="77777777" w:rsidR="00560CE4" w:rsidRPr="00560CE4" w:rsidRDefault="00560CE4" w:rsidP="00D20F59">
      <w:pPr>
        <w:numPr>
          <w:ilvl w:val="0"/>
          <w:numId w:val="38"/>
        </w:numPr>
      </w:pPr>
      <w:r w:rsidRPr="00560CE4">
        <w:rPr>
          <w:b/>
          <w:bCs/>
        </w:rPr>
        <w:t>Falta de competencias técnicas en interpretación de datos.</w:t>
      </w:r>
    </w:p>
    <w:p w14:paraId="568418DF" w14:textId="77777777" w:rsidR="00560CE4" w:rsidRPr="00560CE4" w:rsidRDefault="00560CE4" w:rsidP="00D20F59">
      <w:pPr>
        <w:numPr>
          <w:ilvl w:val="0"/>
          <w:numId w:val="38"/>
        </w:numPr>
      </w:pPr>
      <w:r w:rsidRPr="00560CE4">
        <w:rPr>
          <w:b/>
          <w:bCs/>
        </w:rPr>
        <w:t>Privacidad y cumplimiento normativo (GDPR y leyes locales).</w:t>
      </w:r>
    </w:p>
    <w:p w14:paraId="38BBD83E" w14:textId="5D6CA301" w:rsidR="00560CE4" w:rsidRPr="006E2440" w:rsidRDefault="00560CE4" w:rsidP="00560CE4">
      <w:pPr>
        <w:rPr>
          <w:lang w:val="es-ES"/>
        </w:rPr>
      </w:pPr>
    </w:p>
    <w:p w14:paraId="19638CEE" w14:textId="77777777" w:rsidR="00560CE4" w:rsidRPr="00560CE4" w:rsidRDefault="00560CE4" w:rsidP="00560CE4">
      <w:pPr>
        <w:rPr>
          <w:b/>
          <w:bCs/>
        </w:rPr>
      </w:pPr>
      <w:r w:rsidRPr="00560CE4">
        <w:rPr>
          <w:b/>
          <w:bCs/>
        </w:rPr>
        <w:t>10. Indicadores clave de desempeño (</w:t>
      </w:r>
      <w:proofErr w:type="spellStart"/>
      <w:r w:rsidRPr="00560CE4">
        <w:rPr>
          <w:b/>
          <w:bCs/>
        </w:rPr>
        <w:t>KPIs</w:t>
      </w:r>
      <w:proofErr w:type="spellEnd"/>
      <w:r w:rsidRPr="00560CE4">
        <w:rPr>
          <w:b/>
          <w:bCs/>
        </w:rPr>
        <w:t>) recomendados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191"/>
        <w:gridCol w:w="3621"/>
        <w:gridCol w:w="3026"/>
      </w:tblGrid>
      <w:tr w:rsidR="00560CE4" w:rsidRPr="00560CE4" w14:paraId="0B43139D" w14:textId="77777777" w:rsidTr="002147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B22481A" w14:textId="77777777" w:rsidR="00560CE4" w:rsidRPr="00560CE4" w:rsidRDefault="00560CE4" w:rsidP="00560CE4">
            <w:pPr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560CE4">
              <w:rPr>
                <w:b/>
                <w:bCs/>
                <w:sz w:val="20"/>
                <w:szCs w:val="18"/>
                <w:lang w:val="en-US"/>
              </w:rPr>
              <w:t>Área</w:t>
            </w:r>
            <w:proofErr w:type="spellEnd"/>
          </w:p>
        </w:tc>
        <w:tc>
          <w:tcPr>
            <w:tcW w:w="3621" w:type="dxa"/>
            <w:hideMark/>
          </w:tcPr>
          <w:p w14:paraId="0D34C56C" w14:textId="77777777" w:rsidR="00560CE4" w:rsidRPr="00560CE4" w:rsidRDefault="00560CE4" w:rsidP="00560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560CE4">
              <w:rPr>
                <w:b/>
                <w:bCs/>
                <w:sz w:val="20"/>
                <w:szCs w:val="18"/>
                <w:lang w:val="en-US"/>
              </w:rPr>
              <w:t>KPI</w:t>
            </w:r>
          </w:p>
        </w:tc>
        <w:tc>
          <w:tcPr>
            <w:tcW w:w="3026" w:type="dxa"/>
            <w:hideMark/>
          </w:tcPr>
          <w:p w14:paraId="3C8667A6" w14:textId="77777777" w:rsidR="00560CE4" w:rsidRPr="00560CE4" w:rsidRDefault="00560CE4" w:rsidP="00560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560CE4">
              <w:rPr>
                <w:b/>
                <w:bCs/>
                <w:sz w:val="20"/>
                <w:szCs w:val="18"/>
                <w:lang w:val="en-US"/>
              </w:rPr>
              <w:t>Objetivo</w:t>
            </w:r>
            <w:proofErr w:type="spellEnd"/>
            <w:r w:rsidRPr="00560CE4">
              <w:rPr>
                <w:b/>
                <w:bCs/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560CE4">
              <w:rPr>
                <w:b/>
                <w:bCs/>
                <w:sz w:val="20"/>
                <w:szCs w:val="18"/>
                <w:lang w:val="en-US"/>
              </w:rPr>
              <w:t>asociado</w:t>
            </w:r>
            <w:proofErr w:type="spellEnd"/>
          </w:p>
        </w:tc>
      </w:tr>
      <w:tr w:rsidR="00560CE4" w:rsidRPr="00560CE4" w14:paraId="7632A88F" w14:textId="77777777" w:rsidTr="00214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42C61" w14:textId="77777777" w:rsidR="00560CE4" w:rsidRPr="00560CE4" w:rsidRDefault="00560CE4" w:rsidP="00560CE4">
            <w:pPr>
              <w:rPr>
                <w:sz w:val="20"/>
                <w:szCs w:val="18"/>
                <w:lang w:val="en-US"/>
              </w:rPr>
            </w:pPr>
            <w:r w:rsidRPr="00560CE4">
              <w:rPr>
                <w:b/>
                <w:bCs/>
                <w:sz w:val="20"/>
                <w:szCs w:val="18"/>
                <w:lang w:val="en-US"/>
              </w:rPr>
              <w:t>SEO</w:t>
            </w:r>
          </w:p>
        </w:tc>
        <w:tc>
          <w:tcPr>
            <w:tcW w:w="3621" w:type="dxa"/>
            <w:hideMark/>
          </w:tcPr>
          <w:p w14:paraId="63373D82" w14:textId="77777777" w:rsidR="00560CE4" w:rsidRPr="00560CE4" w:rsidRDefault="00560CE4" w:rsidP="0056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560CE4">
              <w:rPr>
                <w:sz w:val="20"/>
                <w:szCs w:val="18"/>
              </w:rPr>
              <w:t>Posición promedio, clics orgánicos, tasa de CTR orgánico.</w:t>
            </w:r>
          </w:p>
        </w:tc>
        <w:tc>
          <w:tcPr>
            <w:tcW w:w="3026" w:type="dxa"/>
            <w:hideMark/>
          </w:tcPr>
          <w:p w14:paraId="593F8DE0" w14:textId="77777777" w:rsidR="00560CE4" w:rsidRPr="00560CE4" w:rsidRDefault="00560CE4" w:rsidP="0056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proofErr w:type="spellStart"/>
            <w:r w:rsidRPr="00560CE4">
              <w:rPr>
                <w:sz w:val="20"/>
                <w:szCs w:val="18"/>
                <w:lang w:val="en-US"/>
              </w:rPr>
              <w:t>Mejorar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visibilidad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en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buscadores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>.</w:t>
            </w:r>
          </w:p>
        </w:tc>
      </w:tr>
      <w:tr w:rsidR="00560CE4" w:rsidRPr="00560CE4" w14:paraId="4A8F4C00" w14:textId="77777777" w:rsidTr="002147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95C28" w14:textId="77777777" w:rsidR="00560CE4" w:rsidRPr="00560CE4" w:rsidRDefault="00560CE4" w:rsidP="00560CE4">
            <w:pPr>
              <w:rPr>
                <w:sz w:val="20"/>
                <w:szCs w:val="18"/>
                <w:lang w:val="en-US"/>
              </w:rPr>
            </w:pPr>
            <w:r w:rsidRPr="00560CE4">
              <w:rPr>
                <w:b/>
                <w:bCs/>
                <w:sz w:val="20"/>
                <w:szCs w:val="18"/>
                <w:lang w:val="en-US"/>
              </w:rPr>
              <w:t xml:space="preserve">Redes </w:t>
            </w:r>
            <w:proofErr w:type="spellStart"/>
            <w:r w:rsidRPr="00560CE4">
              <w:rPr>
                <w:b/>
                <w:bCs/>
                <w:sz w:val="20"/>
                <w:szCs w:val="18"/>
                <w:lang w:val="en-US"/>
              </w:rPr>
              <w:t>sociales</w:t>
            </w:r>
            <w:proofErr w:type="spellEnd"/>
          </w:p>
        </w:tc>
        <w:tc>
          <w:tcPr>
            <w:tcW w:w="3621" w:type="dxa"/>
            <w:hideMark/>
          </w:tcPr>
          <w:p w14:paraId="1AD114B8" w14:textId="77777777" w:rsidR="00560CE4" w:rsidRPr="00560CE4" w:rsidRDefault="00560CE4" w:rsidP="00560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560CE4">
              <w:rPr>
                <w:sz w:val="20"/>
                <w:szCs w:val="18"/>
                <w:lang w:val="en-US"/>
              </w:rPr>
              <w:t xml:space="preserve">Engagement rate, 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alcance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 xml:space="preserve">, leads 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generados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>.</w:t>
            </w:r>
          </w:p>
        </w:tc>
        <w:tc>
          <w:tcPr>
            <w:tcW w:w="3026" w:type="dxa"/>
            <w:hideMark/>
          </w:tcPr>
          <w:p w14:paraId="6214946F" w14:textId="77777777" w:rsidR="00560CE4" w:rsidRPr="00560CE4" w:rsidRDefault="00560CE4" w:rsidP="00560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proofErr w:type="spellStart"/>
            <w:r w:rsidRPr="00560CE4">
              <w:rPr>
                <w:sz w:val="20"/>
                <w:szCs w:val="18"/>
                <w:lang w:val="en-US"/>
              </w:rPr>
              <w:t>Evaluar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efectividad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 xml:space="preserve"> del 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contenido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>.</w:t>
            </w:r>
          </w:p>
        </w:tc>
      </w:tr>
      <w:tr w:rsidR="00560CE4" w:rsidRPr="00560CE4" w14:paraId="43A06329" w14:textId="77777777" w:rsidTr="00214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3887E" w14:textId="77777777" w:rsidR="00560CE4" w:rsidRPr="00560CE4" w:rsidRDefault="00560CE4" w:rsidP="00560CE4">
            <w:pPr>
              <w:rPr>
                <w:sz w:val="20"/>
                <w:szCs w:val="18"/>
                <w:lang w:val="en-US"/>
              </w:rPr>
            </w:pPr>
            <w:r w:rsidRPr="00560CE4">
              <w:rPr>
                <w:b/>
                <w:bCs/>
                <w:sz w:val="20"/>
                <w:szCs w:val="18"/>
                <w:lang w:val="en-US"/>
              </w:rPr>
              <w:t>Email marketing</w:t>
            </w:r>
          </w:p>
        </w:tc>
        <w:tc>
          <w:tcPr>
            <w:tcW w:w="3621" w:type="dxa"/>
            <w:hideMark/>
          </w:tcPr>
          <w:p w14:paraId="63784A93" w14:textId="77777777" w:rsidR="00560CE4" w:rsidRPr="00560CE4" w:rsidRDefault="00560CE4" w:rsidP="0056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560CE4">
              <w:rPr>
                <w:sz w:val="20"/>
                <w:szCs w:val="18"/>
              </w:rPr>
              <w:t>Tasa de apertura, clics, conversiones.</w:t>
            </w:r>
          </w:p>
        </w:tc>
        <w:tc>
          <w:tcPr>
            <w:tcW w:w="3026" w:type="dxa"/>
            <w:hideMark/>
          </w:tcPr>
          <w:p w14:paraId="18D1CC89" w14:textId="77777777" w:rsidR="00560CE4" w:rsidRPr="00560CE4" w:rsidRDefault="00560CE4" w:rsidP="0056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proofErr w:type="spellStart"/>
            <w:r w:rsidRPr="00560CE4">
              <w:rPr>
                <w:sz w:val="20"/>
                <w:szCs w:val="18"/>
                <w:lang w:val="en-US"/>
              </w:rPr>
              <w:t>Nutrir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 xml:space="preserve"> y 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convertir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 xml:space="preserve"> leads.</w:t>
            </w:r>
          </w:p>
        </w:tc>
      </w:tr>
      <w:tr w:rsidR="00560CE4" w:rsidRPr="00560CE4" w14:paraId="669BA5CD" w14:textId="77777777" w:rsidTr="002147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8E8FE" w14:textId="77777777" w:rsidR="00560CE4" w:rsidRPr="00560CE4" w:rsidRDefault="00560CE4" w:rsidP="00560CE4">
            <w:pPr>
              <w:rPr>
                <w:sz w:val="20"/>
                <w:szCs w:val="18"/>
                <w:lang w:val="en-US"/>
              </w:rPr>
            </w:pPr>
            <w:r w:rsidRPr="00560CE4">
              <w:rPr>
                <w:b/>
                <w:bCs/>
                <w:sz w:val="20"/>
                <w:szCs w:val="18"/>
                <w:lang w:val="en-US"/>
              </w:rPr>
              <w:t>Publicidad digital (SEM)</w:t>
            </w:r>
          </w:p>
        </w:tc>
        <w:tc>
          <w:tcPr>
            <w:tcW w:w="3621" w:type="dxa"/>
            <w:hideMark/>
          </w:tcPr>
          <w:p w14:paraId="1FDF54F5" w14:textId="77777777" w:rsidR="00560CE4" w:rsidRPr="00560CE4" w:rsidRDefault="00560CE4" w:rsidP="00560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560CE4">
              <w:rPr>
                <w:sz w:val="20"/>
                <w:szCs w:val="18"/>
                <w:lang w:val="en-US"/>
              </w:rPr>
              <w:t>CTR, CPA, ROAS (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Retorno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sobre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 xml:space="preserve"> Ad Spend).</w:t>
            </w:r>
          </w:p>
        </w:tc>
        <w:tc>
          <w:tcPr>
            <w:tcW w:w="3026" w:type="dxa"/>
            <w:hideMark/>
          </w:tcPr>
          <w:p w14:paraId="55CAF812" w14:textId="77777777" w:rsidR="00560CE4" w:rsidRPr="00560CE4" w:rsidRDefault="00560CE4" w:rsidP="00560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proofErr w:type="spellStart"/>
            <w:r w:rsidRPr="00560CE4">
              <w:rPr>
                <w:sz w:val="20"/>
                <w:szCs w:val="18"/>
                <w:lang w:val="en-US"/>
              </w:rPr>
              <w:t>Optimizar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inversión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publicitaria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>.</w:t>
            </w:r>
          </w:p>
        </w:tc>
      </w:tr>
      <w:tr w:rsidR="00560CE4" w:rsidRPr="00560CE4" w14:paraId="571884E6" w14:textId="77777777" w:rsidTr="00214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48C73" w14:textId="77777777" w:rsidR="00560CE4" w:rsidRPr="00560CE4" w:rsidRDefault="00560CE4" w:rsidP="00560CE4">
            <w:pPr>
              <w:rPr>
                <w:sz w:val="20"/>
                <w:szCs w:val="18"/>
                <w:lang w:val="en-US"/>
              </w:rPr>
            </w:pPr>
            <w:r w:rsidRPr="00560CE4">
              <w:rPr>
                <w:b/>
                <w:bCs/>
                <w:sz w:val="20"/>
                <w:szCs w:val="18"/>
                <w:lang w:val="en-US"/>
              </w:rPr>
              <w:t xml:space="preserve">Ventas </w:t>
            </w:r>
            <w:proofErr w:type="spellStart"/>
            <w:r w:rsidRPr="00560CE4">
              <w:rPr>
                <w:b/>
                <w:bCs/>
                <w:sz w:val="20"/>
                <w:szCs w:val="18"/>
                <w:lang w:val="en-US"/>
              </w:rPr>
              <w:t>digitales</w:t>
            </w:r>
            <w:proofErr w:type="spellEnd"/>
          </w:p>
        </w:tc>
        <w:tc>
          <w:tcPr>
            <w:tcW w:w="3621" w:type="dxa"/>
            <w:hideMark/>
          </w:tcPr>
          <w:p w14:paraId="06FD15F6" w14:textId="77777777" w:rsidR="00560CE4" w:rsidRPr="00560CE4" w:rsidRDefault="00560CE4" w:rsidP="0056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proofErr w:type="spellStart"/>
            <w:r w:rsidRPr="00560CE4">
              <w:rPr>
                <w:sz w:val="20"/>
                <w:szCs w:val="18"/>
                <w:lang w:val="en-US"/>
              </w:rPr>
              <w:t>Conversión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>, LTV, CAC.</w:t>
            </w:r>
          </w:p>
        </w:tc>
        <w:tc>
          <w:tcPr>
            <w:tcW w:w="3026" w:type="dxa"/>
            <w:hideMark/>
          </w:tcPr>
          <w:p w14:paraId="36402D59" w14:textId="77777777" w:rsidR="00560CE4" w:rsidRPr="00560CE4" w:rsidRDefault="00560CE4" w:rsidP="0056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proofErr w:type="spellStart"/>
            <w:r w:rsidRPr="00560CE4">
              <w:rPr>
                <w:sz w:val="20"/>
                <w:szCs w:val="18"/>
                <w:lang w:val="en-US"/>
              </w:rPr>
              <w:t>Evaluar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rentabilidad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 xml:space="preserve"> del </w:t>
            </w:r>
            <w:proofErr w:type="spellStart"/>
            <w:r w:rsidRPr="00560CE4">
              <w:rPr>
                <w:sz w:val="20"/>
                <w:szCs w:val="18"/>
                <w:lang w:val="en-US"/>
              </w:rPr>
              <w:t>negocio</w:t>
            </w:r>
            <w:proofErr w:type="spellEnd"/>
            <w:r w:rsidRPr="00560CE4">
              <w:rPr>
                <w:sz w:val="20"/>
                <w:szCs w:val="18"/>
                <w:lang w:val="en-US"/>
              </w:rPr>
              <w:t>.</w:t>
            </w:r>
          </w:p>
        </w:tc>
      </w:tr>
    </w:tbl>
    <w:p w14:paraId="6B69BBF5" w14:textId="77777777" w:rsidR="00445818" w:rsidRDefault="00445818" w:rsidP="00445818">
      <w:pPr>
        <w:rPr>
          <w:lang w:val="es-ES"/>
        </w:rPr>
      </w:pPr>
    </w:p>
    <w:p w14:paraId="472A7362" w14:textId="77777777" w:rsidR="00445818" w:rsidRDefault="00445818" w:rsidP="00445818">
      <w:pPr>
        <w:rPr>
          <w:lang w:val="es-ES"/>
        </w:rPr>
      </w:pPr>
    </w:p>
    <w:p w14:paraId="1E7EE71F" w14:textId="77777777" w:rsidR="002147C0" w:rsidRDefault="002147C0" w:rsidP="00445818">
      <w:pPr>
        <w:rPr>
          <w:lang w:val="es-ES"/>
        </w:rPr>
      </w:pPr>
    </w:p>
    <w:p w14:paraId="7FDF6DE1" w14:textId="77777777" w:rsidR="002147C0" w:rsidRDefault="002147C0" w:rsidP="00445818">
      <w:pPr>
        <w:rPr>
          <w:lang w:val="es-ES"/>
        </w:rPr>
      </w:pPr>
    </w:p>
    <w:p w14:paraId="162ACB75" w14:textId="77777777" w:rsidR="002147C0" w:rsidRDefault="002147C0" w:rsidP="00445818">
      <w:pPr>
        <w:rPr>
          <w:lang w:val="es-ES"/>
        </w:rPr>
      </w:pPr>
    </w:p>
    <w:p w14:paraId="67F20F23" w14:textId="77777777" w:rsidR="002147C0" w:rsidRDefault="002147C0" w:rsidP="00445818">
      <w:pPr>
        <w:rPr>
          <w:lang w:val="es-ES"/>
        </w:rPr>
      </w:pPr>
    </w:p>
    <w:p w14:paraId="24F53D49" w14:textId="77777777" w:rsidR="002147C0" w:rsidRDefault="002147C0" w:rsidP="00445818">
      <w:pPr>
        <w:rPr>
          <w:lang w:val="es-ES"/>
        </w:rPr>
      </w:pPr>
    </w:p>
    <w:p w14:paraId="0F486DFF" w14:textId="77777777" w:rsidR="002147C0" w:rsidRDefault="002147C0" w:rsidP="00445818">
      <w:pPr>
        <w:rPr>
          <w:lang w:val="es-ES"/>
        </w:rPr>
      </w:pPr>
    </w:p>
    <w:p w14:paraId="55EAC97C" w14:textId="77777777" w:rsidR="002147C0" w:rsidRPr="00445818" w:rsidRDefault="002147C0" w:rsidP="00445818">
      <w:pPr>
        <w:rPr>
          <w:lang w:val="es-ES"/>
        </w:rPr>
      </w:pPr>
    </w:p>
    <w:p w14:paraId="6840C364" w14:textId="4A507C59" w:rsidR="0043415E" w:rsidRDefault="0043415E" w:rsidP="0043415E">
      <w:pPr>
        <w:pStyle w:val="Ttulo2"/>
        <w:rPr>
          <w:lang w:val="es-ES"/>
        </w:rPr>
      </w:pPr>
      <w:bookmarkStart w:id="23" w:name="_Toc212232982"/>
      <w:r>
        <w:rPr>
          <w:lang w:val="es-ES"/>
        </w:rPr>
        <w:t>Proyecto de fin de curso: Presentación del Plan de negocios.</w:t>
      </w:r>
      <w:bookmarkEnd w:id="23"/>
    </w:p>
    <w:p w14:paraId="3D71896B" w14:textId="77777777" w:rsidR="00445818" w:rsidRDefault="00445818" w:rsidP="00445818">
      <w:pPr>
        <w:rPr>
          <w:lang w:val="es-ES"/>
        </w:rPr>
      </w:pPr>
    </w:p>
    <w:p w14:paraId="72AC8E5A" w14:textId="77777777" w:rsidR="003A4B4C" w:rsidRPr="003A4B4C" w:rsidRDefault="003A4B4C" w:rsidP="003A4B4C">
      <w:pPr>
        <w:rPr>
          <w:b/>
          <w:bCs/>
        </w:rPr>
      </w:pPr>
      <w:r w:rsidRPr="003A4B4C">
        <w:rPr>
          <w:b/>
          <w:bCs/>
        </w:rPr>
        <w:t>1. Introducción</w:t>
      </w:r>
    </w:p>
    <w:p w14:paraId="60DE08EE" w14:textId="77777777" w:rsidR="003A4B4C" w:rsidRDefault="003A4B4C" w:rsidP="003A4B4C">
      <w:r w:rsidRPr="003A4B4C">
        <w:t xml:space="preserve">En la economía digital contemporánea, </w:t>
      </w:r>
      <w:r w:rsidRPr="003A4B4C">
        <w:rPr>
          <w:b/>
          <w:bCs/>
        </w:rPr>
        <w:t>retener a un cliente es más rentable que adquirir uno nuevo</w:t>
      </w:r>
      <w:r w:rsidRPr="003A4B4C">
        <w:t xml:space="preserve">. Según </w:t>
      </w:r>
      <w:proofErr w:type="spellStart"/>
      <w:r w:rsidRPr="003A4B4C">
        <w:t>Reichheld</w:t>
      </w:r>
      <w:proofErr w:type="spellEnd"/>
      <w:r w:rsidRPr="003A4B4C">
        <w:t xml:space="preserve"> y </w:t>
      </w:r>
      <w:proofErr w:type="spellStart"/>
      <w:r w:rsidRPr="003A4B4C">
        <w:t>Sasser</w:t>
      </w:r>
      <w:proofErr w:type="spellEnd"/>
      <w:r w:rsidRPr="003A4B4C">
        <w:t xml:space="preserve"> (1990), aumentar la retención de clientes en apenas un 5 % puede elevar los beneficios entre un 25 % y un 95 %. En el entorno actual, donde los consumidores están expuestos a miles de estímulos y alternativas, la </w:t>
      </w:r>
      <w:r w:rsidRPr="003A4B4C">
        <w:rPr>
          <w:b/>
          <w:bCs/>
        </w:rPr>
        <w:t>fidelización digital</w:t>
      </w:r>
      <w:r w:rsidRPr="003A4B4C">
        <w:t xml:space="preserve"> se ha convertido en una ventaja competitiva esencial.</w:t>
      </w:r>
    </w:p>
    <w:p w14:paraId="7F402F96" w14:textId="77777777" w:rsidR="003A4B4C" w:rsidRPr="003A4B4C" w:rsidRDefault="003A4B4C" w:rsidP="003A4B4C"/>
    <w:p w14:paraId="41098494" w14:textId="77777777" w:rsidR="003A4B4C" w:rsidRDefault="003A4B4C" w:rsidP="003A4B4C">
      <w:r w:rsidRPr="003A4B4C">
        <w:t xml:space="preserve">La fidelización digital combina estrategias de marketing relacional, analítica de comportamiento y automatización tecnológica para </w:t>
      </w:r>
      <w:r w:rsidRPr="003A4B4C">
        <w:rPr>
          <w:b/>
          <w:bCs/>
        </w:rPr>
        <w:t>crear vínculos duraderos y significativos</w:t>
      </w:r>
      <w:r w:rsidRPr="003A4B4C">
        <w:t xml:space="preserve"> entre la marca y el cliente.</w:t>
      </w:r>
    </w:p>
    <w:p w14:paraId="19CE4583" w14:textId="77777777" w:rsidR="003A4B4C" w:rsidRPr="003A4B4C" w:rsidRDefault="003A4B4C" w:rsidP="003A4B4C"/>
    <w:p w14:paraId="252FEDBF" w14:textId="77777777" w:rsidR="003A4B4C" w:rsidRDefault="003A4B4C" w:rsidP="003A4B4C">
      <w:r w:rsidRPr="003A4B4C">
        <w:t xml:space="preserve">Kotler, </w:t>
      </w:r>
      <w:proofErr w:type="spellStart"/>
      <w:r w:rsidRPr="003A4B4C">
        <w:t>Kartajaya</w:t>
      </w:r>
      <w:proofErr w:type="spellEnd"/>
      <w:r w:rsidRPr="003A4B4C">
        <w:t xml:space="preserve"> y </w:t>
      </w:r>
      <w:proofErr w:type="spellStart"/>
      <w:r w:rsidRPr="003A4B4C">
        <w:t>Setiawan</w:t>
      </w:r>
      <w:proofErr w:type="spellEnd"/>
      <w:r w:rsidRPr="003A4B4C">
        <w:t xml:space="preserve"> (2021) señalan que el marketing moderno —en su versión </w:t>
      </w:r>
      <w:r w:rsidRPr="003A4B4C">
        <w:rPr>
          <w:i/>
          <w:iCs/>
        </w:rPr>
        <w:t>Marketing 5.0</w:t>
      </w:r>
      <w:r w:rsidRPr="003A4B4C">
        <w:t>— se centra en “usar la tecnología para servir a la humanidad”, lo que implica personalizar la relación con cada cliente, anticipar sus necesidades y ofrecer experiencias coherentes en todos los canales digitales.</w:t>
      </w:r>
    </w:p>
    <w:p w14:paraId="4BBB700B" w14:textId="77777777" w:rsidR="003A4B4C" w:rsidRPr="003A4B4C" w:rsidRDefault="003A4B4C" w:rsidP="003A4B4C"/>
    <w:p w14:paraId="040502CE" w14:textId="14ECEEFC" w:rsidR="003A4B4C" w:rsidRPr="006E2440" w:rsidRDefault="003A4B4C" w:rsidP="003A4B4C">
      <w:pPr>
        <w:rPr>
          <w:lang w:val="es-ES"/>
        </w:rPr>
      </w:pPr>
      <w:r w:rsidRPr="003A4B4C">
        <w:t xml:space="preserve">En resumen: atraer es importante, pero </w:t>
      </w:r>
      <w:r w:rsidRPr="003A4B4C">
        <w:rPr>
          <w:b/>
          <w:bCs/>
        </w:rPr>
        <w:t>conservar y deleitar</w:t>
      </w:r>
      <w:r w:rsidRPr="003A4B4C">
        <w:t xml:space="preserve"> es lo que garantiza la sostenibilidad del negocio.</w:t>
      </w:r>
    </w:p>
    <w:p w14:paraId="67B27ADD" w14:textId="77777777" w:rsidR="00B63AF8" w:rsidRPr="006E2440" w:rsidRDefault="00B63AF8" w:rsidP="003A4B4C">
      <w:pPr>
        <w:rPr>
          <w:lang w:val="es-ES"/>
        </w:rPr>
      </w:pPr>
    </w:p>
    <w:p w14:paraId="06F5CF31" w14:textId="77777777" w:rsidR="00B63AF8" w:rsidRPr="006E2440" w:rsidRDefault="00B63AF8" w:rsidP="003A4B4C">
      <w:pPr>
        <w:rPr>
          <w:lang w:val="es-ES"/>
        </w:rPr>
      </w:pPr>
    </w:p>
    <w:p w14:paraId="4CFC39A7" w14:textId="77777777" w:rsidR="00B63AF8" w:rsidRPr="006E2440" w:rsidRDefault="00B63AF8" w:rsidP="003A4B4C">
      <w:pPr>
        <w:rPr>
          <w:lang w:val="es-ES"/>
        </w:rPr>
      </w:pPr>
    </w:p>
    <w:p w14:paraId="49094DD3" w14:textId="77777777" w:rsidR="00B63AF8" w:rsidRPr="006E2440" w:rsidRDefault="00B63AF8" w:rsidP="003A4B4C">
      <w:pPr>
        <w:rPr>
          <w:lang w:val="es-ES"/>
        </w:rPr>
      </w:pPr>
    </w:p>
    <w:p w14:paraId="3F3D806E" w14:textId="77777777" w:rsidR="00B63AF8" w:rsidRPr="006E2440" w:rsidRDefault="00B63AF8" w:rsidP="003A4B4C">
      <w:pPr>
        <w:rPr>
          <w:lang w:val="es-ES"/>
        </w:rPr>
      </w:pPr>
    </w:p>
    <w:p w14:paraId="5C1BA396" w14:textId="77777777" w:rsidR="00B63AF8" w:rsidRPr="006E2440" w:rsidRDefault="00B63AF8" w:rsidP="003A4B4C">
      <w:pPr>
        <w:rPr>
          <w:lang w:val="es-ES"/>
        </w:rPr>
      </w:pPr>
    </w:p>
    <w:p w14:paraId="0D1D5A49" w14:textId="77777777" w:rsidR="00B63AF8" w:rsidRPr="006E2440" w:rsidRDefault="00B63AF8" w:rsidP="003A4B4C">
      <w:pPr>
        <w:rPr>
          <w:lang w:val="es-ES"/>
        </w:rPr>
      </w:pPr>
    </w:p>
    <w:p w14:paraId="125F0A7A" w14:textId="01AF026D" w:rsidR="00B63AF8" w:rsidRDefault="003A4B4C" w:rsidP="003A4B4C">
      <w:pPr>
        <w:rPr>
          <w:b/>
          <w:bCs/>
        </w:rPr>
      </w:pPr>
      <w:r w:rsidRPr="003A4B4C">
        <w:rPr>
          <w:b/>
          <w:bCs/>
        </w:rPr>
        <w:t>2. Conceptos fundamentales</w:t>
      </w:r>
    </w:p>
    <w:p w14:paraId="1B6D4FC2" w14:textId="77777777" w:rsidR="00B63AF8" w:rsidRDefault="003A4B4C" w:rsidP="00B63AF8">
      <w:r w:rsidRPr="003A4B4C">
        <w:rPr>
          <w:b/>
          <w:bCs/>
        </w:rPr>
        <w:t>Fidelización digital:</w:t>
      </w:r>
      <w:r w:rsidRPr="003A4B4C">
        <w:t xml:space="preserve"> conjunto de estrategias destinadas a mantener al cliente satisfecho, comprometido y repetitivo en sus interacciones con la marca a través de medios digitales.</w:t>
      </w:r>
    </w:p>
    <w:p w14:paraId="07B57D77" w14:textId="77777777" w:rsidR="00F132FB" w:rsidRDefault="00F132FB" w:rsidP="00B63AF8"/>
    <w:p w14:paraId="496071FA" w14:textId="649E1C9E" w:rsidR="003A4B4C" w:rsidRDefault="003A4B4C" w:rsidP="00B63AF8">
      <w:r w:rsidRPr="003A4B4C">
        <w:rPr>
          <w:b/>
          <w:bCs/>
        </w:rPr>
        <w:t>Retención:</w:t>
      </w:r>
      <w:r w:rsidRPr="003A4B4C">
        <w:t xml:space="preserve"> capacidad de una empresa para mantener a sus clientes activos durante un periodo determinado, evitando el abandono (</w:t>
      </w:r>
      <w:proofErr w:type="spellStart"/>
      <w:r w:rsidRPr="003A4B4C">
        <w:rPr>
          <w:i/>
          <w:iCs/>
        </w:rPr>
        <w:t>churn</w:t>
      </w:r>
      <w:proofErr w:type="spellEnd"/>
      <w:r w:rsidRPr="003A4B4C">
        <w:t>).</w:t>
      </w:r>
    </w:p>
    <w:p w14:paraId="5C657BEB" w14:textId="77777777" w:rsidR="00B63AF8" w:rsidRPr="003A4B4C" w:rsidRDefault="00B63AF8" w:rsidP="00B63AF8">
      <w:pPr>
        <w:jc w:val="left"/>
      </w:pPr>
    </w:p>
    <w:p w14:paraId="14015DD0" w14:textId="77777777" w:rsidR="003A4B4C" w:rsidRPr="003A4B4C" w:rsidRDefault="003A4B4C" w:rsidP="003A4B4C">
      <w:pPr>
        <w:rPr>
          <w:lang w:val="en-US"/>
        </w:rPr>
      </w:pPr>
      <w:r w:rsidRPr="003A4B4C">
        <w:rPr>
          <w:lang w:val="en-US"/>
        </w:rPr>
        <w:t xml:space="preserve">Ambos </w:t>
      </w:r>
      <w:proofErr w:type="spellStart"/>
      <w:r w:rsidRPr="003A4B4C">
        <w:rPr>
          <w:lang w:val="en-US"/>
        </w:rPr>
        <w:t>conceptos</w:t>
      </w:r>
      <w:proofErr w:type="spellEnd"/>
      <w:r w:rsidRPr="003A4B4C">
        <w:rPr>
          <w:lang w:val="en-US"/>
        </w:rPr>
        <w:t xml:space="preserve"> se </w:t>
      </w:r>
      <w:proofErr w:type="spellStart"/>
      <w:r w:rsidRPr="003A4B4C">
        <w:rPr>
          <w:lang w:val="en-US"/>
        </w:rPr>
        <w:t>complementan</w:t>
      </w:r>
      <w:proofErr w:type="spellEnd"/>
      <w:r w:rsidRPr="003A4B4C">
        <w:rPr>
          <w:lang w:val="en-US"/>
        </w:rPr>
        <w:t>:</w:t>
      </w:r>
    </w:p>
    <w:p w14:paraId="1378ADD0" w14:textId="77777777" w:rsidR="003A4B4C" w:rsidRPr="003A4B4C" w:rsidRDefault="003A4B4C" w:rsidP="00D20F59">
      <w:pPr>
        <w:numPr>
          <w:ilvl w:val="0"/>
          <w:numId w:val="39"/>
        </w:numPr>
      </w:pPr>
      <w:r w:rsidRPr="003A4B4C">
        <w:rPr>
          <w:b/>
          <w:bCs/>
        </w:rPr>
        <w:t>Fidelizar</w:t>
      </w:r>
      <w:r w:rsidRPr="003A4B4C">
        <w:t xml:space="preserve"> busca cultivar la relación.</w:t>
      </w:r>
    </w:p>
    <w:p w14:paraId="17B0AF59" w14:textId="77777777" w:rsidR="003A4B4C" w:rsidRPr="003A4B4C" w:rsidRDefault="003A4B4C" w:rsidP="00D20F59">
      <w:pPr>
        <w:numPr>
          <w:ilvl w:val="0"/>
          <w:numId w:val="39"/>
        </w:numPr>
      </w:pPr>
      <w:r w:rsidRPr="003A4B4C">
        <w:rPr>
          <w:b/>
          <w:bCs/>
        </w:rPr>
        <w:t>Retener</w:t>
      </w:r>
      <w:r w:rsidRPr="003A4B4C">
        <w:t xml:space="preserve"> busca evitar la pérdida.</w:t>
      </w:r>
    </w:p>
    <w:p w14:paraId="4D3CE726" w14:textId="77777777" w:rsidR="00F132FB" w:rsidRDefault="00F132FB" w:rsidP="003A4B4C"/>
    <w:p w14:paraId="71027368" w14:textId="0B7C3B27" w:rsidR="003A4B4C" w:rsidRPr="006E2440" w:rsidRDefault="003A4B4C" w:rsidP="003A4B4C">
      <w:pPr>
        <w:rPr>
          <w:lang w:val="es-ES"/>
        </w:rPr>
      </w:pPr>
      <w:r w:rsidRPr="003A4B4C">
        <w:t xml:space="preserve">En términos pedagógicos, la fidelización digital es un </w:t>
      </w:r>
      <w:r w:rsidRPr="003A4B4C">
        <w:rPr>
          <w:b/>
          <w:bCs/>
        </w:rPr>
        <w:t>laboratorio perfecto para aplicar principios de ingeniería de procesos, análisis de datos y psicología del consumidor</w:t>
      </w:r>
      <w:r w:rsidRPr="003A4B4C">
        <w:t>.</w:t>
      </w:r>
    </w:p>
    <w:p w14:paraId="7443EA99" w14:textId="77777777" w:rsidR="00BE12FC" w:rsidRPr="006E2440" w:rsidRDefault="00BE12FC" w:rsidP="003A4B4C">
      <w:pPr>
        <w:rPr>
          <w:lang w:val="es-ES"/>
        </w:rPr>
      </w:pPr>
    </w:p>
    <w:p w14:paraId="06124C5A" w14:textId="77777777" w:rsidR="003A4B4C" w:rsidRPr="003A4B4C" w:rsidRDefault="003A4B4C" w:rsidP="003A4B4C">
      <w:pPr>
        <w:rPr>
          <w:b/>
          <w:bCs/>
        </w:rPr>
      </w:pPr>
      <w:r w:rsidRPr="003A4B4C">
        <w:rPr>
          <w:b/>
          <w:bCs/>
        </w:rPr>
        <w:t>3. Importancia estratégica</w:t>
      </w:r>
    </w:p>
    <w:p w14:paraId="0707DE02" w14:textId="77777777" w:rsidR="003A4B4C" w:rsidRPr="003A4B4C" w:rsidRDefault="003A4B4C" w:rsidP="003A4B4C">
      <w:r w:rsidRPr="003A4B4C">
        <w:t>Los beneficios de la fidelización digital son múltiples:</w:t>
      </w:r>
    </w:p>
    <w:p w14:paraId="53DCA6E0" w14:textId="77777777" w:rsidR="003A4B4C" w:rsidRPr="003A4B4C" w:rsidRDefault="003A4B4C" w:rsidP="00D20F59">
      <w:pPr>
        <w:numPr>
          <w:ilvl w:val="0"/>
          <w:numId w:val="40"/>
        </w:numPr>
      </w:pPr>
      <w:r w:rsidRPr="003A4B4C">
        <w:rPr>
          <w:b/>
          <w:bCs/>
        </w:rPr>
        <w:t>Reducción de costos de adquisición (CAC):</w:t>
      </w:r>
      <w:r w:rsidRPr="003A4B4C">
        <w:t xml:space="preserve"> retener es hasta 7 veces más barato que captar nuevos clientes (Kotler &amp; Keller, 2016).</w:t>
      </w:r>
    </w:p>
    <w:p w14:paraId="52FAC966" w14:textId="77777777" w:rsidR="003A4B4C" w:rsidRPr="003A4B4C" w:rsidRDefault="003A4B4C" w:rsidP="00D20F59">
      <w:pPr>
        <w:numPr>
          <w:ilvl w:val="0"/>
          <w:numId w:val="40"/>
        </w:numPr>
      </w:pPr>
      <w:r w:rsidRPr="003A4B4C">
        <w:rPr>
          <w:b/>
          <w:bCs/>
        </w:rPr>
        <w:t>Incremento del valor de vida del cliente (LTV):</w:t>
      </w:r>
      <w:r w:rsidRPr="003A4B4C">
        <w:t xml:space="preserve"> clientes fieles compran más y recomiendan la marca.</w:t>
      </w:r>
    </w:p>
    <w:p w14:paraId="7A0D28B7" w14:textId="77777777" w:rsidR="003A4B4C" w:rsidRPr="003A4B4C" w:rsidRDefault="003A4B4C" w:rsidP="00D20F59">
      <w:pPr>
        <w:numPr>
          <w:ilvl w:val="0"/>
          <w:numId w:val="40"/>
        </w:numPr>
      </w:pPr>
      <w:r w:rsidRPr="003A4B4C">
        <w:rPr>
          <w:b/>
          <w:bCs/>
        </w:rPr>
        <w:t>Generación de embajadores digitales:</w:t>
      </w:r>
      <w:r w:rsidRPr="003A4B4C">
        <w:t xml:space="preserve"> los clientes satisfechos se convierten en promotores espontáneos (</w:t>
      </w:r>
      <w:proofErr w:type="spellStart"/>
      <w:r w:rsidRPr="003A4B4C">
        <w:rPr>
          <w:i/>
          <w:iCs/>
        </w:rPr>
        <w:t>word</w:t>
      </w:r>
      <w:proofErr w:type="spellEnd"/>
      <w:r w:rsidRPr="003A4B4C">
        <w:rPr>
          <w:i/>
          <w:iCs/>
        </w:rPr>
        <w:t xml:space="preserve"> </w:t>
      </w:r>
      <w:proofErr w:type="spellStart"/>
      <w:r w:rsidRPr="003A4B4C">
        <w:rPr>
          <w:i/>
          <w:iCs/>
        </w:rPr>
        <w:t>of</w:t>
      </w:r>
      <w:proofErr w:type="spellEnd"/>
      <w:r w:rsidRPr="003A4B4C">
        <w:rPr>
          <w:i/>
          <w:iCs/>
        </w:rPr>
        <w:t xml:space="preserve"> </w:t>
      </w:r>
      <w:proofErr w:type="spellStart"/>
      <w:r w:rsidRPr="003A4B4C">
        <w:rPr>
          <w:i/>
          <w:iCs/>
        </w:rPr>
        <w:t>mouth</w:t>
      </w:r>
      <w:proofErr w:type="spellEnd"/>
      <w:r w:rsidRPr="003A4B4C">
        <w:t xml:space="preserve"> digital).</w:t>
      </w:r>
    </w:p>
    <w:p w14:paraId="65DFEC70" w14:textId="77777777" w:rsidR="003A4B4C" w:rsidRPr="003A4B4C" w:rsidRDefault="003A4B4C" w:rsidP="00D20F59">
      <w:pPr>
        <w:numPr>
          <w:ilvl w:val="0"/>
          <w:numId w:val="40"/>
        </w:numPr>
      </w:pPr>
      <w:r w:rsidRPr="003A4B4C">
        <w:rPr>
          <w:b/>
          <w:bCs/>
        </w:rPr>
        <w:t>Resiliencia competitiva:</w:t>
      </w:r>
      <w:r w:rsidRPr="003A4B4C">
        <w:t xml:space="preserve"> ante crisis o saturación de mercado, las marcas con comunidades leales mantienen estabilidad.</w:t>
      </w:r>
    </w:p>
    <w:p w14:paraId="509D16A1" w14:textId="77777777" w:rsidR="00BE12FC" w:rsidRDefault="00BE12FC" w:rsidP="003A4B4C"/>
    <w:p w14:paraId="5A7E7D8C" w14:textId="6C8BF75A" w:rsidR="003A4B4C" w:rsidRPr="003A4B4C" w:rsidRDefault="003A4B4C" w:rsidP="003A4B4C">
      <w:r w:rsidRPr="003A4B4C">
        <w:t xml:space="preserve">En el contexto nicaragüense, donde predominan las </w:t>
      </w:r>
      <w:proofErr w:type="spellStart"/>
      <w:r w:rsidRPr="003A4B4C">
        <w:t>PYMEs</w:t>
      </w:r>
      <w:proofErr w:type="spellEnd"/>
      <w:r w:rsidRPr="003A4B4C">
        <w:t xml:space="preserve"> y los negocios relacionales, las estrategias de fidelización digital permiten </w:t>
      </w:r>
      <w:r w:rsidRPr="003A4B4C">
        <w:rPr>
          <w:b/>
          <w:bCs/>
        </w:rPr>
        <w:t>trasladar la calidez del trato humano tradicional al entorno tecnológico</w:t>
      </w:r>
      <w:r w:rsidRPr="003A4B4C">
        <w:t>, fortaleciendo el vínculo con el consumidor.</w:t>
      </w:r>
    </w:p>
    <w:p w14:paraId="41A33D2D" w14:textId="3579FDB9" w:rsidR="003A4B4C" w:rsidRPr="006E2440" w:rsidRDefault="003A4B4C" w:rsidP="003A4B4C">
      <w:pPr>
        <w:rPr>
          <w:lang w:val="es-ES"/>
        </w:rPr>
      </w:pPr>
    </w:p>
    <w:p w14:paraId="2E6EAE9B" w14:textId="77777777" w:rsidR="003A4B4C" w:rsidRPr="003A4B4C" w:rsidRDefault="003A4B4C" w:rsidP="003A4B4C">
      <w:pPr>
        <w:rPr>
          <w:b/>
          <w:bCs/>
        </w:rPr>
      </w:pPr>
      <w:r w:rsidRPr="003A4B4C">
        <w:rPr>
          <w:b/>
          <w:bCs/>
        </w:rPr>
        <w:t>4. Etapas del proceso de fidelización</w:t>
      </w:r>
    </w:p>
    <w:p w14:paraId="672D402E" w14:textId="77777777" w:rsidR="003A4B4C" w:rsidRPr="003A4B4C" w:rsidRDefault="003A4B4C" w:rsidP="003A4B4C">
      <w:r w:rsidRPr="003A4B4C">
        <w:t>El proceso de fidelización digital puede estructurarse en cinco etapas secuenciales:</w:t>
      </w:r>
    </w:p>
    <w:p w14:paraId="4E0416AD" w14:textId="77777777" w:rsidR="003A4B4C" w:rsidRPr="003A4B4C" w:rsidRDefault="003A4B4C" w:rsidP="00D20F59">
      <w:pPr>
        <w:numPr>
          <w:ilvl w:val="0"/>
          <w:numId w:val="41"/>
        </w:numPr>
      </w:pPr>
      <w:r w:rsidRPr="003A4B4C">
        <w:rPr>
          <w:b/>
          <w:bCs/>
        </w:rPr>
        <w:t>Captación inteligente:</w:t>
      </w:r>
      <w:r w:rsidRPr="003A4B4C">
        <w:t xml:space="preserve"> atraer clientes con alto potencial de retención (basado en perfil y comportamiento).</w:t>
      </w:r>
    </w:p>
    <w:p w14:paraId="0DE6CF41" w14:textId="77777777" w:rsidR="003A4B4C" w:rsidRPr="003A4B4C" w:rsidRDefault="003A4B4C" w:rsidP="00D20F59">
      <w:pPr>
        <w:numPr>
          <w:ilvl w:val="0"/>
          <w:numId w:val="41"/>
        </w:numPr>
      </w:pPr>
      <w:r w:rsidRPr="003A4B4C">
        <w:rPr>
          <w:b/>
          <w:bCs/>
        </w:rPr>
        <w:t>Conversión efectiva:</w:t>
      </w:r>
      <w:r w:rsidRPr="003A4B4C">
        <w:t xml:space="preserve"> ofrecer una primera experiencia impecable.</w:t>
      </w:r>
    </w:p>
    <w:p w14:paraId="6AA9B35F" w14:textId="77777777" w:rsidR="003A4B4C" w:rsidRPr="003A4B4C" w:rsidRDefault="003A4B4C" w:rsidP="00D20F59">
      <w:pPr>
        <w:numPr>
          <w:ilvl w:val="0"/>
          <w:numId w:val="41"/>
        </w:numPr>
      </w:pPr>
      <w:r w:rsidRPr="003A4B4C">
        <w:rPr>
          <w:b/>
          <w:bCs/>
        </w:rPr>
        <w:t>Satisfacción inicial:</w:t>
      </w:r>
      <w:r w:rsidRPr="003A4B4C">
        <w:t xml:space="preserve"> garantizar cumplimiento de expectativas mediante </w:t>
      </w:r>
      <w:proofErr w:type="spellStart"/>
      <w:r w:rsidRPr="003A4B4C">
        <w:t>feedback</w:t>
      </w:r>
      <w:proofErr w:type="spellEnd"/>
      <w:r w:rsidRPr="003A4B4C">
        <w:t>.</w:t>
      </w:r>
    </w:p>
    <w:p w14:paraId="0B533DA6" w14:textId="77777777" w:rsidR="003A4B4C" w:rsidRPr="003A4B4C" w:rsidRDefault="003A4B4C" w:rsidP="00D20F59">
      <w:pPr>
        <w:numPr>
          <w:ilvl w:val="0"/>
          <w:numId w:val="41"/>
        </w:numPr>
      </w:pPr>
      <w:r w:rsidRPr="003A4B4C">
        <w:rPr>
          <w:b/>
          <w:bCs/>
        </w:rPr>
        <w:t>Vinculación emocional:</w:t>
      </w:r>
      <w:r w:rsidRPr="003A4B4C">
        <w:t xml:space="preserve"> desarrollar sentido de pertenencia mediante personalización y reconocimiento.</w:t>
      </w:r>
    </w:p>
    <w:p w14:paraId="1370BFA1" w14:textId="77777777" w:rsidR="003A4B4C" w:rsidRPr="003A4B4C" w:rsidRDefault="003A4B4C" w:rsidP="00D20F59">
      <w:pPr>
        <w:numPr>
          <w:ilvl w:val="0"/>
          <w:numId w:val="41"/>
        </w:numPr>
      </w:pPr>
      <w:r w:rsidRPr="003A4B4C">
        <w:rPr>
          <w:b/>
          <w:bCs/>
        </w:rPr>
        <w:t>Defensa de la marca:</w:t>
      </w:r>
      <w:r w:rsidRPr="003A4B4C">
        <w:t xml:space="preserve"> transformar al cliente en promotor (recomendaciones, reseñas, testimonios).</w:t>
      </w:r>
    </w:p>
    <w:p w14:paraId="4D6852F4" w14:textId="77777777" w:rsidR="00BE12FC" w:rsidRDefault="00BE12FC" w:rsidP="003A4B4C"/>
    <w:p w14:paraId="67745169" w14:textId="240776E1" w:rsidR="003A4B4C" w:rsidRPr="003A4B4C" w:rsidRDefault="003A4B4C" w:rsidP="003A4B4C">
      <w:r w:rsidRPr="003A4B4C">
        <w:t xml:space="preserve">Como destaca Oliver (1999), la fidelización verdadera no se logra solo con satisfacción, sino con una </w:t>
      </w:r>
      <w:r w:rsidRPr="003A4B4C">
        <w:rPr>
          <w:b/>
          <w:bCs/>
        </w:rPr>
        <w:t>conexión emocional duradera</w:t>
      </w:r>
      <w:r w:rsidRPr="003A4B4C">
        <w:t xml:space="preserve"> que genera preferencia y defensa activa de la marca.</w:t>
      </w:r>
    </w:p>
    <w:p w14:paraId="746425BF" w14:textId="364343D7" w:rsidR="003A4B4C" w:rsidRPr="006E2440" w:rsidRDefault="003A4B4C" w:rsidP="003A4B4C">
      <w:pPr>
        <w:rPr>
          <w:lang w:val="es-ES"/>
        </w:rPr>
      </w:pPr>
    </w:p>
    <w:p w14:paraId="6B7F5C08" w14:textId="77777777" w:rsidR="00BE12FC" w:rsidRPr="006E2440" w:rsidRDefault="00BE12FC" w:rsidP="003A4B4C">
      <w:pPr>
        <w:rPr>
          <w:lang w:val="es-ES"/>
        </w:rPr>
      </w:pPr>
    </w:p>
    <w:p w14:paraId="1AFC1AD6" w14:textId="77777777" w:rsidR="00BE12FC" w:rsidRPr="006E2440" w:rsidRDefault="00BE12FC" w:rsidP="003A4B4C">
      <w:pPr>
        <w:rPr>
          <w:lang w:val="es-ES"/>
        </w:rPr>
      </w:pPr>
    </w:p>
    <w:p w14:paraId="58D261CF" w14:textId="77777777" w:rsidR="00BE12FC" w:rsidRPr="006E2440" w:rsidRDefault="00BE12FC" w:rsidP="003A4B4C">
      <w:pPr>
        <w:rPr>
          <w:lang w:val="es-ES"/>
        </w:rPr>
      </w:pPr>
    </w:p>
    <w:p w14:paraId="6F5E69B3" w14:textId="77777777" w:rsidR="00BE12FC" w:rsidRPr="006E2440" w:rsidRDefault="00BE12FC" w:rsidP="003A4B4C">
      <w:pPr>
        <w:rPr>
          <w:lang w:val="es-ES"/>
        </w:rPr>
      </w:pPr>
    </w:p>
    <w:p w14:paraId="5E3F98B3" w14:textId="77777777" w:rsidR="00BE12FC" w:rsidRPr="006E2440" w:rsidRDefault="00BE12FC" w:rsidP="003A4B4C">
      <w:pPr>
        <w:rPr>
          <w:lang w:val="es-ES"/>
        </w:rPr>
      </w:pPr>
    </w:p>
    <w:p w14:paraId="374E89EF" w14:textId="77777777" w:rsidR="00BE12FC" w:rsidRPr="006E2440" w:rsidRDefault="00BE12FC" w:rsidP="003A4B4C">
      <w:pPr>
        <w:rPr>
          <w:lang w:val="es-ES"/>
        </w:rPr>
      </w:pPr>
    </w:p>
    <w:p w14:paraId="51F3148B" w14:textId="77777777" w:rsidR="00BE12FC" w:rsidRPr="006E2440" w:rsidRDefault="00BE12FC" w:rsidP="003A4B4C">
      <w:pPr>
        <w:rPr>
          <w:lang w:val="es-ES"/>
        </w:rPr>
      </w:pPr>
    </w:p>
    <w:p w14:paraId="41091336" w14:textId="77777777" w:rsidR="003A4B4C" w:rsidRPr="003A4B4C" w:rsidRDefault="003A4B4C" w:rsidP="003A4B4C">
      <w:pPr>
        <w:rPr>
          <w:b/>
          <w:bCs/>
        </w:rPr>
      </w:pPr>
      <w:r w:rsidRPr="003A4B4C">
        <w:rPr>
          <w:b/>
          <w:bCs/>
        </w:rPr>
        <w:t>5. Estrategias digitales de fidelización</w:t>
      </w:r>
    </w:p>
    <w:p w14:paraId="35689AC7" w14:textId="0110B82B" w:rsidR="00BE12FC" w:rsidRDefault="003A4B4C" w:rsidP="003A4B4C">
      <w:r w:rsidRPr="003A4B4C">
        <w:t xml:space="preserve">A </w:t>
      </w:r>
      <w:r w:rsidR="00BE12FC" w:rsidRPr="003A4B4C">
        <w:t>continuación,</w:t>
      </w:r>
      <w:r w:rsidRPr="003A4B4C">
        <w:t xml:space="preserve"> se presentan las estrategias más efectivas para mantener relaciones sólidas y duraderas en entornos digitales.</w:t>
      </w:r>
    </w:p>
    <w:p w14:paraId="3CDD8C61" w14:textId="77777777" w:rsidR="00BE12FC" w:rsidRPr="003A4B4C" w:rsidRDefault="00BE12FC" w:rsidP="003A4B4C"/>
    <w:p w14:paraId="7E814858" w14:textId="77777777" w:rsidR="003A4B4C" w:rsidRPr="003A4B4C" w:rsidRDefault="003A4B4C" w:rsidP="003A4B4C">
      <w:pPr>
        <w:rPr>
          <w:b/>
          <w:bCs/>
        </w:rPr>
      </w:pPr>
      <w:r w:rsidRPr="003A4B4C">
        <w:rPr>
          <w:b/>
          <w:bCs/>
        </w:rPr>
        <w:t>A. Marketing relacional personalizado</w:t>
      </w:r>
    </w:p>
    <w:p w14:paraId="40C1516E" w14:textId="77777777" w:rsidR="003A4B4C" w:rsidRPr="003A4B4C" w:rsidRDefault="003A4B4C" w:rsidP="003A4B4C">
      <w:r w:rsidRPr="003A4B4C">
        <w:t xml:space="preserve">Basado en la recopilación y análisis de datos del cliente para enviar </w:t>
      </w:r>
      <w:r w:rsidRPr="003A4B4C">
        <w:rPr>
          <w:b/>
          <w:bCs/>
        </w:rPr>
        <w:t>mensajes individualizados</w:t>
      </w:r>
      <w:r w:rsidRPr="003A4B4C">
        <w:t>.</w:t>
      </w:r>
    </w:p>
    <w:p w14:paraId="535DAD5F" w14:textId="77777777" w:rsidR="003A4B4C" w:rsidRPr="003A4B4C" w:rsidRDefault="003A4B4C" w:rsidP="00D20F59">
      <w:pPr>
        <w:numPr>
          <w:ilvl w:val="0"/>
          <w:numId w:val="42"/>
        </w:numPr>
      </w:pPr>
      <w:r w:rsidRPr="003A4B4C">
        <w:t>Ejemplo: un comercio electrónico en Managua envía recomendaciones de productos basadas en compras anteriores mediante IA.</w:t>
      </w:r>
    </w:p>
    <w:p w14:paraId="4BD0E922" w14:textId="77777777" w:rsidR="003A4B4C" w:rsidRPr="003A4B4C" w:rsidRDefault="003A4B4C" w:rsidP="00D20F59">
      <w:pPr>
        <w:numPr>
          <w:ilvl w:val="0"/>
          <w:numId w:val="42"/>
        </w:numPr>
      </w:pPr>
      <w:r w:rsidRPr="003A4B4C">
        <w:t>Herramientas: HubSpot CRM, Salesforce, Zoho CRM.</w:t>
      </w:r>
    </w:p>
    <w:p w14:paraId="288C8C1A" w14:textId="77777777" w:rsidR="003A4B4C" w:rsidRPr="003A4B4C" w:rsidRDefault="003A4B4C" w:rsidP="003A4B4C">
      <w:pPr>
        <w:rPr>
          <w:b/>
          <w:bCs/>
        </w:rPr>
      </w:pPr>
      <w:r w:rsidRPr="003A4B4C">
        <w:rPr>
          <w:b/>
          <w:bCs/>
        </w:rPr>
        <w:t>B. Programas de lealtad digital</w:t>
      </w:r>
    </w:p>
    <w:p w14:paraId="32E7979D" w14:textId="77777777" w:rsidR="003A4B4C" w:rsidRPr="003A4B4C" w:rsidRDefault="003A4B4C" w:rsidP="003A4B4C">
      <w:r w:rsidRPr="003A4B4C">
        <w:t>Sistema de puntos, descuentos o beneficios exclusivos accesibles mediante plataformas digitales o apps.</w:t>
      </w:r>
    </w:p>
    <w:p w14:paraId="79B03786" w14:textId="77777777" w:rsidR="003A4B4C" w:rsidRPr="003A4B4C" w:rsidRDefault="003A4B4C" w:rsidP="00D20F59">
      <w:pPr>
        <w:numPr>
          <w:ilvl w:val="0"/>
          <w:numId w:val="43"/>
        </w:numPr>
      </w:pPr>
      <w:r w:rsidRPr="003A4B4C">
        <w:t>Ejemplo nicaragüense: una cadena de cafeterías en León implementa una app que otorga una bebida gratis cada 10 compras.</w:t>
      </w:r>
    </w:p>
    <w:p w14:paraId="784F198B" w14:textId="77777777" w:rsidR="003A4B4C" w:rsidRPr="003A4B4C" w:rsidRDefault="003A4B4C" w:rsidP="003A4B4C">
      <w:pPr>
        <w:rPr>
          <w:b/>
          <w:bCs/>
        </w:rPr>
      </w:pPr>
      <w:r w:rsidRPr="003A4B4C">
        <w:rPr>
          <w:b/>
          <w:bCs/>
        </w:rPr>
        <w:t>C. Email marketing automatizado</w:t>
      </w:r>
    </w:p>
    <w:p w14:paraId="0D93F218" w14:textId="77777777" w:rsidR="003A4B4C" w:rsidRPr="003A4B4C" w:rsidRDefault="003A4B4C" w:rsidP="003A4B4C">
      <w:r w:rsidRPr="003A4B4C">
        <w:t>Flujos de comunicación postventa que refuerzan el vínculo con el cliente (agradecimientos, encuestas, promociones personalizadas).</w:t>
      </w:r>
    </w:p>
    <w:p w14:paraId="7FBB3B49" w14:textId="77777777" w:rsidR="003A4B4C" w:rsidRPr="003A4B4C" w:rsidRDefault="003A4B4C" w:rsidP="00D20F59">
      <w:pPr>
        <w:numPr>
          <w:ilvl w:val="0"/>
          <w:numId w:val="44"/>
        </w:numPr>
      </w:pPr>
      <w:r w:rsidRPr="003A4B4C">
        <w:t>Ejemplo: la empresa “Café de las Nubes” envía un correo de cumpleaños con un cupón especial y un mensaje personalizado.</w:t>
      </w:r>
    </w:p>
    <w:p w14:paraId="4CDE650B" w14:textId="77777777" w:rsidR="003A4B4C" w:rsidRPr="003A4B4C" w:rsidRDefault="003A4B4C" w:rsidP="003A4B4C">
      <w:pPr>
        <w:rPr>
          <w:b/>
          <w:bCs/>
        </w:rPr>
      </w:pPr>
      <w:r w:rsidRPr="003A4B4C">
        <w:rPr>
          <w:b/>
          <w:bCs/>
        </w:rPr>
        <w:t>D. Experiencia de usuario (UX) y servicio postventa digital</w:t>
      </w:r>
    </w:p>
    <w:p w14:paraId="0AD724DA" w14:textId="77777777" w:rsidR="003A4B4C" w:rsidRPr="003A4B4C" w:rsidRDefault="003A4B4C" w:rsidP="003A4B4C">
      <w:r w:rsidRPr="003A4B4C">
        <w:t>Un sitio o aplicación bien diseñada mejora la satisfacción y la retención.</w:t>
      </w:r>
    </w:p>
    <w:p w14:paraId="7AAD681A" w14:textId="77777777" w:rsidR="003A4B4C" w:rsidRPr="003A4B4C" w:rsidRDefault="003A4B4C" w:rsidP="00D20F59">
      <w:pPr>
        <w:numPr>
          <w:ilvl w:val="0"/>
          <w:numId w:val="45"/>
        </w:numPr>
      </w:pPr>
      <w:r w:rsidRPr="003A4B4C">
        <w:t xml:space="preserve">Métricas relevantes: tiempo de carga, accesibilidad móvil, atención por chat o </w:t>
      </w:r>
      <w:proofErr w:type="spellStart"/>
      <w:r w:rsidRPr="003A4B4C">
        <w:t>chatbot</w:t>
      </w:r>
      <w:proofErr w:type="spellEnd"/>
      <w:r w:rsidRPr="003A4B4C">
        <w:t xml:space="preserve">, </w:t>
      </w:r>
      <w:proofErr w:type="spellStart"/>
      <w:r w:rsidRPr="003A4B4C">
        <w:t>feedback</w:t>
      </w:r>
      <w:proofErr w:type="spellEnd"/>
      <w:r w:rsidRPr="003A4B4C">
        <w:t xml:space="preserve"> </w:t>
      </w:r>
      <w:proofErr w:type="spellStart"/>
      <w:r w:rsidRPr="003A4B4C">
        <w:t>post-compra</w:t>
      </w:r>
      <w:proofErr w:type="spellEnd"/>
      <w:r w:rsidRPr="003A4B4C">
        <w:t>.</w:t>
      </w:r>
    </w:p>
    <w:p w14:paraId="697FB464" w14:textId="77777777" w:rsidR="003A4B4C" w:rsidRPr="003A4B4C" w:rsidRDefault="003A4B4C" w:rsidP="003A4B4C">
      <w:pPr>
        <w:rPr>
          <w:b/>
          <w:bCs/>
        </w:rPr>
      </w:pPr>
      <w:r w:rsidRPr="003A4B4C">
        <w:rPr>
          <w:b/>
          <w:bCs/>
        </w:rPr>
        <w:t>E. Gamificación</w:t>
      </w:r>
    </w:p>
    <w:p w14:paraId="63383F69" w14:textId="77777777" w:rsidR="003A4B4C" w:rsidRPr="003A4B4C" w:rsidRDefault="003A4B4C" w:rsidP="003A4B4C">
      <w:r w:rsidRPr="003A4B4C">
        <w:t>Aplicación de mecánicas de juego (puntos, retos, logros) para incentivar la participación y la fidelidad.</w:t>
      </w:r>
    </w:p>
    <w:p w14:paraId="7FE58C3D" w14:textId="77777777" w:rsidR="003A4B4C" w:rsidRPr="003A4B4C" w:rsidRDefault="003A4B4C" w:rsidP="00D20F59">
      <w:pPr>
        <w:numPr>
          <w:ilvl w:val="0"/>
          <w:numId w:val="46"/>
        </w:numPr>
      </w:pPr>
      <w:r w:rsidRPr="003A4B4C">
        <w:t>Ejemplo: una tienda online de tecnología otorga insignias por comentar, compartir o calificar productos.</w:t>
      </w:r>
    </w:p>
    <w:p w14:paraId="2441EBFC" w14:textId="77777777" w:rsidR="003A4B4C" w:rsidRPr="003A4B4C" w:rsidRDefault="003A4B4C" w:rsidP="003A4B4C">
      <w:pPr>
        <w:rPr>
          <w:b/>
          <w:bCs/>
          <w:lang w:val="en-US"/>
        </w:rPr>
      </w:pPr>
      <w:r w:rsidRPr="003A4B4C">
        <w:rPr>
          <w:b/>
          <w:bCs/>
          <w:lang w:val="en-US"/>
        </w:rPr>
        <w:t>F. Community Management y co-</w:t>
      </w:r>
      <w:proofErr w:type="spellStart"/>
      <w:r w:rsidRPr="003A4B4C">
        <w:rPr>
          <w:b/>
          <w:bCs/>
          <w:lang w:val="en-US"/>
        </w:rPr>
        <w:t>creación</w:t>
      </w:r>
      <w:proofErr w:type="spellEnd"/>
    </w:p>
    <w:p w14:paraId="1006E4B6" w14:textId="77777777" w:rsidR="003A4B4C" w:rsidRPr="003A4B4C" w:rsidRDefault="003A4B4C" w:rsidP="003A4B4C">
      <w:r w:rsidRPr="003A4B4C">
        <w:t>Fomentar la creación de comunidades digitales activas en torno a la marca.</w:t>
      </w:r>
    </w:p>
    <w:p w14:paraId="7380DC80" w14:textId="77777777" w:rsidR="003A4B4C" w:rsidRPr="003A4B4C" w:rsidRDefault="003A4B4C" w:rsidP="00D20F59">
      <w:pPr>
        <w:numPr>
          <w:ilvl w:val="0"/>
          <w:numId w:val="47"/>
        </w:numPr>
      </w:pPr>
      <w:r w:rsidRPr="003A4B4C">
        <w:t xml:space="preserve">Caso real: la cervecería </w:t>
      </w:r>
      <w:r w:rsidRPr="003A4B4C">
        <w:rPr>
          <w:i/>
          <w:iCs/>
        </w:rPr>
        <w:t>Toña</w:t>
      </w:r>
      <w:r w:rsidRPr="003A4B4C">
        <w:t xml:space="preserve"> mantiene grupos en redes sociales donde los consumidores comparten fotografías de eventos, fortaleciendo la identidad de marca nacional.</w:t>
      </w:r>
    </w:p>
    <w:p w14:paraId="31981828" w14:textId="77777777" w:rsidR="003A4B4C" w:rsidRPr="003A4B4C" w:rsidRDefault="003A4B4C" w:rsidP="003A4B4C">
      <w:pPr>
        <w:rPr>
          <w:b/>
          <w:bCs/>
        </w:rPr>
      </w:pPr>
      <w:r w:rsidRPr="003A4B4C">
        <w:rPr>
          <w:b/>
          <w:bCs/>
        </w:rPr>
        <w:t xml:space="preserve">G. Atención </w:t>
      </w:r>
      <w:proofErr w:type="spellStart"/>
      <w:r w:rsidRPr="003A4B4C">
        <w:rPr>
          <w:b/>
          <w:bCs/>
        </w:rPr>
        <w:t>omnicanal</w:t>
      </w:r>
      <w:proofErr w:type="spellEnd"/>
    </w:p>
    <w:p w14:paraId="32E38189" w14:textId="77777777" w:rsidR="003A4B4C" w:rsidRPr="003A4B4C" w:rsidRDefault="003A4B4C" w:rsidP="003A4B4C">
      <w:r w:rsidRPr="003A4B4C">
        <w:t>Integrar canales digitales (web, redes, chat, teléfono, WhatsApp) para garantizar coherencia y rapidez en la atención.</w:t>
      </w:r>
    </w:p>
    <w:p w14:paraId="5CED37CA" w14:textId="77777777" w:rsidR="003A4B4C" w:rsidRPr="003A4B4C" w:rsidRDefault="003A4B4C" w:rsidP="00D20F59">
      <w:pPr>
        <w:numPr>
          <w:ilvl w:val="0"/>
          <w:numId w:val="48"/>
        </w:numPr>
        <w:rPr>
          <w:lang w:val="en-US"/>
        </w:rPr>
      </w:pPr>
      <w:proofErr w:type="spellStart"/>
      <w:r w:rsidRPr="003A4B4C">
        <w:rPr>
          <w:lang w:val="en-US"/>
        </w:rPr>
        <w:t>Herramientas</w:t>
      </w:r>
      <w:proofErr w:type="spellEnd"/>
      <w:r w:rsidRPr="003A4B4C">
        <w:rPr>
          <w:lang w:val="en-US"/>
        </w:rPr>
        <w:t>: Freshdesk, Zendesk, Meta Business Suite.</w:t>
      </w:r>
    </w:p>
    <w:p w14:paraId="1382241E" w14:textId="1A5F35CA" w:rsidR="003A4B4C" w:rsidRDefault="003A4B4C" w:rsidP="003A4B4C">
      <w:pPr>
        <w:rPr>
          <w:lang w:val="en-US"/>
        </w:rPr>
      </w:pPr>
    </w:p>
    <w:p w14:paraId="65FF8D22" w14:textId="77777777" w:rsidR="00BE12FC" w:rsidRDefault="00BE12FC" w:rsidP="003A4B4C">
      <w:pPr>
        <w:rPr>
          <w:lang w:val="en-US"/>
        </w:rPr>
      </w:pPr>
    </w:p>
    <w:p w14:paraId="110F8846" w14:textId="77777777" w:rsidR="00BE12FC" w:rsidRDefault="00BE12FC" w:rsidP="003A4B4C">
      <w:pPr>
        <w:rPr>
          <w:lang w:val="en-US"/>
        </w:rPr>
      </w:pPr>
    </w:p>
    <w:p w14:paraId="39B75E0C" w14:textId="77777777" w:rsidR="00BE12FC" w:rsidRDefault="00BE12FC" w:rsidP="003A4B4C">
      <w:pPr>
        <w:rPr>
          <w:lang w:val="en-US"/>
        </w:rPr>
      </w:pPr>
    </w:p>
    <w:p w14:paraId="6E1F0112" w14:textId="77777777" w:rsidR="00BE12FC" w:rsidRDefault="00BE12FC" w:rsidP="003A4B4C">
      <w:pPr>
        <w:rPr>
          <w:lang w:val="en-US"/>
        </w:rPr>
      </w:pPr>
    </w:p>
    <w:p w14:paraId="5995096D" w14:textId="77777777" w:rsidR="00BE12FC" w:rsidRDefault="00BE12FC" w:rsidP="003A4B4C">
      <w:pPr>
        <w:rPr>
          <w:lang w:val="en-US"/>
        </w:rPr>
      </w:pPr>
    </w:p>
    <w:p w14:paraId="618839C2" w14:textId="77777777" w:rsidR="00BE12FC" w:rsidRDefault="00BE12FC" w:rsidP="003A4B4C">
      <w:pPr>
        <w:rPr>
          <w:lang w:val="en-US"/>
        </w:rPr>
      </w:pPr>
    </w:p>
    <w:p w14:paraId="62C6AB2B" w14:textId="77777777" w:rsidR="00BE12FC" w:rsidRDefault="00BE12FC" w:rsidP="003A4B4C">
      <w:pPr>
        <w:rPr>
          <w:lang w:val="en-US"/>
        </w:rPr>
      </w:pPr>
    </w:p>
    <w:p w14:paraId="2140F738" w14:textId="77777777" w:rsidR="00BE12FC" w:rsidRDefault="00BE12FC" w:rsidP="003A4B4C">
      <w:pPr>
        <w:rPr>
          <w:lang w:val="en-US"/>
        </w:rPr>
      </w:pPr>
    </w:p>
    <w:p w14:paraId="6EA253B3" w14:textId="77777777" w:rsidR="00BE12FC" w:rsidRDefault="00BE12FC" w:rsidP="003A4B4C">
      <w:pPr>
        <w:rPr>
          <w:lang w:val="en-US"/>
        </w:rPr>
      </w:pPr>
    </w:p>
    <w:p w14:paraId="024C0A30" w14:textId="77777777" w:rsidR="00BE12FC" w:rsidRDefault="00BE12FC" w:rsidP="003A4B4C">
      <w:pPr>
        <w:rPr>
          <w:lang w:val="en-US"/>
        </w:rPr>
      </w:pPr>
    </w:p>
    <w:p w14:paraId="4A384920" w14:textId="77777777" w:rsidR="00BE12FC" w:rsidRDefault="00BE12FC" w:rsidP="003A4B4C">
      <w:pPr>
        <w:rPr>
          <w:lang w:val="en-US"/>
        </w:rPr>
      </w:pPr>
    </w:p>
    <w:p w14:paraId="597AF025" w14:textId="77777777" w:rsidR="00BE12FC" w:rsidRDefault="00BE12FC" w:rsidP="003A4B4C">
      <w:pPr>
        <w:rPr>
          <w:lang w:val="en-US"/>
        </w:rPr>
      </w:pPr>
    </w:p>
    <w:p w14:paraId="40863C50" w14:textId="77777777" w:rsidR="00BE12FC" w:rsidRDefault="00BE12FC" w:rsidP="003A4B4C">
      <w:pPr>
        <w:rPr>
          <w:lang w:val="en-US"/>
        </w:rPr>
      </w:pPr>
    </w:p>
    <w:p w14:paraId="2820A6D2" w14:textId="77777777" w:rsidR="00BE12FC" w:rsidRDefault="00BE12FC" w:rsidP="003A4B4C">
      <w:pPr>
        <w:rPr>
          <w:lang w:val="en-US"/>
        </w:rPr>
      </w:pPr>
    </w:p>
    <w:p w14:paraId="004F144A" w14:textId="77777777" w:rsidR="00BE12FC" w:rsidRDefault="00BE12FC" w:rsidP="003A4B4C">
      <w:pPr>
        <w:rPr>
          <w:lang w:val="en-US"/>
        </w:rPr>
      </w:pPr>
    </w:p>
    <w:p w14:paraId="08C35802" w14:textId="77777777" w:rsidR="00BE12FC" w:rsidRPr="003A4B4C" w:rsidRDefault="00BE12FC" w:rsidP="003A4B4C">
      <w:pPr>
        <w:rPr>
          <w:lang w:val="en-US"/>
        </w:rPr>
      </w:pPr>
    </w:p>
    <w:p w14:paraId="02B03D50" w14:textId="77777777" w:rsidR="003A4B4C" w:rsidRPr="003A4B4C" w:rsidRDefault="003A4B4C" w:rsidP="003A4B4C">
      <w:pPr>
        <w:rPr>
          <w:b/>
          <w:bCs/>
        </w:rPr>
      </w:pPr>
      <w:r w:rsidRPr="003A4B4C">
        <w:rPr>
          <w:b/>
          <w:bCs/>
        </w:rPr>
        <w:t>6. Indicadores de fidelización digital</w:t>
      </w:r>
    </w:p>
    <w:p w14:paraId="3E2CD232" w14:textId="77777777" w:rsidR="003A4B4C" w:rsidRPr="003A4B4C" w:rsidRDefault="003A4B4C" w:rsidP="003A4B4C">
      <w:r w:rsidRPr="003A4B4C">
        <w:t>La efectividad de la fidelización se evalúa mediante indicadores que reflejan la relación y la lealtad del cliente.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622"/>
        <w:gridCol w:w="3452"/>
        <w:gridCol w:w="2764"/>
      </w:tblGrid>
      <w:tr w:rsidR="003A4B4C" w:rsidRPr="003A4B4C" w14:paraId="0996F8A3" w14:textId="77777777" w:rsidTr="00BE1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888A17B" w14:textId="77777777" w:rsidR="003A4B4C" w:rsidRPr="003A4B4C" w:rsidRDefault="003A4B4C" w:rsidP="003A4B4C">
            <w:pPr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3A4B4C">
              <w:rPr>
                <w:b/>
                <w:bCs/>
                <w:sz w:val="20"/>
                <w:szCs w:val="18"/>
                <w:lang w:val="en-US"/>
              </w:rPr>
              <w:t>Indicador</w:t>
            </w:r>
            <w:proofErr w:type="spellEnd"/>
          </w:p>
        </w:tc>
        <w:tc>
          <w:tcPr>
            <w:tcW w:w="0" w:type="auto"/>
            <w:hideMark/>
          </w:tcPr>
          <w:p w14:paraId="0CA7C9F2" w14:textId="77777777" w:rsidR="003A4B4C" w:rsidRPr="003A4B4C" w:rsidRDefault="003A4B4C" w:rsidP="003A4B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3A4B4C">
              <w:rPr>
                <w:b/>
                <w:bCs/>
                <w:sz w:val="20"/>
                <w:szCs w:val="18"/>
                <w:lang w:val="en-US"/>
              </w:rPr>
              <w:t>Fórmula</w:t>
            </w:r>
            <w:proofErr w:type="spellEnd"/>
            <w:r w:rsidRPr="003A4B4C">
              <w:rPr>
                <w:b/>
                <w:bCs/>
                <w:sz w:val="20"/>
                <w:szCs w:val="18"/>
                <w:lang w:val="en-US"/>
              </w:rPr>
              <w:t xml:space="preserve"> / </w:t>
            </w:r>
            <w:proofErr w:type="spellStart"/>
            <w:r w:rsidRPr="003A4B4C">
              <w:rPr>
                <w:b/>
                <w:bCs/>
                <w:sz w:val="20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hideMark/>
          </w:tcPr>
          <w:p w14:paraId="1BFB0FB9" w14:textId="77777777" w:rsidR="003A4B4C" w:rsidRPr="003A4B4C" w:rsidRDefault="003A4B4C" w:rsidP="003A4B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3A4B4C">
              <w:rPr>
                <w:b/>
                <w:bCs/>
                <w:sz w:val="20"/>
                <w:szCs w:val="18"/>
                <w:lang w:val="en-US"/>
              </w:rPr>
              <w:t>Interpretación</w:t>
            </w:r>
            <w:proofErr w:type="spellEnd"/>
          </w:p>
        </w:tc>
      </w:tr>
      <w:tr w:rsidR="003A4B4C" w:rsidRPr="003A4B4C" w14:paraId="7D1E3B2F" w14:textId="77777777" w:rsidTr="00BE1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D432D" w14:textId="77777777" w:rsidR="003A4B4C" w:rsidRPr="003A4B4C" w:rsidRDefault="003A4B4C" w:rsidP="003A4B4C">
            <w:pPr>
              <w:rPr>
                <w:sz w:val="20"/>
                <w:szCs w:val="18"/>
                <w:lang w:val="en-US"/>
              </w:rPr>
            </w:pPr>
            <w:r w:rsidRPr="003A4B4C">
              <w:rPr>
                <w:b/>
                <w:bCs/>
                <w:sz w:val="20"/>
                <w:szCs w:val="18"/>
                <w:lang w:val="en-US"/>
              </w:rPr>
              <w:t xml:space="preserve">Tasa de </w:t>
            </w:r>
            <w:proofErr w:type="spellStart"/>
            <w:r w:rsidRPr="003A4B4C">
              <w:rPr>
                <w:b/>
                <w:bCs/>
                <w:sz w:val="20"/>
                <w:szCs w:val="18"/>
                <w:lang w:val="en-US"/>
              </w:rPr>
              <w:t>retención</w:t>
            </w:r>
            <w:proofErr w:type="spellEnd"/>
          </w:p>
        </w:tc>
        <w:tc>
          <w:tcPr>
            <w:tcW w:w="0" w:type="auto"/>
            <w:hideMark/>
          </w:tcPr>
          <w:p w14:paraId="00971DDF" w14:textId="77777777" w:rsidR="003A4B4C" w:rsidRPr="003A4B4C" w:rsidRDefault="003A4B4C" w:rsidP="003A4B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A4B4C">
              <w:rPr>
                <w:sz w:val="20"/>
                <w:szCs w:val="18"/>
              </w:rPr>
              <w:t>(Clientes finales – nuevos clientes) / Clientes iniciales × 100</w:t>
            </w:r>
          </w:p>
        </w:tc>
        <w:tc>
          <w:tcPr>
            <w:tcW w:w="0" w:type="auto"/>
            <w:hideMark/>
          </w:tcPr>
          <w:p w14:paraId="4061A5B1" w14:textId="77777777" w:rsidR="003A4B4C" w:rsidRPr="003A4B4C" w:rsidRDefault="003A4B4C" w:rsidP="003A4B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A4B4C">
              <w:rPr>
                <w:sz w:val="20"/>
                <w:szCs w:val="18"/>
              </w:rPr>
              <w:t>Mide la permanencia de clientes.</w:t>
            </w:r>
          </w:p>
        </w:tc>
      </w:tr>
      <w:tr w:rsidR="003A4B4C" w:rsidRPr="003A4B4C" w14:paraId="4E4C4CED" w14:textId="77777777" w:rsidTr="00BE1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1751C" w14:textId="77777777" w:rsidR="003A4B4C" w:rsidRPr="003A4B4C" w:rsidRDefault="003A4B4C" w:rsidP="003A4B4C">
            <w:pPr>
              <w:rPr>
                <w:sz w:val="20"/>
                <w:szCs w:val="18"/>
              </w:rPr>
            </w:pPr>
            <w:r w:rsidRPr="003A4B4C">
              <w:rPr>
                <w:b/>
                <w:bCs/>
                <w:sz w:val="20"/>
                <w:szCs w:val="18"/>
              </w:rPr>
              <w:t>Tasa de abandono (</w:t>
            </w:r>
            <w:proofErr w:type="spellStart"/>
            <w:r w:rsidRPr="003A4B4C">
              <w:rPr>
                <w:b/>
                <w:bCs/>
                <w:sz w:val="20"/>
                <w:szCs w:val="18"/>
              </w:rPr>
              <w:t>Churn</w:t>
            </w:r>
            <w:proofErr w:type="spellEnd"/>
            <w:r w:rsidRPr="003A4B4C">
              <w:rPr>
                <w:b/>
                <w:bCs/>
                <w:sz w:val="20"/>
                <w:szCs w:val="18"/>
              </w:rPr>
              <w:t xml:space="preserve"> </w:t>
            </w:r>
            <w:proofErr w:type="spellStart"/>
            <w:r w:rsidRPr="003A4B4C">
              <w:rPr>
                <w:b/>
                <w:bCs/>
                <w:sz w:val="20"/>
                <w:szCs w:val="18"/>
              </w:rPr>
              <w:t>Rate</w:t>
            </w:r>
            <w:proofErr w:type="spellEnd"/>
            <w:r w:rsidRPr="003A4B4C">
              <w:rPr>
                <w:b/>
                <w:bCs/>
                <w:sz w:val="20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7D867089" w14:textId="77777777" w:rsidR="003A4B4C" w:rsidRPr="003A4B4C" w:rsidRDefault="003A4B4C" w:rsidP="003A4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3A4B4C">
              <w:rPr>
                <w:sz w:val="20"/>
                <w:szCs w:val="18"/>
                <w:lang w:val="en-US"/>
              </w:rPr>
              <w:t>(</w:t>
            </w:r>
            <w:proofErr w:type="spellStart"/>
            <w:r w:rsidRPr="003A4B4C">
              <w:rPr>
                <w:sz w:val="20"/>
                <w:szCs w:val="18"/>
                <w:lang w:val="en-US"/>
              </w:rPr>
              <w:t>Clientes</w:t>
            </w:r>
            <w:proofErr w:type="spellEnd"/>
            <w:r w:rsidRPr="003A4B4C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3A4B4C">
              <w:rPr>
                <w:sz w:val="20"/>
                <w:szCs w:val="18"/>
                <w:lang w:val="en-US"/>
              </w:rPr>
              <w:t>perdidos</w:t>
            </w:r>
            <w:proofErr w:type="spellEnd"/>
            <w:r w:rsidRPr="003A4B4C">
              <w:rPr>
                <w:sz w:val="20"/>
                <w:szCs w:val="18"/>
                <w:lang w:val="en-US"/>
              </w:rPr>
              <w:t xml:space="preserve"> / </w:t>
            </w:r>
            <w:proofErr w:type="spellStart"/>
            <w:r w:rsidRPr="003A4B4C">
              <w:rPr>
                <w:sz w:val="20"/>
                <w:szCs w:val="18"/>
                <w:lang w:val="en-US"/>
              </w:rPr>
              <w:t>Clientes</w:t>
            </w:r>
            <w:proofErr w:type="spellEnd"/>
            <w:r w:rsidRPr="003A4B4C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3A4B4C">
              <w:rPr>
                <w:sz w:val="20"/>
                <w:szCs w:val="18"/>
                <w:lang w:val="en-US"/>
              </w:rPr>
              <w:t>totales</w:t>
            </w:r>
            <w:proofErr w:type="spellEnd"/>
            <w:r w:rsidRPr="003A4B4C">
              <w:rPr>
                <w:sz w:val="20"/>
                <w:szCs w:val="18"/>
                <w:lang w:val="en-US"/>
              </w:rPr>
              <w:t>) × 100</w:t>
            </w:r>
          </w:p>
        </w:tc>
        <w:tc>
          <w:tcPr>
            <w:tcW w:w="0" w:type="auto"/>
            <w:hideMark/>
          </w:tcPr>
          <w:p w14:paraId="29982EE8" w14:textId="77777777" w:rsidR="003A4B4C" w:rsidRPr="003A4B4C" w:rsidRDefault="003A4B4C" w:rsidP="003A4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proofErr w:type="spellStart"/>
            <w:r w:rsidRPr="003A4B4C">
              <w:rPr>
                <w:sz w:val="20"/>
                <w:szCs w:val="18"/>
                <w:lang w:val="en-US"/>
              </w:rPr>
              <w:t>Cuanto</w:t>
            </w:r>
            <w:proofErr w:type="spellEnd"/>
            <w:r w:rsidRPr="003A4B4C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3A4B4C">
              <w:rPr>
                <w:sz w:val="20"/>
                <w:szCs w:val="18"/>
                <w:lang w:val="en-US"/>
              </w:rPr>
              <w:t>menor</w:t>
            </w:r>
            <w:proofErr w:type="spellEnd"/>
            <w:r w:rsidRPr="003A4B4C">
              <w:rPr>
                <w:sz w:val="20"/>
                <w:szCs w:val="18"/>
                <w:lang w:val="en-US"/>
              </w:rPr>
              <w:t xml:space="preserve">, </w:t>
            </w:r>
            <w:proofErr w:type="spellStart"/>
            <w:r w:rsidRPr="003A4B4C">
              <w:rPr>
                <w:sz w:val="20"/>
                <w:szCs w:val="18"/>
                <w:lang w:val="en-US"/>
              </w:rPr>
              <w:t>mejor</w:t>
            </w:r>
            <w:proofErr w:type="spellEnd"/>
            <w:r w:rsidRPr="003A4B4C">
              <w:rPr>
                <w:sz w:val="20"/>
                <w:szCs w:val="18"/>
                <w:lang w:val="en-US"/>
              </w:rPr>
              <w:t>.</w:t>
            </w:r>
          </w:p>
        </w:tc>
      </w:tr>
      <w:tr w:rsidR="003A4B4C" w:rsidRPr="003A4B4C" w14:paraId="418CB195" w14:textId="77777777" w:rsidTr="00BE1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00759" w14:textId="77777777" w:rsidR="003A4B4C" w:rsidRPr="003A4B4C" w:rsidRDefault="003A4B4C" w:rsidP="003A4B4C">
            <w:pPr>
              <w:rPr>
                <w:sz w:val="20"/>
                <w:szCs w:val="18"/>
              </w:rPr>
            </w:pPr>
            <w:r w:rsidRPr="003A4B4C">
              <w:rPr>
                <w:b/>
                <w:bCs/>
                <w:sz w:val="20"/>
                <w:szCs w:val="18"/>
              </w:rPr>
              <w:t>Valor de vida del cliente (LTV)</w:t>
            </w:r>
          </w:p>
        </w:tc>
        <w:tc>
          <w:tcPr>
            <w:tcW w:w="0" w:type="auto"/>
            <w:hideMark/>
          </w:tcPr>
          <w:p w14:paraId="2D96C6B6" w14:textId="77777777" w:rsidR="003A4B4C" w:rsidRPr="003A4B4C" w:rsidRDefault="003A4B4C" w:rsidP="003A4B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A4B4C">
              <w:rPr>
                <w:sz w:val="20"/>
                <w:szCs w:val="18"/>
              </w:rPr>
              <w:t>Ingreso medio × frecuencia × duración de relación</w:t>
            </w:r>
          </w:p>
        </w:tc>
        <w:tc>
          <w:tcPr>
            <w:tcW w:w="0" w:type="auto"/>
            <w:hideMark/>
          </w:tcPr>
          <w:p w14:paraId="0C5204BE" w14:textId="77777777" w:rsidR="003A4B4C" w:rsidRPr="003A4B4C" w:rsidRDefault="003A4B4C" w:rsidP="003A4B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A4B4C">
              <w:rPr>
                <w:sz w:val="20"/>
                <w:szCs w:val="18"/>
              </w:rPr>
              <w:t>Estima rentabilidad a largo plazo.</w:t>
            </w:r>
          </w:p>
        </w:tc>
      </w:tr>
      <w:tr w:rsidR="003A4B4C" w:rsidRPr="003A4B4C" w14:paraId="6FF6A754" w14:textId="77777777" w:rsidTr="00BE1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582AF" w14:textId="77777777" w:rsidR="003A4B4C" w:rsidRPr="003A4B4C" w:rsidRDefault="003A4B4C" w:rsidP="003A4B4C">
            <w:pPr>
              <w:rPr>
                <w:sz w:val="20"/>
                <w:szCs w:val="18"/>
                <w:lang w:val="en-US"/>
              </w:rPr>
            </w:pPr>
            <w:r w:rsidRPr="003A4B4C">
              <w:rPr>
                <w:b/>
                <w:bCs/>
                <w:sz w:val="20"/>
                <w:szCs w:val="18"/>
                <w:lang w:val="en-US"/>
              </w:rPr>
              <w:t>Net Promoter Score (NPS)</w:t>
            </w:r>
          </w:p>
        </w:tc>
        <w:tc>
          <w:tcPr>
            <w:tcW w:w="0" w:type="auto"/>
            <w:hideMark/>
          </w:tcPr>
          <w:p w14:paraId="15F36073" w14:textId="77777777" w:rsidR="003A4B4C" w:rsidRPr="003A4B4C" w:rsidRDefault="003A4B4C" w:rsidP="003A4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3A4B4C">
              <w:rPr>
                <w:sz w:val="20"/>
                <w:szCs w:val="18"/>
                <w:lang w:val="en-US"/>
              </w:rPr>
              <w:t xml:space="preserve">% </w:t>
            </w:r>
            <w:proofErr w:type="spellStart"/>
            <w:r w:rsidRPr="003A4B4C">
              <w:rPr>
                <w:sz w:val="20"/>
                <w:szCs w:val="18"/>
                <w:lang w:val="en-US"/>
              </w:rPr>
              <w:t>Promotores</w:t>
            </w:r>
            <w:proofErr w:type="spellEnd"/>
            <w:r w:rsidRPr="003A4B4C">
              <w:rPr>
                <w:sz w:val="20"/>
                <w:szCs w:val="18"/>
                <w:lang w:val="en-US"/>
              </w:rPr>
              <w:t xml:space="preserve"> – % </w:t>
            </w:r>
            <w:proofErr w:type="spellStart"/>
            <w:r w:rsidRPr="003A4B4C">
              <w:rPr>
                <w:sz w:val="20"/>
                <w:szCs w:val="18"/>
                <w:lang w:val="en-US"/>
              </w:rPr>
              <w:t>Detractores</w:t>
            </w:r>
            <w:proofErr w:type="spellEnd"/>
          </w:p>
        </w:tc>
        <w:tc>
          <w:tcPr>
            <w:tcW w:w="0" w:type="auto"/>
            <w:hideMark/>
          </w:tcPr>
          <w:p w14:paraId="34C7CC55" w14:textId="77777777" w:rsidR="003A4B4C" w:rsidRPr="003A4B4C" w:rsidRDefault="003A4B4C" w:rsidP="003A4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A4B4C">
              <w:rPr>
                <w:sz w:val="20"/>
                <w:szCs w:val="18"/>
              </w:rPr>
              <w:t>Evalúa la probabilidad de recomendación.</w:t>
            </w:r>
          </w:p>
        </w:tc>
      </w:tr>
      <w:tr w:rsidR="003A4B4C" w:rsidRPr="003A4B4C" w14:paraId="2AB1329D" w14:textId="77777777" w:rsidTr="00BE1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E222C" w14:textId="77777777" w:rsidR="003A4B4C" w:rsidRPr="003A4B4C" w:rsidRDefault="003A4B4C" w:rsidP="003A4B4C">
            <w:pPr>
              <w:rPr>
                <w:sz w:val="20"/>
                <w:szCs w:val="18"/>
                <w:lang w:val="en-US"/>
              </w:rPr>
            </w:pPr>
            <w:r w:rsidRPr="003A4B4C">
              <w:rPr>
                <w:b/>
                <w:bCs/>
                <w:sz w:val="20"/>
                <w:szCs w:val="18"/>
                <w:lang w:val="en-US"/>
              </w:rPr>
              <w:t>Customer Satisfaction Score (CSAT)</w:t>
            </w:r>
          </w:p>
        </w:tc>
        <w:tc>
          <w:tcPr>
            <w:tcW w:w="0" w:type="auto"/>
            <w:hideMark/>
          </w:tcPr>
          <w:p w14:paraId="55F1D81C" w14:textId="77777777" w:rsidR="003A4B4C" w:rsidRPr="003A4B4C" w:rsidRDefault="003A4B4C" w:rsidP="003A4B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A4B4C">
              <w:rPr>
                <w:sz w:val="20"/>
                <w:szCs w:val="18"/>
              </w:rPr>
              <w:t>Promedio de satisfacción en encuestas</w:t>
            </w:r>
          </w:p>
        </w:tc>
        <w:tc>
          <w:tcPr>
            <w:tcW w:w="0" w:type="auto"/>
            <w:hideMark/>
          </w:tcPr>
          <w:p w14:paraId="39FC9A1E" w14:textId="77777777" w:rsidR="003A4B4C" w:rsidRPr="003A4B4C" w:rsidRDefault="003A4B4C" w:rsidP="003A4B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A4B4C">
              <w:rPr>
                <w:sz w:val="20"/>
                <w:szCs w:val="18"/>
              </w:rPr>
              <w:t>Mide la calidad percibida del servicio.</w:t>
            </w:r>
          </w:p>
        </w:tc>
      </w:tr>
      <w:tr w:rsidR="003A4B4C" w:rsidRPr="003A4B4C" w14:paraId="67F85920" w14:textId="77777777" w:rsidTr="00BE1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F6FF9" w14:textId="77777777" w:rsidR="003A4B4C" w:rsidRPr="003A4B4C" w:rsidRDefault="003A4B4C" w:rsidP="003A4B4C">
            <w:pPr>
              <w:rPr>
                <w:sz w:val="20"/>
                <w:szCs w:val="18"/>
                <w:lang w:val="en-US"/>
              </w:rPr>
            </w:pPr>
            <w:r w:rsidRPr="003A4B4C">
              <w:rPr>
                <w:b/>
                <w:bCs/>
                <w:sz w:val="20"/>
                <w:szCs w:val="18"/>
                <w:lang w:val="en-US"/>
              </w:rPr>
              <w:t>Engagement Rate</w:t>
            </w:r>
          </w:p>
        </w:tc>
        <w:tc>
          <w:tcPr>
            <w:tcW w:w="0" w:type="auto"/>
            <w:hideMark/>
          </w:tcPr>
          <w:p w14:paraId="7EA79379" w14:textId="77777777" w:rsidR="003A4B4C" w:rsidRPr="003A4B4C" w:rsidRDefault="003A4B4C" w:rsidP="003A4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3A4B4C">
              <w:rPr>
                <w:sz w:val="20"/>
                <w:szCs w:val="18"/>
                <w:lang w:val="en-US"/>
              </w:rPr>
              <w:t>(</w:t>
            </w:r>
            <w:proofErr w:type="spellStart"/>
            <w:r w:rsidRPr="003A4B4C">
              <w:rPr>
                <w:sz w:val="20"/>
                <w:szCs w:val="18"/>
                <w:lang w:val="en-US"/>
              </w:rPr>
              <w:t>Interacciones</w:t>
            </w:r>
            <w:proofErr w:type="spellEnd"/>
            <w:r w:rsidRPr="003A4B4C">
              <w:rPr>
                <w:sz w:val="20"/>
                <w:szCs w:val="18"/>
                <w:lang w:val="en-US"/>
              </w:rPr>
              <w:t xml:space="preserve"> / </w:t>
            </w:r>
            <w:proofErr w:type="spellStart"/>
            <w:r w:rsidRPr="003A4B4C">
              <w:rPr>
                <w:sz w:val="20"/>
                <w:szCs w:val="18"/>
                <w:lang w:val="en-US"/>
              </w:rPr>
              <w:t>Alcance</w:t>
            </w:r>
            <w:proofErr w:type="spellEnd"/>
            <w:r w:rsidRPr="003A4B4C">
              <w:rPr>
                <w:sz w:val="20"/>
                <w:szCs w:val="18"/>
                <w:lang w:val="en-US"/>
              </w:rPr>
              <w:t>) × 100</w:t>
            </w:r>
          </w:p>
        </w:tc>
        <w:tc>
          <w:tcPr>
            <w:tcW w:w="0" w:type="auto"/>
            <w:hideMark/>
          </w:tcPr>
          <w:p w14:paraId="7DD17812" w14:textId="77777777" w:rsidR="003A4B4C" w:rsidRPr="003A4B4C" w:rsidRDefault="003A4B4C" w:rsidP="003A4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3A4B4C">
              <w:rPr>
                <w:sz w:val="20"/>
                <w:szCs w:val="18"/>
                <w:lang w:val="en-US"/>
              </w:rPr>
              <w:t xml:space="preserve">Indica </w:t>
            </w:r>
            <w:proofErr w:type="spellStart"/>
            <w:r w:rsidRPr="003A4B4C">
              <w:rPr>
                <w:sz w:val="20"/>
                <w:szCs w:val="18"/>
                <w:lang w:val="en-US"/>
              </w:rPr>
              <w:t>conexión</w:t>
            </w:r>
            <w:proofErr w:type="spellEnd"/>
            <w:r w:rsidRPr="003A4B4C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3A4B4C">
              <w:rPr>
                <w:sz w:val="20"/>
                <w:szCs w:val="18"/>
                <w:lang w:val="en-US"/>
              </w:rPr>
              <w:t>emocional</w:t>
            </w:r>
            <w:proofErr w:type="spellEnd"/>
            <w:r w:rsidRPr="003A4B4C">
              <w:rPr>
                <w:sz w:val="20"/>
                <w:szCs w:val="18"/>
                <w:lang w:val="en-US"/>
              </w:rPr>
              <w:t xml:space="preserve"> digital.</w:t>
            </w:r>
          </w:p>
        </w:tc>
      </w:tr>
    </w:tbl>
    <w:p w14:paraId="7353F32D" w14:textId="77777777" w:rsidR="00B00181" w:rsidRDefault="00B00181" w:rsidP="003A4B4C"/>
    <w:p w14:paraId="3D8013F1" w14:textId="64217A0B" w:rsidR="003A4B4C" w:rsidRPr="003A4B4C" w:rsidRDefault="003A4B4C" w:rsidP="003A4B4C">
      <w:r w:rsidRPr="003A4B4C">
        <w:t>Ejemplo: si una empresa tecnológica nicaragüense obtiene un NPS de +65, significa que su base de clientes es altamente promotora, indicador de fidelización sólida.</w:t>
      </w:r>
    </w:p>
    <w:p w14:paraId="7589CCEE" w14:textId="76A50253" w:rsidR="003A4B4C" w:rsidRPr="006E2440" w:rsidRDefault="003A4B4C" w:rsidP="003A4B4C">
      <w:pPr>
        <w:rPr>
          <w:lang w:val="es-ES"/>
        </w:rPr>
      </w:pPr>
    </w:p>
    <w:p w14:paraId="4287B222" w14:textId="77777777" w:rsidR="003A4B4C" w:rsidRPr="003A4B4C" w:rsidRDefault="003A4B4C" w:rsidP="003A4B4C">
      <w:pPr>
        <w:rPr>
          <w:b/>
          <w:bCs/>
        </w:rPr>
      </w:pPr>
      <w:r w:rsidRPr="003A4B4C">
        <w:rPr>
          <w:b/>
          <w:bCs/>
        </w:rPr>
        <w:t>7. Tecnología y automatización para la retención</w:t>
      </w:r>
    </w:p>
    <w:p w14:paraId="6AC99CF0" w14:textId="77777777" w:rsidR="003A4B4C" w:rsidRPr="003A4B4C" w:rsidRDefault="003A4B4C" w:rsidP="003A4B4C">
      <w:pPr>
        <w:rPr>
          <w:lang w:val="en-US"/>
        </w:rPr>
      </w:pPr>
      <w:r w:rsidRPr="003A4B4C">
        <w:t xml:space="preserve">Las herramientas de </w:t>
      </w:r>
      <w:r w:rsidRPr="003A4B4C">
        <w:rPr>
          <w:b/>
          <w:bCs/>
        </w:rPr>
        <w:t>automatización y analítica de comportamiento</w:t>
      </w:r>
      <w:r w:rsidRPr="003A4B4C">
        <w:t xml:space="preserve"> permiten monitorear y mejorar la fidelización digital. </w:t>
      </w:r>
      <w:proofErr w:type="spellStart"/>
      <w:r w:rsidRPr="003A4B4C">
        <w:rPr>
          <w:lang w:val="en-US"/>
        </w:rPr>
        <w:t>Algunas</w:t>
      </w:r>
      <w:proofErr w:type="spellEnd"/>
      <w:r w:rsidRPr="003A4B4C">
        <w:rPr>
          <w:lang w:val="en-US"/>
        </w:rPr>
        <w:t xml:space="preserve"> </w:t>
      </w:r>
      <w:proofErr w:type="spellStart"/>
      <w:r w:rsidRPr="003A4B4C">
        <w:rPr>
          <w:lang w:val="en-US"/>
        </w:rPr>
        <w:t>destacadas</w:t>
      </w:r>
      <w:proofErr w:type="spellEnd"/>
      <w:r w:rsidRPr="003A4B4C">
        <w:rPr>
          <w:lang w:val="en-US"/>
        </w:rPr>
        <w:t>:</w:t>
      </w:r>
    </w:p>
    <w:p w14:paraId="5396942E" w14:textId="77777777" w:rsidR="003A4B4C" w:rsidRPr="003A4B4C" w:rsidRDefault="003A4B4C" w:rsidP="00D20F59">
      <w:pPr>
        <w:numPr>
          <w:ilvl w:val="0"/>
          <w:numId w:val="49"/>
        </w:numPr>
      </w:pPr>
      <w:r w:rsidRPr="003A4B4C">
        <w:rPr>
          <w:b/>
          <w:bCs/>
        </w:rPr>
        <w:t xml:space="preserve">HubSpot </w:t>
      </w:r>
      <w:proofErr w:type="spellStart"/>
      <w:r w:rsidRPr="003A4B4C">
        <w:rPr>
          <w:b/>
          <w:bCs/>
        </w:rPr>
        <w:t>Service</w:t>
      </w:r>
      <w:proofErr w:type="spellEnd"/>
      <w:r w:rsidRPr="003A4B4C">
        <w:rPr>
          <w:b/>
          <w:bCs/>
        </w:rPr>
        <w:t xml:space="preserve"> Hub:</w:t>
      </w:r>
      <w:r w:rsidRPr="003A4B4C">
        <w:t xml:space="preserve"> seguimiento postventa y tickets automatizados.</w:t>
      </w:r>
    </w:p>
    <w:p w14:paraId="52BF7F41" w14:textId="77777777" w:rsidR="003A4B4C" w:rsidRPr="003A4B4C" w:rsidRDefault="003A4B4C" w:rsidP="00D20F59">
      <w:pPr>
        <w:numPr>
          <w:ilvl w:val="0"/>
          <w:numId w:val="49"/>
        </w:numPr>
      </w:pPr>
      <w:proofErr w:type="spellStart"/>
      <w:r w:rsidRPr="003A4B4C">
        <w:rPr>
          <w:b/>
          <w:bCs/>
        </w:rPr>
        <w:t>ActiveCampaign</w:t>
      </w:r>
      <w:proofErr w:type="spellEnd"/>
      <w:r w:rsidRPr="003A4B4C">
        <w:rPr>
          <w:b/>
          <w:bCs/>
        </w:rPr>
        <w:t>:</w:t>
      </w:r>
      <w:r w:rsidRPr="003A4B4C">
        <w:t xml:space="preserve"> campañas de reactivación y flujos de fidelización.</w:t>
      </w:r>
    </w:p>
    <w:p w14:paraId="1781B296" w14:textId="77777777" w:rsidR="003A4B4C" w:rsidRPr="003A4B4C" w:rsidRDefault="003A4B4C" w:rsidP="00D20F59">
      <w:pPr>
        <w:numPr>
          <w:ilvl w:val="0"/>
          <w:numId w:val="49"/>
        </w:numPr>
      </w:pPr>
      <w:r w:rsidRPr="003A4B4C">
        <w:rPr>
          <w:b/>
          <w:bCs/>
        </w:rPr>
        <w:t xml:space="preserve">Google </w:t>
      </w:r>
      <w:proofErr w:type="spellStart"/>
      <w:r w:rsidRPr="003A4B4C">
        <w:rPr>
          <w:b/>
          <w:bCs/>
        </w:rPr>
        <w:t>Analytics</w:t>
      </w:r>
      <w:proofErr w:type="spellEnd"/>
      <w:r w:rsidRPr="003A4B4C">
        <w:rPr>
          <w:b/>
          <w:bCs/>
        </w:rPr>
        <w:t xml:space="preserve"> + CRM:</w:t>
      </w:r>
      <w:r w:rsidRPr="003A4B4C">
        <w:t xml:space="preserve"> análisis del comportamiento de clientes recurrentes.</w:t>
      </w:r>
    </w:p>
    <w:p w14:paraId="65ACF364" w14:textId="77777777" w:rsidR="003A4B4C" w:rsidRPr="003A4B4C" w:rsidRDefault="003A4B4C" w:rsidP="00D20F59">
      <w:pPr>
        <w:numPr>
          <w:ilvl w:val="0"/>
          <w:numId w:val="49"/>
        </w:numPr>
      </w:pPr>
      <w:proofErr w:type="spellStart"/>
      <w:r w:rsidRPr="003A4B4C">
        <w:rPr>
          <w:b/>
          <w:bCs/>
        </w:rPr>
        <w:t>Mailchimp</w:t>
      </w:r>
      <w:proofErr w:type="spellEnd"/>
      <w:r w:rsidRPr="003A4B4C">
        <w:rPr>
          <w:b/>
          <w:bCs/>
        </w:rPr>
        <w:t xml:space="preserve"> / </w:t>
      </w:r>
      <w:proofErr w:type="spellStart"/>
      <w:r w:rsidRPr="003A4B4C">
        <w:rPr>
          <w:b/>
          <w:bCs/>
        </w:rPr>
        <w:t>Klaviyo</w:t>
      </w:r>
      <w:proofErr w:type="spellEnd"/>
      <w:r w:rsidRPr="003A4B4C">
        <w:rPr>
          <w:b/>
          <w:bCs/>
        </w:rPr>
        <w:t>:</w:t>
      </w:r>
      <w:r w:rsidRPr="003A4B4C">
        <w:t xml:space="preserve"> secuencias automatizadas de retención y </w:t>
      </w:r>
      <w:proofErr w:type="spellStart"/>
      <w:r w:rsidRPr="003A4B4C">
        <w:t>cross-selling</w:t>
      </w:r>
      <w:proofErr w:type="spellEnd"/>
      <w:r w:rsidRPr="003A4B4C">
        <w:t>.</w:t>
      </w:r>
    </w:p>
    <w:p w14:paraId="3702276F" w14:textId="77777777" w:rsidR="003A4B4C" w:rsidRPr="003A4B4C" w:rsidRDefault="003A4B4C" w:rsidP="003A4B4C">
      <w:r w:rsidRPr="003A4B4C">
        <w:t xml:space="preserve">La </w:t>
      </w:r>
      <w:r w:rsidRPr="003A4B4C">
        <w:rPr>
          <w:b/>
          <w:bCs/>
        </w:rPr>
        <w:t>inteligencia artificial</w:t>
      </w:r>
      <w:r w:rsidRPr="003A4B4C">
        <w:t xml:space="preserve"> también desempeña un rol creciente, permitiendo personalizar experiencias en tiempo real (por ejemplo, recomendaciones predictivas o </w:t>
      </w:r>
      <w:proofErr w:type="spellStart"/>
      <w:r w:rsidRPr="003A4B4C">
        <w:t>chatbots</w:t>
      </w:r>
      <w:proofErr w:type="spellEnd"/>
      <w:r w:rsidRPr="003A4B4C">
        <w:t xml:space="preserve"> empáticos).</w:t>
      </w:r>
    </w:p>
    <w:p w14:paraId="68AF9A93" w14:textId="33572975" w:rsidR="003A4B4C" w:rsidRPr="006E2440" w:rsidRDefault="003A4B4C" w:rsidP="003A4B4C">
      <w:pPr>
        <w:rPr>
          <w:lang w:val="es-ES"/>
        </w:rPr>
      </w:pPr>
    </w:p>
    <w:p w14:paraId="33C9DDA8" w14:textId="77777777" w:rsidR="003A4B4C" w:rsidRPr="003A4B4C" w:rsidRDefault="003A4B4C" w:rsidP="003A4B4C">
      <w:pPr>
        <w:rPr>
          <w:b/>
          <w:bCs/>
        </w:rPr>
      </w:pPr>
      <w:r w:rsidRPr="003A4B4C">
        <w:rPr>
          <w:b/>
          <w:bCs/>
        </w:rPr>
        <w:t>8. Ejemplo aplicado: PYME nicaragüense</w:t>
      </w:r>
    </w:p>
    <w:p w14:paraId="62495138" w14:textId="77777777" w:rsidR="003A4B4C" w:rsidRPr="003A4B4C" w:rsidRDefault="003A4B4C" w:rsidP="003A4B4C">
      <w:r w:rsidRPr="003A4B4C">
        <w:rPr>
          <w:b/>
          <w:bCs/>
        </w:rPr>
        <w:t>Caso: “Artesanías del Sol” – tienda de productos locales en Masaya.</w:t>
      </w:r>
    </w:p>
    <w:p w14:paraId="31BDAD5B" w14:textId="77777777" w:rsidR="003A4B4C" w:rsidRPr="003A4B4C" w:rsidRDefault="003A4B4C" w:rsidP="003A4B4C">
      <w:pPr>
        <w:rPr>
          <w:lang w:val="en-US"/>
        </w:rPr>
      </w:pPr>
      <w:r w:rsidRPr="003A4B4C">
        <w:rPr>
          <w:b/>
          <w:bCs/>
        </w:rPr>
        <w:t>Problema:</w:t>
      </w:r>
      <w:r w:rsidRPr="003A4B4C">
        <w:t xml:space="preserve"> alta tasa de abandono tras la primera compra (</w:t>
      </w:r>
      <w:proofErr w:type="spellStart"/>
      <w:r w:rsidRPr="003A4B4C">
        <w:t>churn</w:t>
      </w:r>
      <w:proofErr w:type="spellEnd"/>
      <w:r w:rsidRPr="003A4B4C">
        <w:t xml:space="preserve"> del 40 %).</w:t>
      </w:r>
      <w:r w:rsidRPr="003A4B4C">
        <w:br/>
      </w:r>
      <w:proofErr w:type="spellStart"/>
      <w:r w:rsidRPr="003A4B4C">
        <w:rPr>
          <w:b/>
          <w:bCs/>
          <w:lang w:val="en-US"/>
        </w:rPr>
        <w:t>Estrategia</w:t>
      </w:r>
      <w:proofErr w:type="spellEnd"/>
      <w:r w:rsidRPr="003A4B4C">
        <w:rPr>
          <w:b/>
          <w:bCs/>
          <w:lang w:val="en-US"/>
        </w:rPr>
        <w:t xml:space="preserve"> </w:t>
      </w:r>
      <w:proofErr w:type="spellStart"/>
      <w:r w:rsidRPr="003A4B4C">
        <w:rPr>
          <w:b/>
          <w:bCs/>
          <w:lang w:val="en-US"/>
        </w:rPr>
        <w:t>aplicada</w:t>
      </w:r>
      <w:proofErr w:type="spellEnd"/>
      <w:r w:rsidRPr="003A4B4C">
        <w:rPr>
          <w:b/>
          <w:bCs/>
          <w:lang w:val="en-US"/>
        </w:rPr>
        <w:t>:</w:t>
      </w:r>
    </w:p>
    <w:p w14:paraId="54B057FF" w14:textId="77777777" w:rsidR="003A4B4C" w:rsidRPr="003A4B4C" w:rsidRDefault="003A4B4C" w:rsidP="00D20F59">
      <w:pPr>
        <w:numPr>
          <w:ilvl w:val="0"/>
          <w:numId w:val="50"/>
        </w:numPr>
      </w:pPr>
      <w:r w:rsidRPr="003A4B4C">
        <w:t>Implementación de un programa de puntos digitales (1 punto por cada C$100 de compra).</w:t>
      </w:r>
    </w:p>
    <w:p w14:paraId="0C2CA69C" w14:textId="77777777" w:rsidR="003A4B4C" w:rsidRPr="003A4B4C" w:rsidRDefault="003A4B4C" w:rsidP="00D20F59">
      <w:pPr>
        <w:numPr>
          <w:ilvl w:val="0"/>
          <w:numId w:val="50"/>
        </w:numPr>
      </w:pPr>
      <w:r w:rsidRPr="003A4B4C">
        <w:t>Correos automatizados postventa con descuentos del 10 % en la segunda compra.</w:t>
      </w:r>
    </w:p>
    <w:p w14:paraId="28006166" w14:textId="77777777" w:rsidR="003A4B4C" w:rsidRPr="003A4B4C" w:rsidRDefault="003A4B4C" w:rsidP="00D20F59">
      <w:pPr>
        <w:numPr>
          <w:ilvl w:val="0"/>
          <w:numId w:val="50"/>
        </w:numPr>
      </w:pPr>
      <w:r w:rsidRPr="003A4B4C">
        <w:t>Encuesta de satisfacción y recomendaciones personalizadas.</w:t>
      </w:r>
    </w:p>
    <w:p w14:paraId="31A55EC5" w14:textId="77777777" w:rsidR="003A4B4C" w:rsidRPr="003A4B4C" w:rsidRDefault="003A4B4C" w:rsidP="00D20F59">
      <w:pPr>
        <w:numPr>
          <w:ilvl w:val="0"/>
          <w:numId w:val="50"/>
        </w:numPr>
        <w:rPr>
          <w:lang w:val="en-US"/>
        </w:rPr>
      </w:pPr>
      <w:r w:rsidRPr="003A4B4C">
        <w:t>Publicación de historias de clientes en Instagram (</w:t>
      </w:r>
      <w:proofErr w:type="spellStart"/>
      <w:r w:rsidRPr="003A4B4C">
        <w:t>co-creación</w:t>
      </w:r>
      <w:proofErr w:type="spellEnd"/>
      <w:r w:rsidRPr="003A4B4C">
        <w:t>).</w:t>
      </w:r>
      <w:r w:rsidRPr="003A4B4C">
        <w:br/>
      </w:r>
      <w:proofErr w:type="spellStart"/>
      <w:r w:rsidRPr="003A4B4C">
        <w:rPr>
          <w:b/>
          <w:bCs/>
          <w:lang w:val="en-US"/>
        </w:rPr>
        <w:t>Resultados</w:t>
      </w:r>
      <w:proofErr w:type="spellEnd"/>
      <w:r w:rsidRPr="003A4B4C">
        <w:rPr>
          <w:b/>
          <w:bCs/>
          <w:lang w:val="en-US"/>
        </w:rPr>
        <w:t>:</w:t>
      </w:r>
    </w:p>
    <w:p w14:paraId="303187CE" w14:textId="77777777" w:rsidR="003A4B4C" w:rsidRPr="003A4B4C" w:rsidRDefault="003A4B4C" w:rsidP="00D20F59">
      <w:pPr>
        <w:numPr>
          <w:ilvl w:val="0"/>
          <w:numId w:val="51"/>
        </w:numPr>
      </w:pPr>
      <w:r w:rsidRPr="003A4B4C">
        <w:t>Retención aumentó al 72 % en tres meses.</w:t>
      </w:r>
    </w:p>
    <w:p w14:paraId="7733B450" w14:textId="77777777" w:rsidR="003A4B4C" w:rsidRPr="003A4B4C" w:rsidRDefault="003A4B4C" w:rsidP="00D20F59">
      <w:pPr>
        <w:numPr>
          <w:ilvl w:val="0"/>
          <w:numId w:val="51"/>
        </w:numPr>
      </w:pPr>
      <w:r w:rsidRPr="003A4B4C">
        <w:t>Aumento del LTV promedio en un 18 %.</w:t>
      </w:r>
    </w:p>
    <w:p w14:paraId="3524E682" w14:textId="77777777" w:rsidR="00B00181" w:rsidRDefault="00B00181" w:rsidP="003A4B4C"/>
    <w:p w14:paraId="15995009" w14:textId="31DE385C" w:rsidR="003A4B4C" w:rsidRPr="003A4B4C" w:rsidRDefault="003A4B4C" w:rsidP="003A4B4C">
      <w:r w:rsidRPr="003A4B4C">
        <w:t>Este caso muestra cómo las herramientas digitales pueden fortalecer el vínculo con clientes incluso en negocios artesanales o de pequeña escala.</w:t>
      </w:r>
    </w:p>
    <w:p w14:paraId="35A01D32" w14:textId="63ABCED5" w:rsidR="003A4B4C" w:rsidRPr="006E2440" w:rsidRDefault="003A4B4C" w:rsidP="003A4B4C">
      <w:pPr>
        <w:rPr>
          <w:lang w:val="es-ES"/>
        </w:rPr>
      </w:pPr>
    </w:p>
    <w:p w14:paraId="6ED8B3BD" w14:textId="77777777" w:rsidR="00B00181" w:rsidRPr="006E2440" w:rsidRDefault="00B00181" w:rsidP="003A4B4C">
      <w:pPr>
        <w:rPr>
          <w:lang w:val="es-ES"/>
        </w:rPr>
      </w:pPr>
    </w:p>
    <w:p w14:paraId="2D016119" w14:textId="77777777" w:rsidR="00B00181" w:rsidRPr="006E2440" w:rsidRDefault="00B00181" w:rsidP="003A4B4C">
      <w:pPr>
        <w:rPr>
          <w:lang w:val="es-ES"/>
        </w:rPr>
      </w:pPr>
    </w:p>
    <w:p w14:paraId="20992EFC" w14:textId="77777777" w:rsidR="00B00181" w:rsidRPr="006E2440" w:rsidRDefault="00B00181" w:rsidP="003A4B4C">
      <w:pPr>
        <w:rPr>
          <w:lang w:val="es-ES"/>
        </w:rPr>
      </w:pPr>
    </w:p>
    <w:p w14:paraId="7FEB3B70" w14:textId="77777777" w:rsidR="00B00181" w:rsidRPr="006E2440" w:rsidRDefault="00B00181" w:rsidP="003A4B4C">
      <w:pPr>
        <w:rPr>
          <w:lang w:val="es-ES"/>
        </w:rPr>
      </w:pPr>
    </w:p>
    <w:p w14:paraId="7DC6309B" w14:textId="77777777" w:rsidR="00B00181" w:rsidRPr="006E2440" w:rsidRDefault="00B00181" w:rsidP="003A4B4C">
      <w:pPr>
        <w:rPr>
          <w:lang w:val="es-ES"/>
        </w:rPr>
      </w:pPr>
    </w:p>
    <w:p w14:paraId="3A6FAFA6" w14:textId="77777777" w:rsidR="00B00181" w:rsidRPr="006E2440" w:rsidRDefault="00B00181" w:rsidP="003A4B4C">
      <w:pPr>
        <w:rPr>
          <w:lang w:val="es-ES"/>
        </w:rPr>
      </w:pPr>
    </w:p>
    <w:p w14:paraId="75131AF8" w14:textId="77777777" w:rsidR="00B00181" w:rsidRPr="006E2440" w:rsidRDefault="00B00181" w:rsidP="003A4B4C">
      <w:pPr>
        <w:rPr>
          <w:lang w:val="es-ES"/>
        </w:rPr>
      </w:pPr>
    </w:p>
    <w:p w14:paraId="5A8CDC48" w14:textId="77777777" w:rsidR="003A4B4C" w:rsidRPr="003A4B4C" w:rsidRDefault="003A4B4C" w:rsidP="003A4B4C">
      <w:pPr>
        <w:rPr>
          <w:b/>
          <w:bCs/>
          <w:lang w:val="en-US"/>
        </w:rPr>
      </w:pPr>
      <w:r w:rsidRPr="003A4B4C">
        <w:rPr>
          <w:b/>
          <w:bCs/>
          <w:lang w:val="en-US"/>
        </w:rPr>
        <w:t xml:space="preserve">9. </w:t>
      </w:r>
      <w:proofErr w:type="spellStart"/>
      <w:r w:rsidRPr="003A4B4C">
        <w:rPr>
          <w:b/>
          <w:bCs/>
          <w:lang w:val="en-US"/>
        </w:rPr>
        <w:t>Estrategias</w:t>
      </w:r>
      <w:proofErr w:type="spellEnd"/>
      <w:r w:rsidRPr="003A4B4C">
        <w:rPr>
          <w:b/>
          <w:bCs/>
          <w:lang w:val="en-US"/>
        </w:rPr>
        <w:t xml:space="preserve"> de </w:t>
      </w:r>
      <w:proofErr w:type="spellStart"/>
      <w:r w:rsidRPr="003A4B4C">
        <w:rPr>
          <w:b/>
          <w:bCs/>
          <w:lang w:val="en-US"/>
        </w:rPr>
        <w:t>retención</w:t>
      </w:r>
      <w:proofErr w:type="spellEnd"/>
      <w:r w:rsidRPr="003A4B4C">
        <w:rPr>
          <w:b/>
          <w:bCs/>
          <w:lang w:val="en-US"/>
        </w:rPr>
        <w:t xml:space="preserve"> </w:t>
      </w:r>
      <w:proofErr w:type="spellStart"/>
      <w:r w:rsidRPr="003A4B4C">
        <w:rPr>
          <w:b/>
          <w:bCs/>
          <w:lang w:val="en-US"/>
        </w:rPr>
        <w:t>proactiva</w:t>
      </w:r>
      <w:proofErr w:type="spellEnd"/>
    </w:p>
    <w:p w14:paraId="68EB9D2E" w14:textId="77777777" w:rsidR="003A4B4C" w:rsidRPr="003A4B4C" w:rsidRDefault="003A4B4C" w:rsidP="00D20F59">
      <w:pPr>
        <w:numPr>
          <w:ilvl w:val="0"/>
          <w:numId w:val="52"/>
        </w:numPr>
      </w:pPr>
      <w:proofErr w:type="spellStart"/>
      <w:r w:rsidRPr="003A4B4C">
        <w:rPr>
          <w:b/>
          <w:bCs/>
        </w:rPr>
        <w:t>Feedback</w:t>
      </w:r>
      <w:proofErr w:type="spellEnd"/>
      <w:r w:rsidRPr="003A4B4C">
        <w:rPr>
          <w:b/>
          <w:bCs/>
        </w:rPr>
        <w:t xml:space="preserve"> continuo:</w:t>
      </w:r>
      <w:r w:rsidRPr="003A4B4C">
        <w:t xml:space="preserve"> usar encuestas digitales (Google </w:t>
      </w:r>
      <w:proofErr w:type="spellStart"/>
      <w:r w:rsidRPr="003A4B4C">
        <w:t>Forms</w:t>
      </w:r>
      <w:proofErr w:type="spellEnd"/>
      <w:r w:rsidRPr="003A4B4C">
        <w:t xml:space="preserve">, </w:t>
      </w:r>
      <w:proofErr w:type="spellStart"/>
      <w:r w:rsidRPr="003A4B4C">
        <w:t>Typeform</w:t>
      </w:r>
      <w:proofErr w:type="spellEnd"/>
      <w:r w:rsidRPr="003A4B4C">
        <w:t>) para recoger percepciones.</w:t>
      </w:r>
    </w:p>
    <w:p w14:paraId="31F9E48C" w14:textId="77777777" w:rsidR="003A4B4C" w:rsidRPr="003A4B4C" w:rsidRDefault="003A4B4C" w:rsidP="00D20F59">
      <w:pPr>
        <w:numPr>
          <w:ilvl w:val="0"/>
          <w:numId w:val="52"/>
        </w:numPr>
      </w:pPr>
      <w:r w:rsidRPr="003A4B4C">
        <w:rPr>
          <w:b/>
          <w:bCs/>
        </w:rPr>
        <w:t>Segmentación predictiva:</w:t>
      </w:r>
      <w:r w:rsidRPr="003A4B4C">
        <w:t xml:space="preserve"> identificar clientes en riesgo mediante patrones de comportamiento (inactividad, menor frecuencia de compra).</w:t>
      </w:r>
    </w:p>
    <w:p w14:paraId="5AC1ABD8" w14:textId="77777777" w:rsidR="003A4B4C" w:rsidRPr="003A4B4C" w:rsidRDefault="003A4B4C" w:rsidP="00D20F59">
      <w:pPr>
        <w:numPr>
          <w:ilvl w:val="0"/>
          <w:numId w:val="52"/>
        </w:numPr>
      </w:pPr>
      <w:r w:rsidRPr="003A4B4C">
        <w:rPr>
          <w:b/>
          <w:bCs/>
        </w:rPr>
        <w:t>Contenido de valor postventa:</w:t>
      </w:r>
      <w:r w:rsidRPr="003A4B4C">
        <w:t xml:space="preserve"> tutoriales, </w:t>
      </w:r>
      <w:proofErr w:type="spellStart"/>
      <w:r w:rsidRPr="003A4B4C">
        <w:t>tips</w:t>
      </w:r>
      <w:proofErr w:type="spellEnd"/>
      <w:r w:rsidRPr="003A4B4C">
        <w:t xml:space="preserve"> o comunidades de soporte.</w:t>
      </w:r>
    </w:p>
    <w:p w14:paraId="52EA6744" w14:textId="77777777" w:rsidR="003A4B4C" w:rsidRPr="003A4B4C" w:rsidRDefault="003A4B4C" w:rsidP="00D20F59">
      <w:pPr>
        <w:numPr>
          <w:ilvl w:val="0"/>
          <w:numId w:val="52"/>
        </w:numPr>
      </w:pPr>
      <w:r w:rsidRPr="003A4B4C">
        <w:rPr>
          <w:b/>
          <w:bCs/>
        </w:rPr>
        <w:t>Cross-</w:t>
      </w:r>
      <w:proofErr w:type="spellStart"/>
      <w:r w:rsidRPr="003A4B4C">
        <w:rPr>
          <w:b/>
          <w:bCs/>
        </w:rPr>
        <w:t>selling</w:t>
      </w:r>
      <w:proofErr w:type="spellEnd"/>
      <w:r w:rsidRPr="003A4B4C">
        <w:rPr>
          <w:b/>
          <w:bCs/>
        </w:rPr>
        <w:t xml:space="preserve"> y up-</w:t>
      </w:r>
      <w:proofErr w:type="spellStart"/>
      <w:r w:rsidRPr="003A4B4C">
        <w:rPr>
          <w:b/>
          <w:bCs/>
        </w:rPr>
        <w:t>selling</w:t>
      </w:r>
      <w:proofErr w:type="spellEnd"/>
      <w:r w:rsidRPr="003A4B4C">
        <w:rPr>
          <w:b/>
          <w:bCs/>
        </w:rPr>
        <w:t xml:space="preserve"> inteligente:</w:t>
      </w:r>
      <w:r w:rsidRPr="003A4B4C">
        <w:t xml:space="preserve"> ofrecer productos complementarios basados en historial de compras.</w:t>
      </w:r>
    </w:p>
    <w:p w14:paraId="058887D4" w14:textId="77777777" w:rsidR="003A4B4C" w:rsidRPr="003A4B4C" w:rsidRDefault="003A4B4C" w:rsidP="00D20F59">
      <w:pPr>
        <w:numPr>
          <w:ilvl w:val="0"/>
          <w:numId w:val="52"/>
        </w:numPr>
      </w:pPr>
      <w:r w:rsidRPr="003A4B4C">
        <w:rPr>
          <w:b/>
          <w:bCs/>
        </w:rPr>
        <w:t>Atención emocional y empatía digital:</w:t>
      </w:r>
      <w:r w:rsidRPr="003A4B4C">
        <w:t xml:space="preserve"> humanizar los canales automatizados para conservar la confianza.</w:t>
      </w:r>
    </w:p>
    <w:p w14:paraId="02AA4341" w14:textId="77777777" w:rsidR="00445818" w:rsidRPr="003A4B4C" w:rsidRDefault="00445818" w:rsidP="00445818"/>
    <w:p w14:paraId="0EDB0F44" w14:textId="77777777" w:rsidR="00445818" w:rsidRPr="00445818" w:rsidRDefault="00445818" w:rsidP="00445818">
      <w:pPr>
        <w:rPr>
          <w:lang w:val="es-ES"/>
        </w:rPr>
      </w:pPr>
    </w:p>
    <w:p w14:paraId="68ABBC73" w14:textId="77777777" w:rsidR="00C5601D" w:rsidRPr="0043415E" w:rsidRDefault="00C5601D" w:rsidP="00A76AA1">
      <w:pPr>
        <w:contextualSpacing/>
        <w:rPr>
          <w:lang w:val="es-ES"/>
        </w:rPr>
      </w:pPr>
    </w:p>
    <w:p w14:paraId="21DE5CC1" w14:textId="77777777" w:rsidR="008D7B7D" w:rsidRDefault="008D7B7D" w:rsidP="00A76AA1">
      <w:pPr>
        <w:contextualSpacing/>
      </w:pPr>
    </w:p>
    <w:p w14:paraId="3F4B17AB" w14:textId="77777777" w:rsidR="00B769EC" w:rsidRDefault="00B769EC" w:rsidP="00A76AA1">
      <w:pPr>
        <w:contextualSpacing/>
        <w:rPr>
          <w:lang w:val="es-ES"/>
        </w:rPr>
      </w:pPr>
    </w:p>
    <w:p w14:paraId="22E8044B" w14:textId="77777777" w:rsidR="00CE1E9C" w:rsidRPr="00782917" w:rsidRDefault="00CE1E9C" w:rsidP="00A76AA1">
      <w:pPr>
        <w:contextualSpacing/>
        <w:rPr>
          <w:lang w:val="es-ES"/>
        </w:rPr>
      </w:pPr>
    </w:p>
    <w:p w14:paraId="76B60E32" w14:textId="77777777" w:rsidR="00B769EC" w:rsidRDefault="00B769EC" w:rsidP="00A76AA1">
      <w:pPr>
        <w:contextualSpacing/>
      </w:pPr>
    </w:p>
    <w:p w14:paraId="08ECC9E7" w14:textId="77777777" w:rsidR="00B769EC" w:rsidRDefault="00B769EC" w:rsidP="00A76AA1">
      <w:pPr>
        <w:contextualSpacing/>
      </w:pPr>
    </w:p>
    <w:p w14:paraId="1F6988CF" w14:textId="77777777" w:rsidR="00C5601D" w:rsidRDefault="00C5601D" w:rsidP="00A76AA1">
      <w:pPr>
        <w:contextualSpacing/>
      </w:pPr>
    </w:p>
    <w:p w14:paraId="2EB223E6" w14:textId="77777777" w:rsidR="00C5601D" w:rsidRDefault="00C5601D" w:rsidP="00A76AA1">
      <w:pPr>
        <w:contextualSpacing/>
      </w:pPr>
    </w:p>
    <w:p w14:paraId="0317F8F6" w14:textId="77777777" w:rsidR="00C5601D" w:rsidRDefault="00C5601D" w:rsidP="00A76AA1">
      <w:pPr>
        <w:contextualSpacing/>
      </w:pPr>
    </w:p>
    <w:p w14:paraId="49B6B701" w14:textId="77777777" w:rsidR="00C5601D" w:rsidRDefault="00C5601D" w:rsidP="00A76AA1">
      <w:pPr>
        <w:contextualSpacing/>
      </w:pPr>
    </w:p>
    <w:p w14:paraId="01977FB4" w14:textId="77777777" w:rsidR="00C5601D" w:rsidRDefault="00C5601D" w:rsidP="00A76AA1">
      <w:pPr>
        <w:contextualSpacing/>
      </w:pPr>
    </w:p>
    <w:p w14:paraId="2C0ADACF" w14:textId="77777777" w:rsidR="00C5601D" w:rsidRDefault="00C5601D" w:rsidP="00A76AA1">
      <w:pPr>
        <w:contextualSpacing/>
      </w:pPr>
    </w:p>
    <w:p w14:paraId="58775B89" w14:textId="77777777" w:rsidR="00B00181" w:rsidRDefault="00B00181" w:rsidP="00A76AA1">
      <w:pPr>
        <w:contextualSpacing/>
      </w:pPr>
    </w:p>
    <w:p w14:paraId="6264EFCB" w14:textId="77777777" w:rsidR="00B00181" w:rsidRDefault="00B00181" w:rsidP="00A76AA1">
      <w:pPr>
        <w:contextualSpacing/>
      </w:pPr>
    </w:p>
    <w:p w14:paraId="7DBD794C" w14:textId="77777777" w:rsidR="00B00181" w:rsidRDefault="00B00181" w:rsidP="00A76AA1">
      <w:pPr>
        <w:contextualSpacing/>
      </w:pPr>
    </w:p>
    <w:p w14:paraId="749F37A2" w14:textId="77777777" w:rsidR="00B00181" w:rsidRDefault="00B00181" w:rsidP="00A76AA1">
      <w:pPr>
        <w:contextualSpacing/>
      </w:pPr>
    </w:p>
    <w:p w14:paraId="3778F671" w14:textId="77777777" w:rsidR="00C5601D" w:rsidRDefault="00C5601D" w:rsidP="00A76AA1">
      <w:pPr>
        <w:contextualSpacing/>
      </w:pPr>
    </w:p>
    <w:p w14:paraId="369317B8" w14:textId="77777777" w:rsidR="002117E6" w:rsidRDefault="006D7C25" w:rsidP="00A76AA1">
      <w:pPr>
        <w:contextualSpacing/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58B4E44" wp14:editId="6C4642B8">
                <wp:simplePos x="0" y="0"/>
                <wp:positionH relativeFrom="column">
                  <wp:posOffset>-314960</wp:posOffset>
                </wp:positionH>
                <wp:positionV relativeFrom="paragraph">
                  <wp:posOffset>-3175</wp:posOffset>
                </wp:positionV>
                <wp:extent cx="6479540" cy="333375"/>
                <wp:effectExtent l="0" t="0" r="0" b="9525"/>
                <wp:wrapNone/>
                <wp:docPr id="51" name="Grupo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333375"/>
                          <a:chOff x="0" y="0"/>
                          <a:chExt cx="6479775" cy="333375"/>
                        </a:xfrm>
                      </wpg:grpSpPr>
                      <wps:wsp>
                        <wps:cNvPr id="4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470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9E73F0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24" w:name="_Toc212232983"/>
                              <w:bookmarkStart w:id="25" w:name="_Toc160547542"/>
                              <w:r w:rsidRPr="006D7C25">
                                <w:t>Bibliografía y Webgrafía</w:t>
                              </w:r>
                              <w:bookmarkEnd w:id="24"/>
                            </w:p>
                            <w:p w14:paraId="5BD2B3AC" w14:textId="77777777" w:rsidR="006D7C25" w:rsidRDefault="006D7C25"/>
                            <w:p w14:paraId="27D3A29E" w14:textId="3D43C67E" w:rsidR="006D7C25" w:rsidRPr="00D904A7" w:rsidRDefault="006D7C25" w:rsidP="006D7C25">
                              <w:pPr>
                                <w:pStyle w:val="Ttulo1"/>
                              </w:pPr>
                              <w:bookmarkStart w:id="26" w:name="_Toc212232984"/>
                              <w:proofErr w:type="spellStart"/>
                              <w:r w:rsidRPr="006D7C25">
                                <w:t>GlosarioBibliografía</w:t>
                              </w:r>
                              <w:proofErr w:type="spellEnd"/>
                              <w:r w:rsidRPr="006D7C25">
                                <w:t xml:space="preserve"> y Webgrafía</w:t>
                              </w:r>
                              <w:bookmarkEnd w:id="25"/>
                              <w:bookmarkEnd w:id="26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7" name="Grupo 47"/>
                        <wpg:cNvGrpSpPr/>
                        <wpg:grpSpPr>
                          <a:xfrm>
                            <a:off x="2771775" y="57150"/>
                            <a:ext cx="3708000" cy="197485"/>
                            <a:chOff x="-1005960" y="515"/>
                            <a:chExt cx="4852671" cy="198000"/>
                          </a:xfrm>
                        </wpg:grpSpPr>
                        <wps:wsp>
                          <wps:cNvPr id="48" name="Rectángulo 48"/>
                          <wps:cNvSpPr/>
                          <wps:spPr>
                            <a:xfrm>
                              <a:off x="498991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Rectángulo 49"/>
                          <wps:cNvSpPr/>
                          <wps:spPr>
                            <a:xfrm>
                              <a:off x="-1005960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8B4E44" id="Grupo 51" o:spid="_x0000_s1043" style="position:absolute;left:0;text-align:left;margin-left:-24.8pt;margin-top:-.25pt;width:510.2pt;height:26.25pt;z-index:251673600" coordsize="64797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">
                <v:shape id="_x0000_s1044" type="#_x0000_t202" style="position:absolute;width:2747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6A9E73F0" w14:textId="77777777" w:rsidR="006D7C25" w:rsidRPr="00D904A7" w:rsidRDefault="006D7C25" w:rsidP="006D7C25">
                        <w:pPr>
                          <w:pStyle w:val="Ttulo1"/>
                        </w:pPr>
                        <w:bookmarkStart w:id="27" w:name="_Toc212232983"/>
                        <w:bookmarkStart w:id="28" w:name="_Toc160547542"/>
                        <w:r w:rsidRPr="006D7C25">
                          <w:t>Bibliografía y Webgrafía</w:t>
                        </w:r>
                        <w:bookmarkEnd w:id="27"/>
                      </w:p>
                      <w:p w14:paraId="5BD2B3AC" w14:textId="77777777" w:rsidR="006D7C25" w:rsidRDefault="006D7C25"/>
                      <w:p w14:paraId="27D3A29E" w14:textId="3D43C67E" w:rsidR="006D7C25" w:rsidRPr="00D904A7" w:rsidRDefault="006D7C25" w:rsidP="006D7C25">
                        <w:pPr>
                          <w:pStyle w:val="Ttulo1"/>
                        </w:pPr>
                        <w:bookmarkStart w:id="29" w:name="_Toc212232984"/>
                        <w:proofErr w:type="spellStart"/>
                        <w:r w:rsidRPr="006D7C25">
                          <w:t>GlosarioBibliografía</w:t>
                        </w:r>
                        <w:proofErr w:type="spellEnd"/>
                        <w:r w:rsidRPr="006D7C25">
                          <w:t xml:space="preserve"> y Webgrafía</w:t>
                        </w:r>
                        <w:bookmarkEnd w:id="28"/>
                        <w:bookmarkEnd w:id="29"/>
                      </w:p>
                    </w:txbxContent>
                  </v:textbox>
                </v:shape>
                <v:group id="Grupo 47" o:spid="_x0000_s1045" style="position:absolute;left:27717;top:571;width:37080;height:1975" coordorigin="-10059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rect id="Rectángulo 48" o:spid="_x0000_s1046" style="position:absolute;left:4989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" fillcolor="#041c7b" stroked="f" strokeweight="1pt"/>
                  <v:rect id="Rectángulo 49" o:spid="_x0000_s1047" style="position:absolute;left:-10059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4401B4BA" w14:textId="77777777" w:rsidR="002117E6" w:rsidRDefault="002117E6" w:rsidP="00A76AA1">
      <w:pPr>
        <w:contextualSpacing/>
      </w:pPr>
    </w:p>
    <w:p w14:paraId="107F16F8" w14:textId="77777777" w:rsidR="00AB2DF6" w:rsidRDefault="00AB2DF6" w:rsidP="00A76AA1">
      <w:pPr>
        <w:contextualSpacing/>
        <w:rPr>
          <w:i/>
          <w:iCs/>
        </w:rPr>
      </w:pPr>
    </w:p>
    <w:p w14:paraId="0CFBA07B" w14:textId="3D15AE81" w:rsidR="005E162E" w:rsidRPr="005E162E" w:rsidRDefault="005E162E" w:rsidP="005E162E">
      <w:pPr>
        <w:contextualSpacing/>
        <w:rPr>
          <w:i/>
          <w:iCs/>
        </w:rPr>
      </w:pPr>
      <w:r w:rsidRPr="005E162E">
        <w:rPr>
          <w:i/>
          <w:iCs/>
        </w:rPr>
        <w:t xml:space="preserve">Kotler, P., </w:t>
      </w:r>
      <w:proofErr w:type="spellStart"/>
      <w:r w:rsidRPr="005E162E">
        <w:rPr>
          <w:i/>
          <w:iCs/>
        </w:rPr>
        <w:t>Kartajaya</w:t>
      </w:r>
      <w:proofErr w:type="spellEnd"/>
      <w:r w:rsidRPr="005E162E">
        <w:rPr>
          <w:i/>
          <w:iCs/>
        </w:rPr>
        <w:t xml:space="preserve">, H., &amp; </w:t>
      </w:r>
      <w:proofErr w:type="spellStart"/>
      <w:r w:rsidRPr="005E162E">
        <w:rPr>
          <w:i/>
          <w:iCs/>
        </w:rPr>
        <w:t>Setiawan</w:t>
      </w:r>
      <w:proofErr w:type="spellEnd"/>
      <w:r w:rsidRPr="005E162E">
        <w:rPr>
          <w:i/>
          <w:iCs/>
        </w:rPr>
        <w:t xml:space="preserve">, I. (2021). Marketing 5.0: Tecnología para la humanidad (ed. en español). LID Editorial Empresarial. </w:t>
      </w:r>
    </w:p>
    <w:p w14:paraId="2C485185" w14:textId="03D45682" w:rsidR="005E162E" w:rsidRPr="005E162E" w:rsidRDefault="005E162E" w:rsidP="005E162E">
      <w:pPr>
        <w:contextualSpacing/>
        <w:rPr>
          <w:i/>
          <w:iCs/>
        </w:rPr>
      </w:pPr>
      <w:r w:rsidRPr="005E162E">
        <w:rPr>
          <w:i/>
          <w:iCs/>
        </w:rPr>
        <w:t xml:space="preserve">Sanagustín, E. (2020). Marketing de contenidos: Estrategias para atraer clientes a tu empresa (ed. revisada). Anaya Multimedia. </w:t>
      </w:r>
    </w:p>
    <w:p w14:paraId="6D6C360D" w14:textId="04076789" w:rsidR="005E162E" w:rsidRPr="005E162E" w:rsidRDefault="005E162E" w:rsidP="005E162E">
      <w:pPr>
        <w:contextualSpacing/>
        <w:rPr>
          <w:i/>
          <w:iCs/>
        </w:rPr>
      </w:pPr>
      <w:r w:rsidRPr="005E162E">
        <w:rPr>
          <w:i/>
          <w:iCs/>
        </w:rPr>
        <w:t xml:space="preserve">Sanagustín, E. (2016). Vender más con marketing digital (1.ª ed.). </w:t>
      </w:r>
      <w:proofErr w:type="spellStart"/>
      <w:r w:rsidRPr="005E162E">
        <w:rPr>
          <w:i/>
          <w:iCs/>
        </w:rPr>
        <w:t>Ecoe</w:t>
      </w:r>
      <w:proofErr w:type="spellEnd"/>
      <w:r w:rsidRPr="005E162E">
        <w:rPr>
          <w:i/>
          <w:iCs/>
        </w:rPr>
        <w:t xml:space="preserve"> Ediciones. </w:t>
      </w:r>
    </w:p>
    <w:p w14:paraId="6B628FA6" w14:textId="6E466D30" w:rsidR="005E162E" w:rsidRPr="005E162E" w:rsidRDefault="005E162E" w:rsidP="005E162E">
      <w:pPr>
        <w:contextualSpacing/>
        <w:rPr>
          <w:i/>
          <w:iCs/>
        </w:rPr>
      </w:pPr>
      <w:r w:rsidRPr="006E2440">
        <w:rPr>
          <w:i/>
          <w:iCs/>
          <w:lang w:val="es-ES"/>
        </w:rPr>
        <w:t xml:space="preserve">Chaffey, D., &amp; Ellis-Chadwick, F. (2019). </w:t>
      </w:r>
      <w:r w:rsidRPr="005E162E">
        <w:rPr>
          <w:i/>
          <w:iCs/>
        </w:rPr>
        <w:t xml:space="preserve">Marketing digital: Estrategia, implementación y práctica (ed. en español). Pearson Educación. </w:t>
      </w:r>
    </w:p>
    <w:p w14:paraId="3F2DC81E" w14:textId="1ED7BF1A" w:rsidR="005E162E" w:rsidRPr="005E162E" w:rsidRDefault="005E162E" w:rsidP="005E162E">
      <w:pPr>
        <w:contextualSpacing/>
        <w:rPr>
          <w:i/>
          <w:iCs/>
        </w:rPr>
      </w:pPr>
      <w:r w:rsidRPr="005E162E">
        <w:rPr>
          <w:i/>
          <w:iCs/>
        </w:rPr>
        <w:t xml:space="preserve">Martínez Polo, J. M., Martínez Sánchez, J., &amp; Parra </w:t>
      </w:r>
      <w:proofErr w:type="spellStart"/>
      <w:r w:rsidRPr="005E162E">
        <w:rPr>
          <w:i/>
          <w:iCs/>
        </w:rPr>
        <w:t>Meroño</w:t>
      </w:r>
      <w:proofErr w:type="spellEnd"/>
      <w:r w:rsidRPr="005E162E">
        <w:rPr>
          <w:i/>
          <w:iCs/>
        </w:rPr>
        <w:t xml:space="preserve">, M. C. (2016). Marketing digital: Guía básica para digitalizar tu empresa. Editorial UOC. </w:t>
      </w:r>
    </w:p>
    <w:p w14:paraId="5A6307A1" w14:textId="55CB1B3D" w:rsidR="005E162E" w:rsidRPr="005E162E" w:rsidRDefault="005E162E" w:rsidP="005E162E">
      <w:pPr>
        <w:contextualSpacing/>
        <w:rPr>
          <w:i/>
          <w:iCs/>
        </w:rPr>
      </w:pPr>
      <w:r w:rsidRPr="005E162E">
        <w:rPr>
          <w:i/>
          <w:iCs/>
        </w:rPr>
        <w:t xml:space="preserve">Selman, H. (2017). Marketing Digital (ed. en español). </w:t>
      </w:r>
      <w:proofErr w:type="spellStart"/>
      <w:r w:rsidRPr="005E162E">
        <w:rPr>
          <w:i/>
          <w:iCs/>
        </w:rPr>
        <w:t>IbuKku</w:t>
      </w:r>
      <w:proofErr w:type="spellEnd"/>
      <w:r w:rsidRPr="005E162E">
        <w:rPr>
          <w:i/>
          <w:iCs/>
        </w:rPr>
        <w:t xml:space="preserve"> / editor (edición en español). </w:t>
      </w:r>
    </w:p>
    <w:p w14:paraId="24289870" w14:textId="6BE0E858" w:rsidR="005E162E" w:rsidRPr="005E162E" w:rsidRDefault="005E162E" w:rsidP="005E162E">
      <w:pPr>
        <w:contextualSpacing/>
        <w:rPr>
          <w:i/>
          <w:iCs/>
        </w:rPr>
      </w:pPr>
      <w:r w:rsidRPr="005E162E">
        <w:rPr>
          <w:i/>
          <w:iCs/>
        </w:rPr>
        <w:t xml:space="preserve">Merodio, J. (2023). 10 Business </w:t>
      </w:r>
      <w:proofErr w:type="spellStart"/>
      <w:r w:rsidRPr="005E162E">
        <w:rPr>
          <w:i/>
          <w:iCs/>
        </w:rPr>
        <w:t>Factors</w:t>
      </w:r>
      <w:proofErr w:type="spellEnd"/>
      <w:r w:rsidRPr="005E162E">
        <w:rPr>
          <w:i/>
          <w:iCs/>
        </w:rPr>
        <w:t xml:space="preserve">: Potencia el crecimiento digital del negocio (ed. en español). Autor-editor / </w:t>
      </w:r>
      <w:proofErr w:type="spellStart"/>
      <w:r w:rsidRPr="005E162E">
        <w:rPr>
          <w:i/>
          <w:iCs/>
        </w:rPr>
        <w:t>Independently</w:t>
      </w:r>
      <w:proofErr w:type="spellEnd"/>
      <w:r w:rsidRPr="005E162E">
        <w:rPr>
          <w:i/>
          <w:iCs/>
        </w:rPr>
        <w:t xml:space="preserve"> </w:t>
      </w:r>
      <w:proofErr w:type="spellStart"/>
      <w:r w:rsidRPr="005E162E">
        <w:rPr>
          <w:i/>
          <w:iCs/>
        </w:rPr>
        <w:t>Published</w:t>
      </w:r>
      <w:proofErr w:type="spellEnd"/>
      <w:r w:rsidRPr="005E162E">
        <w:rPr>
          <w:i/>
          <w:iCs/>
        </w:rPr>
        <w:t xml:space="preserve">. </w:t>
      </w:r>
    </w:p>
    <w:p w14:paraId="446CB836" w14:textId="0457666C" w:rsidR="005E162E" w:rsidRPr="006E2440" w:rsidRDefault="005E162E" w:rsidP="005E162E">
      <w:pPr>
        <w:contextualSpacing/>
        <w:rPr>
          <w:i/>
          <w:iCs/>
          <w:lang w:val="es-ES"/>
        </w:rPr>
      </w:pPr>
      <w:proofErr w:type="spellStart"/>
      <w:r w:rsidRPr="005E162E">
        <w:rPr>
          <w:i/>
          <w:iCs/>
        </w:rPr>
        <w:t>Lelievre</w:t>
      </w:r>
      <w:proofErr w:type="spellEnd"/>
      <w:r w:rsidRPr="005E162E">
        <w:rPr>
          <w:i/>
          <w:iCs/>
        </w:rPr>
        <w:t xml:space="preserve">, D. (2025). Google </w:t>
      </w:r>
      <w:proofErr w:type="spellStart"/>
      <w:r w:rsidRPr="005E162E">
        <w:rPr>
          <w:i/>
          <w:iCs/>
        </w:rPr>
        <w:t>Analytics</w:t>
      </w:r>
      <w:proofErr w:type="spellEnd"/>
      <w:r w:rsidRPr="005E162E">
        <w:rPr>
          <w:i/>
          <w:iCs/>
        </w:rPr>
        <w:t xml:space="preserve"> 4: Gestione la eficacia de su sitio con GA4 y Google Tag Manager (ed. en español). </w:t>
      </w:r>
      <w:r w:rsidRPr="006E2440">
        <w:rPr>
          <w:i/>
          <w:iCs/>
          <w:lang w:val="es-ES"/>
        </w:rPr>
        <w:t xml:space="preserve">Ediciones ENI. </w:t>
      </w:r>
    </w:p>
    <w:p w14:paraId="76A0E1EF" w14:textId="77777777" w:rsidR="00C5601D" w:rsidRDefault="00C5601D" w:rsidP="00A76AA1">
      <w:pPr>
        <w:contextualSpacing/>
        <w:rPr>
          <w:i/>
          <w:iCs/>
        </w:rPr>
      </w:pPr>
    </w:p>
    <w:p w14:paraId="150896B9" w14:textId="77777777" w:rsidR="00C5601D" w:rsidRDefault="00C5601D" w:rsidP="00A76AA1">
      <w:pPr>
        <w:contextualSpacing/>
        <w:rPr>
          <w:i/>
          <w:iCs/>
        </w:rPr>
      </w:pPr>
    </w:p>
    <w:p w14:paraId="058AE54B" w14:textId="77777777" w:rsidR="00C5601D" w:rsidRDefault="00C5601D" w:rsidP="00A76AA1">
      <w:pPr>
        <w:contextualSpacing/>
        <w:rPr>
          <w:i/>
          <w:iCs/>
        </w:rPr>
      </w:pPr>
    </w:p>
    <w:p w14:paraId="3C8B168F" w14:textId="77777777" w:rsidR="00C5601D" w:rsidRDefault="00C5601D" w:rsidP="00A76AA1">
      <w:pPr>
        <w:contextualSpacing/>
        <w:rPr>
          <w:i/>
          <w:iCs/>
        </w:rPr>
      </w:pPr>
    </w:p>
    <w:p w14:paraId="3EED3B26" w14:textId="77777777" w:rsidR="00C5601D" w:rsidRDefault="00C5601D" w:rsidP="00A76AA1">
      <w:pPr>
        <w:contextualSpacing/>
        <w:rPr>
          <w:i/>
          <w:iCs/>
        </w:rPr>
      </w:pPr>
    </w:p>
    <w:p w14:paraId="2E02FA6C" w14:textId="77777777" w:rsidR="00C5601D" w:rsidRPr="00C5601D" w:rsidRDefault="00C5601D" w:rsidP="00A76AA1">
      <w:pPr>
        <w:contextualSpacing/>
      </w:pPr>
    </w:p>
    <w:p w14:paraId="434DBE00" w14:textId="77777777" w:rsidR="00AB2DF6" w:rsidRDefault="00AB2DF6" w:rsidP="00A76AA1">
      <w:pPr>
        <w:contextualSpacing/>
      </w:pPr>
    </w:p>
    <w:p w14:paraId="187EEBC1" w14:textId="77777777" w:rsidR="00AB2DF6" w:rsidRDefault="00AB2DF6" w:rsidP="00A76AA1">
      <w:pPr>
        <w:contextualSpacing/>
      </w:pPr>
    </w:p>
    <w:p w14:paraId="58271837" w14:textId="77777777" w:rsidR="003F146E" w:rsidRDefault="003F146E" w:rsidP="00A76AA1">
      <w:pPr>
        <w:contextualSpacing/>
      </w:pPr>
    </w:p>
    <w:p w14:paraId="6ED8CC4C" w14:textId="77777777" w:rsidR="003F146E" w:rsidRDefault="003F146E" w:rsidP="00A76AA1">
      <w:pPr>
        <w:contextualSpacing/>
      </w:pPr>
    </w:p>
    <w:p w14:paraId="0E22630B" w14:textId="77777777" w:rsidR="003F146E" w:rsidRDefault="003F146E" w:rsidP="00A76AA1">
      <w:pPr>
        <w:contextualSpacing/>
      </w:pPr>
    </w:p>
    <w:p w14:paraId="65608B3A" w14:textId="77777777" w:rsidR="003F146E" w:rsidRDefault="003F146E" w:rsidP="00A76AA1">
      <w:pPr>
        <w:contextualSpacing/>
      </w:pPr>
    </w:p>
    <w:p w14:paraId="43CA1706" w14:textId="77777777" w:rsidR="00AB2DF6" w:rsidRPr="002117E6" w:rsidRDefault="006D7C25" w:rsidP="00A76AA1">
      <w:pPr>
        <w:contextualSpacing/>
        <w:rPr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E7A79A3" wp14:editId="1B995887">
                <wp:simplePos x="0" y="0"/>
                <wp:positionH relativeFrom="column">
                  <wp:posOffset>-295275</wp:posOffset>
                </wp:positionH>
                <wp:positionV relativeFrom="paragraph">
                  <wp:posOffset>-1905</wp:posOffset>
                </wp:positionV>
                <wp:extent cx="6530250" cy="333375"/>
                <wp:effectExtent l="0" t="0" r="4445" b="952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250" cy="333375"/>
                          <a:chOff x="0" y="0"/>
                          <a:chExt cx="6530250" cy="333375"/>
                        </a:xfrm>
                      </wpg:grpSpPr>
                      <wps:wsp>
                        <wps:cNvPr id="5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8204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867036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30" w:name="_Toc212232985"/>
                              <w:bookmarkStart w:id="31" w:name="_Toc160547543"/>
                              <w:r w:rsidRPr="006D7C25">
                                <w:t>Glosario</w:t>
                              </w:r>
                              <w:bookmarkEnd w:id="30"/>
                            </w:p>
                            <w:p w14:paraId="648BC87E" w14:textId="77777777" w:rsidR="006D7C25" w:rsidRDefault="006D7C25"/>
                            <w:p w14:paraId="4285C83A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32" w:name="_Toc212232986"/>
                              <w:r w:rsidRPr="006D7C25">
                                <w:t>Glosario</w:t>
                              </w:r>
                              <w:bookmarkEnd w:id="31"/>
                              <w:bookmarkEnd w:id="32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4" name="Grupo 54"/>
                        <wpg:cNvGrpSpPr/>
                        <wpg:grpSpPr>
                          <a:xfrm>
                            <a:off x="1238250" y="57150"/>
                            <a:ext cx="5292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55" name="Rectángulo 5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Rectángulo 5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E7A79A3" id="Grupo 57" o:spid="_x0000_s1048" style="position:absolute;left:0;text-align:left;margin-left:-23.25pt;margin-top:-.15pt;width:514.2pt;height:26.25pt;z-index:251678720" coordsize="65302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">
                <v:shape id="_x0000_s1049" type="#_x0000_t202" style="position:absolute;width:1082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74867036" w14:textId="77777777" w:rsidR="006D7C25" w:rsidRPr="00D904A7" w:rsidRDefault="006D7C25" w:rsidP="006D7C25">
                        <w:pPr>
                          <w:pStyle w:val="Ttulo1"/>
                        </w:pPr>
                        <w:bookmarkStart w:id="33" w:name="_Toc212232985"/>
                        <w:bookmarkStart w:id="34" w:name="_Toc160547543"/>
                        <w:r w:rsidRPr="006D7C25">
                          <w:t>Glosario</w:t>
                        </w:r>
                        <w:bookmarkEnd w:id="33"/>
                      </w:p>
                      <w:p w14:paraId="648BC87E" w14:textId="77777777" w:rsidR="006D7C25" w:rsidRDefault="006D7C25"/>
                      <w:p w14:paraId="4285C83A" w14:textId="77777777" w:rsidR="006D7C25" w:rsidRPr="00D904A7" w:rsidRDefault="006D7C25" w:rsidP="006D7C25">
                        <w:pPr>
                          <w:pStyle w:val="Ttulo1"/>
                        </w:pPr>
                        <w:bookmarkStart w:id="35" w:name="_Toc212232986"/>
                        <w:r w:rsidRPr="006D7C25">
                          <w:t>Glosario</w:t>
                        </w:r>
                        <w:bookmarkEnd w:id="34"/>
                        <w:bookmarkEnd w:id="35"/>
                      </w:p>
                    </w:txbxContent>
                  </v:textbox>
                </v:shape>
                <v:group id="Grupo 54" o:spid="_x0000_s1050" style="position:absolute;left:12382;top:571;width:5292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ángulo 55" o:spid="_x0000_s105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" fillcolor="#041c7b" stroked="f" strokeweight="1pt"/>
                  <v:rect id="Rectángulo 56" o:spid="_x0000_s105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3AE20AAF" w14:textId="77777777" w:rsidR="00AB2DF6" w:rsidRDefault="00AB2DF6" w:rsidP="00A76AA1">
      <w:pPr>
        <w:tabs>
          <w:tab w:val="left" w:pos="1305"/>
        </w:tabs>
        <w:contextualSpacing/>
      </w:pPr>
    </w:p>
    <w:p w14:paraId="753FA26A" w14:textId="043F3B2C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 xml:space="preserve">A/B </w:t>
      </w:r>
      <w:proofErr w:type="spellStart"/>
      <w:r w:rsidRPr="004329AD">
        <w:rPr>
          <w:b/>
          <w:bCs/>
        </w:rPr>
        <w:t>Testing</w:t>
      </w:r>
      <w:proofErr w:type="spellEnd"/>
      <w:r w:rsidRPr="004329AD">
        <w:rPr>
          <w:b/>
          <w:bCs/>
        </w:rPr>
        <w:t>:</w:t>
      </w:r>
      <w:r w:rsidRPr="004329AD">
        <w:t xml:space="preserve"> Técnica experimental utilizada en marketing digital para comparar dos versiones de un elemento (correo, página web, anuncio) y determinar cuál genera mejores resultados en función de métricas como clics o conversiones.</w:t>
      </w:r>
    </w:p>
    <w:p w14:paraId="2546A39C" w14:textId="237752A8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>Analítica Digital:</w:t>
      </w:r>
      <w:r w:rsidRPr="004329AD">
        <w:t xml:space="preserve"> Proceso sistemático de recopilación, medición y análisis de datos provenientes de plataformas digitales con el objetivo de evaluar el comportamiento de los usuarios y optimizar estrategias de marketing.</w:t>
      </w:r>
    </w:p>
    <w:p w14:paraId="21FF6F1E" w14:textId="4147C786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>Automatización de Marketing:</w:t>
      </w:r>
      <w:r w:rsidRPr="004329AD">
        <w:t xml:space="preserve"> Uso de software y herramientas tecnológicas para ejecutar de manera automática tareas repetitivas de marketing, como el envío de correos, la segmentación de leads o la publicación en redes sociales.</w:t>
      </w:r>
    </w:p>
    <w:p w14:paraId="5F568466" w14:textId="1B20AD24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 xml:space="preserve">BOFU (Bottom </w:t>
      </w:r>
      <w:proofErr w:type="spellStart"/>
      <w:r w:rsidRPr="004329AD">
        <w:rPr>
          <w:b/>
          <w:bCs/>
        </w:rPr>
        <w:t>of</w:t>
      </w:r>
      <w:proofErr w:type="spellEnd"/>
      <w:r w:rsidRPr="004329AD">
        <w:rPr>
          <w:b/>
          <w:bCs/>
        </w:rPr>
        <w:t xml:space="preserve"> </w:t>
      </w:r>
      <w:proofErr w:type="spellStart"/>
      <w:r w:rsidRPr="004329AD">
        <w:rPr>
          <w:b/>
          <w:bCs/>
        </w:rPr>
        <w:t>the</w:t>
      </w:r>
      <w:proofErr w:type="spellEnd"/>
      <w:r w:rsidRPr="004329AD">
        <w:rPr>
          <w:b/>
          <w:bCs/>
        </w:rPr>
        <w:t xml:space="preserve"> </w:t>
      </w:r>
      <w:proofErr w:type="spellStart"/>
      <w:r w:rsidRPr="004329AD">
        <w:rPr>
          <w:b/>
          <w:bCs/>
        </w:rPr>
        <w:t>Funnel</w:t>
      </w:r>
      <w:proofErr w:type="spellEnd"/>
      <w:r w:rsidRPr="004329AD">
        <w:rPr>
          <w:b/>
          <w:bCs/>
        </w:rPr>
        <w:t>):</w:t>
      </w:r>
      <w:r w:rsidRPr="004329AD">
        <w:t xml:space="preserve"> Etapa final del embudo de conversión donde los leads están listos para tomar la decisión de compra. Las acciones se orientan a cerrar la venta o formalizar la relación comercial.</w:t>
      </w:r>
    </w:p>
    <w:p w14:paraId="1522273B" w14:textId="2E275B8E" w:rsidR="004329AD" w:rsidRPr="004329AD" w:rsidRDefault="004329AD" w:rsidP="004329AD">
      <w:pPr>
        <w:tabs>
          <w:tab w:val="left" w:pos="1305"/>
        </w:tabs>
        <w:contextualSpacing/>
      </w:pPr>
      <w:proofErr w:type="spellStart"/>
      <w:r w:rsidRPr="004329AD">
        <w:rPr>
          <w:b/>
          <w:bCs/>
        </w:rPr>
        <w:t>Buyer</w:t>
      </w:r>
      <w:proofErr w:type="spellEnd"/>
      <w:r w:rsidRPr="004329AD">
        <w:rPr>
          <w:b/>
          <w:bCs/>
        </w:rPr>
        <w:t xml:space="preserve"> Persona:</w:t>
      </w:r>
      <w:r w:rsidRPr="004329AD">
        <w:t xml:space="preserve"> Representación </w:t>
      </w:r>
      <w:proofErr w:type="spellStart"/>
      <w:r w:rsidRPr="004329AD">
        <w:t>semificticia</w:t>
      </w:r>
      <w:proofErr w:type="spellEnd"/>
      <w:r w:rsidRPr="004329AD">
        <w:t xml:space="preserve"> </w:t>
      </w:r>
      <w:proofErr w:type="gramStart"/>
      <w:r w:rsidRPr="004329AD">
        <w:t>del cliente ideal basada</w:t>
      </w:r>
      <w:proofErr w:type="gramEnd"/>
      <w:r w:rsidRPr="004329AD">
        <w:t xml:space="preserve"> en datos demográficos, comportamentales y psicográficos, que permite personalizar las estrategias de marketing.</w:t>
      </w:r>
    </w:p>
    <w:p w14:paraId="5A47C4AB" w14:textId="08C95F45" w:rsidR="004329AD" w:rsidRPr="004329AD" w:rsidRDefault="004329AD" w:rsidP="004329AD">
      <w:pPr>
        <w:tabs>
          <w:tab w:val="left" w:pos="1305"/>
        </w:tabs>
        <w:contextualSpacing/>
      </w:pPr>
      <w:proofErr w:type="spellStart"/>
      <w:r w:rsidRPr="004329AD">
        <w:rPr>
          <w:b/>
          <w:bCs/>
        </w:rPr>
        <w:t>Churn</w:t>
      </w:r>
      <w:proofErr w:type="spellEnd"/>
      <w:r w:rsidRPr="004329AD">
        <w:rPr>
          <w:b/>
          <w:bCs/>
        </w:rPr>
        <w:t xml:space="preserve"> </w:t>
      </w:r>
      <w:proofErr w:type="spellStart"/>
      <w:r w:rsidRPr="004329AD">
        <w:rPr>
          <w:b/>
          <w:bCs/>
        </w:rPr>
        <w:t>Rate</w:t>
      </w:r>
      <w:proofErr w:type="spellEnd"/>
      <w:r w:rsidRPr="004329AD">
        <w:rPr>
          <w:b/>
          <w:bCs/>
        </w:rPr>
        <w:t>:</w:t>
      </w:r>
      <w:r w:rsidRPr="004329AD">
        <w:t xml:space="preserve"> Indicador que mide la tasa de pérdida o abandono de clientes en un periodo determinado; se utiliza para evaluar la retención y fidelización.</w:t>
      </w:r>
    </w:p>
    <w:p w14:paraId="0E50C3D8" w14:textId="293A9C05" w:rsidR="004329AD" w:rsidRPr="004329AD" w:rsidRDefault="004329AD" w:rsidP="004329AD">
      <w:pPr>
        <w:tabs>
          <w:tab w:val="left" w:pos="1305"/>
        </w:tabs>
        <w:contextualSpacing/>
      </w:pPr>
      <w:proofErr w:type="spellStart"/>
      <w:r w:rsidRPr="004329AD">
        <w:rPr>
          <w:b/>
          <w:bCs/>
        </w:rPr>
        <w:t>Community</w:t>
      </w:r>
      <w:proofErr w:type="spellEnd"/>
      <w:r w:rsidRPr="004329AD">
        <w:rPr>
          <w:b/>
          <w:bCs/>
        </w:rPr>
        <w:t xml:space="preserve"> Management:</w:t>
      </w:r>
      <w:r w:rsidRPr="004329AD">
        <w:t xml:space="preserve"> Gestión estratégica de comunidades digitales alrededor de una marca, fomentando la interacción, el compromiso y la lealtad de los usuarios.</w:t>
      </w:r>
    </w:p>
    <w:p w14:paraId="4B75E247" w14:textId="65A93ECF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>Content Marketing (Marketing de Contenidos):</w:t>
      </w:r>
      <w:r w:rsidRPr="004329AD">
        <w:t xml:space="preserve"> Estrategia de comunicación enfocada en la creación y distribución de contenido valioso, relevante y coherente para atraer y retener a un público objetivo.</w:t>
      </w:r>
    </w:p>
    <w:p w14:paraId="0476891A" w14:textId="1B5A35BC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>Conversión:</w:t>
      </w:r>
      <w:r w:rsidRPr="004329AD">
        <w:t xml:space="preserve"> Acción específica que se desea que el usuario realice dentro de una estrategia digital, como completar un formulario, realizar una compra o suscribirse a un boletín.</w:t>
      </w:r>
    </w:p>
    <w:p w14:paraId="52764C9D" w14:textId="38994B5D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>CPA (Costo por Adquisición):</w:t>
      </w:r>
      <w:r w:rsidRPr="004329AD">
        <w:t xml:space="preserve"> Métrica que calcula cuánto cuesta adquirir un cliente nuevo, dividiendo la inversión total entre el número de conversiones obtenidas.</w:t>
      </w:r>
    </w:p>
    <w:p w14:paraId="1F65F648" w14:textId="457EF61D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>CRM (</w:t>
      </w:r>
      <w:proofErr w:type="spellStart"/>
      <w:r w:rsidRPr="004329AD">
        <w:rPr>
          <w:b/>
          <w:bCs/>
        </w:rPr>
        <w:t>Customer</w:t>
      </w:r>
      <w:proofErr w:type="spellEnd"/>
      <w:r w:rsidRPr="004329AD">
        <w:rPr>
          <w:b/>
          <w:bCs/>
        </w:rPr>
        <w:t xml:space="preserve"> </w:t>
      </w:r>
      <w:proofErr w:type="spellStart"/>
      <w:r w:rsidRPr="004329AD">
        <w:rPr>
          <w:b/>
          <w:bCs/>
        </w:rPr>
        <w:t>Relationship</w:t>
      </w:r>
      <w:proofErr w:type="spellEnd"/>
      <w:r w:rsidRPr="004329AD">
        <w:rPr>
          <w:b/>
          <w:bCs/>
        </w:rPr>
        <w:t xml:space="preserve"> Management):</w:t>
      </w:r>
      <w:r w:rsidRPr="004329AD">
        <w:t xml:space="preserve"> Sistema de gestión de relaciones con clientes que permite almacenar información, segmentar audiencias y personalizar comunicaciones.</w:t>
      </w:r>
    </w:p>
    <w:p w14:paraId="25A5FA6E" w14:textId="11C3AEA8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>CTA (</w:t>
      </w:r>
      <w:proofErr w:type="spellStart"/>
      <w:r w:rsidRPr="004329AD">
        <w:rPr>
          <w:b/>
          <w:bCs/>
        </w:rPr>
        <w:t>Call</w:t>
      </w:r>
      <w:proofErr w:type="spellEnd"/>
      <w:r w:rsidRPr="004329AD">
        <w:rPr>
          <w:b/>
          <w:bCs/>
        </w:rPr>
        <w:t xml:space="preserve"> </w:t>
      </w:r>
      <w:proofErr w:type="spellStart"/>
      <w:r w:rsidRPr="004329AD">
        <w:rPr>
          <w:b/>
          <w:bCs/>
        </w:rPr>
        <w:t>to</w:t>
      </w:r>
      <w:proofErr w:type="spellEnd"/>
      <w:r w:rsidRPr="004329AD">
        <w:rPr>
          <w:b/>
          <w:bCs/>
        </w:rPr>
        <w:t xml:space="preserve"> </w:t>
      </w:r>
      <w:proofErr w:type="spellStart"/>
      <w:r w:rsidRPr="004329AD">
        <w:rPr>
          <w:b/>
          <w:bCs/>
        </w:rPr>
        <w:t>Action</w:t>
      </w:r>
      <w:proofErr w:type="spellEnd"/>
      <w:r w:rsidRPr="004329AD">
        <w:rPr>
          <w:b/>
          <w:bCs/>
        </w:rPr>
        <w:t>):</w:t>
      </w:r>
      <w:r w:rsidRPr="004329AD">
        <w:t xml:space="preserve"> Llamado a la acción presente en correos, sitios web o anuncios digitales que busca inducir al usuario a realizar una acción específica.</w:t>
      </w:r>
    </w:p>
    <w:p w14:paraId="6B85125E" w14:textId="31025DF0" w:rsidR="004329AD" w:rsidRPr="004329AD" w:rsidRDefault="004329AD" w:rsidP="004329AD">
      <w:pPr>
        <w:tabs>
          <w:tab w:val="left" w:pos="1305"/>
        </w:tabs>
        <w:contextualSpacing/>
      </w:pPr>
      <w:proofErr w:type="spellStart"/>
      <w:r w:rsidRPr="004329AD">
        <w:rPr>
          <w:b/>
          <w:bCs/>
        </w:rPr>
        <w:t>Customer</w:t>
      </w:r>
      <w:proofErr w:type="spellEnd"/>
      <w:r w:rsidRPr="004329AD">
        <w:rPr>
          <w:b/>
          <w:bCs/>
        </w:rPr>
        <w:t xml:space="preserve"> </w:t>
      </w:r>
      <w:proofErr w:type="spellStart"/>
      <w:r w:rsidRPr="004329AD">
        <w:rPr>
          <w:b/>
          <w:bCs/>
        </w:rPr>
        <w:t>Journey</w:t>
      </w:r>
      <w:proofErr w:type="spellEnd"/>
      <w:r w:rsidRPr="004329AD">
        <w:rPr>
          <w:b/>
          <w:bCs/>
        </w:rPr>
        <w:t>:</w:t>
      </w:r>
      <w:r w:rsidRPr="004329AD">
        <w:t xml:space="preserve"> Ruta que sigue un consumidor desde el primer contacto con la marca hasta la compra y fidelización, incluyendo todas las interacciones digitales intermedias.</w:t>
      </w:r>
    </w:p>
    <w:p w14:paraId="6B1E9A21" w14:textId="64CED13F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>Email Marketing:</w:t>
      </w:r>
      <w:r w:rsidRPr="004329AD">
        <w:t xml:space="preserve"> Estrategia de comunicación directa que utiliza el correo electrónico para enviar mensajes personalizados con fines informativos, promocionales o de fidelización.</w:t>
      </w:r>
    </w:p>
    <w:p w14:paraId="100BD91B" w14:textId="18FA5453" w:rsidR="004329AD" w:rsidRPr="004329AD" w:rsidRDefault="004329AD" w:rsidP="004329AD">
      <w:pPr>
        <w:tabs>
          <w:tab w:val="left" w:pos="1305"/>
        </w:tabs>
        <w:contextualSpacing/>
      </w:pPr>
      <w:proofErr w:type="spellStart"/>
      <w:r w:rsidRPr="004329AD">
        <w:rPr>
          <w:b/>
          <w:bCs/>
        </w:rPr>
        <w:t>Engagement</w:t>
      </w:r>
      <w:proofErr w:type="spellEnd"/>
      <w:r w:rsidRPr="004329AD">
        <w:rPr>
          <w:b/>
          <w:bCs/>
        </w:rPr>
        <w:t xml:space="preserve"> </w:t>
      </w:r>
      <w:proofErr w:type="spellStart"/>
      <w:r w:rsidRPr="004329AD">
        <w:rPr>
          <w:b/>
          <w:bCs/>
        </w:rPr>
        <w:t>Rate</w:t>
      </w:r>
      <w:proofErr w:type="spellEnd"/>
      <w:r w:rsidRPr="004329AD">
        <w:rPr>
          <w:b/>
          <w:bCs/>
        </w:rPr>
        <w:t>:</w:t>
      </w:r>
      <w:r w:rsidRPr="004329AD">
        <w:t xml:space="preserve"> Indicador que mide el nivel de interacción y compromiso que una audiencia mantiene con una marca o contenido en redes sociales.</w:t>
      </w:r>
    </w:p>
    <w:p w14:paraId="319490B0" w14:textId="28891FB6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>Fidelización Digital:</w:t>
      </w:r>
      <w:r w:rsidRPr="004329AD">
        <w:t xml:space="preserve"> Conjunto de acciones orientadas a mantener y fortalecer la relación con clientes existentes a través de medios digitales, incrementando su satisfacción y lealtad.</w:t>
      </w:r>
    </w:p>
    <w:p w14:paraId="2B7F8C67" w14:textId="674BB548" w:rsidR="004329AD" w:rsidRPr="004329AD" w:rsidRDefault="004329AD" w:rsidP="004329AD">
      <w:pPr>
        <w:tabs>
          <w:tab w:val="left" w:pos="1305"/>
        </w:tabs>
        <w:contextualSpacing/>
      </w:pPr>
      <w:proofErr w:type="spellStart"/>
      <w:r w:rsidRPr="004329AD">
        <w:rPr>
          <w:b/>
          <w:bCs/>
        </w:rPr>
        <w:t>Inbound</w:t>
      </w:r>
      <w:proofErr w:type="spellEnd"/>
      <w:r w:rsidRPr="004329AD">
        <w:rPr>
          <w:b/>
          <w:bCs/>
        </w:rPr>
        <w:t xml:space="preserve"> Marketing:</w:t>
      </w:r>
      <w:r w:rsidRPr="004329AD">
        <w:t xml:space="preserve"> Metodología que busca atraer clientes mediante contenido de valor y experiencias personalizadas, en lugar de usar técnicas intrusivas de publicidad.</w:t>
      </w:r>
    </w:p>
    <w:p w14:paraId="573A0470" w14:textId="5B7FD05E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 xml:space="preserve">KPI (Key Performance </w:t>
      </w:r>
      <w:proofErr w:type="spellStart"/>
      <w:r w:rsidRPr="004329AD">
        <w:rPr>
          <w:b/>
          <w:bCs/>
        </w:rPr>
        <w:t>Indicator</w:t>
      </w:r>
      <w:proofErr w:type="spellEnd"/>
      <w:r w:rsidRPr="004329AD">
        <w:rPr>
          <w:b/>
          <w:bCs/>
        </w:rPr>
        <w:t>):</w:t>
      </w:r>
      <w:r w:rsidRPr="004329AD">
        <w:t xml:space="preserve"> Indicador clave de desempeño que permite medir el grado de cumplimiento de los objetivos estratégicos de marketing.</w:t>
      </w:r>
    </w:p>
    <w:p w14:paraId="67C91F4B" w14:textId="3CB75C19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>Lead:</w:t>
      </w:r>
      <w:r w:rsidRPr="004329AD">
        <w:t xml:space="preserve"> Persona o empresa que ha mostrado interés en un producto o servicio, generalmente al proporcionar sus datos de contacto a través de un formulario o interacción digital.</w:t>
      </w:r>
    </w:p>
    <w:p w14:paraId="29C25B96" w14:textId="01726755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 xml:space="preserve">Lead </w:t>
      </w:r>
      <w:proofErr w:type="spellStart"/>
      <w:r w:rsidRPr="004329AD">
        <w:rPr>
          <w:b/>
          <w:bCs/>
        </w:rPr>
        <w:t>Nurturing</w:t>
      </w:r>
      <w:proofErr w:type="spellEnd"/>
      <w:r w:rsidRPr="004329AD">
        <w:rPr>
          <w:b/>
          <w:bCs/>
        </w:rPr>
        <w:t>:</w:t>
      </w:r>
      <w:r w:rsidRPr="004329AD">
        <w:t xml:space="preserve"> Proceso automatizado de envío de información relevante y personalizada a los leads con el fin de guiarlos a través del embudo de conversión hasta que estén listos para comprar.</w:t>
      </w:r>
    </w:p>
    <w:p w14:paraId="20404D14" w14:textId="0779AA90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 xml:space="preserve">Lead </w:t>
      </w:r>
      <w:proofErr w:type="spellStart"/>
      <w:r w:rsidRPr="004329AD">
        <w:rPr>
          <w:b/>
          <w:bCs/>
        </w:rPr>
        <w:t>Scoring</w:t>
      </w:r>
      <w:proofErr w:type="spellEnd"/>
      <w:r w:rsidRPr="004329AD">
        <w:rPr>
          <w:b/>
          <w:bCs/>
        </w:rPr>
        <w:t>:</w:t>
      </w:r>
      <w:r w:rsidRPr="004329AD">
        <w:t xml:space="preserve"> Sistema de puntuación que clasifica a los leads según su nivel de interés o probabilidad de conversión, utilizando criterios como comportamiento, perfil y </w:t>
      </w:r>
      <w:proofErr w:type="spellStart"/>
      <w:r w:rsidRPr="004329AD">
        <w:t>engagement</w:t>
      </w:r>
      <w:proofErr w:type="spellEnd"/>
      <w:r w:rsidRPr="004329AD">
        <w:t>.</w:t>
      </w:r>
    </w:p>
    <w:p w14:paraId="5DD9CBF6" w14:textId="5E676AAD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>LTV (</w:t>
      </w:r>
      <w:proofErr w:type="spellStart"/>
      <w:r w:rsidRPr="004329AD">
        <w:rPr>
          <w:b/>
          <w:bCs/>
        </w:rPr>
        <w:t>Lifetime</w:t>
      </w:r>
      <w:proofErr w:type="spellEnd"/>
      <w:r w:rsidRPr="004329AD">
        <w:rPr>
          <w:b/>
          <w:bCs/>
        </w:rPr>
        <w:t xml:space="preserve"> </w:t>
      </w:r>
      <w:proofErr w:type="spellStart"/>
      <w:r w:rsidRPr="004329AD">
        <w:rPr>
          <w:b/>
          <w:bCs/>
        </w:rPr>
        <w:t>Value</w:t>
      </w:r>
      <w:proofErr w:type="spellEnd"/>
      <w:r w:rsidRPr="004329AD">
        <w:rPr>
          <w:b/>
          <w:bCs/>
        </w:rPr>
        <w:t>):</w:t>
      </w:r>
      <w:r w:rsidRPr="004329AD">
        <w:t xml:space="preserve"> Valor de vida del cliente; estima los ingresos totales que un cliente generará durante toda su relación con la empresa.</w:t>
      </w:r>
    </w:p>
    <w:p w14:paraId="07727217" w14:textId="7DB71F50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>MOFU (</w:t>
      </w:r>
      <w:proofErr w:type="spellStart"/>
      <w:r w:rsidRPr="004329AD">
        <w:rPr>
          <w:b/>
          <w:bCs/>
        </w:rPr>
        <w:t>Middle</w:t>
      </w:r>
      <w:proofErr w:type="spellEnd"/>
      <w:r w:rsidRPr="004329AD">
        <w:rPr>
          <w:b/>
          <w:bCs/>
        </w:rPr>
        <w:t xml:space="preserve"> </w:t>
      </w:r>
      <w:proofErr w:type="spellStart"/>
      <w:r w:rsidRPr="004329AD">
        <w:rPr>
          <w:b/>
          <w:bCs/>
        </w:rPr>
        <w:t>of</w:t>
      </w:r>
      <w:proofErr w:type="spellEnd"/>
      <w:r w:rsidRPr="004329AD">
        <w:rPr>
          <w:b/>
          <w:bCs/>
        </w:rPr>
        <w:t xml:space="preserve"> </w:t>
      </w:r>
      <w:proofErr w:type="spellStart"/>
      <w:r w:rsidRPr="004329AD">
        <w:rPr>
          <w:b/>
          <w:bCs/>
        </w:rPr>
        <w:t>the</w:t>
      </w:r>
      <w:proofErr w:type="spellEnd"/>
      <w:r w:rsidRPr="004329AD">
        <w:rPr>
          <w:b/>
          <w:bCs/>
        </w:rPr>
        <w:t xml:space="preserve"> </w:t>
      </w:r>
      <w:proofErr w:type="spellStart"/>
      <w:r w:rsidRPr="004329AD">
        <w:rPr>
          <w:b/>
          <w:bCs/>
        </w:rPr>
        <w:t>Funnel</w:t>
      </w:r>
      <w:proofErr w:type="spellEnd"/>
      <w:r w:rsidRPr="004329AD">
        <w:rPr>
          <w:b/>
          <w:bCs/>
        </w:rPr>
        <w:t>):</w:t>
      </w:r>
      <w:r w:rsidRPr="004329AD">
        <w:t xml:space="preserve"> Etapa intermedia del embudo de conversión en la que los leads consideran opciones y comparan alternativas; el objetivo es nutrir la relación.</w:t>
      </w:r>
    </w:p>
    <w:p w14:paraId="4C8F880A" w14:textId="3F8A228B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 xml:space="preserve">Net </w:t>
      </w:r>
      <w:proofErr w:type="spellStart"/>
      <w:r w:rsidRPr="004329AD">
        <w:rPr>
          <w:b/>
          <w:bCs/>
        </w:rPr>
        <w:t>Promoter</w:t>
      </w:r>
      <w:proofErr w:type="spellEnd"/>
      <w:r w:rsidRPr="004329AD">
        <w:rPr>
          <w:b/>
          <w:bCs/>
        </w:rPr>
        <w:t xml:space="preserve"> Score (NPS):</w:t>
      </w:r>
      <w:r w:rsidRPr="004329AD">
        <w:t xml:space="preserve"> Indicador que mide la lealtad y satisfacción del cliente mediante la probabilidad de que recomiende la marca a otros.</w:t>
      </w:r>
    </w:p>
    <w:p w14:paraId="3962BD80" w14:textId="613E8E33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>Omnicanalidad:</w:t>
      </w:r>
      <w:r w:rsidRPr="004329AD">
        <w:t xml:space="preserve"> Integración coherente de todos los canales de comunicación de una empresa (web, redes, correo, chat, tienda física) para ofrecer una experiencia uniforme y fluida al cliente.</w:t>
      </w:r>
    </w:p>
    <w:p w14:paraId="1C0CB77C" w14:textId="0F39E2A2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>Personalización:</w:t>
      </w:r>
      <w:r w:rsidRPr="004329AD">
        <w:t xml:space="preserve"> Adaptación de mensajes, contenidos y ofertas a las características, intereses y comportamiento de cada usuario o segmento específico.</w:t>
      </w:r>
    </w:p>
    <w:p w14:paraId="2EE7DDAD" w14:textId="2FCB355D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>Retención de Clientes:</w:t>
      </w:r>
      <w:r w:rsidRPr="004329AD">
        <w:t xml:space="preserve"> Estrategia orientada a mantener a los clientes existentes, reduciendo su abandono y fortaleciendo su vínculo con la marca.</w:t>
      </w:r>
    </w:p>
    <w:p w14:paraId="102FF038" w14:textId="31C58818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>ROI (</w:t>
      </w:r>
      <w:proofErr w:type="spellStart"/>
      <w:r w:rsidRPr="004329AD">
        <w:rPr>
          <w:b/>
          <w:bCs/>
        </w:rPr>
        <w:t>Return</w:t>
      </w:r>
      <w:proofErr w:type="spellEnd"/>
      <w:r w:rsidRPr="004329AD">
        <w:rPr>
          <w:b/>
          <w:bCs/>
        </w:rPr>
        <w:t xml:space="preserve"> </w:t>
      </w:r>
      <w:proofErr w:type="spellStart"/>
      <w:r w:rsidRPr="004329AD">
        <w:rPr>
          <w:b/>
          <w:bCs/>
        </w:rPr>
        <w:t>on</w:t>
      </w:r>
      <w:proofErr w:type="spellEnd"/>
      <w:r w:rsidRPr="004329AD">
        <w:rPr>
          <w:b/>
          <w:bCs/>
        </w:rPr>
        <w:t xml:space="preserve"> </w:t>
      </w:r>
      <w:proofErr w:type="spellStart"/>
      <w:r w:rsidRPr="004329AD">
        <w:rPr>
          <w:b/>
          <w:bCs/>
        </w:rPr>
        <w:t>Investment</w:t>
      </w:r>
      <w:proofErr w:type="spellEnd"/>
      <w:r w:rsidRPr="004329AD">
        <w:rPr>
          <w:b/>
          <w:bCs/>
        </w:rPr>
        <w:t>):</w:t>
      </w:r>
      <w:r w:rsidRPr="004329AD">
        <w:t xml:space="preserve"> Retorno de la inversión; mide la rentabilidad de las acciones de marketing comparando los beneficios obtenidos con los costos invertidos.</w:t>
      </w:r>
    </w:p>
    <w:p w14:paraId="1A1F5AEE" w14:textId="2E088B4C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>SEO (</w:t>
      </w:r>
      <w:proofErr w:type="spellStart"/>
      <w:r w:rsidRPr="004329AD">
        <w:rPr>
          <w:b/>
          <w:bCs/>
        </w:rPr>
        <w:t>Search</w:t>
      </w:r>
      <w:proofErr w:type="spellEnd"/>
      <w:r w:rsidRPr="004329AD">
        <w:rPr>
          <w:b/>
          <w:bCs/>
        </w:rPr>
        <w:t xml:space="preserve"> </w:t>
      </w:r>
      <w:proofErr w:type="spellStart"/>
      <w:r w:rsidRPr="004329AD">
        <w:rPr>
          <w:b/>
          <w:bCs/>
        </w:rPr>
        <w:t>Engine</w:t>
      </w:r>
      <w:proofErr w:type="spellEnd"/>
      <w:r w:rsidRPr="004329AD">
        <w:rPr>
          <w:b/>
          <w:bCs/>
        </w:rPr>
        <w:t xml:space="preserve"> </w:t>
      </w:r>
      <w:proofErr w:type="spellStart"/>
      <w:r w:rsidRPr="004329AD">
        <w:rPr>
          <w:b/>
          <w:bCs/>
        </w:rPr>
        <w:t>Optimization</w:t>
      </w:r>
      <w:proofErr w:type="spellEnd"/>
      <w:r w:rsidRPr="004329AD">
        <w:rPr>
          <w:b/>
          <w:bCs/>
        </w:rPr>
        <w:t>):</w:t>
      </w:r>
      <w:r w:rsidRPr="004329AD">
        <w:t xml:space="preserve"> Conjunto de técnicas que buscan mejorar la visibilidad de un sitio web en los resultados orgánicos de los motores de búsqueda.</w:t>
      </w:r>
    </w:p>
    <w:p w14:paraId="3FF013FC" w14:textId="62C00BFB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 xml:space="preserve">Social </w:t>
      </w:r>
      <w:proofErr w:type="spellStart"/>
      <w:r w:rsidRPr="004329AD">
        <w:rPr>
          <w:b/>
          <w:bCs/>
        </w:rPr>
        <w:t>Selling</w:t>
      </w:r>
      <w:proofErr w:type="spellEnd"/>
      <w:r w:rsidRPr="004329AD">
        <w:rPr>
          <w:b/>
          <w:bCs/>
        </w:rPr>
        <w:t>:</w:t>
      </w:r>
      <w:r w:rsidRPr="004329AD">
        <w:t xml:space="preserve"> Estrategia de ventas que utiliza las redes sociales para identificar, conectar y construir relaciones con clientes potenciales, fortaleciendo la confianza y la reputación digital.</w:t>
      </w:r>
    </w:p>
    <w:p w14:paraId="783B74DF" w14:textId="119ED1B3" w:rsidR="004329AD" w:rsidRPr="004329AD" w:rsidRDefault="004329AD" w:rsidP="004329AD">
      <w:pPr>
        <w:tabs>
          <w:tab w:val="left" w:pos="1305"/>
        </w:tabs>
        <w:contextualSpacing/>
      </w:pPr>
      <w:proofErr w:type="spellStart"/>
      <w:r w:rsidRPr="004329AD">
        <w:rPr>
          <w:b/>
          <w:bCs/>
        </w:rPr>
        <w:t>Storytelling</w:t>
      </w:r>
      <w:proofErr w:type="spellEnd"/>
      <w:r w:rsidRPr="004329AD">
        <w:rPr>
          <w:b/>
          <w:bCs/>
        </w:rPr>
        <w:t>:</w:t>
      </w:r>
      <w:r w:rsidRPr="004329AD">
        <w:t xml:space="preserve"> Técnica narrativa que utiliza historias para conectar emocionalmente con el público, comunicar valores de marca y generar empatía.</w:t>
      </w:r>
    </w:p>
    <w:p w14:paraId="1BFF9669" w14:textId="4A381994" w:rsidR="004329AD" w:rsidRPr="004329AD" w:rsidRDefault="004329AD" w:rsidP="004329AD">
      <w:pPr>
        <w:tabs>
          <w:tab w:val="left" w:pos="1305"/>
        </w:tabs>
        <w:contextualSpacing/>
      </w:pPr>
      <w:r w:rsidRPr="004329AD">
        <w:rPr>
          <w:b/>
          <w:bCs/>
        </w:rPr>
        <w:t xml:space="preserve">TOFU (Top </w:t>
      </w:r>
      <w:proofErr w:type="spellStart"/>
      <w:r w:rsidRPr="004329AD">
        <w:rPr>
          <w:b/>
          <w:bCs/>
        </w:rPr>
        <w:t>of</w:t>
      </w:r>
      <w:proofErr w:type="spellEnd"/>
      <w:r w:rsidRPr="004329AD">
        <w:rPr>
          <w:b/>
          <w:bCs/>
        </w:rPr>
        <w:t xml:space="preserve"> </w:t>
      </w:r>
      <w:proofErr w:type="spellStart"/>
      <w:r w:rsidRPr="004329AD">
        <w:rPr>
          <w:b/>
          <w:bCs/>
        </w:rPr>
        <w:t>the</w:t>
      </w:r>
      <w:proofErr w:type="spellEnd"/>
      <w:r w:rsidRPr="004329AD">
        <w:rPr>
          <w:b/>
          <w:bCs/>
        </w:rPr>
        <w:t xml:space="preserve"> </w:t>
      </w:r>
      <w:proofErr w:type="spellStart"/>
      <w:r w:rsidRPr="004329AD">
        <w:rPr>
          <w:b/>
          <w:bCs/>
        </w:rPr>
        <w:t>Funnel</w:t>
      </w:r>
      <w:proofErr w:type="spellEnd"/>
      <w:r w:rsidRPr="004329AD">
        <w:rPr>
          <w:b/>
          <w:bCs/>
        </w:rPr>
        <w:t>):</w:t>
      </w:r>
      <w:r w:rsidRPr="004329AD">
        <w:t xml:space="preserve"> Etapa inicial del embudo de conversión en la que se busca generar conciencia y atraer tráfico a través de contenido informativo o educativo.</w:t>
      </w:r>
    </w:p>
    <w:p w14:paraId="57C91A10" w14:textId="46D3B7F7" w:rsidR="00C5601D" w:rsidRDefault="004329AD" w:rsidP="00A76AA1">
      <w:pPr>
        <w:tabs>
          <w:tab w:val="left" w:pos="1305"/>
        </w:tabs>
        <w:contextualSpacing/>
      </w:pPr>
      <w:proofErr w:type="spellStart"/>
      <w:r w:rsidRPr="004329AD">
        <w:rPr>
          <w:b/>
          <w:bCs/>
        </w:rPr>
        <w:t>Workflow</w:t>
      </w:r>
      <w:proofErr w:type="spellEnd"/>
      <w:r w:rsidRPr="004329AD">
        <w:rPr>
          <w:b/>
          <w:bCs/>
        </w:rPr>
        <w:t xml:space="preserve"> de Automatización:</w:t>
      </w:r>
      <w:r w:rsidRPr="004329AD">
        <w:t xml:space="preserve"> Secuencia de acciones predefinidas dentro de un software de automatización de marketing que gestiona interacciones con los usuarios según su comportamiento.</w:t>
      </w:r>
    </w:p>
    <w:sectPr w:rsidR="00C5601D" w:rsidSect="00A66A79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9F3A6" w14:textId="77777777" w:rsidR="00E61A55" w:rsidRDefault="00E61A55" w:rsidP="007F1B53">
      <w:pPr>
        <w:spacing w:before="0" w:after="0" w:line="240" w:lineRule="auto"/>
      </w:pPr>
      <w:r>
        <w:separator/>
      </w:r>
    </w:p>
  </w:endnote>
  <w:endnote w:type="continuationSeparator" w:id="0">
    <w:p w14:paraId="0B3A6201" w14:textId="77777777" w:rsidR="00E61A55" w:rsidRDefault="00E61A55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C754A" w14:textId="77777777" w:rsidR="00A67DD5" w:rsidRPr="00F3756A" w:rsidRDefault="00A67DD5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3AD0885C" wp14:editId="6D0C142D">
          <wp:simplePos x="0" y="0"/>
          <wp:positionH relativeFrom="column">
            <wp:posOffset>-1077595</wp:posOffset>
          </wp:positionH>
          <wp:positionV relativeFrom="paragraph">
            <wp:posOffset>-112395</wp:posOffset>
          </wp:positionV>
          <wp:extent cx="7789545" cy="822325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036EEBA0" wp14:editId="5152148B">
              <wp:simplePos x="0" y="0"/>
              <wp:positionH relativeFrom="column">
                <wp:posOffset>4145729</wp:posOffset>
              </wp:positionH>
              <wp:positionV relativeFrom="paragraph">
                <wp:posOffset>-99097</wp:posOffset>
              </wp:positionV>
              <wp:extent cx="2360930" cy="327660"/>
              <wp:effectExtent l="0" t="0" r="0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008AD0" w14:textId="77777777" w:rsidR="00A67DD5" w:rsidRPr="005B7617" w:rsidRDefault="00A67DD5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Unidad Didáctica</w:t>
                          </w:r>
                        </w:p>
                        <w:p w14:paraId="3EDA4227" w14:textId="77777777" w:rsidR="00A67DD5" w:rsidRDefault="00A67DD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6EEBA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53" type="#_x0000_t202" style="position:absolute;left:0;text-align:left;margin-left:326.45pt;margin-top:-7.8pt;width:185.9pt;height:25.8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" filled="f" stroked="f">
              <v:textbox>
                <w:txbxContent>
                  <w:p w14:paraId="5B008AD0" w14:textId="77777777" w:rsidR="00A67DD5" w:rsidRPr="005B7617" w:rsidRDefault="00A67DD5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Unidad Didáctica</w:t>
                    </w:r>
                  </w:p>
                  <w:p w14:paraId="3EDA4227" w14:textId="77777777" w:rsidR="00A67DD5" w:rsidRDefault="00A67DD5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F224A" w14:textId="77777777" w:rsidR="00E61A55" w:rsidRDefault="00E61A55" w:rsidP="007F1B53">
      <w:pPr>
        <w:spacing w:before="0" w:after="0" w:line="240" w:lineRule="auto"/>
      </w:pPr>
      <w:r>
        <w:separator/>
      </w:r>
    </w:p>
  </w:footnote>
  <w:footnote w:type="continuationSeparator" w:id="0">
    <w:p w14:paraId="75CC1C10" w14:textId="77777777" w:rsidR="00E61A55" w:rsidRDefault="00E61A55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4D76E" w14:textId="77777777" w:rsidR="00A66A79" w:rsidRDefault="00A66A79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6CEBA539" wp14:editId="272E6B21">
          <wp:simplePos x="0" y="0"/>
          <wp:positionH relativeFrom="column">
            <wp:posOffset>-1133848</wp:posOffset>
          </wp:positionH>
          <wp:positionV relativeFrom="paragraph">
            <wp:posOffset>-439196</wp:posOffset>
          </wp:positionV>
          <wp:extent cx="7795895" cy="99758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94447"/>
    <w:multiLevelType w:val="multilevel"/>
    <w:tmpl w:val="4376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41672"/>
    <w:multiLevelType w:val="multilevel"/>
    <w:tmpl w:val="793ED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71DE3"/>
    <w:multiLevelType w:val="multilevel"/>
    <w:tmpl w:val="7652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65531"/>
    <w:multiLevelType w:val="multilevel"/>
    <w:tmpl w:val="F52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C00D7"/>
    <w:multiLevelType w:val="multilevel"/>
    <w:tmpl w:val="C58E6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FD48F0"/>
    <w:multiLevelType w:val="multilevel"/>
    <w:tmpl w:val="D36E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940FD"/>
    <w:multiLevelType w:val="multilevel"/>
    <w:tmpl w:val="FA44A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EE15E0"/>
    <w:multiLevelType w:val="multilevel"/>
    <w:tmpl w:val="AB1E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229D3"/>
    <w:multiLevelType w:val="multilevel"/>
    <w:tmpl w:val="632C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F3787"/>
    <w:multiLevelType w:val="multilevel"/>
    <w:tmpl w:val="D520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A7028"/>
    <w:multiLevelType w:val="multilevel"/>
    <w:tmpl w:val="03B2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D0D8A"/>
    <w:multiLevelType w:val="multilevel"/>
    <w:tmpl w:val="41A2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76A63"/>
    <w:multiLevelType w:val="multilevel"/>
    <w:tmpl w:val="3402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07B17"/>
    <w:multiLevelType w:val="multilevel"/>
    <w:tmpl w:val="D5E2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5B405A"/>
    <w:multiLevelType w:val="multilevel"/>
    <w:tmpl w:val="E60E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63B66"/>
    <w:multiLevelType w:val="multilevel"/>
    <w:tmpl w:val="D9DEA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D91BAA"/>
    <w:multiLevelType w:val="multilevel"/>
    <w:tmpl w:val="EF44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2248C"/>
    <w:multiLevelType w:val="multilevel"/>
    <w:tmpl w:val="B23A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211303"/>
    <w:multiLevelType w:val="multilevel"/>
    <w:tmpl w:val="17EAB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E65CE5"/>
    <w:multiLevelType w:val="multilevel"/>
    <w:tmpl w:val="E970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E40325"/>
    <w:multiLevelType w:val="multilevel"/>
    <w:tmpl w:val="B8D8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4721DE"/>
    <w:multiLevelType w:val="multilevel"/>
    <w:tmpl w:val="D786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14676F"/>
    <w:multiLevelType w:val="multilevel"/>
    <w:tmpl w:val="D5B0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57853"/>
    <w:multiLevelType w:val="multilevel"/>
    <w:tmpl w:val="C0B80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CE5945"/>
    <w:multiLevelType w:val="multilevel"/>
    <w:tmpl w:val="DCA8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0D1B2D"/>
    <w:multiLevelType w:val="multilevel"/>
    <w:tmpl w:val="678C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863FE"/>
    <w:multiLevelType w:val="multilevel"/>
    <w:tmpl w:val="BEBA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EA7779"/>
    <w:multiLevelType w:val="multilevel"/>
    <w:tmpl w:val="60CC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0C7804"/>
    <w:multiLevelType w:val="multilevel"/>
    <w:tmpl w:val="0F9C3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153B44"/>
    <w:multiLevelType w:val="multilevel"/>
    <w:tmpl w:val="A836C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A61440"/>
    <w:multiLevelType w:val="multilevel"/>
    <w:tmpl w:val="1DE4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FF7DF5"/>
    <w:multiLevelType w:val="multilevel"/>
    <w:tmpl w:val="E7B2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CB7808"/>
    <w:multiLevelType w:val="multilevel"/>
    <w:tmpl w:val="06F6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EA6541"/>
    <w:multiLevelType w:val="multilevel"/>
    <w:tmpl w:val="636E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742DEC"/>
    <w:multiLevelType w:val="multilevel"/>
    <w:tmpl w:val="D43A5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2274D9"/>
    <w:multiLevelType w:val="multilevel"/>
    <w:tmpl w:val="EE0C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940AE6"/>
    <w:multiLevelType w:val="multilevel"/>
    <w:tmpl w:val="8274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000002"/>
    <w:multiLevelType w:val="multilevel"/>
    <w:tmpl w:val="04CC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B1099A"/>
    <w:multiLevelType w:val="multilevel"/>
    <w:tmpl w:val="FCB0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D43CC9"/>
    <w:multiLevelType w:val="multilevel"/>
    <w:tmpl w:val="74DA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4821A7"/>
    <w:multiLevelType w:val="multilevel"/>
    <w:tmpl w:val="5AAC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831BC7"/>
    <w:multiLevelType w:val="multilevel"/>
    <w:tmpl w:val="AF26B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487D4B"/>
    <w:multiLevelType w:val="multilevel"/>
    <w:tmpl w:val="0E84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39156F"/>
    <w:multiLevelType w:val="multilevel"/>
    <w:tmpl w:val="E486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0E0E40"/>
    <w:multiLevelType w:val="multilevel"/>
    <w:tmpl w:val="B57E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854FB7"/>
    <w:multiLevelType w:val="multilevel"/>
    <w:tmpl w:val="B558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A21F27"/>
    <w:multiLevelType w:val="multilevel"/>
    <w:tmpl w:val="ADBC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E623C7"/>
    <w:multiLevelType w:val="multilevel"/>
    <w:tmpl w:val="6814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5667CE"/>
    <w:multiLevelType w:val="multilevel"/>
    <w:tmpl w:val="545A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EF01FD"/>
    <w:multiLevelType w:val="multilevel"/>
    <w:tmpl w:val="F3AE1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7E6F7B"/>
    <w:multiLevelType w:val="multilevel"/>
    <w:tmpl w:val="419C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BA56B9"/>
    <w:multiLevelType w:val="multilevel"/>
    <w:tmpl w:val="786C6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8"/>
  </w:num>
  <w:num w:numId="2">
    <w:abstractNumId w:val="24"/>
  </w:num>
  <w:num w:numId="3">
    <w:abstractNumId w:val="43"/>
  </w:num>
  <w:num w:numId="4">
    <w:abstractNumId w:val="34"/>
  </w:num>
  <w:num w:numId="5">
    <w:abstractNumId w:val="50"/>
  </w:num>
  <w:num w:numId="6">
    <w:abstractNumId w:val="2"/>
  </w:num>
  <w:num w:numId="7">
    <w:abstractNumId w:val="47"/>
  </w:num>
  <w:num w:numId="8">
    <w:abstractNumId w:val="22"/>
  </w:num>
  <w:num w:numId="9">
    <w:abstractNumId w:val="10"/>
  </w:num>
  <w:num w:numId="10">
    <w:abstractNumId w:val="21"/>
  </w:num>
  <w:num w:numId="11">
    <w:abstractNumId w:val="26"/>
  </w:num>
  <w:num w:numId="12">
    <w:abstractNumId w:val="32"/>
  </w:num>
  <w:num w:numId="13">
    <w:abstractNumId w:val="51"/>
  </w:num>
  <w:num w:numId="14">
    <w:abstractNumId w:val="19"/>
  </w:num>
  <w:num w:numId="15">
    <w:abstractNumId w:val="6"/>
  </w:num>
  <w:num w:numId="16">
    <w:abstractNumId w:val="0"/>
  </w:num>
  <w:num w:numId="17">
    <w:abstractNumId w:val="39"/>
  </w:num>
  <w:num w:numId="18">
    <w:abstractNumId w:val="3"/>
  </w:num>
  <w:num w:numId="19">
    <w:abstractNumId w:val="30"/>
  </w:num>
  <w:num w:numId="20">
    <w:abstractNumId w:val="14"/>
  </w:num>
  <w:num w:numId="21">
    <w:abstractNumId w:val="15"/>
  </w:num>
  <w:num w:numId="22">
    <w:abstractNumId w:val="5"/>
  </w:num>
  <w:num w:numId="23">
    <w:abstractNumId w:val="1"/>
  </w:num>
  <w:num w:numId="24">
    <w:abstractNumId w:val="29"/>
  </w:num>
  <w:num w:numId="25">
    <w:abstractNumId w:val="7"/>
  </w:num>
  <w:num w:numId="26">
    <w:abstractNumId w:val="35"/>
  </w:num>
  <w:num w:numId="27">
    <w:abstractNumId w:val="8"/>
  </w:num>
  <w:num w:numId="28">
    <w:abstractNumId w:val="49"/>
  </w:num>
  <w:num w:numId="29">
    <w:abstractNumId w:val="41"/>
  </w:num>
  <w:num w:numId="30">
    <w:abstractNumId w:val="37"/>
  </w:num>
  <w:num w:numId="31">
    <w:abstractNumId w:val="11"/>
  </w:num>
  <w:num w:numId="32">
    <w:abstractNumId w:val="31"/>
  </w:num>
  <w:num w:numId="33">
    <w:abstractNumId w:val="45"/>
  </w:num>
  <w:num w:numId="34">
    <w:abstractNumId w:val="48"/>
  </w:num>
  <w:num w:numId="35">
    <w:abstractNumId w:val="27"/>
  </w:num>
  <w:num w:numId="36">
    <w:abstractNumId w:val="23"/>
  </w:num>
  <w:num w:numId="37">
    <w:abstractNumId w:val="9"/>
  </w:num>
  <w:num w:numId="38">
    <w:abstractNumId w:val="33"/>
  </w:num>
  <w:num w:numId="39">
    <w:abstractNumId w:val="16"/>
  </w:num>
  <w:num w:numId="40">
    <w:abstractNumId w:val="18"/>
  </w:num>
  <w:num w:numId="41">
    <w:abstractNumId w:val="28"/>
  </w:num>
  <w:num w:numId="42">
    <w:abstractNumId w:val="17"/>
  </w:num>
  <w:num w:numId="43">
    <w:abstractNumId w:val="36"/>
  </w:num>
  <w:num w:numId="44">
    <w:abstractNumId w:val="25"/>
  </w:num>
  <w:num w:numId="45">
    <w:abstractNumId w:val="20"/>
  </w:num>
  <w:num w:numId="46">
    <w:abstractNumId w:val="44"/>
  </w:num>
  <w:num w:numId="47">
    <w:abstractNumId w:val="46"/>
  </w:num>
  <w:num w:numId="48">
    <w:abstractNumId w:val="42"/>
  </w:num>
  <w:num w:numId="49">
    <w:abstractNumId w:val="12"/>
  </w:num>
  <w:num w:numId="50">
    <w:abstractNumId w:val="13"/>
  </w:num>
  <w:num w:numId="51">
    <w:abstractNumId w:val="40"/>
  </w:num>
  <w:num w:numId="52">
    <w:abstractNumId w:val="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704"/>
    <w:rsid w:val="000347D3"/>
    <w:rsid w:val="00037500"/>
    <w:rsid w:val="000446AD"/>
    <w:rsid w:val="00067713"/>
    <w:rsid w:val="0007151D"/>
    <w:rsid w:val="000D6DCE"/>
    <w:rsid w:val="000E1058"/>
    <w:rsid w:val="000F5D07"/>
    <w:rsid w:val="00101649"/>
    <w:rsid w:val="001061A3"/>
    <w:rsid w:val="001138D5"/>
    <w:rsid w:val="00143117"/>
    <w:rsid w:val="00147F2C"/>
    <w:rsid w:val="0016632C"/>
    <w:rsid w:val="00171DF1"/>
    <w:rsid w:val="001726BE"/>
    <w:rsid w:val="00175EDB"/>
    <w:rsid w:val="0018373F"/>
    <w:rsid w:val="001B425D"/>
    <w:rsid w:val="001C3BD9"/>
    <w:rsid w:val="001C720B"/>
    <w:rsid w:val="001E4C32"/>
    <w:rsid w:val="001E52CF"/>
    <w:rsid w:val="001F02B0"/>
    <w:rsid w:val="001F5D15"/>
    <w:rsid w:val="001F734D"/>
    <w:rsid w:val="0020003D"/>
    <w:rsid w:val="002013D7"/>
    <w:rsid w:val="002117E6"/>
    <w:rsid w:val="00212908"/>
    <w:rsid w:val="002147C0"/>
    <w:rsid w:val="0022123A"/>
    <w:rsid w:val="00232293"/>
    <w:rsid w:val="0023277E"/>
    <w:rsid w:val="0023318A"/>
    <w:rsid w:val="002416E8"/>
    <w:rsid w:val="00271ED9"/>
    <w:rsid w:val="0028133E"/>
    <w:rsid w:val="002A4364"/>
    <w:rsid w:val="002A61CD"/>
    <w:rsid w:val="002A6BFE"/>
    <w:rsid w:val="002B4D9F"/>
    <w:rsid w:val="002D1A8A"/>
    <w:rsid w:val="002E3A77"/>
    <w:rsid w:val="002F0A67"/>
    <w:rsid w:val="002F3012"/>
    <w:rsid w:val="002F6BFE"/>
    <w:rsid w:val="00301E4A"/>
    <w:rsid w:val="0030200B"/>
    <w:rsid w:val="00313729"/>
    <w:rsid w:val="00314026"/>
    <w:rsid w:val="00315156"/>
    <w:rsid w:val="00346434"/>
    <w:rsid w:val="003717C3"/>
    <w:rsid w:val="00373028"/>
    <w:rsid w:val="00381273"/>
    <w:rsid w:val="00396726"/>
    <w:rsid w:val="003A4B4C"/>
    <w:rsid w:val="003A5786"/>
    <w:rsid w:val="003C4A74"/>
    <w:rsid w:val="003D5802"/>
    <w:rsid w:val="003E0D37"/>
    <w:rsid w:val="003E7E46"/>
    <w:rsid w:val="003F146E"/>
    <w:rsid w:val="003F3A88"/>
    <w:rsid w:val="0040615E"/>
    <w:rsid w:val="00425FFE"/>
    <w:rsid w:val="004329AD"/>
    <w:rsid w:val="00433BE9"/>
    <w:rsid w:val="0043415E"/>
    <w:rsid w:val="00437E53"/>
    <w:rsid w:val="00445818"/>
    <w:rsid w:val="00473038"/>
    <w:rsid w:val="00475041"/>
    <w:rsid w:val="004A18B8"/>
    <w:rsid w:val="004A2D3C"/>
    <w:rsid w:val="004A3A84"/>
    <w:rsid w:val="004D057D"/>
    <w:rsid w:val="00507CCA"/>
    <w:rsid w:val="00515B7F"/>
    <w:rsid w:val="00526FCA"/>
    <w:rsid w:val="0054053B"/>
    <w:rsid w:val="00547521"/>
    <w:rsid w:val="00560CE4"/>
    <w:rsid w:val="0056571D"/>
    <w:rsid w:val="00583F3D"/>
    <w:rsid w:val="00592F6E"/>
    <w:rsid w:val="005A0BA1"/>
    <w:rsid w:val="005B0B82"/>
    <w:rsid w:val="005B7617"/>
    <w:rsid w:val="005E162E"/>
    <w:rsid w:val="005E27A5"/>
    <w:rsid w:val="006233F8"/>
    <w:rsid w:val="00631252"/>
    <w:rsid w:val="00635F19"/>
    <w:rsid w:val="00636C8A"/>
    <w:rsid w:val="00640B7D"/>
    <w:rsid w:val="0066360A"/>
    <w:rsid w:val="00664B67"/>
    <w:rsid w:val="00680D3C"/>
    <w:rsid w:val="00684FC8"/>
    <w:rsid w:val="00686701"/>
    <w:rsid w:val="006B078B"/>
    <w:rsid w:val="006B6105"/>
    <w:rsid w:val="006D2680"/>
    <w:rsid w:val="006D7C25"/>
    <w:rsid w:val="006E2440"/>
    <w:rsid w:val="006E2AEC"/>
    <w:rsid w:val="0070212E"/>
    <w:rsid w:val="0071786B"/>
    <w:rsid w:val="007209F7"/>
    <w:rsid w:val="00723E5B"/>
    <w:rsid w:val="00764C2C"/>
    <w:rsid w:val="00782917"/>
    <w:rsid w:val="007B67F4"/>
    <w:rsid w:val="007C5522"/>
    <w:rsid w:val="007E065C"/>
    <w:rsid w:val="007F1B53"/>
    <w:rsid w:val="00804ECF"/>
    <w:rsid w:val="00826587"/>
    <w:rsid w:val="008269E4"/>
    <w:rsid w:val="0083075B"/>
    <w:rsid w:val="00843820"/>
    <w:rsid w:val="00857A4F"/>
    <w:rsid w:val="00880817"/>
    <w:rsid w:val="00881EBE"/>
    <w:rsid w:val="00891D18"/>
    <w:rsid w:val="008A2056"/>
    <w:rsid w:val="008A76A6"/>
    <w:rsid w:val="008B0A58"/>
    <w:rsid w:val="008D04CA"/>
    <w:rsid w:val="008D7B7D"/>
    <w:rsid w:val="008F3FFE"/>
    <w:rsid w:val="0090531A"/>
    <w:rsid w:val="00931C7C"/>
    <w:rsid w:val="00941B70"/>
    <w:rsid w:val="0096185C"/>
    <w:rsid w:val="00984E87"/>
    <w:rsid w:val="00987BEE"/>
    <w:rsid w:val="0099021D"/>
    <w:rsid w:val="009C774D"/>
    <w:rsid w:val="00A163E5"/>
    <w:rsid w:val="00A2496F"/>
    <w:rsid w:val="00A24F3A"/>
    <w:rsid w:val="00A32AB9"/>
    <w:rsid w:val="00A46C5C"/>
    <w:rsid w:val="00A65919"/>
    <w:rsid w:val="00A66A79"/>
    <w:rsid w:val="00A67DD5"/>
    <w:rsid w:val="00A76AA1"/>
    <w:rsid w:val="00AB23E0"/>
    <w:rsid w:val="00AB2DF6"/>
    <w:rsid w:val="00AC1898"/>
    <w:rsid w:val="00AC3DBC"/>
    <w:rsid w:val="00AD0A0F"/>
    <w:rsid w:val="00AD7EDA"/>
    <w:rsid w:val="00AE578A"/>
    <w:rsid w:val="00AF01AE"/>
    <w:rsid w:val="00AF551B"/>
    <w:rsid w:val="00AF74DD"/>
    <w:rsid w:val="00B00181"/>
    <w:rsid w:val="00B01852"/>
    <w:rsid w:val="00B0400E"/>
    <w:rsid w:val="00B0609B"/>
    <w:rsid w:val="00B305C3"/>
    <w:rsid w:val="00B47A03"/>
    <w:rsid w:val="00B63AF8"/>
    <w:rsid w:val="00B651E5"/>
    <w:rsid w:val="00B769EC"/>
    <w:rsid w:val="00BA6629"/>
    <w:rsid w:val="00BB5E97"/>
    <w:rsid w:val="00BB6A93"/>
    <w:rsid w:val="00BC01BC"/>
    <w:rsid w:val="00BE12FC"/>
    <w:rsid w:val="00C05DF4"/>
    <w:rsid w:val="00C32F37"/>
    <w:rsid w:val="00C43BF2"/>
    <w:rsid w:val="00C512B9"/>
    <w:rsid w:val="00C5601D"/>
    <w:rsid w:val="00C720DF"/>
    <w:rsid w:val="00C739AF"/>
    <w:rsid w:val="00C819F7"/>
    <w:rsid w:val="00C96ABB"/>
    <w:rsid w:val="00C97982"/>
    <w:rsid w:val="00CA20C9"/>
    <w:rsid w:val="00CA2631"/>
    <w:rsid w:val="00CE1E9C"/>
    <w:rsid w:val="00CF17D6"/>
    <w:rsid w:val="00CF5C34"/>
    <w:rsid w:val="00D1428E"/>
    <w:rsid w:val="00D1743A"/>
    <w:rsid w:val="00D20F59"/>
    <w:rsid w:val="00D5587C"/>
    <w:rsid w:val="00D55BEC"/>
    <w:rsid w:val="00DD1AA2"/>
    <w:rsid w:val="00DD2418"/>
    <w:rsid w:val="00DE5F24"/>
    <w:rsid w:val="00E263E8"/>
    <w:rsid w:val="00E42177"/>
    <w:rsid w:val="00E51384"/>
    <w:rsid w:val="00E60226"/>
    <w:rsid w:val="00E61311"/>
    <w:rsid w:val="00E61A55"/>
    <w:rsid w:val="00E63284"/>
    <w:rsid w:val="00E83F65"/>
    <w:rsid w:val="00E90215"/>
    <w:rsid w:val="00EA07C3"/>
    <w:rsid w:val="00EC305D"/>
    <w:rsid w:val="00EC317C"/>
    <w:rsid w:val="00EE1423"/>
    <w:rsid w:val="00EE1704"/>
    <w:rsid w:val="00EF5DC0"/>
    <w:rsid w:val="00EF75BA"/>
    <w:rsid w:val="00F02BF4"/>
    <w:rsid w:val="00F132FB"/>
    <w:rsid w:val="00F1545E"/>
    <w:rsid w:val="00F224BA"/>
    <w:rsid w:val="00F24E27"/>
    <w:rsid w:val="00F3755E"/>
    <w:rsid w:val="00F3756A"/>
    <w:rsid w:val="00F43320"/>
    <w:rsid w:val="00F47697"/>
    <w:rsid w:val="00F52DFA"/>
    <w:rsid w:val="00F65696"/>
    <w:rsid w:val="00F97D31"/>
    <w:rsid w:val="00FA0BAF"/>
    <w:rsid w:val="00FD0E8A"/>
    <w:rsid w:val="00FD1DB9"/>
    <w:rsid w:val="00FD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CF54198"/>
  <w15:chartTrackingRefBased/>
  <w15:docId w15:val="{68150EB8-2E6F-4A66-96EF-2759233DC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2AB9"/>
    <w:pPr>
      <w:keepNext/>
      <w:keepLines/>
      <w:spacing w:before="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512B9"/>
    <w:pPr>
      <w:keepNext/>
      <w:keepLines/>
      <w:spacing w:after="0"/>
      <w:jc w:val="center"/>
      <w:outlineLvl w:val="1"/>
    </w:pPr>
    <w:rPr>
      <w:rFonts w:eastAsia="Calibri" w:cs="Tahoma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5EDB"/>
    <w:pPr>
      <w:keepNext/>
      <w:keepLines/>
      <w:spacing w:after="0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AB9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C512B9"/>
    <w:rPr>
      <w:rFonts w:ascii="Tahoma" w:eastAsia="Calibri" w:hAnsi="Tahoma" w:cs="Tahoma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313729"/>
    <w:pPr>
      <w:spacing w:before="0" w:after="160" w:line="240" w:lineRule="auto"/>
      <w:contextualSpacing/>
      <w:jc w:val="left"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313729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75EDB"/>
    <w:rPr>
      <w:rFonts w:ascii="Tahoma" w:eastAsiaTheme="majorEastAsia" w:hAnsi="Tahoma" w:cstheme="majorBidi"/>
      <w:iCs/>
      <w:sz w:val="24"/>
      <w:u w:val="single"/>
    </w:rPr>
  </w:style>
  <w:style w:type="paragraph" w:styleId="Sinespaciado">
    <w:name w:val="No Spacing"/>
    <w:uiPriority w:val="1"/>
    <w:qFormat/>
    <w:rsid w:val="00AE578A"/>
    <w:pPr>
      <w:spacing w:after="0" w:line="240" w:lineRule="auto"/>
      <w:contextualSpacing/>
      <w:jc w:val="both"/>
    </w:pPr>
    <w:rPr>
      <w:rFonts w:ascii="Tahoma" w:hAnsi="Tahoma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C32F37"/>
    <w:pPr>
      <w:spacing w:after="100"/>
      <w:ind w:left="240"/>
    </w:pPr>
  </w:style>
  <w:style w:type="paragraph" w:styleId="Prrafodelista">
    <w:name w:val="List Paragraph"/>
    <w:basedOn w:val="Normal"/>
    <w:uiPriority w:val="34"/>
    <w:qFormat/>
    <w:rsid w:val="004A3A84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3E7E46"/>
    <w:rPr>
      <w:color w:val="605E5C"/>
      <w:shd w:val="clear" w:color="auto" w:fill="E1DFDD"/>
    </w:rPr>
  </w:style>
  <w:style w:type="table" w:styleId="Tablanormal5">
    <w:name w:val="Plain Table 5"/>
    <w:basedOn w:val="Tablanormal"/>
    <w:uiPriority w:val="45"/>
    <w:rsid w:val="0099021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ocal\Documentos\Plantillas%20personalizadas%20de%20Office\Unidad%20Did&#225;ctf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AFC4D-CA1A-4243-B928-D3CE92E4B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Unidad Didáctfica.dotx</Template>
  <TotalTime>56</TotalTime>
  <Pages>1</Pages>
  <Words>9242</Words>
  <Characters>50836</Characters>
  <Application>Microsoft Office Word</Application>
  <DocSecurity>0</DocSecurity>
  <Lines>423</Lines>
  <Paragraphs>119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Aguirre</cp:lastModifiedBy>
  <cp:revision>58</cp:revision>
  <cp:lastPrinted>2026-03-10T15:25:00Z</cp:lastPrinted>
  <dcterms:created xsi:type="dcterms:W3CDTF">2025-08-30T21:52:00Z</dcterms:created>
  <dcterms:modified xsi:type="dcterms:W3CDTF">2026-03-10T15:26:00Z</dcterms:modified>
</cp:coreProperties>
</file>
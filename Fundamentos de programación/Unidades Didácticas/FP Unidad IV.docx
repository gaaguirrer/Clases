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B5A185" w14:textId="77777777" w:rsidR="00F43320" w:rsidRDefault="00B0400E">
      <w:r>
        <w:rPr>
          <w:noProof/>
        </w:rPr>
        <w:drawing>
          <wp:anchor distT="0" distB="0" distL="114300" distR="114300" simplePos="0" relativeHeight="251637760" behindDoc="0" locked="0" layoutInCell="1" allowOverlap="1" wp14:anchorId="70640FED" wp14:editId="49C3DD00">
            <wp:simplePos x="0" y="0"/>
            <wp:positionH relativeFrom="column">
              <wp:posOffset>-99060</wp:posOffset>
            </wp:positionH>
            <wp:positionV relativeFrom="paragraph">
              <wp:posOffset>271145</wp:posOffset>
            </wp:positionV>
            <wp:extent cx="3581400" cy="1166503"/>
            <wp:effectExtent l="0" t="0" r="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3587737" cy="116856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702362C" w14:textId="77777777" w:rsidR="00F43320" w:rsidRDefault="00F43320"/>
    <w:p w14:paraId="6AE4FB11" w14:textId="77777777" w:rsidR="00F43320" w:rsidRDefault="00F43320"/>
    <w:p w14:paraId="6D80A725" w14:textId="77777777" w:rsidR="00F43320" w:rsidRDefault="00F43320"/>
    <w:p w14:paraId="7B992CE6" w14:textId="77777777" w:rsidR="00F43320" w:rsidRDefault="00F43320"/>
    <w:p w14:paraId="3E5C7A80" w14:textId="77777777" w:rsidR="00F43320" w:rsidRDefault="00F43320"/>
    <w:p w14:paraId="7CD45F95" w14:textId="77777777" w:rsidR="00F43320" w:rsidRDefault="00F43320"/>
    <w:p w14:paraId="7A63C439" w14:textId="77777777" w:rsidR="00F43320" w:rsidRDefault="00F43320"/>
    <w:p w14:paraId="606BAA87" w14:textId="77777777" w:rsidR="00F43320" w:rsidRDefault="00F43320"/>
    <w:p w14:paraId="1D79E592" w14:textId="77777777" w:rsidR="00F43320" w:rsidRDefault="006D7C25">
      <w:r>
        <w:rPr>
          <w:noProof/>
        </w:rPr>
        <mc:AlternateContent>
          <mc:Choice Requires="wps">
            <w:drawing>
              <wp:anchor distT="0" distB="0" distL="114300" distR="114300" simplePos="0" relativeHeight="251639808" behindDoc="1" locked="0" layoutInCell="1" allowOverlap="1" wp14:anchorId="7A022409" wp14:editId="3F2D61B5">
                <wp:simplePos x="0" y="0"/>
                <wp:positionH relativeFrom="column">
                  <wp:posOffset>1991995</wp:posOffset>
                </wp:positionH>
                <wp:positionV relativeFrom="paragraph">
                  <wp:posOffset>39370</wp:posOffset>
                </wp:positionV>
                <wp:extent cx="3571240" cy="571500"/>
                <wp:effectExtent l="0" t="0" r="0" b="0"/>
                <wp:wrapThrough wrapText="bothSides">
                  <wp:wrapPolygon edited="0">
                    <wp:start x="0" y="0"/>
                    <wp:lineTo x="0" y="21600"/>
                    <wp:lineTo x="21600" y="21600"/>
                    <wp:lineTo x="21600" y="0"/>
                  </wp:wrapPolygon>
                </wp:wrapThrough>
                <wp:docPr id="6" name="Cuadro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3571240" cy="57150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1881EDB2" w14:textId="77777777" w:rsidR="000446AD" w:rsidRPr="0028133E" w:rsidRDefault="000446AD" w:rsidP="000446AD">
                            <w:pPr>
                              <w:jc w:val="center"/>
                              <w:rPr>
                                <w:color w:val="011D7C"/>
                                <w:szCs w:val="24"/>
                              </w:rPr>
                            </w:pPr>
                            <w:r w:rsidRPr="0028133E">
                              <w:rPr>
                                <w:rFonts w:ascii="Impact" w:hAnsi="Impact"/>
                                <w:color w:val="011D7C"/>
                                <w:sz w:val="72"/>
                                <w:szCs w:val="72"/>
                                <w14:shadow w14:blurRad="0" w14:dist="35941" w14:dir="2700000" w14:sx="100000" w14:sy="100000" w14:kx="0" w14:ky="0" w14:algn="ctr">
                                  <w14:srgbClr w14:val="C0C0C0">
                                    <w14:alpha w14:val="20000"/>
                                  </w14:srgbClr>
                                </w14:shadow>
                              </w:rPr>
                              <w:t>Unidad Didáctica</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7A022409" id="_x0000_t202" coordsize="21600,21600" o:spt="202" path="m,l,21600r21600,l21600,xe">
                <v:stroke joinstyle="miter"/>
                <v:path gradientshapeok="t" o:connecttype="rect"/>
              </v:shapetype>
              <v:shape id="Cuadro de texto 6" o:spid="_x0000_s1026" type="#_x0000_t202" style="position:absolute;left:0;text-align:left;margin-left:156.85pt;margin-top:3.1pt;width:281.2pt;height:4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" filled="f" stroked="f">
                <v:stroke joinstyle="round"/>
                <o:lock v:ext="edit" shapetype="t"/>
                <v:textbox style="mso-fit-shape-to-text:t">
                  <w:txbxContent>
                    <w:p w14:paraId="1881EDB2" w14:textId="77777777" w:rsidR="000446AD" w:rsidRPr="0028133E" w:rsidRDefault="000446AD" w:rsidP="000446AD">
                      <w:pPr>
                        <w:jc w:val="center"/>
                        <w:rPr>
                          <w:color w:val="011D7C"/>
                          <w:szCs w:val="24"/>
                        </w:rPr>
                      </w:pPr>
                      <w:r w:rsidRPr="0028133E">
                        <w:rPr>
                          <w:rFonts w:ascii="Impact" w:hAnsi="Impact"/>
                          <w:color w:val="011D7C"/>
                          <w:sz w:val="72"/>
                          <w:szCs w:val="72"/>
                          <w14:shadow w14:blurRad="0" w14:dist="35941" w14:dir="2700000" w14:sx="100000" w14:sy="100000" w14:kx="0" w14:ky="0" w14:algn="ctr">
                            <w14:srgbClr w14:val="C0C0C0">
                              <w14:alpha w14:val="20000"/>
                            </w14:srgbClr>
                          </w14:shadow>
                        </w:rPr>
                        <w:t>Unidad Didáctica</w:t>
                      </w:r>
                    </w:p>
                  </w:txbxContent>
                </v:textbox>
                <w10:wrap type="through"/>
              </v:shape>
            </w:pict>
          </mc:Fallback>
        </mc:AlternateContent>
      </w:r>
    </w:p>
    <w:p w14:paraId="6868D46C" w14:textId="77777777" w:rsidR="00F43320" w:rsidRDefault="00F43320"/>
    <w:p w14:paraId="18AA30E4" w14:textId="77777777" w:rsidR="00F43320" w:rsidRDefault="00F43320"/>
    <w:p w14:paraId="542265C1" w14:textId="77777777" w:rsidR="00F43320" w:rsidRDefault="003E0D37">
      <w:r w:rsidRPr="0070212E">
        <w:rPr>
          <w:noProof/>
          <w:color w:val="0000FF"/>
        </w:rPr>
        <mc:AlternateContent>
          <mc:Choice Requires="wpg">
            <w:drawing>
              <wp:anchor distT="0" distB="0" distL="114300" distR="114300" simplePos="0" relativeHeight="251638784" behindDoc="0" locked="0" layoutInCell="1" allowOverlap="1" wp14:anchorId="4B0A4115" wp14:editId="636FA4C8">
                <wp:simplePos x="0" y="0"/>
                <wp:positionH relativeFrom="column">
                  <wp:posOffset>2039620</wp:posOffset>
                </wp:positionH>
                <wp:positionV relativeFrom="paragraph">
                  <wp:posOffset>167640</wp:posOffset>
                </wp:positionV>
                <wp:extent cx="3528000" cy="198000"/>
                <wp:effectExtent l="0" t="0" r="0" b="0"/>
                <wp:wrapNone/>
                <wp:docPr id="3" name="Grupo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528000" cy="198000"/>
                          <a:chOff x="4186" y="3550"/>
                          <a:chExt cx="4124" cy="110"/>
                        </a:xfrm>
                      </wpg:grpSpPr>
                      <wps:wsp>
                        <wps:cNvPr id="4" name="Rectangle 5"/>
                        <wps:cNvSpPr>
                          <a:spLocks noChangeArrowheads="1"/>
                        </wps:cNvSpPr>
                        <wps:spPr bwMode="auto">
                          <a:xfrm>
                            <a:off x="4186" y="3550"/>
                            <a:ext cx="2746" cy="110"/>
                          </a:xfrm>
                          <a:prstGeom prst="rect">
                            <a:avLst/>
                          </a:prstGeom>
                          <a:solidFill>
                            <a:srgbClr val="C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 name="Rectangle 6"/>
                        <wps:cNvSpPr>
                          <a:spLocks noChangeArrowheads="1"/>
                        </wps:cNvSpPr>
                        <wps:spPr bwMode="auto">
                          <a:xfrm>
                            <a:off x="7032" y="3550"/>
                            <a:ext cx="1278" cy="110"/>
                          </a:xfrm>
                          <a:prstGeom prst="rect">
                            <a:avLst/>
                          </a:prstGeom>
                          <a:solidFill>
                            <a:srgbClr val="041C7B"/>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C798AA1" id="Grupo 3" o:spid="_x0000_s1026" style="position:absolute;margin-left:160.6pt;margin-top:13.2pt;width:277.8pt;height:15.6pt;z-index:251638784" coordorigin="4186,3550" coordsize="4124,1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">
                <v:rect id="Rectangle 5" o:spid="_x0000_s1027" style="position:absolute;left:4186;top:3550;width:2746;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" fillcolor="#c00000" stroked="f"/>
                <v:rect id="Rectangle 6" o:spid="_x0000_s1028" style="position:absolute;left:7032;top:3550;width:1278;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" fillcolor="#041c7b" stroked="f"/>
              </v:group>
            </w:pict>
          </mc:Fallback>
        </mc:AlternateContent>
      </w:r>
    </w:p>
    <w:p w14:paraId="46A68F87" w14:textId="77777777" w:rsidR="00F43320" w:rsidRDefault="003E0D37">
      <w:r>
        <w:rPr>
          <w:noProof/>
        </w:rPr>
        <mc:AlternateContent>
          <mc:Choice Requires="wps">
            <w:drawing>
              <wp:anchor distT="0" distB="0" distL="114300" distR="114300" simplePos="0" relativeHeight="251640832" behindDoc="0" locked="0" layoutInCell="1" allowOverlap="1" wp14:anchorId="4D118AE9" wp14:editId="7046707F">
                <wp:simplePos x="0" y="0"/>
                <wp:positionH relativeFrom="column">
                  <wp:posOffset>272415</wp:posOffset>
                </wp:positionH>
                <wp:positionV relativeFrom="paragraph">
                  <wp:posOffset>93980</wp:posOffset>
                </wp:positionV>
                <wp:extent cx="5240020" cy="1040765"/>
                <wp:effectExtent l="0" t="0" r="0" b="6985"/>
                <wp:wrapNone/>
                <wp:docPr id="7" name="Cuadro de texto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40020" cy="1040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B63618" w14:textId="6134E29E" w:rsidR="00F43320" w:rsidRPr="005E6C17" w:rsidRDefault="001455C6" w:rsidP="00EF5DC0">
                            <w:pPr>
                              <w:jc w:val="right"/>
                              <w:rPr>
                                <w:rFonts w:ascii="EleganTech™" w:hAnsi="EleganTech™"/>
                                <w:b/>
                                <w:color w:val="404040"/>
                                <w:sz w:val="54"/>
                                <w:szCs w:val="56"/>
                              </w:rPr>
                            </w:pPr>
                            <w:r w:rsidRPr="001455C6">
                              <w:rPr>
                                <w:rFonts w:cs="Calibri"/>
                                <w:b/>
                                <w:color w:val="000000"/>
                                <w:sz w:val="48"/>
                                <w:szCs w:val="52"/>
                                <w:lang w:eastAsia="es-NI"/>
                              </w:rPr>
                              <w:t>Programación Estructurada</w:t>
                            </w:r>
                            <w:r w:rsidR="00F43320">
                              <w:rPr>
                                <w:rFonts w:cs="Calibri"/>
                                <w:b/>
                                <w:color w:val="000000"/>
                                <w:sz w:val="48"/>
                                <w:szCs w:val="52"/>
                                <w:lang w:eastAsia="es-NI"/>
                              </w:rPr>
                              <w:t xml:space="preserve">, Unidad </w:t>
                            </w:r>
                            <w:r>
                              <w:rPr>
                                <w:rFonts w:cs="Calibri"/>
                                <w:b/>
                                <w:color w:val="000000"/>
                                <w:sz w:val="48"/>
                                <w:szCs w:val="52"/>
                                <w:lang w:eastAsia="es-NI"/>
                              </w:rPr>
                              <w:t>IV</w:t>
                            </w:r>
                          </w:p>
                          <w:p w14:paraId="054626E4" w14:textId="77777777" w:rsidR="00F43320" w:rsidRDefault="00F43320" w:rsidP="00F43320">
                            <w:pPr>
                              <w:jc w:val="right"/>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D118AE9" id="Cuadro de texto 7" o:spid="_x0000_s1027" type="#_x0000_t202" style="position:absolute;left:0;text-align:left;margin-left:21.45pt;margin-top:7.4pt;width:412.6pt;height:81.95pt;z-index:25164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" filled="f" stroked="f">
                <v:textbox>
                  <w:txbxContent>
                    <w:p w14:paraId="4CB63618" w14:textId="6134E29E" w:rsidR="00F43320" w:rsidRPr="005E6C17" w:rsidRDefault="001455C6" w:rsidP="00EF5DC0">
                      <w:pPr>
                        <w:jc w:val="right"/>
                        <w:rPr>
                          <w:rFonts w:ascii="EleganTech™" w:hAnsi="EleganTech™"/>
                          <w:b/>
                          <w:color w:val="404040"/>
                          <w:sz w:val="54"/>
                          <w:szCs w:val="56"/>
                        </w:rPr>
                      </w:pPr>
                      <w:r w:rsidRPr="001455C6">
                        <w:rPr>
                          <w:rFonts w:cs="Calibri"/>
                          <w:b/>
                          <w:color w:val="000000"/>
                          <w:sz w:val="48"/>
                          <w:szCs w:val="52"/>
                          <w:lang w:eastAsia="es-NI"/>
                        </w:rPr>
                        <w:t>Programación Estructurada</w:t>
                      </w:r>
                      <w:r w:rsidR="00F43320">
                        <w:rPr>
                          <w:rFonts w:cs="Calibri"/>
                          <w:b/>
                          <w:color w:val="000000"/>
                          <w:sz w:val="48"/>
                          <w:szCs w:val="52"/>
                          <w:lang w:eastAsia="es-NI"/>
                        </w:rPr>
                        <w:t xml:space="preserve">, Unidad </w:t>
                      </w:r>
                      <w:r>
                        <w:rPr>
                          <w:rFonts w:cs="Calibri"/>
                          <w:b/>
                          <w:color w:val="000000"/>
                          <w:sz w:val="48"/>
                          <w:szCs w:val="52"/>
                          <w:lang w:eastAsia="es-NI"/>
                        </w:rPr>
                        <w:t>IV</w:t>
                      </w:r>
                    </w:p>
                    <w:p w14:paraId="054626E4" w14:textId="77777777" w:rsidR="00F43320" w:rsidRDefault="00F43320" w:rsidP="00F43320">
                      <w:pPr>
                        <w:jc w:val="right"/>
                      </w:pPr>
                    </w:p>
                  </w:txbxContent>
                </v:textbox>
              </v:shape>
            </w:pict>
          </mc:Fallback>
        </mc:AlternateContent>
      </w:r>
    </w:p>
    <w:p w14:paraId="7EDD15E4" w14:textId="77777777" w:rsidR="00F43320" w:rsidRDefault="00F43320"/>
    <w:p w14:paraId="029DC298" w14:textId="77777777" w:rsidR="005B0B82" w:rsidRDefault="005B0B82"/>
    <w:p w14:paraId="793EF0F2" w14:textId="77777777" w:rsidR="005B0B82" w:rsidRDefault="005B0B82"/>
    <w:p w14:paraId="7EAE68CD" w14:textId="77777777" w:rsidR="005B0B82" w:rsidRDefault="005B0B82"/>
    <w:p w14:paraId="03F77F2E" w14:textId="77777777" w:rsidR="005B0B82" w:rsidRDefault="005B0B82"/>
    <w:p w14:paraId="48D6C12E" w14:textId="77777777" w:rsidR="005B0B82" w:rsidRDefault="005B0B82"/>
    <w:p w14:paraId="71BDE7C3" w14:textId="77777777" w:rsidR="005B0B82" w:rsidRDefault="005B0B82"/>
    <w:p w14:paraId="1D710CD1" w14:textId="77777777" w:rsidR="005B0B82" w:rsidRDefault="005B0B82"/>
    <w:p w14:paraId="150573D6" w14:textId="77777777" w:rsidR="005B0B82" w:rsidRDefault="005B0B82"/>
    <w:p w14:paraId="0D399E47" w14:textId="77777777" w:rsidR="005B0B82" w:rsidRDefault="005B0B82"/>
    <w:p w14:paraId="7679D2D8" w14:textId="77777777" w:rsidR="005B0B82" w:rsidRDefault="005B0B82"/>
    <w:p w14:paraId="3A9AAC7E" w14:textId="77777777" w:rsidR="005B0B82" w:rsidRDefault="005B0B82"/>
    <w:p w14:paraId="5AD839B6" w14:textId="77777777" w:rsidR="00636C8A" w:rsidRDefault="00636C8A"/>
    <w:p w14:paraId="342AD016" w14:textId="77777777" w:rsidR="00A66A79" w:rsidRDefault="00A66A79">
      <w:pPr>
        <w:sectPr w:rsidR="00A66A79" w:rsidSect="00636C8A">
          <w:pgSz w:w="12240" w:h="15840"/>
          <w:pgMar w:top="1418" w:right="1701" w:bottom="1418" w:left="1701" w:header="709" w:footer="709" w:gutter="0"/>
          <w:cols w:space="708"/>
          <w:docGrid w:linePitch="360"/>
        </w:sectPr>
      </w:pPr>
    </w:p>
    <w:p w14:paraId="697DB514" w14:textId="77777777" w:rsidR="00A66A79" w:rsidRDefault="006D7C25">
      <w:r>
        <w:rPr>
          <w:noProof/>
        </w:rPr>
        <w:lastRenderedPageBreak/>
        <mc:AlternateContent>
          <mc:Choice Requires="wpg">
            <w:drawing>
              <wp:anchor distT="0" distB="0" distL="114300" distR="114300" simplePos="0" relativeHeight="251655168" behindDoc="0" locked="0" layoutInCell="1" allowOverlap="1" wp14:anchorId="7E97D073" wp14:editId="2124B6A1">
                <wp:simplePos x="0" y="0"/>
                <wp:positionH relativeFrom="column">
                  <wp:posOffset>-280035</wp:posOffset>
                </wp:positionH>
                <wp:positionV relativeFrom="paragraph">
                  <wp:posOffset>-62230</wp:posOffset>
                </wp:positionV>
                <wp:extent cx="6572100" cy="333375"/>
                <wp:effectExtent l="0" t="0" r="635" b="9525"/>
                <wp:wrapNone/>
                <wp:docPr id="43" name="Grupo 43"/>
                <wp:cNvGraphicFramePr/>
                <a:graphic xmlns:a="http://schemas.openxmlformats.org/drawingml/2006/main">
                  <a:graphicData uri="http://schemas.microsoft.com/office/word/2010/wordprocessingGroup">
                    <wpg:wgp>
                      <wpg:cNvGrpSpPr/>
                      <wpg:grpSpPr>
                        <a:xfrm>
                          <a:off x="0" y="0"/>
                          <a:ext cx="6572100" cy="333375"/>
                          <a:chOff x="0" y="0"/>
                          <a:chExt cx="6572100" cy="333375"/>
                        </a:xfrm>
                      </wpg:grpSpPr>
                      <wps:wsp>
                        <wps:cNvPr id="10" name="Cuadro de texto 2"/>
                        <wps:cNvSpPr txBox="1">
                          <a:spLocks noChangeArrowheads="1"/>
                        </wps:cNvSpPr>
                        <wps:spPr bwMode="auto">
                          <a:xfrm>
                            <a:off x="0" y="0"/>
                            <a:ext cx="226695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B96392" w14:textId="77777777" w:rsidR="0070212E" w:rsidRPr="00D904A7" w:rsidRDefault="0070212E" w:rsidP="0070212E">
                              <w:pPr>
                                <w:pStyle w:val="Ttulo1"/>
                              </w:pPr>
                              <w:bookmarkStart w:id="0" w:name="_Toc159791229"/>
                              <w:r w:rsidRPr="0070212E">
                                <w:t>Índice de Contenido</w:t>
                              </w:r>
                              <w:bookmarkEnd w:id="0"/>
                            </w:p>
                          </w:txbxContent>
                        </wps:txbx>
                        <wps:bodyPr rot="0" vert="horz" wrap="square" lIns="91440" tIns="45720" rIns="91440" bIns="45720" anchor="t" anchorCtr="0" upright="1">
                          <a:noAutofit/>
                        </wps:bodyPr>
                      </wps:wsp>
                      <wpg:grpSp>
                        <wpg:cNvPr id="13" name="Grupo 13"/>
                        <wpg:cNvGrpSpPr/>
                        <wpg:grpSpPr>
                          <a:xfrm>
                            <a:off x="2324100" y="57150"/>
                            <a:ext cx="4248000" cy="198000"/>
                            <a:chOff x="0" y="0"/>
                            <a:chExt cx="4852670" cy="198000"/>
                          </a:xfrm>
                        </wpg:grpSpPr>
                        <wps:wsp>
                          <wps:cNvPr id="29" name="Rectángulo 29"/>
                          <wps:cNvSpPr/>
                          <wps:spPr>
                            <a:xfrm>
                              <a:off x="1504950" y="515"/>
                              <a:ext cx="3347720" cy="19748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0" name="Rectángulo 30"/>
                          <wps:cNvSpPr/>
                          <wps:spPr>
                            <a:xfrm>
                              <a:off x="0" y="0"/>
                              <a:ext cx="1404000" cy="198000"/>
                            </a:xfrm>
                            <a:prstGeom prst="rect">
                              <a:avLst/>
                            </a:prstGeom>
                            <a:solidFill>
                              <a:srgbClr val="BC10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7E97D073" id="Grupo 43" o:spid="_x0000_s1028" style="position:absolute;left:0;text-align:left;margin-left:-22.05pt;margin-top:-4.9pt;width:517.5pt;height:26.25pt;z-index:251655168" coordsize="65721,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">
                <v:shape id="_x0000_s1029" type="#_x0000_t202" style="position:absolute;width:22669;height:3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" filled="f" stroked="f">
                  <v:textbox>
                    <w:txbxContent>
                      <w:p w14:paraId="37B96392" w14:textId="77777777" w:rsidR="0070212E" w:rsidRPr="00D904A7" w:rsidRDefault="0070212E" w:rsidP="0070212E">
                        <w:pPr>
                          <w:pStyle w:val="Ttulo1"/>
                        </w:pPr>
                        <w:bookmarkStart w:id="1" w:name="_Toc159791229"/>
                        <w:r w:rsidRPr="0070212E">
                          <w:t>Índice de Contenido</w:t>
                        </w:r>
                        <w:bookmarkEnd w:id="1"/>
                      </w:p>
                    </w:txbxContent>
                  </v:textbox>
                </v:shape>
                <v:group id="Grupo 13" o:spid="_x0000_s1030" style="position:absolute;left:23241;top:571;width:42480;height:1980"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">
                  <v:rect id="Rectángulo 29" o:spid="_x0000_s1031" style="position:absolute;left:15049;top:5;width:33477;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" fillcolor="#041c7b" stroked="f" strokeweight="1pt"/>
                  <v:rect id="Rectángulo 30" o:spid="_x0000_s1032" style="position:absolute;width:14040;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" fillcolor="#bc1018" stroked="f" strokeweight="1pt"/>
                </v:group>
              </v:group>
            </w:pict>
          </mc:Fallback>
        </mc:AlternateContent>
      </w:r>
    </w:p>
    <w:p w14:paraId="1698BF59" w14:textId="77777777" w:rsidR="00A66A79" w:rsidRDefault="00A66A79"/>
    <w:sdt>
      <w:sdtPr>
        <w:rPr>
          <w:rFonts w:ascii="Tahoma" w:eastAsiaTheme="minorHAnsi" w:hAnsi="Tahoma" w:cstheme="minorBidi"/>
          <w:color w:val="auto"/>
          <w:sz w:val="24"/>
          <w:szCs w:val="22"/>
          <w:lang w:val="es-ES" w:eastAsia="en-US"/>
        </w:rPr>
        <w:id w:val="1736891407"/>
        <w:docPartObj>
          <w:docPartGallery w:val="Table of Contents"/>
          <w:docPartUnique/>
        </w:docPartObj>
      </w:sdtPr>
      <w:sdtEndPr>
        <w:rPr>
          <w:b/>
          <w:bCs/>
        </w:rPr>
      </w:sdtEndPr>
      <w:sdtContent>
        <w:p w14:paraId="7CF16F34" w14:textId="77777777" w:rsidR="00843820" w:rsidRPr="001138D5" w:rsidRDefault="00843820" w:rsidP="00635F19">
          <w:pPr>
            <w:pStyle w:val="TtuloTDC"/>
            <w:jc w:val="center"/>
            <w:rPr>
              <w:rFonts w:ascii="Tahoma" w:hAnsi="Tahoma" w:cs="Tahoma"/>
              <w:b/>
              <w:bCs/>
              <w:color w:val="auto"/>
              <w:lang w:val="es-ES"/>
            </w:rPr>
          </w:pPr>
          <w:r w:rsidRPr="001138D5">
            <w:rPr>
              <w:rFonts w:ascii="Tahoma" w:hAnsi="Tahoma" w:cs="Tahoma"/>
              <w:b/>
              <w:bCs/>
              <w:color w:val="auto"/>
              <w:lang w:val="es-ES"/>
            </w:rPr>
            <w:t>Contenido</w:t>
          </w:r>
        </w:p>
        <w:p w14:paraId="55440EBB" w14:textId="77777777" w:rsidR="00843820" w:rsidRPr="004A18B8" w:rsidRDefault="00843820" w:rsidP="00843820">
          <w:pPr>
            <w:rPr>
              <w:rFonts w:cs="Tahoma"/>
              <w:szCs w:val="24"/>
              <w:lang w:val="es-ES" w:eastAsia="es-NI"/>
            </w:rPr>
          </w:pPr>
        </w:p>
        <w:p w14:paraId="12484ABA" w14:textId="29BC22F2" w:rsidR="001455C6" w:rsidRDefault="00843820">
          <w:pPr>
            <w:pStyle w:val="TDC1"/>
            <w:tabs>
              <w:tab w:val="right" w:leader="dot" w:pos="8828"/>
            </w:tabs>
            <w:rPr>
              <w:rFonts w:asciiTheme="minorHAnsi" w:eastAsiaTheme="minorEastAsia" w:hAnsiTheme="minorHAnsi"/>
              <w:noProof/>
              <w:sz w:val="22"/>
              <w:lang w:eastAsia="es-NI"/>
            </w:rPr>
          </w:pPr>
          <w:r w:rsidRPr="004A18B8">
            <w:rPr>
              <w:rFonts w:cs="Tahoma"/>
              <w:szCs w:val="24"/>
            </w:rPr>
            <w:fldChar w:fldCharType="begin"/>
          </w:r>
          <w:r w:rsidRPr="004A18B8">
            <w:rPr>
              <w:rFonts w:cs="Tahoma"/>
              <w:szCs w:val="24"/>
            </w:rPr>
            <w:instrText xml:space="preserve"> TOC \o "1-3" \h \z \u </w:instrText>
          </w:r>
          <w:r w:rsidRPr="004A18B8">
            <w:rPr>
              <w:rFonts w:cs="Tahoma"/>
              <w:szCs w:val="24"/>
            </w:rPr>
            <w:fldChar w:fldCharType="separate"/>
          </w:r>
          <w:hyperlink w:anchor="_Toc159791229" w:history="1">
            <w:r w:rsidR="001455C6" w:rsidRPr="00C9643F">
              <w:rPr>
                <w:rStyle w:val="Hipervnculo"/>
                <w:noProof/>
              </w:rPr>
              <w:t>Índice de Contenido</w:t>
            </w:r>
            <w:r w:rsidR="001455C6">
              <w:rPr>
                <w:noProof/>
                <w:webHidden/>
              </w:rPr>
              <w:tab/>
            </w:r>
            <w:r w:rsidR="001455C6">
              <w:rPr>
                <w:noProof/>
                <w:webHidden/>
              </w:rPr>
              <w:fldChar w:fldCharType="begin"/>
            </w:r>
            <w:r w:rsidR="001455C6">
              <w:rPr>
                <w:noProof/>
                <w:webHidden/>
              </w:rPr>
              <w:instrText xml:space="preserve"> PAGEREF _Toc159791229 \h </w:instrText>
            </w:r>
            <w:r w:rsidR="001455C6">
              <w:rPr>
                <w:noProof/>
                <w:webHidden/>
              </w:rPr>
            </w:r>
            <w:r w:rsidR="001455C6">
              <w:rPr>
                <w:noProof/>
                <w:webHidden/>
              </w:rPr>
              <w:fldChar w:fldCharType="separate"/>
            </w:r>
            <w:r w:rsidR="00594DCC">
              <w:rPr>
                <w:noProof/>
                <w:webHidden/>
              </w:rPr>
              <w:t>2</w:t>
            </w:r>
            <w:r w:rsidR="001455C6">
              <w:rPr>
                <w:noProof/>
                <w:webHidden/>
              </w:rPr>
              <w:fldChar w:fldCharType="end"/>
            </w:r>
          </w:hyperlink>
        </w:p>
        <w:p w14:paraId="7A677B7D" w14:textId="7F188FD8" w:rsidR="001455C6" w:rsidRDefault="00361DF3">
          <w:pPr>
            <w:pStyle w:val="TDC1"/>
            <w:tabs>
              <w:tab w:val="right" w:leader="dot" w:pos="8828"/>
            </w:tabs>
            <w:rPr>
              <w:rFonts w:asciiTheme="minorHAnsi" w:eastAsiaTheme="minorEastAsia" w:hAnsiTheme="minorHAnsi"/>
              <w:noProof/>
              <w:sz w:val="22"/>
              <w:lang w:eastAsia="es-NI"/>
            </w:rPr>
          </w:pPr>
          <w:hyperlink w:anchor="_Toc159791230" w:history="1">
            <w:r w:rsidR="001455C6" w:rsidRPr="00C9643F">
              <w:rPr>
                <w:rStyle w:val="Hipervnculo"/>
                <w:noProof/>
              </w:rPr>
              <w:t>Introducción</w:t>
            </w:r>
            <w:r w:rsidR="001455C6">
              <w:rPr>
                <w:noProof/>
                <w:webHidden/>
              </w:rPr>
              <w:tab/>
            </w:r>
            <w:r w:rsidR="001455C6">
              <w:rPr>
                <w:noProof/>
                <w:webHidden/>
              </w:rPr>
              <w:fldChar w:fldCharType="begin"/>
            </w:r>
            <w:r w:rsidR="001455C6">
              <w:rPr>
                <w:noProof/>
                <w:webHidden/>
              </w:rPr>
              <w:instrText xml:space="preserve"> PAGEREF _Toc159791230 \h </w:instrText>
            </w:r>
            <w:r w:rsidR="001455C6">
              <w:rPr>
                <w:noProof/>
                <w:webHidden/>
              </w:rPr>
            </w:r>
            <w:r w:rsidR="001455C6">
              <w:rPr>
                <w:noProof/>
                <w:webHidden/>
              </w:rPr>
              <w:fldChar w:fldCharType="separate"/>
            </w:r>
            <w:r w:rsidR="00594DCC">
              <w:rPr>
                <w:noProof/>
                <w:webHidden/>
              </w:rPr>
              <w:t>3</w:t>
            </w:r>
            <w:r w:rsidR="001455C6">
              <w:rPr>
                <w:noProof/>
                <w:webHidden/>
              </w:rPr>
              <w:fldChar w:fldCharType="end"/>
            </w:r>
          </w:hyperlink>
        </w:p>
        <w:p w14:paraId="6EF953E8" w14:textId="51B65926" w:rsidR="001455C6" w:rsidRDefault="00361DF3">
          <w:pPr>
            <w:pStyle w:val="TDC1"/>
            <w:tabs>
              <w:tab w:val="right" w:leader="dot" w:pos="8828"/>
            </w:tabs>
            <w:rPr>
              <w:rFonts w:asciiTheme="minorHAnsi" w:eastAsiaTheme="minorEastAsia" w:hAnsiTheme="minorHAnsi"/>
              <w:noProof/>
              <w:sz w:val="22"/>
              <w:lang w:eastAsia="es-NI"/>
            </w:rPr>
          </w:pPr>
          <w:hyperlink w:anchor="_Toc159791231" w:history="1">
            <w:r w:rsidR="001455C6" w:rsidRPr="00C9643F">
              <w:rPr>
                <w:rStyle w:val="Hipervnculo"/>
                <w:noProof/>
              </w:rPr>
              <w:t>Desarrollo de Contenidos</w:t>
            </w:r>
            <w:r w:rsidR="001455C6">
              <w:rPr>
                <w:noProof/>
                <w:webHidden/>
              </w:rPr>
              <w:tab/>
            </w:r>
            <w:r w:rsidR="001455C6">
              <w:rPr>
                <w:noProof/>
                <w:webHidden/>
              </w:rPr>
              <w:fldChar w:fldCharType="begin"/>
            </w:r>
            <w:r w:rsidR="001455C6">
              <w:rPr>
                <w:noProof/>
                <w:webHidden/>
              </w:rPr>
              <w:instrText xml:space="preserve"> PAGEREF _Toc159791231 \h </w:instrText>
            </w:r>
            <w:r w:rsidR="001455C6">
              <w:rPr>
                <w:noProof/>
                <w:webHidden/>
              </w:rPr>
            </w:r>
            <w:r w:rsidR="001455C6">
              <w:rPr>
                <w:noProof/>
                <w:webHidden/>
              </w:rPr>
              <w:fldChar w:fldCharType="separate"/>
            </w:r>
            <w:r w:rsidR="00594DCC">
              <w:rPr>
                <w:noProof/>
                <w:webHidden/>
              </w:rPr>
              <w:t>4</w:t>
            </w:r>
            <w:r w:rsidR="001455C6">
              <w:rPr>
                <w:noProof/>
                <w:webHidden/>
              </w:rPr>
              <w:fldChar w:fldCharType="end"/>
            </w:r>
          </w:hyperlink>
        </w:p>
        <w:p w14:paraId="6E14E1E4" w14:textId="5EC13E7E" w:rsidR="001455C6" w:rsidRDefault="00361DF3">
          <w:pPr>
            <w:pStyle w:val="TDC2"/>
            <w:tabs>
              <w:tab w:val="right" w:leader="dot" w:pos="8828"/>
            </w:tabs>
            <w:rPr>
              <w:noProof/>
            </w:rPr>
          </w:pPr>
          <w:hyperlink w:anchor="_Toc159791232" w:history="1">
            <w:r w:rsidR="001455C6" w:rsidRPr="00C9643F">
              <w:rPr>
                <w:rStyle w:val="Hipervnculo"/>
                <w:noProof/>
              </w:rPr>
              <w:t>Introducción a los subalgoritmos o subprogramas</w:t>
            </w:r>
            <w:r w:rsidR="001455C6">
              <w:rPr>
                <w:noProof/>
                <w:webHidden/>
              </w:rPr>
              <w:tab/>
            </w:r>
            <w:r w:rsidR="001455C6">
              <w:rPr>
                <w:noProof/>
                <w:webHidden/>
              </w:rPr>
              <w:fldChar w:fldCharType="begin"/>
            </w:r>
            <w:r w:rsidR="001455C6">
              <w:rPr>
                <w:noProof/>
                <w:webHidden/>
              </w:rPr>
              <w:instrText xml:space="preserve"> PAGEREF _Toc159791232 \h </w:instrText>
            </w:r>
            <w:r w:rsidR="001455C6">
              <w:rPr>
                <w:noProof/>
                <w:webHidden/>
              </w:rPr>
            </w:r>
            <w:r w:rsidR="001455C6">
              <w:rPr>
                <w:noProof/>
                <w:webHidden/>
              </w:rPr>
              <w:fldChar w:fldCharType="separate"/>
            </w:r>
            <w:r w:rsidR="00594DCC">
              <w:rPr>
                <w:noProof/>
                <w:webHidden/>
              </w:rPr>
              <w:t>4</w:t>
            </w:r>
            <w:r w:rsidR="001455C6">
              <w:rPr>
                <w:noProof/>
                <w:webHidden/>
              </w:rPr>
              <w:fldChar w:fldCharType="end"/>
            </w:r>
          </w:hyperlink>
        </w:p>
        <w:p w14:paraId="322AD659" w14:textId="01C9C939" w:rsidR="001455C6" w:rsidRDefault="00361DF3">
          <w:pPr>
            <w:pStyle w:val="TDC2"/>
            <w:tabs>
              <w:tab w:val="right" w:leader="dot" w:pos="8828"/>
            </w:tabs>
            <w:rPr>
              <w:noProof/>
            </w:rPr>
          </w:pPr>
          <w:hyperlink w:anchor="_Toc159791233" w:history="1">
            <w:r w:rsidR="001455C6" w:rsidRPr="00C9643F">
              <w:rPr>
                <w:rStyle w:val="Hipervnculo"/>
                <w:noProof/>
              </w:rPr>
              <w:t>Criterios de descomposición modular</w:t>
            </w:r>
            <w:r w:rsidR="001455C6">
              <w:rPr>
                <w:noProof/>
                <w:webHidden/>
              </w:rPr>
              <w:tab/>
            </w:r>
            <w:r w:rsidR="001455C6">
              <w:rPr>
                <w:noProof/>
                <w:webHidden/>
              </w:rPr>
              <w:fldChar w:fldCharType="begin"/>
            </w:r>
            <w:r w:rsidR="001455C6">
              <w:rPr>
                <w:noProof/>
                <w:webHidden/>
              </w:rPr>
              <w:instrText xml:space="preserve"> PAGEREF _Toc159791233 \h </w:instrText>
            </w:r>
            <w:r w:rsidR="001455C6">
              <w:rPr>
                <w:noProof/>
                <w:webHidden/>
              </w:rPr>
            </w:r>
            <w:r w:rsidR="001455C6">
              <w:rPr>
                <w:noProof/>
                <w:webHidden/>
              </w:rPr>
              <w:fldChar w:fldCharType="separate"/>
            </w:r>
            <w:r w:rsidR="00594DCC">
              <w:rPr>
                <w:noProof/>
                <w:webHidden/>
              </w:rPr>
              <w:t>4</w:t>
            </w:r>
            <w:r w:rsidR="001455C6">
              <w:rPr>
                <w:noProof/>
                <w:webHidden/>
              </w:rPr>
              <w:fldChar w:fldCharType="end"/>
            </w:r>
          </w:hyperlink>
        </w:p>
        <w:p w14:paraId="306DEB2D" w14:textId="7106F16B" w:rsidR="001455C6" w:rsidRDefault="00361DF3">
          <w:pPr>
            <w:pStyle w:val="TDC2"/>
            <w:tabs>
              <w:tab w:val="right" w:leader="dot" w:pos="8828"/>
            </w:tabs>
            <w:rPr>
              <w:noProof/>
            </w:rPr>
          </w:pPr>
          <w:hyperlink w:anchor="_Toc159791234" w:history="1">
            <w:r w:rsidR="001455C6" w:rsidRPr="00C9643F">
              <w:rPr>
                <w:rStyle w:val="Hipervnculo"/>
                <w:noProof/>
              </w:rPr>
              <w:t>Clasificación de subprogramas</w:t>
            </w:r>
            <w:r w:rsidR="001455C6">
              <w:rPr>
                <w:noProof/>
                <w:webHidden/>
              </w:rPr>
              <w:tab/>
            </w:r>
            <w:r w:rsidR="001455C6">
              <w:rPr>
                <w:noProof/>
                <w:webHidden/>
              </w:rPr>
              <w:fldChar w:fldCharType="begin"/>
            </w:r>
            <w:r w:rsidR="001455C6">
              <w:rPr>
                <w:noProof/>
                <w:webHidden/>
              </w:rPr>
              <w:instrText xml:space="preserve"> PAGEREF _Toc159791234 \h </w:instrText>
            </w:r>
            <w:r w:rsidR="001455C6">
              <w:rPr>
                <w:noProof/>
                <w:webHidden/>
              </w:rPr>
            </w:r>
            <w:r w:rsidR="001455C6">
              <w:rPr>
                <w:noProof/>
                <w:webHidden/>
              </w:rPr>
              <w:fldChar w:fldCharType="separate"/>
            </w:r>
            <w:r w:rsidR="00594DCC">
              <w:rPr>
                <w:noProof/>
                <w:webHidden/>
              </w:rPr>
              <w:t>5</w:t>
            </w:r>
            <w:r w:rsidR="001455C6">
              <w:rPr>
                <w:noProof/>
                <w:webHidden/>
              </w:rPr>
              <w:fldChar w:fldCharType="end"/>
            </w:r>
          </w:hyperlink>
        </w:p>
        <w:p w14:paraId="03E3E4D5" w14:textId="6F555F9D" w:rsidR="001455C6" w:rsidRDefault="00361DF3">
          <w:pPr>
            <w:pStyle w:val="TDC3"/>
            <w:tabs>
              <w:tab w:val="right" w:leader="dot" w:pos="8828"/>
            </w:tabs>
            <w:rPr>
              <w:noProof/>
            </w:rPr>
          </w:pPr>
          <w:hyperlink w:anchor="_Toc159791235" w:history="1">
            <w:r w:rsidR="001455C6" w:rsidRPr="00C9643F">
              <w:rPr>
                <w:rStyle w:val="Hipervnculo"/>
                <w:noProof/>
              </w:rPr>
              <w:t>Procedimiento (subrutinas)</w:t>
            </w:r>
            <w:r w:rsidR="001455C6">
              <w:rPr>
                <w:noProof/>
                <w:webHidden/>
              </w:rPr>
              <w:tab/>
            </w:r>
            <w:r w:rsidR="001455C6">
              <w:rPr>
                <w:noProof/>
                <w:webHidden/>
              </w:rPr>
              <w:fldChar w:fldCharType="begin"/>
            </w:r>
            <w:r w:rsidR="001455C6">
              <w:rPr>
                <w:noProof/>
                <w:webHidden/>
              </w:rPr>
              <w:instrText xml:space="preserve"> PAGEREF _Toc159791235 \h </w:instrText>
            </w:r>
            <w:r w:rsidR="001455C6">
              <w:rPr>
                <w:noProof/>
                <w:webHidden/>
              </w:rPr>
            </w:r>
            <w:r w:rsidR="001455C6">
              <w:rPr>
                <w:noProof/>
                <w:webHidden/>
              </w:rPr>
              <w:fldChar w:fldCharType="separate"/>
            </w:r>
            <w:r w:rsidR="00594DCC">
              <w:rPr>
                <w:noProof/>
                <w:webHidden/>
              </w:rPr>
              <w:t>5</w:t>
            </w:r>
            <w:r w:rsidR="001455C6">
              <w:rPr>
                <w:noProof/>
                <w:webHidden/>
              </w:rPr>
              <w:fldChar w:fldCharType="end"/>
            </w:r>
          </w:hyperlink>
        </w:p>
        <w:p w14:paraId="58CE7DCB" w14:textId="31E96204" w:rsidR="001455C6" w:rsidRDefault="00361DF3">
          <w:pPr>
            <w:pStyle w:val="TDC3"/>
            <w:tabs>
              <w:tab w:val="right" w:leader="dot" w:pos="8828"/>
            </w:tabs>
            <w:rPr>
              <w:noProof/>
            </w:rPr>
          </w:pPr>
          <w:hyperlink w:anchor="_Toc159791236" w:history="1">
            <w:r w:rsidR="001455C6" w:rsidRPr="00C9643F">
              <w:rPr>
                <w:rStyle w:val="Hipervnculo"/>
                <w:noProof/>
              </w:rPr>
              <w:t>Funciones</w:t>
            </w:r>
            <w:r w:rsidR="001455C6">
              <w:rPr>
                <w:noProof/>
                <w:webHidden/>
              </w:rPr>
              <w:tab/>
            </w:r>
            <w:r w:rsidR="001455C6">
              <w:rPr>
                <w:noProof/>
                <w:webHidden/>
              </w:rPr>
              <w:fldChar w:fldCharType="begin"/>
            </w:r>
            <w:r w:rsidR="001455C6">
              <w:rPr>
                <w:noProof/>
                <w:webHidden/>
              </w:rPr>
              <w:instrText xml:space="preserve"> PAGEREF _Toc159791236 \h </w:instrText>
            </w:r>
            <w:r w:rsidR="001455C6">
              <w:rPr>
                <w:noProof/>
                <w:webHidden/>
              </w:rPr>
            </w:r>
            <w:r w:rsidR="001455C6">
              <w:rPr>
                <w:noProof/>
                <w:webHidden/>
              </w:rPr>
              <w:fldChar w:fldCharType="separate"/>
            </w:r>
            <w:r w:rsidR="00594DCC">
              <w:rPr>
                <w:noProof/>
                <w:webHidden/>
              </w:rPr>
              <w:t>7</w:t>
            </w:r>
            <w:r w:rsidR="001455C6">
              <w:rPr>
                <w:noProof/>
                <w:webHidden/>
              </w:rPr>
              <w:fldChar w:fldCharType="end"/>
            </w:r>
          </w:hyperlink>
        </w:p>
        <w:p w14:paraId="04BCBA5A" w14:textId="056918AD" w:rsidR="001455C6" w:rsidRDefault="00361DF3">
          <w:pPr>
            <w:pStyle w:val="TDC2"/>
            <w:tabs>
              <w:tab w:val="right" w:leader="dot" w:pos="8828"/>
            </w:tabs>
            <w:rPr>
              <w:noProof/>
            </w:rPr>
          </w:pPr>
          <w:hyperlink w:anchor="_Toc159791237" w:history="1">
            <w:r w:rsidR="001455C6" w:rsidRPr="00C9643F">
              <w:rPr>
                <w:rStyle w:val="Hipervnculo"/>
                <w:noProof/>
              </w:rPr>
              <w:t>Ámbito: Variables locales y globales</w:t>
            </w:r>
            <w:r w:rsidR="001455C6">
              <w:rPr>
                <w:noProof/>
                <w:webHidden/>
              </w:rPr>
              <w:tab/>
            </w:r>
            <w:r w:rsidR="001455C6">
              <w:rPr>
                <w:noProof/>
                <w:webHidden/>
              </w:rPr>
              <w:fldChar w:fldCharType="begin"/>
            </w:r>
            <w:r w:rsidR="001455C6">
              <w:rPr>
                <w:noProof/>
                <w:webHidden/>
              </w:rPr>
              <w:instrText xml:space="preserve"> PAGEREF _Toc159791237 \h </w:instrText>
            </w:r>
            <w:r w:rsidR="001455C6">
              <w:rPr>
                <w:noProof/>
                <w:webHidden/>
              </w:rPr>
            </w:r>
            <w:r w:rsidR="001455C6">
              <w:rPr>
                <w:noProof/>
                <w:webHidden/>
              </w:rPr>
              <w:fldChar w:fldCharType="separate"/>
            </w:r>
            <w:r w:rsidR="00594DCC">
              <w:rPr>
                <w:noProof/>
                <w:webHidden/>
              </w:rPr>
              <w:t>8</w:t>
            </w:r>
            <w:r w:rsidR="001455C6">
              <w:rPr>
                <w:noProof/>
                <w:webHidden/>
              </w:rPr>
              <w:fldChar w:fldCharType="end"/>
            </w:r>
          </w:hyperlink>
        </w:p>
        <w:p w14:paraId="5745CDDC" w14:textId="74E8F99E" w:rsidR="001455C6" w:rsidRDefault="00361DF3">
          <w:pPr>
            <w:pStyle w:val="TDC2"/>
            <w:tabs>
              <w:tab w:val="right" w:leader="dot" w:pos="8828"/>
            </w:tabs>
            <w:rPr>
              <w:noProof/>
            </w:rPr>
          </w:pPr>
          <w:hyperlink w:anchor="_Toc159791238" w:history="1">
            <w:r w:rsidR="001455C6" w:rsidRPr="00C9643F">
              <w:rPr>
                <w:rStyle w:val="Hipervnculo"/>
                <w:noProof/>
              </w:rPr>
              <w:t>Comunicación con subprogramas: paso de parámetros</w:t>
            </w:r>
            <w:r w:rsidR="001455C6">
              <w:rPr>
                <w:noProof/>
                <w:webHidden/>
              </w:rPr>
              <w:tab/>
            </w:r>
            <w:r w:rsidR="001455C6">
              <w:rPr>
                <w:noProof/>
                <w:webHidden/>
              </w:rPr>
              <w:fldChar w:fldCharType="begin"/>
            </w:r>
            <w:r w:rsidR="001455C6">
              <w:rPr>
                <w:noProof/>
                <w:webHidden/>
              </w:rPr>
              <w:instrText xml:space="preserve"> PAGEREF _Toc159791238 \h </w:instrText>
            </w:r>
            <w:r w:rsidR="001455C6">
              <w:rPr>
                <w:noProof/>
                <w:webHidden/>
              </w:rPr>
            </w:r>
            <w:r w:rsidR="001455C6">
              <w:rPr>
                <w:noProof/>
                <w:webHidden/>
              </w:rPr>
              <w:fldChar w:fldCharType="separate"/>
            </w:r>
            <w:r w:rsidR="00594DCC">
              <w:rPr>
                <w:noProof/>
                <w:webHidden/>
              </w:rPr>
              <w:t>10</w:t>
            </w:r>
            <w:r w:rsidR="001455C6">
              <w:rPr>
                <w:noProof/>
                <w:webHidden/>
              </w:rPr>
              <w:fldChar w:fldCharType="end"/>
            </w:r>
          </w:hyperlink>
        </w:p>
        <w:p w14:paraId="2BF74F7C" w14:textId="7C46CFDB" w:rsidR="001455C6" w:rsidRDefault="00361DF3">
          <w:pPr>
            <w:pStyle w:val="TDC3"/>
            <w:tabs>
              <w:tab w:val="right" w:leader="dot" w:pos="8828"/>
            </w:tabs>
            <w:rPr>
              <w:noProof/>
            </w:rPr>
          </w:pPr>
          <w:hyperlink w:anchor="_Toc159791239" w:history="1">
            <w:r w:rsidR="001455C6" w:rsidRPr="00C9643F">
              <w:rPr>
                <w:rStyle w:val="Hipervnculo"/>
                <w:noProof/>
              </w:rPr>
              <w:t>Paso de parámetros</w:t>
            </w:r>
            <w:r w:rsidR="001455C6">
              <w:rPr>
                <w:noProof/>
                <w:webHidden/>
              </w:rPr>
              <w:tab/>
            </w:r>
            <w:r w:rsidR="001455C6">
              <w:rPr>
                <w:noProof/>
                <w:webHidden/>
              </w:rPr>
              <w:fldChar w:fldCharType="begin"/>
            </w:r>
            <w:r w:rsidR="001455C6">
              <w:rPr>
                <w:noProof/>
                <w:webHidden/>
              </w:rPr>
              <w:instrText xml:space="preserve"> PAGEREF _Toc159791239 \h </w:instrText>
            </w:r>
            <w:r w:rsidR="001455C6">
              <w:rPr>
                <w:noProof/>
                <w:webHidden/>
              </w:rPr>
            </w:r>
            <w:r w:rsidR="001455C6">
              <w:rPr>
                <w:noProof/>
                <w:webHidden/>
              </w:rPr>
              <w:fldChar w:fldCharType="separate"/>
            </w:r>
            <w:r w:rsidR="00594DCC">
              <w:rPr>
                <w:noProof/>
                <w:webHidden/>
              </w:rPr>
              <w:t>10</w:t>
            </w:r>
            <w:r w:rsidR="001455C6">
              <w:rPr>
                <w:noProof/>
                <w:webHidden/>
              </w:rPr>
              <w:fldChar w:fldCharType="end"/>
            </w:r>
          </w:hyperlink>
        </w:p>
        <w:p w14:paraId="49B1045D" w14:textId="140C957B" w:rsidR="001455C6" w:rsidRDefault="00361DF3">
          <w:pPr>
            <w:pStyle w:val="TDC3"/>
            <w:tabs>
              <w:tab w:val="right" w:leader="dot" w:pos="8828"/>
            </w:tabs>
            <w:rPr>
              <w:noProof/>
            </w:rPr>
          </w:pPr>
          <w:hyperlink w:anchor="_Toc159791240" w:history="1">
            <w:r w:rsidR="001455C6" w:rsidRPr="00C9643F">
              <w:rPr>
                <w:rStyle w:val="Hipervnculo"/>
                <w:noProof/>
              </w:rPr>
              <w:t>Paso por valor</w:t>
            </w:r>
            <w:r w:rsidR="001455C6">
              <w:rPr>
                <w:noProof/>
                <w:webHidden/>
              </w:rPr>
              <w:tab/>
            </w:r>
            <w:r w:rsidR="001455C6">
              <w:rPr>
                <w:noProof/>
                <w:webHidden/>
              </w:rPr>
              <w:fldChar w:fldCharType="begin"/>
            </w:r>
            <w:r w:rsidR="001455C6">
              <w:rPr>
                <w:noProof/>
                <w:webHidden/>
              </w:rPr>
              <w:instrText xml:space="preserve"> PAGEREF _Toc159791240 \h </w:instrText>
            </w:r>
            <w:r w:rsidR="001455C6">
              <w:rPr>
                <w:noProof/>
                <w:webHidden/>
              </w:rPr>
            </w:r>
            <w:r w:rsidR="001455C6">
              <w:rPr>
                <w:noProof/>
                <w:webHidden/>
              </w:rPr>
              <w:fldChar w:fldCharType="separate"/>
            </w:r>
            <w:r w:rsidR="00594DCC">
              <w:rPr>
                <w:noProof/>
                <w:webHidden/>
              </w:rPr>
              <w:t>10</w:t>
            </w:r>
            <w:r w:rsidR="001455C6">
              <w:rPr>
                <w:noProof/>
                <w:webHidden/>
              </w:rPr>
              <w:fldChar w:fldCharType="end"/>
            </w:r>
          </w:hyperlink>
        </w:p>
        <w:p w14:paraId="27014618" w14:textId="4B7ABD96" w:rsidR="001455C6" w:rsidRDefault="00361DF3">
          <w:pPr>
            <w:pStyle w:val="TDC3"/>
            <w:tabs>
              <w:tab w:val="right" w:leader="dot" w:pos="8828"/>
            </w:tabs>
            <w:rPr>
              <w:noProof/>
            </w:rPr>
          </w:pPr>
          <w:hyperlink w:anchor="_Toc159791241" w:history="1">
            <w:r w:rsidR="001455C6" w:rsidRPr="00C9643F">
              <w:rPr>
                <w:rStyle w:val="Hipervnculo"/>
                <w:noProof/>
              </w:rPr>
              <w:t>Paso por referencia</w:t>
            </w:r>
            <w:r w:rsidR="001455C6">
              <w:rPr>
                <w:noProof/>
                <w:webHidden/>
              </w:rPr>
              <w:tab/>
            </w:r>
            <w:r w:rsidR="001455C6">
              <w:rPr>
                <w:noProof/>
                <w:webHidden/>
              </w:rPr>
              <w:fldChar w:fldCharType="begin"/>
            </w:r>
            <w:r w:rsidR="001455C6">
              <w:rPr>
                <w:noProof/>
                <w:webHidden/>
              </w:rPr>
              <w:instrText xml:space="preserve"> PAGEREF _Toc159791241 \h </w:instrText>
            </w:r>
            <w:r w:rsidR="001455C6">
              <w:rPr>
                <w:noProof/>
                <w:webHidden/>
              </w:rPr>
            </w:r>
            <w:r w:rsidR="001455C6">
              <w:rPr>
                <w:noProof/>
                <w:webHidden/>
              </w:rPr>
              <w:fldChar w:fldCharType="separate"/>
            </w:r>
            <w:r w:rsidR="00594DCC">
              <w:rPr>
                <w:noProof/>
                <w:webHidden/>
              </w:rPr>
              <w:t>11</w:t>
            </w:r>
            <w:r w:rsidR="001455C6">
              <w:rPr>
                <w:noProof/>
                <w:webHidden/>
              </w:rPr>
              <w:fldChar w:fldCharType="end"/>
            </w:r>
          </w:hyperlink>
        </w:p>
        <w:p w14:paraId="76EAC62E" w14:textId="1A14CEA1" w:rsidR="001455C6" w:rsidRDefault="00361DF3">
          <w:pPr>
            <w:pStyle w:val="TDC3"/>
            <w:tabs>
              <w:tab w:val="right" w:leader="dot" w:pos="8828"/>
            </w:tabs>
            <w:rPr>
              <w:noProof/>
            </w:rPr>
          </w:pPr>
          <w:hyperlink w:anchor="_Toc159791242" w:history="1">
            <w:r w:rsidR="001455C6" w:rsidRPr="00C9643F">
              <w:rPr>
                <w:rStyle w:val="Hipervnculo"/>
                <w:noProof/>
              </w:rPr>
              <w:t>Comparaciones de los métodos de paso de parámetros</w:t>
            </w:r>
            <w:r w:rsidR="001455C6">
              <w:rPr>
                <w:noProof/>
                <w:webHidden/>
              </w:rPr>
              <w:tab/>
            </w:r>
            <w:r w:rsidR="001455C6">
              <w:rPr>
                <w:noProof/>
                <w:webHidden/>
              </w:rPr>
              <w:fldChar w:fldCharType="begin"/>
            </w:r>
            <w:r w:rsidR="001455C6">
              <w:rPr>
                <w:noProof/>
                <w:webHidden/>
              </w:rPr>
              <w:instrText xml:space="preserve"> PAGEREF _Toc159791242 \h </w:instrText>
            </w:r>
            <w:r w:rsidR="001455C6">
              <w:rPr>
                <w:noProof/>
                <w:webHidden/>
              </w:rPr>
            </w:r>
            <w:r w:rsidR="001455C6">
              <w:rPr>
                <w:noProof/>
                <w:webHidden/>
              </w:rPr>
              <w:fldChar w:fldCharType="separate"/>
            </w:r>
            <w:r w:rsidR="00594DCC">
              <w:rPr>
                <w:noProof/>
                <w:webHidden/>
              </w:rPr>
              <w:t>11</w:t>
            </w:r>
            <w:r w:rsidR="001455C6">
              <w:rPr>
                <w:noProof/>
                <w:webHidden/>
              </w:rPr>
              <w:fldChar w:fldCharType="end"/>
            </w:r>
          </w:hyperlink>
        </w:p>
        <w:p w14:paraId="27C1CD25" w14:textId="7AA0343F" w:rsidR="001455C6" w:rsidRDefault="00361DF3">
          <w:pPr>
            <w:pStyle w:val="TDC2"/>
            <w:tabs>
              <w:tab w:val="right" w:leader="dot" w:pos="8828"/>
            </w:tabs>
            <w:rPr>
              <w:noProof/>
            </w:rPr>
          </w:pPr>
          <w:hyperlink w:anchor="_Toc159791243" w:history="1">
            <w:r w:rsidR="001455C6" w:rsidRPr="00C9643F">
              <w:rPr>
                <w:rStyle w:val="Hipervnculo"/>
                <w:noProof/>
              </w:rPr>
              <w:t>Funciones y procedimientos como parámetros</w:t>
            </w:r>
            <w:r w:rsidR="001455C6">
              <w:rPr>
                <w:noProof/>
                <w:webHidden/>
              </w:rPr>
              <w:tab/>
            </w:r>
            <w:r w:rsidR="001455C6">
              <w:rPr>
                <w:noProof/>
                <w:webHidden/>
              </w:rPr>
              <w:fldChar w:fldCharType="begin"/>
            </w:r>
            <w:r w:rsidR="001455C6">
              <w:rPr>
                <w:noProof/>
                <w:webHidden/>
              </w:rPr>
              <w:instrText xml:space="preserve"> PAGEREF _Toc159791243 \h </w:instrText>
            </w:r>
            <w:r w:rsidR="001455C6">
              <w:rPr>
                <w:noProof/>
                <w:webHidden/>
              </w:rPr>
            </w:r>
            <w:r w:rsidR="001455C6">
              <w:rPr>
                <w:noProof/>
                <w:webHidden/>
              </w:rPr>
              <w:fldChar w:fldCharType="separate"/>
            </w:r>
            <w:r w:rsidR="00594DCC">
              <w:rPr>
                <w:noProof/>
                <w:webHidden/>
              </w:rPr>
              <w:t>13</w:t>
            </w:r>
            <w:r w:rsidR="001455C6">
              <w:rPr>
                <w:noProof/>
                <w:webHidden/>
              </w:rPr>
              <w:fldChar w:fldCharType="end"/>
            </w:r>
          </w:hyperlink>
        </w:p>
        <w:p w14:paraId="50E7D6C9" w14:textId="22E1F13E" w:rsidR="001455C6" w:rsidRDefault="00361DF3">
          <w:pPr>
            <w:pStyle w:val="TDC3"/>
            <w:tabs>
              <w:tab w:val="right" w:leader="dot" w:pos="8828"/>
            </w:tabs>
            <w:rPr>
              <w:noProof/>
            </w:rPr>
          </w:pPr>
          <w:hyperlink w:anchor="_Toc159791244" w:history="1">
            <w:r w:rsidR="001455C6" w:rsidRPr="00C9643F">
              <w:rPr>
                <w:rStyle w:val="Hipervnculo"/>
                <w:noProof/>
              </w:rPr>
              <w:t>Los efectos laterales</w:t>
            </w:r>
            <w:r w:rsidR="001455C6">
              <w:rPr>
                <w:noProof/>
                <w:webHidden/>
              </w:rPr>
              <w:tab/>
            </w:r>
            <w:r w:rsidR="001455C6">
              <w:rPr>
                <w:noProof/>
                <w:webHidden/>
              </w:rPr>
              <w:fldChar w:fldCharType="begin"/>
            </w:r>
            <w:r w:rsidR="001455C6">
              <w:rPr>
                <w:noProof/>
                <w:webHidden/>
              </w:rPr>
              <w:instrText xml:space="preserve"> PAGEREF _Toc159791244 \h </w:instrText>
            </w:r>
            <w:r w:rsidR="001455C6">
              <w:rPr>
                <w:noProof/>
                <w:webHidden/>
              </w:rPr>
            </w:r>
            <w:r w:rsidR="001455C6">
              <w:rPr>
                <w:noProof/>
                <w:webHidden/>
              </w:rPr>
              <w:fldChar w:fldCharType="separate"/>
            </w:r>
            <w:r w:rsidR="00594DCC">
              <w:rPr>
                <w:noProof/>
                <w:webHidden/>
              </w:rPr>
              <w:t>14</w:t>
            </w:r>
            <w:r w:rsidR="001455C6">
              <w:rPr>
                <w:noProof/>
                <w:webHidden/>
              </w:rPr>
              <w:fldChar w:fldCharType="end"/>
            </w:r>
          </w:hyperlink>
        </w:p>
        <w:p w14:paraId="6927CEC2" w14:textId="3A41ABF2" w:rsidR="001455C6" w:rsidRDefault="00361DF3">
          <w:pPr>
            <w:pStyle w:val="TDC2"/>
            <w:tabs>
              <w:tab w:val="right" w:leader="dot" w:pos="8828"/>
            </w:tabs>
            <w:rPr>
              <w:noProof/>
            </w:rPr>
          </w:pPr>
          <w:hyperlink w:anchor="_Toc159791245" w:history="1">
            <w:r w:rsidR="001455C6" w:rsidRPr="00C9643F">
              <w:rPr>
                <w:rStyle w:val="Hipervnculo"/>
                <w:noProof/>
              </w:rPr>
              <w:t>Ventajas de los subprogramas</w:t>
            </w:r>
            <w:r w:rsidR="001455C6">
              <w:rPr>
                <w:noProof/>
                <w:webHidden/>
              </w:rPr>
              <w:tab/>
            </w:r>
            <w:r w:rsidR="001455C6">
              <w:rPr>
                <w:noProof/>
                <w:webHidden/>
              </w:rPr>
              <w:fldChar w:fldCharType="begin"/>
            </w:r>
            <w:r w:rsidR="001455C6">
              <w:rPr>
                <w:noProof/>
                <w:webHidden/>
              </w:rPr>
              <w:instrText xml:space="preserve"> PAGEREF _Toc159791245 \h </w:instrText>
            </w:r>
            <w:r w:rsidR="001455C6">
              <w:rPr>
                <w:noProof/>
                <w:webHidden/>
              </w:rPr>
            </w:r>
            <w:r w:rsidR="001455C6">
              <w:rPr>
                <w:noProof/>
                <w:webHidden/>
              </w:rPr>
              <w:fldChar w:fldCharType="separate"/>
            </w:r>
            <w:r w:rsidR="00594DCC">
              <w:rPr>
                <w:noProof/>
                <w:webHidden/>
              </w:rPr>
              <w:t>14</w:t>
            </w:r>
            <w:r w:rsidR="001455C6">
              <w:rPr>
                <w:noProof/>
                <w:webHidden/>
              </w:rPr>
              <w:fldChar w:fldCharType="end"/>
            </w:r>
          </w:hyperlink>
        </w:p>
        <w:p w14:paraId="3733DE57" w14:textId="1120EC30" w:rsidR="001455C6" w:rsidRDefault="00361DF3">
          <w:pPr>
            <w:pStyle w:val="TDC1"/>
            <w:tabs>
              <w:tab w:val="right" w:leader="dot" w:pos="8828"/>
            </w:tabs>
            <w:rPr>
              <w:rFonts w:asciiTheme="minorHAnsi" w:eastAsiaTheme="minorEastAsia" w:hAnsiTheme="minorHAnsi"/>
              <w:noProof/>
              <w:sz w:val="22"/>
              <w:lang w:eastAsia="es-NI"/>
            </w:rPr>
          </w:pPr>
          <w:hyperlink w:anchor="_Toc159791246" w:history="1">
            <w:r w:rsidR="001455C6" w:rsidRPr="00C9643F">
              <w:rPr>
                <w:rStyle w:val="Hipervnculo"/>
                <w:noProof/>
              </w:rPr>
              <w:t>Bibliografía y Webgrafía</w:t>
            </w:r>
            <w:r w:rsidR="001455C6">
              <w:rPr>
                <w:noProof/>
                <w:webHidden/>
              </w:rPr>
              <w:tab/>
            </w:r>
            <w:r w:rsidR="001455C6">
              <w:rPr>
                <w:noProof/>
                <w:webHidden/>
              </w:rPr>
              <w:fldChar w:fldCharType="begin"/>
            </w:r>
            <w:r w:rsidR="001455C6">
              <w:rPr>
                <w:noProof/>
                <w:webHidden/>
              </w:rPr>
              <w:instrText xml:space="preserve"> PAGEREF _Toc159791246 \h </w:instrText>
            </w:r>
            <w:r w:rsidR="001455C6">
              <w:rPr>
                <w:noProof/>
                <w:webHidden/>
              </w:rPr>
            </w:r>
            <w:r w:rsidR="001455C6">
              <w:rPr>
                <w:noProof/>
                <w:webHidden/>
              </w:rPr>
              <w:fldChar w:fldCharType="separate"/>
            </w:r>
            <w:r w:rsidR="00594DCC">
              <w:rPr>
                <w:noProof/>
                <w:webHidden/>
              </w:rPr>
              <w:t>15</w:t>
            </w:r>
            <w:r w:rsidR="001455C6">
              <w:rPr>
                <w:noProof/>
                <w:webHidden/>
              </w:rPr>
              <w:fldChar w:fldCharType="end"/>
            </w:r>
          </w:hyperlink>
        </w:p>
        <w:p w14:paraId="5BE57EBA" w14:textId="3D92DD6F" w:rsidR="001455C6" w:rsidRDefault="00361DF3">
          <w:pPr>
            <w:pStyle w:val="TDC1"/>
            <w:tabs>
              <w:tab w:val="right" w:leader="dot" w:pos="8828"/>
            </w:tabs>
            <w:rPr>
              <w:rFonts w:asciiTheme="minorHAnsi" w:eastAsiaTheme="minorEastAsia" w:hAnsiTheme="minorHAnsi"/>
              <w:noProof/>
              <w:sz w:val="22"/>
              <w:lang w:eastAsia="es-NI"/>
            </w:rPr>
          </w:pPr>
          <w:hyperlink w:anchor="_Toc159791247" w:history="1">
            <w:r w:rsidR="001455C6" w:rsidRPr="00C9643F">
              <w:rPr>
                <w:rStyle w:val="Hipervnculo"/>
                <w:noProof/>
              </w:rPr>
              <w:t>Glosario</w:t>
            </w:r>
            <w:r w:rsidR="001455C6">
              <w:rPr>
                <w:noProof/>
                <w:webHidden/>
              </w:rPr>
              <w:tab/>
            </w:r>
            <w:r w:rsidR="001455C6">
              <w:rPr>
                <w:noProof/>
                <w:webHidden/>
              </w:rPr>
              <w:fldChar w:fldCharType="begin"/>
            </w:r>
            <w:r w:rsidR="001455C6">
              <w:rPr>
                <w:noProof/>
                <w:webHidden/>
              </w:rPr>
              <w:instrText xml:space="preserve"> PAGEREF _Toc159791247 \h </w:instrText>
            </w:r>
            <w:r w:rsidR="001455C6">
              <w:rPr>
                <w:noProof/>
                <w:webHidden/>
              </w:rPr>
            </w:r>
            <w:r w:rsidR="001455C6">
              <w:rPr>
                <w:noProof/>
                <w:webHidden/>
              </w:rPr>
              <w:fldChar w:fldCharType="separate"/>
            </w:r>
            <w:r w:rsidR="00594DCC">
              <w:rPr>
                <w:noProof/>
                <w:webHidden/>
              </w:rPr>
              <w:t>15</w:t>
            </w:r>
            <w:r w:rsidR="001455C6">
              <w:rPr>
                <w:noProof/>
                <w:webHidden/>
              </w:rPr>
              <w:fldChar w:fldCharType="end"/>
            </w:r>
          </w:hyperlink>
        </w:p>
        <w:p w14:paraId="1B941ED1" w14:textId="0E3B9E95" w:rsidR="00843820" w:rsidRDefault="00843820">
          <w:r w:rsidRPr="004A18B8">
            <w:rPr>
              <w:rFonts w:cs="Tahoma"/>
              <w:szCs w:val="24"/>
              <w:lang w:val="es-ES"/>
            </w:rPr>
            <w:fldChar w:fldCharType="end"/>
          </w:r>
        </w:p>
      </w:sdtContent>
    </w:sdt>
    <w:p w14:paraId="1C6EF465" w14:textId="77777777" w:rsidR="00B0609B" w:rsidRPr="008D04CA" w:rsidRDefault="00B0609B" w:rsidP="008D04CA">
      <w:pPr>
        <w:spacing w:line="276" w:lineRule="auto"/>
        <w:rPr>
          <w:bCs/>
        </w:rPr>
      </w:pPr>
    </w:p>
    <w:p w14:paraId="43D37B96" w14:textId="10845890" w:rsidR="00B0609B" w:rsidRPr="00A76AA1" w:rsidRDefault="001455C6" w:rsidP="00A76AA1">
      <w:pPr>
        <w:contextualSpacing/>
        <w:rPr>
          <w:bCs/>
        </w:rPr>
      </w:pPr>
      <w:r>
        <w:rPr>
          <w:bCs/>
          <w:noProof/>
        </w:rPr>
        <w:lastRenderedPageBreak/>
        <mc:AlternateContent>
          <mc:Choice Requires="wpg">
            <w:drawing>
              <wp:anchor distT="0" distB="0" distL="114300" distR="114300" simplePos="0" relativeHeight="251660288" behindDoc="0" locked="0" layoutInCell="1" allowOverlap="1" wp14:anchorId="187EF2DE" wp14:editId="7173EA21">
                <wp:simplePos x="0" y="0"/>
                <wp:positionH relativeFrom="column">
                  <wp:posOffset>-296545</wp:posOffset>
                </wp:positionH>
                <wp:positionV relativeFrom="paragraph">
                  <wp:posOffset>-144900</wp:posOffset>
                </wp:positionV>
                <wp:extent cx="6420000" cy="333375"/>
                <wp:effectExtent l="0" t="0" r="0" b="9525"/>
                <wp:wrapNone/>
                <wp:docPr id="37" name="Grupo 37"/>
                <wp:cNvGraphicFramePr/>
                <a:graphic xmlns:a="http://schemas.openxmlformats.org/drawingml/2006/main">
                  <a:graphicData uri="http://schemas.microsoft.com/office/word/2010/wordprocessingGroup">
                    <wpg:wgp>
                      <wpg:cNvGrpSpPr/>
                      <wpg:grpSpPr>
                        <a:xfrm>
                          <a:off x="0" y="0"/>
                          <a:ext cx="6420000" cy="333375"/>
                          <a:chOff x="0" y="0"/>
                          <a:chExt cx="6420000" cy="333375"/>
                        </a:xfrm>
                      </wpg:grpSpPr>
                      <wps:wsp>
                        <wps:cNvPr id="33" name="Cuadro de texto 2"/>
                        <wps:cNvSpPr txBox="1">
                          <a:spLocks noChangeArrowheads="1"/>
                        </wps:cNvSpPr>
                        <wps:spPr bwMode="auto">
                          <a:xfrm>
                            <a:off x="0" y="0"/>
                            <a:ext cx="152400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7CEF047" w14:textId="77777777" w:rsidR="008D04CA" w:rsidRPr="00D904A7" w:rsidRDefault="008D04CA" w:rsidP="008D04CA">
                              <w:pPr>
                                <w:pStyle w:val="Ttulo1"/>
                              </w:pPr>
                              <w:bookmarkStart w:id="2" w:name="_Toc159791230"/>
                              <w:r w:rsidRPr="008D04CA">
                                <w:t>Introducción</w:t>
                              </w:r>
                              <w:bookmarkEnd w:id="2"/>
                            </w:p>
                          </w:txbxContent>
                        </wps:txbx>
                        <wps:bodyPr rot="0" vert="horz" wrap="square" lIns="91440" tIns="45720" rIns="91440" bIns="45720" anchor="t" anchorCtr="0" upright="1">
                          <a:noAutofit/>
                        </wps:bodyPr>
                      </wps:wsp>
                      <wpg:grpSp>
                        <wpg:cNvPr id="34" name="Grupo 34"/>
                        <wpg:cNvGrpSpPr/>
                        <wpg:grpSpPr>
                          <a:xfrm>
                            <a:off x="1524000" y="57150"/>
                            <a:ext cx="4896000" cy="198000"/>
                            <a:chOff x="-810353" y="515"/>
                            <a:chExt cx="4852670" cy="198000"/>
                          </a:xfrm>
                        </wpg:grpSpPr>
                        <wps:wsp>
                          <wps:cNvPr id="35" name="Rectángulo 35"/>
                          <wps:cNvSpPr/>
                          <wps:spPr>
                            <a:xfrm>
                              <a:off x="694597" y="1030"/>
                              <a:ext cx="3347720" cy="19748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6" name="Rectángulo 36"/>
                          <wps:cNvSpPr/>
                          <wps:spPr>
                            <a:xfrm>
                              <a:off x="-810353" y="515"/>
                              <a:ext cx="1404001" cy="198000"/>
                            </a:xfrm>
                            <a:prstGeom prst="rect">
                              <a:avLst/>
                            </a:prstGeom>
                            <a:solidFill>
                              <a:srgbClr val="BC10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187EF2DE" id="Grupo 37" o:spid="_x0000_s1033" style="position:absolute;left:0;text-align:left;margin-left:-23.35pt;margin-top:-11.4pt;width:505.5pt;height:26.25pt;z-index:251660288" coordsize="64200,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">
                <v:shape id="_x0000_s1034" type="#_x0000_t202" style="position:absolute;width:15240;height:3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" filled="f" stroked="f">
                  <v:textbox>
                    <w:txbxContent>
                      <w:p w14:paraId="17CEF047" w14:textId="77777777" w:rsidR="008D04CA" w:rsidRPr="00D904A7" w:rsidRDefault="008D04CA" w:rsidP="008D04CA">
                        <w:pPr>
                          <w:pStyle w:val="Ttulo1"/>
                        </w:pPr>
                        <w:bookmarkStart w:id="3" w:name="_Toc159791230"/>
                        <w:r w:rsidRPr="008D04CA">
                          <w:t>Introducción</w:t>
                        </w:r>
                        <w:bookmarkEnd w:id="3"/>
                      </w:p>
                    </w:txbxContent>
                  </v:textbox>
                </v:shape>
                <v:group id="Grupo 34" o:spid="_x0000_s1035" style="position:absolute;left:15240;top:571;width:48960;height:1980" coordorigin="-8103,5"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">
                  <v:rect id="Rectángulo 35" o:spid="_x0000_s1036" style="position:absolute;left:6945;top:10;width:33478;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" fillcolor="#041c7b" stroked="f" strokeweight="1pt"/>
                  <v:rect id="Rectángulo 36" o:spid="_x0000_s1037" style="position:absolute;left:-8103;top:5;width:14039;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" fillcolor="#bc1018" stroked="f" strokeweight="1pt"/>
                </v:group>
              </v:group>
            </w:pict>
          </mc:Fallback>
        </mc:AlternateContent>
      </w:r>
    </w:p>
    <w:p w14:paraId="642C217B" w14:textId="4E07EC62" w:rsidR="001455C6" w:rsidRDefault="001455C6" w:rsidP="001455C6">
      <w:pPr>
        <w:contextualSpacing/>
        <w:rPr>
          <w:bCs/>
        </w:rPr>
      </w:pPr>
      <w:r>
        <w:rPr>
          <w:bCs/>
          <w:noProof/>
        </w:rPr>
        <w:drawing>
          <wp:anchor distT="0" distB="0" distL="114300" distR="114300" simplePos="0" relativeHeight="251679744" behindDoc="1" locked="0" layoutInCell="1" allowOverlap="1" wp14:anchorId="16F880B9" wp14:editId="7CDB3794">
            <wp:simplePos x="0" y="0"/>
            <wp:positionH relativeFrom="column">
              <wp:posOffset>-51435</wp:posOffset>
            </wp:positionH>
            <wp:positionV relativeFrom="paragraph">
              <wp:posOffset>166370</wp:posOffset>
            </wp:positionV>
            <wp:extent cx="3371850" cy="2602230"/>
            <wp:effectExtent l="0" t="0" r="0" b="7620"/>
            <wp:wrapTight wrapText="bothSides">
              <wp:wrapPolygon edited="0">
                <wp:start x="12936" y="0"/>
                <wp:lineTo x="2197" y="2372"/>
                <wp:lineTo x="1342" y="3163"/>
                <wp:lineTo x="1098" y="3637"/>
                <wp:lineTo x="1098" y="10120"/>
                <wp:lineTo x="0" y="13124"/>
                <wp:lineTo x="0" y="14706"/>
                <wp:lineTo x="610" y="15180"/>
                <wp:lineTo x="2075" y="17710"/>
                <wp:lineTo x="732" y="18817"/>
                <wp:lineTo x="488" y="19133"/>
                <wp:lineTo x="488" y="20240"/>
                <wp:lineTo x="1953" y="21505"/>
                <wp:lineTo x="2075" y="21505"/>
                <wp:lineTo x="19403" y="21505"/>
                <wp:lineTo x="19525" y="21505"/>
                <wp:lineTo x="20868" y="20398"/>
                <wp:lineTo x="20990" y="19449"/>
                <wp:lineTo x="20502" y="18659"/>
                <wp:lineTo x="19281" y="17710"/>
                <wp:lineTo x="17695" y="15180"/>
                <wp:lineTo x="21478" y="14548"/>
                <wp:lineTo x="21478" y="11069"/>
                <wp:lineTo x="21234" y="10120"/>
                <wp:lineTo x="20746" y="7590"/>
                <wp:lineTo x="20624" y="5851"/>
                <wp:lineTo x="19769" y="5060"/>
                <wp:lineTo x="19769" y="2214"/>
                <wp:lineTo x="13668" y="0"/>
                <wp:lineTo x="12936" y="0"/>
              </wp:wrapPolygon>
            </wp:wrapTight>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9">
                      <a:extLst>
                        <a:ext uri="{28A0092B-C50C-407E-A947-70E740481C1C}">
                          <a14:useLocalDpi xmlns:a14="http://schemas.microsoft.com/office/drawing/2010/main" val="0"/>
                        </a:ext>
                      </a:extLst>
                    </a:blip>
                    <a:stretch>
                      <a:fillRect/>
                    </a:stretch>
                  </pic:blipFill>
                  <pic:spPr>
                    <a:xfrm>
                      <a:off x="0" y="0"/>
                      <a:ext cx="3371850" cy="2602230"/>
                    </a:xfrm>
                    <a:prstGeom prst="rect">
                      <a:avLst/>
                    </a:prstGeom>
                  </pic:spPr>
                </pic:pic>
              </a:graphicData>
            </a:graphic>
            <wp14:sizeRelH relativeFrom="page">
              <wp14:pctWidth>0</wp14:pctWidth>
            </wp14:sizeRelH>
            <wp14:sizeRelV relativeFrom="page">
              <wp14:pctHeight>0</wp14:pctHeight>
            </wp14:sizeRelV>
          </wp:anchor>
        </w:drawing>
      </w:r>
    </w:p>
    <w:p w14:paraId="37C1A9AE" w14:textId="1547278A" w:rsidR="001455C6" w:rsidRPr="001455C6" w:rsidRDefault="001455C6" w:rsidP="001455C6">
      <w:pPr>
        <w:contextualSpacing/>
        <w:rPr>
          <w:bCs/>
        </w:rPr>
      </w:pPr>
      <w:r w:rsidRPr="001455C6">
        <w:rPr>
          <w:bCs/>
        </w:rPr>
        <w:t xml:space="preserve">En esta unidad, exploraremos los fundamentos esenciales de la programación estructurada, centrándonos en la creación y utilización efectiva de subprogramas o </w:t>
      </w:r>
      <w:proofErr w:type="spellStart"/>
      <w:r w:rsidRPr="001455C6">
        <w:rPr>
          <w:bCs/>
        </w:rPr>
        <w:t>subalgoritmos</w:t>
      </w:r>
      <w:proofErr w:type="spellEnd"/>
      <w:r w:rsidRPr="001455C6">
        <w:rPr>
          <w:bCs/>
        </w:rPr>
        <w:t>. Nuestro objetivo principal es dotar a los estudiantes de las habilidades necesarias para descomponer problemas complejos en unidades más pequeñas y manejables, facilitando así su resolución de manera modular y eficiente.</w:t>
      </w:r>
      <w:r>
        <w:rPr>
          <w:bCs/>
        </w:rPr>
        <w:t xml:space="preserve"> </w:t>
      </w:r>
      <w:r w:rsidRPr="001455C6">
        <w:rPr>
          <w:bCs/>
        </w:rPr>
        <w:t>Los objetivos específicos de esta unidad incluyen la comprensión y aplicación de las normas sintácticas básicas para la declaración de módulos, la diferenciación entre el uso de variables globales y locales en los subprogramas, y el manejo adecuado de parámetros de variables y de valor. Además, exploraremos cómo convertir las subtareas de un problema en procedimientos o funciones, y cómo integrar estos conocimientos en la resolución de situaciones reales.</w:t>
      </w:r>
    </w:p>
    <w:p w14:paraId="1B9746F7" w14:textId="77777777" w:rsidR="001455C6" w:rsidRPr="001455C6" w:rsidRDefault="001455C6" w:rsidP="001455C6">
      <w:pPr>
        <w:contextualSpacing/>
        <w:rPr>
          <w:bCs/>
        </w:rPr>
      </w:pPr>
    </w:p>
    <w:p w14:paraId="6CA8ED6B" w14:textId="54D4ECCF" w:rsidR="001455C6" w:rsidRDefault="001455C6" w:rsidP="00A76AA1">
      <w:pPr>
        <w:contextualSpacing/>
        <w:rPr>
          <w:bCs/>
        </w:rPr>
      </w:pPr>
      <w:r w:rsidRPr="001455C6">
        <w:rPr>
          <w:bCs/>
        </w:rPr>
        <w:t xml:space="preserve">Exploraremos temas clave como la introducción a los </w:t>
      </w:r>
      <w:proofErr w:type="spellStart"/>
      <w:r w:rsidRPr="001455C6">
        <w:rPr>
          <w:bCs/>
        </w:rPr>
        <w:t>subalgoritmos</w:t>
      </w:r>
      <w:proofErr w:type="spellEnd"/>
      <w:r w:rsidRPr="001455C6">
        <w:rPr>
          <w:bCs/>
        </w:rPr>
        <w:t xml:space="preserve"> o subprogramas, los criterios de descomposición modular, la clasificación de subprogramas en procedimientos y funciones, y el ámbito de las variables locales y globales. También analizaremos la comunicación con subprogramas a través del paso de parámetros, los distintos métodos de paso de parámetros, y las ventajas de utilizar subprogramas en el desarrollo de software.</w:t>
      </w:r>
      <w:r>
        <w:rPr>
          <w:bCs/>
        </w:rPr>
        <w:t xml:space="preserve"> </w:t>
      </w:r>
      <w:r w:rsidRPr="001455C6">
        <w:rPr>
          <w:bCs/>
        </w:rPr>
        <w:t>A lo largo de esta unidad, animaremos a los estudiantes a articular los valores morales, cívicos y éticos en su desempeño académico, reconociendo la importancia de la responsabilidad y la integridad en el ámbito de la programación.</w:t>
      </w:r>
    </w:p>
    <w:p w14:paraId="078DAE60" w14:textId="77777777" w:rsidR="001455C6" w:rsidRPr="002117E6" w:rsidRDefault="001455C6" w:rsidP="00A76AA1">
      <w:pPr>
        <w:contextualSpacing/>
        <w:rPr>
          <w:bCs/>
        </w:rPr>
      </w:pPr>
    </w:p>
    <w:p w14:paraId="5CD9FBEB" w14:textId="3DDE87E5" w:rsidR="00AB2DF6" w:rsidRPr="002117E6" w:rsidRDefault="006D7C25" w:rsidP="00A76AA1">
      <w:pPr>
        <w:contextualSpacing/>
        <w:rPr>
          <w:bCs/>
        </w:rPr>
      </w:pPr>
      <w:r>
        <w:rPr>
          <w:bCs/>
          <w:noProof/>
        </w:rPr>
        <w:lastRenderedPageBreak/>
        <mc:AlternateContent>
          <mc:Choice Requires="wpg">
            <w:drawing>
              <wp:anchor distT="0" distB="0" distL="114300" distR="114300" simplePos="0" relativeHeight="251668480" behindDoc="0" locked="0" layoutInCell="1" allowOverlap="1" wp14:anchorId="4FB9D97F" wp14:editId="086C4D4F">
                <wp:simplePos x="0" y="0"/>
                <wp:positionH relativeFrom="column">
                  <wp:posOffset>-307340</wp:posOffset>
                </wp:positionH>
                <wp:positionV relativeFrom="paragraph">
                  <wp:posOffset>-113030</wp:posOffset>
                </wp:positionV>
                <wp:extent cx="6478650" cy="333375"/>
                <wp:effectExtent l="0" t="0" r="0" b="9525"/>
                <wp:wrapNone/>
                <wp:docPr id="50" name="Grupo 50"/>
                <wp:cNvGraphicFramePr/>
                <a:graphic xmlns:a="http://schemas.openxmlformats.org/drawingml/2006/main">
                  <a:graphicData uri="http://schemas.microsoft.com/office/word/2010/wordprocessingGroup">
                    <wpg:wgp>
                      <wpg:cNvGrpSpPr/>
                      <wpg:grpSpPr>
                        <a:xfrm>
                          <a:off x="0" y="0"/>
                          <a:ext cx="6478650" cy="333375"/>
                          <a:chOff x="0" y="0"/>
                          <a:chExt cx="6478650" cy="333375"/>
                        </a:xfrm>
                      </wpg:grpSpPr>
                      <wps:wsp>
                        <wps:cNvPr id="39" name="Cuadro de texto 2"/>
                        <wps:cNvSpPr txBox="1">
                          <a:spLocks noChangeArrowheads="1"/>
                        </wps:cNvSpPr>
                        <wps:spPr bwMode="auto">
                          <a:xfrm>
                            <a:off x="0" y="0"/>
                            <a:ext cx="278511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4DDD470" w14:textId="77777777" w:rsidR="008D04CA" w:rsidRPr="00D904A7" w:rsidRDefault="008D04CA" w:rsidP="008D04CA">
                              <w:pPr>
                                <w:pStyle w:val="Ttulo1"/>
                              </w:pPr>
                              <w:bookmarkStart w:id="4" w:name="_Toc159791231"/>
                              <w:r w:rsidRPr="008D04CA">
                                <w:t>Desarrollo de Contenidos</w:t>
                              </w:r>
                              <w:bookmarkEnd w:id="4"/>
                            </w:p>
                          </w:txbxContent>
                        </wps:txbx>
                        <wps:bodyPr rot="0" vert="horz" wrap="square" lIns="91440" tIns="45720" rIns="91440" bIns="45720" anchor="t" anchorCtr="0" upright="1">
                          <a:noAutofit/>
                        </wps:bodyPr>
                      </wps:wsp>
                      <wpg:grpSp>
                        <wpg:cNvPr id="40" name="Grupo 40"/>
                        <wpg:cNvGrpSpPr/>
                        <wpg:grpSpPr>
                          <a:xfrm>
                            <a:off x="2914650" y="57150"/>
                            <a:ext cx="3564000" cy="197485"/>
                            <a:chOff x="-810353" y="515"/>
                            <a:chExt cx="4852670" cy="198000"/>
                          </a:xfrm>
                        </wpg:grpSpPr>
                        <wps:wsp>
                          <wps:cNvPr id="41" name="Rectángulo 41"/>
                          <wps:cNvSpPr/>
                          <wps:spPr>
                            <a:xfrm>
                              <a:off x="694597" y="1030"/>
                              <a:ext cx="3347720" cy="19748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2" name="Rectángulo 42"/>
                          <wps:cNvSpPr/>
                          <wps:spPr>
                            <a:xfrm>
                              <a:off x="-810353" y="515"/>
                              <a:ext cx="1404001" cy="198000"/>
                            </a:xfrm>
                            <a:prstGeom prst="rect">
                              <a:avLst/>
                            </a:prstGeom>
                            <a:solidFill>
                              <a:srgbClr val="BC10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4FB9D97F" id="Grupo 50" o:spid="_x0000_s1038" style="position:absolute;left:0;text-align:left;margin-left:-24.2pt;margin-top:-8.9pt;width:510.15pt;height:26.25pt;z-index:251668480" coordsize="64786,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">
                <v:shape id="_x0000_s1039" type="#_x0000_t202" style="position:absolute;width:27851;height:3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" filled="f" stroked="f">
                  <v:textbox>
                    <w:txbxContent>
                      <w:p w14:paraId="74DDD470" w14:textId="77777777" w:rsidR="008D04CA" w:rsidRPr="00D904A7" w:rsidRDefault="008D04CA" w:rsidP="008D04CA">
                        <w:pPr>
                          <w:pStyle w:val="Ttulo1"/>
                        </w:pPr>
                        <w:bookmarkStart w:id="5" w:name="_Toc159791231"/>
                        <w:r w:rsidRPr="008D04CA">
                          <w:t>Desarrollo de Contenidos</w:t>
                        </w:r>
                        <w:bookmarkEnd w:id="5"/>
                      </w:p>
                    </w:txbxContent>
                  </v:textbox>
                </v:shape>
                <v:group id="Grupo 40" o:spid="_x0000_s1040" style="position:absolute;left:29146;top:571;width:35640;height:1975" coordorigin="-8103,5"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">
                  <v:rect id="Rectángulo 41" o:spid="_x0000_s1041" style="position:absolute;left:6945;top:10;width:33478;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" fillcolor="#041c7b" stroked="f" strokeweight="1pt"/>
                  <v:rect id="Rectángulo 42" o:spid="_x0000_s1042" style="position:absolute;left:-8103;top:5;width:14039;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" fillcolor="#bc1018" stroked="f" strokeweight="1pt"/>
                </v:group>
              </v:group>
            </w:pict>
          </mc:Fallback>
        </mc:AlternateContent>
      </w:r>
    </w:p>
    <w:p w14:paraId="31A2483B" w14:textId="77777777" w:rsidR="00AB2DF6" w:rsidRDefault="00AB2DF6" w:rsidP="00A76AA1">
      <w:pPr>
        <w:tabs>
          <w:tab w:val="left" w:pos="3075"/>
        </w:tabs>
        <w:contextualSpacing/>
      </w:pPr>
    </w:p>
    <w:p w14:paraId="52161568" w14:textId="01BE1DE9" w:rsidR="001455C6" w:rsidRDefault="001455C6" w:rsidP="001455C6">
      <w:pPr>
        <w:pStyle w:val="Ttulo2"/>
      </w:pPr>
      <w:bookmarkStart w:id="6" w:name="_Toc159791232"/>
      <w:r>
        <w:t xml:space="preserve">Introducción a los </w:t>
      </w:r>
      <w:proofErr w:type="spellStart"/>
      <w:r>
        <w:t>subalgoritmos</w:t>
      </w:r>
      <w:proofErr w:type="spellEnd"/>
      <w:r>
        <w:t xml:space="preserve"> o subprogramas</w:t>
      </w:r>
      <w:bookmarkEnd w:id="6"/>
    </w:p>
    <w:p w14:paraId="43041C57" w14:textId="495E6FAC" w:rsidR="007806B4" w:rsidRDefault="00AF122C" w:rsidP="007806B4">
      <w:r>
        <w:t>L</w:t>
      </w:r>
      <w:r w:rsidR="007806B4">
        <w:t xml:space="preserve">os </w:t>
      </w:r>
      <w:proofErr w:type="spellStart"/>
      <w:r w:rsidR="007806B4">
        <w:t>subalgoritmos</w:t>
      </w:r>
      <w:proofErr w:type="spellEnd"/>
      <w:r w:rsidR="007806B4">
        <w:t xml:space="preserve"> o subprogramas son piezas fundamentales en la programación estructurada, ya que nos permiten dividir un problema complejo en partes más pequeñas y manejables. Imagina que estás cocinando una receta complicada: en lugar de intentar hacer todo al mismo tiempo, dividirías las tareas en pasos más simples, como picar vegetales, cocinar la carne, y preparar la salsa.</w:t>
      </w:r>
    </w:p>
    <w:p w14:paraId="0FC00FF9" w14:textId="77777777" w:rsidR="007806B4" w:rsidRDefault="007806B4" w:rsidP="007806B4"/>
    <w:p w14:paraId="1F4FFF56" w14:textId="3A08F3C8" w:rsidR="007806B4" w:rsidRDefault="007806B4" w:rsidP="007806B4">
      <w:r>
        <w:t xml:space="preserve">En PSeInt, podemos crear subprogramas utilizando la palabra clave función seguida del nombre del subprograma y sus parámetros, y finalizamos con </w:t>
      </w:r>
      <w:proofErr w:type="spellStart"/>
      <w:r>
        <w:t>finfuncion</w:t>
      </w:r>
      <w:proofErr w:type="spellEnd"/>
      <w:r>
        <w:t>.</w:t>
      </w:r>
    </w:p>
    <w:p w14:paraId="669B7E45" w14:textId="77777777" w:rsidR="002735DA" w:rsidRDefault="002735DA" w:rsidP="007806B4"/>
    <w:p w14:paraId="6F1566A4" w14:textId="77777777" w:rsidR="00146DC2" w:rsidRDefault="00146DC2" w:rsidP="00146DC2">
      <w:pPr>
        <w:pStyle w:val="Cdigo"/>
      </w:pPr>
      <w:r>
        <w:t>// Subprograma para sumar dos números</w:t>
      </w:r>
    </w:p>
    <w:p w14:paraId="230FA348" w14:textId="77777777" w:rsidR="00146DC2" w:rsidRDefault="00146DC2" w:rsidP="00146DC2">
      <w:pPr>
        <w:pStyle w:val="Cdigo"/>
      </w:pPr>
      <w:proofErr w:type="spellStart"/>
      <w:r>
        <w:t>Funcion</w:t>
      </w:r>
      <w:proofErr w:type="spellEnd"/>
      <w:r>
        <w:t xml:space="preserve"> suma = sumar(num</w:t>
      </w:r>
      <w:proofErr w:type="gramStart"/>
      <w:r>
        <w:t>1,num</w:t>
      </w:r>
      <w:proofErr w:type="gramEnd"/>
      <w:r>
        <w:t>2) //</w:t>
      </w:r>
      <w:proofErr w:type="spellStart"/>
      <w:r>
        <w:t>delaracion</w:t>
      </w:r>
      <w:proofErr w:type="spellEnd"/>
      <w:r>
        <w:t xml:space="preserve"> y </w:t>
      </w:r>
      <w:proofErr w:type="spellStart"/>
      <w:r>
        <w:t>definicion</w:t>
      </w:r>
      <w:proofErr w:type="spellEnd"/>
      <w:r>
        <w:t xml:space="preserve"> de la </w:t>
      </w:r>
      <w:proofErr w:type="spellStart"/>
      <w:r>
        <w:t>funcion</w:t>
      </w:r>
      <w:proofErr w:type="spellEnd"/>
    </w:p>
    <w:p w14:paraId="29F7C4D1" w14:textId="77777777" w:rsidR="00146DC2" w:rsidRDefault="00146DC2" w:rsidP="00146DC2">
      <w:pPr>
        <w:pStyle w:val="Cdigo"/>
      </w:pPr>
      <w:r>
        <w:tab/>
        <w:t xml:space="preserve">// </w:t>
      </w:r>
      <w:proofErr w:type="spellStart"/>
      <w:r>
        <w:t>Funcion</w:t>
      </w:r>
      <w:proofErr w:type="spellEnd"/>
      <w:r>
        <w:t xml:space="preserve"> </w:t>
      </w:r>
      <w:proofErr w:type="spellStart"/>
      <w:r>
        <w:t>variable_de_retorno</w:t>
      </w:r>
      <w:proofErr w:type="spellEnd"/>
      <w:r>
        <w:t xml:space="preserve"> = </w:t>
      </w:r>
      <w:proofErr w:type="spellStart"/>
      <w:r>
        <w:t>nombreDeLaFuncion</w:t>
      </w:r>
      <w:proofErr w:type="spellEnd"/>
      <w:r>
        <w:t xml:space="preserve"> (lista de </w:t>
      </w:r>
      <w:proofErr w:type="spellStart"/>
      <w:r>
        <w:t>parametros</w:t>
      </w:r>
      <w:proofErr w:type="spellEnd"/>
      <w:r>
        <w:t xml:space="preserve"> separados por coma)</w:t>
      </w:r>
    </w:p>
    <w:p w14:paraId="21466097" w14:textId="77777777" w:rsidR="00146DC2" w:rsidRDefault="00146DC2" w:rsidP="00146DC2">
      <w:pPr>
        <w:pStyle w:val="Cdigo"/>
      </w:pPr>
      <w:r>
        <w:tab/>
      </w:r>
      <w:r>
        <w:tab/>
      </w:r>
      <w:r>
        <w:tab/>
        <w:t>Definir suma Como Entero;</w:t>
      </w:r>
    </w:p>
    <w:p w14:paraId="23F45274" w14:textId="77777777" w:rsidR="00146DC2" w:rsidRDefault="00146DC2" w:rsidP="00146DC2">
      <w:pPr>
        <w:pStyle w:val="Cdigo"/>
      </w:pPr>
      <w:r>
        <w:tab/>
      </w:r>
      <w:r>
        <w:tab/>
      </w:r>
      <w:r>
        <w:tab/>
        <w:t>suma = num1 + num2;</w:t>
      </w:r>
    </w:p>
    <w:p w14:paraId="6F0BFE8F" w14:textId="77777777" w:rsidR="00146DC2" w:rsidRDefault="00146DC2" w:rsidP="00146DC2">
      <w:pPr>
        <w:pStyle w:val="Cdigo"/>
      </w:pPr>
      <w:proofErr w:type="spellStart"/>
      <w:r>
        <w:t>FinFuncion</w:t>
      </w:r>
      <w:proofErr w:type="spellEnd"/>
    </w:p>
    <w:p w14:paraId="3A31ACA9" w14:textId="77777777" w:rsidR="00146DC2" w:rsidRDefault="00146DC2" w:rsidP="00146DC2">
      <w:pPr>
        <w:pStyle w:val="Cdigo"/>
      </w:pPr>
    </w:p>
    <w:p w14:paraId="1EB99ADA" w14:textId="77777777" w:rsidR="00146DC2" w:rsidRDefault="00146DC2" w:rsidP="00146DC2">
      <w:pPr>
        <w:pStyle w:val="Cdigo"/>
      </w:pPr>
      <w:r>
        <w:t xml:space="preserve">Algoritmo </w:t>
      </w:r>
      <w:proofErr w:type="spellStart"/>
      <w:r>
        <w:t>suma_numeros</w:t>
      </w:r>
      <w:proofErr w:type="spellEnd"/>
    </w:p>
    <w:p w14:paraId="51764D4C" w14:textId="77777777" w:rsidR="00146DC2" w:rsidRDefault="00146DC2" w:rsidP="00146DC2">
      <w:pPr>
        <w:pStyle w:val="Cdigo"/>
      </w:pPr>
      <w:r>
        <w:t xml:space="preserve">    Definir num1, num2, resultado Como Entero;</w:t>
      </w:r>
    </w:p>
    <w:p w14:paraId="42804DFA" w14:textId="77777777" w:rsidR="00146DC2" w:rsidRDefault="00146DC2" w:rsidP="00146DC2">
      <w:pPr>
        <w:pStyle w:val="Cdigo"/>
      </w:pPr>
      <w:r>
        <w:t xml:space="preserve">    Escribir "Ingrese el primer número:";</w:t>
      </w:r>
    </w:p>
    <w:p w14:paraId="4F3C42D7" w14:textId="77777777" w:rsidR="00146DC2" w:rsidRDefault="00146DC2" w:rsidP="00146DC2">
      <w:pPr>
        <w:pStyle w:val="Cdigo"/>
      </w:pPr>
      <w:r>
        <w:t xml:space="preserve">    Leer num1;</w:t>
      </w:r>
    </w:p>
    <w:p w14:paraId="55DD15D6" w14:textId="77777777" w:rsidR="00146DC2" w:rsidRDefault="00146DC2" w:rsidP="00146DC2">
      <w:pPr>
        <w:pStyle w:val="Cdigo"/>
      </w:pPr>
      <w:r>
        <w:t xml:space="preserve">    Escribir "Ingrese el segundo número:";</w:t>
      </w:r>
    </w:p>
    <w:p w14:paraId="1D9B8384" w14:textId="77777777" w:rsidR="00146DC2" w:rsidRDefault="00146DC2" w:rsidP="00146DC2">
      <w:pPr>
        <w:pStyle w:val="Cdigo"/>
      </w:pPr>
      <w:r>
        <w:t xml:space="preserve">    Leer num2;</w:t>
      </w:r>
    </w:p>
    <w:p w14:paraId="72113172" w14:textId="77777777" w:rsidR="00146DC2" w:rsidRDefault="00146DC2" w:rsidP="00146DC2">
      <w:pPr>
        <w:pStyle w:val="Cdigo"/>
      </w:pPr>
      <w:r>
        <w:t xml:space="preserve">    resultado = </w:t>
      </w:r>
      <w:proofErr w:type="gramStart"/>
      <w:r>
        <w:t>sumar(</w:t>
      </w:r>
      <w:proofErr w:type="gramEnd"/>
      <w:r>
        <w:t>num1, num2);// Llamada al subprograma y obtención del resultado</w:t>
      </w:r>
    </w:p>
    <w:p w14:paraId="18A2E218" w14:textId="77777777" w:rsidR="00146DC2" w:rsidRDefault="00146DC2" w:rsidP="00146DC2">
      <w:pPr>
        <w:pStyle w:val="Cdigo"/>
      </w:pPr>
      <w:r>
        <w:t xml:space="preserve">    Escribir "La suma es:", resultado;</w:t>
      </w:r>
    </w:p>
    <w:p w14:paraId="47A61117" w14:textId="3BC879FA" w:rsidR="002735DA" w:rsidRDefault="00146DC2" w:rsidP="00146DC2">
      <w:pPr>
        <w:pStyle w:val="Cdigo"/>
      </w:pPr>
      <w:proofErr w:type="spellStart"/>
      <w:r>
        <w:t>FinAlgoritmo</w:t>
      </w:r>
      <w:proofErr w:type="spellEnd"/>
    </w:p>
    <w:p w14:paraId="6117FFFB" w14:textId="77777777" w:rsidR="007806B4" w:rsidRPr="007806B4" w:rsidRDefault="007806B4" w:rsidP="007806B4"/>
    <w:p w14:paraId="34400CF3" w14:textId="758E1F2D" w:rsidR="001455C6" w:rsidRDefault="001455C6" w:rsidP="001455C6">
      <w:pPr>
        <w:pStyle w:val="Ttulo2"/>
      </w:pPr>
      <w:bookmarkStart w:id="7" w:name="_Toc159791233"/>
      <w:r>
        <w:t>Criterios de descomposición modular</w:t>
      </w:r>
      <w:bookmarkEnd w:id="7"/>
    </w:p>
    <w:p w14:paraId="45F8792A" w14:textId="77777777" w:rsidR="00AF122C" w:rsidRDefault="00AF122C" w:rsidP="00AF122C">
      <w:r>
        <w:t>La descomposición modular es un proceso clave en la programación estructurada que consiste en dividir un problema en módulos o subprogramas más pequeños y manejables. Al descomponer un problema en partes más simples, podemos abordar cada una por separado, lo que facilita la comprensión y resolución del problema en su conjunto.</w:t>
      </w:r>
    </w:p>
    <w:p w14:paraId="684D1513" w14:textId="77777777" w:rsidR="00AF122C" w:rsidRDefault="00AF122C" w:rsidP="00AF122C"/>
    <w:p w14:paraId="3FDBC8D4" w14:textId="6536E113" w:rsidR="00AF122C" w:rsidRDefault="00AF122C" w:rsidP="00AF122C">
      <w:r>
        <w:t>Existen varios criterios que podemos seguir para descomponer un problema de manera modular:</w:t>
      </w:r>
    </w:p>
    <w:p w14:paraId="38540E21" w14:textId="374099BE" w:rsidR="00AF122C" w:rsidRDefault="00AF122C" w:rsidP="00AF122C">
      <w:pPr>
        <w:pStyle w:val="Prrafodelista"/>
        <w:numPr>
          <w:ilvl w:val="0"/>
          <w:numId w:val="1"/>
        </w:numPr>
      </w:pPr>
      <w:r>
        <w:t>Funcionalidad coherente: Cada módulo debe tener una función específica y coherente. Por ejemplo, si estamos desarrollando un programa de gestión de inventario, podríamos tener módulos para agregar productos, eliminar productos y generar informes.</w:t>
      </w:r>
    </w:p>
    <w:p w14:paraId="4BBBFA7C" w14:textId="0C063EB9" w:rsidR="00AF122C" w:rsidRDefault="00AF122C" w:rsidP="003E1B6D">
      <w:pPr>
        <w:pStyle w:val="Prrafodelista"/>
        <w:numPr>
          <w:ilvl w:val="0"/>
          <w:numId w:val="1"/>
        </w:numPr>
      </w:pPr>
      <w:r>
        <w:t>Reutilización de código: Identificar partes del código que pueden ser reutilizadas en diferentes partes del programa y convertirlas en subprogramas. Esto nos ayuda a evitar la repetición de código y a mantener nuestro programa más organizado.</w:t>
      </w:r>
    </w:p>
    <w:p w14:paraId="05854922" w14:textId="77777777" w:rsidR="00AF122C" w:rsidRDefault="00AF122C" w:rsidP="003E1B6D">
      <w:pPr>
        <w:pStyle w:val="Prrafodelista"/>
        <w:numPr>
          <w:ilvl w:val="0"/>
          <w:numId w:val="1"/>
        </w:numPr>
      </w:pPr>
      <w:r>
        <w:t>Abstracción: Al descomponer un problema en módulos, debemos enfocarnos en la funcionalidad del módulo sin preocuparnos por los detalles de implementación. Esto nos permite cambiar la implementación interna de un módulo sin afectar otras partes del programa.</w:t>
      </w:r>
    </w:p>
    <w:p w14:paraId="655347E9" w14:textId="77777777" w:rsidR="00AF122C" w:rsidRDefault="00AF122C" w:rsidP="00AF122C"/>
    <w:p w14:paraId="4B738F66" w14:textId="46FA9614" w:rsidR="007806B4" w:rsidRDefault="00AF122C" w:rsidP="00AF122C">
      <w:r>
        <w:t>En PSeInt, podemos aplicar estos criterios al diseñar nuestros programas, creando subprogramas que realizan tareas específicas y luego combinándolos para resolver el problema completo.</w:t>
      </w:r>
    </w:p>
    <w:p w14:paraId="4634E4A3" w14:textId="77777777" w:rsidR="00AF122C" w:rsidRPr="007806B4" w:rsidRDefault="00AF122C" w:rsidP="00AF122C"/>
    <w:p w14:paraId="183D9BC6" w14:textId="684EEFA4" w:rsidR="001455C6" w:rsidRDefault="001455C6" w:rsidP="001455C6">
      <w:pPr>
        <w:pStyle w:val="Ttulo2"/>
      </w:pPr>
      <w:bookmarkStart w:id="8" w:name="_Toc159791234"/>
      <w:r>
        <w:t>Clasificación de subprogramas</w:t>
      </w:r>
      <w:bookmarkEnd w:id="8"/>
    </w:p>
    <w:p w14:paraId="66A8CA8D" w14:textId="78FD0842" w:rsidR="00BE64CA" w:rsidRPr="00BE64CA" w:rsidRDefault="00BE64CA" w:rsidP="00BE64CA">
      <w:r w:rsidRPr="00BE64CA">
        <w:t>Los subprogramas son segmentos de código que realizan una tarea específica dentro de un programa más grande. En PSeInt, podemos clasificar los subprogramas en dos categorías principales: procedimientos y funciones.</w:t>
      </w:r>
    </w:p>
    <w:p w14:paraId="0E8DB813" w14:textId="3F3AC02C" w:rsidR="001455C6" w:rsidRDefault="001455C6" w:rsidP="001455C6">
      <w:pPr>
        <w:pStyle w:val="Ttulo3"/>
      </w:pPr>
      <w:bookmarkStart w:id="9" w:name="_Toc159791235"/>
      <w:r>
        <w:t>Procedimiento (subrutinas)</w:t>
      </w:r>
      <w:bookmarkEnd w:id="9"/>
    </w:p>
    <w:p w14:paraId="1C34C4E1" w14:textId="57B746C5" w:rsidR="00BE64CA" w:rsidRDefault="0002623F" w:rsidP="00BE64CA">
      <w:r w:rsidRPr="0002623F">
        <w:t xml:space="preserve">Los procedimientos, también conocidos como subrutinas, son subprogramas que realizan una tarea sin devolver un valor. Es decir, ejecutan un conjunto de </w:t>
      </w:r>
      <w:proofErr w:type="gramStart"/>
      <w:r w:rsidRPr="0002623F">
        <w:t>instrucciones</w:t>
      </w:r>
      <w:proofErr w:type="gramEnd"/>
      <w:r w:rsidRPr="0002623F">
        <w:t xml:space="preserve"> pero no producen un resultado que pueda ser utilizado en otras partes del programa. Son útiles cuando necesitamos realizar acciones como mostrar </w:t>
      </w:r>
      <w:r w:rsidRPr="0002623F">
        <w:lastRenderedPageBreak/>
        <w:t>mensajes en pantalla, actualizar datos, o realizar cálculos sin necesidad de devolver un valor.</w:t>
      </w:r>
    </w:p>
    <w:p w14:paraId="7CB5DD65" w14:textId="77777777" w:rsidR="0002623F" w:rsidRDefault="0002623F" w:rsidP="00BE64CA"/>
    <w:p w14:paraId="0F0B1DFA" w14:textId="77777777" w:rsidR="00220360" w:rsidRDefault="00220360" w:rsidP="00220360">
      <w:pPr>
        <w:pStyle w:val="Cdigo"/>
      </w:pPr>
      <w:r>
        <w:t xml:space="preserve">Algoritmo </w:t>
      </w:r>
      <w:proofErr w:type="spellStart"/>
      <w:r>
        <w:t>mostrar_mensaje</w:t>
      </w:r>
      <w:proofErr w:type="spellEnd"/>
    </w:p>
    <w:p w14:paraId="3889B625" w14:textId="77777777" w:rsidR="00220360" w:rsidRDefault="00220360" w:rsidP="00220360">
      <w:pPr>
        <w:pStyle w:val="Cdigo"/>
      </w:pPr>
      <w:r>
        <w:t xml:space="preserve">    // Llamada al procedimiento para mostrar un mensaje</w:t>
      </w:r>
    </w:p>
    <w:p w14:paraId="161D775F" w14:textId="77777777" w:rsidR="00220360" w:rsidRDefault="00220360" w:rsidP="00220360">
      <w:pPr>
        <w:pStyle w:val="Cdigo"/>
      </w:pPr>
      <w:r>
        <w:t xml:space="preserve">    </w:t>
      </w:r>
      <w:proofErr w:type="spellStart"/>
      <w:proofErr w:type="gramStart"/>
      <w:r>
        <w:t>mostrarMensaje</w:t>
      </w:r>
      <w:proofErr w:type="spellEnd"/>
      <w:r>
        <w:t>(</w:t>
      </w:r>
      <w:proofErr w:type="gramEnd"/>
      <w:r>
        <w:t>"¡Hola mundo!");</w:t>
      </w:r>
    </w:p>
    <w:p w14:paraId="03792765" w14:textId="77777777" w:rsidR="00220360" w:rsidRDefault="00220360" w:rsidP="00220360">
      <w:pPr>
        <w:pStyle w:val="Cdigo"/>
      </w:pPr>
      <w:proofErr w:type="spellStart"/>
      <w:r>
        <w:t>FinAlgoritmo</w:t>
      </w:r>
      <w:proofErr w:type="spellEnd"/>
    </w:p>
    <w:p w14:paraId="59E903CA" w14:textId="77777777" w:rsidR="00220360" w:rsidRDefault="00220360" w:rsidP="00220360">
      <w:pPr>
        <w:pStyle w:val="Cdigo"/>
      </w:pPr>
    </w:p>
    <w:p w14:paraId="5B433BC4" w14:textId="77777777" w:rsidR="00220360" w:rsidRDefault="00220360" w:rsidP="00220360">
      <w:pPr>
        <w:pStyle w:val="Cdigo"/>
      </w:pPr>
      <w:r>
        <w:t>// Procedimiento para mostrar un mensaje en pantalla</w:t>
      </w:r>
    </w:p>
    <w:p w14:paraId="3D58B0CF" w14:textId="77777777" w:rsidR="00220360" w:rsidRDefault="00220360" w:rsidP="00220360">
      <w:pPr>
        <w:pStyle w:val="Cdigo"/>
      </w:pPr>
      <w:proofErr w:type="spellStart"/>
      <w:proofErr w:type="gramStart"/>
      <w:r>
        <w:t>Funcion</w:t>
      </w:r>
      <w:proofErr w:type="spellEnd"/>
      <w:r>
        <w:t xml:space="preserve">  </w:t>
      </w:r>
      <w:proofErr w:type="spellStart"/>
      <w:r>
        <w:t>mostrarMensaje</w:t>
      </w:r>
      <w:proofErr w:type="spellEnd"/>
      <w:proofErr w:type="gramEnd"/>
      <w:r>
        <w:t>(mensaje)</w:t>
      </w:r>
    </w:p>
    <w:p w14:paraId="0E83D08A" w14:textId="77777777" w:rsidR="00220360" w:rsidRDefault="00220360" w:rsidP="00220360">
      <w:pPr>
        <w:pStyle w:val="Cdigo"/>
      </w:pPr>
      <w:r>
        <w:tab/>
      </w:r>
      <w:r>
        <w:tab/>
        <w:t>Escribir mensaje;</w:t>
      </w:r>
    </w:p>
    <w:p w14:paraId="64A08C9C" w14:textId="71E401B7" w:rsidR="00220360" w:rsidRDefault="00220360" w:rsidP="00220360">
      <w:pPr>
        <w:pStyle w:val="Cdigo"/>
      </w:pPr>
      <w:proofErr w:type="spellStart"/>
      <w:r>
        <w:t>FinFuncion</w:t>
      </w:r>
      <w:proofErr w:type="spellEnd"/>
    </w:p>
    <w:p w14:paraId="577FF80B" w14:textId="77777777" w:rsidR="00220360" w:rsidRPr="00BE64CA" w:rsidRDefault="00220360" w:rsidP="00BE64CA"/>
    <w:p w14:paraId="6DDB6CC5" w14:textId="182E2579" w:rsidR="001455C6" w:rsidRDefault="001455C6" w:rsidP="001455C6">
      <w:pPr>
        <w:pStyle w:val="Ttulo4"/>
      </w:pPr>
      <w:r>
        <w:t>Sustitución de argumentos/parámetros</w:t>
      </w:r>
    </w:p>
    <w:p w14:paraId="0287CE5A" w14:textId="77777777" w:rsidR="006F2493" w:rsidRDefault="006F2493" w:rsidP="006F2493">
      <w:r>
        <w:t>La sustitución de argumentos o parámetros se refiere al proceso de proporcionar valores concretos a los parámetros de un subprograma al llamarlo o invocarlo. Estos valores concretos, conocidos como argumentos, son pasados al subprograma y se utilizan en lugar de los parámetros definidos en su declaración.</w:t>
      </w:r>
    </w:p>
    <w:p w14:paraId="2F040739" w14:textId="77777777" w:rsidR="006F2493" w:rsidRDefault="006F2493" w:rsidP="006F2493"/>
    <w:p w14:paraId="4895D5D9" w14:textId="77777777" w:rsidR="006F2493" w:rsidRDefault="006F2493" w:rsidP="006F2493">
      <w:r>
        <w:t>En PSeInt, cuando llamamos a un subprograma y le proporcionamos valores para sus parámetros, estos valores se asignan a las variables definidas como parámetros dentro del subprograma. Esto permite que el subprograma trabaje con datos específicos sin necesidad de conocer los valores exactos de antemano.</w:t>
      </w:r>
    </w:p>
    <w:p w14:paraId="3739C2E5" w14:textId="77777777" w:rsidR="006F2493" w:rsidRDefault="006F2493" w:rsidP="006F2493"/>
    <w:p w14:paraId="1891D3B9" w14:textId="3DF69598" w:rsidR="00506DB8" w:rsidRDefault="006F2493" w:rsidP="006F2493">
      <w:r>
        <w:t>Veamos un ejemplo simple para entender mejor cómo funciona la sustitución de argumentos en PSeInt:</w:t>
      </w:r>
    </w:p>
    <w:p w14:paraId="452D2C9A" w14:textId="77777777" w:rsidR="006F2493" w:rsidRDefault="006F2493" w:rsidP="006F2493"/>
    <w:p w14:paraId="51A2FC8E" w14:textId="77777777" w:rsidR="0032261D" w:rsidRPr="0032261D" w:rsidRDefault="0032261D" w:rsidP="0032261D">
      <w:pPr>
        <w:rPr>
          <w:rFonts w:ascii="Consolas" w:hAnsi="Consolas"/>
          <w:sz w:val="20"/>
        </w:rPr>
      </w:pPr>
      <w:r w:rsidRPr="0032261D">
        <w:rPr>
          <w:rFonts w:ascii="Consolas" w:hAnsi="Consolas"/>
          <w:sz w:val="20"/>
        </w:rPr>
        <w:t xml:space="preserve">Algoritmo </w:t>
      </w:r>
      <w:proofErr w:type="spellStart"/>
      <w:r w:rsidRPr="0032261D">
        <w:rPr>
          <w:rFonts w:ascii="Consolas" w:hAnsi="Consolas"/>
          <w:sz w:val="20"/>
        </w:rPr>
        <w:t>main</w:t>
      </w:r>
      <w:proofErr w:type="spellEnd"/>
    </w:p>
    <w:p w14:paraId="74BFC3C0" w14:textId="77777777" w:rsidR="0032261D" w:rsidRPr="0032261D" w:rsidRDefault="0032261D" w:rsidP="0032261D">
      <w:pPr>
        <w:rPr>
          <w:rFonts w:ascii="Consolas" w:hAnsi="Consolas"/>
          <w:sz w:val="20"/>
        </w:rPr>
      </w:pPr>
      <w:r w:rsidRPr="0032261D">
        <w:rPr>
          <w:rFonts w:ascii="Consolas" w:hAnsi="Consolas"/>
          <w:sz w:val="20"/>
        </w:rPr>
        <w:t xml:space="preserve">    Definir numero1, numero2 Como Entero;</w:t>
      </w:r>
    </w:p>
    <w:p w14:paraId="7BC599BA" w14:textId="77777777" w:rsidR="0032261D" w:rsidRPr="0032261D" w:rsidRDefault="0032261D" w:rsidP="0032261D">
      <w:pPr>
        <w:rPr>
          <w:rFonts w:ascii="Consolas" w:hAnsi="Consolas"/>
          <w:sz w:val="20"/>
        </w:rPr>
      </w:pPr>
      <w:r w:rsidRPr="0032261D">
        <w:rPr>
          <w:rFonts w:ascii="Consolas" w:hAnsi="Consolas"/>
          <w:sz w:val="20"/>
        </w:rPr>
        <w:t xml:space="preserve">    numero1 = 5;</w:t>
      </w:r>
    </w:p>
    <w:p w14:paraId="66A773DF" w14:textId="77777777" w:rsidR="0032261D" w:rsidRPr="0032261D" w:rsidRDefault="0032261D" w:rsidP="0032261D">
      <w:pPr>
        <w:rPr>
          <w:rFonts w:ascii="Consolas" w:hAnsi="Consolas"/>
          <w:sz w:val="20"/>
        </w:rPr>
      </w:pPr>
      <w:r w:rsidRPr="0032261D">
        <w:rPr>
          <w:rFonts w:ascii="Consolas" w:hAnsi="Consolas"/>
          <w:sz w:val="20"/>
        </w:rPr>
        <w:t xml:space="preserve">    numero2 = 3;</w:t>
      </w:r>
    </w:p>
    <w:p w14:paraId="4115233B" w14:textId="77777777" w:rsidR="0032261D" w:rsidRPr="0032261D" w:rsidRDefault="0032261D" w:rsidP="0032261D">
      <w:pPr>
        <w:rPr>
          <w:rFonts w:ascii="Consolas" w:hAnsi="Consolas"/>
          <w:sz w:val="20"/>
        </w:rPr>
      </w:pPr>
      <w:r w:rsidRPr="0032261D">
        <w:rPr>
          <w:rFonts w:ascii="Consolas" w:hAnsi="Consolas"/>
          <w:sz w:val="20"/>
        </w:rPr>
        <w:tab/>
      </w:r>
    </w:p>
    <w:p w14:paraId="62F55384" w14:textId="77777777" w:rsidR="0032261D" w:rsidRPr="0032261D" w:rsidRDefault="0032261D" w:rsidP="0032261D">
      <w:pPr>
        <w:rPr>
          <w:rFonts w:ascii="Consolas" w:hAnsi="Consolas"/>
          <w:sz w:val="20"/>
        </w:rPr>
      </w:pPr>
      <w:r w:rsidRPr="0032261D">
        <w:rPr>
          <w:rFonts w:ascii="Consolas" w:hAnsi="Consolas"/>
          <w:sz w:val="20"/>
        </w:rPr>
        <w:lastRenderedPageBreak/>
        <w:t xml:space="preserve">    // Llamamos al subprograma '</w:t>
      </w:r>
      <w:proofErr w:type="spellStart"/>
      <w:r w:rsidRPr="0032261D">
        <w:rPr>
          <w:rFonts w:ascii="Consolas" w:hAnsi="Consolas"/>
          <w:sz w:val="20"/>
        </w:rPr>
        <w:t>sumarNumeros</w:t>
      </w:r>
      <w:proofErr w:type="spellEnd"/>
      <w:r w:rsidRPr="0032261D">
        <w:rPr>
          <w:rFonts w:ascii="Consolas" w:hAnsi="Consolas"/>
          <w:sz w:val="20"/>
        </w:rPr>
        <w:t>' y pasamos 'numero1' y 'numero2' como argumentos</w:t>
      </w:r>
    </w:p>
    <w:p w14:paraId="7891DAEC" w14:textId="77777777" w:rsidR="0032261D" w:rsidRPr="0032261D" w:rsidRDefault="0032261D" w:rsidP="0032261D">
      <w:pPr>
        <w:rPr>
          <w:rFonts w:ascii="Consolas" w:hAnsi="Consolas"/>
          <w:sz w:val="20"/>
        </w:rPr>
      </w:pPr>
      <w:r w:rsidRPr="0032261D">
        <w:rPr>
          <w:rFonts w:ascii="Consolas" w:hAnsi="Consolas"/>
          <w:sz w:val="20"/>
        </w:rPr>
        <w:t xml:space="preserve">    </w:t>
      </w:r>
      <w:proofErr w:type="spellStart"/>
      <w:proofErr w:type="gramStart"/>
      <w:r w:rsidRPr="0032261D">
        <w:rPr>
          <w:rFonts w:ascii="Consolas" w:hAnsi="Consolas"/>
          <w:sz w:val="20"/>
        </w:rPr>
        <w:t>sumarNumeros</w:t>
      </w:r>
      <w:proofErr w:type="spellEnd"/>
      <w:r w:rsidRPr="0032261D">
        <w:rPr>
          <w:rFonts w:ascii="Consolas" w:hAnsi="Consolas"/>
          <w:sz w:val="20"/>
        </w:rPr>
        <w:t>(</w:t>
      </w:r>
      <w:proofErr w:type="gramEnd"/>
      <w:r w:rsidRPr="0032261D">
        <w:rPr>
          <w:rFonts w:ascii="Consolas" w:hAnsi="Consolas"/>
          <w:sz w:val="20"/>
        </w:rPr>
        <w:t>numero1, numero2);</w:t>
      </w:r>
    </w:p>
    <w:p w14:paraId="0E888620" w14:textId="77777777" w:rsidR="0032261D" w:rsidRPr="0032261D" w:rsidRDefault="0032261D" w:rsidP="0032261D">
      <w:pPr>
        <w:rPr>
          <w:rFonts w:ascii="Consolas" w:hAnsi="Consolas"/>
          <w:sz w:val="20"/>
        </w:rPr>
      </w:pPr>
      <w:proofErr w:type="spellStart"/>
      <w:r w:rsidRPr="0032261D">
        <w:rPr>
          <w:rFonts w:ascii="Consolas" w:hAnsi="Consolas"/>
          <w:sz w:val="20"/>
        </w:rPr>
        <w:t>FinAlgoritmo</w:t>
      </w:r>
      <w:proofErr w:type="spellEnd"/>
    </w:p>
    <w:p w14:paraId="268E2CCE" w14:textId="77777777" w:rsidR="0032261D" w:rsidRPr="0032261D" w:rsidRDefault="0032261D" w:rsidP="0032261D">
      <w:pPr>
        <w:rPr>
          <w:rFonts w:ascii="Consolas" w:hAnsi="Consolas"/>
          <w:sz w:val="20"/>
        </w:rPr>
      </w:pPr>
    </w:p>
    <w:p w14:paraId="375990A3" w14:textId="77777777" w:rsidR="0032261D" w:rsidRPr="0032261D" w:rsidRDefault="0032261D" w:rsidP="0032261D">
      <w:pPr>
        <w:rPr>
          <w:rFonts w:ascii="Consolas" w:hAnsi="Consolas"/>
          <w:sz w:val="20"/>
        </w:rPr>
      </w:pPr>
      <w:r w:rsidRPr="0032261D">
        <w:rPr>
          <w:rFonts w:ascii="Consolas" w:hAnsi="Consolas"/>
          <w:sz w:val="20"/>
        </w:rPr>
        <w:t>// Subprograma para sumar dos números</w:t>
      </w:r>
    </w:p>
    <w:p w14:paraId="020E80BB" w14:textId="77777777" w:rsidR="0032261D" w:rsidRPr="0032261D" w:rsidRDefault="0032261D" w:rsidP="0032261D">
      <w:pPr>
        <w:rPr>
          <w:rFonts w:ascii="Consolas" w:hAnsi="Consolas"/>
          <w:sz w:val="20"/>
        </w:rPr>
      </w:pPr>
      <w:proofErr w:type="spellStart"/>
      <w:r w:rsidRPr="0032261D">
        <w:rPr>
          <w:rFonts w:ascii="Consolas" w:hAnsi="Consolas"/>
          <w:sz w:val="20"/>
        </w:rPr>
        <w:t>Funcion</w:t>
      </w:r>
      <w:proofErr w:type="spellEnd"/>
      <w:r w:rsidRPr="0032261D">
        <w:rPr>
          <w:rFonts w:ascii="Consolas" w:hAnsi="Consolas"/>
          <w:sz w:val="20"/>
        </w:rPr>
        <w:t xml:space="preserve"> </w:t>
      </w:r>
      <w:proofErr w:type="spellStart"/>
      <w:proofErr w:type="gramStart"/>
      <w:r w:rsidRPr="0032261D">
        <w:rPr>
          <w:rFonts w:ascii="Consolas" w:hAnsi="Consolas"/>
          <w:sz w:val="20"/>
        </w:rPr>
        <w:t>sumarNumeros</w:t>
      </w:r>
      <w:proofErr w:type="spellEnd"/>
      <w:r w:rsidRPr="0032261D">
        <w:rPr>
          <w:rFonts w:ascii="Consolas" w:hAnsi="Consolas"/>
          <w:sz w:val="20"/>
        </w:rPr>
        <w:t>(</w:t>
      </w:r>
      <w:proofErr w:type="gramEnd"/>
      <w:r w:rsidRPr="0032261D">
        <w:rPr>
          <w:rFonts w:ascii="Consolas" w:hAnsi="Consolas"/>
          <w:sz w:val="20"/>
        </w:rPr>
        <w:t>num1, num2)</w:t>
      </w:r>
    </w:p>
    <w:p w14:paraId="016D2C4D" w14:textId="77777777" w:rsidR="0032261D" w:rsidRPr="0032261D" w:rsidRDefault="0032261D" w:rsidP="0032261D">
      <w:pPr>
        <w:rPr>
          <w:rFonts w:ascii="Consolas" w:hAnsi="Consolas"/>
          <w:sz w:val="20"/>
        </w:rPr>
      </w:pPr>
      <w:r w:rsidRPr="0032261D">
        <w:rPr>
          <w:rFonts w:ascii="Consolas" w:hAnsi="Consolas"/>
          <w:sz w:val="20"/>
        </w:rPr>
        <w:tab/>
      </w:r>
      <w:r w:rsidRPr="0032261D">
        <w:rPr>
          <w:rFonts w:ascii="Consolas" w:hAnsi="Consolas"/>
          <w:sz w:val="20"/>
        </w:rPr>
        <w:tab/>
        <w:t>Definir resultado Como Entero;</w:t>
      </w:r>
    </w:p>
    <w:p w14:paraId="54493973" w14:textId="77777777" w:rsidR="0032261D" w:rsidRPr="0032261D" w:rsidRDefault="0032261D" w:rsidP="0032261D">
      <w:pPr>
        <w:rPr>
          <w:rFonts w:ascii="Consolas" w:hAnsi="Consolas"/>
          <w:sz w:val="20"/>
        </w:rPr>
      </w:pPr>
      <w:r w:rsidRPr="0032261D">
        <w:rPr>
          <w:rFonts w:ascii="Consolas" w:hAnsi="Consolas"/>
          <w:sz w:val="20"/>
        </w:rPr>
        <w:tab/>
      </w:r>
      <w:r w:rsidRPr="0032261D">
        <w:rPr>
          <w:rFonts w:ascii="Consolas" w:hAnsi="Consolas"/>
          <w:sz w:val="20"/>
        </w:rPr>
        <w:tab/>
        <w:t>resultado = num1 + num2;</w:t>
      </w:r>
    </w:p>
    <w:p w14:paraId="182DD973" w14:textId="77777777" w:rsidR="0032261D" w:rsidRPr="0032261D" w:rsidRDefault="0032261D" w:rsidP="0032261D">
      <w:pPr>
        <w:rPr>
          <w:rFonts w:ascii="Consolas" w:hAnsi="Consolas"/>
          <w:sz w:val="20"/>
        </w:rPr>
      </w:pPr>
      <w:r w:rsidRPr="0032261D">
        <w:rPr>
          <w:rFonts w:ascii="Consolas" w:hAnsi="Consolas"/>
          <w:sz w:val="20"/>
        </w:rPr>
        <w:tab/>
      </w:r>
      <w:r w:rsidRPr="0032261D">
        <w:rPr>
          <w:rFonts w:ascii="Consolas" w:hAnsi="Consolas"/>
          <w:sz w:val="20"/>
        </w:rPr>
        <w:tab/>
        <w:t>Escribir "El resultado de la suma es:", resultado;</w:t>
      </w:r>
    </w:p>
    <w:p w14:paraId="24990085" w14:textId="31FBCDFF" w:rsidR="00506DB8" w:rsidRDefault="0032261D" w:rsidP="0032261D">
      <w:pPr>
        <w:rPr>
          <w:rFonts w:ascii="Consolas" w:hAnsi="Consolas"/>
          <w:sz w:val="20"/>
        </w:rPr>
      </w:pPr>
      <w:proofErr w:type="spellStart"/>
      <w:r w:rsidRPr="0032261D">
        <w:rPr>
          <w:rFonts w:ascii="Consolas" w:hAnsi="Consolas"/>
          <w:sz w:val="20"/>
        </w:rPr>
        <w:t>FinFuncion</w:t>
      </w:r>
      <w:proofErr w:type="spellEnd"/>
    </w:p>
    <w:p w14:paraId="705F4DCE" w14:textId="77777777" w:rsidR="0032261D" w:rsidRPr="0015384A" w:rsidRDefault="0032261D" w:rsidP="0032261D"/>
    <w:p w14:paraId="15E8A06E" w14:textId="4BEB2D1A" w:rsidR="001455C6" w:rsidRDefault="001455C6" w:rsidP="001455C6">
      <w:pPr>
        <w:pStyle w:val="Ttulo3"/>
      </w:pPr>
      <w:bookmarkStart w:id="10" w:name="_Toc159791236"/>
      <w:r>
        <w:t>Funciones</w:t>
      </w:r>
      <w:bookmarkEnd w:id="10"/>
    </w:p>
    <w:p w14:paraId="021A973F" w14:textId="3CFFCA52" w:rsidR="00506DB8" w:rsidRDefault="00880FCA" w:rsidP="00506DB8">
      <w:r w:rsidRPr="00880FCA">
        <w:t>Las funciones son subprogramas que realizan una tarea y devuelven un valor como resultado. A diferencia de los procedimientos, las funciones pueden ser utilizadas para realizar cálculos y retornar un resultado que puede ser utilizado en otras partes del programa.</w:t>
      </w:r>
    </w:p>
    <w:p w14:paraId="71BC07A6" w14:textId="77777777" w:rsidR="005E0E6D" w:rsidRPr="00506DB8" w:rsidRDefault="005E0E6D" w:rsidP="00506DB8"/>
    <w:p w14:paraId="185F4DF1" w14:textId="3D60636E" w:rsidR="001455C6" w:rsidRDefault="001455C6" w:rsidP="001455C6">
      <w:pPr>
        <w:pStyle w:val="Ttulo4"/>
      </w:pPr>
      <w:r>
        <w:t>Declaración de funciones</w:t>
      </w:r>
    </w:p>
    <w:p w14:paraId="2DCD7032" w14:textId="77777777" w:rsidR="007A3981" w:rsidRPr="007A3981" w:rsidRDefault="007A3981" w:rsidP="007A3981"/>
    <w:p w14:paraId="3C9BBD0B" w14:textId="77777777" w:rsidR="001A3BFC" w:rsidRDefault="001A3BFC" w:rsidP="001A3BFC">
      <w:pPr>
        <w:pStyle w:val="Cdigo"/>
      </w:pPr>
      <w:r>
        <w:t xml:space="preserve">Algoritmo </w:t>
      </w:r>
      <w:proofErr w:type="spellStart"/>
      <w:r>
        <w:t>calcular_promedio</w:t>
      </w:r>
      <w:proofErr w:type="spellEnd"/>
    </w:p>
    <w:p w14:paraId="3DB02850" w14:textId="77777777" w:rsidR="001A3BFC" w:rsidRDefault="001A3BFC" w:rsidP="001A3BFC">
      <w:pPr>
        <w:pStyle w:val="Cdigo"/>
      </w:pPr>
      <w:r>
        <w:t xml:space="preserve">    Definir calificacion1, calificacion2, calificacion3, promedio Como Real;</w:t>
      </w:r>
    </w:p>
    <w:p w14:paraId="2A074C52" w14:textId="77777777" w:rsidR="001A3BFC" w:rsidRDefault="001A3BFC" w:rsidP="001A3BFC">
      <w:pPr>
        <w:pStyle w:val="Cdigo"/>
      </w:pPr>
      <w:r>
        <w:tab/>
      </w:r>
    </w:p>
    <w:p w14:paraId="7507B5A9" w14:textId="77777777" w:rsidR="001A3BFC" w:rsidRDefault="001A3BFC" w:rsidP="001A3BFC">
      <w:pPr>
        <w:pStyle w:val="Cdigo"/>
      </w:pPr>
      <w:r>
        <w:tab/>
        <w:t>calificacion1 = 0;</w:t>
      </w:r>
    </w:p>
    <w:p w14:paraId="43D1065C" w14:textId="77777777" w:rsidR="001A3BFC" w:rsidRDefault="001A3BFC" w:rsidP="001A3BFC">
      <w:pPr>
        <w:pStyle w:val="Cdigo"/>
      </w:pPr>
      <w:r>
        <w:tab/>
        <w:t>calificacion2 = 0;</w:t>
      </w:r>
    </w:p>
    <w:p w14:paraId="44EDDBE7" w14:textId="77777777" w:rsidR="001A3BFC" w:rsidRDefault="001A3BFC" w:rsidP="001A3BFC">
      <w:pPr>
        <w:pStyle w:val="Cdigo"/>
      </w:pPr>
      <w:r>
        <w:tab/>
        <w:t>calificacion3 = 0;</w:t>
      </w:r>
    </w:p>
    <w:p w14:paraId="7419F6A5" w14:textId="77777777" w:rsidR="001A3BFC" w:rsidRDefault="001A3BFC" w:rsidP="001A3BFC">
      <w:pPr>
        <w:pStyle w:val="Cdigo"/>
      </w:pPr>
      <w:r>
        <w:tab/>
        <w:t>promedio = 0;</w:t>
      </w:r>
    </w:p>
    <w:p w14:paraId="23180DF5" w14:textId="77777777" w:rsidR="001A3BFC" w:rsidRDefault="001A3BFC" w:rsidP="001A3BFC">
      <w:pPr>
        <w:pStyle w:val="Cdigo"/>
      </w:pPr>
      <w:r>
        <w:tab/>
      </w:r>
    </w:p>
    <w:p w14:paraId="6CDC26C6" w14:textId="77777777" w:rsidR="001A3BFC" w:rsidRDefault="001A3BFC" w:rsidP="001A3BFC">
      <w:pPr>
        <w:pStyle w:val="Cdigo"/>
      </w:pPr>
      <w:r>
        <w:t xml:space="preserve">    Escribir "Ingrese la primera calificación:";</w:t>
      </w:r>
    </w:p>
    <w:p w14:paraId="54C871AA" w14:textId="77777777" w:rsidR="001A3BFC" w:rsidRDefault="001A3BFC" w:rsidP="001A3BFC">
      <w:pPr>
        <w:pStyle w:val="Cdigo"/>
      </w:pPr>
      <w:r>
        <w:t xml:space="preserve">    Leer calificacion1;</w:t>
      </w:r>
    </w:p>
    <w:p w14:paraId="28BD6ACA" w14:textId="77777777" w:rsidR="001A3BFC" w:rsidRDefault="001A3BFC" w:rsidP="001A3BFC">
      <w:pPr>
        <w:pStyle w:val="Cdigo"/>
      </w:pPr>
      <w:r>
        <w:t xml:space="preserve">    Escribir "Ingrese la segunda calificación:";</w:t>
      </w:r>
    </w:p>
    <w:p w14:paraId="05B68DAB" w14:textId="77777777" w:rsidR="001A3BFC" w:rsidRDefault="001A3BFC" w:rsidP="001A3BFC">
      <w:pPr>
        <w:pStyle w:val="Cdigo"/>
      </w:pPr>
      <w:r>
        <w:t xml:space="preserve">    Leer calificacion2;</w:t>
      </w:r>
    </w:p>
    <w:p w14:paraId="47659B22" w14:textId="77777777" w:rsidR="001A3BFC" w:rsidRDefault="001A3BFC" w:rsidP="001A3BFC">
      <w:pPr>
        <w:pStyle w:val="Cdigo"/>
      </w:pPr>
      <w:r>
        <w:t xml:space="preserve">    Escribir "Ingrese la tercera calificación:";</w:t>
      </w:r>
    </w:p>
    <w:p w14:paraId="1FFD422B" w14:textId="77777777" w:rsidR="001A3BFC" w:rsidRDefault="001A3BFC" w:rsidP="001A3BFC">
      <w:pPr>
        <w:pStyle w:val="Cdigo"/>
      </w:pPr>
      <w:r>
        <w:t xml:space="preserve">    Leer calificacion3;</w:t>
      </w:r>
    </w:p>
    <w:p w14:paraId="51E024CA" w14:textId="77777777" w:rsidR="001A3BFC" w:rsidRDefault="001A3BFC" w:rsidP="001A3BFC">
      <w:pPr>
        <w:pStyle w:val="Cdigo"/>
      </w:pPr>
      <w:r>
        <w:tab/>
      </w:r>
    </w:p>
    <w:p w14:paraId="1EF049ED" w14:textId="77777777" w:rsidR="001A3BFC" w:rsidRDefault="001A3BFC" w:rsidP="001A3BFC">
      <w:pPr>
        <w:pStyle w:val="Cdigo"/>
      </w:pPr>
      <w:r>
        <w:t xml:space="preserve">    // Llamada a la función para calcular el promedio</w:t>
      </w:r>
    </w:p>
    <w:p w14:paraId="0350DC32" w14:textId="77777777" w:rsidR="001A3BFC" w:rsidRDefault="001A3BFC" w:rsidP="001A3BFC">
      <w:pPr>
        <w:pStyle w:val="Cdigo"/>
      </w:pPr>
      <w:r>
        <w:t xml:space="preserve">    promedio = </w:t>
      </w:r>
      <w:proofErr w:type="spellStart"/>
      <w:proofErr w:type="gramStart"/>
      <w:r>
        <w:t>calcularPromedio</w:t>
      </w:r>
      <w:proofErr w:type="spellEnd"/>
      <w:r>
        <w:t>(</w:t>
      </w:r>
      <w:proofErr w:type="gramEnd"/>
      <w:r>
        <w:t>calificacion1, calificacion2, calificacion3);</w:t>
      </w:r>
    </w:p>
    <w:p w14:paraId="501C2E7F" w14:textId="77777777" w:rsidR="001A3BFC" w:rsidRDefault="001A3BFC" w:rsidP="001A3BFC">
      <w:pPr>
        <w:pStyle w:val="Cdigo"/>
      </w:pPr>
      <w:r>
        <w:t xml:space="preserve">    Escribir "El promedio es:", promedio;</w:t>
      </w:r>
    </w:p>
    <w:p w14:paraId="6430B127" w14:textId="77777777" w:rsidR="001A3BFC" w:rsidRDefault="001A3BFC" w:rsidP="001A3BFC">
      <w:pPr>
        <w:pStyle w:val="Cdigo"/>
      </w:pPr>
      <w:proofErr w:type="spellStart"/>
      <w:r>
        <w:t>FinAlgoritmo</w:t>
      </w:r>
      <w:proofErr w:type="spellEnd"/>
    </w:p>
    <w:p w14:paraId="3B090F0B" w14:textId="77777777" w:rsidR="001A3BFC" w:rsidRDefault="001A3BFC" w:rsidP="001A3BFC">
      <w:pPr>
        <w:pStyle w:val="Cdigo"/>
      </w:pPr>
    </w:p>
    <w:p w14:paraId="6592E5B8" w14:textId="77777777" w:rsidR="001A3BFC" w:rsidRDefault="001A3BFC" w:rsidP="001A3BFC">
      <w:pPr>
        <w:pStyle w:val="Cdigo"/>
      </w:pPr>
      <w:r>
        <w:t>// Función para calcular el promedio de tres calificaciones</w:t>
      </w:r>
    </w:p>
    <w:p w14:paraId="4F83C40C" w14:textId="77777777" w:rsidR="001A3BFC" w:rsidRDefault="001A3BFC" w:rsidP="001A3BFC">
      <w:pPr>
        <w:pStyle w:val="Cdigo"/>
      </w:pPr>
      <w:proofErr w:type="spellStart"/>
      <w:r>
        <w:t>Funcion</w:t>
      </w:r>
      <w:proofErr w:type="spellEnd"/>
      <w:r>
        <w:t xml:space="preserve"> promedio = </w:t>
      </w:r>
      <w:proofErr w:type="spellStart"/>
      <w:proofErr w:type="gramStart"/>
      <w:r>
        <w:t>calcularPromedio</w:t>
      </w:r>
      <w:proofErr w:type="spellEnd"/>
      <w:r>
        <w:t>(</w:t>
      </w:r>
      <w:proofErr w:type="gramEnd"/>
      <w:r>
        <w:t>calificacion1, calificacion2, calificacion3)</w:t>
      </w:r>
    </w:p>
    <w:p w14:paraId="0D04D209" w14:textId="77777777" w:rsidR="001A3BFC" w:rsidRDefault="001A3BFC" w:rsidP="001A3BFC">
      <w:pPr>
        <w:pStyle w:val="Cdigo"/>
      </w:pPr>
      <w:r>
        <w:tab/>
      </w:r>
      <w:r>
        <w:tab/>
      </w:r>
      <w:r>
        <w:tab/>
        <w:t>Definir promedio Como Real;</w:t>
      </w:r>
    </w:p>
    <w:p w14:paraId="0CFA564D" w14:textId="77777777" w:rsidR="001A3BFC" w:rsidRDefault="001A3BFC" w:rsidP="001A3BFC">
      <w:pPr>
        <w:pStyle w:val="Cdigo"/>
      </w:pPr>
      <w:r>
        <w:tab/>
      </w:r>
      <w:r>
        <w:tab/>
      </w:r>
      <w:r>
        <w:tab/>
        <w:t>promedio = (calificacion1 + calificacion2 + calificacion3) / 3;</w:t>
      </w:r>
    </w:p>
    <w:p w14:paraId="32FC94FC" w14:textId="7ACD6FD5" w:rsidR="00010376" w:rsidRDefault="001A3BFC" w:rsidP="001A3BFC">
      <w:pPr>
        <w:pStyle w:val="Cdigo"/>
      </w:pPr>
      <w:proofErr w:type="spellStart"/>
      <w:r>
        <w:t>FinFuncion</w:t>
      </w:r>
      <w:proofErr w:type="spellEnd"/>
    </w:p>
    <w:p w14:paraId="39400F77" w14:textId="77777777" w:rsidR="005E0E6D" w:rsidRDefault="005E0E6D" w:rsidP="001A3BFC">
      <w:pPr>
        <w:pStyle w:val="Cdigo"/>
      </w:pPr>
    </w:p>
    <w:p w14:paraId="695EB2CE" w14:textId="2348B9B8" w:rsidR="00010376" w:rsidRDefault="00010376" w:rsidP="00010376">
      <w:r w:rsidRPr="00010376">
        <w:t xml:space="preserve">En este ejemplo, creamos una función llamada </w:t>
      </w:r>
      <w:proofErr w:type="spellStart"/>
      <w:r w:rsidRPr="00010376">
        <w:t>calcularPromedio</w:t>
      </w:r>
      <w:proofErr w:type="spellEnd"/>
      <w:r w:rsidRPr="00010376">
        <w:t xml:space="preserve"> que recibe tres calificaciones como parámetros y devuelve el promedio de ellas. Luego, en el algoritmo principal, llamamos a esta función para calcular el promedio de las calificaciones ingresadas por el usuario.</w:t>
      </w:r>
    </w:p>
    <w:p w14:paraId="4DCE83D3" w14:textId="77777777" w:rsidR="00010376" w:rsidRPr="00880FCA" w:rsidRDefault="00010376" w:rsidP="00010376"/>
    <w:p w14:paraId="1B3DCFF3" w14:textId="35D34FF3" w:rsidR="001455C6" w:rsidRDefault="001455C6" w:rsidP="001455C6">
      <w:pPr>
        <w:pStyle w:val="Ttulo4"/>
      </w:pPr>
      <w:r>
        <w:t>Invocación o llamada a las funciones</w:t>
      </w:r>
    </w:p>
    <w:p w14:paraId="732E8FC3" w14:textId="77777777" w:rsidR="00880FCA" w:rsidRDefault="00880FCA" w:rsidP="00880FCA">
      <w:r>
        <w:t>La invocación o llamada a una función se realiza utilizando su nombre seguido de los parámetros entre paréntesis. El valor devuelto por la función puede ser asignado a una variable o utilizado directamente en el programa.</w:t>
      </w:r>
    </w:p>
    <w:p w14:paraId="5C4E1989" w14:textId="77777777" w:rsidR="00880FCA" w:rsidRDefault="00880FCA" w:rsidP="00880FCA"/>
    <w:p w14:paraId="58617C86" w14:textId="3B36739D" w:rsidR="00880FCA" w:rsidRDefault="00880FCA" w:rsidP="00880FCA">
      <w:r>
        <w:t xml:space="preserve">Es importante recordar </w:t>
      </w:r>
      <w:proofErr w:type="gramStart"/>
      <w:r>
        <w:t>que</w:t>
      </w:r>
      <w:proofErr w:type="gramEnd"/>
      <w:r>
        <w:t xml:space="preserve"> al llamar a una función, debemos proporcionar los argumentos necesarios en el mismo orden en el que fueron definidos en la declaración de la función</w:t>
      </w:r>
    </w:p>
    <w:p w14:paraId="138F0748" w14:textId="77777777" w:rsidR="00880FCA" w:rsidRPr="00880FCA" w:rsidRDefault="00880FCA" w:rsidP="00880FCA"/>
    <w:p w14:paraId="2D5F5600" w14:textId="7E9E4249" w:rsidR="001455C6" w:rsidRDefault="001455C6" w:rsidP="001455C6">
      <w:pPr>
        <w:pStyle w:val="Ttulo2"/>
      </w:pPr>
      <w:bookmarkStart w:id="11" w:name="_Toc159791237"/>
      <w:r>
        <w:t>Ámbito: Variables locales y globales</w:t>
      </w:r>
      <w:bookmarkEnd w:id="11"/>
    </w:p>
    <w:p w14:paraId="53F80EB8" w14:textId="77777777" w:rsidR="003B0229" w:rsidRDefault="003B0229" w:rsidP="003B0229">
      <w:r>
        <w:t>El ámbito se refiere al alcance o la visibilidad que tienen las variables en un programa. En la programación estructurada, es importante entender la diferencia entre las variables locales y globales, ya que esto afecta cómo se pueden acceder y modificar las variables en diferentes partes del código.</w:t>
      </w:r>
    </w:p>
    <w:p w14:paraId="6E59932A" w14:textId="77777777" w:rsidR="003B0229" w:rsidRDefault="003B0229" w:rsidP="003B0229"/>
    <w:p w14:paraId="3FAB5B5F" w14:textId="4AC06AE4" w:rsidR="003B0229" w:rsidRDefault="003B0229" w:rsidP="003B0229">
      <w:r w:rsidRPr="003B0229">
        <w:rPr>
          <w:b/>
          <w:bCs/>
        </w:rPr>
        <w:t>Variables locales</w:t>
      </w:r>
      <w:r>
        <w:t>:</w:t>
      </w:r>
    </w:p>
    <w:p w14:paraId="2BDD2D72" w14:textId="77777777" w:rsidR="003B0229" w:rsidRDefault="003B0229" w:rsidP="003B0229">
      <w:r>
        <w:t xml:space="preserve">Las variables locales son aquellas que se definen dentro de un subprograma y solo son accesibles dentro de ese subprograma. Esto significa que su ámbito está limitado al bloque de código en el que fueron declaradas. Las variables locales se crean </w:t>
      </w:r>
      <w:r>
        <w:lastRenderedPageBreak/>
        <w:t>cuando el subprograma comienza a ejecutarse y se destruyen cuando el subprograma termina su ejecución.</w:t>
      </w:r>
    </w:p>
    <w:p w14:paraId="5F253166" w14:textId="77777777" w:rsidR="003B0229" w:rsidRDefault="003B0229" w:rsidP="003B0229"/>
    <w:p w14:paraId="0756E282" w14:textId="30E4FEBB" w:rsidR="003B0229" w:rsidRDefault="003B0229" w:rsidP="003B0229">
      <w:r>
        <w:t>Veamos un ejemplo para ilustrar el ámbito de las variables locales:</w:t>
      </w:r>
    </w:p>
    <w:p w14:paraId="66BCDDAC" w14:textId="77777777" w:rsidR="00B96080" w:rsidRDefault="00B96080" w:rsidP="00B96080">
      <w:pPr>
        <w:pStyle w:val="Cdigo"/>
      </w:pPr>
      <w:r>
        <w:t>Algoritmo ejemplo</w:t>
      </w:r>
    </w:p>
    <w:p w14:paraId="7690FA8E" w14:textId="77777777" w:rsidR="00B96080" w:rsidRDefault="00B96080" w:rsidP="00B96080">
      <w:pPr>
        <w:pStyle w:val="Cdigo"/>
      </w:pPr>
      <w:r>
        <w:t xml:space="preserve">    // Declaración de variables locales</w:t>
      </w:r>
    </w:p>
    <w:p w14:paraId="32E90915" w14:textId="77777777" w:rsidR="00B96080" w:rsidRDefault="00B96080" w:rsidP="00B96080">
      <w:pPr>
        <w:pStyle w:val="Cdigo"/>
      </w:pPr>
      <w:r>
        <w:t xml:space="preserve">    Definir </w:t>
      </w:r>
      <w:proofErr w:type="spellStart"/>
      <w:r>
        <w:t>numero</w:t>
      </w:r>
      <w:proofErr w:type="spellEnd"/>
      <w:r>
        <w:t xml:space="preserve"> Como Entero;</w:t>
      </w:r>
    </w:p>
    <w:p w14:paraId="310E28E5" w14:textId="77777777" w:rsidR="00B96080" w:rsidRDefault="00B96080" w:rsidP="00B96080">
      <w:pPr>
        <w:pStyle w:val="Cdigo"/>
      </w:pPr>
      <w:r>
        <w:t xml:space="preserve">    </w:t>
      </w:r>
      <w:proofErr w:type="spellStart"/>
      <w:r>
        <w:t>numero</w:t>
      </w:r>
      <w:proofErr w:type="spellEnd"/>
      <w:r>
        <w:t xml:space="preserve"> = 10;</w:t>
      </w:r>
    </w:p>
    <w:p w14:paraId="0743B0DC" w14:textId="77777777" w:rsidR="00B96080" w:rsidRDefault="00B96080" w:rsidP="00B96080">
      <w:pPr>
        <w:pStyle w:val="Cdigo"/>
      </w:pPr>
      <w:r>
        <w:t xml:space="preserve">    Escribir "El número dentro del subprograma es:", numero;</w:t>
      </w:r>
    </w:p>
    <w:p w14:paraId="4AE4AF54" w14:textId="77777777" w:rsidR="00B96080" w:rsidRDefault="00B96080" w:rsidP="00B96080">
      <w:pPr>
        <w:pStyle w:val="Cdigo"/>
      </w:pPr>
      <w:r>
        <w:tab/>
      </w:r>
    </w:p>
    <w:p w14:paraId="42270753" w14:textId="77777777" w:rsidR="00B96080" w:rsidRDefault="00B96080" w:rsidP="00B96080">
      <w:pPr>
        <w:pStyle w:val="Cdigo"/>
      </w:pPr>
      <w:r>
        <w:t xml:space="preserve">    // Llamada al subprograma</w:t>
      </w:r>
    </w:p>
    <w:p w14:paraId="6E50E4E0" w14:textId="77777777" w:rsidR="00B96080" w:rsidRDefault="00B96080" w:rsidP="00B96080">
      <w:pPr>
        <w:pStyle w:val="Cdigo"/>
      </w:pPr>
      <w:r>
        <w:t xml:space="preserve">    </w:t>
      </w:r>
      <w:proofErr w:type="spellStart"/>
      <w:proofErr w:type="gramStart"/>
      <w:r>
        <w:t>mostrarNumero</w:t>
      </w:r>
      <w:proofErr w:type="spellEnd"/>
      <w:r>
        <w:t>(</w:t>
      </w:r>
      <w:proofErr w:type="gramEnd"/>
      <w:r>
        <w:t>5);</w:t>
      </w:r>
    </w:p>
    <w:p w14:paraId="30694A88" w14:textId="77777777" w:rsidR="00B96080" w:rsidRDefault="00B96080" w:rsidP="00B96080">
      <w:pPr>
        <w:pStyle w:val="Cdigo"/>
      </w:pPr>
      <w:proofErr w:type="spellStart"/>
      <w:r>
        <w:t>FinAlgoritmo</w:t>
      </w:r>
      <w:proofErr w:type="spellEnd"/>
    </w:p>
    <w:p w14:paraId="525CFF46" w14:textId="77777777" w:rsidR="00B96080" w:rsidRDefault="00B96080" w:rsidP="00B96080">
      <w:pPr>
        <w:pStyle w:val="Cdigo"/>
      </w:pPr>
    </w:p>
    <w:p w14:paraId="54B9FF4A" w14:textId="77777777" w:rsidR="00B96080" w:rsidRDefault="00B96080" w:rsidP="00B96080">
      <w:pPr>
        <w:pStyle w:val="Cdigo"/>
      </w:pPr>
      <w:r>
        <w:t>// Subprograma para mostrar el valor de una variable local</w:t>
      </w:r>
    </w:p>
    <w:p w14:paraId="7E839212" w14:textId="77777777" w:rsidR="00B96080" w:rsidRDefault="00B96080" w:rsidP="00B96080">
      <w:pPr>
        <w:pStyle w:val="Cdigo"/>
      </w:pPr>
      <w:proofErr w:type="spellStart"/>
      <w:r>
        <w:t>Funcion</w:t>
      </w:r>
      <w:proofErr w:type="spellEnd"/>
      <w:r>
        <w:t xml:space="preserve"> </w:t>
      </w:r>
      <w:proofErr w:type="spellStart"/>
      <w:r>
        <w:t>mostrarNumero</w:t>
      </w:r>
      <w:proofErr w:type="spellEnd"/>
      <w:r>
        <w:t>(k)</w:t>
      </w:r>
    </w:p>
    <w:p w14:paraId="1887B4BA" w14:textId="77777777" w:rsidR="00B96080" w:rsidRDefault="00B96080" w:rsidP="00B96080">
      <w:pPr>
        <w:pStyle w:val="Cdigo"/>
      </w:pPr>
      <w:r>
        <w:t xml:space="preserve">    Definir </w:t>
      </w:r>
      <w:proofErr w:type="spellStart"/>
      <w:r>
        <w:t>numero</w:t>
      </w:r>
      <w:proofErr w:type="spellEnd"/>
      <w:r>
        <w:t xml:space="preserve"> Como Entero;</w:t>
      </w:r>
    </w:p>
    <w:p w14:paraId="292D0489" w14:textId="77777777" w:rsidR="00B96080" w:rsidRDefault="00B96080" w:rsidP="00B96080">
      <w:pPr>
        <w:pStyle w:val="Cdigo"/>
      </w:pPr>
      <w:r>
        <w:t xml:space="preserve">    </w:t>
      </w:r>
      <w:proofErr w:type="spellStart"/>
      <w:r>
        <w:t>numero</w:t>
      </w:r>
      <w:proofErr w:type="spellEnd"/>
      <w:r>
        <w:t xml:space="preserve"> = k;</w:t>
      </w:r>
    </w:p>
    <w:p w14:paraId="3F13C1C1" w14:textId="77777777" w:rsidR="00B96080" w:rsidRDefault="00B96080" w:rsidP="00B96080">
      <w:pPr>
        <w:pStyle w:val="Cdigo"/>
      </w:pPr>
      <w:r>
        <w:t xml:space="preserve">    Escribir "El número dentro del subprograma es:", numero;</w:t>
      </w:r>
    </w:p>
    <w:p w14:paraId="4D16898C" w14:textId="73FCD59D" w:rsidR="003B0229" w:rsidRDefault="00B96080" w:rsidP="00B96080">
      <w:pPr>
        <w:pStyle w:val="Cdigo"/>
      </w:pPr>
      <w:proofErr w:type="spellStart"/>
      <w:r>
        <w:t>FinFuncion</w:t>
      </w:r>
      <w:proofErr w:type="spellEnd"/>
    </w:p>
    <w:p w14:paraId="5FB157D0" w14:textId="77777777" w:rsidR="003B0229" w:rsidRDefault="003B0229" w:rsidP="003B0229"/>
    <w:p w14:paraId="46651EF7" w14:textId="77777777" w:rsidR="00975F8F" w:rsidRDefault="00975F8F" w:rsidP="00975F8F">
      <w:r>
        <w:t xml:space="preserve">En este ejemplo, la variable </w:t>
      </w:r>
      <w:proofErr w:type="spellStart"/>
      <w:r>
        <w:t>numero</w:t>
      </w:r>
      <w:proofErr w:type="spellEnd"/>
      <w:r>
        <w:t xml:space="preserve"> se declara tanto en el algoritmo principal como en el subprograma </w:t>
      </w:r>
      <w:proofErr w:type="spellStart"/>
      <w:r>
        <w:t>mostrarNumero</w:t>
      </w:r>
      <w:proofErr w:type="spellEnd"/>
      <w:r>
        <w:t xml:space="preserve">. Sin embargo, son variables diferentes con el mismo nombre, ya que están en ámbitos diferentes. La variable </w:t>
      </w:r>
      <w:proofErr w:type="spellStart"/>
      <w:r>
        <w:t>numero</w:t>
      </w:r>
      <w:proofErr w:type="spellEnd"/>
      <w:r>
        <w:t xml:space="preserve"> dentro del algoritmo principal es una variable local para ese algoritmo, mientras que la variable </w:t>
      </w:r>
      <w:proofErr w:type="spellStart"/>
      <w:r>
        <w:t>numero</w:t>
      </w:r>
      <w:proofErr w:type="spellEnd"/>
      <w:r>
        <w:t xml:space="preserve"> dentro del subprograma </w:t>
      </w:r>
      <w:proofErr w:type="spellStart"/>
      <w:r>
        <w:t>mostrarNumero</w:t>
      </w:r>
      <w:proofErr w:type="spellEnd"/>
      <w:r>
        <w:t xml:space="preserve"> también es una variable local para ese subprograma.</w:t>
      </w:r>
    </w:p>
    <w:p w14:paraId="3061BA6E" w14:textId="77777777" w:rsidR="00975F8F" w:rsidRDefault="00975F8F" w:rsidP="00975F8F"/>
    <w:p w14:paraId="36596DD9" w14:textId="144153B0" w:rsidR="00975F8F" w:rsidRDefault="00975F8F" w:rsidP="00975F8F">
      <w:r>
        <w:t>Variables globales:</w:t>
      </w:r>
    </w:p>
    <w:p w14:paraId="1FD7E4B7" w14:textId="77777777" w:rsidR="00975F8F" w:rsidRDefault="00975F8F" w:rsidP="00975F8F">
      <w:r>
        <w:t>Las variables globales son aquellas que se definen fuera de cualquier subprograma y son accesibles desde cualquier parte del código. Su ámbito se extiende a lo largo de todo el programa, lo que significa que pueden ser utilizadas y modificadas en cualquier parte del código, incluidos los subprogramas.</w:t>
      </w:r>
    </w:p>
    <w:p w14:paraId="386E13E0" w14:textId="77777777" w:rsidR="00975F8F" w:rsidRDefault="00975F8F" w:rsidP="00975F8F"/>
    <w:p w14:paraId="56DC61B5" w14:textId="048D598D" w:rsidR="0051750B" w:rsidRDefault="00424BBC" w:rsidP="003B0229">
      <w:r>
        <w:t xml:space="preserve">No se pueden declarar variables globales en </w:t>
      </w:r>
      <w:proofErr w:type="spellStart"/>
      <w:r>
        <w:t>PseInt</w:t>
      </w:r>
      <w:proofErr w:type="spellEnd"/>
    </w:p>
    <w:p w14:paraId="314388DA" w14:textId="77777777" w:rsidR="0051750B" w:rsidRPr="003B0229" w:rsidRDefault="0051750B" w:rsidP="003B0229"/>
    <w:p w14:paraId="3D7304BC" w14:textId="1861D944" w:rsidR="001455C6" w:rsidRDefault="001455C6" w:rsidP="001455C6">
      <w:pPr>
        <w:pStyle w:val="Ttulo2"/>
      </w:pPr>
      <w:bookmarkStart w:id="12" w:name="_Toc159791238"/>
      <w:r>
        <w:lastRenderedPageBreak/>
        <w:t>Comunicación con subprogramas: paso de parámetros</w:t>
      </w:r>
      <w:bookmarkEnd w:id="12"/>
    </w:p>
    <w:p w14:paraId="132CA22F" w14:textId="02EB41BD" w:rsidR="00941ECC" w:rsidRDefault="00941ECC" w:rsidP="00941ECC">
      <w:r w:rsidRPr="00941ECC">
        <w:t>En la programación, a menudo necesitamos comunicarnos con subprogramas para pasarles datos y recibir resultados. Esto se logra mediante el paso de parámetros, que son valores o referencias a variables que se envían desde el algoritmo principal o desde otros subprogramas hacia el subprograma en cuestión.</w:t>
      </w:r>
    </w:p>
    <w:p w14:paraId="41B0CDAB" w14:textId="77777777" w:rsidR="00941ECC" w:rsidRPr="00941ECC" w:rsidRDefault="00941ECC" w:rsidP="00941ECC"/>
    <w:p w14:paraId="008965C2" w14:textId="11031B4B" w:rsidR="001455C6" w:rsidRDefault="001455C6" w:rsidP="001455C6">
      <w:pPr>
        <w:pStyle w:val="Ttulo3"/>
      </w:pPr>
      <w:bookmarkStart w:id="13" w:name="_Toc159791239"/>
      <w:r>
        <w:t>Paso de parámetros</w:t>
      </w:r>
      <w:bookmarkEnd w:id="13"/>
    </w:p>
    <w:p w14:paraId="38328121" w14:textId="7AC24996" w:rsidR="00941ECC" w:rsidRDefault="0089595D" w:rsidP="00941ECC">
      <w:r w:rsidRPr="0089595D">
        <w:t>El paso de parámetros se refiere al proceso de enviar valores o referencias a variables a un subprograma para que pueda realizar su tarea. En PSeInt, podemos pasar parámetros de dos formas diferentes: por valor y por referencia.</w:t>
      </w:r>
    </w:p>
    <w:p w14:paraId="0207BEE7" w14:textId="77777777" w:rsidR="0089595D" w:rsidRPr="00941ECC" w:rsidRDefault="0089595D" w:rsidP="00941ECC"/>
    <w:p w14:paraId="32118591" w14:textId="1617256A" w:rsidR="001455C6" w:rsidRDefault="001455C6" w:rsidP="001455C6">
      <w:pPr>
        <w:pStyle w:val="Ttulo3"/>
      </w:pPr>
      <w:bookmarkStart w:id="14" w:name="_Toc159791240"/>
      <w:r>
        <w:t>Paso por valor</w:t>
      </w:r>
      <w:bookmarkEnd w:id="14"/>
    </w:p>
    <w:p w14:paraId="3A42E883" w14:textId="77777777" w:rsidR="0089595D" w:rsidRDefault="0089595D" w:rsidP="0089595D">
      <w:r>
        <w:t>Cuando pasamos un parámetro por valor, lo que se envía al subprograma es una copia del valor de la variable. Esto significa que cualquier modificación realizada dentro del subprograma no afectará a la variable original en el algoritmo principal.</w:t>
      </w:r>
    </w:p>
    <w:p w14:paraId="33DEB232" w14:textId="77777777" w:rsidR="0089595D" w:rsidRDefault="0089595D" w:rsidP="0089595D"/>
    <w:p w14:paraId="76941DCA" w14:textId="01670262" w:rsidR="0089595D" w:rsidRDefault="0089595D" w:rsidP="0089595D">
      <w:r>
        <w:t>Veamos un ejemplo de paso por valor:</w:t>
      </w:r>
    </w:p>
    <w:p w14:paraId="6AF1FB60" w14:textId="77777777" w:rsidR="007C7C69" w:rsidRDefault="007C7C69" w:rsidP="007C7C69">
      <w:pPr>
        <w:pStyle w:val="Cdigo"/>
      </w:pPr>
      <w:r>
        <w:t>Algoritmo ejemplo</w:t>
      </w:r>
    </w:p>
    <w:p w14:paraId="6045882F" w14:textId="77777777" w:rsidR="007C7C69" w:rsidRDefault="007C7C69" w:rsidP="007C7C69">
      <w:pPr>
        <w:pStyle w:val="Cdigo"/>
      </w:pPr>
      <w:r>
        <w:t xml:space="preserve">    Definir </w:t>
      </w:r>
      <w:proofErr w:type="spellStart"/>
      <w:r>
        <w:t>numero</w:t>
      </w:r>
      <w:proofErr w:type="spellEnd"/>
      <w:r>
        <w:t xml:space="preserve"> Como Entero;</w:t>
      </w:r>
    </w:p>
    <w:p w14:paraId="66866C15" w14:textId="77777777" w:rsidR="007C7C69" w:rsidRDefault="007C7C69" w:rsidP="007C7C69">
      <w:pPr>
        <w:pStyle w:val="Cdigo"/>
      </w:pPr>
      <w:r>
        <w:t xml:space="preserve">    </w:t>
      </w:r>
      <w:proofErr w:type="spellStart"/>
      <w:r>
        <w:t>numero</w:t>
      </w:r>
      <w:proofErr w:type="spellEnd"/>
      <w:r>
        <w:t xml:space="preserve"> = 5;</w:t>
      </w:r>
    </w:p>
    <w:p w14:paraId="4DED48E1" w14:textId="77777777" w:rsidR="007C7C69" w:rsidRDefault="007C7C69" w:rsidP="007C7C69">
      <w:pPr>
        <w:pStyle w:val="Cdigo"/>
      </w:pPr>
      <w:r>
        <w:t xml:space="preserve">    </w:t>
      </w:r>
    </w:p>
    <w:p w14:paraId="2311C51E" w14:textId="77777777" w:rsidR="007C7C69" w:rsidRDefault="007C7C69" w:rsidP="007C7C69">
      <w:pPr>
        <w:pStyle w:val="Cdigo"/>
      </w:pPr>
      <w:r>
        <w:t xml:space="preserve">    // Llamada al subprograma con paso por valor</w:t>
      </w:r>
    </w:p>
    <w:p w14:paraId="7BC3E085" w14:textId="77777777" w:rsidR="007C7C69" w:rsidRDefault="007C7C69" w:rsidP="007C7C69">
      <w:pPr>
        <w:pStyle w:val="Cdigo"/>
      </w:pPr>
      <w:r>
        <w:t xml:space="preserve">    </w:t>
      </w:r>
      <w:proofErr w:type="spellStart"/>
      <w:r>
        <w:t>duplicarNumero</w:t>
      </w:r>
      <w:proofErr w:type="spellEnd"/>
      <w:r>
        <w:t>(numero);</w:t>
      </w:r>
    </w:p>
    <w:p w14:paraId="2489393E" w14:textId="77777777" w:rsidR="007C7C69" w:rsidRDefault="007C7C69" w:rsidP="007C7C69">
      <w:pPr>
        <w:pStyle w:val="Cdigo"/>
      </w:pPr>
      <w:r>
        <w:t xml:space="preserve">    Escribir "El número original es:", numero;</w:t>
      </w:r>
    </w:p>
    <w:p w14:paraId="3F65BACB" w14:textId="77777777" w:rsidR="007C7C69" w:rsidRDefault="007C7C69" w:rsidP="007C7C69">
      <w:pPr>
        <w:pStyle w:val="Cdigo"/>
      </w:pPr>
      <w:proofErr w:type="spellStart"/>
      <w:r>
        <w:t>FinAlgoritmo</w:t>
      </w:r>
      <w:proofErr w:type="spellEnd"/>
    </w:p>
    <w:p w14:paraId="3CBBCB39" w14:textId="77777777" w:rsidR="007C7C69" w:rsidRDefault="007C7C69" w:rsidP="007C7C69">
      <w:pPr>
        <w:pStyle w:val="Cdigo"/>
      </w:pPr>
    </w:p>
    <w:p w14:paraId="0B701C82" w14:textId="77777777" w:rsidR="007C7C69" w:rsidRDefault="007C7C69" w:rsidP="007C7C69">
      <w:pPr>
        <w:pStyle w:val="Cdigo"/>
      </w:pPr>
      <w:r>
        <w:t>// Subprograma que duplica un número (paso por valor)</w:t>
      </w:r>
    </w:p>
    <w:p w14:paraId="67024FB0" w14:textId="77777777" w:rsidR="007C7C69" w:rsidRDefault="007C7C69" w:rsidP="007C7C69">
      <w:pPr>
        <w:pStyle w:val="Cdigo"/>
      </w:pPr>
      <w:proofErr w:type="spellStart"/>
      <w:r>
        <w:t>Funcion</w:t>
      </w:r>
      <w:proofErr w:type="spellEnd"/>
      <w:r>
        <w:t xml:space="preserve"> </w:t>
      </w:r>
      <w:proofErr w:type="spellStart"/>
      <w:r>
        <w:t>duplicarNumero</w:t>
      </w:r>
      <w:proofErr w:type="spellEnd"/>
      <w:r>
        <w:t>(</w:t>
      </w:r>
      <w:proofErr w:type="spellStart"/>
      <w:r>
        <w:t>num</w:t>
      </w:r>
      <w:proofErr w:type="spellEnd"/>
      <w:r>
        <w:t>)</w:t>
      </w:r>
    </w:p>
    <w:p w14:paraId="5EB7F012" w14:textId="77777777" w:rsidR="007C7C69" w:rsidRDefault="007C7C69" w:rsidP="007C7C69">
      <w:pPr>
        <w:pStyle w:val="Cdigo"/>
      </w:pPr>
      <w:r>
        <w:tab/>
      </w:r>
      <w:r>
        <w:tab/>
      </w:r>
      <w:proofErr w:type="spellStart"/>
      <w:r>
        <w:t>num</w:t>
      </w:r>
      <w:proofErr w:type="spellEnd"/>
      <w:r>
        <w:t xml:space="preserve"> = </w:t>
      </w:r>
      <w:proofErr w:type="spellStart"/>
      <w:r>
        <w:t>num</w:t>
      </w:r>
      <w:proofErr w:type="spellEnd"/>
      <w:r>
        <w:t xml:space="preserve"> * 2;</w:t>
      </w:r>
    </w:p>
    <w:p w14:paraId="5181DA46" w14:textId="77777777" w:rsidR="007C7C69" w:rsidRDefault="007C7C69" w:rsidP="007C7C69">
      <w:pPr>
        <w:pStyle w:val="Cdigo"/>
      </w:pPr>
      <w:r>
        <w:tab/>
      </w:r>
      <w:r>
        <w:tab/>
        <w:t xml:space="preserve">Escribir "El número duplicado es:", </w:t>
      </w:r>
      <w:proofErr w:type="spellStart"/>
      <w:r>
        <w:t>num</w:t>
      </w:r>
      <w:proofErr w:type="spellEnd"/>
      <w:r>
        <w:t>;</w:t>
      </w:r>
    </w:p>
    <w:p w14:paraId="57F0BE8F" w14:textId="7D9F934E" w:rsidR="0089595D" w:rsidRDefault="007C7C69" w:rsidP="007C7C69">
      <w:pPr>
        <w:pStyle w:val="Cdigo"/>
      </w:pPr>
      <w:proofErr w:type="spellStart"/>
      <w:r>
        <w:t>FinFuncion</w:t>
      </w:r>
      <w:proofErr w:type="spellEnd"/>
    </w:p>
    <w:p w14:paraId="1917BD2D" w14:textId="77777777" w:rsidR="0089595D" w:rsidRDefault="0089595D" w:rsidP="0089595D"/>
    <w:p w14:paraId="6675A796" w14:textId="32D8C353" w:rsidR="007C7C69" w:rsidRDefault="0080590A" w:rsidP="0089595D">
      <w:r w:rsidRPr="0080590A">
        <w:t xml:space="preserve">En este ejemplo, el valor de </w:t>
      </w:r>
      <w:proofErr w:type="spellStart"/>
      <w:r w:rsidRPr="0080590A">
        <w:t>numero</w:t>
      </w:r>
      <w:proofErr w:type="spellEnd"/>
      <w:r w:rsidRPr="0080590A">
        <w:t xml:space="preserve"> se pasa por valor al subprograma </w:t>
      </w:r>
      <w:proofErr w:type="spellStart"/>
      <w:r w:rsidRPr="0080590A">
        <w:t>duplicarNumero</w:t>
      </w:r>
      <w:proofErr w:type="spellEnd"/>
      <w:r w:rsidRPr="0080590A">
        <w:t xml:space="preserve">. Aunque dentro del subprograma se duplica el valor de </w:t>
      </w:r>
      <w:proofErr w:type="spellStart"/>
      <w:r w:rsidRPr="0080590A">
        <w:t>num</w:t>
      </w:r>
      <w:proofErr w:type="spellEnd"/>
      <w:r w:rsidRPr="0080590A">
        <w:t>, esto no afecta al valor original de numero en el algoritmo principal.</w:t>
      </w:r>
    </w:p>
    <w:p w14:paraId="653DC718" w14:textId="17AAFF77" w:rsidR="001455C6" w:rsidRDefault="001455C6" w:rsidP="001455C6">
      <w:pPr>
        <w:pStyle w:val="Ttulo3"/>
      </w:pPr>
      <w:bookmarkStart w:id="15" w:name="_Toc159791241"/>
      <w:r>
        <w:lastRenderedPageBreak/>
        <w:t>Paso por referencia</w:t>
      </w:r>
      <w:bookmarkEnd w:id="15"/>
    </w:p>
    <w:p w14:paraId="43B9502F" w14:textId="77777777" w:rsidR="0080590A" w:rsidRDefault="0080590A" w:rsidP="0080590A">
      <w:r>
        <w:t>Cuando pasamos un parámetro por referencia, lo que se envía al subprograma es la dirección de memoria de la variable. Esto significa que cualquier modificación realizada dentro del subprograma afectará directamente a la variable original en el algoritmo principal.</w:t>
      </w:r>
    </w:p>
    <w:p w14:paraId="3745F7D6" w14:textId="77777777" w:rsidR="0080590A" w:rsidRDefault="0080590A" w:rsidP="0080590A"/>
    <w:p w14:paraId="276A9EE0" w14:textId="1241A1A4" w:rsidR="007C7C69" w:rsidRDefault="0080590A" w:rsidP="0080590A">
      <w:r>
        <w:t>Veamos un ejemplo de paso por referencia:</w:t>
      </w:r>
    </w:p>
    <w:p w14:paraId="14ABB428" w14:textId="77777777" w:rsidR="00851634" w:rsidRDefault="00851634" w:rsidP="00851634">
      <w:pPr>
        <w:pStyle w:val="Cdigo"/>
      </w:pPr>
      <w:r>
        <w:t>Algoritmo ejemplo</w:t>
      </w:r>
    </w:p>
    <w:p w14:paraId="1A2B2AB1" w14:textId="77777777" w:rsidR="00851634" w:rsidRDefault="00851634" w:rsidP="00851634">
      <w:pPr>
        <w:pStyle w:val="Cdigo"/>
      </w:pPr>
      <w:r>
        <w:t xml:space="preserve">    Definir </w:t>
      </w:r>
      <w:proofErr w:type="spellStart"/>
      <w:r>
        <w:t>numero</w:t>
      </w:r>
      <w:proofErr w:type="spellEnd"/>
      <w:r>
        <w:t xml:space="preserve"> Como Entero;</w:t>
      </w:r>
    </w:p>
    <w:p w14:paraId="051178B5" w14:textId="77777777" w:rsidR="00851634" w:rsidRDefault="00851634" w:rsidP="00851634">
      <w:pPr>
        <w:pStyle w:val="Cdigo"/>
      </w:pPr>
      <w:r>
        <w:t xml:space="preserve">    </w:t>
      </w:r>
      <w:proofErr w:type="spellStart"/>
      <w:r>
        <w:t>numero</w:t>
      </w:r>
      <w:proofErr w:type="spellEnd"/>
      <w:r>
        <w:t xml:space="preserve"> = 5;</w:t>
      </w:r>
    </w:p>
    <w:p w14:paraId="0A507845" w14:textId="77777777" w:rsidR="00851634" w:rsidRDefault="00851634" w:rsidP="00851634">
      <w:pPr>
        <w:pStyle w:val="Cdigo"/>
      </w:pPr>
      <w:r>
        <w:t xml:space="preserve">    </w:t>
      </w:r>
    </w:p>
    <w:p w14:paraId="4C22B19A" w14:textId="77777777" w:rsidR="00851634" w:rsidRDefault="00851634" w:rsidP="00851634">
      <w:pPr>
        <w:pStyle w:val="Cdigo"/>
      </w:pPr>
      <w:r>
        <w:t xml:space="preserve">    // Llamada al subprograma con paso por referencia</w:t>
      </w:r>
    </w:p>
    <w:p w14:paraId="6A04462C" w14:textId="77777777" w:rsidR="00851634" w:rsidRDefault="00851634" w:rsidP="00851634">
      <w:pPr>
        <w:pStyle w:val="Cdigo"/>
      </w:pPr>
      <w:r>
        <w:t xml:space="preserve">    </w:t>
      </w:r>
      <w:proofErr w:type="spellStart"/>
      <w:r>
        <w:t>duplicarNumeroPorReferencia</w:t>
      </w:r>
      <w:proofErr w:type="spellEnd"/>
      <w:r>
        <w:t>(numero);</w:t>
      </w:r>
    </w:p>
    <w:p w14:paraId="4104EF09" w14:textId="77777777" w:rsidR="00851634" w:rsidRDefault="00851634" w:rsidP="00851634">
      <w:pPr>
        <w:pStyle w:val="Cdigo"/>
      </w:pPr>
      <w:r>
        <w:t xml:space="preserve">    Escribir "El número duplicado es:", numero;</w:t>
      </w:r>
    </w:p>
    <w:p w14:paraId="7552F911" w14:textId="77777777" w:rsidR="00851634" w:rsidRDefault="00851634" w:rsidP="00851634">
      <w:pPr>
        <w:pStyle w:val="Cdigo"/>
      </w:pPr>
      <w:proofErr w:type="spellStart"/>
      <w:r>
        <w:t>FinAlgoritmo</w:t>
      </w:r>
      <w:proofErr w:type="spellEnd"/>
    </w:p>
    <w:p w14:paraId="0B2A085A" w14:textId="77777777" w:rsidR="00851634" w:rsidRDefault="00851634" w:rsidP="00851634">
      <w:pPr>
        <w:pStyle w:val="Cdigo"/>
      </w:pPr>
    </w:p>
    <w:p w14:paraId="668F0BE1" w14:textId="77777777" w:rsidR="00851634" w:rsidRDefault="00851634" w:rsidP="00851634">
      <w:pPr>
        <w:pStyle w:val="Cdigo"/>
      </w:pPr>
      <w:r>
        <w:t>// Subprograma que duplica un número (paso por referencia)</w:t>
      </w:r>
    </w:p>
    <w:p w14:paraId="18C7B6DE" w14:textId="77777777" w:rsidR="00851634" w:rsidRDefault="00851634" w:rsidP="00851634">
      <w:pPr>
        <w:pStyle w:val="Cdigo"/>
      </w:pPr>
      <w:proofErr w:type="spellStart"/>
      <w:r>
        <w:t>Funcion</w:t>
      </w:r>
      <w:proofErr w:type="spellEnd"/>
      <w:r>
        <w:t xml:space="preserve"> </w:t>
      </w:r>
      <w:proofErr w:type="spellStart"/>
      <w:proofErr w:type="gramStart"/>
      <w:r>
        <w:t>duplicarNumeroPorReferencia</w:t>
      </w:r>
      <w:proofErr w:type="spellEnd"/>
      <w:r>
        <w:t>(</w:t>
      </w:r>
      <w:proofErr w:type="spellStart"/>
      <w:proofErr w:type="gramEnd"/>
      <w:r>
        <w:t>num</w:t>
      </w:r>
      <w:proofErr w:type="spellEnd"/>
      <w:r>
        <w:t xml:space="preserve"> Por Referencia)</w:t>
      </w:r>
    </w:p>
    <w:p w14:paraId="40BF2D5A" w14:textId="77777777" w:rsidR="00851634" w:rsidRDefault="00851634" w:rsidP="00851634">
      <w:pPr>
        <w:pStyle w:val="Cdigo"/>
      </w:pPr>
      <w:r>
        <w:tab/>
      </w:r>
      <w:proofErr w:type="spellStart"/>
      <w:r>
        <w:t>num</w:t>
      </w:r>
      <w:proofErr w:type="spellEnd"/>
      <w:r>
        <w:t xml:space="preserve"> = </w:t>
      </w:r>
      <w:proofErr w:type="spellStart"/>
      <w:r>
        <w:t>num</w:t>
      </w:r>
      <w:proofErr w:type="spellEnd"/>
      <w:r>
        <w:t xml:space="preserve"> * 2;</w:t>
      </w:r>
    </w:p>
    <w:p w14:paraId="013BB336" w14:textId="77777777" w:rsidR="00851634" w:rsidRDefault="00851634" w:rsidP="00851634">
      <w:pPr>
        <w:pStyle w:val="Cdigo"/>
      </w:pPr>
      <w:r>
        <w:tab/>
      </w:r>
      <w:r>
        <w:tab/>
        <w:t xml:space="preserve">Escribir "El número duplicado es:", </w:t>
      </w:r>
      <w:proofErr w:type="spellStart"/>
      <w:r>
        <w:t>num</w:t>
      </w:r>
      <w:proofErr w:type="spellEnd"/>
      <w:r>
        <w:t>;</w:t>
      </w:r>
    </w:p>
    <w:p w14:paraId="691A3B38" w14:textId="6A56C61A" w:rsidR="00851634" w:rsidRDefault="00851634" w:rsidP="00851634">
      <w:pPr>
        <w:pStyle w:val="Cdigo"/>
      </w:pPr>
      <w:proofErr w:type="spellStart"/>
      <w:r>
        <w:t>FinFuncion</w:t>
      </w:r>
      <w:proofErr w:type="spellEnd"/>
    </w:p>
    <w:p w14:paraId="275E0D73" w14:textId="77777777" w:rsidR="007C7C69" w:rsidRDefault="007C7C69" w:rsidP="007C7C69"/>
    <w:p w14:paraId="5A57EE92" w14:textId="51BE48F3" w:rsidR="002C484A" w:rsidRDefault="002C484A" w:rsidP="007C7C69">
      <w:r w:rsidRPr="002C484A">
        <w:t xml:space="preserve">En este ejemplo, la variable </w:t>
      </w:r>
      <w:proofErr w:type="spellStart"/>
      <w:r w:rsidRPr="002C484A">
        <w:t>numero</w:t>
      </w:r>
      <w:proofErr w:type="spellEnd"/>
      <w:r w:rsidRPr="002C484A">
        <w:t xml:space="preserve"> se pasa por referencia al subprograma </w:t>
      </w:r>
      <w:proofErr w:type="spellStart"/>
      <w:r w:rsidRPr="002C484A">
        <w:t>duplicarNumeroPorReferencia</w:t>
      </w:r>
      <w:proofErr w:type="spellEnd"/>
      <w:r w:rsidRPr="002C484A">
        <w:t xml:space="preserve">. Como resultado, cualquier modificación realizada en </w:t>
      </w:r>
      <w:proofErr w:type="spellStart"/>
      <w:r w:rsidRPr="002C484A">
        <w:t>num</w:t>
      </w:r>
      <w:proofErr w:type="spellEnd"/>
      <w:r w:rsidRPr="002C484A">
        <w:t xml:space="preserve"> dentro del subprograma afectará directamente al valor de numero en el algoritmo principal.</w:t>
      </w:r>
    </w:p>
    <w:p w14:paraId="09F9FB7C" w14:textId="77777777" w:rsidR="002C484A" w:rsidRPr="007C7C69" w:rsidRDefault="002C484A" w:rsidP="007C7C69"/>
    <w:p w14:paraId="23F6CC59" w14:textId="56ABCB81" w:rsidR="001455C6" w:rsidRDefault="001455C6" w:rsidP="001455C6">
      <w:pPr>
        <w:pStyle w:val="Ttulo3"/>
      </w:pPr>
      <w:bookmarkStart w:id="16" w:name="_Toc159791242"/>
      <w:r>
        <w:t>Comparaciones de los métodos de paso de parámetros</w:t>
      </w:r>
      <w:bookmarkEnd w:id="16"/>
      <w:r>
        <w:t xml:space="preserve"> </w:t>
      </w:r>
    </w:p>
    <w:p w14:paraId="30B6E8E1" w14:textId="79279D0A" w:rsidR="002C484A" w:rsidRDefault="00080776" w:rsidP="002C484A">
      <w:r w:rsidRPr="00080776">
        <w:t xml:space="preserve">La elección entre paso por valor y paso por referencia depende de las necesidades específicas del programa y del comportamiento deseado. El paso por valor se utiliza cuando queremos evitar modificar la variable original en el algoritmo principal, mientras que el paso por referencia se utiliza cuando queremos que los cambios realizados dentro del subprograma afecten directamente a la variable original. Es importante tener en cuenta estos aspectos al diseñar nuestros programas para </w:t>
      </w:r>
      <w:r w:rsidRPr="00080776">
        <w:lastRenderedPageBreak/>
        <w:t>asegurarnos de utilizar el método de paso de parámetros más adecuado en cada situación.</w:t>
      </w:r>
    </w:p>
    <w:p w14:paraId="4B249C0E" w14:textId="77777777" w:rsidR="00080776" w:rsidRDefault="00080776" w:rsidP="002C484A"/>
    <w:tbl>
      <w:tblPr>
        <w:tblStyle w:val="Tablanormal5"/>
        <w:tblW w:w="8931" w:type="dxa"/>
        <w:tblLook w:val="04A0" w:firstRow="1" w:lastRow="0" w:firstColumn="1" w:lastColumn="0" w:noHBand="0" w:noVBand="1"/>
      </w:tblPr>
      <w:tblGrid>
        <w:gridCol w:w="2270"/>
        <w:gridCol w:w="3117"/>
        <w:gridCol w:w="3544"/>
      </w:tblGrid>
      <w:tr w:rsidR="006A7D18" w:rsidRPr="006A7D18" w14:paraId="114EF5B0" w14:textId="77777777" w:rsidTr="006A7D1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78EABA74" w14:textId="77777777" w:rsidR="006A7D18" w:rsidRPr="006A7D18" w:rsidRDefault="006A7D18" w:rsidP="006A7D18"/>
        </w:tc>
        <w:tc>
          <w:tcPr>
            <w:tcW w:w="3117" w:type="dxa"/>
            <w:hideMark/>
          </w:tcPr>
          <w:p w14:paraId="5FFFF730" w14:textId="77777777" w:rsidR="006A7D18" w:rsidRPr="006A7D18" w:rsidRDefault="006A7D18" w:rsidP="006A7D18">
            <w:pPr>
              <w:cnfStyle w:val="100000000000" w:firstRow="1" w:lastRow="0" w:firstColumn="0" w:lastColumn="0" w:oddVBand="0" w:evenVBand="0" w:oddHBand="0" w:evenHBand="0" w:firstRowFirstColumn="0" w:firstRowLastColumn="0" w:lastRowFirstColumn="0" w:lastRowLastColumn="0"/>
              <w:rPr>
                <w:b/>
                <w:bCs/>
              </w:rPr>
            </w:pPr>
            <w:r w:rsidRPr="006A7D18">
              <w:rPr>
                <w:b/>
                <w:bCs/>
              </w:rPr>
              <w:t>Paso por valor</w:t>
            </w:r>
          </w:p>
        </w:tc>
        <w:tc>
          <w:tcPr>
            <w:tcW w:w="3544" w:type="dxa"/>
            <w:hideMark/>
          </w:tcPr>
          <w:p w14:paraId="79BAE0CC" w14:textId="77777777" w:rsidR="006A7D18" w:rsidRPr="006A7D18" w:rsidRDefault="006A7D18" w:rsidP="006A7D18">
            <w:pPr>
              <w:cnfStyle w:val="100000000000" w:firstRow="1" w:lastRow="0" w:firstColumn="0" w:lastColumn="0" w:oddVBand="0" w:evenVBand="0" w:oddHBand="0" w:evenHBand="0" w:firstRowFirstColumn="0" w:firstRowLastColumn="0" w:lastRowFirstColumn="0" w:lastRowLastColumn="0"/>
              <w:rPr>
                <w:b/>
                <w:bCs/>
              </w:rPr>
            </w:pPr>
            <w:r w:rsidRPr="006A7D18">
              <w:rPr>
                <w:b/>
                <w:bCs/>
              </w:rPr>
              <w:t>Paso por referencia</w:t>
            </w:r>
          </w:p>
        </w:tc>
      </w:tr>
      <w:tr w:rsidR="006A7D18" w:rsidRPr="006A7D18" w14:paraId="218C2DB1" w14:textId="77777777" w:rsidTr="006A7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3412EB" w14:textId="77777777" w:rsidR="006A7D18" w:rsidRPr="006A7D18" w:rsidRDefault="006A7D18" w:rsidP="006A7D18">
            <w:r w:rsidRPr="006A7D18">
              <w:rPr>
                <w:b/>
                <w:bCs/>
              </w:rPr>
              <w:t>Concepto</w:t>
            </w:r>
          </w:p>
        </w:tc>
        <w:tc>
          <w:tcPr>
            <w:tcW w:w="3117" w:type="dxa"/>
            <w:hideMark/>
          </w:tcPr>
          <w:p w14:paraId="71C67AC3" w14:textId="77777777" w:rsidR="006A7D18" w:rsidRPr="006A7D18" w:rsidRDefault="006A7D18" w:rsidP="006A7D18">
            <w:pPr>
              <w:cnfStyle w:val="000000100000" w:firstRow="0" w:lastRow="0" w:firstColumn="0" w:lastColumn="0" w:oddVBand="0" w:evenVBand="0" w:oddHBand="1" w:evenHBand="0" w:firstRowFirstColumn="0" w:firstRowLastColumn="0" w:lastRowFirstColumn="0" w:lastRowLastColumn="0"/>
            </w:pPr>
            <w:r w:rsidRPr="006A7D18">
              <w:t>Se pasa una copia del valor de la variable.</w:t>
            </w:r>
          </w:p>
        </w:tc>
        <w:tc>
          <w:tcPr>
            <w:tcW w:w="3544" w:type="dxa"/>
            <w:hideMark/>
          </w:tcPr>
          <w:p w14:paraId="66609049" w14:textId="77777777" w:rsidR="006A7D18" w:rsidRPr="006A7D18" w:rsidRDefault="006A7D18" w:rsidP="006A7D18">
            <w:pPr>
              <w:cnfStyle w:val="000000100000" w:firstRow="0" w:lastRow="0" w:firstColumn="0" w:lastColumn="0" w:oddVBand="0" w:evenVBand="0" w:oddHBand="1" w:evenHBand="0" w:firstRowFirstColumn="0" w:firstRowLastColumn="0" w:lastRowFirstColumn="0" w:lastRowLastColumn="0"/>
            </w:pPr>
            <w:r w:rsidRPr="006A7D18">
              <w:t>Se pasa la dirección de memoria de la variable.</w:t>
            </w:r>
          </w:p>
        </w:tc>
      </w:tr>
      <w:tr w:rsidR="006A7D18" w:rsidRPr="006A7D18" w14:paraId="29E9E502" w14:textId="77777777" w:rsidTr="006A7D18">
        <w:tc>
          <w:tcPr>
            <w:cnfStyle w:val="001000000000" w:firstRow="0" w:lastRow="0" w:firstColumn="1" w:lastColumn="0" w:oddVBand="0" w:evenVBand="0" w:oddHBand="0" w:evenHBand="0" w:firstRowFirstColumn="0" w:firstRowLastColumn="0" w:lastRowFirstColumn="0" w:lastRowLastColumn="0"/>
            <w:tcW w:w="0" w:type="auto"/>
            <w:hideMark/>
          </w:tcPr>
          <w:p w14:paraId="19C1ABBB" w14:textId="77777777" w:rsidR="006A7D18" w:rsidRPr="006A7D18" w:rsidRDefault="006A7D18" w:rsidP="006A7D18">
            <w:r w:rsidRPr="006A7D18">
              <w:rPr>
                <w:b/>
                <w:bCs/>
              </w:rPr>
              <w:t>Modificación de la variable original</w:t>
            </w:r>
          </w:p>
        </w:tc>
        <w:tc>
          <w:tcPr>
            <w:tcW w:w="3117" w:type="dxa"/>
            <w:hideMark/>
          </w:tcPr>
          <w:p w14:paraId="35E5E2E6" w14:textId="77777777" w:rsidR="006A7D18" w:rsidRPr="006A7D18" w:rsidRDefault="006A7D18" w:rsidP="006A7D18">
            <w:pPr>
              <w:cnfStyle w:val="000000000000" w:firstRow="0" w:lastRow="0" w:firstColumn="0" w:lastColumn="0" w:oddVBand="0" w:evenVBand="0" w:oddHBand="0" w:evenHBand="0" w:firstRowFirstColumn="0" w:firstRowLastColumn="0" w:lastRowFirstColumn="0" w:lastRowLastColumn="0"/>
            </w:pPr>
            <w:r w:rsidRPr="006A7D18">
              <w:t>No se afecta, ya que se trabaja con una copia del valor.</w:t>
            </w:r>
          </w:p>
        </w:tc>
        <w:tc>
          <w:tcPr>
            <w:tcW w:w="3544" w:type="dxa"/>
            <w:hideMark/>
          </w:tcPr>
          <w:p w14:paraId="4F3E73B6" w14:textId="77777777" w:rsidR="006A7D18" w:rsidRPr="006A7D18" w:rsidRDefault="006A7D18" w:rsidP="006A7D18">
            <w:pPr>
              <w:cnfStyle w:val="000000000000" w:firstRow="0" w:lastRow="0" w:firstColumn="0" w:lastColumn="0" w:oddVBand="0" w:evenVBand="0" w:oddHBand="0" w:evenHBand="0" w:firstRowFirstColumn="0" w:firstRowLastColumn="0" w:lastRowFirstColumn="0" w:lastRowLastColumn="0"/>
            </w:pPr>
            <w:r w:rsidRPr="006A7D18">
              <w:t>Se ve afectada directamente, ya que se trabaja con la variable original.</w:t>
            </w:r>
          </w:p>
        </w:tc>
      </w:tr>
      <w:tr w:rsidR="006A7D18" w:rsidRPr="006A7D18" w14:paraId="19009020" w14:textId="77777777" w:rsidTr="006A7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035A0B" w14:textId="77777777" w:rsidR="006A7D18" w:rsidRPr="006A7D18" w:rsidRDefault="006A7D18" w:rsidP="006A7D18">
            <w:r w:rsidRPr="006A7D18">
              <w:rPr>
                <w:b/>
                <w:bCs/>
              </w:rPr>
              <w:t>Uso de memoria</w:t>
            </w:r>
          </w:p>
        </w:tc>
        <w:tc>
          <w:tcPr>
            <w:tcW w:w="3117" w:type="dxa"/>
            <w:hideMark/>
          </w:tcPr>
          <w:p w14:paraId="54A20314" w14:textId="77777777" w:rsidR="006A7D18" w:rsidRPr="006A7D18" w:rsidRDefault="006A7D18" w:rsidP="006A7D18">
            <w:pPr>
              <w:cnfStyle w:val="000000100000" w:firstRow="0" w:lastRow="0" w:firstColumn="0" w:lastColumn="0" w:oddVBand="0" w:evenVBand="0" w:oddHBand="1" w:evenHBand="0" w:firstRowFirstColumn="0" w:firstRowLastColumn="0" w:lastRowFirstColumn="0" w:lastRowLastColumn="0"/>
            </w:pPr>
            <w:r w:rsidRPr="006A7D18">
              <w:t>Utiliza más memoria, ya que se crea una copia de la variable.</w:t>
            </w:r>
          </w:p>
        </w:tc>
        <w:tc>
          <w:tcPr>
            <w:tcW w:w="3544" w:type="dxa"/>
            <w:hideMark/>
          </w:tcPr>
          <w:p w14:paraId="665D011D" w14:textId="77777777" w:rsidR="006A7D18" w:rsidRPr="006A7D18" w:rsidRDefault="006A7D18" w:rsidP="006A7D18">
            <w:pPr>
              <w:cnfStyle w:val="000000100000" w:firstRow="0" w:lastRow="0" w:firstColumn="0" w:lastColumn="0" w:oddVBand="0" w:evenVBand="0" w:oddHBand="1" w:evenHBand="0" w:firstRowFirstColumn="0" w:firstRowLastColumn="0" w:lastRowFirstColumn="0" w:lastRowLastColumn="0"/>
            </w:pPr>
            <w:r w:rsidRPr="006A7D18">
              <w:t>Utiliza menos memoria, ya que se pasa la dirección de memoria.</w:t>
            </w:r>
          </w:p>
        </w:tc>
      </w:tr>
      <w:tr w:rsidR="006A7D18" w:rsidRPr="006A7D18" w14:paraId="21C165C4" w14:textId="77777777" w:rsidTr="006A7D18">
        <w:tc>
          <w:tcPr>
            <w:cnfStyle w:val="001000000000" w:firstRow="0" w:lastRow="0" w:firstColumn="1" w:lastColumn="0" w:oddVBand="0" w:evenVBand="0" w:oddHBand="0" w:evenHBand="0" w:firstRowFirstColumn="0" w:firstRowLastColumn="0" w:lastRowFirstColumn="0" w:lastRowLastColumn="0"/>
            <w:tcW w:w="0" w:type="auto"/>
            <w:hideMark/>
          </w:tcPr>
          <w:p w14:paraId="45A5E641" w14:textId="77777777" w:rsidR="006A7D18" w:rsidRPr="006A7D18" w:rsidRDefault="006A7D18" w:rsidP="006A7D18">
            <w:r w:rsidRPr="006A7D18">
              <w:rPr>
                <w:b/>
                <w:bCs/>
              </w:rPr>
              <w:t>Impacto en el rendimiento</w:t>
            </w:r>
          </w:p>
        </w:tc>
        <w:tc>
          <w:tcPr>
            <w:tcW w:w="3117" w:type="dxa"/>
            <w:hideMark/>
          </w:tcPr>
          <w:p w14:paraId="087F2229" w14:textId="77777777" w:rsidR="006A7D18" w:rsidRPr="006A7D18" w:rsidRDefault="006A7D18" w:rsidP="006A7D18">
            <w:pPr>
              <w:cnfStyle w:val="000000000000" w:firstRow="0" w:lastRow="0" w:firstColumn="0" w:lastColumn="0" w:oddVBand="0" w:evenVBand="0" w:oddHBand="0" w:evenHBand="0" w:firstRowFirstColumn="0" w:firstRowLastColumn="0" w:lastRowFirstColumn="0" w:lastRowLastColumn="0"/>
            </w:pPr>
            <w:r w:rsidRPr="006A7D18">
              <w:t>Puede tener un impacto en el rendimiento si se pasan grandes cantidades de datos, debido a la necesidad de copiarlos.</w:t>
            </w:r>
          </w:p>
        </w:tc>
        <w:tc>
          <w:tcPr>
            <w:tcW w:w="3544" w:type="dxa"/>
            <w:hideMark/>
          </w:tcPr>
          <w:p w14:paraId="104E2A82" w14:textId="77777777" w:rsidR="006A7D18" w:rsidRPr="006A7D18" w:rsidRDefault="006A7D18" w:rsidP="006A7D18">
            <w:pPr>
              <w:cnfStyle w:val="000000000000" w:firstRow="0" w:lastRow="0" w:firstColumn="0" w:lastColumn="0" w:oddVBand="0" w:evenVBand="0" w:oddHBand="0" w:evenHBand="0" w:firstRowFirstColumn="0" w:firstRowLastColumn="0" w:lastRowFirstColumn="0" w:lastRowLastColumn="0"/>
            </w:pPr>
            <w:r w:rsidRPr="006A7D18">
              <w:t>Generalmente más eficiente, especialmente para grandes cantidades de datos, ya que no se realizan copias.</w:t>
            </w:r>
          </w:p>
        </w:tc>
      </w:tr>
      <w:tr w:rsidR="006A7D18" w:rsidRPr="006A7D18" w14:paraId="0C5EE9C8" w14:textId="77777777" w:rsidTr="006A7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69CDF2" w14:textId="77777777" w:rsidR="006A7D18" w:rsidRPr="006A7D18" w:rsidRDefault="006A7D18" w:rsidP="006A7D18">
            <w:r w:rsidRPr="006A7D18">
              <w:rPr>
                <w:b/>
                <w:bCs/>
              </w:rPr>
              <w:t>Protección de la variable original</w:t>
            </w:r>
          </w:p>
        </w:tc>
        <w:tc>
          <w:tcPr>
            <w:tcW w:w="3117" w:type="dxa"/>
            <w:hideMark/>
          </w:tcPr>
          <w:p w14:paraId="5D0E8A2A" w14:textId="77777777" w:rsidR="006A7D18" w:rsidRPr="006A7D18" w:rsidRDefault="006A7D18" w:rsidP="006A7D18">
            <w:pPr>
              <w:cnfStyle w:val="000000100000" w:firstRow="0" w:lastRow="0" w:firstColumn="0" w:lastColumn="0" w:oddVBand="0" w:evenVBand="0" w:oddHBand="1" w:evenHBand="0" w:firstRowFirstColumn="0" w:firstRowLastColumn="0" w:lastRowFirstColumn="0" w:lastRowLastColumn="0"/>
            </w:pPr>
            <w:r w:rsidRPr="006A7D18">
              <w:t>Ofrece protección, ya que no se puede modificar la variable original desde el subprograma.</w:t>
            </w:r>
          </w:p>
        </w:tc>
        <w:tc>
          <w:tcPr>
            <w:tcW w:w="3544" w:type="dxa"/>
            <w:hideMark/>
          </w:tcPr>
          <w:p w14:paraId="11D75184" w14:textId="77777777" w:rsidR="006A7D18" w:rsidRPr="006A7D18" w:rsidRDefault="006A7D18" w:rsidP="006A7D18">
            <w:pPr>
              <w:cnfStyle w:val="000000100000" w:firstRow="0" w:lastRow="0" w:firstColumn="0" w:lastColumn="0" w:oddVBand="0" w:evenVBand="0" w:oddHBand="1" w:evenHBand="0" w:firstRowFirstColumn="0" w:firstRowLastColumn="0" w:lastRowFirstColumn="0" w:lastRowLastColumn="0"/>
            </w:pPr>
            <w:r w:rsidRPr="006A7D18">
              <w:t>Menos protección, ya que cualquier modificación en la variable dentro del subprograma afectará directamente a la variable original.</w:t>
            </w:r>
          </w:p>
        </w:tc>
      </w:tr>
    </w:tbl>
    <w:p w14:paraId="2C5B3E23" w14:textId="77777777" w:rsidR="00592E19" w:rsidRDefault="00592E19" w:rsidP="002C484A"/>
    <w:p w14:paraId="73D53642" w14:textId="77777777" w:rsidR="00E648E4" w:rsidRDefault="00E648E4" w:rsidP="002C484A"/>
    <w:p w14:paraId="08CE3220" w14:textId="77777777" w:rsidR="00E648E4" w:rsidRDefault="00E648E4" w:rsidP="002C484A"/>
    <w:p w14:paraId="34CA19CE" w14:textId="77777777" w:rsidR="00080776" w:rsidRPr="002C484A" w:rsidRDefault="00080776" w:rsidP="002C484A"/>
    <w:p w14:paraId="0E0BCAA3" w14:textId="4E0A2DE6" w:rsidR="001455C6" w:rsidRDefault="001455C6" w:rsidP="001455C6">
      <w:pPr>
        <w:pStyle w:val="Ttulo2"/>
      </w:pPr>
      <w:bookmarkStart w:id="17" w:name="_Toc159791243"/>
      <w:r>
        <w:lastRenderedPageBreak/>
        <w:t>Funciones y procedimientos como parámetros</w:t>
      </w:r>
      <w:bookmarkEnd w:id="17"/>
    </w:p>
    <w:p w14:paraId="4162931D" w14:textId="77777777" w:rsidR="000410BC" w:rsidRDefault="000410BC" w:rsidP="000410BC">
      <w:r>
        <w:t>En la programación, es posible utilizar funciones y procedimientos como parámetros en otros subprogramas. Esto nos permite crear subprogramas más flexibles y genéricos, capaces de adaptarse a diferentes situaciones según las necesidades del programa.</w:t>
      </w:r>
    </w:p>
    <w:p w14:paraId="7DB2A67C" w14:textId="77777777" w:rsidR="000410BC" w:rsidRDefault="000410BC" w:rsidP="000410BC"/>
    <w:p w14:paraId="130D3C31" w14:textId="77B8A4A8" w:rsidR="000410BC" w:rsidRDefault="000410BC" w:rsidP="000410BC">
      <w:r>
        <w:t>Funciones como Parámetros</w:t>
      </w:r>
    </w:p>
    <w:p w14:paraId="7DCAEDD4" w14:textId="77777777" w:rsidR="000410BC" w:rsidRDefault="000410BC" w:rsidP="000410BC">
      <w:r>
        <w:t>Las funciones pueden ser utilizadas como parámetros en otros subprogramas. Esto significa que podemos pasar una función como argumento a otro subprograma, lo que nos permite realizar operaciones específicas en función de la función pasada como parámetro.</w:t>
      </w:r>
    </w:p>
    <w:p w14:paraId="6D12C989" w14:textId="77777777" w:rsidR="000410BC" w:rsidRDefault="000410BC" w:rsidP="000410BC"/>
    <w:p w14:paraId="594D20A4" w14:textId="04CA7FCA" w:rsidR="00E648E4" w:rsidRDefault="000410BC" w:rsidP="000410BC">
      <w:r>
        <w:t>Veamos un ejemplo de cómo utilizar una función como parámetro:</w:t>
      </w:r>
    </w:p>
    <w:p w14:paraId="61BF4EC3" w14:textId="77777777" w:rsidR="00E17389" w:rsidRPr="00E17389" w:rsidRDefault="00E17389" w:rsidP="00E17389">
      <w:pPr>
        <w:rPr>
          <w:rFonts w:ascii="Consolas" w:hAnsi="Consolas"/>
          <w:sz w:val="20"/>
        </w:rPr>
      </w:pPr>
      <w:r w:rsidRPr="00E17389">
        <w:rPr>
          <w:rFonts w:ascii="Consolas" w:hAnsi="Consolas"/>
          <w:sz w:val="20"/>
        </w:rPr>
        <w:t>Algoritmo ejemplo</w:t>
      </w:r>
    </w:p>
    <w:p w14:paraId="033D7F9D" w14:textId="77777777" w:rsidR="00E17389" w:rsidRPr="00E17389" w:rsidRDefault="00E17389" w:rsidP="00E17389">
      <w:pPr>
        <w:rPr>
          <w:rFonts w:ascii="Consolas" w:hAnsi="Consolas"/>
          <w:sz w:val="20"/>
        </w:rPr>
      </w:pPr>
      <w:r w:rsidRPr="00E17389">
        <w:rPr>
          <w:rFonts w:ascii="Consolas" w:hAnsi="Consolas"/>
          <w:sz w:val="20"/>
        </w:rPr>
        <w:t xml:space="preserve">    Definir </w:t>
      </w:r>
      <w:proofErr w:type="spellStart"/>
      <w:r w:rsidRPr="00E17389">
        <w:rPr>
          <w:rFonts w:ascii="Consolas" w:hAnsi="Consolas"/>
          <w:sz w:val="20"/>
        </w:rPr>
        <w:t>num</w:t>
      </w:r>
      <w:proofErr w:type="spellEnd"/>
      <w:r w:rsidRPr="00E17389">
        <w:rPr>
          <w:rFonts w:ascii="Consolas" w:hAnsi="Consolas"/>
          <w:sz w:val="20"/>
        </w:rPr>
        <w:t xml:space="preserve"> Como Entero;</w:t>
      </w:r>
    </w:p>
    <w:p w14:paraId="695553B1" w14:textId="77777777" w:rsidR="00E17389" w:rsidRPr="00E17389" w:rsidRDefault="00E17389" w:rsidP="00E17389">
      <w:pPr>
        <w:rPr>
          <w:rFonts w:ascii="Consolas" w:hAnsi="Consolas"/>
          <w:sz w:val="20"/>
        </w:rPr>
      </w:pPr>
      <w:r w:rsidRPr="00E17389">
        <w:rPr>
          <w:rFonts w:ascii="Consolas" w:hAnsi="Consolas"/>
          <w:sz w:val="20"/>
        </w:rPr>
        <w:t xml:space="preserve">    </w:t>
      </w:r>
      <w:proofErr w:type="spellStart"/>
      <w:r w:rsidRPr="00E17389">
        <w:rPr>
          <w:rFonts w:ascii="Consolas" w:hAnsi="Consolas"/>
          <w:sz w:val="20"/>
        </w:rPr>
        <w:t>num</w:t>
      </w:r>
      <w:proofErr w:type="spellEnd"/>
      <w:r w:rsidRPr="00E17389">
        <w:rPr>
          <w:rFonts w:ascii="Consolas" w:hAnsi="Consolas"/>
          <w:sz w:val="20"/>
        </w:rPr>
        <w:t xml:space="preserve"> = 5;</w:t>
      </w:r>
    </w:p>
    <w:p w14:paraId="0978AD36" w14:textId="77777777" w:rsidR="00E17389" w:rsidRPr="00E17389" w:rsidRDefault="00E17389" w:rsidP="00E17389">
      <w:pPr>
        <w:rPr>
          <w:rFonts w:ascii="Consolas" w:hAnsi="Consolas"/>
          <w:sz w:val="20"/>
        </w:rPr>
      </w:pPr>
      <w:r w:rsidRPr="00E17389">
        <w:rPr>
          <w:rFonts w:ascii="Consolas" w:hAnsi="Consolas"/>
          <w:sz w:val="20"/>
        </w:rPr>
        <w:t xml:space="preserve">    // Llamada al subprograma con una función como parámetro</w:t>
      </w:r>
    </w:p>
    <w:p w14:paraId="7599970D" w14:textId="77777777" w:rsidR="00E17389" w:rsidRPr="00E17389" w:rsidRDefault="00E17389" w:rsidP="00E17389">
      <w:pPr>
        <w:rPr>
          <w:rFonts w:ascii="Consolas" w:hAnsi="Consolas"/>
          <w:sz w:val="20"/>
        </w:rPr>
      </w:pPr>
      <w:r w:rsidRPr="00E17389">
        <w:rPr>
          <w:rFonts w:ascii="Consolas" w:hAnsi="Consolas"/>
          <w:sz w:val="20"/>
        </w:rPr>
        <w:t xml:space="preserve">    </w:t>
      </w:r>
      <w:proofErr w:type="spellStart"/>
      <w:proofErr w:type="gramStart"/>
      <w:r w:rsidRPr="00E17389">
        <w:rPr>
          <w:rFonts w:ascii="Consolas" w:hAnsi="Consolas"/>
          <w:sz w:val="20"/>
        </w:rPr>
        <w:t>operacionPersonalizada</w:t>
      </w:r>
      <w:proofErr w:type="spellEnd"/>
      <w:r w:rsidRPr="00E17389">
        <w:rPr>
          <w:rFonts w:ascii="Consolas" w:hAnsi="Consolas"/>
          <w:sz w:val="20"/>
        </w:rPr>
        <w:t>(</w:t>
      </w:r>
      <w:proofErr w:type="spellStart"/>
      <w:proofErr w:type="gramEnd"/>
      <w:r w:rsidRPr="00E17389">
        <w:rPr>
          <w:rFonts w:ascii="Consolas" w:hAnsi="Consolas"/>
          <w:sz w:val="20"/>
        </w:rPr>
        <w:t>num</w:t>
      </w:r>
      <w:proofErr w:type="spellEnd"/>
      <w:r w:rsidRPr="00E17389">
        <w:rPr>
          <w:rFonts w:ascii="Consolas" w:hAnsi="Consolas"/>
          <w:sz w:val="20"/>
        </w:rPr>
        <w:t xml:space="preserve">, </w:t>
      </w:r>
      <w:proofErr w:type="spellStart"/>
      <w:r w:rsidRPr="00E17389">
        <w:rPr>
          <w:rFonts w:ascii="Consolas" w:hAnsi="Consolas"/>
          <w:sz w:val="20"/>
        </w:rPr>
        <w:t>duplicarNumeroPorReferencia</w:t>
      </w:r>
      <w:proofErr w:type="spellEnd"/>
      <w:r w:rsidRPr="00E17389">
        <w:rPr>
          <w:rFonts w:ascii="Consolas" w:hAnsi="Consolas"/>
          <w:sz w:val="20"/>
        </w:rPr>
        <w:t>(</w:t>
      </w:r>
      <w:proofErr w:type="spellStart"/>
      <w:r w:rsidRPr="00E17389">
        <w:rPr>
          <w:rFonts w:ascii="Consolas" w:hAnsi="Consolas"/>
          <w:sz w:val="20"/>
        </w:rPr>
        <w:t>num</w:t>
      </w:r>
      <w:proofErr w:type="spellEnd"/>
      <w:r w:rsidRPr="00E17389">
        <w:rPr>
          <w:rFonts w:ascii="Consolas" w:hAnsi="Consolas"/>
          <w:sz w:val="20"/>
        </w:rPr>
        <w:t>));</w:t>
      </w:r>
    </w:p>
    <w:p w14:paraId="2044D4E5" w14:textId="77777777" w:rsidR="00E17389" w:rsidRPr="00E17389" w:rsidRDefault="00E17389" w:rsidP="00E17389">
      <w:pPr>
        <w:rPr>
          <w:rFonts w:ascii="Consolas" w:hAnsi="Consolas"/>
          <w:sz w:val="20"/>
        </w:rPr>
      </w:pPr>
      <w:proofErr w:type="spellStart"/>
      <w:r w:rsidRPr="00E17389">
        <w:rPr>
          <w:rFonts w:ascii="Consolas" w:hAnsi="Consolas"/>
          <w:sz w:val="20"/>
        </w:rPr>
        <w:t>FinAlgoritmo</w:t>
      </w:r>
      <w:proofErr w:type="spellEnd"/>
    </w:p>
    <w:p w14:paraId="0BA822BF" w14:textId="77777777" w:rsidR="00E17389" w:rsidRPr="00E17389" w:rsidRDefault="00E17389" w:rsidP="00E17389">
      <w:pPr>
        <w:rPr>
          <w:rFonts w:ascii="Consolas" w:hAnsi="Consolas"/>
          <w:sz w:val="20"/>
        </w:rPr>
      </w:pPr>
    </w:p>
    <w:p w14:paraId="4C49ACC9" w14:textId="77777777" w:rsidR="00E17389" w:rsidRPr="00E17389" w:rsidRDefault="00E17389" w:rsidP="00E17389">
      <w:pPr>
        <w:rPr>
          <w:rFonts w:ascii="Consolas" w:hAnsi="Consolas"/>
          <w:sz w:val="20"/>
        </w:rPr>
      </w:pPr>
      <w:r w:rsidRPr="00E17389">
        <w:rPr>
          <w:rFonts w:ascii="Consolas" w:hAnsi="Consolas"/>
          <w:sz w:val="20"/>
        </w:rPr>
        <w:t>// Subprograma que realiza una operación personalizada con una función como parámetro</w:t>
      </w:r>
    </w:p>
    <w:p w14:paraId="41768C16" w14:textId="77777777" w:rsidR="00E17389" w:rsidRPr="00E17389" w:rsidRDefault="00E17389" w:rsidP="00E17389">
      <w:pPr>
        <w:rPr>
          <w:rFonts w:ascii="Consolas" w:hAnsi="Consolas"/>
          <w:sz w:val="20"/>
        </w:rPr>
      </w:pPr>
      <w:proofErr w:type="spellStart"/>
      <w:r w:rsidRPr="00E17389">
        <w:rPr>
          <w:rFonts w:ascii="Consolas" w:hAnsi="Consolas"/>
          <w:sz w:val="20"/>
        </w:rPr>
        <w:t>Funcion</w:t>
      </w:r>
      <w:proofErr w:type="spellEnd"/>
      <w:r w:rsidRPr="00E17389">
        <w:rPr>
          <w:rFonts w:ascii="Consolas" w:hAnsi="Consolas"/>
          <w:sz w:val="20"/>
        </w:rPr>
        <w:t xml:space="preserve"> </w:t>
      </w:r>
      <w:proofErr w:type="spellStart"/>
      <w:proofErr w:type="gramStart"/>
      <w:r w:rsidRPr="00E17389">
        <w:rPr>
          <w:rFonts w:ascii="Consolas" w:hAnsi="Consolas"/>
          <w:sz w:val="20"/>
        </w:rPr>
        <w:t>operacionPersonalizada</w:t>
      </w:r>
      <w:proofErr w:type="spellEnd"/>
      <w:r w:rsidRPr="00E17389">
        <w:rPr>
          <w:rFonts w:ascii="Consolas" w:hAnsi="Consolas"/>
          <w:sz w:val="20"/>
        </w:rPr>
        <w:t>(</w:t>
      </w:r>
      <w:proofErr w:type="spellStart"/>
      <w:proofErr w:type="gramEnd"/>
      <w:r w:rsidRPr="00E17389">
        <w:rPr>
          <w:rFonts w:ascii="Consolas" w:hAnsi="Consolas"/>
          <w:sz w:val="20"/>
        </w:rPr>
        <w:t>num</w:t>
      </w:r>
      <w:proofErr w:type="spellEnd"/>
      <w:r w:rsidRPr="00E17389">
        <w:rPr>
          <w:rFonts w:ascii="Consolas" w:hAnsi="Consolas"/>
          <w:sz w:val="20"/>
        </w:rPr>
        <w:t>, duplicado)</w:t>
      </w:r>
    </w:p>
    <w:p w14:paraId="7BE90580" w14:textId="77777777" w:rsidR="00E17389" w:rsidRPr="00E17389" w:rsidRDefault="00E17389" w:rsidP="00E17389">
      <w:pPr>
        <w:rPr>
          <w:rFonts w:ascii="Consolas" w:hAnsi="Consolas"/>
          <w:sz w:val="20"/>
        </w:rPr>
      </w:pPr>
      <w:r w:rsidRPr="00E17389">
        <w:rPr>
          <w:rFonts w:ascii="Consolas" w:hAnsi="Consolas"/>
          <w:sz w:val="20"/>
        </w:rPr>
        <w:tab/>
      </w:r>
      <w:r w:rsidRPr="00E17389">
        <w:rPr>
          <w:rFonts w:ascii="Consolas" w:hAnsi="Consolas"/>
          <w:sz w:val="20"/>
        </w:rPr>
        <w:tab/>
      </w:r>
      <w:r w:rsidRPr="00E17389">
        <w:rPr>
          <w:rFonts w:ascii="Consolas" w:hAnsi="Consolas"/>
          <w:sz w:val="20"/>
        </w:rPr>
        <w:tab/>
        <w:t xml:space="preserve">Escribir "el </w:t>
      </w:r>
      <w:proofErr w:type="spellStart"/>
      <w:r w:rsidRPr="00E17389">
        <w:rPr>
          <w:rFonts w:ascii="Consolas" w:hAnsi="Consolas"/>
          <w:sz w:val="20"/>
        </w:rPr>
        <w:t>numero</w:t>
      </w:r>
      <w:proofErr w:type="spellEnd"/>
      <w:r w:rsidRPr="00E17389">
        <w:rPr>
          <w:rFonts w:ascii="Consolas" w:hAnsi="Consolas"/>
          <w:sz w:val="20"/>
        </w:rPr>
        <w:t xml:space="preserve"> es ", </w:t>
      </w:r>
      <w:proofErr w:type="spellStart"/>
      <w:r w:rsidRPr="00E17389">
        <w:rPr>
          <w:rFonts w:ascii="Consolas" w:hAnsi="Consolas"/>
          <w:sz w:val="20"/>
        </w:rPr>
        <w:t>num</w:t>
      </w:r>
      <w:proofErr w:type="spellEnd"/>
      <w:r w:rsidRPr="00E17389">
        <w:rPr>
          <w:rFonts w:ascii="Consolas" w:hAnsi="Consolas"/>
          <w:sz w:val="20"/>
        </w:rPr>
        <w:t>;</w:t>
      </w:r>
    </w:p>
    <w:p w14:paraId="3584F3B7" w14:textId="77777777" w:rsidR="00E17389" w:rsidRPr="00E17389" w:rsidRDefault="00E17389" w:rsidP="00E17389">
      <w:pPr>
        <w:rPr>
          <w:rFonts w:ascii="Consolas" w:hAnsi="Consolas"/>
          <w:sz w:val="20"/>
        </w:rPr>
      </w:pPr>
      <w:r w:rsidRPr="00E17389">
        <w:rPr>
          <w:rFonts w:ascii="Consolas" w:hAnsi="Consolas"/>
          <w:sz w:val="20"/>
        </w:rPr>
        <w:tab/>
      </w:r>
      <w:r w:rsidRPr="00E17389">
        <w:rPr>
          <w:rFonts w:ascii="Consolas" w:hAnsi="Consolas"/>
          <w:sz w:val="20"/>
        </w:rPr>
        <w:tab/>
      </w:r>
      <w:r w:rsidRPr="00E17389">
        <w:rPr>
          <w:rFonts w:ascii="Consolas" w:hAnsi="Consolas"/>
          <w:sz w:val="20"/>
        </w:rPr>
        <w:tab/>
        <w:t xml:space="preserve">Escribir "el </w:t>
      </w:r>
      <w:proofErr w:type="spellStart"/>
      <w:r w:rsidRPr="00E17389">
        <w:rPr>
          <w:rFonts w:ascii="Consolas" w:hAnsi="Consolas"/>
          <w:sz w:val="20"/>
        </w:rPr>
        <w:t>numero</w:t>
      </w:r>
      <w:proofErr w:type="spellEnd"/>
      <w:r w:rsidRPr="00E17389">
        <w:rPr>
          <w:rFonts w:ascii="Consolas" w:hAnsi="Consolas"/>
          <w:sz w:val="20"/>
        </w:rPr>
        <w:t xml:space="preserve"> duplicado es ", duplicado;</w:t>
      </w:r>
    </w:p>
    <w:p w14:paraId="488682D4" w14:textId="77777777" w:rsidR="00E17389" w:rsidRPr="00E17389" w:rsidRDefault="00E17389" w:rsidP="00E17389">
      <w:pPr>
        <w:rPr>
          <w:rFonts w:ascii="Consolas" w:hAnsi="Consolas"/>
          <w:sz w:val="20"/>
        </w:rPr>
      </w:pPr>
      <w:proofErr w:type="spellStart"/>
      <w:r w:rsidRPr="00E17389">
        <w:rPr>
          <w:rFonts w:ascii="Consolas" w:hAnsi="Consolas"/>
          <w:sz w:val="20"/>
        </w:rPr>
        <w:t>FinFuncion</w:t>
      </w:r>
      <w:proofErr w:type="spellEnd"/>
    </w:p>
    <w:p w14:paraId="6B55E690" w14:textId="77777777" w:rsidR="00E17389" w:rsidRPr="00E17389" w:rsidRDefault="00E17389" w:rsidP="00E17389">
      <w:pPr>
        <w:rPr>
          <w:rFonts w:ascii="Consolas" w:hAnsi="Consolas"/>
          <w:sz w:val="20"/>
        </w:rPr>
      </w:pPr>
    </w:p>
    <w:p w14:paraId="597B2390" w14:textId="77777777" w:rsidR="00E17389" w:rsidRPr="00E17389" w:rsidRDefault="00E17389" w:rsidP="00E17389">
      <w:pPr>
        <w:rPr>
          <w:rFonts w:ascii="Consolas" w:hAnsi="Consolas"/>
          <w:sz w:val="20"/>
        </w:rPr>
      </w:pPr>
      <w:r w:rsidRPr="00E17389">
        <w:rPr>
          <w:rFonts w:ascii="Consolas" w:hAnsi="Consolas"/>
          <w:sz w:val="20"/>
        </w:rPr>
        <w:t>// Función que duplica un número (paso por referencia)</w:t>
      </w:r>
    </w:p>
    <w:p w14:paraId="641031E3" w14:textId="77777777" w:rsidR="00E17389" w:rsidRPr="00E17389" w:rsidRDefault="00E17389" w:rsidP="00E17389">
      <w:pPr>
        <w:rPr>
          <w:rFonts w:ascii="Consolas" w:hAnsi="Consolas"/>
          <w:sz w:val="20"/>
        </w:rPr>
      </w:pPr>
      <w:proofErr w:type="spellStart"/>
      <w:r w:rsidRPr="00E17389">
        <w:rPr>
          <w:rFonts w:ascii="Consolas" w:hAnsi="Consolas"/>
          <w:sz w:val="20"/>
        </w:rPr>
        <w:t>Funcion</w:t>
      </w:r>
      <w:proofErr w:type="spellEnd"/>
      <w:r w:rsidRPr="00E17389">
        <w:rPr>
          <w:rFonts w:ascii="Consolas" w:hAnsi="Consolas"/>
          <w:sz w:val="20"/>
        </w:rPr>
        <w:t xml:space="preserve"> </w:t>
      </w:r>
      <w:proofErr w:type="spellStart"/>
      <w:r w:rsidRPr="00E17389">
        <w:rPr>
          <w:rFonts w:ascii="Consolas" w:hAnsi="Consolas"/>
          <w:sz w:val="20"/>
        </w:rPr>
        <w:t>num</w:t>
      </w:r>
      <w:proofErr w:type="spellEnd"/>
      <w:r w:rsidRPr="00E17389">
        <w:rPr>
          <w:rFonts w:ascii="Consolas" w:hAnsi="Consolas"/>
          <w:sz w:val="20"/>
        </w:rPr>
        <w:t xml:space="preserve"> = </w:t>
      </w:r>
      <w:proofErr w:type="spellStart"/>
      <w:r w:rsidRPr="00E17389">
        <w:rPr>
          <w:rFonts w:ascii="Consolas" w:hAnsi="Consolas"/>
          <w:sz w:val="20"/>
        </w:rPr>
        <w:t>duplicarNumeroPorReferencia</w:t>
      </w:r>
      <w:proofErr w:type="spellEnd"/>
      <w:r w:rsidRPr="00E17389">
        <w:rPr>
          <w:rFonts w:ascii="Consolas" w:hAnsi="Consolas"/>
          <w:sz w:val="20"/>
        </w:rPr>
        <w:t>(</w:t>
      </w:r>
      <w:proofErr w:type="spellStart"/>
      <w:r w:rsidRPr="00E17389">
        <w:rPr>
          <w:rFonts w:ascii="Consolas" w:hAnsi="Consolas"/>
          <w:sz w:val="20"/>
        </w:rPr>
        <w:t>num</w:t>
      </w:r>
      <w:proofErr w:type="spellEnd"/>
      <w:r w:rsidRPr="00E17389">
        <w:rPr>
          <w:rFonts w:ascii="Consolas" w:hAnsi="Consolas"/>
          <w:sz w:val="20"/>
        </w:rPr>
        <w:t>)</w:t>
      </w:r>
    </w:p>
    <w:p w14:paraId="5C56C4DA" w14:textId="77777777" w:rsidR="00E17389" w:rsidRPr="00E17389" w:rsidRDefault="00E17389" w:rsidP="00E17389">
      <w:pPr>
        <w:rPr>
          <w:rFonts w:ascii="Consolas" w:hAnsi="Consolas"/>
          <w:sz w:val="20"/>
        </w:rPr>
      </w:pPr>
      <w:r w:rsidRPr="00E17389">
        <w:rPr>
          <w:rFonts w:ascii="Consolas" w:hAnsi="Consolas"/>
          <w:sz w:val="20"/>
        </w:rPr>
        <w:tab/>
      </w:r>
      <w:proofErr w:type="spellStart"/>
      <w:r w:rsidRPr="00E17389">
        <w:rPr>
          <w:rFonts w:ascii="Consolas" w:hAnsi="Consolas"/>
          <w:sz w:val="20"/>
        </w:rPr>
        <w:t>num</w:t>
      </w:r>
      <w:proofErr w:type="spellEnd"/>
      <w:r w:rsidRPr="00E17389">
        <w:rPr>
          <w:rFonts w:ascii="Consolas" w:hAnsi="Consolas"/>
          <w:sz w:val="20"/>
        </w:rPr>
        <w:t xml:space="preserve"> = </w:t>
      </w:r>
      <w:proofErr w:type="spellStart"/>
      <w:r w:rsidRPr="00E17389">
        <w:rPr>
          <w:rFonts w:ascii="Consolas" w:hAnsi="Consolas"/>
          <w:sz w:val="20"/>
        </w:rPr>
        <w:t>num</w:t>
      </w:r>
      <w:proofErr w:type="spellEnd"/>
      <w:r w:rsidRPr="00E17389">
        <w:rPr>
          <w:rFonts w:ascii="Consolas" w:hAnsi="Consolas"/>
          <w:sz w:val="20"/>
        </w:rPr>
        <w:t xml:space="preserve"> * 2;</w:t>
      </w:r>
    </w:p>
    <w:p w14:paraId="5F46D0AC" w14:textId="07CAD4E9" w:rsidR="000410BC" w:rsidRDefault="00E17389" w:rsidP="00E17389">
      <w:proofErr w:type="spellStart"/>
      <w:r w:rsidRPr="00E17389">
        <w:rPr>
          <w:rFonts w:ascii="Consolas" w:hAnsi="Consolas"/>
          <w:sz w:val="20"/>
        </w:rPr>
        <w:t>FinFuncion</w:t>
      </w:r>
      <w:proofErr w:type="spellEnd"/>
    </w:p>
    <w:p w14:paraId="6C73A8E9" w14:textId="47B95F22" w:rsidR="00B24F6A" w:rsidRDefault="00B24F6A" w:rsidP="00B24F6A">
      <w:r>
        <w:lastRenderedPageBreak/>
        <w:t>Procedimientos como Parámetros</w:t>
      </w:r>
    </w:p>
    <w:p w14:paraId="34AF5C72" w14:textId="69C50BAE" w:rsidR="002D27D2" w:rsidRDefault="000072F2" w:rsidP="00B24F6A">
      <w:r>
        <w:t xml:space="preserve">En muchos lenguajes los procedimientos y funciones son tratados indistintamente, sin </w:t>
      </w:r>
      <w:r w:rsidR="00DA7486">
        <w:t>embargo,</w:t>
      </w:r>
      <w:r>
        <w:t xml:space="preserve"> en nuestro ejercicio </w:t>
      </w:r>
      <w:r w:rsidR="00DA7486">
        <w:t>los procedimientos no devuelven valor, por ende, no se pueden usar como parámetro.</w:t>
      </w:r>
    </w:p>
    <w:p w14:paraId="12731F54" w14:textId="77777777" w:rsidR="000410BC" w:rsidRPr="00E648E4" w:rsidRDefault="000410BC" w:rsidP="000410BC"/>
    <w:p w14:paraId="75698203" w14:textId="50D6ACB0" w:rsidR="001455C6" w:rsidRDefault="001455C6" w:rsidP="001455C6">
      <w:pPr>
        <w:pStyle w:val="Ttulo3"/>
      </w:pPr>
      <w:bookmarkStart w:id="18" w:name="_Toc159791244"/>
      <w:r>
        <w:t>Los efectos laterales</w:t>
      </w:r>
      <w:bookmarkEnd w:id="18"/>
    </w:p>
    <w:p w14:paraId="75D75FAF" w14:textId="6F12C743" w:rsidR="00DA7486" w:rsidRDefault="002C0E54" w:rsidP="00DA7486">
      <w:r w:rsidRPr="002C0E54">
        <w:t>Cuando utilizamos funciones o procedimientos como parámetros, es importante tener en cuenta los efectos laterales que pueden producirse. Los efectos laterales ocurren cuando una función o procedimiento modifica estados fuera de su ámbito local, lo que puede afectar el comportamiento del programa en otros lugares.</w:t>
      </w:r>
    </w:p>
    <w:p w14:paraId="2448E86B" w14:textId="77777777" w:rsidR="002C0E54" w:rsidRPr="00DA7486" w:rsidRDefault="002C0E54" w:rsidP="00DA7486"/>
    <w:p w14:paraId="0C882ECB" w14:textId="15251867" w:rsidR="003B0CCB" w:rsidRDefault="001455C6" w:rsidP="003B0CCB">
      <w:pPr>
        <w:pStyle w:val="Ttulo2"/>
      </w:pPr>
      <w:bookmarkStart w:id="19" w:name="_Toc159791245"/>
      <w:r>
        <w:t>Ventajas de los subprogramas</w:t>
      </w:r>
      <w:bookmarkEnd w:id="19"/>
    </w:p>
    <w:p w14:paraId="683AB31C" w14:textId="1D9F8A45" w:rsidR="003B0CCB" w:rsidRDefault="003B0CCB" w:rsidP="003B0CCB">
      <w:pPr>
        <w:pStyle w:val="Prrafodelista"/>
        <w:numPr>
          <w:ilvl w:val="0"/>
          <w:numId w:val="2"/>
        </w:numPr>
      </w:pPr>
      <w:r w:rsidRPr="003B0CCB">
        <w:rPr>
          <w:b/>
          <w:bCs/>
        </w:rPr>
        <w:t>Reutilización de código</w:t>
      </w:r>
      <w:r>
        <w:t>: Los subprogramas permiten encapsular ciertas funcionalidades en bloques de código independientes y reutilizables. Esto significa que una vez que se ha escrito y probado un subprograma, puede ser llamado y utilizado en múltiples partes del programa sin necesidad de volver a escribir el mismo código.</w:t>
      </w:r>
    </w:p>
    <w:p w14:paraId="349FA518" w14:textId="405EAAB0" w:rsidR="003B0CCB" w:rsidRDefault="003B0CCB" w:rsidP="003B0CCB">
      <w:pPr>
        <w:pStyle w:val="Prrafodelista"/>
        <w:numPr>
          <w:ilvl w:val="0"/>
          <w:numId w:val="2"/>
        </w:numPr>
      </w:pPr>
      <w:r w:rsidRPr="003B0CCB">
        <w:rPr>
          <w:b/>
          <w:bCs/>
        </w:rPr>
        <w:t>Modularidad</w:t>
      </w:r>
      <w:r>
        <w:t>: La división del código en subprogramas facilita la comprensión y el mantenimiento del software. Cada subprograma puede centrarse en una tarea específica y, por lo tanto, el código se vuelve más organizado y fácil de entender. Además, los cambios realizados en un subprograma no afectarán a otros, lo que facilita la corrección de errores y la realización de actualizaciones.</w:t>
      </w:r>
    </w:p>
    <w:p w14:paraId="29709F4A" w14:textId="5E888C0A" w:rsidR="003B0CCB" w:rsidRDefault="003B0CCB" w:rsidP="003B0CCB">
      <w:pPr>
        <w:pStyle w:val="Prrafodelista"/>
        <w:numPr>
          <w:ilvl w:val="0"/>
          <w:numId w:val="2"/>
        </w:numPr>
      </w:pPr>
      <w:r w:rsidRPr="003B0CCB">
        <w:rPr>
          <w:b/>
          <w:bCs/>
        </w:rPr>
        <w:t>Abstracción</w:t>
      </w:r>
      <w:r>
        <w:t>: Los subprogramas permiten abstraer detalles de implementación complejos detrás de una interfaz simple y fácil de entender. Esto significa que los usuarios del subprograma solo necesitan conocer cómo utilizarlo correctamente, sin necesidad de entender cómo funciona internamente.</w:t>
      </w:r>
    </w:p>
    <w:p w14:paraId="4B9EC7AE" w14:textId="79EDB81A" w:rsidR="003B0CCB" w:rsidRDefault="003B0CCB" w:rsidP="003B0CCB">
      <w:pPr>
        <w:pStyle w:val="Prrafodelista"/>
        <w:numPr>
          <w:ilvl w:val="0"/>
          <w:numId w:val="2"/>
        </w:numPr>
      </w:pPr>
      <w:r w:rsidRPr="003B0CCB">
        <w:rPr>
          <w:b/>
          <w:bCs/>
        </w:rPr>
        <w:lastRenderedPageBreak/>
        <w:t>Facilita la depuración</w:t>
      </w:r>
      <w:r>
        <w:t>: Al dividir el código en subprogramas más pequeños y manejables, se facilita la identificación y corrección de errores. Los subprogramas más pequeños son más fáciles de probar y depurar, lo que ayuda a reducir la complejidad del proceso de depuración.</w:t>
      </w:r>
    </w:p>
    <w:p w14:paraId="4F18F1DD" w14:textId="2B386B3F" w:rsidR="003B0CCB" w:rsidRDefault="003B0CCB" w:rsidP="003B0CCB">
      <w:pPr>
        <w:pStyle w:val="Prrafodelista"/>
        <w:numPr>
          <w:ilvl w:val="0"/>
          <w:numId w:val="2"/>
        </w:numPr>
      </w:pPr>
      <w:r w:rsidRPr="003B0CCB">
        <w:rPr>
          <w:b/>
          <w:bCs/>
        </w:rPr>
        <w:t>Facilita la colaboración</w:t>
      </w:r>
      <w:r>
        <w:t>: El uso de subprogramas facilita la colaboración entre múltiples programadores en un proyecto de software. Cada programador puede trabajar en diferentes subprogramas de manera independiente, lo que permite una división del trabajo más eficiente y una integración más sencilla de las diferentes partes del programa.</w:t>
      </w:r>
    </w:p>
    <w:p w14:paraId="25591793" w14:textId="0B037E3C" w:rsidR="002117E6" w:rsidRDefault="003B0CCB" w:rsidP="003B0CCB">
      <w:pPr>
        <w:pStyle w:val="Prrafodelista"/>
        <w:numPr>
          <w:ilvl w:val="0"/>
          <w:numId w:val="2"/>
        </w:numPr>
      </w:pPr>
      <w:r w:rsidRPr="003B0CCB">
        <w:rPr>
          <w:b/>
          <w:bCs/>
        </w:rPr>
        <w:t>Mejora la legibilidad del código</w:t>
      </w:r>
      <w:r>
        <w:t>: La división del código en subprogramas con nombres descriptivos ayuda a mejorar la legibilidad del código. Los nombres de los subprogramas pueden proporcionar pistas sobre lo que hace cada parte del código, lo que facilita su comprensión para otros programadores y para uno mismo en el futuro.</w:t>
      </w:r>
    </w:p>
    <w:p w14:paraId="170CB328" w14:textId="5D41D46E" w:rsidR="001455C6" w:rsidRDefault="001455C6" w:rsidP="00A76AA1">
      <w:pPr>
        <w:contextualSpacing/>
      </w:pPr>
    </w:p>
    <w:p w14:paraId="4CC012DA" w14:textId="77777777" w:rsidR="001455C6" w:rsidRDefault="001455C6" w:rsidP="00A76AA1">
      <w:pPr>
        <w:contextualSpacing/>
      </w:pPr>
    </w:p>
    <w:p w14:paraId="152B05FD" w14:textId="13171655" w:rsidR="002117E6" w:rsidRDefault="001455C6" w:rsidP="00A76AA1">
      <w:pPr>
        <w:contextualSpacing/>
      </w:pPr>
      <w:r>
        <w:rPr>
          <w:bCs/>
          <w:noProof/>
        </w:rPr>
        <mc:AlternateContent>
          <mc:Choice Requires="wpg">
            <w:drawing>
              <wp:anchor distT="0" distB="0" distL="114300" distR="114300" simplePos="0" relativeHeight="251673600" behindDoc="0" locked="0" layoutInCell="1" allowOverlap="1" wp14:anchorId="653C52C7" wp14:editId="017C82C9">
                <wp:simplePos x="0" y="0"/>
                <wp:positionH relativeFrom="column">
                  <wp:posOffset>-364490</wp:posOffset>
                </wp:positionH>
                <wp:positionV relativeFrom="paragraph">
                  <wp:posOffset>-109855</wp:posOffset>
                </wp:positionV>
                <wp:extent cx="6479540" cy="333375"/>
                <wp:effectExtent l="0" t="0" r="0" b="9525"/>
                <wp:wrapNone/>
                <wp:docPr id="51" name="Grupo 51"/>
                <wp:cNvGraphicFramePr/>
                <a:graphic xmlns:a="http://schemas.openxmlformats.org/drawingml/2006/main">
                  <a:graphicData uri="http://schemas.microsoft.com/office/word/2010/wordprocessingGroup">
                    <wpg:wgp>
                      <wpg:cNvGrpSpPr/>
                      <wpg:grpSpPr>
                        <a:xfrm>
                          <a:off x="0" y="0"/>
                          <a:ext cx="6479540" cy="333375"/>
                          <a:chOff x="0" y="0"/>
                          <a:chExt cx="6479775" cy="333375"/>
                        </a:xfrm>
                      </wpg:grpSpPr>
                      <wps:wsp>
                        <wps:cNvPr id="46" name="Cuadro de texto 2"/>
                        <wps:cNvSpPr txBox="1">
                          <a:spLocks noChangeArrowheads="1"/>
                        </wps:cNvSpPr>
                        <wps:spPr bwMode="auto">
                          <a:xfrm>
                            <a:off x="0" y="0"/>
                            <a:ext cx="274701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549918" w14:textId="77777777" w:rsidR="006D7C25" w:rsidRPr="00D904A7" w:rsidRDefault="006D7C25" w:rsidP="006D7C25">
                              <w:pPr>
                                <w:pStyle w:val="Ttulo1"/>
                              </w:pPr>
                              <w:bookmarkStart w:id="20" w:name="_Toc159791246"/>
                              <w:r w:rsidRPr="006D7C25">
                                <w:t>Bibliografía y Webgrafía</w:t>
                              </w:r>
                              <w:bookmarkEnd w:id="20"/>
                            </w:p>
                          </w:txbxContent>
                        </wps:txbx>
                        <wps:bodyPr rot="0" vert="horz" wrap="square" lIns="91440" tIns="45720" rIns="91440" bIns="45720" anchor="t" anchorCtr="0" upright="1">
                          <a:noAutofit/>
                        </wps:bodyPr>
                      </wps:wsp>
                      <wpg:grpSp>
                        <wpg:cNvPr id="47" name="Grupo 47"/>
                        <wpg:cNvGrpSpPr/>
                        <wpg:grpSpPr>
                          <a:xfrm>
                            <a:off x="2771775" y="57150"/>
                            <a:ext cx="3708000" cy="197485"/>
                            <a:chOff x="-1005960" y="515"/>
                            <a:chExt cx="4852671" cy="198000"/>
                          </a:xfrm>
                        </wpg:grpSpPr>
                        <wps:wsp>
                          <wps:cNvPr id="48" name="Rectángulo 48"/>
                          <wps:cNvSpPr/>
                          <wps:spPr>
                            <a:xfrm>
                              <a:off x="498991" y="1030"/>
                              <a:ext cx="3347720" cy="19748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9" name="Rectángulo 49"/>
                          <wps:cNvSpPr/>
                          <wps:spPr>
                            <a:xfrm>
                              <a:off x="-1005960" y="515"/>
                              <a:ext cx="1404001" cy="198000"/>
                            </a:xfrm>
                            <a:prstGeom prst="rect">
                              <a:avLst/>
                            </a:prstGeom>
                            <a:solidFill>
                              <a:srgbClr val="BC10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653C52C7" id="Grupo 51" o:spid="_x0000_s1043" style="position:absolute;left:0;text-align:left;margin-left:-28.7pt;margin-top:-8.65pt;width:510.2pt;height:26.25pt;z-index:251673600" coordsize="64797,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">
                <v:shape id="_x0000_s1044" type="#_x0000_t202" style="position:absolute;width:27470;height:3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" filled="f" stroked="f">
                  <v:textbox>
                    <w:txbxContent>
                      <w:p w14:paraId="14549918" w14:textId="77777777" w:rsidR="006D7C25" w:rsidRPr="00D904A7" w:rsidRDefault="006D7C25" w:rsidP="006D7C25">
                        <w:pPr>
                          <w:pStyle w:val="Ttulo1"/>
                        </w:pPr>
                        <w:bookmarkStart w:id="21" w:name="_Toc159791246"/>
                        <w:r w:rsidRPr="006D7C25">
                          <w:t>Bibliografía y Webgrafía</w:t>
                        </w:r>
                        <w:bookmarkEnd w:id="21"/>
                      </w:p>
                    </w:txbxContent>
                  </v:textbox>
                </v:shape>
                <v:group id="Grupo 47" o:spid="_x0000_s1045" style="position:absolute;left:27717;top:571;width:37080;height:1975" coordorigin="-10059,5"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">
                  <v:rect id="Rectángulo 48" o:spid="_x0000_s1046" style="position:absolute;left:4989;top:10;width:33478;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" fillcolor="#041c7b" stroked="f" strokeweight="1pt"/>
                  <v:rect id="Rectángulo 49" o:spid="_x0000_s1047" style="position:absolute;left:-10059;top:5;width:14039;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" fillcolor="#bc1018" stroked="f" strokeweight="1pt"/>
                </v:group>
              </v:group>
            </w:pict>
          </mc:Fallback>
        </mc:AlternateContent>
      </w:r>
    </w:p>
    <w:p w14:paraId="2E917E0C" w14:textId="5EA8F6F6" w:rsidR="002117E6" w:rsidRDefault="002117E6" w:rsidP="00A76AA1">
      <w:pPr>
        <w:contextualSpacing/>
      </w:pPr>
    </w:p>
    <w:p w14:paraId="4631B6B3" w14:textId="77777777" w:rsidR="002157C0" w:rsidRDefault="002157C0" w:rsidP="002157C0">
      <w:pPr>
        <w:contextualSpacing/>
      </w:pPr>
      <w:r>
        <w:t xml:space="preserve">Steven S. </w:t>
      </w:r>
      <w:proofErr w:type="spellStart"/>
      <w:r>
        <w:t>Skiena</w:t>
      </w:r>
      <w:proofErr w:type="spellEnd"/>
      <w:r>
        <w:t>, Miguel A. Revilla, et ál. Desafíos de programación: El manual de entrenamiento para concursos de programación (</w:t>
      </w:r>
      <w:proofErr w:type="spellStart"/>
      <w:r>
        <w:t>Spanish</w:t>
      </w:r>
      <w:proofErr w:type="spellEnd"/>
      <w:r>
        <w:t xml:space="preserve"> </w:t>
      </w:r>
      <w:proofErr w:type="spellStart"/>
      <w:r>
        <w:t>Edition</w:t>
      </w:r>
      <w:proofErr w:type="spellEnd"/>
      <w:r>
        <w:t xml:space="preserve">) </w:t>
      </w:r>
      <w:proofErr w:type="spellStart"/>
      <w:r>
        <w:t>OJBooks</w:t>
      </w:r>
      <w:proofErr w:type="spellEnd"/>
      <w:r>
        <w:t xml:space="preserve"> (2020)</w:t>
      </w:r>
    </w:p>
    <w:p w14:paraId="7C3ACFA9" w14:textId="77777777" w:rsidR="002157C0" w:rsidRDefault="002157C0" w:rsidP="002157C0">
      <w:pPr>
        <w:contextualSpacing/>
      </w:pPr>
      <w:proofErr w:type="spellStart"/>
      <w:r>
        <w:t>Vickler</w:t>
      </w:r>
      <w:proofErr w:type="spellEnd"/>
      <w:r>
        <w:t xml:space="preserve"> A. Algoritmos. </w:t>
      </w:r>
      <w:proofErr w:type="spellStart"/>
      <w:r>
        <w:t>Ladoo</w:t>
      </w:r>
      <w:proofErr w:type="spellEnd"/>
      <w:r>
        <w:t xml:space="preserve"> Publishing LLC (2022)</w:t>
      </w:r>
    </w:p>
    <w:p w14:paraId="1E9D629C" w14:textId="773D700A" w:rsidR="002117E6" w:rsidRDefault="002157C0" w:rsidP="002157C0">
      <w:pPr>
        <w:contextualSpacing/>
      </w:pPr>
      <w:r>
        <w:t xml:space="preserve">Pes C. Pseudocódigo para principiantes. ‎ </w:t>
      </w:r>
      <w:proofErr w:type="spellStart"/>
      <w:r>
        <w:t>Independently</w:t>
      </w:r>
      <w:proofErr w:type="spellEnd"/>
      <w:r>
        <w:t xml:space="preserve"> </w:t>
      </w:r>
      <w:proofErr w:type="spellStart"/>
      <w:r>
        <w:t>published</w:t>
      </w:r>
      <w:proofErr w:type="spellEnd"/>
      <w:r>
        <w:t xml:space="preserve"> (27 </w:t>
      </w:r>
      <w:proofErr w:type="gramStart"/>
      <w:r>
        <w:t>Abril</w:t>
      </w:r>
      <w:proofErr w:type="gramEnd"/>
      <w:r>
        <w:t xml:space="preserve"> 2022)</w:t>
      </w:r>
    </w:p>
    <w:p w14:paraId="1B172033" w14:textId="77777777" w:rsidR="00AB2DF6" w:rsidRDefault="00AB2DF6" w:rsidP="00A76AA1">
      <w:pPr>
        <w:contextualSpacing/>
      </w:pPr>
    </w:p>
    <w:p w14:paraId="15A76219" w14:textId="77777777" w:rsidR="003B0CCB" w:rsidRDefault="003B0CCB" w:rsidP="00A76AA1">
      <w:pPr>
        <w:contextualSpacing/>
      </w:pPr>
    </w:p>
    <w:p w14:paraId="14AAC628" w14:textId="77777777" w:rsidR="003B0CCB" w:rsidRDefault="003B0CCB" w:rsidP="00A76AA1">
      <w:pPr>
        <w:contextualSpacing/>
      </w:pPr>
    </w:p>
    <w:p w14:paraId="406D340D" w14:textId="77777777" w:rsidR="003B0CCB" w:rsidRDefault="003B0CCB" w:rsidP="00A76AA1">
      <w:pPr>
        <w:contextualSpacing/>
      </w:pPr>
    </w:p>
    <w:p w14:paraId="2536BB9B" w14:textId="77777777" w:rsidR="003B0CCB" w:rsidRDefault="003B0CCB" w:rsidP="00A76AA1">
      <w:pPr>
        <w:contextualSpacing/>
      </w:pPr>
    </w:p>
    <w:p w14:paraId="71DB17C6" w14:textId="77777777" w:rsidR="003B0CCB" w:rsidRDefault="003B0CCB" w:rsidP="00A76AA1">
      <w:pPr>
        <w:contextualSpacing/>
      </w:pPr>
    </w:p>
    <w:p w14:paraId="1C907B4F" w14:textId="77777777" w:rsidR="003B0CCB" w:rsidRDefault="003B0CCB" w:rsidP="00A76AA1">
      <w:pPr>
        <w:contextualSpacing/>
      </w:pPr>
    </w:p>
    <w:p w14:paraId="769C2F4A" w14:textId="77777777" w:rsidR="003B0CCB" w:rsidRDefault="003B0CCB" w:rsidP="00A76AA1">
      <w:pPr>
        <w:contextualSpacing/>
      </w:pPr>
    </w:p>
    <w:p w14:paraId="613AF574" w14:textId="77777777" w:rsidR="00AB2DF6" w:rsidRPr="002117E6" w:rsidRDefault="006D7C25" w:rsidP="00A76AA1">
      <w:pPr>
        <w:contextualSpacing/>
        <w:rPr>
          <w:bCs/>
        </w:rPr>
      </w:pPr>
      <w:r>
        <w:rPr>
          <w:noProof/>
        </w:rPr>
        <w:lastRenderedPageBreak/>
        <mc:AlternateContent>
          <mc:Choice Requires="wpg">
            <w:drawing>
              <wp:anchor distT="0" distB="0" distL="114300" distR="114300" simplePos="0" relativeHeight="251678720" behindDoc="0" locked="0" layoutInCell="1" allowOverlap="1" wp14:anchorId="031D5B39" wp14:editId="6C73995C">
                <wp:simplePos x="0" y="0"/>
                <wp:positionH relativeFrom="column">
                  <wp:posOffset>-318135</wp:posOffset>
                </wp:positionH>
                <wp:positionV relativeFrom="paragraph">
                  <wp:posOffset>-87050</wp:posOffset>
                </wp:positionV>
                <wp:extent cx="6530250" cy="333375"/>
                <wp:effectExtent l="0" t="0" r="4445" b="9525"/>
                <wp:wrapNone/>
                <wp:docPr id="57" name="Grupo 57"/>
                <wp:cNvGraphicFramePr/>
                <a:graphic xmlns:a="http://schemas.openxmlformats.org/drawingml/2006/main">
                  <a:graphicData uri="http://schemas.microsoft.com/office/word/2010/wordprocessingGroup">
                    <wpg:wgp>
                      <wpg:cNvGrpSpPr/>
                      <wpg:grpSpPr>
                        <a:xfrm>
                          <a:off x="0" y="0"/>
                          <a:ext cx="6530250" cy="333375"/>
                          <a:chOff x="0" y="0"/>
                          <a:chExt cx="6530250" cy="333375"/>
                        </a:xfrm>
                      </wpg:grpSpPr>
                      <wps:wsp>
                        <wps:cNvPr id="53" name="Cuadro de texto 2"/>
                        <wps:cNvSpPr txBox="1">
                          <a:spLocks noChangeArrowheads="1"/>
                        </wps:cNvSpPr>
                        <wps:spPr bwMode="auto">
                          <a:xfrm>
                            <a:off x="0" y="0"/>
                            <a:ext cx="108204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1E6500" w14:textId="77777777" w:rsidR="006D7C25" w:rsidRPr="00D904A7" w:rsidRDefault="006D7C25" w:rsidP="006D7C25">
                              <w:pPr>
                                <w:pStyle w:val="Ttulo1"/>
                              </w:pPr>
                              <w:bookmarkStart w:id="22" w:name="_Toc159791247"/>
                              <w:r w:rsidRPr="006D7C25">
                                <w:t>Glosario</w:t>
                              </w:r>
                              <w:bookmarkEnd w:id="22"/>
                            </w:p>
                          </w:txbxContent>
                        </wps:txbx>
                        <wps:bodyPr rot="0" vert="horz" wrap="square" lIns="91440" tIns="45720" rIns="91440" bIns="45720" anchor="t" anchorCtr="0" upright="1">
                          <a:noAutofit/>
                        </wps:bodyPr>
                      </wps:wsp>
                      <wpg:grpSp>
                        <wpg:cNvPr id="54" name="Grupo 54"/>
                        <wpg:cNvGrpSpPr/>
                        <wpg:grpSpPr>
                          <a:xfrm>
                            <a:off x="1238250" y="57150"/>
                            <a:ext cx="5292000" cy="198000"/>
                            <a:chOff x="-810353" y="515"/>
                            <a:chExt cx="4852670" cy="198000"/>
                          </a:xfrm>
                        </wpg:grpSpPr>
                        <wps:wsp>
                          <wps:cNvPr id="55" name="Rectángulo 55"/>
                          <wps:cNvSpPr/>
                          <wps:spPr>
                            <a:xfrm>
                              <a:off x="694597" y="1030"/>
                              <a:ext cx="3347720" cy="19748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6" name="Rectángulo 56"/>
                          <wps:cNvSpPr/>
                          <wps:spPr>
                            <a:xfrm>
                              <a:off x="-810353" y="515"/>
                              <a:ext cx="1404001" cy="198000"/>
                            </a:xfrm>
                            <a:prstGeom prst="rect">
                              <a:avLst/>
                            </a:prstGeom>
                            <a:solidFill>
                              <a:srgbClr val="BC10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031D5B39" id="Grupo 57" o:spid="_x0000_s1048" style="position:absolute;left:0;text-align:left;margin-left:-25.05pt;margin-top:-6.85pt;width:514.2pt;height:26.25pt;z-index:251678720" coordsize="65302,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">
                <v:shape id="_x0000_s1049" type="#_x0000_t202" style="position:absolute;width:10820;height:3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" filled="f" stroked="f">
                  <v:textbox>
                    <w:txbxContent>
                      <w:p w14:paraId="711E6500" w14:textId="77777777" w:rsidR="006D7C25" w:rsidRPr="00D904A7" w:rsidRDefault="006D7C25" w:rsidP="006D7C25">
                        <w:pPr>
                          <w:pStyle w:val="Ttulo1"/>
                        </w:pPr>
                        <w:bookmarkStart w:id="23" w:name="_Toc159791247"/>
                        <w:r w:rsidRPr="006D7C25">
                          <w:t>Glosario</w:t>
                        </w:r>
                        <w:bookmarkEnd w:id="23"/>
                      </w:p>
                    </w:txbxContent>
                  </v:textbox>
                </v:shape>
                <v:group id="Grupo 54" o:spid="_x0000_s1050" style="position:absolute;left:12382;top:571;width:52920;height:1980" coordorigin="-8103,5"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">
                  <v:rect id="Rectángulo 55" o:spid="_x0000_s1051" style="position:absolute;left:6945;top:10;width:33478;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" fillcolor="#041c7b" stroked="f" strokeweight="1pt"/>
                  <v:rect id="Rectángulo 56" o:spid="_x0000_s1052" style="position:absolute;left:-8103;top:5;width:14039;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" fillcolor="#bc1018" stroked="f" strokeweight="1pt"/>
                </v:group>
              </v:group>
            </w:pict>
          </mc:Fallback>
        </mc:AlternateContent>
      </w:r>
    </w:p>
    <w:p w14:paraId="2DE7546F" w14:textId="77777777" w:rsidR="00AB2DF6" w:rsidRDefault="00AB2DF6" w:rsidP="00A76AA1">
      <w:pPr>
        <w:tabs>
          <w:tab w:val="left" w:pos="1305"/>
        </w:tabs>
        <w:contextualSpacing/>
      </w:pPr>
    </w:p>
    <w:p w14:paraId="3843F21C" w14:textId="77777777" w:rsidR="007D2FF2" w:rsidRDefault="007D2FF2" w:rsidP="00E26894">
      <w:pPr>
        <w:pStyle w:val="Prrafodelista"/>
        <w:numPr>
          <w:ilvl w:val="0"/>
          <w:numId w:val="3"/>
        </w:numPr>
        <w:tabs>
          <w:tab w:val="left" w:pos="1305"/>
        </w:tabs>
      </w:pPr>
      <w:r w:rsidRPr="00E26894">
        <w:rPr>
          <w:b/>
          <w:bCs/>
        </w:rPr>
        <w:t>Ámbito</w:t>
      </w:r>
      <w:r>
        <w:t>: Alcance o la visibilidad que tienen las variables en un programa.</w:t>
      </w:r>
    </w:p>
    <w:p w14:paraId="5C0CAE24" w14:textId="77777777" w:rsidR="007D2FF2" w:rsidRDefault="007D2FF2" w:rsidP="00E26894">
      <w:pPr>
        <w:pStyle w:val="Prrafodelista"/>
        <w:numPr>
          <w:ilvl w:val="0"/>
          <w:numId w:val="3"/>
        </w:numPr>
        <w:tabs>
          <w:tab w:val="left" w:pos="1305"/>
        </w:tabs>
      </w:pPr>
      <w:r w:rsidRPr="00FA5A53">
        <w:rPr>
          <w:b/>
          <w:bCs/>
        </w:rPr>
        <w:t>Comunicación con subprogramas</w:t>
      </w:r>
      <w:r>
        <w:t>: Proceso de enviar datos a subprogramas y recibir resultados.</w:t>
      </w:r>
    </w:p>
    <w:p w14:paraId="1CF8CFD1" w14:textId="77777777" w:rsidR="007D2FF2" w:rsidRDefault="007D2FF2" w:rsidP="00E26894">
      <w:pPr>
        <w:pStyle w:val="Prrafodelista"/>
        <w:numPr>
          <w:ilvl w:val="0"/>
          <w:numId w:val="3"/>
        </w:numPr>
        <w:tabs>
          <w:tab w:val="left" w:pos="1305"/>
        </w:tabs>
      </w:pPr>
      <w:r w:rsidRPr="00FA5A53">
        <w:rPr>
          <w:b/>
          <w:bCs/>
        </w:rPr>
        <w:t>Paso de parámetros</w:t>
      </w:r>
      <w:r>
        <w:t>: Proceso de enviar valores o referencias a variables a un subprograma para que pueda realizar su tarea.</w:t>
      </w:r>
    </w:p>
    <w:p w14:paraId="681BEA03" w14:textId="77777777" w:rsidR="007D2FF2" w:rsidRDefault="007D2FF2" w:rsidP="00E26894">
      <w:pPr>
        <w:pStyle w:val="Prrafodelista"/>
        <w:numPr>
          <w:ilvl w:val="0"/>
          <w:numId w:val="3"/>
        </w:numPr>
        <w:tabs>
          <w:tab w:val="left" w:pos="1305"/>
        </w:tabs>
      </w:pPr>
      <w:r w:rsidRPr="00FA5A53">
        <w:rPr>
          <w:b/>
          <w:bCs/>
        </w:rPr>
        <w:t>Paso por referencia</w:t>
      </w:r>
      <w:r>
        <w:t>: Método de paso de parámetros en el que se envía la dirección de memoria de la variable.</w:t>
      </w:r>
    </w:p>
    <w:p w14:paraId="5D12D76B" w14:textId="77777777" w:rsidR="007D2FF2" w:rsidRDefault="007D2FF2" w:rsidP="00E26894">
      <w:pPr>
        <w:pStyle w:val="Prrafodelista"/>
        <w:numPr>
          <w:ilvl w:val="0"/>
          <w:numId w:val="3"/>
        </w:numPr>
        <w:tabs>
          <w:tab w:val="left" w:pos="1305"/>
        </w:tabs>
      </w:pPr>
      <w:r w:rsidRPr="00FA5A53">
        <w:rPr>
          <w:b/>
          <w:bCs/>
        </w:rPr>
        <w:t>Paso por valor</w:t>
      </w:r>
      <w:r>
        <w:t>: Método de paso de parámetros en el que se envía una copia del valor de la variable.</w:t>
      </w:r>
    </w:p>
    <w:p w14:paraId="24F9F24E" w14:textId="77777777" w:rsidR="007D2FF2" w:rsidRDefault="007D2FF2" w:rsidP="00E26894">
      <w:pPr>
        <w:pStyle w:val="Prrafodelista"/>
        <w:numPr>
          <w:ilvl w:val="0"/>
          <w:numId w:val="3"/>
        </w:numPr>
        <w:tabs>
          <w:tab w:val="left" w:pos="1305"/>
        </w:tabs>
      </w:pPr>
      <w:r w:rsidRPr="00FA5A53">
        <w:rPr>
          <w:b/>
          <w:bCs/>
        </w:rPr>
        <w:t>Procedimiento</w:t>
      </w:r>
      <w:r>
        <w:t xml:space="preserve"> (subrutinas): Subprogramas que realizan una tarea sin devolver un valor.</w:t>
      </w:r>
    </w:p>
    <w:p w14:paraId="352376DE" w14:textId="77777777" w:rsidR="007D2FF2" w:rsidRDefault="007D2FF2" w:rsidP="00E26894">
      <w:pPr>
        <w:pStyle w:val="Prrafodelista"/>
        <w:numPr>
          <w:ilvl w:val="0"/>
          <w:numId w:val="3"/>
        </w:numPr>
        <w:tabs>
          <w:tab w:val="left" w:pos="1305"/>
        </w:tabs>
      </w:pPr>
      <w:r w:rsidRPr="0046385B">
        <w:rPr>
          <w:b/>
          <w:bCs/>
        </w:rPr>
        <w:t>Subprograma</w:t>
      </w:r>
      <w:r>
        <w:t>: Segmento de código que realiza una tarea específica dentro de un programa más grande.</w:t>
      </w:r>
    </w:p>
    <w:p w14:paraId="408FC405" w14:textId="77777777" w:rsidR="007D2FF2" w:rsidRDefault="007D2FF2" w:rsidP="00E26894">
      <w:pPr>
        <w:pStyle w:val="Prrafodelista"/>
        <w:numPr>
          <w:ilvl w:val="0"/>
          <w:numId w:val="3"/>
        </w:numPr>
        <w:tabs>
          <w:tab w:val="left" w:pos="1305"/>
        </w:tabs>
      </w:pPr>
      <w:r w:rsidRPr="0046385B">
        <w:rPr>
          <w:b/>
          <w:bCs/>
        </w:rPr>
        <w:t>Variables globales</w:t>
      </w:r>
      <w:r>
        <w:t>: Variables definidas fuera de cualquier subprograma y accesibles desde cualquier parte del código.</w:t>
      </w:r>
    </w:p>
    <w:p w14:paraId="1E9EF261" w14:textId="0261CEBA" w:rsidR="00AB2DF6" w:rsidRDefault="007D2FF2" w:rsidP="00E26894">
      <w:pPr>
        <w:pStyle w:val="Prrafodelista"/>
        <w:numPr>
          <w:ilvl w:val="0"/>
          <w:numId w:val="3"/>
        </w:numPr>
        <w:tabs>
          <w:tab w:val="left" w:pos="1305"/>
        </w:tabs>
      </w:pPr>
      <w:r w:rsidRPr="0046385B">
        <w:rPr>
          <w:b/>
          <w:bCs/>
        </w:rPr>
        <w:t>Variables locales</w:t>
      </w:r>
      <w:r>
        <w:t>: Variables definidas dentro de un subprograma y solo accesibles dentro de ese subprograma.</w:t>
      </w:r>
    </w:p>
    <w:p w14:paraId="52C534BA" w14:textId="77777777" w:rsidR="00AB2DF6" w:rsidRDefault="00AB2DF6" w:rsidP="00A76AA1">
      <w:pPr>
        <w:tabs>
          <w:tab w:val="left" w:pos="1305"/>
        </w:tabs>
        <w:contextualSpacing/>
      </w:pPr>
    </w:p>
    <w:p w14:paraId="728493F7" w14:textId="77777777" w:rsidR="00AB2DF6" w:rsidRDefault="00AB2DF6" w:rsidP="00A76AA1">
      <w:pPr>
        <w:tabs>
          <w:tab w:val="left" w:pos="1305"/>
        </w:tabs>
        <w:contextualSpacing/>
      </w:pPr>
    </w:p>
    <w:p w14:paraId="632D671C" w14:textId="77777777" w:rsidR="00AB2DF6" w:rsidRDefault="00AB2DF6" w:rsidP="00A76AA1">
      <w:pPr>
        <w:tabs>
          <w:tab w:val="left" w:pos="1305"/>
        </w:tabs>
        <w:contextualSpacing/>
      </w:pPr>
    </w:p>
    <w:p w14:paraId="5FD98B17" w14:textId="77777777" w:rsidR="00AB2DF6" w:rsidRPr="00A76AA1" w:rsidRDefault="00AB2DF6" w:rsidP="00A76AA1">
      <w:pPr>
        <w:contextualSpacing/>
        <w:rPr>
          <w:bCs/>
        </w:rPr>
      </w:pPr>
    </w:p>
    <w:p w14:paraId="37B9DD1A" w14:textId="77777777" w:rsidR="00AB2DF6" w:rsidRDefault="00AB2DF6" w:rsidP="00A76AA1">
      <w:pPr>
        <w:tabs>
          <w:tab w:val="left" w:pos="1305"/>
        </w:tabs>
        <w:contextualSpacing/>
      </w:pPr>
    </w:p>
    <w:sectPr w:rsidR="00AB2DF6" w:rsidSect="00A66A79">
      <w:headerReference w:type="default" r:id="rId10"/>
      <w:footerReference w:type="default" r:id="rId11"/>
      <w:pgSz w:w="12240" w:h="15840"/>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9EBE25" w14:textId="77777777" w:rsidR="00361DF3" w:rsidRDefault="00361DF3" w:rsidP="007F1B53">
      <w:pPr>
        <w:spacing w:before="0" w:after="0" w:line="240" w:lineRule="auto"/>
      </w:pPr>
      <w:r>
        <w:separator/>
      </w:r>
    </w:p>
  </w:endnote>
  <w:endnote w:type="continuationSeparator" w:id="0">
    <w:p w14:paraId="14A76412" w14:textId="77777777" w:rsidR="00361DF3" w:rsidRDefault="00361DF3" w:rsidP="007F1B5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Impact">
    <w:panose1 w:val="020B0806030902050204"/>
    <w:charset w:val="00"/>
    <w:family w:val="swiss"/>
    <w:pitch w:val="variable"/>
    <w:sig w:usb0="00000287" w:usb1="00000000" w:usb2="00000000" w:usb3="00000000" w:csb0="0000009F" w:csb1="00000000"/>
  </w:font>
  <w:font w:name="EleganTech™">
    <w:altName w:val="Cambria Math"/>
    <w:charset w:val="00"/>
    <w:family w:val="auto"/>
    <w:pitch w:val="variable"/>
    <w:sig w:usb0="00000001" w:usb1="5000004A" w:usb2="00000000" w:usb3="00000000" w:csb0="00000111" w:csb1="00000000"/>
  </w:font>
  <w:font w:name="Eurostile">
    <w:altName w:val="Segoe Script"/>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D33CAD" w14:textId="77777777" w:rsidR="00A67DD5" w:rsidRPr="00F3756A" w:rsidRDefault="00A67DD5" w:rsidP="00F3756A">
    <w:pPr>
      <w:pStyle w:val="Piedepgina"/>
    </w:pPr>
    <w:r>
      <w:rPr>
        <w:noProof/>
      </w:rPr>
      <w:drawing>
        <wp:anchor distT="0" distB="0" distL="114300" distR="114300" simplePos="0" relativeHeight="251670528" behindDoc="1" locked="0" layoutInCell="1" allowOverlap="1" wp14:anchorId="5A5469FD" wp14:editId="7372E53A">
          <wp:simplePos x="0" y="0"/>
          <wp:positionH relativeFrom="column">
            <wp:posOffset>-1077595</wp:posOffset>
          </wp:positionH>
          <wp:positionV relativeFrom="paragraph">
            <wp:posOffset>-112395</wp:posOffset>
          </wp:positionV>
          <wp:extent cx="7789545" cy="822325"/>
          <wp:effectExtent l="0" t="0" r="1905" b="0"/>
          <wp:wrapNone/>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789545" cy="82232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45720" distB="45720" distL="114300" distR="114300" simplePos="0" relativeHeight="251669504" behindDoc="0" locked="0" layoutInCell="1" allowOverlap="1" wp14:anchorId="19D0C581" wp14:editId="79359AD6">
              <wp:simplePos x="0" y="0"/>
              <wp:positionH relativeFrom="column">
                <wp:posOffset>4145729</wp:posOffset>
              </wp:positionH>
              <wp:positionV relativeFrom="paragraph">
                <wp:posOffset>-99097</wp:posOffset>
              </wp:positionV>
              <wp:extent cx="2360930" cy="327660"/>
              <wp:effectExtent l="0" t="0" r="0" b="0"/>
              <wp:wrapSquare wrapText="bothSides"/>
              <wp:docPr id="1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327660"/>
                      </a:xfrm>
                      <a:prstGeom prst="rect">
                        <a:avLst/>
                      </a:prstGeom>
                      <a:noFill/>
                      <a:ln w="9525">
                        <a:noFill/>
                        <a:miter lim="800000"/>
                        <a:headEnd/>
                        <a:tailEnd/>
                      </a:ln>
                    </wps:spPr>
                    <wps:txbx>
                      <w:txbxContent>
                        <w:p w14:paraId="00BE440B" w14:textId="77777777" w:rsidR="00A67DD5" w:rsidRPr="005B7617" w:rsidRDefault="00A67DD5"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Pr="00AB2DF6">
                            <w:rPr>
                              <w:rFonts w:ascii="Verdana" w:eastAsiaTheme="majorEastAsia" w:hAnsi="Verdana" w:cstheme="majorBidi"/>
                              <w:szCs w:val="24"/>
                            </w:rPr>
                            <w:t>Unidad Didáctica</w:t>
                          </w:r>
                        </w:p>
                        <w:p w14:paraId="1E45115F" w14:textId="77777777" w:rsidR="00A67DD5" w:rsidRDefault="00A67DD5"/>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type w14:anchorId="19D0C581" id="_x0000_t202" coordsize="21600,21600" o:spt="202" path="m,l,21600r21600,l21600,xe">
              <v:stroke joinstyle="miter"/>
              <v:path gradientshapeok="t" o:connecttype="rect"/>
            </v:shapetype>
            <v:shape id="Cuadro de texto 2" o:spid="_x0000_s1053" type="#_x0000_t202" style="position:absolute;left:0;text-align:left;margin-left:326.45pt;margin-top:-7.8pt;width:185.9pt;height:25.8pt;z-index:251669504;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" filled="f" stroked="f">
              <v:textbox>
                <w:txbxContent>
                  <w:p w14:paraId="00BE440B" w14:textId="77777777" w:rsidR="00A67DD5" w:rsidRPr="005B7617" w:rsidRDefault="00A67DD5"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Pr="00AB2DF6">
                      <w:rPr>
                        <w:rFonts w:ascii="Verdana" w:eastAsiaTheme="majorEastAsia" w:hAnsi="Verdana" w:cstheme="majorBidi"/>
                        <w:szCs w:val="24"/>
                      </w:rPr>
                      <w:t>Unidad Didáctica</w:t>
                    </w:r>
                  </w:p>
                  <w:p w14:paraId="1E45115F" w14:textId="77777777" w:rsidR="00A67DD5" w:rsidRDefault="00A67DD5"/>
                </w:txbxContent>
              </v:textbox>
              <w10:wrap type="squar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0F3D91" w14:textId="77777777" w:rsidR="00361DF3" w:rsidRDefault="00361DF3" w:rsidP="007F1B53">
      <w:pPr>
        <w:spacing w:before="0" w:after="0" w:line="240" w:lineRule="auto"/>
      </w:pPr>
      <w:r>
        <w:separator/>
      </w:r>
    </w:p>
  </w:footnote>
  <w:footnote w:type="continuationSeparator" w:id="0">
    <w:p w14:paraId="61B6CD7D" w14:textId="77777777" w:rsidR="00361DF3" w:rsidRDefault="00361DF3" w:rsidP="007F1B53">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EEB56F" w14:textId="77777777" w:rsidR="00A66A79" w:rsidRDefault="00A66A79">
    <w:pPr>
      <w:pStyle w:val="Encabezado"/>
    </w:pPr>
    <w:r>
      <w:rPr>
        <w:noProof/>
      </w:rPr>
      <w:drawing>
        <wp:anchor distT="0" distB="0" distL="114300" distR="114300" simplePos="0" relativeHeight="251667456" behindDoc="0" locked="0" layoutInCell="1" allowOverlap="1" wp14:anchorId="4A37EC96" wp14:editId="5E7C1C3E">
          <wp:simplePos x="0" y="0"/>
          <wp:positionH relativeFrom="column">
            <wp:posOffset>-1133848</wp:posOffset>
          </wp:positionH>
          <wp:positionV relativeFrom="paragraph">
            <wp:posOffset>-439196</wp:posOffset>
          </wp:positionV>
          <wp:extent cx="7795895" cy="997585"/>
          <wp:effectExtent l="0" t="0" r="0" b="0"/>
          <wp:wrapNone/>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795895" cy="99758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21559C2"/>
    <w:multiLevelType w:val="hybridMultilevel"/>
    <w:tmpl w:val="539CFD34"/>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 w15:restartNumberingAfterBreak="0">
    <w:nsid w:val="4B250599"/>
    <w:multiLevelType w:val="hybridMultilevel"/>
    <w:tmpl w:val="BBEA7660"/>
    <w:lvl w:ilvl="0" w:tplc="4C0A000F">
      <w:start w:val="1"/>
      <w:numFmt w:val="decimal"/>
      <w:lvlText w:val="%1."/>
      <w:lvlJc w:val="lef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2" w15:restartNumberingAfterBreak="0">
    <w:nsid w:val="7AE62C16"/>
    <w:multiLevelType w:val="hybridMultilevel"/>
    <w:tmpl w:val="E8300484"/>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6"/>
  <w:proofState w:spelling="clean" w:grammar="clean"/>
  <w:attachedTemplate r:id="rId1"/>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55C6"/>
    <w:rsid w:val="000072F2"/>
    <w:rsid w:val="00010376"/>
    <w:rsid w:val="0002623F"/>
    <w:rsid w:val="00037500"/>
    <w:rsid w:val="000410BC"/>
    <w:rsid w:val="000446AD"/>
    <w:rsid w:val="00080776"/>
    <w:rsid w:val="001138D5"/>
    <w:rsid w:val="00143117"/>
    <w:rsid w:val="001455C6"/>
    <w:rsid w:val="00146DC2"/>
    <w:rsid w:val="0015384A"/>
    <w:rsid w:val="001726BE"/>
    <w:rsid w:val="00175EDB"/>
    <w:rsid w:val="0018373F"/>
    <w:rsid w:val="001A3BFC"/>
    <w:rsid w:val="001B425D"/>
    <w:rsid w:val="001C720B"/>
    <w:rsid w:val="001F02B0"/>
    <w:rsid w:val="001F5D15"/>
    <w:rsid w:val="0020003D"/>
    <w:rsid w:val="002117E6"/>
    <w:rsid w:val="00212908"/>
    <w:rsid w:val="002157C0"/>
    <w:rsid w:val="00220360"/>
    <w:rsid w:val="00232293"/>
    <w:rsid w:val="002417CD"/>
    <w:rsid w:val="002735DA"/>
    <w:rsid w:val="0028133E"/>
    <w:rsid w:val="002A6BFE"/>
    <w:rsid w:val="002C0E54"/>
    <w:rsid w:val="002C484A"/>
    <w:rsid w:val="002D27D2"/>
    <w:rsid w:val="002E3A77"/>
    <w:rsid w:val="002F0A67"/>
    <w:rsid w:val="0032261D"/>
    <w:rsid w:val="00346434"/>
    <w:rsid w:val="00361DF3"/>
    <w:rsid w:val="003717C3"/>
    <w:rsid w:val="00373028"/>
    <w:rsid w:val="003B0229"/>
    <w:rsid w:val="003B0CCB"/>
    <w:rsid w:val="003E0D37"/>
    <w:rsid w:val="003E1B6D"/>
    <w:rsid w:val="003F3A88"/>
    <w:rsid w:val="00424BBC"/>
    <w:rsid w:val="00433BE9"/>
    <w:rsid w:val="0046385B"/>
    <w:rsid w:val="0046627A"/>
    <w:rsid w:val="004A18B8"/>
    <w:rsid w:val="00506DB8"/>
    <w:rsid w:val="00507CCA"/>
    <w:rsid w:val="0051750B"/>
    <w:rsid w:val="00526FCA"/>
    <w:rsid w:val="0054053B"/>
    <w:rsid w:val="00547521"/>
    <w:rsid w:val="00592E19"/>
    <w:rsid w:val="00594DCC"/>
    <w:rsid w:val="005B0B82"/>
    <w:rsid w:val="005B7617"/>
    <w:rsid w:val="005E0E6D"/>
    <w:rsid w:val="005E27A5"/>
    <w:rsid w:val="006233F8"/>
    <w:rsid w:val="00635F19"/>
    <w:rsid w:val="00636C8A"/>
    <w:rsid w:val="00680D3C"/>
    <w:rsid w:val="00686701"/>
    <w:rsid w:val="006A7D18"/>
    <w:rsid w:val="006B6105"/>
    <w:rsid w:val="006D7C25"/>
    <w:rsid w:val="006E2AEC"/>
    <w:rsid w:val="006F2493"/>
    <w:rsid w:val="0070212E"/>
    <w:rsid w:val="007806B4"/>
    <w:rsid w:val="007A3981"/>
    <w:rsid w:val="007C7C69"/>
    <w:rsid w:val="007D2FF2"/>
    <w:rsid w:val="007F1B53"/>
    <w:rsid w:val="0080590A"/>
    <w:rsid w:val="008269E4"/>
    <w:rsid w:val="0083075B"/>
    <w:rsid w:val="00843820"/>
    <w:rsid w:val="00851634"/>
    <w:rsid w:val="00857A4F"/>
    <w:rsid w:val="00880817"/>
    <w:rsid w:val="00880FCA"/>
    <w:rsid w:val="00881EBE"/>
    <w:rsid w:val="00891D18"/>
    <w:rsid w:val="0089595D"/>
    <w:rsid w:val="008B0A58"/>
    <w:rsid w:val="008D04CA"/>
    <w:rsid w:val="00941ECC"/>
    <w:rsid w:val="0096185C"/>
    <w:rsid w:val="00975F8F"/>
    <w:rsid w:val="00984E87"/>
    <w:rsid w:val="00A32AB9"/>
    <w:rsid w:val="00A66A79"/>
    <w:rsid w:val="00A67DD5"/>
    <w:rsid w:val="00A76AA1"/>
    <w:rsid w:val="00AB2DF6"/>
    <w:rsid w:val="00AF122C"/>
    <w:rsid w:val="00AF551B"/>
    <w:rsid w:val="00B01852"/>
    <w:rsid w:val="00B0400E"/>
    <w:rsid w:val="00B0609B"/>
    <w:rsid w:val="00B24F6A"/>
    <w:rsid w:val="00B47A03"/>
    <w:rsid w:val="00B96080"/>
    <w:rsid w:val="00BC01BC"/>
    <w:rsid w:val="00BE64CA"/>
    <w:rsid w:val="00C05DF4"/>
    <w:rsid w:val="00C512B9"/>
    <w:rsid w:val="00C739AF"/>
    <w:rsid w:val="00CA2631"/>
    <w:rsid w:val="00D1428E"/>
    <w:rsid w:val="00D55BEC"/>
    <w:rsid w:val="00DA7486"/>
    <w:rsid w:val="00DE5F24"/>
    <w:rsid w:val="00E17389"/>
    <w:rsid w:val="00E26894"/>
    <w:rsid w:val="00E42177"/>
    <w:rsid w:val="00E648E4"/>
    <w:rsid w:val="00E90215"/>
    <w:rsid w:val="00EE1423"/>
    <w:rsid w:val="00EF5DC0"/>
    <w:rsid w:val="00F02BF4"/>
    <w:rsid w:val="00F3756A"/>
    <w:rsid w:val="00F43320"/>
    <w:rsid w:val="00F47697"/>
    <w:rsid w:val="00F52DFA"/>
    <w:rsid w:val="00F65696"/>
    <w:rsid w:val="00FA5A53"/>
    <w:rsid w:val="00FD0E8A"/>
  </w:rsids>
  <m:mathPr>
    <m:mathFont m:val="Cambria Math"/>
    <m:brkBin m:val="before"/>
    <m:brkBinSub m:val="--"/>
    <m:smallFrac m:val="0"/>
    <m:dispDef/>
    <m:lMargin m:val="0"/>
    <m:rMargin m:val="0"/>
    <m:defJc m:val="centerGroup"/>
    <m:wrapIndent m:val="1440"/>
    <m:intLim m:val="subSup"/>
    <m:naryLim m:val="undOvr"/>
  </m:mathPr>
  <w:themeFontLang w:val="es-NI"/>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AA5AAD2"/>
  <w15:chartTrackingRefBased/>
  <w15:docId w15:val="{22E07FBD-E838-4D0F-B552-5588A373B0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N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720B"/>
    <w:pPr>
      <w:spacing w:before="40" w:after="20" w:line="360" w:lineRule="auto"/>
      <w:jc w:val="both"/>
    </w:pPr>
    <w:rPr>
      <w:rFonts w:ascii="Tahoma" w:hAnsi="Tahoma"/>
      <w:sz w:val="24"/>
    </w:rPr>
  </w:style>
  <w:style w:type="paragraph" w:styleId="Ttulo1">
    <w:name w:val="heading 1"/>
    <w:basedOn w:val="Normal"/>
    <w:next w:val="Normal"/>
    <w:link w:val="Ttulo1Car"/>
    <w:autoRedefine/>
    <w:uiPriority w:val="9"/>
    <w:qFormat/>
    <w:rsid w:val="00A32AB9"/>
    <w:pPr>
      <w:keepNext/>
      <w:keepLines/>
      <w:spacing w:before="0" w:after="0" w:line="240" w:lineRule="auto"/>
      <w:jc w:val="left"/>
      <w:outlineLvl w:val="0"/>
    </w:pPr>
    <w:rPr>
      <w:rFonts w:eastAsiaTheme="majorEastAsia" w:cstheme="majorBidi"/>
      <w:b/>
      <w:sz w:val="32"/>
      <w:szCs w:val="56"/>
    </w:rPr>
  </w:style>
  <w:style w:type="paragraph" w:styleId="Ttulo2">
    <w:name w:val="heading 2"/>
    <w:basedOn w:val="Normal"/>
    <w:next w:val="Normal"/>
    <w:link w:val="Ttulo2Car"/>
    <w:autoRedefine/>
    <w:uiPriority w:val="9"/>
    <w:unhideWhenUsed/>
    <w:qFormat/>
    <w:rsid w:val="00C512B9"/>
    <w:pPr>
      <w:keepNext/>
      <w:keepLines/>
      <w:spacing w:after="0"/>
      <w:jc w:val="center"/>
      <w:outlineLvl w:val="1"/>
    </w:pPr>
    <w:rPr>
      <w:rFonts w:eastAsia="Calibri" w:cs="Tahoma"/>
      <w:b/>
      <w:sz w:val="28"/>
      <w:szCs w:val="26"/>
    </w:rPr>
  </w:style>
  <w:style w:type="paragraph" w:styleId="Ttulo3">
    <w:name w:val="heading 3"/>
    <w:basedOn w:val="Normal"/>
    <w:next w:val="Normal"/>
    <w:link w:val="Ttulo3Car"/>
    <w:uiPriority w:val="9"/>
    <w:unhideWhenUsed/>
    <w:qFormat/>
    <w:rsid w:val="00F52DFA"/>
    <w:pPr>
      <w:keepNext/>
      <w:keepLines/>
      <w:spacing w:after="0"/>
      <w:outlineLvl w:val="2"/>
    </w:pPr>
    <w:rPr>
      <w:rFonts w:eastAsiaTheme="majorEastAsia" w:cstheme="majorBidi"/>
      <w:b/>
      <w:szCs w:val="24"/>
    </w:rPr>
  </w:style>
  <w:style w:type="paragraph" w:styleId="Ttulo4">
    <w:name w:val="heading 4"/>
    <w:basedOn w:val="Normal"/>
    <w:next w:val="Normal"/>
    <w:link w:val="Ttulo4Car"/>
    <w:uiPriority w:val="9"/>
    <w:unhideWhenUsed/>
    <w:qFormat/>
    <w:rsid w:val="00175EDB"/>
    <w:pPr>
      <w:keepNext/>
      <w:keepLines/>
      <w:spacing w:after="0"/>
      <w:outlineLvl w:val="3"/>
    </w:pPr>
    <w:rPr>
      <w:rFonts w:eastAsiaTheme="majorEastAsia" w:cstheme="majorBidi"/>
      <w:iCs/>
      <w:u w:val="singl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32AB9"/>
    <w:rPr>
      <w:rFonts w:ascii="Tahoma" w:eastAsiaTheme="majorEastAsia" w:hAnsi="Tahoma" w:cstheme="majorBidi"/>
      <w:b/>
      <w:sz w:val="32"/>
      <w:szCs w:val="56"/>
    </w:rPr>
  </w:style>
  <w:style w:type="character" w:customStyle="1" w:styleId="Ttulo2Car">
    <w:name w:val="Título 2 Car"/>
    <w:basedOn w:val="Fuentedeprrafopredeter"/>
    <w:link w:val="Ttulo2"/>
    <w:uiPriority w:val="9"/>
    <w:rsid w:val="00C512B9"/>
    <w:rPr>
      <w:rFonts w:ascii="Tahoma" w:eastAsia="Calibri" w:hAnsi="Tahoma" w:cs="Tahoma"/>
      <w:b/>
      <w:sz w:val="28"/>
      <w:szCs w:val="26"/>
    </w:rPr>
  </w:style>
  <w:style w:type="paragraph" w:styleId="Subttulo">
    <w:name w:val="Subtitle"/>
    <w:basedOn w:val="Normal"/>
    <w:next w:val="Normal"/>
    <w:link w:val="SubttuloCar"/>
    <w:autoRedefine/>
    <w:uiPriority w:val="11"/>
    <w:qFormat/>
    <w:rsid w:val="00843820"/>
    <w:pPr>
      <w:numPr>
        <w:ilvl w:val="1"/>
      </w:numPr>
      <w:jc w:val="left"/>
    </w:pPr>
    <w:rPr>
      <w:rFonts w:eastAsiaTheme="minorEastAsia"/>
      <w:spacing w:val="15"/>
    </w:rPr>
  </w:style>
  <w:style w:type="character" w:customStyle="1" w:styleId="SubttuloCar">
    <w:name w:val="Subtítulo Car"/>
    <w:basedOn w:val="Fuentedeprrafopredeter"/>
    <w:link w:val="Subttulo"/>
    <w:uiPriority w:val="11"/>
    <w:rsid w:val="00843820"/>
    <w:rPr>
      <w:rFonts w:ascii="Tahoma" w:eastAsiaTheme="minorEastAsia" w:hAnsi="Tahoma"/>
      <w:spacing w:val="15"/>
      <w:sz w:val="24"/>
    </w:rPr>
  </w:style>
  <w:style w:type="character" w:styleId="nfasissutil">
    <w:name w:val="Subtle Emphasis"/>
    <w:basedOn w:val="Fuentedeprrafopredeter"/>
    <w:uiPriority w:val="19"/>
    <w:qFormat/>
    <w:rsid w:val="00843820"/>
    <w:rPr>
      <w:rFonts w:ascii="Tahoma" w:hAnsi="Tahoma"/>
      <w:b w:val="0"/>
      <w:i w:val="0"/>
      <w:iCs/>
      <w:color w:val="auto"/>
      <w:sz w:val="24"/>
      <w:u w:val="single"/>
    </w:rPr>
  </w:style>
  <w:style w:type="paragraph" w:customStyle="1" w:styleId="Cdigo">
    <w:name w:val="Código"/>
    <w:basedOn w:val="Normal"/>
    <w:link w:val="CdigoCar"/>
    <w:autoRedefine/>
    <w:qFormat/>
    <w:rsid w:val="00146DC2"/>
    <w:pPr>
      <w:spacing w:before="0" w:after="160" w:line="240" w:lineRule="auto"/>
      <w:contextualSpacing/>
      <w:jc w:val="left"/>
    </w:pPr>
    <w:rPr>
      <w:rFonts w:ascii="Consolas" w:hAnsi="Consolas"/>
      <w:sz w:val="20"/>
    </w:rPr>
  </w:style>
  <w:style w:type="character" w:customStyle="1" w:styleId="CdigoCar">
    <w:name w:val="Código Car"/>
    <w:basedOn w:val="Fuentedeprrafopredeter"/>
    <w:link w:val="Cdigo"/>
    <w:rsid w:val="00146DC2"/>
    <w:rPr>
      <w:rFonts w:ascii="Consolas" w:hAnsi="Consolas"/>
      <w:sz w:val="20"/>
    </w:rPr>
  </w:style>
  <w:style w:type="paragraph" w:styleId="Encabezado">
    <w:name w:val="header"/>
    <w:basedOn w:val="Normal"/>
    <w:link w:val="EncabezadoCar"/>
    <w:uiPriority w:val="99"/>
    <w:unhideWhenUsed/>
    <w:rsid w:val="007F1B53"/>
    <w:pPr>
      <w:tabs>
        <w:tab w:val="center" w:pos="4419"/>
        <w:tab w:val="right" w:pos="8838"/>
      </w:tabs>
      <w:spacing w:before="0" w:after="0"/>
    </w:pPr>
  </w:style>
  <w:style w:type="character" w:customStyle="1" w:styleId="EncabezadoCar">
    <w:name w:val="Encabezado Car"/>
    <w:basedOn w:val="Fuentedeprrafopredeter"/>
    <w:link w:val="Encabezado"/>
    <w:uiPriority w:val="99"/>
    <w:rsid w:val="007F1B53"/>
    <w:rPr>
      <w:rFonts w:ascii="Arial" w:hAnsi="Arial"/>
      <w:sz w:val="24"/>
    </w:rPr>
  </w:style>
  <w:style w:type="paragraph" w:styleId="Piedepgina">
    <w:name w:val="footer"/>
    <w:basedOn w:val="Normal"/>
    <w:link w:val="PiedepginaCar"/>
    <w:uiPriority w:val="99"/>
    <w:unhideWhenUsed/>
    <w:rsid w:val="007F1B53"/>
    <w:pPr>
      <w:tabs>
        <w:tab w:val="center" w:pos="4419"/>
        <w:tab w:val="right" w:pos="8838"/>
      </w:tabs>
      <w:spacing w:before="0" w:after="0"/>
    </w:pPr>
  </w:style>
  <w:style w:type="character" w:customStyle="1" w:styleId="PiedepginaCar">
    <w:name w:val="Pie de página Car"/>
    <w:basedOn w:val="Fuentedeprrafopredeter"/>
    <w:link w:val="Piedepgina"/>
    <w:uiPriority w:val="99"/>
    <w:rsid w:val="007F1B53"/>
    <w:rPr>
      <w:rFonts w:ascii="Arial" w:hAnsi="Arial"/>
      <w:sz w:val="24"/>
    </w:rPr>
  </w:style>
  <w:style w:type="paragraph" w:styleId="Ttulo">
    <w:name w:val="Title"/>
    <w:basedOn w:val="Normal"/>
    <w:next w:val="Normal"/>
    <w:link w:val="TtuloCar"/>
    <w:uiPriority w:val="10"/>
    <w:qFormat/>
    <w:rsid w:val="00843820"/>
    <w:pPr>
      <w:spacing w:before="0" w:after="0"/>
      <w:contextualSpacing/>
      <w:jc w:val="center"/>
    </w:pPr>
    <w:rPr>
      <w:rFonts w:eastAsiaTheme="majorEastAsia" w:cstheme="majorBidi"/>
      <w:spacing w:val="-10"/>
      <w:kern w:val="28"/>
      <w:szCs w:val="56"/>
    </w:rPr>
  </w:style>
  <w:style w:type="character" w:customStyle="1" w:styleId="TtuloCar">
    <w:name w:val="Título Car"/>
    <w:basedOn w:val="Fuentedeprrafopredeter"/>
    <w:link w:val="Ttulo"/>
    <w:uiPriority w:val="10"/>
    <w:rsid w:val="00843820"/>
    <w:rPr>
      <w:rFonts w:ascii="Tahoma" w:eastAsiaTheme="majorEastAsia" w:hAnsi="Tahoma" w:cstheme="majorBidi"/>
      <w:spacing w:val="-10"/>
      <w:kern w:val="28"/>
      <w:sz w:val="24"/>
      <w:szCs w:val="56"/>
    </w:rPr>
  </w:style>
  <w:style w:type="paragraph" w:styleId="TtuloTDC">
    <w:name w:val="TOC Heading"/>
    <w:basedOn w:val="Ttulo1"/>
    <w:next w:val="Normal"/>
    <w:uiPriority w:val="39"/>
    <w:unhideWhenUsed/>
    <w:qFormat/>
    <w:rsid w:val="00843820"/>
    <w:pPr>
      <w:spacing w:line="259" w:lineRule="auto"/>
      <w:outlineLvl w:val="9"/>
    </w:pPr>
    <w:rPr>
      <w:rFonts w:asciiTheme="majorHAnsi" w:hAnsiTheme="majorHAnsi"/>
      <w:b w:val="0"/>
      <w:color w:val="2F5496" w:themeColor="accent1" w:themeShade="BF"/>
      <w:lang w:eastAsia="es-NI"/>
    </w:rPr>
  </w:style>
  <w:style w:type="paragraph" w:styleId="TDC1">
    <w:name w:val="toc 1"/>
    <w:basedOn w:val="Normal"/>
    <w:next w:val="Normal"/>
    <w:autoRedefine/>
    <w:uiPriority w:val="39"/>
    <w:unhideWhenUsed/>
    <w:rsid w:val="00843820"/>
    <w:pPr>
      <w:spacing w:after="100"/>
    </w:pPr>
  </w:style>
  <w:style w:type="character" w:styleId="Hipervnculo">
    <w:name w:val="Hyperlink"/>
    <w:basedOn w:val="Fuentedeprrafopredeter"/>
    <w:uiPriority w:val="99"/>
    <w:unhideWhenUsed/>
    <w:rsid w:val="00843820"/>
    <w:rPr>
      <w:color w:val="0563C1" w:themeColor="hyperlink"/>
      <w:u w:val="single"/>
    </w:rPr>
  </w:style>
  <w:style w:type="character" w:customStyle="1" w:styleId="Ttulo3Car">
    <w:name w:val="Título 3 Car"/>
    <w:basedOn w:val="Fuentedeprrafopredeter"/>
    <w:link w:val="Ttulo3"/>
    <w:uiPriority w:val="9"/>
    <w:rsid w:val="00F52DFA"/>
    <w:rPr>
      <w:rFonts w:ascii="Tahoma" w:eastAsiaTheme="majorEastAsia" w:hAnsi="Tahoma" w:cstheme="majorBidi"/>
      <w:b/>
      <w:sz w:val="24"/>
      <w:szCs w:val="24"/>
    </w:rPr>
  </w:style>
  <w:style w:type="character" w:customStyle="1" w:styleId="Ttulo4Car">
    <w:name w:val="Título 4 Car"/>
    <w:basedOn w:val="Fuentedeprrafopredeter"/>
    <w:link w:val="Ttulo4"/>
    <w:uiPriority w:val="9"/>
    <w:rsid w:val="00175EDB"/>
    <w:rPr>
      <w:rFonts w:ascii="Tahoma" w:eastAsiaTheme="majorEastAsia" w:hAnsi="Tahoma" w:cstheme="majorBidi"/>
      <w:iCs/>
      <w:sz w:val="24"/>
      <w:u w:val="single"/>
    </w:rPr>
  </w:style>
  <w:style w:type="paragraph" w:styleId="Sinespaciado">
    <w:name w:val="No Spacing"/>
    <w:uiPriority w:val="1"/>
    <w:qFormat/>
    <w:rsid w:val="001B425D"/>
    <w:pPr>
      <w:spacing w:after="0" w:line="360" w:lineRule="auto"/>
      <w:jc w:val="both"/>
    </w:pPr>
    <w:rPr>
      <w:rFonts w:ascii="Tahoma" w:hAnsi="Tahoma"/>
      <w:sz w:val="24"/>
    </w:rPr>
  </w:style>
  <w:style w:type="paragraph" w:styleId="TDC2">
    <w:name w:val="toc 2"/>
    <w:basedOn w:val="Normal"/>
    <w:next w:val="Normal"/>
    <w:autoRedefine/>
    <w:uiPriority w:val="39"/>
    <w:unhideWhenUsed/>
    <w:rsid w:val="001455C6"/>
    <w:pPr>
      <w:spacing w:after="100"/>
      <w:ind w:left="240"/>
    </w:pPr>
  </w:style>
  <w:style w:type="paragraph" w:styleId="TDC3">
    <w:name w:val="toc 3"/>
    <w:basedOn w:val="Normal"/>
    <w:next w:val="Normal"/>
    <w:autoRedefine/>
    <w:uiPriority w:val="39"/>
    <w:unhideWhenUsed/>
    <w:rsid w:val="001455C6"/>
    <w:pPr>
      <w:spacing w:after="100"/>
      <w:ind w:left="480"/>
    </w:pPr>
  </w:style>
  <w:style w:type="paragraph" w:styleId="Prrafodelista">
    <w:name w:val="List Paragraph"/>
    <w:basedOn w:val="Normal"/>
    <w:uiPriority w:val="34"/>
    <w:qFormat/>
    <w:rsid w:val="003E1B6D"/>
    <w:pPr>
      <w:ind w:left="720"/>
      <w:contextualSpacing/>
    </w:pPr>
  </w:style>
  <w:style w:type="table" w:styleId="Tablanormal5">
    <w:name w:val="Plain Table 5"/>
    <w:basedOn w:val="Tablanormal"/>
    <w:uiPriority w:val="45"/>
    <w:rsid w:val="006A7D18"/>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8993075">
      <w:bodyDiv w:val="1"/>
      <w:marLeft w:val="0"/>
      <w:marRight w:val="0"/>
      <w:marTop w:val="0"/>
      <w:marBottom w:val="0"/>
      <w:divBdr>
        <w:top w:val="none" w:sz="0" w:space="0" w:color="auto"/>
        <w:left w:val="none" w:sz="0" w:space="0" w:color="auto"/>
        <w:bottom w:val="none" w:sz="0" w:space="0" w:color="auto"/>
        <w:right w:val="none" w:sz="0" w:space="0" w:color="auto"/>
      </w:divBdr>
    </w:div>
    <w:div w:id="13872986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E:\Documentos\Plantillas%20personalizadas%20de%20Office\Unidad%20Did&#225;ctica.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AAFC4D-CA1A-4243-B928-D3CE92E4B2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Unidad Didáctica.dotx</Template>
  <TotalTime>216</TotalTime>
  <Pages>16</Pages>
  <Words>3227</Words>
  <Characters>17752</Characters>
  <Application>Microsoft Office Word</Application>
  <DocSecurity>0</DocSecurity>
  <Lines>147</Lines>
  <Paragraphs>41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Ing. Guillermo</dc:creator>
  <cp:keywords/>
  <dc:description/>
  <cp:lastModifiedBy>Guillermo AntonioAguirre</cp:lastModifiedBy>
  <cp:revision>49</cp:revision>
  <cp:lastPrinted>2024-02-27T02:40:00Z</cp:lastPrinted>
  <dcterms:created xsi:type="dcterms:W3CDTF">2024-02-26T04:02:00Z</dcterms:created>
  <dcterms:modified xsi:type="dcterms:W3CDTF">2024-02-27T02:40:00Z</dcterms:modified>
</cp:coreProperties>
</file>
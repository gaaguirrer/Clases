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EFDD4" w14:textId="77777777" w:rsidR="00F43320" w:rsidRDefault="00B0400E">
      <w:r>
        <w:rPr>
          <w:noProof/>
        </w:rPr>
        <w:drawing>
          <wp:anchor distT="0" distB="0" distL="114300" distR="114300" simplePos="0" relativeHeight="251637760" behindDoc="0" locked="0" layoutInCell="1" allowOverlap="1" wp14:anchorId="7AAD959E" wp14:editId="7051D198">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8C8395" w14:textId="77777777" w:rsidR="00F43320" w:rsidRDefault="00F43320"/>
    <w:p w14:paraId="13A0D59B" w14:textId="77777777" w:rsidR="00F43320" w:rsidRDefault="00F43320"/>
    <w:p w14:paraId="1C2F5322" w14:textId="77777777" w:rsidR="00F43320" w:rsidRDefault="00F43320"/>
    <w:p w14:paraId="5E94FF30" w14:textId="77777777" w:rsidR="00F43320" w:rsidRDefault="00F43320"/>
    <w:p w14:paraId="150ECB5A" w14:textId="77777777" w:rsidR="00F43320" w:rsidRDefault="00F43320"/>
    <w:p w14:paraId="739BF949" w14:textId="77777777" w:rsidR="00F43320" w:rsidRDefault="00F43320"/>
    <w:p w14:paraId="41B74B33" w14:textId="77777777" w:rsidR="00F43320" w:rsidRDefault="00F43320"/>
    <w:p w14:paraId="2FCCA9BD" w14:textId="77777777" w:rsidR="00F43320" w:rsidRDefault="00F43320"/>
    <w:p w14:paraId="599872B4" w14:textId="77777777" w:rsidR="00F43320" w:rsidRDefault="006D7C25">
      <w:r>
        <w:rPr>
          <w:noProof/>
        </w:rPr>
        <mc:AlternateContent>
          <mc:Choice Requires="wps">
            <w:drawing>
              <wp:anchor distT="0" distB="0" distL="114300" distR="114300" simplePos="0" relativeHeight="251639808" behindDoc="1" locked="0" layoutInCell="1" allowOverlap="1" wp14:anchorId="0DE2B686" wp14:editId="4D80E15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D0D63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DE2B686"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18D0D63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8754253" w14:textId="77777777" w:rsidR="00F43320" w:rsidRDefault="00F43320"/>
    <w:p w14:paraId="557E494F" w14:textId="77777777" w:rsidR="00F43320" w:rsidRDefault="00F43320"/>
    <w:p w14:paraId="68CF4FC3"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6452667A" wp14:editId="48325147">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8C82C9"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7433D38A" w14:textId="77777777" w:rsidR="00F43320" w:rsidRDefault="003E0D37">
      <w:r>
        <w:rPr>
          <w:noProof/>
        </w:rPr>
        <mc:AlternateContent>
          <mc:Choice Requires="wps">
            <w:drawing>
              <wp:anchor distT="0" distB="0" distL="114300" distR="114300" simplePos="0" relativeHeight="251640832" behindDoc="0" locked="0" layoutInCell="1" allowOverlap="1" wp14:anchorId="4D64ED67" wp14:editId="33F475BD">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94BC6" w14:textId="068B97F6" w:rsidR="00F43320" w:rsidRPr="005E6C17" w:rsidRDefault="00724523" w:rsidP="00EF5DC0">
                            <w:pPr>
                              <w:jc w:val="right"/>
                              <w:rPr>
                                <w:rFonts w:ascii="EleganTech™" w:hAnsi="EleganTech™"/>
                                <w:b/>
                                <w:color w:val="404040"/>
                                <w:sz w:val="54"/>
                                <w:szCs w:val="56"/>
                              </w:rPr>
                            </w:pPr>
                            <w:r w:rsidRPr="00724523">
                              <w:rPr>
                                <w:rFonts w:cs="Calibri"/>
                                <w:b/>
                                <w:color w:val="000000"/>
                                <w:sz w:val="48"/>
                                <w:szCs w:val="52"/>
                                <w:lang w:eastAsia="es-NI"/>
                              </w:rPr>
                              <w:t>Lenguaje Algorítmico</w:t>
                            </w:r>
                            <w:r w:rsidR="00F43320">
                              <w:rPr>
                                <w:rFonts w:cs="Calibri"/>
                                <w:b/>
                                <w:color w:val="000000"/>
                                <w:sz w:val="48"/>
                                <w:szCs w:val="52"/>
                                <w:lang w:eastAsia="es-NI"/>
                              </w:rPr>
                              <w:t xml:space="preserve">, Unidad </w:t>
                            </w:r>
                            <w:r>
                              <w:rPr>
                                <w:rFonts w:cs="Calibri"/>
                                <w:b/>
                                <w:color w:val="000000"/>
                                <w:sz w:val="48"/>
                                <w:szCs w:val="52"/>
                                <w:lang w:eastAsia="es-NI"/>
                              </w:rPr>
                              <w:t>II</w:t>
                            </w:r>
                          </w:p>
                          <w:p w14:paraId="1B5CE84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4ED67"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6F794BC6" w14:textId="068B97F6" w:rsidR="00F43320" w:rsidRPr="005E6C17" w:rsidRDefault="00724523" w:rsidP="00EF5DC0">
                      <w:pPr>
                        <w:jc w:val="right"/>
                        <w:rPr>
                          <w:rFonts w:ascii="EleganTech™" w:hAnsi="EleganTech™"/>
                          <w:b/>
                          <w:color w:val="404040"/>
                          <w:sz w:val="54"/>
                          <w:szCs w:val="56"/>
                        </w:rPr>
                      </w:pPr>
                      <w:r w:rsidRPr="00724523">
                        <w:rPr>
                          <w:rFonts w:cs="Calibri"/>
                          <w:b/>
                          <w:color w:val="000000"/>
                          <w:sz w:val="48"/>
                          <w:szCs w:val="52"/>
                          <w:lang w:eastAsia="es-NI"/>
                        </w:rPr>
                        <w:t>Lenguaje Algorítmico</w:t>
                      </w:r>
                      <w:r w:rsidR="00F43320">
                        <w:rPr>
                          <w:rFonts w:cs="Calibri"/>
                          <w:b/>
                          <w:color w:val="000000"/>
                          <w:sz w:val="48"/>
                          <w:szCs w:val="52"/>
                          <w:lang w:eastAsia="es-NI"/>
                        </w:rPr>
                        <w:t xml:space="preserve">, Unidad </w:t>
                      </w:r>
                      <w:r>
                        <w:rPr>
                          <w:rFonts w:cs="Calibri"/>
                          <w:b/>
                          <w:color w:val="000000"/>
                          <w:sz w:val="48"/>
                          <w:szCs w:val="52"/>
                          <w:lang w:eastAsia="es-NI"/>
                        </w:rPr>
                        <w:t>II</w:t>
                      </w:r>
                    </w:p>
                    <w:p w14:paraId="1B5CE84A" w14:textId="77777777" w:rsidR="00F43320" w:rsidRDefault="00F43320" w:rsidP="00F43320">
                      <w:pPr>
                        <w:jc w:val="right"/>
                      </w:pPr>
                    </w:p>
                  </w:txbxContent>
                </v:textbox>
              </v:shape>
            </w:pict>
          </mc:Fallback>
        </mc:AlternateContent>
      </w:r>
    </w:p>
    <w:p w14:paraId="03473DF6" w14:textId="77777777" w:rsidR="00F43320" w:rsidRDefault="00F43320"/>
    <w:p w14:paraId="5F20BE56" w14:textId="77777777" w:rsidR="005B0B82" w:rsidRDefault="005B0B82"/>
    <w:p w14:paraId="0632DD63" w14:textId="77777777" w:rsidR="005B0B82" w:rsidRDefault="005B0B82"/>
    <w:p w14:paraId="6863D7E9" w14:textId="77777777" w:rsidR="005B0B82" w:rsidRDefault="005B0B82"/>
    <w:p w14:paraId="595EE148" w14:textId="77777777" w:rsidR="005B0B82" w:rsidRDefault="005B0B82"/>
    <w:p w14:paraId="27F5669E" w14:textId="77777777" w:rsidR="005B0B82" w:rsidRDefault="005B0B82"/>
    <w:p w14:paraId="0C6E7E9D" w14:textId="77777777" w:rsidR="005B0B82" w:rsidRDefault="005B0B82"/>
    <w:p w14:paraId="05FBFDE4" w14:textId="77777777" w:rsidR="005B0B82" w:rsidRDefault="005B0B82"/>
    <w:p w14:paraId="2F47D7CA" w14:textId="77777777" w:rsidR="005B0B82" w:rsidRDefault="005B0B82"/>
    <w:p w14:paraId="722E308E" w14:textId="77777777" w:rsidR="005B0B82" w:rsidRDefault="005B0B82"/>
    <w:p w14:paraId="71099F0F" w14:textId="77777777" w:rsidR="005B0B82" w:rsidRDefault="005B0B82"/>
    <w:p w14:paraId="1927FCCF" w14:textId="77777777" w:rsidR="005B0B82" w:rsidRDefault="005B0B82"/>
    <w:p w14:paraId="2E1A5C81" w14:textId="77777777" w:rsidR="00636C8A" w:rsidRDefault="00636C8A"/>
    <w:p w14:paraId="445B8965" w14:textId="77777777" w:rsidR="00A66A79" w:rsidRDefault="00A66A79">
      <w:pPr>
        <w:sectPr w:rsidR="00A66A79" w:rsidSect="00636C8A">
          <w:pgSz w:w="12240" w:h="15840"/>
          <w:pgMar w:top="1418" w:right="1701" w:bottom="1418" w:left="1701" w:header="709" w:footer="709" w:gutter="0"/>
          <w:cols w:space="708"/>
          <w:docGrid w:linePitch="360"/>
        </w:sectPr>
      </w:pPr>
    </w:p>
    <w:p w14:paraId="06B2BAF1"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455AE06" wp14:editId="2601F845">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E6C99" w14:textId="77777777" w:rsidR="0070212E" w:rsidRPr="00D904A7" w:rsidRDefault="0070212E" w:rsidP="0070212E">
                              <w:pPr>
                                <w:pStyle w:val="Ttulo1"/>
                              </w:pPr>
                              <w:bookmarkStart w:id="0" w:name="_Toc159789640"/>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55AE06"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54E6C99" w14:textId="77777777" w:rsidR="0070212E" w:rsidRPr="00D904A7" w:rsidRDefault="0070212E" w:rsidP="0070212E">
                        <w:pPr>
                          <w:pStyle w:val="Ttulo1"/>
                        </w:pPr>
                        <w:bookmarkStart w:id="1" w:name="_Toc159789640"/>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1BA5B76" w14:textId="77777777" w:rsidR="00A66A79" w:rsidRDefault="00A66A79"/>
    <w:sdt>
      <w:sdtPr>
        <w:rPr>
          <w:rFonts w:ascii="Tahoma" w:eastAsiaTheme="minorHAnsi" w:hAnsi="Tahoma" w:cstheme="minorBidi"/>
          <w:color w:val="auto"/>
          <w:sz w:val="22"/>
          <w:szCs w:val="20"/>
          <w:lang w:val="es-ES" w:eastAsia="en-US"/>
        </w:rPr>
        <w:id w:val="1736891407"/>
        <w:docPartObj>
          <w:docPartGallery w:val="Table of Contents"/>
          <w:docPartUnique/>
        </w:docPartObj>
      </w:sdtPr>
      <w:sdtEndPr>
        <w:rPr>
          <w:b/>
          <w:bCs/>
          <w:sz w:val="24"/>
          <w:szCs w:val="22"/>
        </w:rPr>
      </w:sdtEndPr>
      <w:sdtContent>
        <w:p w14:paraId="5FB9B169" w14:textId="7B95397A" w:rsidR="00843820" w:rsidRPr="00724523" w:rsidRDefault="00843820" w:rsidP="00724523">
          <w:pPr>
            <w:pStyle w:val="TtuloTDC"/>
            <w:jc w:val="center"/>
            <w:rPr>
              <w:rFonts w:ascii="Tahoma" w:hAnsi="Tahoma" w:cs="Tahoma"/>
              <w:b/>
              <w:bCs/>
              <w:color w:val="auto"/>
              <w:sz w:val="28"/>
              <w:szCs w:val="52"/>
              <w:lang w:val="es-ES"/>
            </w:rPr>
          </w:pPr>
          <w:r w:rsidRPr="00724523">
            <w:rPr>
              <w:rFonts w:ascii="Tahoma" w:hAnsi="Tahoma" w:cs="Tahoma"/>
              <w:b/>
              <w:bCs/>
              <w:color w:val="auto"/>
              <w:sz w:val="28"/>
              <w:szCs w:val="52"/>
              <w:lang w:val="es-ES"/>
            </w:rPr>
            <w:t>Contenido</w:t>
          </w:r>
        </w:p>
        <w:p w14:paraId="660AB61C" w14:textId="3FA7195E" w:rsidR="00724523" w:rsidRPr="00724523" w:rsidRDefault="00843820">
          <w:pPr>
            <w:pStyle w:val="TDC1"/>
            <w:tabs>
              <w:tab w:val="right" w:leader="dot" w:pos="8828"/>
            </w:tabs>
            <w:rPr>
              <w:rFonts w:asciiTheme="minorHAnsi" w:eastAsiaTheme="minorEastAsia" w:hAnsiTheme="minorHAnsi"/>
              <w:noProof/>
              <w:sz w:val="20"/>
              <w:szCs w:val="20"/>
              <w:lang w:eastAsia="es-NI"/>
            </w:rPr>
          </w:pPr>
          <w:r w:rsidRPr="00724523">
            <w:rPr>
              <w:rFonts w:cs="Tahoma"/>
              <w:sz w:val="22"/>
            </w:rPr>
            <w:fldChar w:fldCharType="begin"/>
          </w:r>
          <w:r w:rsidRPr="00724523">
            <w:rPr>
              <w:rFonts w:cs="Tahoma"/>
              <w:sz w:val="22"/>
            </w:rPr>
            <w:instrText xml:space="preserve"> TOC \o "1-3" \h \z \u </w:instrText>
          </w:r>
          <w:r w:rsidRPr="00724523">
            <w:rPr>
              <w:rFonts w:cs="Tahoma"/>
              <w:sz w:val="22"/>
            </w:rPr>
            <w:fldChar w:fldCharType="separate"/>
          </w:r>
          <w:hyperlink w:anchor="_Toc159789640" w:history="1">
            <w:r w:rsidR="00724523" w:rsidRPr="00724523">
              <w:rPr>
                <w:rStyle w:val="Hipervnculo"/>
                <w:noProof/>
                <w:sz w:val="22"/>
                <w:szCs w:val="20"/>
              </w:rPr>
              <w:t>Índice de Contenido</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_Toc159789640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2</w:t>
            </w:r>
            <w:r w:rsidR="00724523" w:rsidRPr="00724523">
              <w:rPr>
                <w:noProof/>
                <w:webHidden/>
                <w:sz w:val="22"/>
                <w:szCs w:val="20"/>
              </w:rPr>
              <w:fldChar w:fldCharType="end"/>
            </w:r>
          </w:hyperlink>
        </w:p>
        <w:p w14:paraId="43F93639" w14:textId="5855AF62" w:rsidR="00724523" w:rsidRPr="00724523" w:rsidRDefault="00F64821">
          <w:pPr>
            <w:pStyle w:val="TDC1"/>
            <w:tabs>
              <w:tab w:val="right" w:leader="dot" w:pos="8828"/>
            </w:tabs>
            <w:rPr>
              <w:rFonts w:asciiTheme="minorHAnsi" w:eastAsiaTheme="minorEastAsia" w:hAnsiTheme="minorHAnsi"/>
              <w:noProof/>
              <w:sz w:val="20"/>
              <w:szCs w:val="20"/>
              <w:lang w:eastAsia="es-NI"/>
            </w:rPr>
          </w:pPr>
          <w:hyperlink w:anchor="_Toc159789641" w:history="1">
            <w:r w:rsidR="00724523" w:rsidRPr="00724523">
              <w:rPr>
                <w:rStyle w:val="Hipervnculo"/>
                <w:noProof/>
                <w:sz w:val="22"/>
                <w:szCs w:val="20"/>
              </w:rPr>
              <w:t>Introducción</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_Toc159789641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3</w:t>
            </w:r>
            <w:r w:rsidR="00724523" w:rsidRPr="00724523">
              <w:rPr>
                <w:noProof/>
                <w:webHidden/>
                <w:sz w:val="22"/>
                <w:szCs w:val="20"/>
              </w:rPr>
              <w:fldChar w:fldCharType="end"/>
            </w:r>
          </w:hyperlink>
        </w:p>
        <w:p w14:paraId="4AA211AE" w14:textId="3B778F7F" w:rsidR="00724523" w:rsidRPr="00724523" w:rsidRDefault="00F64821">
          <w:pPr>
            <w:pStyle w:val="TDC1"/>
            <w:tabs>
              <w:tab w:val="right" w:leader="dot" w:pos="8828"/>
            </w:tabs>
            <w:rPr>
              <w:rFonts w:asciiTheme="minorHAnsi" w:eastAsiaTheme="minorEastAsia" w:hAnsiTheme="minorHAnsi"/>
              <w:noProof/>
              <w:sz w:val="20"/>
              <w:szCs w:val="20"/>
              <w:lang w:eastAsia="es-NI"/>
            </w:rPr>
          </w:pPr>
          <w:hyperlink w:anchor="_Toc159789642" w:history="1">
            <w:r w:rsidR="00724523" w:rsidRPr="00724523">
              <w:rPr>
                <w:rStyle w:val="Hipervnculo"/>
                <w:noProof/>
                <w:sz w:val="22"/>
                <w:szCs w:val="20"/>
              </w:rPr>
              <w:t>Desarrollo de Contenidos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_Toc159789642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5</w:t>
            </w:r>
            <w:r w:rsidR="00724523" w:rsidRPr="00724523">
              <w:rPr>
                <w:noProof/>
                <w:webHidden/>
                <w:sz w:val="22"/>
                <w:szCs w:val="20"/>
              </w:rPr>
              <w:fldChar w:fldCharType="end"/>
            </w:r>
          </w:hyperlink>
        </w:p>
        <w:p w14:paraId="468D2C68" w14:textId="55F5DFA2" w:rsidR="00724523" w:rsidRPr="00724523" w:rsidRDefault="00F64821">
          <w:pPr>
            <w:pStyle w:val="TDC2"/>
            <w:tabs>
              <w:tab w:val="right" w:leader="dot" w:pos="8828"/>
            </w:tabs>
            <w:rPr>
              <w:noProof/>
              <w:sz w:val="22"/>
              <w:szCs w:val="20"/>
            </w:rPr>
          </w:pPr>
          <w:hyperlink w:anchor="_Toc159789643" w:history="1">
            <w:r w:rsidR="00724523" w:rsidRPr="00724523">
              <w:rPr>
                <w:rStyle w:val="Hipervnculo"/>
                <w:noProof/>
                <w:sz w:val="22"/>
                <w:szCs w:val="20"/>
              </w:rPr>
              <w:t>Tipos de Datos Elementales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_Toc159789643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5</w:t>
            </w:r>
            <w:r w:rsidR="00724523" w:rsidRPr="00724523">
              <w:rPr>
                <w:noProof/>
                <w:webHidden/>
                <w:sz w:val="22"/>
                <w:szCs w:val="20"/>
              </w:rPr>
              <w:fldChar w:fldCharType="end"/>
            </w:r>
          </w:hyperlink>
        </w:p>
        <w:p w14:paraId="30ED76B6" w14:textId="5E721637" w:rsidR="00724523" w:rsidRPr="00724523" w:rsidRDefault="00F64821">
          <w:pPr>
            <w:pStyle w:val="TDC3"/>
            <w:tabs>
              <w:tab w:val="right" w:leader="dot" w:pos="8828"/>
            </w:tabs>
            <w:rPr>
              <w:noProof/>
              <w:sz w:val="22"/>
              <w:szCs w:val="20"/>
            </w:rPr>
          </w:pPr>
          <w:hyperlink w:anchor="_Toc159789644" w:history="1">
            <w:r w:rsidR="00724523" w:rsidRPr="00724523">
              <w:rPr>
                <w:rStyle w:val="Hipervnculo"/>
                <w:noProof/>
                <w:sz w:val="22"/>
                <w:szCs w:val="20"/>
              </w:rPr>
              <w:t>Tipos de Datos Simples o Básicos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_Toc159789644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6</w:t>
            </w:r>
            <w:r w:rsidR="00724523" w:rsidRPr="00724523">
              <w:rPr>
                <w:noProof/>
                <w:webHidden/>
                <w:sz w:val="22"/>
                <w:szCs w:val="20"/>
              </w:rPr>
              <w:fldChar w:fldCharType="end"/>
            </w:r>
          </w:hyperlink>
        </w:p>
        <w:p w14:paraId="20EFF14C" w14:textId="5F16AAB3" w:rsidR="00724523" w:rsidRPr="00724523" w:rsidRDefault="00F64821">
          <w:pPr>
            <w:pStyle w:val="TDC2"/>
            <w:tabs>
              <w:tab w:val="right" w:leader="dot" w:pos="8828"/>
            </w:tabs>
            <w:rPr>
              <w:noProof/>
              <w:sz w:val="22"/>
              <w:szCs w:val="20"/>
            </w:rPr>
          </w:pPr>
          <w:hyperlink w:anchor="_Toc159789645" w:history="1">
            <w:r w:rsidR="00724523" w:rsidRPr="00724523">
              <w:rPr>
                <w:rStyle w:val="Hipervnculo"/>
                <w:noProof/>
                <w:sz w:val="22"/>
                <w:szCs w:val="20"/>
              </w:rPr>
              <w:t>Elementos Básicos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_Toc159789645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7</w:t>
            </w:r>
            <w:r w:rsidR="00724523" w:rsidRPr="00724523">
              <w:rPr>
                <w:noProof/>
                <w:webHidden/>
                <w:sz w:val="22"/>
                <w:szCs w:val="20"/>
              </w:rPr>
              <w:fldChar w:fldCharType="end"/>
            </w:r>
          </w:hyperlink>
        </w:p>
        <w:p w14:paraId="3008A788" w14:textId="1ADF591C" w:rsidR="00724523" w:rsidRPr="00724523" w:rsidRDefault="00F64821">
          <w:pPr>
            <w:pStyle w:val="TDC3"/>
            <w:tabs>
              <w:tab w:val="right" w:leader="dot" w:pos="8828"/>
            </w:tabs>
            <w:rPr>
              <w:noProof/>
              <w:sz w:val="22"/>
              <w:szCs w:val="20"/>
            </w:rPr>
          </w:pPr>
          <w:hyperlink w:anchor="_Toc159789646" w:history="1">
            <w:r w:rsidR="00724523" w:rsidRPr="00724523">
              <w:rPr>
                <w:rStyle w:val="Hipervnculo"/>
                <w:noProof/>
                <w:sz w:val="22"/>
                <w:szCs w:val="20"/>
              </w:rPr>
              <w:t>Identificador</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_Toc159789646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7</w:t>
            </w:r>
            <w:r w:rsidR="00724523" w:rsidRPr="00724523">
              <w:rPr>
                <w:noProof/>
                <w:webHidden/>
                <w:sz w:val="22"/>
                <w:szCs w:val="20"/>
              </w:rPr>
              <w:fldChar w:fldCharType="end"/>
            </w:r>
          </w:hyperlink>
        </w:p>
        <w:p w14:paraId="570FEBB7" w14:textId="59EDE63B" w:rsidR="00724523" w:rsidRPr="00724523" w:rsidRDefault="00F64821">
          <w:pPr>
            <w:pStyle w:val="TDC3"/>
            <w:tabs>
              <w:tab w:val="right" w:leader="dot" w:pos="8828"/>
            </w:tabs>
            <w:rPr>
              <w:noProof/>
              <w:sz w:val="22"/>
              <w:szCs w:val="20"/>
            </w:rPr>
          </w:pPr>
          <w:hyperlink w:anchor="_Toc159789647" w:history="1">
            <w:r w:rsidR="00724523" w:rsidRPr="00724523">
              <w:rPr>
                <w:rStyle w:val="Hipervnculo"/>
                <w:noProof/>
                <w:sz w:val="22"/>
                <w:szCs w:val="20"/>
              </w:rPr>
              <w:t>Variables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_Toc159789647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8</w:t>
            </w:r>
            <w:r w:rsidR="00724523" w:rsidRPr="00724523">
              <w:rPr>
                <w:noProof/>
                <w:webHidden/>
                <w:sz w:val="22"/>
                <w:szCs w:val="20"/>
              </w:rPr>
              <w:fldChar w:fldCharType="end"/>
            </w:r>
          </w:hyperlink>
        </w:p>
        <w:p w14:paraId="18D2A71F" w14:textId="04741F7C" w:rsidR="00724523" w:rsidRPr="00724523" w:rsidRDefault="00F64821">
          <w:pPr>
            <w:pStyle w:val="TDC3"/>
            <w:tabs>
              <w:tab w:val="right" w:leader="dot" w:pos="8828"/>
            </w:tabs>
            <w:rPr>
              <w:noProof/>
              <w:sz w:val="22"/>
              <w:szCs w:val="20"/>
            </w:rPr>
          </w:pPr>
          <w:hyperlink w:anchor="_Toc159789648" w:history="1">
            <w:r w:rsidR="00724523" w:rsidRPr="00724523">
              <w:rPr>
                <w:rStyle w:val="Hipervnculo"/>
                <w:noProof/>
                <w:sz w:val="22"/>
                <w:szCs w:val="20"/>
              </w:rPr>
              <w:t>Constantes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_Toc159789648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9</w:t>
            </w:r>
            <w:r w:rsidR="00724523" w:rsidRPr="00724523">
              <w:rPr>
                <w:noProof/>
                <w:webHidden/>
                <w:sz w:val="22"/>
                <w:szCs w:val="20"/>
              </w:rPr>
              <w:fldChar w:fldCharType="end"/>
            </w:r>
          </w:hyperlink>
        </w:p>
        <w:p w14:paraId="6462095B" w14:textId="727A452A" w:rsidR="00724523" w:rsidRPr="00724523" w:rsidRDefault="00F64821">
          <w:pPr>
            <w:pStyle w:val="TDC2"/>
            <w:tabs>
              <w:tab w:val="right" w:leader="dot" w:pos="8828"/>
            </w:tabs>
            <w:rPr>
              <w:noProof/>
              <w:sz w:val="22"/>
              <w:szCs w:val="20"/>
            </w:rPr>
          </w:pPr>
          <w:hyperlink w:anchor="_Toc159789649" w:history="1">
            <w:r w:rsidR="00724523" w:rsidRPr="00724523">
              <w:rPr>
                <w:rStyle w:val="Hipervnculo"/>
                <w:noProof/>
                <w:sz w:val="22"/>
                <w:szCs w:val="20"/>
              </w:rPr>
              <w:t>Operadores y Expresiones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_Toc159789649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9</w:t>
            </w:r>
            <w:r w:rsidR="00724523" w:rsidRPr="00724523">
              <w:rPr>
                <w:noProof/>
                <w:webHidden/>
                <w:sz w:val="22"/>
                <w:szCs w:val="20"/>
              </w:rPr>
              <w:fldChar w:fldCharType="end"/>
            </w:r>
          </w:hyperlink>
        </w:p>
        <w:p w14:paraId="200DD1A3" w14:textId="6CD59369" w:rsidR="00724523" w:rsidRPr="00724523" w:rsidRDefault="00F64821">
          <w:pPr>
            <w:pStyle w:val="TDC3"/>
            <w:tabs>
              <w:tab w:val="right" w:leader="dot" w:pos="8828"/>
            </w:tabs>
            <w:rPr>
              <w:noProof/>
              <w:sz w:val="22"/>
              <w:szCs w:val="20"/>
            </w:rPr>
          </w:pPr>
          <w:hyperlink w:anchor="_Toc159789650" w:history="1">
            <w:r w:rsidR="00724523" w:rsidRPr="00724523">
              <w:rPr>
                <w:rStyle w:val="Hipervnculo"/>
                <w:noProof/>
                <w:sz w:val="22"/>
                <w:szCs w:val="20"/>
              </w:rPr>
              <w:t>Operadores Aritméticos, relacionales y lógicos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_Toc159789650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9</w:t>
            </w:r>
            <w:r w:rsidR="00724523" w:rsidRPr="00724523">
              <w:rPr>
                <w:noProof/>
                <w:webHidden/>
                <w:sz w:val="22"/>
                <w:szCs w:val="20"/>
              </w:rPr>
              <w:fldChar w:fldCharType="end"/>
            </w:r>
          </w:hyperlink>
        </w:p>
        <w:p w14:paraId="4D300B11" w14:textId="0331A71F" w:rsidR="00724523" w:rsidRPr="00724523" w:rsidRDefault="00F64821">
          <w:pPr>
            <w:pStyle w:val="TDC3"/>
            <w:tabs>
              <w:tab w:val="right" w:leader="dot" w:pos="8828"/>
            </w:tabs>
            <w:rPr>
              <w:noProof/>
              <w:sz w:val="22"/>
              <w:szCs w:val="20"/>
            </w:rPr>
          </w:pPr>
          <w:hyperlink w:anchor="_Toc159789651" w:history="1">
            <w:r w:rsidR="00724523" w:rsidRPr="00724523">
              <w:rPr>
                <w:rStyle w:val="Hipervnculo"/>
                <w:noProof/>
                <w:sz w:val="22"/>
                <w:szCs w:val="20"/>
              </w:rPr>
              <w:t>Expresiones lógicas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_Toc159789651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11</w:t>
            </w:r>
            <w:r w:rsidR="00724523" w:rsidRPr="00724523">
              <w:rPr>
                <w:noProof/>
                <w:webHidden/>
                <w:sz w:val="22"/>
                <w:szCs w:val="20"/>
              </w:rPr>
              <w:fldChar w:fldCharType="end"/>
            </w:r>
          </w:hyperlink>
        </w:p>
        <w:p w14:paraId="47257580" w14:textId="442F7978" w:rsidR="00724523" w:rsidRPr="00724523" w:rsidRDefault="00F64821">
          <w:pPr>
            <w:pStyle w:val="TDC3"/>
            <w:tabs>
              <w:tab w:val="right" w:leader="dot" w:pos="8828"/>
            </w:tabs>
            <w:rPr>
              <w:noProof/>
              <w:sz w:val="22"/>
              <w:szCs w:val="20"/>
            </w:rPr>
          </w:pPr>
          <w:hyperlink w:anchor="_Toc159789652" w:history="1">
            <w:r w:rsidR="00724523" w:rsidRPr="00724523">
              <w:rPr>
                <w:rStyle w:val="Hipervnculo"/>
                <w:noProof/>
                <w:sz w:val="22"/>
                <w:szCs w:val="20"/>
              </w:rPr>
              <w:t>Instrucciones Entrada / Salida</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_Toc159789652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12</w:t>
            </w:r>
            <w:r w:rsidR="00724523" w:rsidRPr="00724523">
              <w:rPr>
                <w:noProof/>
                <w:webHidden/>
                <w:sz w:val="22"/>
                <w:szCs w:val="20"/>
              </w:rPr>
              <w:fldChar w:fldCharType="end"/>
            </w:r>
          </w:hyperlink>
        </w:p>
        <w:p w14:paraId="03197FAD" w14:textId="63566F58" w:rsidR="00724523" w:rsidRPr="00724523" w:rsidRDefault="00F64821">
          <w:pPr>
            <w:pStyle w:val="TDC2"/>
            <w:tabs>
              <w:tab w:val="right" w:leader="dot" w:pos="8828"/>
            </w:tabs>
            <w:rPr>
              <w:noProof/>
              <w:sz w:val="22"/>
              <w:szCs w:val="20"/>
            </w:rPr>
          </w:pPr>
          <w:hyperlink w:anchor="_Toc159789653" w:history="1">
            <w:r w:rsidR="00724523" w:rsidRPr="00724523">
              <w:rPr>
                <w:rStyle w:val="Hipervnculo"/>
                <w:noProof/>
                <w:sz w:val="22"/>
                <w:szCs w:val="20"/>
              </w:rPr>
              <w:t>Estructura general de un Algoritmo</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_Toc159789653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12</w:t>
            </w:r>
            <w:r w:rsidR="00724523" w:rsidRPr="00724523">
              <w:rPr>
                <w:noProof/>
                <w:webHidden/>
                <w:sz w:val="22"/>
                <w:szCs w:val="20"/>
              </w:rPr>
              <w:fldChar w:fldCharType="end"/>
            </w:r>
          </w:hyperlink>
        </w:p>
        <w:p w14:paraId="0443D0F7" w14:textId="710C3FC4" w:rsidR="00724523" w:rsidRPr="00724523" w:rsidRDefault="00F64821">
          <w:pPr>
            <w:pStyle w:val="TDC2"/>
            <w:tabs>
              <w:tab w:val="right" w:leader="dot" w:pos="8828"/>
            </w:tabs>
            <w:rPr>
              <w:noProof/>
              <w:sz w:val="22"/>
              <w:szCs w:val="20"/>
            </w:rPr>
          </w:pPr>
          <w:hyperlink w:anchor="_Toc159789654" w:history="1">
            <w:r w:rsidR="00724523" w:rsidRPr="00724523">
              <w:rPr>
                <w:rStyle w:val="Hipervnculo"/>
                <w:noProof/>
                <w:sz w:val="22"/>
                <w:szCs w:val="20"/>
              </w:rPr>
              <w:t>Estructuras Básicas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_Toc159789654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14</w:t>
            </w:r>
            <w:r w:rsidR="00724523" w:rsidRPr="00724523">
              <w:rPr>
                <w:noProof/>
                <w:webHidden/>
                <w:sz w:val="22"/>
                <w:szCs w:val="20"/>
              </w:rPr>
              <w:fldChar w:fldCharType="end"/>
            </w:r>
          </w:hyperlink>
        </w:p>
        <w:p w14:paraId="38B4414A" w14:textId="0E574896" w:rsidR="00724523" w:rsidRPr="00724523" w:rsidRDefault="00F64821">
          <w:pPr>
            <w:pStyle w:val="TDC3"/>
            <w:tabs>
              <w:tab w:val="right" w:leader="dot" w:pos="8828"/>
            </w:tabs>
            <w:rPr>
              <w:noProof/>
              <w:sz w:val="22"/>
              <w:szCs w:val="20"/>
            </w:rPr>
          </w:pPr>
          <w:hyperlink w:anchor="_Toc159789655" w:history="1">
            <w:r w:rsidR="00724523" w:rsidRPr="00724523">
              <w:rPr>
                <w:rStyle w:val="Hipervnculo"/>
                <w:noProof/>
                <w:sz w:val="22"/>
                <w:szCs w:val="20"/>
              </w:rPr>
              <w:t>Los comentarios</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_Toc159789655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14</w:t>
            </w:r>
            <w:r w:rsidR="00724523" w:rsidRPr="00724523">
              <w:rPr>
                <w:noProof/>
                <w:webHidden/>
                <w:sz w:val="22"/>
                <w:szCs w:val="20"/>
              </w:rPr>
              <w:fldChar w:fldCharType="end"/>
            </w:r>
          </w:hyperlink>
        </w:p>
        <w:p w14:paraId="76398F22" w14:textId="1DDD7429" w:rsidR="00724523" w:rsidRPr="00724523" w:rsidRDefault="00F64821">
          <w:pPr>
            <w:pStyle w:val="TDC3"/>
            <w:tabs>
              <w:tab w:val="right" w:leader="dot" w:pos="8828"/>
            </w:tabs>
            <w:rPr>
              <w:noProof/>
              <w:sz w:val="22"/>
              <w:szCs w:val="20"/>
            </w:rPr>
          </w:pPr>
          <w:hyperlink w:anchor="_Toc159789656" w:history="1">
            <w:r w:rsidR="00724523" w:rsidRPr="00724523">
              <w:rPr>
                <w:rStyle w:val="Hipervnculo"/>
                <w:noProof/>
                <w:sz w:val="22"/>
                <w:szCs w:val="20"/>
              </w:rPr>
              <w:t>Bloque de asignación</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_Toc159789656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15</w:t>
            </w:r>
            <w:r w:rsidR="00724523" w:rsidRPr="00724523">
              <w:rPr>
                <w:noProof/>
                <w:webHidden/>
                <w:sz w:val="22"/>
                <w:szCs w:val="20"/>
              </w:rPr>
              <w:fldChar w:fldCharType="end"/>
            </w:r>
          </w:hyperlink>
        </w:p>
        <w:p w14:paraId="1935056A" w14:textId="3C03091D" w:rsidR="00724523" w:rsidRPr="00724523" w:rsidRDefault="00F64821">
          <w:pPr>
            <w:pStyle w:val="TDC3"/>
            <w:tabs>
              <w:tab w:val="right" w:leader="dot" w:pos="8828"/>
            </w:tabs>
            <w:rPr>
              <w:noProof/>
              <w:sz w:val="22"/>
              <w:szCs w:val="20"/>
            </w:rPr>
          </w:pPr>
          <w:hyperlink w:anchor="_Toc159789657" w:history="1">
            <w:r w:rsidR="00724523" w:rsidRPr="00724523">
              <w:rPr>
                <w:rStyle w:val="Hipervnculo"/>
                <w:noProof/>
                <w:sz w:val="22"/>
                <w:szCs w:val="20"/>
              </w:rPr>
              <w:t>La estructura secuencial</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_Toc159789657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15</w:t>
            </w:r>
            <w:r w:rsidR="00724523" w:rsidRPr="00724523">
              <w:rPr>
                <w:noProof/>
                <w:webHidden/>
                <w:sz w:val="22"/>
                <w:szCs w:val="20"/>
              </w:rPr>
              <w:fldChar w:fldCharType="end"/>
            </w:r>
          </w:hyperlink>
        </w:p>
        <w:p w14:paraId="221D62F1" w14:textId="0FB3BC39" w:rsidR="00724523" w:rsidRPr="00724523" w:rsidRDefault="00F64821">
          <w:pPr>
            <w:pStyle w:val="TDC3"/>
            <w:tabs>
              <w:tab w:val="right" w:leader="dot" w:pos="8828"/>
            </w:tabs>
            <w:rPr>
              <w:noProof/>
              <w:sz w:val="22"/>
              <w:szCs w:val="20"/>
            </w:rPr>
          </w:pPr>
          <w:hyperlink w:anchor="_Toc159789658" w:history="1">
            <w:r w:rsidR="00724523" w:rsidRPr="00724523">
              <w:rPr>
                <w:rStyle w:val="Hipervnculo"/>
                <w:noProof/>
                <w:sz w:val="22"/>
                <w:szCs w:val="20"/>
              </w:rPr>
              <w:t>La estructura alternativa</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_Toc159789658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15</w:t>
            </w:r>
            <w:r w:rsidR="00724523" w:rsidRPr="00724523">
              <w:rPr>
                <w:noProof/>
                <w:webHidden/>
                <w:sz w:val="22"/>
                <w:szCs w:val="20"/>
              </w:rPr>
              <w:fldChar w:fldCharType="end"/>
            </w:r>
          </w:hyperlink>
        </w:p>
        <w:p w14:paraId="5C696A33" w14:textId="65E0DC9A" w:rsidR="00724523" w:rsidRPr="00724523" w:rsidRDefault="00F64821">
          <w:pPr>
            <w:pStyle w:val="TDC3"/>
            <w:tabs>
              <w:tab w:val="right" w:leader="dot" w:pos="8828"/>
            </w:tabs>
            <w:rPr>
              <w:noProof/>
              <w:sz w:val="22"/>
              <w:szCs w:val="20"/>
            </w:rPr>
          </w:pPr>
          <w:hyperlink w:anchor="_Toc159789659" w:history="1">
            <w:r w:rsidR="00724523" w:rsidRPr="00724523">
              <w:rPr>
                <w:rStyle w:val="Hipervnculo"/>
                <w:noProof/>
                <w:sz w:val="22"/>
                <w:szCs w:val="20"/>
              </w:rPr>
              <w:t>La estructura iterativa</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_Toc159789659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16</w:t>
            </w:r>
            <w:r w:rsidR="00724523" w:rsidRPr="00724523">
              <w:rPr>
                <w:noProof/>
                <w:webHidden/>
                <w:sz w:val="22"/>
                <w:szCs w:val="20"/>
              </w:rPr>
              <w:fldChar w:fldCharType="end"/>
            </w:r>
          </w:hyperlink>
        </w:p>
        <w:p w14:paraId="531C1EA3" w14:textId="74021BC9" w:rsidR="00724523" w:rsidRPr="00724523" w:rsidRDefault="00F64821">
          <w:pPr>
            <w:pStyle w:val="TDC1"/>
            <w:tabs>
              <w:tab w:val="right" w:leader="dot" w:pos="8828"/>
            </w:tabs>
            <w:rPr>
              <w:rFonts w:asciiTheme="minorHAnsi" w:eastAsiaTheme="minorEastAsia" w:hAnsiTheme="minorHAnsi"/>
              <w:noProof/>
              <w:sz w:val="20"/>
              <w:szCs w:val="20"/>
              <w:lang w:eastAsia="es-NI"/>
            </w:rPr>
          </w:pPr>
          <w:hyperlink w:anchor="_Toc159789660" w:history="1">
            <w:r w:rsidR="00724523" w:rsidRPr="00724523">
              <w:rPr>
                <w:rStyle w:val="Hipervnculo"/>
                <w:noProof/>
                <w:sz w:val="22"/>
                <w:szCs w:val="20"/>
              </w:rPr>
              <w:t>Bibliografía y Webgrafía</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_Toc159789660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17</w:t>
            </w:r>
            <w:r w:rsidR="00724523" w:rsidRPr="00724523">
              <w:rPr>
                <w:noProof/>
                <w:webHidden/>
                <w:sz w:val="22"/>
                <w:szCs w:val="20"/>
              </w:rPr>
              <w:fldChar w:fldCharType="end"/>
            </w:r>
          </w:hyperlink>
        </w:p>
        <w:p w14:paraId="78D03392" w14:textId="2A03C60A" w:rsidR="00724523" w:rsidRPr="00724523" w:rsidRDefault="00F64821">
          <w:pPr>
            <w:pStyle w:val="TDC1"/>
            <w:tabs>
              <w:tab w:val="right" w:leader="dot" w:pos="8828"/>
            </w:tabs>
            <w:rPr>
              <w:rFonts w:asciiTheme="minorHAnsi" w:eastAsiaTheme="minorEastAsia" w:hAnsiTheme="minorHAnsi"/>
              <w:noProof/>
              <w:sz w:val="20"/>
              <w:szCs w:val="20"/>
              <w:lang w:eastAsia="es-NI"/>
            </w:rPr>
          </w:pPr>
          <w:hyperlink w:anchor="_Toc159789661" w:history="1">
            <w:r w:rsidR="00724523" w:rsidRPr="00724523">
              <w:rPr>
                <w:rStyle w:val="Hipervnculo"/>
                <w:noProof/>
                <w:sz w:val="22"/>
                <w:szCs w:val="20"/>
              </w:rPr>
              <w:t>Glosario</w:t>
            </w:r>
            <w:r w:rsidR="00724523" w:rsidRPr="00724523">
              <w:rPr>
                <w:noProof/>
                <w:webHidden/>
                <w:sz w:val="22"/>
                <w:szCs w:val="20"/>
              </w:rPr>
              <w:tab/>
            </w:r>
            <w:r w:rsidR="00724523" w:rsidRPr="00724523">
              <w:rPr>
                <w:noProof/>
                <w:webHidden/>
                <w:sz w:val="22"/>
                <w:szCs w:val="20"/>
              </w:rPr>
              <w:fldChar w:fldCharType="begin"/>
            </w:r>
            <w:r w:rsidR="00724523" w:rsidRPr="00724523">
              <w:rPr>
                <w:noProof/>
                <w:webHidden/>
                <w:sz w:val="22"/>
                <w:szCs w:val="20"/>
              </w:rPr>
              <w:instrText xml:space="preserve"> PAGEREF _Toc159789661 \h </w:instrText>
            </w:r>
            <w:r w:rsidR="00724523" w:rsidRPr="00724523">
              <w:rPr>
                <w:noProof/>
                <w:webHidden/>
                <w:sz w:val="22"/>
                <w:szCs w:val="20"/>
              </w:rPr>
            </w:r>
            <w:r w:rsidR="00724523" w:rsidRPr="00724523">
              <w:rPr>
                <w:noProof/>
                <w:webHidden/>
                <w:sz w:val="22"/>
                <w:szCs w:val="20"/>
              </w:rPr>
              <w:fldChar w:fldCharType="separate"/>
            </w:r>
            <w:r w:rsidR="00B460E3">
              <w:rPr>
                <w:noProof/>
                <w:webHidden/>
                <w:sz w:val="22"/>
                <w:szCs w:val="20"/>
              </w:rPr>
              <w:t>17</w:t>
            </w:r>
            <w:r w:rsidR="00724523" w:rsidRPr="00724523">
              <w:rPr>
                <w:noProof/>
                <w:webHidden/>
                <w:sz w:val="22"/>
                <w:szCs w:val="20"/>
              </w:rPr>
              <w:fldChar w:fldCharType="end"/>
            </w:r>
          </w:hyperlink>
        </w:p>
        <w:p w14:paraId="0DA37101" w14:textId="5860C209" w:rsidR="008D04CA" w:rsidRPr="00A81A6C" w:rsidRDefault="00843820" w:rsidP="00A81A6C">
          <w:r w:rsidRPr="00724523">
            <w:rPr>
              <w:rFonts w:cs="Tahoma"/>
              <w:sz w:val="22"/>
              <w:lang w:val="es-ES"/>
            </w:rPr>
            <w:fldChar w:fldCharType="end"/>
          </w:r>
        </w:p>
      </w:sdtContent>
    </w:sdt>
    <w:p w14:paraId="5232E69D" w14:textId="0212E806" w:rsidR="008D04CA" w:rsidRDefault="00A81A6C" w:rsidP="00AB2DF6">
      <w:pPr>
        <w:spacing w:line="276" w:lineRule="auto"/>
        <w:jc w:val="right"/>
        <w:rPr>
          <w:b/>
        </w:rPr>
      </w:pPr>
      <w:r>
        <w:rPr>
          <w:bCs/>
          <w:noProof/>
        </w:rPr>
        <w:lastRenderedPageBreak/>
        <mc:AlternateContent>
          <mc:Choice Requires="wpg">
            <w:drawing>
              <wp:anchor distT="0" distB="0" distL="114300" distR="114300" simplePos="0" relativeHeight="251660288" behindDoc="0" locked="0" layoutInCell="1" allowOverlap="1" wp14:anchorId="349E2B9C" wp14:editId="2EA639F3">
                <wp:simplePos x="0" y="0"/>
                <wp:positionH relativeFrom="column">
                  <wp:posOffset>-246380</wp:posOffset>
                </wp:positionH>
                <wp:positionV relativeFrom="paragraph">
                  <wp:posOffset>-78105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74BA4" w14:textId="77777777" w:rsidR="008D04CA" w:rsidRPr="00D904A7" w:rsidRDefault="008D04CA" w:rsidP="008D04CA">
                              <w:pPr>
                                <w:pStyle w:val="Ttulo1"/>
                              </w:pPr>
                              <w:bookmarkStart w:id="2" w:name="_Toc159789641"/>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9E2B9C" id="Grupo 37" o:spid="_x0000_s1033" style="position:absolute;left:0;text-align:left;margin-left:-19.4pt;margin-top:-6.1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774BA4" w14:textId="77777777" w:rsidR="008D04CA" w:rsidRPr="00D904A7" w:rsidRDefault="008D04CA" w:rsidP="008D04CA">
                        <w:pPr>
                          <w:pStyle w:val="Ttulo1"/>
                        </w:pPr>
                        <w:bookmarkStart w:id="3" w:name="_Toc159789641"/>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16CE4903" w14:textId="2576A765" w:rsidR="00B0609B" w:rsidRDefault="00724523" w:rsidP="00A76AA1">
      <w:pPr>
        <w:contextualSpacing/>
        <w:rPr>
          <w:bCs/>
        </w:rPr>
      </w:pPr>
      <w:r>
        <w:rPr>
          <w:bCs/>
          <w:noProof/>
        </w:rPr>
        <w:drawing>
          <wp:anchor distT="0" distB="0" distL="114300" distR="114300" simplePos="0" relativeHeight="251679744" behindDoc="1" locked="0" layoutInCell="1" allowOverlap="1" wp14:anchorId="1E1E8ED2" wp14:editId="4157F5CA">
            <wp:simplePos x="0" y="0"/>
            <wp:positionH relativeFrom="column">
              <wp:posOffset>-3810</wp:posOffset>
            </wp:positionH>
            <wp:positionV relativeFrom="paragraph">
              <wp:posOffset>275590</wp:posOffset>
            </wp:positionV>
            <wp:extent cx="3400425" cy="2263140"/>
            <wp:effectExtent l="0" t="0" r="9525" b="3810"/>
            <wp:wrapTight wrapText="bothSides">
              <wp:wrapPolygon edited="0">
                <wp:start x="0" y="0"/>
                <wp:lineTo x="0" y="21455"/>
                <wp:lineTo x="21539" y="21455"/>
                <wp:lineTo x="21539"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3400425" cy="2263140"/>
                    </a:xfrm>
                    <a:prstGeom prst="rect">
                      <a:avLst/>
                    </a:prstGeom>
                  </pic:spPr>
                </pic:pic>
              </a:graphicData>
            </a:graphic>
            <wp14:sizeRelH relativeFrom="page">
              <wp14:pctWidth>0</wp14:pctWidth>
            </wp14:sizeRelH>
            <wp14:sizeRelV relativeFrom="page">
              <wp14:pctHeight>0</wp14:pctHeight>
            </wp14:sizeRelV>
          </wp:anchor>
        </w:drawing>
      </w:r>
    </w:p>
    <w:p w14:paraId="0F33CC7E" w14:textId="2EB65F66" w:rsidR="00724523" w:rsidRPr="00724523" w:rsidRDefault="00724523" w:rsidP="00724523">
      <w:pPr>
        <w:contextualSpacing/>
        <w:rPr>
          <w:bCs/>
        </w:rPr>
      </w:pPr>
      <w:r w:rsidRPr="00724523">
        <w:rPr>
          <w:bCs/>
        </w:rPr>
        <w:t>En esta segunda unidad, nos adentraremos en el fascinante mundo del lenguaje algorítmico, un conjunto de reglas y estructuras que nos permiten resolver problemas de manera eficiente y sistemática. Nuestro objetivo principal es dotarte de las herramientas necesarias para que puedas estructurar algoritmos básicos y diseñar soluciones efectivas para una amplia variedad de situaciones.</w:t>
      </w:r>
    </w:p>
    <w:p w14:paraId="5138A689" w14:textId="77777777" w:rsidR="00724523" w:rsidRPr="00724523" w:rsidRDefault="00724523" w:rsidP="00724523">
      <w:pPr>
        <w:contextualSpacing/>
        <w:rPr>
          <w:bCs/>
        </w:rPr>
      </w:pPr>
    </w:p>
    <w:p w14:paraId="0559A86B" w14:textId="77777777" w:rsidR="00724523" w:rsidRPr="00724523" w:rsidRDefault="00724523" w:rsidP="00724523">
      <w:pPr>
        <w:contextualSpacing/>
        <w:rPr>
          <w:bCs/>
        </w:rPr>
      </w:pPr>
      <w:r w:rsidRPr="00724523">
        <w:rPr>
          <w:bCs/>
        </w:rPr>
        <w:t>Durante esta unidad, aprenderás a manejar adecuadamente los términos referentes a los tipos de datos elementales, comprendiendo tanto los tipos simples predefinidos como aquellos definidos por el programador. Además, exploraremos los elementos fundamentales de cualquier algoritmo, desde identificadores y variables hasta constantes y operadores, incluyendo tanto los aritméticos como los relacionales y lógicos.</w:t>
      </w:r>
    </w:p>
    <w:p w14:paraId="5B9ED1C2" w14:textId="77777777" w:rsidR="00724523" w:rsidRPr="00724523" w:rsidRDefault="00724523" w:rsidP="00724523">
      <w:pPr>
        <w:contextualSpacing/>
        <w:rPr>
          <w:bCs/>
        </w:rPr>
      </w:pPr>
    </w:p>
    <w:p w14:paraId="76E1E4DA" w14:textId="77777777" w:rsidR="00724523" w:rsidRPr="00724523" w:rsidRDefault="00724523" w:rsidP="00724523">
      <w:pPr>
        <w:contextualSpacing/>
        <w:rPr>
          <w:bCs/>
        </w:rPr>
      </w:pPr>
      <w:r w:rsidRPr="00724523">
        <w:rPr>
          <w:bCs/>
        </w:rPr>
        <w:t>No solo nos enfocaremos en la teoría, sino que también te proporcionaremos las herramientas prácticas necesarias para que puedas diseñar algoritmos desde la conceptualización de un problema, utilizando la terminología algorítmica de manera efectiva. Asimismo, fomentaremos un compromiso ético tanto con el trabajo individual como con el trabajo en equipo, reconociendo la importancia de la integridad en el ámbito de la programación y la resolución de problemas.</w:t>
      </w:r>
    </w:p>
    <w:p w14:paraId="5315762E" w14:textId="77777777" w:rsidR="00724523" w:rsidRPr="00724523" w:rsidRDefault="00724523" w:rsidP="00724523">
      <w:pPr>
        <w:contextualSpacing/>
        <w:rPr>
          <w:bCs/>
        </w:rPr>
      </w:pPr>
    </w:p>
    <w:p w14:paraId="7963ADA1" w14:textId="77777777" w:rsidR="00724523" w:rsidRPr="00724523" w:rsidRDefault="00724523" w:rsidP="00724523">
      <w:pPr>
        <w:contextualSpacing/>
        <w:rPr>
          <w:bCs/>
        </w:rPr>
      </w:pPr>
      <w:r w:rsidRPr="00724523">
        <w:rPr>
          <w:bCs/>
        </w:rPr>
        <w:t xml:space="preserve">A lo largo de esta unidad, exploraremos la estructura general de un algoritmo, así como las diferentes estructuras básicas que lo componen, desde los comentarios </w:t>
      </w:r>
      <w:r w:rsidRPr="00724523">
        <w:rPr>
          <w:bCs/>
        </w:rPr>
        <w:lastRenderedPageBreak/>
        <w:t>hasta las estructuras secuenciales, alternativas e iterativas. Estas herramientas te permitirán no solo comprender el funcionamiento interno de un algoritmo, sino también desarrollar la habilidad para crear soluciones eficientes y elegantes para una amplia gama de problemas.</w:t>
      </w:r>
    </w:p>
    <w:p w14:paraId="0009016A" w14:textId="77777777" w:rsidR="00724523" w:rsidRPr="00724523" w:rsidRDefault="00724523" w:rsidP="00724523">
      <w:pPr>
        <w:contextualSpacing/>
        <w:rPr>
          <w:bCs/>
        </w:rPr>
      </w:pPr>
    </w:p>
    <w:p w14:paraId="07556DB8" w14:textId="7487DFCD" w:rsidR="00724523" w:rsidRPr="00A76AA1" w:rsidRDefault="00724523" w:rsidP="00724523">
      <w:pPr>
        <w:contextualSpacing/>
        <w:rPr>
          <w:bCs/>
        </w:rPr>
      </w:pPr>
      <w:r w:rsidRPr="00724523">
        <w:rPr>
          <w:bCs/>
        </w:rPr>
        <w:t>¡Prepárate para sumergirte en el emocionante mundo del lenguaje algorítmico y descubrir el poder que reside en la capacidad de resolver problemas de manera sistemática y estructurada!</w:t>
      </w:r>
    </w:p>
    <w:p w14:paraId="02D3C532" w14:textId="6168CF6C" w:rsidR="00B0609B" w:rsidRPr="00A76AA1" w:rsidRDefault="00B0609B" w:rsidP="00A76AA1">
      <w:pPr>
        <w:contextualSpacing/>
        <w:rPr>
          <w:bCs/>
        </w:rPr>
      </w:pPr>
    </w:p>
    <w:p w14:paraId="1140BF1F" w14:textId="77777777" w:rsidR="00B0609B" w:rsidRPr="00A76AA1" w:rsidRDefault="00B0609B" w:rsidP="00A76AA1">
      <w:pPr>
        <w:contextualSpacing/>
        <w:rPr>
          <w:bCs/>
        </w:rPr>
      </w:pPr>
    </w:p>
    <w:p w14:paraId="7BF0C554" w14:textId="77777777" w:rsidR="00B0609B" w:rsidRPr="00A76AA1" w:rsidRDefault="00B0609B" w:rsidP="00A76AA1">
      <w:pPr>
        <w:contextualSpacing/>
        <w:rPr>
          <w:bCs/>
        </w:rPr>
      </w:pPr>
    </w:p>
    <w:p w14:paraId="5ECF19C8" w14:textId="54009147" w:rsidR="00AB2DF6" w:rsidRDefault="00AB2DF6" w:rsidP="00A76AA1">
      <w:pPr>
        <w:contextualSpacing/>
        <w:rPr>
          <w:bCs/>
        </w:rPr>
      </w:pPr>
    </w:p>
    <w:p w14:paraId="34D2247D" w14:textId="04CE2E93" w:rsidR="00724523" w:rsidRDefault="00724523" w:rsidP="00A76AA1">
      <w:pPr>
        <w:contextualSpacing/>
        <w:rPr>
          <w:bCs/>
        </w:rPr>
      </w:pPr>
    </w:p>
    <w:p w14:paraId="74DD608A" w14:textId="6BCD959A" w:rsidR="00724523" w:rsidRDefault="00724523" w:rsidP="00A76AA1">
      <w:pPr>
        <w:contextualSpacing/>
        <w:rPr>
          <w:bCs/>
        </w:rPr>
      </w:pPr>
    </w:p>
    <w:p w14:paraId="48F11E5F" w14:textId="6526EBDD" w:rsidR="00724523" w:rsidRDefault="00724523" w:rsidP="00A76AA1">
      <w:pPr>
        <w:contextualSpacing/>
        <w:rPr>
          <w:bCs/>
        </w:rPr>
      </w:pPr>
    </w:p>
    <w:p w14:paraId="213376D2" w14:textId="4E622197" w:rsidR="00724523" w:rsidRDefault="00724523" w:rsidP="00A76AA1">
      <w:pPr>
        <w:contextualSpacing/>
        <w:rPr>
          <w:bCs/>
        </w:rPr>
      </w:pPr>
    </w:p>
    <w:p w14:paraId="25AF8CC0" w14:textId="5AB774FE" w:rsidR="00724523" w:rsidRDefault="00724523" w:rsidP="00A76AA1">
      <w:pPr>
        <w:contextualSpacing/>
        <w:rPr>
          <w:bCs/>
        </w:rPr>
      </w:pPr>
    </w:p>
    <w:p w14:paraId="4B102CE8" w14:textId="4697AB0E" w:rsidR="00724523" w:rsidRDefault="00724523" w:rsidP="00A76AA1">
      <w:pPr>
        <w:contextualSpacing/>
        <w:rPr>
          <w:bCs/>
        </w:rPr>
      </w:pPr>
    </w:p>
    <w:p w14:paraId="438A0BB5" w14:textId="21EFED81" w:rsidR="00724523" w:rsidRDefault="00724523" w:rsidP="00A76AA1">
      <w:pPr>
        <w:contextualSpacing/>
        <w:rPr>
          <w:bCs/>
        </w:rPr>
      </w:pPr>
    </w:p>
    <w:p w14:paraId="0C774409" w14:textId="5679BC66" w:rsidR="00724523" w:rsidRDefault="00724523" w:rsidP="00A76AA1">
      <w:pPr>
        <w:contextualSpacing/>
        <w:rPr>
          <w:bCs/>
        </w:rPr>
      </w:pPr>
    </w:p>
    <w:p w14:paraId="173D7890" w14:textId="2C46E82F" w:rsidR="00724523" w:rsidRDefault="00724523" w:rsidP="00A76AA1">
      <w:pPr>
        <w:contextualSpacing/>
        <w:rPr>
          <w:bCs/>
        </w:rPr>
      </w:pPr>
    </w:p>
    <w:p w14:paraId="37460B92" w14:textId="1536B83C" w:rsidR="00724523" w:rsidRDefault="00724523" w:rsidP="00A76AA1">
      <w:pPr>
        <w:contextualSpacing/>
        <w:rPr>
          <w:bCs/>
        </w:rPr>
      </w:pPr>
    </w:p>
    <w:p w14:paraId="6F468141" w14:textId="7ED981F0" w:rsidR="00724523" w:rsidRDefault="00724523" w:rsidP="00A76AA1">
      <w:pPr>
        <w:contextualSpacing/>
        <w:rPr>
          <w:bCs/>
        </w:rPr>
      </w:pPr>
    </w:p>
    <w:p w14:paraId="795AC09B" w14:textId="299BF438" w:rsidR="00724523" w:rsidRDefault="00724523" w:rsidP="00A76AA1">
      <w:pPr>
        <w:contextualSpacing/>
        <w:rPr>
          <w:bCs/>
        </w:rPr>
      </w:pPr>
    </w:p>
    <w:p w14:paraId="5EF4D033" w14:textId="70E415C8" w:rsidR="00724523" w:rsidRDefault="00724523" w:rsidP="00A76AA1">
      <w:pPr>
        <w:contextualSpacing/>
        <w:rPr>
          <w:bCs/>
        </w:rPr>
      </w:pPr>
    </w:p>
    <w:p w14:paraId="79249104" w14:textId="0ADC2DEF" w:rsidR="00724523" w:rsidRDefault="00724523" w:rsidP="00A76AA1">
      <w:pPr>
        <w:contextualSpacing/>
        <w:rPr>
          <w:bCs/>
        </w:rPr>
      </w:pPr>
    </w:p>
    <w:p w14:paraId="3BDAD775" w14:textId="55886EBB" w:rsidR="00724523" w:rsidRDefault="00724523" w:rsidP="00A76AA1">
      <w:pPr>
        <w:contextualSpacing/>
        <w:rPr>
          <w:bCs/>
        </w:rPr>
      </w:pPr>
    </w:p>
    <w:p w14:paraId="6E0CE3DB" w14:textId="7F8E4649" w:rsidR="00724523" w:rsidRDefault="00724523" w:rsidP="00A76AA1">
      <w:pPr>
        <w:contextualSpacing/>
        <w:rPr>
          <w:bCs/>
        </w:rPr>
      </w:pPr>
    </w:p>
    <w:p w14:paraId="102B56EF" w14:textId="77777777" w:rsidR="00724523" w:rsidRPr="00A76AA1" w:rsidRDefault="00724523" w:rsidP="00A76AA1">
      <w:pPr>
        <w:contextualSpacing/>
        <w:rPr>
          <w:bCs/>
        </w:rPr>
      </w:pPr>
    </w:p>
    <w:p w14:paraId="4A1CE7A5" w14:textId="77777777" w:rsidR="00AB2DF6" w:rsidRPr="002117E6" w:rsidRDefault="00AB2DF6" w:rsidP="00A76AA1">
      <w:pPr>
        <w:contextualSpacing/>
        <w:rPr>
          <w:bCs/>
        </w:rPr>
      </w:pPr>
    </w:p>
    <w:p w14:paraId="51EF848D"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017B57C9" wp14:editId="77E77A4D">
                <wp:simplePos x="0" y="0"/>
                <wp:positionH relativeFrom="column">
                  <wp:posOffset>-307340</wp:posOffset>
                </wp:positionH>
                <wp:positionV relativeFrom="paragraph">
                  <wp:posOffset>-84455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D5B9B" w14:textId="77777777" w:rsidR="008D04CA" w:rsidRPr="00D904A7" w:rsidRDefault="008D04CA" w:rsidP="008D04CA">
                              <w:pPr>
                                <w:pStyle w:val="Ttulo1"/>
                              </w:pPr>
                              <w:bookmarkStart w:id="4" w:name="_Toc159789642"/>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17B57C9" id="Grupo 50" o:spid="_x0000_s1038" style="position:absolute;left:0;text-align:left;margin-left:-24.2pt;margin-top:-6.6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1AED5B9B" w14:textId="77777777" w:rsidR="008D04CA" w:rsidRPr="00D904A7" w:rsidRDefault="008D04CA" w:rsidP="008D04CA">
                        <w:pPr>
                          <w:pStyle w:val="Ttulo1"/>
                        </w:pPr>
                        <w:bookmarkStart w:id="5" w:name="_Toc159789642"/>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CBCE65E" w14:textId="77777777" w:rsidR="00AB2DF6" w:rsidRPr="002117E6" w:rsidRDefault="00AB2DF6" w:rsidP="00A76AA1">
      <w:pPr>
        <w:contextualSpacing/>
        <w:rPr>
          <w:bCs/>
        </w:rPr>
      </w:pPr>
    </w:p>
    <w:p w14:paraId="26A2E02C" w14:textId="102F8052" w:rsidR="00724523" w:rsidRDefault="00724523" w:rsidP="00724523">
      <w:pPr>
        <w:pStyle w:val="Ttulo2"/>
      </w:pPr>
      <w:bookmarkStart w:id="6" w:name="_Toc159789643"/>
      <w:r>
        <w:t>Tipos de Datos Elementales</w:t>
      </w:r>
      <w:bookmarkEnd w:id="6"/>
    </w:p>
    <w:p w14:paraId="01419ACE" w14:textId="77777777" w:rsidR="00F252E3" w:rsidRDefault="00F252E3" w:rsidP="00F252E3">
      <w:r>
        <w:t>los tipos de datos elementales pueden clasificarse en cualitativos y cuantitativos, cada uno con sus respectivas subdivisiones.</w:t>
      </w:r>
    </w:p>
    <w:p w14:paraId="4CDC90F9" w14:textId="77777777" w:rsidR="00F252E3" w:rsidRDefault="00F252E3" w:rsidP="00F252E3"/>
    <w:p w14:paraId="13DBFAA5" w14:textId="0273C83B" w:rsidR="00F252E3" w:rsidRDefault="00F252E3" w:rsidP="00F252E3">
      <w:r w:rsidRPr="00C976DA">
        <w:rPr>
          <w:b/>
          <w:bCs/>
        </w:rPr>
        <w:t>Tipos de Datos Cualitativos</w:t>
      </w:r>
      <w:r w:rsidR="00C976DA">
        <w:t xml:space="preserve">: </w:t>
      </w:r>
      <w:r>
        <w:t>Los datos cualitativos describen cualidades o atributos que no pueden ser cuantificados numéricamente de forma directa. A su vez, se subdividen en:</w:t>
      </w:r>
    </w:p>
    <w:p w14:paraId="0D40859F" w14:textId="34755A4D" w:rsidR="00F252E3" w:rsidRDefault="00F252E3" w:rsidP="00C976DA">
      <w:pPr>
        <w:pStyle w:val="Prrafodelista"/>
        <w:numPr>
          <w:ilvl w:val="0"/>
          <w:numId w:val="1"/>
        </w:numPr>
      </w:pPr>
      <w:r w:rsidRPr="00C976DA">
        <w:rPr>
          <w:u w:val="single"/>
        </w:rPr>
        <w:t>Nominales</w:t>
      </w:r>
      <w:r>
        <w:t>: Representan categorías o clases que no tienen un orden específico. En PSeInt, podríamos utilizar este tipo de dato para representar, por ejemplo, el género de una persona o el tipo de animal.</w:t>
      </w:r>
    </w:p>
    <w:p w14:paraId="7F52DCBB" w14:textId="77777777" w:rsidR="00F252E3" w:rsidRDefault="00F252E3" w:rsidP="00C976DA">
      <w:pPr>
        <w:pStyle w:val="Prrafodelista"/>
        <w:numPr>
          <w:ilvl w:val="0"/>
          <w:numId w:val="1"/>
        </w:numPr>
      </w:pPr>
      <w:r w:rsidRPr="00C976DA">
        <w:rPr>
          <w:u w:val="single"/>
        </w:rPr>
        <w:t>Ordinales</w:t>
      </w:r>
      <w:r>
        <w:t>: Indican un orden o jerarquía entre las categorías. Aunque no se puede realizar operaciones aritméticas con ellos, sí se puede establecer un orden. Por ejemplo, podríamos utilizar este tipo de dato para representar el nivel de satisfacción de un cliente (bajo, medio, alto).</w:t>
      </w:r>
    </w:p>
    <w:p w14:paraId="28EAE613" w14:textId="77777777" w:rsidR="00F252E3" w:rsidRDefault="00F252E3" w:rsidP="00F252E3"/>
    <w:p w14:paraId="08E14046" w14:textId="58503022" w:rsidR="00F252E3" w:rsidRDefault="00F252E3" w:rsidP="00F252E3">
      <w:r w:rsidRPr="00C976DA">
        <w:rPr>
          <w:b/>
          <w:bCs/>
        </w:rPr>
        <w:t>Tipos de Datos Cuantitativos</w:t>
      </w:r>
      <w:r w:rsidR="00C976DA">
        <w:t xml:space="preserve">: </w:t>
      </w:r>
      <w:r>
        <w:t>Los datos cuantitativos, por otro lado, representan cantidades numéricas y se pueden subdividir en:</w:t>
      </w:r>
    </w:p>
    <w:p w14:paraId="686FCA9B" w14:textId="04A8F78B" w:rsidR="00F252E3" w:rsidRDefault="00F252E3" w:rsidP="00C976DA">
      <w:pPr>
        <w:pStyle w:val="Prrafodelista"/>
        <w:numPr>
          <w:ilvl w:val="0"/>
          <w:numId w:val="2"/>
        </w:numPr>
      </w:pPr>
      <w:r w:rsidRPr="00C976DA">
        <w:rPr>
          <w:u w:val="single"/>
        </w:rPr>
        <w:t>Discretos</w:t>
      </w:r>
      <w:r>
        <w:t>: Representan valores que son contables y separados por unidades definidas. Por ejemplo, el número de estudiantes en un salón de clases o el número de libros en una biblioteca.</w:t>
      </w:r>
    </w:p>
    <w:p w14:paraId="67AA2FCE" w14:textId="23BC96F8" w:rsidR="00F252E3" w:rsidRDefault="00F252E3" w:rsidP="00C976DA">
      <w:pPr>
        <w:pStyle w:val="Prrafodelista"/>
        <w:numPr>
          <w:ilvl w:val="0"/>
          <w:numId w:val="2"/>
        </w:numPr>
      </w:pPr>
      <w:r w:rsidRPr="00C976DA">
        <w:rPr>
          <w:u w:val="single"/>
        </w:rPr>
        <w:t>Continuos</w:t>
      </w:r>
      <w:r>
        <w:t>: Representan valores que pueden tomar cualquier valor dentro de un rango determinado. En contraste con los datos discretos, los datos continuos pueden tener infinitas posibilidades dentro de un intervalo. Por ejemplo, la altura de una persona o el peso de un objeto.</w:t>
      </w:r>
    </w:p>
    <w:p w14:paraId="4C2B5431" w14:textId="77777777" w:rsidR="004B5E7A" w:rsidRPr="00F252E3" w:rsidRDefault="004B5E7A" w:rsidP="00F252E3"/>
    <w:p w14:paraId="517EC409" w14:textId="37C080AF" w:rsidR="00724523" w:rsidRDefault="00724523" w:rsidP="00724523">
      <w:pPr>
        <w:pStyle w:val="Ttulo3"/>
      </w:pPr>
      <w:bookmarkStart w:id="7" w:name="_Toc159789644"/>
      <w:r>
        <w:lastRenderedPageBreak/>
        <w:t>Tipos de Datos Simples o Básicos</w:t>
      </w:r>
      <w:bookmarkEnd w:id="7"/>
    </w:p>
    <w:p w14:paraId="07337520" w14:textId="64056228" w:rsidR="00724523" w:rsidRDefault="00724523" w:rsidP="00724523">
      <w:pPr>
        <w:pStyle w:val="Ttulo4"/>
      </w:pPr>
      <w:r>
        <w:t>Tipos de Datos Predefinidos</w:t>
      </w:r>
    </w:p>
    <w:p w14:paraId="1BE4D6D7" w14:textId="58E0AAE3" w:rsidR="00A94115" w:rsidRDefault="00A94115" w:rsidP="00A94115">
      <w:r>
        <w:t>Los tipos de datos simples o básicos son aquellos que están predefinidos en el lenguaje de programación y que representan valores individuales. En PSeInt, algunos ejemplos comunes de tipos de datos simples son:</w:t>
      </w:r>
    </w:p>
    <w:p w14:paraId="47512585" w14:textId="01C18904" w:rsidR="004B5E7A" w:rsidRDefault="00A94115" w:rsidP="00894F68">
      <w:pPr>
        <w:pStyle w:val="Prrafodelista"/>
        <w:numPr>
          <w:ilvl w:val="0"/>
          <w:numId w:val="3"/>
        </w:numPr>
      </w:pPr>
      <w:r w:rsidRPr="00F256FF">
        <w:rPr>
          <w:rFonts w:ascii="Consolas" w:hAnsi="Consolas"/>
        </w:rPr>
        <w:t>Entero (int):</w:t>
      </w:r>
      <w:r>
        <w:t xml:space="preserve"> Este tipo de dato se utiliza para almacenar números enteros, es decir, números sin parte decimal. Por ejemplo: </w:t>
      </w:r>
      <w:r w:rsidR="00D20435" w:rsidRPr="00894F68">
        <w:rPr>
          <w:rFonts w:ascii="Courier New" w:hAnsi="Courier New" w:cs="Courier New"/>
        </w:rPr>
        <w:t>Variable: entero edad = 25</w:t>
      </w:r>
    </w:p>
    <w:p w14:paraId="038822E3" w14:textId="4132C7AE" w:rsidR="00D20435" w:rsidRDefault="00D35E7F" w:rsidP="00894F68">
      <w:pPr>
        <w:pStyle w:val="Prrafodelista"/>
        <w:numPr>
          <w:ilvl w:val="0"/>
          <w:numId w:val="3"/>
        </w:numPr>
      </w:pPr>
      <w:r w:rsidRPr="00F256FF">
        <w:rPr>
          <w:rFonts w:ascii="Consolas" w:hAnsi="Consolas"/>
        </w:rPr>
        <w:t>Real (float):</w:t>
      </w:r>
      <w:r w:rsidRPr="00D35E7F">
        <w:t xml:space="preserve"> Permite almacenar números con parte decimal. Por ejemplo:</w:t>
      </w:r>
      <w:r>
        <w:t xml:space="preserve"> </w:t>
      </w:r>
      <w:r w:rsidRPr="00894F68">
        <w:rPr>
          <w:rFonts w:ascii="Courier New" w:hAnsi="Courier New" w:cs="Courier New"/>
        </w:rPr>
        <w:t>Variable: real precio = 15.99</w:t>
      </w:r>
    </w:p>
    <w:p w14:paraId="0CEEB7A5" w14:textId="6189AE12" w:rsidR="00D20435" w:rsidRDefault="00532019" w:rsidP="00894F68">
      <w:pPr>
        <w:pStyle w:val="Prrafodelista"/>
        <w:numPr>
          <w:ilvl w:val="0"/>
          <w:numId w:val="3"/>
        </w:numPr>
      </w:pPr>
      <w:r w:rsidRPr="00F256FF">
        <w:rPr>
          <w:rFonts w:ascii="Consolas" w:hAnsi="Consolas"/>
        </w:rPr>
        <w:t>Carácter (char):</w:t>
      </w:r>
      <w:r w:rsidRPr="00532019">
        <w:t xml:space="preserve"> Este tipo de dato se utiliza para representar caracteres individuales, como letras, números o símbolos. Por ejemplo: </w:t>
      </w:r>
      <w:r w:rsidRPr="00894F68">
        <w:rPr>
          <w:rFonts w:ascii="Courier New" w:hAnsi="Courier New" w:cs="Courier New"/>
        </w:rPr>
        <w:t>Variable: caracter letra = 'A'</w:t>
      </w:r>
    </w:p>
    <w:p w14:paraId="720D7251" w14:textId="361EE4F9" w:rsidR="00D20435" w:rsidRDefault="009069D5" w:rsidP="00894F68">
      <w:pPr>
        <w:pStyle w:val="Prrafodelista"/>
        <w:numPr>
          <w:ilvl w:val="0"/>
          <w:numId w:val="3"/>
        </w:numPr>
      </w:pPr>
      <w:r w:rsidRPr="00F256FF">
        <w:rPr>
          <w:rFonts w:ascii="Consolas" w:hAnsi="Consolas"/>
        </w:rPr>
        <w:t>Booleano (bool):</w:t>
      </w:r>
      <w:r w:rsidRPr="009069D5">
        <w:t xml:space="preserve"> Representa un valor lógico que puede ser verdadero (true) o falso (false). Este tipo de dato es esencial para tomar decisiones basadas en condiciones lógicas. Por ejemplo:</w:t>
      </w:r>
      <w:r w:rsidR="00894F68" w:rsidRPr="00894F68">
        <w:t xml:space="preserve"> </w:t>
      </w:r>
      <w:r w:rsidR="00894F68" w:rsidRPr="00894F68">
        <w:rPr>
          <w:rFonts w:ascii="Courier New" w:hAnsi="Courier New" w:cs="Courier New"/>
        </w:rPr>
        <w:t>Variable: booleano es</w:t>
      </w:r>
      <w:r w:rsidR="00B12147">
        <w:rPr>
          <w:rFonts w:ascii="Courier New" w:hAnsi="Courier New" w:cs="Courier New"/>
        </w:rPr>
        <w:t>_m</w:t>
      </w:r>
      <w:r w:rsidR="00894F68" w:rsidRPr="00894F68">
        <w:rPr>
          <w:rFonts w:ascii="Courier New" w:hAnsi="Courier New" w:cs="Courier New"/>
        </w:rPr>
        <w:t xml:space="preserve">ayor = </w:t>
      </w:r>
      <w:r w:rsidR="00B12147">
        <w:rPr>
          <w:rFonts w:ascii="Courier New" w:hAnsi="Courier New" w:cs="Courier New"/>
        </w:rPr>
        <w:t>VERDADERO</w:t>
      </w:r>
    </w:p>
    <w:p w14:paraId="36BB2507" w14:textId="77777777" w:rsidR="00D20435" w:rsidRPr="004B5E7A" w:rsidRDefault="00D20435" w:rsidP="00A94115"/>
    <w:p w14:paraId="5C20F6A9" w14:textId="3D9390DE" w:rsidR="00724523" w:rsidRDefault="00724523" w:rsidP="00724523">
      <w:pPr>
        <w:pStyle w:val="Ttulo4"/>
      </w:pPr>
      <w:r>
        <w:t>Tipos de Datos Definidos por el Programador</w:t>
      </w:r>
    </w:p>
    <w:p w14:paraId="3162AFC9" w14:textId="77777777" w:rsidR="0078378C" w:rsidRDefault="0078378C" w:rsidP="0078378C">
      <w:r>
        <w:t>Además de los tipos de datos simples, en PSeInt también podemos definir nuestros propios tipos de datos. Esto nos permite organizar la información de manera más adecuada según nuestras necesidades. Por ejemplo, podríamos definir un tipo de dato para representar una fecha, una persona o cualquier otra entidad que sea relevante para nuestro programa.</w:t>
      </w:r>
    </w:p>
    <w:p w14:paraId="31FE7A8D" w14:textId="77777777" w:rsidR="0078378C" w:rsidRDefault="0078378C" w:rsidP="0078378C"/>
    <w:p w14:paraId="552B6B48" w14:textId="0AB04679" w:rsidR="004B5E7A" w:rsidRDefault="0078378C" w:rsidP="0078378C">
      <w:r>
        <w:t>Veamos un ejemplo sencillo de cómo podríamos definir un tipo de dato en PSeInt. Supongamos que queremos representar una persona con su nombre y su edad. Podríamos definir un tipo de dato llamado "Persona" de la siguiente manera:</w:t>
      </w:r>
    </w:p>
    <w:p w14:paraId="487B20E5" w14:textId="77777777" w:rsidR="006C6B9E" w:rsidRDefault="006C6B9E" w:rsidP="0078378C"/>
    <w:p w14:paraId="0DE40EF5" w14:textId="77777777" w:rsidR="009C695E" w:rsidRPr="00B4089A" w:rsidRDefault="009C695E" w:rsidP="00467835">
      <w:pPr>
        <w:pStyle w:val="Cdigo"/>
      </w:pPr>
      <w:r w:rsidRPr="00B4089A">
        <w:lastRenderedPageBreak/>
        <w:t>Tipo: Persona</w:t>
      </w:r>
    </w:p>
    <w:p w14:paraId="011E7F36" w14:textId="77777777" w:rsidR="009C695E" w:rsidRPr="00B4089A" w:rsidRDefault="009C695E" w:rsidP="00467835">
      <w:pPr>
        <w:pStyle w:val="Cdigo"/>
      </w:pPr>
      <w:r w:rsidRPr="00B4089A">
        <w:t xml:space="preserve">    nombre: cadena</w:t>
      </w:r>
    </w:p>
    <w:p w14:paraId="0A02E28F" w14:textId="77777777" w:rsidR="009C695E" w:rsidRPr="00B4089A" w:rsidRDefault="009C695E" w:rsidP="00467835">
      <w:pPr>
        <w:pStyle w:val="Cdigo"/>
      </w:pPr>
      <w:r w:rsidRPr="00B4089A">
        <w:t xml:space="preserve">    edad: entero</w:t>
      </w:r>
    </w:p>
    <w:p w14:paraId="4FC49C07" w14:textId="2BBA344F" w:rsidR="006C6B9E" w:rsidRPr="00B4089A" w:rsidRDefault="009C695E" w:rsidP="00467835">
      <w:pPr>
        <w:pStyle w:val="Cdigo"/>
      </w:pPr>
      <w:r w:rsidRPr="00B4089A">
        <w:t>FinTipo</w:t>
      </w:r>
    </w:p>
    <w:p w14:paraId="48E40D0D" w14:textId="77777777" w:rsidR="0078378C" w:rsidRDefault="0078378C" w:rsidP="0078378C"/>
    <w:p w14:paraId="6C172BBA" w14:textId="5520FBAC" w:rsidR="0078378C" w:rsidRDefault="006C6B9E" w:rsidP="0078378C">
      <w:r w:rsidRPr="006C6B9E">
        <w:t>Ahora, podemos declarar variables de tipo Persona y acceder a sus atributos de la siguiente manera:</w:t>
      </w:r>
    </w:p>
    <w:p w14:paraId="2ABEE1B0" w14:textId="77777777" w:rsidR="006C6B9E" w:rsidRDefault="006C6B9E" w:rsidP="0078378C"/>
    <w:p w14:paraId="7FCD6D31" w14:textId="77777777" w:rsidR="009C695E" w:rsidRPr="009C695E" w:rsidRDefault="009C695E" w:rsidP="00467835">
      <w:pPr>
        <w:pStyle w:val="Cdigo"/>
      </w:pPr>
      <w:r w:rsidRPr="009C695E">
        <w:t>Variable: Persona persona1</w:t>
      </w:r>
    </w:p>
    <w:p w14:paraId="06E2F534" w14:textId="77777777" w:rsidR="009C695E" w:rsidRPr="009C695E" w:rsidRDefault="009C695E" w:rsidP="00467835">
      <w:pPr>
        <w:pStyle w:val="Cdigo"/>
      </w:pPr>
      <w:r w:rsidRPr="009C695E">
        <w:t>persona1.nombre = "Juan"</w:t>
      </w:r>
    </w:p>
    <w:p w14:paraId="6C1F797D" w14:textId="4BE57DDE" w:rsidR="009C695E" w:rsidRPr="009C695E" w:rsidRDefault="009C695E" w:rsidP="00467835">
      <w:pPr>
        <w:pStyle w:val="Cdigo"/>
      </w:pPr>
      <w:r w:rsidRPr="009C695E">
        <w:t>persona1.edad = 30</w:t>
      </w:r>
    </w:p>
    <w:p w14:paraId="11841F4A" w14:textId="77777777" w:rsidR="009C695E" w:rsidRDefault="009C695E" w:rsidP="0078378C"/>
    <w:p w14:paraId="4E2AE725" w14:textId="5E2EA667" w:rsidR="006C6B9E" w:rsidRDefault="006C6B9E" w:rsidP="0078378C">
      <w:r w:rsidRPr="006C6B9E">
        <w:t>En resumen, en PSeInt contamos con una variedad de tipos de datos simples predefinidos, como enteros, reales y caracteres, así como la capacidad de definir nuestros propios tipos de datos según nuestras necesidades específicas. Esta flexibilidad nos permite trabajar con distintos tipos de información de manera eficiente y organizada en nuestros programas.</w:t>
      </w:r>
    </w:p>
    <w:p w14:paraId="0AEABCA0" w14:textId="77777777" w:rsidR="003B7B6D" w:rsidRPr="004B5E7A" w:rsidRDefault="003B7B6D" w:rsidP="0078378C"/>
    <w:p w14:paraId="77A38769" w14:textId="095A85CF" w:rsidR="00724523" w:rsidRDefault="00724523" w:rsidP="00724523">
      <w:pPr>
        <w:pStyle w:val="Ttulo2"/>
      </w:pPr>
      <w:bookmarkStart w:id="8" w:name="_Toc159789645"/>
      <w:r>
        <w:t>Elementos Básicos</w:t>
      </w:r>
      <w:bookmarkEnd w:id="8"/>
    </w:p>
    <w:p w14:paraId="482CC300" w14:textId="0DC7D4D4" w:rsidR="003B7B6D" w:rsidRDefault="003B7B6D" w:rsidP="003B7B6D">
      <w:r w:rsidRPr="003B7B6D">
        <w:t>En PSeInt, como en cualquier lenguaje de programación, es fundamental comprender los elementos básicos que conforman un programa. Estos elementos son esenciales para la correcta escritura y comprensión de nuestros algoritmos. En esta sección, exploraremos los conceptos de identificador, variables y constantes.</w:t>
      </w:r>
    </w:p>
    <w:p w14:paraId="256461CF" w14:textId="77777777" w:rsidR="004E547C" w:rsidRPr="003B7B6D" w:rsidRDefault="004E547C" w:rsidP="007E35F1"/>
    <w:p w14:paraId="578EB510" w14:textId="5183B1F2" w:rsidR="00724523" w:rsidRDefault="00724523" w:rsidP="00724523">
      <w:pPr>
        <w:pStyle w:val="Ttulo3"/>
      </w:pPr>
      <w:bookmarkStart w:id="9" w:name="_Toc159789646"/>
      <w:r>
        <w:t>Identificador</w:t>
      </w:r>
      <w:bookmarkEnd w:id="9"/>
    </w:p>
    <w:p w14:paraId="7B90AE0A" w14:textId="77777777" w:rsidR="004C04D9" w:rsidRDefault="004C04D9" w:rsidP="004C04D9">
      <w:r>
        <w:t>Un identificador en PSeInt es simplemente un nombre que se utiliza para identificar y hacer referencia a una variable, constante, función o cualquier otro elemento en nuestro programa. Es importante elegir identificadores significativos y descriptivos que ayuden a comprender el propósito de cada elemento en el código.</w:t>
      </w:r>
    </w:p>
    <w:p w14:paraId="7871C125" w14:textId="77777777" w:rsidR="004C04D9" w:rsidRDefault="004C04D9" w:rsidP="004C04D9"/>
    <w:p w14:paraId="533766E5" w14:textId="2DCC2AAF" w:rsidR="004C04D9" w:rsidRDefault="004C04D9" w:rsidP="004C04D9">
      <w:r>
        <w:lastRenderedPageBreak/>
        <w:t>Por ejemplo, podemos tener un identificador como "edad" para representar la edad de una persona en nuestro programa:</w:t>
      </w:r>
      <w:r w:rsidR="004E547C" w:rsidRPr="004E547C">
        <w:t xml:space="preserve"> </w:t>
      </w:r>
      <w:r w:rsidR="004E547C" w:rsidRPr="000C259D">
        <w:rPr>
          <w:rFonts w:ascii="Courier New" w:hAnsi="Courier New" w:cs="Courier New"/>
        </w:rPr>
        <w:t>Variable: entero edad</w:t>
      </w:r>
    </w:p>
    <w:p w14:paraId="5349FF13" w14:textId="77777777" w:rsidR="004C04D9" w:rsidRDefault="004C04D9" w:rsidP="004C04D9"/>
    <w:p w14:paraId="1B1D6637" w14:textId="6A36695A" w:rsidR="004E547C" w:rsidRDefault="004E547C" w:rsidP="004E547C">
      <w:r>
        <w:t>Aunque no es una regla propia de pseint usaremos algunas normas que son convencionalismo internacional para nombrar identificadores,</w:t>
      </w:r>
    </w:p>
    <w:p w14:paraId="51E7024D" w14:textId="511266DF" w:rsidR="004E547C" w:rsidRDefault="004E547C" w:rsidP="004E547C">
      <w:pPr>
        <w:pStyle w:val="Prrafodelista"/>
        <w:numPr>
          <w:ilvl w:val="0"/>
          <w:numId w:val="5"/>
        </w:numPr>
      </w:pPr>
      <w:r>
        <w:t>Todos los identificadores empiezan con minúscula (a excepción de clases y constantes)</w:t>
      </w:r>
    </w:p>
    <w:p w14:paraId="26503843" w14:textId="4A014ECE" w:rsidR="004E547C" w:rsidRDefault="004E547C" w:rsidP="004E547C">
      <w:pPr>
        <w:pStyle w:val="Prrafodelista"/>
        <w:numPr>
          <w:ilvl w:val="0"/>
          <w:numId w:val="5"/>
        </w:numPr>
      </w:pPr>
      <w:r>
        <w:t>Las constantes van siempre con mayúsculas (toda la palabra)</w:t>
      </w:r>
    </w:p>
    <w:p w14:paraId="6535D6F2" w14:textId="2F390DDA" w:rsidR="004E547C" w:rsidRDefault="004E547C" w:rsidP="004E547C">
      <w:pPr>
        <w:pStyle w:val="Prrafodelista"/>
        <w:numPr>
          <w:ilvl w:val="0"/>
          <w:numId w:val="5"/>
        </w:numPr>
      </w:pPr>
      <w:r>
        <w:t>No se usan espacios, en su lugar se usa snake_case para variables y constantes, y se usa camelCase para funciones / métodos / subprogramas</w:t>
      </w:r>
    </w:p>
    <w:p w14:paraId="3303C317" w14:textId="77777777" w:rsidR="004E547C" w:rsidRPr="004C04D9" w:rsidRDefault="004E547C" w:rsidP="004C04D9"/>
    <w:p w14:paraId="18C512A3" w14:textId="444E5EEA" w:rsidR="00724523" w:rsidRDefault="00724523" w:rsidP="00724523">
      <w:pPr>
        <w:pStyle w:val="Ttulo3"/>
      </w:pPr>
      <w:bookmarkStart w:id="10" w:name="_Toc159789647"/>
      <w:r>
        <w:t>Variables</w:t>
      </w:r>
      <w:bookmarkEnd w:id="10"/>
    </w:p>
    <w:p w14:paraId="45829811" w14:textId="77777777" w:rsidR="003770FF" w:rsidRDefault="003770FF" w:rsidP="003770FF">
      <w:r>
        <w:t>Las variables son espacios de memoria reservados para almacenar datos que pueden cambiar durante la ejecución del programa. Estos datos pueden ser de diferentes tipos, como enteros, reales, caracteres o booleanos. Para declarar una variable en PSeInt, utilizamos la palabra clave "Variable", seguida del tipo de dato y el identificador.</w:t>
      </w:r>
    </w:p>
    <w:p w14:paraId="3E109B78" w14:textId="77777777" w:rsidR="003770FF" w:rsidRDefault="003770FF" w:rsidP="003770FF"/>
    <w:p w14:paraId="0091B2D5" w14:textId="078A9FB7" w:rsidR="000C259D" w:rsidRDefault="003770FF" w:rsidP="003770FF">
      <w:pPr>
        <w:rPr>
          <w:rFonts w:ascii="Courier New" w:hAnsi="Courier New" w:cs="Courier New"/>
        </w:rPr>
      </w:pPr>
      <w:r>
        <w:t>Por ejemplo, para declarar una variable llamada "cantidad" que almacene un número entero, podemos hacer lo siguiente:</w:t>
      </w:r>
      <w:r w:rsidRPr="003770FF">
        <w:t xml:space="preserve"> </w:t>
      </w:r>
      <w:r w:rsidRPr="003770FF">
        <w:rPr>
          <w:rFonts w:ascii="Courier New" w:hAnsi="Courier New" w:cs="Courier New"/>
        </w:rPr>
        <w:t>Variable: entero cantidad</w:t>
      </w:r>
    </w:p>
    <w:p w14:paraId="1DB31DA5" w14:textId="77777777" w:rsidR="003770FF" w:rsidRDefault="003770FF" w:rsidP="003770FF"/>
    <w:p w14:paraId="7884F39D" w14:textId="11A0D13A" w:rsidR="009B31D5" w:rsidRDefault="009B31D5" w:rsidP="003770FF">
      <w:r w:rsidRPr="009B31D5">
        <w:t xml:space="preserve">Una vez declarada la variable, podemos asignarle un valor utilizando el operador de asignación ("="). Por ejemplo: </w:t>
      </w:r>
      <w:r w:rsidRPr="009B31D5">
        <w:rPr>
          <w:rFonts w:ascii="Courier New" w:hAnsi="Courier New" w:cs="Courier New"/>
        </w:rPr>
        <w:t>cantidad = 10</w:t>
      </w:r>
    </w:p>
    <w:p w14:paraId="5C7C52BD" w14:textId="77777777" w:rsidR="009B31D5" w:rsidRDefault="009B31D5" w:rsidP="003770FF"/>
    <w:p w14:paraId="4CBCA695" w14:textId="77777777" w:rsidR="00467835" w:rsidRDefault="00467835" w:rsidP="003770FF"/>
    <w:p w14:paraId="3BD582C1" w14:textId="77777777" w:rsidR="00467835" w:rsidRPr="000C259D" w:rsidRDefault="00467835" w:rsidP="003770FF"/>
    <w:p w14:paraId="5B68B94D" w14:textId="0D9C1439" w:rsidR="00724523" w:rsidRDefault="00724523" w:rsidP="00724523">
      <w:pPr>
        <w:pStyle w:val="Ttulo3"/>
      </w:pPr>
      <w:bookmarkStart w:id="11" w:name="_Toc159789648"/>
      <w:r>
        <w:lastRenderedPageBreak/>
        <w:t>Constantes</w:t>
      </w:r>
      <w:bookmarkEnd w:id="11"/>
    </w:p>
    <w:p w14:paraId="4CAAC1C9" w14:textId="77777777" w:rsidR="00683C9B" w:rsidRDefault="00683C9B" w:rsidP="00683C9B">
      <w:r>
        <w:t>A diferencia de las variables, las constantes son valores que no cambian durante la ejecución del programa. Son útiles para representar valores que son conocidos y fijos. En PSeInt, declaramos constantes utilizando la palabra clave "Constante", seguida del tipo de dato, el identificador y el valor asignado.</w:t>
      </w:r>
    </w:p>
    <w:p w14:paraId="4DD90C1E" w14:textId="77777777" w:rsidR="00683C9B" w:rsidRDefault="00683C9B" w:rsidP="00683C9B"/>
    <w:p w14:paraId="2D9BBEBD" w14:textId="27BCF754" w:rsidR="003770FF" w:rsidRDefault="00683C9B" w:rsidP="00683C9B">
      <w:r>
        <w:t>Por ejemplo, para declarar una constante llamada "PI" que almacene el valor de pi (aproximadamente 3.14159), podemos hacer lo siguiente:</w:t>
      </w:r>
      <w:r w:rsidRPr="00683C9B">
        <w:t xml:space="preserve"> </w:t>
      </w:r>
      <w:r w:rsidRPr="00683C9B">
        <w:rPr>
          <w:rFonts w:ascii="Courier New" w:hAnsi="Courier New" w:cs="Courier New"/>
        </w:rPr>
        <w:t>Constante: real PI = 3.14159</w:t>
      </w:r>
    </w:p>
    <w:p w14:paraId="528B56A6" w14:textId="77777777" w:rsidR="00683C9B" w:rsidRDefault="00683C9B" w:rsidP="00683C9B"/>
    <w:p w14:paraId="508DF833" w14:textId="77777777" w:rsidR="00F26ABE" w:rsidRDefault="00F26ABE" w:rsidP="00F26ABE">
      <w:r>
        <w:t>Al utilizar constantes, facilitamos la comprensión del código y evitamos errores causados por la modificación accidental de valores fijos.</w:t>
      </w:r>
    </w:p>
    <w:p w14:paraId="7177AA25" w14:textId="77777777" w:rsidR="00F26ABE" w:rsidRDefault="00F26ABE" w:rsidP="00F26ABE"/>
    <w:p w14:paraId="1E45CFF5" w14:textId="16C743AE" w:rsidR="00683C9B" w:rsidRDefault="00F26ABE" w:rsidP="00F26ABE">
      <w:r>
        <w:t>En resumen, los identificadores, variables y constantes son elementos básicos en la construcción de algoritmos en PSeInt. Comprender su uso y aplicación nos permite escribir programas más claros, legibles y eficientes.</w:t>
      </w:r>
    </w:p>
    <w:p w14:paraId="1D34AF40" w14:textId="77777777" w:rsidR="00AE31A8" w:rsidRPr="003770FF" w:rsidRDefault="00AE31A8" w:rsidP="00F26ABE"/>
    <w:p w14:paraId="5B99A0C1" w14:textId="70CC1CA1" w:rsidR="00724523" w:rsidRDefault="00724523" w:rsidP="00724523">
      <w:pPr>
        <w:pStyle w:val="Ttulo2"/>
      </w:pPr>
      <w:bookmarkStart w:id="12" w:name="_Toc159789649"/>
      <w:r>
        <w:t>Operadores y Expresiones</w:t>
      </w:r>
      <w:bookmarkEnd w:id="12"/>
    </w:p>
    <w:p w14:paraId="292A1634" w14:textId="54663085" w:rsidR="00C14080" w:rsidRDefault="00C14080" w:rsidP="00C14080">
      <w:r w:rsidRPr="00C14080">
        <w:t>Los operadores y expresiones son herramientas fundamentales en PSeInt que nos permiten realizar cálculos, comparaciones y tomar decisiones en nuestros programas. En esta sección, exploraremos los diferentes tipos de operadores y cómo utilizar expresiones en PSeInt, así como las instrucciones de entrada y salida para interactuar con el usuario.</w:t>
      </w:r>
    </w:p>
    <w:p w14:paraId="1ED71BF2" w14:textId="77777777" w:rsidR="00C14080" w:rsidRDefault="00C14080" w:rsidP="00C14080"/>
    <w:p w14:paraId="33B4A0E2" w14:textId="77777777" w:rsidR="00C14080" w:rsidRPr="00C14080" w:rsidRDefault="00C14080" w:rsidP="00C14080"/>
    <w:p w14:paraId="2FB8E787" w14:textId="334DA3BE" w:rsidR="00724523" w:rsidRDefault="00724523" w:rsidP="00724523">
      <w:pPr>
        <w:pStyle w:val="Ttulo3"/>
      </w:pPr>
      <w:bookmarkStart w:id="13" w:name="_Toc159789650"/>
      <w:r>
        <w:t>Operadores Aritméticos, relacionales y lógicos</w:t>
      </w:r>
      <w:bookmarkEnd w:id="13"/>
    </w:p>
    <w:p w14:paraId="0EA8A4FE" w14:textId="77777777" w:rsidR="00DD4E10" w:rsidRDefault="00DD4E10" w:rsidP="00DD4E10">
      <w:r>
        <w:t>En PSeInt, los operadores se dividen en tres categorías principales: aritméticos, relacionales y lógicos.</w:t>
      </w:r>
    </w:p>
    <w:p w14:paraId="76CE5C04" w14:textId="77777777" w:rsidR="00DD4E10" w:rsidRDefault="00DD4E10" w:rsidP="00DD4E10"/>
    <w:p w14:paraId="6E56B9FC" w14:textId="65AD0B0C" w:rsidR="00C14080" w:rsidRDefault="00DD4E10" w:rsidP="00DD4E10">
      <w:r w:rsidRPr="00DD4E10">
        <w:rPr>
          <w:u w:val="single"/>
        </w:rPr>
        <w:t>Operadores Aritméticos</w:t>
      </w:r>
      <w:r>
        <w:t>: Estos operadores se utilizan para realizar operaciones matemáticas básicas, como la suma, la resta, la multiplicación y la división. Algunos ejemplos de operadores aritméticos en PSeInt son:</w:t>
      </w:r>
    </w:p>
    <w:p w14:paraId="6CAA2F15" w14:textId="77777777" w:rsidR="00DD4E10" w:rsidRDefault="00DD4E10" w:rsidP="00DD4E10"/>
    <w:p w14:paraId="47187FBB" w14:textId="4002504A" w:rsidR="002E4CC1" w:rsidRDefault="002E4CC1" w:rsidP="00467835">
      <w:pPr>
        <w:pStyle w:val="Cdigo"/>
      </w:pPr>
      <w:r>
        <w:t>suma = num1 + num2</w:t>
      </w:r>
      <w:r w:rsidR="0028499D">
        <w:t>;</w:t>
      </w:r>
    </w:p>
    <w:p w14:paraId="11E90BFE" w14:textId="33CEEFB7" w:rsidR="002E4CC1" w:rsidRDefault="002E4CC1" w:rsidP="00467835">
      <w:pPr>
        <w:pStyle w:val="Cdigo"/>
      </w:pPr>
      <w:r>
        <w:t>resta = num1 - num2</w:t>
      </w:r>
      <w:r w:rsidR="0028499D">
        <w:t>;</w:t>
      </w:r>
    </w:p>
    <w:p w14:paraId="347DC7B2" w14:textId="24CF083D" w:rsidR="002E4CC1" w:rsidRDefault="002E4CC1" w:rsidP="00467835">
      <w:pPr>
        <w:pStyle w:val="Cdigo"/>
      </w:pPr>
      <w:r>
        <w:t>multiplicacion = num1 * num2</w:t>
      </w:r>
      <w:r w:rsidR="0028499D">
        <w:t>;</w:t>
      </w:r>
    </w:p>
    <w:p w14:paraId="0B1F2C8F" w14:textId="357BCDF3" w:rsidR="00DD4E10" w:rsidRDefault="002E4CC1" w:rsidP="00467835">
      <w:pPr>
        <w:pStyle w:val="Cdigo"/>
      </w:pPr>
      <w:r>
        <w:t>division = num1 / num2</w:t>
      </w:r>
      <w:r w:rsidR="0028499D">
        <w:t>;</w:t>
      </w:r>
    </w:p>
    <w:p w14:paraId="08044A2E" w14:textId="77777777" w:rsidR="00DD4E10" w:rsidRDefault="00DD4E10" w:rsidP="00DD4E10"/>
    <w:p w14:paraId="4CF0A1F8" w14:textId="048A4553" w:rsidR="002E4CC1" w:rsidRDefault="0028499D" w:rsidP="00DD4E10">
      <w:r w:rsidRPr="0028499D">
        <w:rPr>
          <w:u w:val="single"/>
        </w:rPr>
        <w:t>Operadores Relacionales</w:t>
      </w:r>
      <w:r w:rsidRPr="0028499D">
        <w:t>: Estos operadores se utilizan para comparar valores y determinar la relación entre ellos. Algunos ejemplos de operadores relacionales en PSeInt son:</w:t>
      </w:r>
    </w:p>
    <w:p w14:paraId="165A10DB" w14:textId="77777777" w:rsidR="002E4CC1" w:rsidRDefault="002E4CC1" w:rsidP="00DD4E10"/>
    <w:p w14:paraId="7467FF9D" w14:textId="24EA9B4E" w:rsidR="007C0341" w:rsidRDefault="00AE31A8" w:rsidP="00467835">
      <w:pPr>
        <w:pStyle w:val="Cdigo"/>
      </w:pPr>
      <w:r>
        <w:t>e</w:t>
      </w:r>
      <w:r w:rsidR="007C0341">
        <w:t>s</w:t>
      </w:r>
      <w:r>
        <w:t>_m</w:t>
      </w:r>
      <w:r w:rsidR="007C0341">
        <w:t>ayor = num1 &gt; num2;</w:t>
      </w:r>
    </w:p>
    <w:p w14:paraId="54C621D9" w14:textId="7DB28919" w:rsidR="007C0341" w:rsidRDefault="007C0341" w:rsidP="00467835">
      <w:pPr>
        <w:pStyle w:val="Cdigo"/>
      </w:pPr>
      <w:r>
        <w:t>es</w:t>
      </w:r>
      <w:r w:rsidR="00AE31A8">
        <w:t>_i</w:t>
      </w:r>
      <w:r>
        <w:t>gual = num1 == num2;</w:t>
      </w:r>
    </w:p>
    <w:p w14:paraId="506405DD" w14:textId="7DBD846B" w:rsidR="0028499D" w:rsidRDefault="007C0341" w:rsidP="00467835">
      <w:pPr>
        <w:pStyle w:val="Cdigo"/>
      </w:pPr>
      <w:r>
        <w:t>es</w:t>
      </w:r>
      <w:r w:rsidR="00AE31A8">
        <w:t>_d</w:t>
      </w:r>
      <w:r>
        <w:t>iferente = num1 != num2;</w:t>
      </w:r>
    </w:p>
    <w:p w14:paraId="0168844C" w14:textId="77777777" w:rsidR="0028499D" w:rsidRDefault="0028499D" w:rsidP="00DD4E10"/>
    <w:p w14:paraId="667A5349" w14:textId="7E233BF6" w:rsidR="007C0341" w:rsidRDefault="00AE31A8" w:rsidP="00DD4E10">
      <w:r w:rsidRPr="00AE31A8">
        <w:rPr>
          <w:u w:val="single"/>
        </w:rPr>
        <w:t>Operadores Lógicos</w:t>
      </w:r>
      <w:r w:rsidRPr="00AE31A8">
        <w:t>: Estos operadores se utilizan para combinar expresiones lógicas y realizar operaciones booleanas. Algunos ejemplos de operadores lógicos en PSeInt son:</w:t>
      </w:r>
    </w:p>
    <w:p w14:paraId="741B30A6" w14:textId="77777777" w:rsidR="00AE31A8" w:rsidRDefault="00AE31A8" w:rsidP="00DD4E10"/>
    <w:p w14:paraId="74921BA8" w14:textId="43DF5BCD" w:rsidR="00AE31A8" w:rsidRDefault="00B12147" w:rsidP="00467835">
      <w:pPr>
        <w:pStyle w:val="Cdigo"/>
      </w:pPr>
      <w:r>
        <w:t>y_l</w:t>
      </w:r>
      <w:r w:rsidR="00AE31A8">
        <w:t>ogico = condicion1 Y condicion2</w:t>
      </w:r>
      <w:r w:rsidR="007B1075">
        <w:t>;</w:t>
      </w:r>
    </w:p>
    <w:p w14:paraId="243BF09F" w14:textId="6AD1AC2D" w:rsidR="00AE31A8" w:rsidRDefault="00AE31A8" w:rsidP="00467835">
      <w:pPr>
        <w:pStyle w:val="Cdigo"/>
      </w:pPr>
      <w:r>
        <w:t>o</w:t>
      </w:r>
      <w:r w:rsidR="00B12147">
        <w:t>_l</w:t>
      </w:r>
      <w:r>
        <w:t>ogico = condicion1 O condicion2</w:t>
      </w:r>
      <w:r w:rsidR="007B1075">
        <w:t>;</w:t>
      </w:r>
    </w:p>
    <w:p w14:paraId="209E1790" w14:textId="45782F6F" w:rsidR="00AE31A8" w:rsidRDefault="00AE31A8" w:rsidP="00467835">
      <w:pPr>
        <w:pStyle w:val="Cdigo"/>
      </w:pPr>
      <w:r>
        <w:t xml:space="preserve">negacion = NO </w:t>
      </w:r>
      <w:r w:rsidR="007B1075">
        <w:t>condición;</w:t>
      </w:r>
    </w:p>
    <w:p w14:paraId="23A5B0CD" w14:textId="77777777" w:rsidR="00467835" w:rsidRDefault="00467835" w:rsidP="00467835">
      <w:pPr>
        <w:pStyle w:val="Cdigo"/>
      </w:pPr>
    </w:p>
    <w:p w14:paraId="0BFD09A9" w14:textId="77777777" w:rsidR="00467835" w:rsidRDefault="00467835" w:rsidP="00467835"/>
    <w:p w14:paraId="0CB50161" w14:textId="77777777" w:rsidR="00467835" w:rsidRDefault="00467835" w:rsidP="00467835"/>
    <w:p w14:paraId="582C2608" w14:textId="77777777" w:rsidR="00467835" w:rsidRDefault="00467835" w:rsidP="00467835"/>
    <w:p w14:paraId="35A07692" w14:textId="77777777" w:rsidR="00467835" w:rsidRDefault="00467835" w:rsidP="00467835"/>
    <w:p w14:paraId="3AB67F15" w14:textId="77777777" w:rsidR="00467835" w:rsidRDefault="00467835" w:rsidP="00467835"/>
    <w:p w14:paraId="641C861C" w14:textId="77777777" w:rsidR="0028499D" w:rsidRDefault="0028499D" w:rsidP="00DD4E10"/>
    <w:p w14:paraId="4424F724" w14:textId="77777777" w:rsidR="00467835" w:rsidRDefault="00467835" w:rsidP="00DD4E10"/>
    <w:tbl>
      <w:tblPr>
        <w:tblStyle w:val="Tablanormal5"/>
        <w:tblW w:w="9214" w:type="dxa"/>
        <w:tblLook w:val="04A0" w:firstRow="1" w:lastRow="0" w:firstColumn="1" w:lastColumn="0" w:noHBand="0" w:noVBand="1"/>
      </w:tblPr>
      <w:tblGrid>
        <w:gridCol w:w="1147"/>
        <w:gridCol w:w="3956"/>
        <w:gridCol w:w="4111"/>
      </w:tblGrid>
      <w:tr w:rsidR="00B10410" w:rsidRPr="00B10410" w14:paraId="20BAF9C0" w14:textId="77777777" w:rsidTr="00B104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3E4EAC" w14:textId="77777777" w:rsidR="00B10410" w:rsidRPr="00B10410" w:rsidRDefault="00B10410" w:rsidP="00B10410">
            <w:pPr>
              <w:spacing w:before="0" w:after="0" w:line="240" w:lineRule="auto"/>
              <w:jc w:val="center"/>
              <w:rPr>
                <w:rFonts w:ascii="Segoe UI" w:eastAsia="Times New Roman" w:hAnsi="Segoe UI" w:cs="Segoe UI"/>
                <w:b/>
                <w:bCs/>
                <w:sz w:val="21"/>
                <w:szCs w:val="21"/>
                <w:lang w:eastAsia="es-NI"/>
              </w:rPr>
            </w:pPr>
            <w:r w:rsidRPr="00B10410">
              <w:rPr>
                <w:rFonts w:ascii="Segoe UI" w:eastAsia="Times New Roman" w:hAnsi="Segoe UI" w:cs="Segoe UI"/>
                <w:b/>
                <w:bCs/>
                <w:sz w:val="21"/>
                <w:szCs w:val="21"/>
                <w:lang w:eastAsia="es-NI"/>
              </w:rPr>
              <w:t>Operador</w:t>
            </w:r>
          </w:p>
        </w:tc>
        <w:tc>
          <w:tcPr>
            <w:tcW w:w="3956" w:type="dxa"/>
            <w:hideMark/>
          </w:tcPr>
          <w:p w14:paraId="395D1D96" w14:textId="77777777" w:rsidR="00B10410" w:rsidRPr="00B10410" w:rsidRDefault="00B10410" w:rsidP="00B10410">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bCs/>
                <w:sz w:val="21"/>
                <w:szCs w:val="21"/>
                <w:lang w:eastAsia="es-NI"/>
              </w:rPr>
            </w:pPr>
            <w:r w:rsidRPr="00B10410">
              <w:rPr>
                <w:rFonts w:ascii="Segoe UI" w:eastAsia="Times New Roman" w:hAnsi="Segoe UI" w:cs="Segoe UI"/>
                <w:b/>
                <w:bCs/>
                <w:sz w:val="21"/>
                <w:szCs w:val="21"/>
                <w:lang w:eastAsia="es-NI"/>
              </w:rPr>
              <w:t>Descripción</w:t>
            </w:r>
          </w:p>
        </w:tc>
        <w:tc>
          <w:tcPr>
            <w:tcW w:w="4111" w:type="dxa"/>
            <w:hideMark/>
          </w:tcPr>
          <w:p w14:paraId="4444DC0F" w14:textId="77777777" w:rsidR="00B10410" w:rsidRPr="00B10410" w:rsidRDefault="00B10410" w:rsidP="00B10410">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bCs/>
                <w:sz w:val="21"/>
                <w:szCs w:val="21"/>
                <w:lang w:eastAsia="es-NI"/>
              </w:rPr>
            </w:pPr>
            <w:r w:rsidRPr="00B10410">
              <w:rPr>
                <w:rFonts w:ascii="Segoe UI" w:eastAsia="Times New Roman" w:hAnsi="Segoe UI" w:cs="Segoe UI"/>
                <w:b/>
                <w:bCs/>
                <w:sz w:val="21"/>
                <w:szCs w:val="21"/>
                <w:lang w:eastAsia="es-NI"/>
              </w:rPr>
              <w:t>Ejemplo</w:t>
            </w:r>
          </w:p>
        </w:tc>
      </w:tr>
      <w:tr w:rsidR="00B10410" w:rsidRPr="00B10410" w14:paraId="59A2D749" w14:textId="77777777" w:rsidTr="00B10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C0D79"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w:t>
            </w:r>
          </w:p>
        </w:tc>
        <w:tc>
          <w:tcPr>
            <w:tcW w:w="3956" w:type="dxa"/>
            <w:hideMark/>
          </w:tcPr>
          <w:p w14:paraId="296DA2D1" w14:textId="77777777" w:rsidR="00B10410" w:rsidRPr="00B10410" w:rsidRDefault="00B10410" w:rsidP="00B1041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Suma dos operandos</w:t>
            </w:r>
          </w:p>
        </w:tc>
        <w:tc>
          <w:tcPr>
            <w:tcW w:w="4111" w:type="dxa"/>
            <w:hideMark/>
          </w:tcPr>
          <w:p w14:paraId="6E0BE6D1" w14:textId="2045A4E8" w:rsidR="00B10410" w:rsidRPr="00B10410" w:rsidRDefault="00B10410" w:rsidP="00467835">
            <w:pPr>
              <w:pStyle w:val="Cdigo"/>
              <w:cnfStyle w:val="000000100000" w:firstRow="0" w:lastRow="0" w:firstColumn="0" w:lastColumn="0" w:oddVBand="0" w:evenVBand="0" w:oddHBand="1" w:evenHBand="0" w:firstRowFirstColumn="0" w:firstRowLastColumn="0" w:lastRowFirstColumn="0" w:lastRowLastColumn="0"/>
              <w:rPr>
                <w:lang w:eastAsia="es-NI"/>
              </w:rPr>
            </w:pPr>
            <w:r w:rsidRPr="00B10410">
              <w:rPr>
                <w:lang w:eastAsia="es-NI"/>
              </w:rPr>
              <w:t>resultado = num1 + num2</w:t>
            </w:r>
            <w:r>
              <w:rPr>
                <w:lang w:eastAsia="es-NI"/>
              </w:rPr>
              <w:t>;</w:t>
            </w:r>
          </w:p>
        </w:tc>
      </w:tr>
      <w:tr w:rsidR="00B10410" w:rsidRPr="00B10410" w14:paraId="78439B5F" w14:textId="77777777" w:rsidTr="00B10410">
        <w:tc>
          <w:tcPr>
            <w:cnfStyle w:val="001000000000" w:firstRow="0" w:lastRow="0" w:firstColumn="1" w:lastColumn="0" w:oddVBand="0" w:evenVBand="0" w:oddHBand="0" w:evenHBand="0" w:firstRowFirstColumn="0" w:firstRowLastColumn="0" w:lastRowFirstColumn="0" w:lastRowLastColumn="0"/>
            <w:tcW w:w="0" w:type="auto"/>
            <w:hideMark/>
          </w:tcPr>
          <w:p w14:paraId="5729F2FF"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w:t>
            </w:r>
          </w:p>
        </w:tc>
        <w:tc>
          <w:tcPr>
            <w:tcW w:w="3956" w:type="dxa"/>
            <w:hideMark/>
          </w:tcPr>
          <w:p w14:paraId="7F5BF48E" w14:textId="77777777" w:rsidR="00B10410" w:rsidRPr="00B10410" w:rsidRDefault="00B10410" w:rsidP="00B1041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Resta dos operandos</w:t>
            </w:r>
          </w:p>
        </w:tc>
        <w:tc>
          <w:tcPr>
            <w:tcW w:w="4111" w:type="dxa"/>
            <w:hideMark/>
          </w:tcPr>
          <w:p w14:paraId="05C1D636" w14:textId="2AD416FF" w:rsidR="00B10410" w:rsidRPr="00B10410" w:rsidRDefault="00B10410" w:rsidP="00467835">
            <w:pPr>
              <w:pStyle w:val="Cdigo"/>
              <w:cnfStyle w:val="000000000000" w:firstRow="0" w:lastRow="0" w:firstColumn="0" w:lastColumn="0" w:oddVBand="0" w:evenVBand="0" w:oddHBand="0" w:evenHBand="0" w:firstRowFirstColumn="0" w:firstRowLastColumn="0" w:lastRowFirstColumn="0" w:lastRowLastColumn="0"/>
              <w:rPr>
                <w:lang w:eastAsia="es-NI"/>
              </w:rPr>
            </w:pPr>
            <w:r w:rsidRPr="00B10410">
              <w:rPr>
                <w:lang w:eastAsia="es-NI"/>
              </w:rPr>
              <w:t>resultado = num1 - num2</w:t>
            </w:r>
            <w:r>
              <w:rPr>
                <w:lang w:eastAsia="es-NI"/>
              </w:rPr>
              <w:t>;</w:t>
            </w:r>
          </w:p>
        </w:tc>
      </w:tr>
      <w:tr w:rsidR="00B10410" w:rsidRPr="00B10410" w14:paraId="1879FD43" w14:textId="77777777" w:rsidTr="00B10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C8FD6"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w:t>
            </w:r>
          </w:p>
        </w:tc>
        <w:tc>
          <w:tcPr>
            <w:tcW w:w="3956" w:type="dxa"/>
            <w:hideMark/>
          </w:tcPr>
          <w:p w14:paraId="7B16D630" w14:textId="77777777" w:rsidR="00B10410" w:rsidRPr="00B10410" w:rsidRDefault="00B10410" w:rsidP="00B1041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Multiplica dos operandos</w:t>
            </w:r>
          </w:p>
        </w:tc>
        <w:tc>
          <w:tcPr>
            <w:tcW w:w="4111" w:type="dxa"/>
            <w:hideMark/>
          </w:tcPr>
          <w:p w14:paraId="3623DA49" w14:textId="25830FC0" w:rsidR="00B10410" w:rsidRPr="00B10410" w:rsidRDefault="00B10410" w:rsidP="00467835">
            <w:pPr>
              <w:pStyle w:val="Cdigo"/>
              <w:cnfStyle w:val="000000100000" w:firstRow="0" w:lastRow="0" w:firstColumn="0" w:lastColumn="0" w:oddVBand="0" w:evenVBand="0" w:oddHBand="1" w:evenHBand="0" w:firstRowFirstColumn="0" w:firstRowLastColumn="0" w:lastRowFirstColumn="0" w:lastRowLastColumn="0"/>
              <w:rPr>
                <w:lang w:eastAsia="es-NI"/>
              </w:rPr>
            </w:pPr>
            <w:r w:rsidRPr="00B10410">
              <w:rPr>
                <w:lang w:eastAsia="es-NI"/>
              </w:rPr>
              <w:t>resultado = num1 * num2</w:t>
            </w:r>
            <w:r>
              <w:rPr>
                <w:lang w:eastAsia="es-NI"/>
              </w:rPr>
              <w:t>;</w:t>
            </w:r>
          </w:p>
        </w:tc>
      </w:tr>
      <w:tr w:rsidR="00B10410" w:rsidRPr="00B10410" w14:paraId="597E723C" w14:textId="77777777" w:rsidTr="00B10410">
        <w:tc>
          <w:tcPr>
            <w:cnfStyle w:val="001000000000" w:firstRow="0" w:lastRow="0" w:firstColumn="1" w:lastColumn="0" w:oddVBand="0" w:evenVBand="0" w:oddHBand="0" w:evenHBand="0" w:firstRowFirstColumn="0" w:firstRowLastColumn="0" w:lastRowFirstColumn="0" w:lastRowLastColumn="0"/>
            <w:tcW w:w="0" w:type="auto"/>
            <w:hideMark/>
          </w:tcPr>
          <w:p w14:paraId="1AF5A58B"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w:t>
            </w:r>
          </w:p>
        </w:tc>
        <w:tc>
          <w:tcPr>
            <w:tcW w:w="3956" w:type="dxa"/>
            <w:hideMark/>
          </w:tcPr>
          <w:p w14:paraId="5CDC93CB" w14:textId="77777777" w:rsidR="00B10410" w:rsidRPr="00B10410" w:rsidRDefault="00B10410" w:rsidP="00B1041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Divide el primer operando por el segundo</w:t>
            </w:r>
          </w:p>
        </w:tc>
        <w:tc>
          <w:tcPr>
            <w:tcW w:w="4111" w:type="dxa"/>
            <w:hideMark/>
          </w:tcPr>
          <w:p w14:paraId="151ECBD5" w14:textId="1CE79D4D" w:rsidR="00B10410" w:rsidRPr="00B10410" w:rsidRDefault="00B10410" w:rsidP="00467835">
            <w:pPr>
              <w:pStyle w:val="Cdigo"/>
              <w:cnfStyle w:val="000000000000" w:firstRow="0" w:lastRow="0" w:firstColumn="0" w:lastColumn="0" w:oddVBand="0" w:evenVBand="0" w:oddHBand="0" w:evenHBand="0" w:firstRowFirstColumn="0" w:firstRowLastColumn="0" w:lastRowFirstColumn="0" w:lastRowLastColumn="0"/>
              <w:rPr>
                <w:lang w:eastAsia="es-NI"/>
              </w:rPr>
            </w:pPr>
            <w:r w:rsidRPr="00B10410">
              <w:rPr>
                <w:lang w:eastAsia="es-NI"/>
              </w:rPr>
              <w:t>resultado = num1 / num2</w:t>
            </w:r>
            <w:r w:rsidR="00D41CE8">
              <w:rPr>
                <w:lang w:eastAsia="es-NI"/>
              </w:rPr>
              <w:t>;</w:t>
            </w:r>
          </w:p>
        </w:tc>
      </w:tr>
      <w:tr w:rsidR="00B10410" w:rsidRPr="00B10410" w14:paraId="4406DFDC" w14:textId="77777777" w:rsidTr="00B10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490D"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w:t>
            </w:r>
          </w:p>
        </w:tc>
        <w:tc>
          <w:tcPr>
            <w:tcW w:w="3956" w:type="dxa"/>
            <w:hideMark/>
          </w:tcPr>
          <w:p w14:paraId="5D8C6F15" w14:textId="77777777" w:rsidR="00B10410" w:rsidRPr="00B10410" w:rsidRDefault="00B10410" w:rsidP="00B1041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Eleva el primer operando a la potencia del segundo</w:t>
            </w:r>
          </w:p>
        </w:tc>
        <w:tc>
          <w:tcPr>
            <w:tcW w:w="4111" w:type="dxa"/>
            <w:hideMark/>
          </w:tcPr>
          <w:p w14:paraId="6F8E6007" w14:textId="7C8A6684" w:rsidR="00B10410" w:rsidRPr="00B10410" w:rsidRDefault="00B10410" w:rsidP="00467835">
            <w:pPr>
              <w:pStyle w:val="Cdigo"/>
              <w:cnfStyle w:val="000000100000" w:firstRow="0" w:lastRow="0" w:firstColumn="0" w:lastColumn="0" w:oddVBand="0" w:evenVBand="0" w:oddHBand="1" w:evenHBand="0" w:firstRowFirstColumn="0" w:firstRowLastColumn="0" w:lastRowFirstColumn="0" w:lastRowLastColumn="0"/>
              <w:rPr>
                <w:lang w:eastAsia="es-NI"/>
              </w:rPr>
            </w:pPr>
            <w:r w:rsidRPr="00B10410">
              <w:rPr>
                <w:lang w:eastAsia="es-NI"/>
              </w:rPr>
              <w:t>resultado = base ^ exponente</w:t>
            </w:r>
            <w:r w:rsidR="00D41CE8">
              <w:rPr>
                <w:lang w:eastAsia="es-NI"/>
              </w:rPr>
              <w:t>,</w:t>
            </w:r>
          </w:p>
        </w:tc>
      </w:tr>
      <w:tr w:rsidR="00B10410" w:rsidRPr="00B10410" w14:paraId="61D80C5D" w14:textId="77777777" w:rsidTr="00B10410">
        <w:tc>
          <w:tcPr>
            <w:cnfStyle w:val="001000000000" w:firstRow="0" w:lastRow="0" w:firstColumn="1" w:lastColumn="0" w:oddVBand="0" w:evenVBand="0" w:oddHBand="0" w:evenHBand="0" w:firstRowFirstColumn="0" w:firstRowLastColumn="0" w:lastRowFirstColumn="0" w:lastRowLastColumn="0"/>
            <w:tcW w:w="0" w:type="auto"/>
            <w:hideMark/>
          </w:tcPr>
          <w:p w14:paraId="56C6C360"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mod</w:t>
            </w:r>
          </w:p>
        </w:tc>
        <w:tc>
          <w:tcPr>
            <w:tcW w:w="3956" w:type="dxa"/>
            <w:hideMark/>
          </w:tcPr>
          <w:p w14:paraId="22422C84" w14:textId="77777777" w:rsidR="00B10410" w:rsidRPr="00B10410" w:rsidRDefault="00B10410" w:rsidP="00B1041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Devuelve el residuo de la división</w:t>
            </w:r>
          </w:p>
        </w:tc>
        <w:tc>
          <w:tcPr>
            <w:tcW w:w="4111" w:type="dxa"/>
            <w:hideMark/>
          </w:tcPr>
          <w:p w14:paraId="5FB29A58" w14:textId="444F4A5F" w:rsidR="00B10410" w:rsidRPr="00B10410" w:rsidRDefault="00B10410" w:rsidP="00467835">
            <w:pPr>
              <w:pStyle w:val="Cdigo"/>
              <w:cnfStyle w:val="000000000000" w:firstRow="0" w:lastRow="0" w:firstColumn="0" w:lastColumn="0" w:oddVBand="0" w:evenVBand="0" w:oddHBand="0" w:evenHBand="0" w:firstRowFirstColumn="0" w:firstRowLastColumn="0" w:lastRowFirstColumn="0" w:lastRowLastColumn="0"/>
              <w:rPr>
                <w:lang w:eastAsia="es-NI"/>
              </w:rPr>
            </w:pPr>
            <w:r w:rsidRPr="00B10410">
              <w:rPr>
                <w:lang w:eastAsia="es-NI"/>
              </w:rPr>
              <w:t>resultado = num1 mod num2</w:t>
            </w:r>
            <w:r w:rsidR="00D41CE8">
              <w:rPr>
                <w:lang w:eastAsia="es-NI"/>
              </w:rPr>
              <w:t>;</w:t>
            </w:r>
          </w:p>
        </w:tc>
      </w:tr>
      <w:tr w:rsidR="00B10410" w:rsidRPr="00B10410" w14:paraId="6A33183D" w14:textId="77777777" w:rsidTr="00B10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F494A"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w:t>
            </w:r>
          </w:p>
        </w:tc>
        <w:tc>
          <w:tcPr>
            <w:tcW w:w="3956" w:type="dxa"/>
            <w:hideMark/>
          </w:tcPr>
          <w:p w14:paraId="3A8B7F3D" w14:textId="77777777" w:rsidR="00B10410" w:rsidRPr="00B10410" w:rsidRDefault="00B10410" w:rsidP="00B1041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Asigna el valor del segundo operando al primero</w:t>
            </w:r>
          </w:p>
        </w:tc>
        <w:tc>
          <w:tcPr>
            <w:tcW w:w="4111" w:type="dxa"/>
            <w:hideMark/>
          </w:tcPr>
          <w:p w14:paraId="149D1B75" w14:textId="30E4FD4C" w:rsidR="00B10410" w:rsidRPr="00B10410" w:rsidRDefault="00B10410" w:rsidP="00467835">
            <w:pPr>
              <w:pStyle w:val="Cdigo"/>
              <w:cnfStyle w:val="000000100000" w:firstRow="0" w:lastRow="0" w:firstColumn="0" w:lastColumn="0" w:oddVBand="0" w:evenVBand="0" w:oddHBand="1" w:evenHBand="0" w:firstRowFirstColumn="0" w:firstRowLastColumn="0" w:lastRowFirstColumn="0" w:lastRowLastColumn="0"/>
              <w:rPr>
                <w:lang w:eastAsia="es-NI"/>
              </w:rPr>
            </w:pPr>
            <w:r w:rsidRPr="00B10410">
              <w:rPr>
                <w:lang w:eastAsia="es-NI"/>
              </w:rPr>
              <w:t>variable = valor</w:t>
            </w:r>
            <w:r w:rsidR="00D41CE8">
              <w:rPr>
                <w:lang w:eastAsia="es-NI"/>
              </w:rPr>
              <w:t>;</w:t>
            </w:r>
          </w:p>
        </w:tc>
      </w:tr>
      <w:tr w:rsidR="00B10410" w:rsidRPr="00B10410" w14:paraId="57802AED" w14:textId="77777777" w:rsidTr="00B10410">
        <w:tc>
          <w:tcPr>
            <w:cnfStyle w:val="001000000000" w:firstRow="0" w:lastRow="0" w:firstColumn="1" w:lastColumn="0" w:oddVBand="0" w:evenVBand="0" w:oddHBand="0" w:evenHBand="0" w:firstRowFirstColumn="0" w:firstRowLastColumn="0" w:lastRowFirstColumn="0" w:lastRowLastColumn="0"/>
            <w:tcW w:w="0" w:type="auto"/>
            <w:hideMark/>
          </w:tcPr>
          <w:p w14:paraId="4535D9F7"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&gt;</w:t>
            </w:r>
          </w:p>
        </w:tc>
        <w:tc>
          <w:tcPr>
            <w:tcW w:w="3956" w:type="dxa"/>
            <w:hideMark/>
          </w:tcPr>
          <w:p w14:paraId="3DF7B199" w14:textId="77777777" w:rsidR="00B10410" w:rsidRPr="00B10410" w:rsidRDefault="00B10410" w:rsidP="00B1041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Compara si el primer operando es mayor que el segundo</w:t>
            </w:r>
          </w:p>
        </w:tc>
        <w:tc>
          <w:tcPr>
            <w:tcW w:w="4111" w:type="dxa"/>
            <w:hideMark/>
          </w:tcPr>
          <w:p w14:paraId="6264FE64" w14:textId="2DD68324" w:rsidR="00B10410" w:rsidRPr="00B10410" w:rsidRDefault="00855508" w:rsidP="00467835">
            <w:pPr>
              <w:pStyle w:val="Cdigo"/>
              <w:cnfStyle w:val="000000000000" w:firstRow="0" w:lastRow="0" w:firstColumn="0" w:lastColumn="0" w:oddVBand="0" w:evenVBand="0" w:oddHBand="0" w:evenHBand="0" w:firstRowFirstColumn="0" w:firstRowLastColumn="0" w:lastRowFirstColumn="0" w:lastRowLastColumn="0"/>
              <w:rPr>
                <w:lang w:eastAsia="es-NI"/>
              </w:rPr>
            </w:pPr>
            <w:r>
              <w:rPr>
                <w:lang w:eastAsia="es-NI"/>
              </w:rPr>
              <w:t>e</w:t>
            </w:r>
            <w:r w:rsidR="00B10410" w:rsidRPr="00B10410">
              <w:rPr>
                <w:lang w:eastAsia="es-NI"/>
              </w:rPr>
              <w:t>s</w:t>
            </w:r>
            <w:r>
              <w:rPr>
                <w:lang w:eastAsia="es-NI"/>
              </w:rPr>
              <w:t>_m</w:t>
            </w:r>
            <w:r w:rsidR="00B10410" w:rsidRPr="00B10410">
              <w:rPr>
                <w:lang w:eastAsia="es-NI"/>
              </w:rPr>
              <w:t>ayor = num1 &gt; num2</w:t>
            </w:r>
            <w:r w:rsidR="00D41CE8">
              <w:rPr>
                <w:lang w:eastAsia="es-NI"/>
              </w:rPr>
              <w:t>;</w:t>
            </w:r>
          </w:p>
        </w:tc>
      </w:tr>
      <w:tr w:rsidR="00B10410" w:rsidRPr="00B10410" w14:paraId="57EC163C" w14:textId="77777777" w:rsidTr="00B10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BB5D0"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&lt;</w:t>
            </w:r>
          </w:p>
        </w:tc>
        <w:tc>
          <w:tcPr>
            <w:tcW w:w="3956" w:type="dxa"/>
            <w:hideMark/>
          </w:tcPr>
          <w:p w14:paraId="557AE618" w14:textId="77777777" w:rsidR="00B10410" w:rsidRPr="00B10410" w:rsidRDefault="00B10410" w:rsidP="00B1041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Compara si el primer operando es menor que el segundo</w:t>
            </w:r>
          </w:p>
        </w:tc>
        <w:tc>
          <w:tcPr>
            <w:tcW w:w="4111" w:type="dxa"/>
            <w:hideMark/>
          </w:tcPr>
          <w:p w14:paraId="66DA1888" w14:textId="1344AA50" w:rsidR="00B10410" w:rsidRPr="00B10410" w:rsidRDefault="00155D40" w:rsidP="00467835">
            <w:pPr>
              <w:pStyle w:val="Cdigo"/>
              <w:cnfStyle w:val="000000100000" w:firstRow="0" w:lastRow="0" w:firstColumn="0" w:lastColumn="0" w:oddVBand="0" w:evenVBand="0" w:oddHBand="1" w:evenHBand="0" w:firstRowFirstColumn="0" w:firstRowLastColumn="0" w:lastRowFirstColumn="0" w:lastRowLastColumn="0"/>
              <w:rPr>
                <w:lang w:eastAsia="es-NI"/>
              </w:rPr>
            </w:pPr>
            <w:r>
              <w:rPr>
                <w:lang w:eastAsia="es-NI"/>
              </w:rPr>
              <w:t>e</w:t>
            </w:r>
            <w:r w:rsidR="00B10410" w:rsidRPr="00B10410">
              <w:rPr>
                <w:lang w:eastAsia="es-NI"/>
              </w:rPr>
              <w:t>s</w:t>
            </w:r>
            <w:r w:rsidR="00855508">
              <w:rPr>
                <w:lang w:eastAsia="es-NI"/>
              </w:rPr>
              <w:t>_</w:t>
            </w:r>
            <w:r>
              <w:rPr>
                <w:lang w:eastAsia="es-NI"/>
              </w:rPr>
              <w:t>m</w:t>
            </w:r>
            <w:r w:rsidR="00B10410" w:rsidRPr="00B10410">
              <w:rPr>
                <w:lang w:eastAsia="es-NI"/>
              </w:rPr>
              <w:t>enor = num1 &lt; num2</w:t>
            </w:r>
            <w:r w:rsidR="00D41CE8">
              <w:rPr>
                <w:lang w:eastAsia="es-NI"/>
              </w:rPr>
              <w:t>;</w:t>
            </w:r>
          </w:p>
        </w:tc>
      </w:tr>
      <w:tr w:rsidR="00B10410" w:rsidRPr="00B10410" w14:paraId="5D9D1F87" w14:textId="77777777" w:rsidTr="00B10410">
        <w:tc>
          <w:tcPr>
            <w:cnfStyle w:val="001000000000" w:firstRow="0" w:lastRow="0" w:firstColumn="1" w:lastColumn="0" w:oddVBand="0" w:evenVBand="0" w:oddHBand="0" w:evenHBand="0" w:firstRowFirstColumn="0" w:firstRowLastColumn="0" w:lastRowFirstColumn="0" w:lastRowLastColumn="0"/>
            <w:tcW w:w="0" w:type="auto"/>
            <w:hideMark/>
          </w:tcPr>
          <w:p w14:paraId="171DED2B"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w:t>
            </w:r>
          </w:p>
        </w:tc>
        <w:tc>
          <w:tcPr>
            <w:tcW w:w="3956" w:type="dxa"/>
            <w:hideMark/>
          </w:tcPr>
          <w:p w14:paraId="72203747" w14:textId="77777777" w:rsidR="00B10410" w:rsidRPr="00B10410" w:rsidRDefault="00B10410" w:rsidP="00B1041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Compara si los dos operandos son iguales</w:t>
            </w:r>
          </w:p>
        </w:tc>
        <w:tc>
          <w:tcPr>
            <w:tcW w:w="4111" w:type="dxa"/>
            <w:hideMark/>
          </w:tcPr>
          <w:p w14:paraId="58F58285" w14:textId="73D5F6EB" w:rsidR="00B10410" w:rsidRPr="00B10410" w:rsidRDefault="00155D40" w:rsidP="00467835">
            <w:pPr>
              <w:pStyle w:val="Cdigo"/>
              <w:cnfStyle w:val="000000000000" w:firstRow="0" w:lastRow="0" w:firstColumn="0" w:lastColumn="0" w:oddVBand="0" w:evenVBand="0" w:oddHBand="0" w:evenHBand="0" w:firstRowFirstColumn="0" w:firstRowLastColumn="0" w:lastRowFirstColumn="0" w:lastRowLastColumn="0"/>
              <w:rPr>
                <w:lang w:eastAsia="es-NI"/>
              </w:rPr>
            </w:pPr>
            <w:r>
              <w:rPr>
                <w:lang w:eastAsia="es-NI"/>
              </w:rPr>
              <w:t>e</w:t>
            </w:r>
            <w:r w:rsidR="00B10410" w:rsidRPr="00B10410">
              <w:rPr>
                <w:lang w:eastAsia="es-NI"/>
              </w:rPr>
              <w:t>s</w:t>
            </w:r>
            <w:r>
              <w:rPr>
                <w:lang w:eastAsia="es-NI"/>
              </w:rPr>
              <w:t>_i</w:t>
            </w:r>
            <w:r w:rsidR="00B10410" w:rsidRPr="00B10410">
              <w:rPr>
                <w:lang w:eastAsia="es-NI"/>
              </w:rPr>
              <w:t>gual = num1 == num2</w:t>
            </w:r>
            <w:r w:rsidR="00855508">
              <w:rPr>
                <w:lang w:eastAsia="es-NI"/>
              </w:rPr>
              <w:t>;</w:t>
            </w:r>
          </w:p>
        </w:tc>
      </w:tr>
      <w:tr w:rsidR="00B10410" w:rsidRPr="00B10410" w14:paraId="78ADD1DF" w14:textId="77777777" w:rsidTr="00B10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F5781"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w:t>
            </w:r>
          </w:p>
        </w:tc>
        <w:tc>
          <w:tcPr>
            <w:tcW w:w="3956" w:type="dxa"/>
            <w:hideMark/>
          </w:tcPr>
          <w:p w14:paraId="005CEB6D" w14:textId="77777777" w:rsidR="00B10410" w:rsidRPr="00B10410" w:rsidRDefault="00B10410" w:rsidP="00B1041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Compara si los dos operandos son diferentes</w:t>
            </w:r>
          </w:p>
        </w:tc>
        <w:tc>
          <w:tcPr>
            <w:tcW w:w="4111" w:type="dxa"/>
            <w:hideMark/>
          </w:tcPr>
          <w:p w14:paraId="07C055F2" w14:textId="320A9C3D" w:rsidR="00B10410" w:rsidRPr="00B10410" w:rsidRDefault="00155D40" w:rsidP="00467835">
            <w:pPr>
              <w:pStyle w:val="Cdigo"/>
              <w:cnfStyle w:val="000000100000" w:firstRow="0" w:lastRow="0" w:firstColumn="0" w:lastColumn="0" w:oddVBand="0" w:evenVBand="0" w:oddHBand="1" w:evenHBand="0" w:firstRowFirstColumn="0" w:firstRowLastColumn="0" w:lastRowFirstColumn="0" w:lastRowLastColumn="0"/>
              <w:rPr>
                <w:lang w:eastAsia="es-NI"/>
              </w:rPr>
            </w:pPr>
            <w:r>
              <w:rPr>
                <w:lang w:eastAsia="es-NI"/>
              </w:rPr>
              <w:t>e</w:t>
            </w:r>
            <w:r w:rsidR="00B10410" w:rsidRPr="00B10410">
              <w:rPr>
                <w:lang w:eastAsia="es-NI"/>
              </w:rPr>
              <w:t>s</w:t>
            </w:r>
            <w:r>
              <w:rPr>
                <w:lang w:eastAsia="es-NI"/>
              </w:rPr>
              <w:t>_d</w:t>
            </w:r>
            <w:r w:rsidR="00B10410" w:rsidRPr="00B10410">
              <w:rPr>
                <w:lang w:eastAsia="es-NI"/>
              </w:rPr>
              <w:t>iferente = num1 != num2</w:t>
            </w:r>
            <w:r w:rsidR="00855508">
              <w:rPr>
                <w:lang w:eastAsia="es-NI"/>
              </w:rPr>
              <w:t>;</w:t>
            </w:r>
          </w:p>
        </w:tc>
      </w:tr>
      <w:tr w:rsidR="00B10410" w:rsidRPr="00B10410" w14:paraId="63E7A252" w14:textId="77777777" w:rsidTr="00B10410">
        <w:tc>
          <w:tcPr>
            <w:cnfStyle w:val="001000000000" w:firstRow="0" w:lastRow="0" w:firstColumn="1" w:lastColumn="0" w:oddVBand="0" w:evenVBand="0" w:oddHBand="0" w:evenHBand="0" w:firstRowFirstColumn="0" w:firstRowLastColumn="0" w:lastRowFirstColumn="0" w:lastRowLastColumn="0"/>
            <w:tcW w:w="0" w:type="auto"/>
            <w:hideMark/>
          </w:tcPr>
          <w:p w14:paraId="3F593FA1"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Y</w:t>
            </w:r>
          </w:p>
        </w:tc>
        <w:tc>
          <w:tcPr>
            <w:tcW w:w="3956" w:type="dxa"/>
            <w:hideMark/>
          </w:tcPr>
          <w:p w14:paraId="5DEAD622" w14:textId="77777777" w:rsidR="00B10410" w:rsidRPr="00B10410" w:rsidRDefault="00B10410" w:rsidP="00B1041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Evalúa si ambas condiciones son verdaderas</w:t>
            </w:r>
          </w:p>
        </w:tc>
        <w:tc>
          <w:tcPr>
            <w:tcW w:w="4111" w:type="dxa"/>
            <w:hideMark/>
          </w:tcPr>
          <w:p w14:paraId="1525BD9B" w14:textId="223F3CE2" w:rsidR="00B10410" w:rsidRPr="00B10410" w:rsidRDefault="00B10410" w:rsidP="00467835">
            <w:pPr>
              <w:pStyle w:val="Cdigo"/>
              <w:cnfStyle w:val="000000000000" w:firstRow="0" w:lastRow="0" w:firstColumn="0" w:lastColumn="0" w:oddVBand="0" w:evenVBand="0" w:oddHBand="0" w:evenHBand="0" w:firstRowFirstColumn="0" w:firstRowLastColumn="0" w:lastRowFirstColumn="0" w:lastRowLastColumn="0"/>
              <w:rPr>
                <w:lang w:eastAsia="es-NI"/>
              </w:rPr>
            </w:pPr>
            <w:r w:rsidRPr="00B10410">
              <w:rPr>
                <w:lang w:eastAsia="es-NI"/>
              </w:rPr>
              <w:t>condicion = (num1 &gt; 0) Y (num2 &lt; 10)</w:t>
            </w:r>
            <w:r w:rsidR="00855508">
              <w:rPr>
                <w:lang w:eastAsia="es-NI"/>
              </w:rPr>
              <w:t>;</w:t>
            </w:r>
          </w:p>
        </w:tc>
      </w:tr>
      <w:tr w:rsidR="00B10410" w:rsidRPr="00B10410" w14:paraId="7072D69E" w14:textId="77777777" w:rsidTr="00B10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B1AC6"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O</w:t>
            </w:r>
          </w:p>
        </w:tc>
        <w:tc>
          <w:tcPr>
            <w:tcW w:w="3956" w:type="dxa"/>
            <w:hideMark/>
          </w:tcPr>
          <w:p w14:paraId="044F08DB" w14:textId="77777777" w:rsidR="00B10410" w:rsidRPr="00B10410" w:rsidRDefault="00B10410" w:rsidP="00B1041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Evalúa si al menos una de las condiciones es verdadera</w:t>
            </w:r>
          </w:p>
        </w:tc>
        <w:tc>
          <w:tcPr>
            <w:tcW w:w="4111" w:type="dxa"/>
            <w:hideMark/>
          </w:tcPr>
          <w:p w14:paraId="671374C0" w14:textId="6F0F6897" w:rsidR="00B10410" w:rsidRPr="00B10410" w:rsidRDefault="00B10410" w:rsidP="00467835">
            <w:pPr>
              <w:pStyle w:val="Cdigo"/>
              <w:cnfStyle w:val="000000100000" w:firstRow="0" w:lastRow="0" w:firstColumn="0" w:lastColumn="0" w:oddVBand="0" w:evenVBand="0" w:oddHBand="1" w:evenHBand="0" w:firstRowFirstColumn="0" w:firstRowLastColumn="0" w:lastRowFirstColumn="0" w:lastRowLastColumn="0"/>
              <w:rPr>
                <w:lang w:eastAsia="es-NI"/>
              </w:rPr>
            </w:pPr>
            <w:r w:rsidRPr="00B10410">
              <w:rPr>
                <w:lang w:eastAsia="es-NI"/>
              </w:rPr>
              <w:t>condicion = (num1 == 0) O (num2 == 0)</w:t>
            </w:r>
            <w:r w:rsidR="00855508">
              <w:rPr>
                <w:lang w:eastAsia="es-NI"/>
              </w:rPr>
              <w:t>;</w:t>
            </w:r>
          </w:p>
        </w:tc>
      </w:tr>
      <w:tr w:rsidR="00B10410" w:rsidRPr="00B10410" w14:paraId="14AD7934" w14:textId="77777777" w:rsidTr="00B10410">
        <w:tc>
          <w:tcPr>
            <w:cnfStyle w:val="001000000000" w:firstRow="0" w:lastRow="0" w:firstColumn="1" w:lastColumn="0" w:oddVBand="0" w:evenVBand="0" w:oddHBand="0" w:evenHBand="0" w:firstRowFirstColumn="0" w:firstRowLastColumn="0" w:lastRowFirstColumn="0" w:lastRowLastColumn="0"/>
            <w:tcW w:w="0" w:type="auto"/>
            <w:hideMark/>
          </w:tcPr>
          <w:p w14:paraId="00A068AF" w14:textId="77777777" w:rsidR="00B10410" w:rsidRPr="00B10410" w:rsidRDefault="00B10410" w:rsidP="00B10410">
            <w:pPr>
              <w:spacing w:before="0" w:after="0" w:line="240" w:lineRule="auto"/>
              <w:jc w:val="left"/>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NO</w:t>
            </w:r>
          </w:p>
        </w:tc>
        <w:tc>
          <w:tcPr>
            <w:tcW w:w="3956" w:type="dxa"/>
            <w:hideMark/>
          </w:tcPr>
          <w:p w14:paraId="24DCA9AA" w14:textId="77777777" w:rsidR="00B10410" w:rsidRPr="00B10410" w:rsidRDefault="00B10410" w:rsidP="00B1041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B10410">
              <w:rPr>
                <w:rFonts w:ascii="Segoe UI" w:eastAsia="Times New Roman" w:hAnsi="Segoe UI" w:cs="Segoe UI"/>
                <w:sz w:val="21"/>
                <w:szCs w:val="21"/>
                <w:lang w:eastAsia="es-NI"/>
              </w:rPr>
              <w:t>Niega la condición</w:t>
            </w:r>
          </w:p>
        </w:tc>
        <w:tc>
          <w:tcPr>
            <w:tcW w:w="4111" w:type="dxa"/>
            <w:hideMark/>
          </w:tcPr>
          <w:p w14:paraId="4065990E" w14:textId="3D2C556D" w:rsidR="00B10410" w:rsidRPr="00B10410" w:rsidRDefault="00B10410" w:rsidP="00467835">
            <w:pPr>
              <w:pStyle w:val="Cdigo"/>
              <w:cnfStyle w:val="000000000000" w:firstRow="0" w:lastRow="0" w:firstColumn="0" w:lastColumn="0" w:oddVBand="0" w:evenVBand="0" w:oddHBand="0" w:evenHBand="0" w:firstRowFirstColumn="0" w:firstRowLastColumn="0" w:lastRowFirstColumn="0" w:lastRowLastColumn="0"/>
              <w:rPr>
                <w:lang w:eastAsia="es-NI"/>
              </w:rPr>
            </w:pPr>
            <w:r w:rsidRPr="00B10410">
              <w:rPr>
                <w:lang w:eastAsia="es-NI"/>
              </w:rPr>
              <w:t>condicion = NO (num1 &gt; 10)</w:t>
            </w:r>
            <w:r w:rsidR="00855508">
              <w:rPr>
                <w:lang w:eastAsia="es-NI"/>
              </w:rPr>
              <w:t>;</w:t>
            </w:r>
          </w:p>
        </w:tc>
      </w:tr>
    </w:tbl>
    <w:p w14:paraId="6DDB616B" w14:textId="77777777" w:rsidR="0028499D" w:rsidRDefault="0028499D" w:rsidP="00DD4E10"/>
    <w:p w14:paraId="07959F57" w14:textId="77777777" w:rsidR="0035664A" w:rsidRPr="00C14080" w:rsidRDefault="0035664A" w:rsidP="00DD4E10"/>
    <w:p w14:paraId="6396F098" w14:textId="448F7BDA" w:rsidR="00724523" w:rsidRDefault="00724523" w:rsidP="00724523">
      <w:pPr>
        <w:pStyle w:val="Ttulo3"/>
      </w:pPr>
      <w:bookmarkStart w:id="14" w:name="_Toc159789651"/>
      <w:r>
        <w:t>Expresiones lógicas</w:t>
      </w:r>
      <w:bookmarkEnd w:id="14"/>
    </w:p>
    <w:p w14:paraId="6EB13D43" w14:textId="77777777" w:rsidR="009D2A42" w:rsidRDefault="009D2A42" w:rsidP="009D2A42">
      <w:r>
        <w:t>Las expresiones lógicas son combinaciones de operadores relacionales y lógicos que evalúan condiciones y devuelven un valor verdadero o falso. Estas expresiones son fundamentales para controlar el flujo de ejecución de un programa mediante estructuras de control como el condicional "Si" o los bucles.</w:t>
      </w:r>
    </w:p>
    <w:p w14:paraId="208831AC" w14:textId="77777777" w:rsidR="009D2A42" w:rsidRDefault="009D2A42" w:rsidP="009D2A42"/>
    <w:p w14:paraId="3CAE9A2B" w14:textId="77777777" w:rsidR="004B335E" w:rsidRDefault="009D2A42" w:rsidP="009D2A42">
      <w:r>
        <w:t>Por ejemplo, una expresión lógica en PSeInt podría ser:</w:t>
      </w:r>
    </w:p>
    <w:p w14:paraId="33DF0341" w14:textId="2A7ACB8B" w:rsidR="009D2A42" w:rsidRDefault="004B335E" w:rsidP="00467835">
      <w:pPr>
        <w:pStyle w:val="Cdigo"/>
      </w:pPr>
      <w:r>
        <w:t>e</w:t>
      </w:r>
      <w:r w:rsidRPr="004B335E">
        <w:t>s</w:t>
      </w:r>
      <w:r>
        <w:t>_m</w:t>
      </w:r>
      <w:r w:rsidRPr="004B335E">
        <w:t>ayor = edad &gt; 18 Y sexo == 'M'</w:t>
      </w:r>
      <w:r w:rsidR="007B1075">
        <w:t>;</w:t>
      </w:r>
    </w:p>
    <w:p w14:paraId="5CBA6314" w14:textId="77777777" w:rsidR="00C001A4" w:rsidRDefault="00C001A4" w:rsidP="009D2A42"/>
    <w:p w14:paraId="35F88F63" w14:textId="2EA30331" w:rsidR="00C001A4" w:rsidRDefault="00C001A4" w:rsidP="009D2A42">
      <w:r w:rsidRPr="00C001A4">
        <w:lastRenderedPageBreak/>
        <w:t>Esta expresión evaluará si la edad es mayor que 18 y si el sexo es masculino, devolviendo verdadero o falso según sea el caso.</w:t>
      </w:r>
    </w:p>
    <w:p w14:paraId="3274EA6C" w14:textId="77777777" w:rsidR="004B335E" w:rsidRPr="009D2A42" w:rsidRDefault="004B335E" w:rsidP="009D2A42"/>
    <w:p w14:paraId="324E65B3" w14:textId="4F8F2D24" w:rsidR="00724523" w:rsidRDefault="00724523" w:rsidP="00724523">
      <w:pPr>
        <w:pStyle w:val="Ttulo3"/>
      </w:pPr>
      <w:bookmarkStart w:id="15" w:name="_Toc159789652"/>
      <w:r>
        <w:t>Instrucciones Entrada / Salida</w:t>
      </w:r>
      <w:bookmarkEnd w:id="15"/>
      <w:r>
        <w:t xml:space="preserve"> </w:t>
      </w:r>
    </w:p>
    <w:p w14:paraId="2B8FB494" w14:textId="77777777" w:rsidR="007B1075" w:rsidRDefault="007B1075" w:rsidP="007B1075">
      <w:r>
        <w:t>Las instrucciones de entrada y salida nos permiten interactuar con el usuario al recibir datos de entrada y mostrar resultados de salida. En PSeInt, utilizamos las instrucciones "Escribir" para mostrar información al usuario y "Leer" para obtener información del usuario.</w:t>
      </w:r>
    </w:p>
    <w:p w14:paraId="430F5C8B" w14:textId="77777777" w:rsidR="007B1075" w:rsidRDefault="007B1075" w:rsidP="007B1075"/>
    <w:p w14:paraId="24C78F52" w14:textId="3F5E24FA" w:rsidR="007B1075" w:rsidRDefault="007B1075" w:rsidP="007B1075">
      <w:r>
        <w:t>Por ejemplo, para solicitar al usuario que ingrese su nombre y luego mostrar un mensaje de bienvenida, podríamos hacer lo siguiente:</w:t>
      </w:r>
    </w:p>
    <w:p w14:paraId="4B28EC01" w14:textId="77777777" w:rsidR="009155CC" w:rsidRDefault="009155CC" w:rsidP="007B1075"/>
    <w:p w14:paraId="4BFC77ED" w14:textId="7DA21BF5" w:rsidR="009155CC" w:rsidRDefault="009155CC" w:rsidP="00467835">
      <w:pPr>
        <w:pStyle w:val="Cdigo"/>
      </w:pPr>
      <w:r>
        <w:t>Escribir("Por favor, ingrese su nombre: ");</w:t>
      </w:r>
    </w:p>
    <w:p w14:paraId="2F918A07" w14:textId="4F1775CC" w:rsidR="009155CC" w:rsidRDefault="009155CC" w:rsidP="00467835">
      <w:pPr>
        <w:pStyle w:val="Cdigo"/>
      </w:pPr>
      <w:r>
        <w:t>Leer(nombre);</w:t>
      </w:r>
    </w:p>
    <w:p w14:paraId="130BC390" w14:textId="520EED3F" w:rsidR="007B1075" w:rsidRDefault="009155CC" w:rsidP="00467835">
      <w:pPr>
        <w:pStyle w:val="Cdigo"/>
      </w:pPr>
      <w:r>
        <w:t>Escribir("¡Hola, ", nombre, "! Bienvenido al programa.");</w:t>
      </w:r>
    </w:p>
    <w:p w14:paraId="541A9625" w14:textId="77777777" w:rsidR="009155CC" w:rsidRDefault="009155CC" w:rsidP="00467835">
      <w:pPr>
        <w:pStyle w:val="Cdigo"/>
      </w:pPr>
    </w:p>
    <w:p w14:paraId="0BFBDA2E" w14:textId="77777777" w:rsidR="0052156C" w:rsidRDefault="0052156C" w:rsidP="0052156C">
      <w:r>
        <w:t>Estas instrucciones son fundamentales para crear programas interactivos y amigables para el usuario en PSeInt.</w:t>
      </w:r>
    </w:p>
    <w:p w14:paraId="57EDCFA8" w14:textId="77777777" w:rsidR="0052156C" w:rsidRDefault="0052156C" w:rsidP="0052156C"/>
    <w:p w14:paraId="4FE1F3B3" w14:textId="442B56AA" w:rsidR="0052156C" w:rsidRDefault="0052156C" w:rsidP="0052156C">
      <w:r>
        <w:t>En resumen, los operadores y expresiones nos permiten realizar cálculos, comparaciones y tomar decisiones en nuestros programas, mientras que las instrucciones de entrada y salida nos permiten interactuar con el usuario. Comprender y utilizar adecuadamente estos conceptos es esencial para desarrollar programas efectivos y funcionales en PSeInt.</w:t>
      </w:r>
    </w:p>
    <w:p w14:paraId="1EA79CA7" w14:textId="77777777" w:rsidR="00FC6BD9" w:rsidRPr="007B1075" w:rsidRDefault="00FC6BD9" w:rsidP="0052156C"/>
    <w:p w14:paraId="3098ED28" w14:textId="53F58759" w:rsidR="00724523" w:rsidRDefault="00724523" w:rsidP="00724523">
      <w:pPr>
        <w:pStyle w:val="Ttulo2"/>
      </w:pPr>
      <w:bookmarkStart w:id="16" w:name="_Toc159789653"/>
      <w:r>
        <w:t>Estructura general de un Algoritmo</w:t>
      </w:r>
      <w:bookmarkEnd w:id="16"/>
    </w:p>
    <w:p w14:paraId="627A5326" w14:textId="77777777" w:rsidR="00FC6BD9" w:rsidRDefault="00FC6BD9" w:rsidP="00FC6BD9">
      <w:r>
        <w:t>En PSeInt, al igual que en otros lenguajes de programación, los algoritmos siguen una estructura específica que define cómo se organizan las instrucciones y datos dentro de un programa. En esta sección, exploraremos la estructura general de un algoritmo en PSeInt y cómo utilizarla para crear programas efectivos y funcionales.</w:t>
      </w:r>
    </w:p>
    <w:p w14:paraId="09D4BB90" w14:textId="77777777" w:rsidR="00FC6BD9" w:rsidRDefault="00FC6BD9" w:rsidP="00FC6BD9"/>
    <w:p w14:paraId="5B714DDE" w14:textId="77777777" w:rsidR="00CE5DA8" w:rsidRPr="00CE5DA8" w:rsidRDefault="00CE5DA8" w:rsidP="00CE5DA8">
      <w:pPr>
        <w:rPr>
          <w:u w:val="single"/>
        </w:rPr>
      </w:pPr>
      <w:r w:rsidRPr="00CE5DA8">
        <w:rPr>
          <w:u w:val="single"/>
        </w:rPr>
        <w:t>Inicio del Algoritmo</w:t>
      </w:r>
    </w:p>
    <w:p w14:paraId="545AD7AF" w14:textId="24C51D55" w:rsidR="00CE5DA8" w:rsidRPr="00CE5DA8" w:rsidRDefault="00CE5DA8" w:rsidP="00CE5DA8">
      <w:r w:rsidRPr="00CE5DA8">
        <w:t>El inicio del algoritmo marca el punto de entrada de nuestro programa. Aquí es donde comenzamos a escribir las instrucciones que formarán parte de nuestro algoritmo. La estructura básica de inicio de un algoritmo en PSeInt es la siguiente:</w:t>
      </w:r>
    </w:p>
    <w:p w14:paraId="7ACF62EF" w14:textId="77777777" w:rsidR="00CE5DA8" w:rsidRDefault="00CE5DA8" w:rsidP="00FC6BD9">
      <w:pPr>
        <w:rPr>
          <w:u w:val="single"/>
        </w:rPr>
      </w:pPr>
    </w:p>
    <w:p w14:paraId="68626507" w14:textId="2469A63E" w:rsidR="00314B8A" w:rsidRPr="00314B8A" w:rsidRDefault="00314B8A" w:rsidP="00467835">
      <w:pPr>
        <w:pStyle w:val="Cdigo"/>
      </w:pPr>
      <w:r w:rsidRPr="00314B8A">
        <w:t xml:space="preserve">Algoritmo </w:t>
      </w:r>
      <w:r w:rsidRPr="001E629A">
        <w:rPr>
          <w:i/>
          <w:iCs/>
        </w:rPr>
        <w:t>titulo</w:t>
      </w:r>
    </w:p>
    <w:p w14:paraId="7890A90F" w14:textId="77777777" w:rsidR="00314B8A" w:rsidRDefault="00314B8A" w:rsidP="00FC6BD9">
      <w:pPr>
        <w:rPr>
          <w:u w:val="single"/>
        </w:rPr>
      </w:pPr>
    </w:p>
    <w:p w14:paraId="412C4639" w14:textId="3C11329C" w:rsidR="00FC6BD9" w:rsidRPr="00FC6BD9" w:rsidRDefault="00FC6BD9" w:rsidP="00FC6BD9">
      <w:pPr>
        <w:rPr>
          <w:u w:val="single"/>
        </w:rPr>
      </w:pPr>
      <w:r w:rsidRPr="00FC6BD9">
        <w:rPr>
          <w:u w:val="single"/>
        </w:rPr>
        <w:t>Declaración e Inicialización de Variables</w:t>
      </w:r>
    </w:p>
    <w:p w14:paraId="0E0844E3" w14:textId="355DE8F4" w:rsidR="006B6D00" w:rsidRDefault="00FC6BD9" w:rsidP="00FC6BD9">
      <w:r>
        <w:t>Antes de comenzar a escribir el código de nuestro algoritmo, es importante declarar todas las variables que vamos a utilizar y asignarles un valor inicial si es necesario. Esto se hace para reservar espacio en la memoria y evitar errores al manipular los datos. Por ejemplo:</w:t>
      </w:r>
    </w:p>
    <w:p w14:paraId="7AAD1822" w14:textId="77777777" w:rsidR="00FC6BD9" w:rsidRDefault="00FC6BD9" w:rsidP="00FC6BD9"/>
    <w:p w14:paraId="357372DE" w14:textId="23D5E041" w:rsidR="00403750" w:rsidRDefault="00403750" w:rsidP="00467835">
      <w:pPr>
        <w:pStyle w:val="Cdigo"/>
      </w:pPr>
      <w:r>
        <w:t>//Bloque de declaración</w:t>
      </w:r>
    </w:p>
    <w:p w14:paraId="2A613E15" w14:textId="35816335" w:rsidR="001E629A" w:rsidRDefault="001E629A" w:rsidP="00467835">
      <w:pPr>
        <w:pStyle w:val="Cdigo"/>
      </w:pPr>
      <w:bookmarkStart w:id="17" w:name="_Hlk159846622"/>
      <w:r>
        <w:t xml:space="preserve">Definir </w:t>
      </w:r>
      <w:r w:rsidR="002D7B1A">
        <w:t>total_sillas Como Entero;</w:t>
      </w:r>
    </w:p>
    <w:bookmarkEnd w:id="17"/>
    <w:p w14:paraId="6CC72BE4" w14:textId="759AEA32" w:rsidR="002D7B1A" w:rsidRDefault="002D7B1A" w:rsidP="00467835">
      <w:pPr>
        <w:pStyle w:val="Cdigo"/>
      </w:pPr>
      <w:r w:rsidRPr="002D7B1A">
        <w:t xml:space="preserve">Definir </w:t>
      </w:r>
      <w:r>
        <w:t>peso, altura</w:t>
      </w:r>
      <w:r w:rsidRPr="002D7B1A">
        <w:t xml:space="preserve"> Como </w:t>
      </w:r>
      <w:r>
        <w:t>Real</w:t>
      </w:r>
      <w:r w:rsidRPr="002D7B1A">
        <w:t>;</w:t>
      </w:r>
    </w:p>
    <w:p w14:paraId="6A815491" w14:textId="2598E7A2" w:rsidR="002D7B1A" w:rsidRDefault="002D7B1A" w:rsidP="00467835">
      <w:pPr>
        <w:pStyle w:val="Cdigo"/>
      </w:pPr>
      <w:r w:rsidRPr="002D7B1A">
        <w:t xml:space="preserve">Definir </w:t>
      </w:r>
      <w:r>
        <w:t>nombre</w:t>
      </w:r>
      <w:r w:rsidRPr="002D7B1A">
        <w:t xml:space="preserve"> Como </w:t>
      </w:r>
      <w:r>
        <w:t>Caracter</w:t>
      </w:r>
      <w:r w:rsidRPr="002D7B1A">
        <w:t>;</w:t>
      </w:r>
    </w:p>
    <w:p w14:paraId="09A798CC" w14:textId="783CC8CE" w:rsidR="002D7B1A" w:rsidRDefault="002D7B1A" w:rsidP="00467835">
      <w:pPr>
        <w:pStyle w:val="Cdigo"/>
      </w:pPr>
      <w:r w:rsidRPr="002D7B1A">
        <w:t xml:space="preserve">Definir </w:t>
      </w:r>
      <w:r w:rsidR="00283689">
        <w:t>mayor_de_edad</w:t>
      </w:r>
      <w:r w:rsidRPr="002D7B1A">
        <w:t xml:space="preserve"> Como </w:t>
      </w:r>
      <w:r w:rsidR="003B3831">
        <w:t>Logico</w:t>
      </w:r>
      <w:r w:rsidRPr="002D7B1A">
        <w:t>;</w:t>
      </w:r>
    </w:p>
    <w:p w14:paraId="79F85924" w14:textId="77777777" w:rsidR="003B3831" w:rsidRDefault="003B3831" w:rsidP="00467835">
      <w:pPr>
        <w:pStyle w:val="Cdigo"/>
      </w:pPr>
    </w:p>
    <w:p w14:paraId="3023D1BB" w14:textId="52A1E0E0" w:rsidR="003B3831" w:rsidRDefault="00403750" w:rsidP="00467835">
      <w:pPr>
        <w:pStyle w:val="Cdigo"/>
      </w:pPr>
      <w:r w:rsidRPr="00403750">
        <w:t xml:space="preserve">//Bloque de </w:t>
      </w:r>
      <w:r>
        <w:t>Inicialización</w:t>
      </w:r>
    </w:p>
    <w:p w14:paraId="5C189DAC" w14:textId="1EB60B07" w:rsidR="00403750" w:rsidRDefault="001B53C4" w:rsidP="00467835">
      <w:pPr>
        <w:pStyle w:val="Cdigo"/>
      </w:pPr>
      <w:r w:rsidRPr="001B53C4">
        <w:t>total_sillas</w:t>
      </w:r>
      <w:r>
        <w:t xml:space="preserve"> = 0;</w:t>
      </w:r>
    </w:p>
    <w:p w14:paraId="3C924EBA" w14:textId="5CE9F97D" w:rsidR="001B53C4" w:rsidRDefault="001B53C4" w:rsidP="00467835">
      <w:pPr>
        <w:pStyle w:val="Cdigo"/>
      </w:pPr>
      <w:r w:rsidRPr="001B53C4">
        <w:t>peso</w:t>
      </w:r>
      <w:r w:rsidR="00467835">
        <w:t xml:space="preserve"> </w:t>
      </w:r>
      <w:r w:rsidR="00467835" w:rsidRPr="00467835">
        <w:t>= 0;</w:t>
      </w:r>
    </w:p>
    <w:p w14:paraId="3174962C" w14:textId="3312DC49" w:rsidR="001B53C4" w:rsidRDefault="001B53C4" w:rsidP="00467835">
      <w:pPr>
        <w:pStyle w:val="Cdigo"/>
      </w:pPr>
      <w:r w:rsidRPr="001B53C4">
        <w:t>altura</w:t>
      </w:r>
      <w:r w:rsidR="00467835" w:rsidRPr="00467835">
        <w:t>= 0;</w:t>
      </w:r>
    </w:p>
    <w:p w14:paraId="255D3471" w14:textId="3A083BAA" w:rsidR="00467835" w:rsidRDefault="00467835" w:rsidP="00467835">
      <w:pPr>
        <w:pStyle w:val="Cdigo"/>
      </w:pPr>
      <w:r w:rsidRPr="00467835">
        <w:t>nombre</w:t>
      </w:r>
      <w:r>
        <w:t xml:space="preserve"> = “”;</w:t>
      </w:r>
    </w:p>
    <w:p w14:paraId="1FC90238" w14:textId="7376425B" w:rsidR="001E629A" w:rsidRDefault="00467835" w:rsidP="00467835">
      <w:pPr>
        <w:pStyle w:val="Cdigo"/>
      </w:pPr>
      <w:r w:rsidRPr="00467835">
        <w:t>mayor_de_edad</w:t>
      </w:r>
      <w:r>
        <w:t xml:space="preserve"> = FALSO;</w:t>
      </w:r>
    </w:p>
    <w:p w14:paraId="3FDE812F" w14:textId="77777777" w:rsidR="00467835" w:rsidRDefault="00467835" w:rsidP="00FC6BD9"/>
    <w:p w14:paraId="23BDCD55" w14:textId="60B4C221" w:rsidR="0016777B" w:rsidRPr="0016777B" w:rsidRDefault="0016777B" w:rsidP="0016777B">
      <w:pPr>
        <w:rPr>
          <w:u w:val="single"/>
        </w:rPr>
      </w:pPr>
      <w:r w:rsidRPr="0016777B">
        <w:rPr>
          <w:u w:val="single"/>
        </w:rPr>
        <w:t>Instrucciones del Algoritmo</w:t>
      </w:r>
    </w:p>
    <w:p w14:paraId="2443B094" w14:textId="437AE95B" w:rsidR="00FC6BD9" w:rsidRDefault="0016777B" w:rsidP="0016777B">
      <w:r>
        <w:t>Dentro del bloque de inicio, podemos incluir todas las instrucciones necesarias para realizar las tareas específicas de nuestro programa. Esto puede incluir operaciones aritméticas, decisiones condicionales, bucles de repetición, entrada y salida de datos, entre otros. Por ejemplo:</w:t>
      </w:r>
    </w:p>
    <w:p w14:paraId="38DF4EA8" w14:textId="77777777" w:rsidR="0016777B" w:rsidRDefault="0016777B" w:rsidP="0016777B"/>
    <w:p w14:paraId="50966229" w14:textId="77777777" w:rsidR="0016777B" w:rsidRDefault="0016777B" w:rsidP="0016777B"/>
    <w:p w14:paraId="7ABC736D" w14:textId="1BC09D3B" w:rsidR="008870D9" w:rsidRDefault="008870D9" w:rsidP="008870D9">
      <w:pPr>
        <w:pStyle w:val="Cdigo"/>
      </w:pPr>
      <w:r>
        <w:lastRenderedPageBreak/>
        <w:t>Algoritmo titulo</w:t>
      </w:r>
    </w:p>
    <w:p w14:paraId="2AA51D1A" w14:textId="77777777" w:rsidR="008870D9" w:rsidRDefault="008870D9" w:rsidP="008870D9">
      <w:pPr>
        <w:pStyle w:val="Cdigo"/>
      </w:pPr>
      <w:r>
        <w:tab/>
        <w:t>Definir edad Como Entero;</w:t>
      </w:r>
    </w:p>
    <w:p w14:paraId="1B5A35B4" w14:textId="77777777" w:rsidR="008870D9" w:rsidRDefault="008870D9" w:rsidP="008870D9">
      <w:pPr>
        <w:pStyle w:val="Cdigo"/>
      </w:pPr>
      <w:r>
        <w:tab/>
        <w:t>Definir precio Como Real;</w:t>
      </w:r>
    </w:p>
    <w:p w14:paraId="6ECB0A43" w14:textId="77777777" w:rsidR="008870D9" w:rsidRDefault="008870D9" w:rsidP="008870D9">
      <w:pPr>
        <w:pStyle w:val="Cdigo"/>
      </w:pPr>
      <w:r>
        <w:tab/>
        <w:t>edad = 0;</w:t>
      </w:r>
    </w:p>
    <w:p w14:paraId="7E559E4D" w14:textId="77777777" w:rsidR="008870D9" w:rsidRDefault="008870D9" w:rsidP="008870D9">
      <w:pPr>
        <w:pStyle w:val="Cdigo"/>
      </w:pPr>
      <w:r>
        <w:tab/>
        <w:t>precio = 0;</w:t>
      </w:r>
    </w:p>
    <w:p w14:paraId="35A6FAD1" w14:textId="77777777" w:rsidR="008870D9" w:rsidRDefault="008870D9" w:rsidP="008870D9">
      <w:pPr>
        <w:pStyle w:val="Cdigo"/>
      </w:pPr>
      <w:r>
        <w:tab/>
        <w:t>Escribir("Por favor, ingrese su edad: ");</w:t>
      </w:r>
    </w:p>
    <w:p w14:paraId="61F0EDBA" w14:textId="77777777" w:rsidR="008870D9" w:rsidRDefault="008870D9" w:rsidP="008870D9">
      <w:pPr>
        <w:pStyle w:val="Cdigo"/>
      </w:pPr>
      <w:r>
        <w:t xml:space="preserve">    Leer edad;</w:t>
      </w:r>
    </w:p>
    <w:p w14:paraId="72DCF58C" w14:textId="77777777" w:rsidR="008870D9" w:rsidRDefault="008870D9" w:rsidP="008870D9">
      <w:pPr>
        <w:pStyle w:val="Cdigo"/>
      </w:pPr>
      <w:r>
        <w:t xml:space="preserve">    precio = edad * 10.5;</w:t>
      </w:r>
    </w:p>
    <w:p w14:paraId="21C4FB2A" w14:textId="77777777" w:rsidR="008870D9" w:rsidRDefault="008870D9" w:rsidP="008870D9">
      <w:pPr>
        <w:pStyle w:val="Cdigo"/>
      </w:pPr>
      <w:r>
        <w:t xml:space="preserve">    Escribir "El precio es: ", precio;</w:t>
      </w:r>
    </w:p>
    <w:p w14:paraId="03AB36E4" w14:textId="1CE4451D" w:rsidR="0016777B" w:rsidRDefault="008870D9" w:rsidP="008870D9">
      <w:pPr>
        <w:pStyle w:val="Cdigo"/>
      </w:pPr>
      <w:r>
        <w:t>FinAlgoritmo</w:t>
      </w:r>
    </w:p>
    <w:p w14:paraId="42DDC02D" w14:textId="77777777" w:rsidR="00111211" w:rsidRDefault="00111211" w:rsidP="008870D9">
      <w:pPr>
        <w:pStyle w:val="Cdigo"/>
      </w:pPr>
    </w:p>
    <w:p w14:paraId="52B4A30E" w14:textId="5D37FB16" w:rsidR="00111211" w:rsidRDefault="00CC4BEF" w:rsidP="00CC4BEF">
      <w:r w:rsidRPr="00CC4BEF">
        <w:rPr>
          <w:u w:val="single"/>
        </w:rPr>
        <w:t>El fin del algoritmo</w:t>
      </w:r>
      <w:r w:rsidRPr="00CC4BEF">
        <w:t xml:space="preserve"> marca el final de nuestro programa. Aquí finalizamos todas las tareas y liberamos los recursos que ya no son necesarios. La estructura básica para el fin del algoritmo en PSeInt es la siguiente:</w:t>
      </w:r>
    </w:p>
    <w:p w14:paraId="222CA5A3" w14:textId="77777777" w:rsidR="00CC4BEF" w:rsidRDefault="00CC4BEF" w:rsidP="00CC4BEF"/>
    <w:p w14:paraId="04F4525E" w14:textId="1FAA4CC8" w:rsidR="00CC4BEF" w:rsidRDefault="00486D76" w:rsidP="00486D76">
      <w:pPr>
        <w:pStyle w:val="Cdigo"/>
      </w:pPr>
      <w:r w:rsidRPr="00486D76">
        <w:t>FinAlgoritmo</w:t>
      </w:r>
    </w:p>
    <w:p w14:paraId="1E2AA124" w14:textId="77777777" w:rsidR="00486D76" w:rsidRPr="006B6D00" w:rsidRDefault="00486D76" w:rsidP="00486D76"/>
    <w:p w14:paraId="75CEED9F" w14:textId="617342CC" w:rsidR="00724523" w:rsidRDefault="00724523" w:rsidP="00724523">
      <w:pPr>
        <w:pStyle w:val="Ttulo2"/>
      </w:pPr>
      <w:bookmarkStart w:id="18" w:name="_Toc159789654"/>
      <w:r>
        <w:t>Estructuras Básicas</w:t>
      </w:r>
      <w:bookmarkEnd w:id="18"/>
    </w:p>
    <w:p w14:paraId="15B8064C" w14:textId="617B28D5" w:rsidR="005D73B2" w:rsidRDefault="005D73B2" w:rsidP="005D73B2">
      <w:r w:rsidRPr="005D73B2">
        <w:t>En PSeInt, las estructuras básicas y los comentarios son herramientas fundamentales que nos permiten organizar y documentar nuestros algoritmos de manera efectiva. En esta sección, exploraremos cómo utilizar estas estructuras para crear programas claros, legibles y fáciles de entender.</w:t>
      </w:r>
    </w:p>
    <w:p w14:paraId="41F40DF5" w14:textId="77777777" w:rsidR="005D73B2" w:rsidRPr="005D73B2" w:rsidRDefault="005D73B2" w:rsidP="005D73B2"/>
    <w:p w14:paraId="1E7EE1A7" w14:textId="3F6E9298" w:rsidR="00724523" w:rsidRDefault="00724523" w:rsidP="00724523">
      <w:pPr>
        <w:pStyle w:val="Ttulo3"/>
      </w:pPr>
      <w:bookmarkStart w:id="19" w:name="_Toc159789655"/>
      <w:r>
        <w:t>Los comentarios</w:t>
      </w:r>
      <w:bookmarkEnd w:id="19"/>
    </w:p>
    <w:p w14:paraId="439C623F" w14:textId="609ABD97" w:rsidR="00486D76" w:rsidRDefault="00D34406" w:rsidP="00486D76">
      <w:r w:rsidRPr="00D34406">
        <w:t>Los comentarios son partes del código que no se ejecutan y sirven para proporcionar información adicional sobre el funcionamiento del programa. En PSeInt, los comentarios se escriben precedidos por el símbolo "//" y pueden estar en una línea individual o al final de una línea de código. Por ejemplo</w:t>
      </w:r>
    </w:p>
    <w:p w14:paraId="193E6090" w14:textId="77777777" w:rsidR="00D34406" w:rsidRDefault="00D34406" w:rsidP="00486D76"/>
    <w:p w14:paraId="70EC2B87" w14:textId="592CD72F" w:rsidR="00D34406" w:rsidRDefault="00D34406" w:rsidP="00D34406">
      <w:pPr>
        <w:pStyle w:val="Cdigo"/>
      </w:pPr>
      <w:r>
        <w:t>// Este es un comentario de una línea</w:t>
      </w:r>
    </w:p>
    <w:p w14:paraId="52DC4813" w14:textId="3F3E63AC" w:rsidR="00D34406" w:rsidRDefault="00D34406" w:rsidP="00D34406">
      <w:pPr>
        <w:pStyle w:val="Cdigo"/>
      </w:pPr>
      <w:r>
        <w:t>Edad = 0; // Este es un comentario al final de la línea</w:t>
      </w:r>
    </w:p>
    <w:p w14:paraId="2BDE62C6" w14:textId="77777777" w:rsidR="00D34406" w:rsidRDefault="00D34406" w:rsidP="00486D76"/>
    <w:p w14:paraId="5C88B64D" w14:textId="0B246694" w:rsidR="00D34406" w:rsidRDefault="00190AD6" w:rsidP="00486D76">
      <w:r w:rsidRPr="00190AD6">
        <w:lastRenderedPageBreak/>
        <w:t>Los comentarios son útiles para explicar el propósito de ciertas partes del código, documentar el funcionamiento de un algoritmo y facilitar la comprensión para otros programadores que lean nuestro código en el futuro.</w:t>
      </w:r>
    </w:p>
    <w:p w14:paraId="6C508D03" w14:textId="77777777" w:rsidR="00D34406" w:rsidRPr="00486D76" w:rsidRDefault="00D34406" w:rsidP="00486D76"/>
    <w:p w14:paraId="49BDB726" w14:textId="0FFA9B8D" w:rsidR="00724523" w:rsidRDefault="00724523" w:rsidP="00724523">
      <w:pPr>
        <w:pStyle w:val="Ttulo3"/>
      </w:pPr>
      <w:bookmarkStart w:id="20" w:name="_Toc159789656"/>
      <w:r>
        <w:t>Bloque de asignación</w:t>
      </w:r>
      <w:bookmarkEnd w:id="20"/>
      <w:r>
        <w:t xml:space="preserve"> </w:t>
      </w:r>
    </w:p>
    <w:p w14:paraId="6440B19B" w14:textId="14C13DB1" w:rsidR="00486D76" w:rsidRDefault="00190AD6" w:rsidP="00486D76">
      <w:r w:rsidRPr="00190AD6">
        <w:t>El bloque de asignación nos permite asignar valores a las variables. En PSeInt, utilizamos el operador "=" para realizar asignaciones. Por ejemplo:</w:t>
      </w:r>
    </w:p>
    <w:p w14:paraId="45D2C4BF" w14:textId="77777777" w:rsidR="00190AD6" w:rsidRDefault="00190AD6" w:rsidP="00486D76"/>
    <w:p w14:paraId="6B2AB9BF" w14:textId="290522D9" w:rsidR="008C4A6C" w:rsidRDefault="008C4A6C" w:rsidP="008C4A6C">
      <w:pPr>
        <w:pStyle w:val="Cdigo"/>
      </w:pPr>
      <w:r>
        <w:t>Algoritmo titulo</w:t>
      </w:r>
    </w:p>
    <w:p w14:paraId="6124C00F" w14:textId="77777777" w:rsidR="008C4A6C" w:rsidRDefault="008C4A6C" w:rsidP="008C4A6C">
      <w:pPr>
        <w:pStyle w:val="Cdigo"/>
      </w:pPr>
      <w:r>
        <w:tab/>
        <w:t>Definir edad Como Entero;</w:t>
      </w:r>
    </w:p>
    <w:p w14:paraId="59E8DA09" w14:textId="77777777" w:rsidR="008C4A6C" w:rsidRDefault="008C4A6C" w:rsidP="008C4A6C">
      <w:pPr>
        <w:pStyle w:val="Cdigo"/>
      </w:pPr>
      <w:r>
        <w:tab/>
        <w:t>Definir precio Como Real;</w:t>
      </w:r>
    </w:p>
    <w:p w14:paraId="55017C43" w14:textId="771B07E9" w:rsidR="008C4A6C" w:rsidRDefault="008C4A6C" w:rsidP="008C4A6C">
      <w:pPr>
        <w:pStyle w:val="Cdigo"/>
      </w:pPr>
      <w:r>
        <w:tab/>
        <w:t xml:space="preserve">edad = </w:t>
      </w:r>
      <w:r w:rsidR="00F41D16">
        <w:t>5</w:t>
      </w:r>
      <w:r>
        <w:t>;</w:t>
      </w:r>
    </w:p>
    <w:p w14:paraId="3508ECE2" w14:textId="47A10F94" w:rsidR="008C4A6C" w:rsidRDefault="008C4A6C" w:rsidP="008C4A6C">
      <w:pPr>
        <w:pStyle w:val="Cdigo"/>
      </w:pPr>
      <w:r>
        <w:tab/>
        <w:t xml:space="preserve">precio = </w:t>
      </w:r>
      <w:r w:rsidR="00F41D16">
        <w:t>9</w:t>
      </w:r>
      <w:r>
        <w:t>;</w:t>
      </w:r>
    </w:p>
    <w:p w14:paraId="2C528D4A" w14:textId="32746C13" w:rsidR="008C4A6C" w:rsidRDefault="008C4A6C" w:rsidP="008C4A6C">
      <w:pPr>
        <w:pStyle w:val="Cdigo"/>
      </w:pPr>
      <w:r>
        <w:t>FinAlgoritmo</w:t>
      </w:r>
    </w:p>
    <w:p w14:paraId="4A88B907" w14:textId="77777777" w:rsidR="00190AD6" w:rsidRPr="00486D76" w:rsidRDefault="00190AD6" w:rsidP="00486D76"/>
    <w:p w14:paraId="4433AA19" w14:textId="1C2E2AE5" w:rsidR="00724523" w:rsidRDefault="00724523" w:rsidP="00724523">
      <w:pPr>
        <w:pStyle w:val="Ttulo3"/>
      </w:pPr>
      <w:bookmarkStart w:id="21" w:name="_Toc159789657"/>
      <w:r>
        <w:t>La estructura secuencial</w:t>
      </w:r>
      <w:bookmarkEnd w:id="21"/>
      <w:r>
        <w:t xml:space="preserve"> </w:t>
      </w:r>
    </w:p>
    <w:p w14:paraId="5F12FAC5" w14:textId="41324319" w:rsidR="00486D76" w:rsidRDefault="00362EE1" w:rsidP="00362EE1">
      <w:r>
        <w:t>La estructura secuencial es la forma más básica de estructurar un algoritmo, donde las instrucciones se ejecutan en secuencia, una después de la otra, en el orden en que aparecen. Por ejemplo:</w:t>
      </w:r>
    </w:p>
    <w:p w14:paraId="746079F0" w14:textId="77777777" w:rsidR="00486D76" w:rsidRDefault="00486D76" w:rsidP="00486D76"/>
    <w:p w14:paraId="04AA0ADB" w14:textId="77777777" w:rsidR="008F45BA" w:rsidRDefault="008F45BA" w:rsidP="008F45BA">
      <w:pPr>
        <w:pStyle w:val="Cdigo"/>
      </w:pPr>
      <w:r>
        <w:t>Algoritmo sin_titulo</w:t>
      </w:r>
    </w:p>
    <w:p w14:paraId="0A6F1DE6" w14:textId="77777777" w:rsidR="008F45BA" w:rsidRDefault="008F45BA" w:rsidP="008F45BA">
      <w:pPr>
        <w:pStyle w:val="Cdigo"/>
      </w:pPr>
      <w:r>
        <w:t xml:space="preserve">    Escribir('Hola, ');</w:t>
      </w:r>
    </w:p>
    <w:p w14:paraId="63DAA5B8" w14:textId="77777777" w:rsidR="008F45BA" w:rsidRDefault="008F45BA" w:rsidP="008F45BA">
      <w:pPr>
        <w:pStyle w:val="Cdigo"/>
      </w:pPr>
      <w:r>
        <w:t xml:space="preserve">    Escribir "mundo!";</w:t>
      </w:r>
    </w:p>
    <w:p w14:paraId="1773BDFC" w14:textId="6C921AE8" w:rsidR="008F45BA" w:rsidRDefault="008F45BA" w:rsidP="008F45BA">
      <w:pPr>
        <w:pStyle w:val="Cdigo"/>
      </w:pPr>
      <w:r>
        <w:t>FinAlgoritmo</w:t>
      </w:r>
    </w:p>
    <w:p w14:paraId="65456E5A" w14:textId="77777777" w:rsidR="005C3AAB" w:rsidRDefault="005C3AAB" w:rsidP="008F45BA"/>
    <w:p w14:paraId="1C9764DD" w14:textId="48CF2C82" w:rsidR="008F45BA" w:rsidRDefault="005C3AAB" w:rsidP="008F45BA">
      <w:r w:rsidRPr="005C3AAB">
        <w:t>En este ejemplo, primero se muestra “Hola, ” y luego se muestra “mundo!".</w:t>
      </w:r>
    </w:p>
    <w:p w14:paraId="3352B934" w14:textId="77777777" w:rsidR="005C3AAB" w:rsidRPr="00486D76" w:rsidRDefault="005C3AAB" w:rsidP="008F45BA"/>
    <w:p w14:paraId="6FAB8C74" w14:textId="7C1ED98F" w:rsidR="00724523" w:rsidRDefault="00724523" w:rsidP="00724523">
      <w:pPr>
        <w:pStyle w:val="Ttulo3"/>
      </w:pPr>
      <w:bookmarkStart w:id="22" w:name="_Toc159789658"/>
      <w:r>
        <w:t>La estructura alternativa</w:t>
      </w:r>
      <w:bookmarkEnd w:id="22"/>
      <w:r>
        <w:t xml:space="preserve"> </w:t>
      </w:r>
    </w:p>
    <w:p w14:paraId="0E04346A" w14:textId="04A3ADB9" w:rsidR="00807321" w:rsidRDefault="004762B5" w:rsidP="00807321">
      <w:r w:rsidRPr="004762B5">
        <w:t>La estructura alternativa nos permite tomar decisiones basadas en condiciones lógicas. En PSeInt, utilizamos la estructura "Si..Entonces..FinSi" para implementar esta estructura. Por ejemplo:</w:t>
      </w:r>
    </w:p>
    <w:p w14:paraId="0667E445" w14:textId="77777777" w:rsidR="004762B5" w:rsidRDefault="004762B5" w:rsidP="00807321"/>
    <w:p w14:paraId="7303D9A6" w14:textId="77777777" w:rsidR="009E7684" w:rsidRDefault="009E7684" w:rsidP="00807321"/>
    <w:p w14:paraId="3E108271" w14:textId="77777777" w:rsidR="009E7684" w:rsidRDefault="009E7684" w:rsidP="009E7684">
      <w:pPr>
        <w:pStyle w:val="Cdigo"/>
      </w:pPr>
      <w:r>
        <w:t>Algoritmo sin_titulo</w:t>
      </w:r>
    </w:p>
    <w:p w14:paraId="1A68FA6D" w14:textId="77777777" w:rsidR="009E7684" w:rsidRDefault="009E7684" w:rsidP="009E7684">
      <w:pPr>
        <w:pStyle w:val="Cdigo"/>
      </w:pPr>
      <w:r>
        <w:tab/>
        <w:t>Definir edad Como Entero;</w:t>
      </w:r>
    </w:p>
    <w:p w14:paraId="485BE51D" w14:textId="77777777" w:rsidR="009E7684" w:rsidRDefault="009E7684" w:rsidP="009E7684">
      <w:pPr>
        <w:pStyle w:val="Cdigo"/>
      </w:pPr>
      <w:r>
        <w:tab/>
        <w:t>edad = 0;</w:t>
      </w:r>
    </w:p>
    <w:p w14:paraId="08716840" w14:textId="77777777" w:rsidR="009E7684" w:rsidRDefault="009E7684" w:rsidP="009E7684">
      <w:pPr>
        <w:pStyle w:val="Cdigo"/>
      </w:pPr>
      <w:r>
        <w:t xml:space="preserve">    Si edad &gt;= 18 Entonces</w:t>
      </w:r>
    </w:p>
    <w:p w14:paraId="01B90325" w14:textId="77777777" w:rsidR="009E7684" w:rsidRDefault="009E7684" w:rsidP="009E7684">
      <w:pPr>
        <w:pStyle w:val="Cdigo"/>
      </w:pPr>
      <w:r>
        <w:t xml:space="preserve">        Escribir("Eres mayor de edad");</w:t>
      </w:r>
    </w:p>
    <w:p w14:paraId="31BA5625" w14:textId="77777777" w:rsidR="009E7684" w:rsidRDefault="009E7684" w:rsidP="009E7684">
      <w:pPr>
        <w:pStyle w:val="Cdigo"/>
      </w:pPr>
      <w:r>
        <w:t xml:space="preserve">    FinSi</w:t>
      </w:r>
    </w:p>
    <w:p w14:paraId="1D7FC666" w14:textId="548789A8" w:rsidR="00807321" w:rsidRDefault="009E7684" w:rsidP="009E7684">
      <w:pPr>
        <w:pStyle w:val="Cdigo"/>
      </w:pPr>
      <w:r>
        <w:t>FinAlgoritmo</w:t>
      </w:r>
    </w:p>
    <w:p w14:paraId="5C7E0518" w14:textId="77777777" w:rsidR="009E7684" w:rsidRDefault="009E7684" w:rsidP="009E7684"/>
    <w:p w14:paraId="6456516F" w14:textId="094ECE09" w:rsidR="002F251C" w:rsidRDefault="002F251C" w:rsidP="009E7684">
      <w:r w:rsidRPr="002F251C">
        <w:t>En este ejemplo, se muestra el mensaje "Eres mayor de edad" si la variable "edad" es mayor o igual a 18.</w:t>
      </w:r>
    </w:p>
    <w:p w14:paraId="483665BD" w14:textId="77777777" w:rsidR="002F251C" w:rsidRPr="00807321" w:rsidRDefault="002F251C" w:rsidP="009E7684"/>
    <w:p w14:paraId="25DE997D" w14:textId="468D3C43" w:rsidR="00AB2DF6" w:rsidRDefault="00724523" w:rsidP="00724523">
      <w:pPr>
        <w:pStyle w:val="Ttulo3"/>
      </w:pPr>
      <w:bookmarkStart w:id="23" w:name="_Toc159789659"/>
      <w:r>
        <w:t>La estructura iterativa</w:t>
      </w:r>
      <w:bookmarkEnd w:id="23"/>
    </w:p>
    <w:p w14:paraId="67B31544" w14:textId="77777777" w:rsidR="00AB2DF6" w:rsidRDefault="00AB2DF6" w:rsidP="00A76AA1">
      <w:pPr>
        <w:tabs>
          <w:tab w:val="left" w:pos="3075"/>
        </w:tabs>
        <w:contextualSpacing/>
      </w:pPr>
    </w:p>
    <w:p w14:paraId="5C43CF22" w14:textId="44491013" w:rsidR="002117E6" w:rsidRDefault="002F251C" w:rsidP="00A76AA1">
      <w:pPr>
        <w:contextualSpacing/>
      </w:pPr>
      <w:r w:rsidRPr="002F251C">
        <w:t>La estructura iterativa nos permite repetir un bloque de código mientras se cumpla una condición. En PSeInt, utilizamos la estructura "Mientras..Hacer..FinMientras" para implementar bucles. Por ejemplo:</w:t>
      </w:r>
    </w:p>
    <w:p w14:paraId="43599A7B" w14:textId="77777777" w:rsidR="002F251C" w:rsidRDefault="002F251C" w:rsidP="00A76AA1">
      <w:pPr>
        <w:contextualSpacing/>
      </w:pPr>
    </w:p>
    <w:p w14:paraId="67876412" w14:textId="77777777" w:rsidR="002533A5" w:rsidRDefault="002533A5" w:rsidP="005B73F9">
      <w:pPr>
        <w:pStyle w:val="Cdigo"/>
      </w:pPr>
      <w:r>
        <w:t>Algoritmo sin_titulo</w:t>
      </w:r>
    </w:p>
    <w:p w14:paraId="5016FD99" w14:textId="77777777" w:rsidR="002533A5" w:rsidRDefault="002533A5" w:rsidP="005B73F9">
      <w:pPr>
        <w:pStyle w:val="Cdigo"/>
      </w:pPr>
      <w:r>
        <w:tab/>
        <w:t>Definir contador Como Entero;</w:t>
      </w:r>
    </w:p>
    <w:p w14:paraId="1D0BC87A" w14:textId="77777777" w:rsidR="002533A5" w:rsidRDefault="002533A5" w:rsidP="005B73F9">
      <w:pPr>
        <w:pStyle w:val="Cdigo"/>
      </w:pPr>
      <w:r>
        <w:tab/>
        <w:t>Mientras contador &lt; 5 Hacer</w:t>
      </w:r>
    </w:p>
    <w:p w14:paraId="6816A764" w14:textId="77777777" w:rsidR="002533A5" w:rsidRDefault="002533A5" w:rsidP="005B73F9">
      <w:pPr>
        <w:pStyle w:val="Cdigo"/>
      </w:pPr>
      <w:r>
        <w:t xml:space="preserve">        Escribir "Contador: ", contador;</w:t>
      </w:r>
    </w:p>
    <w:p w14:paraId="48209493" w14:textId="77777777" w:rsidR="002533A5" w:rsidRDefault="002533A5" w:rsidP="005B73F9">
      <w:pPr>
        <w:pStyle w:val="Cdigo"/>
      </w:pPr>
      <w:r>
        <w:t xml:space="preserve">        contador = contador + 1;</w:t>
      </w:r>
    </w:p>
    <w:p w14:paraId="24F09ECD" w14:textId="77777777" w:rsidR="002533A5" w:rsidRDefault="002533A5" w:rsidP="005B73F9">
      <w:pPr>
        <w:pStyle w:val="Cdigo"/>
      </w:pPr>
      <w:r>
        <w:t xml:space="preserve">    FinMientras</w:t>
      </w:r>
    </w:p>
    <w:p w14:paraId="5CFD2C83" w14:textId="3E08D851" w:rsidR="002F251C" w:rsidRDefault="002533A5" w:rsidP="005B73F9">
      <w:pPr>
        <w:pStyle w:val="Cdigo"/>
      </w:pPr>
      <w:r>
        <w:t>FinAlgoritmo</w:t>
      </w:r>
    </w:p>
    <w:p w14:paraId="306E27BD" w14:textId="6129638C" w:rsidR="002117E6" w:rsidRDefault="002117E6" w:rsidP="00A76AA1">
      <w:pPr>
        <w:contextualSpacing/>
      </w:pPr>
    </w:p>
    <w:p w14:paraId="0BDCD5F8" w14:textId="320931FC" w:rsidR="00724523" w:rsidRDefault="00724523" w:rsidP="00A76AA1">
      <w:pPr>
        <w:contextualSpacing/>
      </w:pPr>
    </w:p>
    <w:p w14:paraId="25CF4E71" w14:textId="77777777" w:rsidR="00724523" w:rsidRDefault="00724523" w:rsidP="00A76AA1">
      <w:pPr>
        <w:contextualSpacing/>
      </w:pPr>
    </w:p>
    <w:p w14:paraId="00AD01DC" w14:textId="77777777" w:rsidR="005B73F9" w:rsidRDefault="005B73F9" w:rsidP="00A76AA1">
      <w:pPr>
        <w:contextualSpacing/>
      </w:pPr>
    </w:p>
    <w:p w14:paraId="43B076D4" w14:textId="77777777" w:rsidR="005B73F9" w:rsidRDefault="005B73F9" w:rsidP="00A76AA1">
      <w:pPr>
        <w:contextualSpacing/>
      </w:pPr>
    </w:p>
    <w:p w14:paraId="12D62470" w14:textId="77777777" w:rsidR="005B73F9" w:rsidRDefault="005B73F9" w:rsidP="00A76AA1">
      <w:pPr>
        <w:contextualSpacing/>
      </w:pPr>
    </w:p>
    <w:p w14:paraId="12B0FAE6" w14:textId="77777777" w:rsidR="005B73F9" w:rsidRDefault="005B73F9" w:rsidP="00A76AA1">
      <w:pPr>
        <w:contextualSpacing/>
      </w:pPr>
    </w:p>
    <w:p w14:paraId="5A7D0685" w14:textId="77777777" w:rsidR="005B73F9" w:rsidRDefault="005B73F9" w:rsidP="00A76AA1">
      <w:pPr>
        <w:contextualSpacing/>
      </w:pPr>
    </w:p>
    <w:p w14:paraId="2A6809FE" w14:textId="77777777" w:rsidR="005B73F9" w:rsidRDefault="005B73F9" w:rsidP="00A76AA1">
      <w:pPr>
        <w:contextualSpacing/>
      </w:pPr>
    </w:p>
    <w:p w14:paraId="0CF75614" w14:textId="77777777" w:rsidR="002117E6" w:rsidRDefault="002117E6" w:rsidP="00A76AA1">
      <w:pPr>
        <w:contextualSpacing/>
      </w:pPr>
    </w:p>
    <w:p w14:paraId="07ADFDA2"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763A3AD3" wp14:editId="6C86F1C5">
                <wp:simplePos x="0" y="0"/>
                <wp:positionH relativeFrom="column">
                  <wp:posOffset>-393065</wp:posOffset>
                </wp:positionH>
                <wp:positionV relativeFrom="paragraph">
                  <wp:posOffset>-119380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6E56A" w14:textId="77777777" w:rsidR="006D7C25" w:rsidRPr="00D904A7" w:rsidRDefault="006D7C25" w:rsidP="006D7C25">
                              <w:pPr>
                                <w:pStyle w:val="Ttulo1"/>
                              </w:pPr>
                              <w:bookmarkStart w:id="24" w:name="_Toc159789660"/>
                              <w:r w:rsidRPr="006D7C25">
                                <w:t>Bibliografía y Webgrafía</w:t>
                              </w:r>
                              <w:bookmarkEnd w:id="24"/>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63A3AD3" id="Grupo 51" o:spid="_x0000_s1043" style="position:absolute;left:0;text-align:left;margin-left:-30.95pt;margin-top:-9.4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3F6E56A" w14:textId="77777777" w:rsidR="006D7C25" w:rsidRPr="00D904A7" w:rsidRDefault="006D7C25" w:rsidP="006D7C25">
                        <w:pPr>
                          <w:pStyle w:val="Ttulo1"/>
                        </w:pPr>
                        <w:bookmarkStart w:id="25" w:name="_Toc159789660"/>
                        <w:r w:rsidRPr="006D7C25">
                          <w:t>Bibliografía y Webgrafía</w:t>
                        </w:r>
                        <w:bookmarkEnd w:id="25"/>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38E7E474" w14:textId="77777777" w:rsidR="002117E6" w:rsidRDefault="002117E6" w:rsidP="00A76AA1">
      <w:pPr>
        <w:contextualSpacing/>
      </w:pPr>
    </w:p>
    <w:p w14:paraId="09C4468F" w14:textId="77777777" w:rsidR="00E97BA5" w:rsidRDefault="00E97BA5" w:rsidP="00E97BA5">
      <w:pPr>
        <w:contextualSpacing/>
      </w:pPr>
      <w:r>
        <w:t>Steven S. Skiena, Miguel A. Revilla, et ál. Desafíos de programación: El manual de entrenamiento para concursos de programación (Spanish Edition) OJBooks (2020)</w:t>
      </w:r>
    </w:p>
    <w:p w14:paraId="49D3822A" w14:textId="77777777" w:rsidR="00E97BA5" w:rsidRDefault="00E97BA5" w:rsidP="00E97BA5">
      <w:pPr>
        <w:contextualSpacing/>
      </w:pPr>
      <w:r>
        <w:t>Vickler A. Algoritmos. Ladoo Publishing LLC (2022)</w:t>
      </w:r>
    </w:p>
    <w:p w14:paraId="3333FD40" w14:textId="52355129" w:rsidR="002117E6" w:rsidRDefault="00E97BA5" w:rsidP="00E97BA5">
      <w:pPr>
        <w:contextualSpacing/>
      </w:pPr>
      <w:r>
        <w:t>Pes C. Pseudocódigo para principiantes. ‎ Independently published (27 Abril 2022)</w:t>
      </w:r>
    </w:p>
    <w:p w14:paraId="7FE6C488" w14:textId="77777777" w:rsidR="00E97BA5" w:rsidRDefault="00E97BA5" w:rsidP="00A76AA1">
      <w:pPr>
        <w:contextualSpacing/>
        <w:rPr>
          <w:bCs/>
        </w:rPr>
      </w:pPr>
    </w:p>
    <w:p w14:paraId="1B54316C" w14:textId="5CFD63B3"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3015D6AB" wp14:editId="50D93689">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D9807" w14:textId="77777777" w:rsidR="006D7C25" w:rsidRPr="00D904A7" w:rsidRDefault="006D7C25" w:rsidP="006D7C25">
                              <w:pPr>
                                <w:pStyle w:val="Ttulo1"/>
                              </w:pPr>
                              <w:bookmarkStart w:id="26" w:name="_Toc159789661"/>
                              <w:r w:rsidRPr="006D7C25">
                                <w:t>Glosario</w:t>
                              </w:r>
                              <w:bookmarkEnd w:id="26"/>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015D6AB"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55D9807" w14:textId="77777777" w:rsidR="006D7C25" w:rsidRPr="00D904A7" w:rsidRDefault="006D7C25" w:rsidP="006D7C25">
                        <w:pPr>
                          <w:pStyle w:val="Ttulo1"/>
                        </w:pPr>
                        <w:bookmarkStart w:id="27" w:name="_Toc159789661"/>
                        <w:r w:rsidRPr="006D7C25">
                          <w:t>Glosario</w:t>
                        </w:r>
                        <w:bookmarkEnd w:id="27"/>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07F8CA77" w14:textId="77777777" w:rsidR="00AB2DF6" w:rsidRDefault="00AB2DF6" w:rsidP="00A76AA1">
      <w:pPr>
        <w:tabs>
          <w:tab w:val="left" w:pos="1305"/>
        </w:tabs>
        <w:contextualSpacing/>
      </w:pPr>
    </w:p>
    <w:p w14:paraId="6E7BDC9E" w14:textId="77777777" w:rsidR="00AB2DF6" w:rsidRDefault="00AB2DF6" w:rsidP="00A76AA1">
      <w:pPr>
        <w:tabs>
          <w:tab w:val="left" w:pos="1305"/>
        </w:tabs>
        <w:contextualSpacing/>
      </w:pPr>
    </w:p>
    <w:p w14:paraId="2CCBD5FC" w14:textId="77777777" w:rsidR="005248D3" w:rsidRDefault="005248D3" w:rsidP="005248D3">
      <w:pPr>
        <w:pStyle w:val="Prrafodelista"/>
        <w:numPr>
          <w:ilvl w:val="0"/>
          <w:numId w:val="6"/>
        </w:numPr>
        <w:tabs>
          <w:tab w:val="left" w:pos="1305"/>
        </w:tabs>
      </w:pPr>
      <w:r w:rsidRPr="005248D3">
        <w:rPr>
          <w:b/>
          <w:bCs/>
        </w:rPr>
        <w:t>Aritmético</w:t>
      </w:r>
      <w:r>
        <w:t>: Relacionado con las operaciones matemáticas básicas como la suma, resta, multiplicación y división.</w:t>
      </w:r>
    </w:p>
    <w:p w14:paraId="22DD0296" w14:textId="77777777" w:rsidR="005248D3" w:rsidRDefault="005248D3" w:rsidP="005248D3">
      <w:pPr>
        <w:pStyle w:val="Prrafodelista"/>
        <w:numPr>
          <w:ilvl w:val="0"/>
          <w:numId w:val="6"/>
        </w:numPr>
        <w:tabs>
          <w:tab w:val="left" w:pos="1305"/>
        </w:tabs>
      </w:pPr>
      <w:r w:rsidRPr="005248D3">
        <w:rPr>
          <w:b/>
          <w:bCs/>
        </w:rPr>
        <w:t>Constante</w:t>
      </w:r>
      <w:r>
        <w:t>: Un valor que no cambia durante la ejecución del programa, como pi (π) o la velocidad de la luz.</w:t>
      </w:r>
    </w:p>
    <w:p w14:paraId="13B8E666" w14:textId="77777777" w:rsidR="005248D3" w:rsidRDefault="005248D3" w:rsidP="005248D3">
      <w:pPr>
        <w:pStyle w:val="Prrafodelista"/>
        <w:numPr>
          <w:ilvl w:val="0"/>
          <w:numId w:val="6"/>
        </w:numPr>
        <w:tabs>
          <w:tab w:val="left" w:pos="1305"/>
        </w:tabs>
      </w:pPr>
      <w:r w:rsidRPr="005248D3">
        <w:rPr>
          <w:b/>
          <w:bCs/>
        </w:rPr>
        <w:t>Continuos</w:t>
      </w:r>
      <w:r>
        <w:t>: Valores que pueden tomar cualquier valor dentro de un rango determinado, como la altura de una persona.</w:t>
      </w:r>
    </w:p>
    <w:p w14:paraId="376B897B" w14:textId="77777777" w:rsidR="005248D3" w:rsidRDefault="005248D3" w:rsidP="005248D3">
      <w:pPr>
        <w:pStyle w:val="Prrafodelista"/>
        <w:numPr>
          <w:ilvl w:val="0"/>
          <w:numId w:val="6"/>
        </w:numPr>
        <w:tabs>
          <w:tab w:val="left" w:pos="1305"/>
        </w:tabs>
      </w:pPr>
      <w:r w:rsidRPr="005248D3">
        <w:rPr>
          <w:b/>
          <w:bCs/>
        </w:rPr>
        <w:t>Cualitativo</w:t>
      </w:r>
      <w:r>
        <w:t>: Se refiere a datos que describen cualidades o atributos que no pueden ser cuantificados numéricamente de forma directa.</w:t>
      </w:r>
    </w:p>
    <w:p w14:paraId="338616E4" w14:textId="77777777" w:rsidR="005248D3" w:rsidRDefault="005248D3" w:rsidP="005248D3">
      <w:pPr>
        <w:pStyle w:val="Prrafodelista"/>
        <w:numPr>
          <w:ilvl w:val="0"/>
          <w:numId w:val="6"/>
        </w:numPr>
        <w:tabs>
          <w:tab w:val="left" w:pos="1305"/>
        </w:tabs>
      </w:pPr>
      <w:r w:rsidRPr="005248D3">
        <w:rPr>
          <w:b/>
          <w:bCs/>
        </w:rPr>
        <w:t>Cuantitativo</w:t>
      </w:r>
      <w:r>
        <w:t>: Relacionado con datos que representan cantidades numéricas, que pueden ser contables (discretos) o medibles (continuos).</w:t>
      </w:r>
    </w:p>
    <w:p w14:paraId="3A28EF30" w14:textId="77777777" w:rsidR="005248D3" w:rsidRDefault="005248D3" w:rsidP="005248D3">
      <w:pPr>
        <w:pStyle w:val="Prrafodelista"/>
        <w:numPr>
          <w:ilvl w:val="0"/>
          <w:numId w:val="6"/>
        </w:numPr>
        <w:tabs>
          <w:tab w:val="left" w:pos="1305"/>
        </w:tabs>
      </w:pPr>
      <w:r w:rsidRPr="005248D3">
        <w:rPr>
          <w:b/>
          <w:bCs/>
        </w:rPr>
        <w:t>Discretos</w:t>
      </w:r>
      <w:r>
        <w:t>: Valores contables y separados por unidades definidas, como el número de estudiantes en un salón de clases.</w:t>
      </w:r>
    </w:p>
    <w:p w14:paraId="4F6CCD6B" w14:textId="77777777" w:rsidR="005248D3" w:rsidRDefault="005248D3" w:rsidP="005248D3">
      <w:pPr>
        <w:pStyle w:val="Prrafodelista"/>
        <w:numPr>
          <w:ilvl w:val="0"/>
          <w:numId w:val="6"/>
        </w:numPr>
        <w:tabs>
          <w:tab w:val="left" w:pos="1305"/>
        </w:tabs>
      </w:pPr>
      <w:r w:rsidRPr="005248D3">
        <w:rPr>
          <w:b/>
          <w:bCs/>
        </w:rPr>
        <w:t>Identificador</w:t>
      </w:r>
      <w:r>
        <w:t>: Un nombre utilizado para identificar y hacer referencia a una variable, constante, función u otro elemento en un programa.</w:t>
      </w:r>
    </w:p>
    <w:p w14:paraId="1C115891" w14:textId="77777777" w:rsidR="005248D3" w:rsidRDefault="005248D3" w:rsidP="005248D3">
      <w:pPr>
        <w:pStyle w:val="Prrafodelista"/>
        <w:numPr>
          <w:ilvl w:val="0"/>
          <w:numId w:val="6"/>
        </w:numPr>
        <w:tabs>
          <w:tab w:val="left" w:pos="1305"/>
        </w:tabs>
      </w:pPr>
      <w:r w:rsidRPr="005248D3">
        <w:rPr>
          <w:b/>
          <w:bCs/>
        </w:rPr>
        <w:t>Interactivo</w:t>
      </w:r>
      <w:r>
        <w:t>: Que permite la interacción con el usuario, usualmente a través de instrucciones de entrada y salida.</w:t>
      </w:r>
    </w:p>
    <w:p w14:paraId="607F6C38" w14:textId="77777777" w:rsidR="005248D3" w:rsidRDefault="005248D3" w:rsidP="005248D3">
      <w:pPr>
        <w:pStyle w:val="Prrafodelista"/>
        <w:numPr>
          <w:ilvl w:val="0"/>
          <w:numId w:val="6"/>
        </w:numPr>
        <w:tabs>
          <w:tab w:val="left" w:pos="1305"/>
        </w:tabs>
      </w:pPr>
      <w:r w:rsidRPr="005248D3">
        <w:rPr>
          <w:b/>
          <w:bCs/>
        </w:rPr>
        <w:t>Lógico</w:t>
      </w:r>
      <w:r>
        <w:t>: Relacionado con las operaciones booleanas, donde se evalúan condiciones y se devuelven valores de verdadero o falso.</w:t>
      </w:r>
    </w:p>
    <w:p w14:paraId="13678D5E" w14:textId="77777777" w:rsidR="005248D3" w:rsidRDefault="005248D3" w:rsidP="005248D3">
      <w:pPr>
        <w:pStyle w:val="Prrafodelista"/>
        <w:numPr>
          <w:ilvl w:val="0"/>
          <w:numId w:val="6"/>
        </w:numPr>
        <w:tabs>
          <w:tab w:val="left" w:pos="1305"/>
        </w:tabs>
      </w:pPr>
      <w:r w:rsidRPr="005248D3">
        <w:rPr>
          <w:b/>
          <w:bCs/>
        </w:rPr>
        <w:t>Nominales</w:t>
      </w:r>
      <w:r>
        <w:t>: Categorías o clases que no tienen un orden específico, como género o tipo de animal.</w:t>
      </w:r>
    </w:p>
    <w:p w14:paraId="06A70DA4" w14:textId="77777777" w:rsidR="005248D3" w:rsidRDefault="005248D3" w:rsidP="005248D3">
      <w:pPr>
        <w:pStyle w:val="Prrafodelista"/>
        <w:numPr>
          <w:ilvl w:val="0"/>
          <w:numId w:val="6"/>
        </w:numPr>
        <w:tabs>
          <w:tab w:val="left" w:pos="1305"/>
        </w:tabs>
      </w:pPr>
      <w:r w:rsidRPr="005248D3">
        <w:rPr>
          <w:b/>
          <w:bCs/>
        </w:rPr>
        <w:lastRenderedPageBreak/>
        <w:t>Ordinales</w:t>
      </w:r>
      <w:r>
        <w:t>: Indican un orden o jerarquía entre las categorías, como niveles de satisfacción (bajo, medio, alto).</w:t>
      </w:r>
    </w:p>
    <w:p w14:paraId="51C312C9" w14:textId="77777777" w:rsidR="005248D3" w:rsidRDefault="005248D3" w:rsidP="005248D3">
      <w:pPr>
        <w:pStyle w:val="Prrafodelista"/>
        <w:numPr>
          <w:ilvl w:val="0"/>
          <w:numId w:val="6"/>
        </w:numPr>
        <w:tabs>
          <w:tab w:val="left" w:pos="1305"/>
        </w:tabs>
      </w:pPr>
      <w:r w:rsidRPr="005248D3">
        <w:rPr>
          <w:b/>
          <w:bCs/>
        </w:rPr>
        <w:t>Relacional</w:t>
      </w:r>
      <w:r>
        <w:t>: Referente a las relaciones o comparaciones entre valores, como mayor que (&gt;), menor que (&lt;), igual a (==), etc.</w:t>
      </w:r>
    </w:p>
    <w:p w14:paraId="43B48A6D" w14:textId="77777777" w:rsidR="005248D3" w:rsidRDefault="005248D3" w:rsidP="005248D3">
      <w:pPr>
        <w:pStyle w:val="Prrafodelista"/>
        <w:numPr>
          <w:ilvl w:val="0"/>
          <w:numId w:val="6"/>
        </w:numPr>
        <w:tabs>
          <w:tab w:val="left" w:pos="1305"/>
        </w:tabs>
      </w:pPr>
      <w:r w:rsidRPr="005248D3">
        <w:rPr>
          <w:b/>
          <w:bCs/>
        </w:rPr>
        <w:t>Residuo</w:t>
      </w:r>
      <w:r>
        <w:t>: El resultado de una operación de módulo, que representa el resto de la división entera entre dos números.</w:t>
      </w:r>
    </w:p>
    <w:p w14:paraId="3BBCB2B1" w14:textId="77777777" w:rsidR="00AB2DF6" w:rsidRDefault="00AB2DF6" w:rsidP="00A76AA1">
      <w:pPr>
        <w:tabs>
          <w:tab w:val="left" w:pos="1305"/>
        </w:tabs>
        <w:contextualSpacing/>
      </w:pPr>
    </w:p>
    <w:p w14:paraId="512012C1" w14:textId="77777777" w:rsidR="00AB2DF6" w:rsidRDefault="00AB2DF6" w:rsidP="00A76AA1">
      <w:pPr>
        <w:tabs>
          <w:tab w:val="left" w:pos="1305"/>
        </w:tabs>
        <w:contextualSpacing/>
      </w:pPr>
    </w:p>
    <w:p w14:paraId="567C69E0" w14:textId="77777777" w:rsidR="00AB2DF6" w:rsidRPr="00A76AA1" w:rsidRDefault="00AB2DF6" w:rsidP="00A76AA1">
      <w:pPr>
        <w:contextualSpacing/>
        <w:rPr>
          <w:bCs/>
        </w:rPr>
      </w:pPr>
    </w:p>
    <w:p w14:paraId="7DF6A890" w14:textId="77777777" w:rsidR="00AB2DF6" w:rsidRDefault="00AB2DF6" w:rsidP="00A76AA1">
      <w:pPr>
        <w:tabs>
          <w:tab w:val="left" w:pos="1305"/>
        </w:tabs>
        <w:contextualSpacing/>
      </w:pP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7FD12" w14:textId="77777777" w:rsidR="00F64821" w:rsidRDefault="00F64821" w:rsidP="007F1B53">
      <w:pPr>
        <w:spacing w:before="0" w:after="0" w:line="240" w:lineRule="auto"/>
      </w:pPr>
      <w:r>
        <w:separator/>
      </w:r>
    </w:p>
  </w:endnote>
  <w:endnote w:type="continuationSeparator" w:id="0">
    <w:p w14:paraId="2E6C81CA" w14:textId="77777777" w:rsidR="00F64821" w:rsidRDefault="00F64821"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4E2C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05F6E59" wp14:editId="781924AB">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7A0BA3D" wp14:editId="6C15BBC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B8C400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81822C"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7A0BA3D"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3B8C400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81822C"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1710D" w14:textId="77777777" w:rsidR="00F64821" w:rsidRDefault="00F64821" w:rsidP="007F1B53">
      <w:pPr>
        <w:spacing w:before="0" w:after="0" w:line="240" w:lineRule="auto"/>
      </w:pPr>
      <w:r>
        <w:separator/>
      </w:r>
    </w:p>
  </w:footnote>
  <w:footnote w:type="continuationSeparator" w:id="0">
    <w:p w14:paraId="2D366585" w14:textId="77777777" w:rsidR="00F64821" w:rsidRDefault="00F64821"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A8AC3" w14:textId="77777777" w:rsidR="00A66A79" w:rsidRDefault="00A66A79">
    <w:pPr>
      <w:pStyle w:val="Encabezado"/>
    </w:pPr>
    <w:r>
      <w:rPr>
        <w:noProof/>
      </w:rPr>
      <w:drawing>
        <wp:anchor distT="0" distB="0" distL="114300" distR="114300" simplePos="0" relativeHeight="251667456" behindDoc="0" locked="0" layoutInCell="1" allowOverlap="1" wp14:anchorId="010310F5" wp14:editId="6DAE3CC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D3D30"/>
    <w:multiLevelType w:val="hybridMultilevel"/>
    <w:tmpl w:val="2392F1A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10C12F4"/>
    <w:multiLevelType w:val="hybridMultilevel"/>
    <w:tmpl w:val="AB2AF25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7F77920"/>
    <w:multiLevelType w:val="hybridMultilevel"/>
    <w:tmpl w:val="2D800B9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C740ECF"/>
    <w:multiLevelType w:val="hybridMultilevel"/>
    <w:tmpl w:val="7EF616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AD42082"/>
    <w:multiLevelType w:val="hybridMultilevel"/>
    <w:tmpl w:val="CC207C0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612C229C"/>
    <w:multiLevelType w:val="hybridMultilevel"/>
    <w:tmpl w:val="E5E4EEE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23"/>
    <w:rsid w:val="00037500"/>
    <w:rsid w:val="000446AD"/>
    <w:rsid w:val="000C259D"/>
    <w:rsid w:val="00111211"/>
    <w:rsid w:val="001138D5"/>
    <w:rsid w:val="00143117"/>
    <w:rsid w:val="00155D40"/>
    <w:rsid w:val="0016777B"/>
    <w:rsid w:val="001726BE"/>
    <w:rsid w:val="00175EDB"/>
    <w:rsid w:val="0018373F"/>
    <w:rsid w:val="00190AD6"/>
    <w:rsid w:val="001B425D"/>
    <w:rsid w:val="001B53C4"/>
    <w:rsid w:val="001C720B"/>
    <w:rsid w:val="001E629A"/>
    <w:rsid w:val="001F02B0"/>
    <w:rsid w:val="001F5D15"/>
    <w:rsid w:val="0020003D"/>
    <w:rsid w:val="002117E6"/>
    <w:rsid w:val="00212908"/>
    <w:rsid w:val="00232293"/>
    <w:rsid w:val="002533A5"/>
    <w:rsid w:val="0028133E"/>
    <w:rsid w:val="00283689"/>
    <w:rsid w:val="0028499D"/>
    <w:rsid w:val="002A6BFE"/>
    <w:rsid w:val="002D7B1A"/>
    <w:rsid w:val="002E3A77"/>
    <w:rsid w:val="002E4CC1"/>
    <w:rsid w:val="002F0A67"/>
    <w:rsid w:val="002F251C"/>
    <w:rsid w:val="00314B8A"/>
    <w:rsid w:val="00346434"/>
    <w:rsid w:val="0035664A"/>
    <w:rsid w:val="00362EE1"/>
    <w:rsid w:val="003717C3"/>
    <w:rsid w:val="00373028"/>
    <w:rsid w:val="003770FF"/>
    <w:rsid w:val="003A02B8"/>
    <w:rsid w:val="003B3831"/>
    <w:rsid w:val="003B7B6D"/>
    <w:rsid w:val="003E0D37"/>
    <w:rsid w:val="003F3A88"/>
    <w:rsid w:val="00403750"/>
    <w:rsid w:val="00433BE9"/>
    <w:rsid w:val="00467835"/>
    <w:rsid w:val="004762B5"/>
    <w:rsid w:val="00486D76"/>
    <w:rsid w:val="004A18B8"/>
    <w:rsid w:val="004B335E"/>
    <w:rsid w:val="004B5E7A"/>
    <w:rsid w:val="004C04D9"/>
    <w:rsid w:val="004E547C"/>
    <w:rsid w:val="00507CCA"/>
    <w:rsid w:val="0052156C"/>
    <w:rsid w:val="005248D3"/>
    <w:rsid w:val="00526FCA"/>
    <w:rsid w:val="00532019"/>
    <w:rsid w:val="0054053B"/>
    <w:rsid w:val="00547521"/>
    <w:rsid w:val="005B0B82"/>
    <w:rsid w:val="005B73F9"/>
    <w:rsid w:val="005B7617"/>
    <w:rsid w:val="005C3AAB"/>
    <w:rsid w:val="005D73B2"/>
    <w:rsid w:val="005E27A5"/>
    <w:rsid w:val="006233F8"/>
    <w:rsid w:val="00635F19"/>
    <w:rsid w:val="00636C8A"/>
    <w:rsid w:val="00680D3C"/>
    <w:rsid w:val="00683C9B"/>
    <w:rsid w:val="00686701"/>
    <w:rsid w:val="006B6105"/>
    <w:rsid w:val="006B6D00"/>
    <w:rsid w:val="006C6B9E"/>
    <w:rsid w:val="006D7C25"/>
    <w:rsid w:val="006E2AEC"/>
    <w:rsid w:val="0070212E"/>
    <w:rsid w:val="00724523"/>
    <w:rsid w:val="0078378C"/>
    <w:rsid w:val="007B1075"/>
    <w:rsid w:val="007C0341"/>
    <w:rsid w:val="007E35F1"/>
    <w:rsid w:val="007F1B53"/>
    <w:rsid w:val="00807321"/>
    <w:rsid w:val="008269E4"/>
    <w:rsid w:val="0083075B"/>
    <w:rsid w:val="00843820"/>
    <w:rsid w:val="00855508"/>
    <w:rsid w:val="00857A4F"/>
    <w:rsid w:val="00880817"/>
    <w:rsid w:val="00881EBE"/>
    <w:rsid w:val="008870D9"/>
    <w:rsid w:val="00891D18"/>
    <w:rsid w:val="00894F68"/>
    <w:rsid w:val="008B0A58"/>
    <w:rsid w:val="008C4A6C"/>
    <w:rsid w:val="008D04CA"/>
    <w:rsid w:val="008F45BA"/>
    <w:rsid w:val="009069D5"/>
    <w:rsid w:val="009155CC"/>
    <w:rsid w:val="0096185C"/>
    <w:rsid w:val="00984E87"/>
    <w:rsid w:val="009B31D5"/>
    <w:rsid w:val="009C695E"/>
    <w:rsid w:val="009D2A42"/>
    <w:rsid w:val="009E7684"/>
    <w:rsid w:val="00A32AB9"/>
    <w:rsid w:val="00A66A79"/>
    <w:rsid w:val="00A67DD5"/>
    <w:rsid w:val="00A76AA1"/>
    <w:rsid w:val="00A81A6C"/>
    <w:rsid w:val="00A94115"/>
    <w:rsid w:val="00AB2DF6"/>
    <w:rsid w:val="00AE31A8"/>
    <w:rsid w:val="00AF551B"/>
    <w:rsid w:val="00B01852"/>
    <w:rsid w:val="00B0400E"/>
    <w:rsid w:val="00B0609B"/>
    <w:rsid w:val="00B10410"/>
    <w:rsid w:val="00B12147"/>
    <w:rsid w:val="00B4089A"/>
    <w:rsid w:val="00B460E3"/>
    <w:rsid w:val="00B47A03"/>
    <w:rsid w:val="00BC01BC"/>
    <w:rsid w:val="00C001A4"/>
    <w:rsid w:val="00C05DF4"/>
    <w:rsid w:val="00C14080"/>
    <w:rsid w:val="00C512B9"/>
    <w:rsid w:val="00C739AF"/>
    <w:rsid w:val="00C976DA"/>
    <w:rsid w:val="00CA2631"/>
    <w:rsid w:val="00CC4BEF"/>
    <w:rsid w:val="00CE5DA8"/>
    <w:rsid w:val="00D1428E"/>
    <w:rsid w:val="00D20435"/>
    <w:rsid w:val="00D34406"/>
    <w:rsid w:val="00D35E7F"/>
    <w:rsid w:val="00D41CE8"/>
    <w:rsid w:val="00D55BEC"/>
    <w:rsid w:val="00DD4E10"/>
    <w:rsid w:val="00DE5F24"/>
    <w:rsid w:val="00E42177"/>
    <w:rsid w:val="00E90215"/>
    <w:rsid w:val="00E97BA5"/>
    <w:rsid w:val="00EE1423"/>
    <w:rsid w:val="00EF5DC0"/>
    <w:rsid w:val="00F02BF4"/>
    <w:rsid w:val="00F252E3"/>
    <w:rsid w:val="00F256FF"/>
    <w:rsid w:val="00F26ABE"/>
    <w:rsid w:val="00F3756A"/>
    <w:rsid w:val="00F41D16"/>
    <w:rsid w:val="00F43320"/>
    <w:rsid w:val="00F47697"/>
    <w:rsid w:val="00F52DFA"/>
    <w:rsid w:val="00F64821"/>
    <w:rsid w:val="00F65696"/>
    <w:rsid w:val="00FC6BD9"/>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CA5B9"/>
  <w15:chartTrackingRefBased/>
  <w15:docId w15:val="{9231B82B-3B67-4466-AE5C-BBE69D870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467835"/>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467835"/>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1B425D"/>
    <w:pPr>
      <w:spacing w:after="0" w:line="360" w:lineRule="auto"/>
      <w:jc w:val="both"/>
    </w:pPr>
    <w:rPr>
      <w:rFonts w:ascii="Tahoma" w:hAnsi="Tahoma"/>
      <w:sz w:val="24"/>
    </w:rPr>
  </w:style>
  <w:style w:type="paragraph" w:styleId="TDC2">
    <w:name w:val="toc 2"/>
    <w:basedOn w:val="Normal"/>
    <w:next w:val="Normal"/>
    <w:autoRedefine/>
    <w:uiPriority w:val="39"/>
    <w:unhideWhenUsed/>
    <w:rsid w:val="00724523"/>
    <w:pPr>
      <w:spacing w:after="100"/>
      <w:ind w:left="240"/>
    </w:pPr>
  </w:style>
  <w:style w:type="paragraph" w:styleId="TDC3">
    <w:name w:val="toc 3"/>
    <w:basedOn w:val="Normal"/>
    <w:next w:val="Normal"/>
    <w:autoRedefine/>
    <w:uiPriority w:val="39"/>
    <w:unhideWhenUsed/>
    <w:rsid w:val="00724523"/>
    <w:pPr>
      <w:spacing w:after="100"/>
      <w:ind w:left="480"/>
    </w:pPr>
  </w:style>
  <w:style w:type="paragraph" w:styleId="Prrafodelista">
    <w:name w:val="List Paragraph"/>
    <w:basedOn w:val="Normal"/>
    <w:uiPriority w:val="34"/>
    <w:qFormat/>
    <w:rsid w:val="00C976DA"/>
    <w:pPr>
      <w:ind w:left="720"/>
      <w:contextualSpacing/>
    </w:pPr>
  </w:style>
  <w:style w:type="table" w:styleId="Tablanormal5">
    <w:name w:val="Plain Table 5"/>
    <w:basedOn w:val="Tablanormal"/>
    <w:uiPriority w:val="45"/>
    <w:rsid w:val="00B104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50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138</TotalTime>
  <Pages>18</Pages>
  <Words>3147</Words>
  <Characters>17314</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76</cp:revision>
  <cp:lastPrinted>2024-02-26T20:14:00Z</cp:lastPrinted>
  <dcterms:created xsi:type="dcterms:W3CDTF">2024-02-26T03:30:00Z</dcterms:created>
  <dcterms:modified xsi:type="dcterms:W3CDTF">2024-02-26T20:14:00Z</dcterms:modified>
</cp:coreProperties>
</file>
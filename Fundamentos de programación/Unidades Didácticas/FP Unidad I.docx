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AC7D3" w14:textId="77777777" w:rsidR="00F43320" w:rsidRDefault="00B0400E">
      <w:r>
        <w:rPr>
          <w:noProof/>
        </w:rPr>
        <w:drawing>
          <wp:anchor distT="0" distB="0" distL="114300" distR="114300" simplePos="0" relativeHeight="251637760" behindDoc="0" locked="0" layoutInCell="1" allowOverlap="1" wp14:anchorId="47076A9B" wp14:editId="02918A6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90BD80" w14:textId="77777777" w:rsidR="00F43320" w:rsidRDefault="00F43320"/>
    <w:p w14:paraId="0FC294CB" w14:textId="77777777" w:rsidR="00F43320" w:rsidRDefault="00F43320"/>
    <w:p w14:paraId="36D2F98D" w14:textId="77777777" w:rsidR="00F43320" w:rsidRDefault="00F43320"/>
    <w:p w14:paraId="56BC6CD7" w14:textId="77777777" w:rsidR="00F43320" w:rsidRDefault="00F43320"/>
    <w:p w14:paraId="15A84D0C" w14:textId="77777777" w:rsidR="00F43320" w:rsidRDefault="00F43320"/>
    <w:p w14:paraId="74A09023" w14:textId="77777777" w:rsidR="00F43320" w:rsidRDefault="00F43320"/>
    <w:p w14:paraId="4EC67331" w14:textId="77777777" w:rsidR="00F43320" w:rsidRDefault="00F43320"/>
    <w:p w14:paraId="2E3E0EF8" w14:textId="77777777" w:rsidR="00F43320" w:rsidRDefault="00F43320"/>
    <w:p w14:paraId="1DD116B7" w14:textId="77777777" w:rsidR="00F43320" w:rsidRDefault="006D7C25">
      <w:r>
        <w:rPr>
          <w:noProof/>
        </w:rPr>
        <mc:AlternateContent>
          <mc:Choice Requires="wps">
            <w:drawing>
              <wp:anchor distT="0" distB="0" distL="114300" distR="114300" simplePos="0" relativeHeight="251639808" behindDoc="1" locked="0" layoutInCell="1" allowOverlap="1" wp14:anchorId="2476B5C8" wp14:editId="79288DE0">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C0573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76B5C8"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03C0573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611D0E" w14:textId="77777777" w:rsidR="00F43320" w:rsidRDefault="00F43320"/>
    <w:p w14:paraId="1DA4933B" w14:textId="77777777" w:rsidR="00F43320" w:rsidRDefault="00F43320"/>
    <w:p w14:paraId="4DB0FCB3"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3D7C183" wp14:editId="2727913D">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81303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9DB36B2" w14:textId="77777777" w:rsidR="00F43320" w:rsidRDefault="003E0D37">
      <w:r>
        <w:rPr>
          <w:noProof/>
        </w:rPr>
        <mc:AlternateContent>
          <mc:Choice Requires="wps">
            <w:drawing>
              <wp:anchor distT="0" distB="0" distL="114300" distR="114300" simplePos="0" relativeHeight="251640832" behindDoc="0" locked="0" layoutInCell="1" allowOverlap="1" wp14:anchorId="33FB920D" wp14:editId="551EBBBD">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057A4" w14:textId="736B4D89" w:rsidR="00F43320" w:rsidRPr="005E6C17" w:rsidRDefault="00704C36" w:rsidP="00EF5DC0">
                            <w:pPr>
                              <w:jc w:val="right"/>
                              <w:rPr>
                                <w:rFonts w:ascii="EleganTech™" w:hAnsi="EleganTech™"/>
                                <w:b/>
                                <w:color w:val="404040"/>
                                <w:sz w:val="54"/>
                                <w:szCs w:val="56"/>
                              </w:rPr>
                            </w:pPr>
                            <w:r w:rsidRPr="00704C36">
                              <w:rPr>
                                <w:rFonts w:cs="Calibri"/>
                                <w:b/>
                                <w:color w:val="000000"/>
                                <w:sz w:val="48"/>
                                <w:szCs w:val="52"/>
                                <w:lang w:eastAsia="es-NI"/>
                              </w:rPr>
                              <w:t>Introducción a Algoritmos y programas</w:t>
                            </w:r>
                            <w:r w:rsidR="00F43320">
                              <w:rPr>
                                <w:rFonts w:cs="Calibri"/>
                                <w:b/>
                                <w:color w:val="000000"/>
                                <w:sz w:val="48"/>
                                <w:szCs w:val="52"/>
                                <w:lang w:eastAsia="es-NI"/>
                              </w:rPr>
                              <w:t xml:space="preserve">, Unidad </w:t>
                            </w:r>
                            <w:r>
                              <w:rPr>
                                <w:rFonts w:cs="Calibri"/>
                                <w:b/>
                                <w:color w:val="000000"/>
                                <w:sz w:val="48"/>
                                <w:szCs w:val="52"/>
                                <w:lang w:eastAsia="es-NI"/>
                              </w:rPr>
                              <w:t>I</w:t>
                            </w:r>
                          </w:p>
                          <w:p w14:paraId="0AAEFEA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B920D"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48057A4" w14:textId="736B4D89" w:rsidR="00F43320" w:rsidRPr="005E6C17" w:rsidRDefault="00704C36" w:rsidP="00EF5DC0">
                      <w:pPr>
                        <w:jc w:val="right"/>
                        <w:rPr>
                          <w:rFonts w:ascii="EleganTech™" w:hAnsi="EleganTech™"/>
                          <w:b/>
                          <w:color w:val="404040"/>
                          <w:sz w:val="54"/>
                          <w:szCs w:val="56"/>
                        </w:rPr>
                      </w:pPr>
                      <w:r w:rsidRPr="00704C36">
                        <w:rPr>
                          <w:rFonts w:cs="Calibri"/>
                          <w:b/>
                          <w:color w:val="000000"/>
                          <w:sz w:val="48"/>
                          <w:szCs w:val="52"/>
                          <w:lang w:eastAsia="es-NI"/>
                        </w:rPr>
                        <w:t>Introducción a Algoritmos y programas</w:t>
                      </w:r>
                      <w:r w:rsidR="00F43320">
                        <w:rPr>
                          <w:rFonts w:cs="Calibri"/>
                          <w:b/>
                          <w:color w:val="000000"/>
                          <w:sz w:val="48"/>
                          <w:szCs w:val="52"/>
                          <w:lang w:eastAsia="es-NI"/>
                        </w:rPr>
                        <w:t xml:space="preserve">, Unidad </w:t>
                      </w:r>
                      <w:r>
                        <w:rPr>
                          <w:rFonts w:cs="Calibri"/>
                          <w:b/>
                          <w:color w:val="000000"/>
                          <w:sz w:val="48"/>
                          <w:szCs w:val="52"/>
                          <w:lang w:eastAsia="es-NI"/>
                        </w:rPr>
                        <w:t>I</w:t>
                      </w:r>
                    </w:p>
                    <w:p w14:paraId="0AAEFEAE" w14:textId="77777777" w:rsidR="00F43320" w:rsidRDefault="00F43320" w:rsidP="00F43320">
                      <w:pPr>
                        <w:jc w:val="right"/>
                      </w:pPr>
                    </w:p>
                  </w:txbxContent>
                </v:textbox>
              </v:shape>
            </w:pict>
          </mc:Fallback>
        </mc:AlternateContent>
      </w:r>
    </w:p>
    <w:p w14:paraId="09CE1213" w14:textId="77777777" w:rsidR="00F43320" w:rsidRDefault="00F43320"/>
    <w:p w14:paraId="41981A59" w14:textId="77777777" w:rsidR="005B0B82" w:rsidRDefault="005B0B82"/>
    <w:p w14:paraId="0337B20F" w14:textId="77777777" w:rsidR="005B0B82" w:rsidRDefault="005B0B82"/>
    <w:p w14:paraId="0AB6A83E" w14:textId="77777777" w:rsidR="005B0B82" w:rsidRDefault="005B0B82"/>
    <w:p w14:paraId="1C610E3F" w14:textId="77777777" w:rsidR="005B0B82" w:rsidRDefault="005B0B82"/>
    <w:p w14:paraId="526C4870" w14:textId="77777777" w:rsidR="005B0B82" w:rsidRDefault="005B0B82"/>
    <w:p w14:paraId="1F23DF2C" w14:textId="77777777" w:rsidR="005B0B82" w:rsidRDefault="005B0B82"/>
    <w:p w14:paraId="3E355B20" w14:textId="77777777" w:rsidR="005B0B82" w:rsidRDefault="005B0B82"/>
    <w:p w14:paraId="1FF5A0AF" w14:textId="77777777" w:rsidR="005B0B82" w:rsidRDefault="005B0B82"/>
    <w:p w14:paraId="2D222D0C" w14:textId="77777777" w:rsidR="005B0B82" w:rsidRDefault="005B0B82"/>
    <w:p w14:paraId="1326E62D" w14:textId="77777777" w:rsidR="005B0B82" w:rsidRDefault="005B0B82"/>
    <w:p w14:paraId="56590465" w14:textId="77777777" w:rsidR="005B0B82" w:rsidRDefault="005B0B82"/>
    <w:p w14:paraId="300A6B70" w14:textId="77777777" w:rsidR="00636C8A" w:rsidRDefault="00636C8A"/>
    <w:p w14:paraId="1AC86BE0" w14:textId="77777777" w:rsidR="00A66A79" w:rsidRDefault="00A66A79">
      <w:pPr>
        <w:sectPr w:rsidR="00A66A79" w:rsidSect="00636C8A">
          <w:pgSz w:w="12240" w:h="15840"/>
          <w:pgMar w:top="1418" w:right="1701" w:bottom="1418" w:left="1701" w:header="709" w:footer="709" w:gutter="0"/>
          <w:cols w:space="708"/>
          <w:docGrid w:linePitch="360"/>
        </w:sectPr>
      </w:pPr>
    </w:p>
    <w:p w14:paraId="15DF2F18"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7151249" wp14:editId="1E6B3F1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C6219" w14:textId="77777777" w:rsidR="0070212E" w:rsidRPr="00D904A7" w:rsidRDefault="0070212E" w:rsidP="0070212E">
                              <w:pPr>
                                <w:pStyle w:val="Ttulo1"/>
                              </w:pPr>
                              <w:bookmarkStart w:id="0" w:name="_Toc159840387"/>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151249"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18C6219" w14:textId="77777777" w:rsidR="0070212E" w:rsidRPr="00D904A7" w:rsidRDefault="0070212E" w:rsidP="0070212E">
                        <w:pPr>
                          <w:pStyle w:val="Ttulo1"/>
                        </w:pPr>
                        <w:bookmarkStart w:id="1" w:name="_Toc159840387"/>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2E1E607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67B0A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AF03D46" w14:textId="77777777" w:rsidR="00843820" w:rsidRPr="004A18B8" w:rsidRDefault="00843820" w:rsidP="00843820">
          <w:pPr>
            <w:rPr>
              <w:rFonts w:cs="Tahoma"/>
              <w:szCs w:val="24"/>
              <w:lang w:val="es-ES" w:eastAsia="es-NI"/>
            </w:rPr>
          </w:pPr>
        </w:p>
        <w:p w14:paraId="79D969FE" w14:textId="2416A24A" w:rsidR="00FC4B00"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9" w:anchor="_Toc159840387" w:history="1">
            <w:r w:rsidR="00FC4B00" w:rsidRPr="00CD6F01">
              <w:rPr>
                <w:rStyle w:val="Hipervnculo"/>
                <w:noProof/>
              </w:rPr>
              <w:t>Índice de Contenido</w:t>
            </w:r>
            <w:r w:rsidR="00FC4B00">
              <w:rPr>
                <w:noProof/>
                <w:webHidden/>
              </w:rPr>
              <w:tab/>
            </w:r>
            <w:r w:rsidR="00FC4B00">
              <w:rPr>
                <w:noProof/>
                <w:webHidden/>
              </w:rPr>
              <w:fldChar w:fldCharType="begin"/>
            </w:r>
            <w:r w:rsidR="00FC4B00">
              <w:rPr>
                <w:noProof/>
                <w:webHidden/>
              </w:rPr>
              <w:instrText xml:space="preserve"> PAGEREF _Toc159840387 \h </w:instrText>
            </w:r>
            <w:r w:rsidR="00FC4B00">
              <w:rPr>
                <w:noProof/>
                <w:webHidden/>
              </w:rPr>
            </w:r>
            <w:r w:rsidR="00FC4B00">
              <w:rPr>
                <w:noProof/>
                <w:webHidden/>
              </w:rPr>
              <w:fldChar w:fldCharType="separate"/>
            </w:r>
            <w:r w:rsidR="008B0BE9">
              <w:rPr>
                <w:noProof/>
                <w:webHidden/>
              </w:rPr>
              <w:t>2</w:t>
            </w:r>
            <w:r w:rsidR="00FC4B00">
              <w:rPr>
                <w:noProof/>
                <w:webHidden/>
              </w:rPr>
              <w:fldChar w:fldCharType="end"/>
            </w:r>
          </w:hyperlink>
        </w:p>
        <w:p w14:paraId="24C42A63" w14:textId="594F33C1" w:rsidR="00FC4B00" w:rsidRDefault="00FC794C">
          <w:pPr>
            <w:pStyle w:val="TDC1"/>
            <w:tabs>
              <w:tab w:val="right" w:leader="dot" w:pos="8828"/>
            </w:tabs>
            <w:rPr>
              <w:rFonts w:asciiTheme="minorHAnsi" w:eastAsiaTheme="minorEastAsia" w:hAnsiTheme="minorHAnsi"/>
              <w:noProof/>
              <w:sz w:val="22"/>
              <w:lang w:eastAsia="es-NI"/>
            </w:rPr>
          </w:pPr>
          <w:hyperlink r:id="rId10" w:anchor="_Toc159840388" w:history="1">
            <w:r w:rsidR="00FC4B00" w:rsidRPr="00CD6F01">
              <w:rPr>
                <w:rStyle w:val="Hipervnculo"/>
                <w:noProof/>
              </w:rPr>
              <w:t>Introducción</w:t>
            </w:r>
            <w:r w:rsidR="00FC4B00">
              <w:rPr>
                <w:noProof/>
                <w:webHidden/>
              </w:rPr>
              <w:tab/>
            </w:r>
            <w:r w:rsidR="00FC4B00">
              <w:rPr>
                <w:noProof/>
                <w:webHidden/>
              </w:rPr>
              <w:fldChar w:fldCharType="begin"/>
            </w:r>
            <w:r w:rsidR="00FC4B00">
              <w:rPr>
                <w:noProof/>
                <w:webHidden/>
              </w:rPr>
              <w:instrText xml:space="preserve"> PAGEREF _Toc159840388 \h </w:instrText>
            </w:r>
            <w:r w:rsidR="00FC4B00">
              <w:rPr>
                <w:noProof/>
                <w:webHidden/>
              </w:rPr>
            </w:r>
            <w:r w:rsidR="00FC4B00">
              <w:rPr>
                <w:noProof/>
                <w:webHidden/>
              </w:rPr>
              <w:fldChar w:fldCharType="separate"/>
            </w:r>
            <w:r w:rsidR="008B0BE9">
              <w:rPr>
                <w:noProof/>
                <w:webHidden/>
              </w:rPr>
              <w:t>4</w:t>
            </w:r>
            <w:r w:rsidR="00FC4B00">
              <w:rPr>
                <w:noProof/>
                <w:webHidden/>
              </w:rPr>
              <w:fldChar w:fldCharType="end"/>
            </w:r>
          </w:hyperlink>
        </w:p>
        <w:p w14:paraId="149AEE36" w14:textId="54C4D808" w:rsidR="00FC4B00" w:rsidRDefault="00FC794C">
          <w:pPr>
            <w:pStyle w:val="TDC1"/>
            <w:tabs>
              <w:tab w:val="right" w:leader="dot" w:pos="8828"/>
            </w:tabs>
            <w:rPr>
              <w:rFonts w:asciiTheme="minorHAnsi" w:eastAsiaTheme="minorEastAsia" w:hAnsiTheme="minorHAnsi"/>
              <w:noProof/>
              <w:sz w:val="22"/>
              <w:lang w:eastAsia="es-NI"/>
            </w:rPr>
          </w:pPr>
          <w:hyperlink r:id="rId11" w:anchor="_Toc159840389" w:history="1">
            <w:r w:rsidR="00FC4B00" w:rsidRPr="00CD6F01">
              <w:rPr>
                <w:rStyle w:val="Hipervnculo"/>
                <w:noProof/>
              </w:rPr>
              <w:t>Desarrollo de Contenidos</w:t>
            </w:r>
            <w:r w:rsidR="00FC4B00">
              <w:rPr>
                <w:noProof/>
                <w:webHidden/>
              </w:rPr>
              <w:tab/>
            </w:r>
            <w:r w:rsidR="00FC4B00">
              <w:rPr>
                <w:noProof/>
                <w:webHidden/>
              </w:rPr>
              <w:fldChar w:fldCharType="begin"/>
            </w:r>
            <w:r w:rsidR="00FC4B00">
              <w:rPr>
                <w:noProof/>
                <w:webHidden/>
              </w:rPr>
              <w:instrText xml:space="preserve"> PAGEREF _Toc159840389 \h </w:instrText>
            </w:r>
            <w:r w:rsidR="00FC4B00">
              <w:rPr>
                <w:noProof/>
                <w:webHidden/>
              </w:rPr>
            </w:r>
            <w:r w:rsidR="00FC4B00">
              <w:rPr>
                <w:noProof/>
                <w:webHidden/>
              </w:rPr>
              <w:fldChar w:fldCharType="separate"/>
            </w:r>
            <w:r w:rsidR="008B0BE9">
              <w:rPr>
                <w:noProof/>
                <w:webHidden/>
              </w:rPr>
              <w:t>6</w:t>
            </w:r>
            <w:r w:rsidR="00FC4B00">
              <w:rPr>
                <w:noProof/>
                <w:webHidden/>
              </w:rPr>
              <w:fldChar w:fldCharType="end"/>
            </w:r>
          </w:hyperlink>
        </w:p>
        <w:p w14:paraId="16B143B8" w14:textId="102B1863" w:rsidR="00FC4B00" w:rsidRDefault="00FC794C">
          <w:pPr>
            <w:pStyle w:val="TDC2"/>
            <w:tabs>
              <w:tab w:val="right" w:leader="dot" w:pos="8828"/>
            </w:tabs>
            <w:rPr>
              <w:noProof/>
            </w:rPr>
          </w:pPr>
          <w:hyperlink w:anchor="_Toc159840390" w:history="1">
            <w:r w:rsidR="00FC4B00" w:rsidRPr="00CD6F01">
              <w:rPr>
                <w:rStyle w:val="Hipervnculo"/>
                <w:noProof/>
              </w:rPr>
              <w:t>Resolución de Problemas por Ordenador</w:t>
            </w:r>
            <w:r w:rsidR="00FC4B00">
              <w:rPr>
                <w:noProof/>
                <w:webHidden/>
              </w:rPr>
              <w:tab/>
            </w:r>
            <w:r w:rsidR="00FC4B00">
              <w:rPr>
                <w:noProof/>
                <w:webHidden/>
              </w:rPr>
              <w:fldChar w:fldCharType="begin"/>
            </w:r>
            <w:r w:rsidR="00FC4B00">
              <w:rPr>
                <w:noProof/>
                <w:webHidden/>
              </w:rPr>
              <w:instrText xml:space="preserve"> PAGEREF _Toc159840390 \h </w:instrText>
            </w:r>
            <w:r w:rsidR="00FC4B00">
              <w:rPr>
                <w:noProof/>
                <w:webHidden/>
              </w:rPr>
            </w:r>
            <w:r w:rsidR="00FC4B00">
              <w:rPr>
                <w:noProof/>
                <w:webHidden/>
              </w:rPr>
              <w:fldChar w:fldCharType="separate"/>
            </w:r>
            <w:r w:rsidR="008B0BE9">
              <w:rPr>
                <w:noProof/>
                <w:webHidden/>
              </w:rPr>
              <w:t>6</w:t>
            </w:r>
            <w:r w:rsidR="00FC4B00">
              <w:rPr>
                <w:noProof/>
                <w:webHidden/>
              </w:rPr>
              <w:fldChar w:fldCharType="end"/>
            </w:r>
          </w:hyperlink>
        </w:p>
        <w:p w14:paraId="297FA2DE" w14:textId="77A8BF33" w:rsidR="00FC4B00" w:rsidRDefault="00FC794C">
          <w:pPr>
            <w:pStyle w:val="TDC3"/>
            <w:tabs>
              <w:tab w:val="right" w:leader="dot" w:pos="8828"/>
            </w:tabs>
            <w:rPr>
              <w:noProof/>
            </w:rPr>
          </w:pPr>
          <w:hyperlink w:anchor="_Toc159840391" w:history="1">
            <w:r w:rsidR="00FC4B00" w:rsidRPr="00CD6F01">
              <w:rPr>
                <w:rStyle w:val="Hipervnculo"/>
                <w:noProof/>
              </w:rPr>
              <w:t>Introducción al procesamiento de la información</w:t>
            </w:r>
            <w:r w:rsidR="00FC4B00">
              <w:rPr>
                <w:noProof/>
                <w:webHidden/>
              </w:rPr>
              <w:tab/>
            </w:r>
            <w:r w:rsidR="00FC4B00">
              <w:rPr>
                <w:noProof/>
                <w:webHidden/>
              </w:rPr>
              <w:fldChar w:fldCharType="begin"/>
            </w:r>
            <w:r w:rsidR="00FC4B00">
              <w:rPr>
                <w:noProof/>
                <w:webHidden/>
              </w:rPr>
              <w:instrText xml:space="preserve"> PAGEREF _Toc159840391 \h </w:instrText>
            </w:r>
            <w:r w:rsidR="00FC4B00">
              <w:rPr>
                <w:noProof/>
                <w:webHidden/>
              </w:rPr>
            </w:r>
            <w:r w:rsidR="00FC4B00">
              <w:rPr>
                <w:noProof/>
                <w:webHidden/>
              </w:rPr>
              <w:fldChar w:fldCharType="separate"/>
            </w:r>
            <w:r w:rsidR="008B0BE9">
              <w:rPr>
                <w:noProof/>
                <w:webHidden/>
              </w:rPr>
              <w:t>6</w:t>
            </w:r>
            <w:r w:rsidR="00FC4B00">
              <w:rPr>
                <w:noProof/>
                <w:webHidden/>
              </w:rPr>
              <w:fldChar w:fldCharType="end"/>
            </w:r>
          </w:hyperlink>
        </w:p>
        <w:p w14:paraId="2097DAE5" w14:textId="096ABABD" w:rsidR="00FC4B00" w:rsidRDefault="00FC794C">
          <w:pPr>
            <w:pStyle w:val="TDC3"/>
            <w:tabs>
              <w:tab w:val="right" w:leader="dot" w:pos="8828"/>
            </w:tabs>
            <w:rPr>
              <w:noProof/>
            </w:rPr>
          </w:pPr>
          <w:hyperlink w:anchor="_Toc159840392" w:history="1">
            <w:r w:rsidR="00FC4B00" w:rsidRPr="00CD6F01">
              <w:rPr>
                <w:rStyle w:val="Hipervnculo"/>
                <w:noProof/>
              </w:rPr>
              <w:t>Fases en la resolución de problemas</w:t>
            </w:r>
            <w:r w:rsidR="00FC4B00">
              <w:rPr>
                <w:noProof/>
                <w:webHidden/>
              </w:rPr>
              <w:tab/>
            </w:r>
            <w:r w:rsidR="00FC4B00">
              <w:rPr>
                <w:noProof/>
                <w:webHidden/>
              </w:rPr>
              <w:fldChar w:fldCharType="begin"/>
            </w:r>
            <w:r w:rsidR="00FC4B00">
              <w:rPr>
                <w:noProof/>
                <w:webHidden/>
              </w:rPr>
              <w:instrText xml:space="preserve"> PAGEREF _Toc159840392 \h </w:instrText>
            </w:r>
            <w:r w:rsidR="00FC4B00">
              <w:rPr>
                <w:noProof/>
                <w:webHidden/>
              </w:rPr>
            </w:r>
            <w:r w:rsidR="00FC4B00">
              <w:rPr>
                <w:noProof/>
                <w:webHidden/>
              </w:rPr>
              <w:fldChar w:fldCharType="separate"/>
            </w:r>
            <w:r w:rsidR="008B0BE9">
              <w:rPr>
                <w:noProof/>
                <w:webHidden/>
              </w:rPr>
              <w:t>6</w:t>
            </w:r>
            <w:r w:rsidR="00FC4B00">
              <w:rPr>
                <w:noProof/>
                <w:webHidden/>
              </w:rPr>
              <w:fldChar w:fldCharType="end"/>
            </w:r>
          </w:hyperlink>
        </w:p>
        <w:p w14:paraId="7CB5382A" w14:textId="06D89E6F" w:rsidR="00FC4B00" w:rsidRDefault="00FC794C">
          <w:pPr>
            <w:pStyle w:val="TDC3"/>
            <w:tabs>
              <w:tab w:val="right" w:leader="dot" w:pos="8828"/>
            </w:tabs>
            <w:rPr>
              <w:noProof/>
            </w:rPr>
          </w:pPr>
          <w:hyperlink w:anchor="_Toc159840393" w:history="1">
            <w:r w:rsidR="00FC4B00" w:rsidRPr="00CD6F01">
              <w:rPr>
                <w:rStyle w:val="Hipervnculo"/>
                <w:noProof/>
              </w:rPr>
              <w:t>Análisis del problema.</w:t>
            </w:r>
            <w:r w:rsidR="00FC4B00">
              <w:rPr>
                <w:noProof/>
                <w:webHidden/>
              </w:rPr>
              <w:tab/>
            </w:r>
            <w:r w:rsidR="00FC4B00">
              <w:rPr>
                <w:noProof/>
                <w:webHidden/>
              </w:rPr>
              <w:fldChar w:fldCharType="begin"/>
            </w:r>
            <w:r w:rsidR="00FC4B00">
              <w:rPr>
                <w:noProof/>
                <w:webHidden/>
              </w:rPr>
              <w:instrText xml:space="preserve"> PAGEREF _Toc159840393 \h </w:instrText>
            </w:r>
            <w:r w:rsidR="00FC4B00">
              <w:rPr>
                <w:noProof/>
                <w:webHidden/>
              </w:rPr>
            </w:r>
            <w:r w:rsidR="00FC4B00">
              <w:rPr>
                <w:noProof/>
                <w:webHidden/>
              </w:rPr>
              <w:fldChar w:fldCharType="separate"/>
            </w:r>
            <w:r w:rsidR="008B0BE9">
              <w:rPr>
                <w:noProof/>
                <w:webHidden/>
              </w:rPr>
              <w:t>7</w:t>
            </w:r>
            <w:r w:rsidR="00FC4B00">
              <w:rPr>
                <w:noProof/>
                <w:webHidden/>
              </w:rPr>
              <w:fldChar w:fldCharType="end"/>
            </w:r>
          </w:hyperlink>
        </w:p>
        <w:p w14:paraId="4F388D35" w14:textId="7C8AABE5" w:rsidR="00FC4B00" w:rsidRDefault="00FC794C">
          <w:pPr>
            <w:pStyle w:val="TDC3"/>
            <w:tabs>
              <w:tab w:val="right" w:leader="dot" w:pos="8828"/>
            </w:tabs>
            <w:rPr>
              <w:noProof/>
            </w:rPr>
          </w:pPr>
          <w:hyperlink w:anchor="_Toc159840394" w:history="1">
            <w:r w:rsidR="00FC4B00" w:rsidRPr="00CD6F01">
              <w:rPr>
                <w:rStyle w:val="Hipervnculo"/>
                <w:noProof/>
              </w:rPr>
              <w:t>Diseño del problema.</w:t>
            </w:r>
            <w:r w:rsidR="00FC4B00">
              <w:rPr>
                <w:noProof/>
                <w:webHidden/>
              </w:rPr>
              <w:tab/>
            </w:r>
            <w:r w:rsidR="00FC4B00">
              <w:rPr>
                <w:noProof/>
                <w:webHidden/>
              </w:rPr>
              <w:fldChar w:fldCharType="begin"/>
            </w:r>
            <w:r w:rsidR="00FC4B00">
              <w:rPr>
                <w:noProof/>
                <w:webHidden/>
              </w:rPr>
              <w:instrText xml:space="preserve"> PAGEREF _Toc159840394 \h </w:instrText>
            </w:r>
            <w:r w:rsidR="00FC4B00">
              <w:rPr>
                <w:noProof/>
                <w:webHidden/>
              </w:rPr>
            </w:r>
            <w:r w:rsidR="00FC4B00">
              <w:rPr>
                <w:noProof/>
                <w:webHidden/>
              </w:rPr>
              <w:fldChar w:fldCharType="separate"/>
            </w:r>
            <w:r w:rsidR="008B0BE9">
              <w:rPr>
                <w:noProof/>
                <w:webHidden/>
              </w:rPr>
              <w:t>7</w:t>
            </w:r>
            <w:r w:rsidR="00FC4B00">
              <w:rPr>
                <w:noProof/>
                <w:webHidden/>
              </w:rPr>
              <w:fldChar w:fldCharType="end"/>
            </w:r>
          </w:hyperlink>
        </w:p>
        <w:p w14:paraId="478DFE19" w14:textId="3CF0A134" w:rsidR="00FC4B00" w:rsidRDefault="00FC794C">
          <w:pPr>
            <w:pStyle w:val="TDC3"/>
            <w:tabs>
              <w:tab w:val="right" w:leader="dot" w:pos="8828"/>
            </w:tabs>
            <w:rPr>
              <w:noProof/>
            </w:rPr>
          </w:pPr>
          <w:hyperlink w:anchor="_Toc159840395" w:history="1">
            <w:r w:rsidR="00FC4B00" w:rsidRPr="00CD6F01">
              <w:rPr>
                <w:rStyle w:val="Hipervnculo"/>
                <w:noProof/>
              </w:rPr>
              <w:t>Implementación y pruebas</w:t>
            </w:r>
            <w:r w:rsidR="00FC4B00">
              <w:rPr>
                <w:noProof/>
                <w:webHidden/>
              </w:rPr>
              <w:tab/>
            </w:r>
            <w:r w:rsidR="00FC4B00">
              <w:rPr>
                <w:noProof/>
                <w:webHidden/>
              </w:rPr>
              <w:fldChar w:fldCharType="begin"/>
            </w:r>
            <w:r w:rsidR="00FC4B00">
              <w:rPr>
                <w:noProof/>
                <w:webHidden/>
              </w:rPr>
              <w:instrText xml:space="preserve"> PAGEREF _Toc159840395 \h </w:instrText>
            </w:r>
            <w:r w:rsidR="00FC4B00">
              <w:rPr>
                <w:noProof/>
                <w:webHidden/>
              </w:rPr>
            </w:r>
            <w:r w:rsidR="00FC4B00">
              <w:rPr>
                <w:noProof/>
                <w:webHidden/>
              </w:rPr>
              <w:fldChar w:fldCharType="separate"/>
            </w:r>
            <w:r w:rsidR="008B0BE9">
              <w:rPr>
                <w:noProof/>
                <w:webHidden/>
              </w:rPr>
              <w:t>8</w:t>
            </w:r>
            <w:r w:rsidR="00FC4B00">
              <w:rPr>
                <w:noProof/>
                <w:webHidden/>
              </w:rPr>
              <w:fldChar w:fldCharType="end"/>
            </w:r>
          </w:hyperlink>
        </w:p>
        <w:p w14:paraId="2D59E8BD" w14:textId="207B583B" w:rsidR="00FC4B00" w:rsidRDefault="00FC794C">
          <w:pPr>
            <w:pStyle w:val="TDC2"/>
            <w:tabs>
              <w:tab w:val="right" w:leader="dot" w:pos="8828"/>
            </w:tabs>
            <w:rPr>
              <w:noProof/>
            </w:rPr>
          </w:pPr>
          <w:hyperlink w:anchor="_Toc159840396" w:history="1">
            <w:r w:rsidR="00FC4B00" w:rsidRPr="00CD6F01">
              <w:rPr>
                <w:rStyle w:val="Hipervnculo"/>
                <w:noProof/>
              </w:rPr>
              <w:t>¿Qué es un Algoritmo?</w:t>
            </w:r>
            <w:r w:rsidR="00FC4B00">
              <w:rPr>
                <w:noProof/>
                <w:webHidden/>
              </w:rPr>
              <w:tab/>
            </w:r>
            <w:r w:rsidR="00FC4B00">
              <w:rPr>
                <w:noProof/>
                <w:webHidden/>
              </w:rPr>
              <w:fldChar w:fldCharType="begin"/>
            </w:r>
            <w:r w:rsidR="00FC4B00">
              <w:rPr>
                <w:noProof/>
                <w:webHidden/>
              </w:rPr>
              <w:instrText xml:space="preserve"> PAGEREF _Toc159840396 \h </w:instrText>
            </w:r>
            <w:r w:rsidR="00FC4B00">
              <w:rPr>
                <w:noProof/>
                <w:webHidden/>
              </w:rPr>
            </w:r>
            <w:r w:rsidR="00FC4B00">
              <w:rPr>
                <w:noProof/>
                <w:webHidden/>
              </w:rPr>
              <w:fldChar w:fldCharType="separate"/>
            </w:r>
            <w:r w:rsidR="008B0BE9">
              <w:rPr>
                <w:noProof/>
                <w:webHidden/>
              </w:rPr>
              <w:t>8</w:t>
            </w:r>
            <w:r w:rsidR="00FC4B00">
              <w:rPr>
                <w:noProof/>
                <w:webHidden/>
              </w:rPr>
              <w:fldChar w:fldCharType="end"/>
            </w:r>
          </w:hyperlink>
        </w:p>
        <w:p w14:paraId="6D426476" w14:textId="5D4EF651" w:rsidR="00FC4B00" w:rsidRDefault="00FC794C">
          <w:pPr>
            <w:pStyle w:val="TDC3"/>
            <w:tabs>
              <w:tab w:val="right" w:leader="dot" w:pos="8828"/>
            </w:tabs>
            <w:rPr>
              <w:noProof/>
            </w:rPr>
          </w:pPr>
          <w:hyperlink w:anchor="_Toc159840397" w:history="1">
            <w:r w:rsidR="00FC4B00" w:rsidRPr="00CD6F01">
              <w:rPr>
                <w:rStyle w:val="Hipervnculo"/>
                <w:noProof/>
              </w:rPr>
              <w:t>Procesos</w:t>
            </w:r>
            <w:r w:rsidR="00FC4B00">
              <w:rPr>
                <w:noProof/>
                <w:webHidden/>
              </w:rPr>
              <w:tab/>
            </w:r>
            <w:r w:rsidR="00FC4B00">
              <w:rPr>
                <w:noProof/>
                <w:webHidden/>
              </w:rPr>
              <w:fldChar w:fldCharType="begin"/>
            </w:r>
            <w:r w:rsidR="00FC4B00">
              <w:rPr>
                <w:noProof/>
                <w:webHidden/>
              </w:rPr>
              <w:instrText xml:space="preserve"> PAGEREF _Toc159840397 \h </w:instrText>
            </w:r>
            <w:r w:rsidR="00FC4B00">
              <w:rPr>
                <w:noProof/>
                <w:webHidden/>
              </w:rPr>
            </w:r>
            <w:r w:rsidR="00FC4B00">
              <w:rPr>
                <w:noProof/>
                <w:webHidden/>
              </w:rPr>
              <w:fldChar w:fldCharType="separate"/>
            </w:r>
            <w:r w:rsidR="008B0BE9">
              <w:rPr>
                <w:noProof/>
                <w:webHidden/>
              </w:rPr>
              <w:t>8</w:t>
            </w:r>
            <w:r w:rsidR="00FC4B00">
              <w:rPr>
                <w:noProof/>
                <w:webHidden/>
              </w:rPr>
              <w:fldChar w:fldCharType="end"/>
            </w:r>
          </w:hyperlink>
        </w:p>
        <w:p w14:paraId="2714FFD9" w14:textId="4144D227" w:rsidR="00FC4B00" w:rsidRDefault="00FC794C">
          <w:pPr>
            <w:pStyle w:val="TDC3"/>
            <w:tabs>
              <w:tab w:val="right" w:leader="dot" w:pos="8828"/>
            </w:tabs>
            <w:rPr>
              <w:noProof/>
            </w:rPr>
          </w:pPr>
          <w:hyperlink w:anchor="_Toc159840398" w:history="1">
            <w:r w:rsidR="00FC4B00" w:rsidRPr="00CD6F01">
              <w:rPr>
                <w:rStyle w:val="Hipervnculo"/>
                <w:noProof/>
              </w:rPr>
              <w:t>Variables</w:t>
            </w:r>
            <w:r w:rsidR="00FC4B00">
              <w:rPr>
                <w:noProof/>
                <w:webHidden/>
              </w:rPr>
              <w:tab/>
            </w:r>
            <w:r w:rsidR="00FC4B00">
              <w:rPr>
                <w:noProof/>
                <w:webHidden/>
              </w:rPr>
              <w:fldChar w:fldCharType="begin"/>
            </w:r>
            <w:r w:rsidR="00FC4B00">
              <w:rPr>
                <w:noProof/>
                <w:webHidden/>
              </w:rPr>
              <w:instrText xml:space="preserve"> PAGEREF _Toc159840398 \h </w:instrText>
            </w:r>
            <w:r w:rsidR="00FC4B00">
              <w:rPr>
                <w:noProof/>
                <w:webHidden/>
              </w:rPr>
            </w:r>
            <w:r w:rsidR="00FC4B00">
              <w:rPr>
                <w:noProof/>
                <w:webHidden/>
              </w:rPr>
              <w:fldChar w:fldCharType="separate"/>
            </w:r>
            <w:r w:rsidR="008B0BE9">
              <w:rPr>
                <w:noProof/>
                <w:webHidden/>
              </w:rPr>
              <w:t>9</w:t>
            </w:r>
            <w:r w:rsidR="00FC4B00">
              <w:rPr>
                <w:noProof/>
                <w:webHidden/>
              </w:rPr>
              <w:fldChar w:fldCharType="end"/>
            </w:r>
          </w:hyperlink>
        </w:p>
        <w:p w14:paraId="6BA800C5" w14:textId="713A42B6" w:rsidR="00FC4B00" w:rsidRDefault="00FC794C">
          <w:pPr>
            <w:pStyle w:val="TDC3"/>
            <w:tabs>
              <w:tab w:val="right" w:leader="dot" w:pos="8828"/>
            </w:tabs>
            <w:rPr>
              <w:noProof/>
            </w:rPr>
          </w:pPr>
          <w:hyperlink w:anchor="_Toc159840399" w:history="1">
            <w:r w:rsidR="00FC4B00" w:rsidRPr="00CD6F01">
              <w:rPr>
                <w:rStyle w:val="Hipervnculo"/>
                <w:noProof/>
              </w:rPr>
              <w:t>Áreas de interés en el trabajo de algoritmos</w:t>
            </w:r>
            <w:r w:rsidR="00FC4B00">
              <w:rPr>
                <w:noProof/>
                <w:webHidden/>
              </w:rPr>
              <w:tab/>
            </w:r>
            <w:r w:rsidR="00FC4B00">
              <w:rPr>
                <w:noProof/>
                <w:webHidden/>
              </w:rPr>
              <w:fldChar w:fldCharType="begin"/>
            </w:r>
            <w:r w:rsidR="00FC4B00">
              <w:rPr>
                <w:noProof/>
                <w:webHidden/>
              </w:rPr>
              <w:instrText xml:space="preserve"> PAGEREF _Toc159840399 \h </w:instrText>
            </w:r>
            <w:r w:rsidR="00FC4B00">
              <w:rPr>
                <w:noProof/>
                <w:webHidden/>
              </w:rPr>
            </w:r>
            <w:r w:rsidR="00FC4B00">
              <w:rPr>
                <w:noProof/>
                <w:webHidden/>
              </w:rPr>
              <w:fldChar w:fldCharType="separate"/>
            </w:r>
            <w:r w:rsidR="008B0BE9">
              <w:rPr>
                <w:noProof/>
                <w:webHidden/>
              </w:rPr>
              <w:t>10</w:t>
            </w:r>
            <w:r w:rsidR="00FC4B00">
              <w:rPr>
                <w:noProof/>
                <w:webHidden/>
              </w:rPr>
              <w:fldChar w:fldCharType="end"/>
            </w:r>
          </w:hyperlink>
        </w:p>
        <w:p w14:paraId="273276B6" w14:textId="15E4D199" w:rsidR="00FC4B00" w:rsidRDefault="00FC794C">
          <w:pPr>
            <w:pStyle w:val="TDC2"/>
            <w:tabs>
              <w:tab w:val="right" w:leader="dot" w:pos="8828"/>
            </w:tabs>
            <w:rPr>
              <w:noProof/>
            </w:rPr>
          </w:pPr>
          <w:hyperlink w:anchor="_Toc159840400" w:history="1">
            <w:r w:rsidR="00FC4B00" w:rsidRPr="00CD6F01">
              <w:rPr>
                <w:rStyle w:val="Hipervnculo"/>
                <w:noProof/>
              </w:rPr>
              <w:t>Especificación de un Algoritmo</w:t>
            </w:r>
            <w:r w:rsidR="00FC4B00">
              <w:rPr>
                <w:noProof/>
                <w:webHidden/>
              </w:rPr>
              <w:tab/>
            </w:r>
            <w:r w:rsidR="00FC4B00">
              <w:rPr>
                <w:noProof/>
                <w:webHidden/>
              </w:rPr>
              <w:fldChar w:fldCharType="begin"/>
            </w:r>
            <w:r w:rsidR="00FC4B00">
              <w:rPr>
                <w:noProof/>
                <w:webHidden/>
              </w:rPr>
              <w:instrText xml:space="preserve"> PAGEREF _Toc159840400 \h </w:instrText>
            </w:r>
            <w:r w:rsidR="00FC4B00">
              <w:rPr>
                <w:noProof/>
                <w:webHidden/>
              </w:rPr>
            </w:r>
            <w:r w:rsidR="00FC4B00">
              <w:rPr>
                <w:noProof/>
                <w:webHidden/>
              </w:rPr>
              <w:fldChar w:fldCharType="separate"/>
            </w:r>
            <w:r w:rsidR="008B0BE9">
              <w:rPr>
                <w:noProof/>
                <w:webHidden/>
              </w:rPr>
              <w:t>11</w:t>
            </w:r>
            <w:r w:rsidR="00FC4B00">
              <w:rPr>
                <w:noProof/>
                <w:webHidden/>
              </w:rPr>
              <w:fldChar w:fldCharType="end"/>
            </w:r>
          </w:hyperlink>
        </w:p>
        <w:p w14:paraId="5600E262" w14:textId="4F460256" w:rsidR="00FC4B00" w:rsidRDefault="00FC794C">
          <w:pPr>
            <w:pStyle w:val="TDC3"/>
            <w:tabs>
              <w:tab w:val="right" w:leader="dot" w:pos="8828"/>
            </w:tabs>
            <w:rPr>
              <w:noProof/>
            </w:rPr>
          </w:pPr>
          <w:hyperlink w:anchor="_Toc159840401" w:history="1">
            <w:r w:rsidR="00FC4B00" w:rsidRPr="00CD6F01">
              <w:rPr>
                <w:rStyle w:val="Hipervnculo"/>
                <w:noProof/>
              </w:rPr>
              <w:t>Componentes de una especificación</w:t>
            </w:r>
            <w:r w:rsidR="00FC4B00">
              <w:rPr>
                <w:noProof/>
                <w:webHidden/>
              </w:rPr>
              <w:tab/>
            </w:r>
            <w:r w:rsidR="00FC4B00">
              <w:rPr>
                <w:noProof/>
                <w:webHidden/>
              </w:rPr>
              <w:fldChar w:fldCharType="begin"/>
            </w:r>
            <w:r w:rsidR="00FC4B00">
              <w:rPr>
                <w:noProof/>
                <w:webHidden/>
              </w:rPr>
              <w:instrText xml:space="preserve"> PAGEREF _Toc159840401 \h </w:instrText>
            </w:r>
            <w:r w:rsidR="00FC4B00">
              <w:rPr>
                <w:noProof/>
                <w:webHidden/>
              </w:rPr>
            </w:r>
            <w:r w:rsidR="00FC4B00">
              <w:rPr>
                <w:noProof/>
                <w:webHidden/>
              </w:rPr>
              <w:fldChar w:fldCharType="separate"/>
            </w:r>
            <w:r w:rsidR="008B0BE9">
              <w:rPr>
                <w:noProof/>
                <w:webHidden/>
              </w:rPr>
              <w:t>11</w:t>
            </w:r>
            <w:r w:rsidR="00FC4B00">
              <w:rPr>
                <w:noProof/>
                <w:webHidden/>
              </w:rPr>
              <w:fldChar w:fldCharType="end"/>
            </w:r>
          </w:hyperlink>
        </w:p>
        <w:p w14:paraId="7AF9A144" w14:textId="30FD5166" w:rsidR="00FC4B00" w:rsidRDefault="00FC794C">
          <w:pPr>
            <w:pStyle w:val="TDC3"/>
            <w:tabs>
              <w:tab w:val="right" w:leader="dot" w:pos="8828"/>
            </w:tabs>
            <w:rPr>
              <w:noProof/>
            </w:rPr>
          </w:pPr>
          <w:hyperlink w:anchor="_Toc159840402" w:history="1">
            <w:r w:rsidR="00FC4B00" w:rsidRPr="00CD6F01">
              <w:rPr>
                <w:rStyle w:val="Hipervnculo"/>
                <w:noProof/>
              </w:rPr>
              <w:t>Características de los algoritmos</w:t>
            </w:r>
            <w:r w:rsidR="00FC4B00">
              <w:rPr>
                <w:noProof/>
                <w:webHidden/>
              </w:rPr>
              <w:tab/>
            </w:r>
            <w:r w:rsidR="00FC4B00">
              <w:rPr>
                <w:noProof/>
                <w:webHidden/>
              </w:rPr>
              <w:fldChar w:fldCharType="begin"/>
            </w:r>
            <w:r w:rsidR="00FC4B00">
              <w:rPr>
                <w:noProof/>
                <w:webHidden/>
              </w:rPr>
              <w:instrText xml:space="preserve"> PAGEREF _Toc159840402 \h </w:instrText>
            </w:r>
            <w:r w:rsidR="00FC4B00">
              <w:rPr>
                <w:noProof/>
                <w:webHidden/>
              </w:rPr>
            </w:r>
            <w:r w:rsidR="00FC4B00">
              <w:rPr>
                <w:noProof/>
                <w:webHidden/>
              </w:rPr>
              <w:fldChar w:fldCharType="separate"/>
            </w:r>
            <w:r w:rsidR="008B0BE9">
              <w:rPr>
                <w:noProof/>
                <w:webHidden/>
              </w:rPr>
              <w:t>12</w:t>
            </w:r>
            <w:r w:rsidR="00FC4B00">
              <w:rPr>
                <w:noProof/>
                <w:webHidden/>
              </w:rPr>
              <w:fldChar w:fldCharType="end"/>
            </w:r>
          </w:hyperlink>
        </w:p>
        <w:p w14:paraId="55AC9B79" w14:textId="07C1286F" w:rsidR="00FC4B00" w:rsidRDefault="00FC794C">
          <w:pPr>
            <w:pStyle w:val="TDC3"/>
            <w:tabs>
              <w:tab w:val="right" w:leader="dot" w:pos="8828"/>
            </w:tabs>
            <w:rPr>
              <w:noProof/>
            </w:rPr>
          </w:pPr>
          <w:hyperlink w:anchor="_Toc159840403" w:history="1">
            <w:r w:rsidR="00FC4B00" w:rsidRPr="00CD6F01">
              <w:rPr>
                <w:rStyle w:val="Hipervnculo"/>
                <w:noProof/>
              </w:rPr>
              <w:t>Diseño de algoritmos</w:t>
            </w:r>
            <w:r w:rsidR="00FC4B00">
              <w:rPr>
                <w:noProof/>
                <w:webHidden/>
              </w:rPr>
              <w:tab/>
            </w:r>
            <w:r w:rsidR="00FC4B00">
              <w:rPr>
                <w:noProof/>
                <w:webHidden/>
              </w:rPr>
              <w:fldChar w:fldCharType="begin"/>
            </w:r>
            <w:r w:rsidR="00FC4B00">
              <w:rPr>
                <w:noProof/>
                <w:webHidden/>
              </w:rPr>
              <w:instrText xml:space="preserve"> PAGEREF _Toc159840403 \h </w:instrText>
            </w:r>
            <w:r w:rsidR="00FC4B00">
              <w:rPr>
                <w:noProof/>
                <w:webHidden/>
              </w:rPr>
            </w:r>
            <w:r w:rsidR="00FC4B00">
              <w:rPr>
                <w:noProof/>
                <w:webHidden/>
              </w:rPr>
              <w:fldChar w:fldCharType="separate"/>
            </w:r>
            <w:r w:rsidR="008B0BE9">
              <w:rPr>
                <w:noProof/>
                <w:webHidden/>
              </w:rPr>
              <w:t>12</w:t>
            </w:r>
            <w:r w:rsidR="00FC4B00">
              <w:rPr>
                <w:noProof/>
                <w:webHidden/>
              </w:rPr>
              <w:fldChar w:fldCharType="end"/>
            </w:r>
          </w:hyperlink>
        </w:p>
        <w:p w14:paraId="59D54ED7" w14:textId="58937F4B" w:rsidR="00FC4B00" w:rsidRDefault="00FC794C">
          <w:pPr>
            <w:pStyle w:val="TDC2"/>
            <w:tabs>
              <w:tab w:val="right" w:leader="dot" w:pos="8828"/>
            </w:tabs>
            <w:rPr>
              <w:noProof/>
            </w:rPr>
          </w:pPr>
          <w:hyperlink w:anchor="_Toc159840404" w:history="1">
            <w:r w:rsidR="00FC4B00" w:rsidRPr="00CD6F01">
              <w:rPr>
                <w:rStyle w:val="Hipervnculo"/>
                <w:noProof/>
              </w:rPr>
              <w:t>Técnicas de Representación de Algoritmos</w:t>
            </w:r>
            <w:r w:rsidR="00FC4B00">
              <w:rPr>
                <w:noProof/>
                <w:webHidden/>
              </w:rPr>
              <w:tab/>
            </w:r>
            <w:r w:rsidR="00FC4B00">
              <w:rPr>
                <w:noProof/>
                <w:webHidden/>
              </w:rPr>
              <w:fldChar w:fldCharType="begin"/>
            </w:r>
            <w:r w:rsidR="00FC4B00">
              <w:rPr>
                <w:noProof/>
                <w:webHidden/>
              </w:rPr>
              <w:instrText xml:space="preserve"> PAGEREF _Toc159840404 \h </w:instrText>
            </w:r>
            <w:r w:rsidR="00FC4B00">
              <w:rPr>
                <w:noProof/>
                <w:webHidden/>
              </w:rPr>
            </w:r>
            <w:r w:rsidR="00FC4B00">
              <w:rPr>
                <w:noProof/>
                <w:webHidden/>
              </w:rPr>
              <w:fldChar w:fldCharType="separate"/>
            </w:r>
            <w:r w:rsidR="008B0BE9">
              <w:rPr>
                <w:noProof/>
                <w:webHidden/>
              </w:rPr>
              <w:t>12</w:t>
            </w:r>
            <w:r w:rsidR="00FC4B00">
              <w:rPr>
                <w:noProof/>
                <w:webHidden/>
              </w:rPr>
              <w:fldChar w:fldCharType="end"/>
            </w:r>
          </w:hyperlink>
        </w:p>
        <w:p w14:paraId="673E7ECC" w14:textId="3743A5C5" w:rsidR="00FC4B00" w:rsidRDefault="00FC794C">
          <w:pPr>
            <w:pStyle w:val="TDC3"/>
            <w:tabs>
              <w:tab w:val="right" w:leader="dot" w:pos="8828"/>
            </w:tabs>
            <w:rPr>
              <w:noProof/>
            </w:rPr>
          </w:pPr>
          <w:hyperlink w:anchor="_Toc159840405" w:history="1">
            <w:r w:rsidR="00FC4B00" w:rsidRPr="00CD6F01">
              <w:rPr>
                <w:rStyle w:val="Hipervnculo"/>
                <w:noProof/>
              </w:rPr>
              <w:t>Lenguaje Algorítmico</w:t>
            </w:r>
            <w:r w:rsidR="00FC4B00">
              <w:rPr>
                <w:noProof/>
                <w:webHidden/>
              </w:rPr>
              <w:tab/>
            </w:r>
            <w:r w:rsidR="00FC4B00">
              <w:rPr>
                <w:noProof/>
                <w:webHidden/>
              </w:rPr>
              <w:fldChar w:fldCharType="begin"/>
            </w:r>
            <w:r w:rsidR="00FC4B00">
              <w:rPr>
                <w:noProof/>
                <w:webHidden/>
              </w:rPr>
              <w:instrText xml:space="preserve"> PAGEREF _Toc159840405 \h </w:instrText>
            </w:r>
            <w:r w:rsidR="00FC4B00">
              <w:rPr>
                <w:noProof/>
                <w:webHidden/>
              </w:rPr>
            </w:r>
            <w:r w:rsidR="00FC4B00">
              <w:rPr>
                <w:noProof/>
                <w:webHidden/>
              </w:rPr>
              <w:fldChar w:fldCharType="separate"/>
            </w:r>
            <w:r w:rsidR="008B0BE9">
              <w:rPr>
                <w:noProof/>
                <w:webHidden/>
              </w:rPr>
              <w:t>12</w:t>
            </w:r>
            <w:r w:rsidR="00FC4B00">
              <w:rPr>
                <w:noProof/>
                <w:webHidden/>
              </w:rPr>
              <w:fldChar w:fldCharType="end"/>
            </w:r>
          </w:hyperlink>
        </w:p>
        <w:p w14:paraId="63933924" w14:textId="33887774" w:rsidR="00FC4B00" w:rsidRDefault="00FC794C">
          <w:pPr>
            <w:pStyle w:val="TDC3"/>
            <w:tabs>
              <w:tab w:val="right" w:leader="dot" w:pos="8828"/>
            </w:tabs>
            <w:rPr>
              <w:noProof/>
            </w:rPr>
          </w:pPr>
          <w:hyperlink w:anchor="_Toc159840406" w:history="1">
            <w:r w:rsidR="00FC4B00" w:rsidRPr="00CD6F01">
              <w:rPr>
                <w:rStyle w:val="Hipervnculo"/>
                <w:noProof/>
              </w:rPr>
              <w:t>Diagramas de Flujo</w:t>
            </w:r>
            <w:r w:rsidR="00FC4B00">
              <w:rPr>
                <w:noProof/>
                <w:webHidden/>
              </w:rPr>
              <w:tab/>
            </w:r>
            <w:r w:rsidR="00FC4B00">
              <w:rPr>
                <w:noProof/>
                <w:webHidden/>
              </w:rPr>
              <w:fldChar w:fldCharType="begin"/>
            </w:r>
            <w:r w:rsidR="00FC4B00">
              <w:rPr>
                <w:noProof/>
                <w:webHidden/>
              </w:rPr>
              <w:instrText xml:space="preserve"> PAGEREF _Toc159840406 \h </w:instrText>
            </w:r>
            <w:r w:rsidR="00FC4B00">
              <w:rPr>
                <w:noProof/>
                <w:webHidden/>
              </w:rPr>
            </w:r>
            <w:r w:rsidR="00FC4B00">
              <w:rPr>
                <w:noProof/>
                <w:webHidden/>
              </w:rPr>
              <w:fldChar w:fldCharType="separate"/>
            </w:r>
            <w:r w:rsidR="008B0BE9">
              <w:rPr>
                <w:noProof/>
                <w:webHidden/>
              </w:rPr>
              <w:t>13</w:t>
            </w:r>
            <w:r w:rsidR="00FC4B00">
              <w:rPr>
                <w:noProof/>
                <w:webHidden/>
              </w:rPr>
              <w:fldChar w:fldCharType="end"/>
            </w:r>
          </w:hyperlink>
        </w:p>
        <w:p w14:paraId="2203FC89" w14:textId="70DF0DA1" w:rsidR="00FC4B00" w:rsidRDefault="00FC794C">
          <w:pPr>
            <w:pStyle w:val="TDC3"/>
            <w:tabs>
              <w:tab w:val="right" w:leader="dot" w:pos="8828"/>
            </w:tabs>
            <w:rPr>
              <w:noProof/>
            </w:rPr>
          </w:pPr>
          <w:hyperlink w:anchor="_Toc159840407" w:history="1">
            <w:r w:rsidR="00FC4B00" w:rsidRPr="00CD6F01">
              <w:rPr>
                <w:rStyle w:val="Hipervnculo"/>
                <w:noProof/>
              </w:rPr>
              <w:t>Diagramas de Cajas</w:t>
            </w:r>
            <w:r w:rsidR="00FC4B00">
              <w:rPr>
                <w:noProof/>
                <w:webHidden/>
              </w:rPr>
              <w:tab/>
            </w:r>
            <w:r w:rsidR="00FC4B00">
              <w:rPr>
                <w:noProof/>
                <w:webHidden/>
              </w:rPr>
              <w:fldChar w:fldCharType="begin"/>
            </w:r>
            <w:r w:rsidR="00FC4B00">
              <w:rPr>
                <w:noProof/>
                <w:webHidden/>
              </w:rPr>
              <w:instrText xml:space="preserve"> PAGEREF _Toc159840407 \h </w:instrText>
            </w:r>
            <w:r w:rsidR="00FC4B00">
              <w:rPr>
                <w:noProof/>
                <w:webHidden/>
              </w:rPr>
            </w:r>
            <w:r w:rsidR="00FC4B00">
              <w:rPr>
                <w:noProof/>
                <w:webHidden/>
              </w:rPr>
              <w:fldChar w:fldCharType="separate"/>
            </w:r>
            <w:r w:rsidR="008B0BE9">
              <w:rPr>
                <w:noProof/>
                <w:webHidden/>
              </w:rPr>
              <w:t>13</w:t>
            </w:r>
            <w:r w:rsidR="00FC4B00">
              <w:rPr>
                <w:noProof/>
                <w:webHidden/>
              </w:rPr>
              <w:fldChar w:fldCharType="end"/>
            </w:r>
          </w:hyperlink>
        </w:p>
        <w:p w14:paraId="0DFBE12D" w14:textId="7701C55C" w:rsidR="00FC4B00" w:rsidRDefault="00FC794C">
          <w:pPr>
            <w:pStyle w:val="TDC3"/>
            <w:tabs>
              <w:tab w:val="right" w:leader="dot" w:pos="8828"/>
            </w:tabs>
            <w:rPr>
              <w:noProof/>
            </w:rPr>
          </w:pPr>
          <w:hyperlink w:anchor="_Toc159840408" w:history="1">
            <w:r w:rsidR="00FC4B00" w:rsidRPr="00CD6F01">
              <w:rPr>
                <w:rStyle w:val="Hipervnculo"/>
                <w:noProof/>
              </w:rPr>
              <w:t>Construcción de Diagramas de flujos</w:t>
            </w:r>
            <w:r w:rsidR="00FC4B00">
              <w:rPr>
                <w:noProof/>
                <w:webHidden/>
              </w:rPr>
              <w:tab/>
            </w:r>
            <w:r w:rsidR="00FC4B00">
              <w:rPr>
                <w:noProof/>
                <w:webHidden/>
              </w:rPr>
              <w:fldChar w:fldCharType="begin"/>
            </w:r>
            <w:r w:rsidR="00FC4B00">
              <w:rPr>
                <w:noProof/>
                <w:webHidden/>
              </w:rPr>
              <w:instrText xml:space="preserve"> PAGEREF _Toc159840408 \h </w:instrText>
            </w:r>
            <w:r w:rsidR="00FC4B00">
              <w:rPr>
                <w:noProof/>
                <w:webHidden/>
              </w:rPr>
            </w:r>
            <w:r w:rsidR="00FC4B00">
              <w:rPr>
                <w:noProof/>
                <w:webHidden/>
              </w:rPr>
              <w:fldChar w:fldCharType="separate"/>
            </w:r>
            <w:r w:rsidR="008B0BE9">
              <w:rPr>
                <w:noProof/>
                <w:webHidden/>
              </w:rPr>
              <w:t>14</w:t>
            </w:r>
            <w:r w:rsidR="00FC4B00">
              <w:rPr>
                <w:noProof/>
                <w:webHidden/>
              </w:rPr>
              <w:fldChar w:fldCharType="end"/>
            </w:r>
          </w:hyperlink>
        </w:p>
        <w:p w14:paraId="12FA20D1" w14:textId="23E447FB" w:rsidR="00FC4B00" w:rsidRDefault="00FC794C">
          <w:pPr>
            <w:pStyle w:val="TDC1"/>
            <w:tabs>
              <w:tab w:val="right" w:leader="dot" w:pos="8828"/>
            </w:tabs>
            <w:rPr>
              <w:rFonts w:asciiTheme="minorHAnsi" w:eastAsiaTheme="minorEastAsia" w:hAnsiTheme="minorHAnsi"/>
              <w:noProof/>
              <w:sz w:val="22"/>
              <w:lang w:eastAsia="es-NI"/>
            </w:rPr>
          </w:pPr>
          <w:hyperlink r:id="rId12" w:anchor="_Toc159840409" w:history="1">
            <w:r w:rsidR="00FC4B00" w:rsidRPr="00CD6F01">
              <w:rPr>
                <w:rStyle w:val="Hipervnculo"/>
                <w:noProof/>
              </w:rPr>
              <w:t>Bibliografía y Webgrafía</w:t>
            </w:r>
            <w:r w:rsidR="00FC4B00">
              <w:rPr>
                <w:noProof/>
                <w:webHidden/>
              </w:rPr>
              <w:tab/>
            </w:r>
            <w:r w:rsidR="00FC4B00">
              <w:rPr>
                <w:noProof/>
                <w:webHidden/>
              </w:rPr>
              <w:fldChar w:fldCharType="begin"/>
            </w:r>
            <w:r w:rsidR="00FC4B00">
              <w:rPr>
                <w:noProof/>
                <w:webHidden/>
              </w:rPr>
              <w:instrText xml:space="preserve"> PAGEREF _Toc159840409 \h </w:instrText>
            </w:r>
            <w:r w:rsidR="00FC4B00">
              <w:rPr>
                <w:noProof/>
                <w:webHidden/>
              </w:rPr>
            </w:r>
            <w:r w:rsidR="00FC4B00">
              <w:rPr>
                <w:noProof/>
                <w:webHidden/>
              </w:rPr>
              <w:fldChar w:fldCharType="separate"/>
            </w:r>
            <w:r w:rsidR="008B0BE9">
              <w:rPr>
                <w:noProof/>
                <w:webHidden/>
              </w:rPr>
              <w:t>15</w:t>
            </w:r>
            <w:r w:rsidR="00FC4B00">
              <w:rPr>
                <w:noProof/>
                <w:webHidden/>
              </w:rPr>
              <w:fldChar w:fldCharType="end"/>
            </w:r>
          </w:hyperlink>
        </w:p>
        <w:p w14:paraId="20C99E83" w14:textId="2578029C" w:rsidR="00FC4B00" w:rsidRDefault="00FC794C">
          <w:pPr>
            <w:pStyle w:val="TDC1"/>
            <w:tabs>
              <w:tab w:val="right" w:leader="dot" w:pos="8828"/>
            </w:tabs>
            <w:rPr>
              <w:rFonts w:asciiTheme="minorHAnsi" w:eastAsiaTheme="minorEastAsia" w:hAnsiTheme="minorHAnsi"/>
              <w:noProof/>
              <w:sz w:val="22"/>
              <w:lang w:eastAsia="es-NI"/>
            </w:rPr>
          </w:pPr>
          <w:hyperlink r:id="rId13" w:anchor="_Toc159840410" w:history="1">
            <w:r w:rsidR="00FC4B00" w:rsidRPr="00CD6F01">
              <w:rPr>
                <w:rStyle w:val="Hipervnculo"/>
                <w:noProof/>
              </w:rPr>
              <w:t>Glosario</w:t>
            </w:r>
            <w:r w:rsidR="00FC4B00">
              <w:rPr>
                <w:noProof/>
                <w:webHidden/>
              </w:rPr>
              <w:tab/>
            </w:r>
            <w:r w:rsidR="00FC4B00">
              <w:rPr>
                <w:noProof/>
                <w:webHidden/>
              </w:rPr>
              <w:fldChar w:fldCharType="begin"/>
            </w:r>
            <w:r w:rsidR="00FC4B00">
              <w:rPr>
                <w:noProof/>
                <w:webHidden/>
              </w:rPr>
              <w:instrText xml:space="preserve"> PAGEREF _Toc159840410 \h </w:instrText>
            </w:r>
            <w:r w:rsidR="00FC4B00">
              <w:rPr>
                <w:noProof/>
                <w:webHidden/>
              </w:rPr>
            </w:r>
            <w:r w:rsidR="00FC4B00">
              <w:rPr>
                <w:noProof/>
                <w:webHidden/>
              </w:rPr>
              <w:fldChar w:fldCharType="separate"/>
            </w:r>
            <w:r w:rsidR="008B0BE9">
              <w:rPr>
                <w:noProof/>
                <w:webHidden/>
              </w:rPr>
              <w:t>15</w:t>
            </w:r>
            <w:r w:rsidR="00FC4B00">
              <w:rPr>
                <w:noProof/>
                <w:webHidden/>
              </w:rPr>
              <w:fldChar w:fldCharType="end"/>
            </w:r>
          </w:hyperlink>
        </w:p>
        <w:p w14:paraId="5404156F" w14:textId="71D2BDFC" w:rsidR="00843820" w:rsidRDefault="00843820">
          <w:r w:rsidRPr="004A18B8">
            <w:rPr>
              <w:rFonts w:cs="Tahoma"/>
              <w:szCs w:val="24"/>
              <w:lang w:val="es-ES"/>
            </w:rPr>
            <w:fldChar w:fldCharType="end"/>
          </w:r>
        </w:p>
      </w:sdtContent>
    </w:sdt>
    <w:p w14:paraId="3BB7142C" w14:textId="77777777" w:rsidR="00B0609B" w:rsidRPr="008D04CA" w:rsidRDefault="00B0609B" w:rsidP="008D04CA">
      <w:pPr>
        <w:spacing w:line="276" w:lineRule="auto"/>
        <w:rPr>
          <w:bCs/>
        </w:rPr>
      </w:pPr>
    </w:p>
    <w:p w14:paraId="798DB572" w14:textId="77777777" w:rsidR="00B0609B" w:rsidRPr="008D04CA" w:rsidRDefault="00B0609B" w:rsidP="008D04CA">
      <w:pPr>
        <w:spacing w:line="276" w:lineRule="auto"/>
        <w:rPr>
          <w:bCs/>
        </w:rPr>
      </w:pPr>
    </w:p>
    <w:p w14:paraId="4C76D1F8" w14:textId="77777777" w:rsidR="00B0609B" w:rsidRPr="008D04CA" w:rsidRDefault="00B0609B" w:rsidP="008D04CA">
      <w:pPr>
        <w:spacing w:line="276" w:lineRule="auto"/>
        <w:rPr>
          <w:bCs/>
        </w:rPr>
      </w:pPr>
    </w:p>
    <w:p w14:paraId="0562052B" w14:textId="77777777" w:rsidR="00B0609B" w:rsidRPr="008D04CA" w:rsidRDefault="00B0609B" w:rsidP="008D04CA">
      <w:pPr>
        <w:spacing w:line="276" w:lineRule="auto"/>
        <w:rPr>
          <w:bCs/>
        </w:rPr>
      </w:pPr>
    </w:p>
    <w:p w14:paraId="1C6CEF95" w14:textId="77777777" w:rsidR="00B0609B" w:rsidRPr="008D04CA" w:rsidRDefault="00B0609B" w:rsidP="008D04CA">
      <w:pPr>
        <w:spacing w:line="276" w:lineRule="auto"/>
        <w:rPr>
          <w:bCs/>
        </w:rPr>
      </w:pPr>
    </w:p>
    <w:p w14:paraId="1A2FDA02" w14:textId="77777777" w:rsidR="00B0609B" w:rsidRPr="008D04CA" w:rsidRDefault="00B0609B" w:rsidP="008D04CA">
      <w:pPr>
        <w:spacing w:line="276" w:lineRule="auto"/>
        <w:rPr>
          <w:bCs/>
        </w:rPr>
      </w:pPr>
    </w:p>
    <w:p w14:paraId="38CB3F04" w14:textId="77777777" w:rsidR="00B0609B" w:rsidRPr="008D04CA" w:rsidRDefault="00B0609B" w:rsidP="008D04CA">
      <w:pPr>
        <w:spacing w:line="276" w:lineRule="auto"/>
        <w:rPr>
          <w:bCs/>
        </w:rPr>
      </w:pPr>
    </w:p>
    <w:p w14:paraId="683D5072" w14:textId="77777777" w:rsidR="00B0609B" w:rsidRPr="008D04CA" w:rsidRDefault="00B0609B" w:rsidP="008D04CA">
      <w:pPr>
        <w:spacing w:line="276" w:lineRule="auto"/>
        <w:rPr>
          <w:bCs/>
        </w:rPr>
      </w:pPr>
    </w:p>
    <w:p w14:paraId="13441702" w14:textId="77777777" w:rsidR="00B0609B" w:rsidRPr="008D04CA" w:rsidRDefault="00B0609B" w:rsidP="008D04CA">
      <w:pPr>
        <w:spacing w:line="276" w:lineRule="auto"/>
        <w:rPr>
          <w:bCs/>
        </w:rPr>
      </w:pPr>
    </w:p>
    <w:p w14:paraId="3633694A" w14:textId="77777777" w:rsidR="00B0609B" w:rsidRPr="008D04CA" w:rsidRDefault="00B0609B" w:rsidP="008D04CA">
      <w:pPr>
        <w:spacing w:line="276" w:lineRule="auto"/>
        <w:rPr>
          <w:bCs/>
        </w:rPr>
      </w:pPr>
    </w:p>
    <w:p w14:paraId="6D5B133F" w14:textId="77777777" w:rsidR="00B0609B" w:rsidRPr="008D04CA" w:rsidRDefault="00B0609B" w:rsidP="008D04CA">
      <w:pPr>
        <w:spacing w:line="276" w:lineRule="auto"/>
        <w:rPr>
          <w:bCs/>
        </w:rPr>
      </w:pPr>
    </w:p>
    <w:p w14:paraId="59FE5025" w14:textId="77777777" w:rsidR="00B0609B" w:rsidRPr="008D04CA" w:rsidRDefault="00B0609B" w:rsidP="008D04CA">
      <w:pPr>
        <w:spacing w:line="276" w:lineRule="auto"/>
        <w:rPr>
          <w:bCs/>
        </w:rPr>
      </w:pPr>
    </w:p>
    <w:p w14:paraId="0C5589D0" w14:textId="77777777" w:rsidR="00B0609B" w:rsidRPr="008D04CA" w:rsidRDefault="00B0609B" w:rsidP="008D04CA">
      <w:pPr>
        <w:spacing w:line="276" w:lineRule="auto"/>
        <w:rPr>
          <w:bCs/>
        </w:rPr>
      </w:pPr>
    </w:p>
    <w:p w14:paraId="4894B965" w14:textId="77777777" w:rsidR="00B0609B" w:rsidRDefault="00B0609B" w:rsidP="008D04CA">
      <w:pPr>
        <w:spacing w:line="276" w:lineRule="auto"/>
        <w:rPr>
          <w:bCs/>
        </w:rPr>
      </w:pPr>
    </w:p>
    <w:p w14:paraId="60EDEB69" w14:textId="77777777" w:rsidR="00FC4B00" w:rsidRDefault="00FC4B00" w:rsidP="008D04CA">
      <w:pPr>
        <w:spacing w:line="276" w:lineRule="auto"/>
        <w:rPr>
          <w:bCs/>
        </w:rPr>
      </w:pPr>
    </w:p>
    <w:p w14:paraId="3286D1E3" w14:textId="77777777" w:rsidR="00FC4B00" w:rsidRDefault="00FC4B00" w:rsidP="008D04CA">
      <w:pPr>
        <w:spacing w:line="276" w:lineRule="auto"/>
        <w:rPr>
          <w:bCs/>
        </w:rPr>
      </w:pPr>
    </w:p>
    <w:p w14:paraId="123A6C85" w14:textId="77777777" w:rsidR="00FC4B00" w:rsidRDefault="00FC4B00" w:rsidP="008D04CA">
      <w:pPr>
        <w:spacing w:line="276" w:lineRule="auto"/>
        <w:rPr>
          <w:bCs/>
        </w:rPr>
      </w:pPr>
    </w:p>
    <w:p w14:paraId="56B121F2" w14:textId="77777777" w:rsidR="00FC4B00" w:rsidRDefault="00FC4B00" w:rsidP="008D04CA">
      <w:pPr>
        <w:spacing w:line="276" w:lineRule="auto"/>
        <w:rPr>
          <w:bCs/>
        </w:rPr>
      </w:pPr>
    </w:p>
    <w:p w14:paraId="3FBE81BF" w14:textId="77777777" w:rsidR="00FC4B00" w:rsidRDefault="00FC4B00" w:rsidP="008D04CA">
      <w:pPr>
        <w:spacing w:line="276" w:lineRule="auto"/>
        <w:rPr>
          <w:bCs/>
        </w:rPr>
      </w:pPr>
    </w:p>
    <w:p w14:paraId="1077118F" w14:textId="77777777" w:rsidR="00FC4B00" w:rsidRDefault="00FC4B00" w:rsidP="008D04CA">
      <w:pPr>
        <w:spacing w:line="276" w:lineRule="auto"/>
        <w:rPr>
          <w:bCs/>
        </w:rPr>
      </w:pPr>
    </w:p>
    <w:p w14:paraId="0B2D8060" w14:textId="77777777" w:rsidR="00FC4B00" w:rsidRDefault="00FC4B00" w:rsidP="008D04CA">
      <w:pPr>
        <w:spacing w:line="276" w:lineRule="auto"/>
        <w:rPr>
          <w:bCs/>
        </w:rPr>
      </w:pPr>
    </w:p>
    <w:p w14:paraId="5AB066DD" w14:textId="77777777" w:rsidR="00FC4B00" w:rsidRPr="008D04CA" w:rsidRDefault="00FC4B00" w:rsidP="008D04CA">
      <w:pPr>
        <w:spacing w:line="276" w:lineRule="auto"/>
        <w:rPr>
          <w:bCs/>
        </w:rPr>
      </w:pPr>
    </w:p>
    <w:p w14:paraId="0C992073" w14:textId="77777777" w:rsidR="00B0609B" w:rsidRPr="008D04CA" w:rsidRDefault="00B0609B" w:rsidP="008D04CA">
      <w:pPr>
        <w:spacing w:line="276" w:lineRule="auto"/>
        <w:rPr>
          <w:bCs/>
        </w:rPr>
      </w:pPr>
    </w:p>
    <w:p w14:paraId="697E9D90" w14:textId="77777777" w:rsidR="00B0609B" w:rsidRPr="008D04CA" w:rsidRDefault="00B0609B" w:rsidP="008D04CA">
      <w:pPr>
        <w:spacing w:line="276" w:lineRule="auto"/>
        <w:rPr>
          <w:bCs/>
        </w:rPr>
      </w:pPr>
    </w:p>
    <w:p w14:paraId="396F8996" w14:textId="77777777" w:rsidR="00B0609B" w:rsidRPr="008D04CA" w:rsidRDefault="00B0609B" w:rsidP="008D04CA">
      <w:pPr>
        <w:spacing w:line="276" w:lineRule="auto"/>
        <w:rPr>
          <w:bCs/>
        </w:rPr>
      </w:pPr>
    </w:p>
    <w:p w14:paraId="06FE0508" w14:textId="77777777" w:rsidR="00B0609B" w:rsidRPr="008D04CA" w:rsidRDefault="00B0609B" w:rsidP="008D04CA">
      <w:pPr>
        <w:spacing w:line="276" w:lineRule="auto"/>
        <w:rPr>
          <w:bCs/>
        </w:rPr>
      </w:pPr>
    </w:p>
    <w:p w14:paraId="5A13A699" w14:textId="77777777" w:rsidR="00B0609B" w:rsidRPr="008D04CA" w:rsidRDefault="00B0609B" w:rsidP="008D04CA">
      <w:pPr>
        <w:spacing w:line="276" w:lineRule="auto"/>
        <w:rPr>
          <w:bCs/>
        </w:rPr>
      </w:pPr>
    </w:p>
    <w:p w14:paraId="3EEB193E" w14:textId="77777777" w:rsidR="008D04CA" w:rsidRPr="008D04CA" w:rsidRDefault="008D04CA" w:rsidP="008D04CA">
      <w:pPr>
        <w:spacing w:line="276" w:lineRule="auto"/>
        <w:rPr>
          <w:bCs/>
        </w:rPr>
      </w:pPr>
    </w:p>
    <w:p w14:paraId="5C343B4F" w14:textId="77777777" w:rsidR="008D04CA" w:rsidRDefault="008D04CA" w:rsidP="00AB2DF6">
      <w:pPr>
        <w:spacing w:line="276" w:lineRule="auto"/>
        <w:jc w:val="right"/>
        <w:rPr>
          <w:b/>
        </w:rPr>
      </w:pPr>
    </w:p>
    <w:p w14:paraId="5AD43318" w14:textId="04304CB7" w:rsidR="00B0609B" w:rsidRDefault="00D14F66"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135FC3D3" wp14:editId="4D79A01D">
                <wp:simplePos x="0" y="0"/>
                <wp:positionH relativeFrom="column">
                  <wp:posOffset>-296545</wp:posOffset>
                </wp:positionH>
                <wp:positionV relativeFrom="paragraph">
                  <wp:posOffset>-102235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2BCF5" w14:textId="77777777" w:rsidR="008D04CA" w:rsidRPr="00D904A7" w:rsidRDefault="008D04CA" w:rsidP="008D04CA">
                              <w:pPr>
                                <w:pStyle w:val="Ttulo1"/>
                              </w:pPr>
                              <w:bookmarkStart w:id="2" w:name="_Toc159840388"/>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35FC3D3" id="Grupo 37" o:spid="_x0000_s1033" style="position:absolute;left:0;text-align:left;margin-left:-23.35pt;margin-top:-8.0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2D2BCF5" w14:textId="77777777" w:rsidR="008D04CA" w:rsidRPr="00D904A7" w:rsidRDefault="008D04CA" w:rsidP="008D04CA">
                        <w:pPr>
                          <w:pStyle w:val="Ttulo1"/>
                        </w:pPr>
                        <w:bookmarkStart w:id="3" w:name="_Toc159840388"/>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19B9010E" w14:textId="6E3CF5C4" w:rsidR="00B0609B" w:rsidRPr="00A76AA1" w:rsidRDefault="00B0609B" w:rsidP="00A76AA1">
      <w:pPr>
        <w:contextualSpacing/>
        <w:rPr>
          <w:bCs/>
        </w:rPr>
      </w:pPr>
    </w:p>
    <w:p w14:paraId="3A41CD91" w14:textId="33AD523F" w:rsidR="00D14F66" w:rsidRPr="00D14F66" w:rsidRDefault="00D14F66" w:rsidP="00D14F66">
      <w:pPr>
        <w:contextualSpacing/>
        <w:rPr>
          <w:bCs/>
        </w:rPr>
      </w:pPr>
      <w:r>
        <w:rPr>
          <w:bCs/>
          <w:noProof/>
        </w:rPr>
        <w:drawing>
          <wp:anchor distT="0" distB="0" distL="114300" distR="114300" simplePos="0" relativeHeight="251679744" behindDoc="1" locked="0" layoutInCell="1" allowOverlap="1" wp14:anchorId="23F2099D" wp14:editId="137261DE">
            <wp:simplePos x="0" y="0"/>
            <wp:positionH relativeFrom="column">
              <wp:posOffset>-3810</wp:posOffset>
            </wp:positionH>
            <wp:positionV relativeFrom="paragraph">
              <wp:posOffset>-635</wp:posOffset>
            </wp:positionV>
            <wp:extent cx="3276600" cy="2620645"/>
            <wp:effectExtent l="0" t="0" r="0" b="8255"/>
            <wp:wrapTight wrapText="bothSides">
              <wp:wrapPolygon edited="0">
                <wp:start x="377" y="0"/>
                <wp:lineTo x="0" y="785"/>
                <wp:lineTo x="0" y="16487"/>
                <wp:lineTo x="2386" y="17586"/>
                <wp:lineTo x="0" y="19156"/>
                <wp:lineTo x="0" y="21511"/>
                <wp:lineTo x="21098" y="21511"/>
                <wp:lineTo x="21474" y="21197"/>
                <wp:lineTo x="21474" y="17900"/>
                <wp:lineTo x="20595" y="17586"/>
                <wp:lineTo x="21474" y="16330"/>
                <wp:lineTo x="21474" y="0"/>
                <wp:lineTo x="377"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276600" cy="2620645"/>
                    </a:xfrm>
                    <a:prstGeom prst="rect">
                      <a:avLst/>
                    </a:prstGeom>
                  </pic:spPr>
                </pic:pic>
              </a:graphicData>
            </a:graphic>
            <wp14:sizeRelH relativeFrom="page">
              <wp14:pctWidth>0</wp14:pctWidth>
            </wp14:sizeRelH>
            <wp14:sizeRelV relativeFrom="page">
              <wp14:pctHeight>0</wp14:pctHeight>
            </wp14:sizeRelV>
          </wp:anchor>
        </w:drawing>
      </w:r>
      <w:r w:rsidRPr="00D14F66">
        <w:rPr>
          <w:bCs/>
        </w:rPr>
        <w:t>En la era digital en la que vivimos, la capacidad de resolver problemas computacionales se ha convertido en una habilidad crucial en numerosos campos. Desde la ingeniería hasta la medicina, la informática ha permeado todos los aspectos de nuestras vidas. Esta clase, centrada en la Unidad I: Introducción a Algoritmos y Programas, nos sumergirá en los conceptos fundamentales que sustentan la resolución de problemas por ordenador.</w:t>
      </w:r>
    </w:p>
    <w:p w14:paraId="0978116A" w14:textId="77777777" w:rsidR="00D14F66" w:rsidRPr="00D14F66" w:rsidRDefault="00D14F66" w:rsidP="00D14F66">
      <w:pPr>
        <w:contextualSpacing/>
        <w:rPr>
          <w:bCs/>
        </w:rPr>
      </w:pPr>
    </w:p>
    <w:p w14:paraId="5E40CBE6" w14:textId="77777777" w:rsidR="00D14F66" w:rsidRPr="00D14F66" w:rsidRDefault="00D14F66" w:rsidP="00D14F66">
      <w:pPr>
        <w:contextualSpacing/>
        <w:rPr>
          <w:bCs/>
        </w:rPr>
      </w:pPr>
      <w:r w:rsidRPr="00D14F66">
        <w:rPr>
          <w:bCs/>
        </w:rPr>
        <w:t>Comenzaremos nuestro viaje explorando el proceso esencial del procesamiento de la información. Desde su introducción hasta su implementación y pruebas, analizaremos las diferentes fases involucradas en la resolución de problemas computacionales. Aprenderemos a desglosar problemas complejos en pasos manejables, comprendiendo la importancia del análisis del problema, el diseño cuidadoso y la posterior implementación y prueba de soluciones.</w:t>
      </w:r>
    </w:p>
    <w:p w14:paraId="76DB1FD3" w14:textId="77777777" w:rsidR="00D14F66" w:rsidRPr="00D14F66" w:rsidRDefault="00D14F66" w:rsidP="00D14F66">
      <w:pPr>
        <w:contextualSpacing/>
        <w:rPr>
          <w:bCs/>
        </w:rPr>
      </w:pPr>
    </w:p>
    <w:p w14:paraId="4F60E9B9" w14:textId="77777777" w:rsidR="00D14F66" w:rsidRPr="00D14F66" w:rsidRDefault="00D14F66" w:rsidP="00D14F66">
      <w:pPr>
        <w:contextualSpacing/>
        <w:rPr>
          <w:bCs/>
        </w:rPr>
      </w:pPr>
      <w:r w:rsidRPr="00D14F66">
        <w:rPr>
          <w:bCs/>
        </w:rPr>
        <w:t>Dentro del contexto de la resolución de problemas por ordenador, nos adentraremos en la esencia de los algoritmos. ¿Qué los define? ¿Cómo se estructuran? Exploraremos los procesos, variables y áreas de interés que constituyen los cimientos de los algoritmos, reconociendo su papel fundamental en la creación de soluciones eficientes y efectivas.</w:t>
      </w:r>
    </w:p>
    <w:p w14:paraId="53F332A6" w14:textId="77777777" w:rsidR="00D14F66" w:rsidRPr="00D14F66" w:rsidRDefault="00D14F66" w:rsidP="00D14F66">
      <w:pPr>
        <w:contextualSpacing/>
        <w:rPr>
          <w:bCs/>
        </w:rPr>
      </w:pPr>
    </w:p>
    <w:p w14:paraId="33EAFF58" w14:textId="07596267" w:rsidR="00D14F66" w:rsidRPr="00D14F66" w:rsidRDefault="00D14F66" w:rsidP="00D14F66">
      <w:pPr>
        <w:contextualSpacing/>
        <w:rPr>
          <w:bCs/>
        </w:rPr>
      </w:pPr>
      <w:r w:rsidRPr="00D14F66">
        <w:rPr>
          <w:bCs/>
        </w:rPr>
        <w:t xml:space="preserve">Además, nos sumergiremos en la especificación y diseño de algoritmos, comprendiendo los componentes esenciales de una especificación clara y concisa. </w:t>
      </w:r>
      <w:r w:rsidRPr="00D14F66">
        <w:rPr>
          <w:bCs/>
        </w:rPr>
        <w:lastRenderedPageBreak/>
        <w:t>Analizaremos las características distintivas de los algoritmos bien diseñados y exploraremos técnicas de representación, desde el lenguaje algorítmico hasta los diagramas de flujo y los diagramas de cajas. Estas herramientas visuales nos permitirán comunicar de manera efectiva la lógica detrás de nuestros algoritmos, facilitando su comprensión y análisis.</w:t>
      </w:r>
    </w:p>
    <w:p w14:paraId="5952A22B" w14:textId="77777777" w:rsidR="00D14F66" w:rsidRPr="00D14F66" w:rsidRDefault="00D14F66" w:rsidP="00D14F66">
      <w:pPr>
        <w:contextualSpacing/>
        <w:rPr>
          <w:bCs/>
        </w:rPr>
      </w:pPr>
    </w:p>
    <w:p w14:paraId="696A27B0" w14:textId="5224253C" w:rsidR="00B0609B" w:rsidRPr="00A76AA1" w:rsidRDefault="00D14F66" w:rsidP="00D14F66">
      <w:pPr>
        <w:contextualSpacing/>
        <w:rPr>
          <w:bCs/>
        </w:rPr>
      </w:pPr>
      <w:r w:rsidRPr="00D14F66">
        <w:rPr>
          <w:bCs/>
        </w:rPr>
        <w:t>¡Prepárense para embarcarse en un viaje emocionante hacia el mundo de la resolución de problemas por ordenador y los fundamentos de los algoritmos y programas! Esta clase sentará las bases para desarrollar habilidades indispensables en el campo de la informática y la programación.</w:t>
      </w:r>
    </w:p>
    <w:p w14:paraId="28816E38" w14:textId="77777777" w:rsidR="00B0609B" w:rsidRPr="00A76AA1" w:rsidRDefault="00B0609B" w:rsidP="00A76AA1">
      <w:pPr>
        <w:contextualSpacing/>
        <w:rPr>
          <w:bCs/>
        </w:rPr>
      </w:pPr>
    </w:p>
    <w:p w14:paraId="086E27AC" w14:textId="77777777" w:rsidR="00B0609B" w:rsidRPr="00A76AA1" w:rsidRDefault="00B0609B" w:rsidP="00A76AA1">
      <w:pPr>
        <w:contextualSpacing/>
        <w:rPr>
          <w:bCs/>
        </w:rPr>
      </w:pPr>
    </w:p>
    <w:p w14:paraId="04F4B659" w14:textId="77777777" w:rsidR="00AB2DF6" w:rsidRPr="00A76AA1" w:rsidRDefault="00AB2DF6" w:rsidP="00A76AA1">
      <w:pPr>
        <w:contextualSpacing/>
        <w:rPr>
          <w:bCs/>
        </w:rPr>
      </w:pPr>
    </w:p>
    <w:p w14:paraId="3B042509" w14:textId="1B39000C" w:rsidR="00AB2DF6" w:rsidRDefault="00AB2DF6" w:rsidP="00A76AA1">
      <w:pPr>
        <w:contextualSpacing/>
        <w:rPr>
          <w:bCs/>
        </w:rPr>
      </w:pPr>
    </w:p>
    <w:p w14:paraId="74C398EF" w14:textId="0ECEFB18" w:rsidR="00D14F66" w:rsidRDefault="00D14F66" w:rsidP="00A76AA1">
      <w:pPr>
        <w:contextualSpacing/>
        <w:rPr>
          <w:bCs/>
        </w:rPr>
      </w:pPr>
    </w:p>
    <w:p w14:paraId="35837B58" w14:textId="101FBE95" w:rsidR="00D14F66" w:rsidRDefault="00D14F66" w:rsidP="00A76AA1">
      <w:pPr>
        <w:contextualSpacing/>
        <w:rPr>
          <w:bCs/>
        </w:rPr>
      </w:pPr>
    </w:p>
    <w:p w14:paraId="2CDF04EA" w14:textId="02CC53FC" w:rsidR="00D14F66" w:rsidRDefault="00D14F66" w:rsidP="00A76AA1">
      <w:pPr>
        <w:contextualSpacing/>
        <w:rPr>
          <w:bCs/>
        </w:rPr>
      </w:pPr>
    </w:p>
    <w:p w14:paraId="73BEAF41" w14:textId="7556401B" w:rsidR="00D14F66" w:rsidRDefault="00D14F66" w:rsidP="00A76AA1">
      <w:pPr>
        <w:contextualSpacing/>
        <w:rPr>
          <w:bCs/>
        </w:rPr>
      </w:pPr>
    </w:p>
    <w:p w14:paraId="08E64785" w14:textId="0552689A" w:rsidR="00D14F66" w:rsidRDefault="00D14F66" w:rsidP="00A76AA1">
      <w:pPr>
        <w:contextualSpacing/>
        <w:rPr>
          <w:bCs/>
        </w:rPr>
      </w:pPr>
    </w:p>
    <w:p w14:paraId="458380A9" w14:textId="60EBAD62" w:rsidR="00D14F66" w:rsidRDefault="00D14F66" w:rsidP="00A76AA1">
      <w:pPr>
        <w:contextualSpacing/>
        <w:rPr>
          <w:bCs/>
        </w:rPr>
      </w:pPr>
    </w:p>
    <w:p w14:paraId="4C676836" w14:textId="3615B0C4" w:rsidR="00D14F66" w:rsidRDefault="00D14F66" w:rsidP="00A76AA1">
      <w:pPr>
        <w:contextualSpacing/>
        <w:rPr>
          <w:bCs/>
        </w:rPr>
      </w:pPr>
    </w:p>
    <w:p w14:paraId="792B1E2D" w14:textId="06318F6D" w:rsidR="00D14F66" w:rsidRDefault="00D14F66" w:rsidP="00A76AA1">
      <w:pPr>
        <w:contextualSpacing/>
        <w:rPr>
          <w:bCs/>
        </w:rPr>
      </w:pPr>
    </w:p>
    <w:p w14:paraId="3657EB71" w14:textId="65F01348" w:rsidR="00D14F66" w:rsidRDefault="00D14F66" w:rsidP="00A76AA1">
      <w:pPr>
        <w:contextualSpacing/>
        <w:rPr>
          <w:bCs/>
        </w:rPr>
      </w:pPr>
    </w:p>
    <w:p w14:paraId="4620AB11" w14:textId="6E4F72F4" w:rsidR="00D14F66" w:rsidRDefault="00D14F66" w:rsidP="00A76AA1">
      <w:pPr>
        <w:contextualSpacing/>
        <w:rPr>
          <w:bCs/>
        </w:rPr>
      </w:pPr>
    </w:p>
    <w:p w14:paraId="78F9FB4A" w14:textId="292A4171" w:rsidR="00D14F66" w:rsidRDefault="00D14F66" w:rsidP="00A76AA1">
      <w:pPr>
        <w:contextualSpacing/>
        <w:rPr>
          <w:bCs/>
        </w:rPr>
      </w:pPr>
    </w:p>
    <w:p w14:paraId="551D53C2" w14:textId="61230CCC" w:rsidR="00D14F66" w:rsidRDefault="00D14F66" w:rsidP="00A76AA1">
      <w:pPr>
        <w:contextualSpacing/>
        <w:rPr>
          <w:bCs/>
        </w:rPr>
      </w:pPr>
    </w:p>
    <w:p w14:paraId="18AEC75A" w14:textId="042287FD" w:rsidR="00D14F66" w:rsidRDefault="00D14F66" w:rsidP="00A76AA1">
      <w:pPr>
        <w:contextualSpacing/>
        <w:rPr>
          <w:bCs/>
        </w:rPr>
      </w:pPr>
    </w:p>
    <w:p w14:paraId="3BC7A28B" w14:textId="74B379B9" w:rsidR="00D14F66" w:rsidRDefault="00D14F66" w:rsidP="00A76AA1">
      <w:pPr>
        <w:contextualSpacing/>
        <w:rPr>
          <w:bCs/>
        </w:rPr>
      </w:pPr>
    </w:p>
    <w:p w14:paraId="24519622" w14:textId="68F96DCA" w:rsidR="00D14F66" w:rsidRDefault="00D14F66" w:rsidP="00A76AA1">
      <w:pPr>
        <w:contextualSpacing/>
        <w:rPr>
          <w:bCs/>
        </w:rPr>
      </w:pPr>
    </w:p>
    <w:p w14:paraId="43F5DD9C" w14:textId="77777777" w:rsidR="00D14F66" w:rsidRPr="002117E6" w:rsidRDefault="00D14F66" w:rsidP="00A76AA1">
      <w:pPr>
        <w:contextualSpacing/>
        <w:rPr>
          <w:bCs/>
        </w:rPr>
      </w:pPr>
    </w:p>
    <w:p w14:paraId="290DA6A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758C7CF" wp14:editId="5223979C">
                <wp:simplePos x="0" y="0"/>
                <wp:positionH relativeFrom="column">
                  <wp:posOffset>-307340</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B86D2" w14:textId="77777777" w:rsidR="008D04CA" w:rsidRPr="00D904A7" w:rsidRDefault="008D04CA" w:rsidP="008D04CA">
                              <w:pPr>
                                <w:pStyle w:val="Ttulo1"/>
                              </w:pPr>
                              <w:bookmarkStart w:id="4" w:name="_Toc159840389"/>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58C7CF" id="Grupo 50" o:spid="_x0000_s1038" style="position:absolute;left:0;text-align:left;margin-left:-24.2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41B86D2" w14:textId="77777777" w:rsidR="008D04CA" w:rsidRPr="00D904A7" w:rsidRDefault="008D04CA" w:rsidP="008D04CA">
                        <w:pPr>
                          <w:pStyle w:val="Ttulo1"/>
                        </w:pPr>
                        <w:bookmarkStart w:id="5" w:name="_Toc159840389"/>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BBF5373" w14:textId="77777777" w:rsidR="00AB2DF6" w:rsidRPr="002117E6" w:rsidRDefault="00AB2DF6" w:rsidP="00A76AA1">
      <w:pPr>
        <w:contextualSpacing/>
        <w:rPr>
          <w:bCs/>
        </w:rPr>
      </w:pPr>
    </w:p>
    <w:p w14:paraId="044EAA99" w14:textId="62F48CBA" w:rsidR="00D14F66" w:rsidRDefault="00D14F66" w:rsidP="00D14F66">
      <w:pPr>
        <w:pStyle w:val="Ttulo2"/>
      </w:pPr>
      <w:bookmarkStart w:id="6" w:name="_Toc159840390"/>
      <w:r>
        <w:t>Resolución de Problemas por Ordenador</w:t>
      </w:r>
      <w:bookmarkEnd w:id="6"/>
    </w:p>
    <w:p w14:paraId="58F36B86" w14:textId="3E50B006" w:rsidR="00D14F66" w:rsidRDefault="00D14F66" w:rsidP="00D14F66">
      <w:pPr>
        <w:pStyle w:val="Ttulo3"/>
      </w:pPr>
      <w:bookmarkStart w:id="7" w:name="_Toc159840391"/>
      <w:r>
        <w:t>Introducción al procesamiento de la información</w:t>
      </w:r>
      <w:bookmarkEnd w:id="7"/>
      <w:r>
        <w:t xml:space="preserve"> </w:t>
      </w:r>
    </w:p>
    <w:p w14:paraId="340966DE" w14:textId="0C066473" w:rsidR="00DC3135" w:rsidRDefault="00DC3135" w:rsidP="00DC3135">
      <w:r w:rsidRPr="00DC3135">
        <w:t>En el mundo actual, la capacidad de resolver problemas mediante el uso de computadoras se ha vuelto esencial en prácticamente todos los campos. Desde la ciencia hasta la industria y la vida cotidiana, el procesamiento de la información desempeña un papel fundamental. En esta clase, exploraremos cómo abordar problemas utilizando herramientas informáticas, centrándonos en la plataforma PSeInt como nuestra principal herramienta de desarrollo.</w:t>
      </w:r>
    </w:p>
    <w:p w14:paraId="38BEB92C" w14:textId="77777777" w:rsidR="00796702" w:rsidRPr="00DC3135" w:rsidRDefault="00796702" w:rsidP="00DC3135"/>
    <w:p w14:paraId="0D70D983" w14:textId="387DBAF6" w:rsidR="00D14F66" w:rsidRDefault="00D14F66" w:rsidP="00D14F66">
      <w:pPr>
        <w:pStyle w:val="Ttulo3"/>
      </w:pPr>
      <w:bookmarkStart w:id="8" w:name="_Toc159840392"/>
      <w:r>
        <w:t>Fases en la resolución de problemas</w:t>
      </w:r>
      <w:bookmarkEnd w:id="8"/>
    </w:p>
    <w:p w14:paraId="44031CC7" w14:textId="2DB8E64D" w:rsidR="00E03659" w:rsidRDefault="00E03659" w:rsidP="00E03659">
      <w:r>
        <w:t>Cuando nos enfrentamos a un problema, es crucial seguir un enfoque sistemático para su resolución. En esta sección, analizaremos las diferentes fases involucradas en la resolución de problemas por ordenador:</w:t>
      </w:r>
    </w:p>
    <w:p w14:paraId="651203B4" w14:textId="36658A1E" w:rsidR="00E03659" w:rsidRDefault="00E03659" w:rsidP="00E03659">
      <w:pPr>
        <w:pStyle w:val="Prrafodelista"/>
        <w:numPr>
          <w:ilvl w:val="0"/>
          <w:numId w:val="1"/>
        </w:numPr>
      </w:pPr>
      <w:r w:rsidRPr="00E03659">
        <w:rPr>
          <w:b/>
          <w:bCs/>
        </w:rPr>
        <w:t>Análisis del problema</w:t>
      </w:r>
      <w:r>
        <w:t>: Comprender y definir claramente cuál es el problema que estamos tratando de resolver es el primer paso fundamental. Aquí, identificamos los requisitos del problema y establecemos los objetivos que queremos lograr.</w:t>
      </w:r>
    </w:p>
    <w:p w14:paraId="4870F1A1" w14:textId="5E5665E2" w:rsidR="00E03659" w:rsidRDefault="00E03659" w:rsidP="00E03659">
      <w:pPr>
        <w:pStyle w:val="Prrafodelista"/>
        <w:numPr>
          <w:ilvl w:val="0"/>
          <w:numId w:val="1"/>
        </w:numPr>
      </w:pPr>
      <w:r w:rsidRPr="00E03659">
        <w:rPr>
          <w:b/>
          <w:bCs/>
        </w:rPr>
        <w:t>Diseño del problema</w:t>
      </w:r>
      <w:r>
        <w:t>: Una vez que entendemos el problema, pasamos a diseñar una estrategia para resolverlo. Esto implica determinar los pasos y algoritmos necesarios para alcanzar la solución deseada.</w:t>
      </w:r>
    </w:p>
    <w:p w14:paraId="2FF280BC" w14:textId="77777777" w:rsidR="00E03659" w:rsidRDefault="00E03659" w:rsidP="00E03659">
      <w:pPr>
        <w:pStyle w:val="Prrafodelista"/>
        <w:numPr>
          <w:ilvl w:val="0"/>
          <w:numId w:val="1"/>
        </w:numPr>
      </w:pPr>
      <w:r w:rsidRPr="00E03659">
        <w:rPr>
          <w:b/>
          <w:bCs/>
        </w:rPr>
        <w:t>Implementación y pruebas</w:t>
      </w:r>
      <w:r>
        <w:t>: Llevamos a cabo la ejecución del diseño propuesto, traduciéndolo a un código informático utilizando PSeInt. Luego, realizamos pruebas exhaustivas para verificar que la solución funciona correctamente y cumple con los requisitos establecidos en la fase de análisis.</w:t>
      </w:r>
    </w:p>
    <w:p w14:paraId="05417E92" w14:textId="77777777" w:rsidR="00E03659" w:rsidRDefault="00E03659" w:rsidP="00E03659"/>
    <w:p w14:paraId="420582B4" w14:textId="3CA16B73" w:rsidR="00883FA0" w:rsidRDefault="00E03659" w:rsidP="00E03659">
      <w:r>
        <w:lastRenderedPageBreak/>
        <w:t>A lo largo de estas fases, PSeInt se convierte en una herramienta invaluable que nos permite traducir nuestra lógica de resolución de problemas en código ejecutable de manera eficiente y efectiva.</w:t>
      </w:r>
    </w:p>
    <w:p w14:paraId="30DF9580" w14:textId="77777777" w:rsidR="00E03659" w:rsidRPr="00883FA0" w:rsidRDefault="00E03659" w:rsidP="00E03659"/>
    <w:p w14:paraId="3D55244C" w14:textId="4A7A2E9B" w:rsidR="00D14F66" w:rsidRDefault="00D14F66" w:rsidP="00D14F66">
      <w:pPr>
        <w:pStyle w:val="Ttulo3"/>
      </w:pPr>
      <w:bookmarkStart w:id="9" w:name="_Toc159840393"/>
      <w:r>
        <w:t>Análisis del problema.</w:t>
      </w:r>
      <w:bookmarkEnd w:id="9"/>
    </w:p>
    <w:p w14:paraId="39863B85" w14:textId="77777777" w:rsidR="00437310" w:rsidRDefault="00437310" w:rsidP="00437310">
      <w:r>
        <w:t>El análisis del problema es el primer paso fundamental en el proceso de resolución de problemas por ordenador. En esta etapa, nos sumergimos en la comprensión completa del problema que enfrentamos. Aquí es donde identificamos y definimos claramente cuál es el problema, comprendiendo sus requisitos y objetivos.</w:t>
      </w:r>
    </w:p>
    <w:p w14:paraId="6DA62459" w14:textId="77777777" w:rsidR="00437310" w:rsidRDefault="00437310" w:rsidP="00437310"/>
    <w:p w14:paraId="4C2B588A" w14:textId="19CD4BAB" w:rsidR="00E03659" w:rsidRDefault="00437310" w:rsidP="00437310">
      <w:r w:rsidRPr="00D22C39">
        <w:rPr>
          <w:u w:val="single"/>
        </w:rPr>
        <w:t>Ejemplo de la vida cotidiana</w:t>
      </w:r>
      <w:r>
        <w:t>: Imagina que estás organizando una fiesta de cumpleaños para un amigo. El análisis del problema implica identificar aspectos clave, como el número de invitados, el lugar, la comida, las bebidas y las actividades de entretenimiento. También considerarías las preferencias del cumpleañero y cualquier restricción presupuestaria o de tiempo.</w:t>
      </w:r>
    </w:p>
    <w:p w14:paraId="4F92A46C" w14:textId="77777777" w:rsidR="00437310" w:rsidRPr="00E03659" w:rsidRDefault="00437310" w:rsidP="00437310"/>
    <w:p w14:paraId="065E49CF" w14:textId="4C5AD5D6" w:rsidR="00D14F66" w:rsidRDefault="00D14F66" w:rsidP="00D14F66">
      <w:pPr>
        <w:pStyle w:val="Ttulo3"/>
      </w:pPr>
      <w:bookmarkStart w:id="10" w:name="_Toc159840394"/>
      <w:r>
        <w:t>Diseño del problema.</w:t>
      </w:r>
      <w:bookmarkEnd w:id="10"/>
    </w:p>
    <w:p w14:paraId="22CA2477" w14:textId="77777777" w:rsidR="00D22C39" w:rsidRDefault="00D22C39" w:rsidP="00D22C39">
      <w:r>
        <w:t>Una vez que comprendemos completamente el problema, pasamos a diseñar una estrategia para resolverlo. En esta etapa, desarrollamos un plan detallado que describe cómo abordaremos el problema y qué pasos seguiremos para llegar a una solución.</w:t>
      </w:r>
    </w:p>
    <w:p w14:paraId="3FE5A3E6" w14:textId="77777777" w:rsidR="00D22C39" w:rsidRDefault="00D22C39" w:rsidP="00D22C39"/>
    <w:p w14:paraId="26B50AD2" w14:textId="67CD9102" w:rsidR="002F64AD" w:rsidRDefault="00D22C39" w:rsidP="00D22C39">
      <w:r w:rsidRPr="00D22C39">
        <w:rPr>
          <w:u w:val="single"/>
        </w:rPr>
        <w:t>Ejemplo de la vida cotidiana</w:t>
      </w:r>
      <w:r>
        <w:t>: Siguiendo con el ejemplo de la fiesta de cumpleaños, el diseño del problema implicaría decidir el menú, elegir un lugar adecuado, planificar actividades divertidas y establecer un presupuesto para gastos. Este diseño también puede incluir un cronograma detallado de las tareas a realizar y quién será responsable de cada una.</w:t>
      </w:r>
    </w:p>
    <w:p w14:paraId="7082BBDE" w14:textId="77777777" w:rsidR="00D22C39" w:rsidRPr="002F64AD" w:rsidRDefault="00D22C39" w:rsidP="00D22C39"/>
    <w:p w14:paraId="6A4247A3" w14:textId="53CA514D" w:rsidR="00D14F66" w:rsidRDefault="00D14F66" w:rsidP="00D14F66">
      <w:pPr>
        <w:pStyle w:val="Ttulo3"/>
      </w:pPr>
      <w:bookmarkStart w:id="11" w:name="_Toc159840395"/>
      <w:r>
        <w:lastRenderedPageBreak/>
        <w:t>Implementación y pruebas</w:t>
      </w:r>
      <w:bookmarkEnd w:id="11"/>
    </w:p>
    <w:p w14:paraId="6513A2BC" w14:textId="77777777" w:rsidR="007914D2" w:rsidRDefault="007914D2" w:rsidP="007914D2">
      <w:r>
        <w:t>Una vez que hemos diseñado nuestra solución, es hora de llevarla a cabo en la práctica. En esta etapa, traducimos nuestro plan en acción, utilizando herramientas informáticas como PSeInt para escribir y ejecutar el código que implementa nuestra solución. Luego, realizamos pruebas exhaustivas para verificar que nuestra implementación funcione correctamente y cumpla con los requisitos establecidos durante el análisis del problema.</w:t>
      </w:r>
    </w:p>
    <w:p w14:paraId="3D56EA8D" w14:textId="77777777" w:rsidR="007914D2" w:rsidRDefault="007914D2" w:rsidP="007914D2"/>
    <w:p w14:paraId="0D3831B2" w14:textId="4A70FE69" w:rsidR="002F64AD" w:rsidRDefault="007914D2" w:rsidP="007914D2">
      <w:r w:rsidRPr="007914D2">
        <w:rPr>
          <w:u w:val="single"/>
        </w:rPr>
        <w:t>Ejemplo de la vida cotidiana</w:t>
      </w:r>
      <w:r>
        <w:t>: En el caso de la fiesta de cumpleaños, la implementación implicaría reservar el lugar, comprar los alimentos y las bebidas, enviar invitaciones y coordinar la logística del evento. Después de la implementación, realizaríamos pruebas, como verificar que todos los invitados hayan recibido las invitaciones correctamente, que el lugar esté listo a tiempo y que la comida y las bebidas sean adecuadas para todos los asistentes.</w:t>
      </w:r>
    </w:p>
    <w:p w14:paraId="390ABF93" w14:textId="77777777" w:rsidR="007914D2" w:rsidRPr="002F64AD" w:rsidRDefault="007914D2" w:rsidP="007914D2"/>
    <w:p w14:paraId="0BC33653" w14:textId="5AC7B8A0" w:rsidR="00D14F66" w:rsidRDefault="00D14F66" w:rsidP="00D14F66">
      <w:pPr>
        <w:pStyle w:val="Ttulo2"/>
      </w:pPr>
      <w:bookmarkStart w:id="12" w:name="_Toc159840396"/>
      <w:r>
        <w:t>¿Qué es un Algoritmo?</w:t>
      </w:r>
      <w:bookmarkEnd w:id="12"/>
    </w:p>
    <w:p w14:paraId="6E48697C" w14:textId="2BFB5D8A" w:rsidR="00A82B4A" w:rsidRDefault="00A82B4A" w:rsidP="00A82B4A">
      <w:r w:rsidRPr="00A82B4A">
        <w:t>Un algoritmo es como una receta para resolver un problema. Es un conjunto de pasos claros y ordenados que nos guían desde un punto de inicio hasta un resultado deseado. En otras palabras, es una serie de instrucciones que sigue una computadora para llevar a cabo una tarea específica. Por ejemplo, si queremos hacer una torta, un algoritmo sería una lista detallada de todas las acciones que debemos realizar, como mezclar los ingredientes, precalentar el horno, hornear la torta y decorarla.</w:t>
      </w:r>
    </w:p>
    <w:p w14:paraId="54A4E662" w14:textId="77777777" w:rsidR="00A82B4A" w:rsidRPr="00A82B4A" w:rsidRDefault="00A82B4A" w:rsidP="00A82B4A"/>
    <w:p w14:paraId="5B07B62A" w14:textId="139DD9A8" w:rsidR="00D14F66" w:rsidRDefault="00D14F66" w:rsidP="00D14F66">
      <w:pPr>
        <w:pStyle w:val="Ttulo3"/>
      </w:pPr>
      <w:bookmarkStart w:id="13" w:name="_Toc159840397"/>
      <w:r>
        <w:t>Procesos</w:t>
      </w:r>
      <w:bookmarkEnd w:id="13"/>
    </w:p>
    <w:p w14:paraId="57C3BB55" w14:textId="5839EEC2" w:rsidR="00A82B4A" w:rsidRDefault="00272ECE" w:rsidP="00A82B4A">
      <w:r w:rsidRPr="00272ECE">
        <w:t>Los procesos son las acciones individuales que realizamos dentro de un algoritmo para alcanzar nuestro objetivo. Estas acciones pueden incluir cálculos matemáticos, comparaciones de datos, toma de decisiones y repetición de pasos. Por ejemplo, si queremos calcular la suma de dos números, el proceso implicaría sumarlos juntos.</w:t>
      </w:r>
    </w:p>
    <w:p w14:paraId="1D8075F2" w14:textId="20D8847A" w:rsidR="00272ECE" w:rsidRDefault="00272ECE" w:rsidP="00272ECE">
      <w:r>
        <w:lastRenderedPageBreak/>
        <w:t>Ejemplo:</w:t>
      </w:r>
    </w:p>
    <w:p w14:paraId="64397F22" w14:textId="77777777" w:rsidR="00272ECE" w:rsidRDefault="00272ECE" w:rsidP="00C53E87">
      <w:pPr>
        <w:pStyle w:val="Prrafodelista"/>
        <w:numPr>
          <w:ilvl w:val="0"/>
          <w:numId w:val="2"/>
        </w:numPr>
      </w:pPr>
      <w:r>
        <w:t>Inicio</w:t>
      </w:r>
    </w:p>
    <w:p w14:paraId="0CCF1A5D" w14:textId="77777777" w:rsidR="00272ECE" w:rsidRDefault="00272ECE" w:rsidP="00C53E87">
      <w:pPr>
        <w:pStyle w:val="Prrafodelista"/>
        <w:numPr>
          <w:ilvl w:val="0"/>
          <w:numId w:val="2"/>
        </w:numPr>
      </w:pPr>
      <w:r>
        <w:t>Leer el primer número (A)</w:t>
      </w:r>
    </w:p>
    <w:p w14:paraId="0033218E" w14:textId="77777777" w:rsidR="00272ECE" w:rsidRDefault="00272ECE" w:rsidP="00C53E87">
      <w:pPr>
        <w:pStyle w:val="Prrafodelista"/>
        <w:numPr>
          <w:ilvl w:val="0"/>
          <w:numId w:val="2"/>
        </w:numPr>
      </w:pPr>
      <w:r>
        <w:t>Leer el segundo número (B)</w:t>
      </w:r>
    </w:p>
    <w:p w14:paraId="449AE7CD" w14:textId="77777777" w:rsidR="00272ECE" w:rsidRDefault="00272ECE" w:rsidP="00C53E87">
      <w:pPr>
        <w:pStyle w:val="Prrafodelista"/>
        <w:numPr>
          <w:ilvl w:val="0"/>
          <w:numId w:val="2"/>
        </w:numPr>
      </w:pPr>
      <w:r>
        <w:t>Sumar A y B</w:t>
      </w:r>
    </w:p>
    <w:p w14:paraId="05BB8B8E" w14:textId="77777777" w:rsidR="00272ECE" w:rsidRDefault="00272ECE" w:rsidP="00C53E87">
      <w:pPr>
        <w:pStyle w:val="Prrafodelista"/>
        <w:numPr>
          <w:ilvl w:val="0"/>
          <w:numId w:val="2"/>
        </w:numPr>
      </w:pPr>
      <w:r>
        <w:t>Mostrar el resultado</w:t>
      </w:r>
    </w:p>
    <w:p w14:paraId="06E56D8D" w14:textId="77777777" w:rsidR="00272ECE" w:rsidRDefault="00272ECE" w:rsidP="00C53E87">
      <w:pPr>
        <w:pStyle w:val="Prrafodelista"/>
        <w:numPr>
          <w:ilvl w:val="0"/>
          <w:numId w:val="2"/>
        </w:numPr>
      </w:pPr>
      <w:r>
        <w:t>Fin</w:t>
      </w:r>
    </w:p>
    <w:p w14:paraId="6749931A" w14:textId="77777777" w:rsidR="00C53E87" w:rsidRDefault="00C53E87" w:rsidP="00272ECE"/>
    <w:p w14:paraId="60C97AC1" w14:textId="570CA801" w:rsidR="00272ECE" w:rsidRDefault="00C53E87" w:rsidP="00A82B4A">
      <w:r w:rsidRPr="00C53E87">
        <w:t>En este ejemplo, los procesos son "Leer el primer número", "Leer el segundo número", "Sumar A y B" y "Mostrar el resultado".</w:t>
      </w:r>
    </w:p>
    <w:p w14:paraId="2622E303" w14:textId="77777777" w:rsidR="00C53E87" w:rsidRPr="00A82B4A" w:rsidRDefault="00C53E87" w:rsidP="00A82B4A"/>
    <w:p w14:paraId="51E442F2" w14:textId="29B3BDFA" w:rsidR="00D14F66" w:rsidRDefault="00D14F66" w:rsidP="00D14F66">
      <w:pPr>
        <w:pStyle w:val="Ttulo3"/>
      </w:pPr>
      <w:bookmarkStart w:id="14" w:name="_Toc159840398"/>
      <w:r>
        <w:t>Variables</w:t>
      </w:r>
      <w:bookmarkEnd w:id="14"/>
    </w:p>
    <w:p w14:paraId="766568DB" w14:textId="5593228D" w:rsidR="00C53E87" w:rsidRDefault="00BD3E4D" w:rsidP="00C53E87">
      <w:r w:rsidRPr="00BD3E4D">
        <w:t>Las variables son como cajas de almacenamiento donde podemos guardar información que necesitaremos más adelante en nuestro algoritmo. Estos pueden ser números, texto u otros tipos de datos. Por ejemplo, si estamos haciendo un algoritmo para calcular el área de un rectángulo, necesitaríamos variables para almacenar la longitud y la anchura del rectángulo.</w:t>
      </w:r>
    </w:p>
    <w:p w14:paraId="291820E3" w14:textId="77777777" w:rsidR="00894AA9" w:rsidRDefault="00894AA9" w:rsidP="00C53E87"/>
    <w:p w14:paraId="3A1E94F5" w14:textId="51DC8CC5" w:rsidR="00BD3E4D" w:rsidRDefault="00894AA9" w:rsidP="00C53E87">
      <w:r w:rsidRPr="00894AA9">
        <w:t>Ejemplo</w:t>
      </w:r>
      <w:r w:rsidR="00C02294">
        <w:t>s</w:t>
      </w:r>
      <w:r w:rsidRPr="00894AA9">
        <w:t>:</w:t>
      </w:r>
    </w:p>
    <w:p w14:paraId="6A7C6A01" w14:textId="02A37734" w:rsidR="00894AA9" w:rsidRDefault="00C02294" w:rsidP="00C02294">
      <w:pPr>
        <w:pStyle w:val="Prrafodelista"/>
        <w:numPr>
          <w:ilvl w:val="0"/>
          <w:numId w:val="3"/>
        </w:numPr>
      </w:pPr>
      <w:proofErr w:type="spellStart"/>
      <w:r>
        <w:t>n</w:t>
      </w:r>
      <w:r w:rsidR="00894AA9">
        <w:t>umeroDeTelefono</w:t>
      </w:r>
      <w:proofErr w:type="spellEnd"/>
      <w:r w:rsidR="00894AA9">
        <w:t xml:space="preserve"> = "123456789"</w:t>
      </w:r>
    </w:p>
    <w:p w14:paraId="41FBA9D7" w14:textId="073A73E7" w:rsidR="00894AA9" w:rsidRDefault="00C02294" w:rsidP="00C02294">
      <w:pPr>
        <w:pStyle w:val="Prrafodelista"/>
        <w:numPr>
          <w:ilvl w:val="0"/>
          <w:numId w:val="3"/>
        </w:numPr>
      </w:pPr>
      <w:r>
        <w:t>e</w:t>
      </w:r>
      <w:r w:rsidR="00894AA9">
        <w:t>dad = 25</w:t>
      </w:r>
    </w:p>
    <w:p w14:paraId="6EAF7226" w14:textId="232060BA" w:rsidR="00894AA9" w:rsidRDefault="00C02294" w:rsidP="00C02294">
      <w:pPr>
        <w:pStyle w:val="Prrafodelista"/>
        <w:numPr>
          <w:ilvl w:val="0"/>
          <w:numId w:val="3"/>
        </w:numPr>
      </w:pPr>
      <w:proofErr w:type="spellStart"/>
      <w:r>
        <w:t>p</w:t>
      </w:r>
      <w:r w:rsidR="00894AA9">
        <w:t>recioProducto</w:t>
      </w:r>
      <w:proofErr w:type="spellEnd"/>
      <w:r w:rsidR="00894AA9">
        <w:t xml:space="preserve"> = 15.99</w:t>
      </w:r>
    </w:p>
    <w:p w14:paraId="5BBAFBDD" w14:textId="1BC0CFD3" w:rsidR="00894AA9" w:rsidRDefault="00C02294" w:rsidP="00C02294">
      <w:pPr>
        <w:pStyle w:val="Prrafodelista"/>
        <w:numPr>
          <w:ilvl w:val="0"/>
          <w:numId w:val="3"/>
        </w:numPr>
      </w:pPr>
      <w:proofErr w:type="spellStart"/>
      <w:r>
        <w:t>n</w:t>
      </w:r>
      <w:r w:rsidR="00894AA9">
        <w:t>ombreUsuario</w:t>
      </w:r>
      <w:proofErr w:type="spellEnd"/>
      <w:r w:rsidR="00894AA9">
        <w:t xml:space="preserve"> = "Juan"</w:t>
      </w:r>
    </w:p>
    <w:p w14:paraId="2F5D2208" w14:textId="758897F3" w:rsidR="00894AA9" w:rsidRDefault="00C02294" w:rsidP="00C02294">
      <w:pPr>
        <w:pStyle w:val="Prrafodelista"/>
        <w:numPr>
          <w:ilvl w:val="0"/>
          <w:numId w:val="3"/>
        </w:numPr>
      </w:pPr>
      <w:proofErr w:type="spellStart"/>
      <w:r>
        <w:t>e</w:t>
      </w:r>
      <w:r w:rsidR="00894AA9">
        <w:t>sCasado</w:t>
      </w:r>
      <w:proofErr w:type="spellEnd"/>
      <w:r w:rsidR="00894AA9">
        <w:t xml:space="preserve"> = </w:t>
      </w:r>
      <w:r>
        <w:t xml:space="preserve">VERDADERO </w:t>
      </w:r>
    </w:p>
    <w:p w14:paraId="22EF5118" w14:textId="7A9138FE" w:rsidR="00894AA9" w:rsidRDefault="00C02294" w:rsidP="00C02294">
      <w:pPr>
        <w:pStyle w:val="Prrafodelista"/>
        <w:numPr>
          <w:ilvl w:val="0"/>
          <w:numId w:val="3"/>
        </w:numPr>
      </w:pPr>
      <w:proofErr w:type="spellStart"/>
      <w:r>
        <w:t>h</w:t>
      </w:r>
      <w:r w:rsidR="00894AA9">
        <w:t>orasTrabajadas</w:t>
      </w:r>
      <w:proofErr w:type="spellEnd"/>
      <w:r w:rsidR="00894AA9">
        <w:t xml:space="preserve"> = 40</w:t>
      </w:r>
    </w:p>
    <w:p w14:paraId="5206C46F" w14:textId="4A57CE47" w:rsidR="00894AA9" w:rsidRDefault="00C02294" w:rsidP="00C02294">
      <w:pPr>
        <w:pStyle w:val="Prrafodelista"/>
        <w:numPr>
          <w:ilvl w:val="0"/>
          <w:numId w:val="3"/>
        </w:numPr>
      </w:pPr>
      <w:proofErr w:type="spellStart"/>
      <w:r>
        <w:t>c</w:t>
      </w:r>
      <w:r w:rsidR="00894AA9">
        <w:t>antidadDeArticulos</w:t>
      </w:r>
      <w:proofErr w:type="spellEnd"/>
      <w:r w:rsidR="00894AA9">
        <w:t xml:space="preserve"> = 10</w:t>
      </w:r>
    </w:p>
    <w:p w14:paraId="68AAB16F" w14:textId="686371D6" w:rsidR="00894AA9" w:rsidRDefault="00C02294" w:rsidP="00C02294">
      <w:pPr>
        <w:pStyle w:val="Prrafodelista"/>
        <w:numPr>
          <w:ilvl w:val="0"/>
          <w:numId w:val="3"/>
        </w:numPr>
      </w:pPr>
      <w:r>
        <w:t>t</w:t>
      </w:r>
      <w:r w:rsidR="00894AA9">
        <w:t>emperatura = 25.5</w:t>
      </w:r>
    </w:p>
    <w:p w14:paraId="7765EABA" w14:textId="57F939B8" w:rsidR="00894AA9" w:rsidRDefault="00C02294" w:rsidP="00C02294">
      <w:pPr>
        <w:pStyle w:val="Prrafodelista"/>
        <w:numPr>
          <w:ilvl w:val="0"/>
          <w:numId w:val="3"/>
        </w:numPr>
      </w:pPr>
      <w:proofErr w:type="spellStart"/>
      <w:r>
        <w:t>d</w:t>
      </w:r>
      <w:r w:rsidR="00894AA9">
        <w:t>ireccionIP</w:t>
      </w:r>
      <w:proofErr w:type="spellEnd"/>
      <w:r w:rsidR="00894AA9">
        <w:t xml:space="preserve"> = "192.168.1.1"</w:t>
      </w:r>
    </w:p>
    <w:p w14:paraId="0584271B" w14:textId="37D7573B" w:rsidR="00BD3E4D" w:rsidRPr="00C53E87" w:rsidRDefault="00C02294" w:rsidP="00C53E87">
      <w:pPr>
        <w:pStyle w:val="Prrafodelista"/>
        <w:numPr>
          <w:ilvl w:val="0"/>
          <w:numId w:val="3"/>
        </w:numPr>
      </w:pPr>
      <w:r>
        <w:t>p</w:t>
      </w:r>
      <w:r w:rsidR="00894AA9">
        <w:t>eso = 68.7</w:t>
      </w:r>
    </w:p>
    <w:p w14:paraId="3CE92803" w14:textId="6F8BDF48" w:rsidR="00D14F66" w:rsidRDefault="00D14F66" w:rsidP="00D14F66">
      <w:pPr>
        <w:pStyle w:val="Ttulo3"/>
      </w:pPr>
      <w:bookmarkStart w:id="15" w:name="_Toc159840399"/>
      <w:r>
        <w:lastRenderedPageBreak/>
        <w:t>Áreas de interés en el trabajo de algoritmos</w:t>
      </w:r>
      <w:bookmarkEnd w:id="15"/>
    </w:p>
    <w:p w14:paraId="199DE7A7" w14:textId="06F9928B" w:rsidR="0063432E" w:rsidRDefault="0063432E" w:rsidP="0063432E">
      <w:r>
        <w:t>Existen varias áreas de interés en el trabajo con algoritmos, algunas de las cuales incluyen:</w:t>
      </w:r>
    </w:p>
    <w:p w14:paraId="1BEDE259" w14:textId="11889BE8" w:rsidR="0063432E" w:rsidRDefault="0063432E" w:rsidP="00BE1FDA">
      <w:pPr>
        <w:pStyle w:val="Prrafodelista"/>
        <w:numPr>
          <w:ilvl w:val="0"/>
          <w:numId w:val="4"/>
        </w:numPr>
      </w:pPr>
      <w:r w:rsidRPr="00BE1FDA">
        <w:rPr>
          <w:b/>
          <w:bCs/>
        </w:rPr>
        <w:t>Ordenamiento de datos</w:t>
      </w:r>
      <w:r>
        <w:t>: Organizar conjuntos de datos en un orden específico, como de menor a mayor.</w:t>
      </w:r>
    </w:p>
    <w:p w14:paraId="7DD0DFC5" w14:textId="254426AA" w:rsidR="0063432E" w:rsidRDefault="0063432E" w:rsidP="00BE1FDA">
      <w:pPr>
        <w:pStyle w:val="Prrafodelista"/>
        <w:numPr>
          <w:ilvl w:val="0"/>
          <w:numId w:val="4"/>
        </w:numPr>
      </w:pPr>
      <w:r w:rsidRPr="00BE1FDA">
        <w:rPr>
          <w:b/>
          <w:bCs/>
        </w:rPr>
        <w:t>Búsqueda</w:t>
      </w:r>
      <w:r>
        <w:t>: Encontrar un elemento específico dentro de un conjunto de datos.</w:t>
      </w:r>
    </w:p>
    <w:p w14:paraId="2997CCE5" w14:textId="236A5D49" w:rsidR="0063432E" w:rsidRDefault="0063432E" w:rsidP="00BE1FDA">
      <w:pPr>
        <w:pStyle w:val="Prrafodelista"/>
        <w:numPr>
          <w:ilvl w:val="0"/>
          <w:numId w:val="4"/>
        </w:numPr>
      </w:pPr>
      <w:r w:rsidRPr="00BE1FDA">
        <w:rPr>
          <w:b/>
          <w:bCs/>
        </w:rPr>
        <w:t>Procesamiento de imágenes</w:t>
      </w:r>
      <w:r>
        <w:t>: Manipular y analizar imágenes digitales utilizando algoritmos.</w:t>
      </w:r>
    </w:p>
    <w:p w14:paraId="336F5D43" w14:textId="3F9C46A8" w:rsidR="00C53E87" w:rsidRDefault="0063432E" w:rsidP="00BE1FDA">
      <w:pPr>
        <w:pStyle w:val="Prrafodelista"/>
        <w:numPr>
          <w:ilvl w:val="0"/>
          <w:numId w:val="4"/>
        </w:numPr>
      </w:pPr>
      <w:r w:rsidRPr="00BE1FDA">
        <w:rPr>
          <w:b/>
          <w:bCs/>
        </w:rPr>
        <w:t>Criptografía</w:t>
      </w:r>
      <w:r>
        <w:t>: Desarrollar técnicas para asegurar la información mediante el cifrado y la decodificación.</w:t>
      </w:r>
    </w:p>
    <w:p w14:paraId="3E52A01D" w14:textId="03493844" w:rsidR="00BE1FDA" w:rsidRDefault="00BE1FDA" w:rsidP="00BE1FDA">
      <w:pPr>
        <w:pStyle w:val="Prrafodelista"/>
        <w:numPr>
          <w:ilvl w:val="0"/>
          <w:numId w:val="4"/>
        </w:numPr>
      </w:pPr>
      <w:r w:rsidRPr="00BE1FDA">
        <w:rPr>
          <w:b/>
          <w:bCs/>
        </w:rPr>
        <w:t>Grafos y Teoría de Grafos</w:t>
      </w:r>
      <w:r>
        <w:t>: Estudia las relaciones entre elementos a través de nodos y aristas, y desarrolla algoritmos para resolver problemas relacionados con redes, rutas más cortas, flujo máximo, entre otros.</w:t>
      </w:r>
    </w:p>
    <w:p w14:paraId="494806C4" w14:textId="591DFFD1" w:rsidR="00BE1FDA" w:rsidRDefault="00BE1FDA" w:rsidP="00BE1FDA">
      <w:pPr>
        <w:pStyle w:val="Prrafodelista"/>
        <w:numPr>
          <w:ilvl w:val="0"/>
          <w:numId w:val="4"/>
        </w:numPr>
      </w:pPr>
      <w:r w:rsidRPr="00BE1FDA">
        <w:rPr>
          <w:b/>
          <w:bCs/>
        </w:rPr>
        <w:t>Programación Dinámica</w:t>
      </w:r>
      <w:r>
        <w:t>: Se centra en encontrar soluciones óptimas a problemas complejos dividiéndolos en subproblemas más pequeños y resolviéndolos de manera recursiva.</w:t>
      </w:r>
    </w:p>
    <w:p w14:paraId="701D7F6A" w14:textId="5CC6B6CE" w:rsidR="00BE1FDA" w:rsidRDefault="00BE1FDA" w:rsidP="00BE1FDA">
      <w:pPr>
        <w:pStyle w:val="Prrafodelista"/>
        <w:numPr>
          <w:ilvl w:val="0"/>
          <w:numId w:val="4"/>
        </w:numPr>
      </w:pPr>
      <w:r w:rsidRPr="00BE1FDA">
        <w:rPr>
          <w:b/>
          <w:bCs/>
        </w:rPr>
        <w:t>Simulación</w:t>
      </w:r>
      <w:r>
        <w:t>: Utiliza algoritmos para modelar y simular sistemas del mundo real, como el tráfico, el clima, la economía, para predecir su comportamiento y tomar decisiones informadas.</w:t>
      </w:r>
    </w:p>
    <w:p w14:paraId="4CCD6C7C" w14:textId="33BBE243" w:rsidR="00BE1FDA" w:rsidRDefault="00BE1FDA" w:rsidP="00BE1FDA">
      <w:pPr>
        <w:pStyle w:val="Prrafodelista"/>
        <w:numPr>
          <w:ilvl w:val="0"/>
          <w:numId w:val="4"/>
        </w:numPr>
      </w:pPr>
      <w:r w:rsidRPr="00BE1FDA">
        <w:rPr>
          <w:b/>
          <w:bCs/>
        </w:rPr>
        <w:t>Procesamiento de Lenguaje Natural</w:t>
      </w:r>
      <w:r>
        <w:t xml:space="preserve"> (PLN): Desarrolla algoritmos para analizar y comprender el lenguaje humano, incluyendo tareas como reconocimiento de voz, traducción automática, resumen de texto y generación de lenguaje natural.</w:t>
      </w:r>
    </w:p>
    <w:p w14:paraId="2AF92C5F" w14:textId="04EE9E3F" w:rsidR="00BE1FDA" w:rsidRDefault="00BE1FDA" w:rsidP="00BE1FDA">
      <w:pPr>
        <w:pStyle w:val="Prrafodelista"/>
        <w:numPr>
          <w:ilvl w:val="0"/>
          <w:numId w:val="4"/>
        </w:numPr>
      </w:pPr>
      <w:r w:rsidRPr="00BE1FDA">
        <w:rPr>
          <w:b/>
          <w:bCs/>
        </w:rPr>
        <w:t>Computación Cuántica</w:t>
      </w:r>
      <w:r>
        <w:t>: Explora algoritmos y técnicas para aprovechar los principios de la mecánica cuántica para realizar computaciones más rápidas y eficientes, abordando problemas complejos en criptografía, simulación molecular, optimización y más.</w:t>
      </w:r>
    </w:p>
    <w:p w14:paraId="1B80941A" w14:textId="3427F43B" w:rsidR="0063432E" w:rsidRDefault="00BE1FDA" w:rsidP="00BE1FDA">
      <w:pPr>
        <w:pStyle w:val="Prrafodelista"/>
        <w:numPr>
          <w:ilvl w:val="0"/>
          <w:numId w:val="4"/>
        </w:numPr>
      </w:pPr>
      <w:r w:rsidRPr="00BE1FDA">
        <w:rPr>
          <w:b/>
          <w:bCs/>
        </w:rPr>
        <w:t>Computación Distribuida y Paralela</w:t>
      </w:r>
      <w:r>
        <w:t xml:space="preserve">: Diseña algoritmos que aprovechan múltiples procesadores o sistemas distribuidos para realizar tareas </w:t>
      </w:r>
      <w:r>
        <w:lastRenderedPageBreak/>
        <w:t>simultáneamente, mejorando la eficiencia y el rendimiento en aplicaciones como el procesamiento de grandes volúmenes de datos y la inteligencia artificial.</w:t>
      </w:r>
    </w:p>
    <w:p w14:paraId="5A4A33BF" w14:textId="77777777" w:rsidR="00DB3B40" w:rsidRPr="00C53E87" w:rsidRDefault="00DB3B40" w:rsidP="00C53E87"/>
    <w:p w14:paraId="57B0DCB8" w14:textId="3B02B209" w:rsidR="00D14F66" w:rsidRDefault="00D14F66" w:rsidP="00D14F66">
      <w:pPr>
        <w:pStyle w:val="Ttulo2"/>
      </w:pPr>
      <w:bookmarkStart w:id="16" w:name="_Toc159840400"/>
      <w:r>
        <w:t>Especificación de un Algoritmo</w:t>
      </w:r>
      <w:bookmarkEnd w:id="16"/>
    </w:p>
    <w:p w14:paraId="3BD4B863" w14:textId="2CC732DA" w:rsidR="006B3662" w:rsidRDefault="006B3662" w:rsidP="006B3662">
      <w:r w:rsidRPr="006B3662">
        <w:t>La especificación de un algoritmo es el proceso de definir claramente qué hace y cómo funciona. Es como escribir un manual de instrucciones detallado que describe paso a paso cómo resolver un problema utilizando un algoritmo. En esta clase, exploraremos los componentes de una especificación, las características clave de los algoritmos y cómo diseñarlos de manera efectiva.</w:t>
      </w:r>
    </w:p>
    <w:p w14:paraId="28D88436" w14:textId="77777777" w:rsidR="006B3662" w:rsidRPr="006B3662" w:rsidRDefault="006B3662" w:rsidP="006B3662"/>
    <w:p w14:paraId="6F4DEFFF" w14:textId="6401C796" w:rsidR="00D14F66" w:rsidRDefault="00D14F66" w:rsidP="00D14F66">
      <w:pPr>
        <w:pStyle w:val="Ttulo3"/>
      </w:pPr>
      <w:bookmarkStart w:id="17" w:name="_Toc159840401"/>
      <w:r>
        <w:t>Componentes de una especificación</w:t>
      </w:r>
      <w:bookmarkEnd w:id="17"/>
      <w:r>
        <w:t xml:space="preserve"> </w:t>
      </w:r>
    </w:p>
    <w:p w14:paraId="2D07DFE8" w14:textId="447018D3" w:rsidR="00EE5C40" w:rsidRDefault="00EE5C40" w:rsidP="00EE5C40">
      <w:r>
        <w:t>Una especificación completa de un algoritmo incluye varios componentes importantes:</w:t>
      </w:r>
    </w:p>
    <w:p w14:paraId="14AF2176" w14:textId="00182F26" w:rsidR="00EE5C40" w:rsidRDefault="00EE5C40" w:rsidP="00EE5C40">
      <w:pPr>
        <w:pStyle w:val="Prrafodelista"/>
        <w:numPr>
          <w:ilvl w:val="0"/>
          <w:numId w:val="5"/>
        </w:numPr>
      </w:pPr>
      <w:r w:rsidRPr="00EE5C40">
        <w:rPr>
          <w:b/>
          <w:bCs/>
        </w:rPr>
        <w:t>Objetivo</w:t>
      </w:r>
      <w:r>
        <w:t>: Describe claramente qué se espera lograr con el algoritmo.</w:t>
      </w:r>
    </w:p>
    <w:p w14:paraId="1E6851D6" w14:textId="39A4F698" w:rsidR="00EE5C40" w:rsidRDefault="00EE5C40" w:rsidP="00EE5C40">
      <w:pPr>
        <w:pStyle w:val="Prrafodelista"/>
        <w:numPr>
          <w:ilvl w:val="0"/>
          <w:numId w:val="5"/>
        </w:numPr>
      </w:pPr>
      <w:r w:rsidRPr="00EE5C40">
        <w:rPr>
          <w:b/>
          <w:bCs/>
        </w:rPr>
        <w:t>Entradas</w:t>
      </w:r>
      <w:r>
        <w:t>: Enumera los datos necesarios para que el algoritmo funcione correctamente.</w:t>
      </w:r>
    </w:p>
    <w:p w14:paraId="71FAE3A2" w14:textId="35D85824" w:rsidR="00EE5C40" w:rsidRDefault="00EE5C40" w:rsidP="00EE5C40">
      <w:pPr>
        <w:pStyle w:val="Prrafodelista"/>
        <w:numPr>
          <w:ilvl w:val="0"/>
          <w:numId w:val="5"/>
        </w:numPr>
      </w:pPr>
      <w:r w:rsidRPr="00EE5C40">
        <w:rPr>
          <w:b/>
          <w:bCs/>
        </w:rPr>
        <w:t>Salidas</w:t>
      </w:r>
      <w:r>
        <w:t>: Especifica los resultados que se esperan del algoritmo una vez que se ha completado.</w:t>
      </w:r>
    </w:p>
    <w:p w14:paraId="719450A9" w14:textId="40FBBDE7" w:rsidR="00EE5C40" w:rsidRDefault="00EE5C40" w:rsidP="00EE5C40">
      <w:pPr>
        <w:pStyle w:val="Prrafodelista"/>
        <w:numPr>
          <w:ilvl w:val="0"/>
          <w:numId w:val="5"/>
        </w:numPr>
      </w:pPr>
      <w:r w:rsidRPr="00EE5C40">
        <w:rPr>
          <w:b/>
          <w:bCs/>
        </w:rPr>
        <w:t>Proceso</w:t>
      </w:r>
      <w:r>
        <w:t>: Detalla los pasos individuales que el algoritmo sigue para transformar las entradas en las salidas deseadas.</w:t>
      </w:r>
    </w:p>
    <w:p w14:paraId="4ED69BA9" w14:textId="77777777" w:rsidR="00EE5C40" w:rsidRDefault="00EE5C40" w:rsidP="00EE5C40"/>
    <w:p w14:paraId="49753FCE" w14:textId="1672E386" w:rsidR="00EA44E8" w:rsidRDefault="00EA44E8" w:rsidP="00EA44E8">
      <w:r>
        <w:t>Ejemplo:</w:t>
      </w:r>
    </w:p>
    <w:p w14:paraId="321DA006" w14:textId="77777777" w:rsidR="00EA44E8" w:rsidRDefault="00EA44E8" w:rsidP="00EA44E8">
      <w:pPr>
        <w:pStyle w:val="Prrafodelista"/>
        <w:numPr>
          <w:ilvl w:val="0"/>
          <w:numId w:val="6"/>
        </w:numPr>
      </w:pPr>
      <w:r>
        <w:t>Objetivo: Calcular el área de un triángulo.</w:t>
      </w:r>
    </w:p>
    <w:p w14:paraId="3590C605" w14:textId="77777777" w:rsidR="00EA44E8" w:rsidRDefault="00EA44E8" w:rsidP="00EA44E8">
      <w:pPr>
        <w:pStyle w:val="Prrafodelista"/>
        <w:numPr>
          <w:ilvl w:val="0"/>
          <w:numId w:val="6"/>
        </w:numPr>
      </w:pPr>
      <w:r>
        <w:t>Entradas: Base y altura del triángulo.</w:t>
      </w:r>
    </w:p>
    <w:p w14:paraId="0E097E5E" w14:textId="77777777" w:rsidR="00EA44E8" w:rsidRDefault="00EA44E8" w:rsidP="00EA44E8">
      <w:pPr>
        <w:pStyle w:val="Prrafodelista"/>
        <w:numPr>
          <w:ilvl w:val="0"/>
          <w:numId w:val="6"/>
        </w:numPr>
      </w:pPr>
      <w:r>
        <w:t>Salidas: Área del triángulo.</w:t>
      </w:r>
    </w:p>
    <w:p w14:paraId="21A47809" w14:textId="1D4199BE" w:rsidR="00EE5C40" w:rsidRDefault="00EA44E8" w:rsidP="00EA44E8">
      <w:pPr>
        <w:pStyle w:val="Prrafodelista"/>
        <w:numPr>
          <w:ilvl w:val="0"/>
          <w:numId w:val="6"/>
        </w:numPr>
      </w:pPr>
      <w:r>
        <w:t>Proceso: Multiplicar la base por la altura y dividir el resultado por 2.</w:t>
      </w:r>
    </w:p>
    <w:p w14:paraId="2660687A" w14:textId="77777777" w:rsidR="00EA44E8" w:rsidRPr="00EE5C40" w:rsidRDefault="00EA44E8" w:rsidP="00EE5C40"/>
    <w:p w14:paraId="52E88C06" w14:textId="3352BE34" w:rsidR="00D14F66" w:rsidRDefault="00D14F66" w:rsidP="00D14F66">
      <w:pPr>
        <w:pStyle w:val="Ttulo3"/>
      </w:pPr>
      <w:bookmarkStart w:id="18" w:name="_Toc159840402"/>
      <w:r>
        <w:lastRenderedPageBreak/>
        <w:t>Características de los algoritmos</w:t>
      </w:r>
      <w:bookmarkEnd w:id="18"/>
      <w:r>
        <w:t xml:space="preserve"> </w:t>
      </w:r>
    </w:p>
    <w:p w14:paraId="28D75AE1" w14:textId="579C7331" w:rsidR="005A341D" w:rsidRDefault="005A341D" w:rsidP="005A341D">
      <w:r>
        <w:t>Los algoritmos tienen ciertas características que los hacen efectivos y útiles en la resolución de problemas. Algunas de estas características incluyen:</w:t>
      </w:r>
    </w:p>
    <w:p w14:paraId="148F2AD1" w14:textId="48500A30" w:rsidR="005A341D" w:rsidRDefault="005A341D" w:rsidP="005A341D">
      <w:pPr>
        <w:pStyle w:val="Prrafodelista"/>
        <w:numPr>
          <w:ilvl w:val="0"/>
          <w:numId w:val="7"/>
        </w:numPr>
      </w:pPr>
      <w:r w:rsidRPr="005A341D">
        <w:rPr>
          <w:b/>
          <w:bCs/>
        </w:rPr>
        <w:t>Precisión</w:t>
      </w:r>
      <w:r>
        <w:t>: Los algoritmos deben ser claros y precisos en sus instrucciones para garantizar resultados correctos.</w:t>
      </w:r>
    </w:p>
    <w:p w14:paraId="32194B5F" w14:textId="5107A6AD" w:rsidR="005A341D" w:rsidRDefault="005A341D" w:rsidP="005A341D">
      <w:pPr>
        <w:pStyle w:val="Prrafodelista"/>
        <w:numPr>
          <w:ilvl w:val="0"/>
          <w:numId w:val="7"/>
        </w:numPr>
      </w:pPr>
      <w:r w:rsidRPr="005A341D">
        <w:rPr>
          <w:b/>
          <w:bCs/>
        </w:rPr>
        <w:t>Eficiencia</w:t>
      </w:r>
      <w:r>
        <w:t>: Deben realizar la tarea de manera rápida y con el menor uso posible de recursos, como tiempo y memoria.</w:t>
      </w:r>
    </w:p>
    <w:p w14:paraId="0529B33B" w14:textId="0F6D4E16" w:rsidR="00EE5C40" w:rsidRDefault="005A341D" w:rsidP="005A341D">
      <w:pPr>
        <w:pStyle w:val="Prrafodelista"/>
        <w:numPr>
          <w:ilvl w:val="0"/>
          <w:numId w:val="7"/>
        </w:numPr>
      </w:pPr>
      <w:r w:rsidRPr="005A341D">
        <w:rPr>
          <w:b/>
          <w:bCs/>
        </w:rPr>
        <w:t>Generalidad</w:t>
      </w:r>
      <w:r>
        <w:t>: Deben poder aplicarse a una amplia variedad de situaciones similares al problema que intentan resolver.</w:t>
      </w:r>
    </w:p>
    <w:p w14:paraId="272EB987" w14:textId="77777777" w:rsidR="005A341D" w:rsidRPr="00EE5C40" w:rsidRDefault="005A341D" w:rsidP="005A341D"/>
    <w:p w14:paraId="371072AF" w14:textId="08579C46" w:rsidR="00D14F66" w:rsidRDefault="00D14F66" w:rsidP="00D14F66">
      <w:pPr>
        <w:pStyle w:val="Ttulo3"/>
      </w:pPr>
      <w:bookmarkStart w:id="19" w:name="_Toc159840403"/>
      <w:r>
        <w:t>Diseño de algoritmos</w:t>
      </w:r>
      <w:bookmarkEnd w:id="19"/>
    </w:p>
    <w:p w14:paraId="339F62AB" w14:textId="77777777" w:rsidR="00774537" w:rsidRDefault="00774537" w:rsidP="00774537">
      <w:r>
        <w:t>El diseño de algoritmos implica desarrollar una estrategia clara y efectiva para resolver un problema. Esto incluye identificar los pasos necesarios, organizarlos de manera lógica y asegurarse de que el algoritmo sea eficiente y fácil de entender.</w:t>
      </w:r>
    </w:p>
    <w:p w14:paraId="049904FB" w14:textId="77777777" w:rsidR="00774537" w:rsidRDefault="00774537" w:rsidP="00774537"/>
    <w:p w14:paraId="060AA459" w14:textId="7D60C6E7" w:rsidR="00EE5C40" w:rsidRDefault="00774537" w:rsidP="00774537">
      <w:r>
        <w:t>En esta clase, utilizaremos PSeInt como herramienta principal para diseñar y especificar algoritmos, brindando ejemplos prácticos y ejercicios para ayudar a los estudiantes a comprender estos conceptos de manera efectiva.</w:t>
      </w:r>
    </w:p>
    <w:p w14:paraId="73EE18BD" w14:textId="77777777" w:rsidR="00774537" w:rsidRPr="00EE5C40" w:rsidRDefault="00774537" w:rsidP="00774537"/>
    <w:p w14:paraId="0D0C7660" w14:textId="7174C9ED" w:rsidR="00D14F66" w:rsidRDefault="00D14F66" w:rsidP="00D14F66">
      <w:pPr>
        <w:pStyle w:val="Ttulo2"/>
      </w:pPr>
      <w:bookmarkStart w:id="20" w:name="_Toc159840404"/>
      <w:r>
        <w:t>Técnicas de Representación de Algoritmos</w:t>
      </w:r>
      <w:bookmarkEnd w:id="20"/>
      <w:r>
        <w:t xml:space="preserve"> </w:t>
      </w:r>
    </w:p>
    <w:p w14:paraId="669B6406" w14:textId="6DCE71EF" w:rsidR="00F354F3" w:rsidRDefault="00F354F3" w:rsidP="00F354F3">
      <w:r w:rsidRPr="00F354F3">
        <w:t>En esta clase, exploraremos diversas técnicas para representar algoritmos de manera visual y comprensible. Utilizaremos la plataforma PSeInt como nuestra herramienta principal para demostrar estas técnicas, lo que nos permitirá crear y analizar algoritmos de forma eficiente.</w:t>
      </w:r>
    </w:p>
    <w:p w14:paraId="21732D73" w14:textId="77777777" w:rsidR="009F0C78" w:rsidRPr="00F354F3" w:rsidRDefault="009F0C78" w:rsidP="00F354F3"/>
    <w:p w14:paraId="3225E956" w14:textId="2412D291" w:rsidR="00D14F66" w:rsidRDefault="00D14F66" w:rsidP="00D14F66">
      <w:pPr>
        <w:pStyle w:val="Ttulo3"/>
      </w:pPr>
      <w:bookmarkStart w:id="21" w:name="_Toc159840405"/>
      <w:r>
        <w:t>Lenguaje Algorítmico</w:t>
      </w:r>
      <w:bookmarkEnd w:id="21"/>
    </w:p>
    <w:p w14:paraId="2671E311" w14:textId="359816D9" w:rsidR="00C359F5" w:rsidRDefault="00C359F5" w:rsidP="00C359F5">
      <w:r>
        <w:t xml:space="preserve">El lenguaje algorítmico es una forma de expresar algoritmos utilizando un conjunto de reglas y convenciones específicas. Es un lenguaje simple y estructurado que nos </w:t>
      </w:r>
      <w:r>
        <w:lastRenderedPageBreak/>
        <w:t>permite describir los pasos necesarios para resolver un problema. Por ejemplo, un algoritmo para sumar dos números en lenguaje algorítmico podría ser:</w:t>
      </w:r>
    </w:p>
    <w:p w14:paraId="7A20C808" w14:textId="26B1599A" w:rsidR="00C359F5" w:rsidRDefault="00380060" w:rsidP="00C359F5">
      <w:r>
        <w:rPr>
          <w:noProof/>
        </w:rPr>
        <mc:AlternateContent>
          <mc:Choice Requires="wps">
            <w:drawing>
              <wp:anchor distT="45720" distB="45720" distL="114300" distR="114300" simplePos="0" relativeHeight="251681792" behindDoc="0" locked="0" layoutInCell="1" allowOverlap="1" wp14:anchorId="3DECA492" wp14:editId="3A5427DE">
                <wp:simplePos x="0" y="0"/>
                <wp:positionH relativeFrom="column">
                  <wp:posOffset>529590</wp:posOffset>
                </wp:positionH>
                <wp:positionV relativeFrom="paragraph">
                  <wp:posOffset>125730</wp:posOffset>
                </wp:positionV>
                <wp:extent cx="3895725" cy="1404620"/>
                <wp:effectExtent l="0" t="0" r="28575"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4620"/>
                        </a:xfrm>
                        <a:prstGeom prst="rect">
                          <a:avLst/>
                        </a:prstGeom>
                        <a:solidFill>
                          <a:srgbClr val="FFFFFF"/>
                        </a:solidFill>
                        <a:ln w="9525">
                          <a:solidFill>
                            <a:srgbClr val="000000"/>
                          </a:solidFill>
                          <a:miter lim="800000"/>
                          <a:headEnd/>
                          <a:tailEnd/>
                        </a:ln>
                      </wps:spPr>
                      <wps:txbx>
                        <w:txbxContent>
                          <w:p w14:paraId="45D8F7B6" w14:textId="77777777" w:rsidR="00895626" w:rsidRDefault="00895626" w:rsidP="00895626">
                            <w:pPr>
                              <w:pStyle w:val="Cdigo"/>
                            </w:pPr>
                            <w:r>
                              <w:t>Algoritmo Suma2numeros</w:t>
                            </w:r>
                          </w:p>
                          <w:p w14:paraId="2FA3CC46" w14:textId="77777777" w:rsidR="00895626" w:rsidRDefault="00895626" w:rsidP="00895626">
                            <w:pPr>
                              <w:pStyle w:val="Cdigo"/>
                            </w:pPr>
                            <w:r>
                              <w:tab/>
                              <w:t>Definir numero1, numero2, suma Como Entero;</w:t>
                            </w:r>
                          </w:p>
                          <w:p w14:paraId="7D8D48A4" w14:textId="77777777" w:rsidR="00CF1277" w:rsidRDefault="00895626" w:rsidP="00CF1277">
                            <w:pPr>
                              <w:pStyle w:val="Cdigo"/>
                              <w:ind w:firstLine="708"/>
                            </w:pPr>
                            <w:r>
                              <w:t>Leer numero1;</w:t>
                            </w:r>
                          </w:p>
                          <w:p w14:paraId="1AE99E4C" w14:textId="77777777" w:rsidR="00CF1277" w:rsidRDefault="00895626" w:rsidP="00CF1277">
                            <w:pPr>
                              <w:pStyle w:val="Cdigo"/>
                              <w:ind w:firstLine="708"/>
                            </w:pPr>
                            <w:r>
                              <w:t>Leer numero2;</w:t>
                            </w:r>
                          </w:p>
                          <w:p w14:paraId="0F12999B" w14:textId="77777777" w:rsidR="00CF1277" w:rsidRDefault="00895626" w:rsidP="00CF1277">
                            <w:pPr>
                              <w:pStyle w:val="Cdigo"/>
                              <w:ind w:firstLine="708"/>
                            </w:pPr>
                            <w:r>
                              <w:t>suma = numero1 + numero2;</w:t>
                            </w:r>
                          </w:p>
                          <w:p w14:paraId="302DBF65" w14:textId="512B8ED0" w:rsidR="00895626" w:rsidRDefault="00CF1277" w:rsidP="00CF1277">
                            <w:pPr>
                              <w:pStyle w:val="Cdigo"/>
                              <w:ind w:firstLine="708"/>
                            </w:pPr>
                            <w:r>
                              <w:t>Escribir suma</w:t>
                            </w:r>
                            <w:r w:rsidR="00895626">
                              <w:t>;</w:t>
                            </w:r>
                          </w:p>
                          <w:p w14:paraId="26E9B66E" w14:textId="66145C28" w:rsidR="009F0C78" w:rsidRDefault="00895626" w:rsidP="00895626">
                            <w:pPr>
                              <w:pStyle w:val="Cdigo"/>
                            </w:pPr>
                            <w:proofErr w:type="spellStart"/>
                            <w:r>
                              <w:t>FinAlgoritmo</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ECA492" id="Cuadro de texto 2" o:spid="_x0000_s1043" type="#_x0000_t202" style="position:absolute;left:0;text-align:left;margin-left:41.7pt;margin-top:9.9pt;width:306.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">
                <v:textbox style="mso-fit-shape-to-text:t">
                  <w:txbxContent>
                    <w:p w14:paraId="45D8F7B6" w14:textId="77777777" w:rsidR="00895626" w:rsidRDefault="00895626" w:rsidP="00895626">
                      <w:pPr>
                        <w:pStyle w:val="Cdigo"/>
                      </w:pPr>
                      <w:r>
                        <w:t>Algoritmo Suma2numeros</w:t>
                      </w:r>
                    </w:p>
                    <w:p w14:paraId="2FA3CC46" w14:textId="77777777" w:rsidR="00895626" w:rsidRDefault="00895626" w:rsidP="00895626">
                      <w:pPr>
                        <w:pStyle w:val="Cdigo"/>
                      </w:pPr>
                      <w:r>
                        <w:tab/>
                        <w:t>Definir numero1, numero2, suma Como Entero;</w:t>
                      </w:r>
                    </w:p>
                    <w:p w14:paraId="7D8D48A4" w14:textId="77777777" w:rsidR="00CF1277" w:rsidRDefault="00895626" w:rsidP="00CF1277">
                      <w:pPr>
                        <w:pStyle w:val="Cdigo"/>
                        <w:ind w:firstLine="708"/>
                      </w:pPr>
                      <w:r>
                        <w:t>Leer numero1;</w:t>
                      </w:r>
                    </w:p>
                    <w:p w14:paraId="1AE99E4C" w14:textId="77777777" w:rsidR="00CF1277" w:rsidRDefault="00895626" w:rsidP="00CF1277">
                      <w:pPr>
                        <w:pStyle w:val="Cdigo"/>
                        <w:ind w:firstLine="708"/>
                      </w:pPr>
                      <w:r>
                        <w:t>Leer numero2;</w:t>
                      </w:r>
                    </w:p>
                    <w:p w14:paraId="0F12999B" w14:textId="77777777" w:rsidR="00CF1277" w:rsidRDefault="00895626" w:rsidP="00CF1277">
                      <w:pPr>
                        <w:pStyle w:val="Cdigo"/>
                        <w:ind w:firstLine="708"/>
                      </w:pPr>
                      <w:r>
                        <w:t>suma = numero1 + numero2;</w:t>
                      </w:r>
                    </w:p>
                    <w:p w14:paraId="302DBF65" w14:textId="512B8ED0" w:rsidR="00895626" w:rsidRDefault="00CF1277" w:rsidP="00CF1277">
                      <w:pPr>
                        <w:pStyle w:val="Cdigo"/>
                        <w:ind w:firstLine="708"/>
                      </w:pPr>
                      <w:r>
                        <w:t>Escribir suma</w:t>
                      </w:r>
                      <w:r w:rsidR="00895626">
                        <w:t>;</w:t>
                      </w:r>
                    </w:p>
                    <w:p w14:paraId="26E9B66E" w14:textId="66145C28" w:rsidR="009F0C78" w:rsidRDefault="00895626" w:rsidP="00895626">
                      <w:pPr>
                        <w:pStyle w:val="Cdigo"/>
                      </w:pPr>
                      <w:proofErr w:type="spellStart"/>
                      <w:r>
                        <w:t>FinAlgoritmo</w:t>
                      </w:r>
                      <w:proofErr w:type="spellEnd"/>
                    </w:p>
                  </w:txbxContent>
                </v:textbox>
                <w10:wrap type="square"/>
              </v:shape>
            </w:pict>
          </mc:Fallback>
        </mc:AlternateContent>
      </w:r>
    </w:p>
    <w:p w14:paraId="591D8981" w14:textId="77777777" w:rsidR="009F0C78" w:rsidRDefault="009F0C78" w:rsidP="00C359F5"/>
    <w:p w14:paraId="3E9F7CE9" w14:textId="12223207" w:rsidR="009F0C78" w:rsidRDefault="009F0C78" w:rsidP="00C359F5"/>
    <w:p w14:paraId="0CD92F5B" w14:textId="77777777" w:rsidR="00C359F5" w:rsidRDefault="00C359F5" w:rsidP="00C359F5"/>
    <w:p w14:paraId="5E0283AB" w14:textId="77777777" w:rsidR="00C359F5" w:rsidRDefault="00C359F5" w:rsidP="00C359F5"/>
    <w:p w14:paraId="3F886C18" w14:textId="77777777" w:rsidR="00895626" w:rsidRDefault="00895626" w:rsidP="00C359F5"/>
    <w:p w14:paraId="73756560" w14:textId="0124D3CE" w:rsidR="00D14F66" w:rsidRDefault="00D14F66" w:rsidP="00D14F66">
      <w:pPr>
        <w:pStyle w:val="Ttulo3"/>
      </w:pPr>
      <w:bookmarkStart w:id="22" w:name="_Toc159840406"/>
      <w:r>
        <w:t>Diagramas de Flujo</w:t>
      </w:r>
      <w:bookmarkEnd w:id="22"/>
    </w:p>
    <w:p w14:paraId="1A234CDC" w14:textId="664C7D31" w:rsidR="00C359F5" w:rsidRDefault="00025B11" w:rsidP="00C359F5">
      <w:r w:rsidRPr="00025B11">
        <w:t>Los diagramas de flujo son una representación gráfica de un algoritmo, que utiliza símbolos y flechas para mostrar la secuencia de acciones necesarias para resolver un problema. Cada símbolo representa una acción específica, como leer datos, realizar cálculos o tomar decisiones. Por ejemplo, un diagrama de flujo para el algoritmo anterior sería:</w:t>
      </w:r>
    </w:p>
    <w:p w14:paraId="4F47F0D2" w14:textId="6E575884" w:rsidR="00025B11" w:rsidRDefault="003D2165" w:rsidP="00C359F5">
      <w:r>
        <w:rPr>
          <w:noProof/>
        </w:rPr>
        <w:drawing>
          <wp:anchor distT="0" distB="0" distL="114300" distR="114300" simplePos="0" relativeHeight="251682816" behindDoc="1" locked="0" layoutInCell="1" allowOverlap="1" wp14:anchorId="7D987D77" wp14:editId="31286B34">
            <wp:simplePos x="0" y="0"/>
            <wp:positionH relativeFrom="column">
              <wp:posOffset>767715</wp:posOffset>
            </wp:positionH>
            <wp:positionV relativeFrom="paragraph">
              <wp:posOffset>78740</wp:posOffset>
            </wp:positionV>
            <wp:extent cx="3581400" cy="2543175"/>
            <wp:effectExtent l="0" t="0" r="0" b="0"/>
            <wp:wrapTight wrapText="bothSides">
              <wp:wrapPolygon edited="0">
                <wp:start x="5055" y="0"/>
                <wp:lineTo x="4711" y="809"/>
                <wp:lineTo x="5170" y="2103"/>
                <wp:lineTo x="0" y="3074"/>
                <wp:lineTo x="0" y="5178"/>
                <wp:lineTo x="10340" y="5178"/>
                <wp:lineTo x="8732" y="6148"/>
                <wp:lineTo x="8043" y="6957"/>
                <wp:lineTo x="8043" y="7766"/>
                <wp:lineTo x="8272" y="10355"/>
                <wp:lineTo x="4826" y="12782"/>
                <wp:lineTo x="4826" y="14724"/>
                <wp:lineTo x="6664" y="15533"/>
                <wp:lineTo x="8847" y="16018"/>
                <wp:lineTo x="8847" y="17960"/>
                <wp:lineTo x="10340" y="18121"/>
                <wp:lineTo x="7583" y="19092"/>
                <wp:lineTo x="7123" y="19578"/>
                <wp:lineTo x="7353" y="20710"/>
                <wp:lineTo x="7698" y="21357"/>
                <wp:lineTo x="13787" y="21357"/>
                <wp:lineTo x="14132" y="20710"/>
                <wp:lineTo x="14477" y="19578"/>
                <wp:lineTo x="13672" y="18930"/>
                <wp:lineTo x="11030" y="18121"/>
                <wp:lineTo x="11949" y="18121"/>
                <wp:lineTo x="12868" y="16827"/>
                <wp:lineTo x="12753" y="15533"/>
                <wp:lineTo x="15281" y="15533"/>
                <wp:lineTo x="16774" y="14562"/>
                <wp:lineTo x="16889" y="12944"/>
                <wp:lineTo x="13443" y="10355"/>
                <wp:lineTo x="13098" y="7766"/>
                <wp:lineTo x="13672" y="6310"/>
                <wp:lineTo x="13213" y="5825"/>
                <wp:lineTo x="11030" y="5178"/>
                <wp:lineTo x="21485" y="5178"/>
                <wp:lineTo x="21485" y="3074"/>
                <wp:lineTo x="16200" y="2103"/>
                <wp:lineTo x="16889" y="971"/>
                <wp:lineTo x="16315" y="0"/>
                <wp:lineTo x="5055"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clrChange>
                        <a:clrFrom>
                          <a:srgbClr val="F7FFF7"/>
                        </a:clrFrom>
                        <a:clrTo>
                          <a:srgbClr val="F7FFF7">
                            <a:alpha val="0"/>
                          </a:srgbClr>
                        </a:clrTo>
                      </a:clrChange>
                      <a:extLst>
                        <a:ext uri="{28A0092B-C50C-407E-A947-70E740481C1C}">
                          <a14:useLocalDpi xmlns:a14="http://schemas.microsoft.com/office/drawing/2010/main" val="0"/>
                        </a:ext>
                      </a:extLst>
                    </a:blip>
                    <a:srcRect l="16463" t="9962" r="19722" b="9438"/>
                    <a:stretch/>
                  </pic:blipFill>
                  <pic:spPr bwMode="auto">
                    <a:xfrm>
                      <a:off x="0" y="0"/>
                      <a:ext cx="3581400" cy="2543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848ED0" w14:textId="4807CD2F" w:rsidR="00025B11" w:rsidRDefault="00025B11" w:rsidP="00C359F5"/>
    <w:p w14:paraId="1A669D70" w14:textId="77777777" w:rsidR="00225FEE" w:rsidRDefault="00225FEE" w:rsidP="00C359F5"/>
    <w:p w14:paraId="188B43A0" w14:textId="77777777" w:rsidR="003D2165" w:rsidRDefault="003D2165" w:rsidP="00C359F5"/>
    <w:p w14:paraId="4079FAF3" w14:textId="77777777" w:rsidR="003D2165" w:rsidRDefault="003D2165" w:rsidP="00C359F5"/>
    <w:p w14:paraId="0165F78E" w14:textId="77777777" w:rsidR="003D2165" w:rsidRDefault="003D2165" w:rsidP="00C359F5"/>
    <w:p w14:paraId="2A4FDE48" w14:textId="77777777" w:rsidR="003D2165" w:rsidRDefault="003D2165" w:rsidP="00C359F5"/>
    <w:p w14:paraId="443DC856" w14:textId="77777777" w:rsidR="003D2165" w:rsidRDefault="003D2165" w:rsidP="00C359F5"/>
    <w:p w14:paraId="73BFB888" w14:textId="77777777" w:rsidR="00225FEE" w:rsidRPr="00C359F5" w:rsidRDefault="00225FEE" w:rsidP="00C359F5"/>
    <w:p w14:paraId="79BF0B9B" w14:textId="7CDE321D" w:rsidR="00D14F66" w:rsidRDefault="00D14F66" w:rsidP="00D14F66">
      <w:pPr>
        <w:pStyle w:val="Ttulo3"/>
      </w:pPr>
      <w:bookmarkStart w:id="23" w:name="_Toc159840407"/>
      <w:r>
        <w:t>Diagramas de Cajas</w:t>
      </w:r>
      <w:bookmarkEnd w:id="23"/>
    </w:p>
    <w:p w14:paraId="1DDEF4DF" w14:textId="01072B09" w:rsidR="00225FEE" w:rsidRDefault="00EA48B9" w:rsidP="00225FEE">
      <w:r w:rsidRPr="00EA48B9">
        <w:t xml:space="preserve">Los diagramas de cajas, también conocidos como diagramas de </w:t>
      </w:r>
      <w:proofErr w:type="spellStart"/>
      <w:r w:rsidRPr="00EA48B9">
        <w:t>Nassi-Shneiderman</w:t>
      </w:r>
      <w:proofErr w:type="spellEnd"/>
      <w:r w:rsidRPr="00EA48B9">
        <w:t xml:space="preserve">, son otra técnica de representación gráfica de algoritmos que utiliza bloques rectangulares para representar acciones y flechas para mostrar la secuencia de ejecución. Cada bloque representa una acción específica, como leer datos o realizar </w:t>
      </w:r>
      <w:r w:rsidRPr="00EA48B9">
        <w:lastRenderedPageBreak/>
        <w:t xml:space="preserve">cálculos. Por ejemplo, el mismo algoritmo representado con diagramas de cajas </w:t>
      </w:r>
      <w:r w:rsidR="008D12C2">
        <w:rPr>
          <w:noProof/>
        </w:rPr>
        <w:drawing>
          <wp:anchor distT="0" distB="0" distL="114300" distR="114300" simplePos="0" relativeHeight="251683840" behindDoc="1" locked="0" layoutInCell="1" allowOverlap="1" wp14:anchorId="31A81763" wp14:editId="50DC23ED">
            <wp:simplePos x="0" y="0"/>
            <wp:positionH relativeFrom="column">
              <wp:posOffset>977265</wp:posOffset>
            </wp:positionH>
            <wp:positionV relativeFrom="paragraph">
              <wp:posOffset>509270</wp:posOffset>
            </wp:positionV>
            <wp:extent cx="3781425" cy="1666875"/>
            <wp:effectExtent l="0" t="0" r="0" b="0"/>
            <wp:wrapTight wrapText="bothSides">
              <wp:wrapPolygon edited="0">
                <wp:start x="109" y="494"/>
                <wp:lineTo x="109" y="20983"/>
                <wp:lineTo x="21328" y="20983"/>
                <wp:lineTo x="21328" y="494"/>
                <wp:lineTo x="109" y="494"/>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clrChange>
                        <a:clrFrom>
                          <a:srgbClr val="F7FFF7"/>
                        </a:clrFrom>
                        <a:clrTo>
                          <a:srgbClr val="F7FFF7">
                            <a:alpha val="0"/>
                          </a:srgbClr>
                        </a:clrTo>
                      </a:clrChange>
                      <a:extLst>
                        <a:ext uri="{28A0092B-C50C-407E-A947-70E740481C1C}">
                          <a14:useLocalDpi xmlns:a14="http://schemas.microsoft.com/office/drawing/2010/main" val="0"/>
                        </a:ext>
                      </a:extLst>
                    </a:blip>
                    <a:srcRect l="14767" t="25356" r="17854" b="21816"/>
                    <a:stretch/>
                  </pic:blipFill>
                  <pic:spPr bwMode="auto">
                    <a:xfrm>
                      <a:off x="0" y="0"/>
                      <a:ext cx="3781425" cy="1666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A48B9">
        <w:t>sería:</w:t>
      </w:r>
    </w:p>
    <w:p w14:paraId="1BE7FA03" w14:textId="0DFBD324" w:rsidR="00EA48B9" w:rsidRDefault="00EA48B9" w:rsidP="00225FEE"/>
    <w:p w14:paraId="184DA14E" w14:textId="72B41143" w:rsidR="00EA48B9" w:rsidRDefault="00EA48B9" w:rsidP="00225FEE"/>
    <w:p w14:paraId="14D54563" w14:textId="77777777" w:rsidR="00EA48B9" w:rsidRDefault="00EA48B9" w:rsidP="00225FEE"/>
    <w:p w14:paraId="537442C2" w14:textId="77777777" w:rsidR="00EA48B9" w:rsidRDefault="00EA48B9" w:rsidP="00225FEE"/>
    <w:p w14:paraId="6F7D1073" w14:textId="77777777" w:rsidR="00225FEE" w:rsidRDefault="00225FEE" w:rsidP="00225FEE"/>
    <w:p w14:paraId="3046B446" w14:textId="77777777" w:rsidR="008D12C2" w:rsidRPr="00225FEE" w:rsidRDefault="008D12C2" w:rsidP="00225FEE"/>
    <w:p w14:paraId="45F12324" w14:textId="73359026" w:rsidR="00AB2DF6" w:rsidRDefault="00D14F66" w:rsidP="00D14F66">
      <w:pPr>
        <w:pStyle w:val="Ttulo3"/>
      </w:pPr>
      <w:bookmarkStart w:id="24" w:name="_Toc159840408"/>
      <w:r>
        <w:t>Construcción de Diagramas de flujos</w:t>
      </w:r>
      <w:bookmarkEnd w:id="24"/>
    </w:p>
    <w:p w14:paraId="3B488387" w14:textId="30F2B8B7" w:rsidR="00225FEE" w:rsidRDefault="00B60413" w:rsidP="00225FEE">
      <w:r w:rsidRPr="00B60413">
        <w:t>Durante la clase, aprenderemos cómo construir diagramas de flujo utilizando PSeInt. Utilizaremos las herramientas proporcionadas por la plataforma para dibujar símbolos, conectarlos con flechas y organizarlos de manera que reflejen la secuencia lógica de nuestro algoritmo.</w:t>
      </w:r>
    </w:p>
    <w:p w14:paraId="5044D9B6" w14:textId="0A3E567D" w:rsidR="00B60413" w:rsidRDefault="00B60413" w:rsidP="00225FEE"/>
    <w:tbl>
      <w:tblPr>
        <w:tblStyle w:val="Tablaconcuadrcula1clara"/>
        <w:tblW w:w="9067" w:type="dxa"/>
        <w:tblLook w:val="04A0" w:firstRow="1" w:lastRow="0" w:firstColumn="1" w:lastColumn="0" w:noHBand="0" w:noVBand="1"/>
      </w:tblPr>
      <w:tblGrid>
        <w:gridCol w:w="1639"/>
        <w:gridCol w:w="2499"/>
        <w:gridCol w:w="2073"/>
        <w:gridCol w:w="2856"/>
      </w:tblGrid>
      <w:tr w:rsidR="00A24153" w:rsidRPr="00A823B0" w14:paraId="47B6D5D5" w14:textId="77777777" w:rsidTr="006B434F">
        <w:trPr>
          <w:gridAfter w:val="3"/>
          <w:cnfStyle w:val="100000000000" w:firstRow="1" w:lastRow="0" w:firstColumn="0" w:lastColumn="0" w:oddVBand="0" w:evenVBand="0" w:oddHBand="0" w:evenHBand="0" w:firstRowFirstColumn="0" w:firstRowLastColumn="0" w:lastRowFirstColumn="0" w:lastRowLastColumn="0"/>
          <w:wAfter w:w="7428" w:type="dxa"/>
        </w:trPr>
        <w:tc>
          <w:tcPr>
            <w:cnfStyle w:val="001000000000" w:firstRow="0" w:lastRow="0" w:firstColumn="1" w:lastColumn="0" w:oddVBand="0" w:evenVBand="0" w:oddHBand="0" w:evenHBand="0" w:firstRowFirstColumn="0" w:firstRowLastColumn="0" w:lastRowFirstColumn="0" w:lastRowLastColumn="0"/>
            <w:tcW w:w="1639" w:type="dxa"/>
            <w:hideMark/>
          </w:tcPr>
          <w:p w14:paraId="2B506EC9" w14:textId="77777777" w:rsidR="00A823B0" w:rsidRPr="00A823B0" w:rsidRDefault="00A823B0" w:rsidP="00A823B0">
            <w:pPr>
              <w:spacing w:before="0" w:after="0" w:line="240" w:lineRule="auto"/>
              <w:jc w:val="left"/>
              <w:rPr>
                <w:rFonts w:ascii="Times New Roman" w:eastAsia="Times New Roman" w:hAnsi="Times New Roman" w:cs="Times New Roman"/>
                <w:sz w:val="20"/>
                <w:szCs w:val="24"/>
                <w:lang w:eastAsia="es-NI"/>
              </w:rPr>
            </w:pPr>
          </w:p>
        </w:tc>
      </w:tr>
      <w:tr w:rsidR="00856757" w:rsidRPr="00A823B0" w14:paraId="593D5BED" w14:textId="77777777" w:rsidTr="006B434F">
        <w:tc>
          <w:tcPr>
            <w:cnfStyle w:val="001000000000" w:firstRow="0" w:lastRow="0" w:firstColumn="1" w:lastColumn="0" w:oddVBand="0" w:evenVBand="0" w:oddHBand="0" w:evenHBand="0" w:firstRowFirstColumn="0" w:firstRowLastColumn="0" w:lastRowFirstColumn="0" w:lastRowLastColumn="0"/>
            <w:tcW w:w="1639" w:type="dxa"/>
            <w:hideMark/>
          </w:tcPr>
          <w:p w14:paraId="4C362ACA" w14:textId="77777777" w:rsidR="00A823B0" w:rsidRPr="00A823B0" w:rsidRDefault="00A823B0" w:rsidP="00A823B0">
            <w:pPr>
              <w:spacing w:before="0" w:after="0" w:line="240" w:lineRule="auto"/>
              <w:jc w:val="center"/>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Instrucción</w:t>
            </w:r>
          </w:p>
        </w:tc>
        <w:tc>
          <w:tcPr>
            <w:tcW w:w="2499" w:type="dxa"/>
            <w:hideMark/>
          </w:tcPr>
          <w:p w14:paraId="55145C20" w14:textId="77777777" w:rsidR="00A823B0" w:rsidRPr="00A823B0" w:rsidRDefault="00A823B0" w:rsidP="00A823B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A823B0">
              <w:rPr>
                <w:rFonts w:ascii="Segoe UI" w:eastAsia="Times New Roman" w:hAnsi="Segoe UI" w:cs="Segoe UI"/>
                <w:b/>
                <w:bCs/>
                <w:sz w:val="21"/>
                <w:szCs w:val="21"/>
                <w:lang w:eastAsia="es-NI"/>
              </w:rPr>
              <w:t>Uso</w:t>
            </w:r>
          </w:p>
        </w:tc>
        <w:tc>
          <w:tcPr>
            <w:tcW w:w="2073" w:type="dxa"/>
            <w:hideMark/>
          </w:tcPr>
          <w:p w14:paraId="091F222D" w14:textId="77777777" w:rsidR="00A823B0" w:rsidRPr="00A823B0" w:rsidRDefault="00A823B0" w:rsidP="00A823B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A823B0">
              <w:rPr>
                <w:rFonts w:ascii="Segoe UI" w:eastAsia="Times New Roman" w:hAnsi="Segoe UI" w:cs="Segoe UI"/>
                <w:b/>
                <w:bCs/>
                <w:sz w:val="21"/>
                <w:szCs w:val="21"/>
                <w:lang w:eastAsia="es-NI"/>
              </w:rPr>
              <w:t>Ejemplo en Pseudo Código</w:t>
            </w:r>
          </w:p>
        </w:tc>
        <w:tc>
          <w:tcPr>
            <w:tcW w:w="2856" w:type="dxa"/>
            <w:hideMark/>
          </w:tcPr>
          <w:p w14:paraId="0A6ED711" w14:textId="77777777" w:rsidR="00A823B0" w:rsidRPr="00A823B0" w:rsidRDefault="00A823B0" w:rsidP="00A823B0">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21"/>
                <w:szCs w:val="21"/>
                <w:lang w:eastAsia="es-NI"/>
              </w:rPr>
            </w:pPr>
            <w:r w:rsidRPr="00A823B0">
              <w:rPr>
                <w:rFonts w:ascii="Segoe UI" w:eastAsia="Times New Roman" w:hAnsi="Segoe UI" w:cs="Segoe UI"/>
                <w:b/>
                <w:bCs/>
                <w:sz w:val="21"/>
                <w:szCs w:val="21"/>
                <w:lang w:eastAsia="es-NI"/>
              </w:rPr>
              <w:t>Figura</w:t>
            </w:r>
          </w:p>
        </w:tc>
      </w:tr>
      <w:tr w:rsidR="00856757" w:rsidRPr="00A823B0" w14:paraId="5D0AD6E4" w14:textId="77777777" w:rsidTr="006B434F">
        <w:tc>
          <w:tcPr>
            <w:cnfStyle w:val="001000000000" w:firstRow="0" w:lastRow="0" w:firstColumn="1" w:lastColumn="0" w:oddVBand="0" w:evenVBand="0" w:oddHBand="0" w:evenHBand="0" w:firstRowFirstColumn="0" w:firstRowLastColumn="0" w:lastRowFirstColumn="0" w:lastRowLastColumn="0"/>
            <w:tcW w:w="1639" w:type="dxa"/>
            <w:hideMark/>
          </w:tcPr>
          <w:p w14:paraId="21FC6825" w14:textId="77777777" w:rsidR="00A823B0" w:rsidRPr="00A823B0" w:rsidRDefault="00A823B0" w:rsidP="00A823B0">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Inicio/Fin</w:t>
            </w:r>
          </w:p>
        </w:tc>
        <w:tc>
          <w:tcPr>
            <w:tcW w:w="2499" w:type="dxa"/>
            <w:hideMark/>
          </w:tcPr>
          <w:p w14:paraId="6B340D22" w14:textId="77777777" w:rsidR="00A823B0" w:rsidRPr="00A823B0" w:rsidRDefault="00A823B0"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Marca el inicio o el final del flujo</w:t>
            </w:r>
          </w:p>
        </w:tc>
        <w:tc>
          <w:tcPr>
            <w:tcW w:w="2073" w:type="dxa"/>
            <w:hideMark/>
          </w:tcPr>
          <w:p w14:paraId="46E8CC4F" w14:textId="77777777" w:rsidR="00A823B0" w:rsidRPr="00A823B0" w:rsidRDefault="00A823B0"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A823B0">
              <w:rPr>
                <w:rFonts w:ascii="Courier New" w:eastAsia="Times New Roman" w:hAnsi="Courier New" w:cs="Courier New"/>
                <w:sz w:val="18"/>
                <w:szCs w:val="18"/>
                <w:bdr w:val="single" w:sz="2" w:space="0" w:color="E3E3E3" w:frame="1"/>
                <w:lang w:eastAsia="es-NI"/>
              </w:rPr>
              <w:t>Inicio</w:t>
            </w:r>
            <w:r w:rsidRPr="00A823B0">
              <w:rPr>
                <w:rFonts w:ascii="Courier New" w:eastAsia="Times New Roman" w:hAnsi="Courier New" w:cs="Courier New"/>
                <w:sz w:val="18"/>
                <w:szCs w:val="18"/>
                <w:lang w:eastAsia="es-NI"/>
              </w:rPr>
              <w:t xml:space="preserve"> o </w:t>
            </w:r>
            <w:r w:rsidRPr="00A823B0">
              <w:rPr>
                <w:rFonts w:ascii="Courier New" w:eastAsia="Times New Roman" w:hAnsi="Courier New" w:cs="Courier New"/>
                <w:sz w:val="18"/>
                <w:szCs w:val="18"/>
                <w:bdr w:val="single" w:sz="2" w:space="0" w:color="E3E3E3" w:frame="1"/>
                <w:lang w:eastAsia="es-NI"/>
              </w:rPr>
              <w:t>Fin</w:t>
            </w:r>
          </w:p>
        </w:tc>
        <w:tc>
          <w:tcPr>
            <w:tcW w:w="2856" w:type="dxa"/>
            <w:hideMark/>
          </w:tcPr>
          <w:p w14:paraId="6BF2CF62" w14:textId="48BA367A" w:rsidR="00A823B0" w:rsidRPr="00A823B0" w:rsidRDefault="0002538A"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84864" behindDoc="1" locked="0" layoutInCell="1" allowOverlap="1" wp14:anchorId="2AC8BA51" wp14:editId="7690CE66">
                  <wp:simplePos x="0" y="0"/>
                  <wp:positionH relativeFrom="column">
                    <wp:posOffset>-9138</wp:posOffset>
                  </wp:positionH>
                  <wp:positionV relativeFrom="paragraph">
                    <wp:posOffset>0</wp:posOffset>
                  </wp:positionV>
                  <wp:extent cx="1558290" cy="518795"/>
                  <wp:effectExtent l="0" t="0" r="3810" b="0"/>
                  <wp:wrapTight wrapText="bothSides">
                    <wp:wrapPolygon edited="0">
                      <wp:start x="264" y="0"/>
                      <wp:lineTo x="0" y="3173"/>
                      <wp:lineTo x="0" y="8725"/>
                      <wp:lineTo x="4489" y="13483"/>
                      <wp:lineTo x="4225" y="16656"/>
                      <wp:lineTo x="4225" y="19829"/>
                      <wp:lineTo x="4753" y="20622"/>
                      <wp:lineTo x="16636" y="20622"/>
                      <wp:lineTo x="17164" y="20622"/>
                      <wp:lineTo x="17164" y="15863"/>
                      <wp:lineTo x="16900" y="13483"/>
                      <wp:lineTo x="21389" y="7931"/>
                      <wp:lineTo x="21389" y="3173"/>
                      <wp:lineTo x="21125" y="0"/>
                      <wp:lineTo x="264"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clrChange>
                              <a:clrFrom>
                                <a:srgbClr val="F7FFF7"/>
                              </a:clrFrom>
                              <a:clrTo>
                                <a:srgbClr val="F7FFF7">
                                  <a:alpha val="0"/>
                                </a:srgbClr>
                              </a:clrTo>
                            </a:clrChange>
                            <a:extLst>
                              <a:ext uri="{28A0092B-C50C-407E-A947-70E740481C1C}">
                                <a14:useLocalDpi xmlns:a14="http://schemas.microsoft.com/office/drawing/2010/main" val="0"/>
                              </a:ext>
                            </a:extLst>
                          </a:blip>
                          <a:srcRect l="18324" t="38788" r="53900" b="44758"/>
                          <a:stretch/>
                        </pic:blipFill>
                        <pic:spPr bwMode="auto">
                          <a:xfrm>
                            <a:off x="0" y="0"/>
                            <a:ext cx="1558290" cy="518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7D7FA797" w14:textId="77777777" w:rsidTr="006B434F">
        <w:tc>
          <w:tcPr>
            <w:cnfStyle w:val="001000000000" w:firstRow="0" w:lastRow="0" w:firstColumn="1" w:lastColumn="0" w:oddVBand="0" w:evenVBand="0" w:oddHBand="0" w:evenHBand="0" w:firstRowFirstColumn="0" w:firstRowLastColumn="0" w:lastRowFirstColumn="0" w:lastRowLastColumn="0"/>
            <w:tcW w:w="1639" w:type="dxa"/>
            <w:hideMark/>
          </w:tcPr>
          <w:p w14:paraId="03E2BF13" w14:textId="77777777" w:rsidR="00A823B0" w:rsidRPr="00A823B0" w:rsidRDefault="00A823B0" w:rsidP="00A823B0">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Proceso</w:t>
            </w:r>
          </w:p>
        </w:tc>
        <w:tc>
          <w:tcPr>
            <w:tcW w:w="2499" w:type="dxa"/>
            <w:hideMark/>
          </w:tcPr>
          <w:p w14:paraId="2CC8F201" w14:textId="77777777" w:rsidR="00A823B0" w:rsidRPr="00A823B0" w:rsidRDefault="00A823B0"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Representa una acción o proceso</w:t>
            </w:r>
          </w:p>
        </w:tc>
        <w:tc>
          <w:tcPr>
            <w:tcW w:w="2073" w:type="dxa"/>
            <w:hideMark/>
          </w:tcPr>
          <w:p w14:paraId="33F8C963" w14:textId="1CC91131" w:rsidR="00A823B0" w:rsidRPr="00A823B0" w:rsidRDefault="00A823B0"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A823B0">
              <w:rPr>
                <w:rFonts w:ascii="Courier New" w:eastAsia="Times New Roman" w:hAnsi="Courier New" w:cs="Courier New"/>
                <w:sz w:val="18"/>
                <w:szCs w:val="18"/>
                <w:bdr w:val="single" w:sz="2" w:space="0" w:color="E3E3E3" w:frame="1"/>
                <w:lang w:eastAsia="es-NI"/>
              </w:rPr>
              <w:t>Calcular suma</w:t>
            </w:r>
          </w:p>
        </w:tc>
        <w:tc>
          <w:tcPr>
            <w:tcW w:w="2856" w:type="dxa"/>
            <w:hideMark/>
          </w:tcPr>
          <w:p w14:paraId="6A529734" w14:textId="24337591" w:rsidR="00A823B0" w:rsidRPr="00A823B0" w:rsidRDefault="00D05DFC"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85888" behindDoc="1" locked="0" layoutInCell="1" allowOverlap="1" wp14:anchorId="6531FFB5" wp14:editId="0A408967">
                  <wp:simplePos x="0" y="0"/>
                  <wp:positionH relativeFrom="column">
                    <wp:posOffset>-9525</wp:posOffset>
                  </wp:positionH>
                  <wp:positionV relativeFrom="paragraph">
                    <wp:posOffset>0</wp:posOffset>
                  </wp:positionV>
                  <wp:extent cx="1555750" cy="215265"/>
                  <wp:effectExtent l="0" t="0" r="6350" b="0"/>
                  <wp:wrapTight wrapText="bothSides">
                    <wp:wrapPolygon edited="0">
                      <wp:start x="0" y="0"/>
                      <wp:lineTo x="0" y="19115"/>
                      <wp:lineTo x="21424" y="19115"/>
                      <wp:lineTo x="21424"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clrChange>
                              <a:clrFrom>
                                <a:srgbClr val="F7FFF7"/>
                              </a:clrFrom>
                              <a:clrTo>
                                <a:srgbClr val="F7FFF7">
                                  <a:alpha val="0"/>
                                </a:srgbClr>
                              </a:clrTo>
                            </a:clrChange>
                            <a:extLst>
                              <a:ext uri="{28A0092B-C50C-407E-A947-70E740481C1C}">
                                <a14:useLocalDpi xmlns:a14="http://schemas.microsoft.com/office/drawing/2010/main" val="0"/>
                              </a:ext>
                            </a:extLst>
                          </a:blip>
                          <a:srcRect l="18393" t="48694" r="53807" b="44465"/>
                          <a:stretch/>
                        </pic:blipFill>
                        <pic:spPr bwMode="auto">
                          <a:xfrm>
                            <a:off x="0" y="0"/>
                            <a:ext cx="1555750" cy="215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756833C1" w14:textId="77777777" w:rsidTr="006B434F">
        <w:tc>
          <w:tcPr>
            <w:cnfStyle w:val="001000000000" w:firstRow="0" w:lastRow="0" w:firstColumn="1" w:lastColumn="0" w:oddVBand="0" w:evenVBand="0" w:oddHBand="0" w:evenHBand="0" w:firstRowFirstColumn="0" w:firstRowLastColumn="0" w:lastRowFirstColumn="0" w:lastRowLastColumn="0"/>
            <w:tcW w:w="1639" w:type="dxa"/>
            <w:hideMark/>
          </w:tcPr>
          <w:p w14:paraId="254D35CE" w14:textId="79803526" w:rsidR="00A823B0" w:rsidRPr="00A823B0" w:rsidRDefault="00A823B0" w:rsidP="00A823B0">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Entrada</w:t>
            </w:r>
          </w:p>
        </w:tc>
        <w:tc>
          <w:tcPr>
            <w:tcW w:w="2499" w:type="dxa"/>
            <w:hideMark/>
          </w:tcPr>
          <w:p w14:paraId="1E15F3AF" w14:textId="77777777" w:rsidR="00A823B0" w:rsidRPr="00A823B0" w:rsidRDefault="00A823B0"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Representa la entrada o salida de datos</w:t>
            </w:r>
          </w:p>
        </w:tc>
        <w:tc>
          <w:tcPr>
            <w:tcW w:w="2073" w:type="dxa"/>
            <w:hideMark/>
          </w:tcPr>
          <w:p w14:paraId="4B323DDD" w14:textId="48466639" w:rsidR="00A823B0" w:rsidRPr="00A823B0" w:rsidRDefault="00A823B0"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A823B0">
              <w:rPr>
                <w:rFonts w:ascii="Courier New" w:eastAsia="Times New Roman" w:hAnsi="Courier New" w:cs="Courier New"/>
                <w:sz w:val="18"/>
                <w:szCs w:val="18"/>
                <w:bdr w:val="single" w:sz="2" w:space="0" w:color="E3E3E3" w:frame="1"/>
                <w:lang w:eastAsia="es-NI"/>
              </w:rPr>
              <w:t>Leer nombre</w:t>
            </w:r>
          </w:p>
        </w:tc>
        <w:tc>
          <w:tcPr>
            <w:tcW w:w="2856" w:type="dxa"/>
            <w:hideMark/>
          </w:tcPr>
          <w:p w14:paraId="617C3773" w14:textId="4FCC6FD9" w:rsidR="00A823B0" w:rsidRPr="00A823B0" w:rsidRDefault="00233AB9" w:rsidP="00A823B0">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86912" behindDoc="1" locked="0" layoutInCell="1" allowOverlap="1" wp14:anchorId="7A801A17" wp14:editId="00AE6AB4">
                  <wp:simplePos x="0" y="0"/>
                  <wp:positionH relativeFrom="column">
                    <wp:posOffset>65875</wp:posOffset>
                  </wp:positionH>
                  <wp:positionV relativeFrom="paragraph">
                    <wp:posOffset>17145</wp:posOffset>
                  </wp:positionV>
                  <wp:extent cx="784860" cy="289560"/>
                  <wp:effectExtent l="0" t="0" r="0" b="0"/>
                  <wp:wrapTight wrapText="bothSides">
                    <wp:wrapPolygon edited="0">
                      <wp:start x="8913" y="0"/>
                      <wp:lineTo x="2621" y="2842"/>
                      <wp:lineTo x="0" y="8526"/>
                      <wp:lineTo x="0" y="19895"/>
                      <wp:lineTo x="18874" y="19895"/>
                      <wp:lineTo x="20971" y="2842"/>
                      <wp:lineTo x="19922" y="0"/>
                      <wp:lineTo x="11534" y="0"/>
                      <wp:lineTo x="8913"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clrChange>
                              <a:clrFrom>
                                <a:srgbClr val="F7FFF7"/>
                              </a:clrFrom>
                              <a:clrTo>
                                <a:srgbClr val="F7FFF7">
                                  <a:alpha val="0"/>
                                </a:srgbClr>
                              </a:clrTo>
                            </a:clrChange>
                            <a:extLst>
                              <a:ext uri="{28A0092B-C50C-407E-A947-70E740481C1C}">
                                <a14:useLocalDpi xmlns:a14="http://schemas.microsoft.com/office/drawing/2010/main" val="0"/>
                              </a:ext>
                            </a:extLst>
                          </a:blip>
                          <a:srcRect l="33947" t="56396" r="54112" b="35749"/>
                          <a:stretch/>
                        </pic:blipFill>
                        <pic:spPr bwMode="auto">
                          <a:xfrm>
                            <a:off x="0" y="0"/>
                            <a:ext cx="784860" cy="289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B434F" w:rsidRPr="00A823B0" w14:paraId="1AEBF1D3" w14:textId="77777777" w:rsidTr="006B434F">
        <w:tc>
          <w:tcPr>
            <w:cnfStyle w:val="001000000000" w:firstRow="0" w:lastRow="0" w:firstColumn="1" w:lastColumn="0" w:oddVBand="0" w:evenVBand="0" w:oddHBand="0" w:evenHBand="0" w:firstRowFirstColumn="0" w:firstRowLastColumn="0" w:lastRowFirstColumn="0" w:lastRowLastColumn="0"/>
            <w:tcW w:w="1639" w:type="dxa"/>
          </w:tcPr>
          <w:p w14:paraId="24390E9B" w14:textId="22899796"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Escribir</w:t>
            </w:r>
          </w:p>
        </w:tc>
        <w:tc>
          <w:tcPr>
            <w:tcW w:w="2499" w:type="dxa"/>
          </w:tcPr>
          <w:p w14:paraId="3BF2146C" w14:textId="13891F00"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Muestra un mensaje o resultado en pantalla</w:t>
            </w:r>
          </w:p>
        </w:tc>
        <w:tc>
          <w:tcPr>
            <w:tcW w:w="2073" w:type="dxa"/>
          </w:tcPr>
          <w:p w14:paraId="5106367B" w14:textId="0E76FDBF" w:rsidR="006B434F" w:rsidRPr="0084363A"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bdr w:val="single" w:sz="2" w:space="0" w:color="E3E3E3" w:frame="1"/>
                <w:lang w:eastAsia="es-NI"/>
              </w:rPr>
            </w:pPr>
            <w:r w:rsidRPr="00A823B0">
              <w:rPr>
                <w:rFonts w:ascii="Courier New" w:eastAsia="Times New Roman" w:hAnsi="Courier New" w:cs="Courier New"/>
                <w:sz w:val="18"/>
                <w:szCs w:val="18"/>
                <w:bdr w:val="single" w:sz="2" w:space="0" w:color="E3E3E3" w:frame="1"/>
                <w:lang w:eastAsia="es-NI"/>
              </w:rPr>
              <w:t>Escribir "Hola mundo"</w:t>
            </w:r>
            <w:r w:rsidRPr="00A823B0">
              <w:rPr>
                <w:rFonts w:ascii="Courier New" w:eastAsia="Times New Roman" w:hAnsi="Courier New" w:cs="Courier New"/>
                <w:sz w:val="18"/>
                <w:szCs w:val="18"/>
                <w:lang w:eastAsia="es-NI"/>
              </w:rPr>
              <w:t xml:space="preserve"> o </w:t>
            </w:r>
            <w:r w:rsidRPr="00A823B0">
              <w:rPr>
                <w:rFonts w:ascii="Courier New" w:eastAsia="Times New Roman" w:hAnsi="Courier New" w:cs="Courier New"/>
                <w:sz w:val="18"/>
                <w:szCs w:val="18"/>
                <w:bdr w:val="single" w:sz="2" w:space="0" w:color="E3E3E3" w:frame="1"/>
                <w:lang w:eastAsia="es-NI"/>
              </w:rPr>
              <w:t>Escribir resultado</w:t>
            </w:r>
          </w:p>
        </w:tc>
        <w:tc>
          <w:tcPr>
            <w:tcW w:w="2856" w:type="dxa"/>
          </w:tcPr>
          <w:p w14:paraId="7664FA87" w14:textId="747993EF" w:rsidR="006B434F" w:rsidRDefault="00B065E6"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1696128" behindDoc="1" locked="0" layoutInCell="1" allowOverlap="1" wp14:anchorId="772D2A03" wp14:editId="2BE0352E">
                  <wp:simplePos x="0" y="0"/>
                  <wp:positionH relativeFrom="column">
                    <wp:posOffset>-7344</wp:posOffset>
                  </wp:positionH>
                  <wp:positionV relativeFrom="paragraph">
                    <wp:posOffset>54003</wp:posOffset>
                  </wp:positionV>
                  <wp:extent cx="1143000" cy="347345"/>
                  <wp:effectExtent l="0" t="0" r="0" b="0"/>
                  <wp:wrapTight wrapText="bothSides">
                    <wp:wrapPolygon edited="0">
                      <wp:start x="9360" y="0"/>
                      <wp:lineTo x="720" y="3554"/>
                      <wp:lineTo x="720" y="16585"/>
                      <wp:lineTo x="9360" y="20139"/>
                      <wp:lineTo x="11880" y="20139"/>
                      <wp:lineTo x="20520" y="15400"/>
                      <wp:lineTo x="20520" y="0"/>
                      <wp:lineTo x="11520" y="0"/>
                      <wp:lineTo x="936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clrChange>
                              <a:clrFrom>
                                <a:srgbClr val="F7FFF7"/>
                              </a:clrFrom>
                              <a:clrTo>
                                <a:srgbClr val="F7FFF7">
                                  <a:alpha val="0"/>
                                </a:srgbClr>
                              </a:clrTo>
                            </a:clrChange>
                            <a:extLst>
                              <a:ext uri="{28A0092B-C50C-407E-A947-70E740481C1C}">
                                <a14:useLocalDpi xmlns:a14="http://schemas.microsoft.com/office/drawing/2010/main" val="0"/>
                              </a:ext>
                            </a:extLst>
                          </a:blip>
                          <a:srcRect l="29702" t="60479" r="49928" b="28492"/>
                          <a:stretch/>
                        </pic:blipFill>
                        <pic:spPr bwMode="auto">
                          <a:xfrm>
                            <a:off x="0" y="0"/>
                            <a:ext cx="1143000" cy="347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0AF0429B" w14:textId="77777777" w:rsidTr="006B434F">
        <w:trPr>
          <w:trHeight w:val="937"/>
        </w:trPr>
        <w:tc>
          <w:tcPr>
            <w:cnfStyle w:val="001000000000" w:firstRow="0" w:lastRow="0" w:firstColumn="1" w:lastColumn="0" w:oddVBand="0" w:evenVBand="0" w:oddHBand="0" w:evenHBand="0" w:firstRowFirstColumn="0" w:firstRowLastColumn="0" w:lastRowFirstColumn="0" w:lastRowLastColumn="0"/>
            <w:tcW w:w="1639" w:type="dxa"/>
            <w:hideMark/>
          </w:tcPr>
          <w:p w14:paraId="3996726B" w14:textId="77777777"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Si Entonces</w:t>
            </w:r>
          </w:p>
        </w:tc>
        <w:tc>
          <w:tcPr>
            <w:tcW w:w="2499" w:type="dxa"/>
            <w:hideMark/>
          </w:tcPr>
          <w:p w14:paraId="5BB03DB9" w14:textId="7777777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Realiza una acción si se cumple una condición específica</w:t>
            </w:r>
          </w:p>
        </w:tc>
        <w:tc>
          <w:tcPr>
            <w:tcW w:w="2073" w:type="dxa"/>
            <w:hideMark/>
          </w:tcPr>
          <w:p w14:paraId="66B18D91" w14:textId="77777777" w:rsidR="006B434F" w:rsidRPr="0084363A"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bdr w:val="single" w:sz="2" w:space="0" w:color="E3E3E3" w:frame="1"/>
                <w:lang w:eastAsia="es-NI"/>
              </w:rPr>
            </w:pPr>
            <w:r w:rsidRPr="00A823B0">
              <w:rPr>
                <w:rFonts w:ascii="Courier New" w:eastAsia="Times New Roman" w:hAnsi="Courier New" w:cs="Courier New"/>
                <w:sz w:val="18"/>
                <w:szCs w:val="18"/>
                <w:bdr w:val="single" w:sz="2" w:space="0" w:color="E3E3E3" w:frame="1"/>
                <w:lang w:eastAsia="es-NI"/>
              </w:rPr>
              <w:t>Si x &gt; 0 entonces</w:t>
            </w:r>
          </w:p>
          <w:p w14:paraId="133CCDA8" w14:textId="3D21D74C"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proofErr w:type="spellStart"/>
            <w:r w:rsidRPr="0084363A">
              <w:rPr>
                <w:rFonts w:ascii="Courier New" w:eastAsia="Times New Roman" w:hAnsi="Courier New" w:cs="Courier New"/>
                <w:sz w:val="18"/>
                <w:szCs w:val="18"/>
                <w:bdr w:val="single" w:sz="2" w:space="0" w:color="E3E3E3" w:frame="1"/>
                <w:lang w:eastAsia="es-NI"/>
              </w:rPr>
              <w:t>Finsi</w:t>
            </w:r>
            <w:proofErr w:type="spellEnd"/>
          </w:p>
        </w:tc>
        <w:tc>
          <w:tcPr>
            <w:tcW w:w="2856" w:type="dxa"/>
            <w:hideMark/>
          </w:tcPr>
          <w:p w14:paraId="1EAA6BA4" w14:textId="76CD362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93056" behindDoc="1" locked="0" layoutInCell="1" allowOverlap="1" wp14:anchorId="39A37313" wp14:editId="353AF31F">
                  <wp:simplePos x="0" y="0"/>
                  <wp:positionH relativeFrom="column">
                    <wp:posOffset>61899</wp:posOffset>
                  </wp:positionH>
                  <wp:positionV relativeFrom="paragraph">
                    <wp:posOffset>110</wp:posOffset>
                  </wp:positionV>
                  <wp:extent cx="877570" cy="595630"/>
                  <wp:effectExtent l="0" t="0" r="0" b="0"/>
                  <wp:wrapTight wrapText="bothSides">
                    <wp:wrapPolygon edited="0">
                      <wp:start x="8909" y="0"/>
                      <wp:lineTo x="1876" y="4145"/>
                      <wp:lineTo x="0" y="6908"/>
                      <wp:lineTo x="0" y="20034"/>
                      <wp:lineTo x="8909" y="20725"/>
                      <wp:lineTo x="11253" y="20725"/>
                      <wp:lineTo x="18287" y="20725"/>
                      <wp:lineTo x="21100" y="17962"/>
                      <wp:lineTo x="21100" y="6908"/>
                      <wp:lineTo x="18755" y="4145"/>
                      <wp:lineTo x="11253" y="0"/>
                      <wp:lineTo x="8909"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clrChange>
                              <a:clrFrom>
                                <a:srgbClr val="F7FFF7"/>
                              </a:clrFrom>
                              <a:clrTo>
                                <a:srgbClr val="F7FFF7">
                                  <a:alpha val="0"/>
                                </a:srgbClr>
                              </a:clrTo>
                            </a:clrChange>
                            <a:extLst>
                              <a:ext uri="{28A0092B-C50C-407E-A947-70E740481C1C}">
                                <a14:useLocalDpi xmlns:a14="http://schemas.microsoft.com/office/drawing/2010/main" val="0"/>
                              </a:ext>
                            </a:extLst>
                          </a:blip>
                          <a:srcRect l="26575" t="46028" r="57762" b="35069"/>
                          <a:stretch/>
                        </pic:blipFill>
                        <pic:spPr bwMode="auto">
                          <a:xfrm>
                            <a:off x="0" y="0"/>
                            <a:ext cx="877570" cy="595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05572254" w14:textId="77777777" w:rsidTr="006B434F">
        <w:tc>
          <w:tcPr>
            <w:cnfStyle w:val="001000000000" w:firstRow="0" w:lastRow="0" w:firstColumn="1" w:lastColumn="0" w:oddVBand="0" w:evenVBand="0" w:oddHBand="0" w:evenHBand="0" w:firstRowFirstColumn="0" w:firstRowLastColumn="0" w:lastRowFirstColumn="0" w:lastRowLastColumn="0"/>
            <w:tcW w:w="1639" w:type="dxa"/>
            <w:hideMark/>
          </w:tcPr>
          <w:p w14:paraId="3E37E77C" w14:textId="77777777"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SELECT Case</w:t>
            </w:r>
          </w:p>
        </w:tc>
        <w:tc>
          <w:tcPr>
            <w:tcW w:w="2499" w:type="dxa"/>
            <w:hideMark/>
          </w:tcPr>
          <w:p w14:paraId="01B85C36" w14:textId="7777777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Permite tomar una decisión basada en múltiples condiciones</w:t>
            </w:r>
          </w:p>
        </w:tc>
        <w:tc>
          <w:tcPr>
            <w:tcW w:w="2073" w:type="dxa"/>
            <w:hideMark/>
          </w:tcPr>
          <w:p w14:paraId="2B5EE223" w14:textId="77777777" w:rsidR="006B434F" w:rsidRPr="00FB468E"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proofErr w:type="spellStart"/>
            <w:r w:rsidRPr="00FB468E">
              <w:rPr>
                <w:rFonts w:ascii="Courier New" w:eastAsia="Times New Roman" w:hAnsi="Courier New" w:cs="Courier New"/>
                <w:sz w:val="18"/>
                <w:szCs w:val="18"/>
                <w:lang w:eastAsia="es-NI"/>
              </w:rPr>
              <w:t>Segun</w:t>
            </w:r>
            <w:proofErr w:type="spellEnd"/>
            <w:r w:rsidRPr="00FB468E">
              <w:rPr>
                <w:rFonts w:ascii="Courier New" w:eastAsia="Times New Roman" w:hAnsi="Courier New" w:cs="Courier New"/>
                <w:sz w:val="18"/>
                <w:szCs w:val="18"/>
                <w:lang w:eastAsia="es-NI"/>
              </w:rPr>
              <w:t xml:space="preserve"> x Hacer</w:t>
            </w:r>
          </w:p>
          <w:p w14:paraId="72162DE8" w14:textId="3E63B167" w:rsidR="006B434F" w:rsidRPr="00FB468E"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FB468E">
              <w:rPr>
                <w:rFonts w:ascii="Courier New" w:eastAsia="Times New Roman" w:hAnsi="Courier New" w:cs="Courier New"/>
                <w:sz w:val="18"/>
                <w:szCs w:val="18"/>
                <w:lang w:eastAsia="es-NI"/>
              </w:rPr>
              <w:t>1:</w:t>
            </w:r>
          </w:p>
          <w:p w14:paraId="15796F26" w14:textId="316C959F" w:rsidR="006B434F" w:rsidRPr="00FB468E"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FB468E">
              <w:rPr>
                <w:rFonts w:ascii="Courier New" w:eastAsia="Times New Roman" w:hAnsi="Courier New" w:cs="Courier New"/>
                <w:sz w:val="18"/>
                <w:szCs w:val="18"/>
                <w:lang w:eastAsia="es-NI"/>
              </w:rPr>
              <w:t>2:</w:t>
            </w:r>
          </w:p>
          <w:p w14:paraId="00968DC1" w14:textId="4EE83957" w:rsidR="006B434F" w:rsidRPr="00FB468E"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FB468E">
              <w:rPr>
                <w:rFonts w:ascii="Courier New" w:eastAsia="Times New Roman" w:hAnsi="Courier New" w:cs="Courier New"/>
                <w:sz w:val="18"/>
                <w:szCs w:val="18"/>
                <w:lang w:eastAsia="es-NI"/>
              </w:rPr>
              <w:t>De Otro Modo:</w:t>
            </w:r>
          </w:p>
          <w:p w14:paraId="18B64721" w14:textId="377A752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proofErr w:type="spellStart"/>
            <w:r w:rsidRPr="00FB468E">
              <w:rPr>
                <w:rFonts w:ascii="Courier New" w:eastAsia="Times New Roman" w:hAnsi="Courier New" w:cs="Courier New"/>
                <w:sz w:val="18"/>
                <w:szCs w:val="18"/>
                <w:lang w:eastAsia="es-NI"/>
              </w:rPr>
              <w:t>FinSegun</w:t>
            </w:r>
            <w:proofErr w:type="spellEnd"/>
          </w:p>
        </w:tc>
        <w:tc>
          <w:tcPr>
            <w:tcW w:w="2856" w:type="dxa"/>
            <w:hideMark/>
          </w:tcPr>
          <w:p w14:paraId="23D389B8" w14:textId="0E996888"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94080" behindDoc="1" locked="0" layoutInCell="1" allowOverlap="1" wp14:anchorId="2E4BDC6F" wp14:editId="10CA3DF5">
                  <wp:simplePos x="0" y="0"/>
                  <wp:positionH relativeFrom="column">
                    <wp:posOffset>-4169</wp:posOffset>
                  </wp:positionH>
                  <wp:positionV relativeFrom="paragraph">
                    <wp:posOffset>469</wp:posOffset>
                  </wp:positionV>
                  <wp:extent cx="1666875" cy="866775"/>
                  <wp:effectExtent l="0" t="0" r="9525" b="9525"/>
                  <wp:wrapTight wrapText="bothSides">
                    <wp:wrapPolygon edited="0">
                      <wp:start x="9874" y="0"/>
                      <wp:lineTo x="2962" y="7596"/>
                      <wp:lineTo x="0" y="9495"/>
                      <wp:lineTo x="0" y="15191"/>
                      <wp:lineTo x="1728" y="15191"/>
                      <wp:lineTo x="1728" y="17565"/>
                      <wp:lineTo x="3456" y="21363"/>
                      <wp:lineTo x="4690" y="21363"/>
                      <wp:lineTo x="16293" y="21363"/>
                      <wp:lineTo x="15552" y="15191"/>
                      <wp:lineTo x="21477" y="15191"/>
                      <wp:lineTo x="21477" y="9969"/>
                      <wp:lineTo x="18021" y="7596"/>
                      <wp:lineTo x="11355" y="0"/>
                      <wp:lineTo x="9874"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clrChange>
                              <a:clrFrom>
                                <a:srgbClr val="F7FFF7"/>
                              </a:clrFrom>
                              <a:clrTo>
                                <a:srgbClr val="F7FFF7">
                                  <a:alpha val="0"/>
                                </a:srgbClr>
                              </a:clrTo>
                            </a:clrChange>
                            <a:extLst>
                              <a:ext uri="{28A0092B-C50C-407E-A947-70E740481C1C}">
                                <a14:useLocalDpi xmlns:a14="http://schemas.microsoft.com/office/drawing/2010/main" val="0"/>
                              </a:ext>
                            </a:extLst>
                          </a:blip>
                          <a:srcRect l="25223" t="52526" r="45057" b="20004"/>
                          <a:stretch/>
                        </pic:blipFill>
                        <pic:spPr bwMode="auto">
                          <a:xfrm>
                            <a:off x="0" y="0"/>
                            <a:ext cx="1666875" cy="866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B434F" w:rsidRPr="00A823B0" w14:paraId="07D2F5D8" w14:textId="77777777" w:rsidTr="006B434F">
        <w:tc>
          <w:tcPr>
            <w:cnfStyle w:val="001000000000" w:firstRow="0" w:lastRow="0" w:firstColumn="1" w:lastColumn="0" w:oddVBand="0" w:evenVBand="0" w:oddHBand="0" w:evenHBand="0" w:firstRowFirstColumn="0" w:firstRowLastColumn="0" w:lastRowFirstColumn="0" w:lastRowLastColumn="0"/>
            <w:tcW w:w="1639" w:type="dxa"/>
          </w:tcPr>
          <w:p w14:paraId="7FE3163B" w14:textId="7BBE2F40"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lastRenderedPageBreak/>
              <w:t xml:space="preserve">Bucle </w:t>
            </w:r>
            <w:r>
              <w:rPr>
                <w:rFonts w:ascii="Segoe UI" w:eastAsia="Times New Roman" w:hAnsi="Segoe UI" w:cs="Segoe UI"/>
                <w:sz w:val="21"/>
                <w:szCs w:val="21"/>
                <w:lang w:eastAsia="es-NI"/>
              </w:rPr>
              <w:t>Mientras</w:t>
            </w:r>
          </w:p>
        </w:tc>
        <w:tc>
          <w:tcPr>
            <w:tcW w:w="2499" w:type="dxa"/>
          </w:tcPr>
          <w:p w14:paraId="45D8DA22" w14:textId="6DCBC102"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rFonts w:ascii="Segoe UI" w:eastAsia="Times New Roman" w:hAnsi="Segoe UI" w:cs="Segoe UI"/>
                <w:sz w:val="21"/>
                <w:szCs w:val="21"/>
                <w:lang w:eastAsia="es-NI"/>
              </w:rPr>
              <w:t>Re</w:t>
            </w:r>
            <w:r w:rsidRPr="00A823B0">
              <w:rPr>
                <w:rFonts w:ascii="Segoe UI" w:eastAsia="Times New Roman" w:hAnsi="Segoe UI" w:cs="Segoe UI"/>
                <w:sz w:val="21"/>
                <w:szCs w:val="21"/>
                <w:lang w:eastAsia="es-NI"/>
              </w:rPr>
              <w:t>pite una serie de acciones hasta que una condición sea verdadera</w:t>
            </w:r>
          </w:p>
        </w:tc>
        <w:tc>
          <w:tcPr>
            <w:tcW w:w="2073" w:type="dxa"/>
          </w:tcPr>
          <w:p w14:paraId="750F38CB" w14:textId="7313F7DA" w:rsidR="006B434F" w:rsidRPr="0084363A"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bdr w:val="single" w:sz="2" w:space="0" w:color="E3E3E3" w:frame="1"/>
                <w:lang w:eastAsia="es-NI"/>
              </w:rPr>
            </w:pPr>
            <w:r w:rsidRPr="0084363A">
              <w:rPr>
                <w:rFonts w:ascii="Courier New" w:eastAsia="Times New Roman" w:hAnsi="Courier New" w:cs="Courier New"/>
                <w:sz w:val="18"/>
                <w:szCs w:val="18"/>
                <w:bdr w:val="single" w:sz="2" w:space="0" w:color="E3E3E3" w:frame="1"/>
                <w:lang w:eastAsia="es-NI"/>
              </w:rPr>
              <w:t>Mientras x &gt; 0 Hacer</w:t>
            </w:r>
          </w:p>
          <w:p w14:paraId="2B351834" w14:textId="7DEC6D26" w:rsidR="006B434F" w:rsidRPr="0084363A"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bdr w:val="single" w:sz="2" w:space="0" w:color="E3E3E3" w:frame="1"/>
                <w:lang w:eastAsia="es-NI"/>
              </w:rPr>
            </w:pPr>
            <w:proofErr w:type="spellStart"/>
            <w:r w:rsidRPr="0084363A">
              <w:rPr>
                <w:rFonts w:ascii="Courier New" w:eastAsia="Times New Roman" w:hAnsi="Courier New" w:cs="Courier New"/>
                <w:sz w:val="18"/>
                <w:szCs w:val="18"/>
                <w:bdr w:val="single" w:sz="2" w:space="0" w:color="E3E3E3" w:frame="1"/>
                <w:lang w:eastAsia="es-NI"/>
              </w:rPr>
              <w:t>FinMientras</w:t>
            </w:r>
            <w:proofErr w:type="spellEnd"/>
          </w:p>
        </w:tc>
        <w:tc>
          <w:tcPr>
            <w:tcW w:w="2856" w:type="dxa"/>
          </w:tcPr>
          <w:p w14:paraId="2EEE522B" w14:textId="0755A36C"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95104" behindDoc="1" locked="0" layoutInCell="1" allowOverlap="1" wp14:anchorId="760776F7" wp14:editId="7B6B0DB8">
                  <wp:simplePos x="0" y="0"/>
                  <wp:positionH relativeFrom="column">
                    <wp:posOffset>-11623</wp:posOffset>
                  </wp:positionH>
                  <wp:positionV relativeFrom="paragraph">
                    <wp:posOffset>56</wp:posOffset>
                  </wp:positionV>
                  <wp:extent cx="815975" cy="886460"/>
                  <wp:effectExtent l="0" t="0" r="3175" b="8890"/>
                  <wp:wrapTight wrapText="bothSides">
                    <wp:wrapPolygon edited="0">
                      <wp:start x="9077" y="0"/>
                      <wp:lineTo x="0" y="0"/>
                      <wp:lineTo x="0" y="15782"/>
                      <wp:lineTo x="7564" y="21352"/>
                      <wp:lineTo x="8573" y="21352"/>
                      <wp:lineTo x="12607" y="21352"/>
                      <wp:lineTo x="21180" y="19496"/>
                      <wp:lineTo x="21180" y="7427"/>
                      <wp:lineTo x="12103" y="0"/>
                      <wp:lineTo x="9077"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clrChange>
                              <a:clrFrom>
                                <a:srgbClr val="F7FFF7"/>
                              </a:clrFrom>
                              <a:clrTo>
                                <a:srgbClr val="F7FFF7">
                                  <a:alpha val="0"/>
                                </a:srgbClr>
                              </a:clrTo>
                            </a:clrChange>
                            <a:extLst>
                              <a:ext uri="{28A0092B-C50C-407E-A947-70E740481C1C}">
                                <a14:useLocalDpi xmlns:a14="http://schemas.microsoft.com/office/drawing/2010/main" val="0"/>
                              </a:ext>
                            </a:extLst>
                          </a:blip>
                          <a:srcRect l="30640" t="49322" r="54798" b="22543"/>
                          <a:stretch/>
                        </pic:blipFill>
                        <pic:spPr bwMode="auto">
                          <a:xfrm>
                            <a:off x="0" y="0"/>
                            <a:ext cx="815975" cy="886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119FE433" w14:textId="77777777" w:rsidTr="006B434F">
        <w:tc>
          <w:tcPr>
            <w:cnfStyle w:val="001000000000" w:firstRow="0" w:lastRow="0" w:firstColumn="1" w:lastColumn="0" w:oddVBand="0" w:evenVBand="0" w:oddHBand="0" w:evenHBand="0" w:firstRowFirstColumn="0" w:firstRowLastColumn="0" w:lastRowFirstColumn="0" w:lastRowLastColumn="0"/>
            <w:tcW w:w="1639" w:type="dxa"/>
            <w:hideMark/>
          </w:tcPr>
          <w:p w14:paraId="7ACC92C1" w14:textId="77777777"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Bucle repetir</w:t>
            </w:r>
          </w:p>
        </w:tc>
        <w:tc>
          <w:tcPr>
            <w:tcW w:w="2499" w:type="dxa"/>
            <w:hideMark/>
          </w:tcPr>
          <w:p w14:paraId="1526F6B1" w14:textId="7777777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Repite una serie de acciones hasta que una condición sea verdadera</w:t>
            </w:r>
          </w:p>
        </w:tc>
        <w:tc>
          <w:tcPr>
            <w:tcW w:w="2073" w:type="dxa"/>
            <w:hideMark/>
          </w:tcPr>
          <w:p w14:paraId="50CADD14" w14:textId="77777777" w:rsidR="0021055F" w:rsidRPr="0021055F" w:rsidRDefault="0021055F" w:rsidP="0021055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21055F">
              <w:rPr>
                <w:rFonts w:ascii="Courier New" w:eastAsia="Times New Roman" w:hAnsi="Courier New" w:cs="Courier New"/>
                <w:sz w:val="18"/>
                <w:szCs w:val="18"/>
                <w:lang w:eastAsia="es-NI"/>
              </w:rPr>
              <w:t>Repetir</w:t>
            </w:r>
          </w:p>
          <w:p w14:paraId="12D2B274" w14:textId="63B4F3DF" w:rsidR="006B434F" w:rsidRPr="00A823B0" w:rsidRDefault="0021055F" w:rsidP="0021055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21055F">
              <w:rPr>
                <w:rFonts w:ascii="Courier New" w:eastAsia="Times New Roman" w:hAnsi="Courier New" w:cs="Courier New"/>
                <w:sz w:val="18"/>
                <w:szCs w:val="18"/>
                <w:lang w:eastAsia="es-NI"/>
              </w:rPr>
              <w:t>Hasta Que x &gt; 0</w:t>
            </w:r>
          </w:p>
        </w:tc>
        <w:tc>
          <w:tcPr>
            <w:tcW w:w="2856" w:type="dxa"/>
            <w:hideMark/>
          </w:tcPr>
          <w:p w14:paraId="3814D0ED" w14:textId="3A3599E0" w:rsidR="006B434F" w:rsidRPr="00A823B0" w:rsidRDefault="00856757"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698176" behindDoc="1" locked="0" layoutInCell="1" allowOverlap="1" wp14:anchorId="1FAEEC6B" wp14:editId="355D02FD">
                  <wp:simplePos x="0" y="0"/>
                  <wp:positionH relativeFrom="column">
                    <wp:posOffset>-62230</wp:posOffset>
                  </wp:positionH>
                  <wp:positionV relativeFrom="paragraph">
                    <wp:posOffset>2899</wp:posOffset>
                  </wp:positionV>
                  <wp:extent cx="873760" cy="596265"/>
                  <wp:effectExtent l="0" t="0" r="0" b="0"/>
                  <wp:wrapTight wrapText="bothSides">
                    <wp:wrapPolygon edited="0">
                      <wp:start x="10831" y="0"/>
                      <wp:lineTo x="2826" y="1380"/>
                      <wp:lineTo x="942" y="3450"/>
                      <wp:lineTo x="1413" y="13112"/>
                      <wp:lineTo x="8948" y="20703"/>
                      <wp:lineTo x="10831" y="20703"/>
                      <wp:lineTo x="15070" y="20703"/>
                      <wp:lineTo x="18366" y="17252"/>
                      <wp:lineTo x="19308" y="13112"/>
                      <wp:lineTo x="17424" y="11042"/>
                      <wp:lineTo x="13186" y="0"/>
                      <wp:lineTo x="10831"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clrChange>
                              <a:clrFrom>
                                <a:srgbClr val="F7FFF7"/>
                              </a:clrFrom>
                              <a:clrTo>
                                <a:srgbClr val="F7FFF7">
                                  <a:alpha val="0"/>
                                </a:srgbClr>
                              </a:clrTo>
                            </a:clrChange>
                            <a:extLst>
                              <a:ext uri="{28A0092B-C50C-407E-A947-70E740481C1C}">
                                <a14:useLocalDpi xmlns:a14="http://schemas.microsoft.com/office/drawing/2010/main" val="0"/>
                              </a:ext>
                            </a:extLst>
                          </a:blip>
                          <a:srcRect l="23378" t="42209" r="61032" b="38875"/>
                          <a:stretch/>
                        </pic:blipFill>
                        <pic:spPr bwMode="auto">
                          <a:xfrm>
                            <a:off x="0" y="0"/>
                            <a:ext cx="873760" cy="596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065F421A" w14:textId="77777777" w:rsidTr="00B14FF4">
        <w:tc>
          <w:tcPr>
            <w:cnfStyle w:val="001000000000" w:firstRow="0" w:lastRow="0" w:firstColumn="1" w:lastColumn="0" w:oddVBand="0" w:evenVBand="0" w:oddHBand="0" w:evenHBand="0" w:firstRowFirstColumn="0" w:firstRowLastColumn="0" w:lastRowFirstColumn="0" w:lastRowLastColumn="0"/>
            <w:tcW w:w="1639" w:type="dxa"/>
            <w:hideMark/>
          </w:tcPr>
          <w:p w14:paraId="3E0232AC" w14:textId="77777777"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Bucle para</w:t>
            </w:r>
          </w:p>
        </w:tc>
        <w:tc>
          <w:tcPr>
            <w:tcW w:w="2499" w:type="dxa"/>
            <w:hideMark/>
          </w:tcPr>
          <w:p w14:paraId="755EC886" w14:textId="7777777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Repite una serie de acciones un número determinado de veces</w:t>
            </w:r>
          </w:p>
        </w:tc>
        <w:tc>
          <w:tcPr>
            <w:tcW w:w="2073" w:type="dxa"/>
          </w:tcPr>
          <w:p w14:paraId="13384BF4" w14:textId="77777777" w:rsidR="00DC1E95" w:rsidRPr="00DC1E95" w:rsidRDefault="00DC1E95" w:rsidP="00DC1E9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r w:rsidRPr="00DC1E95">
              <w:rPr>
                <w:rFonts w:ascii="Courier New" w:eastAsia="Times New Roman" w:hAnsi="Courier New" w:cs="Courier New"/>
                <w:sz w:val="18"/>
                <w:szCs w:val="18"/>
                <w:lang w:eastAsia="es-NI"/>
              </w:rPr>
              <w:t>Para x=1 Hasta 10 Con Paso 1 Hacer</w:t>
            </w:r>
          </w:p>
          <w:p w14:paraId="503FA6ED" w14:textId="1D3DF7AE" w:rsidR="006B434F" w:rsidRPr="00A823B0" w:rsidRDefault="00DC1E95" w:rsidP="00DC1E95">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proofErr w:type="spellStart"/>
            <w:r w:rsidRPr="00DC1E95">
              <w:rPr>
                <w:rFonts w:ascii="Courier New" w:eastAsia="Times New Roman" w:hAnsi="Courier New" w:cs="Courier New"/>
                <w:sz w:val="18"/>
                <w:szCs w:val="18"/>
                <w:lang w:eastAsia="es-NI"/>
              </w:rPr>
              <w:t>FinPara</w:t>
            </w:r>
            <w:proofErr w:type="spellEnd"/>
          </w:p>
        </w:tc>
        <w:tc>
          <w:tcPr>
            <w:tcW w:w="2856" w:type="dxa"/>
            <w:hideMark/>
          </w:tcPr>
          <w:p w14:paraId="34F3C1D1" w14:textId="5D27B1E1" w:rsidR="006B434F" w:rsidRPr="00A823B0" w:rsidRDefault="002A3C3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700224" behindDoc="1" locked="0" layoutInCell="1" allowOverlap="1" wp14:anchorId="1138A104" wp14:editId="56DFED7D">
                  <wp:simplePos x="0" y="0"/>
                  <wp:positionH relativeFrom="column">
                    <wp:posOffset>-64770</wp:posOffset>
                  </wp:positionH>
                  <wp:positionV relativeFrom="paragraph">
                    <wp:posOffset>16510</wp:posOffset>
                  </wp:positionV>
                  <wp:extent cx="874395" cy="943610"/>
                  <wp:effectExtent l="0" t="0" r="1905" b="8890"/>
                  <wp:wrapTight wrapText="bothSides">
                    <wp:wrapPolygon edited="0">
                      <wp:start x="16000" y="0"/>
                      <wp:lineTo x="8000" y="1744"/>
                      <wp:lineTo x="1412" y="5233"/>
                      <wp:lineTo x="0" y="9594"/>
                      <wp:lineTo x="0" y="11338"/>
                      <wp:lineTo x="1412" y="16135"/>
                      <wp:lineTo x="11294" y="20931"/>
                      <wp:lineTo x="7059" y="20931"/>
                      <wp:lineTo x="7059" y="21367"/>
                      <wp:lineTo x="21176" y="21367"/>
                      <wp:lineTo x="19765" y="1744"/>
                      <wp:lineTo x="18824" y="0"/>
                      <wp:lineTo x="1600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clrChange>
                              <a:clrFrom>
                                <a:srgbClr val="F7FFF7"/>
                              </a:clrFrom>
                              <a:clrTo>
                                <a:srgbClr val="F7FFF7">
                                  <a:alpha val="0"/>
                                </a:srgbClr>
                              </a:clrTo>
                            </a:clrChange>
                            <a:extLst>
                              <a:ext uri="{28A0092B-C50C-407E-A947-70E740481C1C}">
                                <a14:useLocalDpi xmlns:a14="http://schemas.microsoft.com/office/drawing/2010/main" val="0"/>
                              </a:ext>
                            </a:extLst>
                          </a:blip>
                          <a:srcRect l="23200" t="44106" r="61211" b="25975"/>
                          <a:stretch/>
                        </pic:blipFill>
                        <pic:spPr bwMode="auto">
                          <a:xfrm>
                            <a:off x="0" y="0"/>
                            <a:ext cx="874395" cy="943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6757" w:rsidRPr="00A823B0" w14:paraId="4AAFDFBB" w14:textId="77777777" w:rsidTr="00B14FF4">
        <w:tc>
          <w:tcPr>
            <w:cnfStyle w:val="001000000000" w:firstRow="0" w:lastRow="0" w:firstColumn="1" w:lastColumn="0" w:oddVBand="0" w:evenVBand="0" w:oddHBand="0" w:evenHBand="0" w:firstRowFirstColumn="0" w:firstRowLastColumn="0" w:lastRowFirstColumn="0" w:lastRowLastColumn="0"/>
            <w:tcW w:w="1639" w:type="dxa"/>
            <w:hideMark/>
          </w:tcPr>
          <w:p w14:paraId="0F778463" w14:textId="77777777" w:rsidR="006B434F" w:rsidRPr="00A823B0" w:rsidRDefault="006B434F" w:rsidP="006B434F">
            <w:pPr>
              <w:spacing w:before="0" w:after="0" w:line="240" w:lineRule="auto"/>
              <w:jc w:val="left"/>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Múltiples Procesos</w:t>
            </w:r>
          </w:p>
        </w:tc>
        <w:tc>
          <w:tcPr>
            <w:tcW w:w="2499" w:type="dxa"/>
            <w:hideMark/>
          </w:tcPr>
          <w:p w14:paraId="771E927E" w14:textId="77777777" w:rsidR="006B434F" w:rsidRPr="00A823B0" w:rsidRDefault="006B434F"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sidRPr="00A823B0">
              <w:rPr>
                <w:rFonts w:ascii="Segoe UI" w:eastAsia="Times New Roman" w:hAnsi="Segoe UI" w:cs="Segoe UI"/>
                <w:sz w:val="21"/>
                <w:szCs w:val="21"/>
                <w:lang w:eastAsia="es-NI"/>
              </w:rPr>
              <w:t>Representa la realización de múltiples procesos de manera simultánea</w:t>
            </w:r>
          </w:p>
        </w:tc>
        <w:tc>
          <w:tcPr>
            <w:tcW w:w="2073" w:type="dxa"/>
          </w:tcPr>
          <w:p w14:paraId="03D4E0F7" w14:textId="05B9C8E3" w:rsidR="007F134A" w:rsidRPr="007F134A" w:rsidRDefault="007F134A" w:rsidP="007F134A">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proofErr w:type="spellStart"/>
            <w:r w:rsidRPr="007F134A">
              <w:rPr>
                <w:rFonts w:ascii="Courier New" w:eastAsia="Times New Roman" w:hAnsi="Courier New" w:cs="Courier New"/>
                <w:sz w:val="18"/>
                <w:szCs w:val="18"/>
                <w:lang w:eastAsia="es-NI"/>
              </w:rPr>
              <w:t>Funcion</w:t>
            </w:r>
            <w:proofErr w:type="spellEnd"/>
            <w:r w:rsidRPr="007F134A">
              <w:rPr>
                <w:rFonts w:ascii="Courier New" w:eastAsia="Times New Roman" w:hAnsi="Courier New" w:cs="Courier New"/>
                <w:sz w:val="18"/>
                <w:szCs w:val="18"/>
                <w:lang w:eastAsia="es-NI"/>
              </w:rPr>
              <w:t xml:space="preserve"> x &lt;- p </w:t>
            </w:r>
            <w:proofErr w:type="gramStart"/>
            <w:r w:rsidRPr="007F134A">
              <w:rPr>
                <w:rFonts w:ascii="Courier New" w:eastAsia="Times New Roman" w:hAnsi="Courier New" w:cs="Courier New"/>
                <w:sz w:val="18"/>
                <w:szCs w:val="18"/>
                <w:lang w:eastAsia="es-NI"/>
              </w:rPr>
              <w:t>( k</w:t>
            </w:r>
            <w:proofErr w:type="gramEnd"/>
            <w:r w:rsidRPr="007F134A">
              <w:rPr>
                <w:rFonts w:ascii="Courier New" w:eastAsia="Times New Roman" w:hAnsi="Courier New" w:cs="Courier New"/>
                <w:sz w:val="18"/>
                <w:szCs w:val="18"/>
                <w:lang w:eastAsia="es-NI"/>
              </w:rPr>
              <w:t xml:space="preserve"> )</w:t>
            </w:r>
          </w:p>
          <w:p w14:paraId="6AE6E561" w14:textId="18C71D34" w:rsidR="006B434F" w:rsidRPr="00A823B0" w:rsidRDefault="007F134A" w:rsidP="007F134A">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sz w:val="18"/>
                <w:szCs w:val="18"/>
                <w:lang w:eastAsia="es-NI"/>
              </w:rPr>
            </w:pPr>
            <w:proofErr w:type="spellStart"/>
            <w:r w:rsidRPr="007F134A">
              <w:rPr>
                <w:rFonts w:ascii="Courier New" w:eastAsia="Times New Roman" w:hAnsi="Courier New" w:cs="Courier New"/>
                <w:sz w:val="18"/>
                <w:szCs w:val="18"/>
                <w:lang w:eastAsia="es-NI"/>
              </w:rPr>
              <w:t>FinFuncion</w:t>
            </w:r>
            <w:proofErr w:type="spellEnd"/>
          </w:p>
        </w:tc>
        <w:tc>
          <w:tcPr>
            <w:tcW w:w="2856" w:type="dxa"/>
            <w:hideMark/>
          </w:tcPr>
          <w:p w14:paraId="36FAB2F3" w14:textId="67A6ABB3" w:rsidR="006B434F" w:rsidRPr="00A823B0" w:rsidRDefault="00276E46" w:rsidP="006B434F">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1"/>
                <w:szCs w:val="21"/>
                <w:lang w:eastAsia="es-NI"/>
              </w:rPr>
            </w:pPr>
            <w:r>
              <w:rPr>
                <w:noProof/>
              </w:rPr>
              <w:drawing>
                <wp:anchor distT="0" distB="0" distL="114300" distR="114300" simplePos="0" relativeHeight="251702272" behindDoc="1" locked="0" layoutInCell="1" allowOverlap="1" wp14:anchorId="0015E353" wp14:editId="69CBFBC4">
                  <wp:simplePos x="0" y="0"/>
                  <wp:positionH relativeFrom="column">
                    <wp:posOffset>-64080</wp:posOffset>
                  </wp:positionH>
                  <wp:positionV relativeFrom="paragraph">
                    <wp:posOffset>4638</wp:posOffset>
                  </wp:positionV>
                  <wp:extent cx="1490345" cy="655955"/>
                  <wp:effectExtent l="0" t="0" r="0" b="0"/>
                  <wp:wrapTight wrapText="bothSides">
                    <wp:wrapPolygon edited="0">
                      <wp:start x="1104" y="0"/>
                      <wp:lineTo x="0" y="3136"/>
                      <wp:lineTo x="0" y="7528"/>
                      <wp:lineTo x="9663" y="10664"/>
                      <wp:lineTo x="4418" y="11919"/>
                      <wp:lineTo x="3589" y="15682"/>
                      <wp:lineTo x="4418" y="20074"/>
                      <wp:lineTo x="16842" y="20074"/>
                      <wp:lineTo x="17670" y="14428"/>
                      <wp:lineTo x="15738" y="11291"/>
                      <wp:lineTo x="11320" y="10664"/>
                      <wp:lineTo x="20707" y="7528"/>
                      <wp:lineTo x="21259" y="3136"/>
                      <wp:lineTo x="20155" y="0"/>
                      <wp:lineTo x="110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clrChange>
                              <a:clrFrom>
                                <a:srgbClr val="F7FFF7"/>
                              </a:clrFrom>
                              <a:clrTo>
                                <a:srgbClr val="F7FFF7">
                                  <a:alpha val="0"/>
                                </a:srgbClr>
                              </a:clrTo>
                            </a:clrChange>
                            <a:extLst>
                              <a:ext uri="{28A0092B-C50C-407E-A947-70E740481C1C}">
                                <a14:useLocalDpi xmlns:a14="http://schemas.microsoft.com/office/drawing/2010/main" val="0"/>
                              </a:ext>
                            </a:extLst>
                          </a:blip>
                          <a:srcRect l="26565" t="50715" r="46863" b="28496"/>
                          <a:stretch/>
                        </pic:blipFill>
                        <pic:spPr bwMode="auto">
                          <a:xfrm>
                            <a:off x="0" y="0"/>
                            <a:ext cx="1490345" cy="655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F1DC71E" w14:textId="7953DDCE" w:rsidR="00B60413" w:rsidRPr="00225FEE" w:rsidRDefault="00B60413" w:rsidP="00225FEE"/>
    <w:p w14:paraId="4EDDF70A" w14:textId="45C7B7B8" w:rsidR="00AB2DF6" w:rsidRDefault="00B84AE3" w:rsidP="00A76AA1">
      <w:pPr>
        <w:tabs>
          <w:tab w:val="left" w:pos="3075"/>
        </w:tabs>
        <w:contextualSpacing/>
      </w:pPr>
      <w:r>
        <w:t xml:space="preserve">Configuración de </w:t>
      </w:r>
      <w:proofErr w:type="spellStart"/>
      <w:r>
        <w:t>PseInt</w:t>
      </w:r>
      <w:proofErr w:type="spellEnd"/>
      <w:r w:rsidR="00FC794C">
        <w:t>:</w:t>
      </w:r>
    </w:p>
    <w:p w14:paraId="345B281B" w14:textId="309384AC" w:rsidR="002117E6" w:rsidRDefault="00FC794C" w:rsidP="00A76AA1">
      <w:pPr>
        <w:contextualSpacing/>
      </w:pPr>
      <w:r>
        <w:rPr>
          <w:noProof/>
        </w:rPr>
        <w:drawing>
          <wp:anchor distT="0" distB="0" distL="114300" distR="114300" simplePos="0" relativeHeight="251703296" behindDoc="1" locked="0" layoutInCell="1" allowOverlap="1" wp14:anchorId="7FA829B2" wp14:editId="24DE5738">
            <wp:simplePos x="0" y="0"/>
            <wp:positionH relativeFrom="column">
              <wp:posOffset>1433306</wp:posOffset>
            </wp:positionH>
            <wp:positionV relativeFrom="paragraph">
              <wp:posOffset>119711</wp:posOffset>
            </wp:positionV>
            <wp:extent cx="3266136" cy="3935896"/>
            <wp:effectExtent l="0" t="0" r="0" b="7620"/>
            <wp:wrapTight wrapText="bothSides">
              <wp:wrapPolygon edited="0">
                <wp:start x="0" y="0"/>
                <wp:lineTo x="0" y="21537"/>
                <wp:lineTo x="21419" y="21537"/>
                <wp:lineTo x="21419"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8504" t="9769" r="61215" b="25329"/>
                    <a:stretch/>
                  </pic:blipFill>
                  <pic:spPr bwMode="auto">
                    <a:xfrm>
                      <a:off x="0" y="0"/>
                      <a:ext cx="3266136" cy="39358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1E55BF" w14:textId="7ED79C48" w:rsidR="002117E6" w:rsidRDefault="002117E6" w:rsidP="00A76AA1">
      <w:pPr>
        <w:contextualSpacing/>
      </w:pPr>
    </w:p>
    <w:p w14:paraId="2ECC543C" w14:textId="44EC225B" w:rsidR="002117E6" w:rsidRDefault="002117E6" w:rsidP="00A76AA1">
      <w:pPr>
        <w:contextualSpacing/>
      </w:pPr>
    </w:p>
    <w:p w14:paraId="4883619D" w14:textId="77777777" w:rsidR="007F134A" w:rsidRDefault="007F134A" w:rsidP="00A76AA1">
      <w:pPr>
        <w:contextualSpacing/>
      </w:pPr>
    </w:p>
    <w:p w14:paraId="29191B2E" w14:textId="77777777" w:rsidR="007F134A" w:rsidRDefault="007F134A" w:rsidP="00A76AA1">
      <w:pPr>
        <w:contextualSpacing/>
      </w:pPr>
    </w:p>
    <w:p w14:paraId="4F9D891F" w14:textId="77777777" w:rsidR="007F134A" w:rsidRDefault="007F134A" w:rsidP="00A76AA1">
      <w:pPr>
        <w:contextualSpacing/>
      </w:pPr>
    </w:p>
    <w:p w14:paraId="12A25988" w14:textId="77777777" w:rsidR="007F134A" w:rsidRDefault="007F134A" w:rsidP="00A76AA1">
      <w:pPr>
        <w:contextualSpacing/>
      </w:pPr>
    </w:p>
    <w:p w14:paraId="45857BAF" w14:textId="77777777" w:rsidR="007F134A" w:rsidRDefault="007F134A" w:rsidP="00A76AA1">
      <w:pPr>
        <w:contextualSpacing/>
      </w:pPr>
    </w:p>
    <w:p w14:paraId="2C97A45A" w14:textId="77777777" w:rsidR="007F134A" w:rsidRDefault="007F134A" w:rsidP="00A76AA1">
      <w:pPr>
        <w:contextualSpacing/>
      </w:pPr>
    </w:p>
    <w:p w14:paraId="2E97A715" w14:textId="77777777" w:rsidR="007F134A" w:rsidRDefault="007F134A" w:rsidP="00A76AA1">
      <w:pPr>
        <w:contextualSpacing/>
      </w:pPr>
    </w:p>
    <w:p w14:paraId="722BA606" w14:textId="77777777" w:rsidR="007F134A" w:rsidRDefault="007F134A" w:rsidP="00A76AA1">
      <w:pPr>
        <w:contextualSpacing/>
      </w:pPr>
    </w:p>
    <w:p w14:paraId="36842C55" w14:textId="77777777" w:rsidR="007F134A" w:rsidRDefault="007F134A" w:rsidP="00A76AA1">
      <w:pPr>
        <w:contextualSpacing/>
      </w:pPr>
    </w:p>
    <w:p w14:paraId="75CF5074" w14:textId="77777777" w:rsidR="007F134A" w:rsidRDefault="007F134A" w:rsidP="00A76AA1">
      <w:pPr>
        <w:contextualSpacing/>
      </w:pPr>
    </w:p>
    <w:p w14:paraId="1902D189" w14:textId="77777777" w:rsidR="007F134A" w:rsidRDefault="007F134A" w:rsidP="00A76AA1">
      <w:pPr>
        <w:contextualSpacing/>
      </w:pPr>
    </w:p>
    <w:p w14:paraId="255772DC" w14:textId="26DE189F" w:rsidR="00D14F66" w:rsidRDefault="00D14F66" w:rsidP="00A76AA1">
      <w:pPr>
        <w:contextualSpacing/>
      </w:pPr>
    </w:p>
    <w:p w14:paraId="3163562B" w14:textId="77777777" w:rsidR="00D14F66" w:rsidRDefault="00D14F66" w:rsidP="00A76AA1">
      <w:pPr>
        <w:contextualSpacing/>
      </w:pPr>
    </w:p>
    <w:p w14:paraId="6FC83F16"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39C264D3" wp14:editId="4952B7BF">
                <wp:simplePos x="0" y="0"/>
                <wp:positionH relativeFrom="column">
                  <wp:posOffset>-316865</wp:posOffset>
                </wp:positionH>
                <wp:positionV relativeFrom="paragraph">
                  <wp:posOffset>-90805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5E8E9" w14:textId="77777777" w:rsidR="006D7C25" w:rsidRPr="00D904A7" w:rsidRDefault="006D7C25" w:rsidP="006D7C25">
                              <w:pPr>
                                <w:pStyle w:val="Ttulo1"/>
                              </w:pPr>
                              <w:bookmarkStart w:id="25" w:name="_Toc159840409"/>
                              <w:r w:rsidRPr="006D7C25">
                                <w:t>Bibliografía y Webgrafía</w:t>
                              </w:r>
                              <w:bookmarkEnd w:id="25"/>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C264D3" id="Grupo 51" o:spid="_x0000_s1044" style="position:absolute;left:0;text-align:left;margin-left:-24.95pt;margin-top:-7.1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Eg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">
                <v:shape id="_x0000_s1045"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0A5E8E9" w14:textId="77777777" w:rsidR="006D7C25" w:rsidRPr="00D904A7" w:rsidRDefault="006D7C25" w:rsidP="006D7C25">
                        <w:pPr>
                          <w:pStyle w:val="Ttulo1"/>
                        </w:pPr>
                        <w:bookmarkStart w:id="26" w:name="_Toc159840409"/>
                        <w:r w:rsidRPr="006D7C25">
                          <w:t>Bibliografía y Webgrafía</w:t>
                        </w:r>
                        <w:bookmarkEnd w:id="26"/>
                      </w:p>
                    </w:txbxContent>
                  </v:textbox>
                </v:shape>
                <v:group id="Grupo 47" o:spid="_x0000_s1046"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7"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8"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70291F28" w14:textId="77777777" w:rsidR="002117E6" w:rsidRDefault="002117E6" w:rsidP="00A76AA1">
      <w:pPr>
        <w:contextualSpacing/>
      </w:pPr>
    </w:p>
    <w:p w14:paraId="749D3E95" w14:textId="26FA58F6" w:rsidR="002117E6" w:rsidRDefault="009B60F4" w:rsidP="00A76AA1">
      <w:pPr>
        <w:contextualSpacing/>
      </w:pPr>
      <w:r w:rsidRPr="009B60F4">
        <w:t xml:space="preserve">Steven S. </w:t>
      </w:r>
      <w:proofErr w:type="spellStart"/>
      <w:r w:rsidRPr="009B60F4">
        <w:t>Skiena</w:t>
      </w:r>
      <w:proofErr w:type="spellEnd"/>
      <w:r w:rsidRPr="009B60F4">
        <w:t>, Miguel A. Revilla, et ál.</w:t>
      </w:r>
      <w:r w:rsidR="00125914" w:rsidRPr="00125914">
        <w:t xml:space="preserve"> Desafíos de programación: El manual de entrenamiento para concursos de programación (</w:t>
      </w:r>
      <w:proofErr w:type="spellStart"/>
      <w:r w:rsidR="00125914" w:rsidRPr="00125914">
        <w:t>Spanish</w:t>
      </w:r>
      <w:proofErr w:type="spellEnd"/>
      <w:r w:rsidR="00125914" w:rsidRPr="00125914">
        <w:t xml:space="preserve"> </w:t>
      </w:r>
      <w:proofErr w:type="spellStart"/>
      <w:r w:rsidR="00125914" w:rsidRPr="00125914">
        <w:t>Edition</w:t>
      </w:r>
      <w:proofErr w:type="spellEnd"/>
      <w:r w:rsidR="00125914" w:rsidRPr="00125914">
        <w:t>)</w:t>
      </w:r>
      <w:r w:rsidR="00E53C14">
        <w:t xml:space="preserve"> </w:t>
      </w:r>
      <w:proofErr w:type="spellStart"/>
      <w:r w:rsidR="00E53C14">
        <w:t>OJBooks</w:t>
      </w:r>
      <w:proofErr w:type="spellEnd"/>
      <w:r w:rsidR="00E53C14">
        <w:t xml:space="preserve"> </w:t>
      </w:r>
      <w:r w:rsidR="00123B26">
        <w:t>(</w:t>
      </w:r>
      <w:r w:rsidR="00123B26" w:rsidRPr="00123B26">
        <w:t>2020</w:t>
      </w:r>
      <w:r w:rsidR="00123B26">
        <w:t>)</w:t>
      </w:r>
    </w:p>
    <w:p w14:paraId="6D4955CF" w14:textId="67FD60D2" w:rsidR="00123B26" w:rsidRDefault="00247027" w:rsidP="00A76AA1">
      <w:pPr>
        <w:contextualSpacing/>
      </w:pPr>
      <w:proofErr w:type="spellStart"/>
      <w:r w:rsidRPr="00247027">
        <w:t>Vickler</w:t>
      </w:r>
      <w:proofErr w:type="spellEnd"/>
      <w:r>
        <w:t xml:space="preserve"> A. </w:t>
      </w:r>
      <w:r w:rsidR="00895869" w:rsidRPr="00895869">
        <w:t>Algoritmos</w:t>
      </w:r>
      <w:r>
        <w:t xml:space="preserve">. </w:t>
      </w:r>
      <w:proofErr w:type="spellStart"/>
      <w:r w:rsidR="00724D86" w:rsidRPr="00724D86">
        <w:t>Ladoo</w:t>
      </w:r>
      <w:proofErr w:type="spellEnd"/>
      <w:r w:rsidR="00724D86" w:rsidRPr="00724D86">
        <w:t xml:space="preserve"> Publishing LLC</w:t>
      </w:r>
      <w:r w:rsidR="00724D86">
        <w:t xml:space="preserve"> </w:t>
      </w:r>
      <w:r w:rsidR="00724D86" w:rsidRPr="00724D86">
        <w:t>(202</w:t>
      </w:r>
      <w:r w:rsidR="00724D86">
        <w:t>2</w:t>
      </w:r>
      <w:r w:rsidR="00724D86" w:rsidRPr="00724D86">
        <w:t>)</w:t>
      </w:r>
    </w:p>
    <w:p w14:paraId="64A0A83A" w14:textId="2D4C4C48" w:rsidR="00724D86" w:rsidRDefault="00900630" w:rsidP="00A76AA1">
      <w:pPr>
        <w:contextualSpacing/>
      </w:pPr>
      <w:r>
        <w:t xml:space="preserve">Pes C. </w:t>
      </w:r>
      <w:r w:rsidR="000C61B6" w:rsidRPr="000C61B6">
        <w:t>Pseudocódigo para principiantes</w:t>
      </w:r>
      <w:r>
        <w:t xml:space="preserve">. </w:t>
      </w:r>
      <w:r w:rsidR="000E2BCA" w:rsidRPr="000E2BCA">
        <w:t xml:space="preserve">‎ </w:t>
      </w:r>
      <w:proofErr w:type="spellStart"/>
      <w:r w:rsidR="000E2BCA" w:rsidRPr="000E2BCA">
        <w:t>Independently</w:t>
      </w:r>
      <w:proofErr w:type="spellEnd"/>
      <w:r w:rsidR="000E2BCA" w:rsidRPr="000E2BCA">
        <w:t xml:space="preserve"> </w:t>
      </w:r>
      <w:proofErr w:type="spellStart"/>
      <w:r w:rsidR="000E2BCA" w:rsidRPr="000E2BCA">
        <w:t>published</w:t>
      </w:r>
      <w:proofErr w:type="spellEnd"/>
      <w:r w:rsidR="000E2BCA" w:rsidRPr="000E2BCA">
        <w:t xml:space="preserve"> (27 </w:t>
      </w:r>
      <w:proofErr w:type="gramStart"/>
      <w:r w:rsidR="000E2BCA" w:rsidRPr="000E2BCA">
        <w:t>Abril</w:t>
      </w:r>
      <w:proofErr w:type="gramEnd"/>
      <w:r w:rsidR="000E2BCA" w:rsidRPr="000E2BCA">
        <w:t xml:space="preserve"> 2022)</w:t>
      </w:r>
    </w:p>
    <w:p w14:paraId="62260D8D" w14:textId="77777777" w:rsidR="00AB2DF6" w:rsidRDefault="00AB2DF6" w:rsidP="00A76AA1">
      <w:pPr>
        <w:contextualSpacing/>
      </w:pPr>
    </w:p>
    <w:p w14:paraId="68E2C764"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0AA910B0" wp14:editId="12F1D3FB">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58997" w14:textId="77777777" w:rsidR="006D7C25" w:rsidRPr="00D904A7" w:rsidRDefault="006D7C25" w:rsidP="006D7C25">
                              <w:pPr>
                                <w:pStyle w:val="Ttulo1"/>
                              </w:pPr>
                              <w:bookmarkStart w:id="27" w:name="_Toc159840410"/>
                              <w:r w:rsidRPr="006D7C25">
                                <w:t>Glosario</w:t>
                              </w:r>
                              <w:bookmarkEnd w:id="27"/>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A910B0" id="Grupo 57" o:spid="_x0000_s1049"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">
                <v:shape id="_x0000_s1050"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2F58997" w14:textId="77777777" w:rsidR="006D7C25" w:rsidRPr="00D904A7" w:rsidRDefault="006D7C25" w:rsidP="006D7C25">
                        <w:pPr>
                          <w:pStyle w:val="Ttulo1"/>
                        </w:pPr>
                        <w:bookmarkStart w:id="28" w:name="_Toc159840410"/>
                        <w:r w:rsidRPr="006D7C25">
                          <w:t>Glosario</w:t>
                        </w:r>
                        <w:bookmarkEnd w:id="28"/>
                      </w:p>
                    </w:txbxContent>
                  </v:textbox>
                </v:shape>
                <v:group id="Grupo 54" o:spid="_x0000_s1051"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2"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3"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5F083A1E" w14:textId="77777777" w:rsidR="00AB2DF6" w:rsidRDefault="00AB2DF6" w:rsidP="00A76AA1">
      <w:pPr>
        <w:tabs>
          <w:tab w:val="left" w:pos="1305"/>
        </w:tabs>
        <w:contextualSpacing/>
      </w:pPr>
    </w:p>
    <w:p w14:paraId="59AA753A" w14:textId="77777777" w:rsidR="00AB2DF6" w:rsidRDefault="00AB2DF6" w:rsidP="00A76AA1">
      <w:pPr>
        <w:tabs>
          <w:tab w:val="left" w:pos="1305"/>
        </w:tabs>
        <w:contextualSpacing/>
      </w:pPr>
    </w:p>
    <w:p w14:paraId="3D02BB9F" w14:textId="77777777" w:rsidR="00996FA1" w:rsidRDefault="00996FA1" w:rsidP="00996FA1">
      <w:pPr>
        <w:pStyle w:val="Prrafodelista"/>
        <w:numPr>
          <w:ilvl w:val="0"/>
          <w:numId w:val="8"/>
        </w:numPr>
        <w:tabs>
          <w:tab w:val="left" w:pos="1305"/>
        </w:tabs>
      </w:pPr>
      <w:r w:rsidRPr="00996FA1">
        <w:rPr>
          <w:b/>
          <w:bCs/>
        </w:rPr>
        <w:t>Algoritmo</w:t>
      </w:r>
      <w:r>
        <w:t>: Un conjunto finito de pasos bien definidos y no ambiguos que conducen a la solución de un problema.</w:t>
      </w:r>
    </w:p>
    <w:p w14:paraId="56563447" w14:textId="77777777" w:rsidR="00996FA1" w:rsidRDefault="00996FA1" w:rsidP="00996FA1">
      <w:pPr>
        <w:pStyle w:val="Prrafodelista"/>
        <w:numPr>
          <w:ilvl w:val="0"/>
          <w:numId w:val="8"/>
        </w:numPr>
        <w:tabs>
          <w:tab w:val="left" w:pos="1305"/>
        </w:tabs>
      </w:pPr>
      <w:r w:rsidRPr="00996FA1">
        <w:rPr>
          <w:b/>
          <w:bCs/>
        </w:rPr>
        <w:t>Legibilidad</w:t>
      </w:r>
      <w:r>
        <w:t>: La facilidad con la que un texto puede ser comprendido.</w:t>
      </w:r>
    </w:p>
    <w:p w14:paraId="44205917" w14:textId="77777777" w:rsidR="00996FA1" w:rsidRDefault="00996FA1" w:rsidP="00996FA1">
      <w:pPr>
        <w:pStyle w:val="Prrafodelista"/>
        <w:numPr>
          <w:ilvl w:val="0"/>
          <w:numId w:val="8"/>
        </w:numPr>
        <w:tabs>
          <w:tab w:val="left" w:pos="1305"/>
        </w:tabs>
      </w:pPr>
      <w:r>
        <w:t>Ligaduras: Características tipográficas que combinan dos o más caracteres en uno solo.</w:t>
      </w:r>
    </w:p>
    <w:p w14:paraId="2806A445" w14:textId="77777777" w:rsidR="00996FA1" w:rsidRDefault="00996FA1" w:rsidP="00996FA1">
      <w:pPr>
        <w:pStyle w:val="Prrafodelista"/>
        <w:numPr>
          <w:ilvl w:val="0"/>
          <w:numId w:val="8"/>
        </w:numPr>
        <w:tabs>
          <w:tab w:val="left" w:pos="1305"/>
        </w:tabs>
      </w:pPr>
      <w:r w:rsidRPr="00996FA1">
        <w:rPr>
          <w:b/>
          <w:bCs/>
        </w:rPr>
        <w:t>Programación Dinámica</w:t>
      </w:r>
      <w:r>
        <w:t>: Un método para resolver problemas complejos dividiéndolos en subproblemas más simples y resolviendo cada subproblema solo una vez.</w:t>
      </w:r>
    </w:p>
    <w:p w14:paraId="21D8A789" w14:textId="77777777" w:rsidR="00996FA1" w:rsidRDefault="00996FA1" w:rsidP="00996FA1">
      <w:pPr>
        <w:pStyle w:val="Prrafodelista"/>
        <w:numPr>
          <w:ilvl w:val="0"/>
          <w:numId w:val="8"/>
        </w:numPr>
        <w:tabs>
          <w:tab w:val="left" w:pos="1305"/>
        </w:tabs>
      </w:pPr>
      <w:r w:rsidRPr="00996FA1">
        <w:rPr>
          <w:b/>
          <w:bCs/>
        </w:rPr>
        <w:t>Procesamiento de Lenguaje Natural</w:t>
      </w:r>
      <w:r>
        <w:t xml:space="preserve"> (PLN): Campo de la inteligencia artificial y la lingüística computacional que se ocupa de la interacción entre las computadoras y el lenguaje humano.</w:t>
      </w:r>
    </w:p>
    <w:p w14:paraId="0F9FFCA7" w14:textId="77777777" w:rsidR="00996FA1" w:rsidRDefault="00996FA1" w:rsidP="00996FA1">
      <w:pPr>
        <w:pStyle w:val="Prrafodelista"/>
        <w:numPr>
          <w:ilvl w:val="0"/>
          <w:numId w:val="8"/>
        </w:numPr>
        <w:tabs>
          <w:tab w:val="left" w:pos="1305"/>
        </w:tabs>
      </w:pPr>
      <w:r w:rsidRPr="00996FA1">
        <w:rPr>
          <w:b/>
          <w:bCs/>
        </w:rPr>
        <w:t>Computación Cuántica</w:t>
      </w:r>
      <w:r>
        <w:t>: Un área de la informática que utiliza los principios de la mecánica cuántica para realizar operaciones en datos.</w:t>
      </w:r>
    </w:p>
    <w:p w14:paraId="07AC49E5" w14:textId="77777777" w:rsidR="00996FA1" w:rsidRDefault="00996FA1" w:rsidP="00996FA1">
      <w:pPr>
        <w:pStyle w:val="Prrafodelista"/>
        <w:numPr>
          <w:ilvl w:val="0"/>
          <w:numId w:val="8"/>
        </w:numPr>
        <w:tabs>
          <w:tab w:val="left" w:pos="1305"/>
        </w:tabs>
      </w:pPr>
      <w:r w:rsidRPr="00996FA1">
        <w:rPr>
          <w:b/>
          <w:bCs/>
        </w:rPr>
        <w:t>Computación Distribuida y Paralela</w:t>
      </w:r>
      <w:r>
        <w:t>: Un modelo de computación en el que varios procesadores trabajan juntos en un problema.</w:t>
      </w:r>
    </w:p>
    <w:p w14:paraId="779B84A5" w14:textId="77777777" w:rsidR="00996FA1" w:rsidRDefault="00996FA1" w:rsidP="00996FA1">
      <w:pPr>
        <w:pStyle w:val="Prrafodelista"/>
        <w:numPr>
          <w:ilvl w:val="0"/>
          <w:numId w:val="8"/>
        </w:numPr>
        <w:tabs>
          <w:tab w:val="left" w:pos="1305"/>
        </w:tabs>
      </w:pPr>
      <w:proofErr w:type="spellStart"/>
      <w:r w:rsidRPr="00996FA1">
        <w:rPr>
          <w:b/>
          <w:bCs/>
        </w:rPr>
        <w:t>Nassi-Shneiderman</w:t>
      </w:r>
      <w:proofErr w:type="spellEnd"/>
      <w:r>
        <w:t>: Un método gráfico de diseño de algoritmos que utiliza bloques rectangulares para representar acciones y flechas para indicar el flujo de control.</w:t>
      </w:r>
    </w:p>
    <w:p w14:paraId="162C92C6" w14:textId="6B88C3C1" w:rsidR="00AB2DF6" w:rsidRDefault="00996FA1" w:rsidP="00395299">
      <w:pPr>
        <w:pStyle w:val="Prrafodelista"/>
        <w:numPr>
          <w:ilvl w:val="0"/>
          <w:numId w:val="8"/>
        </w:numPr>
        <w:tabs>
          <w:tab w:val="left" w:pos="1305"/>
        </w:tabs>
      </w:pPr>
      <w:r w:rsidRPr="00FC4B00">
        <w:rPr>
          <w:b/>
          <w:bCs/>
        </w:rPr>
        <w:t>Criptografía</w:t>
      </w:r>
      <w:r>
        <w:t>: La práctica y el estudio de técnicas para la comunicación segura en presencia de terceros no deseados.</w:t>
      </w:r>
    </w:p>
    <w:sectPr w:rsidR="00AB2DF6" w:rsidSect="00A66A79">
      <w:headerReference w:type="default" r:id="rId28"/>
      <w:footerReference w:type="default" r:id="rId2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08D4F" w14:textId="77777777" w:rsidR="00A77433" w:rsidRDefault="00A77433" w:rsidP="007F1B53">
      <w:pPr>
        <w:spacing w:before="0" w:after="0" w:line="240" w:lineRule="auto"/>
      </w:pPr>
      <w:r>
        <w:separator/>
      </w:r>
    </w:p>
  </w:endnote>
  <w:endnote w:type="continuationSeparator" w:id="0">
    <w:p w14:paraId="779B1E98" w14:textId="77777777" w:rsidR="00A77433" w:rsidRDefault="00A7743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8C078"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BC92FE8" wp14:editId="003FB0FA">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6750432" wp14:editId="722EAD6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78C5DB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EF45B13"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6750432" id="_x0000_t202" coordsize="21600,21600" o:spt="202" path="m,l,21600r21600,l21600,xe">
              <v:stroke joinstyle="miter"/>
              <v:path gradientshapeok="t" o:connecttype="rect"/>
            </v:shapetype>
            <v:shape id="_x0000_s1054"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78C5DBA"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EF45B13"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15A4F" w14:textId="77777777" w:rsidR="00A77433" w:rsidRDefault="00A77433" w:rsidP="007F1B53">
      <w:pPr>
        <w:spacing w:before="0" w:after="0" w:line="240" w:lineRule="auto"/>
      </w:pPr>
      <w:r>
        <w:separator/>
      </w:r>
    </w:p>
  </w:footnote>
  <w:footnote w:type="continuationSeparator" w:id="0">
    <w:p w14:paraId="67B9B538" w14:textId="77777777" w:rsidR="00A77433" w:rsidRDefault="00A7743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9CDF" w14:textId="77777777" w:rsidR="00A66A79" w:rsidRDefault="00A66A79">
    <w:pPr>
      <w:pStyle w:val="Encabezado"/>
    </w:pPr>
    <w:r>
      <w:rPr>
        <w:noProof/>
      </w:rPr>
      <w:drawing>
        <wp:anchor distT="0" distB="0" distL="114300" distR="114300" simplePos="0" relativeHeight="251667456" behindDoc="0" locked="0" layoutInCell="1" allowOverlap="1" wp14:anchorId="213BFA73" wp14:editId="1503BF28">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069E"/>
    <w:multiLevelType w:val="hybridMultilevel"/>
    <w:tmpl w:val="04DE151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046122E"/>
    <w:multiLevelType w:val="hybridMultilevel"/>
    <w:tmpl w:val="6748A32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4DA190C"/>
    <w:multiLevelType w:val="hybridMultilevel"/>
    <w:tmpl w:val="2A3EEF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51151E6"/>
    <w:multiLevelType w:val="hybridMultilevel"/>
    <w:tmpl w:val="8F1453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2ED06AB"/>
    <w:multiLevelType w:val="hybridMultilevel"/>
    <w:tmpl w:val="E51011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7FB0BCB"/>
    <w:multiLevelType w:val="hybridMultilevel"/>
    <w:tmpl w:val="38EAC25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AFF41A3"/>
    <w:multiLevelType w:val="hybridMultilevel"/>
    <w:tmpl w:val="B9A8FD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508E2339"/>
    <w:multiLevelType w:val="hybridMultilevel"/>
    <w:tmpl w:val="12F241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6"/>
  </w:num>
  <w:num w:numId="5">
    <w:abstractNumId w:val="2"/>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66"/>
    <w:rsid w:val="0002538A"/>
    <w:rsid w:val="00025B11"/>
    <w:rsid w:val="00037500"/>
    <w:rsid w:val="000446AD"/>
    <w:rsid w:val="000C61B6"/>
    <w:rsid w:val="000E2BCA"/>
    <w:rsid w:val="001138D5"/>
    <w:rsid w:val="00123B26"/>
    <w:rsid w:val="00125914"/>
    <w:rsid w:val="00135ACF"/>
    <w:rsid w:val="00143117"/>
    <w:rsid w:val="001726BE"/>
    <w:rsid w:val="00175EDB"/>
    <w:rsid w:val="0018373F"/>
    <w:rsid w:val="001C720B"/>
    <w:rsid w:val="001F02B0"/>
    <w:rsid w:val="0020003D"/>
    <w:rsid w:val="0021055F"/>
    <w:rsid w:val="002117E6"/>
    <w:rsid w:val="00212908"/>
    <w:rsid w:val="00225FEE"/>
    <w:rsid w:val="00232293"/>
    <w:rsid w:val="00233AB9"/>
    <w:rsid w:val="00243A67"/>
    <w:rsid w:val="00247027"/>
    <w:rsid w:val="00272ECE"/>
    <w:rsid w:val="00276E46"/>
    <w:rsid w:val="0028133E"/>
    <w:rsid w:val="002A04FC"/>
    <w:rsid w:val="002A3C3F"/>
    <w:rsid w:val="002A6BFE"/>
    <w:rsid w:val="002E3A77"/>
    <w:rsid w:val="002F0A67"/>
    <w:rsid w:val="002F64AD"/>
    <w:rsid w:val="00346434"/>
    <w:rsid w:val="003717C3"/>
    <w:rsid w:val="00373028"/>
    <w:rsid w:val="00380060"/>
    <w:rsid w:val="003D2165"/>
    <w:rsid w:val="003E0D37"/>
    <w:rsid w:val="003F3A88"/>
    <w:rsid w:val="004248D6"/>
    <w:rsid w:val="00433BE9"/>
    <w:rsid w:val="00437310"/>
    <w:rsid w:val="004A18B8"/>
    <w:rsid w:val="00501AB9"/>
    <w:rsid w:val="00507CCA"/>
    <w:rsid w:val="00526FCA"/>
    <w:rsid w:val="0054053B"/>
    <w:rsid w:val="00547521"/>
    <w:rsid w:val="005A341D"/>
    <w:rsid w:val="005B0B82"/>
    <w:rsid w:val="005B7617"/>
    <w:rsid w:val="005E27A5"/>
    <w:rsid w:val="005E78AC"/>
    <w:rsid w:val="005F44D3"/>
    <w:rsid w:val="006233F8"/>
    <w:rsid w:val="0063432E"/>
    <w:rsid w:val="00635F19"/>
    <w:rsid w:val="00636C8A"/>
    <w:rsid w:val="00680D3C"/>
    <w:rsid w:val="00686701"/>
    <w:rsid w:val="006B3662"/>
    <w:rsid w:val="006B434F"/>
    <w:rsid w:val="006B6105"/>
    <w:rsid w:val="006D7C25"/>
    <w:rsid w:val="006E2AEC"/>
    <w:rsid w:val="006E7AB8"/>
    <w:rsid w:val="00700B42"/>
    <w:rsid w:val="0070212E"/>
    <w:rsid w:val="00704C36"/>
    <w:rsid w:val="0072126C"/>
    <w:rsid w:val="00724D86"/>
    <w:rsid w:val="007603B6"/>
    <w:rsid w:val="00763249"/>
    <w:rsid w:val="00774537"/>
    <w:rsid w:val="007914D2"/>
    <w:rsid w:val="007936F5"/>
    <w:rsid w:val="00796702"/>
    <w:rsid w:val="007F134A"/>
    <w:rsid w:val="007F1B53"/>
    <w:rsid w:val="008269E4"/>
    <w:rsid w:val="0083075B"/>
    <w:rsid w:val="0084363A"/>
    <w:rsid w:val="00843820"/>
    <w:rsid w:val="00856757"/>
    <w:rsid w:val="00857A4F"/>
    <w:rsid w:val="00880817"/>
    <w:rsid w:val="00881EBE"/>
    <w:rsid w:val="00883FA0"/>
    <w:rsid w:val="00891D18"/>
    <w:rsid w:val="00894AA9"/>
    <w:rsid w:val="00895626"/>
    <w:rsid w:val="00895869"/>
    <w:rsid w:val="008B0A58"/>
    <w:rsid w:val="008B0BE9"/>
    <w:rsid w:val="008D04CA"/>
    <w:rsid w:val="008D12C2"/>
    <w:rsid w:val="00900630"/>
    <w:rsid w:val="0096185C"/>
    <w:rsid w:val="00974349"/>
    <w:rsid w:val="00984E87"/>
    <w:rsid w:val="00996FA1"/>
    <w:rsid w:val="009B60F4"/>
    <w:rsid w:val="009D3090"/>
    <w:rsid w:val="009F0C78"/>
    <w:rsid w:val="00A24153"/>
    <w:rsid w:val="00A32AB9"/>
    <w:rsid w:val="00A3358C"/>
    <w:rsid w:val="00A66A79"/>
    <w:rsid w:val="00A67DD5"/>
    <w:rsid w:val="00A76AA1"/>
    <w:rsid w:val="00A77433"/>
    <w:rsid w:val="00A823B0"/>
    <w:rsid w:val="00A82B4A"/>
    <w:rsid w:val="00AB2DF6"/>
    <w:rsid w:val="00AF551B"/>
    <w:rsid w:val="00B01852"/>
    <w:rsid w:val="00B0400E"/>
    <w:rsid w:val="00B0609B"/>
    <w:rsid w:val="00B065E6"/>
    <w:rsid w:val="00B14FF4"/>
    <w:rsid w:val="00B47A03"/>
    <w:rsid w:val="00B60413"/>
    <w:rsid w:val="00B84AE3"/>
    <w:rsid w:val="00BA1D90"/>
    <w:rsid w:val="00BB5725"/>
    <w:rsid w:val="00BC01BC"/>
    <w:rsid w:val="00BD3E4D"/>
    <w:rsid w:val="00BE1FDA"/>
    <w:rsid w:val="00C02294"/>
    <w:rsid w:val="00C05DF4"/>
    <w:rsid w:val="00C359F5"/>
    <w:rsid w:val="00C512B9"/>
    <w:rsid w:val="00C53E87"/>
    <w:rsid w:val="00C739AF"/>
    <w:rsid w:val="00CA2631"/>
    <w:rsid w:val="00CF1277"/>
    <w:rsid w:val="00CF6FB4"/>
    <w:rsid w:val="00D05DFC"/>
    <w:rsid w:val="00D1428E"/>
    <w:rsid w:val="00D14F66"/>
    <w:rsid w:val="00D22C39"/>
    <w:rsid w:val="00D55BEC"/>
    <w:rsid w:val="00DB3B40"/>
    <w:rsid w:val="00DC1E95"/>
    <w:rsid w:val="00DC3135"/>
    <w:rsid w:val="00DE5F24"/>
    <w:rsid w:val="00E03659"/>
    <w:rsid w:val="00E42177"/>
    <w:rsid w:val="00E53C14"/>
    <w:rsid w:val="00E90215"/>
    <w:rsid w:val="00EA44E8"/>
    <w:rsid w:val="00EA48B9"/>
    <w:rsid w:val="00EE1423"/>
    <w:rsid w:val="00EE5C40"/>
    <w:rsid w:val="00EF5DC0"/>
    <w:rsid w:val="00F02BF4"/>
    <w:rsid w:val="00F354F3"/>
    <w:rsid w:val="00F3756A"/>
    <w:rsid w:val="00F41DFB"/>
    <w:rsid w:val="00F43320"/>
    <w:rsid w:val="00F4532A"/>
    <w:rsid w:val="00F47697"/>
    <w:rsid w:val="00F52DFA"/>
    <w:rsid w:val="00F65696"/>
    <w:rsid w:val="00FB468E"/>
    <w:rsid w:val="00FC4B00"/>
    <w:rsid w:val="00FC794C"/>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3158C7"/>
  <w15:chartTrackingRefBased/>
  <w15:docId w15:val="{BD35816B-96C1-43F3-86F8-D157F483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9F0C78"/>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9F0C78"/>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D14F66"/>
    <w:pPr>
      <w:spacing w:after="0" w:line="360" w:lineRule="auto"/>
      <w:jc w:val="both"/>
    </w:pPr>
    <w:rPr>
      <w:rFonts w:ascii="Tahoma" w:hAnsi="Tahoma"/>
      <w:sz w:val="24"/>
    </w:rPr>
  </w:style>
  <w:style w:type="paragraph" w:styleId="Prrafodelista">
    <w:name w:val="List Paragraph"/>
    <w:basedOn w:val="Normal"/>
    <w:uiPriority w:val="34"/>
    <w:qFormat/>
    <w:rsid w:val="00E03659"/>
    <w:pPr>
      <w:ind w:left="720"/>
      <w:contextualSpacing/>
    </w:pPr>
  </w:style>
  <w:style w:type="table" w:styleId="Tablaconcuadrcula1clara">
    <w:name w:val="Grid Table 1 Light"/>
    <w:basedOn w:val="Tablanormal"/>
    <w:uiPriority w:val="46"/>
    <w:rsid w:val="00A2415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FC4B00"/>
    <w:pPr>
      <w:spacing w:after="100"/>
      <w:ind w:left="240"/>
    </w:pPr>
  </w:style>
  <w:style w:type="paragraph" w:styleId="TDC3">
    <w:name w:val="toc 3"/>
    <w:basedOn w:val="Normal"/>
    <w:next w:val="Normal"/>
    <w:autoRedefine/>
    <w:uiPriority w:val="39"/>
    <w:unhideWhenUsed/>
    <w:rsid w:val="00FC4B0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478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Fundamentos%20de%20programaci&#243;n/Unidades%20Did&#225;cticas/FP%20Unidad%20I.docx"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Fundamentos%20de%20programaci&#243;n/Unidades%20Did&#225;cticas/FP%20Unidad%20I.docx"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Fundamentos%20de%20programaci&#243;n/Unidades%20Did&#225;cticas/FP%20Unidad%20I.docx"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upoliedu-my.sharepoint.com/personal/gaguirre29_docente_unp_edu_ni/Documents/Clases/Materias/Fundamentos%20de%20programaci&#243;n/Unidades%20Did&#225;cticas/FP%20Unidad%20I.docx"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poliedu-my.sharepoint.com/personal/gaguirre29_docente_unp_edu_ni/Documents/Clases/Materias/Fundamentos%20de%20programaci&#243;n/Unidades%20Did&#225;cticas/FP%20Unidad%20I.doc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173</TotalTime>
  <Pages>16</Pages>
  <Words>2937</Words>
  <Characters>16156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88</cp:revision>
  <cp:lastPrinted>2024-02-26T17:47:00Z</cp:lastPrinted>
  <dcterms:created xsi:type="dcterms:W3CDTF">2024-02-26T03:21:00Z</dcterms:created>
  <dcterms:modified xsi:type="dcterms:W3CDTF">2024-02-26T20:13:00Z</dcterms:modified>
</cp:coreProperties>
</file>
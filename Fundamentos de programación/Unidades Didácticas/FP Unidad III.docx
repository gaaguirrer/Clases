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EBFF54" w14:textId="77777777" w:rsidR="00F43320" w:rsidRDefault="00B0400E">
      <w:r>
        <w:rPr>
          <w:noProof/>
        </w:rPr>
        <w:drawing>
          <wp:anchor distT="0" distB="0" distL="114300" distR="114300" simplePos="0" relativeHeight="251637760" behindDoc="0" locked="0" layoutInCell="1" allowOverlap="1" wp14:anchorId="27F73103" wp14:editId="51200CAA">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AF0AF7" w14:textId="77777777" w:rsidR="00F43320" w:rsidRDefault="00F43320"/>
    <w:p w14:paraId="55446A37" w14:textId="77777777" w:rsidR="00F43320" w:rsidRDefault="00F43320"/>
    <w:p w14:paraId="3CAB9A92" w14:textId="77777777" w:rsidR="00F43320" w:rsidRDefault="00F43320"/>
    <w:p w14:paraId="1E559DAC" w14:textId="77777777" w:rsidR="00F43320" w:rsidRDefault="00F43320"/>
    <w:p w14:paraId="558E7FAA" w14:textId="77777777" w:rsidR="00F43320" w:rsidRDefault="00F43320"/>
    <w:p w14:paraId="56C46EBA" w14:textId="77777777" w:rsidR="00F43320" w:rsidRDefault="00F43320"/>
    <w:p w14:paraId="48D8CAD5" w14:textId="77777777" w:rsidR="00F43320" w:rsidRDefault="00F43320"/>
    <w:p w14:paraId="3FEA317C" w14:textId="77777777" w:rsidR="00F43320" w:rsidRDefault="00F43320"/>
    <w:p w14:paraId="16792F4D" w14:textId="77777777" w:rsidR="00F43320" w:rsidRDefault="006D7C25">
      <w:r>
        <w:rPr>
          <w:noProof/>
        </w:rPr>
        <mc:AlternateContent>
          <mc:Choice Requires="wps">
            <w:drawing>
              <wp:anchor distT="0" distB="0" distL="114300" distR="114300" simplePos="0" relativeHeight="251639808" behindDoc="1" locked="0" layoutInCell="1" allowOverlap="1" wp14:anchorId="5592C806" wp14:editId="7B106817">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A9B2CD4"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592C806"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" filled="f" stroked="f">
                <v:stroke joinstyle="round"/>
                <o:lock v:ext="edit" shapetype="t"/>
                <v:textbox style="mso-fit-shape-to-text:t">
                  <w:txbxContent>
                    <w:p w14:paraId="5A9B2CD4"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42185ADD" w14:textId="77777777" w:rsidR="00F43320" w:rsidRDefault="00F43320"/>
    <w:p w14:paraId="3B62AB79" w14:textId="77777777" w:rsidR="00F43320" w:rsidRDefault="00F43320"/>
    <w:p w14:paraId="53591CF8"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3F76395C" wp14:editId="358353C4">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082D17"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1CB93209" w14:textId="77777777" w:rsidR="00F43320" w:rsidRDefault="003E0D37">
      <w:r>
        <w:rPr>
          <w:noProof/>
        </w:rPr>
        <mc:AlternateContent>
          <mc:Choice Requires="wps">
            <w:drawing>
              <wp:anchor distT="0" distB="0" distL="114300" distR="114300" simplePos="0" relativeHeight="251640832" behindDoc="0" locked="0" layoutInCell="1" allowOverlap="1" wp14:anchorId="0A315BC6" wp14:editId="229A7F0B">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67B82C" w14:textId="3A0D44C1" w:rsidR="00F43320" w:rsidRDefault="0043009A" w:rsidP="00F43320">
                            <w:pPr>
                              <w:jc w:val="right"/>
                            </w:pPr>
                            <w:r w:rsidRPr="0043009A">
                              <w:rPr>
                                <w:rFonts w:cs="Calibri"/>
                                <w:b/>
                                <w:color w:val="000000"/>
                                <w:sz w:val="48"/>
                                <w:szCs w:val="52"/>
                                <w:lang w:eastAsia="es-NI"/>
                              </w:rPr>
                              <w:t>Estructuras Algorítmicas de Control</w:t>
                            </w:r>
                            <w:r w:rsidR="00F43320">
                              <w:rPr>
                                <w:rFonts w:cs="Calibri"/>
                                <w:b/>
                                <w:color w:val="000000"/>
                                <w:sz w:val="48"/>
                                <w:szCs w:val="52"/>
                                <w:lang w:eastAsia="es-NI"/>
                              </w:rPr>
                              <w:t xml:space="preserve">, Unidad </w:t>
                            </w:r>
                            <w:r>
                              <w:rPr>
                                <w:rFonts w:cs="Calibri"/>
                                <w:b/>
                                <w:color w:val="000000"/>
                                <w:sz w:val="48"/>
                                <w:szCs w:val="52"/>
                                <w:lang w:eastAsia="es-NI"/>
                              </w:rPr>
                              <w:t>III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315BC6" id="Cuadro de texto 7" o:spid="_x0000_s1027" type="#_x0000_t202" style="position:absolute;left:0;text-align:left;margin-left:-24.25pt;margin-top:7.35pt;width:458.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7767B82C" w14:textId="3A0D44C1" w:rsidR="00F43320" w:rsidRDefault="0043009A" w:rsidP="00F43320">
                      <w:pPr>
                        <w:jc w:val="right"/>
                      </w:pPr>
                      <w:r w:rsidRPr="0043009A">
                        <w:rPr>
                          <w:rFonts w:cs="Calibri"/>
                          <w:b/>
                          <w:color w:val="000000"/>
                          <w:sz w:val="48"/>
                          <w:szCs w:val="52"/>
                          <w:lang w:eastAsia="es-NI"/>
                        </w:rPr>
                        <w:t>Estructuras Algorítmicas de Control</w:t>
                      </w:r>
                      <w:r w:rsidR="00F43320">
                        <w:rPr>
                          <w:rFonts w:cs="Calibri"/>
                          <w:b/>
                          <w:color w:val="000000"/>
                          <w:sz w:val="48"/>
                          <w:szCs w:val="52"/>
                          <w:lang w:eastAsia="es-NI"/>
                        </w:rPr>
                        <w:t xml:space="preserve">, Unidad </w:t>
                      </w:r>
                      <w:r>
                        <w:rPr>
                          <w:rFonts w:cs="Calibri"/>
                          <w:b/>
                          <w:color w:val="000000"/>
                          <w:sz w:val="48"/>
                          <w:szCs w:val="52"/>
                          <w:lang w:eastAsia="es-NI"/>
                        </w:rPr>
                        <w:t>III</w:t>
                      </w:r>
                    </w:p>
                  </w:txbxContent>
                </v:textbox>
              </v:shape>
            </w:pict>
          </mc:Fallback>
        </mc:AlternateContent>
      </w:r>
    </w:p>
    <w:p w14:paraId="07C131E1" w14:textId="77777777" w:rsidR="00F43320" w:rsidRDefault="00F43320"/>
    <w:p w14:paraId="19A33778" w14:textId="77777777" w:rsidR="005B0B82" w:rsidRDefault="005B0B82"/>
    <w:p w14:paraId="2593A8F3" w14:textId="77777777" w:rsidR="005B0B82" w:rsidRDefault="005B0B82"/>
    <w:p w14:paraId="2CC52827" w14:textId="77777777" w:rsidR="005B0B82" w:rsidRDefault="005B0B82"/>
    <w:p w14:paraId="22A22AA6" w14:textId="77777777" w:rsidR="005B0B82" w:rsidRDefault="005B0B82"/>
    <w:p w14:paraId="424AEAE9" w14:textId="77777777" w:rsidR="005B0B82" w:rsidRDefault="005B0B82"/>
    <w:p w14:paraId="4F22C6DC" w14:textId="77777777" w:rsidR="005B0B82" w:rsidRDefault="005B0B82"/>
    <w:p w14:paraId="0433B413" w14:textId="77777777" w:rsidR="005B0B82" w:rsidRDefault="005B0B82"/>
    <w:p w14:paraId="4E9001B0" w14:textId="77777777" w:rsidR="005B0B82" w:rsidRDefault="005B0B82"/>
    <w:p w14:paraId="059D8D0A" w14:textId="77777777" w:rsidR="005B0B82" w:rsidRDefault="005B0B82"/>
    <w:p w14:paraId="083872C8" w14:textId="77777777" w:rsidR="005B0B82" w:rsidRDefault="005B0B82"/>
    <w:p w14:paraId="78981455" w14:textId="77777777" w:rsidR="005B0B82" w:rsidRDefault="005B0B82"/>
    <w:p w14:paraId="7D50EB20" w14:textId="77777777" w:rsidR="00636C8A" w:rsidRDefault="00636C8A"/>
    <w:p w14:paraId="24591A58" w14:textId="77777777" w:rsidR="00A66A79" w:rsidRDefault="00A66A79">
      <w:pPr>
        <w:sectPr w:rsidR="00A66A79" w:rsidSect="00636C8A">
          <w:pgSz w:w="12240" w:h="15840"/>
          <w:pgMar w:top="1418" w:right="1701" w:bottom="1418" w:left="1701" w:header="709" w:footer="709" w:gutter="0"/>
          <w:cols w:space="708"/>
          <w:docGrid w:linePitch="360"/>
        </w:sectPr>
      </w:pPr>
    </w:p>
    <w:p w14:paraId="09547538"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1C0880BF" wp14:editId="0D3FD843">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EA6BB3" w14:textId="77777777" w:rsidR="0070212E" w:rsidRPr="00D904A7" w:rsidRDefault="0070212E" w:rsidP="0070212E">
                              <w:pPr>
                                <w:pStyle w:val="Ttulo1"/>
                              </w:pPr>
                              <w:bookmarkStart w:id="0" w:name="_Toc159790710"/>
                              <w:r w:rsidRPr="0070212E">
                                <w:t>Índice de Contenido</w:t>
                              </w:r>
                              <w:bookmarkEnd w:id="0"/>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C0880BF"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72EA6BB3" w14:textId="77777777" w:rsidR="0070212E" w:rsidRPr="00D904A7" w:rsidRDefault="0070212E" w:rsidP="0070212E">
                        <w:pPr>
                          <w:pStyle w:val="Ttulo1"/>
                        </w:pPr>
                        <w:bookmarkStart w:id="1" w:name="_Toc159790710"/>
                        <w:r w:rsidRPr="0070212E">
                          <w:t>Índice de Contenido</w:t>
                        </w:r>
                        <w:bookmarkEnd w:id="1"/>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08219141"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0ACE2F07"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22EECCCD" w14:textId="77777777" w:rsidR="00843820" w:rsidRPr="004A18B8" w:rsidRDefault="00843820" w:rsidP="00843820">
          <w:pPr>
            <w:rPr>
              <w:rFonts w:cs="Tahoma"/>
              <w:szCs w:val="24"/>
              <w:lang w:val="es-ES" w:eastAsia="es-NI"/>
            </w:rPr>
          </w:pPr>
        </w:p>
        <w:p w14:paraId="013FA291" w14:textId="45BD0642" w:rsidR="00B05BC6"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59790710" w:history="1">
            <w:r w:rsidR="00B05BC6" w:rsidRPr="008F250F">
              <w:rPr>
                <w:rStyle w:val="Hipervnculo"/>
                <w:noProof/>
              </w:rPr>
              <w:t>Índice de Contenido</w:t>
            </w:r>
            <w:r w:rsidR="00B05BC6">
              <w:rPr>
                <w:noProof/>
                <w:webHidden/>
              </w:rPr>
              <w:tab/>
            </w:r>
            <w:r w:rsidR="00B05BC6">
              <w:rPr>
                <w:noProof/>
                <w:webHidden/>
              </w:rPr>
              <w:fldChar w:fldCharType="begin"/>
            </w:r>
            <w:r w:rsidR="00B05BC6">
              <w:rPr>
                <w:noProof/>
                <w:webHidden/>
              </w:rPr>
              <w:instrText xml:space="preserve"> PAGEREF _Toc159790710 \h </w:instrText>
            </w:r>
            <w:r w:rsidR="00B05BC6">
              <w:rPr>
                <w:noProof/>
                <w:webHidden/>
              </w:rPr>
            </w:r>
            <w:r w:rsidR="00B05BC6">
              <w:rPr>
                <w:noProof/>
                <w:webHidden/>
              </w:rPr>
              <w:fldChar w:fldCharType="separate"/>
            </w:r>
            <w:r w:rsidR="005825BA">
              <w:rPr>
                <w:noProof/>
                <w:webHidden/>
              </w:rPr>
              <w:t>2</w:t>
            </w:r>
            <w:r w:rsidR="00B05BC6">
              <w:rPr>
                <w:noProof/>
                <w:webHidden/>
              </w:rPr>
              <w:fldChar w:fldCharType="end"/>
            </w:r>
          </w:hyperlink>
        </w:p>
        <w:p w14:paraId="014C4D2D" w14:textId="3A4AE60B" w:rsidR="00B05BC6" w:rsidRDefault="00A86635">
          <w:pPr>
            <w:pStyle w:val="TDC1"/>
            <w:tabs>
              <w:tab w:val="right" w:leader="dot" w:pos="8828"/>
            </w:tabs>
            <w:rPr>
              <w:rFonts w:asciiTheme="minorHAnsi" w:eastAsiaTheme="minorEastAsia" w:hAnsiTheme="minorHAnsi"/>
              <w:noProof/>
              <w:sz w:val="22"/>
              <w:lang w:eastAsia="es-NI"/>
            </w:rPr>
          </w:pPr>
          <w:hyperlink w:anchor="_Toc159790711" w:history="1">
            <w:r w:rsidR="00B05BC6" w:rsidRPr="008F250F">
              <w:rPr>
                <w:rStyle w:val="Hipervnculo"/>
                <w:noProof/>
              </w:rPr>
              <w:t>Introducción</w:t>
            </w:r>
            <w:r w:rsidR="00B05BC6">
              <w:rPr>
                <w:noProof/>
                <w:webHidden/>
              </w:rPr>
              <w:tab/>
            </w:r>
            <w:r w:rsidR="00B05BC6">
              <w:rPr>
                <w:noProof/>
                <w:webHidden/>
              </w:rPr>
              <w:fldChar w:fldCharType="begin"/>
            </w:r>
            <w:r w:rsidR="00B05BC6">
              <w:rPr>
                <w:noProof/>
                <w:webHidden/>
              </w:rPr>
              <w:instrText xml:space="preserve"> PAGEREF _Toc159790711 \h </w:instrText>
            </w:r>
            <w:r w:rsidR="00B05BC6">
              <w:rPr>
                <w:noProof/>
                <w:webHidden/>
              </w:rPr>
            </w:r>
            <w:r w:rsidR="00B05BC6">
              <w:rPr>
                <w:noProof/>
                <w:webHidden/>
              </w:rPr>
              <w:fldChar w:fldCharType="separate"/>
            </w:r>
            <w:r w:rsidR="005825BA">
              <w:rPr>
                <w:noProof/>
                <w:webHidden/>
              </w:rPr>
              <w:t>3</w:t>
            </w:r>
            <w:r w:rsidR="00B05BC6">
              <w:rPr>
                <w:noProof/>
                <w:webHidden/>
              </w:rPr>
              <w:fldChar w:fldCharType="end"/>
            </w:r>
          </w:hyperlink>
        </w:p>
        <w:p w14:paraId="6739692D" w14:textId="3DA601EB" w:rsidR="00B05BC6" w:rsidRDefault="00A86635">
          <w:pPr>
            <w:pStyle w:val="TDC1"/>
            <w:tabs>
              <w:tab w:val="right" w:leader="dot" w:pos="8828"/>
            </w:tabs>
            <w:rPr>
              <w:rFonts w:asciiTheme="minorHAnsi" w:eastAsiaTheme="minorEastAsia" w:hAnsiTheme="minorHAnsi"/>
              <w:noProof/>
              <w:sz w:val="22"/>
              <w:lang w:eastAsia="es-NI"/>
            </w:rPr>
          </w:pPr>
          <w:hyperlink w:anchor="_Toc159790712" w:history="1">
            <w:r w:rsidR="00B05BC6" w:rsidRPr="008F250F">
              <w:rPr>
                <w:rStyle w:val="Hipervnculo"/>
                <w:noProof/>
              </w:rPr>
              <w:t>Desarrollo de Contenidos</w:t>
            </w:r>
            <w:r w:rsidR="00B05BC6">
              <w:rPr>
                <w:noProof/>
                <w:webHidden/>
              </w:rPr>
              <w:tab/>
            </w:r>
            <w:r w:rsidR="00B05BC6">
              <w:rPr>
                <w:noProof/>
                <w:webHidden/>
              </w:rPr>
              <w:fldChar w:fldCharType="begin"/>
            </w:r>
            <w:r w:rsidR="00B05BC6">
              <w:rPr>
                <w:noProof/>
                <w:webHidden/>
              </w:rPr>
              <w:instrText xml:space="preserve"> PAGEREF _Toc159790712 \h </w:instrText>
            </w:r>
            <w:r w:rsidR="00B05BC6">
              <w:rPr>
                <w:noProof/>
                <w:webHidden/>
              </w:rPr>
            </w:r>
            <w:r w:rsidR="00B05BC6">
              <w:rPr>
                <w:noProof/>
                <w:webHidden/>
              </w:rPr>
              <w:fldChar w:fldCharType="separate"/>
            </w:r>
            <w:r w:rsidR="005825BA">
              <w:rPr>
                <w:noProof/>
                <w:webHidden/>
              </w:rPr>
              <w:t>5</w:t>
            </w:r>
            <w:r w:rsidR="00B05BC6">
              <w:rPr>
                <w:noProof/>
                <w:webHidden/>
              </w:rPr>
              <w:fldChar w:fldCharType="end"/>
            </w:r>
          </w:hyperlink>
        </w:p>
        <w:p w14:paraId="2084C0AC" w14:textId="53F3D5FA" w:rsidR="00B05BC6" w:rsidRDefault="00A86635">
          <w:pPr>
            <w:pStyle w:val="TDC2"/>
            <w:tabs>
              <w:tab w:val="right" w:leader="dot" w:pos="8828"/>
            </w:tabs>
            <w:rPr>
              <w:noProof/>
            </w:rPr>
          </w:pPr>
          <w:hyperlink w:anchor="_Toc159790713" w:history="1">
            <w:r w:rsidR="00B05BC6" w:rsidRPr="008F250F">
              <w:rPr>
                <w:rStyle w:val="Hipervnculo"/>
                <w:noProof/>
              </w:rPr>
              <w:t>Estructuras de control</w:t>
            </w:r>
            <w:r w:rsidR="00B05BC6">
              <w:rPr>
                <w:noProof/>
                <w:webHidden/>
              </w:rPr>
              <w:tab/>
            </w:r>
            <w:r w:rsidR="00B05BC6">
              <w:rPr>
                <w:noProof/>
                <w:webHidden/>
              </w:rPr>
              <w:fldChar w:fldCharType="begin"/>
            </w:r>
            <w:r w:rsidR="00B05BC6">
              <w:rPr>
                <w:noProof/>
                <w:webHidden/>
              </w:rPr>
              <w:instrText xml:space="preserve"> PAGEREF _Toc159790713 \h </w:instrText>
            </w:r>
            <w:r w:rsidR="00B05BC6">
              <w:rPr>
                <w:noProof/>
                <w:webHidden/>
              </w:rPr>
            </w:r>
            <w:r w:rsidR="00B05BC6">
              <w:rPr>
                <w:noProof/>
                <w:webHidden/>
              </w:rPr>
              <w:fldChar w:fldCharType="separate"/>
            </w:r>
            <w:r w:rsidR="005825BA">
              <w:rPr>
                <w:noProof/>
                <w:webHidden/>
              </w:rPr>
              <w:t>5</w:t>
            </w:r>
            <w:r w:rsidR="00B05BC6">
              <w:rPr>
                <w:noProof/>
                <w:webHidden/>
              </w:rPr>
              <w:fldChar w:fldCharType="end"/>
            </w:r>
          </w:hyperlink>
        </w:p>
        <w:p w14:paraId="1FE03F22" w14:textId="4F762141" w:rsidR="00B05BC6" w:rsidRDefault="00A86635">
          <w:pPr>
            <w:pStyle w:val="TDC3"/>
            <w:tabs>
              <w:tab w:val="right" w:leader="dot" w:pos="8828"/>
            </w:tabs>
            <w:rPr>
              <w:noProof/>
            </w:rPr>
          </w:pPr>
          <w:hyperlink w:anchor="_Toc159790714" w:history="1">
            <w:r w:rsidR="00B05BC6" w:rsidRPr="008F250F">
              <w:rPr>
                <w:rStyle w:val="Hipervnculo"/>
                <w:noProof/>
              </w:rPr>
              <w:t>Estructura algorítmica Secuencia</w:t>
            </w:r>
            <w:r w:rsidR="00B05BC6">
              <w:rPr>
                <w:noProof/>
                <w:webHidden/>
              </w:rPr>
              <w:tab/>
            </w:r>
            <w:r w:rsidR="00B05BC6">
              <w:rPr>
                <w:noProof/>
                <w:webHidden/>
              </w:rPr>
              <w:fldChar w:fldCharType="begin"/>
            </w:r>
            <w:r w:rsidR="00B05BC6">
              <w:rPr>
                <w:noProof/>
                <w:webHidden/>
              </w:rPr>
              <w:instrText xml:space="preserve"> PAGEREF _Toc159790714 \h </w:instrText>
            </w:r>
            <w:r w:rsidR="00B05BC6">
              <w:rPr>
                <w:noProof/>
                <w:webHidden/>
              </w:rPr>
            </w:r>
            <w:r w:rsidR="00B05BC6">
              <w:rPr>
                <w:noProof/>
                <w:webHidden/>
              </w:rPr>
              <w:fldChar w:fldCharType="separate"/>
            </w:r>
            <w:r w:rsidR="005825BA">
              <w:rPr>
                <w:noProof/>
                <w:webHidden/>
              </w:rPr>
              <w:t>5</w:t>
            </w:r>
            <w:r w:rsidR="00B05BC6">
              <w:rPr>
                <w:noProof/>
                <w:webHidden/>
              </w:rPr>
              <w:fldChar w:fldCharType="end"/>
            </w:r>
          </w:hyperlink>
        </w:p>
        <w:p w14:paraId="78E2BB1D" w14:textId="05FC7644" w:rsidR="00B05BC6" w:rsidRDefault="00A86635">
          <w:pPr>
            <w:pStyle w:val="TDC3"/>
            <w:tabs>
              <w:tab w:val="right" w:leader="dot" w:pos="8828"/>
            </w:tabs>
            <w:rPr>
              <w:noProof/>
            </w:rPr>
          </w:pPr>
          <w:hyperlink w:anchor="_Toc159790715" w:history="1">
            <w:r w:rsidR="00B05BC6" w:rsidRPr="008F250F">
              <w:rPr>
                <w:rStyle w:val="Hipervnculo"/>
                <w:noProof/>
              </w:rPr>
              <w:t>Estructuras algorítmicas Selectivas</w:t>
            </w:r>
            <w:r w:rsidR="00B05BC6">
              <w:rPr>
                <w:noProof/>
                <w:webHidden/>
              </w:rPr>
              <w:tab/>
            </w:r>
            <w:r w:rsidR="00B05BC6">
              <w:rPr>
                <w:noProof/>
                <w:webHidden/>
              </w:rPr>
              <w:fldChar w:fldCharType="begin"/>
            </w:r>
            <w:r w:rsidR="00B05BC6">
              <w:rPr>
                <w:noProof/>
                <w:webHidden/>
              </w:rPr>
              <w:instrText xml:space="preserve"> PAGEREF _Toc159790715 \h </w:instrText>
            </w:r>
            <w:r w:rsidR="00B05BC6">
              <w:rPr>
                <w:noProof/>
                <w:webHidden/>
              </w:rPr>
            </w:r>
            <w:r w:rsidR="00B05BC6">
              <w:rPr>
                <w:noProof/>
                <w:webHidden/>
              </w:rPr>
              <w:fldChar w:fldCharType="separate"/>
            </w:r>
            <w:r w:rsidR="005825BA">
              <w:rPr>
                <w:noProof/>
                <w:webHidden/>
              </w:rPr>
              <w:t>6</w:t>
            </w:r>
            <w:r w:rsidR="00B05BC6">
              <w:rPr>
                <w:noProof/>
                <w:webHidden/>
              </w:rPr>
              <w:fldChar w:fldCharType="end"/>
            </w:r>
          </w:hyperlink>
        </w:p>
        <w:p w14:paraId="2D31377B" w14:textId="76D89B4A" w:rsidR="00B05BC6" w:rsidRDefault="00A86635">
          <w:pPr>
            <w:pStyle w:val="TDC3"/>
            <w:tabs>
              <w:tab w:val="right" w:leader="dot" w:pos="8828"/>
            </w:tabs>
            <w:rPr>
              <w:noProof/>
            </w:rPr>
          </w:pPr>
          <w:hyperlink w:anchor="_Toc159790716" w:history="1">
            <w:r w:rsidR="00B05BC6" w:rsidRPr="008F250F">
              <w:rPr>
                <w:rStyle w:val="Hipervnculo"/>
                <w:noProof/>
              </w:rPr>
              <w:t>Estructuras algorítmicas Repetitivas</w:t>
            </w:r>
            <w:r w:rsidR="00B05BC6">
              <w:rPr>
                <w:noProof/>
                <w:webHidden/>
              </w:rPr>
              <w:tab/>
            </w:r>
            <w:r w:rsidR="00B05BC6">
              <w:rPr>
                <w:noProof/>
                <w:webHidden/>
              </w:rPr>
              <w:fldChar w:fldCharType="begin"/>
            </w:r>
            <w:r w:rsidR="00B05BC6">
              <w:rPr>
                <w:noProof/>
                <w:webHidden/>
              </w:rPr>
              <w:instrText xml:space="preserve"> PAGEREF _Toc159790716 \h </w:instrText>
            </w:r>
            <w:r w:rsidR="00B05BC6">
              <w:rPr>
                <w:noProof/>
                <w:webHidden/>
              </w:rPr>
            </w:r>
            <w:r w:rsidR="00B05BC6">
              <w:rPr>
                <w:noProof/>
                <w:webHidden/>
              </w:rPr>
              <w:fldChar w:fldCharType="separate"/>
            </w:r>
            <w:r w:rsidR="005825BA">
              <w:rPr>
                <w:noProof/>
                <w:webHidden/>
              </w:rPr>
              <w:t>10</w:t>
            </w:r>
            <w:r w:rsidR="00B05BC6">
              <w:rPr>
                <w:noProof/>
                <w:webHidden/>
              </w:rPr>
              <w:fldChar w:fldCharType="end"/>
            </w:r>
          </w:hyperlink>
        </w:p>
        <w:p w14:paraId="542A2B8B" w14:textId="6522D2AB" w:rsidR="00B05BC6" w:rsidRDefault="00A86635">
          <w:pPr>
            <w:pStyle w:val="TDC1"/>
            <w:tabs>
              <w:tab w:val="right" w:leader="dot" w:pos="8828"/>
            </w:tabs>
            <w:rPr>
              <w:rFonts w:asciiTheme="minorHAnsi" w:eastAsiaTheme="minorEastAsia" w:hAnsiTheme="minorHAnsi"/>
              <w:noProof/>
              <w:sz w:val="22"/>
              <w:lang w:eastAsia="es-NI"/>
            </w:rPr>
          </w:pPr>
          <w:hyperlink w:anchor="_Toc159790717" w:history="1">
            <w:r w:rsidR="00B05BC6" w:rsidRPr="008F250F">
              <w:rPr>
                <w:rStyle w:val="Hipervnculo"/>
                <w:noProof/>
              </w:rPr>
              <w:t>Bibliografía y Webgrafía</w:t>
            </w:r>
            <w:r w:rsidR="00B05BC6">
              <w:rPr>
                <w:noProof/>
                <w:webHidden/>
              </w:rPr>
              <w:tab/>
            </w:r>
            <w:r w:rsidR="00B05BC6">
              <w:rPr>
                <w:noProof/>
                <w:webHidden/>
              </w:rPr>
              <w:fldChar w:fldCharType="begin"/>
            </w:r>
            <w:r w:rsidR="00B05BC6">
              <w:rPr>
                <w:noProof/>
                <w:webHidden/>
              </w:rPr>
              <w:instrText xml:space="preserve"> PAGEREF _Toc159790717 \h </w:instrText>
            </w:r>
            <w:r w:rsidR="00B05BC6">
              <w:rPr>
                <w:noProof/>
                <w:webHidden/>
              </w:rPr>
            </w:r>
            <w:r w:rsidR="00B05BC6">
              <w:rPr>
                <w:noProof/>
                <w:webHidden/>
              </w:rPr>
              <w:fldChar w:fldCharType="separate"/>
            </w:r>
            <w:r w:rsidR="005825BA">
              <w:rPr>
                <w:noProof/>
                <w:webHidden/>
              </w:rPr>
              <w:t>21</w:t>
            </w:r>
            <w:r w:rsidR="00B05BC6">
              <w:rPr>
                <w:noProof/>
                <w:webHidden/>
              </w:rPr>
              <w:fldChar w:fldCharType="end"/>
            </w:r>
          </w:hyperlink>
        </w:p>
        <w:p w14:paraId="70D566BC" w14:textId="79C782EF" w:rsidR="00B05BC6" w:rsidRDefault="00A86635">
          <w:pPr>
            <w:pStyle w:val="TDC1"/>
            <w:tabs>
              <w:tab w:val="right" w:leader="dot" w:pos="8828"/>
            </w:tabs>
            <w:rPr>
              <w:rFonts w:asciiTheme="minorHAnsi" w:eastAsiaTheme="minorEastAsia" w:hAnsiTheme="minorHAnsi"/>
              <w:noProof/>
              <w:sz w:val="22"/>
              <w:lang w:eastAsia="es-NI"/>
            </w:rPr>
          </w:pPr>
          <w:hyperlink w:anchor="_Toc159790718" w:history="1">
            <w:r w:rsidR="00B05BC6" w:rsidRPr="008F250F">
              <w:rPr>
                <w:rStyle w:val="Hipervnculo"/>
                <w:noProof/>
              </w:rPr>
              <w:t>Glosario</w:t>
            </w:r>
            <w:r w:rsidR="00B05BC6">
              <w:rPr>
                <w:noProof/>
                <w:webHidden/>
              </w:rPr>
              <w:tab/>
            </w:r>
            <w:r w:rsidR="00B05BC6">
              <w:rPr>
                <w:noProof/>
                <w:webHidden/>
              </w:rPr>
              <w:fldChar w:fldCharType="begin"/>
            </w:r>
            <w:r w:rsidR="00B05BC6">
              <w:rPr>
                <w:noProof/>
                <w:webHidden/>
              </w:rPr>
              <w:instrText xml:space="preserve"> PAGEREF _Toc159790718 \h </w:instrText>
            </w:r>
            <w:r w:rsidR="00B05BC6">
              <w:rPr>
                <w:noProof/>
                <w:webHidden/>
              </w:rPr>
            </w:r>
            <w:r w:rsidR="00B05BC6">
              <w:rPr>
                <w:noProof/>
                <w:webHidden/>
              </w:rPr>
              <w:fldChar w:fldCharType="separate"/>
            </w:r>
            <w:r w:rsidR="005825BA">
              <w:rPr>
                <w:noProof/>
                <w:webHidden/>
              </w:rPr>
              <w:t>22</w:t>
            </w:r>
            <w:r w:rsidR="00B05BC6">
              <w:rPr>
                <w:noProof/>
                <w:webHidden/>
              </w:rPr>
              <w:fldChar w:fldCharType="end"/>
            </w:r>
          </w:hyperlink>
        </w:p>
        <w:p w14:paraId="567866FD" w14:textId="45D32213" w:rsidR="00843820" w:rsidRDefault="00843820">
          <w:r w:rsidRPr="004A18B8">
            <w:rPr>
              <w:rFonts w:cs="Tahoma"/>
              <w:szCs w:val="24"/>
              <w:lang w:val="es-ES"/>
            </w:rPr>
            <w:fldChar w:fldCharType="end"/>
          </w:r>
        </w:p>
      </w:sdtContent>
    </w:sdt>
    <w:p w14:paraId="6413D711" w14:textId="77777777" w:rsidR="00B0609B" w:rsidRPr="008D04CA" w:rsidRDefault="00B0609B" w:rsidP="008D04CA">
      <w:pPr>
        <w:spacing w:line="276" w:lineRule="auto"/>
        <w:rPr>
          <w:bCs/>
        </w:rPr>
      </w:pPr>
    </w:p>
    <w:p w14:paraId="682E9B3D" w14:textId="77777777" w:rsidR="00B0609B" w:rsidRPr="008D04CA" w:rsidRDefault="00B0609B" w:rsidP="008D04CA">
      <w:pPr>
        <w:spacing w:line="276" w:lineRule="auto"/>
        <w:rPr>
          <w:bCs/>
        </w:rPr>
      </w:pPr>
    </w:p>
    <w:p w14:paraId="5F065ADC" w14:textId="77777777" w:rsidR="00B0609B" w:rsidRPr="008D04CA" w:rsidRDefault="00B0609B" w:rsidP="008D04CA">
      <w:pPr>
        <w:spacing w:line="276" w:lineRule="auto"/>
        <w:rPr>
          <w:bCs/>
        </w:rPr>
      </w:pPr>
    </w:p>
    <w:p w14:paraId="11D892C0" w14:textId="77777777" w:rsidR="00B0609B" w:rsidRPr="008D04CA" w:rsidRDefault="00B0609B" w:rsidP="008D04CA">
      <w:pPr>
        <w:spacing w:line="276" w:lineRule="auto"/>
        <w:rPr>
          <w:bCs/>
        </w:rPr>
      </w:pPr>
    </w:p>
    <w:p w14:paraId="3C8287A6" w14:textId="77777777" w:rsidR="00B0609B" w:rsidRPr="008D04CA" w:rsidRDefault="00B0609B" w:rsidP="008D04CA">
      <w:pPr>
        <w:spacing w:line="276" w:lineRule="auto"/>
        <w:rPr>
          <w:bCs/>
        </w:rPr>
      </w:pPr>
    </w:p>
    <w:p w14:paraId="769AB21C" w14:textId="77777777" w:rsidR="00B0609B" w:rsidRPr="008D04CA" w:rsidRDefault="00B0609B" w:rsidP="008D04CA">
      <w:pPr>
        <w:spacing w:line="276" w:lineRule="auto"/>
        <w:rPr>
          <w:bCs/>
        </w:rPr>
      </w:pPr>
    </w:p>
    <w:p w14:paraId="27AFCEF7" w14:textId="77777777" w:rsidR="00B0609B" w:rsidRPr="008D04CA" w:rsidRDefault="00B0609B" w:rsidP="008D04CA">
      <w:pPr>
        <w:spacing w:line="276" w:lineRule="auto"/>
        <w:rPr>
          <w:bCs/>
        </w:rPr>
      </w:pPr>
    </w:p>
    <w:p w14:paraId="1EA397B3" w14:textId="77777777" w:rsidR="00B0609B" w:rsidRPr="008D04CA" w:rsidRDefault="00B0609B" w:rsidP="008D04CA">
      <w:pPr>
        <w:spacing w:line="276" w:lineRule="auto"/>
        <w:rPr>
          <w:bCs/>
        </w:rPr>
      </w:pPr>
    </w:p>
    <w:p w14:paraId="04FF69D3" w14:textId="77777777" w:rsidR="00B0609B" w:rsidRPr="008D04CA" w:rsidRDefault="00B0609B" w:rsidP="008D04CA">
      <w:pPr>
        <w:spacing w:line="276" w:lineRule="auto"/>
        <w:rPr>
          <w:bCs/>
        </w:rPr>
      </w:pPr>
    </w:p>
    <w:p w14:paraId="558B752E" w14:textId="77777777" w:rsidR="00B0609B" w:rsidRPr="008D04CA" w:rsidRDefault="00B0609B" w:rsidP="008D04CA">
      <w:pPr>
        <w:spacing w:line="276" w:lineRule="auto"/>
        <w:rPr>
          <w:bCs/>
        </w:rPr>
      </w:pPr>
    </w:p>
    <w:p w14:paraId="621B4205" w14:textId="77777777" w:rsidR="00B0609B" w:rsidRPr="008D04CA" w:rsidRDefault="00B0609B" w:rsidP="008D04CA">
      <w:pPr>
        <w:spacing w:line="276" w:lineRule="auto"/>
        <w:rPr>
          <w:bCs/>
        </w:rPr>
      </w:pPr>
    </w:p>
    <w:p w14:paraId="4AC0B1A0" w14:textId="77777777" w:rsidR="00B0609B" w:rsidRPr="008D04CA" w:rsidRDefault="00B0609B" w:rsidP="008D04CA">
      <w:pPr>
        <w:spacing w:line="276" w:lineRule="auto"/>
        <w:rPr>
          <w:bCs/>
        </w:rPr>
      </w:pPr>
    </w:p>
    <w:p w14:paraId="5D6B31F9" w14:textId="77777777" w:rsidR="00B0609B" w:rsidRPr="008D04CA" w:rsidRDefault="00B0609B" w:rsidP="008D04CA">
      <w:pPr>
        <w:spacing w:line="276" w:lineRule="auto"/>
        <w:rPr>
          <w:bCs/>
        </w:rPr>
      </w:pPr>
    </w:p>
    <w:p w14:paraId="7468F80B" w14:textId="77777777" w:rsidR="00B0609B" w:rsidRPr="008D04CA" w:rsidRDefault="00B0609B" w:rsidP="008D04CA">
      <w:pPr>
        <w:spacing w:line="276" w:lineRule="auto"/>
        <w:rPr>
          <w:bCs/>
        </w:rPr>
      </w:pPr>
    </w:p>
    <w:p w14:paraId="1E29A81C" w14:textId="77777777" w:rsidR="00B0609B" w:rsidRDefault="00B0609B" w:rsidP="00B05BC6">
      <w:pPr>
        <w:spacing w:line="276" w:lineRule="auto"/>
        <w:rPr>
          <w:b/>
        </w:rPr>
      </w:pPr>
    </w:p>
    <w:p w14:paraId="3F22F1B2" w14:textId="5DDB736F" w:rsidR="00B0609B" w:rsidRPr="00A76AA1" w:rsidRDefault="00B05BC6" w:rsidP="00A76AA1">
      <w:pPr>
        <w:contextualSpacing/>
        <w:rPr>
          <w:bCs/>
        </w:rPr>
      </w:pPr>
      <w:r>
        <w:rPr>
          <w:bCs/>
          <w:noProof/>
        </w:rPr>
        <w:lastRenderedPageBreak/>
        <mc:AlternateContent>
          <mc:Choice Requires="wpg">
            <w:drawing>
              <wp:anchor distT="0" distB="0" distL="114300" distR="114300" simplePos="0" relativeHeight="251660288" behindDoc="0" locked="0" layoutInCell="1" allowOverlap="1" wp14:anchorId="655830A5" wp14:editId="6091D733">
                <wp:simplePos x="0" y="0"/>
                <wp:positionH relativeFrom="column">
                  <wp:posOffset>-296545</wp:posOffset>
                </wp:positionH>
                <wp:positionV relativeFrom="paragraph">
                  <wp:posOffset>-144900</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EF8A24" w14:textId="77777777" w:rsidR="008D04CA" w:rsidRPr="00D904A7" w:rsidRDefault="008D04CA" w:rsidP="008D04CA">
                              <w:pPr>
                                <w:pStyle w:val="Ttulo1"/>
                              </w:pPr>
                              <w:bookmarkStart w:id="2" w:name="_Toc159790711"/>
                              <w:r w:rsidRPr="008D04CA">
                                <w:t>Introducción</w:t>
                              </w:r>
                              <w:bookmarkEnd w:id="2"/>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55830A5" id="Grupo 37" o:spid="_x0000_s1033" style="position:absolute;left:0;text-align:left;margin-left:-23.35pt;margin-top:-11.4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7FEF8A24" w14:textId="77777777" w:rsidR="008D04CA" w:rsidRPr="00D904A7" w:rsidRDefault="008D04CA" w:rsidP="008D04CA">
                        <w:pPr>
                          <w:pStyle w:val="Ttulo1"/>
                        </w:pPr>
                        <w:bookmarkStart w:id="3" w:name="_Toc159790711"/>
                        <w:r w:rsidRPr="008D04CA">
                          <w:t>Introducción</w:t>
                        </w:r>
                        <w:bookmarkEnd w:id="3"/>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0169084F" w14:textId="3C02A490" w:rsidR="00B0609B" w:rsidRPr="00A76AA1" w:rsidRDefault="0043009A" w:rsidP="00A76AA1">
      <w:pPr>
        <w:contextualSpacing/>
        <w:rPr>
          <w:bCs/>
        </w:rPr>
      </w:pPr>
      <w:r>
        <w:rPr>
          <w:bCs/>
          <w:noProof/>
        </w:rPr>
        <w:drawing>
          <wp:anchor distT="0" distB="0" distL="114300" distR="114300" simplePos="0" relativeHeight="251679744" behindDoc="1" locked="0" layoutInCell="1" allowOverlap="1" wp14:anchorId="14D4EBA1" wp14:editId="6E742011">
            <wp:simplePos x="0" y="0"/>
            <wp:positionH relativeFrom="column">
              <wp:posOffset>-3810</wp:posOffset>
            </wp:positionH>
            <wp:positionV relativeFrom="paragraph">
              <wp:posOffset>276225</wp:posOffset>
            </wp:positionV>
            <wp:extent cx="3274695" cy="3162300"/>
            <wp:effectExtent l="0" t="0" r="1905" b="0"/>
            <wp:wrapTight wrapText="bothSides">
              <wp:wrapPolygon edited="0">
                <wp:start x="0" y="0"/>
                <wp:lineTo x="0" y="21470"/>
                <wp:lineTo x="21487" y="21470"/>
                <wp:lineTo x="21487"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9">
                      <a:extLst>
                        <a:ext uri="{28A0092B-C50C-407E-A947-70E740481C1C}">
                          <a14:useLocalDpi xmlns:a14="http://schemas.microsoft.com/office/drawing/2010/main" val="0"/>
                        </a:ext>
                      </a:extLst>
                    </a:blip>
                    <a:stretch>
                      <a:fillRect/>
                    </a:stretch>
                  </pic:blipFill>
                  <pic:spPr>
                    <a:xfrm>
                      <a:off x="0" y="0"/>
                      <a:ext cx="3274695" cy="3162300"/>
                    </a:xfrm>
                    <a:prstGeom prst="rect">
                      <a:avLst/>
                    </a:prstGeom>
                  </pic:spPr>
                </pic:pic>
              </a:graphicData>
            </a:graphic>
            <wp14:sizeRelH relativeFrom="page">
              <wp14:pctWidth>0</wp14:pctWidth>
            </wp14:sizeRelH>
            <wp14:sizeRelV relativeFrom="page">
              <wp14:pctHeight>0</wp14:pctHeight>
            </wp14:sizeRelV>
          </wp:anchor>
        </w:drawing>
      </w:r>
    </w:p>
    <w:p w14:paraId="72B5D9E9" w14:textId="4813D5EC" w:rsidR="0043009A" w:rsidRPr="0043009A" w:rsidRDefault="0043009A" w:rsidP="0043009A">
      <w:pPr>
        <w:contextualSpacing/>
        <w:rPr>
          <w:bCs/>
        </w:rPr>
      </w:pPr>
      <w:r w:rsidRPr="0043009A">
        <w:rPr>
          <w:bCs/>
        </w:rPr>
        <w:t>En la tercera unidad de nuestro curso, nos adentraremos en las Estructuras Algorítmicas de Control, un conjunto fundamental de herramientas que nos permiten dirigir el flujo de ejecución de un programa de manera eficiente y efectiva. En este módulo, nuestro enfoque estará en comprender y aplicar estas estructuras para resolver problemas simples, así como para abordar situaciones más complejas que requieran expresiones condicionales y cíclicas.</w:t>
      </w:r>
    </w:p>
    <w:p w14:paraId="4575A9F8" w14:textId="77777777" w:rsidR="0043009A" w:rsidRPr="0043009A" w:rsidRDefault="0043009A" w:rsidP="0043009A">
      <w:pPr>
        <w:contextualSpacing/>
        <w:rPr>
          <w:bCs/>
        </w:rPr>
      </w:pPr>
    </w:p>
    <w:p w14:paraId="4E065F57" w14:textId="77777777" w:rsidR="0043009A" w:rsidRPr="0043009A" w:rsidRDefault="0043009A" w:rsidP="0043009A">
      <w:pPr>
        <w:contextualSpacing/>
        <w:rPr>
          <w:bCs/>
        </w:rPr>
      </w:pPr>
      <w:r w:rsidRPr="0043009A">
        <w:rPr>
          <w:bCs/>
        </w:rPr>
        <w:t>Nuestros objetivos específicos en esta unidad incluyen la resolución de problemas mediante el uso de estructuras básicas de control, la aplicación adecuada de expresiones condicionales y bucles en la solución de problemas, así como la familiarización con el uso de editores e intérpretes de algoritmos representados en diagramas de flujo y entornos integrados con compiladores de lenguaje algorítmico. Además, promoveremos la adquisición de hábitos de respeto hacia los derechos de autor en el ámbito de la programación.</w:t>
      </w:r>
    </w:p>
    <w:p w14:paraId="65847B0C" w14:textId="77777777" w:rsidR="0043009A" w:rsidRPr="0043009A" w:rsidRDefault="0043009A" w:rsidP="0043009A">
      <w:pPr>
        <w:contextualSpacing/>
        <w:rPr>
          <w:bCs/>
        </w:rPr>
      </w:pPr>
    </w:p>
    <w:p w14:paraId="26717186" w14:textId="77777777" w:rsidR="0043009A" w:rsidRPr="0043009A" w:rsidRDefault="0043009A" w:rsidP="0043009A">
      <w:pPr>
        <w:contextualSpacing/>
        <w:rPr>
          <w:bCs/>
        </w:rPr>
      </w:pPr>
      <w:r w:rsidRPr="0043009A">
        <w:rPr>
          <w:bCs/>
        </w:rPr>
        <w:t xml:space="preserve">Los contenidos que abordaremos en esta unidad incluyen las estructuras de control secuenciales, selectivas y repetitivas. Exploraremos detalladamente las estructuras selectivas, desde las alternativas simples hasta las múltiples, así como las anidadas. Del mismo modo, nos sumergiremos en las estructuras repetitivas, comprendiendo la importancia de los contadores, acumuladores y las distintas formas de </w:t>
      </w:r>
      <w:r w:rsidRPr="0043009A">
        <w:rPr>
          <w:bCs/>
        </w:rPr>
        <w:lastRenderedPageBreak/>
        <w:t xml:space="preserve">implementar bucles, tales como el </w:t>
      </w:r>
      <w:proofErr w:type="spellStart"/>
      <w:r w:rsidRPr="0043009A">
        <w:rPr>
          <w:bCs/>
        </w:rPr>
        <w:t>for</w:t>
      </w:r>
      <w:proofErr w:type="spellEnd"/>
      <w:r w:rsidRPr="0043009A">
        <w:rPr>
          <w:bCs/>
        </w:rPr>
        <w:t xml:space="preserve">, </w:t>
      </w:r>
      <w:proofErr w:type="spellStart"/>
      <w:r w:rsidRPr="0043009A">
        <w:rPr>
          <w:bCs/>
        </w:rPr>
        <w:t>while</w:t>
      </w:r>
      <w:proofErr w:type="spellEnd"/>
      <w:r w:rsidRPr="0043009A">
        <w:rPr>
          <w:bCs/>
        </w:rPr>
        <w:t>-do y do-</w:t>
      </w:r>
      <w:proofErr w:type="spellStart"/>
      <w:r w:rsidRPr="0043009A">
        <w:rPr>
          <w:bCs/>
        </w:rPr>
        <w:t>while</w:t>
      </w:r>
      <w:proofErr w:type="spellEnd"/>
      <w:r w:rsidRPr="0043009A">
        <w:rPr>
          <w:bCs/>
        </w:rPr>
        <w:t>, así como la gestión de salidas internas y estructuras repetitivas anidadas.</w:t>
      </w:r>
    </w:p>
    <w:p w14:paraId="691CE650" w14:textId="77777777" w:rsidR="0043009A" w:rsidRPr="0043009A" w:rsidRDefault="0043009A" w:rsidP="0043009A">
      <w:pPr>
        <w:contextualSpacing/>
        <w:rPr>
          <w:bCs/>
        </w:rPr>
      </w:pPr>
    </w:p>
    <w:p w14:paraId="35707ACB" w14:textId="14BC7397" w:rsidR="00B0609B" w:rsidRPr="00A76AA1" w:rsidRDefault="0043009A" w:rsidP="0043009A">
      <w:pPr>
        <w:contextualSpacing/>
        <w:rPr>
          <w:bCs/>
        </w:rPr>
      </w:pPr>
      <w:r w:rsidRPr="0043009A">
        <w:rPr>
          <w:bCs/>
        </w:rPr>
        <w:t>A lo largo de este viaje, fortaleceremos nuestras habilidades para desarrollar algoritmos eficientes y robustos, sentando las bases para un dominio sólido de la programación estructurada y la resolución de problemas computacionales. ¡Prepárate para explorar el fascinante mundo de las estructuras algorítmicas de control!</w:t>
      </w:r>
    </w:p>
    <w:p w14:paraId="37238B26" w14:textId="77777777" w:rsidR="00AB2DF6" w:rsidRPr="00A76AA1" w:rsidRDefault="00AB2DF6" w:rsidP="00A76AA1">
      <w:pPr>
        <w:contextualSpacing/>
        <w:rPr>
          <w:bCs/>
        </w:rPr>
      </w:pPr>
    </w:p>
    <w:p w14:paraId="699E0818" w14:textId="414FAE85" w:rsidR="00AB2DF6" w:rsidRDefault="00AB2DF6" w:rsidP="00A76AA1">
      <w:pPr>
        <w:contextualSpacing/>
        <w:rPr>
          <w:bCs/>
        </w:rPr>
      </w:pPr>
    </w:p>
    <w:p w14:paraId="28E6F564" w14:textId="7256CAA8" w:rsidR="0043009A" w:rsidRDefault="0043009A" w:rsidP="00A76AA1">
      <w:pPr>
        <w:contextualSpacing/>
        <w:rPr>
          <w:bCs/>
        </w:rPr>
      </w:pPr>
    </w:p>
    <w:p w14:paraId="06A97743" w14:textId="2E50EBEE" w:rsidR="0043009A" w:rsidRDefault="0043009A" w:rsidP="00A76AA1">
      <w:pPr>
        <w:contextualSpacing/>
        <w:rPr>
          <w:bCs/>
        </w:rPr>
      </w:pPr>
    </w:p>
    <w:p w14:paraId="7177D1D7" w14:textId="1CBA10C8" w:rsidR="0043009A" w:rsidRDefault="0043009A" w:rsidP="00A76AA1">
      <w:pPr>
        <w:contextualSpacing/>
        <w:rPr>
          <w:bCs/>
        </w:rPr>
      </w:pPr>
    </w:p>
    <w:p w14:paraId="29227CE2" w14:textId="2B1DB4BB" w:rsidR="0043009A" w:rsidRDefault="0043009A" w:rsidP="00A76AA1">
      <w:pPr>
        <w:contextualSpacing/>
        <w:rPr>
          <w:bCs/>
        </w:rPr>
      </w:pPr>
    </w:p>
    <w:p w14:paraId="2DAB407A" w14:textId="1DD55A4B" w:rsidR="0043009A" w:rsidRDefault="0043009A" w:rsidP="00A76AA1">
      <w:pPr>
        <w:contextualSpacing/>
        <w:rPr>
          <w:bCs/>
        </w:rPr>
      </w:pPr>
    </w:p>
    <w:p w14:paraId="1CF5BE26" w14:textId="1A8C758C" w:rsidR="0043009A" w:rsidRDefault="0043009A" w:rsidP="00A76AA1">
      <w:pPr>
        <w:contextualSpacing/>
        <w:rPr>
          <w:bCs/>
        </w:rPr>
      </w:pPr>
    </w:p>
    <w:p w14:paraId="1986491D" w14:textId="4FAF9B6D" w:rsidR="0043009A" w:rsidRDefault="0043009A" w:rsidP="00A76AA1">
      <w:pPr>
        <w:contextualSpacing/>
        <w:rPr>
          <w:bCs/>
        </w:rPr>
      </w:pPr>
    </w:p>
    <w:p w14:paraId="1EEA7FCA" w14:textId="25351E09" w:rsidR="0043009A" w:rsidRDefault="0043009A" w:rsidP="00A76AA1">
      <w:pPr>
        <w:contextualSpacing/>
        <w:rPr>
          <w:bCs/>
        </w:rPr>
      </w:pPr>
    </w:p>
    <w:p w14:paraId="01CDF4D9" w14:textId="5536D770" w:rsidR="0043009A" w:rsidRDefault="0043009A" w:rsidP="00A76AA1">
      <w:pPr>
        <w:contextualSpacing/>
        <w:rPr>
          <w:bCs/>
        </w:rPr>
      </w:pPr>
    </w:p>
    <w:p w14:paraId="33F3BCC8" w14:textId="289E0E03" w:rsidR="0043009A" w:rsidRDefault="0043009A" w:rsidP="00A76AA1">
      <w:pPr>
        <w:contextualSpacing/>
        <w:rPr>
          <w:bCs/>
        </w:rPr>
      </w:pPr>
    </w:p>
    <w:p w14:paraId="528C5C42" w14:textId="6DBC41A4" w:rsidR="0043009A" w:rsidRDefault="0043009A" w:rsidP="00A76AA1">
      <w:pPr>
        <w:contextualSpacing/>
        <w:rPr>
          <w:bCs/>
        </w:rPr>
      </w:pPr>
    </w:p>
    <w:p w14:paraId="6A2F1F78" w14:textId="2CD73834" w:rsidR="0043009A" w:rsidRDefault="0043009A" w:rsidP="00A76AA1">
      <w:pPr>
        <w:contextualSpacing/>
        <w:rPr>
          <w:bCs/>
        </w:rPr>
      </w:pPr>
    </w:p>
    <w:p w14:paraId="5793F529" w14:textId="623110AA" w:rsidR="0043009A" w:rsidRDefault="0043009A" w:rsidP="00A76AA1">
      <w:pPr>
        <w:contextualSpacing/>
        <w:rPr>
          <w:bCs/>
        </w:rPr>
      </w:pPr>
    </w:p>
    <w:p w14:paraId="0F5943BF" w14:textId="46E84350" w:rsidR="0043009A" w:rsidRDefault="0043009A" w:rsidP="00A76AA1">
      <w:pPr>
        <w:contextualSpacing/>
        <w:rPr>
          <w:bCs/>
        </w:rPr>
      </w:pPr>
    </w:p>
    <w:p w14:paraId="576B33AB" w14:textId="46AA1EA2" w:rsidR="00B05BC6" w:rsidRDefault="00B05BC6" w:rsidP="00A76AA1">
      <w:pPr>
        <w:contextualSpacing/>
        <w:rPr>
          <w:bCs/>
        </w:rPr>
      </w:pPr>
    </w:p>
    <w:p w14:paraId="0765FBD4" w14:textId="77777777" w:rsidR="00B05BC6" w:rsidRDefault="00B05BC6" w:rsidP="00A76AA1">
      <w:pPr>
        <w:contextualSpacing/>
        <w:rPr>
          <w:bCs/>
        </w:rPr>
      </w:pPr>
    </w:p>
    <w:p w14:paraId="0A3FE81A" w14:textId="50B7DCB9" w:rsidR="0043009A" w:rsidRDefault="0043009A" w:rsidP="00A76AA1">
      <w:pPr>
        <w:contextualSpacing/>
        <w:rPr>
          <w:bCs/>
        </w:rPr>
      </w:pPr>
    </w:p>
    <w:p w14:paraId="389B96A6" w14:textId="43EF384B" w:rsidR="0043009A" w:rsidRDefault="0043009A" w:rsidP="00A76AA1">
      <w:pPr>
        <w:contextualSpacing/>
        <w:rPr>
          <w:bCs/>
        </w:rPr>
      </w:pPr>
    </w:p>
    <w:p w14:paraId="4B4F74DB" w14:textId="4242C6B5" w:rsidR="0043009A" w:rsidRDefault="0043009A" w:rsidP="00A76AA1">
      <w:pPr>
        <w:contextualSpacing/>
        <w:rPr>
          <w:bCs/>
        </w:rPr>
      </w:pPr>
    </w:p>
    <w:p w14:paraId="16CDDCBB" w14:textId="77777777" w:rsidR="0043009A" w:rsidRPr="002117E6" w:rsidRDefault="0043009A" w:rsidP="00A76AA1">
      <w:pPr>
        <w:contextualSpacing/>
        <w:rPr>
          <w:bCs/>
        </w:rPr>
      </w:pPr>
    </w:p>
    <w:p w14:paraId="6EA97202" w14:textId="77777777" w:rsidR="00AB2DF6" w:rsidRPr="002117E6" w:rsidRDefault="006D7C25" w:rsidP="00A76AA1">
      <w:pPr>
        <w:contextualSpacing/>
        <w:rPr>
          <w:bCs/>
        </w:rPr>
      </w:pPr>
      <w:r>
        <w:rPr>
          <w:bCs/>
          <w:noProof/>
        </w:rPr>
        <w:lastRenderedPageBreak/>
        <mc:AlternateContent>
          <mc:Choice Requires="wpg">
            <w:drawing>
              <wp:anchor distT="0" distB="0" distL="114300" distR="114300" simplePos="0" relativeHeight="251668480" behindDoc="0" locked="0" layoutInCell="1" allowOverlap="1" wp14:anchorId="0AC69085" wp14:editId="1031F4CF">
                <wp:simplePos x="0" y="0"/>
                <wp:positionH relativeFrom="column">
                  <wp:posOffset>-265430</wp:posOffset>
                </wp:positionH>
                <wp:positionV relativeFrom="paragraph">
                  <wp:posOffset>-113030</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D32ECB" w14:textId="77777777" w:rsidR="008D04CA" w:rsidRPr="00D904A7" w:rsidRDefault="008D04CA" w:rsidP="008D04CA">
                              <w:pPr>
                                <w:pStyle w:val="Ttulo1"/>
                              </w:pPr>
                              <w:bookmarkStart w:id="4" w:name="_Toc159790712"/>
                              <w:r w:rsidRPr="008D04CA">
                                <w:t>Desarrollo de Contenidos</w:t>
                              </w:r>
                              <w:bookmarkEnd w:id="4"/>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AC69085" id="Grupo 50" o:spid="_x0000_s1038" style="position:absolute;left:0;text-align:left;margin-left:-20.9pt;margin-top:-8.9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6FD32ECB" w14:textId="77777777" w:rsidR="008D04CA" w:rsidRPr="00D904A7" w:rsidRDefault="008D04CA" w:rsidP="008D04CA">
                        <w:pPr>
                          <w:pStyle w:val="Ttulo1"/>
                        </w:pPr>
                        <w:bookmarkStart w:id="5" w:name="_Toc159790712"/>
                        <w:r w:rsidRPr="008D04CA">
                          <w:t>Desarrollo de Contenidos</w:t>
                        </w:r>
                        <w:bookmarkEnd w:id="5"/>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7587A924" w14:textId="77777777" w:rsidR="00AB2DF6" w:rsidRPr="002117E6" w:rsidRDefault="00AB2DF6" w:rsidP="00A76AA1">
      <w:pPr>
        <w:contextualSpacing/>
        <w:rPr>
          <w:bCs/>
        </w:rPr>
      </w:pPr>
    </w:p>
    <w:p w14:paraId="78C12ED5" w14:textId="56BC34A5" w:rsidR="0043009A" w:rsidRDefault="0043009A" w:rsidP="0043009A">
      <w:pPr>
        <w:pStyle w:val="Ttulo2"/>
      </w:pPr>
      <w:bookmarkStart w:id="6" w:name="_Toc159790713"/>
      <w:r>
        <w:t>Estructuras de control</w:t>
      </w:r>
      <w:bookmarkEnd w:id="6"/>
    </w:p>
    <w:p w14:paraId="262E9718" w14:textId="29222BF9" w:rsidR="0043009A" w:rsidRDefault="0043009A" w:rsidP="00B05BC6">
      <w:pPr>
        <w:pStyle w:val="Ttulo3"/>
      </w:pPr>
      <w:bookmarkStart w:id="7" w:name="_Toc159790714"/>
      <w:r>
        <w:t>Estructura algorítmica Secuencia</w:t>
      </w:r>
      <w:bookmarkEnd w:id="7"/>
    </w:p>
    <w:p w14:paraId="10E29234" w14:textId="051ACCEA" w:rsidR="00D44E51" w:rsidRDefault="00D44E51" w:rsidP="00D44E51">
      <w:r w:rsidRPr="00D44E51">
        <w:t>La estructura secuencial es fundamental en la programación y consiste en una secuencia de pasos que se ejecutan uno tras otro. En esta unidad, exploraremos cómo utilizar esta estructura en PSeInt para desarrollar algoritmos paso a paso. Comprenderemos que esta estructura sigue una secuencia lógica de pasos, ejecutándolos en el orden en que están escritos.</w:t>
      </w:r>
    </w:p>
    <w:p w14:paraId="3B3D9C9C" w14:textId="77777777" w:rsidR="00D44E51" w:rsidRDefault="00D44E51" w:rsidP="00D44E51"/>
    <w:p w14:paraId="44162A24" w14:textId="39C9C71D" w:rsidR="00E11E9F" w:rsidRDefault="00E11E9F" w:rsidP="00E11E9F">
      <w:r w:rsidRPr="00E11E9F">
        <w:t>Para comenzar, debemos declarar todas las variables que necesitaremos en nuestro algoritmo. Las variables son contenedores que almacenan valores y pueden cambiar durante la ejecución del programa. Siguiendo las convenciones de PSeInt, todas las variables deben ser declaradas y todas las palabras en los identificadores deben estar en minúsculas, separadas por guiones bajos. Por ejemplo:</w:t>
      </w:r>
    </w:p>
    <w:p w14:paraId="4CCE4CAD" w14:textId="77777777" w:rsidR="00E11E9F" w:rsidRDefault="00E11E9F" w:rsidP="00E11E9F"/>
    <w:p w14:paraId="3C8CD87B" w14:textId="07EC0BE2" w:rsidR="00A27C88" w:rsidRPr="00A27C88" w:rsidRDefault="00A27C88" w:rsidP="00A27C88">
      <w:pPr>
        <w:rPr>
          <w:rFonts w:ascii="Consolas" w:hAnsi="Consolas"/>
          <w:sz w:val="20"/>
        </w:rPr>
      </w:pPr>
      <w:r w:rsidRPr="00A27C88">
        <w:rPr>
          <w:rFonts w:ascii="Consolas" w:hAnsi="Consolas"/>
          <w:sz w:val="20"/>
        </w:rPr>
        <w:t xml:space="preserve">Algoritmo </w:t>
      </w:r>
      <w:proofErr w:type="spellStart"/>
      <w:r w:rsidRPr="00A27C88">
        <w:rPr>
          <w:rFonts w:ascii="Consolas" w:hAnsi="Consolas"/>
          <w:sz w:val="20"/>
        </w:rPr>
        <w:t>ejemplo_secuencia</w:t>
      </w:r>
      <w:proofErr w:type="spellEnd"/>
    </w:p>
    <w:p w14:paraId="0259B836" w14:textId="77777777" w:rsidR="00A27C88" w:rsidRPr="00A27C88" w:rsidRDefault="00A27C88" w:rsidP="00A27C88">
      <w:pPr>
        <w:rPr>
          <w:rFonts w:ascii="Consolas" w:hAnsi="Consolas"/>
          <w:sz w:val="20"/>
        </w:rPr>
      </w:pPr>
      <w:r w:rsidRPr="00A27C88">
        <w:rPr>
          <w:rFonts w:ascii="Consolas" w:hAnsi="Consolas"/>
          <w:sz w:val="20"/>
        </w:rPr>
        <w:t xml:space="preserve">    definir numero1, numero2, suma como entero;</w:t>
      </w:r>
    </w:p>
    <w:p w14:paraId="46FC94B5" w14:textId="77777777" w:rsidR="00A27C88" w:rsidRPr="00A27C88" w:rsidRDefault="00A27C88" w:rsidP="00A27C88">
      <w:pPr>
        <w:rPr>
          <w:rFonts w:ascii="Consolas" w:hAnsi="Consolas"/>
          <w:sz w:val="20"/>
        </w:rPr>
      </w:pPr>
      <w:r w:rsidRPr="00A27C88">
        <w:rPr>
          <w:rFonts w:ascii="Consolas" w:hAnsi="Consolas"/>
          <w:sz w:val="20"/>
        </w:rPr>
        <w:t xml:space="preserve">    numero1 = 5;</w:t>
      </w:r>
    </w:p>
    <w:p w14:paraId="62E1BA39" w14:textId="77777777" w:rsidR="00A27C88" w:rsidRPr="00A27C88" w:rsidRDefault="00A27C88" w:rsidP="00A27C88">
      <w:pPr>
        <w:rPr>
          <w:rFonts w:ascii="Consolas" w:hAnsi="Consolas"/>
          <w:sz w:val="20"/>
        </w:rPr>
      </w:pPr>
      <w:r w:rsidRPr="00A27C88">
        <w:rPr>
          <w:rFonts w:ascii="Consolas" w:hAnsi="Consolas"/>
          <w:sz w:val="20"/>
        </w:rPr>
        <w:t xml:space="preserve">    numero2 = 3;</w:t>
      </w:r>
    </w:p>
    <w:p w14:paraId="7037839B" w14:textId="08B1FEB8" w:rsidR="00D44E51" w:rsidRDefault="00A27C88" w:rsidP="00A27C88">
      <w:pPr>
        <w:rPr>
          <w:rFonts w:ascii="Consolas" w:hAnsi="Consolas"/>
          <w:sz w:val="20"/>
        </w:rPr>
      </w:pPr>
      <w:r w:rsidRPr="00A27C88">
        <w:rPr>
          <w:rFonts w:ascii="Consolas" w:hAnsi="Consolas"/>
          <w:sz w:val="20"/>
        </w:rPr>
        <w:t xml:space="preserve">    suma = 0;</w:t>
      </w:r>
    </w:p>
    <w:p w14:paraId="02A533EF" w14:textId="77777777" w:rsidR="00A27C88" w:rsidRDefault="00A27C88" w:rsidP="00A27C88"/>
    <w:p w14:paraId="7BE81404" w14:textId="77777777" w:rsidR="00675288" w:rsidRDefault="00675288" w:rsidP="00675288">
      <w:r>
        <w:t>Aquí, hemos definido tres variables: numero1, numero2 y suma, todas del tipo entero. Luego, hemos inicializado numero1 con el valor 5, numero2 con el valor 3 y suma con el valor 0.</w:t>
      </w:r>
    </w:p>
    <w:p w14:paraId="1154CF1F" w14:textId="77777777" w:rsidR="00675288" w:rsidRDefault="00675288" w:rsidP="00675288"/>
    <w:p w14:paraId="0FA83F59" w14:textId="03F8F49A" w:rsidR="00D44E51" w:rsidRDefault="00675288" w:rsidP="00675288">
      <w:r>
        <w:t>Secuencia de Instrucciones:</w:t>
      </w:r>
      <w:r>
        <w:t xml:space="preserve"> </w:t>
      </w:r>
      <w:r>
        <w:t>Después de la declaración de variables, seguimos con la secuencia de instrucciones. Estas instrucciones se ejecutan en el orden en que están escritas, una después de la otra. Por ejemplo:</w:t>
      </w:r>
    </w:p>
    <w:p w14:paraId="6ED94490" w14:textId="77777777" w:rsidR="00D60D27" w:rsidRDefault="00D60D27" w:rsidP="00DF1951">
      <w:pPr>
        <w:pStyle w:val="Cdigo"/>
      </w:pPr>
      <w:bookmarkStart w:id="8" w:name="_Toc159790715"/>
      <w:r>
        <w:lastRenderedPageBreak/>
        <w:t xml:space="preserve">    suma = numero1 + numero2;</w:t>
      </w:r>
    </w:p>
    <w:p w14:paraId="20282D78" w14:textId="77777777" w:rsidR="00D60D27" w:rsidRDefault="00D60D27" w:rsidP="00DF1951">
      <w:pPr>
        <w:pStyle w:val="Cdigo"/>
      </w:pPr>
      <w:r>
        <w:t xml:space="preserve">    escribir "La suma es: ", suma;</w:t>
      </w:r>
    </w:p>
    <w:p w14:paraId="73AEE0C3" w14:textId="69F21A69" w:rsidR="00675288" w:rsidRDefault="00D60D27" w:rsidP="00DF1951">
      <w:pPr>
        <w:pStyle w:val="Cdigo"/>
      </w:pPr>
      <w:proofErr w:type="spellStart"/>
      <w:r>
        <w:t>FinAlgoritmo</w:t>
      </w:r>
      <w:proofErr w:type="spellEnd"/>
    </w:p>
    <w:p w14:paraId="5190ADFF" w14:textId="77777777" w:rsidR="00675288" w:rsidRDefault="00675288" w:rsidP="00675288"/>
    <w:p w14:paraId="608144CE" w14:textId="77777777" w:rsidR="006B5007" w:rsidRDefault="006B5007" w:rsidP="006B5007">
      <w:r>
        <w:t>Aquí, hemos realizado dos acciones en secuencia: primero, hemos sumado numero1 y numero2, y luego hemos mostrado el resultado por pantalla utilizando la instrucción escribir.</w:t>
      </w:r>
    </w:p>
    <w:p w14:paraId="5A396CD3" w14:textId="77777777" w:rsidR="006B5007" w:rsidRDefault="006B5007" w:rsidP="006B5007"/>
    <w:p w14:paraId="01E63642" w14:textId="129D9C56" w:rsidR="00675288" w:rsidRDefault="006B5007" w:rsidP="006B5007">
      <w:r>
        <w:t>Ejemplo Completo:</w:t>
      </w:r>
      <w:r>
        <w:t xml:space="preserve"> </w:t>
      </w:r>
      <w:r>
        <w:t>Ahora, veamos un ejemplo completo de un algoritmo que utiliza la estructura secuencial para calcular el área de un rectángulo:</w:t>
      </w:r>
    </w:p>
    <w:p w14:paraId="275FF2BA" w14:textId="77777777" w:rsidR="00675288" w:rsidRDefault="00675288" w:rsidP="006B5007"/>
    <w:p w14:paraId="5FDCF07E" w14:textId="085BE22B" w:rsidR="00811B7A" w:rsidRDefault="00811B7A" w:rsidP="00811B7A">
      <w:pPr>
        <w:pStyle w:val="Cdigo"/>
      </w:pPr>
      <w:r>
        <w:t xml:space="preserve">Algoritmo </w:t>
      </w:r>
      <w:proofErr w:type="spellStart"/>
      <w:r>
        <w:t>calcular_area_rectangulo</w:t>
      </w:r>
      <w:proofErr w:type="spellEnd"/>
    </w:p>
    <w:p w14:paraId="3A0306AA" w14:textId="77777777" w:rsidR="00811B7A" w:rsidRDefault="00811B7A" w:rsidP="00811B7A">
      <w:pPr>
        <w:pStyle w:val="Cdigo"/>
      </w:pPr>
      <w:r>
        <w:t xml:space="preserve">    definir base, altura, </w:t>
      </w:r>
      <w:proofErr w:type="spellStart"/>
      <w:r>
        <w:t>area</w:t>
      </w:r>
      <w:proofErr w:type="spellEnd"/>
      <w:r>
        <w:t xml:space="preserve"> como real;</w:t>
      </w:r>
    </w:p>
    <w:p w14:paraId="21236906" w14:textId="77777777" w:rsidR="00811B7A" w:rsidRDefault="00811B7A" w:rsidP="00811B7A">
      <w:pPr>
        <w:pStyle w:val="Cdigo"/>
      </w:pPr>
      <w:r>
        <w:t xml:space="preserve">    base = 10;</w:t>
      </w:r>
    </w:p>
    <w:p w14:paraId="6680C6AC" w14:textId="77777777" w:rsidR="00811B7A" w:rsidRDefault="00811B7A" w:rsidP="00811B7A">
      <w:pPr>
        <w:pStyle w:val="Cdigo"/>
      </w:pPr>
      <w:r>
        <w:t xml:space="preserve">    altura = 5;</w:t>
      </w:r>
    </w:p>
    <w:p w14:paraId="755296DD" w14:textId="77777777" w:rsidR="00811B7A" w:rsidRDefault="00811B7A" w:rsidP="00811B7A">
      <w:pPr>
        <w:pStyle w:val="Cdigo"/>
      </w:pPr>
      <w:r>
        <w:t xml:space="preserve">    </w:t>
      </w:r>
      <w:proofErr w:type="spellStart"/>
      <w:r>
        <w:t>area</w:t>
      </w:r>
      <w:proofErr w:type="spellEnd"/>
      <w:r>
        <w:t xml:space="preserve"> = 0;</w:t>
      </w:r>
    </w:p>
    <w:p w14:paraId="7C728914" w14:textId="77777777" w:rsidR="00811B7A" w:rsidRDefault="00811B7A" w:rsidP="00811B7A">
      <w:pPr>
        <w:pStyle w:val="Cdigo"/>
      </w:pPr>
    </w:p>
    <w:p w14:paraId="5101BA94" w14:textId="77777777" w:rsidR="00811B7A" w:rsidRDefault="00811B7A" w:rsidP="00811B7A">
      <w:pPr>
        <w:pStyle w:val="Cdigo"/>
      </w:pPr>
      <w:r>
        <w:t xml:space="preserve">    </w:t>
      </w:r>
      <w:proofErr w:type="spellStart"/>
      <w:r>
        <w:t>area</w:t>
      </w:r>
      <w:proofErr w:type="spellEnd"/>
      <w:r>
        <w:t xml:space="preserve"> = base * altura;</w:t>
      </w:r>
    </w:p>
    <w:p w14:paraId="4A5F9269" w14:textId="77777777" w:rsidR="00811B7A" w:rsidRDefault="00811B7A" w:rsidP="00811B7A">
      <w:pPr>
        <w:pStyle w:val="Cdigo"/>
      </w:pPr>
    </w:p>
    <w:p w14:paraId="4F80AD65" w14:textId="77777777" w:rsidR="00811B7A" w:rsidRDefault="00811B7A" w:rsidP="00811B7A">
      <w:pPr>
        <w:pStyle w:val="Cdigo"/>
      </w:pPr>
      <w:r>
        <w:t xml:space="preserve">    escribir "El área del rectángulo es: ", </w:t>
      </w:r>
      <w:proofErr w:type="spellStart"/>
      <w:r>
        <w:t>area</w:t>
      </w:r>
      <w:proofErr w:type="spellEnd"/>
      <w:r>
        <w:t>;</w:t>
      </w:r>
    </w:p>
    <w:p w14:paraId="1D500245" w14:textId="0800236E" w:rsidR="006B5007" w:rsidRDefault="00811B7A" w:rsidP="00811B7A">
      <w:pPr>
        <w:pStyle w:val="Cdigo"/>
      </w:pPr>
      <w:proofErr w:type="spellStart"/>
      <w:r>
        <w:t>FinAlgoritmo</w:t>
      </w:r>
      <w:proofErr w:type="spellEnd"/>
    </w:p>
    <w:p w14:paraId="71E03350" w14:textId="77777777" w:rsidR="006B5007" w:rsidRDefault="006B5007" w:rsidP="006B5007"/>
    <w:p w14:paraId="3EB6DB19" w14:textId="4BD7A9D7" w:rsidR="00811B7A" w:rsidRDefault="00944563" w:rsidP="006B5007">
      <w:r w:rsidRPr="00944563">
        <w:t xml:space="preserve">Aquí, hemos declarado las variables base, altura y </w:t>
      </w:r>
      <w:proofErr w:type="spellStart"/>
      <w:r w:rsidRPr="00944563">
        <w:t>area</w:t>
      </w:r>
      <w:proofErr w:type="spellEnd"/>
      <w:r w:rsidRPr="00944563">
        <w:t xml:space="preserve"> como números reales. Luego, asignamos valores a base y altura. Después, calculamos el área del rectángulo multiplicando la base por la altura y mostramos el resultado por pantalla.</w:t>
      </w:r>
    </w:p>
    <w:p w14:paraId="39F2F918" w14:textId="77777777" w:rsidR="00944563" w:rsidRDefault="00944563" w:rsidP="006B5007"/>
    <w:p w14:paraId="646734FB" w14:textId="38BF8BB8" w:rsidR="0043009A" w:rsidRDefault="00B05BC6" w:rsidP="00B05BC6">
      <w:pPr>
        <w:pStyle w:val="Ttulo3"/>
      </w:pPr>
      <w:r>
        <w:t>Estructuras algorítmicas</w:t>
      </w:r>
      <w:r w:rsidR="0043009A">
        <w:t xml:space="preserve"> Selectivas</w:t>
      </w:r>
      <w:bookmarkEnd w:id="8"/>
    </w:p>
    <w:p w14:paraId="6668630A" w14:textId="1EFDB48B" w:rsidR="0043009A" w:rsidRDefault="0043009A" w:rsidP="00B05BC6">
      <w:pPr>
        <w:pStyle w:val="Ttulo4"/>
      </w:pPr>
      <w:r>
        <w:t>Introducción</w:t>
      </w:r>
    </w:p>
    <w:p w14:paraId="677A9256" w14:textId="32D0831F" w:rsidR="00770989" w:rsidRPr="00770989" w:rsidRDefault="00770989" w:rsidP="00770989">
      <w:r w:rsidRPr="00770989">
        <w:t>Las estructuras selectivas son herramientas poderosas en la programación que permiten tomar decisiones basadas en condiciones específicas. En esta unidad, exploraremos varias formas de estructuras selectivas en PSeInt y cómo utilizarlas para controlar el flujo de ejecución de un programa según las condiciones establecidas.</w:t>
      </w:r>
    </w:p>
    <w:p w14:paraId="4DAC5903" w14:textId="0603FE1C" w:rsidR="0043009A" w:rsidRDefault="0043009A" w:rsidP="00B05BC6">
      <w:pPr>
        <w:pStyle w:val="Ttulo4"/>
      </w:pPr>
      <w:r>
        <w:lastRenderedPageBreak/>
        <w:t xml:space="preserve">Alternativa simple (si-entonces / </w:t>
      </w:r>
      <w:proofErr w:type="spellStart"/>
      <w:r>
        <w:t>if-then</w:t>
      </w:r>
      <w:proofErr w:type="spellEnd"/>
      <w:r>
        <w:t>)</w:t>
      </w:r>
    </w:p>
    <w:p w14:paraId="1952409C" w14:textId="54C0BB48" w:rsidR="00770989" w:rsidRDefault="006A7406" w:rsidP="00770989">
      <w:r w:rsidRPr="006A7406">
        <w:t>La alternativa simple es la forma más básica de una estructura selectiva. Se utiliza para ejecutar un conjunto de instrucciones si se cumple una condición determinada. Por ejemplo:</w:t>
      </w:r>
    </w:p>
    <w:p w14:paraId="51067F2B" w14:textId="77777777" w:rsidR="006A7406" w:rsidRDefault="006A7406" w:rsidP="00770989"/>
    <w:p w14:paraId="587B8645" w14:textId="1CC3E7B4" w:rsidR="006A7406" w:rsidRDefault="006A7406" w:rsidP="006A7406">
      <w:pPr>
        <w:pStyle w:val="Cdigo"/>
      </w:pPr>
      <w:r>
        <w:t xml:space="preserve">Algoritmo </w:t>
      </w:r>
      <w:proofErr w:type="spellStart"/>
      <w:r>
        <w:t>ejemplo_alternativa_simple</w:t>
      </w:r>
      <w:proofErr w:type="spellEnd"/>
    </w:p>
    <w:p w14:paraId="15DAF696" w14:textId="77777777" w:rsidR="006A7406" w:rsidRDefault="006A7406" w:rsidP="006A7406">
      <w:pPr>
        <w:pStyle w:val="Cdigo"/>
      </w:pPr>
      <w:r>
        <w:t xml:space="preserve">    Definir edad como entero;</w:t>
      </w:r>
    </w:p>
    <w:p w14:paraId="0C329317" w14:textId="77777777" w:rsidR="006A7406" w:rsidRDefault="006A7406" w:rsidP="006A7406">
      <w:pPr>
        <w:pStyle w:val="Cdigo"/>
      </w:pPr>
      <w:r>
        <w:t xml:space="preserve">    edad = 18;</w:t>
      </w:r>
    </w:p>
    <w:p w14:paraId="0B418E7C" w14:textId="77777777" w:rsidR="006A7406" w:rsidRDefault="006A7406" w:rsidP="006A7406">
      <w:pPr>
        <w:pStyle w:val="Cdigo"/>
      </w:pPr>
      <w:r>
        <w:t xml:space="preserve">    Si edad &gt;= 18 Entonces</w:t>
      </w:r>
    </w:p>
    <w:p w14:paraId="6D03D634" w14:textId="77777777" w:rsidR="006A7406" w:rsidRDefault="006A7406" w:rsidP="006A7406">
      <w:pPr>
        <w:pStyle w:val="Cdigo"/>
      </w:pPr>
      <w:r>
        <w:t xml:space="preserve">        Escribir "Eres mayor de edad";</w:t>
      </w:r>
    </w:p>
    <w:p w14:paraId="473D7AB5" w14:textId="77777777" w:rsidR="006A7406" w:rsidRDefault="006A7406" w:rsidP="006A7406">
      <w:pPr>
        <w:pStyle w:val="Cdigo"/>
      </w:pPr>
      <w:r>
        <w:t xml:space="preserve">    </w:t>
      </w:r>
      <w:proofErr w:type="spellStart"/>
      <w:r>
        <w:t>FinSi</w:t>
      </w:r>
      <w:proofErr w:type="spellEnd"/>
    </w:p>
    <w:p w14:paraId="79A3BC0D" w14:textId="1C99484C" w:rsidR="006A7406" w:rsidRDefault="006A7406" w:rsidP="006A7406">
      <w:pPr>
        <w:pStyle w:val="Cdigo"/>
      </w:pPr>
      <w:proofErr w:type="spellStart"/>
      <w:r>
        <w:t>FinAlgoritmo</w:t>
      </w:r>
      <w:proofErr w:type="spellEnd"/>
    </w:p>
    <w:p w14:paraId="4DF6520B" w14:textId="77777777" w:rsidR="006A7406" w:rsidRDefault="006A7406" w:rsidP="00770989"/>
    <w:p w14:paraId="46E05C6B" w14:textId="4848596F" w:rsidR="00E05938" w:rsidRDefault="00E05938" w:rsidP="00770989">
      <w:r w:rsidRPr="00E05938">
        <w:t>En este ejemplo, si la variable edad es igual o mayor que 18, se imprimirá "Eres mayor de edad".</w:t>
      </w:r>
    </w:p>
    <w:p w14:paraId="29890D59" w14:textId="77777777" w:rsidR="00E05938" w:rsidRPr="00770989" w:rsidRDefault="00E05938" w:rsidP="00770989"/>
    <w:p w14:paraId="62B25200" w14:textId="623821D5" w:rsidR="0043009A" w:rsidRDefault="0043009A" w:rsidP="00B05BC6">
      <w:pPr>
        <w:pStyle w:val="Ttulo4"/>
      </w:pPr>
      <w:r>
        <w:t xml:space="preserve">Alternativa doble (si-entonces-sino / </w:t>
      </w:r>
      <w:proofErr w:type="spellStart"/>
      <w:r>
        <w:t>if-then-else</w:t>
      </w:r>
      <w:proofErr w:type="spellEnd"/>
      <w:r>
        <w:t xml:space="preserve">) </w:t>
      </w:r>
    </w:p>
    <w:p w14:paraId="1F709560" w14:textId="48F34604" w:rsidR="006A7406" w:rsidRDefault="00661C67" w:rsidP="006A7406">
      <w:r w:rsidRPr="00661C67">
        <w:t>La alternativa doble permite ejecutar un conjunto de instrucciones si se cumple una condición y otro conjunto de instrucciones si no se cumple. Por ejemplo:</w:t>
      </w:r>
    </w:p>
    <w:p w14:paraId="0CB0C9E9" w14:textId="77777777" w:rsidR="00661C67" w:rsidRDefault="00661C67" w:rsidP="006A7406"/>
    <w:p w14:paraId="28393C45" w14:textId="534BC4A6" w:rsidR="00661C67" w:rsidRDefault="00661C67" w:rsidP="00661C67">
      <w:pPr>
        <w:pStyle w:val="Cdigo"/>
      </w:pPr>
      <w:r>
        <w:t xml:space="preserve">Algoritmo </w:t>
      </w:r>
      <w:proofErr w:type="spellStart"/>
      <w:r>
        <w:t>ejemplo_alternativa_doble</w:t>
      </w:r>
      <w:proofErr w:type="spellEnd"/>
    </w:p>
    <w:p w14:paraId="36C9F6E9" w14:textId="77777777" w:rsidR="00661C67" w:rsidRDefault="00661C67" w:rsidP="00661C67">
      <w:pPr>
        <w:pStyle w:val="Cdigo"/>
      </w:pPr>
      <w:r>
        <w:t xml:space="preserve">    Definir </w:t>
      </w:r>
      <w:proofErr w:type="spellStart"/>
      <w:r>
        <w:t>numero</w:t>
      </w:r>
      <w:proofErr w:type="spellEnd"/>
      <w:r>
        <w:t xml:space="preserve"> como entero;</w:t>
      </w:r>
    </w:p>
    <w:p w14:paraId="7D122C4C" w14:textId="77777777" w:rsidR="00661C67" w:rsidRDefault="00661C67" w:rsidP="00661C67">
      <w:pPr>
        <w:pStyle w:val="Cdigo"/>
      </w:pPr>
      <w:r>
        <w:t xml:space="preserve">    </w:t>
      </w:r>
      <w:proofErr w:type="spellStart"/>
      <w:r>
        <w:t>numero</w:t>
      </w:r>
      <w:proofErr w:type="spellEnd"/>
      <w:r>
        <w:t xml:space="preserve"> = 10;</w:t>
      </w:r>
    </w:p>
    <w:p w14:paraId="3D3A4FC7" w14:textId="77777777" w:rsidR="00661C67" w:rsidRDefault="00661C67" w:rsidP="00661C67">
      <w:pPr>
        <w:pStyle w:val="Cdigo"/>
      </w:pPr>
      <w:r>
        <w:t xml:space="preserve">    Si </w:t>
      </w:r>
      <w:proofErr w:type="spellStart"/>
      <w:r>
        <w:t>numero</w:t>
      </w:r>
      <w:proofErr w:type="spellEnd"/>
      <w:r>
        <w:t xml:space="preserve"> &lt; 0 Entonces</w:t>
      </w:r>
    </w:p>
    <w:p w14:paraId="01135BFD" w14:textId="77777777" w:rsidR="00661C67" w:rsidRDefault="00661C67" w:rsidP="00661C67">
      <w:pPr>
        <w:pStyle w:val="Cdigo"/>
      </w:pPr>
      <w:r>
        <w:t xml:space="preserve">        Escribir "El número es negativo";</w:t>
      </w:r>
    </w:p>
    <w:p w14:paraId="5EBCB274" w14:textId="77777777" w:rsidR="00661C67" w:rsidRDefault="00661C67" w:rsidP="00661C67">
      <w:pPr>
        <w:pStyle w:val="Cdigo"/>
      </w:pPr>
      <w:r>
        <w:t xml:space="preserve">    Sino</w:t>
      </w:r>
    </w:p>
    <w:p w14:paraId="0816F92B" w14:textId="77777777" w:rsidR="00661C67" w:rsidRDefault="00661C67" w:rsidP="00661C67">
      <w:pPr>
        <w:pStyle w:val="Cdigo"/>
      </w:pPr>
      <w:r>
        <w:t xml:space="preserve">        Escribir "El número es positivo o cero";</w:t>
      </w:r>
    </w:p>
    <w:p w14:paraId="74618A36" w14:textId="77777777" w:rsidR="00661C67" w:rsidRDefault="00661C67" w:rsidP="00661C67">
      <w:pPr>
        <w:pStyle w:val="Cdigo"/>
      </w:pPr>
      <w:r>
        <w:t xml:space="preserve">    </w:t>
      </w:r>
      <w:proofErr w:type="spellStart"/>
      <w:r>
        <w:t>FinSi</w:t>
      </w:r>
      <w:proofErr w:type="spellEnd"/>
    </w:p>
    <w:p w14:paraId="7D809F64" w14:textId="5D001E2B" w:rsidR="00661C67" w:rsidRDefault="00661C67" w:rsidP="00661C67">
      <w:pPr>
        <w:pStyle w:val="Cdigo"/>
      </w:pPr>
      <w:proofErr w:type="spellStart"/>
      <w:r>
        <w:t>FinAlgoritmo</w:t>
      </w:r>
      <w:proofErr w:type="spellEnd"/>
    </w:p>
    <w:p w14:paraId="74C02527" w14:textId="77777777" w:rsidR="006A7406" w:rsidRDefault="006A7406" w:rsidP="006A7406"/>
    <w:p w14:paraId="5DAD5935" w14:textId="4AC07F3C" w:rsidR="006A7406" w:rsidRDefault="00C92836" w:rsidP="006A7406">
      <w:r w:rsidRPr="00C92836">
        <w:t xml:space="preserve">En este caso, si </w:t>
      </w:r>
      <w:proofErr w:type="spellStart"/>
      <w:r w:rsidRPr="00C92836">
        <w:t>numero</w:t>
      </w:r>
      <w:proofErr w:type="spellEnd"/>
      <w:r w:rsidRPr="00C92836">
        <w:t xml:space="preserve"> es menor que 0, se imprimirá "El número es negativo"; de lo contrario, se imprimirá "El número es positivo o cero".</w:t>
      </w:r>
    </w:p>
    <w:p w14:paraId="3F105A75" w14:textId="77777777" w:rsidR="00C92836" w:rsidRDefault="00C92836" w:rsidP="006A7406"/>
    <w:p w14:paraId="339C49C8" w14:textId="77777777" w:rsidR="00C92836" w:rsidRPr="006A7406" w:rsidRDefault="00C92836" w:rsidP="006A7406"/>
    <w:p w14:paraId="2C911EA3" w14:textId="1E76C1EC" w:rsidR="0043009A" w:rsidRDefault="0043009A" w:rsidP="00B05BC6">
      <w:pPr>
        <w:pStyle w:val="Ttulo4"/>
      </w:pPr>
      <w:r>
        <w:lastRenderedPageBreak/>
        <w:t xml:space="preserve">Alternativa múltiple (según —sea / caso de — case) </w:t>
      </w:r>
    </w:p>
    <w:p w14:paraId="302D1A93" w14:textId="11CD89E1" w:rsidR="00C92836" w:rsidRDefault="00A30C21" w:rsidP="00C92836">
      <w:r w:rsidRPr="00A30C21">
        <w:t>La alternativa múltiple se utiliza cuando hay múltiples condiciones posibles a evaluar. Cada condición se evalúa en una estructura caso y se ejecuta el bloque de código correspondiente al primer caso que se cumple. Por ejemplo:</w:t>
      </w:r>
    </w:p>
    <w:p w14:paraId="4DBB66C4" w14:textId="77777777" w:rsidR="00A30C21" w:rsidRDefault="00A30C21" w:rsidP="00C92836"/>
    <w:p w14:paraId="02EE23FE" w14:textId="4A9F1093" w:rsidR="00A30C21" w:rsidRDefault="00A30C21" w:rsidP="00A30C21">
      <w:pPr>
        <w:pStyle w:val="Cdigo"/>
      </w:pPr>
      <w:r>
        <w:t xml:space="preserve">Algoritmo </w:t>
      </w:r>
      <w:proofErr w:type="spellStart"/>
      <w:r>
        <w:t>ejemplo_alternativa_multiple</w:t>
      </w:r>
      <w:proofErr w:type="spellEnd"/>
    </w:p>
    <w:p w14:paraId="04E7749C" w14:textId="77777777" w:rsidR="00A30C21" w:rsidRDefault="00A30C21" w:rsidP="00A30C21">
      <w:pPr>
        <w:pStyle w:val="Cdigo"/>
      </w:pPr>
      <w:r>
        <w:t xml:space="preserve">    Definir </w:t>
      </w:r>
      <w:proofErr w:type="spellStart"/>
      <w:r>
        <w:t>dia_semana</w:t>
      </w:r>
      <w:proofErr w:type="spellEnd"/>
      <w:r>
        <w:t xml:space="preserve"> como entero;</w:t>
      </w:r>
    </w:p>
    <w:p w14:paraId="3E713408" w14:textId="77777777" w:rsidR="00A30C21" w:rsidRDefault="00A30C21" w:rsidP="00A30C21">
      <w:pPr>
        <w:pStyle w:val="Cdigo"/>
      </w:pPr>
      <w:r>
        <w:t xml:space="preserve">    </w:t>
      </w:r>
      <w:proofErr w:type="spellStart"/>
      <w:r>
        <w:t>dia_semana</w:t>
      </w:r>
      <w:proofErr w:type="spellEnd"/>
      <w:r>
        <w:t xml:space="preserve"> = 3;</w:t>
      </w:r>
    </w:p>
    <w:p w14:paraId="17E5D996" w14:textId="77777777" w:rsidR="00A30C21" w:rsidRDefault="00A30C21" w:rsidP="00A30C21">
      <w:pPr>
        <w:pStyle w:val="Cdigo"/>
      </w:pPr>
      <w:r>
        <w:t xml:space="preserve">    </w:t>
      </w:r>
      <w:proofErr w:type="spellStart"/>
      <w:r>
        <w:t>Segun</w:t>
      </w:r>
      <w:proofErr w:type="spellEnd"/>
      <w:r>
        <w:t xml:space="preserve"> </w:t>
      </w:r>
      <w:proofErr w:type="spellStart"/>
      <w:r>
        <w:t>dia_semana</w:t>
      </w:r>
      <w:proofErr w:type="spellEnd"/>
      <w:r>
        <w:t xml:space="preserve"> Sea</w:t>
      </w:r>
    </w:p>
    <w:p w14:paraId="67D90D02" w14:textId="77777777" w:rsidR="00A30C21" w:rsidRDefault="00A30C21" w:rsidP="00A30C21">
      <w:pPr>
        <w:pStyle w:val="Cdigo"/>
      </w:pPr>
      <w:r>
        <w:t xml:space="preserve">        1: Escribir "Lunes";</w:t>
      </w:r>
    </w:p>
    <w:p w14:paraId="0CD4E470" w14:textId="77777777" w:rsidR="00A30C21" w:rsidRDefault="00A30C21" w:rsidP="00A30C21">
      <w:pPr>
        <w:pStyle w:val="Cdigo"/>
      </w:pPr>
      <w:r>
        <w:t xml:space="preserve">        2: Escribir "Martes";</w:t>
      </w:r>
    </w:p>
    <w:p w14:paraId="5E4C66F1" w14:textId="77777777" w:rsidR="00A30C21" w:rsidRDefault="00A30C21" w:rsidP="00A30C21">
      <w:pPr>
        <w:pStyle w:val="Cdigo"/>
      </w:pPr>
      <w:r>
        <w:t xml:space="preserve">        3: Escribir "Miércoles";</w:t>
      </w:r>
    </w:p>
    <w:p w14:paraId="3416059E" w14:textId="77777777" w:rsidR="00A30C21" w:rsidRDefault="00A30C21" w:rsidP="00A30C21">
      <w:pPr>
        <w:pStyle w:val="Cdigo"/>
      </w:pPr>
      <w:r>
        <w:t xml:space="preserve">        4: Escribir "Jueves";</w:t>
      </w:r>
    </w:p>
    <w:p w14:paraId="4BE23E9D" w14:textId="77777777" w:rsidR="00A30C21" w:rsidRDefault="00A30C21" w:rsidP="00A30C21">
      <w:pPr>
        <w:pStyle w:val="Cdigo"/>
      </w:pPr>
      <w:r>
        <w:t xml:space="preserve">        5: Escribir "Viernes";</w:t>
      </w:r>
    </w:p>
    <w:p w14:paraId="4188DA10" w14:textId="77777777" w:rsidR="00A30C21" w:rsidRDefault="00A30C21" w:rsidP="00A30C21">
      <w:pPr>
        <w:pStyle w:val="Cdigo"/>
      </w:pPr>
      <w:r>
        <w:t xml:space="preserve">        6: Escribir "Sábado";</w:t>
      </w:r>
    </w:p>
    <w:p w14:paraId="3A22672A" w14:textId="77777777" w:rsidR="00A30C21" w:rsidRDefault="00A30C21" w:rsidP="00A30C21">
      <w:pPr>
        <w:pStyle w:val="Cdigo"/>
      </w:pPr>
      <w:r>
        <w:t xml:space="preserve">        7: Escribir "Domingo";</w:t>
      </w:r>
    </w:p>
    <w:p w14:paraId="54DC7772" w14:textId="77777777" w:rsidR="00A30C21" w:rsidRDefault="00A30C21" w:rsidP="00A30C21">
      <w:pPr>
        <w:pStyle w:val="Cdigo"/>
      </w:pPr>
      <w:r>
        <w:t xml:space="preserve">    </w:t>
      </w:r>
      <w:proofErr w:type="spellStart"/>
      <w:r>
        <w:t>FinSegun</w:t>
      </w:r>
      <w:proofErr w:type="spellEnd"/>
    </w:p>
    <w:p w14:paraId="39B3E986" w14:textId="28DF2B4E" w:rsidR="00A30C21" w:rsidRDefault="00A30C21" w:rsidP="00A30C21">
      <w:pPr>
        <w:pStyle w:val="Cdigo"/>
      </w:pPr>
      <w:proofErr w:type="spellStart"/>
      <w:r>
        <w:t>FinAlgoritmo</w:t>
      </w:r>
      <w:proofErr w:type="spellEnd"/>
    </w:p>
    <w:p w14:paraId="260EADE0" w14:textId="77777777" w:rsidR="00C92836" w:rsidRDefault="00C92836" w:rsidP="00C92836"/>
    <w:p w14:paraId="25D6E8E6" w14:textId="1DF6D3C0" w:rsidR="00C92836" w:rsidRDefault="00911988" w:rsidP="00C92836">
      <w:r w:rsidRPr="00911988">
        <w:t xml:space="preserve">En este ejemplo, se imprimirá el día de la semana correspondiente al valor de </w:t>
      </w:r>
      <w:proofErr w:type="spellStart"/>
      <w:r w:rsidRPr="00911988">
        <w:t>dia_semana</w:t>
      </w:r>
      <w:proofErr w:type="spellEnd"/>
      <w:r w:rsidRPr="00911988">
        <w:t>.</w:t>
      </w:r>
    </w:p>
    <w:p w14:paraId="77E365F4" w14:textId="77777777" w:rsidR="00A30C21" w:rsidRPr="00C92836" w:rsidRDefault="00A30C21" w:rsidP="00C92836"/>
    <w:p w14:paraId="67DFB4E2" w14:textId="4CFA3088" w:rsidR="0043009A" w:rsidRDefault="0043009A" w:rsidP="00B05BC6">
      <w:pPr>
        <w:pStyle w:val="Ttulo4"/>
      </w:pPr>
      <w:r>
        <w:t>Estructura selectiva en cascada (anidadas)</w:t>
      </w:r>
    </w:p>
    <w:p w14:paraId="4F951865" w14:textId="75E02D18" w:rsidR="00911988" w:rsidRDefault="00911988" w:rsidP="00911988">
      <w:r w:rsidRPr="00911988">
        <w:t>Las estructuras selectivas también pueden estar anidadas, lo que significa que pueden contener otras estructuras selectivas dentro de ellas. Esto se utiliza cuando las decisiones dependen de múltiples condiciones. Por ejemplo:</w:t>
      </w:r>
    </w:p>
    <w:p w14:paraId="38CBBEC4" w14:textId="77777777" w:rsidR="002D0E8A" w:rsidRDefault="002D0E8A" w:rsidP="00911988"/>
    <w:p w14:paraId="5CF21FA6" w14:textId="14C6A8DA" w:rsidR="002D0E8A" w:rsidRDefault="002D0E8A" w:rsidP="002D0E8A">
      <w:pPr>
        <w:pStyle w:val="Cdigo"/>
      </w:pPr>
      <w:r>
        <w:t xml:space="preserve">Algoritmo </w:t>
      </w:r>
      <w:proofErr w:type="spellStart"/>
      <w:r>
        <w:t>ejemplo_selectiva_anidada</w:t>
      </w:r>
      <w:proofErr w:type="spellEnd"/>
    </w:p>
    <w:p w14:paraId="4FB5108D" w14:textId="77777777" w:rsidR="002D0E8A" w:rsidRDefault="002D0E8A" w:rsidP="002D0E8A">
      <w:pPr>
        <w:pStyle w:val="Cdigo"/>
      </w:pPr>
      <w:r>
        <w:t xml:space="preserve">    Definir nota as Real;</w:t>
      </w:r>
    </w:p>
    <w:p w14:paraId="7048DB9E" w14:textId="77777777" w:rsidR="002D0E8A" w:rsidRDefault="002D0E8A" w:rsidP="002D0E8A">
      <w:pPr>
        <w:pStyle w:val="Cdigo"/>
      </w:pPr>
      <w:r>
        <w:t xml:space="preserve">    nota = 12;</w:t>
      </w:r>
    </w:p>
    <w:p w14:paraId="361E39E7" w14:textId="77777777" w:rsidR="002D0E8A" w:rsidRDefault="002D0E8A" w:rsidP="002D0E8A">
      <w:pPr>
        <w:pStyle w:val="Cdigo"/>
      </w:pPr>
      <w:r>
        <w:t xml:space="preserve">    Si nota &gt;= 10 Entonces</w:t>
      </w:r>
    </w:p>
    <w:p w14:paraId="40A03659" w14:textId="77777777" w:rsidR="002D0E8A" w:rsidRDefault="002D0E8A" w:rsidP="002D0E8A">
      <w:pPr>
        <w:pStyle w:val="Cdigo"/>
      </w:pPr>
      <w:r>
        <w:t xml:space="preserve">        Si nota &lt; 14 Entonces</w:t>
      </w:r>
    </w:p>
    <w:p w14:paraId="5D51CF98" w14:textId="77777777" w:rsidR="002D0E8A" w:rsidRDefault="002D0E8A" w:rsidP="002D0E8A">
      <w:pPr>
        <w:pStyle w:val="Cdigo"/>
      </w:pPr>
      <w:r>
        <w:t xml:space="preserve">            Escribir "Aprobado";</w:t>
      </w:r>
    </w:p>
    <w:p w14:paraId="2695DD33" w14:textId="77777777" w:rsidR="002D0E8A" w:rsidRDefault="002D0E8A" w:rsidP="002D0E8A">
      <w:pPr>
        <w:pStyle w:val="Cdigo"/>
      </w:pPr>
      <w:r>
        <w:t xml:space="preserve">        Sino</w:t>
      </w:r>
    </w:p>
    <w:p w14:paraId="5E53C557" w14:textId="77777777" w:rsidR="002D0E8A" w:rsidRDefault="002D0E8A" w:rsidP="002D0E8A">
      <w:pPr>
        <w:pStyle w:val="Cdigo"/>
      </w:pPr>
      <w:r>
        <w:t xml:space="preserve">            Escribir "Sobresaliente";</w:t>
      </w:r>
    </w:p>
    <w:p w14:paraId="4EC69650" w14:textId="77777777" w:rsidR="002D0E8A" w:rsidRDefault="002D0E8A" w:rsidP="002D0E8A">
      <w:pPr>
        <w:pStyle w:val="Cdigo"/>
      </w:pPr>
      <w:r>
        <w:t xml:space="preserve">        </w:t>
      </w:r>
      <w:proofErr w:type="spellStart"/>
      <w:r>
        <w:t>FinSi</w:t>
      </w:r>
      <w:proofErr w:type="spellEnd"/>
    </w:p>
    <w:p w14:paraId="338150A2" w14:textId="77777777" w:rsidR="002D0E8A" w:rsidRDefault="002D0E8A" w:rsidP="002D0E8A">
      <w:pPr>
        <w:pStyle w:val="Cdigo"/>
      </w:pPr>
      <w:r>
        <w:t xml:space="preserve">    Sino</w:t>
      </w:r>
    </w:p>
    <w:p w14:paraId="02FF1AF7" w14:textId="77777777" w:rsidR="002D0E8A" w:rsidRDefault="002D0E8A" w:rsidP="002D0E8A">
      <w:pPr>
        <w:pStyle w:val="Cdigo"/>
      </w:pPr>
      <w:r>
        <w:t xml:space="preserve">        Escribir "Suspenso";</w:t>
      </w:r>
    </w:p>
    <w:p w14:paraId="0FBA2D7B" w14:textId="77777777" w:rsidR="002D0E8A" w:rsidRDefault="002D0E8A" w:rsidP="002D0E8A">
      <w:pPr>
        <w:pStyle w:val="Cdigo"/>
      </w:pPr>
      <w:r>
        <w:t xml:space="preserve">    </w:t>
      </w:r>
      <w:proofErr w:type="spellStart"/>
      <w:r>
        <w:t>FinSi</w:t>
      </w:r>
      <w:proofErr w:type="spellEnd"/>
    </w:p>
    <w:p w14:paraId="019B22E0" w14:textId="746F808E" w:rsidR="002D0E8A" w:rsidRDefault="002D0E8A" w:rsidP="002D0E8A">
      <w:pPr>
        <w:pStyle w:val="Cdigo"/>
      </w:pPr>
      <w:proofErr w:type="spellStart"/>
      <w:r>
        <w:t>FinAlgoritmo</w:t>
      </w:r>
      <w:proofErr w:type="spellEnd"/>
    </w:p>
    <w:p w14:paraId="7A753AEB" w14:textId="77777777" w:rsidR="002D0E8A" w:rsidRDefault="002D0E8A" w:rsidP="002D0E8A">
      <w:pPr>
        <w:pStyle w:val="Cdigo"/>
      </w:pPr>
    </w:p>
    <w:p w14:paraId="18438578" w14:textId="64984009" w:rsidR="002D0E8A" w:rsidRDefault="00521008" w:rsidP="00521008">
      <w:r w:rsidRPr="00521008">
        <w:lastRenderedPageBreak/>
        <w:t>En este ejemplo, se evalúa primero si la nota es mayor o igual a 10, y luego, dentro de ese caso, se evalúa si la nota es menor que 14 para determinar si es "Aprobado" o "Sobresaliente".</w:t>
      </w:r>
    </w:p>
    <w:p w14:paraId="4EB34B37" w14:textId="77777777" w:rsidR="00911988" w:rsidRPr="00911988" w:rsidRDefault="00911988" w:rsidP="00911988"/>
    <w:p w14:paraId="0C2B386B" w14:textId="3524BB48" w:rsidR="0043009A" w:rsidRDefault="0043009A" w:rsidP="00B05BC6">
      <w:pPr>
        <w:pStyle w:val="Ttulo4"/>
      </w:pPr>
      <w:r>
        <w:t>Formato y funcionamiento de las selectivas</w:t>
      </w:r>
    </w:p>
    <w:p w14:paraId="188169F3" w14:textId="77777777" w:rsidR="00FE52FE" w:rsidRDefault="00FE52FE" w:rsidP="00FE52FE">
      <w:r>
        <w:t xml:space="preserve">Es importante entender el formato y el funcionamiento de las estructuras selectivas para escribir algoritmos claros y eficientes. Cada estructura selectiva debe comenzar con un si seguido de la condición a evaluar, y terminar con un </w:t>
      </w:r>
      <w:proofErr w:type="spellStart"/>
      <w:r>
        <w:t>finSi</w:t>
      </w:r>
      <w:proofErr w:type="spellEnd"/>
      <w:r>
        <w:t>. En el caso de las estructuras si-entonces-sino y según —sea, se utiliza sino o caso contrario para manejar los casos que no cumplen la condición inicial.</w:t>
      </w:r>
    </w:p>
    <w:p w14:paraId="37CA55B6" w14:textId="77777777" w:rsidR="00FE52FE" w:rsidRDefault="00FE52FE" w:rsidP="00FE52FE"/>
    <w:p w14:paraId="0A8DD65C" w14:textId="6846F710" w:rsidR="00521008" w:rsidRDefault="00FE52FE" w:rsidP="00FE52FE">
      <w:r>
        <w:t>Dominar estas estructuras selectivas es fundamental para desarrollar habilidades sólidas de programación y para resolver una amplia variedad de problemas de manera eficiente y efectiva en PSeInt.</w:t>
      </w:r>
    </w:p>
    <w:p w14:paraId="1D39FD20" w14:textId="77777777" w:rsidR="00FE52FE" w:rsidRDefault="00FE52FE" w:rsidP="00FE52FE"/>
    <w:p w14:paraId="53A3460D" w14:textId="1A7BA71C" w:rsidR="005F3300" w:rsidRDefault="005F3300" w:rsidP="005F3300">
      <w:pPr>
        <w:pStyle w:val="Cdigo"/>
      </w:pPr>
      <w:r>
        <w:t xml:space="preserve">Algoritmo </w:t>
      </w:r>
      <w:proofErr w:type="spellStart"/>
      <w:r>
        <w:t>numeros_complejos</w:t>
      </w:r>
      <w:proofErr w:type="spellEnd"/>
    </w:p>
    <w:p w14:paraId="5F159ED4" w14:textId="3AF81CDA" w:rsidR="005F3300" w:rsidRDefault="005F3300" w:rsidP="005F3300">
      <w:pPr>
        <w:pStyle w:val="Cdigo"/>
      </w:pPr>
      <w:r>
        <w:t xml:space="preserve">    Definir num1, num2 como Entero;</w:t>
      </w:r>
    </w:p>
    <w:p w14:paraId="11C176F4" w14:textId="77777777" w:rsidR="005F3300" w:rsidRDefault="005F3300" w:rsidP="005F3300">
      <w:pPr>
        <w:pStyle w:val="Cdigo"/>
      </w:pPr>
      <w:r>
        <w:t xml:space="preserve">    </w:t>
      </w:r>
    </w:p>
    <w:p w14:paraId="45FD2710" w14:textId="77777777" w:rsidR="005F3300" w:rsidRDefault="005F3300" w:rsidP="005F3300">
      <w:pPr>
        <w:pStyle w:val="Cdigo"/>
      </w:pPr>
      <w:r>
        <w:t xml:space="preserve">    Escribir "Ingrese el primer número:";</w:t>
      </w:r>
    </w:p>
    <w:p w14:paraId="1BD0620A" w14:textId="77777777" w:rsidR="005F3300" w:rsidRDefault="005F3300" w:rsidP="005F3300">
      <w:pPr>
        <w:pStyle w:val="Cdigo"/>
      </w:pPr>
      <w:r>
        <w:t xml:space="preserve">    Leer num1;</w:t>
      </w:r>
    </w:p>
    <w:p w14:paraId="244DC937" w14:textId="77777777" w:rsidR="005F3300" w:rsidRDefault="005F3300" w:rsidP="005F3300">
      <w:pPr>
        <w:pStyle w:val="Cdigo"/>
      </w:pPr>
      <w:r>
        <w:t xml:space="preserve">    Escribir "Ingrese el segundo número:";</w:t>
      </w:r>
    </w:p>
    <w:p w14:paraId="572D0391" w14:textId="77777777" w:rsidR="005F3300" w:rsidRDefault="005F3300" w:rsidP="005F3300">
      <w:pPr>
        <w:pStyle w:val="Cdigo"/>
      </w:pPr>
      <w:r>
        <w:t xml:space="preserve">    Leer num2;</w:t>
      </w:r>
    </w:p>
    <w:p w14:paraId="74EEC18A" w14:textId="77777777" w:rsidR="005F3300" w:rsidRDefault="005F3300" w:rsidP="005F3300">
      <w:pPr>
        <w:pStyle w:val="Cdigo"/>
      </w:pPr>
      <w:r>
        <w:t xml:space="preserve">    </w:t>
      </w:r>
    </w:p>
    <w:p w14:paraId="0683D29B" w14:textId="77777777" w:rsidR="005F3300" w:rsidRDefault="005F3300" w:rsidP="005F3300">
      <w:pPr>
        <w:pStyle w:val="Cdigo"/>
      </w:pPr>
      <w:r>
        <w:t xml:space="preserve">    Si (num1 &gt; 10 Y num2 &gt; 10) O (num1 = 5 O num2 = 5) Entonces</w:t>
      </w:r>
    </w:p>
    <w:p w14:paraId="0A33475F" w14:textId="77777777" w:rsidR="005F3300" w:rsidRDefault="005F3300" w:rsidP="005F3300">
      <w:pPr>
        <w:pStyle w:val="Cdigo"/>
      </w:pPr>
      <w:r>
        <w:t xml:space="preserve">        Escribir "¡Al menos uno de los números es mayor que 10 o uno de los números es igual a 5!";</w:t>
      </w:r>
    </w:p>
    <w:p w14:paraId="6C45D0CA" w14:textId="77777777" w:rsidR="005F3300" w:rsidRDefault="005F3300" w:rsidP="005F3300">
      <w:pPr>
        <w:pStyle w:val="Cdigo"/>
      </w:pPr>
      <w:r>
        <w:t xml:space="preserve">    Sino</w:t>
      </w:r>
    </w:p>
    <w:p w14:paraId="4D67C7F3" w14:textId="77777777" w:rsidR="005F3300" w:rsidRDefault="005F3300" w:rsidP="005F3300">
      <w:pPr>
        <w:pStyle w:val="Cdigo"/>
      </w:pPr>
      <w:r>
        <w:t xml:space="preserve">        Escribir "Los números no cumplen las condiciones requeridas.";</w:t>
      </w:r>
    </w:p>
    <w:p w14:paraId="216E84C7" w14:textId="67C8B95A" w:rsidR="005F3300" w:rsidRDefault="005F3300" w:rsidP="005F3300">
      <w:pPr>
        <w:pStyle w:val="Cdigo"/>
      </w:pPr>
      <w:r>
        <w:t xml:space="preserve">    </w:t>
      </w:r>
      <w:proofErr w:type="spellStart"/>
      <w:r>
        <w:t>FinSi</w:t>
      </w:r>
      <w:proofErr w:type="spellEnd"/>
    </w:p>
    <w:p w14:paraId="1056EAF2" w14:textId="6CDFFBB8" w:rsidR="00FE52FE" w:rsidRDefault="005F3300" w:rsidP="005F3300">
      <w:pPr>
        <w:pStyle w:val="Cdigo"/>
      </w:pPr>
      <w:proofErr w:type="spellStart"/>
      <w:r>
        <w:t>FinAlgoritmo</w:t>
      </w:r>
      <w:proofErr w:type="spellEnd"/>
    </w:p>
    <w:p w14:paraId="0B94669C" w14:textId="77777777" w:rsidR="00521008" w:rsidRDefault="00521008" w:rsidP="00521008"/>
    <w:p w14:paraId="4A1A0493" w14:textId="77777777" w:rsidR="00521008" w:rsidRDefault="00521008" w:rsidP="00521008"/>
    <w:p w14:paraId="2FC96EF8" w14:textId="77777777" w:rsidR="00E6440F" w:rsidRDefault="00E6440F" w:rsidP="00521008"/>
    <w:p w14:paraId="36E02F59" w14:textId="77777777" w:rsidR="00E6440F" w:rsidRPr="00521008" w:rsidRDefault="00E6440F" w:rsidP="00521008"/>
    <w:p w14:paraId="71200D13" w14:textId="75352FFD" w:rsidR="0043009A" w:rsidRDefault="00B05BC6" w:rsidP="00B05BC6">
      <w:pPr>
        <w:pStyle w:val="Ttulo3"/>
      </w:pPr>
      <w:bookmarkStart w:id="9" w:name="_Toc159790716"/>
      <w:r>
        <w:lastRenderedPageBreak/>
        <w:t>Estructuras algorítmicas</w:t>
      </w:r>
      <w:r w:rsidR="0043009A">
        <w:t xml:space="preserve"> Repetitivas</w:t>
      </w:r>
      <w:bookmarkEnd w:id="9"/>
    </w:p>
    <w:p w14:paraId="28637408" w14:textId="4600A233" w:rsidR="00E6440F" w:rsidRDefault="00E6440F" w:rsidP="00E6440F">
      <w:r w:rsidRPr="00E6440F">
        <w:t>En esta clase, exploraremos las estructuras algorítmicas repetitivas, también conocidas como bucles, y las asignaciones especiales, que incluyen el uso de contadores y acumuladores. Estas herramientas son fundamentales en la programación para realizar tareas repetitivas y llevar un seguimiento de ciertos valores mientras se ejecuta un algoritmo. Utilizaremos PSeInt como herramienta para comprender y aplicar estos conceptos con ejemplos claros y fáciles de entender</w:t>
      </w:r>
    </w:p>
    <w:p w14:paraId="6A646AD0" w14:textId="77777777" w:rsidR="00E6440F" w:rsidRPr="00E6440F" w:rsidRDefault="00E6440F" w:rsidP="00E6440F"/>
    <w:p w14:paraId="75A2988C" w14:textId="74B84994" w:rsidR="0043009A" w:rsidRDefault="0043009A" w:rsidP="00B05BC6">
      <w:pPr>
        <w:pStyle w:val="Ttulo4"/>
      </w:pPr>
      <w:r>
        <w:t>Asignaciones especiales</w:t>
      </w:r>
    </w:p>
    <w:p w14:paraId="75229D77" w14:textId="0CF7D3AE" w:rsidR="007813BE" w:rsidRDefault="007813BE" w:rsidP="007813BE">
      <w:r w:rsidRPr="007813BE">
        <w:t>Antes de profundizar en las estructuras repetitivas, es importante comprender las asignaciones especiales, que nos permiten llevar un control de la cantidad de veces que se ejecuta un bucle (contador) o acumular valores a lo largo del proceso (acumulador). Veamos un ejemplo:</w:t>
      </w:r>
    </w:p>
    <w:p w14:paraId="707D417F" w14:textId="77777777" w:rsidR="0084708F" w:rsidRDefault="0084708F" w:rsidP="007813BE"/>
    <w:p w14:paraId="16BA1BA2" w14:textId="10468978" w:rsidR="00973F24" w:rsidRDefault="00973F24" w:rsidP="00973F24">
      <w:pPr>
        <w:pStyle w:val="Cdigo"/>
      </w:pPr>
      <w:r>
        <w:t xml:space="preserve">Algoritmo </w:t>
      </w:r>
      <w:proofErr w:type="spellStart"/>
      <w:r>
        <w:t>asignaciones_especiales</w:t>
      </w:r>
      <w:proofErr w:type="spellEnd"/>
    </w:p>
    <w:p w14:paraId="7CC2C128" w14:textId="77777777" w:rsidR="00973F24" w:rsidRDefault="00973F24" w:rsidP="00973F24">
      <w:pPr>
        <w:pStyle w:val="Cdigo"/>
      </w:pPr>
      <w:r>
        <w:t xml:space="preserve">    Definir contador, acumulador, numero como Entero;</w:t>
      </w:r>
    </w:p>
    <w:p w14:paraId="56791B48" w14:textId="77777777" w:rsidR="00973F24" w:rsidRDefault="00973F24" w:rsidP="00973F24">
      <w:pPr>
        <w:pStyle w:val="Cdigo"/>
      </w:pPr>
      <w:r>
        <w:t xml:space="preserve">    </w:t>
      </w:r>
    </w:p>
    <w:p w14:paraId="7F188DD1" w14:textId="77777777" w:rsidR="00973F24" w:rsidRDefault="00973F24" w:rsidP="00973F24">
      <w:pPr>
        <w:pStyle w:val="Cdigo"/>
      </w:pPr>
      <w:r>
        <w:t xml:space="preserve">    contador = 0;</w:t>
      </w:r>
    </w:p>
    <w:p w14:paraId="6C058402" w14:textId="77777777" w:rsidR="00973F24" w:rsidRDefault="00973F24" w:rsidP="00973F24">
      <w:pPr>
        <w:pStyle w:val="Cdigo"/>
      </w:pPr>
      <w:r>
        <w:t xml:space="preserve">    acumulador = 0;</w:t>
      </w:r>
    </w:p>
    <w:p w14:paraId="2AA62EF3" w14:textId="77777777" w:rsidR="00973F24" w:rsidRDefault="00973F24" w:rsidP="00973F24">
      <w:pPr>
        <w:pStyle w:val="Cdigo"/>
      </w:pPr>
      <w:r>
        <w:t xml:space="preserve">    </w:t>
      </w:r>
    </w:p>
    <w:p w14:paraId="4463DB3F" w14:textId="77777777" w:rsidR="00973F24" w:rsidRDefault="00973F24" w:rsidP="00973F24">
      <w:pPr>
        <w:pStyle w:val="Cdigo"/>
      </w:pPr>
      <w:r>
        <w:t xml:space="preserve">    Mientras contador &lt; 5 Hacer</w:t>
      </w:r>
    </w:p>
    <w:p w14:paraId="45DED7DA" w14:textId="77777777" w:rsidR="00973F24" w:rsidRDefault="00973F24" w:rsidP="00973F24">
      <w:pPr>
        <w:pStyle w:val="Cdigo"/>
      </w:pPr>
      <w:r>
        <w:t xml:space="preserve">        Escribir "Ingrese un número:";</w:t>
      </w:r>
    </w:p>
    <w:p w14:paraId="110BA97A" w14:textId="77777777" w:rsidR="00973F24" w:rsidRDefault="00973F24" w:rsidP="00973F24">
      <w:pPr>
        <w:pStyle w:val="Cdigo"/>
      </w:pPr>
      <w:r>
        <w:t xml:space="preserve">        Leer </w:t>
      </w:r>
      <w:proofErr w:type="spellStart"/>
      <w:r>
        <w:t>numero</w:t>
      </w:r>
      <w:proofErr w:type="spellEnd"/>
      <w:r>
        <w:t>;</w:t>
      </w:r>
    </w:p>
    <w:p w14:paraId="07717AA6" w14:textId="77777777" w:rsidR="00973F24" w:rsidRDefault="00973F24" w:rsidP="00973F24">
      <w:pPr>
        <w:pStyle w:val="Cdigo"/>
      </w:pPr>
      <w:r>
        <w:t xml:space="preserve">        acumulador = acumulador + numero;</w:t>
      </w:r>
    </w:p>
    <w:p w14:paraId="277AF72A" w14:textId="77777777" w:rsidR="00973F24" w:rsidRDefault="00973F24" w:rsidP="00973F24">
      <w:pPr>
        <w:pStyle w:val="Cdigo"/>
      </w:pPr>
      <w:r>
        <w:t xml:space="preserve">        contador = contador + 1;</w:t>
      </w:r>
    </w:p>
    <w:p w14:paraId="3368DD53" w14:textId="2F5CE478" w:rsidR="00973F24" w:rsidRDefault="00973F24" w:rsidP="00973F24">
      <w:pPr>
        <w:pStyle w:val="Cdigo"/>
      </w:pPr>
      <w:r>
        <w:t xml:space="preserve">    </w:t>
      </w:r>
      <w:proofErr w:type="spellStart"/>
      <w:r>
        <w:t>FinMientras</w:t>
      </w:r>
      <w:proofErr w:type="spellEnd"/>
    </w:p>
    <w:p w14:paraId="58FF958A" w14:textId="77777777" w:rsidR="00973F24" w:rsidRDefault="00973F24" w:rsidP="00973F24">
      <w:pPr>
        <w:pStyle w:val="Cdigo"/>
      </w:pPr>
      <w:r>
        <w:t xml:space="preserve">    </w:t>
      </w:r>
    </w:p>
    <w:p w14:paraId="6018A78C" w14:textId="77777777" w:rsidR="00973F24" w:rsidRDefault="00973F24" w:rsidP="00973F24">
      <w:pPr>
        <w:pStyle w:val="Cdigo"/>
      </w:pPr>
      <w:r>
        <w:t xml:space="preserve">    Escribir "La suma de los números ingresados es:", acumulador;</w:t>
      </w:r>
    </w:p>
    <w:p w14:paraId="47C8165C" w14:textId="2DAF0B9A" w:rsidR="007813BE" w:rsidRDefault="00973F24" w:rsidP="00973F24">
      <w:pPr>
        <w:pStyle w:val="Cdigo"/>
      </w:pPr>
      <w:proofErr w:type="spellStart"/>
      <w:r>
        <w:t>FinAlgoritmo</w:t>
      </w:r>
      <w:proofErr w:type="spellEnd"/>
    </w:p>
    <w:p w14:paraId="48F34818" w14:textId="77777777" w:rsidR="00973F24" w:rsidRDefault="00973F24" w:rsidP="00973F24"/>
    <w:p w14:paraId="5FB8B874" w14:textId="20DC92AA" w:rsidR="00973F24" w:rsidRDefault="00973F24" w:rsidP="00973F24">
      <w:r w:rsidRPr="00973F24">
        <w:t>En este ejemplo, utilizamos un contador para llevar un registro de cuántas veces se ejecuta el bucle y un acumulador para sumar los números ingresados por el usuario. Observa cómo se incrementan tanto el contador como el acumulador dentro del bucle.</w:t>
      </w:r>
    </w:p>
    <w:p w14:paraId="4681DFCC" w14:textId="77777777" w:rsidR="00973F24" w:rsidRDefault="00973F24" w:rsidP="00973F24"/>
    <w:p w14:paraId="5F36F9AF" w14:textId="77777777" w:rsidR="006A76C6" w:rsidRPr="007813BE" w:rsidRDefault="006A76C6" w:rsidP="00973F24"/>
    <w:p w14:paraId="79C31C6E" w14:textId="5A65B898" w:rsidR="0043009A" w:rsidRDefault="0043009A" w:rsidP="00B05BC6">
      <w:pPr>
        <w:pStyle w:val="Ttulo5"/>
      </w:pPr>
      <w:r>
        <w:lastRenderedPageBreak/>
        <w:t>Contador</w:t>
      </w:r>
    </w:p>
    <w:p w14:paraId="3BF93BDC" w14:textId="69035F47" w:rsidR="009E1A57" w:rsidRDefault="009E1A57" w:rsidP="009E1A57">
      <w:r>
        <w:t>Los contadores son variables especialmente designadas para llevar un registro del número de veces que se ha ejecutado un bucle o de la ocurrencia de ciertos eventos en un programa. Son una herramienta fundamental en la programación, ya que nos permiten controlar y gestionar la repetición de tareas de manera eficiente.</w:t>
      </w:r>
    </w:p>
    <w:p w14:paraId="637A44F5" w14:textId="77777777" w:rsidR="009E1A57" w:rsidRDefault="009E1A57" w:rsidP="009E1A57">
      <w:pPr>
        <w:pStyle w:val="Prrafodelista"/>
        <w:numPr>
          <w:ilvl w:val="0"/>
          <w:numId w:val="1"/>
        </w:numPr>
      </w:pPr>
      <w:r>
        <w:t>Un contador generalmente se inicializa antes de que comience un bucle.</w:t>
      </w:r>
    </w:p>
    <w:p w14:paraId="64B45A45" w14:textId="77777777" w:rsidR="009E1A57" w:rsidRDefault="009E1A57" w:rsidP="009E1A57">
      <w:pPr>
        <w:pStyle w:val="Prrafodelista"/>
        <w:numPr>
          <w:ilvl w:val="0"/>
          <w:numId w:val="1"/>
        </w:numPr>
      </w:pPr>
      <w:r>
        <w:t>Dentro del bucle, el contador se incrementa o modifica según sea necesario para rastrear el progreso del bucle.</w:t>
      </w:r>
    </w:p>
    <w:p w14:paraId="062390C0" w14:textId="75F7FF27" w:rsidR="00973F24" w:rsidRDefault="009E1A57" w:rsidP="009E1A57">
      <w:pPr>
        <w:pStyle w:val="Prrafodelista"/>
        <w:numPr>
          <w:ilvl w:val="0"/>
          <w:numId w:val="1"/>
        </w:numPr>
      </w:pPr>
      <w:r>
        <w:t>El contador se utiliza en la condición de salida del bucle para determinar cuándo detener la ejecución del mismo.</w:t>
      </w:r>
    </w:p>
    <w:p w14:paraId="41B66782" w14:textId="77777777" w:rsidR="009E1A57" w:rsidRDefault="009E1A57" w:rsidP="009E1A57"/>
    <w:p w14:paraId="687D63BF" w14:textId="04D16C95" w:rsidR="001D6CA8" w:rsidRDefault="001D6CA8" w:rsidP="001D6CA8">
      <w:r>
        <w:t>Beneficios de los Contadores:</w:t>
      </w:r>
    </w:p>
    <w:p w14:paraId="2D68855B" w14:textId="77777777" w:rsidR="001D6CA8" w:rsidRDefault="001D6CA8" w:rsidP="00B7083B">
      <w:pPr>
        <w:pStyle w:val="Prrafodelista"/>
        <w:numPr>
          <w:ilvl w:val="0"/>
          <w:numId w:val="2"/>
        </w:numPr>
      </w:pPr>
      <w:r>
        <w:t>Control de Iteraciones: Permiten ejecutar un bucle un número específico de veces.</w:t>
      </w:r>
    </w:p>
    <w:p w14:paraId="1DD0CE46" w14:textId="77777777" w:rsidR="001D6CA8" w:rsidRDefault="001D6CA8" w:rsidP="00B7083B">
      <w:pPr>
        <w:pStyle w:val="Prrafodelista"/>
        <w:numPr>
          <w:ilvl w:val="0"/>
          <w:numId w:val="2"/>
        </w:numPr>
      </w:pPr>
      <w:r>
        <w:t>Seguimiento de Eventos: Se utilizan para contar eventos específicos dentro de un programa.</w:t>
      </w:r>
    </w:p>
    <w:p w14:paraId="6E862194" w14:textId="77777777" w:rsidR="001D6CA8" w:rsidRDefault="001D6CA8" w:rsidP="00B7083B">
      <w:pPr>
        <w:pStyle w:val="Prrafodelista"/>
        <w:numPr>
          <w:ilvl w:val="0"/>
          <w:numId w:val="2"/>
        </w:numPr>
      </w:pPr>
      <w:r>
        <w:t>Medición de Rendimiento: Ayudan a evaluar el rendimiento del programa al contar el número de operaciones realizadas.</w:t>
      </w:r>
    </w:p>
    <w:p w14:paraId="24DD4E4A" w14:textId="77777777" w:rsidR="00B7083B" w:rsidRDefault="00B7083B" w:rsidP="001D6CA8"/>
    <w:p w14:paraId="192C8242" w14:textId="53214C10" w:rsidR="001D6CA8" w:rsidRDefault="001D6CA8" w:rsidP="001D6CA8">
      <w:r>
        <w:t>Casos de Uso:</w:t>
      </w:r>
    </w:p>
    <w:p w14:paraId="5B8DE60E" w14:textId="77777777" w:rsidR="001D6CA8" w:rsidRDefault="001D6CA8" w:rsidP="00B7083B">
      <w:pPr>
        <w:pStyle w:val="Prrafodelista"/>
        <w:numPr>
          <w:ilvl w:val="0"/>
          <w:numId w:val="3"/>
        </w:numPr>
      </w:pPr>
      <w:r>
        <w:t>Iteración Controlada: Cuando se necesita realizar una tarea un número específico de veces, como imprimir una secuencia de números o realizar cálculos repetitivos.</w:t>
      </w:r>
    </w:p>
    <w:p w14:paraId="6DBF9D3F" w14:textId="77777777" w:rsidR="001D6CA8" w:rsidRDefault="001D6CA8" w:rsidP="00B7083B">
      <w:pPr>
        <w:pStyle w:val="Prrafodelista"/>
        <w:numPr>
          <w:ilvl w:val="0"/>
          <w:numId w:val="3"/>
        </w:numPr>
      </w:pPr>
      <w:r>
        <w:t>Recuento de Elementos: Para contar la cantidad de elementos en una lista o matriz.</w:t>
      </w:r>
    </w:p>
    <w:p w14:paraId="6B0064E2" w14:textId="77777777" w:rsidR="001D6CA8" w:rsidRDefault="001D6CA8" w:rsidP="00B7083B">
      <w:pPr>
        <w:pStyle w:val="Prrafodelista"/>
        <w:numPr>
          <w:ilvl w:val="0"/>
          <w:numId w:val="3"/>
        </w:numPr>
      </w:pPr>
      <w:r>
        <w:t>Seguimiento de Acciones: Para llevar un registro de las acciones realizadas por el usuario en una aplicación.</w:t>
      </w:r>
    </w:p>
    <w:p w14:paraId="7DFB30DD" w14:textId="19F707E7" w:rsidR="00B7083B" w:rsidRDefault="001D6CA8" w:rsidP="001D6CA8">
      <w:pPr>
        <w:pStyle w:val="Prrafodelista"/>
        <w:numPr>
          <w:ilvl w:val="0"/>
          <w:numId w:val="3"/>
        </w:numPr>
      </w:pPr>
      <w:r>
        <w:t>Validación de Entradas: Para verificar si se han ingresado cierta cantidad de datos requeridos antes de continuar con una operación.</w:t>
      </w:r>
    </w:p>
    <w:p w14:paraId="55A954F3" w14:textId="77777777" w:rsidR="001D6CA8" w:rsidRDefault="001D6CA8" w:rsidP="001D6CA8">
      <w:r>
        <w:lastRenderedPageBreak/>
        <w:t>Ejemplo de Uso de Contador:</w:t>
      </w:r>
    </w:p>
    <w:p w14:paraId="5E3537C5" w14:textId="5C2CCC89" w:rsidR="009E1A57" w:rsidRDefault="001D6CA8" w:rsidP="001D6CA8">
      <w:r>
        <w:t>Supongamos que queremos imprimir los números del 1 al 10. Podemos usar un contador para controlar la iteración del bucle y asegurarnos de que se impriman los números correctos.</w:t>
      </w:r>
    </w:p>
    <w:p w14:paraId="0DA4FD77" w14:textId="77777777" w:rsidR="009E1A57" w:rsidRDefault="009E1A57" w:rsidP="009E1A57"/>
    <w:p w14:paraId="16A719B1" w14:textId="0E6FE6A3" w:rsidR="00D61BEA" w:rsidRDefault="00D61BEA" w:rsidP="00D61BEA">
      <w:pPr>
        <w:pStyle w:val="Cdigo"/>
      </w:pPr>
      <w:r>
        <w:t xml:space="preserve">Algoritmo </w:t>
      </w:r>
      <w:proofErr w:type="spellStart"/>
      <w:r>
        <w:t>ejemplo_contador</w:t>
      </w:r>
      <w:proofErr w:type="spellEnd"/>
    </w:p>
    <w:p w14:paraId="23916243" w14:textId="77777777" w:rsidR="00D61BEA" w:rsidRDefault="00D61BEA" w:rsidP="00D61BEA">
      <w:pPr>
        <w:pStyle w:val="Cdigo"/>
      </w:pPr>
      <w:r>
        <w:t xml:space="preserve">    Definir contador como Entero;</w:t>
      </w:r>
    </w:p>
    <w:p w14:paraId="1B735858" w14:textId="77777777" w:rsidR="00D61BEA" w:rsidRDefault="00D61BEA" w:rsidP="00D61BEA">
      <w:pPr>
        <w:pStyle w:val="Cdigo"/>
      </w:pPr>
      <w:r>
        <w:t xml:space="preserve">    </w:t>
      </w:r>
    </w:p>
    <w:p w14:paraId="3310DDB2" w14:textId="0279EC8B" w:rsidR="00D61BEA" w:rsidRDefault="00D61BEA" w:rsidP="00D61BEA">
      <w:pPr>
        <w:pStyle w:val="Cdigo"/>
      </w:pPr>
      <w:r>
        <w:t xml:space="preserve">    contador = 1;  </w:t>
      </w:r>
      <w:r w:rsidR="001D0736">
        <w:t>//</w:t>
      </w:r>
      <w:r>
        <w:t xml:space="preserve"> Inicializamos el contador</w:t>
      </w:r>
    </w:p>
    <w:p w14:paraId="2915B235" w14:textId="77777777" w:rsidR="00D61BEA" w:rsidRDefault="00D61BEA" w:rsidP="00D61BEA">
      <w:pPr>
        <w:pStyle w:val="Cdigo"/>
      </w:pPr>
      <w:r>
        <w:t xml:space="preserve">    </w:t>
      </w:r>
    </w:p>
    <w:p w14:paraId="40626C1A" w14:textId="77777777" w:rsidR="00D61BEA" w:rsidRDefault="00D61BEA" w:rsidP="00D61BEA">
      <w:pPr>
        <w:pStyle w:val="Cdigo"/>
      </w:pPr>
      <w:r>
        <w:t xml:space="preserve">    Mientras contador &lt;= 10 Hacer</w:t>
      </w:r>
    </w:p>
    <w:p w14:paraId="1AD9FAEA" w14:textId="77777777" w:rsidR="00D61BEA" w:rsidRDefault="00D61BEA" w:rsidP="00D61BEA">
      <w:pPr>
        <w:pStyle w:val="Cdigo"/>
      </w:pPr>
      <w:r>
        <w:t xml:space="preserve">        Escribir contador;</w:t>
      </w:r>
    </w:p>
    <w:p w14:paraId="377B91D7" w14:textId="6BDDCE1F" w:rsidR="00D61BEA" w:rsidRDefault="00D61BEA" w:rsidP="00D61BEA">
      <w:pPr>
        <w:pStyle w:val="Cdigo"/>
      </w:pPr>
      <w:r>
        <w:t xml:space="preserve">        contador = contador + 1;  </w:t>
      </w:r>
      <w:r w:rsidR="001D0736">
        <w:t>//</w:t>
      </w:r>
      <w:r>
        <w:t xml:space="preserve"> Incrementamos el contador</w:t>
      </w:r>
    </w:p>
    <w:p w14:paraId="1A96ACBD" w14:textId="75EFBD4C" w:rsidR="00D61BEA" w:rsidRDefault="00D61BEA" w:rsidP="00D61BEA">
      <w:pPr>
        <w:pStyle w:val="Cdigo"/>
      </w:pPr>
      <w:r>
        <w:t xml:space="preserve">    </w:t>
      </w:r>
      <w:proofErr w:type="spellStart"/>
      <w:r>
        <w:t>FinMientras</w:t>
      </w:r>
      <w:proofErr w:type="spellEnd"/>
    </w:p>
    <w:p w14:paraId="5A5B5435" w14:textId="093E14C2" w:rsidR="00B7083B" w:rsidRDefault="00D61BEA" w:rsidP="00D61BEA">
      <w:pPr>
        <w:pStyle w:val="Cdigo"/>
      </w:pPr>
      <w:proofErr w:type="spellStart"/>
      <w:r>
        <w:t>FinAlgoritmo</w:t>
      </w:r>
      <w:proofErr w:type="spellEnd"/>
    </w:p>
    <w:p w14:paraId="118D6800" w14:textId="77777777" w:rsidR="00B7083B" w:rsidRDefault="00B7083B" w:rsidP="009E1A57"/>
    <w:p w14:paraId="7F6868EF" w14:textId="0C6482AE" w:rsidR="00D61BEA" w:rsidRDefault="00D61BEA" w:rsidP="009E1A57">
      <w:r w:rsidRPr="00D61BEA">
        <w:t>En este ejemplo, el contador se inicializa en 1 antes de que comience el bucle. Luego, dentro del bucle, se imprime el valor del contador y se incrementa en 1 en cada iteración. El bucle se detiene cuando el contador alcanza o supera el valor de 10. De esta manera, el contador nos permite controlar la impresión de los números del 1 al 10 de manera eficiente.</w:t>
      </w:r>
    </w:p>
    <w:p w14:paraId="6D91F5BE" w14:textId="77777777" w:rsidR="00D61BEA" w:rsidRPr="00973F24" w:rsidRDefault="00D61BEA" w:rsidP="009E1A57"/>
    <w:p w14:paraId="4D26A59D" w14:textId="0B678413" w:rsidR="0043009A" w:rsidRDefault="0043009A" w:rsidP="00B05BC6">
      <w:pPr>
        <w:pStyle w:val="Ttulo5"/>
      </w:pPr>
      <w:r>
        <w:t>Acumulador</w:t>
      </w:r>
    </w:p>
    <w:p w14:paraId="16055296" w14:textId="7976B4A1" w:rsidR="0044131F" w:rsidRDefault="0044131F" w:rsidP="0044131F">
      <w:r>
        <w:t>Los acumuladores son variables que se utilizan para almacenar y acumular valores a lo largo de la ejecución de un programa. Son útiles cuando necesitamos sumar, contar o calcular valores durante un proceso repetitivo, como en bucles, y nos permiten mantener un registro de información importante mientras el programa se ejecuta.</w:t>
      </w:r>
    </w:p>
    <w:p w14:paraId="653DFC9D" w14:textId="77777777" w:rsidR="0044131F" w:rsidRDefault="0044131F" w:rsidP="0044131F">
      <w:pPr>
        <w:pStyle w:val="Prrafodelista"/>
        <w:numPr>
          <w:ilvl w:val="0"/>
          <w:numId w:val="4"/>
        </w:numPr>
      </w:pPr>
      <w:r>
        <w:t>Un acumulador generalmente se inicializa antes de que comience un proceso repetitivo, como un bucle.</w:t>
      </w:r>
    </w:p>
    <w:p w14:paraId="1610EEC0" w14:textId="77777777" w:rsidR="0044131F" w:rsidRDefault="0044131F" w:rsidP="0044131F">
      <w:pPr>
        <w:pStyle w:val="Prrafodelista"/>
        <w:numPr>
          <w:ilvl w:val="0"/>
          <w:numId w:val="4"/>
        </w:numPr>
      </w:pPr>
      <w:r>
        <w:t>Dentro del proceso, el acumulador se actualiza según sea necesario, ya sea agregando nuevos valores, sumando cantidades, concatenando cadenas, etc.</w:t>
      </w:r>
    </w:p>
    <w:p w14:paraId="22A3FBD1" w14:textId="77777777" w:rsidR="0044131F" w:rsidRDefault="0044131F" w:rsidP="0044131F">
      <w:pPr>
        <w:pStyle w:val="Prrafodelista"/>
        <w:numPr>
          <w:ilvl w:val="0"/>
          <w:numId w:val="4"/>
        </w:numPr>
      </w:pPr>
      <w:r>
        <w:lastRenderedPageBreak/>
        <w:t>Al final del proceso, el valor acumulado en el acumulador se utiliza según los requisitos del programa.</w:t>
      </w:r>
    </w:p>
    <w:p w14:paraId="452B26B0" w14:textId="77777777" w:rsidR="0044131F" w:rsidRDefault="0044131F" w:rsidP="0044131F"/>
    <w:p w14:paraId="0CA4B10C" w14:textId="4D8A7ABB" w:rsidR="0044131F" w:rsidRDefault="0044131F" w:rsidP="0044131F">
      <w:r>
        <w:t>Beneficios de los Acumuladores:</w:t>
      </w:r>
    </w:p>
    <w:p w14:paraId="2528D9CD" w14:textId="77777777" w:rsidR="0044131F" w:rsidRDefault="0044131F" w:rsidP="00257A36">
      <w:pPr>
        <w:pStyle w:val="Prrafodelista"/>
        <w:numPr>
          <w:ilvl w:val="0"/>
          <w:numId w:val="5"/>
        </w:numPr>
      </w:pPr>
      <w:r>
        <w:t>Suma de Valores: Se utilizan para sumar una serie de valores durante un proceso repetitivo.</w:t>
      </w:r>
    </w:p>
    <w:p w14:paraId="2B38490B" w14:textId="77777777" w:rsidR="0044131F" w:rsidRDefault="0044131F" w:rsidP="00257A36">
      <w:pPr>
        <w:pStyle w:val="Prrafodelista"/>
        <w:numPr>
          <w:ilvl w:val="0"/>
          <w:numId w:val="5"/>
        </w:numPr>
      </w:pPr>
      <w:r>
        <w:t>Conteo de Elementos: Pueden contar el número de veces que ocurre un evento específico durante la ejecución de un programa.</w:t>
      </w:r>
    </w:p>
    <w:p w14:paraId="2956EDFC" w14:textId="77777777" w:rsidR="0044131F" w:rsidRDefault="0044131F" w:rsidP="00257A36">
      <w:pPr>
        <w:pStyle w:val="Prrafodelista"/>
        <w:numPr>
          <w:ilvl w:val="0"/>
          <w:numId w:val="5"/>
        </w:numPr>
      </w:pPr>
      <w:r>
        <w:t>Almacenamiento de Resultados Parciales: Permiten almacenar resultados parciales mientras se realiza una serie de operaciones.</w:t>
      </w:r>
    </w:p>
    <w:p w14:paraId="192DB6B7" w14:textId="77777777" w:rsidR="00257A36" w:rsidRDefault="00257A36" w:rsidP="0044131F"/>
    <w:p w14:paraId="717F2E3E" w14:textId="4D8B8BD7" w:rsidR="0044131F" w:rsidRDefault="0044131F" w:rsidP="0044131F">
      <w:r>
        <w:t>Casos de Uso:</w:t>
      </w:r>
    </w:p>
    <w:p w14:paraId="371DF5F0" w14:textId="77777777" w:rsidR="0044131F" w:rsidRDefault="0044131F" w:rsidP="00257A36">
      <w:pPr>
        <w:pStyle w:val="Prrafodelista"/>
        <w:numPr>
          <w:ilvl w:val="0"/>
          <w:numId w:val="6"/>
        </w:numPr>
      </w:pPr>
      <w:r>
        <w:t>Suma de Números: Para calcular la suma de una lista de números.</w:t>
      </w:r>
    </w:p>
    <w:p w14:paraId="1370C3F1" w14:textId="77777777" w:rsidR="0044131F" w:rsidRDefault="0044131F" w:rsidP="00257A36">
      <w:pPr>
        <w:pStyle w:val="Prrafodelista"/>
        <w:numPr>
          <w:ilvl w:val="0"/>
          <w:numId w:val="6"/>
        </w:numPr>
      </w:pPr>
      <w:r>
        <w:t>Conteo de Elementos: Para contar la cantidad de elementos que cumplen cierta condición en una lista o matriz.</w:t>
      </w:r>
    </w:p>
    <w:p w14:paraId="6819C087" w14:textId="77777777" w:rsidR="0044131F" w:rsidRDefault="0044131F" w:rsidP="00257A36">
      <w:pPr>
        <w:pStyle w:val="Prrafodelista"/>
        <w:numPr>
          <w:ilvl w:val="0"/>
          <w:numId w:val="6"/>
        </w:numPr>
      </w:pPr>
      <w:r>
        <w:t>Promedio de Valores: Para calcular el promedio de un conjunto de datos.</w:t>
      </w:r>
    </w:p>
    <w:p w14:paraId="3EFBDBED" w14:textId="77777777" w:rsidR="0044131F" w:rsidRDefault="0044131F" w:rsidP="00257A36">
      <w:pPr>
        <w:pStyle w:val="Prrafodelista"/>
        <w:numPr>
          <w:ilvl w:val="0"/>
          <w:numId w:val="6"/>
        </w:numPr>
      </w:pPr>
      <w:r>
        <w:t>Concatenación de Cadenas: Para unir múltiples cadenas en una sola cadena más larga.</w:t>
      </w:r>
    </w:p>
    <w:p w14:paraId="5F30E79D" w14:textId="77777777" w:rsidR="0044131F" w:rsidRDefault="0044131F" w:rsidP="00257A36">
      <w:pPr>
        <w:pStyle w:val="Prrafodelista"/>
        <w:numPr>
          <w:ilvl w:val="0"/>
          <w:numId w:val="6"/>
        </w:numPr>
      </w:pPr>
      <w:r>
        <w:t>Registro de Total de Ventas: Para mantener un registro del total de ventas en una tienda durante un período de tiempo específico.</w:t>
      </w:r>
    </w:p>
    <w:p w14:paraId="4B8CBFD3" w14:textId="77777777" w:rsidR="00257A36" w:rsidRDefault="00257A36" w:rsidP="0044131F"/>
    <w:p w14:paraId="72326E0A" w14:textId="77777777" w:rsidR="0044131F" w:rsidRDefault="0044131F" w:rsidP="0044131F">
      <w:r>
        <w:t>Ejemplo de Uso de Acumulador:</w:t>
      </w:r>
    </w:p>
    <w:p w14:paraId="02FAD4C9" w14:textId="13B46714" w:rsidR="00973F24" w:rsidRDefault="0044131F" w:rsidP="0044131F">
      <w:r>
        <w:t>Supongamos que queremos calcular la suma de los primeros 10 números naturales. Podemos usar un acumulador para almacenar la suma de los números a medida que los calculamos en un bucle.</w:t>
      </w:r>
    </w:p>
    <w:p w14:paraId="016E5275" w14:textId="77777777" w:rsidR="0084708F" w:rsidRDefault="0084708F" w:rsidP="00973F24"/>
    <w:p w14:paraId="0817B1B4" w14:textId="77777777" w:rsidR="00C57E66" w:rsidRDefault="00C57E66" w:rsidP="00973F24"/>
    <w:p w14:paraId="44917DDF" w14:textId="77777777" w:rsidR="00C57E66" w:rsidRDefault="00C57E66" w:rsidP="00973F24"/>
    <w:p w14:paraId="5A8A2206" w14:textId="77777777" w:rsidR="00C57E66" w:rsidRDefault="00C57E66" w:rsidP="00973F24"/>
    <w:p w14:paraId="6D8DD839" w14:textId="768A1DE5" w:rsidR="00845B23" w:rsidRDefault="00845B23" w:rsidP="00845B23">
      <w:pPr>
        <w:pStyle w:val="Cdigo"/>
      </w:pPr>
      <w:r>
        <w:lastRenderedPageBreak/>
        <w:t xml:space="preserve">Algoritmo </w:t>
      </w:r>
      <w:proofErr w:type="spellStart"/>
      <w:r>
        <w:t>ejemplo_acumulador</w:t>
      </w:r>
      <w:proofErr w:type="spellEnd"/>
    </w:p>
    <w:p w14:paraId="75ACE742" w14:textId="77777777" w:rsidR="00845B23" w:rsidRDefault="00845B23" w:rsidP="00845B23">
      <w:pPr>
        <w:pStyle w:val="Cdigo"/>
      </w:pPr>
      <w:r>
        <w:t xml:space="preserve">    Definir contador, suma como Entero;</w:t>
      </w:r>
    </w:p>
    <w:p w14:paraId="0530C631" w14:textId="77777777" w:rsidR="00845B23" w:rsidRDefault="00845B23" w:rsidP="00845B23">
      <w:pPr>
        <w:pStyle w:val="Cdigo"/>
      </w:pPr>
      <w:r>
        <w:t xml:space="preserve">    </w:t>
      </w:r>
    </w:p>
    <w:p w14:paraId="3B2FF8FA" w14:textId="474C487C" w:rsidR="00845B23" w:rsidRDefault="00845B23" w:rsidP="00845B23">
      <w:pPr>
        <w:pStyle w:val="Cdigo"/>
      </w:pPr>
      <w:r>
        <w:t xml:space="preserve">    contador = 1;  </w:t>
      </w:r>
      <w:r w:rsidR="002C7457">
        <w:t>//</w:t>
      </w:r>
      <w:r>
        <w:t xml:space="preserve"> Inicializamos el contador</w:t>
      </w:r>
    </w:p>
    <w:p w14:paraId="3A6F6AFC" w14:textId="1A3BD644" w:rsidR="00845B23" w:rsidRDefault="00845B23" w:rsidP="00845B23">
      <w:pPr>
        <w:pStyle w:val="Cdigo"/>
      </w:pPr>
      <w:r>
        <w:t xml:space="preserve">    suma = 0;      </w:t>
      </w:r>
      <w:r w:rsidR="002C7457">
        <w:t>//</w:t>
      </w:r>
      <w:r>
        <w:t xml:space="preserve"> Inicializamos el acumulador</w:t>
      </w:r>
    </w:p>
    <w:p w14:paraId="5F68090E" w14:textId="77777777" w:rsidR="00845B23" w:rsidRDefault="00845B23" w:rsidP="00845B23">
      <w:pPr>
        <w:pStyle w:val="Cdigo"/>
      </w:pPr>
      <w:r>
        <w:t xml:space="preserve">    </w:t>
      </w:r>
    </w:p>
    <w:p w14:paraId="3530512D" w14:textId="77777777" w:rsidR="00845B23" w:rsidRDefault="00845B23" w:rsidP="00845B23">
      <w:pPr>
        <w:pStyle w:val="Cdigo"/>
      </w:pPr>
      <w:r>
        <w:t xml:space="preserve">    Mientras contador &lt;= 10 Hacer</w:t>
      </w:r>
    </w:p>
    <w:p w14:paraId="19A70530" w14:textId="5D14DEBC" w:rsidR="00845B23" w:rsidRDefault="00845B23" w:rsidP="00845B23">
      <w:pPr>
        <w:pStyle w:val="Cdigo"/>
      </w:pPr>
      <w:r>
        <w:t xml:space="preserve">        suma = suma + contador;  </w:t>
      </w:r>
      <w:r w:rsidR="002C7457">
        <w:t>//</w:t>
      </w:r>
      <w:r>
        <w:t xml:space="preserve"> Sumamos el valor actual del contador al acumulador</w:t>
      </w:r>
    </w:p>
    <w:p w14:paraId="377ED41C" w14:textId="4FF1FAFD" w:rsidR="00845B23" w:rsidRDefault="00845B23" w:rsidP="00845B23">
      <w:pPr>
        <w:pStyle w:val="Cdigo"/>
      </w:pPr>
      <w:r>
        <w:t xml:space="preserve">        contador = contador + 1;  </w:t>
      </w:r>
      <w:r w:rsidR="002C7457">
        <w:t>//</w:t>
      </w:r>
      <w:r>
        <w:t xml:space="preserve"> Incrementamos el contador</w:t>
      </w:r>
    </w:p>
    <w:p w14:paraId="179C0F90" w14:textId="1136AC4E" w:rsidR="00845B23" w:rsidRDefault="00845B23" w:rsidP="00845B23">
      <w:pPr>
        <w:pStyle w:val="Cdigo"/>
      </w:pPr>
      <w:r>
        <w:t xml:space="preserve">    </w:t>
      </w:r>
      <w:proofErr w:type="spellStart"/>
      <w:r>
        <w:t>FinMientras</w:t>
      </w:r>
      <w:proofErr w:type="spellEnd"/>
    </w:p>
    <w:p w14:paraId="590DD589" w14:textId="77777777" w:rsidR="00845B23" w:rsidRDefault="00845B23" w:rsidP="00845B23">
      <w:pPr>
        <w:pStyle w:val="Cdigo"/>
      </w:pPr>
      <w:r>
        <w:t xml:space="preserve">    </w:t>
      </w:r>
    </w:p>
    <w:p w14:paraId="02C5DAE4" w14:textId="77777777" w:rsidR="00845B23" w:rsidRDefault="00845B23" w:rsidP="00845B23">
      <w:pPr>
        <w:pStyle w:val="Cdigo"/>
      </w:pPr>
      <w:r>
        <w:t xml:space="preserve">    Escribir "La suma de los primeros 10 números naturales es:", suma;</w:t>
      </w:r>
    </w:p>
    <w:p w14:paraId="22C3B1C4" w14:textId="63E47817" w:rsidR="00845B23" w:rsidRDefault="00845B23" w:rsidP="00845B23">
      <w:pPr>
        <w:pStyle w:val="Cdigo"/>
      </w:pPr>
      <w:proofErr w:type="spellStart"/>
      <w:r>
        <w:t>FinAlgoritmo</w:t>
      </w:r>
      <w:proofErr w:type="spellEnd"/>
    </w:p>
    <w:p w14:paraId="3140A98F" w14:textId="77777777" w:rsidR="0084708F" w:rsidRDefault="0084708F" w:rsidP="00973F24"/>
    <w:p w14:paraId="038EE6CC" w14:textId="17223842" w:rsidR="00C57E66" w:rsidRDefault="00C57E66" w:rsidP="00973F24">
      <w:r w:rsidRPr="00C57E66">
        <w:t>En este ejemplo, el acumulador suma se inicializa en 0 antes de que comience el bucle. Luego, dentro del bucle, se suma el valor actual del contador al acumulador en cada iteración. El bucle se detiene cuando el contador alcanza o supera el valor de 10. Al final, el valor acumulado en el acumulador suma representa la suma de los primeros 10 números naturales.</w:t>
      </w:r>
    </w:p>
    <w:p w14:paraId="4CBDA048" w14:textId="77777777" w:rsidR="00C57E66" w:rsidRPr="00973F24" w:rsidRDefault="00C57E66" w:rsidP="00973F24"/>
    <w:p w14:paraId="5EAC6966" w14:textId="5CEBBAAF" w:rsidR="0043009A" w:rsidRDefault="0043009A" w:rsidP="00B05BC6">
      <w:pPr>
        <w:pStyle w:val="Ttulo4"/>
      </w:pPr>
      <w:r>
        <w:t>Introducción.</w:t>
      </w:r>
    </w:p>
    <w:p w14:paraId="7A394861" w14:textId="3C96824D" w:rsidR="00973F24" w:rsidRDefault="00D92A0B" w:rsidP="00973F24">
      <w:r w:rsidRPr="00D92A0B">
        <w:t xml:space="preserve">Ahora, exploraremos las tres estructuras repetitivas principales: </w:t>
      </w:r>
      <w:proofErr w:type="spellStart"/>
      <w:r w:rsidRPr="00D92A0B">
        <w:t>for</w:t>
      </w:r>
      <w:proofErr w:type="spellEnd"/>
      <w:r w:rsidRPr="00D92A0B">
        <w:t xml:space="preserve">, </w:t>
      </w:r>
      <w:proofErr w:type="spellStart"/>
      <w:r w:rsidRPr="00D92A0B">
        <w:t>while</w:t>
      </w:r>
      <w:proofErr w:type="spellEnd"/>
      <w:r w:rsidRPr="00D92A0B">
        <w:t>-do y do-</w:t>
      </w:r>
      <w:proofErr w:type="spellStart"/>
      <w:r w:rsidRPr="00D92A0B">
        <w:t>while</w:t>
      </w:r>
      <w:proofErr w:type="spellEnd"/>
      <w:r w:rsidRPr="00D92A0B">
        <w:t>. Estas estructuras nos permiten repetir un bloque de código mientras se cumpla una condición específica. Veamos ejemplos de cada una:</w:t>
      </w:r>
    </w:p>
    <w:p w14:paraId="40A37D71" w14:textId="77777777" w:rsidR="00D92A0B" w:rsidRPr="00973F24" w:rsidRDefault="00D92A0B" w:rsidP="00973F24"/>
    <w:p w14:paraId="17546771" w14:textId="11B30171" w:rsidR="0043009A" w:rsidRDefault="0043009A" w:rsidP="00B05BC6">
      <w:pPr>
        <w:pStyle w:val="Ttulo5"/>
      </w:pPr>
      <w:r>
        <w:t xml:space="preserve">Estructura repetitiva </w:t>
      </w:r>
      <w:proofErr w:type="spellStart"/>
      <w:r>
        <w:t>for</w:t>
      </w:r>
      <w:proofErr w:type="spellEnd"/>
      <w:r>
        <w:t xml:space="preserve"> (desde/para).</w:t>
      </w:r>
    </w:p>
    <w:p w14:paraId="225370CB" w14:textId="6F60CC53" w:rsidR="00775AC1" w:rsidRDefault="00775AC1" w:rsidP="00775AC1">
      <w:r>
        <w:t xml:space="preserve">La estructura repetitiva </w:t>
      </w:r>
      <w:proofErr w:type="spellStart"/>
      <w:r>
        <w:t>for</w:t>
      </w:r>
      <w:proofErr w:type="spellEnd"/>
      <w:r>
        <w:t xml:space="preserve">, también conocida como bucle </w:t>
      </w:r>
      <w:proofErr w:type="spellStart"/>
      <w:r>
        <w:t>for</w:t>
      </w:r>
      <w:proofErr w:type="spellEnd"/>
      <w:r>
        <w:t xml:space="preserve">, es una herramienta poderosa en la programación que nos permite ejecutar un bloque de código un número específico de veces. Se utiliza comúnmente cuando se conoce de antemano la cantidad de veces que se debe repetir una tarea. La sintaxis típica de un bucle </w:t>
      </w:r>
      <w:proofErr w:type="spellStart"/>
      <w:r>
        <w:t>for</w:t>
      </w:r>
      <w:proofErr w:type="spellEnd"/>
      <w:r>
        <w:t xml:space="preserve"> incluye una variable de control, una condición de salida y un incremento o decremento.</w:t>
      </w:r>
    </w:p>
    <w:p w14:paraId="761ACF5E" w14:textId="77777777" w:rsidR="00775AC1" w:rsidRDefault="00775AC1" w:rsidP="00775AC1">
      <w:pPr>
        <w:pStyle w:val="Prrafodelista"/>
        <w:numPr>
          <w:ilvl w:val="0"/>
          <w:numId w:val="7"/>
        </w:numPr>
      </w:pPr>
      <w:r>
        <w:t xml:space="preserve">El bucle </w:t>
      </w:r>
      <w:proofErr w:type="spellStart"/>
      <w:r>
        <w:t>for</w:t>
      </w:r>
      <w:proofErr w:type="spellEnd"/>
      <w:r>
        <w:t xml:space="preserve"> se utiliza para realizar una iteración específica un número determinado de veces.</w:t>
      </w:r>
    </w:p>
    <w:p w14:paraId="7D924F1E" w14:textId="77777777" w:rsidR="00775AC1" w:rsidRDefault="00775AC1" w:rsidP="00775AC1">
      <w:pPr>
        <w:pStyle w:val="Prrafodelista"/>
        <w:numPr>
          <w:ilvl w:val="0"/>
          <w:numId w:val="7"/>
        </w:numPr>
      </w:pPr>
      <w:r>
        <w:lastRenderedPageBreak/>
        <w:t>Se inicia con la inicialización de una variable de control, seguida de una condición de salida que indica cuándo detener el bucle y, finalmente, una expresión de incremento o decremento que modifica la variable de control en cada iteración.</w:t>
      </w:r>
    </w:p>
    <w:p w14:paraId="0D84550F" w14:textId="70F22968" w:rsidR="00CE5665" w:rsidRDefault="00775AC1" w:rsidP="00775AC1">
      <w:pPr>
        <w:pStyle w:val="Prrafodelista"/>
        <w:numPr>
          <w:ilvl w:val="0"/>
          <w:numId w:val="7"/>
        </w:numPr>
      </w:pPr>
      <w:r>
        <w:t>Dentro del bucle, se ejecuta el bloque de código tantas veces como se especifica en la condición de salida.</w:t>
      </w:r>
    </w:p>
    <w:p w14:paraId="68EC2728" w14:textId="77777777" w:rsidR="008655A2" w:rsidRDefault="008655A2" w:rsidP="00CE5665"/>
    <w:p w14:paraId="587BF355" w14:textId="118466A0" w:rsidR="00E85F1E" w:rsidRDefault="00E85F1E" w:rsidP="00E85F1E">
      <w:r>
        <w:t xml:space="preserve">Beneficios del bucle </w:t>
      </w:r>
      <w:proofErr w:type="spellStart"/>
      <w:r>
        <w:t>for</w:t>
      </w:r>
      <w:proofErr w:type="spellEnd"/>
      <w:r>
        <w:t>:</w:t>
      </w:r>
    </w:p>
    <w:p w14:paraId="2632EDFB" w14:textId="77777777" w:rsidR="00E85F1E" w:rsidRDefault="00E85F1E" w:rsidP="00E85F1E">
      <w:pPr>
        <w:pStyle w:val="Prrafodelista"/>
        <w:numPr>
          <w:ilvl w:val="0"/>
          <w:numId w:val="9"/>
        </w:numPr>
      </w:pPr>
      <w:r>
        <w:t>Control de Iteraciones: Permite ejecutar un bloque de código un número específico de veces.</w:t>
      </w:r>
    </w:p>
    <w:p w14:paraId="0AE07175" w14:textId="77777777" w:rsidR="00E85F1E" w:rsidRDefault="00E85F1E" w:rsidP="00E85F1E">
      <w:pPr>
        <w:pStyle w:val="Prrafodelista"/>
        <w:numPr>
          <w:ilvl w:val="0"/>
          <w:numId w:val="9"/>
        </w:numPr>
      </w:pPr>
      <w:r>
        <w:t>Legibilidad del Código: Es una estructura compacta que facilita la comprensión de la lógica de repetición en el código.</w:t>
      </w:r>
    </w:p>
    <w:p w14:paraId="5F6D3C9D" w14:textId="77777777" w:rsidR="00E85F1E" w:rsidRDefault="00E85F1E" w:rsidP="00E85F1E">
      <w:pPr>
        <w:pStyle w:val="Prrafodelista"/>
        <w:numPr>
          <w:ilvl w:val="0"/>
          <w:numId w:val="9"/>
        </w:numPr>
      </w:pPr>
      <w:r>
        <w:t>Eficiencia: Es útil cuando se conoce la cantidad exacta de iteraciones necesarias.</w:t>
      </w:r>
    </w:p>
    <w:p w14:paraId="258F3314" w14:textId="77777777" w:rsidR="00E85F1E" w:rsidRDefault="00E85F1E" w:rsidP="00E85F1E"/>
    <w:p w14:paraId="3866E8FD" w14:textId="67E3A224" w:rsidR="00E85F1E" w:rsidRDefault="00E85F1E" w:rsidP="00E85F1E">
      <w:r>
        <w:t>Casos de Uso:</w:t>
      </w:r>
    </w:p>
    <w:p w14:paraId="5F050F0B" w14:textId="77777777" w:rsidR="00E85F1E" w:rsidRDefault="00E85F1E" w:rsidP="00E85F1E">
      <w:pPr>
        <w:pStyle w:val="Prrafodelista"/>
        <w:numPr>
          <w:ilvl w:val="0"/>
          <w:numId w:val="8"/>
        </w:numPr>
      </w:pPr>
      <w:r>
        <w:t>Iteración sobre Rangos Numéricos: Para realizar una tarea un número determinado de veces, como imprimir una secuencia de números o procesar elementos de una lista.</w:t>
      </w:r>
    </w:p>
    <w:p w14:paraId="601F10BB" w14:textId="77777777" w:rsidR="00E85F1E" w:rsidRDefault="00E85F1E" w:rsidP="00E85F1E">
      <w:pPr>
        <w:pStyle w:val="Prrafodelista"/>
        <w:numPr>
          <w:ilvl w:val="0"/>
          <w:numId w:val="8"/>
        </w:numPr>
      </w:pPr>
      <w:r>
        <w:t>Recorrido de Estructuras de Datos: Para iterar sobre elementos de listas, matrices o diccionarios.</w:t>
      </w:r>
    </w:p>
    <w:p w14:paraId="22D1B9D1" w14:textId="77777777" w:rsidR="00E85F1E" w:rsidRDefault="00E85F1E" w:rsidP="00E85F1E">
      <w:pPr>
        <w:pStyle w:val="Prrafodelista"/>
        <w:numPr>
          <w:ilvl w:val="0"/>
          <w:numId w:val="8"/>
        </w:numPr>
      </w:pPr>
      <w:r>
        <w:t>Cálculos Repetitivos: Para realizar cálculos repetitivos basados en una fórmula matemática.</w:t>
      </w:r>
    </w:p>
    <w:p w14:paraId="62D23F45" w14:textId="77777777" w:rsidR="00E85F1E" w:rsidRDefault="00E85F1E" w:rsidP="00E85F1E">
      <w:pPr>
        <w:pStyle w:val="Prrafodelista"/>
        <w:numPr>
          <w:ilvl w:val="0"/>
          <w:numId w:val="8"/>
        </w:numPr>
      </w:pPr>
      <w:r>
        <w:t>Generación de Secuencias: Para generar secuencias de valores o patrones de datos.</w:t>
      </w:r>
    </w:p>
    <w:p w14:paraId="09982618" w14:textId="77777777" w:rsidR="00E85F1E" w:rsidRDefault="00E85F1E" w:rsidP="00E85F1E"/>
    <w:p w14:paraId="6DBE3F37" w14:textId="77777777" w:rsidR="00E85F1E" w:rsidRDefault="00E85F1E" w:rsidP="00E85F1E"/>
    <w:p w14:paraId="355E2260" w14:textId="77777777" w:rsidR="00E85F1E" w:rsidRDefault="00E85F1E" w:rsidP="00E85F1E"/>
    <w:p w14:paraId="42D25DD5" w14:textId="77777777" w:rsidR="00E85F1E" w:rsidRDefault="00E85F1E" w:rsidP="00E85F1E"/>
    <w:p w14:paraId="36D22AAF" w14:textId="77777777" w:rsidR="00E85F1E" w:rsidRDefault="00E85F1E" w:rsidP="00E85F1E">
      <w:r>
        <w:lastRenderedPageBreak/>
        <w:t xml:space="preserve">Ejemplo de Uso de bucle </w:t>
      </w:r>
      <w:proofErr w:type="spellStart"/>
      <w:r>
        <w:t>for</w:t>
      </w:r>
      <w:proofErr w:type="spellEnd"/>
      <w:r>
        <w:t xml:space="preserve"> (solo contador):</w:t>
      </w:r>
    </w:p>
    <w:p w14:paraId="11CB9315" w14:textId="37BC55A4" w:rsidR="008655A2" w:rsidRDefault="00E85F1E" w:rsidP="00E85F1E">
      <w:r>
        <w:t xml:space="preserve">Supongamos que queremos imprimir los primeros 5 números naturales. Podemos usar un bucle </w:t>
      </w:r>
      <w:proofErr w:type="spellStart"/>
      <w:r>
        <w:t>for</w:t>
      </w:r>
      <w:proofErr w:type="spellEnd"/>
      <w:r>
        <w:t xml:space="preserve"> para controlar la iteración y mostrar los números uno por uno.</w:t>
      </w:r>
    </w:p>
    <w:p w14:paraId="602C940C" w14:textId="77777777" w:rsidR="00CE5665" w:rsidRDefault="00CE5665" w:rsidP="00CE5665"/>
    <w:p w14:paraId="1E14FBCF" w14:textId="5B28F381" w:rsidR="000A07E1" w:rsidRDefault="000A07E1" w:rsidP="000A07E1">
      <w:pPr>
        <w:pStyle w:val="Cdigo"/>
      </w:pPr>
      <w:r>
        <w:t xml:space="preserve">Algoritmo </w:t>
      </w:r>
      <w:proofErr w:type="spellStart"/>
      <w:r>
        <w:t>ejemplo_bucle_for</w:t>
      </w:r>
      <w:proofErr w:type="spellEnd"/>
    </w:p>
    <w:p w14:paraId="260D01FA" w14:textId="77777777" w:rsidR="000A07E1" w:rsidRDefault="000A07E1" w:rsidP="000A07E1">
      <w:pPr>
        <w:pStyle w:val="Cdigo"/>
      </w:pPr>
      <w:r>
        <w:t xml:space="preserve">    Definir i como Entero;</w:t>
      </w:r>
    </w:p>
    <w:p w14:paraId="5C119C20" w14:textId="77777777" w:rsidR="000A07E1" w:rsidRDefault="000A07E1" w:rsidP="000A07E1">
      <w:pPr>
        <w:pStyle w:val="Cdigo"/>
      </w:pPr>
      <w:r>
        <w:t xml:space="preserve">    </w:t>
      </w:r>
    </w:p>
    <w:p w14:paraId="2A9F5C55" w14:textId="77777777" w:rsidR="000A07E1" w:rsidRDefault="000A07E1" w:rsidP="000A07E1">
      <w:pPr>
        <w:pStyle w:val="Cdigo"/>
      </w:pPr>
      <w:r>
        <w:t xml:space="preserve">    Para i &lt;- 1 Hasta 5 Con Paso 1 Hacer</w:t>
      </w:r>
    </w:p>
    <w:p w14:paraId="3EA5E127" w14:textId="77777777" w:rsidR="000A07E1" w:rsidRDefault="000A07E1" w:rsidP="000A07E1">
      <w:pPr>
        <w:pStyle w:val="Cdigo"/>
      </w:pPr>
      <w:r>
        <w:t xml:space="preserve">        Escribir i;</w:t>
      </w:r>
    </w:p>
    <w:p w14:paraId="7CBB5873" w14:textId="4D1281EA" w:rsidR="000A07E1" w:rsidRDefault="000A07E1" w:rsidP="000A07E1">
      <w:pPr>
        <w:pStyle w:val="Cdigo"/>
      </w:pPr>
      <w:r>
        <w:t xml:space="preserve">    </w:t>
      </w:r>
      <w:proofErr w:type="spellStart"/>
      <w:r>
        <w:t>FinPara</w:t>
      </w:r>
      <w:proofErr w:type="spellEnd"/>
    </w:p>
    <w:p w14:paraId="4AA3F269" w14:textId="26064F9D" w:rsidR="00E85F1E" w:rsidRDefault="000A07E1" w:rsidP="000A07E1">
      <w:pPr>
        <w:pStyle w:val="Cdigo"/>
      </w:pPr>
      <w:proofErr w:type="spellStart"/>
      <w:r>
        <w:t>FinAlgoritmo</w:t>
      </w:r>
      <w:proofErr w:type="spellEnd"/>
    </w:p>
    <w:p w14:paraId="6377CAD7" w14:textId="77777777" w:rsidR="00E85F1E" w:rsidRDefault="00E85F1E" w:rsidP="00CE5665"/>
    <w:p w14:paraId="3150D7E6" w14:textId="45F2FA9D" w:rsidR="000A07E1" w:rsidRDefault="000A07E1" w:rsidP="00CE5665">
      <w:r w:rsidRPr="000A07E1">
        <w:t xml:space="preserve">En este ejemplo, el bucle </w:t>
      </w:r>
      <w:proofErr w:type="spellStart"/>
      <w:r w:rsidRPr="000A07E1">
        <w:t>for</w:t>
      </w:r>
      <w:proofErr w:type="spellEnd"/>
      <w:r w:rsidRPr="000A07E1">
        <w:t xml:space="preserve"> se ejecuta desde el valor inicial de i (1) hasta el valor final de i (5), con un paso de 1 en cada iteración. Dentro del bucle, se imprime el valor actual de i. Este bucle imprimirá los números del 1 al 5 en orden ascendente.</w:t>
      </w:r>
    </w:p>
    <w:p w14:paraId="6CE67E52" w14:textId="77777777" w:rsidR="00E85F1E" w:rsidRPr="00CE5665" w:rsidRDefault="00E85F1E" w:rsidP="00CE5665"/>
    <w:p w14:paraId="3855FAB7" w14:textId="3284A6F8" w:rsidR="00CE5665" w:rsidRDefault="00CE5665" w:rsidP="00CE5665">
      <w:pPr>
        <w:pStyle w:val="Cdigo"/>
      </w:pPr>
      <w:r>
        <w:t xml:space="preserve">Algoritmo </w:t>
      </w:r>
      <w:proofErr w:type="spellStart"/>
      <w:r>
        <w:t>estructura_repetitiva_for</w:t>
      </w:r>
      <w:proofErr w:type="spellEnd"/>
    </w:p>
    <w:p w14:paraId="55801206" w14:textId="77777777" w:rsidR="00CE5665" w:rsidRDefault="00CE5665" w:rsidP="00CE5665">
      <w:pPr>
        <w:pStyle w:val="Cdigo"/>
      </w:pPr>
      <w:r>
        <w:t xml:space="preserve">    Definir i, suma como Entero;</w:t>
      </w:r>
    </w:p>
    <w:p w14:paraId="2D405E53" w14:textId="77777777" w:rsidR="00CE5665" w:rsidRDefault="00CE5665" w:rsidP="00CE5665">
      <w:pPr>
        <w:pStyle w:val="Cdigo"/>
      </w:pPr>
      <w:r>
        <w:t xml:space="preserve">    </w:t>
      </w:r>
    </w:p>
    <w:p w14:paraId="196F7072" w14:textId="77777777" w:rsidR="00CE5665" w:rsidRDefault="00CE5665" w:rsidP="00CE5665">
      <w:pPr>
        <w:pStyle w:val="Cdigo"/>
      </w:pPr>
      <w:r>
        <w:t xml:space="preserve">    suma = 0;</w:t>
      </w:r>
    </w:p>
    <w:p w14:paraId="6339742B" w14:textId="77777777" w:rsidR="00CE5665" w:rsidRDefault="00CE5665" w:rsidP="00CE5665">
      <w:pPr>
        <w:pStyle w:val="Cdigo"/>
      </w:pPr>
      <w:r>
        <w:t xml:space="preserve">    </w:t>
      </w:r>
    </w:p>
    <w:p w14:paraId="2E2A7CA6" w14:textId="77777777" w:rsidR="00CE5665" w:rsidRDefault="00CE5665" w:rsidP="00CE5665">
      <w:pPr>
        <w:pStyle w:val="Cdigo"/>
      </w:pPr>
      <w:r>
        <w:t xml:space="preserve">    Para i &lt;- 1 Hasta 5 Con Paso 1 Hacer</w:t>
      </w:r>
    </w:p>
    <w:p w14:paraId="2EFCBCC7" w14:textId="77777777" w:rsidR="00CE5665" w:rsidRDefault="00CE5665" w:rsidP="00CE5665">
      <w:pPr>
        <w:pStyle w:val="Cdigo"/>
      </w:pPr>
      <w:r>
        <w:t xml:space="preserve">        suma = suma + i;</w:t>
      </w:r>
    </w:p>
    <w:p w14:paraId="30E2FB48" w14:textId="77777777" w:rsidR="00CE5665" w:rsidRDefault="00CE5665" w:rsidP="00CE5665">
      <w:pPr>
        <w:pStyle w:val="Cdigo"/>
      </w:pPr>
      <w:r>
        <w:t xml:space="preserve">    </w:t>
      </w:r>
      <w:proofErr w:type="spellStart"/>
      <w:r>
        <w:t>FinPara</w:t>
      </w:r>
      <w:proofErr w:type="spellEnd"/>
      <w:r>
        <w:t>;</w:t>
      </w:r>
    </w:p>
    <w:p w14:paraId="0ECEBC98" w14:textId="77777777" w:rsidR="00CE5665" w:rsidRDefault="00CE5665" w:rsidP="00CE5665">
      <w:pPr>
        <w:pStyle w:val="Cdigo"/>
      </w:pPr>
      <w:r>
        <w:t xml:space="preserve">    </w:t>
      </w:r>
    </w:p>
    <w:p w14:paraId="2C25D8FB" w14:textId="77777777" w:rsidR="00CE5665" w:rsidRDefault="00CE5665" w:rsidP="00CE5665">
      <w:pPr>
        <w:pStyle w:val="Cdigo"/>
      </w:pPr>
      <w:r>
        <w:t xml:space="preserve">    Escribir "La suma de los números del 1 al 5 es:", suma;</w:t>
      </w:r>
    </w:p>
    <w:p w14:paraId="7B52924E" w14:textId="15853666" w:rsidR="00CE5665" w:rsidRDefault="00CE5665" w:rsidP="00CE5665">
      <w:pPr>
        <w:pStyle w:val="Cdigo"/>
      </w:pPr>
      <w:proofErr w:type="spellStart"/>
      <w:r>
        <w:t>FinAlgoritmo</w:t>
      </w:r>
      <w:proofErr w:type="spellEnd"/>
    </w:p>
    <w:p w14:paraId="762C22BA" w14:textId="77777777" w:rsidR="00CE5665" w:rsidRDefault="00CE5665" w:rsidP="00CE5665">
      <w:pPr>
        <w:pStyle w:val="Cdigo"/>
      </w:pPr>
    </w:p>
    <w:p w14:paraId="22AAF3CD" w14:textId="77777777" w:rsidR="000A07E1" w:rsidRDefault="000A07E1" w:rsidP="00CE5665">
      <w:pPr>
        <w:pStyle w:val="Cdigo"/>
      </w:pPr>
    </w:p>
    <w:p w14:paraId="26FD2001" w14:textId="77777777" w:rsidR="000A07E1" w:rsidRDefault="000A07E1" w:rsidP="00CE5665">
      <w:pPr>
        <w:pStyle w:val="Cdigo"/>
      </w:pPr>
    </w:p>
    <w:p w14:paraId="34B0FBAD" w14:textId="77777777" w:rsidR="000A07E1" w:rsidRDefault="000A07E1" w:rsidP="00CE5665">
      <w:pPr>
        <w:pStyle w:val="Cdigo"/>
      </w:pPr>
    </w:p>
    <w:p w14:paraId="038119AB" w14:textId="77777777" w:rsidR="000A07E1" w:rsidRDefault="000A07E1" w:rsidP="00CE5665">
      <w:pPr>
        <w:pStyle w:val="Cdigo"/>
      </w:pPr>
    </w:p>
    <w:p w14:paraId="61ABEACD" w14:textId="77777777" w:rsidR="000A07E1" w:rsidRDefault="000A07E1" w:rsidP="00CE5665">
      <w:pPr>
        <w:pStyle w:val="Cdigo"/>
      </w:pPr>
    </w:p>
    <w:p w14:paraId="2560BB33" w14:textId="77777777" w:rsidR="000A07E1" w:rsidRDefault="000A07E1" w:rsidP="00CE5665">
      <w:pPr>
        <w:pStyle w:val="Cdigo"/>
      </w:pPr>
    </w:p>
    <w:p w14:paraId="4106A611" w14:textId="77777777" w:rsidR="000A07E1" w:rsidRDefault="000A07E1" w:rsidP="00CE5665">
      <w:pPr>
        <w:pStyle w:val="Cdigo"/>
      </w:pPr>
    </w:p>
    <w:p w14:paraId="0922940B" w14:textId="77777777" w:rsidR="000A07E1" w:rsidRDefault="000A07E1" w:rsidP="00CE5665">
      <w:pPr>
        <w:pStyle w:val="Cdigo"/>
      </w:pPr>
    </w:p>
    <w:p w14:paraId="305CF7F9" w14:textId="77777777" w:rsidR="000A07E1" w:rsidRDefault="000A07E1" w:rsidP="00CE5665">
      <w:pPr>
        <w:pStyle w:val="Cdigo"/>
      </w:pPr>
    </w:p>
    <w:p w14:paraId="53989E43" w14:textId="77777777" w:rsidR="000A07E1" w:rsidRDefault="000A07E1" w:rsidP="00CE5665">
      <w:pPr>
        <w:pStyle w:val="Cdigo"/>
      </w:pPr>
    </w:p>
    <w:p w14:paraId="0B9982A9" w14:textId="77777777" w:rsidR="000A07E1" w:rsidRDefault="000A07E1" w:rsidP="00CE5665">
      <w:pPr>
        <w:pStyle w:val="Cdigo"/>
      </w:pPr>
    </w:p>
    <w:p w14:paraId="0B0D4091" w14:textId="77777777" w:rsidR="000A07E1" w:rsidRDefault="000A07E1" w:rsidP="00CE5665">
      <w:pPr>
        <w:pStyle w:val="Cdigo"/>
      </w:pPr>
    </w:p>
    <w:p w14:paraId="49C651DF" w14:textId="77777777" w:rsidR="000A07E1" w:rsidRDefault="000A07E1" w:rsidP="00CE5665">
      <w:pPr>
        <w:pStyle w:val="Cdigo"/>
      </w:pPr>
    </w:p>
    <w:p w14:paraId="20CFF043" w14:textId="77777777" w:rsidR="000A07E1" w:rsidRDefault="000A07E1" w:rsidP="00CE5665">
      <w:pPr>
        <w:pStyle w:val="Cdigo"/>
      </w:pPr>
    </w:p>
    <w:p w14:paraId="2E120D02" w14:textId="77777777" w:rsidR="000A07E1" w:rsidRPr="00CE5665" w:rsidRDefault="000A07E1" w:rsidP="00CE5665">
      <w:pPr>
        <w:pStyle w:val="Cdigo"/>
      </w:pPr>
    </w:p>
    <w:p w14:paraId="011DDC13" w14:textId="1B4B0539" w:rsidR="0043009A" w:rsidRDefault="0043009A" w:rsidP="00B05BC6">
      <w:pPr>
        <w:pStyle w:val="Ttulo5"/>
      </w:pPr>
      <w:r>
        <w:lastRenderedPageBreak/>
        <w:t xml:space="preserve">Estructura repetitiva </w:t>
      </w:r>
      <w:proofErr w:type="spellStart"/>
      <w:r>
        <w:t>while</w:t>
      </w:r>
      <w:proofErr w:type="spellEnd"/>
      <w:r>
        <w:t xml:space="preserve">-do (mientras-hacer). </w:t>
      </w:r>
    </w:p>
    <w:p w14:paraId="421ECE5C" w14:textId="33789ECE" w:rsidR="006D5859" w:rsidRDefault="006D5859" w:rsidP="006D5859">
      <w:r>
        <w:t xml:space="preserve">La estructura repetitiva </w:t>
      </w:r>
      <w:proofErr w:type="spellStart"/>
      <w:r>
        <w:t>while</w:t>
      </w:r>
      <w:proofErr w:type="spellEnd"/>
      <w:r>
        <w:t xml:space="preserve">-do, también conocida como bucle </w:t>
      </w:r>
      <w:proofErr w:type="spellStart"/>
      <w:r>
        <w:t>while</w:t>
      </w:r>
      <w:proofErr w:type="spellEnd"/>
      <w:r>
        <w:t>, es una herramienta utilizada en programación para ejecutar un bloque de código repetidamente mientras se cumpla una condición específica. Es útil cuando no se conoce de antemano el número exacto de iteraciones que se deben realizar y se necesita que el bucle se ejecute mientras una condición sea verdadera.</w:t>
      </w:r>
    </w:p>
    <w:p w14:paraId="32DF6BDA" w14:textId="77777777" w:rsidR="006D5859" w:rsidRDefault="006D5859" w:rsidP="004F40C8">
      <w:pPr>
        <w:pStyle w:val="Prrafodelista"/>
        <w:numPr>
          <w:ilvl w:val="0"/>
          <w:numId w:val="10"/>
        </w:numPr>
      </w:pPr>
      <w:r>
        <w:t xml:space="preserve">El bucle </w:t>
      </w:r>
      <w:proofErr w:type="spellStart"/>
      <w:r>
        <w:t>while</w:t>
      </w:r>
      <w:proofErr w:type="spellEnd"/>
      <w:r>
        <w:t xml:space="preserve"> comienza evaluando una condición booleana. Si la condición es verdadera, el bloque de código dentro del bucle se ejecuta. Si la condición es falsa, el bucle se detiene y la ejecución continúa después del bucle.</w:t>
      </w:r>
    </w:p>
    <w:p w14:paraId="40394829" w14:textId="77777777" w:rsidR="006D5859" w:rsidRDefault="006D5859" w:rsidP="004F40C8">
      <w:pPr>
        <w:pStyle w:val="Prrafodelista"/>
        <w:numPr>
          <w:ilvl w:val="0"/>
          <w:numId w:val="10"/>
        </w:numPr>
      </w:pPr>
      <w:r>
        <w:t>Es importante garantizar que la condición dentro del bucle eventualmente se vuelva falsa para evitar un bucle infinito.</w:t>
      </w:r>
    </w:p>
    <w:p w14:paraId="70922F0C" w14:textId="77777777" w:rsidR="006D5859" w:rsidRDefault="006D5859" w:rsidP="004F40C8">
      <w:pPr>
        <w:pStyle w:val="Prrafodelista"/>
        <w:numPr>
          <w:ilvl w:val="0"/>
          <w:numId w:val="10"/>
        </w:numPr>
      </w:pPr>
      <w:r>
        <w:t>El bloque de código dentro del bucle puede modificar las variables que afectan la condición de salida.</w:t>
      </w:r>
    </w:p>
    <w:p w14:paraId="4E8D71B6" w14:textId="77777777" w:rsidR="004F40C8" w:rsidRDefault="004F40C8" w:rsidP="006D5859"/>
    <w:p w14:paraId="01F9AC6D" w14:textId="3869885C" w:rsidR="006D5859" w:rsidRDefault="006D5859" w:rsidP="006D5859">
      <w:r>
        <w:t xml:space="preserve">Beneficios del bucle </w:t>
      </w:r>
      <w:proofErr w:type="spellStart"/>
      <w:r>
        <w:t>while</w:t>
      </w:r>
      <w:proofErr w:type="spellEnd"/>
      <w:r>
        <w:t>:</w:t>
      </w:r>
    </w:p>
    <w:p w14:paraId="625883A6" w14:textId="77777777" w:rsidR="006D5859" w:rsidRDefault="006D5859" w:rsidP="00D25540">
      <w:pPr>
        <w:pStyle w:val="Prrafodelista"/>
        <w:numPr>
          <w:ilvl w:val="0"/>
          <w:numId w:val="11"/>
        </w:numPr>
      </w:pPr>
      <w:r>
        <w:t>Flexibilidad: Permite ejecutar un bloque de código repetidamente mientras una condición sea verdadera.</w:t>
      </w:r>
    </w:p>
    <w:p w14:paraId="78BF5E08" w14:textId="77777777" w:rsidR="006D5859" w:rsidRDefault="006D5859" w:rsidP="00D25540">
      <w:pPr>
        <w:pStyle w:val="Prrafodelista"/>
        <w:numPr>
          <w:ilvl w:val="0"/>
          <w:numId w:val="11"/>
        </w:numPr>
      </w:pPr>
      <w:r>
        <w:t>Adaptabilidad: Útil cuando el número de iteraciones no es conocido de antemano o cuando la condición de salida depende de un estado variable.</w:t>
      </w:r>
    </w:p>
    <w:p w14:paraId="60874ADF" w14:textId="77777777" w:rsidR="006D5859" w:rsidRDefault="006D5859" w:rsidP="00D25540">
      <w:pPr>
        <w:pStyle w:val="Prrafodelista"/>
        <w:numPr>
          <w:ilvl w:val="0"/>
          <w:numId w:val="11"/>
        </w:numPr>
      </w:pPr>
      <w:r>
        <w:t>Simplicidad: Es una estructura simple y fácil de entender.</w:t>
      </w:r>
    </w:p>
    <w:p w14:paraId="152E3006" w14:textId="77777777" w:rsidR="00D25540" w:rsidRDefault="00D25540" w:rsidP="006D5859"/>
    <w:p w14:paraId="3C877881" w14:textId="279DF7C3" w:rsidR="006D5859" w:rsidRDefault="006D5859" w:rsidP="006D5859">
      <w:r>
        <w:t>Casos de Uso:</w:t>
      </w:r>
    </w:p>
    <w:p w14:paraId="3426BC83" w14:textId="77777777" w:rsidR="006D5859" w:rsidRDefault="006D5859" w:rsidP="00D25540">
      <w:pPr>
        <w:pStyle w:val="Prrafodelista"/>
        <w:numPr>
          <w:ilvl w:val="0"/>
          <w:numId w:val="12"/>
        </w:numPr>
      </w:pPr>
      <w:r>
        <w:t>Procesamiento de Entradas del Usuario: Para leer y procesar entradas del usuario hasta que se ingrese un valor específico, como "salir".</w:t>
      </w:r>
    </w:p>
    <w:p w14:paraId="4D1ACAA6" w14:textId="77777777" w:rsidR="006D5859" w:rsidRDefault="006D5859" w:rsidP="00D25540">
      <w:pPr>
        <w:pStyle w:val="Prrafodelista"/>
        <w:numPr>
          <w:ilvl w:val="0"/>
          <w:numId w:val="12"/>
        </w:numPr>
      </w:pPr>
      <w:r>
        <w:t>Actualización de Estados: Para actualizar el estado de un programa o una variable hasta que se cumpla una condición de salida.</w:t>
      </w:r>
    </w:p>
    <w:p w14:paraId="17DD3313" w14:textId="77777777" w:rsidR="006D5859" w:rsidRDefault="006D5859" w:rsidP="00D25540">
      <w:pPr>
        <w:pStyle w:val="Prrafodelista"/>
        <w:numPr>
          <w:ilvl w:val="0"/>
          <w:numId w:val="12"/>
        </w:numPr>
      </w:pPr>
      <w:r>
        <w:t>Búsqueda de Elementos: Para buscar un elemento específico en una lista o matriz hasta que se encuentre.</w:t>
      </w:r>
    </w:p>
    <w:p w14:paraId="1BFD218B" w14:textId="77777777" w:rsidR="006D5859" w:rsidRDefault="006D5859" w:rsidP="00D25540">
      <w:pPr>
        <w:pStyle w:val="Prrafodelista"/>
        <w:numPr>
          <w:ilvl w:val="0"/>
          <w:numId w:val="12"/>
        </w:numPr>
      </w:pPr>
      <w:r>
        <w:lastRenderedPageBreak/>
        <w:t>Control de Eventos: Para manejar eventos en tiempo real hasta que se cumpla una condición de terminación.</w:t>
      </w:r>
    </w:p>
    <w:p w14:paraId="559209BA" w14:textId="77777777" w:rsidR="00D25540" w:rsidRDefault="00D25540" w:rsidP="006D5859"/>
    <w:p w14:paraId="58FC8977" w14:textId="024614A1" w:rsidR="006D5859" w:rsidRDefault="006D5859" w:rsidP="006D5859">
      <w:r>
        <w:t xml:space="preserve">Ejemplo de Uso de bucle </w:t>
      </w:r>
      <w:proofErr w:type="spellStart"/>
      <w:r>
        <w:t>while</w:t>
      </w:r>
      <w:proofErr w:type="spellEnd"/>
      <w:r>
        <w:t xml:space="preserve"> (solo contador):</w:t>
      </w:r>
    </w:p>
    <w:p w14:paraId="46C42855" w14:textId="6B328E5E" w:rsidR="00CE5665" w:rsidRDefault="006D5859" w:rsidP="006D5859">
      <w:r>
        <w:t xml:space="preserve">Supongamos que queremos imprimir los primeros 5 números naturales. Podemos usar un bucle </w:t>
      </w:r>
      <w:proofErr w:type="spellStart"/>
      <w:r>
        <w:t>while</w:t>
      </w:r>
      <w:proofErr w:type="spellEnd"/>
      <w:r>
        <w:t xml:space="preserve"> para controlar la iteración y mostrar los números uno por uno.</w:t>
      </w:r>
    </w:p>
    <w:p w14:paraId="1233734E" w14:textId="77777777" w:rsidR="000A07E1" w:rsidRDefault="000A07E1" w:rsidP="00CE5665"/>
    <w:p w14:paraId="1AABC1AA" w14:textId="7049E474" w:rsidR="00BA3893" w:rsidRDefault="00BA3893" w:rsidP="00BA3893">
      <w:pPr>
        <w:pStyle w:val="Cdigo"/>
      </w:pPr>
      <w:r>
        <w:t xml:space="preserve">Algoritmo </w:t>
      </w:r>
      <w:proofErr w:type="spellStart"/>
      <w:r>
        <w:t>ejemplo_bucle_while</w:t>
      </w:r>
      <w:proofErr w:type="spellEnd"/>
    </w:p>
    <w:p w14:paraId="4A31661B" w14:textId="77777777" w:rsidR="00BA3893" w:rsidRDefault="00BA3893" w:rsidP="00BA3893">
      <w:pPr>
        <w:pStyle w:val="Cdigo"/>
      </w:pPr>
      <w:r>
        <w:t xml:space="preserve">    Definir contador como Entero;</w:t>
      </w:r>
    </w:p>
    <w:p w14:paraId="6427015C" w14:textId="77777777" w:rsidR="00BA3893" w:rsidRDefault="00BA3893" w:rsidP="00BA3893">
      <w:pPr>
        <w:pStyle w:val="Cdigo"/>
      </w:pPr>
      <w:r>
        <w:t xml:space="preserve">    </w:t>
      </w:r>
    </w:p>
    <w:p w14:paraId="476C014F" w14:textId="6EF577E0" w:rsidR="00BA3893" w:rsidRDefault="00BA3893" w:rsidP="00BA3893">
      <w:pPr>
        <w:pStyle w:val="Cdigo"/>
      </w:pPr>
      <w:r>
        <w:t xml:space="preserve">    contador = 1;  </w:t>
      </w:r>
      <w:r>
        <w:t>//</w:t>
      </w:r>
      <w:r>
        <w:t xml:space="preserve"> Inicializamos el contador</w:t>
      </w:r>
    </w:p>
    <w:p w14:paraId="157B1A34" w14:textId="77777777" w:rsidR="00BA3893" w:rsidRDefault="00BA3893" w:rsidP="00BA3893">
      <w:pPr>
        <w:pStyle w:val="Cdigo"/>
      </w:pPr>
      <w:r>
        <w:t xml:space="preserve">    </w:t>
      </w:r>
    </w:p>
    <w:p w14:paraId="2EA902F3" w14:textId="77777777" w:rsidR="00BA3893" w:rsidRDefault="00BA3893" w:rsidP="00BA3893">
      <w:pPr>
        <w:pStyle w:val="Cdigo"/>
      </w:pPr>
      <w:r>
        <w:t xml:space="preserve">    Mientras contador &lt;= 5 Hacer</w:t>
      </w:r>
    </w:p>
    <w:p w14:paraId="24E2F7C0" w14:textId="77777777" w:rsidR="00BA3893" w:rsidRDefault="00BA3893" w:rsidP="00BA3893">
      <w:pPr>
        <w:pStyle w:val="Cdigo"/>
      </w:pPr>
      <w:r>
        <w:t xml:space="preserve">        Escribir contador;</w:t>
      </w:r>
    </w:p>
    <w:p w14:paraId="32474190" w14:textId="2D1B24C9" w:rsidR="00BA3893" w:rsidRDefault="00BA3893" w:rsidP="00BA3893">
      <w:pPr>
        <w:pStyle w:val="Cdigo"/>
      </w:pPr>
      <w:r>
        <w:t xml:space="preserve">        contador = contador + 1;  </w:t>
      </w:r>
      <w:r>
        <w:t>//</w:t>
      </w:r>
      <w:r>
        <w:t xml:space="preserve"> Incrementamos el contador</w:t>
      </w:r>
    </w:p>
    <w:p w14:paraId="72AB0FB8" w14:textId="055EF82F" w:rsidR="00BA3893" w:rsidRDefault="00BA3893" w:rsidP="00BA3893">
      <w:pPr>
        <w:pStyle w:val="Cdigo"/>
      </w:pPr>
      <w:r>
        <w:t xml:space="preserve">    </w:t>
      </w:r>
      <w:proofErr w:type="spellStart"/>
      <w:r>
        <w:t>FinMientras</w:t>
      </w:r>
      <w:proofErr w:type="spellEnd"/>
    </w:p>
    <w:p w14:paraId="3D413896" w14:textId="2763E04B" w:rsidR="00D25540" w:rsidRDefault="00BA3893" w:rsidP="00BA3893">
      <w:pPr>
        <w:pStyle w:val="Cdigo"/>
      </w:pPr>
      <w:proofErr w:type="spellStart"/>
      <w:r>
        <w:t>FinAlgoritmo</w:t>
      </w:r>
      <w:proofErr w:type="spellEnd"/>
    </w:p>
    <w:p w14:paraId="242BC911" w14:textId="77777777" w:rsidR="000A07E1" w:rsidRDefault="000A07E1" w:rsidP="00CE5665"/>
    <w:p w14:paraId="21F690C8" w14:textId="0B7D000D" w:rsidR="00BA3893" w:rsidRDefault="00E15D5F" w:rsidP="00CE5665">
      <w:r w:rsidRPr="00E15D5F">
        <w:t xml:space="preserve">En este ejemplo, el bucle </w:t>
      </w:r>
      <w:proofErr w:type="spellStart"/>
      <w:r w:rsidRPr="00E15D5F">
        <w:t>while</w:t>
      </w:r>
      <w:proofErr w:type="spellEnd"/>
      <w:r w:rsidRPr="00E15D5F">
        <w:t xml:space="preserve"> se ejecuta mientras la </w:t>
      </w:r>
      <w:r w:rsidRPr="00E15D5F">
        <w:t>condición contador</w:t>
      </w:r>
      <w:r w:rsidRPr="00E15D5F">
        <w:t xml:space="preserve"> &lt;= 5 sea verdadera. Dentro del bucle, se imprime el valor actual del contador y luego se incrementa en 1 en cada iteración. Este bucle imprimirá los números del 1 al 5 en orden ascendente.</w:t>
      </w:r>
    </w:p>
    <w:p w14:paraId="76B02017" w14:textId="77777777" w:rsidR="00BA3893" w:rsidRDefault="00BA3893" w:rsidP="00CE5665"/>
    <w:p w14:paraId="6C45D06B" w14:textId="065A4762" w:rsidR="0004584B" w:rsidRDefault="0004584B" w:rsidP="0004584B">
      <w:pPr>
        <w:pStyle w:val="Cdigo"/>
      </w:pPr>
      <w:r>
        <w:t xml:space="preserve">Algoritmo </w:t>
      </w:r>
      <w:proofErr w:type="spellStart"/>
      <w:r>
        <w:t>estructura_repetitiva_while_do</w:t>
      </w:r>
      <w:proofErr w:type="spellEnd"/>
    </w:p>
    <w:p w14:paraId="4D599AF2" w14:textId="77777777" w:rsidR="0004584B" w:rsidRDefault="0004584B" w:rsidP="0004584B">
      <w:pPr>
        <w:pStyle w:val="Cdigo"/>
      </w:pPr>
      <w:r>
        <w:t xml:space="preserve">    Definir contador, suma como Entero;</w:t>
      </w:r>
    </w:p>
    <w:p w14:paraId="019A1C58" w14:textId="77777777" w:rsidR="0004584B" w:rsidRDefault="0004584B" w:rsidP="0004584B">
      <w:pPr>
        <w:pStyle w:val="Cdigo"/>
      </w:pPr>
      <w:r>
        <w:t xml:space="preserve">    </w:t>
      </w:r>
    </w:p>
    <w:p w14:paraId="103E1B10" w14:textId="77777777" w:rsidR="0004584B" w:rsidRDefault="0004584B" w:rsidP="0004584B">
      <w:pPr>
        <w:pStyle w:val="Cdigo"/>
      </w:pPr>
      <w:r>
        <w:t xml:space="preserve">    contador = 1;</w:t>
      </w:r>
    </w:p>
    <w:p w14:paraId="39A0E60B" w14:textId="77777777" w:rsidR="0004584B" w:rsidRDefault="0004584B" w:rsidP="0004584B">
      <w:pPr>
        <w:pStyle w:val="Cdigo"/>
      </w:pPr>
      <w:r>
        <w:t xml:space="preserve">    suma = 0;</w:t>
      </w:r>
    </w:p>
    <w:p w14:paraId="6CA5FFEF" w14:textId="77777777" w:rsidR="0004584B" w:rsidRDefault="0004584B" w:rsidP="0004584B">
      <w:pPr>
        <w:pStyle w:val="Cdigo"/>
      </w:pPr>
      <w:r>
        <w:t xml:space="preserve">    </w:t>
      </w:r>
    </w:p>
    <w:p w14:paraId="3758645E" w14:textId="77777777" w:rsidR="0004584B" w:rsidRDefault="0004584B" w:rsidP="0004584B">
      <w:pPr>
        <w:pStyle w:val="Cdigo"/>
      </w:pPr>
      <w:r>
        <w:t xml:space="preserve">    Mientras contador &lt;= 5 Hacer</w:t>
      </w:r>
    </w:p>
    <w:p w14:paraId="550F3D65" w14:textId="77777777" w:rsidR="0004584B" w:rsidRDefault="0004584B" w:rsidP="0004584B">
      <w:pPr>
        <w:pStyle w:val="Cdigo"/>
      </w:pPr>
      <w:r>
        <w:t xml:space="preserve">        suma = suma + contador;</w:t>
      </w:r>
    </w:p>
    <w:p w14:paraId="44B31DF6" w14:textId="77777777" w:rsidR="0004584B" w:rsidRDefault="0004584B" w:rsidP="0004584B">
      <w:pPr>
        <w:pStyle w:val="Cdigo"/>
      </w:pPr>
      <w:r>
        <w:t xml:space="preserve">        contador = contador + 1;</w:t>
      </w:r>
    </w:p>
    <w:p w14:paraId="26915124" w14:textId="77777777" w:rsidR="0004584B" w:rsidRDefault="0004584B" w:rsidP="0004584B">
      <w:pPr>
        <w:pStyle w:val="Cdigo"/>
      </w:pPr>
      <w:r>
        <w:t xml:space="preserve">    </w:t>
      </w:r>
      <w:proofErr w:type="spellStart"/>
      <w:r>
        <w:t>FinMientras</w:t>
      </w:r>
      <w:proofErr w:type="spellEnd"/>
      <w:r>
        <w:t>;</w:t>
      </w:r>
    </w:p>
    <w:p w14:paraId="2FE2A5B3" w14:textId="77777777" w:rsidR="0004584B" w:rsidRDefault="0004584B" w:rsidP="0004584B">
      <w:pPr>
        <w:pStyle w:val="Cdigo"/>
      </w:pPr>
      <w:r>
        <w:t xml:space="preserve">    </w:t>
      </w:r>
    </w:p>
    <w:p w14:paraId="24FB92C7" w14:textId="77777777" w:rsidR="0004584B" w:rsidRDefault="0004584B" w:rsidP="0004584B">
      <w:pPr>
        <w:pStyle w:val="Cdigo"/>
      </w:pPr>
      <w:r>
        <w:t xml:space="preserve">    Escribir "La suma de los números del 1 al 5 es:", suma;</w:t>
      </w:r>
    </w:p>
    <w:p w14:paraId="76D38694" w14:textId="5A0ED6FB" w:rsidR="00CE5665" w:rsidRDefault="0004584B" w:rsidP="0004584B">
      <w:pPr>
        <w:pStyle w:val="Cdigo"/>
      </w:pPr>
      <w:proofErr w:type="spellStart"/>
      <w:r>
        <w:t>FinAlgoritmo</w:t>
      </w:r>
      <w:proofErr w:type="spellEnd"/>
    </w:p>
    <w:p w14:paraId="1BA47924" w14:textId="77777777" w:rsidR="00CE5665" w:rsidRDefault="00CE5665" w:rsidP="00CE5665"/>
    <w:p w14:paraId="1191DE12" w14:textId="77777777" w:rsidR="0004584B" w:rsidRPr="00CE5665" w:rsidRDefault="0004584B" w:rsidP="00CE5665"/>
    <w:p w14:paraId="4F7526C1" w14:textId="281425E3" w:rsidR="0043009A" w:rsidRDefault="0043009A" w:rsidP="00B05BC6">
      <w:pPr>
        <w:pStyle w:val="Ttulo5"/>
      </w:pPr>
      <w:r>
        <w:lastRenderedPageBreak/>
        <w:t>Estructura repetitiva do-</w:t>
      </w:r>
      <w:proofErr w:type="spellStart"/>
      <w:r>
        <w:t>while</w:t>
      </w:r>
      <w:proofErr w:type="spellEnd"/>
      <w:r>
        <w:t xml:space="preserve"> (hacer-mientras). </w:t>
      </w:r>
    </w:p>
    <w:p w14:paraId="1FC5E977" w14:textId="118699A8" w:rsidR="00EA3CC5" w:rsidRDefault="00EA3CC5" w:rsidP="00EA3CC5">
      <w:r>
        <w:t>La estructura repetitiva do-</w:t>
      </w:r>
      <w:proofErr w:type="spellStart"/>
      <w:r>
        <w:t>while</w:t>
      </w:r>
      <w:proofErr w:type="spellEnd"/>
      <w:r>
        <w:t>, también conocida como bucle do...</w:t>
      </w:r>
      <w:proofErr w:type="spellStart"/>
      <w:r>
        <w:t>while</w:t>
      </w:r>
      <w:proofErr w:type="spellEnd"/>
      <w:r>
        <w:t xml:space="preserve">, es una herramienta utilizada en programación para ejecutar un bloque de código al menos una vez y luego repetir la ejecución mientras se cumpla una condición específica. A diferencia del bucle </w:t>
      </w:r>
      <w:proofErr w:type="spellStart"/>
      <w:r>
        <w:t>while</w:t>
      </w:r>
      <w:proofErr w:type="spellEnd"/>
      <w:r>
        <w:t>, donde la condición se verifica antes de que se ejecute el bloque de código, en el bucle do-</w:t>
      </w:r>
      <w:proofErr w:type="spellStart"/>
      <w:r>
        <w:t>while</w:t>
      </w:r>
      <w:proofErr w:type="spellEnd"/>
      <w:r>
        <w:t>, el bloque de código se ejecuta primero y luego se verifica la condición.</w:t>
      </w:r>
    </w:p>
    <w:p w14:paraId="069A3354" w14:textId="77777777" w:rsidR="00EA3CC5" w:rsidRDefault="00EA3CC5" w:rsidP="00EA3CC5">
      <w:pPr>
        <w:pStyle w:val="Prrafodelista"/>
        <w:numPr>
          <w:ilvl w:val="0"/>
          <w:numId w:val="15"/>
        </w:numPr>
      </w:pPr>
      <w:r>
        <w:t>La estructura do-</w:t>
      </w:r>
      <w:proofErr w:type="spellStart"/>
      <w:r>
        <w:t>while</w:t>
      </w:r>
      <w:proofErr w:type="spellEnd"/>
      <w:r>
        <w:t xml:space="preserve"> comienza ejecutando un bloque de código una vez sin verificar la condición.</w:t>
      </w:r>
    </w:p>
    <w:p w14:paraId="64AFE0B9" w14:textId="77777777" w:rsidR="00EA3CC5" w:rsidRDefault="00EA3CC5" w:rsidP="00EA3CC5">
      <w:pPr>
        <w:pStyle w:val="Prrafodelista"/>
        <w:numPr>
          <w:ilvl w:val="0"/>
          <w:numId w:val="15"/>
        </w:numPr>
      </w:pPr>
      <w:r>
        <w:t>Después de ejecutar el bloque de código, se verifica la condición. Si la condición es verdadera, el bloque de código se ejecuta nuevamente; de lo contrario, el bucle se detiene.</w:t>
      </w:r>
    </w:p>
    <w:p w14:paraId="4A4D16C9" w14:textId="77777777" w:rsidR="00EA3CC5" w:rsidRDefault="00EA3CC5" w:rsidP="00EA3CC5">
      <w:pPr>
        <w:pStyle w:val="Prrafodelista"/>
        <w:numPr>
          <w:ilvl w:val="0"/>
          <w:numId w:val="15"/>
        </w:numPr>
      </w:pPr>
      <w:r>
        <w:t>Es importante tener en cuenta que el bloque de código se ejecutará al menos una vez, independientemente de si la condición es verdadera o falsa inicialmente.</w:t>
      </w:r>
    </w:p>
    <w:p w14:paraId="53BB03A9" w14:textId="77777777" w:rsidR="00EA3CC5" w:rsidRDefault="00EA3CC5" w:rsidP="00EA3CC5"/>
    <w:p w14:paraId="06D68B25" w14:textId="5BD86CF5" w:rsidR="00EA3CC5" w:rsidRDefault="00EA3CC5" w:rsidP="00EA3CC5">
      <w:r>
        <w:t>Beneficios del bucle do-</w:t>
      </w:r>
      <w:proofErr w:type="spellStart"/>
      <w:r>
        <w:t>while</w:t>
      </w:r>
      <w:proofErr w:type="spellEnd"/>
      <w:r>
        <w:t>:</w:t>
      </w:r>
    </w:p>
    <w:p w14:paraId="6FA4CB8D" w14:textId="77777777" w:rsidR="00EA3CC5" w:rsidRDefault="00EA3CC5" w:rsidP="00EA3CC5">
      <w:pPr>
        <w:pStyle w:val="Prrafodelista"/>
        <w:numPr>
          <w:ilvl w:val="0"/>
          <w:numId w:val="14"/>
        </w:numPr>
      </w:pPr>
      <w:r>
        <w:t>Garantía de Ejecución: Se asegura de que el bloque de código se ejecute al menos una vez, independientemente de la condición inicial.</w:t>
      </w:r>
    </w:p>
    <w:p w14:paraId="2021DA82" w14:textId="77777777" w:rsidR="00EA3CC5" w:rsidRDefault="00EA3CC5" w:rsidP="00EA3CC5">
      <w:pPr>
        <w:pStyle w:val="Prrafodelista"/>
        <w:numPr>
          <w:ilvl w:val="0"/>
          <w:numId w:val="14"/>
        </w:numPr>
      </w:pPr>
      <w:r>
        <w:t>Flexibilidad: Permite ejecutar un bloque de código repetidamente mientras una condición sea verdadera.</w:t>
      </w:r>
    </w:p>
    <w:p w14:paraId="4DC8717C" w14:textId="77777777" w:rsidR="00EA3CC5" w:rsidRDefault="00EA3CC5" w:rsidP="00EA3CC5">
      <w:pPr>
        <w:pStyle w:val="Prrafodelista"/>
        <w:numPr>
          <w:ilvl w:val="0"/>
          <w:numId w:val="14"/>
        </w:numPr>
      </w:pPr>
      <w:r>
        <w:t>Simplicidad: Es una estructura simple y fácil de entender.</w:t>
      </w:r>
    </w:p>
    <w:p w14:paraId="4CE3426D" w14:textId="77777777" w:rsidR="00EA3CC5" w:rsidRDefault="00EA3CC5" w:rsidP="00EA3CC5"/>
    <w:p w14:paraId="7F7605B5" w14:textId="07A2E2FA" w:rsidR="00EA3CC5" w:rsidRDefault="00EA3CC5" w:rsidP="00EA3CC5">
      <w:r>
        <w:t>Casos de Uso:</w:t>
      </w:r>
    </w:p>
    <w:p w14:paraId="6DC5EC88" w14:textId="77777777" w:rsidR="00EA3CC5" w:rsidRDefault="00EA3CC5" w:rsidP="00EA3CC5">
      <w:pPr>
        <w:pStyle w:val="Prrafodelista"/>
        <w:numPr>
          <w:ilvl w:val="0"/>
          <w:numId w:val="13"/>
        </w:numPr>
      </w:pPr>
      <w:r>
        <w:t>Validación de Entradas del Usuario: Para solicitar al usuario que ingrese datos y validar las entradas antes de continuar.</w:t>
      </w:r>
    </w:p>
    <w:p w14:paraId="5D10204E" w14:textId="77777777" w:rsidR="00EA3CC5" w:rsidRDefault="00EA3CC5" w:rsidP="00EA3CC5">
      <w:pPr>
        <w:pStyle w:val="Prrafodelista"/>
        <w:numPr>
          <w:ilvl w:val="0"/>
          <w:numId w:val="13"/>
        </w:numPr>
      </w:pPr>
      <w:r>
        <w:t>Procesamiento de Menús: Para mostrar un menú al usuario y procesar la selección hasta que se elija una opción de salida.</w:t>
      </w:r>
    </w:p>
    <w:p w14:paraId="4EB436C3" w14:textId="77777777" w:rsidR="00EA3CC5" w:rsidRDefault="00EA3CC5" w:rsidP="00EA3CC5">
      <w:pPr>
        <w:pStyle w:val="Prrafodelista"/>
        <w:numPr>
          <w:ilvl w:val="0"/>
          <w:numId w:val="13"/>
        </w:numPr>
      </w:pPr>
      <w:r>
        <w:lastRenderedPageBreak/>
        <w:t>Iteración con Acciones Posterior: Cuando se necesita ejecutar una acción y luego verificar si se debe repetir la acción basada en una condición.</w:t>
      </w:r>
    </w:p>
    <w:p w14:paraId="5FA7B835" w14:textId="77777777" w:rsidR="00EA3CC5" w:rsidRDefault="00EA3CC5" w:rsidP="00EA3CC5"/>
    <w:p w14:paraId="72A5BC4A" w14:textId="77777777" w:rsidR="00EA3CC5" w:rsidRDefault="00EA3CC5" w:rsidP="00EA3CC5">
      <w:r>
        <w:t>Ejemplo de Uso de bucle do-</w:t>
      </w:r>
      <w:proofErr w:type="spellStart"/>
      <w:r>
        <w:t>while</w:t>
      </w:r>
      <w:proofErr w:type="spellEnd"/>
      <w:r>
        <w:t xml:space="preserve"> (solo contador):</w:t>
      </w:r>
    </w:p>
    <w:p w14:paraId="5A9AE011" w14:textId="5B3560D6" w:rsidR="0004584B" w:rsidRDefault="00EA3CC5" w:rsidP="00EA3CC5">
      <w:r>
        <w:t>Supongamos que queremos imprimir los primeros 5 números naturales. Podemos usar un bucle do-</w:t>
      </w:r>
      <w:proofErr w:type="spellStart"/>
      <w:r>
        <w:t>while</w:t>
      </w:r>
      <w:proofErr w:type="spellEnd"/>
      <w:r>
        <w:t xml:space="preserve"> para controlar la iteración y mostrar los números uno por uno.</w:t>
      </w:r>
    </w:p>
    <w:p w14:paraId="7FB3E77E" w14:textId="77777777" w:rsidR="00217450" w:rsidRDefault="00217450" w:rsidP="0004584B"/>
    <w:p w14:paraId="37CB698E" w14:textId="50A732E4" w:rsidR="002B08AB" w:rsidRDefault="002B08AB" w:rsidP="000D6497">
      <w:pPr>
        <w:pStyle w:val="Cdigo"/>
      </w:pPr>
      <w:r>
        <w:t xml:space="preserve">Algoritmo </w:t>
      </w:r>
      <w:proofErr w:type="spellStart"/>
      <w:r>
        <w:t>ejemplo_bucle_do_while</w:t>
      </w:r>
      <w:proofErr w:type="spellEnd"/>
    </w:p>
    <w:p w14:paraId="119D3618" w14:textId="77777777" w:rsidR="002B08AB" w:rsidRDefault="002B08AB" w:rsidP="000D6497">
      <w:pPr>
        <w:pStyle w:val="Cdigo"/>
      </w:pPr>
      <w:r>
        <w:t xml:space="preserve">    Definir contador como Entero;</w:t>
      </w:r>
    </w:p>
    <w:p w14:paraId="5730F176" w14:textId="77777777" w:rsidR="002B08AB" w:rsidRDefault="002B08AB" w:rsidP="000D6497">
      <w:pPr>
        <w:pStyle w:val="Cdigo"/>
      </w:pPr>
      <w:r>
        <w:t xml:space="preserve">    </w:t>
      </w:r>
    </w:p>
    <w:p w14:paraId="0BAC254B" w14:textId="6A72C973" w:rsidR="002B08AB" w:rsidRDefault="002B08AB" w:rsidP="000D6497">
      <w:pPr>
        <w:pStyle w:val="Cdigo"/>
      </w:pPr>
      <w:r>
        <w:t xml:space="preserve">    contador = 1;  </w:t>
      </w:r>
      <w:r w:rsidR="000D6497">
        <w:t>//</w:t>
      </w:r>
      <w:r>
        <w:t xml:space="preserve"> Inicializamos el contador</w:t>
      </w:r>
    </w:p>
    <w:p w14:paraId="661F7786" w14:textId="77777777" w:rsidR="002B08AB" w:rsidRDefault="002B08AB" w:rsidP="000D6497">
      <w:pPr>
        <w:pStyle w:val="Cdigo"/>
      </w:pPr>
      <w:r>
        <w:t xml:space="preserve">    </w:t>
      </w:r>
    </w:p>
    <w:p w14:paraId="6039423E" w14:textId="77777777" w:rsidR="002B08AB" w:rsidRDefault="002B08AB" w:rsidP="000D6497">
      <w:pPr>
        <w:pStyle w:val="Cdigo"/>
      </w:pPr>
      <w:r>
        <w:t xml:space="preserve">    Hacer</w:t>
      </w:r>
    </w:p>
    <w:p w14:paraId="0FAF3A50" w14:textId="77777777" w:rsidR="002B08AB" w:rsidRDefault="002B08AB" w:rsidP="000D6497">
      <w:pPr>
        <w:pStyle w:val="Cdigo"/>
      </w:pPr>
      <w:r>
        <w:t xml:space="preserve">        Escribir contador;</w:t>
      </w:r>
    </w:p>
    <w:p w14:paraId="505CD738" w14:textId="7C01EF5A" w:rsidR="002B08AB" w:rsidRDefault="002B08AB" w:rsidP="000D6497">
      <w:pPr>
        <w:pStyle w:val="Cdigo"/>
      </w:pPr>
      <w:r>
        <w:t xml:space="preserve">        contador = contador + 1;  </w:t>
      </w:r>
      <w:r w:rsidR="000D6497">
        <w:t>//</w:t>
      </w:r>
      <w:r>
        <w:t xml:space="preserve"> Incrementamos el contador</w:t>
      </w:r>
    </w:p>
    <w:p w14:paraId="14B9561D" w14:textId="77777777" w:rsidR="002B08AB" w:rsidRDefault="002B08AB" w:rsidP="000D6497">
      <w:pPr>
        <w:pStyle w:val="Cdigo"/>
      </w:pPr>
      <w:r>
        <w:t xml:space="preserve">    Mientras contador &lt;= 5;</w:t>
      </w:r>
    </w:p>
    <w:p w14:paraId="3D9990E5" w14:textId="52EB935D" w:rsidR="002B08AB" w:rsidRDefault="002B08AB" w:rsidP="000D6497">
      <w:pPr>
        <w:pStyle w:val="Cdigo"/>
      </w:pPr>
      <w:proofErr w:type="spellStart"/>
      <w:r>
        <w:t>FinAlgoritmo</w:t>
      </w:r>
      <w:proofErr w:type="spellEnd"/>
    </w:p>
    <w:p w14:paraId="0AAF1D82" w14:textId="77777777" w:rsidR="000D6497" w:rsidRDefault="000D6497" w:rsidP="000D6497">
      <w:pPr>
        <w:pStyle w:val="Cdigo"/>
      </w:pPr>
    </w:p>
    <w:p w14:paraId="0AC72F40" w14:textId="77777777" w:rsidR="000D6497" w:rsidRDefault="000D6497" w:rsidP="000D6497">
      <w:pPr>
        <w:pStyle w:val="Cdigo"/>
      </w:pPr>
    </w:p>
    <w:p w14:paraId="5900B4C9" w14:textId="1C47002A" w:rsidR="007940FC" w:rsidRDefault="007940FC" w:rsidP="007940FC">
      <w:r w:rsidRPr="007940FC">
        <w:t>En este ejemplo, el bucle do-</w:t>
      </w:r>
      <w:proofErr w:type="spellStart"/>
      <w:r w:rsidRPr="007940FC">
        <w:t>while</w:t>
      </w:r>
      <w:proofErr w:type="spellEnd"/>
      <w:r w:rsidRPr="007940FC">
        <w:t xml:space="preserve"> ejecuta el bloque de código al menos una vez, ya que la condición se verifica al final del bucle. Dentro del bucle, se imprime el valor actual del contador y luego se incrementa en 1 en cada iteración. Este bucle imprimirá los números del 1 al 5 en orden ascendente.</w:t>
      </w:r>
    </w:p>
    <w:p w14:paraId="1E043B12" w14:textId="77777777" w:rsidR="00217450" w:rsidRDefault="00217450" w:rsidP="0004584B"/>
    <w:p w14:paraId="5D6D1090" w14:textId="219EB5F9" w:rsidR="006A76C6" w:rsidRDefault="006A76C6" w:rsidP="006A76C6">
      <w:pPr>
        <w:pStyle w:val="Cdigo"/>
      </w:pPr>
      <w:r>
        <w:t xml:space="preserve">Algoritmo </w:t>
      </w:r>
      <w:proofErr w:type="spellStart"/>
      <w:r>
        <w:t>estructura_repetitiva_do_while</w:t>
      </w:r>
      <w:proofErr w:type="spellEnd"/>
    </w:p>
    <w:p w14:paraId="3C215EE5" w14:textId="77777777" w:rsidR="006A76C6" w:rsidRDefault="006A76C6" w:rsidP="006A76C6">
      <w:pPr>
        <w:pStyle w:val="Cdigo"/>
      </w:pPr>
      <w:r>
        <w:t xml:space="preserve">    Definir contador, suma como Entero;</w:t>
      </w:r>
    </w:p>
    <w:p w14:paraId="67425753" w14:textId="77777777" w:rsidR="006A76C6" w:rsidRDefault="006A76C6" w:rsidP="006A76C6">
      <w:pPr>
        <w:pStyle w:val="Cdigo"/>
      </w:pPr>
      <w:r>
        <w:t xml:space="preserve">    </w:t>
      </w:r>
    </w:p>
    <w:p w14:paraId="771CE6B6" w14:textId="77777777" w:rsidR="006A76C6" w:rsidRDefault="006A76C6" w:rsidP="006A76C6">
      <w:pPr>
        <w:pStyle w:val="Cdigo"/>
      </w:pPr>
      <w:r>
        <w:t xml:space="preserve">    contador = 1;</w:t>
      </w:r>
    </w:p>
    <w:p w14:paraId="2ACBD2F9" w14:textId="77777777" w:rsidR="006A76C6" w:rsidRDefault="006A76C6" w:rsidP="006A76C6">
      <w:pPr>
        <w:pStyle w:val="Cdigo"/>
      </w:pPr>
      <w:r>
        <w:t xml:space="preserve">    suma = 0;</w:t>
      </w:r>
    </w:p>
    <w:p w14:paraId="686961DD" w14:textId="77777777" w:rsidR="006A76C6" w:rsidRDefault="006A76C6" w:rsidP="006A76C6">
      <w:pPr>
        <w:pStyle w:val="Cdigo"/>
      </w:pPr>
      <w:r>
        <w:t xml:space="preserve">    </w:t>
      </w:r>
    </w:p>
    <w:p w14:paraId="2DDC3919" w14:textId="77777777" w:rsidR="006A76C6" w:rsidRDefault="006A76C6" w:rsidP="006A76C6">
      <w:pPr>
        <w:pStyle w:val="Cdigo"/>
      </w:pPr>
      <w:r>
        <w:t xml:space="preserve">    Hacer</w:t>
      </w:r>
    </w:p>
    <w:p w14:paraId="74873771" w14:textId="77777777" w:rsidR="006A76C6" w:rsidRDefault="006A76C6" w:rsidP="006A76C6">
      <w:pPr>
        <w:pStyle w:val="Cdigo"/>
      </w:pPr>
      <w:r>
        <w:t xml:space="preserve">        suma = suma + contador;</w:t>
      </w:r>
    </w:p>
    <w:p w14:paraId="0266CF35" w14:textId="77777777" w:rsidR="006A76C6" w:rsidRDefault="006A76C6" w:rsidP="006A76C6">
      <w:pPr>
        <w:pStyle w:val="Cdigo"/>
      </w:pPr>
      <w:r>
        <w:t xml:space="preserve">        contador = contador + 1;</w:t>
      </w:r>
    </w:p>
    <w:p w14:paraId="3D27E01F" w14:textId="77777777" w:rsidR="006A76C6" w:rsidRDefault="006A76C6" w:rsidP="006A76C6">
      <w:pPr>
        <w:pStyle w:val="Cdigo"/>
      </w:pPr>
      <w:r>
        <w:t xml:space="preserve">    Mientras contador &lt;= 5;</w:t>
      </w:r>
    </w:p>
    <w:p w14:paraId="3DCDE420" w14:textId="77777777" w:rsidR="006A76C6" w:rsidRDefault="006A76C6" w:rsidP="006A76C6">
      <w:pPr>
        <w:pStyle w:val="Cdigo"/>
      </w:pPr>
      <w:r>
        <w:t xml:space="preserve">    </w:t>
      </w:r>
    </w:p>
    <w:p w14:paraId="1EB56875" w14:textId="77777777" w:rsidR="006A76C6" w:rsidRDefault="006A76C6" w:rsidP="006A76C6">
      <w:pPr>
        <w:pStyle w:val="Cdigo"/>
      </w:pPr>
      <w:r>
        <w:t xml:space="preserve">    Escribir "La suma de los números del 1 al 5 es:", suma;</w:t>
      </w:r>
    </w:p>
    <w:p w14:paraId="56E834EA" w14:textId="26979E40" w:rsidR="0004584B" w:rsidRDefault="006A76C6" w:rsidP="006A76C6">
      <w:pPr>
        <w:pStyle w:val="Cdigo"/>
      </w:pPr>
      <w:proofErr w:type="spellStart"/>
      <w:r>
        <w:t>FinAlgoritmo</w:t>
      </w:r>
      <w:proofErr w:type="spellEnd"/>
    </w:p>
    <w:p w14:paraId="0E820976" w14:textId="77777777" w:rsidR="0004584B" w:rsidRDefault="0004584B" w:rsidP="0004584B"/>
    <w:p w14:paraId="69A88607" w14:textId="77777777" w:rsidR="006A76C6" w:rsidRPr="0004584B" w:rsidRDefault="006A76C6" w:rsidP="0004584B"/>
    <w:p w14:paraId="7070B200" w14:textId="27FE4890" w:rsidR="00AB2DF6" w:rsidRDefault="0043009A" w:rsidP="00B05BC6">
      <w:pPr>
        <w:pStyle w:val="Ttulo5"/>
      </w:pPr>
      <w:r>
        <w:lastRenderedPageBreak/>
        <w:t>Salida interna de los bucles</w:t>
      </w:r>
    </w:p>
    <w:p w14:paraId="3CD6FFC6" w14:textId="69571F8E" w:rsidR="00B05BC6" w:rsidRDefault="006A76C6" w:rsidP="00CA126B">
      <w:pPr>
        <w:tabs>
          <w:tab w:val="left" w:pos="3075"/>
        </w:tabs>
        <w:contextualSpacing/>
      </w:pPr>
      <w:r w:rsidRPr="006A76C6">
        <w:t>Finalmente, abordaremos la salida interna de los bucles, que nos permite salir de un bucle antes de que se cumpla la condición de salida. Esta técnica se utiliza para optimizar la ejecución de un algoritmo cuando se alcanza un resultado deseado antes de completar todas las iteracione</w:t>
      </w:r>
      <w:r w:rsidR="007940FC">
        <w:t>s</w:t>
      </w:r>
    </w:p>
    <w:p w14:paraId="07B41307" w14:textId="224AB748" w:rsidR="00B05BC6" w:rsidRDefault="00B05BC6" w:rsidP="00A76AA1">
      <w:pPr>
        <w:contextualSpacing/>
      </w:pPr>
    </w:p>
    <w:p w14:paraId="2766006D" w14:textId="77777777" w:rsidR="00B05BC6" w:rsidRDefault="00B05BC6" w:rsidP="00A76AA1">
      <w:pPr>
        <w:contextualSpacing/>
      </w:pPr>
    </w:p>
    <w:p w14:paraId="77C4938B" w14:textId="77777777" w:rsidR="002117E6" w:rsidRDefault="006D7C25" w:rsidP="00A76AA1">
      <w:pPr>
        <w:contextualSpacing/>
      </w:pPr>
      <w:r>
        <w:rPr>
          <w:bCs/>
          <w:noProof/>
        </w:rPr>
        <mc:AlternateContent>
          <mc:Choice Requires="wpg">
            <w:drawing>
              <wp:anchor distT="0" distB="0" distL="114300" distR="114300" simplePos="0" relativeHeight="251673600" behindDoc="0" locked="0" layoutInCell="1" allowOverlap="1" wp14:anchorId="4C455FDC" wp14:editId="61D754F1">
                <wp:simplePos x="0" y="0"/>
                <wp:positionH relativeFrom="column">
                  <wp:posOffset>-307340</wp:posOffset>
                </wp:positionH>
                <wp:positionV relativeFrom="paragraph">
                  <wp:posOffset>-100330</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6289DA" w14:textId="77777777" w:rsidR="006D7C25" w:rsidRPr="00D904A7" w:rsidRDefault="006D7C25" w:rsidP="006D7C25">
                              <w:pPr>
                                <w:pStyle w:val="Ttulo1"/>
                              </w:pPr>
                              <w:bookmarkStart w:id="10" w:name="_Toc159790717"/>
                              <w:r w:rsidRPr="006D7C25">
                                <w:t>Bibliografía y Webgrafía</w:t>
                              </w:r>
                              <w:bookmarkEnd w:id="10"/>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C455FDC" id="Grupo 51" o:spid="_x0000_s1043" style="position:absolute;left:0;text-align:left;margin-left:-24.2pt;margin-top:-7.9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6F6289DA" w14:textId="77777777" w:rsidR="006D7C25" w:rsidRPr="00D904A7" w:rsidRDefault="006D7C25" w:rsidP="006D7C25">
                        <w:pPr>
                          <w:pStyle w:val="Ttulo1"/>
                        </w:pPr>
                        <w:bookmarkStart w:id="11" w:name="_Toc159790717"/>
                        <w:r w:rsidRPr="006D7C25">
                          <w:t>Bibliografía y Webgrafía</w:t>
                        </w:r>
                        <w:bookmarkEnd w:id="11"/>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4B5D3D02" w14:textId="77777777" w:rsidR="002117E6" w:rsidRDefault="002117E6" w:rsidP="00A76AA1">
      <w:pPr>
        <w:contextualSpacing/>
      </w:pPr>
    </w:p>
    <w:p w14:paraId="582CD755" w14:textId="77777777" w:rsidR="00A22112" w:rsidRDefault="00A22112" w:rsidP="00A22112">
      <w:pPr>
        <w:contextualSpacing/>
      </w:pPr>
      <w:r>
        <w:t xml:space="preserve">Steven S. </w:t>
      </w:r>
      <w:proofErr w:type="spellStart"/>
      <w:r>
        <w:t>Skiena</w:t>
      </w:r>
      <w:proofErr w:type="spellEnd"/>
      <w:r>
        <w:t>, Miguel A. Revilla, et ál. Desafíos de programación: El manual de entrenamiento para concursos de programación (</w:t>
      </w:r>
      <w:proofErr w:type="spellStart"/>
      <w:r>
        <w:t>Spanish</w:t>
      </w:r>
      <w:proofErr w:type="spellEnd"/>
      <w:r>
        <w:t xml:space="preserve"> </w:t>
      </w:r>
      <w:proofErr w:type="spellStart"/>
      <w:r>
        <w:t>Edition</w:t>
      </w:r>
      <w:proofErr w:type="spellEnd"/>
      <w:r>
        <w:t xml:space="preserve">) </w:t>
      </w:r>
      <w:proofErr w:type="spellStart"/>
      <w:r>
        <w:t>OJBooks</w:t>
      </w:r>
      <w:proofErr w:type="spellEnd"/>
      <w:r>
        <w:t xml:space="preserve"> (2020)</w:t>
      </w:r>
    </w:p>
    <w:p w14:paraId="4B4DAEB8" w14:textId="77777777" w:rsidR="00A22112" w:rsidRDefault="00A22112" w:rsidP="00A22112">
      <w:pPr>
        <w:contextualSpacing/>
      </w:pPr>
      <w:proofErr w:type="spellStart"/>
      <w:r>
        <w:t>Vickler</w:t>
      </w:r>
      <w:proofErr w:type="spellEnd"/>
      <w:r>
        <w:t xml:space="preserve"> A. Algoritmos. </w:t>
      </w:r>
      <w:proofErr w:type="spellStart"/>
      <w:r>
        <w:t>Ladoo</w:t>
      </w:r>
      <w:proofErr w:type="spellEnd"/>
      <w:r>
        <w:t xml:space="preserve"> Publishing LLC (2022)</w:t>
      </w:r>
    </w:p>
    <w:p w14:paraId="52FA618C" w14:textId="7E34B6AF" w:rsidR="002117E6" w:rsidRDefault="00A22112" w:rsidP="00A22112">
      <w:pPr>
        <w:contextualSpacing/>
      </w:pPr>
      <w:r>
        <w:t xml:space="preserve">Pes C. Pseudocódigo para principiantes. ‎ </w:t>
      </w:r>
      <w:proofErr w:type="spellStart"/>
      <w:r>
        <w:t>Independently</w:t>
      </w:r>
      <w:proofErr w:type="spellEnd"/>
      <w:r>
        <w:t xml:space="preserve"> </w:t>
      </w:r>
      <w:proofErr w:type="spellStart"/>
      <w:r>
        <w:t>published</w:t>
      </w:r>
      <w:proofErr w:type="spellEnd"/>
      <w:r>
        <w:t xml:space="preserve"> (27 Abril 2022)</w:t>
      </w:r>
    </w:p>
    <w:p w14:paraId="46F2D3DD" w14:textId="77777777" w:rsidR="00AB2DF6" w:rsidRDefault="00AB2DF6" w:rsidP="00A76AA1">
      <w:pPr>
        <w:contextualSpacing/>
      </w:pPr>
    </w:p>
    <w:p w14:paraId="2284BA45" w14:textId="77777777" w:rsidR="00C74F14" w:rsidRDefault="00C74F14" w:rsidP="00A76AA1">
      <w:pPr>
        <w:contextualSpacing/>
      </w:pPr>
    </w:p>
    <w:p w14:paraId="3BD7AE6B" w14:textId="77777777" w:rsidR="00C74F14" w:rsidRDefault="00C74F14" w:rsidP="00A76AA1">
      <w:pPr>
        <w:contextualSpacing/>
      </w:pPr>
    </w:p>
    <w:p w14:paraId="4744F832" w14:textId="77777777" w:rsidR="00C74F14" w:rsidRDefault="00C74F14" w:rsidP="00A76AA1">
      <w:pPr>
        <w:contextualSpacing/>
      </w:pPr>
    </w:p>
    <w:p w14:paraId="5E9489F9" w14:textId="77777777" w:rsidR="00C74F14" w:rsidRDefault="00C74F14" w:rsidP="00A76AA1">
      <w:pPr>
        <w:contextualSpacing/>
      </w:pPr>
    </w:p>
    <w:p w14:paraId="14C48095" w14:textId="77777777" w:rsidR="00C74F14" w:rsidRDefault="00C74F14" w:rsidP="00A76AA1">
      <w:pPr>
        <w:contextualSpacing/>
      </w:pPr>
    </w:p>
    <w:p w14:paraId="0ABE7656" w14:textId="77777777" w:rsidR="00C74F14" w:rsidRDefault="00C74F14" w:rsidP="00A76AA1">
      <w:pPr>
        <w:contextualSpacing/>
      </w:pPr>
    </w:p>
    <w:p w14:paraId="58F88AA4" w14:textId="77777777" w:rsidR="00C74F14" w:rsidRDefault="00C74F14" w:rsidP="00A76AA1">
      <w:pPr>
        <w:contextualSpacing/>
      </w:pPr>
    </w:p>
    <w:p w14:paraId="55E9A208" w14:textId="77777777" w:rsidR="00C74F14" w:rsidRDefault="00C74F14" w:rsidP="00A76AA1">
      <w:pPr>
        <w:contextualSpacing/>
      </w:pPr>
    </w:p>
    <w:p w14:paraId="568B82BC" w14:textId="77777777" w:rsidR="00C74F14" w:rsidRDefault="00C74F14" w:rsidP="00A76AA1">
      <w:pPr>
        <w:contextualSpacing/>
      </w:pPr>
    </w:p>
    <w:p w14:paraId="030C719C" w14:textId="77777777" w:rsidR="00C74F14" w:rsidRDefault="00C74F14" w:rsidP="00A76AA1">
      <w:pPr>
        <w:contextualSpacing/>
      </w:pPr>
    </w:p>
    <w:p w14:paraId="37C4648C" w14:textId="77777777" w:rsidR="00C74F14" w:rsidRDefault="00C74F14" w:rsidP="00A76AA1">
      <w:pPr>
        <w:contextualSpacing/>
      </w:pPr>
    </w:p>
    <w:p w14:paraId="5B66B56F" w14:textId="77777777" w:rsidR="00C74F14" w:rsidRDefault="00C74F14" w:rsidP="00A76AA1">
      <w:pPr>
        <w:contextualSpacing/>
      </w:pPr>
    </w:p>
    <w:p w14:paraId="7C362F39" w14:textId="77777777" w:rsidR="00C74F14" w:rsidRDefault="00C74F14" w:rsidP="00A76AA1">
      <w:pPr>
        <w:contextualSpacing/>
      </w:pPr>
    </w:p>
    <w:p w14:paraId="3A24C331" w14:textId="77777777" w:rsidR="00C74F14" w:rsidRDefault="00C74F14" w:rsidP="00A76AA1">
      <w:pPr>
        <w:contextualSpacing/>
      </w:pPr>
    </w:p>
    <w:p w14:paraId="3772FA50" w14:textId="77777777" w:rsidR="00C74F14" w:rsidRDefault="00C74F14" w:rsidP="00A76AA1">
      <w:pPr>
        <w:contextualSpacing/>
      </w:pPr>
    </w:p>
    <w:p w14:paraId="13E2E254" w14:textId="77777777" w:rsidR="00C74F14" w:rsidRDefault="00C74F14" w:rsidP="00A76AA1">
      <w:pPr>
        <w:contextualSpacing/>
      </w:pPr>
    </w:p>
    <w:p w14:paraId="6CB6A258" w14:textId="77777777" w:rsidR="00AB2DF6" w:rsidRPr="002117E6" w:rsidRDefault="006D7C25" w:rsidP="00A76AA1">
      <w:pPr>
        <w:contextualSpacing/>
        <w:rPr>
          <w:bCs/>
        </w:rPr>
      </w:pPr>
      <w:r>
        <w:rPr>
          <w:noProof/>
        </w:rPr>
        <w:lastRenderedPageBreak/>
        <mc:AlternateContent>
          <mc:Choice Requires="wpg">
            <w:drawing>
              <wp:anchor distT="0" distB="0" distL="114300" distR="114300" simplePos="0" relativeHeight="251678720" behindDoc="0" locked="0" layoutInCell="1" allowOverlap="1" wp14:anchorId="42D14A1D" wp14:editId="70D98B61">
                <wp:simplePos x="0" y="0"/>
                <wp:positionH relativeFrom="column">
                  <wp:posOffset>-318135</wp:posOffset>
                </wp:positionH>
                <wp:positionV relativeFrom="paragraph">
                  <wp:posOffset>-116868</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BA74D6" w14:textId="77777777" w:rsidR="006D7C25" w:rsidRPr="00D904A7" w:rsidRDefault="006D7C25" w:rsidP="006D7C25">
                              <w:pPr>
                                <w:pStyle w:val="Ttulo1"/>
                              </w:pPr>
                              <w:bookmarkStart w:id="12" w:name="_Toc159790718"/>
                              <w:r w:rsidRPr="006D7C25">
                                <w:t>Glosario</w:t>
                              </w:r>
                              <w:bookmarkEnd w:id="12"/>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2D14A1D" id="Grupo 57" o:spid="_x0000_s1048" style="position:absolute;left:0;text-align:left;margin-left:-25.05pt;margin-top:-9.2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2BBA74D6" w14:textId="77777777" w:rsidR="006D7C25" w:rsidRPr="00D904A7" w:rsidRDefault="006D7C25" w:rsidP="006D7C25">
                        <w:pPr>
                          <w:pStyle w:val="Ttulo1"/>
                        </w:pPr>
                        <w:bookmarkStart w:id="13" w:name="_Toc159790718"/>
                        <w:r w:rsidRPr="006D7C25">
                          <w:t>Glosario</w:t>
                        </w:r>
                        <w:bookmarkEnd w:id="13"/>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6365E65F" w14:textId="77777777" w:rsidR="00AB2DF6" w:rsidRDefault="00AB2DF6" w:rsidP="00A76AA1">
      <w:pPr>
        <w:tabs>
          <w:tab w:val="left" w:pos="1305"/>
        </w:tabs>
        <w:contextualSpacing/>
      </w:pPr>
    </w:p>
    <w:p w14:paraId="43689825" w14:textId="77777777" w:rsidR="00C74F14" w:rsidRDefault="00C74F14" w:rsidP="00C74F14">
      <w:pPr>
        <w:pStyle w:val="Prrafodelista"/>
        <w:numPr>
          <w:ilvl w:val="0"/>
          <w:numId w:val="16"/>
        </w:numPr>
        <w:tabs>
          <w:tab w:val="left" w:pos="1305"/>
        </w:tabs>
      </w:pPr>
      <w:r w:rsidRPr="00C74F14">
        <w:rPr>
          <w:b/>
          <w:bCs/>
        </w:rPr>
        <w:t>Acumulador</w:t>
      </w:r>
      <w:r>
        <w:t>: Una variable utilizada para almacenar y sumar valores a lo largo de la ejecución de un programa.</w:t>
      </w:r>
    </w:p>
    <w:p w14:paraId="1EA1A78C" w14:textId="77777777" w:rsidR="00C74F14" w:rsidRDefault="00C74F14" w:rsidP="00C74F14">
      <w:pPr>
        <w:pStyle w:val="Prrafodelista"/>
        <w:numPr>
          <w:ilvl w:val="0"/>
          <w:numId w:val="16"/>
        </w:numPr>
        <w:tabs>
          <w:tab w:val="left" w:pos="1305"/>
        </w:tabs>
      </w:pPr>
      <w:r w:rsidRPr="00C74F14">
        <w:rPr>
          <w:b/>
          <w:bCs/>
        </w:rPr>
        <w:t>Bucle</w:t>
      </w:r>
      <w:r>
        <w:t>: Una estructura de control que permite repetir la ejecución de un bloque de código varias veces.</w:t>
      </w:r>
    </w:p>
    <w:p w14:paraId="3AA5731C" w14:textId="77777777" w:rsidR="00C74F14" w:rsidRDefault="00C74F14" w:rsidP="00C74F14">
      <w:pPr>
        <w:pStyle w:val="Prrafodelista"/>
        <w:numPr>
          <w:ilvl w:val="0"/>
          <w:numId w:val="16"/>
        </w:numPr>
        <w:tabs>
          <w:tab w:val="left" w:pos="1305"/>
        </w:tabs>
      </w:pPr>
      <w:r w:rsidRPr="00C74F14">
        <w:rPr>
          <w:b/>
          <w:bCs/>
        </w:rPr>
        <w:t>Condición de Salida</w:t>
      </w:r>
      <w:r>
        <w:t>: Una expresión booleana que determina cuándo debe finalizar la ejecución de un bucle.</w:t>
      </w:r>
    </w:p>
    <w:p w14:paraId="783DDD6C" w14:textId="77777777" w:rsidR="00C74F14" w:rsidRDefault="00C74F14" w:rsidP="00C74F14">
      <w:pPr>
        <w:pStyle w:val="Prrafodelista"/>
        <w:numPr>
          <w:ilvl w:val="0"/>
          <w:numId w:val="16"/>
        </w:numPr>
        <w:tabs>
          <w:tab w:val="left" w:pos="1305"/>
        </w:tabs>
      </w:pPr>
      <w:r w:rsidRPr="00C74F14">
        <w:rPr>
          <w:b/>
          <w:bCs/>
        </w:rPr>
        <w:t>Contador</w:t>
      </w:r>
      <w:r>
        <w:t>: Una variable utilizada para llevar un registro del número de veces que se ha ejecutado un bucle o de la ocurrencia de ciertos eventos en un programa.</w:t>
      </w:r>
    </w:p>
    <w:p w14:paraId="786479C8" w14:textId="77777777" w:rsidR="00C74F14" w:rsidRDefault="00C74F14" w:rsidP="00C74F14">
      <w:pPr>
        <w:pStyle w:val="Prrafodelista"/>
        <w:numPr>
          <w:ilvl w:val="0"/>
          <w:numId w:val="16"/>
        </w:numPr>
        <w:tabs>
          <w:tab w:val="left" w:pos="1305"/>
        </w:tabs>
      </w:pPr>
      <w:r w:rsidRPr="00C74F14">
        <w:rPr>
          <w:b/>
          <w:bCs/>
        </w:rPr>
        <w:t>Do-</w:t>
      </w:r>
      <w:proofErr w:type="spellStart"/>
      <w:r w:rsidRPr="00C74F14">
        <w:rPr>
          <w:b/>
          <w:bCs/>
        </w:rPr>
        <w:t>While</w:t>
      </w:r>
      <w:proofErr w:type="spellEnd"/>
      <w:r>
        <w:t>: También conocido como bucle "hacer-mientras", es una estructura de bucle que ejecuta un bloque de código al menos una vez y luego repite la ejecución mientras se cumpla una condición específica.</w:t>
      </w:r>
    </w:p>
    <w:p w14:paraId="41A0F01B" w14:textId="77777777" w:rsidR="00C74F14" w:rsidRDefault="00C74F14" w:rsidP="00C74F14">
      <w:pPr>
        <w:pStyle w:val="Prrafodelista"/>
        <w:numPr>
          <w:ilvl w:val="0"/>
          <w:numId w:val="16"/>
        </w:numPr>
        <w:tabs>
          <w:tab w:val="left" w:pos="1305"/>
        </w:tabs>
      </w:pPr>
      <w:r w:rsidRPr="00C74F14">
        <w:rPr>
          <w:b/>
          <w:bCs/>
        </w:rPr>
        <w:t>Estructura Algorítmica</w:t>
      </w:r>
      <w:r>
        <w:t>: Un conjunto de instrucciones utilizadas en programación para representar la lógica de un algoritmo.</w:t>
      </w:r>
    </w:p>
    <w:p w14:paraId="56281ECA" w14:textId="77777777" w:rsidR="00C74F14" w:rsidRDefault="00C74F14" w:rsidP="00C74F14">
      <w:pPr>
        <w:pStyle w:val="Prrafodelista"/>
        <w:numPr>
          <w:ilvl w:val="0"/>
          <w:numId w:val="16"/>
        </w:numPr>
        <w:tabs>
          <w:tab w:val="left" w:pos="1305"/>
        </w:tabs>
      </w:pPr>
      <w:proofErr w:type="spellStart"/>
      <w:r w:rsidRPr="00C74F14">
        <w:rPr>
          <w:b/>
          <w:bCs/>
        </w:rPr>
        <w:t>For</w:t>
      </w:r>
      <w:proofErr w:type="spellEnd"/>
      <w:r>
        <w:t>: También conocido como bucle "desde/para", es una estructura de bucle que permite ejecutar un bloque de código un número específico de veces.</w:t>
      </w:r>
    </w:p>
    <w:p w14:paraId="05B190E0" w14:textId="77777777" w:rsidR="00C74F14" w:rsidRDefault="00C74F14" w:rsidP="00C74F14">
      <w:pPr>
        <w:pStyle w:val="Prrafodelista"/>
        <w:numPr>
          <w:ilvl w:val="0"/>
          <w:numId w:val="16"/>
        </w:numPr>
        <w:tabs>
          <w:tab w:val="left" w:pos="1305"/>
        </w:tabs>
      </w:pPr>
      <w:r w:rsidRPr="00C74F14">
        <w:rPr>
          <w:b/>
          <w:bCs/>
        </w:rPr>
        <w:t>Secuencia</w:t>
      </w:r>
      <w:r>
        <w:t>: Una estructura algorítmica que especifica el orden en el que se deben ejecutar una serie de instrucciones.</w:t>
      </w:r>
    </w:p>
    <w:p w14:paraId="5743AFD0" w14:textId="080F9095" w:rsidR="00AB2DF6" w:rsidRDefault="00C74F14" w:rsidP="00C74F14">
      <w:pPr>
        <w:pStyle w:val="Prrafodelista"/>
        <w:numPr>
          <w:ilvl w:val="0"/>
          <w:numId w:val="16"/>
        </w:numPr>
        <w:tabs>
          <w:tab w:val="left" w:pos="1305"/>
        </w:tabs>
      </w:pPr>
      <w:proofErr w:type="spellStart"/>
      <w:r w:rsidRPr="00C74F14">
        <w:rPr>
          <w:b/>
          <w:bCs/>
        </w:rPr>
        <w:t>While</w:t>
      </w:r>
      <w:proofErr w:type="spellEnd"/>
      <w:r>
        <w:t>: También conocido como bucle "mientras-hacer", es una estructura de bucle que ejecuta un bloque de código repetidamente mientras se cumpla una condición específica.</w:t>
      </w:r>
    </w:p>
    <w:p w14:paraId="5ABCAE94" w14:textId="77777777" w:rsidR="00AB2DF6" w:rsidRDefault="00AB2DF6" w:rsidP="00A76AA1">
      <w:pPr>
        <w:tabs>
          <w:tab w:val="left" w:pos="1305"/>
        </w:tabs>
        <w:contextualSpacing/>
      </w:pPr>
    </w:p>
    <w:p w14:paraId="138252D0" w14:textId="77777777" w:rsidR="00AB2DF6" w:rsidRDefault="00AB2DF6" w:rsidP="00A76AA1">
      <w:pPr>
        <w:tabs>
          <w:tab w:val="left" w:pos="1305"/>
        </w:tabs>
        <w:contextualSpacing/>
      </w:pPr>
    </w:p>
    <w:p w14:paraId="09AFB063" w14:textId="77777777" w:rsidR="00AB2DF6" w:rsidRPr="00A76AA1" w:rsidRDefault="00AB2DF6" w:rsidP="00A76AA1">
      <w:pPr>
        <w:contextualSpacing/>
        <w:rPr>
          <w:bCs/>
        </w:rPr>
      </w:pPr>
    </w:p>
    <w:p w14:paraId="340E69A2" w14:textId="77777777" w:rsidR="00AB2DF6" w:rsidRDefault="00AB2DF6" w:rsidP="00A76AA1">
      <w:pPr>
        <w:tabs>
          <w:tab w:val="left" w:pos="1305"/>
        </w:tabs>
        <w:contextualSpacing/>
      </w:pPr>
    </w:p>
    <w:sectPr w:rsidR="00AB2DF6" w:rsidSect="00A66A79">
      <w:headerReference w:type="default" r:id="rId10"/>
      <w:footerReference w:type="default" r:id="rId11"/>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D81726" w14:textId="77777777" w:rsidR="00A86635" w:rsidRDefault="00A86635" w:rsidP="007F1B53">
      <w:pPr>
        <w:spacing w:before="0" w:after="0" w:line="240" w:lineRule="auto"/>
      </w:pPr>
      <w:r>
        <w:separator/>
      </w:r>
    </w:p>
  </w:endnote>
  <w:endnote w:type="continuationSeparator" w:id="0">
    <w:p w14:paraId="177C4A5B" w14:textId="77777777" w:rsidR="00A86635" w:rsidRDefault="00A86635"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92C3F"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237DF08D" wp14:editId="318228D1">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69649A5D" wp14:editId="5382C3B7">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015FF4F8"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59457A60"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69649A5D"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015FF4F8"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59457A60"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18378F" w14:textId="77777777" w:rsidR="00A86635" w:rsidRDefault="00A86635" w:rsidP="007F1B53">
      <w:pPr>
        <w:spacing w:before="0" w:after="0" w:line="240" w:lineRule="auto"/>
      </w:pPr>
      <w:r>
        <w:separator/>
      </w:r>
    </w:p>
  </w:footnote>
  <w:footnote w:type="continuationSeparator" w:id="0">
    <w:p w14:paraId="486ABE2C" w14:textId="77777777" w:rsidR="00A86635" w:rsidRDefault="00A86635"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F032C" w14:textId="77777777" w:rsidR="00A66A79" w:rsidRDefault="00A66A79">
    <w:pPr>
      <w:pStyle w:val="Encabezado"/>
    </w:pPr>
    <w:r>
      <w:rPr>
        <w:noProof/>
      </w:rPr>
      <w:drawing>
        <wp:anchor distT="0" distB="0" distL="114300" distR="114300" simplePos="0" relativeHeight="251667456" behindDoc="0" locked="0" layoutInCell="1" allowOverlap="1" wp14:anchorId="6021AB80" wp14:editId="06BD33EE">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7C20D6"/>
    <w:multiLevelType w:val="hybridMultilevel"/>
    <w:tmpl w:val="E0AA63A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1F61034A"/>
    <w:multiLevelType w:val="hybridMultilevel"/>
    <w:tmpl w:val="986C093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234F5588"/>
    <w:multiLevelType w:val="hybridMultilevel"/>
    <w:tmpl w:val="0A20AEE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23775086"/>
    <w:multiLevelType w:val="hybridMultilevel"/>
    <w:tmpl w:val="CABC067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288E7E9A"/>
    <w:multiLevelType w:val="hybridMultilevel"/>
    <w:tmpl w:val="62C46F4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2CF9102D"/>
    <w:multiLevelType w:val="hybridMultilevel"/>
    <w:tmpl w:val="95EA9E0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45772F8C"/>
    <w:multiLevelType w:val="hybridMultilevel"/>
    <w:tmpl w:val="7BB8D67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488730C7"/>
    <w:multiLevelType w:val="hybridMultilevel"/>
    <w:tmpl w:val="0ACA58A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4AF443CA"/>
    <w:multiLevelType w:val="hybridMultilevel"/>
    <w:tmpl w:val="A90E0A1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54923055"/>
    <w:multiLevelType w:val="hybridMultilevel"/>
    <w:tmpl w:val="EA90250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 w15:restartNumberingAfterBreak="0">
    <w:nsid w:val="69496032"/>
    <w:multiLevelType w:val="hybridMultilevel"/>
    <w:tmpl w:val="39C0014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 w15:restartNumberingAfterBreak="0">
    <w:nsid w:val="6F8A5482"/>
    <w:multiLevelType w:val="hybridMultilevel"/>
    <w:tmpl w:val="ADB0A97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71A64D73"/>
    <w:multiLevelType w:val="hybridMultilevel"/>
    <w:tmpl w:val="07BC132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3" w15:restartNumberingAfterBreak="0">
    <w:nsid w:val="72353B65"/>
    <w:multiLevelType w:val="hybridMultilevel"/>
    <w:tmpl w:val="C2A6EBF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4" w15:restartNumberingAfterBreak="0">
    <w:nsid w:val="73A135A9"/>
    <w:multiLevelType w:val="hybridMultilevel"/>
    <w:tmpl w:val="C8A63BB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5" w15:restartNumberingAfterBreak="0">
    <w:nsid w:val="73C06274"/>
    <w:multiLevelType w:val="hybridMultilevel"/>
    <w:tmpl w:val="6C6A865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8"/>
  </w:num>
  <w:num w:numId="4">
    <w:abstractNumId w:val="3"/>
  </w:num>
  <w:num w:numId="5">
    <w:abstractNumId w:val="9"/>
  </w:num>
  <w:num w:numId="6">
    <w:abstractNumId w:val="12"/>
  </w:num>
  <w:num w:numId="7">
    <w:abstractNumId w:val="11"/>
  </w:num>
  <w:num w:numId="8">
    <w:abstractNumId w:val="5"/>
  </w:num>
  <w:num w:numId="9">
    <w:abstractNumId w:val="1"/>
  </w:num>
  <w:num w:numId="10">
    <w:abstractNumId w:val="2"/>
  </w:num>
  <w:num w:numId="11">
    <w:abstractNumId w:val="13"/>
  </w:num>
  <w:num w:numId="12">
    <w:abstractNumId w:val="10"/>
  </w:num>
  <w:num w:numId="13">
    <w:abstractNumId w:val="6"/>
  </w:num>
  <w:num w:numId="14">
    <w:abstractNumId w:val="7"/>
  </w:num>
  <w:num w:numId="15">
    <w:abstractNumId w:val="15"/>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09A"/>
    <w:rsid w:val="00020820"/>
    <w:rsid w:val="00037500"/>
    <w:rsid w:val="000446AD"/>
    <w:rsid w:val="0004584B"/>
    <w:rsid w:val="000A07E1"/>
    <w:rsid w:val="000D6497"/>
    <w:rsid w:val="001138D5"/>
    <w:rsid w:val="00143117"/>
    <w:rsid w:val="001726BE"/>
    <w:rsid w:val="00175EDB"/>
    <w:rsid w:val="0018373F"/>
    <w:rsid w:val="001B425D"/>
    <w:rsid w:val="001C720B"/>
    <w:rsid w:val="001D0736"/>
    <w:rsid w:val="001D6CA8"/>
    <w:rsid w:val="001F02B0"/>
    <w:rsid w:val="001F5D15"/>
    <w:rsid w:val="0020003D"/>
    <w:rsid w:val="002117E6"/>
    <w:rsid w:val="00212908"/>
    <w:rsid w:val="00217450"/>
    <w:rsid w:val="00232293"/>
    <w:rsid w:val="00257A36"/>
    <w:rsid w:val="0028133E"/>
    <w:rsid w:val="002A6BFE"/>
    <w:rsid w:val="002B08AB"/>
    <w:rsid w:val="002C7457"/>
    <w:rsid w:val="002D0E8A"/>
    <w:rsid w:val="002E3A77"/>
    <w:rsid w:val="002F0A67"/>
    <w:rsid w:val="00346434"/>
    <w:rsid w:val="003717C3"/>
    <w:rsid w:val="00373028"/>
    <w:rsid w:val="003E0D37"/>
    <w:rsid w:val="003F3A88"/>
    <w:rsid w:val="0043009A"/>
    <w:rsid w:val="00433BE9"/>
    <w:rsid w:val="0044131F"/>
    <w:rsid w:val="004A18B8"/>
    <w:rsid w:val="004D5BB4"/>
    <w:rsid w:val="004F40C8"/>
    <w:rsid w:val="00507CCA"/>
    <w:rsid w:val="00521008"/>
    <w:rsid w:val="00526FCA"/>
    <w:rsid w:val="0054053B"/>
    <w:rsid w:val="00547521"/>
    <w:rsid w:val="005825BA"/>
    <w:rsid w:val="005B0B82"/>
    <w:rsid w:val="005B7617"/>
    <w:rsid w:val="005C4516"/>
    <w:rsid w:val="005E27A5"/>
    <w:rsid w:val="005F3300"/>
    <w:rsid w:val="006233F8"/>
    <w:rsid w:val="00635F19"/>
    <w:rsid w:val="00636C8A"/>
    <w:rsid w:val="00661C67"/>
    <w:rsid w:val="00675288"/>
    <w:rsid w:val="00680D3C"/>
    <w:rsid w:val="00686701"/>
    <w:rsid w:val="006A7406"/>
    <w:rsid w:val="006A76C6"/>
    <w:rsid w:val="006B5007"/>
    <w:rsid w:val="006B6105"/>
    <w:rsid w:val="006D5859"/>
    <w:rsid w:val="006D7C25"/>
    <w:rsid w:val="006E2AEC"/>
    <w:rsid w:val="0070212E"/>
    <w:rsid w:val="00770989"/>
    <w:rsid w:val="00775AC1"/>
    <w:rsid w:val="007813BE"/>
    <w:rsid w:val="007940FC"/>
    <w:rsid w:val="007F1B53"/>
    <w:rsid w:val="00811B7A"/>
    <w:rsid w:val="008269E4"/>
    <w:rsid w:val="0083075B"/>
    <w:rsid w:val="00843820"/>
    <w:rsid w:val="00845B23"/>
    <w:rsid w:val="0084708F"/>
    <w:rsid w:val="00857A4F"/>
    <w:rsid w:val="008655A2"/>
    <w:rsid w:val="00880817"/>
    <w:rsid w:val="00881EBE"/>
    <w:rsid w:val="00891D18"/>
    <w:rsid w:val="008B0A58"/>
    <w:rsid w:val="008D04CA"/>
    <w:rsid w:val="00911988"/>
    <w:rsid w:val="00944094"/>
    <w:rsid w:val="00944563"/>
    <w:rsid w:val="0096185C"/>
    <w:rsid w:val="00973F24"/>
    <w:rsid w:val="00984E87"/>
    <w:rsid w:val="009E1A57"/>
    <w:rsid w:val="00A22112"/>
    <w:rsid w:val="00A27C88"/>
    <w:rsid w:val="00A30C21"/>
    <w:rsid w:val="00A32AB9"/>
    <w:rsid w:val="00A6410F"/>
    <w:rsid w:val="00A66A79"/>
    <w:rsid w:val="00A67DD5"/>
    <w:rsid w:val="00A76AA1"/>
    <w:rsid w:val="00A86635"/>
    <w:rsid w:val="00AB2DF6"/>
    <w:rsid w:val="00AF551B"/>
    <w:rsid w:val="00B01852"/>
    <w:rsid w:val="00B0400E"/>
    <w:rsid w:val="00B05BC6"/>
    <w:rsid w:val="00B0609B"/>
    <w:rsid w:val="00B47A03"/>
    <w:rsid w:val="00B7083B"/>
    <w:rsid w:val="00BA3893"/>
    <w:rsid w:val="00BC01BC"/>
    <w:rsid w:val="00C05DF4"/>
    <w:rsid w:val="00C512B9"/>
    <w:rsid w:val="00C57E66"/>
    <w:rsid w:val="00C739AF"/>
    <w:rsid w:val="00C74F14"/>
    <w:rsid w:val="00C92836"/>
    <w:rsid w:val="00CA126B"/>
    <w:rsid w:val="00CA2631"/>
    <w:rsid w:val="00CB2ACB"/>
    <w:rsid w:val="00CE5665"/>
    <w:rsid w:val="00D1428E"/>
    <w:rsid w:val="00D25540"/>
    <w:rsid w:val="00D44E51"/>
    <w:rsid w:val="00D55BEC"/>
    <w:rsid w:val="00D60D27"/>
    <w:rsid w:val="00D61BEA"/>
    <w:rsid w:val="00D752EF"/>
    <w:rsid w:val="00D92A0B"/>
    <w:rsid w:val="00DE5F24"/>
    <w:rsid w:val="00DF1951"/>
    <w:rsid w:val="00E05938"/>
    <w:rsid w:val="00E11E9F"/>
    <w:rsid w:val="00E15D5F"/>
    <w:rsid w:val="00E42177"/>
    <w:rsid w:val="00E6440F"/>
    <w:rsid w:val="00E85F1E"/>
    <w:rsid w:val="00E90215"/>
    <w:rsid w:val="00EA3CC5"/>
    <w:rsid w:val="00EE1423"/>
    <w:rsid w:val="00EF5DC0"/>
    <w:rsid w:val="00F00EFD"/>
    <w:rsid w:val="00F02BF4"/>
    <w:rsid w:val="00F3756A"/>
    <w:rsid w:val="00F43320"/>
    <w:rsid w:val="00F47697"/>
    <w:rsid w:val="00F52DFA"/>
    <w:rsid w:val="00F65696"/>
    <w:rsid w:val="00FD0E8A"/>
    <w:rsid w:val="00FE52FE"/>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395ABF"/>
  <w15:chartTrackingRefBased/>
  <w15:docId w15:val="{EE66C9FF-857A-4B6B-A185-3D374F73E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paragraph" w:styleId="Ttulo5">
    <w:name w:val="heading 5"/>
    <w:basedOn w:val="Normal"/>
    <w:next w:val="Normal"/>
    <w:link w:val="Ttulo5Car"/>
    <w:uiPriority w:val="9"/>
    <w:unhideWhenUsed/>
    <w:qFormat/>
    <w:rsid w:val="00B05BC6"/>
    <w:pPr>
      <w:keepNext/>
      <w:keepLines/>
      <w:spacing w:after="0"/>
      <w:outlineLvl w:val="4"/>
    </w:pPr>
    <w:rPr>
      <w:rFonts w:eastAsiaTheme="majorEastAsia" w:cstheme="majorBidi"/>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11E9F"/>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E11E9F"/>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1B425D"/>
    <w:pPr>
      <w:spacing w:after="0" w:line="360" w:lineRule="auto"/>
      <w:jc w:val="both"/>
    </w:pPr>
    <w:rPr>
      <w:rFonts w:ascii="Tahoma" w:hAnsi="Tahoma"/>
      <w:sz w:val="24"/>
    </w:rPr>
  </w:style>
  <w:style w:type="character" w:customStyle="1" w:styleId="Ttulo5Car">
    <w:name w:val="Título 5 Car"/>
    <w:basedOn w:val="Fuentedeprrafopredeter"/>
    <w:link w:val="Ttulo5"/>
    <w:uiPriority w:val="9"/>
    <w:rsid w:val="00B05BC6"/>
    <w:rPr>
      <w:rFonts w:ascii="Tahoma" w:eastAsiaTheme="majorEastAsia" w:hAnsi="Tahoma" w:cstheme="majorBidi"/>
      <w:i/>
      <w:sz w:val="24"/>
    </w:rPr>
  </w:style>
  <w:style w:type="paragraph" w:styleId="TDC2">
    <w:name w:val="toc 2"/>
    <w:basedOn w:val="Normal"/>
    <w:next w:val="Normal"/>
    <w:autoRedefine/>
    <w:uiPriority w:val="39"/>
    <w:unhideWhenUsed/>
    <w:rsid w:val="00B05BC6"/>
    <w:pPr>
      <w:spacing w:after="100"/>
      <w:ind w:left="240"/>
    </w:pPr>
  </w:style>
  <w:style w:type="paragraph" w:styleId="TDC3">
    <w:name w:val="toc 3"/>
    <w:basedOn w:val="Normal"/>
    <w:next w:val="Normal"/>
    <w:autoRedefine/>
    <w:uiPriority w:val="39"/>
    <w:unhideWhenUsed/>
    <w:rsid w:val="00B05BC6"/>
    <w:pPr>
      <w:spacing w:after="100"/>
      <w:ind w:left="480"/>
    </w:pPr>
  </w:style>
  <w:style w:type="paragraph" w:styleId="Prrafodelista">
    <w:name w:val="List Paragraph"/>
    <w:basedOn w:val="Normal"/>
    <w:uiPriority w:val="34"/>
    <w:qFormat/>
    <w:rsid w:val="009E1A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102</TotalTime>
  <Pages>22</Pages>
  <Words>3926</Words>
  <Characters>21595</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AntonioAguirre</cp:lastModifiedBy>
  <cp:revision>65</cp:revision>
  <cp:lastPrinted>2024-02-26T23:07:00Z</cp:lastPrinted>
  <dcterms:created xsi:type="dcterms:W3CDTF">2024-02-26T03:43:00Z</dcterms:created>
  <dcterms:modified xsi:type="dcterms:W3CDTF">2024-02-26T23:07:00Z</dcterms:modified>
</cp:coreProperties>
</file>
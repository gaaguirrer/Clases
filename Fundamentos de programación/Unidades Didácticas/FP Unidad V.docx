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E0AC" w14:textId="77777777" w:rsidR="00F43320" w:rsidRDefault="00B0400E">
      <w:r>
        <w:rPr>
          <w:noProof/>
        </w:rPr>
        <w:drawing>
          <wp:anchor distT="0" distB="0" distL="114300" distR="114300" simplePos="0" relativeHeight="251637760" behindDoc="0" locked="0" layoutInCell="1" allowOverlap="1" wp14:anchorId="7014C19A" wp14:editId="67542F5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AD1DA0" w14:textId="77777777" w:rsidR="00F43320" w:rsidRDefault="00F43320"/>
    <w:p w14:paraId="00562F43" w14:textId="77777777" w:rsidR="00F43320" w:rsidRDefault="00F43320"/>
    <w:p w14:paraId="055FD04C" w14:textId="77777777" w:rsidR="00F43320" w:rsidRDefault="00F43320"/>
    <w:p w14:paraId="47C69481" w14:textId="77777777" w:rsidR="00F43320" w:rsidRDefault="00F43320"/>
    <w:p w14:paraId="283BF71C" w14:textId="77777777" w:rsidR="00F43320" w:rsidRDefault="00F43320"/>
    <w:p w14:paraId="1F83C37E" w14:textId="77777777" w:rsidR="00F43320" w:rsidRDefault="00F43320"/>
    <w:p w14:paraId="1CEF75D8" w14:textId="77777777" w:rsidR="00F43320" w:rsidRDefault="00F43320"/>
    <w:p w14:paraId="2988945F" w14:textId="77777777" w:rsidR="00F43320" w:rsidRDefault="00F43320"/>
    <w:p w14:paraId="77B0BD20" w14:textId="77777777" w:rsidR="00F43320" w:rsidRDefault="006D7C25">
      <w:r>
        <w:rPr>
          <w:noProof/>
        </w:rPr>
        <mc:AlternateContent>
          <mc:Choice Requires="wps">
            <w:drawing>
              <wp:anchor distT="0" distB="0" distL="114300" distR="114300" simplePos="0" relativeHeight="251639808" behindDoc="1" locked="0" layoutInCell="1" allowOverlap="1" wp14:anchorId="23A953A8" wp14:editId="31FB243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A3296E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3A953A8"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0A3296E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25472CE" w14:textId="77777777" w:rsidR="00F43320" w:rsidRDefault="00F43320"/>
    <w:p w14:paraId="0CC51E2F" w14:textId="77777777" w:rsidR="00F43320" w:rsidRDefault="00F43320"/>
    <w:p w14:paraId="0123A049"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0AA8C65F" wp14:editId="07CED812">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FBB1B2"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4EC8AE44" w14:textId="77777777" w:rsidR="00F43320" w:rsidRDefault="003E0D37">
      <w:r>
        <w:rPr>
          <w:noProof/>
        </w:rPr>
        <mc:AlternateContent>
          <mc:Choice Requires="wps">
            <w:drawing>
              <wp:anchor distT="0" distB="0" distL="114300" distR="114300" simplePos="0" relativeHeight="251640832" behindDoc="0" locked="0" layoutInCell="1" allowOverlap="1" wp14:anchorId="2543EECD" wp14:editId="3A2CF42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D4CF8" w14:textId="0755183F" w:rsidR="00F43320" w:rsidRPr="005E6C17" w:rsidRDefault="006E02F7" w:rsidP="00EF5DC0">
                            <w:pPr>
                              <w:jc w:val="right"/>
                              <w:rPr>
                                <w:rFonts w:ascii="EleganTech™" w:hAnsi="EleganTech™"/>
                                <w:b/>
                                <w:color w:val="404040"/>
                                <w:sz w:val="54"/>
                                <w:szCs w:val="56"/>
                              </w:rPr>
                            </w:pPr>
                            <w:r w:rsidRPr="006E02F7">
                              <w:rPr>
                                <w:rFonts w:cs="Calibri"/>
                                <w:b/>
                                <w:color w:val="000000"/>
                                <w:sz w:val="48"/>
                                <w:szCs w:val="52"/>
                                <w:lang w:eastAsia="es-NI"/>
                              </w:rPr>
                              <w:t>Introducción a Estructura de Datos</w:t>
                            </w:r>
                            <w:r w:rsidR="00F43320">
                              <w:rPr>
                                <w:rFonts w:cs="Calibri"/>
                                <w:b/>
                                <w:color w:val="000000"/>
                                <w:sz w:val="48"/>
                                <w:szCs w:val="52"/>
                                <w:lang w:eastAsia="es-NI"/>
                              </w:rPr>
                              <w:t xml:space="preserve">, Unidad </w:t>
                            </w:r>
                            <w:r>
                              <w:rPr>
                                <w:rFonts w:cs="Calibri"/>
                                <w:b/>
                                <w:color w:val="000000"/>
                                <w:sz w:val="48"/>
                                <w:szCs w:val="52"/>
                                <w:lang w:eastAsia="es-NI"/>
                              </w:rPr>
                              <w:t>V</w:t>
                            </w:r>
                          </w:p>
                          <w:p w14:paraId="61EE809C"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3EECD"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12D4CF8" w14:textId="0755183F" w:rsidR="00F43320" w:rsidRPr="005E6C17" w:rsidRDefault="006E02F7" w:rsidP="00EF5DC0">
                      <w:pPr>
                        <w:jc w:val="right"/>
                        <w:rPr>
                          <w:rFonts w:ascii="EleganTech™" w:hAnsi="EleganTech™"/>
                          <w:b/>
                          <w:color w:val="404040"/>
                          <w:sz w:val="54"/>
                          <w:szCs w:val="56"/>
                        </w:rPr>
                      </w:pPr>
                      <w:r w:rsidRPr="006E02F7">
                        <w:rPr>
                          <w:rFonts w:cs="Calibri"/>
                          <w:b/>
                          <w:color w:val="000000"/>
                          <w:sz w:val="48"/>
                          <w:szCs w:val="52"/>
                          <w:lang w:eastAsia="es-NI"/>
                        </w:rPr>
                        <w:t>Introducción a Estructura de Datos</w:t>
                      </w:r>
                      <w:r w:rsidR="00F43320">
                        <w:rPr>
                          <w:rFonts w:cs="Calibri"/>
                          <w:b/>
                          <w:color w:val="000000"/>
                          <w:sz w:val="48"/>
                          <w:szCs w:val="52"/>
                          <w:lang w:eastAsia="es-NI"/>
                        </w:rPr>
                        <w:t xml:space="preserve">, Unidad </w:t>
                      </w:r>
                      <w:r>
                        <w:rPr>
                          <w:rFonts w:cs="Calibri"/>
                          <w:b/>
                          <w:color w:val="000000"/>
                          <w:sz w:val="48"/>
                          <w:szCs w:val="52"/>
                          <w:lang w:eastAsia="es-NI"/>
                        </w:rPr>
                        <w:t>V</w:t>
                      </w:r>
                    </w:p>
                    <w:p w14:paraId="61EE809C" w14:textId="77777777" w:rsidR="00F43320" w:rsidRDefault="00F43320" w:rsidP="00F43320">
                      <w:pPr>
                        <w:jc w:val="right"/>
                      </w:pPr>
                    </w:p>
                  </w:txbxContent>
                </v:textbox>
              </v:shape>
            </w:pict>
          </mc:Fallback>
        </mc:AlternateContent>
      </w:r>
    </w:p>
    <w:p w14:paraId="03D244D1" w14:textId="77777777" w:rsidR="00F43320" w:rsidRDefault="00F43320"/>
    <w:p w14:paraId="34A6CA43" w14:textId="77777777" w:rsidR="005B0B82" w:rsidRDefault="005B0B82"/>
    <w:p w14:paraId="7DAA38FD" w14:textId="77777777" w:rsidR="005B0B82" w:rsidRDefault="005B0B82"/>
    <w:p w14:paraId="06593B26" w14:textId="77777777" w:rsidR="005B0B82" w:rsidRDefault="005B0B82"/>
    <w:p w14:paraId="283ED063" w14:textId="77777777" w:rsidR="005B0B82" w:rsidRDefault="005B0B82"/>
    <w:p w14:paraId="0CCD268E" w14:textId="77777777" w:rsidR="005B0B82" w:rsidRDefault="005B0B82"/>
    <w:p w14:paraId="354CDF17" w14:textId="77777777" w:rsidR="005B0B82" w:rsidRDefault="005B0B82"/>
    <w:p w14:paraId="61175676" w14:textId="77777777" w:rsidR="005B0B82" w:rsidRDefault="005B0B82"/>
    <w:p w14:paraId="575CD64A" w14:textId="77777777" w:rsidR="005B0B82" w:rsidRDefault="005B0B82"/>
    <w:p w14:paraId="1F95C487" w14:textId="77777777" w:rsidR="005B0B82" w:rsidRDefault="005B0B82"/>
    <w:p w14:paraId="4FA13B3F" w14:textId="77777777" w:rsidR="005B0B82" w:rsidRDefault="005B0B82"/>
    <w:p w14:paraId="776AAF4F" w14:textId="77777777" w:rsidR="005B0B82" w:rsidRDefault="005B0B82"/>
    <w:p w14:paraId="52D45838" w14:textId="77777777" w:rsidR="00636C8A" w:rsidRDefault="00636C8A"/>
    <w:p w14:paraId="37493330" w14:textId="77777777" w:rsidR="00A66A79" w:rsidRDefault="00A66A79">
      <w:pPr>
        <w:sectPr w:rsidR="00A66A79" w:rsidSect="00636C8A">
          <w:pgSz w:w="12240" w:h="15840"/>
          <w:pgMar w:top="1418" w:right="1701" w:bottom="1418" w:left="1701" w:header="709" w:footer="709" w:gutter="0"/>
          <w:cols w:space="708"/>
          <w:docGrid w:linePitch="360"/>
        </w:sectPr>
      </w:pPr>
    </w:p>
    <w:p w14:paraId="0E3D7FEC"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699F7985" wp14:editId="2605DF1A">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BAC3A" w14:textId="77777777" w:rsidR="0070212E" w:rsidRPr="00D904A7" w:rsidRDefault="0070212E" w:rsidP="0070212E">
                              <w:pPr>
                                <w:pStyle w:val="Ttulo1"/>
                              </w:pPr>
                              <w:bookmarkStart w:id="0" w:name="_Toc159792528"/>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9F7985"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59BAC3A" w14:textId="77777777" w:rsidR="0070212E" w:rsidRPr="00D904A7" w:rsidRDefault="0070212E" w:rsidP="0070212E">
                        <w:pPr>
                          <w:pStyle w:val="Ttulo1"/>
                        </w:pPr>
                        <w:bookmarkStart w:id="1" w:name="_Toc159792528"/>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8613F2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424CD4E" w14:textId="072C2E59" w:rsidR="00843820" w:rsidRPr="000928C4" w:rsidRDefault="00843820" w:rsidP="000928C4">
          <w:pPr>
            <w:pStyle w:val="TtuloTDC"/>
            <w:jc w:val="center"/>
            <w:rPr>
              <w:rFonts w:ascii="Tahoma" w:hAnsi="Tahoma" w:cs="Tahoma"/>
              <w:b/>
              <w:bCs/>
              <w:color w:val="auto"/>
              <w:sz w:val="28"/>
              <w:szCs w:val="52"/>
              <w:lang w:val="es-ES"/>
            </w:rPr>
          </w:pPr>
          <w:r w:rsidRPr="000928C4">
            <w:rPr>
              <w:rFonts w:ascii="Tahoma" w:hAnsi="Tahoma" w:cs="Tahoma"/>
              <w:b/>
              <w:bCs/>
              <w:color w:val="auto"/>
              <w:sz w:val="28"/>
              <w:szCs w:val="52"/>
              <w:lang w:val="es-ES"/>
            </w:rPr>
            <w:t>Contenido</w:t>
          </w:r>
        </w:p>
        <w:p w14:paraId="0E507F71" w14:textId="334490F0" w:rsidR="000928C4" w:rsidRPr="000928C4" w:rsidRDefault="00843820">
          <w:pPr>
            <w:pStyle w:val="TDC1"/>
            <w:tabs>
              <w:tab w:val="right" w:leader="dot" w:pos="8828"/>
            </w:tabs>
            <w:rPr>
              <w:rFonts w:asciiTheme="minorHAnsi" w:eastAsiaTheme="minorEastAsia" w:hAnsiTheme="minorHAnsi"/>
              <w:noProof/>
              <w:sz w:val="20"/>
              <w:szCs w:val="20"/>
              <w:lang w:eastAsia="es-NI"/>
            </w:rPr>
          </w:pPr>
          <w:r w:rsidRPr="000928C4">
            <w:rPr>
              <w:rFonts w:cs="Tahoma"/>
              <w:sz w:val="22"/>
            </w:rPr>
            <w:fldChar w:fldCharType="begin"/>
          </w:r>
          <w:r w:rsidRPr="000928C4">
            <w:rPr>
              <w:rFonts w:cs="Tahoma"/>
              <w:sz w:val="22"/>
            </w:rPr>
            <w:instrText xml:space="preserve"> TOC \o "1-3" \h \z \u </w:instrText>
          </w:r>
          <w:r w:rsidRPr="000928C4">
            <w:rPr>
              <w:rFonts w:cs="Tahoma"/>
              <w:sz w:val="22"/>
            </w:rPr>
            <w:fldChar w:fldCharType="separate"/>
          </w:r>
          <w:hyperlink w:anchor="_Toc159792528" w:history="1">
            <w:r w:rsidR="000928C4" w:rsidRPr="000928C4">
              <w:rPr>
                <w:rStyle w:val="Hipervnculo"/>
                <w:noProof/>
                <w:sz w:val="22"/>
                <w:szCs w:val="20"/>
              </w:rPr>
              <w:t>Índice de Contenido</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_Toc159792528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2</w:t>
            </w:r>
            <w:r w:rsidR="000928C4" w:rsidRPr="000928C4">
              <w:rPr>
                <w:noProof/>
                <w:webHidden/>
                <w:sz w:val="22"/>
                <w:szCs w:val="20"/>
              </w:rPr>
              <w:fldChar w:fldCharType="end"/>
            </w:r>
          </w:hyperlink>
        </w:p>
        <w:p w14:paraId="4135B98A" w14:textId="6E540C92" w:rsidR="000928C4" w:rsidRPr="000928C4" w:rsidRDefault="00EE1A37">
          <w:pPr>
            <w:pStyle w:val="TDC1"/>
            <w:tabs>
              <w:tab w:val="right" w:leader="dot" w:pos="8828"/>
            </w:tabs>
            <w:rPr>
              <w:rFonts w:asciiTheme="minorHAnsi" w:eastAsiaTheme="minorEastAsia" w:hAnsiTheme="minorHAnsi"/>
              <w:noProof/>
              <w:sz w:val="20"/>
              <w:szCs w:val="20"/>
              <w:lang w:eastAsia="es-NI"/>
            </w:rPr>
          </w:pPr>
          <w:hyperlink w:anchor="_Toc159792529" w:history="1">
            <w:r w:rsidR="000928C4" w:rsidRPr="000928C4">
              <w:rPr>
                <w:rStyle w:val="Hipervnculo"/>
                <w:noProof/>
                <w:sz w:val="22"/>
                <w:szCs w:val="20"/>
              </w:rPr>
              <w:t>Introducción</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_Toc159792529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3</w:t>
            </w:r>
            <w:r w:rsidR="000928C4" w:rsidRPr="000928C4">
              <w:rPr>
                <w:noProof/>
                <w:webHidden/>
                <w:sz w:val="22"/>
                <w:szCs w:val="20"/>
              </w:rPr>
              <w:fldChar w:fldCharType="end"/>
            </w:r>
          </w:hyperlink>
        </w:p>
        <w:p w14:paraId="451BB268" w14:textId="428BC185" w:rsidR="000928C4" w:rsidRPr="000928C4" w:rsidRDefault="00EE1A37">
          <w:pPr>
            <w:pStyle w:val="TDC1"/>
            <w:tabs>
              <w:tab w:val="right" w:leader="dot" w:pos="8828"/>
            </w:tabs>
            <w:rPr>
              <w:rFonts w:asciiTheme="minorHAnsi" w:eastAsiaTheme="minorEastAsia" w:hAnsiTheme="minorHAnsi"/>
              <w:noProof/>
              <w:sz w:val="20"/>
              <w:szCs w:val="20"/>
              <w:lang w:eastAsia="es-NI"/>
            </w:rPr>
          </w:pPr>
          <w:hyperlink w:anchor="_Toc159792530" w:history="1">
            <w:r w:rsidR="000928C4" w:rsidRPr="000928C4">
              <w:rPr>
                <w:rStyle w:val="Hipervnculo"/>
                <w:noProof/>
                <w:sz w:val="22"/>
                <w:szCs w:val="20"/>
              </w:rPr>
              <w:t>Desarrollo de Contenidos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_Toc159792530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4</w:t>
            </w:r>
            <w:r w:rsidR="000928C4" w:rsidRPr="000928C4">
              <w:rPr>
                <w:noProof/>
                <w:webHidden/>
                <w:sz w:val="22"/>
                <w:szCs w:val="20"/>
              </w:rPr>
              <w:fldChar w:fldCharType="end"/>
            </w:r>
          </w:hyperlink>
        </w:p>
        <w:p w14:paraId="5298205D" w14:textId="3D174168" w:rsidR="000928C4" w:rsidRPr="000928C4" w:rsidRDefault="00EE1A37">
          <w:pPr>
            <w:pStyle w:val="TDC2"/>
            <w:tabs>
              <w:tab w:val="right" w:leader="dot" w:pos="8828"/>
            </w:tabs>
            <w:rPr>
              <w:noProof/>
              <w:sz w:val="22"/>
              <w:szCs w:val="20"/>
            </w:rPr>
          </w:pPr>
          <w:hyperlink w:anchor="_Toc159792531" w:history="1">
            <w:r w:rsidR="000928C4" w:rsidRPr="000928C4">
              <w:rPr>
                <w:rStyle w:val="Hipervnculo"/>
                <w:noProof/>
                <w:sz w:val="22"/>
                <w:szCs w:val="20"/>
              </w:rPr>
              <w:t>Tipos de Datos Estructurados: Arreglo</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_Toc159792531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4</w:t>
            </w:r>
            <w:r w:rsidR="000928C4" w:rsidRPr="000928C4">
              <w:rPr>
                <w:noProof/>
                <w:webHidden/>
                <w:sz w:val="22"/>
                <w:szCs w:val="20"/>
              </w:rPr>
              <w:fldChar w:fldCharType="end"/>
            </w:r>
          </w:hyperlink>
        </w:p>
        <w:p w14:paraId="311E6ECC" w14:textId="4CADF2E4" w:rsidR="000928C4" w:rsidRPr="000928C4" w:rsidRDefault="00EE1A37">
          <w:pPr>
            <w:pStyle w:val="TDC3"/>
            <w:tabs>
              <w:tab w:val="right" w:leader="dot" w:pos="8828"/>
            </w:tabs>
            <w:rPr>
              <w:noProof/>
              <w:sz w:val="22"/>
              <w:szCs w:val="20"/>
            </w:rPr>
          </w:pPr>
          <w:hyperlink w:anchor="_Toc159792532" w:history="1">
            <w:r w:rsidR="000928C4" w:rsidRPr="000928C4">
              <w:rPr>
                <w:rStyle w:val="Hipervnculo"/>
                <w:noProof/>
                <w:sz w:val="22"/>
                <w:szCs w:val="20"/>
              </w:rPr>
              <w:t>Introducción</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_Toc159792532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4</w:t>
            </w:r>
            <w:r w:rsidR="000928C4" w:rsidRPr="000928C4">
              <w:rPr>
                <w:noProof/>
                <w:webHidden/>
                <w:sz w:val="22"/>
                <w:szCs w:val="20"/>
              </w:rPr>
              <w:fldChar w:fldCharType="end"/>
            </w:r>
          </w:hyperlink>
        </w:p>
        <w:p w14:paraId="778D47DF" w14:textId="26E16756" w:rsidR="000928C4" w:rsidRPr="000928C4" w:rsidRDefault="00EE1A37">
          <w:pPr>
            <w:pStyle w:val="TDC3"/>
            <w:tabs>
              <w:tab w:val="right" w:leader="dot" w:pos="8828"/>
            </w:tabs>
            <w:rPr>
              <w:noProof/>
              <w:sz w:val="22"/>
              <w:szCs w:val="20"/>
            </w:rPr>
          </w:pPr>
          <w:hyperlink w:anchor="_Toc159792533" w:history="1">
            <w:r w:rsidR="000928C4" w:rsidRPr="000928C4">
              <w:rPr>
                <w:rStyle w:val="Hipervnculo"/>
                <w:noProof/>
                <w:sz w:val="22"/>
                <w:szCs w:val="20"/>
              </w:rPr>
              <w:t>Arreglos unidimensionales: Los Vectores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_Toc159792533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4</w:t>
            </w:r>
            <w:r w:rsidR="000928C4" w:rsidRPr="000928C4">
              <w:rPr>
                <w:noProof/>
                <w:webHidden/>
                <w:sz w:val="22"/>
                <w:szCs w:val="20"/>
              </w:rPr>
              <w:fldChar w:fldCharType="end"/>
            </w:r>
          </w:hyperlink>
        </w:p>
        <w:p w14:paraId="020B25F5" w14:textId="08E21FD7" w:rsidR="000928C4" w:rsidRPr="000928C4" w:rsidRDefault="00EE1A37">
          <w:pPr>
            <w:pStyle w:val="TDC2"/>
            <w:tabs>
              <w:tab w:val="right" w:leader="dot" w:pos="8828"/>
            </w:tabs>
            <w:rPr>
              <w:noProof/>
              <w:sz w:val="22"/>
              <w:szCs w:val="20"/>
            </w:rPr>
          </w:pPr>
          <w:hyperlink w:anchor="_Toc159792534" w:history="1">
            <w:r w:rsidR="000928C4" w:rsidRPr="000928C4">
              <w:rPr>
                <w:rStyle w:val="Hipervnculo"/>
                <w:noProof/>
                <w:sz w:val="22"/>
                <w:szCs w:val="20"/>
              </w:rPr>
              <w:t>Operaciones con vectores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_Toc159792534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4</w:t>
            </w:r>
            <w:r w:rsidR="000928C4" w:rsidRPr="000928C4">
              <w:rPr>
                <w:noProof/>
                <w:webHidden/>
                <w:sz w:val="22"/>
                <w:szCs w:val="20"/>
              </w:rPr>
              <w:fldChar w:fldCharType="end"/>
            </w:r>
          </w:hyperlink>
        </w:p>
        <w:p w14:paraId="00BBE9DF" w14:textId="2E6B16D5" w:rsidR="000928C4" w:rsidRPr="000928C4" w:rsidRDefault="00EE1A37">
          <w:pPr>
            <w:pStyle w:val="TDC3"/>
            <w:tabs>
              <w:tab w:val="right" w:leader="dot" w:pos="8828"/>
            </w:tabs>
            <w:rPr>
              <w:noProof/>
              <w:sz w:val="22"/>
              <w:szCs w:val="20"/>
            </w:rPr>
          </w:pPr>
          <w:hyperlink w:anchor="_Toc159792535" w:history="1">
            <w:r w:rsidR="000928C4" w:rsidRPr="000928C4">
              <w:rPr>
                <w:rStyle w:val="Hipervnculo"/>
                <w:noProof/>
                <w:sz w:val="22"/>
                <w:szCs w:val="20"/>
              </w:rPr>
              <w:t>Asignación</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_Toc159792535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4</w:t>
            </w:r>
            <w:r w:rsidR="000928C4" w:rsidRPr="000928C4">
              <w:rPr>
                <w:noProof/>
                <w:webHidden/>
                <w:sz w:val="22"/>
                <w:szCs w:val="20"/>
              </w:rPr>
              <w:fldChar w:fldCharType="end"/>
            </w:r>
          </w:hyperlink>
        </w:p>
        <w:p w14:paraId="4407B687" w14:textId="07B01223" w:rsidR="000928C4" w:rsidRPr="000928C4" w:rsidRDefault="00EE1A37">
          <w:pPr>
            <w:pStyle w:val="TDC3"/>
            <w:tabs>
              <w:tab w:val="right" w:leader="dot" w:pos="8828"/>
            </w:tabs>
            <w:rPr>
              <w:noProof/>
              <w:sz w:val="22"/>
              <w:szCs w:val="20"/>
            </w:rPr>
          </w:pPr>
          <w:hyperlink w:anchor="_Toc159792536" w:history="1">
            <w:r w:rsidR="000928C4" w:rsidRPr="000928C4">
              <w:rPr>
                <w:rStyle w:val="Hipervnculo"/>
                <w:noProof/>
                <w:sz w:val="22"/>
                <w:szCs w:val="20"/>
              </w:rPr>
              <w:t>Lectura/escritura de datos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_Toc159792536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5</w:t>
            </w:r>
            <w:r w:rsidR="000928C4" w:rsidRPr="000928C4">
              <w:rPr>
                <w:noProof/>
                <w:webHidden/>
                <w:sz w:val="22"/>
                <w:szCs w:val="20"/>
              </w:rPr>
              <w:fldChar w:fldCharType="end"/>
            </w:r>
          </w:hyperlink>
        </w:p>
        <w:p w14:paraId="76F23173" w14:textId="0E01E181" w:rsidR="000928C4" w:rsidRPr="000928C4" w:rsidRDefault="00EE1A37">
          <w:pPr>
            <w:pStyle w:val="TDC3"/>
            <w:tabs>
              <w:tab w:val="right" w:leader="dot" w:pos="8828"/>
            </w:tabs>
            <w:rPr>
              <w:noProof/>
              <w:sz w:val="22"/>
              <w:szCs w:val="20"/>
            </w:rPr>
          </w:pPr>
          <w:hyperlink w:anchor="_Toc159792537" w:history="1">
            <w:r w:rsidR="000928C4" w:rsidRPr="000928C4">
              <w:rPr>
                <w:rStyle w:val="Hipervnculo"/>
                <w:noProof/>
                <w:sz w:val="22"/>
                <w:szCs w:val="20"/>
              </w:rPr>
              <w:t>Acceso secuencia' al vector (recorrido)</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_Toc159792537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5</w:t>
            </w:r>
            <w:r w:rsidR="000928C4" w:rsidRPr="000928C4">
              <w:rPr>
                <w:noProof/>
                <w:webHidden/>
                <w:sz w:val="22"/>
                <w:szCs w:val="20"/>
              </w:rPr>
              <w:fldChar w:fldCharType="end"/>
            </w:r>
          </w:hyperlink>
        </w:p>
        <w:p w14:paraId="446002C3" w14:textId="7863CDB2" w:rsidR="000928C4" w:rsidRPr="000928C4" w:rsidRDefault="00EE1A37">
          <w:pPr>
            <w:pStyle w:val="TDC3"/>
            <w:tabs>
              <w:tab w:val="right" w:leader="dot" w:pos="8828"/>
            </w:tabs>
            <w:rPr>
              <w:noProof/>
              <w:sz w:val="22"/>
              <w:szCs w:val="20"/>
            </w:rPr>
          </w:pPr>
          <w:hyperlink w:anchor="_Toc159792538" w:history="1">
            <w:r w:rsidR="000928C4" w:rsidRPr="000928C4">
              <w:rPr>
                <w:rStyle w:val="Hipervnculo"/>
                <w:noProof/>
                <w:sz w:val="22"/>
                <w:szCs w:val="20"/>
              </w:rPr>
              <w:t>Actualización de un vector</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_Toc159792538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6</w:t>
            </w:r>
            <w:r w:rsidR="000928C4" w:rsidRPr="000928C4">
              <w:rPr>
                <w:noProof/>
                <w:webHidden/>
                <w:sz w:val="22"/>
                <w:szCs w:val="20"/>
              </w:rPr>
              <w:fldChar w:fldCharType="end"/>
            </w:r>
          </w:hyperlink>
        </w:p>
        <w:p w14:paraId="3256C197" w14:textId="04D17C05" w:rsidR="000928C4" w:rsidRPr="000928C4" w:rsidRDefault="00EE1A37">
          <w:pPr>
            <w:pStyle w:val="TDC2"/>
            <w:tabs>
              <w:tab w:val="right" w:leader="dot" w:pos="8828"/>
            </w:tabs>
            <w:rPr>
              <w:noProof/>
              <w:sz w:val="22"/>
              <w:szCs w:val="20"/>
            </w:rPr>
          </w:pPr>
          <w:hyperlink w:anchor="_Toc159792539" w:history="1">
            <w:r w:rsidR="000928C4" w:rsidRPr="000928C4">
              <w:rPr>
                <w:rStyle w:val="Hipervnculo"/>
                <w:noProof/>
                <w:sz w:val="22"/>
                <w:szCs w:val="20"/>
              </w:rPr>
              <w:t>Arreglos de varias dimensiones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_Toc159792539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7</w:t>
            </w:r>
            <w:r w:rsidR="000928C4" w:rsidRPr="000928C4">
              <w:rPr>
                <w:noProof/>
                <w:webHidden/>
                <w:sz w:val="22"/>
                <w:szCs w:val="20"/>
              </w:rPr>
              <w:fldChar w:fldCharType="end"/>
            </w:r>
          </w:hyperlink>
        </w:p>
        <w:p w14:paraId="454D9406" w14:textId="617264AB" w:rsidR="000928C4" w:rsidRPr="000928C4" w:rsidRDefault="00EE1A37">
          <w:pPr>
            <w:pStyle w:val="TDC3"/>
            <w:tabs>
              <w:tab w:val="right" w:leader="dot" w:pos="8828"/>
            </w:tabs>
            <w:rPr>
              <w:noProof/>
              <w:sz w:val="22"/>
              <w:szCs w:val="20"/>
            </w:rPr>
          </w:pPr>
          <w:hyperlink w:anchor="_Toc159792540" w:history="1">
            <w:r w:rsidR="000928C4" w:rsidRPr="000928C4">
              <w:rPr>
                <w:rStyle w:val="Hipervnculo"/>
                <w:noProof/>
                <w:sz w:val="22"/>
                <w:szCs w:val="20"/>
              </w:rPr>
              <w:t>Arreglos bidimensionales (tablas/matrices)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_Toc159792540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7</w:t>
            </w:r>
            <w:r w:rsidR="000928C4" w:rsidRPr="000928C4">
              <w:rPr>
                <w:noProof/>
                <w:webHidden/>
                <w:sz w:val="22"/>
                <w:szCs w:val="20"/>
              </w:rPr>
              <w:fldChar w:fldCharType="end"/>
            </w:r>
          </w:hyperlink>
        </w:p>
        <w:p w14:paraId="4C347FAC" w14:textId="4407C289" w:rsidR="000928C4" w:rsidRPr="000928C4" w:rsidRDefault="00EE1A37">
          <w:pPr>
            <w:pStyle w:val="TDC3"/>
            <w:tabs>
              <w:tab w:val="right" w:leader="dot" w:pos="8828"/>
            </w:tabs>
            <w:rPr>
              <w:noProof/>
              <w:sz w:val="22"/>
              <w:szCs w:val="20"/>
            </w:rPr>
          </w:pPr>
          <w:hyperlink w:anchor="_Toc159792541" w:history="1">
            <w:r w:rsidR="000928C4" w:rsidRPr="000928C4">
              <w:rPr>
                <w:rStyle w:val="Hipervnculo"/>
                <w:noProof/>
                <w:sz w:val="22"/>
                <w:szCs w:val="20"/>
              </w:rPr>
              <w:t>Arreglos multidimensionales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_Toc159792541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8</w:t>
            </w:r>
            <w:r w:rsidR="000928C4" w:rsidRPr="000928C4">
              <w:rPr>
                <w:noProof/>
                <w:webHidden/>
                <w:sz w:val="22"/>
                <w:szCs w:val="20"/>
              </w:rPr>
              <w:fldChar w:fldCharType="end"/>
            </w:r>
          </w:hyperlink>
        </w:p>
        <w:p w14:paraId="1512CCFE" w14:textId="4C0A4C35" w:rsidR="000928C4" w:rsidRPr="000928C4" w:rsidRDefault="00EE1A37">
          <w:pPr>
            <w:pStyle w:val="TDC2"/>
            <w:tabs>
              <w:tab w:val="right" w:leader="dot" w:pos="8828"/>
            </w:tabs>
            <w:rPr>
              <w:noProof/>
              <w:sz w:val="22"/>
              <w:szCs w:val="20"/>
            </w:rPr>
          </w:pPr>
          <w:hyperlink w:anchor="_Toc159792542" w:history="1">
            <w:r w:rsidR="000928C4" w:rsidRPr="000928C4">
              <w:rPr>
                <w:rStyle w:val="Hipervnculo"/>
                <w:noProof/>
                <w:sz w:val="22"/>
                <w:szCs w:val="20"/>
              </w:rPr>
              <w:t>Almacenamiento de arreglos en memoria</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_Toc159792542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8</w:t>
            </w:r>
            <w:r w:rsidR="000928C4" w:rsidRPr="000928C4">
              <w:rPr>
                <w:noProof/>
                <w:webHidden/>
                <w:sz w:val="22"/>
                <w:szCs w:val="20"/>
              </w:rPr>
              <w:fldChar w:fldCharType="end"/>
            </w:r>
          </w:hyperlink>
        </w:p>
        <w:p w14:paraId="0D4EE825" w14:textId="0A08D45C" w:rsidR="000928C4" w:rsidRPr="000928C4" w:rsidRDefault="00EE1A37">
          <w:pPr>
            <w:pStyle w:val="TDC3"/>
            <w:tabs>
              <w:tab w:val="right" w:leader="dot" w:pos="8828"/>
            </w:tabs>
            <w:rPr>
              <w:noProof/>
              <w:sz w:val="22"/>
              <w:szCs w:val="20"/>
            </w:rPr>
          </w:pPr>
          <w:hyperlink w:anchor="_Toc159792543" w:history="1">
            <w:r w:rsidR="000928C4" w:rsidRPr="000928C4">
              <w:rPr>
                <w:rStyle w:val="Hipervnculo"/>
                <w:noProof/>
                <w:sz w:val="22"/>
                <w:szCs w:val="20"/>
              </w:rPr>
              <w:t>Almacenamiento de un vector</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_Toc159792543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8</w:t>
            </w:r>
            <w:r w:rsidR="000928C4" w:rsidRPr="000928C4">
              <w:rPr>
                <w:noProof/>
                <w:webHidden/>
                <w:sz w:val="22"/>
                <w:szCs w:val="20"/>
              </w:rPr>
              <w:fldChar w:fldCharType="end"/>
            </w:r>
          </w:hyperlink>
        </w:p>
        <w:p w14:paraId="272C8BF0" w14:textId="746680B0" w:rsidR="000928C4" w:rsidRPr="000928C4" w:rsidRDefault="00EE1A37">
          <w:pPr>
            <w:pStyle w:val="TDC3"/>
            <w:tabs>
              <w:tab w:val="right" w:leader="dot" w:pos="8828"/>
            </w:tabs>
            <w:rPr>
              <w:noProof/>
              <w:sz w:val="22"/>
              <w:szCs w:val="20"/>
            </w:rPr>
          </w:pPr>
          <w:hyperlink w:anchor="_Toc159792544" w:history="1">
            <w:r w:rsidR="000928C4" w:rsidRPr="000928C4">
              <w:rPr>
                <w:rStyle w:val="Hipervnculo"/>
                <w:noProof/>
                <w:sz w:val="22"/>
                <w:szCs w:val="20"/>
              </w:rPr>
              <w:t>Almacenamiento de arreglos bidimensionales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_Toc159792544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9</w:t>
            </w:r>
            <w:r w:rsidR="000928C4" w:rsidRPr="000928C4">
              <w:rPr>
                <w:noProof/>
                <w:webHidden/>
                <w:sz w:val="22"/>
                <w:szCs w:val="20"/>
              </w:rPr>
              <w:fldChar w:fldCharType="end"/>
            </w:r>
          </w:hyperlink>
        </w:p>
        <w:p w14:paraId="73014E60" w14:textId="61051D8C" w:rsidR="000928C4" w:rsidRPr="000928C4" w:rsidRDefault="00EE1A37">
          <w:pPr>
            <w:pStyle w:val="TDC2"/>
            <w:tabs>
              <w:tab w:val="right" w:leader="dot" w:pos="8828"/>
            </w:tabs>
            <w:rPr>
              <w:noProof/>
              <w:sz w:val="22"/>
              <w:szCs w:val="20"/>
            </w:rPr>
          </w:pPr>
          <w:hyperlink w:anchor="_Toc159792545" w:history="1">
            <w:r w:rsidR="000928C4" w:rsidRPr="000928C4">
              <w:rPr>
                <w:rStyle w:val="Hipervnculo"/>
                <w:noProof/>
                <w:sz w:val="22"/>
                <w:szCs w:val="20"/>
              </w:rPr>
              <w:t>Tipos de Datos Estructurados: Registro</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_Toc159792545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9</w:t>
            </w:r>
            <w:r w:rsidR="000928C4" w:rsidRPr="000928C4">
              <w:rPr>
                <w:noProof/>
                <w:webHidden/>
                <w:sz w:val="22"/>
                <w:szCs w:val="20"/>
              </w:rPr>
              <w:fldChar w:fldCharType="end"/>
            </w:r>
          </w:hyperlink>
        </w:p>
        <w:p w14:paraId="1428B110" w14:textId="16AEDBA7" w:rsidR="000928C4" w:rsidRPr="000928C4" w:rsidRDefault="00EE1A37">
          <w:pPr>
            <w:pStyle w:val="TDC3"/>
            <w:tabs>
              <w:tab w:val="right" w:leader="dot" w:pos="8828"/>
            </w:tabs>
            <w:rPr>
              <w:noProof/>
              <w:sz w:val="22"/>
              <w:szCs w:val="20"/>
            </w:rPr>
          </w:pPr>
          <w:hyperlink w:anchor="_Toc159792546" w:history="1">
            <w:r w:rsidR="000928C4" w:rsidRPr="000928C4">
              <w:rPr>
                <w:rStyle w:val="Hipervnculo"/>
                <w:noProof/>
                <w:sz w:val="22"/>
                <w:szCs w:val="20"/>
              </w:rPr>
              <w:t>Definición de registros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_Toc159792546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10</w:t>
            </w:r>
            <w:r w:rsidR="000928C4" w:rsidRPr="000928C4">
              <w:rPr>
                <w:noProof/>
                <w:webHidden/>
                <w:sz w:val="22"/>
                <w:szCs w:val="20"/>
              </w:rPr>
              <w:fldChar w:fldCharType="end"/>
            </w:r>
          </w:hyperlink>
        </w:p>
        <w:p w14:paraId="781D73C6" w14:textId="5FC02691" w:rsidR="000928C4" w:rsidRPr="000928C4" w:rsidRDefault="00EE1A37">
          <w:pPr>
            <w:pStyle w:val="TDC3"/>
            <w:tabs>
              <w:tab w:val="right" w:leader="dot" w:pos="8828"/>
            </w:tabs>
            <w:rPr>
              <w:noProof/>
              <w:sz w:val="22"/>
              <w:szCs w:val="20"/>
            </w:rPr>
          </w:pPr>
          <w:hyperlink w:anchor="_Toc159792547" w:history="1">
            <w:r w:rsidR="000928C4" w:rsidRPr="000928C4">
              <w:rPr>
                <w:rStyle w:val="Hipervnculo"/>
                <w:noProof/>
                <w:sz w:val="22"/>
                <w:szCs w:val="20"/>
              </w:rPr>
              <w:t>Operaciones con registros</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_Toc159792547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10</w:t>
            </w:r>
            <w:r w:rsidR="000928C4" w:rsidRPr="000928C4">
              <w:rPr>
                <w:noProof/>
                <w:webHidden/>
                <w:sz w:val="22"/>
                <w:szCs w:val="20"/>
              </w:rPr>
              <w:fldChar w:fldCharType="end"/>
            </w:r>
          </w:hyperlink>
        </w:p>
        <w:p w14:paraId="1CEF5F47" w14:textId="7D324C82" w:rsidR="000928C4" w:rsidRPr="000928C4" w:rsidRDefault="00EE1A37">
          <w:pPr>
            <w:pStyle w:val="TDC1"/>
            <w:tabs>
              <w:tab w:val="right" w:leader="dot" w:pos="8828"/>
            </w:tabs>
            <w:rPr>
              <w:rFonts w:asciiTheme="minorHAnsi" w:eastAsiaTheme="minorEastAsia" w:hAnsiTheme="minorHAnsi"/>
              <w:noProof/>
              <w:sz w:val="20"/>
              <w:szCs w:val="20"/>
              <w:lang w:eastAsia="es-NI"/>
            </w:rPr>
          </w:pPr>
          <w:hyperlink w:anchor="_Toc159792548" w:history="1">
            <w:r w:rsidR="000928C4" w:rsidRPr="000928C4">
              <w:rPr>
                <w:rStyle w:val="Hipervnculo"/>
                <w:noProof/>
                <w:sz w:val="22"/>
                <w:szCs w:val="20"/>
              </w:rPr>
              <w:t>Bibliografía y Webgrafía</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_Toc159792548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11</w:t>
            </w:r>
            <w:r w:rsidR="000928C4" w:rsidRPr="000928C4">
              <w:rPr>
                <w:noProof/>
                <w:webHidden/>
                <w:sz w:val="22"/>
                <w:szCs w:val="20"/>
              </w:rPr>
              <w:fldChar w:fldCharType="end"/>
            </w:r>
          </w:hyperlink>
        </w:p>
        <w:p w14:paraId="2626F372" w14:textId="6B3B8354" w:rsidR="000928C4" w:rsidRPr="000928C4" w:rsidRDefault="00EE1A37">
          <w:pPr>
            <w:pStyle w:val="TDC1"/>
            <w:tabs>
              <w:tab w:val="right" w:leader="dot" w:pos="8828"/>
            </w:tabs>
            <w:rPr>
              <w:rFonts w:asciiTheme="minorHAnsi" w:eastAsiaTheme="minorEastAsia" w:hAnsiTheme="minorHAnsi"/>
              <w:noProof/>
              <w:sz w:val="20"/>
              <w:szCs w:val="20"/>
              <w:lang w:eastAsia="es-NI"/>
            </w:rPr>
          </w:pPr>
          <w:hyperlink w:anchor="_Toc159792549" w:history="1">
            <w:r w:rsidR="000928C4" w:rsidRPr="000928C4">
              <w:rPr>
                <w:rStyle w:val="Hipervnculo"/>
                <w:noProof/>
                <w:sz w:val="22"/>
                <w:szCs w:val="20"/>
              </w:rPr>
              <w:t>Glosario</w:t>
            </w:r>
            <w:r w:rsidR="000928C4" w:rsidRPr="000928C4">
              <w:rPr>
                <w:noProof/>
                <w:webHidden/>
                <w:sz w:val="22"/>
                <w:szCs w:val="20"/>
              </w:rPr>
              <w:tab/>
            </w:r>
            <w:r w:rsidR="000928C4" w:rsidRPr="000928C4">
              <w:rPr>
                <w:noProof/>
                <w:webHidden/>
                <w:sz w:val="22"/>
                <w:szCs w:val="20"/>
              </w:rPr>
              <w:fldChar w:fldCharType="begin"/>
            </w:r>
            <w:r w:rsidR="000928C4" w:rsidRPr="000928C4">
              <w:rPr>
                <w:noProof/>
                <w:webHidden/>
                <w:sz w:val="22"/>
                <w:szCs w:val="20"/>
              </w:rPr>
              <w:instrText xml:space="preserve"> PAGEREF _Toc159792549 \h </w:instrText>
            </w:r>
            <w:r w:rsidR="000928C4" w:rsidRPr="000928C4">
              <w:rPr>
                <w:noProof/>
                <w:webHidden/>
                <w:sz w:val="22"/>
                <w:szCs w:val="20"/>
              </w:rPr>
            </w:r>
            <w:r w:rsidR="000928C4" w:rsidRPr="000928C4">
              <w:rPr>
                <w:noProof/>
                <w:webHidden/>
                <w:sz w:val="22"/>
                <w:szCs w:val="20"/>
              </w:rPr>
              <w:fldChar w:fldCharType="separate"/>
            </w:r>
            <w:r w:rsidR="00F766C1">
              <w:rPr>
                <w:noProof/>
                <w:webHidden/>
                <w:sz w:val="22"/>
                <w:szCs w:val="20"/>
              </w:rPr>
              <w:t>11</w:t>
            </w:r>
            <w:r w:rsidR="000928C4" w:rsidRPr="000928C4">
              <w:rPr>
                <w:noProof/>
                <w:webHidden/>
                <w:sz w:val="22"/>
                <w:szCs w:val="20"/>
              </w:rPr>
              <w:fldChar w:fldCharType="end"/>
            </w:r>
          </w:hyperlink>
        </w:p>
        <w:p w14:paraId="73B35BF3" w14:textId="77777777" w:rsidR="000928C4" w:rsidRDefault="00843820" w:rsidP="000928C4">
          <w:pPr>
            <w:rPr>
              <w:b/>
              <w:bCs/>
              <w:lang w:val="es-ES"/>
            </w:rPr>
          </w:pPr>
          <w:r w:rsidRPr="000928C4">
            <w:rPr>
              <w:rFonts w:cs="Tahoma"/>
              <w:sz w:val="22"/>
              <w:lang w:val="es-ES"/>
            </w:rPr>
            <w:fldChar w:fldCharType="end"/>
          </w:r>
        </w:p>
      </w:sdtContent>
    </w:sdt>
    <w:p w14:paraId="3178CD3D" w14:textId="4D4ED8FC" w:rsidR="00B0609B" w:rsidRPr="000928C4" w:rsidRDefault="000928C4" w:rsidP="000928C4">
      <w:r>
        <w:rPr>
          <w:bCs/>
          <w:noProof/>
        </w:rPr>
        <w:lastRenderedPageBreak/>
        <w:drawing>
          <wp:anchor distT="0" distB="0" distL="114300" distR="114300" simplePos="0" relativeHeight="251679744" behindDoc="1" locked="0" layoutInCell="1" allowOverlap="1" wp14:anchorId="59DDCF2C" wp14:editId="31AFD2DA">
            <wp:simplePos x="0" y="0"/>
            <wp:positionH relativeFrom="column">
              <wp:posOffset>809625</wp:posOffset>
            </wp:positionH>
            <wp:positionV relativeFrom="paragraph">
              <wp:posOffset>-542925</wp:posOffset>
            </wp:positionV>
            <wp:extent cx="1946275" cy="3893185"/>
            <wp:effectExtent l="0" t="0" r="0" b="0"/>
            <wp:wrapTight wrapText="bothSides">
              <wp:wrapPolygon edited="0">
                <wp:start x="1670" y="21589"/>
                <wp:lineTo x="19429" y="21589"/>
                <wp:lineTo x="19852" y="15671"/>
                <wp:lineTo x="19852" y="6581"/>
                <wp:lineTo x="19007" y="5947"/>
                <wp:lineTo x="16681" y="5947"/>
                <wp:lineTo x="15624" y="6898"/>
                <wp:lineTo x="12241" y="2565"/>
                <wp:lineTo x="8858" y="3833"/>
                <wp:lineTo x="5476" y="979"/>
                <wp:lineTo x="2093" y="6370"/>
                <wp:lineTo x="1670" y="6475"/>
                <wp:lineTo x="1670" y="21589"/>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rot="5400000">
                      <a:off x="0" y="0"/>
                      <a:ext cx="1946275" cy="3893185"/>
                    </a:xfrm>
                    <a:prstGeom prst="rect">
                      <a:avLst/>
                    </a:prstGeom>
                  </pic:spPr>
                </pic:pic>
              </a:graphicData>
            </a:graphic>
            <wp14:sizeRelH relativeFrom="page">
              <wp14:pctWidth>0</wp14:pctWidth>
            </wp14:sizeRelH>
            <wp14:sizeRelV relativeFrom="page">
              <wp14:pctHeight>0</wp14:pctHeight>
            </wp14:sizeRelV>
          </wp:anchor>
        </w:drawing>
      </w:r>
      <w:r>
        <w:rPr>
          <w:bCs/>
          <w:noProof/>
        </w:rPr>
        <mc:AlternateContent>
          <mc:Choice Requires="wpg">
            <w:drawing>
              <wp:anchor distT="0" distB="0" distL="114300" distR="114300" simplePos="0" relativeHeight="251660288" behindDoc="0" locked="0" layoutInCell="1" allowOverlap="1" wp14:anchorId="4A4C9E9E" wp14:editId="56850837">
                <wp:simplePos x="0" y="0"/>
                <wp:positionH relativeFrom="column">
                  <wp:posOffset>-296545</wp:posOffset>
                </wp:positionH>
                <wp:positionV relativeFrom="paragraph">
                  <wp:posOffset>-132200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E6195" w14:textId="77777777" w:rsidR="008D04CA" w:rsidRPr="00D904A7" w:rsidRDefault="008D04CA" w:rsidP="008D04CA">
                              <w:pPr>
                                <w:pStyle w:val="Ttulo1"/>
                              </w:pPr>
                              <w:bookmarkStart w:id="2" w:name="_Toc159792529"/>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4C9E9E" id="Grupo 37" o:spid="_x0000_s1033" style="position:absolute;left:0;text-align:left;margin-left:-23.35pt;margin-top:-10.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13E6195" w14:textId="77777777" w:rsidR="008D04CA" w:rsidRPr="00D904A7" w:rsidRDefault="008D04CA" w:rsidP="008D04CA">
                        <w:pPr>
                          <w:pStyle w:val="Ttulo1"/>
                        </w:pPr>
                        <w:bookmarkStart w:id="3" w:name="_Toc159792529"/>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2F12B6A2" w14:textId="48AA09F6" w:rsidR="00B0609B" w:rsidRPr="00A76AA1" w:rsidRDefault="00B0609B" w:rsidP="00A76AA1">
      <w:pPr>
        <w:contextualSpacing/>
        <w:rPr>
          <w:bCs/>
        </w:rPr>
      </w:pPr>
    </w:p>
    <w:p w14:paraId="5C1211EC" w14:textId="2F6E8182" w:rsidR="006E02F7" w:rsidRPr="006E02F7" w:rsidRDefault="006E02F7" w:rsidP="006E02F7">
      <w:pPr>
        <w:contextualSpacing/>
        <w:rPr>
          <w:bCs/>
        </w:rPr>
      </w:pPr>
      <w:r w:rsidRPr="006E02F7">
        <w:rPr>
          <w:bCs/>
        </w:rPr>
        <w:t>En esta unidad, nos adentraremos en el fascinante mundo de las estructuras de datos, un pilar fundamental en la resolución eficiente de problemas computacionales. Nuestro objetivo principal es dotarte de las herramientas necesarias para que puedas seleccionar y aplicar la estructura de datos más adecuada en cada situación que enfrentes.</w:t>
      </w:r>
    </w:p>
    <w:p w14:paraId="3C467FC6" w14:textId="77777777" w:rsidR="006E02F7" w:rsidRPr="006E02F7" w:rsidRDefault="006E02F7" w:rsidP="006E02F7">
      <w:pPr>
        <w:contextualSpacing/>
        <w:rPr>
          <w:bCs/>
        </w:rPr>
      </w:pPr>
    </w:p>
    <w:p w14:paraId="77A09E20" w14:textId="77777777" w:rsidR="006E02F7" w:rsidRPr="006E02F7" w:rsidRDefault="006E02F7" w:rsidP="006E02F7">
      <w:pPr>
        <w:contextualSpacing/>
        <w:rPr>
          <w:bCs/>
        </w:rPr>
      </w:pPr>
      <w:r w:rsidRPr="006E02F7">
        <w:rPr>
          <w:bCs/>
        </w:rPr>
        <w:t>Comenzaremos explorando los vectores, una estructura básica pero poderosa que nos permite almacenar, ordenar y buscar valores de manera eficiente. Aprenderemos a manipular vectores, desde la asignación hasta la actualización de sus elementos, así como a gestionar la lectura y escritura de datos en ellos.</w:t>
      </w:r>
    </w:p>
    <w:p w14:paraId="67DF319A" w14:textId="77777777" w:rsidR="006E02F7" w:rsidRPr="006E02F7" w:rsidRDefault="006E02F7" w:rsidP="006E02F7">
      <w:pPr>
        <w:contextualSpacing/>
        <w:rPr>
          <w:bCs/>
        </w:rPr>
      </w:pPr>
    </w:p>
    <w:p w14:paraId="787EC413" w14:textId="77777777" w:rsidR="006E02F7" w:rsidRPr="006E02F7" w:rsidRDefault="006E02F7" w:rsidP="006E02F7">
      <w:pPr>
        <w:contextualSpacing/>
        <w:rPr>
          <w:bCs/>
        </w:rPr>
      </w:pPr>
      <w:r w:rsidRPr="006E02F7">
        <w:rPr>
          <w:bCs/>
        </w:rPr>
        <w:t>Avanzaremos luego hacia los arreglos de varias dimensiones, incluyendo tablas y matrices, y discutiremos cómo se almacenan en la memoria del computador, lo que nos ayudará a comprender mejor su funcionamiento y rendimiento.</w:t>
      </w:r>
    </w:p>
    <w:p w14:paraId="3234F2A8" w14:textId="77777777" w:rsidR="006E02F7" w:rsidRPr="006E02F7" w:rsidRDefault="006E02F7" w:rsidP="006E02F7">
      <w:pPr>
        <w:contextualSpacing/>
        <w:rPr>
          <w:bCs/>
        </w:rPr>
      </w:pPr>
    </w:p>
    <w:p w14:paraId="7BF5224B" w14:textId="3920F853" w:rsidR="00B0609B" w:rsidRPr="00A76AA1" w:rsidRDefault="006E02F7" w:rsidP="006E02F7">
      <w:pPr>
        <w:contextualSpacing/>
        <w:rPr>
          <w:bCs/>
        </w:rPr>
      </w:pPr>
      <w:r w:rsidRPr="006E02F7">
        <w:rPr>
          <w:bCs/>
        </w:rPr>
        <w:t>Finalmente, nos sumergiremos en el concepto de registros, una forma de organizar y manipular conjuntos de datos relacionados. Exploraremos cómo definir y operar con registros, ampliando así nuestro arsenal de herramientas para resolver problemas de manera efectiva.</w:t>
      </w:r>
      <w:r w:rsidR="000928C4">
        <w:rPr>
          <w:bCs/>
        </w:rPr>
        <w:t xml:space="preserve"> </w:t>
      </w:r>
      <w:r w:rsidRPr="006E02F7">
        <w:rPr>
          <w:bCs/>
        </w:rPr>
        <w:t>Al finalizar esta unidad, no solo habrás adquirido conocimientos técnicos sobre estructuras de datos, sino que también habrás desarrollado habilidades críticas y reflexivas que te permitirán aplicar estos conocimientos de manera ética y responsable en tus interacciones con la comunidad educativa y más allá. ¡Prepárate para desbloquear todo el potencial de tus programas con las estructuras de datos adecuadas!</w:t>
      </w:r>
    </w:p>
    <w:p w14:paraId="063185FE" w14:textId="77777777" w:rsidR="00AB2DF6" w:rsidRPr="00A76AA1" w:rsidRDefault="00AB2DF6" w:rsidP="00A76AA1">
      <w:pPr>
        <w:contextualSpacing/>
        <w:rPr>
          <w:bCs/>
        </w:rPr>
      </w:pPr>
    </w:p>
    <w:p w14:paraId="34EE26BC" w14:textId="3C6FF6D9" w:rsidR="00AB2DF6" w:rsidRPr="002117E6" w:rsidRDefault="000928C4"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2E13193C" wp14:editId="0269EC3E">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C1606" w14:textId="77777777" w:rsidR="008D04CA" w:rsidRPr="00D904A7" w:rsidRDefault="008D04CA" w:rsidP="008D04CA">
                              <w:pPr>
                                <w:pStyle w:val="Ttulo1"/>
                              </w:pPr>
                              <w:bookmarkStart w:id="4" w:name="_Toc159792530"/>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E13193C"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5C1606" w14:textId="77777777" w:rsidR="008D04CA" w:rsidRPr="00D904A7" w:rsidRDefault="008D04CA" w:rsidP="008D04CA">
                        <w:pPr>
                          <w:pStyle w:val="Ttulo1"/>
                        </w:pPr>
                        <w:bookmarkStart w:id="5" w:name="_Toc159792530"/>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0D4D404" w14:textId="77777777" w:rsidR="00AB2DF6" w:rsidRDefault="00AB2DF6" w:rsidP="00A76AA1">
      <w:pPr>
        <w:tabs>
          <w:tab w:val="left" w:pos="3075"/>
        </w:tabs>
        <w:contextualSpacing/>
      </w:pPr>
    </w:p>
    <w:p w14:paraId="5A836B0B" w14:textId="40D0BE19" w:rsidR="000928C4" w:rsidRDefault="000928C4" w:rsidP="000928C4">
      <w:pPr>
        <w:pStyle w:val="Ttulo2"/>
      </w:pPr>
      <w:bookmarkStart w:id="6" w:name="_Toc159792531"/>
      <w:r>
        <w:t>Tipos de Datos Estructurados: Arreglo</w:t>
      </w:r>
      <w:bookmarkEnd w:id="6"/>
    </w:p>
    <w:p w14:paraId="7EAE5F5B" w14:textId="24DB465F" w:rsidR="000928C4" w:rsidRDefault="000928C4" w:rsidP="000928C4">
      <w:pPr>
        <w:pStyle w:val="Ttulo3"/>
      </w:pPr>
      <w:bookmarkStart w:id="7" w:name="_Toc159792532"/>
      <w:r>
        <w:t>Introducción</w:t>
      </w:r>
      <w:bookmarkEnd w:id="7"/>
    </w:p>
    <w:p w14:paraId="4E2DB3CE" w14:textId="045378FF" w:rsidR="006D45F1" w:rsidRDefault="00505FCA" w:rsidP="006D45F1">
      <w:r w:rsidRPr="00505FCA">
        <w:t>En la programación, los arreglos son una de las estructuras de datos más fundamentales y poderosas. Nos permiten almacenar múltiples valores del mismo tipo en una única variable, lo que facilita el manejo de grandes cantidades de datos de manera eficiente.</w:t>
      </w:r>
    </w:p>
    <w:p w14:paraId="19B51577" w14:textId="77777777" w:rsidR="00505FCA" w:rsidRPr="006D45F1" w:rsidRDefault="00505FCA" w:rsidP="006D45F1"/>
    <w:p w14:paraId="028D33FA" w14:textId="0B278062" w:rsidR="000928C4" w:rsidRDefault="000928C4" w:rsidP="000928C4">
      <w:pPr>
        <w:pStyle w:val="Ttulo3"/>
      </w:pPr>
      <w:bookmarkStart w:id="8" w:name="_Toc159792533"/>
      <w:r>
        <w:t>Arreglos unidimensionales: Los Vectores</w:t>
      </w:r>
      <w:bookmarkEnd w:id="8"/>
    </w:p>
    <w:p w14:paraId="3F528130" w14:textId="7E74578D" w:rsidR="00505FCA" w:rsidRDefault="00505FCA" w:rsidP="00505FCA">
      <w:r w:rsidRPr="00505FCA">
        <w:t>Los vectores son un tipo específico de arreglo unidimensional que consta de una secuencia ordenada de elementos del mismo tipo. Imagina un estante con varios compartimentos, cada uno de los cuales puede contener un valor. Para declarar un vector en PSeInt, primero especificamos el tipo de datos de los elementos y luego el tamaño del vector. Por ejemplo:</w:t>
      </w:r>
    </w:p>
    <w:p w14:paraId="3B717152" w14:textId="77777777" w:rsidR="006260D6" w:rsidRDefault="006260D6" w:rsidP="006260D6">
      <w:pPr>
        <w:pStyle w:val="Cdigo"/>
      </w:pPr>
      <w:r>
        <w:t>Algoritmo declarar_vector</w:t>
      </w:r>
    </w:p>
    <w:p w14:paraId="7221A264" w14:textId="7FB29000" w:rsidR="002153AA" w:rsidRDefault="002153AA" w:rsidP="006260D6">
      <w:pPr>
        <w:pStyle w:val="Cdigo"/>
      </w:pPr>
      <w:r>
        <w:t>Definir num Como Entero;</w:t>
      </w:r>
    </w:p>
    <w:p w14:paraId="0A15234B" w14:textId="77777777" w:rsidR="006260D6" w:rsidRDefault="006260D6" w:rsidP="006260D6">
      <w:pPr>
        <w:pStyle w:val="Cdigo"/>
      </w:pPr>
      <w:r>
        <w:t>Dimension num(10) ;// Aquí hemos declarado un vector llamado 'num' que puede almacenar 10 números enteros.</w:t>
      </w:r>
    </w:p>
    <w:p w14:paraId="74912539" w14:textId="67F7B92E" w:rsidR="0095668E" w:rsidRDefault="006260D6" w:rsidP="006260D6">
      <w:pPr>
        <w:pStyle w:val="Cdigo"/>
      </w:pPr>
      <w:r>
        <w:t>FinAlgoritmo</w:t>
      </w:r>
    </w:p>
    <w:p w14:paraId="78082B57" w14:textId="77777777" w:rsidR="00765C9B" w:rsidRPr="00505FCA" w:rsidRDefault="00765C9B" w:rsidP="00765C9B"/>
    <w:p w14:paraId="3B3F8037" w14:textId="7D98CA62" w:rsidR="000928C4" w:rsidRDefault="000928C4" w:rsidP="000928C4">
      <w:pPr>
        <w:pStyle w:val="Ttulo2"/>
      </w:pPr>
      <w:bookmarkStart w:id="9" w:name="_Toc159792534"/>
      <w:r>
        <w:t>Operaciones con vectores</w:t>
      </w:r>
      <w:bookmarkEnd w:id="9"/>
    </w:p>
    <w:p w14:paraId="0E2692E1" w14:textId="0574E93A" w:rsidR="000928C4" w:rsidRDefault="000928C4" w:rsidP="000928C4">
      <w:pPr>
        <w:pStyle w:val="Ttulo3"/>
      </w:pPr>
      <w:bookmarkStart w:id="10" w:name="_Toc159792535"/>
      <w:r>
        <w:t>Asignación</w:t>
      </w:r>
      <w:bookmarkEnd w:id="10"/>
    </w:p>
    <w:p w14:paraId="230D4141" w14:textId="77777777" w:rsidR="003C6E99" w:rsidRDefault="003C6E99" w:rsidP="003C6E99">
      <w:r>
        <w:t>Para acceder a los elementos de un vector, utilizamos su posición o índice. En PSeInt, los índices comienzan desde cero. Por ejemplo, para acceder al tercer elemento del vector 'num', escribimos:</w:t>
      </w:r>
    </w:p>
    <w:p w14:paraId="4E8D0E50" w14:textId="77777777" w:rsidR="003C6E99" w:rsidRDefault="003C6E99" w:rsidP="003C6E99">
      <w:pPr>
        <w:pStyle w:val="Cdigo"/>
      </w:pPr>
      <w:r>
        <w:t>Algoritmo declarar_vector</w:t>
      </w:r>
    </w:p>
    <w:p w14:paraId="4A38FAD7" w14:textId="6E609BF0" w:rsidR="00A83EDE" w:rsidRDefault="00A83EDE" w:rsidP="00A83EDE">
      <w:pPr>
        <w:pStyle w:val="Cdigo"/>
        <w:ind w:firstLine="708"/>
      </w:pPr>
      <w:r w:rsidRPr="00A83EDE">
        <w:t>Definir num Como Entero;</w:t>
      </w:r>
    </w:p>
    <w:p w14:paraId="146AF9A4" w14:textId="77777777" w:rsidR="003C6E99" w:rsidRDefault="003C6E99" w:rsidP="003C6E99">
      <w:pPr>
        <w:pStyle w:val="Cdigo"/>
      </w:pPr>
      <w:r>
        <w:tab/>
        <w:t>Dimension num(10) ;// Aquí hemos declarado un vector llamado 'num' que puede almacenar 10 números enteros.</w:t>
      </w:r>
    </w:p>
    <w:p w14:paraId="66F7D59A" w14:textId="77777777" w:rsidR="003C6E99" w:rsidRDefault="003C6E99" w:rsidP="003C6E99">
      <w:pPr>
        <w:pStyle w:val="Cdigo"/>
      </w:pPr>
      <w:r>
        <w:tab/>
        <w:t>num(2) = 5;</w:t>
      </w:r>
    </w:p>
    <w:p w14:paraId="4CCA6AA8" w14:textId="77777777" w:rsidR="003C6E99" w:rsidRDefault="003C6E99" w:rsidP="003C6E99">
      <w:pPr>
        <w:pStyle w:val="Cdigo"/>
      </w:pPr>
      <w:r>
        <w:t>FinAlgoritmo</w:t>
      </w:r>
    </w:p>
    <w:p w14:paraId="0C6A9696" w14:textId="77777777" w:rsidR="003C6E99" w:rsidRDefault="003C6E99" w:rsidP="003C6E99"/>
    <w:p w14:paraId="2D1967E1" w14:textId="701FAD04" w:rsidR="003C6E99" w:rsidRDefault="003C6E99" w:rsidP="003C6E99">
      <w:r>
        <w:lastRenderedPageBreak/>
        <w:t>Los vectores son especialmente útiles cuando necesitamos almacenar y manipular grandes cantidades de datos del mismo tipo, como puntajes de estudiantes, temperaturas diarias o elementos de una lista.</w:t>
      </w:r>
    </w:p>
    <w:p w14:paraId="6C12A370" w14:textId="77777777" w:rsidR="003C6E99" w:rsidRPr="003C6E99" w:rsidRDefault="003C6E99" w:rsidP="003C6E99"/>
    <w:p w14:paraId="78DD6D7E" w14:textId="7123FD54" w:rsidR="000928C4" w:rsidRDefault="000928C4" w:rsidP="000928C4">
      <w:pPr>
        <w:pStyle w:val="Ttulo3"/>
      </w:pPr>
      <w:bookmarkStart w:id="11" w:name="_Toc159792536"/>
      <w:r>
        <w:t>Lectura/escritura de datos</w:t>
      </w:r>
      <w:bookmarkEnd w:id="11"/>
    </w:p>
    <w:p w14:paraId="66A3112F" w14:textId="03C347BB" w:rsidR="00BB257C" w:rsidRDefault="00BB257C" w:rsidP="00BB257C">
      <w:r w:rsidRPr="00BB257C">
        <w:t>Este algoritmo tiene como objetivo mostrar cómo leer y escribir datos utilizando PSeInt.</w:t>
      </w:r>
    </w:p>
    <w:p w14:paraId="711239F8" w14:textId="77777777" w:rsidR="00F6749D" w:rsidRDefault="00F6749D" w:rsidP="00F6749D">
      <w:pPr>
        <w:pStyle w:val="Cdigo"/>
      </w:pPr>
      <w:r>
        <w:t>Algoritmo lectura_escritura_datos</w:t>
      </w:r>
    </w:p>
    <w:p w14:paraId="6346E357" w14:textId="77777777" w:rsidR="00F6749D" w:rsidRDefault="00F6749D" w:rsidP="00F6749D">
      <w:pPr>
        <w:pStyle w:val="Cdigo"/>
      </w:pPr>
      <w:r>
        <w:t xml:space="preserve">    // Declaración de variables</w:t>
      </w:r>
    </w:p>
    <w:p w14:paraId="318C7160" w14:textId="77777777" w:rsidR="00F6749D" w:rsidRDefault="00F6749D" w:rsidP="00F6749D">
      <w:pPr>
        <w:pStyle w:val="Cdigo"/>
      </w:pPr>
      <w:r>
        <w:tab/>
        <w:t>Definir i, datos Como Entero;</w:t>
      </w:r>
      <w:r>
        <w:tab/>
      </w:r>
    </w:p>
    <w:p w14:paraId="73E63182" w14:textId="77777777" w:rsidR="00F6749D" w:rsidRDefault="00F6749D" w:rsidP="00F6749D">
      <w:pPr>
        <w:pStyle w:val="Cdigo"/>
      </w:pPr>
      <w:r>
        <w:tab/>
        <w:t>Dimension datos(10);</w:t>
      </w:r>
    </w:p>
    <w:p w14:paraId="61064CEC" w14:textId="77777777" w:rsidR="00F6749D" w:rsidRDefault="00F6749D" w:rsidP="00F6749D">
      <w:pPr>
        <w:pStyle w:val="Cdigo"/>
      </w:pPr>
      <w:r>
        <w:tab/>
      </w:r>
    </w:p>
    <w:p w14:paraId="49C1EDF3" w14:textId="77777777" w:rsidR="00F6749D" w:rsidRDefault="00F6749D" w:rsidP="00F6749D">
      <w:pPr>
        <w:pStyle w:val="Cdigo"/>
      </w:pPr>
      <w:r>
        <w:t xml:space="preserve">    // Lectura de datos</w:t>
      </w:r>
    </w:p>
    <w:p w14:paraId="2FD2528E" w14:textId="77777777" w:rsidR="00F6749D" w:rsidRDefault="00F6749D" w:rsidP="00F6749D">
      <w:pPr>
        <w:pStyle w:val="Cdigo"/>
      </w:pPr>
      <w:r>
        <w:t xml:space="preserve">    Para i &lt;- 0 Hasta 9 Con Paso 1 Hacer</w:t>
      </w:r>
    </w:p>
    <w:p w14:paraId="32B5CBCE" w14:textId="77777777" w:rsidR="00F6749D" w:rsidRDefault="00F6749D" w:rsidP="00F6749D">
      <w:pPr>
        <w:pStyle w:val="Cdigo"/>
      </w:pPr>
      <w:r>
        <w:t xml:space="preserve">        Escribir 'Ingrese el dato', i, ': ';</w:t>
      </w:r>
    </w:p>
    <w:p w14:paraId="03587CD9" w14:textId="77777777" w:rsidR="00F6749D" w:rsidRDefault="00F6749D" w:rsidP="00F6749D">
      <w:pPr>
        <w:pStyle w:val="Cdigo"/>
      </w:pPr>
      <w:r>
        <w:t xml:space="preserve">        Leer datos(i);</w:t>
      </w:r>
    </w:p>
    <w:p w14:paraId="74BA5098" w14:textId="77777777" w:rsidR="00F6749D" w:rsidRDefault="00F6749D" w:rsidP="00F6749D">
      <w:pPr>
        <w:pStyle w:val="Cdigo"/>
      </w:pPr>
      <w:r>
        <w:t xml:space="preserve">    FinPara</w:t>
      </w:r>
    </w:p>
    <w:p w14:paraId="2AB2C72A" w14:textId="77777777" w:rsidR="00F6749D" w:rsidRDefault="00F6749D" w:rsidP="00F6749D">
      <w:pPr>
        <w:pStyle w:val="Cdigo"/>
      </w:pPr>
      <w:r>
        <w:tab/>
      </w:r>
    </w:p>
    <w:p w14:paraId="278F581F" w14:textId="77777777" w:rsidR="00F6749D" w:rsidRDefault="00F6749D" w:rsidP="00F6749D">
      <w:pPr>
        <w:pStyle w:val="Cdigo"/>
      </w:pPr>
      <w:r>
        <w:t xml:space="preserve">    // Escritura de datos</w:t>
      </w:r>
    </w:p>
    <w:p w14:paraId="41346A23" w14:textId="77777777" w:rsidR="00F6749D" w:rsidRDefault="00F6749D" w:rsidP="00F6749D">
      <w:pPr>
        <w:pStyle w:val="Cdigo"/>
      </w:pPr>
      <w:r>
        <w:t xml:space="preserve">    Escribir("Los datos ingresados son: ");</w:t>
      </w:r>
    </w:p>
    <w:p w14:paraId="12D8A87E" w14:textId="77777777" w:rsidR="00F6749D" w:rsidRDefault="00F6749D" w:rsidP="00F6749D">
      <w:pPr>
        <w:pStyle w:val="Cdigo"/>
      </w:pPr>
      <w:r>
        <w:t xml:space="preserve">    Para i &lt;- 0 Hasta 9 Con Paso 1 Hacer</w:t>
      </w:r>
    </w:p>
    <w:p w14:paraId="1CC4B335" w14:textId="77777777" w:rsidR="00F6749D" w:rsidRDefault="00F6749D" w:rsidP="00F6749D">
      <w:pPr>
        <w:pStyle w:val="Cdigo"/>
      </w:pPr>
      <w:r>
        <w:t xml:space="preserve">        Escribir(datos[i]);</w:t>
      </w:r>
    </w:p>
    <w:p w14:paraId="411BAC08" w14:textId="77777777" w:rsidR="00F6749D" w:rsidRDefault="00F6749D" w:rsidP="00F6749D">
      <w:pPr>
        <w:pStyle w:val="Cdigo"/>
      </w:pPr>
      <w:r>
        <w:t xml:space="preserve">    FinPara</w:t>
      </w:r>
    </w:p>
    <w:p w14:paraId="1BB431FC" w14:textId="5DA37616" w:rsidR="00BB257C" w:rsidRDefault="00F6749D" w:rsidP="00F6749D">
      <w:pPr>
        <w:pStyle w:val="Cdigo"/>
      </w:pPr>
      <w:r>
        <w:t>FinAlgoritmo</w:t>
      </w:r>
    </w:p>
    <w:p w14:paraId="0E6B0423" w14:textId="77777777" w:rsidR="00BB257C" w:rsidRDefault="00BB257C" w:rsidP="00BB257C"/>
    <w:p w14:paraId="3BFFA163" w14:textId="1C5540E4" w:rsidR="00461ED7" w:rsidRDefault="00461ED7" w:rsidP="00BB257C">
      <w:r w:rsidRPr="00461ED7">
        <w:t>Este algoritmo primero declara un vector llamado datos de tamaño 10 para almacenar los datos ingresados por el usuario. Luego, utiliza un bucle Para para leer los datos y almacenarlos en el vector. Finalmente, otro bucle Para se utiliza para escribir los datos almacenados en el vector.</w:t>
      </w:r>
    </w:p>
    <w:p w14:paraId="4D235FE6" w14:textId="77777777" w:rsidR="00461ED7" w:rsidRPr="00BB257C" w:rsidRDefault="00461ED7" w:rsidP="00BB257C"/>
    <w:p w14:paraId="61BE7DF9" w14:textId="6F446931" w:rsidR="000928C4" w:rsidRDefault="000928C4" w:rsidP="000928C4">
      <w:pPr>
        <w:pStyle w:val="Ttulo3"/>
      </w:pPr>
      <w:bookmarkStart w:id="12" w:name="_Toc159792537"/>
      <w:r>
        <w:t>Acceso secuencial vector (recorrido)</w:t>
      </w:r>
      <w:bookmarkEnd w:id="12"/>
    </w:p>
    <w:p w14:paraId="18BE5DD2" w14:textId="3BB3C247" w:rsidR="00461ED7" w:rsidRDefault="003E3004" w:rsidP="00461ED7">
      <w:r w:rsidRPr="003E3004">
        <w:t>Este algoritmo demuestra cómo acceder secuencialmente a los elementos de un vector en PSeInt.</w:t>
      </w:r>
    </w:p>
    <w:p w14:paraId="26E6F681" w14:textId="77777777" w:rsidR="007C05B2" w:rsidRDefault="007C05B2" w:rsidP="007C05B2">
      <w:pPr>
        <w:pStyle w:val="Cdigo"/>
      </w:pPr>
      <w:r>
        <w:t>Algoritmo acceso_secuencial_vector</w:t>
      </w:r>
    </w:p>
    <w:p w14:paraId="058B7CAC" w14:textId="77777777" w:rsidR="007C05B2" w:rsidRDefault="007C05B2" w:rsidP="007C05B2">
      <w:pPr>
        <w:pStyle w:val="Cdigo"/>
      </w:pPr>
      <w:r>
        <w:t xml:space="preserve">    // Declaración de variables</w:t>
      </w:r>
    </w:p>
    <w:p w14:paraId="533A82BD" w14:textId="77777777" w:rsidR="007C05B2" w:rsidRDefault="007C05B2" w:rsidP="007C05B2">
      <w:pPr>
        <w:pStyle w:val="Cdigo"/>
      </w:pPr>
      <w:r>
        <w:tab/>
        <w:t>Definir num Como Entero;</w:t>
      </w:r>
    </w:p>
    <w:p w14:paraId="06B6659B" w14:textId="77777777" w:rsidR="007C05B2" w:rsidRDefault="007C05B2" w:rsidP="007C05B2">
      <w:pPr>
        <w:pStyle w:val="Cdigo"/>
      </w:pPr>
      <w:r>
        <w:tab/>
        <w:t>Dimension num(5);</w:t>
      </w:r>
    </w:p>
    <w:p w14:paraId="1E648FBA" w14:textId="77777777" w:rsidR="007C05B2" w:rsidRDefault="007C05B2" w:rsidP="007C05B2">
      <w:pPr>
        <w:pStyle w:val="Cdigo"/>
      </w:pPr>
      <w:r>
        <w:tab/>
        <w:t>Definir i Como Entero;</w:t>
      </w:r>
    </w:p>
    <w:p w14:paraId="12EA90B0" w14:textId="77777777" w:rsidR="007C05B2" w:rsidRDefault="007C05B2" w:rsidP="007C05B2">
      <w:pPr>
        <w:pStyle w:val="Cdigo"/>
      </w:pPr>
      <w:r>
        <w:tab/>
      </w:r>
      <w:r>
        <w:tab/>
      </w:r>
    </w:p>
    <w:p w14:paraId="4BBD79AB" w14:textId="77777777" w:rsidR="007C05B2" w:rsidRDefault="007C05B2" w:rsidP="007C05B2">
      <w:pPr>
        <w:pStyle w:val="Cdigo"/>
      </w:pPr>
      <w:r>
        <w:lastRenderedPageBreak/>
        <w:t xml:space="preserve">    // Inicialización del vector</w:t>
      </w:r>
    </w:p>
    <w:p w14:paraId="3EF164C5" w14:textId="77777777" w:rsidR="007C05B2" w:rsidRDefault="007C05B2" w:rsidP="007C05B2">
      <w:pPr>
        <w:pStyle w:val="Cdigo"/>
      </w:pPr>
      <w:r>
        <w:t xml:space="preserve">    Para i &lt;- 0 Hasta 4 Con Paso 1 Hacer</w:t>
      </w:r>
    </w:p>
    <w:p w14:paraId="4DB3B6A0" w14:textId="77777777" w:rsidR="007C05B2" w:rsidRDefault="007C05B2" w:rsidP="007C05B2">
      <w:pPr>
        <w:pStyle w:val="Cdigo"/>
      </w:pPr>
      <w:r>
        <w:t xml:space="preserve">        num[i] = i * 2;</w:t>
      </w:r>
    </w:p>
    <w:p w14:paraId="027208E5" w14:textId="77777777" w:rsidR="007C05B2" w:rsidRDefault="007C05B2" w:rsidP="007C05B2">
      <w:pPr>
        <w:pStyle w:val="Cdigo"/>
      </w:pPr>
      <w:r>
        <w:t xml:space="preserve">    FinPara</w:t>
      </w:r>
    </w:p>
    <w:p w14:paraId="6BCBFAD4" w14:textId="77777777" w:rsidR="007C05B2" w:rsidRDefault="007C05B2" w:rsidP="007C05B2">
      <w:pPr>
        <w:pStyle w:val="Cdigo"/>
      </w:pPr>
      <w:r>
        <w:tab/>
      </w:r>
    </w:p>
    <w:p w14:paraId="0B62755B" w14:textId="77777777" w:rsidR="007C05B2" w:rsidRDefault="007C05B2" w:rsidP="007C05B2">
      <w:pPr>
        <w:pStyle w:val="Cdigo"/>
      </w:pPr>
      <w:r>
        <w:t xml:space="preserve">    // Acceso secuencial al vector</w:t>
      </w:r>
    </w:p>
    <w:p w14:paraId="5B3CE279" w14:textId="77777777" w:rsidR="007C05B2" w:rsidRDefault="007C05B2" w:rsidP="007C05B2">
      <w:pPr>
        <w:pStyle w:val="Cdigo"/>
      </w:pPr>
      <w:r>
        <w:t xml:space="preserve">    Escribir("Los elementos del vector son: ");</w:t>
      </w:r>
    </w:p>
    <w:p w14:paraId="49C9218F" w14:textId="77777777" w:rsidR="007C05B2" w:rsidRDefault="007C05B2" w:rsidP="007C05B2">
      <w:pPr>
        <w:pStyle w:val="Cdigo"/>
      </w:pPr>
      <w:r>
        <w:t xml:space="preserve">    Para i &lt;- 1 Hasta 5 Con Paso 1 Hacer</w:t>
      </w:r>
    </w:p>
    <w:p w14:paraId="4419507A" w14:textId="77777777" w:rsidR="007C05B2" w:rsidRDefault="007C05B2" w:rsidP="007C05B2">
      <w:pPr>
        <w:pStyle w:val="Cdigo"/>
      </w:pPr>
      <w:r>
        <w:t xml:space="preserve">        Escribir(num[i]);</w:t>
      </w:r>
    </w:p>
    <w:p w14:paraId="1A3136E2" w14:textId="77777777" w:rsidR="007C05B2" w:rsidRDefault="007C05B2" w:rsidP="007C05B2">
      <w:pPr>
        <w:pStyle w:val="Cdigo"/>
      </w:pPr>
      <w:r>
        <w:t xml:space="preserve">    FinPara</w:t>
      </w:r>
    </w:p>
    <w:p w14:paraId="678928E7" w14:textId="6D13386B" w:rsidR="00461ED7" w:rsidRDefault="007C05B2" w:rsidP="007C05B2">
      <w:pPr>
        <w:pStyle w:val="Cdigo"/>
      </w:pPr>
      <w:r>
        <w:t>FinAlgoritmo</w:t>
      </w:r>
    </w:p>
    <w:p w14:paraId="07945ABA" w14:textId="77777777" w:rsidR="00461ED7" w:rsidRDefault="00461ED7" w:rsidP="00461ED7"/>
    <w:p w14:paraId="7ACA68C4" w14:textId="2B921ED8" w:rsidR="00C37858" w:rsidRDefault="00C37858" w:rsidP="00461ED7">
      <w:r w:rsidRPr="00C37858">
        <w:t>En este algoritmo, primero se declara un vector llamado nu</w:t>
      </w:r>
      <w:r w:rsidR="00B52BEB">
        <w:t>m</w:t>
      </w:r>
      <w:r w:rsidRPr="00C37858">
        <w:t xml:space="preserve"> de tamaño 5. Luego, se inicializa cada elemento del vector con valores que son el doble del índice del elemento. Después, se utiliza un bucle Para para acceder secuencialmente a cada elemento del vector y escribirlos.</w:t>
      </w:r>
    </w:p>
    <w:p w14:paraId="313ACA88" w14:textId="77777777" w:rsidR="00C37858" w:rsidRPr="00461ED7" w:rsidRDefault="00C37858" w:rsidP="00461ED7"/>
    <w:p w14:paraId="2D02A38D" w14:textId="6ACAFBB1" w:rsidR="000928C4" w:rsidRDefault="000928C4" w:rsidP="000928C4">
      <w:pPr>
        <w:pStyle w:val="Ttulo3"/>
      </w:pPr>
      <w:bookmarkStart w:id="13" w:name="_Toc159792538"/>
      <w:r>
        <w:t>Actualización de un vector</w:t>
      </w:r>
      <w:bookmarkEnd w:id="13"/>
      <w:r>
        <w:t xml:space="preserve"> </w:t>
      </w:r>
    </w:p>
    <w:p w14:paraId="285E044C" w14:textId="7DC8D8E6" w:rsidR="007C05B2" w:rsidRDefault="00B52BEB" w:rsidP="007C05B2">
      <w:r w:rsidRPr="00B52BEB">
        <w:t>Este algoritmo muestra cómo actualizar los elementos de un vector en PSeInt.</w:t>
      </w:r>
    </w:p>
    <w:p w14:paraId="75841352" w14:textId="77777777" w:rsidR="00241208" w:rsidRDefault="00241208" w:rsidP="00241208">
      <w:pPr>
        <w:pStyle w:val="Cdigo"/>
      </w:pPr>
      <w:r>
        <w:t>Algoritmo actualizacion_vector</w:t>
      </w:r>
    </w:p>
    <w:p w14:paraId="66E62048" w14:textId="77777777" w:rsidR="00241208" w:rsidRDefault="00241208" w:rsidP="00241208">
      <w:pPr>
        <w:pStyle w:val="Cdigo"/>
      </w:pPr>
    </w:p>
    <w:p w14:paraId="25714EC9" w14:textId="77777777" w:rsidR="00241208" w:rsidRDefault="00241208" w:rsidP="00241208">
      <w:pPr>
        <w:pStyle w:val="Cdigo"/>
      </w:pPr>
      <w:r>
        <w:tab/>
        <w:t>Definir i, valores Como Entero;</w:t>
      </w:r>
    </w:p>
    <w:p w14:paraId="06E84CB0" w14:textId="77777777" w:rsidR="00241208" w:rsidRDefault="00241208" w:rsidP="00241208">
      <w:pPr>
        <w:pStyle w:val="Cdigo"/>
      </w:pPr>
      <w:r>
        <w:tab/>
        <w:t>Dimension valores(5);</w:t>
      </w:r>
    </w:p>
    <w:p w14:paraId="18D2C359" w14:textId="77777777" w:rsidR="00241208" w:rsidRDefault="00241208" w:rsidP="00241208">
      <w:pPr>
        <w:pStyle w:val="Cdigo"/>
      </w:pPr>
      <w:r>
        <w:tab/>
      </w:r>
    </w:p>
    <w:p w14:paraId="689CE4C7" w14:textId="77777777" w:rsidR="00241208" w:rsidRDefault="00241208" w:rsidP="00241208">
      <w:pPr>
        <w:pStyle w:val="Cdigo"/>
      </w:pPr>
      <w:r>
        <w:t xml:space="preserve">    // Inicialización del vector</w:t>
      </w:r>
    </w:p>
    <w:p w14:paraId="66019004" w14:textId="77777777" w:rsidR="00241208" w:rsidRDefault="00241208" w:rsidP="00241208">
      <w:pPr>
        <w:pStyle w:val="Cdigo"/>
      </w:pPr>
      <w:r>
        <w:t xml:space="preserve">    Para i &lt;- 0 Hasta 4 Con Paso 1 Hacer</w:t>
      </w:r>
    </w:p>
    <w:p w14:paraId="64FECE9B" w14:textId="77777777" w:rsidR="00241208" w:rsidRDefault="00241208" w:rsidP="00241208">
      <w:pPr>
        <w:pStyle w:val="Cdigo"/>
      </w:pPr>
      <w:r>
        <w:t xml:space="preserve">        valores[i] = i;</w:t>
      </w:r>
    </w:p>
    <w:p w14:paraId="1E48F264" w14:textId="77777777" w:rsidR="00241208" w:rsidRDefault="00241208" w:rsidP="00241208">
      <w:pPr>
        <w:pStyle w:val="Cdigo"/>
      </w:pPr>
      <w:r>
        <w:t xml:space="preserve">    FinPara</w:t>
      </w:r>
    </w:p>
    <w:p w14:paraId="6F87B740" w14:textId="77777777" w:rsidR="00241208" w:rsidRDefault="00241208" w:rsidP="00241208">
      <w:pPr>
        <w:pStyle w:val="Cdigo"/>
      </w:pPr>
      <w:r>
        <w:tab/>
      </w:r>
    </w:p>
    <w:p w14:paraId="448DF2AF" w14:textId="77777777" w:rsidR="00241208" w:rsidRDefault="00241208" w:rsidP="00241208">
      <w:pPr>
        <w:pStyle w:val="Cdigo"/>
      </w:pPr>
      <w:r>
        <w:t xml:space="preserve">    // Actualización del vector</w:t>
      </w:r>
    </w:p>
    <w:p w14:paraId="14A3F4B9" w14:textId="77777777" w:rsidR="00241208" w:rsidRDefault="00241208" w:rsidP="00241208">
      <w:pPr>
        <w:pStyle w:val="Cdigo"/>
      </w:pPr>
      <w:r>
        <w:t xml:space="preserve">    Escribir("Valores originales del vector: ");</w:t>
      </w:r>
    </w:p>
    <w:p w14:paraId="70F02C2E" w14:textId="77777777" w:rsidR="00241208" w:rsidRDefault="00241208" w:rsidP="00241208">
      <w:pPr>
        <w:pStyle w:val="Cdigo"/>
      </w:pPr>
      <w:r>
        <w:t xml:space="preserve">    Para i &lt;- 0 Hasta 4 Con Paso 1 Hacer</w:t>
      </w:r>
    </w:p>
    <w:p w14:paraId="48DBCBC9" w14:textId="77777777" w:rsidR="00241208" w:rsidRDefault="00241208" w:rsidP="00241208">
      <w:pPr>
        <w:pStyle w:val="Cdigo"/>
      </w:pPr>
      <w:r>
        <w:t xml:space="preserve">        Escribir(valores[i]);</w:t>
      </w:r>
    </w:p>
    <w:p w14:paraId="3325A73A" w14:textId="77777777" w:rsidR="00241208" w:rsidRDefault="00241208" w:rsidP="00241208">
      <w:pPr>
        <w:pStyle w:val="Cdigo"/>
      </w:pPr>
      <w:r>
        <w:t xml:space="preserve">    FinPara</w:t>
      </w:r>
    </w:p>
    <w:p w14:paraId="468D214E" w14:textId="77777777" w:rsidR="00241208" w:rsidRDefault="00241208" w:rsidP="00241208">
      <w:pPr>
        <w:pStyle w:val="Cdigo"/>
      </w:pPr>
      <w:r>
        <w:tab/>
      </w:r>
    </w:p>
    <w:p w14:paraId="2F4380E2" w14:textId="77777777" w:rsidR="00241208" w:rsidRDefault="00241208" w:rsidP="00241208">
      <w:pPr>
        <w:pStyle w:val="Cdigo"/>
      </w:pPr>
      <w:r>
        <w:t xml:space="preserve">    // Actualización de los valores del vector</w:t>
      </w:r>
    </w:p>
    <w:p w14:paraId="4BB425E2" w14:textId="77777777" w:rsidR="00241208" w:rsidRDefault="00241208" w:rsidP="00241208">
      <w:pPr>
        <w:pStyle w:val="Cdigo"/>
      </w:pPr>
      <w:r>
        <w:t xml:space="preserve">    Para i &lt;- 0 Hasta 4 Con Paso 1 Hacer</w:t>
      </w:r>
    </w:p>
    <w:p w14:paraId="591E2964" w14:textId="77777777" w:rsidR="00241208" w:rsidRDefault="00241208" w:rsidP="00241208">
      <w:pPr>
        <w:pStyle w:val="Cdigo"/>
      </w:pPr>
      <w:r>
        <w:t xml:space="preserve">        valores[i] = valores[i] * 2;</w:t>
      </w:r>
    </w:p>
    <w:p w14:paraId="7526B672" w14:textId="77777777" w:rsidR="00241208" w:rsidRDefault="00241208" w:rsidP="00241208">
      <w:pPr>
        <w:pStyle w:val="Cdigo"/>
      </w:pPr>
      <w:r>
        <w:t xml:space="preserve">    FinPara</w:t>
      </w:r>
    </w:p>
    <w:p w14:paraId="69321A70" w14:textId="77777777" w:rsidR="00241208" w:rsidRDefault="00241208" w:rsidP="00241208">
      <w:pPr>
        <w:pStyle w:val="Cdigo"/>
      </w:pPr>
      <w:r>
        <w:tab/>
      </w:r>
    </w:p>
    <w:p w14:paraId="422D3199" w14:textId="77777777" w:rsidR="00241208" w:rsidRDefault="00241208" w:rsidP="00241208">
      <w:pPr>
        <w:pStyle w:val="Cdigo"/>
      </w:pPr>
      <w:r>
        <w:t xml:space="preserve">    Escribir("Valores actualizados del vector: ");</w:t>
      </w:r>
    </w:p>
    <w:p w14:paraId="5AD49E89" w14:textId="77777777" w:rsidR="00241208" w:rsidRDefault="00241208" w:rsidP="00241208">
      <w:pPr>
        <w:pStyle w:val="Cdigo"/>
      </w:pPr>
      <w:r>
        <w:t xml:space="preserve">    Para i &lt;- 0 Hasta 4 Con Paso 1 Hacer</w:t>
      </w:r>
    </w:p>
    <w:p w14:paraId="29D2D373" w14:textId="77777777" w:rsidR="00241208" w:rsidRDefault="00241208" w:rsidP="00241208">
      <w:pPr>
        <w:pStyle w:val="Cdigo"/>
      </w:pPr>
      <w:r>
        <w:t xml:space="preserve">        Escribir(valores[i]);</w:t>
      </w:r>
    </w:p>
    <w:p w14:paraId="1806A8EA" w14:textId="77777777" w:rsidR="00241208" w:rsidRDefault="00241208" w:rsidP="00241208">
      <w:pPr>
        <w:pStyle w:val="Cdigo"/>
      </w:pPr>
      <w:r>
        <w:t xml:space="preserve">    FinPara</w:t>
      </w:r>
    </w:p>
    <w:p w14:paraId="382203E6" w14:textId="528ACD15" w:rsidR="00B52BEB" w:rsidRPr="007C05B2" w:rsidRDefault="00241208" w:rsidP="00241208">
      <w:pPr>
        <w:pStyle w:val="Cdigo"/>
      </w:pPr>
      <w:r>
        <w:t>FinAlgoritmo</w:t>
      </w:r>
    </w:p>
    <w:p w14:paraId="1A4AC3EC" w14:textId="77777777" w:rsidR="003C6E99" w:rsidRDefault="003C6E99" w:rsidP="003C6E99"/>
    <w:p w14:paraId="49208BFB" w14:textId="0FA1AE6E" w:rsidR="00241208" w:rsidRDefault="008851E9" w:rsidP="003C6E99">
      <w:r w:rsidRPr="008851E9">
        <w:lastRenderedPageBreak/>
        <w:t>En este algoritmo, se declara un vector llamado valores de tamaño 5 y se inicializa con valores del 1 al 5. Luego, se muestra el vector original. Después, se actualizan los valores del vector multiplicándolos por 2 y se muestra el vector actualizado.</w:t>
      </w:r>
    </w:p>
    <w:p w14:paraId="42AE421B" w14:textId="77777777" w:rsidR="008851E9" w:rsidRPr="003C6E99" w:rsidRDefault="008851E9" w:rsidP="003C6E99"/>
    <w:p w14:paraId="63F39564" w14:textId="59492B64" w:rsidR="000928C4" w:rsidRDefault="000928C4" w:rsidP="000928C4">
      <w:pPr>
        <w:pStyle w:val="Ttulo2"/>
      </w:pPr>
      <w:bookmarkStart w:id="14" w:name="_Toc159792539"/>
      <w:r>
        <w:t>Arreglos de varias dimensiones</w:t>
      </w:r>
      <w:bookmarkEnd w:id="14"/>
    </w:p>
    <w:p w14:paraId="12B718AA" w14:textId="08269A28" w:rsidR="000928C4" w:rsidRDefault="000928C4" w:rsidP="000928C4">
      <w:pPr>
        <w:pStyle w:val="Ttulo3"/>
      </w:pPr>
      <w:bookmarkStart w:id="15" w:name="_Toc159792540"/>
      <w:r>
        <w:t>Arreglos bidimensionales (tablas/matrices)</w:t>
      </w:r>
      <w:bookmarkEnd w:id="15"/>
    </w:p>
    <w:p w14:paraId="3BFA7F65" w14:textId="7824F61D" w:rsidR="00D06BCB" w:rsidRDefault="00D06BCB" w:rsidP="00D06BCB">
      <w:r w:rsidRPr="00D06BCB">
        <w:t>Este algoritmo muestra cómo trabajar con arreglos bidimensionales (tablas o matrices) en PSeInt.</w:t>
      </w:r>
    </w:p>
    <w:p w14:paraId="3149306B" w14:textId="77777777" w:rsidR="009F6FC2" w:rsidRDefault="009F6FC2" w:rsidP="009F6FC2">
      <w:pPr>
        <w:pStyle w:val="Cdigo"/>
      </w:pPr>
      <w:r>
        <w:t>Algoritmo arreglos_bidimensionales</w:t>
      </w:r>
    </w:p>
    <w:p w14:paraId="5FD349B8" w14:textId="77777777" w:rsidR="009F6FC2" w:rsidRDefault="009F6FC2" w:rsidP="009F6FC2">
      <w:pPr>
        <w:pStyle w:val="Cdigo"/>
      </w:pPr>
      <w:r>
        <w:t xml:space="preserve">    // Declaración de variables</w:t>
      </w:r>
    </w:p>
    <w:p w14:paraId="47BFF14F" w14:textId="77777777" w:rsidR="009F6FC2" w:rsidRDefault="009F6FC2" w:rsidP="009F6FC2">
      <w:pPr>
        <w:pStyle w:val="Cdigo"/>
      </w:pPr>
      <w:r>
        <w:tab/>
        <w:t>Definir i, j,tabla Como Entero;</w:t>
      </w:r>
    </w:p>
    <w:p w14:paraId="299938E5" w14:textId="77777777" w:rsidR="009F6FC2" w:rsidRDefault="009F6FC2" w:rsidP="009F6FC2">
      <w:pPr>
        <w:pStyle w:val="Cdigo"/>
      </w:pPr>
      <w:r>
        <w:tab/>
        <w:t>Dimension tabla(3,3);</w:t>
      </w:r>
    </w:p>
    <w:p w14:paraId="762870D2" w14:textId="77777777" w:rsidR="009F6FC2" w:rsidRDefault="009F6FC2" w:rsidP="009F6FC2">
      <w:pPr>
        <w:pStyle w:val="Cdigo"/>
      </w:pPr>
      <w:r>
        <w:tab/>
      </w:r>
    </w:p>
    <w:p w14:paraId="087D1B02" w14:textId="77777777" w:rsidR="009F6FC2" w:rsidRDefault="009F6FC2" w:rsidP="009F6FC2">
      <w:pPr>
        <w:pStyle w:val="Cdigo"/>
      </w:pPr>
      <w:r>
        <w:t xml:space="preserve">    // Inicialización de la tabla</w:t>
      </w:r>
    </w:p>
    <w:p w14:paraId="4281D2CD" w14:textId="77777777" w:rsidR="009F6FC2" w:rsidRDefault="009F6FC2" w:rsidP="009F6FC2">
      <w:pPr>
        <w:pStyle w:val="Cdigo"/>
      </w:pPr>
      <w:r>
        <w:t xml:space="preserve">    Para i &lt;- 0 Hasta 2 Con Paso 1 Hacer</w:t>
      </w:r>
    </w:p>
    <w:p w14:paraId="0980C95C" w14:textId="77777777" w:rsidR="009F6FC2" w:rsidRDefault="009F6FC2" w:rsidP="009F6FC2">
      <w:pPr>
        <w:pStyle w:val="Cdigo"/>
      </w:pPr>
      <w:r>
        <w:t xml:space="preserve">        Para j &lt;- 0 Hasta 2 Con Paso 1 Hacer</w:t>
      </w:r>
    </w:p>
    <w:p w14:paraId="2CB97B75" w14:textId="77777777" w:rsidR="009F6FC2" w:rsidRDefault="009F6FC2" w:rsidP="009F6FC2">
      <w:pPr>
        <w:pStyle w:val="Cdigo"/>
      </w:pPr>
      <w:r>
        <w:t xml:space="preserve">            tabla[i, j] = i * j;</w:t>
      </w:r>
    </w:p>
    <w:p w14:paraId="62C1F159" w14:textId="77777777" w:rsidR="009F6FC2" w:rsidRDefault="009F6FC2" w:rsidP="009F6FC2">
      <w:pPr>
        <w:pStyle w:val="Cdigo"/>
      </w:pPr>
      <w:r>
        <w:t xml:space="preserve">        FinPara</w:t>
      </w:r>
    </w:p>
    <w:p w14:paraId="4554C5DD" w14:textId="77777777" w:rsidR="009F6FC2" w:rsidRDefault="009F6FC2" w:rsidP="009F6FC2">
      <w:pPr>
        <w:pStyle w:val="Cdigo"/>
      </w:pPr>
      <w:r>
        <w:t xml:space="preserve">    FinPara</w:t>
      </w:r>
    </w:p>
    <w:p w14:paraId="603783A7" w14:textId="77777777" w:rsidR="009F6FC2" w:rsidRDefault="009F6FC2" w:rsidP="009F6FC2">
      <w:pPr>
        <w:pStyle w:val="Cdigo"/>
      </w:pPr>
      <w:r>
        <w:tab/>
      </w:r>
    </w:p>
    <w:p w14:paraId="4CC28BBD" w14:textId="77777777" w:rsidR="009F6FC2" w:rsidRDefault="009F6FC2" w:rsidP="009F6FC2">
      <w:pPr>
        <w:pStyle w:val="Cdigo"/>
      </w:pPr>
      <w:r>
        <w:t xml:space="preserve">    // Acceso a los elementos de la tabla</w:t>
      </w:r>
    </w:p>
    <w:p w14:paraId="5E77A4FB" w14:textId="77777777" w:rsidR="009F6FC2" w:rsidRDefault="009F6FC2" w:rsidP="009F6FC2">
      <w:pPr>
        <w:pStyle w:val="Cdigo"/>
      </w:pPr>
      <w:r>
        <w:t xml:space="preserve">    Para i &lt;- 0 Hasta 2 Con Paso 1 Hacer</w:t>
      </w:r>
    </w:p>
    <w:p w14:paraId="2F010A6D" w14:textId="77777777" w:rsidR="009F6FC2" w:rsidRDefault="009F6FC2" w:rsidP="009F6FC2">
      <w:pPr>
        <w:pStyle w:val="Cdigo"/>
      </w:pPr>
      <w:r>
        <w:t xml:space="preserve">        Para j &lt;- 0 Hasta 2 Con Paso 1 Hacer</w:t>
      </w:r>
    </w:p>
    <w:p w14:paraId="55F9B7E3" w14:textId="77777777" w:rsidR="009F6FC2" w:rsidRDefault="009F6FC2" w:rsidP="009F6FC2">
      <w:pPr>
        <w:pStyle w:val="Cdigo"/>
      </w:pPr>
      <w:r>
        <w:t xml:space="preserve">            Escribir 'Elemento en la posición ', i, ',', j, ': ', tabla[i, j];</w:t>
      </w:r>
    </w:p>
    <w:p w14:paraId="68105375" w14:textId="77777777" w:rsidR="009F6FC2" w:rsidRDefault="009F6FC2" w:rsidP="009F6FC2">
      <w:pPr>
        <w:pStyle w:val="Cdigo"/>
      </w:pPr>
      <w:r>
        <w:t xml:space="preserve">        FinPara</w:t>
      </w:r>
    </w:p>
    <w:p w14:paraId="555EA118" w14:textId="77777777" w:rsidR="009F6FC2" w:rsidRDefault="009F6FC2" w:rsidP="009F6FC2">
      <w:pPr>
        <w:pStyle w:val="Cdigo"/>
      </w:pPr>
      <w:r>
        <w:t xml:space="preserve">    FinPara</w:t>
      </w:r>
    </w:p>
    <w:p w14:paraId="2BA22869" w14:textId="2A56FDA5" w:rsidR="00D06BCB" w:rsidRDefault="009F6FC2" w:rsidP="009F6FC2">
      <w:pPr>
        <w:pStyle w:val="Cdigo"/>
      </w:pPr>
      <w:r>
        <w:t>FinAlgoritmo</w:t>
      </w:r>
    </w:p>
    <w:p w14:paraId="04C2BBC4" w14:textId="77777777" w:rsidR="00D06BCB" w:rsidRDefault="00D06BCB" w:rsidP="00D06BCB"/>
    <w:p w14:paraId="0F2AF085" w14:textId="11400D95" w:rsidR="00315A56" w:rsidRDefault="00315A56" w:rsidP="00D06BCB">
      <w:r w:rsidRPr="00315A56">
        <w:t>En este algoritmo, se declara una tabla (matriz bidimensional) de 3x3 llamada tabla. Luego, se inicializan los elementos de la tabla con el producto de sus índices. Después, se accede a los elementos de la tabla utilizando dos bucles Para anidados.</w:t>
      </w:r>
    </w:p>
    <w:p w14:paraId="7AEBDDBE" w14:textId="77777777" w:rsidR="00315A56" w:rsidRDefault="00315A56" w:rsidP="00D06BCB"/>
    <w:p w14:paraId="3582582D" w14:textId="77777777" w:rsidR="00315A56" w:rsidRDefault="00315A56" w:rsidP="00D06BCB"/>
    <w:p w14:paraId="46A5E0D0" w14:textId="77777777" w:rsidR="00315A56" w:rsidRDefault="00315A56" w:rsidP="00D06BCB"/>
    <w:p w14:paraId="71DB5DA7" w14:textId="77777777" w:rsidR="00315A56" w:rsidRDefault="00315A56" w:rsidP="00D06BCB"/>
    <w:p w14:paraId="148467E9" w14:textId="77777777" w:rsidR="00315A56" w:rsidRPr="00D06BCB" w:rsidRDefault="00315A56" w:rsidP="00D06BCB"/>
    <w:p w14:paraId="1539E47D" w14:textId="061911D0" w:rsidR="000928C4" w:rsidRDefault="000928C4" w:rsidP="000928C4">
      <w:pPr>
        <w:pStyle w:val="Ttulo3"/>
      </w:pPr>
      <w:bookmarkStart w:id="16" w:name="_Toc159792541"/>
      <w:r>
        <w:lastRenderedPageBreak/>
        <w:t>Arreglos multidimensionales</w:t>
      </w:r>
      <w:bookmarkEnd w:id="16"/>
    </w:p>
    <w:p w14:paraId="428A1106" w14:textId="77777777" w:rsidR="005C451E" w:rsidRDefault="005C451E" w:rsidP="005C451E">
      <w:pPr>
        <w:pStyle w:val="Cdigo"/>
      </w:pPr>
      <w:r>
        <w:t>Algoritmo arreglos_multidimensionales</w:t>
      </w:r>
    </w:p>
    <w:p w14:paraId="45BBF662" w14:textId="77777777" w:rsidR="005C451E" w:rsidRDefault="005C451E" w:rsidP="005C451E">
      <w:pPr>
        <w:pStyle w:val="Cdigo"/>
      </w:pPr>
      <w:r>
        <w:t xml:space="preserve">    // Declaración de variables</w:t>
      </w:r>
    </w:p>
    <w:p w14:paraId="56E7FA52" w14:textId="77777777" w:rsidR="005C451E" w:rsidRDefault="005C451E" w:rsidP="005C451E">
      <w:pPr>
        <w:pStyle w:val="Cdigo"/>
      </w:pPr>
      <w:r>
        <w:tab/>
        <w:t>Definir i, j, k, cubo Como Entero;</w:t>
      </w:r>
    </w:p>
    <w:p w14:paraId="1C7B0B23" w14:textId="77777777" w:rsidR="005C451E" w:rsidRDefault="005C451E" w:rsidP="005C451E">
      <w:pPr>
        <w:pStyle w:val="Cdigo"/>
      </w:pPr>
      <w:r>
        <w:tab/>
        <w:t>Dimension cubo(3,3,3);</w:t>
      </w:r>
    </w:p>
    <w:p w14:paraId="3766EE0B" w14:textId="77777777" w:rsidR="005C451E" w:rsidRDefault="005C451E" w:rsidP="005C451E">
      <w:pPr>
        <w:pStyle w:val="Cdigo"/>
      </w:pPr>
      <w:r>
        <w:tab/>
      </w:r>
    </w:p>
    <w:p w14:paraId="02C6FBE9" w14:textId="77777777" w:rsidR="005C451E" w:rsidRDefault="005C451E" w:rsidP="005C451E">
      <w:pPr>
        <w:pStyle w:val="Cdigo"/>
      </w:pPr>
      <w:r>
        <w:t xml:space="preserve">    // Inicialización del cubo</w:t>
      </w:r>
    </w:p>
    <w:p w14:paraId="26BAB9F1" w14:textId="77777777" w:rsidR="005C451E" w:rsidRDefault="005C451E" w:rsidP="005C451E">
      <w:pPr>
        <w:pStyle w:val="Cdigo"/>
      </w:pPr>
      <w:r>
        <w:t xml:space="preserve">    Para i &lt;- 0 Hasta 2 Con Paso 1 Hacer</w:t>
      </w:r>
    </w:p>
    <w:p w14:paraId="647C110B" w14:textId="77777777" w:rsidR="005C451E" w:rsidRDefault="005C451E" w:rsidP="005C451E">
      <w:pPr>
        <w:pStyle w:val="Cdigo"/>
      </w:pPr>
      <w:r>
        <w:t xml:space="preserve">        Para j &lt;- 0 Hasta 2 Con Paso 1 Hacer</w:t>
      </w:r>
    </w:p>
    <w:p w14:paraId="06A6B036" w14:textId="77777777" w:rsidR="005C451E" w:rsidRDefault="005C451E" w:rsidP="005C451E">
      <w:pPr>
        <w:pStyle w:val="Cdigo"/>
      </w:pPr>
      <w:r>
        <w:t xml:space="preserve">            Para k &lt;- 0 Hasta 2 Con Paso 1 Hacer</w:t>
      </w:r>
    </w:p>
    <w:p w14:paraId="43C2B998" w14:textId="77777777" w:rsidR="005C451E" w:rsidRPr="005C451E" w:rsidRDefault="005C451E" w:rsidP="005C451E">
      <w:pPr>
        <w:pStyle w:val="Cdigo"/>
        <w:rPr>
          <w:lang w:val="en-US"/>
        </w:rPr>
      </w:pPr>
      <w:r>
        <w:t xml:space="preserve">                </w:t>
      </w:r>
      <w:r w:rsidRPr="005C451E">
        <w:rPr>
          <w:lang w:val="en-US"/>
        </w:rPr>
        <w:t>cubo[i, j, k] = i + j + k;</w:t>
      </w:r>
    </w:p>
    <w:p w14:paraId="2056DBFB" w14:textId="77777777" w:rsidR="005C451E" w:rsidRDefault="005C451E" w:rsidP="005C451E">
      <w:pPr>
        <w:pStyle w:val="Cdigo"/>
      </w:pPr>
      <w:r w:rsidRPr="005C451E">
        <w:rPr>
          <w:lang w:val="en-US"/>
        </w:rPr>
        <w:t xml:space="preserve">            </w:t>
      </w:r>
      <w:r>
        <w:t>FinPara</w:t>
      </w:r>
    </w:p>
    <w:p w14:paraId="3F41E4E8" w14:textId="77777777" w:rsidR="005C451E" w:rsidRDefault="005C451E" w:rsidP="005C451E">
      <w:pPr>
        <w:pStyle w:val="Cdigo"/>
      </w:pPr>
      <w:r>
        <w:t xml:space="preserve">        FinPara</w:t>
      </w:r>
    </w:p>
    <w:p w14:paraId="5DF75F03" w14:textId="77777777" w:rsidR="005C451E" w:rsidRDefault="005C451E" w:rsidP="005C451E">
      <w:pPr>
        <w:pStyle w:val="Cdigo"/>
      </w:pPr>
      <w:r>
        <w:t xml:space="preserve">    FinPara</w:t>
      </w:r>
    </w:p>
    <w:p w14:paraId="7604E1E9" w14:textId="77777777" w:rsidR="005C451E" w:rsidRDefault="005C451E" w:rsidP="005C451E">
      <w:pPr>
        <w:pStyle w:val="Cdigo"/>
      </w:pPr>
      <w:r>
        <w:tab/>
      </w:r>
    </w:p>
    <w:p w14:paraId="345B9018" w14:textId="77777777" w:rsidR="005C451E" w:rsidRDefault="005C451E" w:rsidP="005C451E">
      <w:pPr>
        <w:pStyle w:val="Cdigo"/>
      </w:pPr>
      <w:r>
        <w:t xml:space="preserve">    // Acceso a los elementos del cubo</w:t>
      </w:r>
    </w:p>
    <w:p w14:paraId="37B3CAA7" w14:textId="77777777" w:rsidR="005C451E" w:rsidRDefault="005C451E" w:rsidP="005C451E">
      <w:pPr>
        <w:pStyle w:val="Cdigo"/>
      </w:pPr>
      <w:r>
        <w:t xml:space="preserve">    Para i &lt;- 0 Hasta 2 Con Paso 1 Hacer</w:t>
      </w:r>
    </w:p>
    <w:p w14:paraId="07722BA8" w14:textId="77777777" w:rsidR="005C451E" w:rsidRDefault="005C451E" w:rsidP="005C451E">
      <w:pPr>
        <w:pStyle w:val="Cdigo"/>
      </w:pPr>
      <w:r>
        <w:t xml:space="preserve">        Para j &lt;- 0 Hasta 2 Con Paso 1 Hacer</w:t>
      </w:r>
    </w:p>
    <w:p w14:paraId="42018E58" w14:textId="77777777" w:rsidR="005C451E" w:rsidRDefault="005C451E" w:rsidP="005C451E">
      <w:pPr>
        <w:pStyle w:val="Cdigo"/>
      </w:pPr>
      <w:r>
        <w:t xml:space="preserve">            Para k &lt;- 0 Hasta 2 Con Paso 1 Hacer</w:t>
      </w:r>
    </w:p>
    <w:p w14:paraId="50BE964B" w14:textId="77777777" w:rsidR="005C451E" w:rsidRDefault="005C451E" w:rsidP="005C451E">
      <w:pPr>
        <w:pStyle w:val="Cdigo"/>
      </w:pPr>
      <w:r>
        <w:t xml:space="preserve">                Escribir "Elemento en la posición ", i, ",", j, ",", k, ": ", cubo[i, j, k];</w:t>
      </w:r>
    </w:p>
    <w:p w14:paraId="3A988A4C" w14:textId="77777777" w:rsidR="005C451E" w:rsidRDefault="005C451E" w:rsidP="005C451E">
      <w:pPr>
        <w:pStyle w:val="Cdigo"/>
      </w:pPr>
      <w:r>
        <w:t xml:space="preserve">            FinPara</w:t>
      </w:r>
    </w:p>
    <w:p w14:paraId="08FE514A" w14:textId="77777777" w:rsidR="005C451E" w:rsidRDefault="005C451E" w:rsidP="005C451E">
      <w:pPr>
        <w:pStyle w:val="Cdigo"/>
      </w:pPr>
      <w:r>
        <w:t xml:space="preserve">        FinPara</w:t>
      </w:r>
    </w:p>
    <w:p w14:paraId="1F8148E5" w14:textId="77777777" w:rsidR="005C451E" w:rsidRDefault="005C451E" w:rsidP="005C451E">
      <w:pPr>
        <w:pStyle w:val="Cdigo"/>
      </w:pPr>
      <w:r>
        <w:t xml:space="preserve">    FinPara</w:t>
      </w:r>
    </w:p>
    <w:p w14:paraId="15EE7CDA" w14:textId="3DD637D5" w:rsidR="008851E9" w:rsidRDefault="005C451E" w:rsidP="005C451E">
      <w:pPr>
        <w:pStyle w:val="Cdigo"/>
      </w:pPr>
      <w:r>
        <w:t>FinAlgoritmo</w:t>
      </w:r>
    </w:p>
    <w:p w14:paraId="02FF8A11" w14:textId="77777777" w:rsidR="008851E9" w:rsidRDefault="008851E9" w:rsidP="008851E9"/>
    <w:p w14:paraId="26BE6617" w14:textId="7733E983" w:rsidR="005C451E" w:rsidRDefault="00C13E30" w:rsidP="008851E9">
      <w:r w:rsidRPr="00C13E30">
        <w:t>En este algoritmo, se declara un cubo (arreglo tridimensional) de 3x3x3 llamado cubo. Luego, se inicializan los elementos del cubo con la suma de sus índices. Posteriormente, se accede a los elementos del cubo utilizando tres bucles Para anidados.</w:t>
      </w:r>
    </w:p>
    <w:p w14:paraId="108D21AB" w14:textId="77777777" w:rsidR="00C13E30" w:rsidRPr="008851E9" w:rsidRDefault="00C13E30" w:rsidP="008851E9"/>
    <w:p w14:paraId="4DB7DB2B" w14:textId="4BF4B6E3" w:rsidR="000928C4" w:rsidRDefault="000928C4" w:rsidP="000928C4">
      <w:pPr>
        <w:pStyle w:val="Ttulo2"/>
      </w:pPr>
      <w:bookmarkStart w:id="17" w:name="_Toc159792542"/>
      <w:r>
        <w:t>Almacenamiento de arreglos en memoria</w:t>
      </w:r>
      <w:bookmarkEnd w:id="17"/>
      <w:r>
        <w:t xml:space="preserve"> </w:t>
      </w:r>
    </w:p>
    <w:p w14:paraId="68FF41C3" w14:textId="0ACD08E5" w:rsidR="000928C4" w:rsidRDefault="000928C4" w:rsidP="000928C4">
      <w:pPr>
        <w:pStyle w:val="Ttulo3"/>
      </w:pPr>
      <w:bookmarkStart w:id="18" w:name="_Toc159792543"/>
      <w:r>
        <w:t>Almacenamiento de un vector</w:t>
      </w:r>
      <w:bookmarkEnd w:id="18"/>
    </w:p>
    <w:p w14:paraId="59099FE9" w14:textId="77777777" w:rsidR="002C19B9" w:rsidRDefault="002C19B9" w:rsidP="002C19B9">
      <w:r>
        <w:t>El almacenamiento de un vector es similar al de un arreglo en general, ya que un vector es un tipo específico de arreglo que solo tiene una dimensión. Es decir, un vector es una lista ordenada de elementos.</w:t>
      </w:r>
    </w:p>
    <w:p w14:paraId="61488DDA" w14:textId="77777777" w:rsidR="002C19B9" w:rsidRDefault="002C19B9" w:rsidP="002C19B9"/>
    <w:p w14:paraId="3776C6BA" w14:textId="77777777" w:rsidR="002C19B9" w:rsidRDefault="002C19B9" w:rsidP="002C19B9">
      <w:r>
        <w:t>Ejemplo ilustrativo:</w:t>
      </w:r>
    </w:p>
    <w:p w14:paraId="6790C196" w14:textId="62B2A1F0" w:rsidR="002C19B9" w:rsidRDefault="002C19B9" w:rsidP="002C19B9">
      <w:r>
        <w:t>Supongamos que tenemos un vector llamado notas con 7 elementos para almacenar las calificaciones de un estudiante en distintas asignaturas.</w:t>
      </w:r>
    </w:p>
    <w:p w14:paraId="3AC4D303" w14:textId="77777777" w:rsidR="00124E6F" w:rsidRPr="00124E6F" w:rsidRDefault="00124E6F" w:rsidP="00124E6F">
      <w:pPr>
        <w:rPr>
          <w:rFonts w:ascii="Courier New" w:hAnsi="Courier New" w:cs="Courier New"/>
        </w:rPr>
      </w:pPr>
      <w:r w:rsidRPr="00124E6F">
        <w:rPr>
          <w:rFonts w:ascii="Courier New" w:hAnsi="Courier New" w:cs="Courier New"/>
        </w:rPr>
        <w:lastRenderedPageBreak/>
        <w:t>Indices:    0    1    2    3    4    5    6</w:t>
      </w:r>
    </w:p>
    <w:p w14:paraId="2124A02C" w14:textId="2BDFF641" w:rsidR="00124E6F" w:rsidRPr="00124E6F" w:rsidRDefault="00124E6F" w:rsidP="00124E6F">
      <w:pPr>
        <w:rPr>
          <w:rFonts w:ascii="Courier New" w:hAnsi="Courier New" w:cs="Courier New"/>
        </w:rPr>
      </w:pPr>
      <w:r w:rsidRPr="00124E6F">
        <w:rPr>
          <w:rFonts w:ascii="Courier New" w:hAnsi="Courier New" w:cs="Courier New"/>
        </w:rPr>
        <w:t>Notas:    [85] [70] [90] [65] [80] [75] [95]</w:t>
      </w:r>
    </w:p>
    <w:p w14:paraId="3B7B928C" w14:textId="77777777" w:rsidR="00124E6F" w:rsidRDefault="00124E6F" w:rsidP="00124E6F"/>
    <w:p w14:paraId="260D9EBF" w14:textId="2DAD0073" w:rsidR="00124E6F" w:rsidRDefault="008F7643" w:rsidP="00124E6F">
      <w:r w:rsidRPr="008F7643">
        <w:t>En este caso, el vector notas se almacenaría en la memoria de manera similar al arreglo anterior. Cada calificación se guarda en una casilla de memoria, identificada por un índice que va del 0 al 6.</w:t>
      </w:r>
    </w:p>
    <w:p w14:paraId="16563B08" w14:textId="77777777" w:rsidR="00124E6F" w:rsidRPr="002C19B9" w:rsidRDefault="00124E6F" w:rsidP="00124E6F"/>
    <w:p w14:paraId="238AB214" w14:textId="76DAF2BC" w:rsidR="000928C4" w:rsidRDefault="000928C4" w:rsidP="000928C4">
      <w:pPr>
        <w:pStyle w:val="Ttulo3"/>
      </w:pPr>
      <w:bookmarkStart w:id="19" w:name="_Toc159792544"/>
      <w:r>
        <w:t>Almacenamiento de arreglos bidimensionales</w:t>
      </w:r>
      <w:bookmarkEnd w:id="19"/>
    </w:p>
    <w:p w14:paraId="225215C4" w14:textId="77777777" w:rsidR="008F7643" w:rsidRDefault="008F7643" w:rsidP="008F7643">
      <w:r>
        <w:t>Los arreglos bidimensionales, también conocidos como matrices, son estructuras de datos en las que los elementos están dispuestos en filas y columnas.</w:t>
      </w:r>
    </w:p>
    <w:p w14:paraId="4219C9B5" w14:textId="77777777" w:rsidR="008F7643" w:rsidRDefault="008F7643" w:rsidP="008F7643"/>
    <w:p w14:paraId="725C05DC" w14:textId="77777777" w:rsidR="008F7643" w:rsidRDefault="008F7643" w:rsidP="008F7643">
      <w:r>
        <w:t>Ejemplo ilustrativo:</w:t>
      </w:r>
    </w:p>
    <w:p w14:paraId="6F71A93E" w14:textId="4F59B258" w:rsidR="008851E9" w:rsidRDefault="008F7643" w:rsidP="008F7643">
      <w:r>
        <w:t>Supongamos que tenemos una matriz llamada tabla para almacenar los resultados de una tabla de multiplicar del 1 al 3.</w:t>
      </w:r>
    </w:p>
    <w:p w14:paraId="7C63C052" w14:textId="77777777" w:rsidR="008F7643" w:rsidRDefault="008F7643" w:rsidP="008F7643"/>
    <w:p w14:paraId="5DB50BA8" w14:textId="77777777" w:rsidR="00582DB9" w:rsidRPr="00582DB9" w:rsidRDefault="00582DB9" w:rsidP="00582DB9">
      <w:pPr>
        <w:rPr>
          <w:rFonts w:ascii="Courier New" w:hAnsi="Courier New" w:cs="Courier New"/>
        </w:rPr>
      </w:pPr>
      <w:r w:rsidRPr="00582DB9">
        <w:rPr>
          <w:rFonts w:ascii="Courier New" w:hAnsi="Courier New" w:cs="Courier New"/>
        </w:rPr>
        <w:t>Indices:      0    1    2</w:t>
      </w:r>
    </w:p>
    <w:p w14:paraId="058D23B2" w14:textId="77777777" w:rsidR="00582DB9" w:rsidRPr="00582DB9" w:rsidRDefault="00582DB9" w:rsidP="00582DB9">
      <w:pPr>
        <w:rPr>
          <w:rFonts w:ascii="Courier New" w:hAnsi="Courier New" w:cs="Courier New"/>
        </w:rPr>
      </w:pPr>
      <w:r w:rsidRPr="00582DB9">
        <w:rPr>
          <w:rFonts w:ascii="Courier New" w:hAnsi="Courier New" w:cs="Courier New"/>
        </w:rPr>
        <w:t xml:space="preserve">          ---------------</w:t>
      </w:r>
    </w:p>
    <w:p w14:paraId="129F1A37" w14:textId="77777777" w:rsidR="00582DB9" w:rsidRPr="00582DB9" w:rsidRDefault="00582DB9" w:rsidP="00582DB9">
      <w:pPr>
        <w:rPr>
          <w:rFonts w:ascii="Courier New" w:hAnsi="Courier New" w:cs="Courier New"/>
        </w:rPr>
      </w:pPr>
      <w:r w:rsidRPr="00582DB9">
        <w:rPr>
          <w:rFonts w:ascii="Courier New" w:hAnsi="Courier New" w:cs="Courier New"/>
        </w:rPr>
        <w:t xml:space="preserve">     0    |  1    2    3</w:t>
      </w:r>
    </w:p>
    <w:p w14:paraId="7CBD6C72" w14:textId="77777777" w:rsidR="00582DB9" w:rsidRPr="00582DB9" w:rsidRDefault="00582DB9" w:rsidP="00582DB9">
      <w:pPr>
        <w:rPr>
          <w:rFonts w:ascii="Courier New" w:hAnsi="Courier New" w:cs="Courier New"/>
        </w:rPr>
      </w:pPr>
      <w:r w:rsidRPr="00582DB9">
        <w:rPr>
          <w:rFonts w:ascii="Courier New" w:hAnsi="Courier New" w:cs="Courier New"/>
        </w:rPr>
        <w:t>Filas 1    |  2    4    6</w:t>
      </w:r>
    </w:p>
    <w:p w14:paraId="40140C02" w14:textId="09F641A9" w:rsidR="008F7643" w:rsidRPr="00582DB9" w:rsidRDefault="00582DB9" w:rsidP="00582DB9">
      <w:pPr>
        <w:rPr>
          <w:rFonts w:ascii="Courier New" w:hAnsi="Courier New" w:cs="Courier New"/>
        </w:rPr>
      </w:pPr>
      <w:r w:rsidRPr="00582DB9">
        <w:rPr>
          <w:rFonts w:ascii="Courier New" w:hAnsi="Courier New" w:cs="Courier New"/>
        </w:rPr>
        <w:t xml:space="preserve">     2    |  3    6    9</w:t>
      </w:r>
    </w:p>
    <w:p w14:paraId="42DE5D47" w14:textId="77777777" w:rsidR="008851E9" w:rsidRDefault="008851E9" w:rsidP="008851E9"/>
    <w:p w14:paraId="6627F1CD" w14:textId="77777777" w:rsidR="00582DB9" w:rsidRPr="008851E9" w:rsidRDefault="00582DB9" w:rsidP="008851E9"/>
    <w:p w14:paraId="3235CB25" w14:textId="77777777" w:rsidR="000928C4" w:rsidRDefault="000928C4" w:rsidP="000928C4">
      <w:pPr>
        <w:pStyle w:val="Ttulo2"/>
      </w:pPr>
      <w:bookmarkStart w:id="20" w:name="_Toc159792545"/>
      <w:r>
        <w:t>Tipos de Datos Estructurados: Registro</w:t>
      </w:r>
      <w:bookmarkEnd w:id="20"/>
      <w:r>
        <w:t xml:space="preserve"> </w:t>
      </w:r>
    </w:p>
    <w:p w14:paraId="30F60C1B" w14:textId="04FD4598" w:rsidR="00E87AC0" w:rsidRDefault="00E87AC0" w:rsidP="00E87AC0">
      <w:r w:rsidRPr="00E87AC0">
        <w:t>Los registros son tipos de datos estructurados que permiten agrupar diferentes variables bajo un mismo nombre, como si fueran campos de una estructura más grande. Cada campo dentro de un registro puede tener un tipo de dato diferente. Los registros son útiles para representar entidades complejas que tienen múltiples atributos.</w:t>
      </w:r>
    </w:p>
    <w:p w14:paraId="7A69FBFB" w14:textId="77777777" w:rsidR="00E87AC0" w:rsidRPr="00E87AC0" w:rsidRDefault="00E87AC0" w:rsidP="00E87AC0"/>
    <w:p w14:paraId="42F3FA6F" w14:textId="489F0351" w:rsidR="000928C4" w:rsidRDefault="000928C4" w:rsidP="000928C4">
      <w:pPr>
        <w:pStyle w:val="Ttulo3"/>
      </w:pPr>
      <w:bookmarkStart w:id="21" w:name="_Toc159792546"/>
      <w:r>
        <w:t>Definición de registros</w:t>
      </w:r>
      <w:bookmarkEnd w:id="21"/>
      <w:r>
        <w:t xml:space="preserve"> </w:t>
      </w:r>
    </w:p>
    <w:p w14:paraId="3905AA51" w14:textId="26B2684D" w:rsidR="00E87AC0" w:rsidRDefault="00E268F4" w:rsidP="00E87AC0">
      <w:r w:rsidRPr="00E268F4">
        <w:t>Un registro es una estructura de datos que puede contener una colección de variables de diferentes tipos. Cada variable dentro de un registro se denomina campo y tiene un nombre único que la identifica. Los campos de un registro pueden ser de tipos simples (como enteros, flotantes, etc.) o incluso de tipos estructurados (como otros registros).</w:t>
      </w:r>
    </w:p>
    <w:p w14:paraId="27188065" w14:textId="77777777" w:rsidR="00E268F4" w:rsidRPr="00E268F4" w:rsidRDefault="00E268F4" w:rsidP="00E268F4">
      <w:pPr>
        <w:rPr>
          <w:rFonts w:ascii="Courier New" w:hAnsi="Courier New" w:cs="Courier New"/>
        </w:rPr>
      </w:pPr>
      <w:r w:rsidRPr="00E268F4">
        <w:rPr>
          <w:rFonts w:ascii="Courier New" w:hAnsi="Courier New" w:cs="Courier New"/>
        </w:rPr>
        <w:t>Definir registro Persona</w:t>
      </w:r>
    </w:p>
    <w:p w14:paraId="72026C31" w14:textId="77777777" w:rsidR="00E268F4" w:rsidRPr="00E268F4" w:rsidRDefault="00E268F4" w:rsidP="00E268F4">
      <w:pPr>
        <w:rPr>
          <w:rFonts w:ascii="Courier New" w:hAnsi="Courier New" w:cs="Courier New"/>
        </w:rPr>
      </w:pPr>
      <w:r w:rsidRPr="00E268F4">
        <w:rPr>
          <w:rFonts w:ascii="Courier New" w:hAnsi="Courier New" w:cs="Courier New"/>
        </w:rPr>
        <w:t xml:space="preserve">    Nombre: Cadena;</w:t>
      </w:r>
    </w:p>
    <w:p w14:paraId="61FD9B45" w14:textId="77777777" w:rsidR="00E268F4" w:rsidRPr="00E268F4" w:rsidRDefault="00E268F4" w:rsidP="00E268F4">
      <w:pPr>
        <w:rPr>
          <w:rFonts w:ascii="Courier New" w:hAnsi="Courier New" w:cs="Courier New"/>
        </w:rPr>
      </w:pPr>
      <w:r w:rsidRPr="00E268F4">
        <w:rPr>
          <w:rFonts w:ascii="Courier New" w:hAnsi="Courier New" w:cs="Courier New"/>
        </w:rPr>
        <w:t xml:space="preserve">    Edad: Entero;</w:t>
      </w:r>
    </w:p>
    <w:p w14:paraId="593A8F7D" w14:textId="77777777" w:rsidR="00E268F4" w:rsidRPr="00E268F4" w:rsidRDefault="00E268F4" w:rsidP="00E268F4">
      <w:pPr>
        <w:rPr>
          <w:rFonts w:ascii="Courier New" w:hAnsi="Courier New" w:cs="Courier New"/>
        </w:rPr>
      </w:pPr>
      <w:r w:rsidRPr="00E268F4">
        <w:rPr>
          <w:rFonts w:ascii="Courier New" w:hAnsi="Courier New" w:cs="Courier New"/>
        </w:rPr>
        <w:t xml:space="preserve">    Altura: Real;</w:t>
      </w:r>
    </w:p>
    <w:p w14:paraId="754D47E8" w14:textId="369F9E0E" w:rsidR="00E268F4" w:rsidRPr="00E268F4" w:rsidRDefault="00E268F4" w:rsidP="00E268F4">
      <w:pPr>
        <w:rPr>
          <w:rFonts w:ascii="Courier New" w:hAnsi="Courier New" w:cs="Courier New"/>
        </w:rPr>
      </w:pPr>
      <w:r w:rsidRPr="00E268F4">
        <w:rPr>
          <w:rFonts w:ascii="Courier New" w:hAnsi="Courier New" w:cs="Courier New"/>
        </w:rPr>
        <w:t>FinDefinir</w:t>
      </w:r>
    </w:p>
    <w:p w14:paraId="069EA074" w14:textId="77777777" w:rsidR="00E268F4" w:rsidRDefault="00E268F4" w:rsidP="00E87AC0"/>
    <w:p w14:paraId="00A617AB" w14:textId="11D8A159" w:rsidR="00344BC6" w:rsidRDefault="00344BC6" w:rsidP="00E87AC0">
      <w:r w:rsidRPr="00344BC6">
        <w:t>En este ejemplo, se define un registro llamado Persona que contiene tres campos: Nombre, Edad y Altura. Nombre es una cadena de caracteres, Edad es un número entero y Altura es un número real.</w:t>
      </w:r>
    </w:p>
    <w:p w14:paraId="72C4F541" w14:textId="77777777" w:rsidR="00344BC6" w:rsidRPr="00E87AC0" w:rsidRDefault="00344BC6" w:rsidP="00E87AC0"/>
    <w:p w14:paraId="4FD66802" w14:textId="174F1F5B" w:rsidR="00AB2DF6" w:rsidRDefault="000928C4" w:rsidP="000928C4">
      <w:pPr>
        <w:pStyle w:val="Ttulo3"/>
      </w:pPr>
      <w:bookmarkStart w:id="22" w:name="_Toc159792547"/>
      <w:r>
        <w:t>Operaciones con registros</w:t>
      </w:r>
      <w:bookmarkEnd w:id="22"/>
    </w:p>
    <w:p w14:paraId="6F60E44C" w14:textId="081D5616" w:rsidR="002117E6" w:rsidRDefault="00344BC6" w:rsidP="00A76AA1">
      <w:pPr>
        <w:contextualSpacing/>
      </w:pPr>
      <w:r w:rsidRPr="00344BC6">
        <w:t>Las operaciones que se pueden realizar con registros incluyen la creación de variables de tipo registro, la asignación de valores a los campos del registro, la lectura de valores de los campos y la modificación de los valores de los campos.</w:t>
      </w:r>
    </w:p>
    <w:p w14:paraId="0320A152" w14:textId="77777777" w:rsidR="00344BC6" w:rsidRDefault="00344BC6" w:rsidP="00A76AA1">
      <w:pPr>
        <w:contextualSpacing/>
      </w:pPr>
    </w:p>
    <w:p w14:paraId="73233410" w14:textId="77777777" w:rsidR="002117E6" w:rsidRDefault="002117E6" w:rsidP="00A76AA1">
      <w:pPr>
        <w:contextualSpacing/>
      </w:pPr>
    </w:p>
    <w:p w14:paraId="28913EC7" w14:textId="77777777" w:rsidR="002117E6" w:rsidRDefault="002117E6" w:rsidP="00A76AA1">
      <w:pPr>
        <w:contextualSpacing/>
      </w:pPr>
    </w:p>
    <w:p w14:paraId="5E04B9AE" w14:textId="77777777" w:rsidR="000928C4" w:rsidRDefault="000928C4" w:rsidP="00A76AA1">
      <w:pPr>
        <w:contextualSpacing/>
      </w:pPr>
    </w:p>
    <w:p w14:paraId="1651AB63" w14:textId="77777777" w:rsidR="000928C4" w:rsidRDefault="000928C4" w:rsidP="00A76AA1">
      <w:pPr>
        <w:contextualSpacing/>
      </w:pPr>
    </w:p>
    <w:p w14:paraId="71F7FB87" w14:textId="77777777" w:rsidR="000928C4" w:rsidRDefault="000928C4" w:rsidP="00A76AA1">
      <w:pPr>
        <w:contextualSpacing/>
      </w:pPr>
    </w:p>
    <w:p w14:paraId="3A1BC291" w14:textId="77777777" w:rsidR="000928C4" w:rsidRDefault="000928C4" w:rsidP="00A76AA1">
      <w:pPr>
        <w:contextualSpacing/>
      </w:pPr>
    </w:p>
    <w:p w14:paraId="7185F3F6" w14:textId="77777777" w:rsidR="000928C4" w:rsidRDefault="000928C4" w:rsidP="00A76AA1">
      <w:pPr>
        <w:contextualSpacing/>
      </w:pPr>
    </w:p>
    <w:p w14:paraId="67222099" w14:textId="5603F975"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1DBCB787" wp14:editId="7B5C3A9B">
                <wp:simplePos x="0" y="0"/>
                <wp:positionH relativeFrom="column">
                  <wp:posOffset>-316865</wp:posOffset>
                </wp:positionH>
                <wp:positionV relativeFrom="paragraph">
                  <wp:posOffset>-100330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9AA1D" w14:textId="77777777" w:rsidR="006D7C25" w:rsidRPr="00D904A7" w:rsidRDefault="006D7C25" w:rsidP="006D7C25">
                              <w:pPr>
                                <w:pStyle w:val="Ttulo1"/>
                              </w:pPr>
                              <w:bookmarkStart w:id="23" w:name="_Toc159792548"/>
                              <w:r w:rsidRPr="006D7C25">
                                <w:t>Bibliografía y Webgrafía</w:t>
                              </w:r>
                              <w:bookmarkEnd w:id="23"/>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BCB787" id="Grupo 51" o:spid="_x0000_s1043" style="position:absolute;left:0;text-align:left;margin-left:-24.95pt;margin-top:-7.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F79AA1D" w14:textId="77777777" w:rsidR="006D7C25" w:rsidRPr="00D904A7" w:rsidRDefault="006D7C25" w:rsidP="006D7C25">
                        <w:pPr>
                          <w:pStyle w:val="Ttulo1"/>
                        </w:pPr>
                        <w:bookmarkStart w:id="24" w:name="_Toc159792548"/>
                        <w:r w:rsidRPr="006D7C25">
                          <w:t>Bibliografía y Webgrafía</w:t>
                        </w:r>
                        <w:bookmarkEnd w:id="24"/>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349724A" w14:textId="77777777" w:rsidR="002117E6" w:rsidRDefault="002117E6" w:rsidP="00A76AA1">
      <w:pPr>
        <w:contextualSpacing/>
      </w:pPr>
    </w:p>
    <w:p w14:paraId="516C51A6" w14:textId="77777777" w:rsidR="00D56ACE" w:rsidRDefault="00D56ACE" w:rsidP="00D56ACE">
      <w:pPr>
        <w:contextualSpacing/>
      </w:pPr>
      <w:r>
        <w:t>Steven S. Skiena, Miguel A. Revilla, et ál. Desafíos de programación: El manual de entrenamiento para concursos de programación (Spanish Edition) OJBooks (2020)</w:t>
      </w:r>
    </w:p>
    <w:p w14:paraId="43852412" w14:textId="77777777" w:rsidR="00D56ACE" w:rsidRDefault="00D56ACE" w:rsidP="00D56ACE">
      <w:pPr>
        <w:contextualSpacing/>
      </w:pPr>
      <w:r>
        <w:t>Vickler A. Algoritmos. Ladoo Publishing LLC (2022)</w:t>
      </w:r>
    </w:p>
    <w:p w14:paraId="53B23927" w14:textId="65C5AD6A" w:rsidR="002117E6" w:rsidRDefault="00D56ACE" w:rsidP="00D56ACE">
      <w:pPr>
        <w:contextualSpacing/>
      </w:pPr>
      <w:r>
        <w:t>Pes C. Pseudocódigo para principiantes. ‎ Independently published (27 Abril 2022)</w:t>
      </w:r>
    </w:p>
    <w:p w14:paraId="32292215" w14:textId="77777777" w:rsidR="00AB2DF6" w:rsidRDefault="00AB2DF6" w:rsidP="00A76AA1">
      <w:pPr>
        <w:contextualSpacing/>
      </w:pPr>
    </w:p>
    <w:p w14:paraId="6F0D3F51"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0FD1580F" wp14:editId="6D2BF483">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FBC80" w14:textId="77777777" w:rsidR="006D7C25" w:rsidRPr="00D904A7" w:rsidRDefault="006D7C25" w:rsidP="006D7C25">
                              <w:pPr>
                                <w:pStyle w:val="Ttulo1"/>
                              </w:pPr>
                              <w:bookmarkStart w:id="25" w:name="_Toc159792549"/>
                              <w:r w:rsidRPr="006D7C25">
                                <w:t>Glosario</w:t>
                              </w:r>
                              <w:bookmarkEnd w:id="2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FD1580F"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9AFBC80" w14:textId="77777777" w:rsidR="006D7C25" w:rsidRPr="00D904A7" w:rsidRDefault="006D7C25" w:rsidP="006D7C25">
                        <w:pPr>
                          <w:pStyle w:val="Ttulo1"/>
                        </w:pPr>
                        <w:bookmarkStart w:id="26" w:name="_Toc159792549"/>
                        <w:r w:rsidRPr="006D7C25">
                          <w:t>Glosario</w:t>
                        </w:r>
                        <w:bookmarkEnd w:id="2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6A42EF66" w14:textId="77777777" w:rsidR="00AB2DF6" w:rsidRDefault="00AB2DF6" w:rsidP="00A76AA1">
      <w:pPr>
        <w:tabs>
          <w:tab w:val="left" w:pos="1305"/>
        </w:tabs>
        <w:contextualSpacing/>
      </w:pPr>
    </w:p>
    <w:p w14:paraId="24E70854" w14:textId="77777777" w:rsidR="00AB2DF6" w:rsidRDefault="00AB2DF6" w:rsidP="00A76AA1">
      <w:pPr>
        <w:tabs>
          <w:tab w:val="left" w:pos="1305"/>
        </w:tabs>
        <w:contextualSpacing/>
      </w:pPr>
    </w:p>
    <w:p w14:paraId="4646F12F" w14:textId="1F72CCC6" w:rsidR="00FD2A5F" w:rsidRDefault="00FD2A5F" w:rsidP="00FD2A5F">
      <w:pPr>
        <w:pStyle w:val="Prrafodelista"/>
        <w:numPr>
          <w:ilvl w:val="0"/>
          <w:numId w:val="1"/>
        </w:numPr>
        <w:tabs>
          <w:tab w:val="left" w:pos="1305"/>
        </w:tabs>
      </w:pPr>
      <w:r w:rsidRPr="00FD2A5F">
        <w:rPr>
          <w:b/>
          <w:bCs/>
        </w:rPr>
        <w:t>Arreglo</w:t>
      </w:r>
      <w:r>
        <w:t>: Una estructura de datos que contiene una colección ordenada de elementos del mismo tipo, accesibles mediante un único nombre.</w:t>
      </w:r>
    </w:p>
    <w:p w14:paraId="3F978A10" w14:textId="207EB7A3" w:rsidR="00FD2A5F" w:rsidRDefault="00FD2A5F" w:rsidP="00FD2A5F">
      <w:pPr>
        <w:pStyle w:val="Prrafodelista"/>
        <w:numPr>
          <w:ilvl w:val="0"/>
          <w:numId w:val="1"/>
        </w:numPr>
        <w:tabs>
          <w:tab w:val="left" w:pos="1305"/>
        </w:tabs>
      </w:pPr>
      <w:r w:rsidRPr="00FD2A5F">
        <w:rPr>
          <w:b/>
          <w:bCs/>
        </w:rPr>
        <w:t>Campo</w:t>
      </w:r>
      <w:r>
        <w:t>: En el contexto de registros, un campo es una variable dentro de una estructura de datos de registro que almacena un dato específico.</w:t>
      </w:r>
    </w:p>
    <w:p w14:paraId="77575BCE" w14:textId="13534213" w:rsidR="00FD2A5F" w:rsidRDefault="00FD2A5F" w:rsidP="00FD2A5F">
      <w:pPr>
        <w:pStyle w:val="Prrafodelista"/>
        <w:numPr>
          <w:ilvl w:val="0"/>
          <w:numId w:val="1"/>
        </w:numPr>
        <w:tabs>
          <w:tab w:val="left" w:pos="1305"/>
        </w:tabs>
      </w:pPr>
      <w:r w:rsidRPr="00FD2A5F">
        <w:rPr>
          <w:b/>
          <w:bCs/>
        </w:rPr>
        <w:t>Datos estructurados</w:t>
      </w:r>
      <w:r>
        <w:t>: Tipos de datos que pueden contener subelementos o miembros, como arreglos, registros y matrices.</w:t>
      </w:r>
    </w:p>
    <w:p w14:paraId="102EF1CD" w14:textId="7A1C8813" w:rsidR="00FD2A5F" w:rsidRDefault="00FD2A5F" w:rsidP="00FD2A5F">
      <w:pPr>
        <w:pStyle w:val="Prrafodelista"/>
        <w:numPr>
          <w:ilvl w:val="0"/>
          <w:numId w:val="1"/>
        </w:numPr>
        <w:tabs>
          <w:tab w:val="left" w:pos="1305"/>
        </w:tabs>
      </w:pPr>
      <w:r w:rsidRPr="00FD2A5F">
        <w:rPr>
          <w:b/>
          <w:bCs/>
        </w:rPr>
        <w:t>Matriz</w:t>
      </w:r>
      <w:r>
        <w:t>: Una estructura de datos bidimensional que almacena elementos en filas y columnas, como una tabla o una cuadrícula.</w:t>
      </w:r>
    </w:p>
    <w:p w14:paraId="73FF0888" w14:textId="77777777" w:rsidR="00FD2A5F" w:rsidRDefault="00FD2A5F" w:rsidP="00FD2A5F">
      <w:pPr>
        <w:pStyle w:val="Prrafodelista"/>
        <w:numPr>
          <w:ilvl w:val="0"/>
          <w:numId w:val="1"/>
        </w:numPr>
        <w:tabs>
          <w:tab w:val="left" w:pos="1305"/>
        </w:tabs>
      </w:pPr>
      <w:r w:rsidRPr="00FD2A5F">
        <w:rPr>
          <w:b/>
          <w:bCs/>
        </w:rPr>
        <w:t>Registro</w:t>
      </w:r>
      <w:r>
        <w:t>: Una estructura de datos que permite agrupar diferentes variables bajo un mismo nombre, como si fueran campos de una estructura más grande.</w:t>
      </w:r>
    </w:p>
    <w:p w14:paraId="393A6FC7" w14:textId="77777777" w:rsidR="00AB2DF6" w:rsidRDefault="00AB2DF6" w:rsidP="00A76AA1">
      <w:pPr>
        <w:tabs>
          <w:tab w:val="left" w:pos="1305"/>
        </w:tabs>
        <w:contextualSpacing/>
      </w:pPr>
    </w:p>
    <w:p w14:paraId="11DF02F5" w14:textId="77777777" w:rsidR="00AB2DF6" w:rsidRDefault="00AB2DF6" w:rsidP="00A76AA1">
      <w:pPr>
        <w:tabs>
          <w:tab w:val="left" w:pos="1305"/>
        </w:tabs>
        <w:contextualSpacing/>
      </w:pPr>
    </w:p>
    <w:p w14:paraId="3381266E" w14:textId="77777777" w:rsidR="00AB2DF6" w:rsidRPr="00A76AA1" w:rsidRDefault="00AB2DF6" w:rsidP="00A76AA1">
      <w:pPr>
        <w:contextualSpacing/>
        <w:rPr>
          <w:bCs/>
        </w:rPr>
      </w:pPr>
    </w:p>
    <w:p w14:paraId="7CAC10FD"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44973" w14:textId="77777777" w:rsidR="00EE1A37" w:rsidRDefault="00EE1A37" w:rsidP="007F1B53">
      <w:pPr>
        <w:spacing w:before="0" w:after="0" w:line="240" w:lineRule="auto"/>
      </w:pPr>
      <w:r>
        <w:separator/>
      </w:r>
    </w:p>
  </w:endnote>
  <w:endnote w:type="continuationSeparator" w:id="0">
    <w:p w14:paraId="24CBBDD0" w14:textId="77777777" w:rsidR="00EE1A37" w:rsidRDefault="00EE1A3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ED02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003FB2D" wp14:editId="73C7BE1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0D57DC2" wp14:editId="294654D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673907D"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A7B09E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0D57DC2"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673907D"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A7B09E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7A420" w14:textId="77777777" w:rsidR="00EE1A37" w:rsidRDefault="00EE1A37" w:rsidP="007F1B53">
      <w:pPr>
        <w:spacing w:before="0" w:after="0" w:line="240" w:lineRule="auto"/>
      </w:pPr>
      <w:r>
        <w:separator/>
      </w:r>
    </w:p>
  </w:footnote>
  <w:footnote w:type="continuationSeparator" w:id="0">
    <w:p w14:paraId="21F0EC0E" w14:textId="77777777" w:rsidR="00EE1A37" w:rsidRDefault="00EE1A3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15919" w14:textId="77777777" w:rsidR="00A66A79" w:rsidRDefault="00A66A79">
    <w:pPr>
      <w:pStyle w:val="Encabezado"/>
    </w:pPr>
    <w:r>
      <w:rPr>
        <w:noProof/>
      </w:rPr>
      <w:drawing>
        <wp:anchor distT="0" distB="0" distL="114300" distR="114300" simplePos="0" relativeHeight="251667456" behindDoc="0" locked="0" layoutInCell="1" allowOverlap="1" wp14:anchorId="6FD1063A" wp14:editId="40E8DA1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95645"/>
    <w:multiLevelType w:val="hybridMultilevel"/>
    <w:tmpl w:val="9BEC1D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2F7"/>
    <w:rsid w:val="00037500"/>
    <w:rsid w:val="000446AD"/>
    <w:rsid w:val="000928C4"/>
    <w:rsid w:val="001138D5"/>
    <w:rsid w:val="00124E6F"/>
    <w:rsid w:val="00143117"/>
    <w:rsid w:val="001726BE"/>
    <w:rsid w:val="00175EDB"/>
    <w:rsid w:val="0018373F"/>
    <w:rsid w:val="001B425D"/>
    <w:rsid w:val="001C720B"/>
    <w:rsid w:val="001F02B0"/>
    <w:rsid w:val="001F5D15"/>
    <w:rsid w:val="0020003D"/>
    <w:rsid w:val="002117E6"/>
    <w:rsid w:val="00212908"/>
    <w:rsid w:val="002153AA"/>
    <w:rsid w:val="00232293"/>
    <w:rsid w:val="00241208"/>
    <w:rsid w:val="0028133E"/>
    <w:rsid w:val="002A6BFE"/>
    <w:rsid w:val="002C19B9"/>
    <w:rsid w:val="002E3A77"/>
    <w:rsid w:val="002F0A67"/>
    <w:rsid w:val="00315A56"/>
    <w:rsid w:val="00344BC6"/>
    <w:rsid w:val="00346434"/>
    <w:rsid w:val="003717C3"/>
    <w:rsid w:val="00373028"/>
    <w:rsid w:val="003C6E99"/>
    <w:rsid w:val="003E0D37"/>
    <w:rsid w:val="003E3004"/>
    <w:rsid w:val="003F3A88"/>
    <w:rsid w:val="00423D6A"/>
    <w:rsid w:val="00433BE9"/>
    <w:rsid w:val="00461ED7"/>
    <w:rsid w:val="004A18B8"/>
    <w:rsid w:val="00505FCA"/>
    <w:rsid w:val="00507CCA"/>
    <w:rsid w:val="00526FCA"/>
    <w:rsid w:val="0054053B"/>
    <w:rsid w:val="00547521"/>
    <w:rsid w:val="00582DB9"/>
    <w:rsid w:val="005B0B82"/>
    <w:rsid w:val="005B7617"/>
    <w:rsid w:val="005C451E"/>
    <w:rsid w:val="005E27A5"/>
    <w:rsid w:val="006233F8"/>
    <w:rsid w:val="006260D6"/>
    <w:rsid w:val="00635F19"/>
    <w:rsid w:val="00636C8A"/>
    <w:rsid w:val="00680D3C"/>
    <w:rsid w:val="00686701"/>
    <w:rsid w:val="006B6105"/>
    <w:rsid w:val="006D45F1"/>
    <w:rsid w:val="006D7C25"/>
    <w:rsid w:val="006E02F7"/>
    <w:rsid w:val="006E2AEC"/>
    <w:rsid w:val="0070212E"/>
    <w:rsid w:val="00765C9B"/>
    <w:rsid w:val="007C05B2"/>
    <w:rsid w:val="007F1B53"/>
    <w:rsid w:val="008269E4"/>
    <w:rsid w:val="0083075B"/>
    <w:rsid w:val="00843820"/>
    <w:rsid w:val="00857A4F"/>
    <w:rsid w:val="00880817"/>
    <w:rsid w:val="00881EBE"/>
    <w:rsid w:val="008851E9"/>
    <w:rsid w:val="00891D18"/>
    <w:rsid w:val="008B0A58"/>
    <w:rsid w:val="008D04CA"/>
    <w:rsid w:val="008F7643"/>
    <w:rsid w:val="0095668E"/>
    <w:rsid w:val="0096185C"/>
    <w:rsid w:val="00984E87"/>
    <w:rsid w:val="009F6FC2"/>
    <w:rsid w:val="00A32AB9"/>
    <w:rsid w:val="00A66A79"/>
    <w:rsid w:val="00A67DD5"/>
    <w:rsid w:val="00A76AA1"/>
    <w:rsid w:val="00A83EDE"/>
    <w:rsid w:val="00AB2DF6"/>
    <w:rsid w:val="00AC781C"/>
    <w:rsid w:val="00AF551B"/>
    <w:rsid w:val="00B01852"/>
    <w:rsid w:val="00B0400E"/>
    <w:rsid w:val="00B0609B"/>
    <w:rsid w:val="00B47A03"/>
    <w:rsid w:val="00B52BEB"/>
    <w:rsid w:val="00BB257C"/>
    <w:rsid w:val="00BC01BC"/>
    <w:rsid w:val="00C05DF4"/>
    <w:rsid w:val="00C13E30"/>
    <w:rsid w:val="00C37858"/>
    <w:rsid w:val="00C512B9"/>
    <w:rsid w:val="00C739AF"/>
    <w:rsid w:val="00CA2631"/>
    <w:rsid w:val="00D00811"/>
    <w:rsid w:val="00D06BCB"/>
    <w:rsid w:val="00D1428E"/>
    <w:rsid w:val="00D55BEC"/>
    <w:rsid w:val="00D56ACE"/>
    <w:rsid w:val="00DE5F24"/>
    <w:rsid w:val="00E268F4"/>
    <w:rsid w:val="00E42177"/>
    <w:rsid w:val="00E87AC0"/>
    <w:rsid w:val="00E90215"/>
    <w:rsid w:val="00ED3AA1"/>
    <w:rsid w:val="00EE1423"/>
    <w:rsid w:val="00EE1A37"/>
    <w:rsid w:val="00EF5DC0"/>
    <w:rsid w:val="00F02BF4"/>
    <w:rsid w:val="00F3756A"/>
    <w:rsid w:val="00F43320"/>
    <w:rsid w:val="00F47697"/>
    <w:rsid w:val="00F52DFA"/>
    <w:rsid w:val="00F65696"/>
    <w:rsid w:val="00F6749D"/>
    <w:rsid w:val="00F766C1"/>
    <w:rsid w:val="00FD0E8A"/>
    <w:rsid w:val="00FD2A5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75B34"/>
  <w15:chartTrackingRefBased/>
  <w15:docId w15:val="{7B1EF8A6-B7BF-419E-8581-797DC1C2E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6260D6"/>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6260D6"/>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1B425D"/>
    <w:pPr>
      <w:spacing w:after="0" w:line="360" w:lineRule="auto"/>
      <w:jc w:val="both"/>
    </w:pPr>
    <w:rPr>
      <w:rFonts w:ascii="Tahoma" w:hAnsi="Tahoma"/>
      <w:sz w:val="24"/>
    </w:rPr>
  </w:style>
  <w:style w:type="paragraph" w:styleId="TDC2">
    <w:name w:val="toc 2"/>
    <w:basedOn w:val="Normal"/>
    <w:next w:val="Normal"/>
    <w:autoRedefine/>
    <w:uiPriority w:val="39"/>
    <w:unhideWhenUsed/>
    <w:rsid w:val="000928C4"/>
    <w:pPr>
      <w:spacing w:after="100"/>
      <w:ind w:left="240"/>
    </w:pPr>
  </w:style>
  <w:style w:type="paragraph" w:styleId="TDC3">
    <w:name w:val="toc 3"/>
    <w:basedOn w:val="Normal"/>
    <w:next w:val="Normal"/>
    <w:autoRedefine/>
    <w:uiPriority w:val="39"/>
    <w:unhideWhenUsed/>
    <w:rsid w:val="000928C4"/>
    <w:pPr>
      <w:spacing w:after="100"/>
      <w:ind w:left="480"/>
    </w:pPr>
  </w:style>
  <w:style w:type="paragraph" w:styleId="Prrafodelista">
    <w:name w:val="List Paragraph"/>
    <w:basedOn w:val="Normal"/>
    <w:uiPriority w:val="34"/>
    <w:qFormat/>
    <w:rsid w:val="00FD2A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99</TotalTime>
  <Pages>11</Pages>
  <Words>2050</Words>
  <Characters>11278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37</cp:revision>
  <cp:lastPrinted>2024-02-27T04:03:00Z</cp:lastPrinted>
  <dcterms:created xsi:type="dcterms:W3CDTF">2024-02-26T04:13:00Z</dcterms:created>
  <dcterms:modified xsi:type="dcterms:W3CDTF">2024-02-27T04:03:00Z</dcterms:modified>
</cp:coreProperties>
</file>
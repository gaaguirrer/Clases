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A83BED" w14:textId="3268213A" w:rsidR="00F43320" w:rsidRDefault="00B0400E">
      <w:r>
        <w:rPr>
          <w:noProof/>
        </w:rPr>
        <w:drawing>
          <wp:anchor distT="0" distB="0" distL="114300" distR="114300" simplePos="0" relativeHeight="251659264" behindDoc="0" locked="0" layoutInCell="1" allowOverlap="1" wp14:anchorId="473003E9" wp14:editId="1812D677">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0FC779" w14:textId="77777777" w:rsidR="00F43320" w:rsidRDefault="00F43320"/>
    <w:p w14:paraId="0F640E4E" w14:textId="77777777" w:rsidR="00F43320" w:rsidRDefault="00F43320"/>
    <w:p w14:paraId="0C85734C" w14:textId="77777777" w:rsidR="00F43320" w:rsidRDefault="00F43320"/>
    <w:p w14:paraId="76A4F47C" w14:textId="77777777" w:rsidR="00F43320" w:rsidRDefault="00F43320"/>
    <w:p w14:paraId="31443CFF" w14:textId="77777777" w:rsidR="00F43320" w:rsidRDefault="00F43320"/>
    <w:p w14:paraId="21E4D788" w14:textId="77777777" w:rsidR="00F43320" w:rsidRDefault="00F43320"/>
    <w:p w14:paraId="632D4E87" w14:textId="77777777" w:rsidR="00F43320" w:rsidRDefault="00F43320"/>
    <w:p w14:paraId="5C2A6DE1" w14:textId="77777777" w:rsidR="00F43320" w:rsidRDefault="003E0D37">
      <w:r>
        <w:rPr>
          <w:noProof/>
        </w:rPr>
        <mc:AlternateContent>
          <mc:Choice Requires="wps">
            <w:drawing>
              <wp:anchor distT="0" distB="0" distL="114300" distR="114300" simplePos="0" relativeHeight="251661312" behindDoc="1" locked="0" layoutInCell="1" allowOverlap="1" wp14:anchorId="643F676F" wp14:editId="6F700548">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3C371C2"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43F676F"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" filled="f" stroked="f">
                <v:stroke joinstyle="round"/>
                <o:lock v:ext="edit" shapetype="t"/>
                <v:textbox style="mso-fit-shape-to-text:t">
                  <w:txbxContent>
                    <w:p w14:paraId="53C371C2"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62C62C99" w14:textId="77777777" w:rsidR="00F43320" w:rsidRDefault="00F43320"/>
    <w:p w14:paraId="67A9DDF2" w14:textId="77777777" w:rsidR="00F43320" w:rsidRDefault="00F43320"/>
    <w:p w14:paraId="7AB46A1F" w14:textId="77777777" w:rsidR="00F43320" w:rsidRDefault="00F43320"/>
    <w:p w14:paraId="765825F6" w14:textId="77777777" w:rsidR="00F43320" w:rsidRDefault="003E0D37">
      <w:r>
        <w:rPr>
          <w:noProof/>
        </w:rPr>
        <mc:AlternateContent>
          <mc:Choice Requires="wpg">
            <w:drawing>
              <wp:anchor distT="0" distB="0" distL="114300" distR="114300" simplePos="0" relativeHeight="251660288" behindDoc="0" locked="0" layoutInCell="1" allowOverlap="1" wp14:anchorId="378793F1" wp14:editId="674356E5">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73F66032"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2EB55491" w14:textId="77777777" w:rsidR="00F43320" w:rsidRDefault="003E0D37">
      <w:r>
        <w:rPr>
          <w:noProof/>
        </w:rPr>
        <mc:AlternateContent>
          <mc:Choice Requires="wps">
            <w:drawing>
              <wp:anchor distT="0" distB="0" distL="114300" distR="114300" simplePos="0" relativeHeight="251662336" behindDoc="0" locked="0" layoutInCell="1" allowOverlap="1" wp14:anchorId="1D6980EF" wp14:editId="73842052">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9B1A53" w14:textId="5CC3E767" w:rsidR="00F43320" w:rsidRPr="005E6C17" w:rsidRDefault="007F3298" w:rsidP="00EF5DC0">
                            <w:pPr>
                              <w:jc w:val="right"/>
                              <w:rPr>
                                <w:rFonts w:ascii="EleganTech™" w:hAnsi="EleganTech™"/>
                                <w:b/>
                                <w:color w:val="404040"/>
                                <w:sz w:val="54"/>
                                <w:szCs w:val="56"/>
                              </w:rPr>
                            </w:pPr>
                            <w:r w:rsidRPr="007F3298">
                              <w:rPr>
                                <w:rFonts w:cs="Calibri"/>
                                <w:b/>
                                <w:color w:val="000000"/>
                                <w:sz w:val="48"/>
                                <w:szCs w:val="52"/>
                                <w:lang w:eastAsia="es-NI"/>
                              </w:rPr>
                              <w:t xml:space="preserve">Introducción a Office Excel </w:t>
                            </w:r>
                            <w:r>
                              <w:rPr>
                                <w:rFonts w:cs="Calibri"/>
                                <w:b/>
                                <w:color w:val="000000"/>
                                <w:sz w:val="48"/>
                                <w:szCs w:val="52"/>
                                <w:lang w:eastAsia="es-NI"/>
                              </w:rPr>
                              <w:t>365</w:t>
                            </w:r>
                            <w:r w:rsidR="00F43320">
                              <w:rPr>
                                <w:rFonts w:cs="Calibri"/>
                                <w:b/>
                                <w:color w:val="000000"/>
                                <w:sz w:val="48"/>
                                <w:szCs w:val="52"/>
                                <w:lang w:eastAsia="es-NI"/>
                              </w:rPr>
                              <w:t xml:space="preserve">, Unidad </w:t>
                            </w:r>
                            <w:r>
                              <w:rPr>
                                <w:rFonts w:cs="Calibri"/>
                                <w:b/>
                                <w:color w:val="000000"/>
                                <w:sz w:val="48"/>
                                <w:szCs w:val="52"/>
                                <w:lang w:eastAsia="es-NI"/>
                              </w:rPr>
                              <w:t>I</w:t>
                            </w:r>
                          </w:p>
                          <w:p w14:paraId="064D9123"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6980EF" id="Cuadro de texto 7" o:spid="_x0000_s1027" type="#_x0000_t202" style="position:absolute;left:0;text-align:left;margin-left:-24.25pt;margin-top:7.35pt;width:458.3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" filled="f" stroked="f">
                <v:textbox>
                  <w:txbxContent>
                    <w:p w14:paraId="119B1A53" w14:textId="5CC3E767" w:rsidR="00F43320" w:rsidRPr="005E6C17" w:rsidRDefault="007F3298" w:rsidP="00EF5DC0">
                      <w:pPr>
                        <w:jc w:val="right"/>
                        <w:rPr>
                          <w:rFonts w:ascii="EleganTech™" w:hAnsi="EleganTech™"/>
                          <w:b/>
                          <w:color w:val="404040"/>
                          <w:sz w:val="54"/>
                          <w:szCs w:val="56"/>
                        </w:rPr>
                      </w:pPr>
                      <w:r w:rsidRPr="007F3298">
                        <w:rPr>
                          <w:rFonts w:cs="Calibri"/>
                          <w:b/>
                          <w:color w:val="000000"/>
                          <w:sz w:val="48"/>
                          <w:szCs w:val="52"/>
                          <w:lang w:eastAsia="es-NI"/>
                        </w:rPr>
                        <w:t xml:space="preserve">Introducción a Office Excel </w:t>
                      </w:r>
                      <w:r>
                        <w:rPr>
                          <w:rFonts w:cs="Calibri"/>
                          <w:b/>
                          <w:color w:val="000000"/>
                          <w:sz w:val="48"/>
                          <w:szCs w:val="52"/>
                          <w:lang w:eastAsia="es-NI"/>
                        </w:rPr>
                        <w:t>365</w:t>
                      </w:r>
                      <w:r w:rsidR="00F43320">
                        <w:rPr>
                          <w:rFonts w:cs="Calibri"/>
                          <w:b/>
                          <w:color w:val="000000"/>
                          <w:sz w:val="48"/>
                          <w:szCs w:val="52"/>
                          <w:lang w:eastAsia="es-NI"/>
                        </w:rPr>
                        <w:t xml:space="preserve">, Unidad </w:t>
                      </w:r>
                      <w:r>
                        <w:rPr>
                          <w:rFonts w:cs="Calibri"/>
                          <w:b/>
                          <w:color w:val="000000"/>
                          <w:sz w:val="48"/>
                          <w:szCs w:val="52"/>
                          <w:lang w:eastAsia="es-NI"/>
                        </w:rPr>
                        <w:t>I</w:t>
                      </w:r>
                    </w:p>
                    <w:p w14:paraId="064D9123" w14:textId="77777777" w:rsidR="00F43320" w:rsidRDefault="00F43320" w:rsidP="00F43320">
                      <w:pPr>
                        <w:jc w:val="right"/>
                      </w:pPr>
                    </w:p>
                  </w:txbxContent>
                </v:textbox>
              </v:shape>
            </w:pict>
          </mc:Fallback>
        </mc:AlternateContent>
      </w:r>
    </w:p>
    <w:p w14:paraId="7D79FE70" w14:textId="77777777" w:rsidR="00F43320" w:rsidRDefault="00F43320"/>
    <w:p w14:paraId="4C22FEA1" w14:textId="77777777" w:rsidR="005B0B82" w:rsidRDefault="005B0B82"/>
    <w:p w14:paraId="758F4EB6" w14:textId="77777777" w:rsidR="005B0B82" w:rsidRDefault="005B0B82"/>
    <w:p w14:paraId="15CB8F5C" w14:textId="77777777" w:rsidR="005B0B82" w:rsidRDefault="005B0B82"/>
    <w:p w14:paraId="3D477DFC" w14:textId="77777777" w:rsidR="005B0B82" w:rsidRDefault="005B0B82"/>
    <w:p w14:paraId="7AB903E9" w14:textId="77777777" w:rsidR="005B0B82" w:rsidRDefault="005B0B82"/>
    <w:p w14:paraId="26D7F9E8" w14:textId="77777777" w:rsidR="005B0B82" w:rsidRDefault="005B0B82"/>
    <w:p w14:paraId="469B014A" w14:textId="77777777" w:rsidR="005B0B82" w:rsidRDefault="005B0B82"/>
    <w:p w14:paraId="438D3CB7" w14:textId="77777777" w:rsidR="005B0B82" w:rsidRDefault="005B0B82"/>
    <w:p w14:paraId="1C5F013D" w14:textId="77777777" w:rsidR="005B0B82" w:rsidRDefault="005B0B82"/>
    <w:p w14:paraId="03BF42F4" w14:textId="77777777" w:rsidR="005B0B82" w:rsidRDefault="005B0B82"/>
    <w:p w14:paraId="5B782A2F" w14:textId="77777777" w:rsidR="005B0B82" w:rsidRDefault="005B0B82"/>
    <w:p w14:paraId="2BF738F9" w14:textId="77777777" w:rsidR="00636C8A" w:rsidRDefault="00636C8A"/>
    <w:p w14:paraId="46517183" w14:textId="77777777" w:rsidR="00A66A79" w:rsidRDefault="00A66A79">
      <w:pPr>
        <w:sectPr w:rsidR="00A66A79" w:rsidSect="00636C8A">
          <w:pgSz w:w="12240" w:h="15840"/>
          <w:pgMar w:top="1418" w:right="1701" w:bottom="1418" w:left="1701" w:header="709" w:footer="709" w:gutter="0"/>
          <w:cols w:space="708"/>
          <w:docGrid w:linePitch="360"/>
        </w:sectPr>
      </w:pPr>
    </w:p>
    <w:p w14:paraId="3D7C8C40"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2ED8DF47" wp14:editId="50FA7970">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D513D7"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ED8DF47" id="Grupo 14" o:spid="_x0000_s1028" style="position:absolute;left:0;text-align:left;margin-left:-26.2pt;margin-top:8.3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7FD513D7"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0" o:title="UPOLI_identidad" cropbottom="64420f" cropright="31396f"/>
                  <o:lock v:ext="edit" aspectratio="f"/>
                </v:shape>
              </v:group>
            </w:pict>
          </mc:Fallback>
        </mc:AlternateContent>
      </w:r>
    </w:p>
    <w:p w14:paraId="6E1D4F09" w14:textId="77777777" w:rsidR="00A66A79" w:rsidRDefault="00A66A79"/>
    <w:p w14:paraId="756DF9A9"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170FD018"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54AEDA65" w14:textId="77777777" w:rsidR="00843820" w:rsidRPr="004A18B8" w:rsidRDefault="00843820" w:rsidP="00843820">
          <w:pPr>
            <w:rPr>
              <w:rFonts w:cs="Tahoma"/>
              <w:szCs w:val="24"/>
              <w:lang w:val="es-ES" w:eastAsia="es-NI"/>
            </w:rPr>
          </w:pPr>
        </w:p>
        <w:p w14:paraId="7C6EA3B8" w14:textId="3859A1E1" w:rsidR="008B469B"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r:id="rId11" w:anchor="_Toc129034481" w:history="1">
            <w:r w:rsidR="008B469B" w:rsidRPr="009F5453">
              <w:rPr>
                <w:rStyle w:val="Hipervnculo"/>
                <w:noProof/>
              </w:rPr>
              <w:t>Introducción</w:t>
            </w:r>
            <w:r w:rsidR="008B469B">
              <w:rPr>
                <w:noProof/>
                <w:webHidden/>
              </w:rPr>
              <w:tab/>
            </w:r>
            <w:r w:rsidR="008B469B">
              <w:rPr>
                <w:noProof/>
                <w:webHidden/>
              </w:rPr>
              <w:fldChar w:fldCharType="begin"/>
            </w:r>
            <w:r w:rsidR="008B469B">
              <w:rPr>
                <w:noProof/>
                <w:webHidden/>
              </w:rPr>
              <w:instrText xml:space="preserve"> PAGEREF _Toc129034481 \h </w:instrText>
            </w:r>
            <w:r w:rsidR="008B469B">
              <w:rPr>
                <w:noProof/>
                <w:webHidden/>
              </w:rPr>
            </w:r>
            <w:r w:rsidR="008B469B">
              <w:rPr>
                <w:noProof/>
                <w:webHidden/>
              </w:rPr>
              <w:fldChar w:fldCharType="separate"/>
            </w:r>
            <w:r w:rsidR="0062755E">
              <w:rPr>
                <w:noProof/>
                <w:webHidden/>
              </w:rPr>
              <w:t>3</w:t>
            </w:r>
            <w:r w:rsidR="008B469B">
              <w:rPr>
                <w:noProof/>
                <w:webHidden/>
              </w:rPr>
              <w:fldChar w:fldCharType="end"/>
            </w:r>
          </w:hyperlink>
        </w:p>
        <w:p w14:paraId="3B8BC135" w14:textId="78DD4F0B" w:rsidR="008B469B" w:rsidRDefault="00294D64">
          <w:pPr>
            <w:pStyle w:val="TDC1"/>
            <w:tabs>
              <w:tab w:val="right" w:leader="dot" w:pos="8828"/>
            </w:tabs>
            <w:rPr>
              <w:rFonts w:asciiTheme="minorHAnsi" w:eastAsiaTheme="minorEastAsia" w:hAnsiTheme="minorHAnsi"/>
              <w:noProof/>
              <w:sz w:val="22"/>
              <w:lang w:eastAsia="es-NI"/>
            </w:rPr>
          </w:pPr>
          <w:hyperlink r:id="rId12" w:anchor="_Toc129034482" w:history="1">
            <w:r w:rsidR="008B469B" w:rsidRPr="009F5453">
              <w:rPr>
                <w:rStyle w:val="Hipervnculo"/>
                <w:noProof/>
              </w:rPr>
              <w:t>Desarrollo de Contenidos</w:t>
            </w:r>
            <w:r w:rsidR="008B469B">
              <w:rPr>
                <w:noProof/>
                <w:webHidden/>
              </w:rPr>
              <w:tab/>
            </w:r>
            <w:r w:rsidR="008B469B">
              <w:rPr>
                <w:noProof/>
                <w:webHidden/>
              </w:rPr>
              <w:fldChar w:fldCharType="begin"/>
            </w:r>
            <w:r w:rsidR="008B469B">
              <w:rPr>
                <w:noProof/>
                <w:webHidden/>
              </w:rPr>
              <w:instrText xml:space="preserve"> PAGEREF _Toc129034482 \h </w:instrText>
            </w:r>
            <w:r w:rsidR="008B469B">
              <w:rPr>
                <w:noProof/>
                <w:webHidden/>
              </w:rPr>
            </w:r>
            <w:r w:rsidR="008B469B">
              <w:rPr>
                <w:noProof/>
                <w:webHidden/>
              </w:rPr>
              <w:fldChar w:fldCharType="separate"/>
            </w:r>
            <w:r w:rsidR="0062755E">
              <w:rPr>
                <w:noProof/>
                <w:webHidden/>
              </w:rPr>
              <w:t>4</w:t>
            </w:r>
            <w:r w:rsidR="008B469B">
              <w:rPr>
                <w:noProof/>
                <w:webHidden/>
              </w:rPr>
              <w:fldChar w:fldCharType="end"/>
            </w:r>
          </w:hyperlink>
        </w:p>
        <w:p w14:paraId="7B7FCF5D" w14:textId="54DED9C2" w:rsidR="008B469B" w:rsidRDefault="00294D64">
          <w:pPr>
            <w:pStyle w:val="TDC2"/>
            <w:tabs>
              <w:tab w:val="right" w:leader="dot" w:pos="8828"/>
            </w:tabs>
            <w:rPr>
              <w:rFonts w:asciiTheme="minorHAnsi" w:eastAsiaTheme="minorEastAsia" w:hAnsiTheme="minorHAnsi"/>
              <w:noProof/>
              <w:sz w:val="22"/>
              <w:lang w:eastAsia="es-NI"/>
            </w:rPr>
          </w:pPr>
          <w:hyperlink w:anchor="_Toc129034483" w:history="1">
            <w:r w:rsidR="008B469B" w:rsidRPr="009F5453">
              <w:rPr>
                <w:rStyle w:val="Hipervnculo"/>
                <w:noProof/>
              </w:rPr>
              <w:t>Conceptos básicos</w:t>
            </w:r>
            <w:r w:rsidR="008B469B">
              <w:rPr>
                <w:noProof/>
                <w:webHidden/>
              </w:rPr>
              <w:tab/>
            </w:r>
            <w:r w:rsidR="008B469B">
              <w:rPr>
                <w:noProof/>
                <w:webHidden/>
              </w:rPr>
              <w:fldChar w:fldCharType="begin"/>
            </w:r>
            <w:r w:rsidR="008B469B">
              <w:rPr>
                <w:noProof/>
                <w:webHidden/>
              </w:rPr>
              <w:instrText xml:space="preserve"> PAGEREF _Toc129034483 \h </w:instrText>
            </w:r>
            <w:r w:rsidR="008B469B">
              <w:rPr>
                <w:noProof/>
                <w:webHidden/>
              </w:rPr>
            </w:r>
            <w:r w:rsidR="008B469B">
              <w:rPr>
                <w:noProof/>
                <w:webHidden/>
              </w:rPr>
              <w:fldChar w:fldCharType="separate"/>
            </w:r>
            <w:r w:rsidR="0062755E">
              <w:rPr>
                <w:noProof/>
                <w:webHidden/>
              </w:rPr>
              <w:t>4</w:t>
            </w:r>
            <w:r w:rsidR="008B469B">
              <w:rPr>
                <w:noProof/>
                <w:webHidden/>
              </w:rPr>
              <w:fldChar w:fldCharType="end"/>
            </w:r>
          </w:hyperlink>
        </w:p>
        <w:p w14:paraId="71431D11" w14:textId="43B124C7" w:rsidR="008B469B" w:rsidRDefault="00294D64">
          <w:pPr>
            <w:pStyle w:val="TDC2"/>
            <w:tabs>
              <w:tab w:val="right" w:leader="dot" w:pos="8828"/>
            </w:tabs>
            <w:rPr>
              <w:rFonts w:asciiTheme="minorHAnsi" w:eastAsiaTheme="minorEastAsia" w:hAnsiTheme="minorHAnsi"/>
              <w:noProof/>
              <w:sz w:val="22"/>
              <w:lang w:eastAsia="es-NI"/>
            </w:rPr>
          </w:pPr>
          <w:hyperlink w:anchor="_Toc129034484" w:history="1">
            <w:r w:rsidR="008B469B" w:rsidRPr="009F5453">
              <w:rPr>
                <w:rStyle w:val="Hipervnculo"/>
                <w:noProof/>
              </w:rPr>
              <w:t>Interfaz de Excel.</w:t>
            </w:r>
            <w:r w:rsidR="008B469B">
              <w:rPr>
                <w:noProof/>
                <w:webHidden/>
              </w:rPr>
              <w:tab/>
            </w:r>
            <w:r w:rsidR="008B469B">
              <w:rPr>
                <w:noProof/>
                <w:webHidden/>
              </w:rPr>
              <w:fldChar w:fldCharType="begin"/>
            </w:r>
            <w:r w:rsidR="008B469B">
              <w:rPr>
                <w:noProof/>
                <w:webHidden/>
              </w:rPr>
              <w:instrText xml:space="preserve"> PAGEREF _Toc129034484 \h </w:instrText>
            </w:r>
            <w:r w:rsidR="008B469B">
              <w:rPr>
                <w:noProof/>
                <w:webHidden/>
              </w:rPr>
            </w:r>
            <w:r w:rsidR="008B469B">
              <w:rPr>
                <w:noProof/>
                <w:webHidden/>
              </w:rPr>
              <w:fldChar w:fldCharType="separate"/>
            </w:r>
            <w:r w:rsidR="0062755E">
              <w:rPr>
                <w:noProof/>
                <w:webHidden/>
              </w:rPr>
              <w:t>5</w:t>
            </w:r>
            <w:r w:rsidR="008B469B">
              <w:rPr>
                <w:noProof/>
                <w:webHidden/>
              </w:rPr>
              <w:fldChar w:fldCharType="end"/>
            </w:r>
          </w:hyperlink>
        </w:p>
        <w:p w14:paraId="36BEFFCD" w14:textId="18538F12" w:rsidR="008B469B" w:rsidRDefault="00294D64">
          <w:pPr>
            <w:pStyle w:val="TDC2"/>
            <w:tabs>
              <w:tab w:val="right" w:leader="dot" w:pos="8828"/>
            </w:tabs>
            <w:rPr>
              <w:rFonts w:asciiTheme="minorHAnsi" w:eastAsiaTheme="minorEastAsia" w:hAnsiTheme="minorHAnsi"/>
              <w:noProof/>
              <w:sz w:val="22"/>
              <w:lang w:eastAsia="es-NI"/>
            </w:rPr>
          </w:pPr>
          <w:hyperlink w:anchor="_Toc129034485" w:history="1">
            <w:r w:rsidR="008B469B" w:rsidRPr="009F5453">
              <w:rPr>
                <w:rStyle w:val="Hipervnculo"/>
                <w:noProof/>
              </w:rPr>
              <w:t>Herramientas de Excel.</w:t>
            </w:r>
            <w:r w:rsidR="008B469B">
              <w:rPr>
                <w:noProof/>
                <w:webHidden/>
              </w:rPr>
              <w:tab/>
            </w:r>
            <w:r w:rsidR="008B469B">
              <w:rPr>
                <w:noProof/>
                <w:webHidden/>
              </w:rPr>
              <w:fldChar w:fldCharType="begin"/>
            </w:r>
            <w:r w:rsidR="008B469B">
              <w:rPr>
                <w:noProof/>
                <w:webHidden/>
              </w:rPr>
              <w:instrText xml:space="preserve"> PAGEREF _Toc129034485 \h </w:instrText>
            </w:r>
            <w:r w:rsidR="008B469B">
              <w:rPr>
                <w:noProof/>
                <w:webHidden/>
              </w:rPr>
            </w:r>
            <w:r w:rsidR="008B469B">
              <w:rPr>
                <w:noProof/>
                <w:webHidden/>
              </w:rPr>
              <w:fldChar w:fldCharType="separate"/>
            </w:r>
            <w:r w:rsidR="0062755E">
              <w:rPr>
                <w:noProof/>
                <w:webHidden/>
              </w:rPr>
              <w:t>17</w:t>
            </w:r>
            <w:r w:rsidR="008B469B">
              <w:rPr>
                <w:noProof/>
                <w:webHidden/>
              </w:rPr>
              <w:fldChar w:fldCharType="end"/>
            </w:r>
          </w:hyperlink>
        </w:p>
        <w:p w14:paraId="5868213B" w14:textId="3500343A" w:rsidR="008B469B" w:rsidRDefault="00294D64">
          <w:pPr>
            <w:pStyle w:val="TDC1"/>
            <w:tabs>
              <w:tab w:val="right" w:leader="dot" w:pos="8828"/>
            </w:tabs>
            <w:rPr>
              <w:rFonts w:asciiTheme="minorHAnsi" w:eastAsiaTheme="minorEastAsia" w:hAnsiTheme="minorHAnsi"/>
              <w:noProof/>
              <w:sz w:val="22"/>
              <w:lang w:eastAsia="es-NI"/>
            </w:rPr>
          </w:pPr>
          <w:hyperlink r:id="rId13" w:anchor="_Toc129034486" w:history="1">
            <w:r w:rsidR="008B469B" w:rsidRPr="009F5453">
              <w:rPr>
                <w:rStyle w:val="Hipervnculo"/>
                <w:noProof/>
              </w:rPr>
              <w:t>Bibliografía y Webgrafía</w:t>
            </w:r>
            <w:r w:rsidR="008B469B">
              <w:rPr>
                <w:noProof/>
                <w:webHidden/>
              </w:rPr>
              <w:tab/>
            </w:r>
            <w:r w:rsidR="008B469B">
              <w:rPr>
                <w:noProof/>
                <w:webHidden/>
              </w:rPr>
              <w:fldChar w:fldCharType="begin"/>
            </w:r>
            <w:r w:rsidR="008B469B">
              <w:rPr>
                <w:noProof/>
                <w:webHidden/>
              </w:rPr>
              <w:instrText xml:space="preserve"> PAGEREF _Toc129034486 \h </w:instrText>
            </w:r>
            <w:r w:rsidR="008B469B">
              <w:rPr>
                <w:noProof/>
                <w:webHidden/>
              </w:rPr>
            </w:r>
            <w:r w:rsidR="008B469B">
              <w:rPr>
                <w:noProof/>
                <w:webHidden/>
              </w:rPr>
              <w:fldChar w:fldCharType="separate"/>
            </w:r>
            <w:r w:rsidR="0062755E">
              <w:rPr>
                <w:noProof/>
                <w:webHidden/>
              </w:rPr>
              <w:t>18</w:t>
            </w:r>
            <w:r w:rsidR="008B469B">
              <w:rPr>
                <w:noProof/>
                <w:webHidden/>
              </w:rPr>
              <w:fldChar w:fldCharType="end"/>
            </w:r>
          </w:hyperlink>
        </w:p>
        <w:p w14:paraId="2DCFB265" w14:textId="34A6EB55" w:rsidR="008B469B" w:rsidRDefault="00294D64">
          <w:pPr>
            <w:pStyle w:val="TDC1"/>
            <w:tabs>
              <w:tab w:val="right" w:leader="dot" w:pos="8828"/>
            </w:tabs>
            <w:rPr>
              <w:rFonts w:asciiTheme="minorHAnsi" w:eastAsiaTheme="minorEastAsia" w:hAnsiTheme="minorHAnsi"/>
              <w:noProof/>
              <w:sz w:val="22"/>
              <w:lang w:eastAsia="es-NI"/>
            </w:rPr>
          </w:pPr>
          <w:hyperlink r:id="rId14" w:anchor="_Toc129034487" w:history="1">
            <w:r w:rsidR="008B469B" w:rsidRPr="009F5453">
              <w:rPr>
                <w:rStyle w:val="Hipervnculo"/>
                <w:noProof/>
              </w:rPr>
              <w:t>Glosario</w:t>
            </w:r>
            <w:r w:rsidR="008B469B">
              <w:rPr>
                <w:noProof/>
                <w:webHidden/>
              </w:rPr>
              <w:tab/>
            </w:r>
            <w:r w:rsidR="008B469B">
              <w:rPr>
                <w:noProof/>
                <w:webHidden/>
              </w:rPr>
              <w:fldChar w:fldCharType="begin"/>
            </w:r>
            <w:r w:rsidR="008B469B">
              <w:rPr>
                <w:noProof/>
                <w:webHidden/>
              </w:rPr>
              <w:instrText xml:space="preserve"> PAGEREF _Toc129034487 \h </w:instrText>
            </w:r>
            <w:r w:rsidR="008B469B">
              <w:rPr>
                <w:noProof/>
                <w:webHidden/>
              </w:rPr>
            </w:r>
            <w:r w:rsidR="008B469B">
              <w:rPr>
                <w:noProof/>
                <w:webHidden/>
              </w:rPr>
              <w:fldChar w:fldCharType="separate"/>
            </w:r>
            <w:r w:rsidR="0062755E">
              <w:rPr>
                <w:noProof/>
                <w:webHidden/>
              </w:rPr>
              <w:t>18</w:t>
            </w:r>
            <w:r w:rsidR="008B469B">
              <w:rPr>
                <w:noProof/>
                <w:webHidden/>
              </w:rPr>
              <w:fldChar w:fldCharType="end"/>
            </w:r>
          </w:hyperlink>
        </w:p>
        <w:p w14:paraId="3F58418A" w14:textId="13FB9DFE" w:rsidR="00843820" w:rsidRDefault="00843820">
          <w:r w:rsidRPr="004A18B8">
            <w:rPr>
              <w:rFonts w:cs="Tahoma"/>
              <w:szCs w:val="24"/>
              <w:lang w:val="es-ES"/>
            </w:rPr>
            <w:fldChar w:fldCharType="end"/>
          </w:r>
        </w:p>
      </w:sdtContent>
    </w:sdt>
    <w:p w14:paraId="37D7256C" w14:textId="77777777" w:rsidR="00B0609B" w:rsidRDefault="00B0609B" w:rsidP="001C720B">
      <w:pPr>
        <w:spacing w:line="276" w:lineRule="auto"/>
        <w:rPr>
          <w:b/>
        </w:rPr>
      </w:pPr>
    </w:p>
    <w:p w14:paraId="53C3755A" w14:textId="77777777" w:rsidR="00B0609B" w:rsidRDefault="00B0609B" w:rsidP="00AB2DF6">
      <w:pPr>
        <w:spacing w:line="276" w:lineRule="auto"/>
        <w:jc w:val="right"/>
        <w:rPr>
          <w:b/>
        </w:rPr>
      </w:pPr>
    </w:p>
    <w:p w14:paraId="0C79E4BA" w14:textId="77777777" w:rsidR="00B0609B" w:rsidRDefault="00B0609B" w:rsidP="00AB2DF6">
      <w:pPr>
        <w:spacing w:line="276" w:lineRule="auto"/>
        <w:jc w:val="right"/>
        <w:rPr>
          <w:b/>
        </w:rPr>
      </w:pPr>
    </w:p>
    <w:p w14:paraId="3B485DAE" w14:textId="77777777" w:rsidR="00B0609B" w:rsidRDefault="00B0609B" w:rsidP="00AB2DF6">
      <w:pPr>
        <w:spacing w:line="276" w:lineRule="auto"/>
        <w:jc w:val="right"/>
        <w:rPr>
          <w:b/>
        </w:rPr>
      </w:pPr>
    </w:p>
    <w:p w14:paraId="623EB932" w14:textId="77777777" w:rsidR="00B0609B" w:rsidRDefault="00B0609B" w:rsidP="00AB2DF6">
      <w:pPr>
        <w:spacing w:line="276" w:lineRule="auto"/>
        <w:jc w:val="right"/>
        <w:rPr>
          <w:b/>
        </w:rPr>
      </w:pPr>
    </w:p>
    <w:p w14:paraId="1B539CF7" w14:textId="77777777" w:rsidR="00B0609B" w:rsidRDefault="00B0609B" w:rsidP="00AB2DF6">
      <w:pPr>
        <w:spacing w:line="276" w:lineRule="auto"/>
        <w:jc w:val="right"/>
        <w:rPr>
          <w:b/>
        </w:rPr>
      </w:pPr>
    </w:p>
    <w:p w14:paraId="71B9757C" w14:textId="77777777" w:rsidR="00B0609B" w:rsidRDefault="00B0609B" w:rsidP="00AB2DF6">
      <w:pPr>
        <w:spacing w:line="276" w:lineRule="auto"/>
        <w:jc w:val="right"/>
        <w:rPr>
          <w:b/>
        </w:rPr>
      </w:pPr>
    </w:p>
    <w:p w14:paraId="72DD1A5E" w14:textId="77777777" w:rsidR="00B0609B" w:rsidRDefault="00B0609B" w:rsidP="00AB2DF6">
      <w:pPr>
        <w:spacing w:line="276" w:lineRule="auto"/>
        <w:jc w:val="right"/>
        <w:rPr>
          <w:b/>
        </w:rPr>
      </w:pPr>
    </w:p>
    <w:p w14:paraId="27497FF6" w14:textId="77777777" w:rsidR="00B0609B" w:rsidRDefault="00B0609B" w:rsidP="00AB2DF6">
      <w:pPr>
        <w:spacing w:line="276" w:lineRule="auto"/>
        <w:jc w:val="right"/>
        <w:rPr>
          <w:b/>
        </w:rPr>
      </w:pPr>
    </w:p>
    <w:p w14:paraId="49BEC4ED" w14:textId="77777777" w:rsidR="00B0609B" w:rsidRDefault="00B0609B" w:rsidP="00AB2DF6">
      <w:pPr>
        <w:spacing w:line="276" w:lineRule="auto"/>
        <w:jc w:val="right"/>
        <w:rPr>
          <w:b/>
        </w:rPr>
      </w:pPr>
    </w:p>
    <w:p w14:paraId="369599A8" w14:textId="77777777" w:rsidR="00B0609B" w:rsidRDefault="00B0609B" w:rsidP="00AB2DF6">
      <w:pPr>
        <w:spacing w:line="276" w:lineRule="auto"/>
        <w:jc w:val="right"/>
        <w:rPr>
          <w:b/>
        </w:rPr>
      </w:pPr>
    </w:p>
    <w:p w14:paraId="2434888A" w14:textId="77777777" w:rsidR="00B0609B" w:rsidRDefault="00B0609B" w:rsidP="00AB2DF6">
      <w:pPr>
        <w:spacing w:line="276" w:lineRule="auto"/>
        <w:jc w:val="right"/>
        <w:rPr>
          <w:b/>
        </w:rPr>
      </w:pPr>
    </w:p>
    <w:p w14:paraId="0E66ED0E" w14:textId="5A096A80" w:rsidR="00B0609B" w:rsidRDefault="00B0609B" w:rsidP="00AB2DF6">
      <w:pPr>
        <w:spacing w:line="276" w:lineRule="auto"/>
        <w:jc w:val="right"/>
        <w:rPr>
          <w:b/>
        </w:rPr>
      </w:pPr>
    </w:p>
    <w:p w14:paraId="36478B8A" w14:textId="77777777" w:rsidR="008B469B" w:rsidRDefault="008B469B" w:rsidP="00AB2DF6">
      <w:pPr>
        <w:spacing w:line="276" w:lineRule="auto"/>
        <w:jc w:val="right"/>
        <w:rPr>
          <w:b/>
        </w:rPr>
      </w:pPr>
    </w:p>
    <w:p w14:paraId="0F0E818B" w14:textId="77777777" w:rsidR="00B0609B" w:rsidRDefault="00B0609B" w:rsidP="00604EE9">
      <w:pPr>
        <w:spacing w:line="276" w:lineRule="auto"/>
        <w:rPr>
          <w:b/>
        </w:rPr>
      </w:pPr>
    </w:p>
    <w:p w14:paraId="3A8C5BD5" w14:textId="77777777" w:rsidR="00B0609B" w:rsidRDefault="00B0609B" w:rsidP="00AB2DF6">
      <w:pPr>
        <w:spacing w:line="276" w:lineRule="auto"/>
        <w:jc w:val="right"/>
        <w:rPr>
          <w:b/>
        </w:rPr>
      </w:pPr>
    </w:p>
    <w:p w14:paraId="35ABC5E8" w14:textId="77777777" w:rsidR="00B0609B" w:rsidRPr="00A76AA1" w:rsidRDefault="00B0609B" w:rsidP="00A76AA1">
      <w:pPr>
        <w:contextualSpacing/>
        <w:rPr>
          <w:bCs/>
        </w:rPr>
      </w:pPr>
    </w:p>
    <w:p w14:paraId="19D432B8" w14:textId="77777777" w:rsidR="00B0609B" w:rsidRPr="00A76AA1" w:rsidRDefault="00984E87" w:rsidP="00A76AA1">
      <w:pPr>
        <w:contextualSpacing/>
        <w:rPr>
          <w:bCs/>
        </w:rPr>
      </w:pPr>
      <w:r w:rsidRPr="00A76AA1">
        <w:rPr>
          <w:bCs/>
          <w:noProof/>
          <w:lang w:eastAsia="es-NI"/>
        </w:rPr>
        <w:lastRenderedPageBreak/>
        <mc:AlternateContent>
          <mc:Choice Requires="wpg">
            <w:drawing>
              <wp:anchor distT="0" distB="0" distL="114300" distR="114300" simplePos="0" relativeHeight="251665408" behindDoc="0" locked="0" layoutInCell="1" allowOverlap="1" wp14:anchorId="3411A4F1" wp14:editId="23F17091">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CCC401" w14:textId="77777777" w:rsidR="00AB2DF6" w:rsidRPr="00A32AB9" w:rsidRDefault="00AB2DF6" w:rsidP="00A32AB9">
                              <w:pPr>
                                <w:pStyle w:val="Ttulo1"/>
                              </w:pPr>
                              <w:bookmarkStart w:id="1" w:name="_Toc46999614"/>
                              <w:bookmarkStart w:id="2" w:name="_Toc51942771"/>
                              <w:bookmarkStart w:id="3" w:name="_Toc129034481"/>
                              <w:r w:rsidRPr="00A32AB9">
                                <w:t>Introducción</w:t>
                              </w:r>
                              <w:bookmarkEnd w:id="1"/>
                              <w:bookmarkEnd w:id="2"/>
                              <w:bookmarkEnd w:id="3"/>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411A4F1" id="Grupo 26" o:spid="_x0000_s1031" style="position:absolute;left:0;text-align:left;margin-left:-33.15pt;margin-top:-14.1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0BCCC401" w14:textId="77777777" w:rsidR="00AB2DF6" w:rsidRPr="00A32AB9" w:rsidRDefault="00AB2DF6" w:rsidP="00A32AB9">
                        <w:pPr>
                          <w:pStyle w:val="Ttulo1"/>
                        </w:pPr>
                        <w:bookmarkStart w:id="5" w:name="_Toc46999614"/>
                        <w:bookmarkStart w:id="6" w:name="_Toc51942771"/>
                        <w:bookmarkStart w:id="7" w:name="_Toc129034481"/>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0" o:title="UPOLI_identidad" cropbottom="64420f" cropright="31396f"/>
                  <o:lock v:ext="edit" aspectratio="f"/>
                </v:shape>
              </v:group>
            </w:pict>
          </mc:Fallback>
        </mc:AlternateContent>
      </w:r>
    </w:p>
    <w:p w14:paraId="7CAA83B9" w14:textId="4CB08156" w:rsidR="00B0609B" w:rsidRPr="00A76AA1" w:rsidRDefault="00B0609B" w:rsidP="00A76AA1">
      <w:pPr>
        <w:contextualSpacing/>
        <w:rPr>
          <w:bCs/>
        </w:rPr>
      </w:pPr>
    </w:p>
    <w:p w14:paraId="7AC6D572" w14:textId="2A5EA313" w:rsidR="00877D40" w:rsidRPr="00877D40" w:rsidRDefault="00877D40" w:rsidP="00877D40">
      <w:pPr>
        <w:contextualSpacing/>
        <w:rPr>
          <w:bCs/>
        </w:rPr>
      </w:pPr>
      <w:r>
        <w:rPr>
          <w:noProof/>
        </w:rPr>
        <w:drawing>
          <wp:anchor distT="0" distB="0" distL="114300" distR="114300" simplePos="0" relativeHeight="251669504" behindDoc="1" locked="0" layoutInCell="1" allowOverlap="1" wp14:anchorId="0289EB90" wp14:editId="6C4A95E5">
            <wp:simplePos x="0" y="0"/>
            <wp:positionH relativeFrom="column">
              <wp:posOffset>62865</wp:posOffset>
            </wp:positionH>
            <wp:positionV relativeFrom="paragraph">
              <wp:posOffset>43180</wp:posOffset>
            </wp:positionV>
            <wp:extent cx="3905250" cy="2162175"/>
            <wp:effectExtent l="0" t="0" r="0" b="9525"/>
            <wp:wrapTight wrapText="bothSides">
              <wp:wrapPolygon edited="0">
                <wp:start x="0" y="0"/>
                <wp:lineTo x="0" y="21505"/>
                <wp:lineTo x="21495" y="21505"/>
                <wp:lineTo x="21495"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05250" cy="21621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77D40">
        <w:rPr>
          <w:bCs/>
        </w:rPr>
        <w:t>Microsoft Excel, es una herramienta muy eficaz, fácil de utilizar, que le permite al usuario crear, personalizar y administrar; fácil y rápidamente archivos de trabajo, siendo esta una herramienta ampliamente utilizada. Este software que pertenece a la suite de Office permite crear tablas, calcular y analizar datos. Es comúnmente denominado software de hoja de cálculo.</w:t>
      </w:r>
    </w:p>
    <w:p w14:paraId="38F77D96" w14:textId="77777777" w:rsidR="00877D40" w:rsidRPr="00877D40" w:rsidRDefault="00877D40" w:rsidP="00877D40">
      <w:pPr>
        <w:contextualSpacing/>
        <w:rPr>
          <w:bCs/>
        </w:rPr>
      </w:pPr>
    </w:p>
    <w:p w14:paraId="0999B10C" w14:textId="77777777" w:rsidR="00877D40" w:rsidRPr="00877D40" w:rsidRDefault="00877D40" w:rsidP="00877D40">
      <w:pPr>
        <w:contextualSpacing/>
        <w:rPr>
          <w:bCs/>
        </w:rPr>
      </w:pPr>
      <w:r w:rsidRPr="00877D40">
        <w:rPr>
          <w:bCs/>
        </w:rPr>
        <w:t>Como te lo comenté más arriba, Excel pertenece a la suite de Microsoft Office, de la cual se han lanzado al mercado varias versiones. Excel ha estado presente prácticamente desde 1990, sin embargo, las versiones que aún siguen vigentes son 2007, 2010, 2013, office 365, 2016 y 2019</w:t>
      </w:r>
    </w:p>
    <w:p w14:paraId="6829CCC2" w14:textId="77777777" w:rsidR="00877D40" w:rsidRPr="00877D40" w:rsidRDefault="00877D40" w:rsidP="00877D40">
      <w:pPr>
        <w:contextualSpacing/>
        <w:rPr>
          <w:bCs/>
        </w:rPr>
      </w:pPr>
    </w:p>
    <w:p w14:paraId="26A11F8C" w14:textId="77777777" w:rsidR="00877D40" w:rsidRPr="00877D40" w:rsidRDefault="00877D40" w:rsidP="00877D40">
      <w:pPr>
        <w:contextualSpacing/>
        <w:rPr>
          <w:bCs/>
        </w:rPr>
      </w:pPr>
      <w:r w:rsidRPr="00877D40">
        <w:rPr>
          <w:bCs/>
        </w:rPr>
        <w:t>En Excel podrás crear tablas que calculan de forma automática los totales de los valores numéricos que especifiques, imprimir tablas con diseños cuidados, y crear gráficos.</w:t>
      </w:r>
    </w:p>
    <w:p w14:paraId="0E43F503" w14:textId="77777777" w:rsidR="00877D40" w:rsidRPr="00877D40" w:rsidRDefault="00877D40" w:rsidP="00877D40">
      <w:pPr>
        <w:contextualSpacing/>
        <w:rPr>
          <w:bCs/>
        </w:rPr>
      </w:pPr>
    </w:p>
    <w:p w14:paraId="516828B2" w14:textId="193676C8" w:rsidR="00877D40" w:rsidRPr="002117E6" w:rsidRDefault="00877D40" w:rsidP="00A76AA1">
      <w:pPr>
        <w:contextualSpacing/>
        <w:rPr>
          <w:bCs/>
        </w:rPr>
      </w:pPr>
      <w:r w:rsidRPr="00877D40">
        <w:rPr>
          <w:bCs/>
        </w:rPr>
        <w:t>Utilizando esta herramienta los usuarios podrán realizar un análisis detallado de información gracias a la facilidad de aplicar diferentes fun­ciones al trabajo y hacerlo con mayor versatilidad, también se cuenta con un amplio número de fórmulas facilitando con esto, el poder trabajar con gran cantidad de da­tos, obteniendo cálculos rápidos mediante una hojas de cálculo con densas fórmulas, también permite crear gráficos de aspecto profesional con rapidez y comodidad, con posibilidad de enriquecerlos aplicando me­joras visuales y variedad de efectos.</w:t>
      </w:r>
    </w:p>
    <w:p w14:paraId="12F3DFA2" w14:textId="77777777" w:rsidR="00AB2DF6" w:rsidRDefault="00212908" w:rsidP="00A76AA1">
      <w:pPr>
        <w:tabs>
          <w:tab w:val="left" w:pos="3075"/>
        </w:tabs>
        <w:contextualSpacing/>
      </w:pPr>
      <w:r>
        <w:rPr>
          <w:noProof/>
          <w:lang w:eastAsia="es-NI"/>
        </w:rPr>
        <w:lastRenderedPageBreak/>
        <mc:AlternateContent>
          <mc:Choice Requires="wpg">
            <w:drawing>
              <wp:anchor distT="0" distB="0" distL="114300" distR="114300" simplePos="0" relativeHeight="251666432" behindDoc="0" locked="0" layoutInCell="1" allowOverlap="1" wp14:anchorId="00783B4E" wp14:editId="37BC691C">
                <wp:simplePos x="0" y="0"/>
                <wp:positionH relativeFrom="column">
                  <wp:posOffset>-245745</wp:posOffset>
                </wp:positionH>
                <wp:positionV relativeFrom="paragraph">
                  <wp:posOffset>-62230</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C16BB4" w14:textId="77777777" w:rsidR="00AB2DF6" w:rsidRPr="00A32AB9" w:rsidRDefault="00AB2DF6" w:rsidP="00A32AB9">
                              <w:pPr>
                                <w:pStyle w:val="Ttulo1"/>
                              </w:pPr>
                              <w:bookmarkStart w:id="4" w:name="_Toc46999615"/>
                              <w:bookmarkStart w:id="5" w:name="_Toc51942772"/>
                              <w:bookmarkStart w:id="6" w:name="_Toc129034482"/>
                              <w:r w:rsidRPr="00A32AB9">
                                <w:t>Desarrollo de Contenidos</w:t>
                              </w:r>
                              <w:bookmarkEnd w:id="4"/>
                              <w:bookmarkEnd w:id="5"/>
                              <w:bookmarkEnd w:id="6"/>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0783B4E" id="Grupo 23" o:spid="_x0000_s1034" style="position:absolute;left:0;text-align:left;margin-left:-19.35pt;margin-top:-4.9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QP3whgMAADY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02C16BB4" w14:textId="77777777" w:rsidR="00AB2DF6" w:rsidRPr="00A32AB9" w:rsidRDefault="00AB2DF6" w:rsidP="00A32AB9">
                        <w:pPr>
                          <w:pStyle w:val="Ttulo1"/>
                        </w:pPr>
                        <w:bookmarkStart w:id="11" w:name="_Toc46999615"/>
                        <w:bookmarkStart w:id="12" w:name="_Toc51942772"/>
                        <w:bookmarkStart w:id="13" w:name="_Toc129034482"/>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0" o:title="UPOLI_identidad" cropbottom="64420f" cropright="31396f"/>
                  <o:lock v:ext="edit" aspectratio="f"/>
                </v:shape>
              </v:group>
            </w:pict>
          </mc:Fallback>
        </mc:AlternateContent>
      </w:r>
    </w:p>
    <w:p w14:paraId="30D6F396" w14:textId="12761AB1" w:rsidR="00AB2DF6" w:rsidRDefault="00AB2DF6" w:rsidP="00A76AA1">
      <w:pPr>
        <w:tabs>
          <w:tab w:val="left" w:pos="3075"/>
        </w:tabs>
        <w:contextualSpacing/>
      </w:pPr>
    </w:p>
    <w:p w14:paraId="1630A316" w14:textId="1A586214" w:rsidR="00604EE9" w:rsidRDefault="00604EE9" w:rsidP="00604EE9">
      <w:pPr>
        <w:pStyle w:val="Ttulo2"/>
      </w:pPr>
      <w:bookmarkStart w:id="7" w:name="_Toc129034483"/>
      <w:r>
        <w:t>Conceptos básicos</w:t>
      </w:r>
      <w:bookmarkEnd w:id="7"/>
    </w:p>
    <w:p w14:paraId="09F64F85" w14:textId="77777777" w:rsidR="008B469B" w:rsidRDefault="008B469B" w:rsidP="008B469B">
      <w:r>
        <w:t>Excel 365 es una herramienta de hoja de cálculo desarrollada por Microsoft que se utiliza para organizar, analizar y manipular datos numéricos y alfanuméricos. Algunos de los conceptos básicos inherentes a Excel 365 son:</w:t>
      </w:r>
    </w:p>
    <w:p w14:paraId="4955517F" w14:textId="77777777" w:rsidR="008B469B" w:rsidRDefault="008B469B" w:rsidP="008B469B"/>
    <w:p w14:paraId="2FC8CC13" w14:textId="27DB057A" w:rsidR="008B469B" w:rsidRDefault="008B469B" w:rsidP="008B469B">
      <w:pPr>
        <w:pStyle w:val="Prrafodelista"/>
        <w:numPr>
          <w:ilvl w:val="0"/>
          <w:numId w:val="1"/>
        </w:numPr>
      </w:pPr>
      <w:r w:rsidRPr="00217F27">
        <w:rPr>
          <w:b/>
          <w:bCs/>
        </w:rPr>
        <w:t>Libros de trabajo</w:t>
      </w:r>
      <w:r>
        <w:t>: son los archivos de Excel que contienen una o más hojas de cálculo donde se pueden introducir y analizar datos.</w:t>
      </w:r>
    </w:p>
    <w:p w14:paraId="37573131" w14:textId="2FE5473D" w:rsidR="008B469B" w:rsidRDefault="008B469B" w:rsidP="008B469B">
      <w:pPr>
        <w:pStyle w:val="Prrafodelista"/>
        <w:numPr>
          <w:ilvl w:val="0"/>
          <w:numId w:val="1"/>
        </w:numPr>
      </w:pPr>
      <w:r w:rsidRPr="00217F27">
        <w:rPr>
          <w:b/>
          <w:bCs/>
        </w:rPr>
        <w:t>Hojas de cálculo</w:t>
      </w:r>
      <w:r>
        <w:t>: son las hojas en las que se organizan los datos. Cada hoja de cálculo está formada por una cuadrícula de celdas, donde se pueden introducir datos, fórmulas y funciones.</w:t>
      </w:r>
    </w:p>
    <w:p w14:paraId="53F33946" w14:textId="6E3AC6EE" w:rsidR="008B469B" w:rsidRDefault="008B469B" w:rsidP="008B469B">
      <w:pPr>
        <w:pStyle w:val="Prrafodelista"/>
        <w:numPr>
          <w:ilvl w:val="0"/>
          <w:numId w:val="1"/>
        </w:numPr>
      </w:pPr>
      <w:r w:rsidRPr="00217F27">
        <w:rPr>
          <w:b/>
          <w:bCs/>
        </w:rPr>
        <w:t>Celdas</w:t>
      </w:r>
      <w:r>
        <w:t>: son los cuadros individuales en una hoja de cálculo donde se pueden ingresar datos, como números, texto o fechas. Las celdas se identifican por la letra de la columna y el número de la fila.</w:t>
      </w:r>
    </w:p>
    <w:p w14:paraId="6BDBE0FC" w14:textId="1BF353DE" w:rsidR="008B469B" w:rsidRDefault="008B469B" w:rsidP="008B469B">
      <w:pPr>
        <w:pStyle w:val="Prrafodelista"/>
        <w:numPr>
          <w:ilvl w:val="0"/>
          <w:numId w:val="1"/>
        </w:numPr>
      </w:pPr>
      <w:r w:rsidRPr="00217F27">
        <w:rPr>
          <w:b/>
          <w:bCs/>
        </w:rPr>
        <w:t>Fórmulas</w:t>
      </w:r>
      <w:r>
        <w:t>: son expresiones que se utilizan para realizar cálculos en Excel. Las fórmulas pueden contener números, operadores matemáticos y referencias de celda.</w:t>
      </w:r>
    </w:p>
    <w:p w14:paraId="28D476FB" w14:textId="706067A8" w:rsidR="008B469B" w:rsidRDefault="008B469B" w:rsidP="008B469B">
      <w:pPr>
        <w:pStyle w:val="Prrafodelista"/>
        <w:numPr>
          <w:ilvl w:val="0"/>
          <w:numId w:val="1"/>
        </w:numPr>
      </w:pPr>
      <w:r w:rsidRPr="00217F27">
        <w:rPr>
          <w:b/>
          <w:bCs/>
        </w:rPr>
        <w:t>Funciones</w:t>
      </w:r>
      <w:r>
        <w:t>: son fórmulas predefinidas que realizan cálculos específicos. Las funciones se utilizan para simplificar y automatizar los cálculos.</w:t>
      </w:r>
    </w:p>
    <w:p w14:paraId="6A2A44D2" w14:textId="1DB0D97F" w:rsidR="008B469B" w:rsidRDefault="008B469B" w:rsidP="008B469B">
      <w:pPr>
        <w:pStyle w:val="Prrafodelista"/>
        <w:numPr>
          <w:ilvl w:val="0"/>
          <w:numId w:val="1"/>
        </w:numPr>
      </w:pPr>
      <w:r w:rsidRPr="00217F27">
        <w:rPr>
          <w:b/>
          <w:bCs/>
        </w:rPr>
        <w:t>Gráficos</w:t>
      </w:r>
      <w:r>
        <w:t>: son representaciones visuales de los datos en forma de barras, líneas, áreas, entre otras opciones. Los gráficos son una herramienta útil para analizar y visualizar los datos.</w:t>
      </w:r>
    </w:p>
    <w:p w14:paraId="5CB1CF84" w14:textId="2E66800B" w:rsidR="008B469B" w:rsidRDefault="008B469B" w:rsidP="008B469B">
      <w:pPr>
        <w:pStyle w:val="Prrafodelista"/>
        <w:numPr>
          <w:ilvl w:val="0"/>
          <w:numId w:val="1"/>
        </w:numPr>
      </w:pPr>
      <w:r w:rsidRPr="00217F27">
        <w:rPr>
          <w:b/>
          <w:bCs/>
        </w:rPr>
        <w:t>Formatos</w:t>
      </w:r>
      <w:r>
        <w:t>: son las características visuales de una hoja de cálculo, como el color de fondo, la fuente y el tamaño de letra, la alineación y los bordes.</w:t>
      </w:r>
    </w:p>
    <w:p w14:paraId="4FFD9784" w14:textId="35406D50" w:rsidR="008B469B" w:rsidRDefault="008B469B" w:rsidP="008B469B">
      <w:pPr>
        <w:pStyle w:val="Prrafodelista"/>
        <w:numPr>
          <w:ilvl w:val="0"/>
          <w:numId w:val="1"/>
        </w:numPr>
      </w:pPr>
      <w:r w:rsidRPr="00217F27">
        <w:rPr>
          <w:b/>
          <w:bCs/>
        </w:rPr>
        <w:t>Herramientas de análisis de datos</w:t>
      </w:r>
      <w:r>
        <w:t xml:space="preserve">: son herramientas integradas en Excel que permiten realizar análisis de datos complejos, como tablas dinámicas, análisis de escenarios y </w:t>
      </w:r>
      <w:proofErr w:type="spellStart"/>
      <w:r>
        <w:t>solver</w:t>
      </w:r>
      <w:proofErr w:type="spellEnd"/>
      <w:r>
        <w:t>.</w:t>
      </w:r>
    </w:p>
    <w:p w14:paraId="4EAA83D6" w14:textId="77777777" w:rsidR="008B469B" w:rsidRDefault="008B469B" w:rsidP="008B469B">
      <w:pPr>
        <w:pStyle w:val="Prrafodelista"/>
        <w:numPr>
          <w:ilvl w:val="0"/>
          <w:numId w:val="1"/>
        </w:numPr>
      </w:pPr>
      <w:r w:rsidRPr="00217F27">
        <w:rPr>
          <w:b/>
          <w:bCs/>
        </w:rPr>
        <w:lastRenderedPageBreak/>
        <w:t>Macros</w:t>
      </w:r>
      <w:r>
        <w:t>: son secuencias de comandos que se utilizan para automatizar tareas repetitivas en Excel. Las macros pueden ser creadas y editadas utilizando el editor de Visual Basic para aplicaciones de Excel.</w:t>
      </w:r>
    </w:p>
    <w:p w14:paraId="7E907D42" w14:textId="77777777" w:rsidR="008B469B" w:rsidRDefault="008B469B" w:rsidP="008B469B"/>
    <w:p w14:paraId="4BB75000" w14:textId="410AA13A" w:rsidR="00881577" w:rsidRDefault="008B469B" w:rsidP="008B469B">
      <w:r>
        <w:t>Estos son algunos de los conceptos básicos inherentes a Excel 365 que son importantes para comprender y utilizar la herramienta de manera efectiva.</w:t>
      </w:r>
    </w:p>
    <w:p w14:paraId="0C3004AD" w14:textId="708F91C6" w:rsidR="00723185" w:rsidRDefault="00723185" w:rsidP="008B469B"/>
    <w:p w14:paraId="4ED8517D" w14:textId="77777777" w:rsidR="00723185" w:rsidRPr="00881577" w:rsidRDefault="00723185" w:rsidP="008B469B"/>
    <w:p w14:paraId="77A05176" w14:textId="7A342432" w:rsidR="00604EE9" w:rsidRDefault="00604EE9" w:rsidP="00604EE9">
      <w:pPr>
        <w:pStyle w:val="Ttulo2"/>
      </w:pPr>
      <w:bookmarkStart w:id="8" w:name="_Toc129034484"/>
      <w:r>
        <w:t>Interfaz de Excel.</w:t>
      </w:r>
      <w:bookmarkEnd w:id="8"/>
    </w:p>
    <w:p w14:paraId="3D5D967D" w14:textId="5BBB0C4A" w:rsidR="00723185" w:rsidRDefault="00723185" w:rsidP="00723185">
      <w:r>
        <w:t>Excel 365 cuenta con un espacio de trabajo bastante amplio, compuesto por varias herramientas que te permiten ingresar datos alfanuméricos y realizar cálculos rápidamente. Al crear tu primer archivo esto es lo que verás:</w:t>
      </w:r>
    </w:p>
    <w:p w14:paraId="31D35198" w14:textId="2A05CB07" w:rsidR="00723185" w:rsidRDefault="009D3A2D" w:rsidP="00723185">
      <w:r>
        <w:rPr>
          <w:noProof/>
        </w:rPr>
        <w:drawing>
          <wp:anchor distT="0" distB="0" distL="114300" distR="114300" simplePos="0" relativeHeight="251670528" behindDoc="1" locked="0" layoutInCell="1" allowOverlap="1" wp14:anchorId="6A261C30" wp14:editId="328015F3">
            <wp:simplePos x="0" y="0"/>
            <wp:positionH relativeFrom="column">
              <wp:posOffset>-624205</wp:posOffset>
            </wp:positionH>
            <wp:positionV relativeFrom="paragraph">
              <wp:posOffset>387985</wp:posOffset>
            </wp:positionV>
            <wp:extent cx="6910070" cy="3039745"/>
            <wp:effectExtent l="0" t="0" r="5080" b="8255"/>
            <wp:wrapTight wrapText="bothSides">
              <wp:wrapPolygon edited="0">
                <wp:start x="0" y="0"/>
                <wp:lineTo x="0" y="21523"/>
                <wp:lineTo x="21556" y="21523"/>
                <wp:lineTo x="21556"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910070" cy="3039745"/>
                    </a:xfrm>
                    <a:prstGeom prst="rect">
                      <a:avLst/>
                    </a:prstGeom>
                    <a:noFill/>
                  </pic:spPr>
                </pic:pic>
              </a:graphicData>
            </a:graphic>
            <wp14:sizeRelH relativeFrom="page">
              <wp14:pctWidth>0</wp14:pctWidth>
            </wp14:sizeRelH>
            <wp14:sizeRelV relativeFrom="page">
              <wp14:pctHeight>0</wp14:pctHeight>
            </wp14:sizeRelV>
          </wp:anchor>
        </w:drawing>
      </w:r>
    </w:p>
    <w:p w14:paraId="4C2B0FB8" w14:textId="1898BBF8" w:rsidR="00723185" w:rsidRDefault="00723185" w:rsidP="00723185"/>
    <w:p w14:paraId="535E39A3" w14:textId="2CF03B44" w:rsidR="005E63E2" w:rsidRDefault="005E63E2" w:rsidP="005E63E2">
      <w:r>
        <w:t xml:space="preserve">1. </w:t>
      </w:r>
      <w:r w:rsidRPr="00217F27">
        <w:rPr>
          <w:b/>
          <w:bCs/>
        </w:rPr>
        <w:t>Barra de título</w:t>
      </w:r>
      <w:r>
        <w:t>:</w:t>
      </w:r>
      <w:r w:rsidR="00751196">
        <w:t xml:space="preserve"> </w:t>
      </w:r>
      <w:r>
        <w:t>Aquí puedes visualizar y cambiar el nombre del archivo, además, elegir en qué carpeta deseas guardarlo.</w:t>
      </w:r>
    </w:p>
    <w:p w14:paraId="60D5F47C" w14:textId="77777777" w:rsidR="005E63E2" w:rsidRDefault="005E63E2" w:rsidP="005E63E2"/>
    <w:p w14:paraId="2B9802E9" w14:textId="3E4CD924" w:rsidR="005E63E2" w:rsidRDefault="005E63E2" w:rsidP="005E63E2">
      <w:r>
        <w:lastRenderedPageBreak/>
        <w:t xml:space="preserve">2. </w:t>
      </w:r>
      <w:r w:rsidRPr="00217F27">
        <w:rPr>
          <w:b/>
          <w:bCs/>
        </w:rPr>
        <w:t>Cinta de opciones</w:t>
      </w:r>
      <w:r>
        <w:t>:</w:t>
      </w:r>
      <w:r w:rsidR="00751196">
        <w:t xml:space="preserve"> </w:t>
      </w:r>
      <w:r>
        <w:t>Incluye varias pestañas que agrupan todos los comandos de Excel 365. Por ejemplo, en la pestaña Insertar, encuentras las opciones para añadir gráficos, tablas y funciones.</w:t>
      </w:r>
    </w:p>
    <w:p w14:paraId="01B47366" w14:textId="77777777" w:rsidR="005E63E2" w:rsidRDefault="005E63E2" w:rsidP="005E63E2"/>
    <w:p w14:paraId="099A4D04" w14:textId="3ADE49FC" w:rsidR="005E63E2" w:rsidRDefault="005E63E2" w:rsidP="005E63E2">
      <w:r>
        <w:t xml:space="preserve">3. </w:t>
      </w:r>
      <w:r w:rsidRPr="00217F27">
        <w:rPr>
          <w:b/>
          <w:bCs/>
        </w:rPr>
        <w:t>Modos de visualización</w:t>
      </w:r>
      <w:r>
        <w:t>:</w:t>
      </w:r>
      <w:r w:rsidR="00217F27">
        <w:t xml:space="preserve"> </w:t>
      </w:r>
      <w:r>
        <w:t>Tienes dos opciones para ver tus hojas de cálculo:</w:t>
      </w:r>
    </w:p>
    <w:p w14:paraId="7F893DAF" w14:textId="77777777" w:rsidR="005E63E2" w:rsidRDefault="005E63E2" w:rsidP="00217F27">
      <w:pPr>
        <w:pStyle w:val="Prrafodelista"/>
        <w:numPr>
          <w:ilvl w:val="0"/>
          <w:numId w:val="3"/>
        </w:numPr>
      </w:pPr>
      <w:r>
        <w:t>Edición: te permite hacer cambios en el archivo.</w:t>
      </w:r>
    </w:p>
    <w:p w14:paraId="4F105B5C" w14:textId="77777777" w:rsidR="005E63E2" w:rsidRDefault="005E63E2" w:rsidP="00217F27">
      <w:pPr>
        <w:pStyle w:val="Prrafodelista"/>
        <w:numPr>
          <w:ilvl w:val="0"/>
          <w:numId w:val="3"/>
        </w:numPr>
      </w:pPr>
      <w:r>
        <w:t xml:space="preserve">Visualización: puedes ver toda la información de las celdas, pero no modificarlas. </w:t>
      </w:r>
    </w:p>
    <w:p w14:paraId="1AE56390" w14:textId="77777777" w:rsidR="00217F27" w:rsidRDefault="00217F27" w:rsidP="005E63E2"/>
    <w:p w14:paraId="72DD12F1" w14:textId="4F4317AA" w:rsidR="005E63E2" w:rsidRDefault="005E63E2" w:rsidP="005E63E2">
      <w:r>
        <w:t xml:space="preserve">4. </w:t>
      </w:r>
      <w:r w:rsidRPr="00FE5F38">
        <w:rPr>
          <w:b/>
          <w:bCs/>
        </w:rPr>
        <w:t>Compartir</w:t>
      </w:r>
      <w:r>
        <w:t>:</w:t>
      </w:r>
      <w:r w:rsidR="00751196">
        <w:t xml:space="preserve"> </w:t>
      </w:r>
      <w:r>
        <w:t>Al pulsar este botón podrás escribir los correos de las personas a las que deseas compartirles el archivo.</w:t>
      </w:r>
    </w:p>
    <w:p w14:paraId="262C9D6A" w14:textId="77777777" w:rsidR="005E63E2" w:rsidRDefault="005E63E2" w:rsidP="005E63E2"/>
    <w:p w14:paraId="6F517847" w14:textId="13E1F2D6" w:rsidR="005E63E2" w:rsidRDefault="005E63E2" w:rsidP="005E63E2">
      <w:r>
        <w:t xml:space="preserve">5. </w:t>
      </w:r>
      <w:r w:rsidRPr="00751196">
        <w:rPr>
          <w:b/>
          <w:bCs/>
        </w:rPr>
        <w:t>Celdas</w:t>
      </w:r>
      <w:r>
        <w:t>:</w:t>
      </w:r>
      <w:r w:rsidR="00751196">
        <w:t xml:space="preserve"> </w:t>
      </w:r>
      <w:r>
        <w:t>Son cada uno de los recuadros que componen una hoja de cálculo. Unen las filas y las columnas.</w:t>
      </w:r>
    </w:p>
    <w:p w14:paraId="2380218C" w14:textId="77777777" w:rsidR="005E63E2" w:rsidRDefault="005E63E2" w:rsidP="005E63E2"/>
    <w:p w14:paraId="10FDA76E" w14:textId="1F4E136B" w:rsidR="005E63E2" w:rsidRDefault="005E63E2" w:rsidP="005E63E2">
      <w:r>
        <w:t xml:space="preserve">6. </w:t>
      </w:r>
      <w:r w:rsidRPr="00751196">
        <w:rPr>
          <w:b/>
          <w:bCs/>
        </w:rPr>
        <w:t>Nombre de la celda</w:t>
      </w:r>
      <w:r>
        <w:t>:</w:t>
      </w:r>
      <w:r w:rsidR="00751196">
        <w:t xml:space="preserve"> </w:t>
      </w:r>
      <w:r>
        <w:t xml:space="preserve">Esta casilla te indica el nombre de la celda sobre la cual estás trabajando.  </w:t>
      </w:r>
    </w:p>
    <w:p w14:paraId="6E0CDBC8" w14:textId="77777777" w:rsidR="005E63E2" w:rsidRDefault="005E63E2" w:rsidP="005E63E2"/>
    <w:p w14:paraId="25B430D8" w14:textId="1DD20772" w:rsidR="005E63E2" w:rsidRDefault="005E63E2" w:rsidP="005E63E2">
      <w:r>
        <w:t xml:space="preserve">7. </w:t>
      </w:r>
      <w:r w:rsidRPr="00EB3A19">
        <w:rPr>
          <w:b/>
          <w:bCs/>
        </w:rPr>
        <w:t>Barra de fórmulas</w:t>
      </w:r>
      <w:r>
        <w:t>:</w:t>
      </w:r>
      <w:r w:rsidR="00EB3A19">
        <w:t xml:space="preserve"> </w:t>
      </w:r>
      <w:r>
        <w:t>En este cajón puedes observar, escribir o editar los datos o fórmulas que contiene una celda específica.</w:t>
      </w:r>
    </w:p>
    <w:p w14:paraId="0CC2A384" w14:textId="77777777" w:rsidR="005E63E2" w:rsidRDefault="005E63E2" w:rsidP="005E63E2"/>
    <w:p w14:paraId="1D438CE7" w14:textId="51D6B157" w:rsidR="005E63E2" w:rsidRDefault="005E63E2" w:rsidP="005E63E2">
      <w:r>
        <w:t xml:space="preserve">8. </w:t>
      </w:r>
      <w:r w:rsidRPr="00EB3A19">
        <w:rPr>
          <w:b/>
          <w:bCs/>
        </w:rPr>
        <w:t>Columnas</w:t>
      </w:r>
      <w:r>
        <w:t>:</w:t>
      </w:r>
      <w:r w:rsidR="00EB3A19">
        <w:t xml:space="preserve"> </w:t>
      </w:r>
      <w:r>
        <w:t>Son un grupo de celdas que van desde la parte superior de la página hacia abajo. Se identifican por letras.</w:t>
      </w:r>
    </w:p>
    <w:p w14:paraId="4381302B" w14:textId="77777777" w:rsidR="005E63E2" w:rsidRDefault="005E63E2" w:rsidP="005E63E2"/>
    <w:p w14:paraId="7C4D1020" w14:textId="578DF00A" w:rsidR="005E63E2" w:rsidRDefault="005E63E2" w:rsidP="005E63E2">
      <w:r>
        <w:t xml:space="preserve">9. </w:t>
      </w:r>
      <w:r w:rsidRPr="00EB3A19">
        <w:rPr>
          <w:b/>
          <w:bCs/>
        </w:rPr>
        <w:t>Filas</w:t>
      </w:r>
      <w:r>
        <w:t>:</w:t>
      </w:r>
      <w:r w:rsidR="00EB3A19">
        <w:t xml:space="preserve"> </w:t>
      </w:r>
      <w:r>
        <w:t xml:space="preserve">Son un conjunto de hileras que van desde el lado izquierdo de la página hacia la derecha. Se identifican por números. </w:t>
      </w:r>
    </w:p>
    <w:p w14:paraId="33709E14" w14:textId="77777777" w:rsidR="005E63E2" w:rsidRDefault="005E63E2" w:rsidP="005E63E2"/>
    <w:p w14:paraId="2FB9B2EB" w14:textId="22195907" w:rsidR="005E63E2" w:rsidRDefault="005E63E2" w:rsidP="005E63E2">
      <w:r>
        <w:lastRenderedPageBreak/>
        <w:t xml:space="preserve">10. </w:t>
      </w:r>
      <w:r w:rsidRPr="00EB3A19">
        <w:rPr>
          <w:b/>
          <w:bCs/>
        </w:rPr>
        <w:t>Hojas de cálculo</w:t>
      </w:r>
      <w:r>
        <w:t xml:space="preserve">: Cada archivo de Excel se llama libro y está compuesto por una o más hojas de cálculo que puedes etiquetar de forma distinta. </w:t>
      </w:r>
    </w:p>
    <w:p w14:paraId="0211B6B9" w14:textId="77777777" w:rsidR="005E63E2" w:rsidRDefault="005E63E2" w:rsidP="005E63E2"/>
    <w:p w14:paraId="4F9175A1" w14:textId="7EACF211" w:rsidR="00723185" w:rsidRDefault="005E63E2" w:rsidP="005E63E2">
      <w:r>
        <w:t xml:space="preserve">11. </w:t>
      </w:r>
      <w:r w:rsidRPr="00EB3A19">
        <w:rPr>
          <w:b/>
          <w:bCs/>
        </w:rPr>
        <w:t>Zoom</w:t>
      </w:r>
      <w:r w:rsidR="00EB3A19">
        <w:t xml:space="preserve">: </w:t>
      </w:r>
      <w:r>
        <w:t>Esta herramienta te permite maximizar (+) o minimizar (-) la pantalla para ver con más detalle la información en las hojas de cálculo.</w:t>
      </w:r>
    </w:p>
    <w:p w14:paraId="153464D6" w14:textId="77777777" w:rsidR="009F40C2" w:rsidRDefault="009F40C2" w:rsidP="009F40C2"/>
    <w:p w14:paraId="60DFE61A" w14:textId="63AD94DA" w:rsidR="009F40C2" w:rsidRPr="00F1183E" w:rsidRDefault="009F40C2" w:rsidP="009F40C2">
      <w:pPr>
        <w:rPr>
          <w:b/>
          <w:bCs/>
        </w:rPr>
      </w:pPr>
      <w:r w:rsidRPr="00F1183E">
        <w:rPr>
          <w:b/>
          <w:bCs/>
        </w:rPr>
        <w:t>¿Cómo crear un libro en Excel 365?</w:t>
      </w:r>
    </w:p>
    <w:p w14:paraId="5274F687" w14:textId="088B50F6" w:rsidR="00723185" w:rsidRDefault="009F40C2" w:rsidP="009F40C2">
      <w:r>
        <w:t>Un libro en Excel es un archivo que contiene una o más hojas de cálculo que te permitirá organizar todos tus datos. Si quieres aprender a crear uno en Excel 365</w:t>
      </w:r>
    </w:p>
    <w:p w14:paraId="551C22F6" w14:textId="78B57EA4" w:rsidR="00F569E3" w:rsidRDefault="00F569E3" w:rsidP="00F1183E">
      <w:pPr>
        <w:pStyle w:val="Prrafodelista"/>
        <w:numPr>
          <w:ilvl w:val="0"/>
          <w:numId w:val="4"/>
        </w:numPr>
      </w:pPr>
      <w:r>
        <w:t>Paso 1:</w:t>
      </w:r>
      <w:r w:rsidR="00EB3A19">
        <w:t xml:space="preserve"> </w:t>
      </w:r>
      <w:r>
        <w:t>Abre tu navegador favorito y escribe: www.office.com.</w:t>
      </w:r>
    </w:p>
    <w:p w14:paraId="44A07C0B" w14:textId="06DB264F" w:rsidR="00723185" w:rsidRDefault="00F569E3" w:rsidP="00F1183E">
      <w:pPr>
        <w:pStyle w:val="Prrafodelista"/>
        <w:numPr>
          <w:ilvl w:val="0"/>
          <w:numId w:val="4"/>
        </w:numPr>
      </w:pPr>
      <w:r>
        <w:t>Paso 2:</w:t>
      </w:r>
      <w:r w:rsidR="00F1183E">
        <w:t xml:space="preserve"> </w:t>
      </w:r>
      <w:r>
        <w:t>Haz clic en la opción Iniciar sesión.</w:t>
      </w:r>
    </w:p>
    <w:p w14:paraId="71FE65DE" w14:textId="7DED4DF3" w:rsidR="00DF0B37" w:rsidRDefault="00F1183E" w:rsidP="00F1183E">
      <w:pPr>
        <w:pStyle w:val="Prrafodelista"/>
        <w:numPr>
          <w:ilvl w:val="0"/>
          <w:numId w:val="4"/>
        </w:numPr>
      </w:pPr>
      <w:r>
        <w:rPr>
          <w:noProof/>
        </w:rPr>
        <w:drawing>
          <wp:anchor distT="0" distB="0" distL="114300" distR="114300" simplePos="0" relativeHeight="251671552" behindDoc="1" locked="0" layoutInCell="1" allowOverlap="1" wp14:anchorId="3488B72E" wp14:editId="29266FF5">
            <wp:simplePos x="0" y="0"/>
            <wp:positionH relativeFrom="column">
              <wp:posOffset>-294640</wp:posOffset>
            </wp:positionH>
            <wp:positionV relativeFrom="paragraph">
              <wp:posOffset>410845</wp:posOffset>
            </wp:positionV>
            <wp:extent cx="6246495" cy="3482340"/>
            <wp:effectExtent l="0" t="0" r="1905" b="3810"/>
            <wp:wrapTight wrapText="bothSides">
              <wp:wrapPolygon edited="0">
                <wp:start x="0" y="0"/>
                <wp:lineTo x="0" y="21505"/>
                <wp:lineTo x="21541" y="21505"/>
                <wp:lineTo x="21541"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246495" cy="3482340"/>
                    </a:xfrm>
                    <a:prstGeom prst="rect">
                      <a:avLst/>
                    </a:prstGeom>
                    <a:noFill/>
                  </pic:spPr>
                </pic:pic>
              </a:graphicData>
            </a:graphic>
            <wp14:sizeRelH relativeFrom="page">
              <wp14:pctWidth>0</wp14:pctWidth>
            </wp14:sizeRelH>
            <wp14:sizeRelV relativeFrom="page">
              <wp14:pctHeight>0</wp14:pctHeight>
            </wp14:sizeRelV>
          </wp:anchor>
        </w:drawing>
      </w:r>
      <w:r w:rsidR="00DF0B37">
        <w:t>Paso 3: Ingresa tu usuario y contraseña.</w:t>
      </w:r>
    </w:p>
    <w:p w14:paraId="52B1DD31" w14:textId="77777777" w:rsidR="00F1183E" w:rsidRDefault="00F1183E" w:rsidP="00DF0B37"/>
    <w:p w14:paraId="14A733B0" w14:textId="77777777" w:rsidR="00F1183E" w:rsidRDefault="00F1183E" w:rsidP="00DF0B37"/>
    <w:p w14:paraId="4796E6DD" w14:textId="1BD9750A" w:rsidR="00DF0B37" w:rsidRDefault="00DF0B37" w:rsidP="00DF0B37"/>
    <w:p w14:paraId="75BB9E84" w14:textId="37535106" w:rsidR="00723185" w:rsidRDefault="00DF0B37" w:rsidP="00F1183E">
      <w:pPr>
        <w:pStyle w:val="Prrafodelista"/>
        <w:numPr>
          <w:ilvl w:val="0"/>
          <w:numId w:val="4"/>
        </w:numPr>
      </w:pPr>
      <w:r>
        <w:rPr>
          <w:noProof/>
        </w:rPr>
        <w:lastRenderedPageBreak/>
        <w:drawing>
          <wp:anchor distT="0" distB="0" distL="114300" distR="114300" simplePos="0" relativeHeight="251672576" behindDoc="1" locked="0" layoutInCell="1" allowOverlap="1" wp14:anchorId="4CB083E1" wp14:editId="78D6CB63">
            <wp:simplePos x="0" y="0"/>
            <wp:positionH relativeFrom="column">
              <wp:posOffset>121285</wp:posOffset>
            </wp:positionH>
            <wp:positionV relativeFrom="paragraph">
              <wp:posOffset>629920</wp:posOffset>
            </wp:positionV>
            <wp:extent cx="5388832" cy="2946941"/>
            <wp:effectExtent l="0" t="0" r="2540" b="6350"/>
            <wp:wrapTight wrapText="bothSides">
              <wp:wrapPolygon edited="0">
                <wp:start x="0" y="0"/>
                <wp:lineTo x="0" y="21507"/>
                <wp:lineTo x="21534" y="21507"/>
                <wp:lineTo x="21534" y="0"/>
                <wp:lineTo x="0" y="0"/>
              </wp:wrapPolygon>
            </wp:wrapTight>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88832" cy="2946941"/>
                    </a:xfrm>
                    <a:prstGeom prst="rect">
                      <a:avLst/>
                    </a:prstGeom>
                    <a:noFill/>
                  </pic:spPr>
                </pic:pic>
              </a:graphicData>
            </a:graphic>
            <wp14:sizeRelH relativeFrom="page">
              <wp14:pctWidth>0</wp14:pctWidth>
            </wp14:sizeRelH>
            <wp14:sizeRelV relativeFrom="page">
              <wp14:pctHeight>0</wp14:pctHeight>
            </wp14:sizeRelV>
          </wp:anchor>
        </w:drawing>
      </w:r>
      <w:r>
        <w:t>Paso 4: Una vez dentro de Office, ubícate en el menú lateral izquierdo y haz clic en icono de Excel.</w:t>
      </w:r>
    </w:p>
    <w:p w14:paraId="6F045630" w14:textId="5E427D8A" w:rsidR="00DF0B37" w:rsidRDefault="008172D3" w:rsidP="00F1183E">
      <w:pPr>
        <w:pStyle w:val="Prrafodelista"/>
        <w:numPr>
          <w:ilvl w:val="0"/>
          <w:numId w:val="4"/>
        </w:numPr>
      </w:pPr>
      <w:r>
        <w:t xml:space="preserve">Paso 5: Ahora, haz clic en el rectángulo blanco que tiene el símbolo </w:t>
      </w:r>
      <w:proofErr w:type="gramStart"/>
      <w:r>
        <w:t>de  “</w:t>
      </w:r>
      <w:proofErr w:type="gramEnd"/>
      <w:r>
        <w:t>+” de color verde, para crear un nuevo libro.</w:t>
      </w:r>
    </w:p>
    <w:p w14:paraId="77C68269" w14:textId="28A01D0F" w:rsidR="00DF0B37" w:rsidRDefault="008172D3" w:rsidP="00DF0B37">
      <w:r>
        <w:rPr>
          <w:noProof/>
        </w:rPr>
        <w:drawing>
          <wp:anchor distT="0" distB="0" distL="114300" distR="114300" simplePos="0" relativeHeight="251673600" behindDoc="1" locked="0" layoutInCell="1" allowOverlap="1" wp14:anchorId="2B49FB1A" wp14:editId="769EE819">
            <wp:simplePos x="0" y="0"/>
            <wp:positionH relativeFrom="column">
              <wp:posOffset>367030</wp:posOffset>
            </wp:positionH>
            <wp:positionV relativeFrom="paragraph">
              <wp:posOffset>127000</wp:posOffset>
            </wp:positionV>
            <wp:extent cx="4979670" cy="3483610"/>
            <wp:effectExtent l="0" t="0" r="0" b="2540"/>
            <wp:wrapTight wrapText="bothSides">
              <wp:wrapPolygon edited="0">
                <wp:start x="0" y="0"/>
                <wp:lineTo x="0" y="21498"/>
                <wp:lineTo x="21484" y="21498"/>
                <wp:lineTo x="21484" y="0"/>
                <wp:lineTo x="0" y="0"/>
              </wp:wrapPolygon>
            </wp:wrapTight>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979670" cy="3483610"/>
                    </a:xfrm>
                    <a:prstGeom prst="rect">
                      <a:avLst/>
                    </a:prstGeom>
                    <a:noFill/>
                  </pic:spPr>
                </pic:pic>
              </a:graphicData>
            </a:graphic>
            <wp14:sizeRelH relativeFrom="page">
              <wp14:pctWidth>0</wp14:pctWidth>
            </wp14:sizeRelH>
            <wp14:sizeRelV relativeFrom="page">
              <wp14:pctHeight>0</wp14:pctHeight>
            </wp14:sizeRelV>
          </wp:anchor>
        </w:drawing>
      </w:r>
    </w:p>
    <w:p w14:paraId="215C8AEA" w14:textId="1668AC63" w:rsidR="00F569E3" w:rsidRDefault="00F569E3" w:rsidP="00723185"/>
    <w:p w14:paraId="1ACFDCC2" w14:textId="212295E1" w:rsidR="00F569E3" w:rsidRDefault="00F569E3" w:rsidP="00723185"/>
    <w:p w14:paraId="5515F9F9" w14:textId="425B34B9" w:rsidR="00F569E3" w:rsidRDefault="00F569E3" w:rsidP="00723185"/>
    <w:p w14:paraId="3E2706D3" w14:textId="49324579" w:rsidR="00F569E3" w:rsidRDefault="00F569E3" w:rsidP="00723185"/>
    <w:p w14:paraId="27350376" w14:textId="61A9A68E" w:rsidR="00F569E3" w:rsidRDefault="00F569E3" w:rsidP="00723185"/>
    <w:p w14:paraId="21EA669B" w14:textId="2BCFEBC3" w:rsidR="00F569E3" w:rsidRDefault="00F569E3" w:rsidP="00723185"/>
    <w:p w14:paraId="18953377" w14:textId="389BD5B5" w:rsidR="00F569E3" w:rsidRDefault="00F569E3" w:rsidP="00723185"/>
    <w:p w14:paraId="7FAB53DE" w14:textId="1B24D335" w:rsidR="00F569E3" w:rsidRDefault="00F569E3" w:rsidP="00723185"/>
    <w:p w14:paraId="013E0C2B" w14:textId="7F55AF48" w:rsidR="00F569E3" w:rsidRDefault="00F569E3" w:rsidP="00723185"/>
    <w:p w14:paraId="0575497E" w14:textId="50E71F22" w:rsidR="00F569E3" w:rsidRDefault="00F569E3" w:rsidP="00723185"/>
    <w:p w14:paraId="7B2D6BFD" w14:textId="792AA823" w:rsidR="00F569E3" w:rsidRDefault="00F569E3" w:rsidP="00723185"/>
    <w:p w14:paraId="16FFD459" w14:textId="4619927A" w:rsidR="00723185" w:rsidRDefault="00723185" w:rsidP="00723185"/>
    <w:p w14:paraId="559139DC" w14:textId="69174CDF" w:rsidR="00723185" w:rsidRDefault="00AF16AB" w:rsidP="00723185">
      <w:r w:rsidRPr="00AF16AB">
        <w:lastRenderedPageBreak/>
        <w:t>¡Eso es todo! Ya puedes utilizar esta herramienta.</w:t>
      </w:r>
    </w:p>
    <w:p w14:paraId="66D4F751" w14:textId="386CE9C3" w:rsidR="008172D3" w:rsidRDefault="008172D3" w:rsidP="00723185"/>
    <w:p w14:paraId="5AA47968" w14:textId="77777777" w:rsidR="002E39D1" w:rsidRPr="00F1183E" w:rsidRDefault="002E39D1" w:rsidP="002E39D1">
      <w:pPr>
        <w:rPr>
          <w:b/>
          <w:bCs/>
        </w:rPr>
      </w:pPr>
      <w:r w:rsidRPr="00F1183E">
        <w:rPr>
          <w:b/>
          <w:bCs/>
        </w:rPr>
        <w:t>¿Cómo crear una hoja de cálculo en Excel 365?</w:t>
      </w:r>
    </w:p>
    <w:p w14:paraId="4550A253" w14:textId="0CA476DA" w:rsidR="008172D3" w:rsidRDefault="002E39D1" w:rsidP="002E39D1">
      <w:r>
        <w:t>Una hoja de cálculo es esa pantalla que ves al abrir un libro o archivo. Tiene celdas que se organizan en filas y columnas. ¿Quieres añadir una hoja de cálculo en tu archivo de Excel? ¡Así de fácil puedes hacerlo!</w:t>
      </w:r>
    </w:p>
    <w:p w14:paraId="1C7036AE" w14:textId="17EE6E81" w:rsidR="002E39D1" w:rsidRDefault="002E39D1" w:rsidP="002E39D1"/>
    <w:p w14:paraId="471D02F5" w14:textId="2AA8FB81" w:rsidR="00CA0818" w:rsidRDefault="00CA0818" w:rsidP="00004FCB">
      <w:pPr>
        <w:pStyle w:val="Prrafodelista"/>
        <w:numPr>
          <w:ilvl w:val="0"/>
          <w:numId w:val="5"/>
        </w:numPr>
      </w:pPr>
      <w:r>
        <w:t xml:space="preserve">Paso 1: </w:t>
      </w:r>
      <w:r w:rsidR="00F1183E">
        <w:t xml:space="preserve"> </w:t>
      </w:r>
      <w:r>
        <w:t>Abre Office desde tu ordenador.</w:t>
      </w:r>
    </w:p>
    <w:p w14:paraId="311214AB" w14:textId="3D7B3A82" w:rsidR="002E39D1" w:rsidRDefault="00CA0818" w:rsidP="00004FCB">
      <w:pPr>
        <w:pStyle w:val="Prrafodelista"/>
        <w:numPr>
          <w:ilvl w:val="0"/>
          <w:numId w:val="5"/>
        </w:numPr>
      </w:pPr>
      <w:r>
        <w:t>Paso 2:</w:t>
      </w:r>
      <w:r w:rsidR="00F1183E">
        <w:t xml:space="preserve"> </w:t>
      </w:r>
      <w:r>
        <w:t>Selecciona el Libro de Excel con el que estás trabajando.</w:t>
      </w:r>
    </w:p>
    <w:p w14:paraId="6CD18196" w14:textId="3B3AA5DF" w:rsidR="008172D3" w:rsidRDefault="00CA0818" w:rsidP="00723185">
      <w:r>
        <w:rPr>
          <w:noProof/>
        </w:rPr>
        <w:drawing>
          <wp:anchor distT="0" distB="0" distL="114300" distR="114300" simplePos="0" relativeHeight="251674624" behindDoc="1" locked="0" layoutInCell="1" allowOverlap="1" wp14:anchorId="1F707099" wp14:editId="794CC9EA">
            <wp:simplePos x="0" y="0"/>
            <wp:positionH relativeFrom="column">
              <wp:posOffset>167005</wp:posOffset>
            </wp:positionH>
            <wp:positionV relativeFrom="paragraph">
              <wp:posOffset>0</wp:posOffset>
            </wp:positionV>
            <wp:extent cx="5417185" cy="2821305"/>
            <wp:effectExtent l="0" t="0" r="0" b="0"/>
            <wp:wrapTight wrapText="bothSides">
              <wp:wrapPolygon edited="0">
                <wp:start x="0" y="0"/>
                <wp:lineTo x="0" y="21440"/>
                <wp:lineTo x="21496" y="21440"/>
                <wp:lineTo x="21496" y="0"/>
                <wp:lineTo x="0" y="0"/>
              </wp:wrapPolygon>
            </wp:wrapTight>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17185" cy="2821305"/>
                    </a:xfrm>
                    <a:prstGeom prst="rect">
                      <a:avLst/>
                    </a:prstGeom>
                    <a:noFill/>
                  </pic:spPr>
                </pic:pic>
              </a:graphicData>
            </a:graphic>
            <wp14:sizeRelH relativeFrom="page">
              <wp14:pctWidth>0</wp14:pctWidth>
            </wp14:sizeRelH>
            <wp14:sizeRelV relativeFrom="page">
              <wp14:pctHeight>0</wp14:pctHeight>
            </wp14:sizeRelV>
          </wp:anchor>
        </w:drawing>
      </w:r>
    </w:p>
    <w:p w14:paraId="5D21AE5D" w14:textId="3F36DCCD" w:rsidR="008172D3" w:rsidRDefault="00DE1573" w:rsidP="00004FCB">
      <w:pPr>
        <w:pStyle w:val="Prrafodelista"/>
        <w:numPr>
          <w:ilvl w:val="0"/>
          <w:numId w:val="6"/>
        </w:numPr>
      </w:pPr>
      <w:r>
        <w:lastRenderedPageBreak/>
        <w:t>Paso 3:</w:t>
      </w:r>
      <w:r w:rsidR="00286FD6">
        <w:rPr>
          <w:noProof/>
        </w:rPr>
        <w:drawing>
          <wp:anchor distT="0" distB="0" distL="114300" distR="114300" simplePos="0" relativeHeight="251675648" behindDoc="1" locked="0" layoutInCell="1" allowOverlap="1" wp14:anchorId="25A5EA58" wp14:editId="29FE6D74">
            <wp:simplePos x="0" y="0"/>
            <wp:positionH relativeFrom="column">
              <wp:posOffset>167640</wp:posOffset>
            </wp:positionH>
            <wp:positionV relativeFrom="paragraph">
              <wp:posOffset>438150</wp:posOffset>
            </wp:positionV>
            <wp:extent cx="5476875" cy="3039745"/>
            <wp:effectExtent l="0" t="0" r="9525" b="8255"/>
            <wp:wrapTight wrapText="bothSides">
              <wp:wrapPolygon edited="0">
                <wp:start x="0" y="0"/>
                <wp:lineTo x="0" y="21523"/>
                <wp:lineTo x="21562" y="21523"/>
                <wp:lineTo x="21562" y="0"/>
                <wp:lineTo x="0" y="0"/>
              </wp:wrapPolygon>
            </wp:wrapTight>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76875" cy="3039745"/>
                    </a:xfrm>
                    <a:prstGeom prst="rect">
                      <a:avLst/>
                    </a:prstGeom>
                    <a:noFill/>
                  </pic:spPr>
                </pic:pic>
              </a:graphicData>
            </a:graphic>
            <wp14:sizeRelH relativeFrom="page">
              <wp14:pctWidth>0</wp14:pctWidth>
            </wp14:sizeRelH>
            <wp14:sizeRelV relativeFrom="page">
              <wp14:pctHeight>0</wp14:pctHeight>
            </wp14:sizeRelV>
          </wp:anchor>
        </w:drawing>
      </w:r>
      <w:r w:rsidR="00004FCB">
        <w:t xml:space="preserve"> </w:t>
      </w:r>
      <w:r>
        <w:t>Ubícate en el menú de inicio.</w:t>
      </w:r>
    </w:p>
    <w:p w14:paraId="595B2DA7" w14:textId="758DCB9F" w:rsidR="00DE1573" w:rsidRDefault="00DE1573" w:rsidP="00DE1573"/>
    <w:p w14:paraId="1B774E43" w14:textId="09C87874" w:rsidR="008172D3" w:rsidRDefault="008172D3" w:rsidP="00723185"/>
    <w:p w14:paraId="479CAD46" w14:textId="002029D6" w:rsidR="00AF16AB" w:rsidRDefault="001D6FF6" w:rsidP="00004FCB">
      <w:pPr>
        <w:pStyle w:val="Prrafodelista"/>
        <w:numPr>
          <w:ilvl w:val="0"/>
          <w:numId w:val="6"/>
        </w:numPr>
      </w:pPr>
      <w:r>
        <w:rPr>
          <w:noProof/>
        </w:rPr>
        <w:drawing>
          <wp:anchor distT="0" distB="0" distL="114300" distR="114300" simplePos="0" relativeHeight="251676672" behindDoc="1" locked="0" layoutInCell="1" allowOverlap="1" wp14:anchorId="71BB4B13" wp14:editId="2527EAF5">
            <wp:simplePos x="0" y="0"/>
            <wp:positionH relativeFrom="column">
              <wp:posOffset>-61595</wp:posOffset>
            </wp:positionH>
            <wp:positionV relativeFrom="paragraph">
              <wp:posOffset>505460</wp:posOffset>
            </wp:positionV>
            <wp:extent cx="5748655" cy="3457575"/>
            <wp:effectExtent l="0" t="0" r="4445" b="9525"/>
            <wp:wrapTight wrapText="bothSides">
              <wp:wrapPolygon edited="0">
                <wp:start x="0" y="0"/>
                <wp:lineTo x="0" y="21540"/>
                <wp:lineTo x="21545" y="21540"/>
                <wp:lineTo x="21545" y="0"/>
                <wp:lineTo x="0" y="0"/>
              </wp:wrapPolygon>
            </wp:wrapTight>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48655" cy="3457575"/>
                    </a:xfrm>
                    <a:prstGeom prst="rect">
                      <a:avLst/>
                    </a:prstGeom>
                    <a:noFill/>
                  </pic:spPr>
                </pic:pic>
              </a:graphicData>
            </a:graphic>
            <wp14:sizeRelH relativeFrom="page">
              <wp14:pctWidth>0</wp14:pctWidth>
            </wp14:sizeRelH>
            <wp14:sizeRelV relativeFrom="page">
              <wp14:pctHeight>0</wp14:pctHeight>
            </wp14:sizeRelV>
          </wp:anchor>
        </w:drawing>
      </w:r>
      <w:r w:rsidR="002E3C60">
        <w:t>Paso 4:</w:t>
      </w:r>
      <w:r>
        <w:t xml:space="preserve"> </w:t>
      </w:r>
      <w:r w:rsidR="002E3C60">
        <w:t>Haz clic en la opción Celdas que se encuentra en la parte superior de tu ventana.</w:t>
      </w:r>
    </w:p>
    <w:p w14:paraId="29E90DC6" w14:textId="46E94B3E" w:rsidR="002E3C60" w:rsidRDefault="002E3C60" w:rsidP="002E3C60"/>
    <w:p w14:paraId="67F46465" w14:textId="3ED852B4" w:rsidR="00AF16AB" w:rsidRDefault="002923F2" w:rsidP="00004FCB">
      <w:pPr>
        <w:pStyle w:val="Prrafodelista"/>
        <w:numPr>
          <w:ilvl w:val="0"/>
          <w:numId w:val="6"/>
        </w:numPr>
      </w:pPr>
      <w:r>
        <w:t>Paso 5:</w:t>
      </w:r>
      <w:r w:rsidR="001D6FF6">
        <w:rPr>
          <w:noProof/>
        </w:rPr>
        <w:drawing>
          <wp:anchor distT="0" distB="0" distL="114300" distR="114300" simplePos="0" relativeHeight="251677696" behindDoc="1" locked="0" layoutInCell="1" allowOverlap="1" wp14:anchorId="4EB6855D" wp14:editId="5D7E27C7">
            <wp:simplePos x="0" y="0"/>
            <wp:positionH relativeFrom="column">
              <wp:posOffset>-308610</wp:posOffset>
            </wp:positionH>
            <wp:positionV relativeFrom="paragraph">
              <wp:posOffset>347345</wp:posOffset>
            </wp:positionV>
            <wp:extent cx="6456300" cy="3192611"/>
            <wp:effectExtent l="0" t="0" r="1905" b="8255"/>
            <wp:wrapTight wrapText="bothSides">
              <wp:wrapPolygon edited="0">
                <wp:start x="0" y="0"/>
                <wp:lineTo x="0" y="21527"/>
                <wp:lineTo x="21543" y="21527"/>
                <wp:lineTo x="21543" y="0"/>
                <wp:lineTo x="0" y="0"/>
              </wp:wrapPolygon>
            </wp:wrapTight>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456300" cy="3192611"/>
                    </a:xfrm>
                    <a:prstGeom prst="rect">
                      <a:avLst/>
                    </a:prstGeom>
                    <a:noFill/>
                  </pic:spPr>
                </pic:pic>
              </a:graphicData>
            </a:graphic>
            <wp14:sizeRelH relativeFrom="page">
              <wp14:pctWidth>0</wp14:pctWidth>
            </wp14:sizeRelH>
            <wp14:sizeRelV relativeFrom="page">
              <wp14:pctHeight>0</wp14:pctHeight>
            </wp14:sizeRelV>
          </wp:anchor>
        </w:drawing>
      </w:r>
      <w:r w:rsidR="001D6FF6">
        <w:t xml:space="preserve"> </w:t>
      </w:r>
      <w:r>
        <w:t>Haz clic en la flecha desplegable de la casilla Insertar.</w:t>
      </w:r>
    </w:p>
    <w:p w14:paraId="635268BA" w14:textId="51555EDB" w:rsidR="002923F2" w:rsidRDefault="002923F2" w:rsidP="002923F2"/>
    <w:p w14:paraId="7220C50D" w14:textId="5C8914A2" w:rsidR="002923F2" w:rsidRDefault="00456865" w:rsidP="00004FCB">
      <w:pPr>
        <w:pStyle w:val="Prrafodelista"/>
        <w:numPr>
          <w:ilvl w:val="0"/>
          <w:numId w:val="6"/>
        </w:numPr>
      </w:pPr>
      <w:r>
        <w:rPr>
          <w:noProof/>
        </w:rPr>
        <w:drawing>
          <wp:anchor distT="0" distB="0" distL="114300" distR="114300" simplePos="0" relativeHeight="251678720" behindDoc="1" locked="0" layoutInCell="1" allowOverlap="1" wp14:anchorId="2CB1A1B3" wp14:editId="77AFA84E">
            <wp:simplePos x="0" y="0"/>
            <wp:positionH relativeFrom="column">
              <wp:posOffset>-261620</wp:posOffset>
            </wp:positionH>
            <wp:positionV relativeFrom="paragraph">
              <wp:posOffset>358140</wp:posOffset>
            </wp:positionV>
            <wp:extent cx="6230915" cy="3462321"/>
            <wp:effectExtent l="0" t="0" r="0" b="5080"/>
            <wp:wrapTight wrapText="bothSides">
              <wp:wrapPolygon edited="0">
                <wp:start x="0" y="0"/>
                <wp:lineTo x="0" y="21513"/>
                <wp:lineTo x="21530" y="21513"/>
                <wp:lineTo x="21530" y="0"/>
                <wp:lineTo x="0" y="0"/>
              </wp:wrapPolygon>
            </wp:wrapTight>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230915" cy="3462321"/>
                    </a:xfrm>
                    <a:prstGeom prst="rect">
                      <a:avLst/>
                    </a:prstGeom>
                    <a:noFill/>
                  </pic:spPr>
                </pic:pic>
              </a:graphicData>
            </a:graphic>
            <wp14:sizeRelH relativeFrom="page">
              <wp14:pctWidth>0</wp14:pctWidth>
            </wp14:sizeRelH>
            <wp14:sizeRelV relativeFrom="page">
              <wp14:pctHeight>0</wp14:pctHeight>
            </wp14:sizeRelV>
          </wp:anchor>
        </w:drawing>
      </w:r>
      <w:r w:rsidR="00675494">
        <w:t>Paso 6: Selecciona la opción Insertar hoja.</w:t>
      </w:r>
    </w:p>
    <w:p w14:paraId="6D8E05AC" w14:textId="718DD162" w:rsidR="002923F2" w:rsidRDefault="002923F2" w:rsidP="002923F2"/>
    <w:p w14:paraId="51A91A22" w14:textId="68A68F9D" w:rsidR="002923F2" w:rsidRDefault="00C27C72" w:rsidP="00C43259">
      <w:r>
        <w:rPr>
          <w:noProof/>
        </w:rPr>
        <w:drawing>
          <wp:anchor distT="0" distB="0" distL="114300" distR="114300" simplePos="0" relativeHeight="251679744" behindDoc="1" locked="0" layoutInCell="1" allowOverlap="1" wp14:anchorId="38C271E0" wp14:editId="7E564480">
            <wp:simplePos x="0" y="0"/>
            <wp:positionH relativeFrom="column">
              <wp:posOffset>-11892</wp:posOffset>
            </wp:positionH>
            <wp:positionV relativeFrom="paragraph">
              <wp:posOffset>886460</wp:posOffset>
            </wp:positionV>
            <wp:extent cx="5905500" cy="3054985"/>
            <wp:effectExtent l="0" t="0" r="0" b="0"/>
            <wp:wrapTight wrapText="bothSides">
              <wp:wrapPolygon edited="0">
                <wp:start x="0" y="0"/>
                <wp:lineTo x="0" y="21416"/>
                <wp:lineTo x="21530" y="21416"/>
                <wp:lineTo x="21530" y="0"/>
                <wp:lineTo x="0" y="0"/>
              </wp:wrapPolygon>
            </wp:wrapTight>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05500" cy="3054985"/>
                    </a:xfrm>
                    <a:prstGeom prst="rect">
                      <a:avLst/>
                    </a:prstGeom>
                    <a:noFill/>
                  </pic:spPr>
                </pic:pic>
              </a:graphicData>
            </a:graphic>
            <wp14:sizeRelH relativeFrom="page">
              <wp14:pctWidth>0</wp14:pctWidth>
            </wp14:sizeRelH>
            <wp14:sizeRelV relativeFrom="page">
              <wp14:pctHeight>0</wp14:pctHeight>
            </wp14:sizeRelV>
          </wp:anchor>
        </w:drawing>
      </w:r>
      <w:r w:rsidR="00C43259">
        <w:t xml:space="preserve">Tienes otra opción para crear una hoja de </w:t>
      </w:r>
      <w:proofErr w:type="spellStart"/>
      <w:proofErr w:type="gramStart"/>
      <w:r w:rsidR="00C43259">
        <w:t>cálculo:Ubícate</w:t>
      </w:r>
      <w:proofErr w:type="spellEnd"/>
      <w:proofErr w:type="gramEnd"/>
      <w:r w:rsidR="00C43259">
        <w:t xml:space="preserve"> en la parte inferior izquierda de la ventana de Excel y haz clic en el símbolo + , que se encuentra al lado derecho de Hoja 1. Automáticamente se creará una hoja de cálculo nueva.</w:t>
      </w:r>
    </w:p>
    <w:p w14:paraId="2829F3F9" w14:textId="7D62E665" w:rsidR="00C43259" w:rsidRDefault="00374C5C" w:rsidP="00C43259">
      <w:r>
        <w:rPr>
          <w:noProof/>
        </w:rPr>
        <w:drawing>
          <wp:anchor distT="0" distB="0" distL="114300" distR="114300" simplePos="0" relativeHeight="251680768" behindDoc="1" locked="0" layoutInCell="1" allowOverlap="1" wp14:anchorId="3E94456A" wp14:editId="79E47B09">
            <wp:simplePos x="0" y="0"/>
            <wp:positionH relativeFrom="column">
              <wp:posOffset>-335651</wp:posOffset>
            </wp:positionH>
            <wp:positionV relativeFrom="paragraph">
              <wp:posOffset>299860</wp:posOffset>
            </wp:positionV>
            <wp:extent cx="6359525" cy="4617085"/>
            <wp:effectExtent l="0" t="0" r="3175" b="0"/>
            <wp:wrapTight wrapText="bothSides">
              <wp:wrapPolygon edited="0">
                <wp:start x="0" y="0"/>
                <wp:lineTo x="0" y="21478"/>
                <wp:lineTo x="21546" y="21478"/>
                <wp:lineTo x="21546" y="0"/>
                <wp:lineTo x="0" y="0"/>
              </wp:wrapPolygon>
            </wp:wrapTight>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359525" cy="4617085"/>
                    </a:xfrm>
                    <a:prstGeom prst="rect">
                      <a:avLst/>
                    </a:prstGeom>
                    <a:noFill/>
                  </pic:spPr>
                </pic:pic>
              </a:graphicData>
            </a:graphic>
            <wp14:sizeRelH relativeFrom="page">
              <wp14:pctWidth>0</wp14:pctWidth>
            </wp14:sizeRelH>
            <wp14:sizeRelV relativeFrom="page">
              <wp14:pctHeight>0</wp14:pctHeight>
            </wp14:sizeRelV>
          </wp:anchor>
        </w:drawing>
      </w:r>
      <w:r w:rsidR="00AE4637" w:rsidRPr="00AE4637">
        <w:t>¡Y listo! Así de fácil es añadir una nueva hoja en Excel 365.</w:t>
      </w:r>
    </w:p>
    <w:p w14:paraId="72824529" w14:textId="5E0B9513" w:rsidR="00AE4637" w:rsidRDefault="00AE4637" w:rsidP="00C43259"/>
    <w:p w14:paraId="787666B5" w14:textId="4A7A446F" w:rsidR="002923F2" w:rsidRDefault="007A2F82" w:rsidP="002923F2">
      <w:r w:rsidRPr="007A2F82">
        <w:t>¿Cómo eliminar una hoja de cálculo en Excel 365?</w:t>
      </w:r>
    </w:p>
    <w:p w14:paraId="4FA029A5" w14:textId="39C5463C" w:rsidR="007A2F82" w:rsidRDefault="007A2F82" w:rsidP="00004FCB">
      <w:pPr>
        <w:pStyle w:val="Prrafodelista"/>
        <w:numPr>
          <w:ilvl w:val="0"/>
          <w:numId w:val="7"/>
        </w:numPr>
      </w:pPr>
      <w:r>
        <w:t>Paso 1:</w:t>
      </w:r>
      <w:r w:rsidR="00004FCB">
        <w:t xml:space="preserve"> </w:t>
      </w:r>
      <w:r>
        <w:t>Abre el Libro de Excel con el que estás trabajando.</w:t>
      </w:r>
    </w:p>
    <w:p w14:paraId="061B9C53" w14:textId="015E77B2" w:rsidR="002923F2" w:rsidRDefault="002923F2" w:rsidP="002923F2"/>
    <w:p w14:paraId="3E5DFBAA" w14:textId="72CFBA0D" w:rsidR="002923F2" w:rsidRDefault="002923F2" w:rsidP="002923F2"/>
    <w:p w14:paraId="45A38E77" w14:textId="54980692" w:rsidR="002923F2" w:rsidRDefault="002923F2" w:rsidP="002923F2"/>
    <w:p w14:paraId="602AEF55" w14:textId="5C56AAE5" w:rsidR="002923F2" w:rsidRDefault="00004FCB" w:rsidP="002923F2">
      <w:r>
        <w:rPr>
          <w:noProof/>
        </w:rPr>
        <w:lastRenderedPageBreak/>
        <w:drawing>
          <wp:anchor distT="0" distB="0" distL="114300" distR="114300" simplePos="0" relativeHeight="251681792" behindDoc="1" locked="0" layoutInCell="1" allowOverlap="1" wp14:anchorId="5760515A" wp14:editId="166B7961">
            <wp:simplePos x="0" y="0"/>
            <wp:positionH relativeFrom="column">
              <wp:posOffset>-179705</wp:posOffset>
            </wp:positionH>
            <wp:positionV relativeFrom="paragraph">
              <wp:posOffset>53340</wp:posOffset>
            </wp:positionV>
            <wp:extent cx="6340475" cy="2896870"/>
            <wp:effectExtent l="0" t="0" r="3175" b="0"/>
            <wp:wrapTight wrapText="bothSides">
              <wp:wrapPolygon edited="0">
                <wp:start x="0" y="0"/>
                <wp:lineTo x="0" y="21448"/>
                <wp:lineTo x="21546" y="21448"/>
                <wp:lineTo x="21546" y="0"/>
                <wp:lineTo x="0" y="0"/>
              </wp:wrapPolygon>
            </wp:wrapTight>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340475" cy="2896870"/>
                    </a:xfrm>
                    <a:prstGeom prst="rect">
                      <a:avLst/>
                    </a:prstGeom>
                    <a:noFill/>
                  </pic:spPr>
                </pic:pic>
              </a:graphicData>
            </a:graphic>
            <wp14:sizeRelH relativeFrom="page">
              <wp14:pctWidth>0</wp14:pctWidth>
            </wp14:sizeRelH>
            <wp14:sizeRelV relativeFrom="page">
              <wp14:pctHeight>0</wp14:pctHeight>
            </wp14:sizeRelV>
          </wp:anchor>
        </w:drawing>
      </w:r>
    </w:p>
    <w:p w14:paraId="65C8F36A" w14:textId="76A2BDC2" w:rsidR="002923F2" w:rsidRDefault="002923F2" w:rsidP="002923F2"/>
    <w:p w14:paraId="4DC2666E" w14:textId="23B95CDD" w:rsidR="002923F2" w:rsidRDefault="00BE4F10" w:rsidP="00004FCB">
      <w:pPr>
        <w:pStyle w:val="Prrafodelista"/>
        <w:numPr>
          <w:ilvl w:val="0"/>
          <w:numId w:val="7"/>
        </w:numPr>
      </w:pPr>
      <w:r>
        <w:t>Paso 2: Ubícate en el menú de opciones que se encuentra en la parte superior de tu ventana.</w:t>
      </w:r>
    </w:p>
    <w:p w14:paraId="7FB45ADC" w14:textId="0CD7426D" w:rsidR="002923F2" w:rsidRDefault="00B70905" w:rsidP="002923F2">
      <w:r>
        <w:rPr>
          <w:noProof/>
        </w:rPr>
        <w:drawing>
          <wp:anchor distT="0" distB="0" distL="114300" distR="114300" simplePos="0" relativeHeight="251682816" behindDoc="1" locked="0" layoutInCell="1" allowOverlap="1" wp14:anchorId="6D9DFB20" wp14:editId="33A1CEFE">
            <wp:simplePos x="0" y="0"/>
            <wp:positionH relativeFrom="column">
              <wp:posOffset>-177800</wp:posOffset>
            </wp:positionH>
            <wp:positionV relativeFrom="paragraph">
              <wp:posOffset>222885</wp:posOffset>
            </wp:positionV>
            <wp:extent cx="6229350" cy="3265170"/>
            <wp:effectExtent l="0" t="0" r="0" b="0"/>
            <wp:wrapTight wrapText="bothSides">
              <wp:wrapPolygon edited="0">
                <wp:start x="0" y="0"/>
                <wp:lineTo x="0" y="21424"/>
                <wp:lineTo x="21534" y="21424"/>
                <wp:lineTo x="21534" y="0"/>
                <wp:lineTo x="0" y="0"/>
              </wp:wrapPolygon>
            </wp:wrapTight>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229350" cy="3265170"/>
                    </a:xfrm>
                    <a:prstGeom prst="rect">
                      <a:avLst/>
                    </a:prstGeom>
                    <a:noFill/>
                  </pic:spPr>
                </pic:pic>
              </a:graphicData>
            </a:graphic>
            <wp14:sizeRelH relativeFrom="page">
              <wp14:pctWidth>0</wp14:pctWidth>
            </wp14:sizeRelH>
            <wp14:sizeRelV relativeFrom="page">
              <wp14:pctHeight>0</wp14:pctHeight>
            </wp14:sizeRelV>
          </wp:anchor>
        </w:drawing>
      </w:r>
    </w:p>
    <w:p w14:paraId="5FBB12B2" w14:textId="4F783693" w:rsidR="002923F2" w:rsidRDefault="002923F2" w:rsidP="002923F2"/>
    <w:p w14:paraId="0E3CABFE" w14:textId="057AA9EE" w:rsidR="002923F2" w:rsidRDefault="002923F2" w:rsidP="002923F2"/>
    <w:p w14:paraId="106568D5" w14:textId="6DC29114" w:rsidR="002923F2" w:rsidRDefault="00BD3D10" w:rsidP="00004FCB">
      <w:pPr>
        <w:pStyle w:val="Prrafodelista"/>
        <w:numPr>
          <w:ilvl w:val="0"/>
          <w:numId w:val="7"/>
        </w:numPr>
      </w:pPr>
      <w:r>
        <w:rPr>
          <w:noProof/>
        </w:rPr>
        <w:drawing>
          <wp:anchor distT="0" distB="0" distL="114300" distR="114300" simplePos="0" relativeHeight="251683840" behindDoc="1" locked="0" layoutInCell="1" allowOverlap="1" wp14:anchorId="03C78BCD" wp14:editId="2713CB98">
            <wp:simplePos x="0" y="0"/>
            <wp:positionH relativeFrom="column">
              <wp:posOffset>-312345</wp:posOffset>
            </wp:positionH>
            <wp:positionV relativeFrom="paragraph">
              <wp:posOffset>265100</wp:posOffset>
            </wp:positionV>
            <wp:extent cx="6292215" cy="3665855"/>
            <wp:effectExtent l="0" t="0" r="0" b="0"/>
            <wp:wrapTight wrapText="bothSides">
              <wp:wrapPolygon edited="0">
                <wp:start x="0" y="0"/>
                <wp:lineTo x="0" y="21439"/>
                <wp:lineTo x="21515" y="21439"/>
                <wp:lineTo x="21515" y="0"/>
                <wp:lineTo x="0" y="0"/>
              </wp:wrapPolygon>
            </wp:wrapTight>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292215" cy="3665855"/>
                    </a:xfrm>
                    <a:prstGeom prst="rect">
                      <a:avLst/>
                    </a:prstGeom>
                    <a:noFill/>
                  </pic:spPr>
                </pic:pic>
              </a:graphicData>
            </a:graphic>
            <wp14:sizeRelH relativeFrom="page">
              <wp14:pctWidth>0</wp14:pctWidth>
            </wp14:sizeRelH>
            <wp14:sizeRelV relativeFrom="page">
              <wp14:pctHeight>0</wp14:pctHeight>
            </wp14:sizeRelV>
          </wp:anchor>
        </w:drawing>
      </w:r>
      <w:r>
        <w:t>Paso 3: Allí, selecciona la opción Celdas.</w:t>
      </w:r>
    </w:p>
    <w:p w14:paraId="71B8F4A6" w14:textId="6A1BB8DC" w:rsidR="002923F2" w:rsidRDefault="002923F2" w:rsidP="002923F2"/>
    <w:p w14:paraId="752B92D6" w14:textId="21829F6A" w:rsidR="002923F2" w:rsidRDefault="005C03BA" w:rsidP="00004FCB">
      <w:pPr>
        <w:pStyle w:val="Prrafodelista"/>
        <w:numPr>
          <w:ilvl w:val="0"/>
          <w:numId w:val="7"/>
        </w:numPr>
      </w:pPr>
      <w:r>
        <w:rPr>
          <w:noProof/>
        </w:rPr>
        <w:lastRenderedPageBreak/>
        <w:drawing>
          <wp:anchor distT="0" distB="0" distL="114300" distR="114300" simplePos="0" relativeHeight="251684864" behindDoc="1" locked="0" layoutInCell="1" allowOverlap="1" wp14:anchorId="2BC0F9A0" wp14:editId="631D348D">
            <wp:simplePos x="0" y="0"/>
            <wp:positionH relativeFrom="column">
              <wp:posOffset>26241</wp:posOffset>
            </wp:positionH>
            <wp:positionV relativeFrom="paragraph">
              <wp:posOffset>208280</wp:posOffset>
            </wp:positionV>
            <wp:extent cx="5776076" cy="3719868"/>
            <wp:effectExtent l="0" t="0" r="0" b="0"/>
            <wp:wrapTight wrapText="bothSides">
              <wp:wrapPolygon edited="0">
                <wp:start x="0" y="0"/>
                <wp:lineTo x="0" y="21460"/>
                <wp:lineTo x="21515" y="21460"/>
                <wp:lineTo x="21515" y="0"/>
                <wp:lineTo x="0" y="0"/>
              </wp:wrapPolygon>
            </wp:wrapTight>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76076" cy="3719868"/>
                    </a:xfrm>
                    <a:prstGeom prst="rect">
                      <a:avLst/>
                    </a:prstGeom>
                    <a:noFill/>
                  </pic:spPr>
                </pic:pic>
              </a:graphicData>
            </a:graphic>
            <wp14:sizeRelH relativeFrom="page">
              <wp14:pctWidth>0</wp14:pctWidth>
            </wp14:sizeRelH>
            <wp14:sizeRelV relativeFrom="page">
              <wp14:pctHeight>0</wp14:pctHeight>
            </wp14:sizeRelV>
          </wp:anchor>
        </w:drawing>
      </w:r>
      <w:r>
        <w:t>Paso 4: Haz clic en la flecha desplegable de la casilla Eliminar.</w:t>
      </w:r>
    </w:p>
    <w:p w14:paraId="41699801" w14:textId="0703F871" w:rsidR="002923F2" w:rsidRDefault="002D249D" w:rsidP="00004FCB">
      <w:pPr>
        <w:pStyle w:val="Prrafodelista"/>
        <w:numPr>
          <w:ilvl w:val="0"/>
          <w:numId w:val="7"/>
        </w:numPr>
      </w:pPr>
      <w:r>
        <w:rPr>
          <w:noProof/>
        </w:rPr>
        <w:drawing>
          <wp:anchor distT="0" distB="0" distL="114300" distR="114300" simplePos="0" relativeHeight="251685888" behindDoc="1" locked="0" layoutInCell="1" allowOverlap="1" wp14:anchorId="51A01999" wp14:editId="4E0E40BA">
            <wp:simplePos x="0" y="0"/>
            <wp:positionH relativeFrom="column">
              <wp:posOffset>-237506</wp:posOffset>
            </wp:positionH>
            <wp:positionV relativeFrom="paragraph">
              <wp:posOffset>298450</wp:posOffset>
            </wp:positionV>
            <wp:extent cx="6028309" cy="3492221"/>
            <wp:effectExtent l="0" t="0" r="0" b="0"/>
            <wp:wrapTight wrapText="bothSides">
              <wp:wrapPolygon edited="0">
                <wp:start x="0" y="0"/>
                <wp:lineTo x="0" y="21447"/>
                <wp:lineTo x="21502" y="21447"/>
                <wp:lineTo x="21502" y="0"/>
                <wp:lineTo x="0" y="0"/>
              </wp:wrapPolygon>
            </wp:wrapTight>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028309" cy="3492221"/>
                    </a:xfrm>
                    <a:prstGeom prst="rect">
                      <a:avLst/>
                    </a:prstGeom>
                    <a:noFill/>
                  </pic:spPr>
                </pic:pic>
              </a:graphicData>
            </a:graphic>
            <wp14:sizeRelH relativeFrom="page">
              <wp14:pctWidth>0</wp14:pctWidth>
            </wp14:sizeRelH>
            <wp14:sizeRelV relativeFrom="page">
              <wp14:pctHeight>0</wp14:pctHeight>
            </wp14:sizeRelV>
          </wp:anchor>
        </w:drawing>
      </w:r>
      <w:r w:rsidR="006D5CCC">
        <w:t>Paso 5: Selecciona la opción Eliminar hoja.</w:t>
      </w:r>
    </w:p>
    <w:p w14:paraId="17FBFCE6" w14:textId="34C29262" w:rsidR="002923F2" w:rsidRDefault="002923F2" w:rsidP="002923F2"/>
    <w:p w14:paraId="3F747581" w14:textId="4BC91136" w:rsidR="00AA1993" w:rsidRPr="00004FCB" w:rsidRDefault="00AA1993" w:rsidP="00AA1993">
      <w:pPr>
        <w:rPr>
          <w:b/>
          <w:bCs/>
        </w:rPr>
      </w:pPr>
      <w:r w:rsidRPr="00004FCB">
        <w:rPr>
          <w:b/>
          <w:bCs/>
        </w:rPr>
        <w:t>Eliminar un libro en Excel 365</w:t>
      </w:r>
    </w:p>
    <w:p w14:paraId="5F5D49B8" w14:textId="4255DA8A" w:rsidR="002923F2" w:rsidRDefault="00AA1993" w:rsidP="00004FCB">
      <w:pPr>
        <w:pStyle w:val="Prrafodelista"/>
        <w:numPr>
          <w:ilvl w:val="0"/>
          <w:numId w:val="8"/>
        </w:numPr>
      </w:pPr>
      <w:r>
        <w:t>Paso 1: Haz clic en la opción llamada Libro, que se encuentra en la parte superior izquierda de tu ventana</w:t>
      </w:r>
    </w:p>
    <w:p w14:paraId="33CD0106" w14:textId="72ADBC5E" w:rsidR="002923F2" w:rsidRDefault="00004FCB" w:rsidP="002923F2">
      <w:r>
        <w:rPr>
          <w:noProof/>
        </w:rPr>
        <w:lastRenderedPageBreak/>
        <w:drawing>
          <wp:anchor distT="0" distB="0" distL="114300" distR="114300" simplePos="0" relativeHeight="251686912" behindDoc="1" locked="0" layoutInCell="1" allowOverlap="1" wp14:anchorId="7D3F3F2C" wp14:editId="070E5BE7">
            <wp:simplePos x="0" y="0"/>
            <wp:positionH relativeFrom="column">
              <wp:posOffset>840740</wp:posOffset>
            </wp:positionH>
            <wp:positionV relativeFrom="paragraph">
              <wp:posOffset>0</wp:posOffset>
            </wp:positionV>
            <wp:extent cx="3977640" cy="3070225"/>
            <wp:effectExtent l="0" t="0" r="3810" b="0"/>
            <wp:wrapTight wrapText="bothSides">
              <wp:wrapPolygon edited="0">
                <wp:start x="0" y="0"/>
                <wp:lineTo x="0" y="21444"/>
                <wp:lineTo x="21517" y="21444"/>
                <wp:lineTo x="21517" y="0"/>
                <wp:lineTo x="0" y="0"/>
              </wp:wrapPolygon>
            </wp:wrapTight>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977640" cy="3070225"/>
                    </a:xfrm>
                    <a:prstGeom prst="rect">
                      <a:avLst/>
                    </a:prstGeom>
                    <a:noFill/>
                  </pic:spPr>
                </pic:pic>
              </a:graphicData>
            </a:graphic>
            <wp14:sizeRelH relativeFrom="page">
              <wp14:pctWidth>0</wp14:pctWidth>
            </wp14:sizeRelH>
            <wp14:sizeRelV relativeFrom="page">
              <wp14:pctHeight>0</wp14:pctHeight>
            </wp14:sizeRelV>
          </wp:anchor>
        </w:drawing>
      </w:r>
    </w:p>
    <w:p w14:paraId="3EEE729A" w14:textId="218872AE" w:rsidR="002923F2" w:rsidRDefault="002923F2" w:rsidP="002923F2"/>
    <w:p w14:paraId="4A88D111" w14:textId="731BD973" w:rsidR="002923F2" w:rsidRDefault="002923F2" w:rsidP="002923F2"/>
    <w:p w14:paraId="2FB36FEE" w14:textId="1BE1E858" w:rsidR="002923F2" w:rsidRDefault="002923F2" w:rsidP="002923F2"/>
    <w:p w14:paraId="68572DFE" w14:textId="77B347E3" w:rsidR="002923F2" w:rsidRDefault="002923F2" w:rsidP="002923F2"/>
    <w:p w14:paraId="6C838151" w14:textId="3B58CA5A" w:rsidR="002923F2" w:rsidRDefault="002923F2" w:rsidP="002923F2"/>
    <w:p w14:paraId="3682F769" w14:textId="53500219" w:rsidR="002923F2" w:rsidRDefault="002923F2" w:rsidP="002923F2"/>
    <w:p w14:paraId="75D0E886" w14:textId="7AE58A16" w:rsidR="002923F2" w:rsidRDefault="002923F2" w:rsidP="002923F2"/>
    <w:p w14:paraId="2F88292B" w14:textId="60714FEE" w:rsidR="002923F2" w:rsidRDefault="002923F2" w:rsidP="002923F2"/>
    <w:p w14:paraId="4EBC798C" w14:textId="77777777" w:rsidR="00004FCB" w:rsidRDefault="00004FCB" w:rsidP="002923F2"/>
    <w:p w14:paraId="3BACA4D8" w14:textId="529B0E5B" w:rsidR="002923F2" w:rsidRDefault="002923F2" w:rsidP="002923F2"/>
    <w:p w14:paraId="5B9F2E12" w14:textId="20D73BB3" w:rsidR="002923F2" w:rsidRDefault="00DE2D98" w:rsidP="00004FCB">
      <w:pPr>
        <w:pStyle w:val="Prrafodelista"/>
        <w:numPr>
          <w:ilvl w:val="0"/>
          <w:numId w:val="8"/>
        </w:numPr>
      </w:pPr>
      <w:r>
        <w:rPr>
          <w:noProof/>
        </w:rPr>
        <w:drawing>
          <wp:anchor distT="0" distB="0" distL="114300" distR="114300" simplePos="0" relativeHeight="251687936" behindDoc="1" locked="0" layoutInCell="1" allowOverlap="1" wp14:anchorId="28E3152A" wp14:editId="1C45967C">
            <wp:simplePos x="0" y="0"/>
            <wp:positionH relativeFrom="column">
              <wp:posOffset>-273000</wp:posOffset>
            </wp:positionH>
            <wp:positionV relativeFrom="paragraph">
              <wp:posOffset>309880</wp:posOffset>
            </wp:positionV>
            <wp:extent cx="6231003" cy="4566651"/>
            <wp:effectExtent l="0" t="0" r="0" b="5715"/>
            <wp:wrapTight wrapText="bothSides">
              <wp:wrapPolygon edited="0">
                <wp:start x="0" y="0"/>
                <wp:lineTo x="0" y="21537"/>
                <wp:lineTo x="21530" y="21537"/>
                <wp:lineTo x="21530" y="0"/>
                <wp:lineTo x="0" y="0"/>
              </wp:wrapPolygon>
            </wp:wrapTight>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231003" cy="4566651"/>
                    </a:xfrm>
                    <a:prstGeom prst="rect">
                      <a:avLst/>
                    </a:prstGeom>
                    <a:noFill/>
                  </pic:spPr>
                </pic:pic>
              </a:graphicData>
            </a:graphic>
            <wp14:sizeRelH relativeFrom="page">
              <wp14:pctWidth>0</wp14:pctWidth>
            </wp14:sizeRelH>
            <wp14:sizeRelV relativeFrom="page">
              <wp14:pctHeight>0</wp14:pctHeight>
            </wp14:sizeRelV>
          </wp:anchor>
        </w:drawing>
      </w:r>
      <w:r w:rsidR="00502C36">
        <w:t xml:space="preserve">Paso 2: Haz clic en la opción </w:t>
      </w:r>
      <w:proofErr w:type="spellStart"/>
      <w:r w:rsidR="00502C36">
        <w:t>Documents</w:t>
      </w:r>
      <w:proofErr w:type="spellEnd"/>
      <w:r w:rsidR="00502C36">
        <w:t>. Se abrirá una nueva página.</w:t>
      </w:r>
    </w:p>
    <w:p w14:paraId="05BC71F1" w14:textId="5FDEF179" w:rsidR="002923F2" w:rsidRDefault="00F65FF2" w:rsidP="00004FCB">
      <w:pPr>
        <w:pStyle w:val="Prrafodelista"/>
        <w:numPr>
          <w:ilvl w:val="0"/>
          <w:numId w:val="8"/>
        </w:numPr>
      </w:pPr>
      <w:r>
        <w:lastRenderedPageBreak/>
        <w:t>Paso 3: Ubícate en el libro que deseas eliminar.</w:t>
      </w:r>
    </w:p>
    <w:p w14:paraId="3FADB4F9" w14:textId="2E118E35" w:rsidR="002923F2" w:rsidRDefault="006E7164" w:rsidP="00004FCB">
      <w:pPr>
        <w:pStyle w:val="Prrafodelista"/>
        <w:numPr>
          <w:ilvl w:val="0"/>
          <w:numId w:val="8"/>
        </w:numPr>
      </w:pPr>
      <w:r>
        <w:rPr>
          <w:noProof/>
        </w:rPr>
        <w:drawing>
          <wp:anchor distT="0" distB="0" distL="114300" distR="114300" simplePos="0" relativeHeight="251688960" behindDoc="1" locked="0" layoutInCell="1" allowOverlap="1" wp14:anchorId="46215EBE" wp14:editId="64045381">
            <wp:simplePos x="0" y="0"/>
            <wp:positionH relativeFrom="column">
              <wp:posOffset>60325</wp:posOffset>
            </wp:positionH>
            <wp:positionV relativeFrom="paragraph">
              <wp:posOffset>614045</wp:posOffset>
            </wp:positionV>
            <wp:extent cx="5601335" cy="2845435"/>
            <wp:effectExtent l="0" t="0" r="0" b="0"/>
            <wp:wrapTight wrapText="bothSides">
              <wp:wrapPolygon edited="0">
                <wp:start x="0" y="0"/>
                <wp:lineTo x="0" y="21402"/>
                <wp:lineTo x="21524" y="21402"/>
                <wp:lineTo x="21524" y="0"/>
                <wp:lineTo x="0" y="0"/>
              </wp:wrapPolygon>
            </wp:wrapTight>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601335" cy="2845435"/>
                    </a:xfrm>
                    <a:prstGeom prst="rect">
                      <a:avLst/>
                    </a:prstGeom>
                    <a:noFill/>
                  </pic:spPr>
                </pic:pic>
              </a:graphicData>
            </a:graphic>
            <wp14:sizeRelH relativeFrom="page">
              <wp14:pctWidth>0</wp14:pctWidth>
            </wp14:sizeRelH>
            <wp14:sizeRelV relativeFrom="page">
              <wp14:pctHeight>0</wp14:pctHeight>
            </wp14:sizeRelV>
          </wp:anchor>
        </w:drawing>
      </w:r>
      <w:r w:rsidR="0042309D">
        <w:t>Paso 4:</w:t>
      </w:r>
      <w:r w:rsidR="008B33E3">
        <w:t xml:space="preserve"> </w:t>
      </w:r>
      <w:r w:rsidR="0042309D">
        <w:t>Haz clic en los tres puntos verticales que se encuentran en la parte derecha del libro.</w:t>
      </w:r>
    </w:p>
    <w:p w14:paraId="79189CAA" w14:textId="12D5C5CA" w:rsidR="002923F2" w:rsidRDefault="002923F2" w:rsidP="002923F2"/>
    <w:p w14:paraId="414BA200" w14:textId="5DF15034" w:rsidR="002117E6" w:rsidRDefault="00604EE9" w:rsidP="00604EE9">
      <w:pPr>
        <w:pStyle w:val="Ttulo2"/>
      </w:pPr>
      <w:bookmarkStart w:id="9" w:name="_Toc129034485"/>
      <w:r>
        <w:t>Herramientas de Excel.</w:t>
      </w:r>
      <w:bookmarkEnd w:id="9"/>
    </w:p>
    <w:p w14:paraId="1EB4725D" w14:textId="7D9DC933" w:rsidR="00FC1851" w:rsidRPr="00FC1851" w:rsidRDefault="00FC1851" w:rsidP="00FC1851"/>
    <w:p w14:paraId="74615E2F" w14:textId="3EF69201" w:rsidR="00901AA4" w:rsidRDefault="00901AA4" w:rsidP="00901AA4">
      <w:pPr>
        <w:pStyle w:val="Prrafodelista"/>
        <w:numPr>
          <w:ilvl w:val="0"/>
          <w:numId w:val="2"/>
        </w:numPr>
      </w:pPr>
      <w:r w:rsidRPr="00004FCB">
        <w:rPr>
          <w:b/>
          <w:bCs/>
        </w:rPr>
        <w:t>Hojas de cálculo</w:t>
      </w:r>
      <w:r>
        <w:t>: Es la herramienta principal de Excel, que permite la creación de hojas de cálculo para realizar operaciones matemáticas y estadísticas.</w:t>
      </w:r>
    </w:p>
    <w:p w14:paraId="4E8431DB" w14:textId="3854FBF9" w:rsidR="00901AA4" w:rsidRDefault="00901AA4" w:rsidP="00901AA4">
      <w:pPr>
        <w:pStyle w:val="Prrafodelista"/>
        <w:numPr>
          <w:ilvl w:val="0"/>
          <w:numId w:val="2"/>
        </w:numPr>
      </w:pPr>
      <w:r w:rsidRPr="00004FCB">
        <w:rPr>
          <w:b/>
          <w:bCs/>
        </w:rPr>
        <w:t>Gráficos</w:t>
      </w:r>
      <w:r>
        <w:t>: Permite la creación de gráficos y representaciones visuales de los datos.</w:t>
      </w:r>
    </w:p>
    <w:p w14:paraId="0DBC61DC" w14:textId="05C0F2A5" w:rsidR="00901AA4" w:rsidRDefault="00901AA4" w:rsidP="00901AA4">
      <w:pPr>
        <w:pStyle w:val="Prrafodelista"/>
        <w:numPr>
          <w:ilvl w:val="0"/>
          <w:numId w:val="2"/>
        </w:numPr>
      </w:pPr>
      <w:r>
        <w:t>Filtros: Permite filtrar los datos para mostrar sólo los que cumplen ciertas condiciones.</w:t>
      </w:r>
    </w:p>
    <w:p w14:paraId="00CD9DDF" w14:textId="1D74E788" w:rsidR="00901AA4" w:rsidRDefault="00901AA4" w:rsidP="00901AA4">
      <w:pPr>
        <w:pStyle w:val="Prrafodelista"/>
        <w:numPr>
          <w:ilvl w:val="0"/>
          <w:numId w:val="2"/>
        </w:numPr>
      </w:pPr>
      <w:r w:rsidRPr="00004FCB">
        <w:rPr>
          <w:b/>
          <w:bCs/>
        </w:rPr>
        <w:t>Tablas dinámicas</w:t>
      </w:r>
      <w:r>
        <w:t>: Permite analizar grandes cantidades de datos de manera rápida y sencilla.</w:t>
      </w:r>
    </w:p>
    <w:p w14:paraId="66D2BF61" w14:textId="11709AFB" w:rsidR="00901AA4" w:rsidRDefault="00901AA4" w:rsidP="00901AA4">
      <w:pPr>
        <w:pStyle w:val="Prrafodelista"/>
        <w:numPr>
          <w:ilvl w:val="0"/>
          <w:numId w:val="2"/>
        </w:numPr>
      </w:pPr>
      <w:proofErr w:type="spellStart"/>
      <w:r w:rsidRPr="00004FCB">
        <w:rPr>
          <w:b/>
          <w:bCs/>
        </w:rPr>
        <w:t>Solver</w:t>
      </w:r>
      <w:proofErr w:type="spellEnd"/>
      <w:r>
        <w:t>: Es una herramienta de análisis que permite encontrar la solución óptima para un problema.</w:t>
      </w:r>
    </w:p>
    <w:p w14:paraId="5CA20BB9" w14:textId="0C39B789" w:rsidR="00901AA4" w:rsidRDefault="00901AA4" w:rsidP="00901AA4">
      <w:pPr>
        <w:pStyle w:val="Prrafodelista"/>
        <w:numPr>
          <w:ilvl w:val="0"/>
          <w:numId w:val="2"/>
        </w:numPr>
      </w:pPr>
      <w:r w:rsidRPr="00004FCB">
        <w:rPr>
          <w:b/>
          <w:bCs/>
        </w:rPr>
        <w:t>Macros</w:t>
      </w:r>
      <w:r>
        <w:t>: Permite la automatización de tareas repetitivas mediante la creación de macros.</w:t>
      </w:r>
    </w:p>
    <w:p w14:paraId="138CCA4A" w14:textId="61AE6FC2" w:rsidR="00901AA4" w:rsidRDefault="00901AA4" w:rsidP="00901AA4">
      <w:pPr>
        <w:pStyle w:val="Prrafodelista"/>
        <w:numPr>
          <w:ilvl w:val="0"/>
          <w:numId w:val="2"/>
        </w:numPr>
      </w:pPr>
      <w:r w:rsidRPr="00004FCB">
        <w:rPr>
          <w:b/>
          <w:bCs/>
        </w:rPr>
        <w:lastRenderedPageBreak/>
        <w:t>Funciones</w:t>
      </w:r>
      <w:r>
        <w:t>: Excel cuenta con una amplia variedad de funciones matemáticas, estadísticas y de texto para realizar cálculos y manipulación de datos.</w:t>
      </w:r>
    </w:p>
    <w:p w14:paraId="7D058478" w14:textId="0BF456A8" w:rsidR="00901AA4" w:rsidRDefault="00901AA4" w:rsidP="00901AA4">
      <w:pPr>
        <w:pStyle w:val="Prrafodelista"/>
        <w:numPr>
          <w:ilvl w:val="0"/>
          <w:numId w:val="2"/>
        </w:numPr>
      </w:pPr>
      <w:r w:rsidRPr="00004FCB">
        <w:rPr>
          <w:b/>
          <w:bCs/>
        </w:rPr>
        <w:t>Validación de datos</w:t>
      </w:r>
      <w:r>
        <w:t>: Permite validar los datos ingresados para asegurarse de que cumplen ciertas condiciones.</w:t>
      </w:r>
    </w:p>
    <w:p w14:paraId="43B416AC" w14:textId="64E1F54E" w:rsidR="00901AA4" w:rsidRDefault="00901AA4" w:rsidP="00901AA4">
      <w:pPr>
        <w:pStyle w:val="Prrafodelista"/>
        <w:numPr>
          <w:ilvl w:val="0"/>
          <w:numId w:val="2"/>
        </w:numPr>
      </w:pPr>
      <w:r w:rsidRPr="00004FCB">
        <w:rPr>
          <w:b/>
          <w:bCs/>
        </w:rPr>
        <w:t>Herramientas de formato</w:t>
      </w:r>
      <w:r>
        <w:t>: Permite dar formato a los datos, como cambiar el tipo de fuente, el tamaño y el color.</w:t>
      </w:r>
    </w:p>
    <w:p w14:paraId="0D92B20B" w14:textId="6ED68ED0" w:rsidR="002117E6" w:rsidRDefault="00901AA4" w:rsidP="006E7164">
      <w:pPr>
        <w:pStyle w:val="Prrafodelista"/>
        <w:numPr>
          <w:ilvl w:val="0"/>
          <w:numId w:val="2"/>
        </w:numPr>
        <w:tabs>
          <w:tab w:val="left" w:pos="851"/>
        </w:tabs>
        <w:ind w:left="709"/>
      </w:pPr>
      <w:r w:rsidRPr="00004FCB">
        <w:rPr>
          <w:b/>
          <w:bCs/>
        </w:rPr>
        <w:t>Protección de hojas y libros</w:t>
      </w:r>
      <w:r>
        <w:t>: Permite proteger las hojas y los libros de Excel mediante contraseñas para evitar que se modifiquen por error.</w:t>
      </w:r>
    </w:p>
    <w:p w14:paraId="4FC513E1" w14:textId="456F475A" w:rsidR="002117E6" w:rsidRDefault="002117E6" w:rsidP="00A76AA1">
      <w:pPr>
        <w:contextualSpacing/>
      </w:pPr>
    </w:p>
    <w:p w14:paraId="6ED474B1" w14:textId="77777777" w:rsidR="00FC1851" w:rsidRDefault="00FC1851" w:rsidP="00A76AA1">
      <w:pPr>
        <w:contextualSpacing/>
      </w:pPr>
    </w:p>
    <w:p w14:paraId="3E2F66ED" w14:textId="77777777" w:rsidR="00FC1851" w:rsidRDefault="00FC1851" w:rsidP="00A76AA1">
      <w:pPr>
        <w:contextualSpacing/>
      </w:pPr>
    </w:p>
    <w:p w14:paraId="56988E4E" w14:textId="0502A5B1" w:rsidR="002117E6" w:rsidRDefault="002117E6" w:rsidP="00A76AA1">
      <w:pPr>
        <w:contextualSpacing/>
      </w:pPr>
    </w:p>
    <w:p w14:paraId="359831EF" w14:textId="797E4B1C" w:rsidR="002117E6" w:rsidRDefault="00FC1851" w:rsidP="00A76AA1">
      <w:pPr>
        <w:contextualSpacing/>
      </w:pPr>
      <w:r>
        <w:rPr>
          <w:noProof/>
          <w:lang w:eastAsia="es-NI"/>
        </w:rPr>
        <mc:AlternateContent>
          <mc:Choice Requires="wpg">
            <w:drawing>
              <wp:anchor distT="0" distB="0" distL="114300" distR="114300" simplePos="0" relativeHeight="251664384" behindDoc="0" locked="0" layoutInCell="1" allowOverlap="1" wp14:anchorId="357EEBF7" wp14:editId="695C016C">
                <wp:simplePos x="0" y="0"/>
                <wp:positionH relativeFrom="column">
                  <wp:posOffset>-237357</wp:posOffset>
                </wp:positionH>
                <wp:positionV relativeFrom="paragraph">
                  <wp:posOffset>-172941</wp:posOffset>
                </wp:positionV>
                <wp:extent cx="6273800" cy="425450"/>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3800" cy="425450"/>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48DAD0" w14:textId="77777777" w:rsidR="00AB2DF6" w:rsidRPr="00A32AB9" w:rsidRDefault="00AB2DF6" w:rsidP="00A32AB9">
                              <w:pPr>
                                <w:pStyle w:val="Ttulo1"/>
                              </w:pPr>
                              <w:bookmarkStart w:id="10" w:name="_Toc46999616"/>
                              <w:bookmarkStart w:id="11" w:name="_Toc51942773"/>
                              <w:bookmarkStart w:id="12" w:name="_Toc129034486"/>
                              <w:r w:rsidRPr="00A32AB9">
                                <w:t>Bibliografía y Webgrafía</w:t>
                              </w:r>
                              <w:bookmarkEnd w:id="10"/>
                              <w:bookmarkEnd w:id="11"/>
                              <w:bookmarkEnd w:id="12"/>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57EEBF7" id="Grupo 20" o:spid="_x0000_s1037" style="position:absolute;left:0;text-align:left;margin-left:-18.7pt;margin-top:-13.6pt;width:494pt;height:33.5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2948DAD0" w14:textId="77777777" w:rsidR="00AB2DF6" w:rsidRPr="00A32AB9" w:rsidRDefault="00AB2DF6" w:rsidP="00A32AB9">
                        <w:pPr>
                          <w:pStyle w:val="Ttulo1"/>
                        </w:pPr>
                        <w:bookmarkStart w:id="20" w:name="_Toc46999616"/>
                        <w:bookmarkStart w:id="21" w:name="_Toc51942773"/>
                        <w:bookmarkStart w:id="22" w:name="_Toc129034486"/>
                        <w:r w:rsidRPr="00A32AB9">
                          <w:t>Bibliografía y Webgrafía</w:t>
                        </w:r>
                        <w:bookmarkEnd w:id="20"/>
                        <w:bookmarkEnd w:id="21"/>
                        <w:bookmarkEnd w:id="22"/>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0" o:title="UPOLI_identidad" cropbottom="64420f" cropright="31396f"/>
                  <o:lock v:ext="edit" aspectratio="f"/>
                </v:shape>
              </v:group>
            </w:pict>
          </mc:Fallback>
        </mc:AlternateContent>
      </w:r>
    </w:p>
    <w:p w14:paraId="2AC0715F" w14:textId="7CB9A866" w:rsidR="002117E6" w:rsidRDefault="002117E6" w:rsidP="00A76AA1">
      <w:pPr>
        <w:contextualSpacing/>
      </w:pPr>
    </w:p>
    <w:p w14:paraId="0D8010E4" w14:textId="753009F7" w:rsidR="00AB2DF6" w:rsidRPr="00FE5F38" w:rsidRDefault="008066DA" w:rsidP="00A76AA1">
      <w:pPr>
        <w:contextualSpacing/>
        <w:rPr>
          <w:lang w:val="en-US"/>
        </w:rPr>
      </w:pPr>
      <w:r>
        <w:t>Cane</w:t>
      </w:r>
      <w:r w:rsidR="000F131B" w:rsidRPr="000F131B">
        <w:t xml:space="preserve">, </w:t>
      </w:r>
      <w:r>
        <w:t>A</w:t>
      </w:r>
      <w:r w:rsidR="000F131B" w:rsidRPr="000F131B">
        <w:t>. (201</w:t>
      </w:r>
      <w:r>
        <w:t>8</w:t>
      </w:r>
      <w:r w:rsidR="000F131B" w:rsidRPr="000F131B">
        <w:t xml:space="preserve">). </w:t>
      </w:r>
      <w:hyperlink r:id="rId35" w:history="1">
        <w:r w:rsidR="00254BD6" w:rsidRPr="007E7CBA">
          <w:rPr>
            <w:rStyle w:val="Hipervnculo"/>
            <w:b/>
            <w:bCs/>
          </w:rPr>
          <w:t xml:space="preserve">EXCEL 2019: Una guía completa para principiantes para aprender Excel 2019 paso a paso de la A </w:t>
        </w:r>
        <w:proofErr w:type="spellStart"/>
        <w:r w:rsidR="00254BD6" w:rsidRPr="007E7CBA">
          <w:rPr>
            <w:rStyle w:val="Hipervnculo"/>
            <w:b/>
            <w:bCs/>
          </w:rPr>
          <w:t>a</w:t>
        </w:r>
        <w:proofErr w:type="spellEnd"/>
        <w:r w:rsidR="00254BD6" w:rsidRPr="007E7CBA">
          <w:rPr>
            <w:rStyle w:val="Hipervnculo"/>
            <w:b/>
            <w:bCs/>
          </w:rPr>
          <w:t xml:space="preserve"> la Z</w:t>
        </w:r>
      </w:hyperlink>
      <w:r w:rsidR="000F131B" w:rsidRPr="000F131B">
        <w:t xml:space="preserve">. </w:t>
      </w:r>
      <w:r w:rsidR="000F131B" w:rsidRPr="00FE5F38">
        <w:rPr>
          <w:lang w:val="en-US"/>
        </w:rPr>
        <w:t>Independently published.</w:t>
      </w:r>
    </w:p>
    <w:p w14:paraId="30835143" w14:textId="4F5E9F6D" w:rsidR="000F131B" w:rsidRPr="00FE5F38" w:rsidRDefault="00CD4511" w:rsidP="00A76AA1">
      <w:pPr>
        <w:contextualSpacing/>
        <w:rPr>
          <w:lang w:val="en-US"/>
        </w:rPr>
      </w:pPr>
      <w:r w:rsidRPr="00FE5F38">
        <w:rPr>
          <w:lang w:val="en-US"/>
        </w:rPr>
        <w:t>Harvey, G. (201</w:t>
      </w:r>
      <w:r w:rsidR="00EA0DFE" w:rsidRPr="00FE5F38">
        <w:rPr>
          <w:lang w:val="en-US"/>
        </w:rPr>
        <w:t>8</w:t>
      </w:r>
      <w:r w:rsidRPr="00FE5F38">
        <w:rPr>
          <w:lang w:val="en-US"/>
        </w:rPr>
        <w:t xml:space="preserve">). </w:t>
      </w:r>
      <w:r w:rsidR="00294D64">
        <w:fldChar w:fldCharType="begin"/>
      </w:r>
      <w:r w:rsidR="00294D64" w:rsidRPr="00FE5F38">
        <w:rPr>
          <w:lang w:val="en-US"/>
        </w:rPr>
        <w:instrText xml:space="preserve"> HYPERLINK</w:instrText>
      </w:r>
      <w:r w:rsidR="00294D64" w:rsidRPr="00FE5F38">
        <w:rPr>
          <w:lang w:val="en-US"/>
        </w:rPr>
        <w:instrText xml:space="preserve"> "https://www.amazon.com/-/es/Greg-Harvey/dp/1119513324" </w:instrText>
      </w:r>
      <w:r w:rsidR="00294D64">
        <w:fldChar w:fldCharType="separate"/>
      </w:r>
      <w:r w:rsidRPr="00FE5F38">
        <w:rPr>
          <w:rStyle w:val="Hipervnculo"/>
          <w:b/>
          <w:bCs/>
          <w:lang w:val="en-US"/>
        </w:rPr>
        <w:t>Excel para Dummies</w:t>
      </w:r>
      <w:r w:rsidR="00294D64">
        <w:rPr>
          <w:rStyle w:val="Hipervnculo"/>
          <w:b/>
          <w:bCs/>
        </w:rPr>
        <w:fldChar w:fldCharType="end"/>
      </w:r>
      <w:r w:rsidRPr="00FE5F38">
        <w:rPr>
          <w:lang w:val="en-US"/>
        </w:rPr>
        <w:t xml:space="preserve">. </w:t>
      </w:r>
      <w:r w:rsidR="00EA0DFE" w:rsidRPr="00FE5F38">
        <w:rPr>
          <w:lang w:val="en-US"/>
        </w:rPr>
        <w:t>For Dummies</w:t>
      </w:r>
    </w:p>
    <w:p w14:paraId="16D6C545" w14:textId="1F1F6D7D" w:rsidR="007E7CBA" w:rsidRDefault="00F224CF" w:rsidP="00A76AA1">
      <w:pPr>
        <w:contextualSpacing/>
      </w:pPr>
      <w:r w:rsidRPr="00FE5F38">
        <w:rPr>
          <w:lang w:val="en-US"/>
        </w:rPr>
        <w:t>Ramirez A</w:t>
      </w:r>
      <w:r w:rsidR="000A2D87" w:rsidRPr="00FE5F38">
        <w:rPr>
          <w:lang w:val="en-US"/>
        </w:rPr>
        <w:t xml:space="preserve">. (2020). </w:t>
      </w:r>
      <w:r w:rsidR="00294D64">
        <w:fldChar w:fldCharType="begin"/>
      </w:r>
      <w:r w:rsidR="00294D64" w:rsidRPr="00FE5F38">
        <w:rPr>
          <w:lang w:val="en-US"/>
        </w:rPr>
        <w:instrText xml:space="preserve"> HYPERLINK "https://www.abebooks.com/Fórmulas-Funciones-Excel-Guía-paso-ejemplos/30551889440/bd?clickid=1rLW%3AcQERxyPT0szCtwHszDtUkHwMmSTUz5XRg0</w:instrText>
      </w:r>
      <w:r w:rsidR="00294D64" w:rsidRPr="00FE5F38">
        <w:rPr>
          <w:lang w:val="en-US"/>
        </w:rPr>
        <w:instrText xml:space="preserve">&amp;cm_mmc=aff-_-ir-_-123201-_-77416&amp;ref=imprad123201&amp;afn_sr=impact&amp;ref_=aff_ir_123201_77416" </w:instrText>
      </w:r>
      <w:r w:rsidR="00294D64">
        <w:fldChar w:fldCharType="separate"/>
      </w:r>
      <w:r w:rsidR="00E963CB" w:rsidRPr="00A03133">
        <w:rPr>
          <w:rStyle w:val="Hipervnculo"/>
          <w:b/>
          <w:bCs/>
        </w:rPr>
        <w:t>Fórmulas y Funciones de Excel: Guía paso a paso con ejemplos</w:t>
      </w:r>
      <w:r w:rsidR="00294D64">
        <w:rPr>
          <w:rStyle w:val="Hipervnculo"/>
          <w:b/>
          <w:bCs/>
        </w:rPr>
        <w:fldChar w:fldCharType="end"/>
      </w:r>
      <w:r w:rsidR="00D94721">
        <w:t xml:space="preserve">. </w:t>
      </w:r>
      <w:proofErr w:type="spellStart"/>
      <w:r w:rsidR="00D94721" w:rsidRPr="00D94721">
        <w:t>Caprioru</w:t>
      </w:r>
      <w:proofErr w:type="spellEnd"/>
    </w:p>
    <w:p w14:paraId="67AC0F52" w14:textId="671C9712" w:rsidR="00AB2DF6" w:rsidRDefault="00AB2DF6" w:rsidP="00A76AA1">
      <w:pPr>
        <w:tabs>
          <w:tab w:val="left" w:pos="1305"/>
        </w:tabs>
        <w:contextualSpacing/>
      </w:pPr>
    </w:p>
    <w:p w14:paraId="4B889162" w14:textId="77777777" w:rsidR="00EA0DFE" w:rsidRDefault="00EA0DFE" w:rsidP="00A76AA1">
      <w:pPr>
        <w:tabs>
          <w:tab w:val="left" w:pos="1305"/>
        </w:tabs>
        <w:contextualSpacing/>
      </w:pPr>
    </w:p>
    <w:p w14:paraId="59990BC9" w14:textId="77777777" w:rsidR="00EA0DFE" w:rsidRDefault="00EA0DFE" w:rsidP="00A76AA1">
      <w:pPr>
        <w:tabs>
          <w:tab w:val="left" w:pos="1305"/>
        </w:tabs>
        <w:contextualSpacing/>
      </w:pPr>
    </w:p>
    <w:p w14:paraId="64F3EF53" w14:textId="77777777" w:rsidR="00EA0DFE" w:rsidRDefault="00EA0DFE" w:rsidP="00A76AA1">
      <w:pPr>
        <w:tabs>
          <w:tab w:val="left" w:pos="1305"/>
        </w:tabs>
        <w:contextualSpacing/>
      </w:pPr>
    </w:p>
    <w:p w14:paraId="6564F211" w14:textId="77777777" w:rsidR="00EA0DFE" w:rsidRDefault="00EA0DFE" w:rsidP="00A76AA1">
      <w:pPr>
        <w:tabs>
          <w:tab w:val="left" w:pos="1305"/>
        </w:tabs>
        <w:contextualSpacing/>
      </w:pPr>
    </w:p>
    <w:p w14:paraId="6B2B2A4F" w14:textId="77777777" w:rsidR="00EA0DFE" w:rsidRDefault="00EA0DFE" w:rsidP="00A76AA1">
      <w:pPr>
        <w:tabs>
          <w:tab w:val="left" w:pos="1305"/>
        </w:tabs>
        <w:contextualSpacing/>
      </w:pPr>
    </w:p>
    <w:p w14:paraId="7C01A61C" w14:textId="77777777" w:rsidR="00EA0DFE" w:rsidRDefault="00EA0DFE" w:rsidP="00A76AA1">
      <w:pPr>
        <w:tabs>
          <w:tab w:val="left" w:pos="1305"/>
        </w:tabs>
        <w:contextualSpacing/>
      </w:pPr>
    </w:p>
    <w:p w14:paraId="6BF33C61" w14:textId="77777777" w:rsidR="00EA0DFE" w:rsidRDefault="00EA0DFE" w:rsidP="00A76AA1">
      <w:pPr>
        <w:tabs>
          <w:tab w:val="left" w:pos="1305"/>
        </w:tabs>
        <w:contextualSpacing/>
      </w:pPr>
    </w:p>
    <w:p w14:paraId="21845B5A" w14:textId="77777777" w:rsidR="00EA0DFE" w:rsidRDefault="00EA0DFE" w:rsidP="00A76AA1">
      <w:pPr>
        <w:tabs>
          <w:tab w:val="left" w:pos="1305"/>
        </w:tabs>
        <w:contextualSpacing/>
      </w:pPr>
    </w:p>
    <w:p w14:paraId="46C82A84" w14:textId="77777777" w:rsidR="00EA0DFE" w:rsidRDefault="00EA0DFE" w:rsidP="00A76AA1">
      <w:pPr>
        <w:tabs>
          <w:tab w:val="left" w:pos="1305"/>
        </w:tabs>
        <w:contextualSpacing/>
      </w:pPr>
    </w:p>
    <w:p w14:paraId="7BFA4CBA" w14:textId="77777777" w:rsidR="00EA0DFE" w:rsidRDefault="00EA0DFE" w:rsidP="00A76AA1">
      <w:pPr>
        <w:tabs>
          <w:tab w:val="left" w:pos="1305"/>
        </w:tabs>
        <w:contextualSpacing/>
      </w:pPr>
    </w:p>
    <w:p w14:paraId="4ED49AC0" w14:textId="4C82D687" w:rsidR="00AB2DF6" w:rsidRDefault="00212908" w:rsidP="00A76AA1">
      <w:pPr>
        <w:tabs>
          <w:tab w:val="left" w:pos="1305"/>
        </w:tabs>
        <w:contextualSpacing/>
      </w:pPr>
      <w:r>
        <w:rPr>
          <w:noProof/>
          <w:lang w:eastAsia="es-NI"/>
        </w:rPr>
        <w:lastRenderedPageBreak/>
        <mc:AlternateContent>
          <mc:Choice Requires="wpg">
            <w:drawing>
              <wp:anchor distT="0" distB="0" distL="114300" distR="114300" simplePos="0" relativeHeight="251667456" behindDoc="0" locked="0" layoutInCell="1" allowOverlap="1" wp14:anchorId="6B071C43" wp14:editId="60EB466B">
                <wp:simplePos x="0" y="0"/>
                <wp:positionH relativeFrom="column">
                  <wp:posOffset>-363220</wp:posOffset>
                </wp:positionH>
                <wp:positionV relativeFrom="paragraph">
                  <wp:posOffset>-119380</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7F18CD" w14:textId="77777777" w:rsidR="00AB2DF6" w:rsidRPr="00A32AB9" w:rsidRDefault="00AB2DF6" w:rsidP="00A32AB9">
                              <w:pPr>
                                <w:pStyle w:val="Ttulo1"/>
                              </w:pPr>
                              <w:bookmarkStart w:id="13" w:name="_Toc46999617"/>
                              <w:bookmarkStart w:id="14" w:name="_Toc51942774"/>
                              <w:bookmarkStart w:id="15" w:name="_Toc129034487"/>
                              <w:r w:rsidRPr="00A32AB9">
                                <w:t>Glosario</w:t>
                              </w:r>
                              <w:bookmarkEnd w:id="13"/>
                              <w:bookmarkEnd w:id="14"/>
                              <w:bookmarkEnd w:id="15"/>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B071C43" id="Grupo 17" o:spid="_x0000_s1040" style="position:absolute;left:0;text-align:left;margin-left:-28.6pt;margin-top:-9.4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pQmzjgMAADk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597F18CD" w14:textId="77777777" w:rsidR="00AB2DF6" w:rsidRPr="00A32AB9" w:rsidRDefault="00AB2DF6" w:rsidP="00A32AB9">
                        <w:pPr>
                          <w:pStyle w:val="Ttulo1"/>
                        </w:pPr>
                        <w:bookmarkStart w:id="26" w:name="_Toc46999617"/>
                        <w:bookmarkStart w:id="27" w:name="_Toc51942774"/>
                        <w:bookmarkStart w:id="28" w:name="_Toc129034487"/>
                        <w:r w:rsidRPr="00A32AB9">
                          <w:t>Glosario</w:t>
                        </w:r>
                        <w:bookmarkEnd w:id="26"/>
                        <w:bookmarkEnd w:id="27"/>
                        <w:bookmarkEnd w:id="28"/>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0" o:title="UPOLI_identidad" cropbottom="64420f" cropright="31396f"/>
                  <o:lock v:ext="edit" aspectratio="f"/>
                </v:shape>
              </v:group>
            </w:pict>
          </mc:Fallback>
        </mc:AlternateContent>
      </w:r>
    </w:p>
    <w:p w14:paraId="4D41890C" w14:textId="4D02664C" w:rsidR="00AB2DF6" w:rsidRDefault="00AB2DF6" w:rsidP="00A76AA1">
      <w:pPr>
        <w:tabs>
          <w:tab w:val="left" w:pos="1305"/>
        </w:tabs>
        <w:contextualSpacing/>
      </w:pPr>
    </w:p>
    <w:p w14:paraId="5ADC41D7" w14:textId="77777777" w:rsidR="0025026B" w:rsidRPr="00EA0DFE" w:rsidRDefault="0025026B" w:rsidP="00EA0DFE">
      <w:pPr>
        <w:pStyle w:val="Prrafodelista"/>
        <w:numPr>
          <w:ilvl w:val="0"/>
          <w:numId w:val="9"/>
        </w:numPr>
        <w:rPr>
          <w:bCs/>
        </w:rPr>
      </w:pPr>
      <w:r w:rsidRPr="00EA0DFE">
        <w:rPr>
          <w:b/>
        </w:rPr>
        <w:t>Barra de título</w:t>
      </w:r>
      <w:r w:rsidRPr="00EA0DFE">
        <w:rPr>
          <w:bCs/>
        </w:rPr>
        <w:t>: barra que muestra el nombre del archivo y permite guardar y cambiar la ubicación del archivo.</w:t>
      </w:r>
    </w:p>
    <w:p w14:paraId="4ED6CE6A" w14:textId="77777777" w:rsidR="0025026B" w:rsidRPr="00EA0DFE" w:rsidRDefault="0025026B" w:rsidP="00EA0DFE">
      <w:pPr>
        <w:pStyle w:val="Prrafodelista"/>
        <w:numPr>
          <w:ilvl w:val="0"/>
          <w:numId w:val="9"/>
        </w:numPr>
        <w:rPr>
          <w:bCs/>
        </w:rPr>
      </w:pPr>
      <w:r w:rsidRPr="00EA0DFE">
        <w:rPr>
          <w:b/>
        </w:rPr>
        <w:t>Celdas</w:t>
      </w:r>
      <w:r w:rsidRPr="00EA0DFE">
        <w:rPr>
          <w:bCs/>
        </w:rPr>
        <w:t>: son los cuadros individuales en una hoja de cálculo donde se pueden ingresar datos, como números, texto o fechas. Las celdas se identifican por la letra de la columna y el número de la fila.</w:t>
      </w:r>
    </w:p>
    <w:p w14:paraId="21B99545" w14:textId="77777777" w:rsidR="0025026B" w:rsidRPr="00EA0DFE" w:rsidRDefault="0025026B" w:rsidP="00EA0DFE">
      <w:pPr>
        <w:pStyle w:val="Prrafodelista"/>
        <w:numPr>
          <w:ilvl w:val="0"/>
          <w:numId w:val="9"/>
        </w:numPr>
        <w:rPr>
          <w:bCs/>
        </w:rPr>
      </w:pPr>
      <w:r w:rsidRPr="00EA0DFE">
        <w:rPr>
          <w:b/>
        </w:rPr>
        <w:t>Cinta de opciones</w:t>
      </w:r>
      <w:r w:rsidRPr="00EA0DFE">
        <w:rPr>
          <w:bCs/>
        </w:rPr>
        <w:t>: agrupa todos los comandos de Excel 365 en pestañas, como Insertar, Inicio, Datos, etc.</w:t>
      </w:r>
    </w:p>
    <w:p w14:paraId="67A04CF5" w14:textId="77777777" w:rsidR="0025026B" w:rsidRPr="00EA0DFE" w:rsidRDefault="0025026B" w:rsidP="00EA0DFE">
      <w:pPr>
        <w:pStyle w:val="Prrafodelista"/>
        <w:numPr>
          <w:ilvl w:val="0"/>
          <w:numId w:val="9"/>
        </w:numPr>
        <w:rPr>
          <w:bCs/>
        </w:rPr>
      </w:pPr>
      <w:r w:rsidRPr="00EA0DFE">
        <w:rPr>
          <w:b/>
        </w:rPr>
        <w:t>Columnas</w:t>
      </w:r>
      <w:r w:rsidRPr="00EA0DFE">
        <w:rPr>
          <w:bCs/>
        </w:rPr>
        <w:t>: grupo de celdas que van desde la parte superior de la página hacia abajo. Se identifican por letras.</w:t>
      </w:r>
    </w:p>
    <w:p w14:paraId="0BB54B7E" w14:textId="77777777" w:rsidR="0025026B" w:rsidRPr="00EA0DFE" w:rsidRDefault="0025026B" w:rsidP="00EA0DFE">
      <w:pPr>
        <w:pStyle w:val="Prrafodelista"/>
        <w:numPr>
          <w:ilvl w:val="0"/>
          <w:numId w:val="9"/>
        </w:numPr>
        <w:rPr>
          <w:bCs/>
        </w:rPr>
      </w:pPr>
      <w:r w:rsidRPr="00EA0DFE">
        <w:rPr>
          <w:b/>
        </w:rPr>
        <w:t>Compartir</w:t>
      </w:r>
      <w:r w:rsidRPr="00EA0DFE">
        <w:rPr>
          <w:bCs/>
        </w:rPr>
        <w:t>: botón que permite compartir el archivo con otros usuarios.</w:t>
      </w:r>
    </w:p>
    <w:p w14:paraId="451DD73F" w14:textId="77777777" w:rsidR="0025026B" w:rsidRPr="00EA0DFE" w:rsidRDefault="0025026B" w:rsidP="00EA0DFE">
      <w:pPr>
        <w:pStyle w:val="Prrafodelista"/>
        <w:numPr>
          <w:ilvl w:val="0"/>
          <w:numId w:val="9"/>
        </w:numPr>
        <w:rPr>
          <w:bCs/>
        </w:rPr>
      </w:pPr>
      <w:r w:rsidRPr="00EA0DFE">
        <w:rPr>
          <w:b/>
        </w:rPr>
        <w:t>Excel 365</w:t>
      </w:r>
      <w:r w:rsidRPr="00EA0DFE">
        <w:rPr>
          <w:bCs/>
        </w:rPr>
        <w:t>: es una herramienta de hoja de cálculo desarrollada por Microsoft para organizar, analizar y manipular datos numéricos y alfanuméricos.</w:t>
      </w:r>
    </w:p>
    <w:p w14:paraId="24D767C0" w14:textId="77777777" w:rsidR="0025026B" w:rsidRPr="00EA0DFE" w:rsidRDefault="0025026B" w:rsidP="00EA0DFE">
      <w:pPr>
        <w:pStyle w:val="Prrafodelista"/>
        <w:numPr>
          <w:ilvl w:val="0"/>
          <w:numId w:val="9"/>
        </w:numPr>
        <w:rPr>
          <w:bCs/>
        </w:rPr>
      </w:pPr>
      <w:r w:rsidRPr="00EA0DFE">
        <w:rPr>
          <w:b/>
        </w:rPr>
        <w:t>Filas</w:t>
      </w:r>
      <w:r w:rsidRPr="00EA0DFE">
        <w:rPr>
          <w:bCs/>
        </w:rPr>
        <w:t>: conjunto de hileras que van desde el lado izquierdo de la página hacia la derecha. Se identifican por números.</w:t>
      </w:r>
    </w:p>
    <w:p w14:paraId="76B3FEBF" w14:textId="77777777" w:rsidR="0025026B" w:rsidRPr="00EA0DFE" w:rsidRDefault="0025026B" w:rsidP="00EA0DFE">
      <w:pPr>
        <w:pStyle w:val="Prrafodelista"/>
        <w:numPr>
          <w:ilvl w:val="0"/>
          <w:numId w:val="9"/>
        </w:numPr>
        <w:rPr>
          <w:bCs/>
        </w:rPr>
      </w:pPr>
      <w:r w:rsidRPr="00EA0DFE">
        <w:rPr>
          <w:b/>
        </w:rPr>
        <w:t>Formatos</w:t>
      </w:r>
      <w:r w:rsidRPr="00EA0DFE">
        <w:rPr>
          <w:bCs/>
        </w:rPr>
        <w:t>: son las características visuales de una hoja de cálculo, como el color de fondo, la fuente y el tamaño de letra, la alineación y los bordes.</w:t>
      </w:r>
    </w:p>
    <w:p w14:paraId="7240E8F5" w14:textId="77777777" w:rsidR="0025026B" w:rsidRPr="00EA0DFE" w:rsidRDefault="0025026B" w:rsidP="00EA0DFE">
      <w:pPr>
        <w:pStyle w:val="Prrafodelista"/>
        <w:numPr>
          <w:ilvl w:val="0"/>
          <w:numId w:val="9"/>
        </w:numPr>
        <w:rPr>
          <w:bCs/>
        </w:rPr>
      </w:pPr>
      <w:r w:rsidRPr="00EA0DFE">
        <w:rPr>
          <w:b/>
        </w:rPr>
        <w:t>Fórmulas</w:t>
      </w:r>
      <w:r w:rsidRPr="00EA0DFE">
        <w:rPr>
          <w:bCs/>
        </w:rPr>
        <w:t>: son expresiones que se utilizan para realizar cálculos en Excel. Las fórmulas pueden contener números, operadores matemáticos y referencias de celda.</w:t>
      </w:r>
    </w:p>
    <w:p w14:paraId="3F35FDB5" w14:textId="77777777" w:rsidR="0025026B" w:rsidRPr="00EA0DFE" w:rsidRDefault="0025026B" w:rsidP="00EA0DFE">
      <w:pPr>
        <w:pStyle w:val="Prrafodelista"/>
        <w:numPr>
          <w:ilvl w:val="0"/>
          <w:numId w:val="9"/>
        </w:numPr>
        <w:rPr>
          <w:bCs/>
        </w:rPr>
      </w:pPr>
      <w:r w:rsidRPr="00EA0DFE">
        <w:rPr>
          <w:b/>
        </w:rPr>
        <w:t>Funciones</w:t>
      </w:r>
      <w:r w:rsidRPr="00EA0DFE">
        <w:rPr>
          <w:bCs/>
        </w:rPr>
        <w:t>: son fórmulas predefinidas que realizan cálculos específicos.</w:t>
      </w:r>
    </w:p>
    <w:p w14:paraId="1552E897" w14:textId="77777777" w:rsidR="0025026B" w:rsidRPr="00EA0DFE" w:rsidRDefault="0025026B" w:rsidP="00EA0DFE">
      <w:pPr>
        <w:pStyle w:val="Prrafodelista"/>
        <w:numPr>
          <w:ilvl w:val="0"/>
          <w:numId w:val="9"/>
        </w:numPr>
        <w:rPr>
          <w:bCs/>
        </w:rPr>
      </w:pPr>
      <w:r w:rsidRPr="00EA0DFE">
        <w:rPr>
          <w:b/>
        </w:rPr>
        <w:t>Gráficos</w:t>
      </w:r>
      <w:r w:rsidRPr="00EA0DFE">
        <w:rPr>
          <w:bCs/>
        </w:rPr>
        <w:t>: son representaciones visuales de los datos en forma de barras, líneas, áreas, entre otras opciones.</w:t>
      </w:r>
    </w:p>
    <w:p w14:paraId="28B1A88C" w14:textId="77777777" w:rsidR="0025026B" w:rsidRPr="00EA0DFE" w:rsidRDefault="0025026B" w:rsidP="00EA0DFE">
      <w:pPr>
        <w:pStyle w:val="Prrafodelista"/>
        <w:numPr>
          <w:ilvl w:val="0"/>
          <w:numId w:val="9"/>
        </w:numPr>
        <w:rPr>
          <w:bCs/>
        </w:rPr>
      </w:pPr>
      <w:r w:rsidRPr="00EA0DFE">
        <w:rPr>
          <w:b/>
        </w:rPr>
        <w:t>Herramientas de análisis de datos</w:t>
      </w:r>
      <w:r w:rsidRPr="00EA0DFE">
        <w:rPr>
          <w:bCs/>
        </w:rPr>
        <w:t xml:space="preserve">: son herramientas integradas en Excel que permiten realizar análisis de datos complejos, como tablas dinámicas, análisis de escenarios y </w:t>
      </w:r>
      <w:proofErr w:type="spellStart"/>
      <w:r w:rsidRPr="00EA0DFE">
        <w:rPr>
          <w:bCs/>
        </w:rPr>
        <w:t>solver</w:t>
      </w:r>
      <w:proofErr w:type="spellEnd"/>
      <w:r w:rsidRPr="00EA0DFE">
        <w:rPr>
          <w:bCs/>
        </w:rPr>
        <w:t>.</w:t>
      </w:r>
    </w:p>
    <w:p w14:paraId="429BC579" w14:textId="77777777" w:rsidR="0025026B" w:rsidRPr="00EA0DFE" w:rsidRDefault="0025026B" w:rsidP="00EA0DFE">
      <w:pPr>
        <w:pStyle w:val="Prrafodelista"/>
        <w:numPr>
          <w:ilvl w:val="0"/>
          <w:numId w:val="9"/>
        </w:numPr>
        <w:rPr>
          <w:bCs/>
        </w:rPr>
      </w:pPr>
      <w:r w:rsidRPr="00EA0DFE">
        <w:rPr>
          <w:b/>
        </w:rPr>
        <w:t>Hojas de cálculo</w:t>
      </w:r>
      <w:r w:rsidRPr="00EA0DFE">
        <w:rPr>
          <w:bCs/>
        </w:rPr>
        <w:t>: cada archivo de Excel se llama libro y está compuesto por una o más hojas de cálculo.</w:t>
      </w:r>
    </w:p>
    <w:p w14:paraId="6CF378CA" w14:textId="77777777" w:rsidR="0025026B" w:rsidRPr="00EA0DFE" w:rsidRDefault="0025026B" w:rsidP="00EA0DFE">
      <w:pPr>
        <w:pStyle w:val="Prrafodelista"/>
        <w:numPr>
          <w:ilvl w:val="0"/>
          <w:numId w:val="9"/>
        </w:numPr>
        <w:rPr>
          <w:bCs/>
        </w:rPr>
      </w:pPr>
      <w:r w:rsidRPr="00EA0DFE">
        <w:rPr>
          <w:b/>
        </w:rPr>
        <w:lastRenderedPageBreak/>
        <w:t>Hojas de cálculo</w:t>
      </w:r>
      <w:r w:rsidRPr="00EA0DFE">
        <w:rPr>
          <w:bCs/>
        </w:rPr>
        <w:t>: son las hojas en las que se organizan los datos. Cada hoja de cálculo está formada por una cuadrícula de celdas, donde se pueden introducir datos, fórmulas y funciones.</w:t>
      </w:r>
    </w:p>
    <w:p w14:paraId="536DC24F" w14:textId="77777777" w:rsidR="0025026B" w:rsidRPr="00EA0DFE" w:rsidRDefault="0025026B" w:rsidP="00EA0DFE">
      <w:pPr>
        <w:pStyle w:val="Prrafodelista"/>
        <w:numPr>
          <w:ilvl w:val="0"/>
          <w:numId w:val="9"/>
        </w:numPr>
        <w:rPr>
          <w:bCs/>
        </w:rPr>
      </w:pPr>
      <w:r w:rsidRPr="00EA0DFE">
        <w:rPr>
          <w:b/>
        </w:rPr>
        <w:t>Libros de trabajo</w:t>
      </w:r>
      <w:r w:rsidRPr="00EA0DFE">
        <w:rPr>
          <w:bCs/>
        </w:rPr>
        <w:t>: son los archivos de Excel que contienen una o más hojas de cálculo donde se pueden introducir y analizar datos.</w:t>
      </w:r>
    </w:p>
    <w:p w14:paraId="34C44451" w14:textId="77777777" w:rsidR="0025026B" w:rsidRPr="00EA0DFE" w:rsidRDefault="0025026B" w:rsidP="00EA0DFE">
      <w:pPr>
        <w:pStyle w:val="Prrafodelista"/>
        <w:numPr>
          <w:ilvl w:val="0"/>
          <w:numId w:val="9"/>
        </w:numPr>
        <w:rPr>
          <w:bCs/>
        </w:rPr>
      </w:pPr>
      <w:r w:rsidRPr="00EA0DFE">
        <w:rPr>
          <w:b/>
        </w:rPr>
        <w:t>Macros</w:t>
      </w:r>
      <w:r w:rsidRPr="00EA0DFE">
        <w:rPr>
          <w:bCs/>
        </w:rPr>
        <w:t>: son secuencias de comandos que se utilizan para automatizar tareas repetitivas en Excel.</w:t>
      </w:r>
    </w:p>
    <w:p w14:paraId="687D9550" w14:textId="77777777" w:rsidR="0025026B" w:rsidRPr="00EA0DFE" w:rsidRDefault="0025026B" w:rsidP="00EA0DFE">
      <w:pPr>
        <w:pStyle w:val="Prrafodelista"/>
        <w:numPr>
          <w:ilvl w:val="0"/>
          <w:numId w:val="9"/>
        </w:numPr>
        <w:rPr>
          <w:bCs/>
        </w:rPr>
      </w:pPr>
      <w:r w:rsidRPr="00EA0DFE">
        <w:rPr>
          <w:b/>
        </w:rPr>
        <w:t>Modos de visualización</w:t>
      </w:r>
      <w:r w:rsidRPr="00EA0DFE">
        <w:rPr>
          <w:bCs/>
        </w:rPr>
        <w:t>: Edición y Visualización.</w:t>
      </w:r>
    </w:p>
    <w:p w14:paraId="34D61F9D" w14:textId="77777777" w:rsidR="0025026B" w:rsidRPr="00EA0DFE" w:rsidRDefault="0025026B" w:rsidP="00EA0DFE">
      <w:pPr>
        <w:pStyle w:val="Prrafodelista"/>
        <w:numPr>
          <w:ilvl w:val="0"/>
          <w:numId w:val="9"/>
        </w:numPr>
        <w:rPr>
          <w:bCs/>
        </w:rPr>
      </w:pPr>
      <w:r w:rsidRPr="00EA0DFE">
        <w:rPr>
          <w:b/>
        </w:rPr>
        <w:t>Zoom</w:t>
      </w:r>
      <w:r w:rsidRPr="00EA0DFE">
        <w:rPr>
          <w:bCs/>
        </w:rPr>
        <w:t>: herramienta que permite maximizar o minimizar la pantalla para ver con más detalle la información en las hojas de cálculo.</w:t>
      </w:r>
    </w:p>
    <w:sectPr w:rsidR="0025026B" w:rsidRPr="00EA0DFE" w:rsidSect="00A66A79">
      <w:headerReference w:type="default" r:id="rId36"/>
      <w:footerReference w:type="default" r:id="rId37"/>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278458" w14:textId="77777777" w:rsidR="00294D64" w:rsidRDefault="00294D64" w:rsidP="007F1B53">
      <w:pPr>
        <w:spacing w:before="0" w:after="0" w:line="240" w:lineRule="auto"/>
      </w:pPr>
      <w:r>
        <w:separator/>
      </w:r>
    </w:p>
  </w:endnote>
  <w:endnote w:type="continuationSeparator" w:id="0">
    <w:p w14:paraId="302C4099" w14:textId="77777777" w:rsidR="00294D64" w:rsidRDefault="00294D64"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haroni">
    <w:charset w:val="B1"/>
    <w:family w:val="auto"/>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754B3"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67DED721" wp14:editId="6AEFEE51">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119697C2" wp14:editId="5948AA8B">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32E03706"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5EAB9DF2"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119697C2"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" filled="f" stroked="f">
              <v:textbox>
                <w:txbxContent>
                  <w:p w14:paraId="32E03706"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5EAB9DF2"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2E3F74" w14:textId="77777777" w:rsidR="00294D64" w:rsidRDefault="00294D64" w:rsidP="007F1B53">
      <w:pPr>
        <w:spacing w:before="0" w:after="0" w:line="240" w:lineRule="auto"/>
      </w:pPr>
      <w:r>
        <w:separator/>
      </w:r>
    </w:p>
  </w:footnote>
  <w:footnote w:type="continuationSeparator" w:id="0">
    <w:p w14:paraId="574F858A" w14:textId="77777777" w:rsidR="00294D64" w:rsidRDefault="00294D64"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9DEE1" w14:textId="77777777" w:rsidR="00A66A79" w:rsidRDefault="00A66A79">
    <w:pPr>
      <w:pStyle w:val="Encabezado"/>
    </w:pPr>
    <w:r>
      <w:rPr>
        <w:noProof/>
      </w:rPr>
      <w:drawing>
        <wp:anchor distT="0" distB="0" distL="114300" distR="114300" simplePos="0" relativeHeight="251667456" behindDoc="0" locked="0" layoutInCell="1" allowOverlap="1" wp14:anchorId="6014ED7F" wp14:editId="1DE7FCED">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C137A7"/>
    <w:multiLevelType w:val="hybridMultilevel"/>
    <w:tmpl w:val="5DEEDBE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37765F99"/>
    <w:multiLevelType w:val="hybridMultilevel"/>
    <w:tmpl w:val="F504460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3BAD29E2"/>
    <w:multiLevelType w:val="hybridMultilevel"/>
    <w:tmpl w:val="BD1EB096"/>
    <w:lvl w:ilvl="0" w:tplc="F46A1638">
      <w:start w:val="1"/>
      <w:numFmt w:val="decimal"/>
      <w:lvlText w:val="%1."/>
      <w:lvlJc w:val="left"/>
      <w:pPr>
        <w:ind w:left="720" w:hanging="360"/>
      </w:pPr>
      <w:rPr>
        <w:b/>
        <w:bCs/>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3" w15:restartNumberingAfterBreak="0">
    <w:nsid w:val="4CE70C2B"/>
    <w:multiLevelType w:val="hybridMultilevel"/>
    <w:tmpl w:val="FDF6783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5A763675"/>
    <w:multiLevelType w:val="hybridMultilevel"/>
    <w:tmpl w:val="EC5AD6B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60236B41"/>
    <w:multiLevelType w:val="hybridMultilevel"/>
    <w:tmpl w:val="B5ECD10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 w15:restartNumberingAfterBreak="0">
    <w:nsid w:val="61C623B9"/>
    <w:multiLevelType w:val="hybridMultilevel"/>
    <w:tmpl w:val="41F25FB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 w15:restartNumberingAfterBreak="0">
    <w:nsid w:val="6252330C"/>
    <w:multiLevelType w:val="hybridMultilevel"/>
    <w:tmpl w:val="0AE0A19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 w15:restartNumberingAfterBreak="0">
    <w:nsid w:val="75B27832"/>
    <w:multiLevelType w:val="hybridMultilevel"/>
    <w:tmpl w:val="F706612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6"/>
  </w:num>
  <w:num w:numId="4">
    <w:abstractNumId w:val="7"/>
  </w:num>
  <w:num w:numId="5">
    <w:abstractNumId w:val="0"/>
  </w:num>
  <w:num w:numId="6">
    <w:abstractNumId w:val="1"/>
  </w:num>
  <w:num w:numId="7">
    <w:abstractNumId w:val="5"/>
  </w:num>
  <w:num w:numId="8">
    <w:abstractNumId w:val="3"/>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298"/>
    <w:rsid w:val="00004FCB"/>
    <w:rsid w:val="00037500"/>
    <w:rsid w:val="000446AD"/>
    <w:rsid w:val="000A2D87"/>
    <w:rsid w:val="000D2BB0"/>
    <w:rsid w:val="000F131B"/>
    <w:rsid w:val="001138D5"/>
    <w:rsid w:val="00143117"/>
    <w:rsid w:val="001726BE"/>
    <w:rsid w:val="00175EDB"/>
    <w:rsid w:val="0018373F"/>
    <w:rsid w:val="001B710B"/>
    <w:rsid w:val="001C720B"/>
    <w:rsid w:val="001D0178"/>
    <w:rsid w:val="001D6FF6"/>
    <w:rsid w:val="001F02B0"/>
    <w:rsid w:val="0020003D"/>
    <w:rsid w:val="002117E6"/>
    <w:rsid w:val="00212908"/>
    <w:rsid w:val="00217F27"/>
    <w:rsid w:val="00232293"/>
    <w:rsid w:val="0025026B"/>
    <w:rsid w:val="00254BD6"/>
    <w:rsid w:val="002634E4"/>
    <w:rsid w:val="0028133E"/>
    <w:rsid w:val="00282831"/>
    <w:rsid w:val="00286FD6"/>
    <w:rsid w:val="002923F2"/>
    <w:rsid w:val="00294D64"/>
    <w:rsid w:val="002A6BFE"/>
    <w:rsid w:val="002B4710"/>
    <w:rsid w:val="002D249D"/>
    <w:rsid w:val="002E39D1"/>
    <w:rsid w:val="002E3A77"/>
    <w:rsid w:val="002E3C60"/>
    <w:rsid w:val="002F0A67"/>
    <w:rsid w:val="00346434"/>
    <w:rsid w:val="00357026"/>
    <w:rsid w:val="003717C3"/>
    <w:rsid w:val="00373028"/>
    <w:rsid w:val="00374C5C"/>
    <w:rsid w:val="003C707B"/>
    <w:rsid w:val="003D0E5B"/>
    <w:rsid w:val="003E0D37"/>
    <w:rsid w:val="003F3A88"/>
    <w:rsid w:val="0042309D"/>
    <w:rsid w:val="0043076C"/>
    <w:rsid w:val="004411EE"/>
    <w:rsid w:val="00456865"/>
    <w:rsid w:val="004674AA"/>
    <w:rsid w:val="004A18B8"/>
    <w:rsid w:val="00502C36"/>
    <w:rsid w:val="00507CCA"/>
    <w:rsid w:val="00526FCA"/>
    <w:rsid w:val="0054053B"/>
    <w:rsid w:val="00547521"/>
    <w:rsid w:val="005B0B82"/>
    <w:rsid w:val="005B7617"/>
    <w:rsid w:val="005C03BA"/>
    <w:rsid w:val="005C21F1"/>
    <w:rsid w:val="005E27A5"/>
    <w:rsid w:val="005E63E2"/>
    <w:rsid w:val="00604EE9"/>
    <w:rsid w:val="006233F8"/>
    <w:rsid w:val="0062755E"/>
    <w:rsid w:val="00635F19"/>
    <w:rsid w:val="00636C8A"/>
    <w:rsid w:val="00671861"/>
    <w:rsid w:val="00675494"/>
    <w:rsid w:val="00680D3C"/>
    <w:rsid w:val="00686701"/>
    <w:rsid w:val="006B6105"/>
    <w:rsid w:val="006D5CCC"/>
    <w:rsid w:val="006E2AEC"/>
    <w:rsid w:val="006E7164"/>
    <w:rsid w:val="00723185"/>
    <w:rsid w:val="007321B4"/>
    <w:rsid w:val="00751196"/>
    <w:rsid w:val="007A2F82"/>
    <w:rsid w:val="007E7CBA"/>
    <w:rsid w:val="007F1B53"/>
    <w:rsid w:val="007F3298"/>
    <w:rsid w:val="008066DA"/>
    <w:rsid w:val="008172D3"/>
    <w:rsid w:val="008269E4"/>
    <w:rsid w:val="0083075B"/>
    <w:rsid w:val="00843820"/>
    <w:rsid w:val="00857A4F"/>
    <w:rsid w:val="00877D40"/>
    <w:rsid w:val="00880817"/>
    <w:rsid w:val="00881577"/>
    <w:rsid w:val="00881EBE"/>
    <w:rsid w:val="00891D18"/>
    <w:rsid w:val="008B0A58"/>
    <w:rsid w:val="008B33E3"/>
    <w:rsid w:val="008B469B"/>
    <w:rsid w:val="00901AA4"/>
    <w:rsid w:val="0096185C"/>
    <w:rsid w:val="00981123"/>
    <w:rsid w:val="00984E87"/>
    <w:rsid w:val="009D3A2D"/>
    <w:rsid w:val="009F40C2"/>
    <w:rsid w:val="00A03133"/>
    <w:rsid w:val="00A32AB9"/>
    <w:rsid w:val="00A66A79"/>
    <w:rsid w:val="00A67DD5"/>
    <w:rsid w:val="00A76AA1"/>
    <w:rsid w:val="00AA1993"/>
    <w:rsid w:val="00AB2DF6"/>
    <w:rsid w:val="00AE4637"/>
    <w:rsid w:val="00AF16AB"/>
    <w:rsid w:val="00AF551B"/>
    <w:rsid w:val="00B0400E"/>
    <w:rsid w:val="00B0609B"/>
    <w:rsid w:val="00B47A03"/>
    <w:rsid w:val="00B70905"/>
    <w:rsid w:val="00B923F8"/>
    <w:rsid w:val="00BC01BC"/>
    <w:rsid w:val="00BD3D10"/>
    <w:rsid w:val="00BD6239"/>
    <w:rsid w:val="00BE4F10"/>
    <w:rsid w:val="00C05DF4"/>
    <w:rsid w:val="00C27C72"/>
    <w:rsid w:val="00C43259"/>
    <w:rsid w:val="00C512B9"/>
    <w:rsid w:val="00C7316A"/>
    <w:rsid w:val="00C739AF"/>
    <w:rsid w:val="00CA0818"/>
    <w:rsid w:val="00CD4511"/>
    <w:rsid w:val="00D1428E"/>
    <w:rsid w:val="00D55BEC"/>
    <w:rsid w:val="00D94721"/>
    <w:rsid w:val="00DE1573"/>
    <w:rsid w:val="00DE2D98"/>
    <w:rsid w:val="00DE5F24"/>
    <w:rsid w:val="00DF0B37"/>
    <w:rsid w:val="00E42177"/>
    <w:rsid w:val="00E85609"/>
    <w:rsid w:val="00E963CB"/>
    <w:rsid w:val="00EA0DFE"/>
    <w:rsid w:val="00EB3A19"/>
    <w:rsid w:val="00EE1423"/>
    <w:rsid w:val="00EF5DC0"/>
    <w:rsid w:val="00F02BF4"/>
    <w:rsid w:val="00F1183E"/>
    <w:rsid w:val="00F1325A"/>
    <w:rsid w:val="00F224CF"/>
    <w:rsid w:val="00F3756A"/>
    <w:rsid w:val="00F43320"/>
    <w:rsid w:val="00F47697"/>
    <w:rsid w:val="00F52DFA"/>
    <w:rsid w:val="00F569E3"/>
    <w:rsid w:val="00F65696"/>
    <w:rsid w:val="00F65FF2"/>
    <w:rsid w:val="00FC1851"/>
    <w:rsid w:val="00FD0E8A"/>
    <w:rsid w:val="00FE5F38"/>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23758E"/>
  <w15:chartTrackingRefBased/>
  <w15:docId w15:val="{A6B76DE5-1A92-45A6-8F3E-41988C441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1F02B0"/>
    <w:pPr>
      <w:spacing w:before="0" w:after="160" w:line="240" w:lineRule="auto"/>
      <w:ind w:left="1418"/>
      <w:contextualSpacing/>
      <w:jc w:val="left"/>
    </w:pPr>
    <w:rPr>
      <w:rFonts w:ascii="Aharoni" w:hAnsi="Aharoni"/>
      <w:i/>
      <w:color w:val="808080" w:themeColor="background1" w:themeShade="80"/>
    </w:rPr>
  </w:style>
  <w:style w:type="character" w:customStyle="1" w:styleId="CdigoCar">
    <w:name w:val="Código Car"/>
    <w:basedOn w:val="Fuentedeprrafopredeter"/>
    <w:link w:val="Cdigo"/>
    <w:rsid w:val="001F02B0"/>
    <w:rPr>
      <w:rFonts w:ascii="Aharoni" w:hAnsi="Aharoni"/>
      <w:i/>
      <w:color w:val="808080" w:themeColor="background1" w:themeShade="80"/>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TDC2">
    <w:name w:val="toc 2"/>
    <w:basedOn w:val="Normal"/>
    <w:next w:val="Normal"/>
    <w:autoRedefine/>
    <w:uiPriority w:val="39"/>
    <w:unhideWhenUsed/>
    <w:rsid w:val="00604EE9"/>
    <w:pPr>
      <w:spacing w:after="100"/>
      <w:ind w:left="240"/>
    </w:pPr>
  </w:style>
  <w:style w:type="paragraph" w:styleId="Prrafodelista">
    <w:name w:val="List Paragraph"/>
    <w:basedOn w:val="Normal"/>
    <w:uiPriority w:val="34"/>
    <w:qFormat/>
    <w:rsid w:val="008B469B"/>
    <w:pPr>
      <w:ind w:left="720"/>
      <w:contextualSpacing/>
    </w:pPr>
  </w:style>
  <w:style w:type="character" w:styleId="Mencinsinresolver">
    <w:name w:val="Unresolved Mention"/>
    <w:basedOn w:val="Fuentedeprrafopredeter"/>
    <w:uiPriority w:val="99"/>
    <w:semiHidden/>
    <w:unhideWhenUsed/>
    <w:rsid w:val="007E7C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upoliedu-my.sharepoint.com/personal/gaguirre29_docente_unp_edu_ni/Documents/Clases/Materias/Libre%20I%20(excel%20b&#225;sico)/Material/LI%20EB%20Unidad%20I.docx"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theme" Target="theme/theme1.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hyperlink" Target="https://upoliedu-my.sharepoint.com/personal/gaguirre29_docente_unp_edu_ni/Documents/Clases/Materias/Libre%20I%20(excel%20b&#225;sico)/Material/LI%20EB%20Unidad%20I.docx"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poliedu-my.sharepoint.com/personal/gaguirre29_docente_unp_edu_ni/Documents/Clases/Materias/Libre%20I%20(excel%20b&#225;sico)/Material/LI%20EB%20Unidad%20I.docx"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poliedu-my.sharepoint.com/personal/gaguirre29_docente_unp_edu_ni/Documents/Clases/Materias/Libre%20I%20(excel%20b&#225;sico)/Material/LI%20EB%20Unidad%20I.docx"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s://books.google.com.ni/books/about/Excel_2019.html?id=NLW8ywEACAAJ&amp;redir_esc=y" TargetMode="External"/><Relationship Id="rId8" Type="http://schemas.openxmlformats.org/officeDocument/2006/relationships/image" Target="media/image1.jpeg"/><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4.png"/></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didáctica.dotm</Template>
  <TotalTime>119</TotalTime>
  <Pages>20</Pages>
  <Words>1973</Words>
  <Characters>10857</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AntonioAguirre</cp:lastModifiedBy>
  <cp:revision>80</cp:revision>
  <cp:lastPrinted>2024-02-07T22:42:00Z</cp:lastPrinted>
  <dcterms:created xsi:type="dcterms:W3CDTF">2023-03-02T04:07:00Z</dcterms:created>
  <dcterms:modified xsi:type="dcterms:W3CDTF">2024-03-10T22:11:00Z</dcterms:modified>
</cp:coreProperties>
</file>
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3BED" w14:textId="3268213A" w:rsidR="00F43320" w:rsidRDefault="00B0400E">
      <w:r>
        <w:rPr>
          <w:noProof/>
        </w:rPr>
        <w:drawing>
          <wp:anchor distT="0" distB="0" distL="114300" distR="114300" simplePos="0" relativeHeight="251659264" behindDoc="0" locked="0" layoutInCell="1" allowOverlap="1" wp14:anchorId="473003E9" wp14:editId="1812D6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FC779" w14:textId="77777777" w:rsidR="00F43320" w:rsidRDefault="00F43320"/>
    <w:p w14:paraId="0F640E4E" w14:textId="77777777" w:rsidR="00F43320" w:rsidRDefault="00F43320"/>
    <w:p w14:paraId="0C85734C" w14:textId="77777777" w:rsidR="00F43320" w:rsidRDefault="00F43320"/>
    <w:p w14:paraId="76A4F47C" w14:textId="77777777" w:rsidR="00F43320" w:rsidRDefault="00F43320"/>
    <w:p w14:paraId="31443CFF" w14:textId="77777777" w:rsidR="00F43320" w:rsidRDefault="00F43320"/>
    <w:p w14:paraId="21E4D788" w14:textId="77777777" w:rsidR="00F43320" w:rsidRDefault="00F43320"/>
    <w:p w14:paraId="632D4E87" w14:textId="77777777" w:rsidR="00F43320" w:rsidRDefault="00F43320"/>
    <w:p w14:paraId="5C2A6DE1" w14:textId="77777777" w:rsidR="00F43320" w:rsidRDefault="003E0D37">
      <w:r>
        <w:rPr>
          <w:noProof/>
        </w:rPr>
        <mc:AlternateContent>
          <mc:Choice Requires="wps">
            <w:drawing>
              <wp:anchor distT="0" distB="0" distL="114300" distR="114300" simplePos="0" relativeHeight="251661312" behindDoc="1" locked="0" layoutInCell="1" allowOverlap="1" wp14:anchorId="643F676F" wp14:editId="6F70054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3F676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2C62C99" w14:textId="77777777" w:rsidR="00F43320" w:rsidRDefault="00F43320"/>
    <w:p w14:paraId="67A9DDF2" w14:textId="77777777" w:rsidR="00F43320" w:rsidRDefault="00F43320"/>
    <w:p w14:paraId="7AB46A1F" w14:textId="77777777" w:rsidR="00F43320" w:rsidRDefault="00F43320"/>
    <w:p w14:paraId="765825F6" w14:textId="77777777" w:rsidR="00F43320" w:rsidRDefault="003E0D37">
      <w:r>
        <w:rPr>
          <w:noProof/>
        </w:rPr>
        <mc:AlternateContent>
          <mc:Choice Requires="wpg">
            <w:drawing>
              <wp:anchor distT="0" distB="0" distL="114300" distR="114300" simplePos="0" relativeHeight="251660288" behindDoc="0" locked="0" layoutInCell="1" allowOverlap="1" wp14:anchorId="378793F1" wp14:editId="674356E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9294A2"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EB55491" w14:textId="77777777" w:rsidR="00F43320" w:rsidRDefault="003E0D37">
      <w:r>
        <w:rPr>
          <w:noProof/>
        </w:rPr>
        <mc:AlternateContent>
          <mc:Choice Requires="wps">
            <w:drawing>
              <wp:anchor distT="0" distB="0" distL="114300" distR="114300" simplePos="0" relativeHeight="251662336" behindDoc="0" locked="0" layoutInCell="1" allowOverlap="1" wp14:anchorId="1D6980EF" wp14:editId="24F415FB">
                <wp:simplePos x="0" y="0"/>
                <wp:positionH relativeFrom="column">
                  <wp:posOffset>872490</wp:posOffset>
                </wp:positionH>
                <wp:positionV relativeFrom="paragraph">
                  <wp:posOffset>93980</wp:posOffset>
                </wp:positionV>
                <wp:extent cx="46399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99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B1A53" w14:textId="79476371" w:rsidR="00F43320" w:rsidRPr="005E6C17" w:rsidRDefault="007C59B9" w:rsidP="00EF5DC0">
                            <w:pPr>
                              <w:jc w:val="right"/>
                              <w:rPr>
                                <w:rFonts w:ascii="EleganTech™" w:hAnsi="EleganTech™"/>
                                <w:b/>
                                <w:color w:val="404040"/>
                                <w:sz w:val="54"/>
                                <w:szCs w:val="56"/>
                              </w:rPr>
                            </w:pPr>
                            <w:r>
                              <w:rPr>
                                <w:rFonts w:cs="Calibri"/>
                                <w:b/>
                                <w:color w:val="000000"/>
                                <w:sz w:val="48"/>
                                <w:szCs w:val="52"/>
                                <w:lang w:eastAsia="es-NI"/>
                              </w:rPr>
                              <w:t>Funciones</w:t>
                            </w:r>
                            <w:r w:rsidR="00F43320">
                              <w:rPr>
                                <w:rFonts w:cs="Calibri"/>
                                <w:b/>
                                <w:color w:val="000000"/>
                                <w:sz w:val="48"/>
                                <w:szCs w:val="52"/>
                                <w:lang w:eastAsia="es-NI"/>
                              </w:rPr>
                              <w:t xml:space="preserve">, Unidad </w:t>
                            </w:r>
                            <w:r w:rsidR="001A3D9D">
                              <w:rPr>
                                <w:rFonts w:cs="Calibri"/>
                                <w:b/>
                                <w:color w:val="000000"/>
                                <w:sz w:val="48"/>
                                <w:szCs w:val="52"/>
                                <w:lang w:eastAsia="es-NI"/>
                              </w:rPr>
                              <w:t>I</w:t>
                            </w:r>
                            <w:r w:rsidR="00A50291">
                              <w:rPr>
                                <w:rFonts w:cs="Calibri"/>
                                <w:b/>
                                <w:color w:val="000000"/>
                                <w:sz w:val="48"/>
                                <w:szCs w:val="52"/>
                                <w:lang w:eastAsia="es-NI"/>
                              </w:rPr>
                              <w:t>V</w:t>
                            </w:r>
                          </w:p>
                          <w:p w14:paraId="064D912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980EF" id="Cuadro de texto 7" o:spid="_x0000_s1027" type="#_x0000_t202" style="position:absolute;left:0;text-align:left;margin-left:68.7pt;margin-top:7.4pt;width:365.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" filled="f" stroked="f">
                <v:textbox>
                  <w:txbxContent>
                    <w:p w14:paraId="119B1A53" w14:textId="79476371" w:rsidR="00F43320" w:rsidRPr="005E6C17" w:rsidRDefault="007C59B9" w:rsidP="00EF5DC0">
                      <w:pPr>
                        <w:jc w:val="right"/>
                        <w:rPr>
                          <w:rFonts w:ascii="EleganTech™" w:hAnsi="EleganTech™"/>
                          <w:b/>
                          <w:color w:val="404040"/>
                          <w:sz w:val="54"/>
                          <w:szCs w:val="56"/>
                        </w:rPr>
                      </w:pPr>
                      <w:r>
                        <w:rPr>
                          <w:rFonts w:cs="Calibri"/>
                          <w:b/>
                          <w:color w:val="000000"/>
                          <w:sz w:val="48"/>
                          <w:szCs w:val="52"/>
                          <w:lang w:eastAsia="es-NI"/>
                        </w:rPr>
                        <w:t>Funciones</w:t>
                      </w:r>
                      <w:r w:rsidR="00F43320">
                        <w:rPr>
                          <w:rFonts w:cs="Calibri"/>
                          <w:b/>
                          <w:color w:val="000000"/>
                          <w:sz w:val="48"/>
                          <w:szCs w:val="52"/>
                          <w:lang w:eastAsia="es-NI"/>
                        </w:rPr>
                        <w:t xml:space="preserve">, Unidad </w:t>
                      </w:r>
                      <w:r w:rsidR="001A3D9D">
                        <w:rPr>
                          <w:rFonts w:cs="Calibri"/>
                          <w:b/>
                          <w:color w:val="000000"/>
                          <w:sz w:val="48"/>
                          <w:szCs w:val="52"/>
                          <w:lang w:eastAsia="es-NI"/>
                        </w:rPr>
                        <w:t>I</w:t>
                      </w:r>
                      <w:r w:rsidR="00A50291">
                        <w:rPr>
                          <w:rFonts w:cs="Calibri"/>
                          <w:b/>
                          <w:color w:val="000000"/>
                          <w:sz w:val="48"/>
                          <w:szCs w:val="52"/>
                          <w:lang w:eastAsia="es-NI"/>
                        </w:rPr>
                        <w:t>V</w:t>
                      </w:r>
                    </w:p>
                    <w:p w14:paraId="064D9123" w14:textId="77777777" w:rsidR="00F43320" w:rsidRDefault="00F43320" w:rsidP="00F43320">
                      <w:pPr>
                        <w:jc w:val="right"/>
                      </w:pPr>
                    </w:p>
                  </w:txbxContent>
                </v:textbox>
              </v:shape>
            </w:pict>
          </mc:Fallback>
        </mc:AlternateContent>
      </w:r>
    </w:p>
    <w:p w14:paraId="7D79FE70" w14:textId="77777777" w:rsidR="00F43320" w:rsidRDefault="00F43320"/>
    <w:p w14:paraId="4C22FEA1" w14:textId="77777777" w:rsidR="005B0B82" w:rsidRDefault="005B0B82"/>
    <w:p w14:paraId="758F4EB6" w14:textId="77777777" w:rsidR="005B0B82" w:rsidRDefault="005B0B82"/>
    <w:p w14:paraId="15CB8F5C" w14:textId="77777777" w:rsidR="005B0B82" w:rsidRDefault="005B0B82"/>
    <w:p w14:paraId="3D477DFC" w14:textId="77777777" w:rsidR="005B0B82" w:rsidRDefault="005B0B82"/>
    <w:p w14:paraId="7AB903E9" w14:textId="77777777" w:rsidR="005B0B82" w:rsidRDefault="005B0B82"/>
    <w:p w14:paraId="26D7F9E8" w14:textId="77777777" w:rsidR="005B0B82" w:rsidRDefault="005B0B82"/>
    <w:p w14:paraId="469B014A" w14:textId="77777777" w:rsidR="005B0B82" w:rsidRDefault="005B0B82"/>
    <w:p w14:paraId="438D3CB7" w14:textId="77777777" w:rsidR="005B0B82" w:rsidRDefault="005B0B82"/>
    <w:p w14:paraId="1C5F013D" w14:textId="77777777" w:rsidR="005B0B82" w:rsidRDefault="005B0B82"/>
    <w:p w14:paraId="03BF42F4" w14:textId="77777777" w:rsidR="005B0B82" w:rsidRDefault="005B0B82"/>
    <w:p w14:paraId="5B782A2F" w14:textId="77777777" w:rsidR="005B0B82" w:rsidRDefault="005B0B82"/>
    <w:p w14:paraId="2BF738F9" w14:textId="77777777" w:rsidR="00636C8A" w:rsidRDefault="00636C8A"/>
    <w:p w14:paraId="46517183" w14:textId="77777777" w:rsidR="00A66A79" w:rsidRDefault="00A66A79">
      <w:pPr>
        <w:sectPr w:rsidR="00A66A79" w:rsidSect="00636C8A">
          <w:pgSz w:w="12240" w:h="15840"/>
          <w:pgMar w:top="1418" w:right="1701" w:bottom="1418" w:left="1701" w:header="709" w:footer="709" w:gutter="0"/>
          <w:cols w:space="708"/>
          <w:docGrid w:linePitch="360"/>
        </w:sectPr>
      </w:pPr>
    </w:p>
    <w:p w14:paraId="3D7C8C4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ED8DF47" wp14:editId="50FA797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513D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ED8DF4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FD513D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E1D4F09" w14:textId="77777777" w:rsidR="00A66A79" w:rsidRDefault="00A66A79"/>
    <w:p w14:paraId="756DF9A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70FD01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4AEDA65" w14:textId="77777777" w:rsidR="00843820" w:rsidRPr="004A18B8" w:rsidRDefault="00843820" w:rsidP="00843820">
          <w:pPr>
            <w:rPr>
              <w:rFonts w:cs="Tahoma"/>
              <w:szCs w:val="24"/>
              <w:lang w:val="es-ES" w:eastAsia="es-NI"/>
            </w:rPr>
          </w:pPr>
        </w:p>
        <w:p w14:paraId="1A72A7AE" w14:textId="33B3EFCD" w:rsidR="00EF67CD"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31699266" w:history="1">
            <w:r w:rsidR="00EF67CD" w:rsidRPr="00330D02">
              <w:rPr>
                <w:rStyle w:val="Hipervnculo"/>
                <w:noProof/>
              </w:rPr>
              <w:t>Introducción</w:t>
            </w:r>
            <w:r w:rsidR="00EF67CD">
              <w:rPr>
                <w:noProof/>
                <w:webHidden/>
              </w:rPr>
              <w:tab/>
            </w:r>
            <w:r w:rsidR="00EF67CD">
              <w:rPr>
                <w:noProof/>
                <w:webHidden/>
              </w:rPr>
              <w:fldChar w:fldCharType="begin"/>
            </w:r>
            <w:r w:rsidR="00EF67CD">
              <w:rPr>
                <w:noProof/>
                <w:webHidden/>
              </w:rPr>
              <w:instrText xml:space="preserve"> PAGEREF _Toc131699266 \h </w:instrText>
            </w:r>
            <w:r w:rsidR="00EF67CD">
              <w:rPr>
                <w:noProof/>
                <w:webHidden/>
              </w:rPr>
            </w:r>
            <w:r w:rsidR="00EF67CD">
              <w:rPr>
                <w:noProof/>
                <w:webHidden/>
              </w:rPr>
              <w:fldChar w:fldCharType="separate"/>
            </w:r>
            <w:r w:rsidR="00C476E8">
              <w:rPr>
                <w:noProof/>
                <w:webHidden/>
              </w:rPr>
              <w:t>3</w:t>
            </w:r>
            <w:r w:rsidR="00EF67CD">
              <w:rPr>
                <w:noProof/>
                <w:webHidden/>
              </w:rPr>
              <w:fldChar w:fldCharType="end"/>
            </w:r>
          </w:hyperlink>
        </w:p>
        <w:p w14:paraId="3B976B52" w14:textId="4FAC011C" w:rsidR="00EF67CD" w:rsidRDefault="00000000">
          <w:pPr>
            <w:pStyle w:val="TDC2"/>
            <w:tabs>
              <w:tab w:val="right" w:leader="dot" w:pos="8828"/>
            </w:tabs>
            <w:rPr>
              <w:rFonts w:asciiTheme="minorHAnsi" w:eastAsiaTheme="minorEastAsia" w:hAnsiTheme="minorHAnsi"/>
              <w:noProof/>
              <w:sz w:val="22"/>
              <w:lang w:eastAsia="es-NI"/>
            </w:rPr>
          </w:pPr>
          <w:hyperlink w:anchor="_Toc131699267" w:history="1">
            <w:r w:rsidR="00EF67CD" w:rsidRPr="00330D02">
              <w:rPr>
                <w:rStyle w:val="Hipervnculo"/>
                <w:noProof/>
              </w:rPr>
              <w:t>Funciones Matemáticas.</w:t>
            </w:r>
            <w:r w:rsidR="00EF67CD">
              <w:rPr>
                <w:noProof/>
                <w:webHidden/>
              </w:rPr>
              <w:tab/>
            </w:r>
            <w:r w:rsidR="00EF67CD">
              <w:rPr>
                <w:noProof/>
                <w:webHidden/>
              </w:rPr>
              <w:fldChar w:fldCharType="begin"/>
            </w:r>
            <w:r w:rsidR="00EF67CD">
              <w:rPr>
                <w:noProof/>
                <w:webHidden/>
              </w:rPr>
              <w:instrText xml:space="preserve"> PAGEREF _Toc131699267 \h </w:instrText>
            </w:r>
            <w:r w:rsidR="00EF67CD">
              <w:rPr>
                <w:noProof/>
                <w:webHidden/>
              </w:rPr>
            </w:r>
            <w:r w:rsidR="00EF67CD">
              <w:rPr>
                <w:noProof/>
                <w:webHidden/>
              </w:rPr>
              <w:fldChar w:fldCharType="separate"/>
            </w:r>
            <w:r w:rsidR="00C476E8">
              <w:rPr>
                <w:noProof/>
                <w:webHidden/>
              </w:rPr>
              <w:t>4</w:t>
            </w:r>
            <w:r w:rsidR="00EF67CD">
              <w:rPr>
                <w:noProof/>
                <w:webHidden/>
              </w:rPr>
              <w:fldChar w:fldCharType="end"/>
            </w:r>
          </w:hyperlink>
        </w:p>
        <w:p w14:paraId="3AFCE99A" w14:textId="42BF1608" w:rsidR="00EF67CD" w:rsidRDefault="00000000">
          <w:pPr>
            <w:pStyle w:val="TDC1"/>
            <w:tabs>
              <w:tab w:val="right" w:leader="dot" w:pos="8828"/>
            </w:tabs>
            <w:rPr>
              <w:rFonts w:asciiTheme="minorHAnsi" w:eastAsiaTheme="minorEastAsia" w:hAnsiTheme="minorHAnsi"/>
              <w:noProof/>
              <w:sz w:val="22"/>
              <w:lang w:eastAsia="es-NI"/>
            </w:rPr>
          </w:pPr>
          <w:hyperlink r:id="rId12" w:anchor="_Toc131699268" w:history="1">
            <w:r w:rsidR="00EF67CD" w:rsidRPr="00330D02">
              <w:rPr>
                <w:rStyle w:val="Hipervnculo"/>
                <w:noProof/>
              </w:rPr>
              <w:t>Desarrollo de Contenidos</w:t>
            </w:r>
            <w:r w:rsidR="00EF67CD">
              <w:rPr>
                <w:noProof/>
                <w:webHidden/>
              </w:rPr>
              <w:tab/>
            </w:r>
            <w:r w:rsidR="00EF67CD">
              <w:rPr>
                <w:noProof/>
                <w:webHidden/>
              </w:rPr>
              <w:fldChar w:fldCharType="begin"/>
            </w:r>
            <w:r w:rsidR="00EF67CD">
              <w:rPr>
                <w:noProof/>
                <w:webHidden/>
              </w:rPr>
              <w:instrText xml:space="preserve"> PAGEREF _Toc131699268 \h </w:instrText>
            </w:r>
            <w:r w:rsidR="00EF67CD">
              <w:rPr>
                <w:noProof/>
                <w:webHidden/>
              </w:rPr>
            </w:r>
            <w:r w:rsidR="00EF67CD">
              <w:rPr>
                <w:noProof/>
                <w:webHidden/>
              </w:rPr>
              <w:fldChar w:fldCharType="separate"/>
            </w:r>
            <w:r w:rsidR="00C476E8">
              <w:rPr>
                <w:noProof/>
                <w:webHidden/>
              </w:rPr>
              <w:t>4</w:t>
            </w:r>
            <w:r w:rsidR="00EF67CD">
              <w:rPr>
                <w:noProof/>
                <w:webHidden/>
              </w:rPr>
              <w:fldChar w:fldCharType="end"/>
            </w:r>
          </w:hyperlink>
        </w:p>
        <w:p w14:paraId="139A975C" w14:textId="69609DEB" w:rsidR="00EF67CD" w:rsidRDefault="00000000">
          <w:pPr>
            <w:pStyle w:val="TDC2"/>
            <w:tabs>
              <w:tab w:val="right" w:leader="dot" w:pos="8828"/>
            </w:tabs>
            <w:rPr>
              <w:rFonts w:asciiTheme="minorHAnsi" w:eastAsiaTheme="minorEastAsia" w:hAnsiTheme="minorHAnsi"/>
              <w:noProof/>
              <w:sz w:val="22"/>
              <w:lang w:eastAsia="es-NI"/>
            </w:rPr>
          </w:pPr>
          <w:hyperlink w:anchor="_Toc131699269" w:history="1">
            <w:r w:rsidR="00EF67CD" w:rsidRPr="00330D02">
              <w:rPr>
                <w:rStyle w:val="Hipervnculo"/>
                <w:noProof/>
              </w:rPr>
              <w:t>Función Sí.</w:t>
            </w:r>
            <w:r w:rsidR="00EF67CD">
              <w:rPr>
                <w:noProof/>
                <w:webHidden/>
              </w:rPr>
              <w:tab/>
            </w:r>
            <w:r w:rsidR="00EF67CD">
              <w:rPr>
                <w:noProof/>
                <w:webHidden/>
              </w:rPr>
              <w:fldChar w:fldCharType="begin"/>
            </w:r>
            <w:r w:rsidR="00EF67CD">
              <w:rPr>
                <w:noProof/>
                <w:webHidden/>
              </w:rPr>
              <w:instrText xml:space="preserve"> PAGEREF _Toc131699269 \h </w:instrText>
            </w:r>
            <w:r w:rsidR="00EF67CD">
              <w:rPr>
                <w:noProof/>
                <w:webHidden/>
              </w:rPr>
            </w:r>
            <w:r w:rsidR="00EF67CD">
              <w:rPr>
                <w:noProof/>
                <w:webHidden/>
              </w:rPr>
              <w:fldChar w:fldCharType="separate"/>
            </w:r>
            <w:r w:rsidR="00C476E8">
              <w:rPr>
                <w:noProof/>
                <w:webHidden/>
              </w:rPr>
              <w:t>6</w:t>
            </w:r>
            <w:r w:rsidR="00EF67CD">
              <w:rPr>
                <w:noProof/>
                <w:webHidden/>
              </w:rPr>
              <w:fldChar w:fldCharType="end"/>
            </w:r>
          </w:hyperlink>
        </w:p>
        <w:p w14:paraId="2CAD52CE" w14:textId="57A6584C" w:rsidR="00EF67CD" w:rsidRDefault="00000000">
          <w:pPr>
            <w:pStyle w:val="TDC2"/>
            <w:tabs>
              <w:tab w:val="right" w:leader="dot" w:pos="8828"/>
            </w:tabs>
            <w:rPr>
              <w:rFonts w:asciiTheme="minorHAnsi" w:eastAsiaTheme="minorEastAsia" w:hAnsiTheme="minorHAnsi"/>
              <w:noProof/>
              <w:sz w:val="22"/>
              <w:lang w:eastAsia="es-NI"/>
            </w:rPr>
          </w:pPr>
          <w:hyperlink w:anchor="_Toc131699270" w:history="1">
            <w:r w:rsidR="00EF67CD" w:rsidRPr="00330D02">
              <w:rPr>
                <w:rStyle w:val="Hipervnculo"/>
                <w:noProof/>
              </w:rPr>
              <w:t>Función Estadística.</w:t>
            </w:r>
            <w:r w:rsidR="00EF67CD">
              <w:rPr>
                <w:noProof/>
                <w:webHidden/>
              </w:rPr>
              <w:tab/>
            </w:r>
            <w:r w:rsidR="00EF67CD">
              <w:rPr>
                <w:noProof/>
                <w:webHidden/>
              </w:rPr>
              <w:fldChar w:fldCharType="begin"/>
            </w:r>
            <w:r w:rsidR="00EF67CD">
              <w:rPr>
                <w:noProof/>
                <w:webHidden/>
              </w:rPr>
              <w:instrText xml:space="preserve"> PAGEREF _Toc131699270 \h </w:instrText>
            </w:r>
            <w:r w:rsidR="00EF67CD">
              <w:rPr>
                <w:noProof/>
                <w:webHidden/>
              </w:rPr>
            </w:r>
            <w:r w:rsidR="00EF67CD">
              <w:rPr>
                <w:noProof/>
                <w:webHidden/>
              </w:rPr>
              <w:fldChar w:fldCharType="separate"/>
            </w:r>
            <w:r w:rsidR="00C476E8">
              <w:rPr>
                <w:noProof/>
                <w:webHidden/>
              </w:rPr>
              <w:t>10</w:t>
            </w:r>
            <w:r w:rsidR="00EF67CD">
              <w:rPr>
                <w:noProof/>
                <w:webHidden/>
              </w:rPr>
              <w:fldChar w:fldCharType="end"/>
            </w:r>
          </w:hyperlink>
        </w:p>
        <w:p w14:paraId="104E6D06" w14:textId="568737B0" w:rsidR="00EF67CD" w:rsidRDefault="00000000">
          <w:pPr>
            <w:pStyle w:val="TDC2"/>
            <w:tabs>
              <w:tab w:val="right" w:leader="dot" w:pos="8828"/>
            </w:tabs>
            <w:rPr>
              <w:rFonts w:asciiTheme="minorHAnsi" w:eastAsiaTheme="minorEastAsia" w:hAnsiTheme="minorHAnsi"/>
              <w:noProof/>
              <w:sz w:val="22"/>
              <w:lang w:eastAsia="es-NI"/>
            </w:rPr>
          </w:pPr>
          <w:hyperlink w:anchor="_Toc131699271" w:history="1">
            <w:r w:rsidR="00EF67CD" w:rsidRPr="00330D02">
              <w:rPr>
                <w:rStyle w:val="Hipervnculo"/>
                <w:noProof/>
              </w:rPr>
              <w:t>Función Máximo y Mínimo.</w:t>
            </w:r>
            <w:r w:rsidR="00EF67CD">
              <w:rPr>
                <w:noProof/>
                <w:webHidden/>
              </w:rPr>
              <w:tab/>
            </w:r>
            <w:r w:rsidR="00EF67CD">
              <w:rPr>
                <w:noProof/>
                <w:webHidden/>
              </w:rPr>
              <w:fldChar w:fldCharType="begin"/>
            </w:r>
            <w:r w:rsidR="00EF67CD">
              <w:rPr>
                <w:noProof/>
                <w:webHidden/>
              </w:rPr>
              <w:instrText xml:space="preserve"> PAGEREF _Toc131699271 \h </w:instrText>
            </w:r>
            <w:r w:rsidR="00EF67CD">
              <w:rPr>
                <w:noProof/>
                <w:webHidden/>
              </w:rPr>
            </w:r>
            <w:r w:rsidR="00EF67CD">
              <w:rPr>
                <w:noProof/>
                <w:webHidden/>
              </w:rPr>
              <w:fldChar w:fldCharType="separate"/>
            </w:r>
            <w:r w:rsidR="00C476E8">
              <w:rPr>
                <w:noProof/>
                <w:webHidden/>
              </w:rPr>
              <w:t>12</w:t>
            </w:r>
            <w:r w:rsidR="00EF67CD">
              <w:rPr>
                <w:noProof/>
                <w:webHidden/>
              </w:rPr>
              <w:fldChar w:fldCharType="end"/>
            </w:r>
          </w:hyperlink>
        </w:p>
        <w:p w14:paraId="2BB93DE5" w14:textId="181E4289" w:rsidR="00EF67CD" w:rsidRDefault="00000000">
          <w:pPr>
            <w:pStyle w:val="TDC2"/>
            <w:tabs>
              <w:tab w:val="right" w:leader="dot" w:pos="8828"/>
            </w:tabs>
            <w:rPr>
              <w:rFonts w:asciiTheme="minorHAnsi" w:eastAsiaTheme="minorEastAsia" w:hAnsiTheme="minorHAnsi"/>
              <w:noProof/>
              <w:sz w:val="22"/>
              <w:lang w:eastAsia="es-NI"/>
            </w:rPr>
          </w:pPr>
          <w:hyperlink w:anchor="_Toc131699272" w:history="1">
            <w:r w:rsidR="00EF67CD" w:rsidRPr="00330D02">
              <w:rPr>
                <w:rStyle w:val="Hipervnculo"/>
                <w:noProof/>
              </w:rPr>
              <w:t>Función Concatenar.</w:t>
            </w:r>
            <w:r w:rsidR="00EF67CD">
              <w:rPr>
                <w:noProof/>
                <w:webHidden/>
              </w:rPr>
              <w:tab/>
            </w:r>
            <w:r w:rsidR="00EF67CD">
              <w:rPr>
                <w:noProof/>
                <w:webHidden/>
              </w:rPr>
              <w:fldChar w:fldCharType="begin"/>
            </w:r>
            <w:r w:rsidR="00EF67CD">
              <w:rPr>
                <w:noProof/>
                <w:webHidden/>
              </w:rPr>
              <w:instrText xml:space="preserve"> PAGEREF _Toc131699272 \h </w:instrText>
            </w:r>
            <w:r w:rsidR="00EF67CD">
              <w:rPr>
                <w:noProof/>
                <w:webHidden/>
              </w:rPr>
            </w:r>
            <w:r w:rsidR="00EF67CD">
              <w:rPr>
                <w:noProof/>
                <w:webHidden/>
              </w:rPr>
              <w:fldChar w:fldCharType="separate"/>
            </w:r>
            <w:r w:rsidR="00C476E8">
              <w:rPr>
                <w:noProof/>
                <w:webHidden/>
              </w:rPr>
              <w:t>16</w:t>
            </w:r>
            <w:r w:rsidR="00EF67CD">
              <w:rPr>
                <w:noProof/>
                <w:webHidden/>
              </w:rPr>
              <w:fldChar w:fldCharType="end"/>
            </w:r>
          </w:hyperlink>
        </w:p>
        <w:p w14:paraId="7C88554D" w14:textId="6C23E400" w:rsidR="00EF67CD" w:rsidRDefault="00000000">
          <w:pPr>
            <w:pStyle w:val="TDC2"/>
            <w:tabs>
              <w:tab w:val="right" w:leader="dot" w:pos="8828"/>
            </w:tabs>
            <w:rPr>
              <w:rFonts w:asciiTheme="minorHAnsi" w:eastAsiaTheme="minorEastAsia" w:hAnsiTheme="minorHAnsi"/>
              <w:noProof/>
              <w:sz w:val="22"/>
              <w:lang w:eastAsia="es-NI"/>
            </w:rPr>
          </w:pPr>
          <w:hyperlink w:anchor="_Toc131699273" w:history="1">
            <w:r w:rsidR="00EF67CD" w:rsidRPr="00330D02">
              <w:rPr>
                <w:rStyle w:val="Hipervnculo"/>
                <w:noProof/>
              </w:rPr>
              <w:t>Función de Búsqueda y Referencia.</w:t>
            </w:r>
            <w:r w:rsidR="00EF67CD">
              <w:rPr>
                <w:noProof/>
                <w:webHidden/>
              </w:rPr>
              <w:tab/>
            </w:r>
            <w:r w:rsidR="00EF67CD">
              <w:rPr>
                <w:noProof/>
                <w:webHidden/>
              </w:rPr>
              <w:fldChar w:fldCharType="begin"/>
            </w:r>
            <w:r w:rsidR="00EF67CD">
              <w:rPr>
                <w:noProof/>
                <w:webHidden/>
              </w:rPr>
              <w:instrText xml:space="preserve"> PAGEREF _Toc131699273 \h </w:instrText>
            </w:r>
            <w:r w:rsidR="00EF67CD">
              <w:rPr>
                <w:noProof/>
                <w:webHidden/>
              </w:rPr>
            </w:r>
            <w:r w:rsidR="00EF67CD">
              <w:rPr>
                <w:noProof/>
                <w:webHidden/>
              </w:rPr>
              <w:fldChar w:fldCharType="separate"/>
            </w:r>
            <w:r w:rsidR="00C476E8">
              <w:rPr>
                <w:noProof/>
                <w:webHidden/>
              </w:rPr>
              <w:t>20</w:t>
            </w:r>
            <w:r w:rsidR="00EF67CD">
              <w:rPr>
                <w:noProof/>
                <w:webHidden/>
              </w:rPr>
              <w:fldChar w:fldCharType="end"/>
            </w:r>
          </w:hyperlink>
        </w:p>
        <w:p w14:paraId="153D6662" w14:textId="5F07EF61" w:rsidR="00EF67CD" w:rsidRDefault="00000000">
          <w:pPr>
            <w:pStyle w:val="TDC2"/>
            <w:tabs>
              <w:tab w:val="right" w:leader="dot" w:pos="8828"/>
            </w:tabs>
            <w:rPr>
              <w:rFonts w:asciiTheme="minorHAnsi" w:eastAsiaTheme="minorEastAsia" w:hAnsiTheme="minorHAnsi"/>
              <w:noProof/>
              <w:sz w:val="22"/>
              <w:lang w:eastAsia="es-NI"/>
            </w:rPr>
          </w:pPr>
          <w:hyperlink w:anchor="_Toc131699274" w:history="1">
            <w:r w:rsidR="00EF67CD" w:rsidRPr="00330D02">
              <w:rPr>
                <w:rStyle w:val="Hipervnculo"/>
                <w:noProof/>
              </w:rPr>
              <w:t>Función Buscar V.</w:t>
            </w:r>
            <w:r w:rsidR="00EF67CD">
              <w:rPr>
                <w:noProof/>
                <w:webHidden/>
              </w:rPr>
              <w:tab/>
            </w:r>
            <w:r w:rsidR="00EF67CD">
              <w:rPr>
                <w:noProof/>
                <w:webHidden/>
              </w:rPr>
              <w:fldChar w:fldCharType="begin"/>
            </w:r>
            <w:r w:rsidR="00EF67CD">
              <w:rPr>
                <w:noProof/>
                <w:webHidden/>
              </w:rPr>
              <w:instrText xml:space="preserve"> PAGEREF _Toc131699274 \h </w:instrText>
            </w:r>
            <w:r w:rsidR="00EF67CD">
              <w:rPr>
                <w:noProof/>
                <w:webHidden/>
              </w:rPr>
            </w:r>
            <w:r w:rsidR="00EF67CD">
              <w:rPr>
                <w:noProof/>
                <w:webHidden/>
              </w:rPr>
              <w:fldChar w:fldCharType="separate"/>
            </w:r>
            <w:r w:rsidR="00C476E8">
              <w:rPr>
                <w:noProof/>
                <w:webHidden/>
              </w:rPr>
              <w:t>23</w:t>
            </w:r>
            <w:r w:rsidR="00EF67CD">
              <w:rPr>
                <w:noProof/>
                <w:webHidden/>
              </w:rPr>
              <w:fldChar w:fldCharType="end"/>
            </w:r>
          </w:hyperlink>
        </w:p>
        <w:p w14:paraId="6F8D775E" w14:textId="50C6B364" w:rsidR="00EF67CD" w:rsidRDefault="00000000">
          <w:pPr>
            <w:pStyle w:val="TDC2"/>
            <w:tabs>
              <w:tab w:val="right" w:leader="dot" w:pos="8828"/>
            </w:tabs>
            <w:rPr>
              <w:rFonts w:asciiTheme="minorHAnsi" w:eastAsiaTheme="minorEastAsia" w:hAnsiTheme="minorHAnsi"/>
              <w:noProof/>
              <w:sz w:val="22"/>
              <w:lang w:eastAsia="es-NI"/>
            </w:rPr>
          </w:pPr>
          <w:hyperlink w:anchor="_Toc131699275" w:history="1">
            <w:r w:rsidR="00EF67CD" w:rsidRPr="00330D02">
              <w:rPr>
                <w:rStyle w:val="Hipervnculo"/>
                <w:noProof/>
              </w:rPr>
              <w:t>Función Buscar H.</w:t>
            </w:r>
            <w:r w:rsidR="00EF67CD">
              <w:rPr>
                <w:noProof/>
                <w:webHidden/>
              </w:rPr>
              <w:tab/>
            </w:r>
            <w:r w:rsidR="00EF67CD">
              <w:rPr>
                <w:noProof/>
                <w:webHidden/>
              </w:rPr>
              <w:fldChar w:fldCharType="begin"/>
            </w:r>
            <w:r w:rsidR="00EF67CD">
              <w:rPr>
                <w:noProof/>
                <w:webHidden/>
              </w:rPr>
              <w:instrText xml:space="preserve"> PAGEREF _Toc131699275 \h </w:instrText>
            </w:r>
            <w:r w:rsidR="00EF67CD">
              <w:rPr>
                <w:noProof/>
                <w:webHidden/>
              </w:rPr>
            </w:r>
            <w:r w:rsidR="00EF67CD">
              <w:rPr>
                <w:noProof/>
                <w:webHidden/>
              </w:rPr>
              <w:fldChar w:fldCharType="separate"/>
            </w:r>
            <w:r w:rsidR="00C476E8">
              <w:rPr>
                <w:noProof/>
                <w:webHidden/>
              </w:rPr>
              <w:t>34</w:t>
            </w:r>
            <w:r w:rsidR="00EF67CD">
              <w:rPr>
                <w:noProof/>
                <w:webHidden/>
              </w:rPr>
              <w:fldChar w:fldCharType="end"/>
            </w:r>
          </w:hyperlink>
        </w:p>
        <w:p w14:paraId="21295314" w14:textId="41BBA52E" w:rsidR="00EF67CD" w:rsidRDefault="00000000">
          <w:pPr>
            <w:pStyle w:val="TDC2"/>
            <w:tabs>
              <w:tab w:val="right" w:leader="dot" w:pos="8828"/>
            </w:tabs>
            <w:rPr>
              <w:rFonts w:asciiTheme="minorHAnsi" w:eastAsiaTheme="minorEastAsia" w:hAnsiTheme="minorHAnsi"/>
              <w:noProof/>
              <w:sz w:val="22"/>
              <w:lang w:eastAsia="es-NI"/>
            </w:rPr>
          </w:pPr>
          <w:hyperlink w:anchor="_Toc131699276" w:history="1">
            <w:r w:rsidR="00EF67CD" w:rsidRPr="00330D02">
              <w:rPr>
                <w:rStyle w:val="Hipervnculo"/>
                <w:noProof/>
              </w:rPr>
              <w:t>Funciones Contables.</w:t>
            </w:r>
            <w:r w:rsidR="00EF67CD">
              <w:rPr>
                <w:noProof/>
                <w:webHidden/>
              </w:rPr>
              <w:tab/>
            </w:r>
            <w:r w:rsidR="00EF67CD">
              <w:rPr>
                <w:noProof/>
                <w:webHidden/>
              </w:rPr>
              <w:fldChar w:fldCharType="begin"/>
            </w:r>
            <w:r w:rsidR="00EF67CD">
              <w:rPr>
                <w:noProof/>
                <w:webHidden/>
              </w:rPr>
              <w:instrText xml:space="preserve"> PAGEREF _Toc131699276 \h </w:instrText>
            </w:r>
            <w:r w:rsidR="00EF67CD">
              <w:rPr>
                <w:noProof/>
                <w:webHidden/>
              </w:rPr>
            </w:r>
            <w:r w:rsidR="00EF67CD">
              <w:rPr>
                <w:noProof/>
                <w:webHidden/>
              </w:rPr>
              <w:fldChar w:fldCharType="separate"/>
            </w:r>
            <w:r w:rsidR="00C476E8">
              <w:rPr>
                <w:noProof/>
                <w:webHidden/>
              </w:rPr>
              <w:t>38</w:t>
            </w:r>
            <w:r w:rsidR="00EF67CD">
              <w:rPr>
                <w:noProof/>
                <w:webHidden/>
              </w:rPr>
              <w:fldChar w:fldCharType="end"/>
            </w:r>
          </w:hyperlink>
        </w:p>
        <w:p w14:paraId="4964D88B" w14:textId="20204077" w:rsidR="00EF67CD" w:rsidRDefault="00000000">
          <w:pPr>
            <w:pStyle w:val="TDC2"/>
            <w:tabs>
              <w:tab w:val="right" w:leader="dot" w:pos="8828"/>
            </w:tabs>
            <w:rPr>
              <w:rFonts w:asciiTheme="minorHAnsi" w:eastAsiaTheme="minorEastAsia" w:hAnsiTheme="minorHAnsi"/>
              <w:noProof/>
              <w:sz w:val="22"/>
              <w:lang w:eastAsia="es-NI"/>
            </w:rPr>
          </w:pPr>
          <w:hyperlink w:anchor="_Toc131699277" w:history="1">
            <w:r w:rsidR="00EF67CD" w:rsidRPr="00330D02">
              <w:rPr>
                <w:rStyle w:val="Hipervnculo"/>
                <w:noProof/>
              </w:rPr>
              <w:t>Funciones Financieras.</w:t>
            </w:r>
            <w:r w:rsidR="00EF67CD">
              <w:rPr>
                <w:noProof/>
                <w:webHidden/>
              </w:rPr>
              <w:tab/>
            </w:r>
            <w:r w:rsidR="00EF67CD">
              <w:rPr>
                <w:noProof/>
                <w:webHidden/>
              </w:rPr>
              <w:fldChar w:fldCharType="begin"/>
            </w:r>
            <w:r w:rsidR="00EF67CD">
              <w:rPr>
                <w:noProof/>
                <w:webHidden/>
              </w:rPr>
              <w:instrText xml:space="preserve"> PAGEREF _Toc131699277 \h </w:instrText>
            </w:r>
            <w:r w:rsidR="00EF67CD">
              <w:rPr>
                <w:noProof/>
                <w:webHidden/>
              </w:rPr>
            </w:r>
            <w:r w:rsidR="00EF67CD">
              <w:rPr>
                <w:noProof/>
                <w:webHidden/>
              </w:rPr>
              <w:fldChar w:fldCharType="separate"/>
            </w:r>
            <w:r w:rsidR="00C476E8">
              <w:rPr>
                <w:noProof/>
                <w:webHidden/>
              </w:rPr>
              <w:t>39</w:t>
            </w:r>
            <w:r w:rsidR="00EF67CD">
              <w:rPr>
                <w:noProof/>
                <w:webHidden/>
              </w:rPr>
              <w:fldChar w:fldCharType="end"/>
            </w:r>
          </w:hyperlink>
        </w:p>
        <w:p w14:paraId="3CD421C4" w14:textId="48BEF9DF" w:rsidR="00EF67CD" w:rsidRDefault="00000000">
          <w:pPr>
            <w:pStyle w:val="TDC1"/>
            <w:tabs>
              <w:tab w:val="right" w:leader="dot" w:pos="8828"/>
            </w:tabs>
            <w:rPr>
              <w:rFonts w:asciiTheme="minorHAnsi" w:eastAsiaTheme="minorEastAsia" w:hAnsiTheme="minorHAnsi"/>
              <w:noProof/>
              <w:sz w:val="22"/>
              <w:lang w:eastAsia="es-NI"/>
            </w:rPr>
          </w:pPr>
          <w:hyperlink r:id="rId13" w:anchor="_Toc131699278" w:history="1">
            <w:r w:rsidR="00EF67CD" w:rsidRPr="00330D02">
              <w:rPr>
                <w:rStyle w:val="Hipervnculo"/>
                <w:noProof/>
              </w:rPr>
              <w:t>Bibliografía y Webgrafía</w:t>
            </w:r>
            <w:r w:rsidR="00EF67CD">
              <w:rPr>
                <w:noProof/>
                <w:webHidden/>
              </w:rPr>
              <w:tab/>
            </w:r>
            <w:r w:rsidR="00EF67CD">
              <w:rPr>
                <w:noProof/>
                <w:webHidden/>
              </w:rPr>
              <w:fldChar w:fldCharType="begin"/>
            </w:r>
            <w:r w:rsidR="00EF67CD">
              <w:rPr>
                <w:noProof/>
                <w:webHidden/>
              </w:rPr>
              <w:instrText xml:space="preserve"> PAGEREF _Toc131699278 \h </w:instrText>
            </w:r>
            <w:r w:rsidR="00EF67CD">
              <w:rPr>
                <w:noProof/>
                <w:webHidden/>
              </w:rPr>
            </w:r>
            <w:r w:rsidR="00EF67CD">
              <w:rPr>
                <w:noProof/>
                <w:webHidden/>
              </w:rPr>
              <w:fldChar w:fldCharType="separate"/>
            </w:r>
            <w:r w:rsidR="00C476E8">
              <w:rPr>
                <w:noProof/>
                <w:webHidden/>
              </w:rPr>
              <w:t>41</w:t>
            </w:r>
            <w:r w:rsidR="00EF67CD">
              <w:rPr>
                <w:noProof/>
                <w:webHidden/>
              </w:rPr>
              <w:fldChar w:fldCharType="end"/>
            </w:r>
          </w:hyperlink>
        </w:p>
        <w:p w14:paraId="31202ACE" w14:textId="3A93009C" w:rsidR="00EF67CD" w:rsidRDefault="00000000">
          <w:pPr>
            <w:pStyle w:val="TDC1"/>
            <w:tabs>
              <w:tab w:val="right" w:leader="dot" w:pos="8828"/>
            </w:tabs>
            <w:rPr>
              <w:rFonts w:asciiTheme="minorHAnsi" w:eastAsiaTheme="minorEastAsia" w:hAnsiTheme="minorHAnsi"/>
              <w:noProof/>
              <w:sz w:val="22"/>
              <w:lang w:eastAsia="es-NI"/>
            </w:rPr>
          </w:pPr>
          <w:hyperlink r:id="rId14" w:anchor="_Toc131699279" w:history="1">
            <w:r w:rsidR="00EF67CD" w:rsidRPr="00330D02">
              <w:rPr>
                <w:rStyle w:val="Hipervnculo"/>
                <w:noProof/>
              </w:rPr>
              <w:t>Glosario</w:t>
            </w:r>
            <w:r w:rsidR="00EF67CD">
              <w:rPr>
                <w:noProof/>
                <w:webHidden/>
              </w:rPr>
              <w:tab/>
            </w:r>
            <w:r w:rsidR="00EF67CD">
              <w:rPr>
                <w:noProof/>
                <w:webHidden/>
              </w:rPr>
              <w:fldChar w:fldCharType="begin"/>
            </w:r>
            <w:r w:rsidR="00EF67CD">
              <w:rPr>
                <w:noProof/>
                <w:webHidden/>
              </w:rPr>
              <w:instrText xml:space="preserve"> PAGEREF _Toc131699279 \h </w:instrText>
            </w:r>
            <w:r w:rsidR="00EF67CD">
              <w:rPr>
                <w:noProof/>
                <w:webHidden/>
              </w:rPr>
            </w:r>
            <w:r w:rsidR="00EF67CD">
              <w:rPr>
                <w:noProof/>
                <w:webHidden/>
              </w:rPr>
              <w:fldChar w:fldCharType="separate"/>
            </w:r>
            <w:r w:rsidR="00C476E8">
              <w:rPr>
                <w:noProof/>
                <w:webHidden/>
              </w:rPr>
              <w:t>41</w:t>
            </w:r>
            <w:r w:rsidR="00EF67CD">
              <w:rPr>
                <w:noProof/>
                <w:webHidden/>
              </w:rPr>
              <w:fldChar w:fldCharType="end"/>
            </w:r>
          </w:hyperlink>
        </w:p>
        <w:p w14:paraId="3F58418A" w14:textId="3A16E911" w:rsidR="00843820" w:rsidRDefault="00843820">
          <w:r w:rsidRPr="004A18B8">
            <w:rPr>
              <w:rFonts w:cs="Tahoma"/>
              <w:szCs w:val="24"/>
              <w:lang w:val="es-ES"/>
            </w:rPr>
            <w:fldChar w:fldCharType="end"/>
          </w:r>
        </w:p>
      </w:sdtContent>
    </w:sdt>
    <w:p w14:paraId="37D7256C" w14:textId="77777777" w:rsidR="00B0609B" w:rsidRDefault="00B0609B" w:rsidP="001C720B">
      <w:pPr>
        <w:spacing w:line="276" w:lineRule="auto"/>
        <w:rPr>
          <w:b/>
        </w:rPr>
      </w:pPr>
    </w:p>
    <w:p w14:paraId="53C3755A" w14:textId="77777777" w:rsidR="00B0609B" w:rsidRDefault="00B0609B" w:rsidP="00AB2DF6">
      <w:pPr>
        <w:spacing w:line="276" w:lineRule="auto"/>
        <w:jc w:val="right"/>
        <w:rPr>
          <w:b/>
        </w:rPr>
      </w:pPr>
    </w:p>
    <w:p w14:paraId="0C79E4BA" w14:textId="77777777" w:rsidR="00B0609B" w:rsidRDefault="00B0609B" w:rsidP="00AB2DF6">
      <w:pPr>
        <w:spacing w:line="276" w:lineRule="auto"/>
        <w:jc w:val="right"/>
        <w:rPr>
          <w:b/>
        </w:rPr>
      </w:pPr>
    </w:p>
    <w:p w14:paraId="3B485DAE" w14:textId="77777777" w:rsidR="00B0609B" w:rsidRDefault="00B0609B" w:rsidP="00AB2DF6">
      <w:pPr>
        <w:spacing w:line="276" w:lineRule="auto"/>
        <w:jc w:val="right"/>
        <w:rPr>
          <w:b/>
        </w:rPr>
      </w:pPr>
    </w:p>
    <w:p w14:paraId="0F0E818B" w14:textId="77777777" w:rsidR="00B0609B" w:rsidRDefault="00B0609B" w:rsidP="00604EE9">
      <w:pPr>
        <w:spacing w:line="276" w:lineRule="auto"/>
        <w:rPr>
          <w:b/>
        </w:rPr>
      </w:pPr>
    </w:p>
    <w:p w14:paraId="3A8C5BD5" w14:textId="77777777" w:rsidR="00B0609B" w:rsidRDefault="00B0609B" w:rsidP="00AB2DF6">
      <w:pPr>
        <w:spacing w:line="276" w:lineRule="auto"/>
        <w:jc w:val="right"/>
        <w:rPr>
          <w:b/>
        </w:rPr>
      </w:pPr>
    </w:p>
    <w:p w14:paraId="35ABC5E8" w14:textId="77777777" w:rsidR="00B0609B" w:rsidRPr="00A76AA1" w:rsidRDefault="00B0609B" w:rsidP="00A76AA1">
      <w:pPr>
        <w:contextualSpacing/>
        <w:rPr>
          <w:bCs/>
        </w:rPr>
      </w:pPr>
    </w:p>
    <w:p w14:paraId="19D432B8" w14:textId="53137F6B" w:rsidR="00B0609B" w:rsidRPr="00A76AA1" w:rsidRDefault="00C31A9A" w:rsidP="00A76AA1">
      <w:pPr>
        <w:contextualSpacing/>
        <w:rPr>
          <w:bCs/>
        </w:rPr>
      </w:pPr>
      <w:r>
        <w:rPr>
          <w:bCs/>
          <w:noProof/>
        </w:rPr>
        <w:lastRenderedPageBreak/>
        <w:drawing>
          <wp:anchor distT="0" distB="0" distL="114300" distR="114300" simplePos="0" relativeHeight="251669504" behindDoc="1" locked="0" layoutInCell="1" allowOverlap="1" wp14:anchorId="1B52698F" wp14:editId="7BE04272">
            <wp:simplePos x="0" y="0"/>
            <wp:positionH relativeFrom="column">
              <wp:posOffset>-3810</wp:posOffset>
            </wp:positionH>
            <wp:positionV relativeFrom="paragraph">
              <wp:posOffset>280670</wp:posOffset>
            </wp:positionV>
            <wp:extent cx="2628265" cy="1971675"/>
            <wp:effectExtent l="0" t="0" r="635" b="9525"/>
            <wp:wrapTight wrapText="bothSides">
              <wp:wrapPolygon edited="0">
                <wp:start x="0" y="0"/>
                <wp:lineTo x="0" y="21496"/>
                <wp:lineTo x="21449" y="21496"/>
                <wp:lineTo x="21449" y="0"/>
                <wp:lineTo x="0" y="0"/>
              </wp:wrapPolygon>
            </wp:wrapTight>
            <wp:docPr id="1590692174" name="Imagen 1" descr="Imagen que contiene texto, jueg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92174" name="Imagen 1" descr="Imagen que contiene texto, juego&#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8265" cy="1971675"/>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3411A4F1" wp14:editId="23F1709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CC401" w14:textId="77777777" w:rsidR="00AB2DF6" w:rsidRPr="00A32AB9" w:rsidRDefault="00AB2DF6" w:rsidP="00A32AB9">
                              <w:pPr>
                                <w:pStyle w:val="Ttulo1"/>
                              </w:pPr>
                              <w:bookmarkStart w:id="2" w:name="_Toc46999614"/>
                              <w:bookmarkStart w:id="3" w:name="_Toc51942771"/>
                              <w:bookmarkStart w:id="4" w:name="_Toc13169926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11A4F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BCCC401" w14:textId="77777777" w:rsidR="00AB2DF6" w:rsidRPr="00A32AB9" w:rsidRDefault="00AB2DF6" w:rsidP="00A32AB9">
                        <w:pPr>
                          <w:pStyle w:val="Ttulo1"/>
                        </w:pPr>
                        <w:bookmarkStart w:id="5" w:name="_Toc46999614"/>
                        <w:bookmarkStart w:id="6" w:name="_Toc51942771"/>
                        <w:bookmarkStart w:id="7" w:name="_Toc13169926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F2664C7" w14:textId="77777777" w:rsidR="005852E3" w:rsidRPr="005852E3" w:rsidRDefault="005852E3" w:rsidP="005852E3">
      <w:pPr>
        <w:contextualSpacing/>
        <w:rPr>
          <w:bCs/>
        </w:rPr>
      </w:pPr>
      <w:r w:rsidRPr="005852E3">
        <w:rPr>
          <w:bCs/>
        </w:rPr>
        <w:t>¡Hola! Si estás interesado en aprender más sobre las funciones matemáticas de Excel, ¡has venido al lugar correcto! En este mundo cada vez más digital, es importante tener habilidades tecnológicas sólidas y Excel es una herramienta que puede ayudarte en muchos aspectos de tu vida profesional y personal. Las funciones matemáticas de Excel pueden ser especialmente útiles para analizar datos, realizar cálculos complejos y automatizar tareas repetitivas.</w:t>
      </w:r>
    </w:p>
    <w:p w14:paraId="1EF4E490" w14:textId="77777777" w:rsidR="005852E3" w:rsidRPr="005852E3" w:rsidRDefault="005852E3" w:rsidP="005852E3">
      <w:pPr>
        <w:contextualSpacing/>
        <w:rPr>
          <w:bCs/>
        </w:rPr>
      </w:pPr>
    </w:p>
    <w:p w14:paraId="33F1199E" w14:textId="77777777" w:rsidR="005852E3" w:rsidRPr="005852E3" w:rsidRDefault="005852E3" w:rsidP="005852E3">
      <w:pPr>
        <w:contextualSpacing/>
        <w:rPr>
          <w:bCs/>
        </w:rPr>
      </w:pPr>
      <w:r w:rsidRPr="005852E3">
        <w:rPr>
          <w:bCs/>
        </w:rPr>
        <w:t>Una de las funciones más utilizadas es la función Sí, que te permite evaluar una condición y devolver un resultado si la condición es verdadera y otro resultado si la condición es falsa. Otras funciones populares incluyen las funciones estadísticas, como promedio, mediana y desviación estándar, que pueden ayudarte a analizar y resumir grandes conjuntos de datos. Además, las funciones Máximo y Mínimo pueden ayudarte a encontrar el valor máximo o mínimo en un rango de datos.</w:t>
      </w:r>
    </w:p>
    <w:p w14:paraId="437089CE" w14:textId="77777777" w:rsidR="005852E3" w:rsidRPr="005852E3" w:rsidRDefault="005852E3" w:rsidP="005852E3">
      <w:pPr>
        <w:contextualSpacing/>
        <w:rPr>
          <w:bCs/>
        </w:rPr>
      </w:pPr>
    </w:p>
    <w:p w14:paraId="7CAA83B9" w14:textId="4F6381A5" w:rsidR="00B0609B" w:rsidRPr="00A76AA1" w:rsidRDefault="005852E3" w:rsidP="005852E3">
      <w:pPr>
        <w:contextualSpacing/>
        <w:rPr>
          <w:bCs/>
        </w:rPr>
      </w:pPr>
      <w:r w:rsidRPr="005852E3">
        <w:rPr>
          <w:bCs/>
        </w:rPr>
        <w:t>Otras funciones de Excel, como la función Concatenar, te permiten combinar texto de diferentes celdas en una sola celda, lo que puede ser especialmente útil en informes y presentaciones. La función de Búsqueda y Referencia puede ayudarte a encontrar valores en una tabla, mientras que las funciones Buscar V y Buscar H son útiles para buscar valores en grandes conjuntos de datos. Las funciones contables, como Suma y Contar, son esenciales para realizar cálculos y análisis precisos, mientras que las funciones financieras pueden ayudarte a analizar el rendimiento de las inversiones y planificar tu futuro financiero. ¡Aprendiendo estas funciones, podrás utilizar Excel de manera más efectiva y ahorrar tiempo valioso en tu trabajo!</w:t>
      </w:r>
    </w:p>
    <w:p w14:paraId="348C49F7" w14:textId="77777777" w:rsidR="00B0609B" w:rsidRPr="00A76AA1" w:rsidRDefault="00B0609B" w:rsidP="00A76AA1">
      <w:pPr>
        <w:contextualSpacing/>
        <w:rPr>
          <w:bCs/>
        </w:rPr>
      </w:pPr>
    </w:p>
    <w:p w14:paraId="20AE40CB" w14:textId="77777777" w:rsidR="00F44F1F" w:rsidRDefault="00F44F1F" w:rsidP="00A76AA1">
      <w:pPr>
        <w:tabs>
          <w:tab w:val="left" w:pos="3075"/>
        </w:tabs>
        <w:contextualSpacing/>
        <w:rPr>
          <w:bCs/>
        </w:rPr>
      </w:pPr>
    </w:p>
    <w:p w14:paraId="2652CEFA" w14:textId="77777777" w:rsidR="00905BF5" w:rsidRDefault="00905BF5" w:rsidP="00A76AA1">
      <w:pPr>
        <w:tabs>
          <w:tab w:val="left" w:pos="3075"/>
        </w:tabs>
        <w:contextualSpacing/>
        <w:rPr>
          <w:bCs/>
        </w:rPr>
        <w:sectPr w:rsidR="00905BF5" w:rsidSect="00A66A79">
          <w:headerReference w:type="default" r:id="rId16"/>
          <w:footerReference w:type="default" r:id="rId17"/>
          <w:pgSz w:w="12240" w:h="15840"/>
          <w:pgMar w:top="1418" w:right="1701" w:bottom="1418" w:left="1701" w:header="709" w:footer="709" w:gutter="0"/>
          <w:cols w:space="708"/>
          <w:docGrid w:linePitch="360"/>
        </w:sectPr>
      </w:pPr>
    </w:p>
    <w:p w14:paraId="52B690FD" w14:textId="619AA2E5" w:rsidR="007C59B9" w:rsidRDefault="00297401" w:rsidP="004A5853">
      <w:pPr>
        <w:pStyle w:val="Ttulo2"/>
      </w:pPr>
      <w:bookmarkStart w:id="8" w:name="_Toc131699267"/>
      <w:r>
        <w:rPr>
          <w:noProof/>
          <w:lang w:eastAsia="es-NI"/>
        </w:rPr>
        <w:lastRenderedPageBreak/>
        <mc:AlternateContent>
          <mc:Choice Requires="wpg">
            <w:drawing>
              <wp:anchor distT="0" distB="0" distL="114300" distR="114300" simplePos="0" relativeHeight="251666432" behindDoc="1" locked="0" layoutInCell="1" allowOverlap="1" wp14:anchorId="00783B4E" wp14:editId="768BA267">
                <wp:simplePos x="0" y="0"/>
                <wp:positionH relativeFrom="margin">
                  <wp:posOffset>984250</wp:posOffset>
                </wp:positionH>
                <wp:positionV relativeFrom="margin">
                  <wp:posOffset>-533400</wp:posOffset>
                </wp:positionV>
                <wp:extent cx="6384290" cy="342265"/>
                <wp:effectExtent l="0" t="0" r="0" b="635"/>
                <wp:wrapSquare wrapText="bothSides"/>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16BB4" w14:textId="77777777" w:rsidR="00AB2DF6" w:rsidRPr="00A32AB9" w:rsidRDefault="00AB2DF6" w:rsidP="00A32AB9">
                              <w:pPr>
                                <w:pStyle w:val="Ttulo1"/>
                              </w:pPr>
                              <w:bookmarkStart w:id="9" w:name="_Toc46999615"/>
                              <w:bookmarkStart w:id="10" w:name="_Toc51942772"/>
                              <w:bookmarkStart w:id="11" w:name="_Toc131699268"/>
                              <w:r w:rsidRPr="00A32AB9">
                                <w:t>Desarrollo de Contenidos</w:t>
                              </w:r>
                              <w:bookmarkEnd w:id="9"/>
                              <w:bookmarkEnd w:id="10"/>
                              <w:bookmarkEnd w:id="1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783B4E" id="Grupo 23" o:spid="_x0000_s1034" style="position:absolute;left:0;text-align:left;margin-left:77.5pt;margin-top:-42pt;width:502.7pt;height:26.95pt;z-index:-251650048;mso-position-horizontal-relative:margin;mso-position-vertical-relative:margin"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layLdeEAAAAM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2C16BB4" w14:textId="77777777" w:rsidR="00AB2DF6" w:rsidRPr="00A32AB9" w:rsidRDefault="00AB2DF6" w:rsidP="00A32AB9">
                        <w:pPr>
                          <w:pStyle w:val="Ttulo1"/>
                        </w:pPr>
                        <w:bookmarkStart w:id="12" w:name="_Toc46999615"/>
                        <w:bookmarkStart w:id="13" w:name="_Toc51942772"/>
                        <w:bookmarkStart w:id="14" w:name="_Toc131699268"/>
                        <w:r w:rsidRPr="00A32AB9">
                          <w:t>Desarrollo de Contenidos</w:t>
                        </w:r>
                        <w:bookmarkEnd w:id="12"/>
                        <w:bookmarkEnd w:id="13"/>
                        <w:bookmarkEnd w:id="14"/>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w10:wrap type="square" anchorx="margin" anchory="margin"/>
              </v:group>
            </w:pict>
          </mc:Fallback>
        </mc:AlternateContent>
      </w:r>
      <w:r w:rsidR="005F08F7">
        <w:t>Funciones Matemáticas.</w:t>
      </w:r>
      <w:bookmarkEnd w:id="8"/>
    </w:p>
    <w:p w14:paraId="53589263" w14:textId="6625E54C" w:rsidR="00E1108F" w:rsidRPr="00E1108F" w:rsidRDefault="00E1108F" w:rsidP="00E1108F"/>
    <w:tbl>
      <w:tblPr>
        <w:tblStyle w:val="Tablaconcuadrcula7concolores"/>
        <w:tblW w:w="12999" w:type="dxa"/>
        <w:tblInd w:w="5" w:type="dxa"/>
        <w:tblLayout w:type="fixed"/>
        <w:tblLook w:val="04A0" w:firstRow="1" w:lastRow="0" w:firstColumn="1" w:lastColumn="0" w:noHBand="0" w:noVBand="1"/>
      </w:tblPr>
      <w:tblGrid>
        <w:gridCol w:w="1980"/>
        <w:gridCol w:w="3685"/>
        <w:gridCol w:w="851"/>
        <w:gridCol w:w="2551"/>
        <w:gridCol w:w="3932"/>
      </w:tblGrid>
      <w:tr w:rsidR="00E1108F" w:rsidRPr="00E1108F" w14:paraId="75402B29" w14:textId="77777777" w:rsidTr="00563B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07F4BC81" w14:textId="77777777" w:rsidR="00E1108F" w:rsidRPr="00E1108F" w:rsidRDefault="00E1108F" w:rsidP="0055382F">
            <w:pPr>
              <w:jc w:val="center"/>
            </w:pPr>
            <w:r w:rsidRPr="00E1108F">
              <w:t>Función</w:t>
            </w:r>
          </w:p>
        </w:tc>
        <w:tc>
          <w:tcPr>
            <w:tcW w:w="4536" w:type="dxa"/>
            <w:gridSpan w:val="2"/>
            <w:hideMark/>
          </w:tcPr>
          <w:p w14:paraId="52F060DA" w14:textId="77777777" w:rsidR="00E1108F" w:rsidRPr="00E1108F" w:rsidRDefault="00E1108F" w:rsidP="0055382F">
            <w:pPr>
              <w:jc w:val="center"/>
              <w:cnfStyle w:val="100000000000" w:firstRow="1" w:lastRow="0" w:firstColumn="0" w:lastColumn="0" w:oddVBand="0" w:evenVBand="0" w:oddHBand="0" w:evenHBand="0" w:firstRowFirstColumn="0" w:firstRowLastColumn="0" w:lastRowFirstColumn="0" w:lastRowLastColumn="0"/>
            </w:pPr>
            <w:r w:rsidRPr="00E1108F">
              <w:t>Sintaxis</w:t>
            </w:r>
          </w:p>
        </w:tc>
        <w:tc>
          <w:tcPr>
            <w:tcW w:w="2551" w:type="dxa"/>
            <w:hideMark/>
          </w:tcPr>
          <w:p w14:paraId="6AC069AD" w14:textId="77777777" w:rsidR="00E1108F" w:rsidRPr="00E1108F" w:rsidRDefault="00E1108F" w:rsidP="0055382F">
            <w:pPr>
              <w:jc w:val="center"/>
              <w:cnfStyle w:val="100000000000" w:firstRow="1" w:lastRow="0" w:firstColumn="0" w:lastColumn="0" w:oddVBand="0" w:evenVBand="0" w:oddHBand="0" w:evenHBand="0" w:firstRowFirstColumn="0" w:firstRowLastColumn="0" w:lastRowFirstColumn="0" w:lastRowLastColumn="0"/>
            </w:pPr>
            <w:r w:rsidRPr="00E1108F">
              <w:t>Ejemplo</w:t>
            </w:r>
          </w:p>
        </w:tc>
        <w:tc>
          <w:tcPr>
            <w:tcW w:w="3932" w:type="dxa"/>
            <w:hideMark/>
          </w:tcPr>
          <w:p w14:paraId="72A313EC" w14:textId="77777777" w:rsidR="00E1108F" w:rsidRPr="00E1108F" w:rsidRDefault="00E1108F" w:rsidP="0055382F">
            <w:pPr>
              <w:jc w:val="center"/>
              <w:cnfStyle w:val="100000000000" w:firstRow="1" w:lastRow="0" w:firstColumn="0" w:lastColumn="0" w:oddVBand="0" w:evenVBand="0" w:oddHBand="0" w:evenHBand="0" w:firstRowFirstColumn="0" w:firstRowLastColumn="0" w:lastRowFirstColumn="0" w:lastRowLastColumn="0"/>
            </w:pPr>
            <w:r w:rsidRPr="00E1108F">
              <w:t>Cuando aplicarlo</w:t>
            </w:r>
          </w:p>
        </w:tc>
      </w:tr>
      <w:tr w:rsidR="00E1108F" w:rsidRPr="00E1108F" w14:paraId="281F46F3" w14:textId="77777777" w:rsidTr="00563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9C4A96C" w14:textId="77777777" w:rsidR="00E1108F" w:rsidRPr="00E1108F" w:rsidRDefault="00E1108F" w:rsidP="00E1108F">
            <w:r w:rsidRPr="00E1108F">
              <w:t>SUMA</w:t>
            </w:r>
          </w:p>
        </w:tc>
        <w:tc>
          <w:tcPr>
            <w:tcW w:w="3685" w:type="dxa"/>
            <w:hideMark/>
          </w:tcPr>
          <w:p w14:paraId="48A472DE" w14:textId="77777777" w:rsidR="00E1108F" w:rsidRPr="00E1108F" w:rsidRDefault="00E1108F" w:rsidP="0055382F">
            <w:pPr>
              <w:ind w:right="417"/>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SUMA(</w:t>
            </w:r>
            <w:proofErr w:type="gramEnd"/>
            <w:r w:rsidRPr="00E1108F">
              <w:rPr>
                <w:b/>
                <w:bCs/>
                <w:sz w:val="20"/>
                <w:szCs w:val="18"/>
              </w:rPr>
              <w:t>número1,[número2],...)</w:t>
            </w:r>
          </w:p>
        </w:tc>
        <w:tc>
          <w:tcPr>
            <w:tcW w:w="3402" w:type="dxa"/>
            <w:gridSpan w:val="2"/>
            <w:hideMark/>
          </w:tcPr>
          <w:p w14:paraId="67D7984C"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SUMA(</w:t>
            </w:r>
            <w:proofErr w:type="gramEnd"/>
            <w:r w:rsidRPr="00E1108F">
              <w:rPr>
                <w:b/>
                <w:bCs/>
                <w:sz w:val="20"/>
                <w:szCs w:val="18"/>
              </w:rPr>
              <w:t>A1:A10)</w:t>
            </w:r>
          </w:p>
        </w:tc>
        <w:tc>
          <w:tcPr>
            <w:tcW w:w="3932" w:type="dxa"/>
            <w:hideMark/>
          </w:tcPr>
          <w:p w14:paraId="54FA79CB"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sz w:val="20"/>
                <w:szCs w:val="18"/>
              </w:rPr>
              <w:t>Cuando necesites sumar un conjunto de números en una hoja de cálculo.</w:t>
            </w:r>
          </w:p>
        </w:tc>
      </w:tr>
      <w:tr w:rsidR="00E1108F" w:rsidRPr="00E1108F" w14:paraId="03287970" w14:textId="77777777" w:rsidTr="00563BF0">
        <w:tc>
          <w:tcPr>
            <w:cnfStyle w:val="001000000000" w:firstRow="0" w:lastRow="0" w:firstColumn="1" w:lastColumn="0" w:oddVBand="0" w:evenVBand="0" w:oddHBand="0" w:evenHBand="0" w:firstRowFirstColumn="0" w:firstRowLastColumn="0" w:lastRowFirstColumn="0" w:lastRowLastColumn="0"/>
            <w:tcW w:w="1980" w:type="dxa"/>
            <w:hideMark/>
          </w:tcPr>
          <w:p w14:paraId="52F1A8D3" w14:textId="77777777" w:rsidR="00E1108F" w:rsidRPr="00E1108F" w:rsidRDefault="00E1108F" w:rsidP="00E1108F">
            <w:r w:rsidRPr="00E1108F">
              <w:t>RESTA</w:t>
            </w:r>
          </w:p>
        </w:tc>
        <w:tc>
          <w:tcPr>
            <w:tcW w:w="3685" w:type="dxa"/>
            <w:hideMark/>
          </w:tcPr>
          <w:p w14:paraId="1BE68A9C"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RESTA(</w:t>
            </w:r>
            <w:proofErr w:type="gramEnd"/>
            <w:r w:rsidRPr="00E1108F">
              <w:rPr>
                <w:b/>
                <w:bCs/>
                <w:sz w:val="20"/>
                <w:szCs w:val="18"/>
              </w:rPr>
              <w:t>número1,número2)</w:t>
            </w:r>
          </w:p>
        </w:tc>
        <w:tc>
          <w:tcPr>
            <w:tcW w:w="3402" w:type="dxa"/>
            <w:gridSpan w:val="2"/>
            <w:hideMark/>
          </w:tcPr>
          <w:p w14:paraId="766041FC"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=RESTA(A</w:t>
            </w:r>
            <w:proofErr w:type="gramStart"/>
            <w:r w:rsidRPr="00E1108F">
              <w:rPr>
                <w:b/>
                <w:bCs/>
                <w:sz w:val="20"/>
                <w:szCs w:val="18"/>
              </w:rPr>
              <w:t>2,A</w:t>
            </w:r>
            <w:proofErr w:type="gramEnd"/>
            <w:r w:rsidRPr="00E1108F">
              <w:rPr>
                <w:b/>
                <w:bCs/>
                <w:sz w:val="20"/>
                <w:szCs w:val="18"/>
              </w:rPr>
              <w:t>1)</w:t>
            </w:r>
          </w:p>
        </w:tc>
        <w:tc>
          <w:tcPr>
            <w:tcW w:w="3932" w:type="dxa"/>
            <w:hideMark/>
          </w:tcPr>
          <w:p w14:paraId="65D04D0B"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sz w:val="20"/>
                <w:szCs w:val="18"/>
              </w:rPr>
              <w:t>Cuando necesites restar un número de otro número en una hoja de cálculo.</w:t>
            </w:r>
          </w:p>
        </w:tc>
      </w:tr>
      <w:tr w:rsidR="00E1108F" w:rsidRPr="00E1108F" w14:paraId="7BAAEEAD" w14:textId="77777777" w:rsidTr="00563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2C77A61" w14:textId="77777777" w:rsidR="00E1108F" w:rsidRPr="00E1108F" w:rsidRDefault="00E1108F" w:rsidP="00E1108F">
            <w:r w:rsidRPr="00E1108F">
              <w:t>MULTIPLICACIÓN</w:t>
            </w:r>
          </w:p>
        </w:tc>
        <w:tc>
          <w:tcPr>
            <w:tcW w:w="3685" w:type="dxa"/>
            <w:hideMark/>
          </w:tcPr>
          <w:p w14:paraId="79AEBA06"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MULTIPLICACIÓN(</w:t>
            </w:r>
            <w:proofErr w:type="gramEnd"/>
            <w:r w:rsidRPr="00E1108F">
              <w:rPr>
                <w:b/>
                <w:bCs/>
                <w:sz w:val="20"/>
                <w:szCs w:val="18"/>
              </w:rPr>
              <w:t>número1,[número2],...)</w:t>
            </w:r>
          </w:p>
        </w:tc>
        <w:tc>
          <w:tcPr>
            <w:tcW w:w="3402" w:type="dxa"/>
            <w:gridSpan w:val="2"/>
            <w:hideMark/>
          </w:tcPr>
          <w:p w14:paraId="3F236068"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MULTIPLICACIÓN(</w:t>
            </w:r>
            <w:proofErr w:type="gramEnd"/>
            <w:r w:rsidRPr="00E1108F">
              <w:rPr>
                <w:b/>
                <w:bCs/>
                <w:sz w:val="20"/>
                <w:szCs w:val="18"/>
              </w:rPr>
              <w:t>A1:A10)</w:t>
            </w:r>
          </w:p>
        </w:tc>
        <w:tc>
          <w:tcPr>
            <w:tcW w:w="3932" w:type="dxa"/>
            <w:hideMark/>
          </w:tcPr>
          <w:p w14:paraId="4B3642BB"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sz w:val="20"/>
                <w:szCs w:val="18"/>
              </w:rPr>
              <w:t>Cuando necesites multiplicar un conjunto de números en una hoja de cálculo.</w:t>
            </w:r>
          </w:p>
        </w:tc>
      </w:tr>
      <w:tr w:rsidR="00E1108F" w:rsidRPr="00E1108F" w14:paraId="07C8346A" w14:textId="77777777" w:rsidTr="00563BF0">
        <w:tc>
          <w:tcPr>
            <w:cnfStyle w:val="001000000000" w:firstRow="0" w:lastRow="0" w:firstColumn="1" w:lastColumn="0" w:oddVBand="0" w:evenVBand="0" w:oddHBand="0" w:evenHBand="0" w:firstRowFirstColumn="0" w:firstRowLastColumn="0" w:lastRowFirstColumn="0" w:lastRowLastColumn="0"/>
            <w:tcW w:w="1980" w:type="dxa"/>
            <w:hideMark/>
          </w:tcPr>
          <w:p w14:paraId="67934E84" w14:textId="77777777" w:rsidR="00E1108F" w:rsidRPr="00E1108F" w:rsidRDefault="00E1108F" w:rsidP="00E1108F">
            <w:r w:rsidRPr="00E1108F">
              <w:t>DIVISIÓN</w:t>
            </w:r>
          </w:p>
        </w:tc>
        <w:tc>
          <w:tcPr>
            <w:tcW w:w="3685" w:type="dxa"/>
            <w:hideMark/>
          </w:tcPr>
          <w:p w14:paraId="19381EE8"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DIVISIÓN(</w:t>
            </w:r>
            <w:proofErr w:type="gramEnd"/>
            <w:r w:rsidRPr="00E1108F">
              <w:rPr>
                <w:b/>
                <w:bCs/>
                <w:sz w:val="20"/>
                <w:szCs w:val="18"/>
              </w:rPr>
              <w:t>número1,número2)</w:t>
            </w:r>
          </w:p>
        </w:tc>
        <w:tc>
          <w:tcPr>
            <w:tcW w:w="3402" w:type="dxa"/>
            <w:gridSpan w:val="2"/>
            <w:hideMark/>
          </w:tcPr>
          <w:p w14:paraId="190674EA"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=DIVISIÓN(A</w:t>
            </w:r>
            <w:proofErr w:type="gramStart"/>
            <w:r w:rsidRPr="00E1108F">
              <w:rPr>
                <w:b/>
                <w:bCs/>
                <w:sz w:val="20"/>
                <w:szCs w:val="18"/>
              </w:rPr>
              <w:t>2,A</w:t>
            </w:r>
            <w:proofErr w:type="gramEnd"/>
            <w:r w:rsidRPr="00E1108F">
              <w:rPr>
                <w:b/>
                <w:bCs/>
                <w:sz w:val="20"/>
                <w:szCs w:val="18"/>
              </w:rPr>
              <w:t>1)</w:t>
            </w:r>
          </w:p>
        </w:tc>
        <w:tc>
          <w:tcPr>
            <w:tcW w:w="3932" w:type="dxa"/>
            <w:hideMark/>
          </w:tcPr>
          <w:p w14:paraId="27BFE530"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sz w:val="20"/>
                <w:szCs w:val="18"/>
              </w:rPr>
              <w:t>Cuando necesites dividir un número entre otro número en una hoja de cálculo.</w:t>
            </w:r>
          </w:p>
        </w:tc>
      </w:tr>
      <w:tr w:rsidR="00E1108F" w:rsidRPr="00E1108F" w14:paraId="6B50758E" w14:textId="77777777" w:rsidTr="00563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68F6F0C" w14:textId="77777777" w:rsidR="00E1108F" w:rsidRPr="00E1108F" w:rsidRDefault="00E1108F" w:rsidP="00E1108F">
            <w:r w:rsidRPr="00E1108F">
              <w:t>REDONDEAR</w:t>
            </w:r>
          </w:p>
        </w:tc>
        <w:tc>
          <w:tcPr>
            <w:tcW w:w="3685" w:type="dxa"/>
            <w:hideMark/>
          </w:tcPr>
          <w:p w14:paraId="67A3DD19"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w:t>
            </w:r>
            <w:proofErr w:type="gramStart"/>
            <w:r w:rsidRPr="00E1108F">
              <w:rPr>
                <w:b/>
                <w:bCs/>
                <w:sz w:val="20"/>
                <w:szCs w:val="18"/>
              </w:rPr>
              <w:t>REDONDEAR(</w:t>
            </w:r>
            <w:proofErr w:type="gramEnd"/>
            <w:r w:rsidRPr="00E1108F">
              <w:rPr>
                <w:b/>
                <w:bCs/>
                <w:sz w:val="20"/>
                <w:szCs w:val="18"/>
              </w:rPr>
              <w:t>número,[</w:t>
            </w:r>
            <w:proofErr w:type="spellStart"/>
            <w:r w:rsidRPr="00E1108F">
              <w:rPr>
                <w:b/>
                <w:bCs/>
                <w:sz w:val="20"/>
                <w:szCs w:val="18"/>
              </w:rPr>
              <w:t>núm_decimales</w:t>
            </w:r>
            <w:proofErr w:type="spellEnd"/>
            <w:r w:rsidRPr="00E1108F">
              <w:rPr>
                <w:b/>
                <w:bCs/>
                <w:sz w:val="20"/>
                <w:szCs w:val="18"/>
              </w:rPr>
              <w:t>])</w:t>
            </w:r>
          </w:p>
        </w:tc>
        <w:tc>
          <w:tcPr>
            <w:tcW w:w="3402" w:type="dxa"/>
            <w:gridSpan w:val="2"/>
            <w:hideMark/>
          </w:tcPr>
          <w:p w14:paraId="1465FBB3"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=REDONDEAR(A1,2)</w:t>
            </w:r>
          </w:p>
        </w:tc>
        <w:tc>
          <w:tcPr>
            <w:tcW w:w="3932" w:type="dxa"/>
            <w:hideMark/>
          </w:tcPr>
          <w:p w14:paraId="2775BFEC"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sz w:val="20"/>
                <w:szCs w:val="18"/>
              </w:rPr>
              <w:t>Cuando necesites redondear un número a un número específico de decimales en una hoja de cálculo.</w:t>
            </w:r>
          </w:p>
        </w:tc>
      </w:tr>
      <w:tr w:rsidR="00E1108F" w:rsidRPr="00E1108F" w14:paraId="1613F2C8" w14:textId="77777777" w:rsidTr="00563BF0">
        <w:tc>
          <w:tcPr>
            <w:cnfStyle w:val="001000000000" w:firstRow="0" w:lastRow="0" w:firstColumn="1" w:lastColumn="0" w:oddVBand="0" w:evenVBand="0" w:oddHBand="0" w:evenHBand="0" w:firstRowFirstColumn="0" w:firstRowLastColumn="0" w:lastRowFirstColumn="0" w:lastRowLastColumn="0"/>
            <w:tcW w:w="1980" w:type="dxa"/>
            <w:hideMark/>
          </w:tcPr>
          <w:p w14:paraId="08BACAF7" w14:textId="77777777" w:rsidR="00E1108F" w:rsidRPr="00E1108F" w:rsidRDefault="00E1108F" w:rsidP="00E1108F">
            <w:r w:rsidRPr="00E1108F">
              <w:t>ENTERO.INFERIOR</w:t>
            </w:r>
          </w:p>
        </w:tc>
        <w:tc>
          <w:tcPr>
            <w:tcW w:w="3685" w:type="dxa"/>
            <w:hideMark/>
          </w:tcPr>
          <w:p w14:paraId="01091B4F"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=ENTERO.INFERIOR(número)</w:t>
            </w:r>
          </w:p>
        </w:tc>
        <w:tc>
          <w:tcPr>
            <w:tcW w:w="3402" w:type="dxa"/>
            <w:gridSpan w:val="2"/>
            <w:hideMark/>
          </w:tcPr>
          <w:p w14:paraId="5569544E"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=ENTERO.INFERIOR(A1)</w:t>
            </w:r>
          </w:p>
        </w:tc>
        <w:tc>
          <w:tcPr>
            <w:tcW w:w="3932" w:type="dxa"/>
            <w:hideMark/>
          </w:tcPr>
          <w:p w14:paraId="44D40D6D"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sz w:val="20"/>
                <w:szCs w:val="18"/>
              </w:rPr>
              <w:t>Cuando necesites obtener el valor entero inferior de un número en una hoja de cálculo.</w:t>
            </w:r>
          </w:p>
        </w:tc>
      </w:tr>
      <w:tr w:rsidR="00E1108F" w:rsidRPr="00E1108F" w14:paraId="5FC23598" w14:textId="77777777" w:rsidTr="00563B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6559084" w14:textId="77777777" w:rsidR="00E1108F" w:rsidRPr="00E1108F" w:rsidRDefault="00E1108F" w:rsidP="00E1108F">
            <w:r w:rsidRPr="00E1108F">
              <w:t>ENTERO.SUPERIOR</w:t>
            </w:r>
          </w:p>
        </w:tc>
        <w:tc>
          <w:tcPr>
            <w:tcW w:w="3685" w:type="dxa"/>
            <w:hideMark/>
          </w:tcPr>
          <w:p w14:paraId="6B95D1B8"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=ENTERO.SUPERIOR(número)</w:t>
            </w:r>
          </w:p>
        </w:tc>
        <w:tc>
          <w:tcPr>
            <w:tcW w:w="3402" w:type="dxa"/>
            <w:gridSpan w:val="2"/>
            <w:hideMark/>
          </w:tcPr>
          <w:p w14:paraId="6D9B81C4"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b/>
                <w:bCs/>
                <w:sz w:val="20"/>
                <w:szCs w:val="18"/>
              </w:rPr>
              <w:t>=ENTERO.SUPERIOR(A1)</w:t>
            </w:r>
          </w:p>
        </w:tc>
        <w:tc>
          <w:tcPr>
            <w:tcW w:w="3932" w:type="dxa"/>
            <w:hideMark/>
          </w:tcPr>
          <w:p w14:paraId="01CE3B36" w14:textId="77777777" w:rsidR="00E1108F" w:rsidRPr="00E1108F" w:rsidRDefault="00E1108F" w:rsidP="00E1108F">
            <w:pPr>
              <w:cnfStyle w:val="000000100000" w:firstRow="0" w:lastRow="0" w:firstColumn="0" w:lastColumn="0" w:oddVBand="0" w:evenVBand="0" w:oddHBand="1" w:evenHBand="0" w:firstRowFirstColumn="0" w:firstRowLastColumn="0" w:lastRowFirstColumn="0" w:lastRowLastColumn="0"/>
              <w:rPr>
                <w:sz w:val="20"/>
                <w:szCs w:val="18"/>
              </w:rPr>
            </w:pPr>
            <w:r w:rsidRPr="00E1108F">
              <w:rPr>
                <w:sz w:val="20"/>
                <w:szCs w:val="18"/>
              </w:rPr>
              <w:t>Cuando necesites obtener el valor entero superior de un número en una hoja de cálculo.</w:t>
            </w:r>
          </w:p>
        </w:tc>
      </w:tr>
      <w:tr w:rsidR="00E1108F" w:rsidRPr="00E1108F" w14:paraId="37B1DD16" w14:textId="77777777" w:rsidTr="00563BF0">
        <w:tc>
          <w:tcPr>
            <w:cnfStyle w:val="001000000000" w:firstRow="0" w:lastRow="0" w:firstColumn="1" w:lastColumn="0" w:oddVBand="0" w:evenVBand="0" w:oddHBand="0" w:evenHBand="0" w:firstRowFirstColumn="0" w:firstRowLastColumn="0" w:lastRowFirstColumn="0" w:lastRowLastColumn="0"/>
            <w:tcW w:w="1980" w:type="dxa"/>
            <w:hideMark/>
          </w:tcPr>
          <w:p w14:paraId="388F0427" w14:textId="77777777" w:rsidR="00E1108F" w:rsidRPr="00E1108F" w:rsidRDefault="00E1108F" w:rsidP="00E1108F">
            <w:r w:rsidRPr="00E1108F">
              <w:lastRenderedPageBreak/>
              <w:t>ALEATORIO.ENTRE</w:t>
            </w:r>
          </w:p>
        </w:tc>
        <w:tc>
          <w:tcPr>
            <w:tcW w:w="3685" w:type="dxa"/>
            <w:hideMark/>
          </w:tcPr>
          <w:p w14:paraId="619F2747"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=ALEATORIO.ENTRE(</w:t>
            </w:r>
            <w:proofErr w:type="spellStart"/>
            <w:r w:rsidRPr="00E1108F">
              <w:rPr>
                <w:b/>
                <w:bCs/>
                <w:sz w:val="20"/>
                <w:szCs w:val="18"/>
              </w:rPr>
              <w:t>número_</w:t>
            </w:r>
            <w:proofErr w:type="gramStart"/>
            <w:r w:rsidRPr="00E1108F">
              <w:rPr>
                <w:b/>
                <w:bCs/>
                <w:sz w:val="20"/>
                <w:szCs w:val="18"/>
              </w:rPr>
              <w:t>inferior,número</w:t>
            </w:r>
            <w:proofErr w:type="gramEnd"/>
            <w:r w:rsidRPr="00E1108F">
              <w:rPr>
                <w:b/>
                <w:bCs/>
                <w:sz w:val="20"/>
                <w:szCs w:val="18"/>
              </w:rPr>
              <w:t>_superior</w:t>
            </w:r>
            <w:proofErr w:type="spellEnd"/>
            <w:r w:rsidRPr="00E1108F">
              <w:rPr>
                <w:b/>
                <w:bCs/>
                <w:sz w:val="20"/>
                <w:szCs w:val="18"/>
              </w:rPr>
              <w:t>)</w:t>
            </w:r>
          </w:p>
        </w:tc>
        <w:tc>
          <w:tcPr>
            <w:tcW w:w="3402" w:type="dxa"/>
            <w:gridSpan w:val="2"/>
            <w:hideMark/>
          </w:tcPr>
          <w:p w14:paraId="31B2CA33"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b/>
                <w:bCs/>
                <w:sz w:val="20"/>
                <w:szCs w:val="18"/>
              </w:rPr>
              <w:t>=ALEATORIO.ENTRE(1,100)</w:t>
            </w:r>
          </w:p>
        </w:tc>
        <w:tc>
          <w:tcPr>
            <w:tcW w:w="3932" w:type="dxa"/>
            <w:hideMark/>
          </w:tcPr>
          <w:p w14:paraId="3303E696" w14:textId="77777777" w:rsidR="00E1108F" w:rsidRPr="00E1108F" w:rsidRDefault="00E1108F" w:rsidP="00E1108F">
            <w:pPr>
              <w:cnfStyle w:val="000000000000" w:firstRow="0" w:lastRow="0" w:firstColumn="0" w:lastColumn="0" w:oddVBand="0" w:evenVBand="0" w:oddHBand="0" w:evenHBand="0" w:firstRowFirstColumn="0" w:firstRowLastColumn="0" w:lastRowFirstColumn="0" w:lastRowLastColumn="0"/>
              <w:rPr>
                <w:sz w:val="20"/>
                <w:szCs w:val="18"/>
              </w:rPr>
            </w:pPr>
            <w:r w:rsidRPr="00E1108F">
              <w:rPr>
                <w:sz w:val="20"/>
                <w:szCs w:val="18"/>
              </w:rPr>
              <w:t>Cuando necesites generar un número aleatorio entre dos valores en una hoja de cálculo.</w:t>
            </w:r>
          </w:p>
        </w:tc>
      </w:tr>
    </w:tbl>
    <w:p w14:paraId="0131C09A" w14:textId="77777777" w:rsidR="008F39AF" w:rsidRDefault="008F39AF" w:rsidP="008F39AF"/>
    <w:p w14:paraId="1F8E3A95" w14:textId="77777777" w:rsidR="008F39AF" w:rsidRDefault="008F39AF" w:rsidP="008F39AF"/>
    <w:p w14:paraId="7FCDD17D" w14:textId="77777777" w:rsidR="00297401" w:rsidRDefault="00297401" w:rsidP="008F39AF"/>
    <w:p w14:paraId="671F77AC" w14:textId="77777777" w:rsidR="00297401" w:rsidRDefault="00297401" w:rsidP="008F39AF"/>
    <w:p w14:paraId="14C19773" w14:textId="77777777" w:rsidR="00297401" w:rsidRDefault="00297401" w:rsidP="008F39AF"/>
    <w:p w14:paraId="01FE62B1" w14:textId="77777777" w:rsidR="00297401" w:rsidRDefault="00297401" w:rsidP="008F39AF"/>
    <w:p w14:paraId="030305E7" w14:textId="77777777" w:rsidR="00297401" w:rsidRDefault="00297401" w:rsidP="008F39AF">
      <w:pPr>
        <w:sectPr w:rsidR="00297401" w:rsidSect="00905BF5">
          <w:footerReference w:type="default" r:id="rId18"/>
          <w:pgSz w:w="15840" w:h="12240" w:orient="landscape"/>
          <w:pgMar w:top="1701" w:right="1418" w:bottom="1701" w:left="1418" w:header="709" w:footer="709" w:gutter="0"/>
          <w:cols w:space="708"/>
          <w:docGrid w:linePitch="360"/>
        </w:sectPr>
      </w:pPr>
    </w:p>
    <w:p w14:paraId="791FC89B" w14:textId="7A35ED7B" w:rsidR="007C59B9" w:rsidRDefault="005F08F7" w:rsidP="007D41F4">
      <w:pPr>
        <w:pStyle w:val="Ttulo2"/>
      </w:pPr>
      <w:bookmarkStart w:id="15" w:name="_Toc131699269"/>
      <w:r>
        <w:lastRenderedPageBreak/>
        <w:t>Función Sí.</w:t>
      </w:r>
      <w:bookmarkEnd w:id="15"/>
    </w:p>
    <w:p w14:paraId="0761ACE9" w14:textId="77777777" w:rsidR="008F39AF" w:rsidRDefault="008F39AF" w:rsidP="008F39AF"/>
    <w:p w14:paraId="4DA13283" w14:textId="77777777" w:rsidR="00DD1689" w:rsidRDefault="00DD1689" w:rsidP="00DD1689">
      <w:r w:rsidRPr="00DD1689">
        <w:t>La función SI es una de las funciones más populares de Excel y le permite realizar comparaciones lógicas entre un valor y un resultado que espera.</w:t>
      </w:r>
    </w:p>
    <w:p w14:paraId="055C45EC" w14:textId="77777777" w:rsidR="00DD1689" w:rsidRPr="00DD1689" w:rsidRDefault="00DD1689" w:rsidP="00DD1689"/>
    <w:p w14:paraId="3C1BA14F" w14:textId="77777777" w:rsidR="00DD1689" w:rsidRPr="00DD1689" w:rsidRDefault="00DD1689" w:rsidP="00DD1689">
      <w:r w:rsidRPr="00DD1689">
        <w:t>Por esto, una instrucción SI puede tener dos resultados. El primer resultado es si la comparación es Verdadera y el segundo si la comparación es Falsa.</w:t>
      </w:r>
    </w:p>
    <w:p w14:paraId="0B0825C0" w14:textId="77777777" w:rsidR="00DD1689" w:rsidRPr="00DD1689" w:rsidRDefault="00DD1689" w:rsidP="00DD1689">
      <w:r w:rsidRPr="00DD1689">
        <w:t xml:space="preserve">Por ejemplo, =SI(C2="Sí";1;2) dice: </w:t>
      </w:r>
      <w:proofErr w:type="gramStart"/>
      <w:r w:rsidRPr="00DD1689">
        <w:t>SI(</w:t>
      </w:r>
      <w:proofErr w:type="gramEnd"/>
      <w:r w:rsidRPr="00DD1689">
        <w:t>C2 = Sí; entonces devolver un 1; en caso contrario devolver un 2)</w:t>
      </w:r>
    </w:p>
    <w:p w14:paraId="491EE1B1" w14:textId="77777777" w:rsidR="008F39AF" w:rsidRDefault="008F39AF" w:rsidP="008F39AF"/>
    <w:p w14:paraId="3869CF32" w14:textId="7DDCB09B" w:rsidR="005D27DB" w:rsidRDefault="00000000" w:rsidP="008F39AF">
      <w:hyperlink r:id="rId19" w:history="1">
        <w:r w:rsidR="001C6D7B" w:rsidRPr="001C6D7B">
          <w:rPr>
            <w:rStyle w:val="Hipervnculo"/>
          </w:rPr>
          <w:t>Ver vídeo</w:t>
        </w:r>
      </w:hyperlink>
    </w:p>
    <w:p w14:paraId="69F9EDEB" w14:textId="77777777" w:rsidR="001C6D7B" w:rsidRDefault="001C6D7B" w:rsidP="008F39AF"/>
    <w:p w14:paraId="5A09C673" w14:textId="77777777" w:rsidR="00E01DC2" w:rsidRPr="00E01DC2" w:rsidRDefault="00E01DC2" w:rsidP="00E01DC2">
      <w:pPr>
        <w:rPr>
          <w:b/>
          <w:bCs/>
        </w:rPr>
      </w:pPr>
      <w:r w:rsidRPr="00E01DC2">
        <w:rPr>
          <w:b/>
          <w:bCs/>
        </w:rPr>
        <w:t>Sintaxis</w:t>
      </w:r>
    </w:p>
    <w:p w14:paraId="440F1A3F" w14:textId="77777777" w:rsidR="00E01DC2" w:rsidRDefault="00E01DC2" w:rsidP="00E01DC2">
      <w:r w:rsidRPr="00E01DC2">
        <w:t>Use la función SI, una de las </w:t>
      </w:r>
      <w:hyperlink r:id="rId20" w:history="1">
        <w:r w:rsidRPr="00E01DC2">
          <w:rPr>
            <w:rStyle w:val="Hipervnculo"/>
          </w:rPr>
          <w:t>funciones lógicas</w:t>
        </w:r>
      </w:hyperlink>
      <w:r w:rsidRPr="00E01DC2">
        <w:t>, para devolver un valor si una condición es verdadera y otro si es falsa.</w:t>
      </w:r>
    </w:p>
    <w:p w14:paraId="3F3DB77A" w14:textId="77777777" w:rsidR="004960C9" w:rsidRPr="00E01DC2" w:rsidRDefault="004960C9" w:rsidP="00E01DC2"/>
    <w:p w14:paraId="126EAF04" w14:textId="77777777" w:rsidR="00E01DC2" w:rsidRDefault="00E01DC2" w:rsidP="00E01DC2">
      <w:proofErr w:type="gramStart"/>
      <w:r w:rsidRPr="00E01DC2">
        <w:t>SI(</w:t>
      </w:r>
      <w:proofErr w:type="spellStart"/>
      <w:proofErr w:type="gramEnd"/>
      <w:r w:rsidRPr="00E01DC2">
        <w:t>prueba_lógica</w:t>
      </w:r>
      <w:proofErr w:type="spellEnd"/>
      <w:r w:rsidRPr="00E01DC2">
        <w:t xml:space="preserve">; </w:t>
      </w:r>
      <w:proofErr w:type="spellStart"/>
      <w:r w:rsidRPr="00E01DC2">
        <w:t>valor_si_verdadero</w:t>
      </w:r>
      <w:proofErr w:type="spellEnd"/>
      <w:r w:rsidRPr="00E01DC2">
        <w:t>; [</w:t>
      </w:r>
      <w:proofErr w:type="spellStart"/>
      <w:r w:rsidRPr="00E01DC2">
        <w:t>valor_si_falso</w:t>
      </w:r>
      <w:proofErr w:type="spellEnd"/>
      <w:r w:rsidRPr="00E01DC2">
        <w:t>])</w:t>
      </w:r>
    </w:p>
    <w:p w14:paraId="48211152" w14:textId="77777777" w:rsidR="00E01DC2" w:rsidRPr="00E01DC2" w:rsidRDefault="00E01DC2" w:rsidP="00E01DC2"/>
    <w:p w14:paraId="3B3CF4E9" w14:textId="77777777" w:rsidR="00E01DC2" w:rsidRPr="00E01DC2" w:rsidRDefault="00E01DC2" w:rsidP="00E01DC2">
      <w:r w:rsidRPr="00E01DC2">
        <w:t>Por ejemplo:</w:t>
      </w:r>
    </w:p>
    <w:p w14:paraId="2C8C5AEC" w14:textId="77777777" w:rsidR="00E01DC2" w:rsidRPr="00E01DC2" w:rsidRDefault="00E01DC2" w:rsidP="00E01DC2">
      <w:pPr>
        <w:numPr>
          <w:ilvl w:val="0"/>
          <w:numId w:val="1"/>
        </w:numPr>
      </w:pPr>
      <w:r w:rsidRPr="00E01DC2">
        <w:t xml:space="preserve">=SI(A2&gt;B2;"Presupuesto </w:t>
      </w:r>
      <w:proofErr w:type="spellStart"/>
      <w:r w:rsidRPr="00E01DC2">
        <w:t>excedido";"Correcto</w:t>
      </w:r>
      <w:proofErr w:type="spellEnd"/>
      <w:r w:rsidRPr="00E01DC2">
        <w:t>")</w:t>
      </w:r>
    </w:p>
    <w:p w14:paraId="1F88E621" w14:textId="77777777" w:rsidR="00E01DC2" w:rsidRDefault="00E01DC2" w:rsidP="00E01DC2">
      <w:pPr>
        <w:numPr>
          <w:ilvl w:val="0"/>
          <w:numId w:val="1"/>
        </w:numPr>
      </w:pPr>
      <w:r w:rsidRPr="00E01DC2">
        <w:t>=SI(A2=B</w:t>
      </w:r>
      <w:proofErr w:type="gramStart"/>
      <w:r w:rsidRPr="00E01DC2">
        <w:t>2;B</w:t>
      </w:r>
      <w:proofErr w:type="gramEnd"/>
      <w:r w:rsidRPr="00E01DC2">
        <w:t>4-A4;"")</w:t>
      </w:r>
    </w:p>
    <w:p w14:paraId="37567DF0" w14:textId="77777777" w:rsidR="00E01DC2" w:rsidRDefault="00E01DC2" w:rsidP="00E01DC2"/>
    <w:p w14:paraId="4A0A9962" w14:textId="77777777" w:rsidR="004960C9" w:rsidRDefault="004960C9" w:rsidP="00E01DC2"/>
    <w:p w14:paraId="259C33A8" w14:textId="77777777" w:rsidR="004960C9" w:rsidRDefault="004960C9" w:rsidP="00E01DC2"/>
    <w:p w14:paraId="01A0C789" w14:textId="77777777" w:rsidR="004960C9" w:rsidRDefault="004960C9" w:rsidP="00E01DC2"/>
    <w:p w14:paraId="56FDFCF9" w14:textId="77777777" w:rsidR="004960C9" w:rsidRDefault="004960C9" w:rsidP="00E01DC2"/>
    <w:p w14:paraId="46783B8D" w14:textId="77777777" w:rsidR="004960C9" w:rsidRPr="00E01DC2" w:rsidRDefault="004960C9" w:rsidP="00E01DC2"/>
    <w:tbl>
      <w:tblPr>
        <w:tblStyle w:val="Tablaconcuadrcula7concolores"/>
        <w:tblW w:w="9280" w:type="dxa"/>
        <w:tblLook w:val="04A0" w:firstRow="1" w:lastRow="0" w:firstColumn="1" w:lastColumn="0" w:noHBand="0" w:noVBand="1"/>
      </w:tblPr>
      <w:tblGrid>
        <w:gridCol w:w="4045"/>
        <w:gridCol w:w="5235"/>
      </w:tblGrid>
      <w:tr w:rsidR="00E01DC2" w:rsidRPr="00E01DC2" w14:paraId="3AC73A25" w14:textId="77777777" w:rsidTr="004960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F14405" w14:textId="77777777" w:rsidR="00E01DC2" w:rsidRPr="00E01DC2" w:rsidRDefault="00E01DC2" w:rsidP="004960C9">
            <w:pPr>
              <w:jc w:val="center"/>
            </w:pPr>
            <w:r w:rsidRPr="00E01DC2">
              <w:lastRenderedPageBreak/>
              <w:t>Nombre del argumento</w:t>
            </w:r>
          </w:p>
        </w:tc>
        <w:tc>
          <w:tcPr>
            <w:tcW w:w="0" w:type="auto"/>
            <w:hideMark/>
          </w:tcPr>
          <w:p w14:paraId="7FCB7151" w14:textId="77777777" w:rsidR="00E01DC2" w:rsidRPr="00E01DC2" w:rsidRDefault="00E01DC2" w:rsidP="004960C9">
            <w:pPr>
              <w:jc w:val="center"/>
              <w:cnfStyle w:val="100000000000" w:firstRow="1" w:lastRow="0" w:firstColumn="0" w:lastColumn="0" w:oddVBand="0" w:evenVBand="0" w:oddHBand="0" w:evenHBand="0" w:firstRowFirstColumn="0" w:firstRowLastColumn="0" w:lastRowFirstColumn="0" w:lastRowLastColumn="0"/>
            </w:pPr>
            <w:r w:rsidRPr="00E01DC2">
              <w:t>Descripción</w:t>
            </w:r>
          </w:p>
        </w:tc>
      </w:tr>
      <w:tr w:rsidR="00E01DC2" w:rsidRPr="00E01DC2" w14:paraId="3A2A9447" w14:textId="77777777" w:rsidTr="00496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E71E4" w14:textId="77777777" w:rsidR="00E01DC2" w:rsidRPr="00E01DC2" w:rsidRDefault="00E01DC2" w:rsidP="00E01DC2">
            <w:proofErr w:type="spellStart"/>
            <w:r w:rsidRPr="00E01DC2">
              <w:rPr>
                <w:b/>
                <w:bCs/>
              </w:rPr>
              <w:t>prueba_lógica</w:t>
            </w:r>
            <w:proofErr w:type="spellEnd"/>
            <w:r w:rsidRPr="00E01DC2">
              <w:t> </w:t>
            </w:r>
            <w:proofErr w:type="gramStart"/>
            <w:r w:rsidRPr="00E01DC2">
              <w:t>   (</w:t>
            </w:r>
            <w:proofErr w:type="gramEnd"/>
            <w:r w:rsidRPr="00E01DC2">
              <w:t>requerido)</w:t>
            </w:r>
          </w:p>
        </w:tc>
        <w:tc>
          <w:tcPr>
            <w:tcW w:w="0" w:type="auto"/>
            <w:hideMark/>
          </w:tcPr>
          <w:p w14:paraId="2D33E024" w14:textId="77777777" w:rsidR="00E01DC2" w:rsidRPr="00E01DC2" w:rsidRDefault="00E01DC2" w:rsidP="00E01DC2">
            <w:pPr>
              <w:cnfStyle w:val="000000100000" w:firstRow="0" w:lastRow="0" w:firstColumn="0" w:lastColumn="0" w:oddVBand="0" w:evenVBand="0" w:oddHBand="1" w:evenHBand="0" w:firstRowFirstColumn="0" w:firstRowLastColumn="0" w:lastRowFirstColumn="0" w:lastRowLastColumn="0"/>
            </w:pPr>
            <w:r w:rsidRPr="00E01DC2">
              <w:t>El valor que quiere probar.</w:t>
            </w:r>
          </w:p>
        </w:tc>
      </w:tr>
      <w:tr w:rsidR="00E01DC2" w:rsidRPr="00E01DC2" w14:paraId="70867165" w14:textId="77777777" w:rsidTr="004960C9">
        <w:tc>
          <w:tcPr>
            <w:cnfStyle w:val="001000000000" w:firstRow="0" w:lastRow="0" w:firstColumn="1" w:lastColumn="0" w:oddVBand="0" w:evenVBand="0" w:oddHBand="0" w:evenHBand="0" w:firstRowFirstColumn="0" w:firstRowLastColumn="0" w:lastRowFirstColumn="0" w:lastRowLastColumn="0"/>
            <w:tcW w:w="0" w:type="auto"/>
            <w:hideMark/>
          </w:tcPr>
          <w:p w14:paraId="0E874169" w14:textId="77777777" w:rsidR="00E01DC2" w:rsidRPr="00E01DC2" w:rsidRDefault="00E01DC2" w:rsidP="00E01DC2">
            <w:proofErr w:type="spellStart"/>
            <w:r w:rsidRPr="00E01DC2">
              <w:rPr>
                <w:b/>
                <w:bCs/>
              </w:rPr>
              <w:t>valor_si_verdadero</w:t>
            </w:r>
            <w:proofErr w:type="spellEnd"/>
            <w:r w:rsidRPr="00E01DC2">
              <w:t> </w:t>
            </w:r>
            <w:proofErr w:type="gramStart"/>
            <w:r w:rsidRPr="00E01DC2">
              <w:t>   (</w:t>
            </w:r>
            <w:proofErr w:type="gramEnd"/>
            <w:r w:rsidRPr="00E01DC2">
              <w:t>requerido)</w:t>
            </w:r>
          </w:p>
        </w:tc>
        <w:tc>
          <w:tcPr>
            <w:tcW w:w="0" w:type="auto"/>
            <w:hideMark/>
          </w:tcPr>
          <w:p w14:paraId="75E515E9" w14:textId="77777777" w:rsidR="00E01DC2" w:rsidRPr="00E01DC2" w:rsidRDefault="00E01DC2" w:rsidP="00E01DC2">
            <w:pPr>
              <w:cnfStyle w:val="000000000000" w:firstRow="0" w:lastRow="0" w:firstColumn="0" w:lastColumn="0" w:oddVBand="0" w:evenVBand="0" w:oddHBand="0" w:evenHBand="0" w:firstRowFirstColumn="0" w:firstRowLastColumn="0" w:lastRowFirstColumn="0" w:lastRowLastColumn="0"/>
            </w:pPr>
            <w:r w:rsidRPr="00E01DC2">
              <w:t>El valor que desea devuelto si el resultado de </w:t>
            </w:r>
            <w:proofErr w:type="spellStart"/>
            <w:r w:rsidRPr="00E01DC2">
              <w:rPr>
                <w:b/>
                <w:bCs/>
                <w:i/>
                <w:iCs/>
              </w:rPr>
              <w:t>prueba_lógica</w:t>
            </w:r>
            <w:proofErr w:type="spellEnd"/>
            <w:r w:rsidRPr="00E01DC2">
              <w:t> es VERDADERO.</w:t>
            </w:r>
          </w:p>
        </w:tc>
      </w:tr>
      <w:tr w:rsidR="00E01DC2" w:rsidRPr="00E01DC2" w14:paraId="663F9AFD" w14:textId="77777777" w:rsidTr="00496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9234E" w14:textId="77777777" w:rsidR="00E01DC2" w:rsidRPr="00E01DC2" w:rsidRDefault="00E01DC2" w:rsidP="00E01DC2">
            <w:proofErr w:type="spellStart"/>
            <w:r w:rsidRPr="00E01DC2">
              <w:rPr>
                <w:b/>
                <w:bCs/>
              </w:rPr>
              <w:t>valor_si_falso</w:t>
            </w:r>
            <w:proofErr w:type="spellEnd"/>
            <w:r w:rsidRPr="00E01DC2">
              <w:t> </w:t>
            </w:r>
            <w:proofErr w:type="gramStart"/>
            <w:r w:rsidRPr="00E01DC2">
              <w:t>   (</w:t>
            </w:r>
            <w:proofErr w:type="gramEnd"/>
            <w:r w:rsidRPr="00E01DC2">
              <w:t>opcional)</w:t>
            </w:r>
          </w:p>
        </w:tc>
        <w:tc>
          <w:tcPr>
            <w:tcW w:w="0" w:type="auto"/>
            <w:hideMark/>
          </w:tcPr>
          <w:p w14:paraId="098C4BAB" w14:textId="77777777" w:rsidR="00E01DC2" w:rsidRPr="00E01DC2" w:rsidRDefault="00E01DC2" w:rsidP="00E01DC2">
            <w:pPr>
              <w:cnfStyle w:val="000000100000" w:firstRow="0" w:lastRow="0" w:firstColumn="0" w:lastColumn="0" w:oddVBand="0" w:evenVBand="0" w:oddHBand="1" w:evenHBand="0" w:firstRowFirstColumn="0" w:firstRowLastColumn="0" w:lastRowFirstColumn="0" w:lastRowLastColumn="0"/>
            </w:pPr>
            <w:r w:rsidRPr="00E01DC2">
              <w:t>El valor que desea devuelto si el resultado de </w:t>
            </w:r>
            <w:proofErr w:type="spellStart"/>
            <w:r w:rsidRPr="00E01DC2">
              <w:rPr>
                <w:b/>
                <w:bCs/>
                <w:i/>
                <w:iCs/>
              </w:rPr>
              <w:t>prueba_lógica</w:t>
            </w:r>
            <w:proofErr w:type="spellEnd"/>
            <w:r w:rsidRPr="00E01DC2">
              <w:t> es FALSO.</w:t>
            </w:r>
          </w:p>
        </w:tc>
      </w:tr>
    </w:tbl>
    <w:p w14:paraId="2D364968" w14:textId="7F83930F" w:rsidR="001C6D7B" w:rsidRDefault="001C6D7B" w:rsidP="008F39AF"/>
    <w:p w14:paraId="3CC4F776" w14:textId="75ADA7B3" w:rsidR="00D0588D" w:rsidRPr="00D0588D" w:rsidRDefault="008433D9" w:rsidP="00D0588D">
      <w:r w:rsidRPr="00D0588D">
        <w:rPr>
          <w:noProof/>
        </w:rPr>
        <w:drawing>
          <wp:anchor distT="0" distB="0" distL="114300" distR="114300" simplePos="0" relativeHeight="251670528" behindDoc="1" locked="0" layoutInCell="1" allowOverlap="1" wp14:anchorId="177867D3" wp14:editId="77CE039A">
            <wp:simplePos x="0" y="0"/>
            <wp:positionH relativeFrom="column">
              <wp:posOffset>2196465</wp:posOffset>
            </wp:positionH>
            <wp:positionV relativeFrom="paragraph">
              <wp:posOffset>104775</wp:posOffset>
            </wp:positionV>
            <wp:extent cx="2705100" cy="1190625"/>
            <wp:effectExtent l="0" t="0" r="0" b="9525"/>
            <wp:wrapTight wrapText="bothSides">
              <wp:wrapPolygon edited="0">
                <wp:start x="0" y="0"/>
                <wp:lineTo x="0" y="21427"/>
                <wp:lineTo x="21448" y="21427"/>
                <wp:lineTo x="21448" y="0"/>
                <wp:lineTo x="0" y="0"/>
              </wp:wrapPolygon>
            </wp:wrapTight>
            <wp:docPr id="1372718676" name="Imagen 5" descr="La celda D2 contiene la fórmula =SI(C2=&quot;SÍ&qu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elda D2 contiene la fórmula =SI(C2=&quot;SÍ&quot;;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0510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88D" w:rsidRPr="00D0588D">
        <w:t>Ejemplos sencillos de SI</w:t>
      </w:r>
    </w:p>
    <w:p w14:paraId="6B56341E" w14:textId="6053BCCF" w:rsidR="00D0588D" w:rsidRPr="00D0588D" w:rsidRDefault="00D0588D" w:rsidP="00D0588D"/>
    <w:p w14:paraId="651A6353" w14:textId="77777777" w:rsidR="00D0588D" w:rsidRPr="00D0588D" w:rsidRDefault="00D0588D" w:rsidP="00D0588D">
      <w:pPr>
        <w:numPr>
          <w:ilvl w:val="0"/>
          <w:numId w:val="2"/>
        </w:numPr>
      </w:pPr>
      <w:r w:rsidRPr="00D0588D">
        <w:t>=SI(C2="Sí";1;2)</w:t>
      </w:r>
    </w:p>
    <w:p w14:paraId="55ADAE04" w14:textId="77777777" w:rsidR="008433D9" w:rsidRDefault="008433D9" w:rsidP="00D0588D"/>
    <w:p w14:paraId="41EB70DF" w14:textId="77777777" w:rsidR="008433D9" w:rsidRDefault="008433D9" w:rsidP="00D0588D"/>
    <w:p w14:paraId="40614DE1" w14:textId="07C613C5" w:rsidR="00D0588D" w:rsidRDefault="00D0588D" w:rsidP="00D0588D">
      <w:pPr>
        <w:rPr>
          <w:i/>
          <w:iCs/>
        </w:rPr>
      </w:pPr>
      <w:r w:rsidRPr="00D0588D">
        <w:t>En el ejemplo anterior, la celda D2 dice: </w:t>
      </w:r>
      <w:proofErr w:type="gramStart"/>
      <w:r w:rsidRPr="00D0588D">
        <w:rPr>
          <w:i/>
          <w:iCs/>
        </w:rPr>
        <w:t>SI(</w:t>
      </w:r>
      <w:proofErr w:type="gramEnd"/>
      <w:r w:rsidRPr="00D0588D">
        <w:rPr>
          <w:i/>
          <w:iCs/>
        </w:rPr>
        <w:t>C2 = Sí; entonces devolver un 1; en caso contrario devolver un 2)</w:t>
      </w:r>
    </w:p>
    <w:p w14:paraId="6C139B2B" w14:textId="5DBF193C" w:rsidR="008433D9" w:rsidRDefault="008433D9" w:rsidP="00D0588D">
      <w:pPr>
        <w:rPr>
          <w:i/>
          <w:iCs/>
        </w:rPr>
      </w:pPr>
    </w:p>
    <w:p w14:paraId="5B4C5ABD" w14:textId="54F11627" w:rsidR="008433D9" w:rsidRPr="00D0588D" w:rsidRDefault="008433D9" w:rsidP="00D0588D">
      <w:r w:rsidRPr="00D0588D">
        <w:rPr>
          <w:noProof/>
        </w:rPr>
        <w:drawing>
          <wp:anchor distT="0" distB="0" distL="114300" distR="114300" simplePos="0" relativeHeight="251671552" behindDoc="1" locked="0" layoutInCell="1" allowOverlap="1" wp14:anchorId="0133CE84" wp14:editId="574BB3BA">
            <wp:simplePos x="0" y="0"/>
            <wp:positionH relativeFrom="column">
              <wp:posOffset>2396490</wp:posOffset>
            </wp:positionH>
            <wp:positionV relativeFrom="paragraph">
              <wp:posOffset>196215</wp:posOffset>
            </wp:positionV>
            <wp:extent cx="2647950" cy="1133475"/>
            <wp:effectExtent l="0" t="0" r="0" b="9525"/>
            <wp:wrapTight wrapText="bothSides">
              <wp:wrapPolygon edited="0">
                <wp:start x="0" y="0"/>
                <wp:lineTo x="0" y="21418"/>
                <wp:lineTo x="21445" y="21418"/>
                <wp:lineTo x="21445" y="0"/>
                <wp:lineTo x="0" y="0"/>
              </wp:wrapPolygon>
            </wp:wrapTight>
            <wp:docPr id="1357446226" name="Imagen 4" descr="La celda D2 contiene la fórmula =SI(C2=1;&quot;SÍ&quot;;&quot;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 celda D2 contiene la fórmula =SI(C2=1;&quot;SÍ&quot;;&quot;NO&qu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7950"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58BB3" w14:textId="4DB21874" w:rsidR="00D0588D" w:rsidRPr="00D0588D" w:rsidRDefault="00D0588D" w:rsidP="00D0588D"/>
    <w:p w14:paraId="39FD3F80" w14:textId="77777777" w:rsidR="00D0588D" w:rsidRPr="00D0588D" w:rsidRDefault="00D0588D" w:rsidP="00D0588D">
      <w:pPr>
        <w:numPr>
          <w:ilvl w:val="0"/>
          <w:numId w:val="3"/>
        </w:numPr>
      </w:pPr>
      <w:r w:rsidRPr="00D0588D">
        <w:t>=SI(C2=1;"Sí";"No")</w:t>
      </w:r>
    </w:p>
    <w:p w14:paraId="4B156E3F" w14:textId="77777777" w:rsidR="008433D9" w:rsidRDefault="008433D9" w:rsidP="00D0588D"/>
    <w:p w14:paraId="19F0899D" w14:textId="77777777" w:rsidR="008433D9" w:rsidRDefault="008433D9" w:rsidP="00D0588D"/>
    <w:p w14:paraId="05A34B33" w14:textId="77777777" w:rsidR="008433D9" w:rsidRDefault="008433D9" w:rsidP="00D0588D"/>
    <w:p w14:paraId="33B42367" w14:textId="6DDD5B8F" w:rsidR="00D0588D" w:rsidRPr="00D0588D" w:rsidRDefault="00D0588D" w:rsidP="00D0588D">
      <w:r w:rsidRPr="00D0588D">
        <w:t>En este ejemplo, la fórmula de la celda D2 dice: </w:t>
      </w:r>
      <w:proofErr w:type="gramStart"/>
      <w:r w:rsidRPr="00D0588D">
        <w:rPr>
          <w:i/>
          <w:iCs/>
        </w:rPr>
        <w:t>SI(</w:t>
      </w:r>
      <w:proofErr w:type="gramEnd"/>
      <w:r w:rsidRPr="00D0588D">
        <w:rPr>
          <w:i/>
          <w:iCs/>
        </w:rPr>
        <w:t>C2 = 1; entonces devolver Sí; en caso contrario devolver No)</w:t>
      </w:r>
      <w:r w:rsidRPr="00D0588D">
        <w:t> Como puede ver, la función SI se puede usar para evaluar texto o valores. También se puede usar para </w:t>
      </w:r>
      <w:hyperlink r:id="rId23" w:history="1">
        <w:r w:rsidRPr="00D0588D">
          <w:rPr>
            <w:rStyle w:val="Hipervnculo"/>
          </w:rPr>
          <w:t>evaluar errores</w:t>
        </w:r>
      </w:hyperlink>
      <w:r w:rsidRPr="00D0588D">
        <w:t>. No está limitado exclusivamente a comprobar si un elemento es igual a otro y devolver un único resultado, también puede usar operadores matemáticos y realizar cálculos adicionales según sus criterios. También se pueden anidar varias funciones SI para realizar varias comparaciones.</w:t>
      </w:r>
    </w:p>
    <w:p w14:paraId="20BF05F4" w14:textId="1C0171F1" w:rsidR="00D0588D" w:rsidRPr="00D0588D" w:rsidRDefault="004D3106" w:rsidP="00D0588D">
      <w:pPr>
        <w:numPr>
          <w:ilvl w:val="0"/>
          <w:numId w:val="4"/>
        </w:numPr>
      </w:pPr>
      <w:r w:rsidRPr="00D0588D">
        <w:rPr>
          <w:noProof/>
        </w:rPr>
        <w:lastRenderedPageBreak/>
        <w:drawing>
          <wp:anchor distT="0" distB="0" distL="114300" distR="114300" simplePos="0" relativeHeight="251672576" behindDoc="1" locked="0" layoutInCell="1" allowOverlap="1" wp14:anchorId="3B864EA8" wp14:editId="7D35B6A3">
            <wp:simplePos x="0" y="0"/>
            <wp:positionH relativeFrom="column">
              <wp:posOffset>129540</wp:posOffset>
            </wp:positionH>
            <wp:positionV relativeFrom="paragraph">
              <wp:posOffset>439420</wp:posOffset>
            </wp:positionV>
            <wp:extent cx="5381625" cy="1819275"/>
            <wp:effectExtent l="0" t="0" r="9525" b="9525"/>
            <wp:wrapTight wrapText="bothSides">
              <wp:wrapPolygon edited="0">
                <wp:start x="0" y="0"/>
                <wp:lineTo x="0" y="21487"/>
                <wp:lineTo x="21562" y="21487"/>
                <wp:lineTo x="21562" y="0"/>
                <wp:lineTo x="0" y="0"/>
              </wp:wrapPolygon>
            </wp:wrapTight>
            <wp:docPr id="958855615" name="Imagen 3" descr="La fórmula de la celda D2 es =SI(C2 &gt; B2;&quot;Presupuesto excedido&quot;;&quot;Dentro de presupuest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órmula de la celda D2 es =SI(C2 &gt; B2;&quot;Presupuesto excedido&quot;;&quot;Dentro de presupuesto&qu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162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88D" w:rsidRPr="00D0588D">
        <w:t xml:space="preserve">=SI(C2&gt;B2;"Presupuesto </w:t>
      </w:r>
      <w:proofErr w:type="spellStart"/>
      <w:r w:rsidR="00D0588D" w:rsidRPr="00D0588D">
        <w:t>excedido";"Dentro</w:t>
      </w:r>
      <w:proofErr w:type="spellEnd"/>
      <w:r w:rsidR="00D0588D" w:rsidRPr="00D0588D">
        <w:t xml:space="preserve"> de presupuesto")</w:t>
      </w:r>
    </w:p>
    <w:p w14:paraId="01A3F676" w14:textId="55C44BD0" w:rsidR="004D3106" w:rsidRDefault="004D3106" w:rsidP="00D0588D"/>
    <w:p w14:paraId="17A769A9" w14:textId="77777777" w:rsidR="00B848FB" w:rsidRDefault="00B848FB" w:rsidP="00D0588D"/>
    <w:p w14:paraId="37281BEF" w14:textId="5E8EC176" w:rsidR="00B848FB" w:rsidRPr="00D0588D" w:rsidRDefault="00D0588D" w:rsidP="00D0588D">
      <w:pPr>
        <w:rPr>
          <w:i/>
          <w:iCs/>
        </w:rPr>
      </w:pPr>
      <w:r w:rsidRPr="00D0588D">
        <w:t>En el ejemplo anterior, la función en D2 dice </w:t>
      </w:r>
      <w:proofErr w:type="gramStart"/>
      <w:r w:rsidRPr="00D0588D">
        <w:rPr>
          <w:i/>
          <w:iCs/>
        </w:rPr>
        <w:t>SI(</w:t>
      </w:r>
      <w:proofErr w:type="gramEnd"/>
      <w:r w:rsidRPr="00D0588D">
        <w:rPr>
          <w:i/>
          <w:iCs/>
        </w:rPr>
        <w:t>C2 es mayor que B2; devolver "Presupuesto excedido"; de lo contrario, devolver "Dentro de presupuesto")</w:t>
      </w:r>
    </w:p>
    <w:p w14:paraId="4721EA62" w14:textId="07ACCED4" w:rsidR="00D0588D" w:rsidRPr="00D0588D" w:rsidRDefault="00D0588D" w:rsidP="00D0588D"/>
    <w:p w14:paraId="7B299C4C" w14:textId="0B875769" w:rsidR="00D0588D" w:rsidRPr="00D0588D" w:rsidRDefault="004429B6" w:rsidP="00D0588D">
      <w:pPr>
        <w:numPr>
          <w:ilvl w:val="0"/>
          <w:numId w:val="5"/>
        </w:numPr>
      </w:pPr>
      <w:r w:rsidRPr="00D0588D">
        <w:rPr>
          <w:noProof/>
        </w:rPr>
        <w:drawing>
          <wp:anchor distT="0" distB="0" distL="114300" distR="114300" simplePos="0" relativeHeight="251673600" behindDoc="1" locked="0" layoutInCell="1" allowOverlap="1" wp14:anchorId="2A845F6C" wp14:editId="0C44B272">
            <wp:simplePos x="0" y="0"/>
            <wp:positionH relativeFrom="column">
              <wp:posOffset>129540</wp:posOffset>
            </wp:positionH>
            <wp:positionV relativeFrom="paragraph">
              <wp:posOffset>530225</wp:posOffset>
            </wp:positionV>
            <wp:extent cx="5381625" cy="1762125"/>
            <wp:effectExtent l="0" t="0" r="9525" b="9525"/>
            <wp:wrapTight wrapText="bothSides">
              <wp:wrapPolygon edited="0">
                <wp:start x="0" y="0"/>
                <wp:lineTo x="0" y="21483"/>
                <wp:lineTo x="21562" y="21483"/>
                <wp:lineTo x="21562" y="0"/>
                <wp:lineTo x="0" y="0"/>
              </wp:wrapPolygon>
            </wp:wrapTight>
            <wp:docPr id="55505863" name="Imagen 2" descr="La fórmula de la celda E2 es =SI(C2&gt;B2;C2-B2;&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 fórmula de la celda E2 es =SI(C2&gt;B2;C2-B2;&quot;&qu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81625"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D0588D" w:rsidRPr="00D0588D">
        <w:t>=SI(C2&gt;B</w:t>
      </w:r>
      <w:proofErr w:type="gramStart"/>
      <w:r w:rsidR="00D0588D" w:rsidRPr="00D0588D">
        <w:t>2;C</w:t>
      </w:r>
      <w:proofErr w:type="gramEnd"/>
      <w:r w:rsidR="00D0588D" w:rsidRPr="00D0588D">
        <w:t>2-B2;0)</w:t>
      </w:r>
    </w:p>
    <w:p w14:paraId="13EC1ADD" w14:textId="77777777" w:rsidR="00B848FB" w:rsidRDefault="00B848FB" w:rsidP="00D0588D"/>
    <w:p w14:paraId="0940582F" w14:textId="77777777" w:rsidR="00B848FB" w:rsidRDefault="00B848FB" w:rsidP="00D0588D"/>
    <w:p w14:paraId="7107C453" w14:textId="77777777" w:rsidR="00011571" w:rsidRDefault="00D0588D" w:rsidP="00D0588D">
      <w:r w:rsidRPr="00D0588D">
        <w:t>En la ilustración anterior, en lugar de devolver un resultado de texto, vamos a devolver un cálculo matemático. La fórmula en E2 dice lo siguiente: </w:t>
      </w:r>
      <w:proofErr w:type="gramStart"/>
      <w:r w:rsidRPr="00D0588D">
        <w:rPr>
          <w:i/>
          <w:iCs/>
        </w:rPr>
        <w:t>SI(</w:t>
      </w:r>
      <w:proofErr w:type="gramEnd"/>
      <w:r w:rsidRPr="00D0588D">
        <w:rPr>
          <w:i/>
          <w:iCs/>
        </w:rPr>
        <w:t>la cantidad real es mayor que la presupuestada; resta la cantidad presupuestada de la cantidad real; en caso contrario, no se devuelve nada).</w:t>
      </w:r>
    </w:p>
    <w:p w14:paraId="5F978712" w14:textId="536F5474" w:rsidR="00D0588D" w:rsidRPr="00D0588D" w:rsidRDefault="00D0588D" w:rsidP="00D0588D">
      <w:r w:rsidRPr="00D0588D">
        <w:rPr>
          <w:noProof/>
        </w:rPr>
        <w:lastRenderedPageBreak/>
        <w:drawing>
          <wp:anchor distT="0" distB="0" distL="114300" distR="114300" simplePos="0" relativeHeight="251674624" behindDoc="1" locked="0" layoutInCell="1" allowOverlap="1" wp14:anchorId="334D6FC0" wp14:editId="1A53D4FB">
            <wp:simplePos x="0" y="0"/>
            <wp:positionH relativeFrom="column">
              <wp:posOffset>2921635</wp:posOffset>
            </wp:positionH>
            <wp:positionV relativeFrom="paragraph">
              <wp:posOffset>4445</wp:posOffset>
            </wp:positionV>
            <wp:extent cx="2531745" cy="2190750"/>
            <wp:effectExtent l="0" t="0" r="1905" b="0"/>
            <wp:wrapTight wrapText="bothSides">
              <wp:wrapPolygon edited="0">
                <wp:start x="0" y="0"/>
                <wp:lineTo x="0" y="21412"/>
                <wp:lineTo x="21454" y="21412"/>
                <wp:lineTo x="21454" y="0"/>
                <wp:lineTo x="0" y="0"/>
              </wp:wrapPolygon>
            </wp:wrapTight>
            <wp:docPr id="1170082040" name="Imagen 1" descr="La fórmula de la celda F7 es SI(E7=&quot;Sí&quot;;F5*0,0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fórmula de la celda F7 es SI(E7=&quot;Sí&quot;;F5*0,082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1745" cy="219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59A4D" w14:textId="77777777" w:rsidR="00D0588D" w:rsidRPr="00D0588D" w:rsidRDefault="00D0588D" w:rsidP="00D0588D">
      <w:pPr>
        <w:numPr>
          <w:ilvl w:val="0"/>
          <w:numId w:val="6"/>
        </w:numPr>
      </w:pPr>
      <w:r w:rsidRPr="00D0588D">
        <w:t>=SI(E7="Sí</w:t>
      </w:r>
      <w:proofErr w:type="gramStart"/>
      <w:r w:rsidRPr="00D0588D">
        <w:t>";F</w:t>
      </w:r>
      <w:proofErr w:type="gramEnd"/>
      <w:r w:rsidRPr="00D0588D">
        <w:t>5*0,0825;0)</w:t>
      </w:r>
    </w:p>
    <w:p w14:paraId="69FDEEC5" w14:textId="77777777" w:rsidR="00D01939" w:rsidRDefault="00D01939" w:rsidP="00D0588D"/>
    <w:p w14:paraId="649D50DD" w14:textId="488679DD" w:rsidR="00D0588D" w:rsidRPr="00D0588D" w:rsidRDefault="00D0588D" w:rsidP="00D0588D">
      <w:r w:rsidRPr="00D0588D">
        <w:t>En este ejemplo, la fórmula en F7 dice lo siguiente: </w:t>
      </w:r>
      <w:proofErr w:type="gramStart"/>
      <w:r w:rsidRPr="00D0588D">
        <w:rPr>
          <w:i/>
          <w:iCs/>
        </w:rPr>
        <w:t>SI(</w:t>
      </w:r>
      <w:proofErr w:type="gramEnd"/>
      <w:r w:rsidRPr="00D0588D">
        <w:rPr>
          <w:i/>
          <w:iCs/>
        </w:rPr>
        <w:t>E7 = "Sí"; calcula la cantidad total con F5 * 8,25 %; en caso contrario, no hay ningún impuesto sobre las ventas, por lo que se devuelve 0)</w:t>
      </w:r>
    </w:p>
    <w:p w14:paraId="6CDF959B" w14:textId="77777777" w:rsidR="00011571" w:rsidRDefault="00011571" w:rsidP="00D0588D">
      <w:pPr>
        <w:rPr>
          <w:b/>
          <w:bCs/>
        </w:rPr>
      </w:pPr>
    </w:p>
    <w:p w14:paraId="0B36D32C" w14:textId="77777777" w:rsidR="00011571" w:rsidRDefault="00011571" w:rsidP="00D0588D">
      <w:pPr>
        <w:rPr>
          <w:b/>
          <w:bCs/>
        </w:rPr>
      </w:pPr>
    </w:p>
    <w:p w14:paraId="023426C6" w14:textId="587B3F43" w:rsidR="00D0588D" w:rsidRDefault="00D0588D" w:rsidP="00D0588D">
      <w:r w:rsidRPr="00D0588D">
        <w:rPr>
          <w:b/>
          <w:bCs/>
        </w:rPr>
        <w:t>Nota: </w:t>
      </w:r>
      <w:r w:rsidRPr="00D0588D">
        <w:t>Si va a usar texto en fórmulas, tendrá que escribir el texto entre comillas (por ejemplo, "Texto"). La única excepción es el uso de VERDADERO o FALSO, que Excel entiende de forma automática.</w:t>
      </w:r>
    </w:p>
    <w:p w14:paraId="02381480" w14:textId="77777777" w:rsidR="00011571" w:rsidRPr="00D0588D" w:rsidRDefault="00011571" w:rsidP="00D0588D"/>
    <w:p w14:paraId="25C03068" w14:textId="77777777" w:rsidR="00D0588D" w:rsidRDefault="00D0588D" w:rsidP="00D0588D">
      <w:r w:rsidRPr="00D0588D">
        <w:t>Problemas comunes</w:t>
      </w:r>
    </w:p>
    <w:p w14:paraId="72C66EEC" w14:textId="77777777" w:rsidR="00011571" w:rsidRPr="00D0588D" w:rsidRDefault="00011571" w:rsidP="00D0588D"/>
    <w:tbl>
      <w:tblPr>
        <w:tblStyle w:val="Tablaconcuadrcula7concolores"/>
        <w:tblW w:w="8789" w:type="dxa"/>
        <w:tblLook w:val="04A0" w:firstRow="1" w:lastRow="0" w:firstColumn="1" w:lastColumn="0" w:noHBand="0" w:noVBand="1"/>
      </w:tblPr>
      <w:tblGrid>
        <w:gridCol w:w="2835"/>
        <w:gridCol w:w="5954"/>
      </w:tblGrid>
      <w:tr w:rsidR="00D0588D" w:rsidRPr="00D0588D" w14:paraId="0A7E5F0B" w14:textId="77777777" w:rsidTr="003C2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590DBB48" w14:textId="77777777" w:rsidR="00D0588D" w:rsidRPr="00D0588D" w:rsidRDefault="00D0588D" w:rsidP="003C2372">
            <w:pPr>
              <w:jc w:val="center"/>
            </w:pPr>
            <w:r w:rsidRPr="00D0588D">
              <w:t>Problema</w:t>
            </w:r>
          </w:p>
        </w:tc>
        <w:tc>
          <w:tcPr>
            <w:tcW w:w="5954" w:type="dxa"/>
            <w:hideMark/>
          </w:tcPr>
          <w:p w14:paraId="7ED69E28" w14:textId="77777777" w:rsidR="00D0588D" w:rsidRPr="00D0588D" w:rsidRDefault="00D0588D" w:rsidP="003C2372">
            <w:pPr>
              <w:jc w:val="center"/>
              <w:cnfStyle w:val="100000000000" w:firstRow="1" w:lastRow="0" w:firstColumn="0" w:lastColumn="0" w:oddVBand="0" w:evenVBand="0" w:oddHBand="0" w:evenHBand="0" w:firstRowFirstColumn="0" w:firstRowLastColumn="0" w:lastRowFirstColumn="0" w:lastRowLastColumn="0"/>
            </w:pPr>
            <w:r w:rsidRPr="00D0588D">
              <w:t>Qué ha fallado</w:t>
            </w:r>
          </w:p>
        </w:tc>
      </w:tr>
      <w:tr w:rsidR="00D0588D" w:rsidRPr="00D0588D" w14:paraId="13EAADC1" w14:textId="77777777" w:rsidTr="003C2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D10DBE0" w14:textId="77777777" w:rsidR="00D0588D" w:rsidRPr="00D0588D" w:rsidRDefault="00D0588D" w:rsidP="00D0588D">
            <w:r w:rsidRPr="00D0588D">
              <w:t>0 (cero) en la celda</w:t>
            </w:r>
          </w:p>
        </w:tc>
        <w:tc>
          <w:tcPr>
            <w:tcW w:w="5954" w:type="dxa"/>
            <w:hideMark/>
          </w:tcPr>
          <w:p w14:paraId="7ACFE0A9" w14:textId="77777777" w:rsidR="00D0588D" w:rsidRPr="00D0588D" w:rsidRDefault="00D0588D" w:rsidP="00D0588D">
            <w:pPr>
              <w:cnfStyle w:val="000000100000" w:firstRow="0" w:lastRow="0" w:firstColumn="0" w:lastColumn="0" w:oddVBand="0" w:evenVBand="0" w:oddHBand="1" w:evenHBand="0" w:firstRowFirstColumn="0" w:firstRowLastColumn="0" w:lastRowFirstColumn="0" w:lastRowLastColumn="0"/>
            </w:pPr>
            <w:r w:rsidRPr="00D0588D">
              <w:t>No había argumento para </w:t>
            </w:r>
            <w:proofErr w:type="spellStart"/>
            <w:r w:rsidRPr="00D0588D">
              <w:rPr>
                <w:b/>
                <w:bCs/>
                <w:i/>
                <w:iCs/>
              </w:rPr>
              <w:t>valor_si_verdadero</w:t>
            </w:r>
            <w:proofErr w:type="spellEnd"/>
            <w:r w:rsidRPr="00D0588D">
              <w:t> ni para </w:t>
            </w:r>
            <w:proofErr w:type="spellStart"/>
            <w:r w:rsidRPr="00D0588D">
              <w:rPr>
                <w:b/>
                <w:bCs/>
                <w:i/>
                <w:iCs/>
              </w:rPr>
              <w:t>valor_si_falso</w:t>
            </w:r>
            <w:proofErr w:type="spellEnd"/>
            <w:r w:rsidRPr="00D0588D">
              <w:t>. Para que se devuelva un valor correcto, agregue texto de argumento a los dos argumentos, o agregue VERDADERO o FALSO al argumento.</w:t>
            </w:r>
          </w:p>
        </w:tc>
      </w:tr>
      <w:tr w:rsidR="00D0588D" w:rsidRPr="00D0588D" w14:paraId="36333FAA" w14:textId="77777777" w:rsidTr="003C2372">
        <w:tc>
          <w:tcPr>
            <w:cnfStyle w:val="001000000000" w:firstRow="0" w:lastRow="0" w:firstColumn="1" w:lastColumn="0" w:oddVBand="0" w:evenVBand="0" w:oddHBand="0" w:evenHBand="0" w:firstRowFirstColumn="0" w:firstRowLastColumn="0" w:lastRowFirstColumn="0" w:lastRowLastColumn="0"/>
            <w:tcW w:w="2835" w:type="dxa"/>
            <w:hideMark/>
          </w:tcPr>
          <w:p w14:paraId="2D18906B" w14:textId="77777777" w:rsidR="00D0588D" w:rsidRPr="00D0588D" w:rsidRDefault="00D0588D" w:rsidP="00D0588D">
            <w:proofErr w:type="gramStart"/>
            <w:r w:rsidRPr="00D0588D">
              <w:t>#¿</w:t>
            </w:r>
            <w:proofErr w:type="gramEnd"/>
            <w:r w:rsidRPr="00D0588D">
              <w:t>NOMBRE? en la celda</w:t>
            </w:r>
          </w:p>
        </w:tc>
        <w:tc>
          <w:tcPr>
            <w:tcW w:w="5954" w:type="dxa"/>
            <w:hideMark/>
          </w:tcPr>
          <w:p w14:paraId="22692167" w14:textId="77777777" w:rsidR="00D0588D" w:rsidRPr="00D0588D" w:rsidRDefault="00D0588D" w:rsidP="00D0588D">
            <w:pPr>
              <w:cnfStyle w:val="000000000000" w:firstRow="0" w:lastRow="0" w:firstColumn="0" w:lastColumn="0" w:oddVBand="0" w:evenVBand="0" w:oddHBand="0" w:evenHBand="0" w:firstRowFirstColumn="0" w:firstRowLastColumn="0" w:lastRowFirstColumn="0" w:lastRowLastColumn="0"/>
            </w:pPr>
            <w:r w:rsidRPr="00D0588D">
              <w:t>Normalmente, esto significa que la fórmula se ha escrito mal.</w:t>
            </w:r>
          </w:p>
        </w:tc>
      </w:tr>
    </w:tbl>
    <w:p w14:paraId="5189C9F9" w14:textId="77777777" w:rsidR="005D27DB" w:rsidRDefault="005D27DB" w:rsidP="008F39AF"/>
    <w:p w14:paraId="4387104E" w14:textId="77777777" w:rsidR="00F300FA" w:rsidRDefault="00F300FA" w:rsidP="008F39AF"/>
    <w:p w14:paraId="28575A67" w14:textId="08A939C0" w:rsidR="00D27909" w:rsidRDefault="00D27909" w:rsidP="008F39AF">
      <w:pPr>
        <w:sectPr w:rsidR="00D27909" w:rsidSect="00297401">
          <w:headerReference w:type="default" r:id="rId27"/>
          <w:footerReference w:type="default" r:id="rId28"/>
          <w:pgSz w:w="12240" w:h="15840"/>
          <w:pgMar w:top="1418" w:right="1701" w:bottom="1418" w:left="1701" w:header="709" w:footer="709" w:gutter="0"/>
          <w:cols w:space="708"/>
          <w:docGrid w:linePitch="360"/>
        </w:sectPr>
      </w:pPr>
    </w:p>
    <w:p w14:paraId="4475BEE1" w14:textId="655FFD35" w:rsidR="005F08F7" w:rsidRDefault="005F08F7" w:rsidP="005F08F7">
      <w:pPr>
        <w:pStyle w:val="Ttulo2"/>
      </w:pPr>
      <w:bookmarkStart w:id="16" w:name="_Toc131699270"/>
      <w:r>
        <w:lastRenderedPageBreak/>
        <w:t>Función Estadística.</w:t>
      </w:r>
      <w:bookmarkEnd w:id="16"/>
    </w:p>
    <w:p w14:paraId="759FCCDF" w14:textId="65200344" w:rsidR="00991C35" w:rsidRPr="00991C35" w:rsidRDefault="00991C35" w:rsidP="00991C35"/>
    <w:tbl>
      <w:tblPr>
        <w:tblStyle w:val="Tablaconcuadrcula7concolores"/>
        <w:tblW w:w="13041" w:type="dxa"/>
        <w:tblLook w:val="04A0" w:firstRow="1" w:lastRow="0" w:firstColumn="1" w:lastColumn="0" w:noHBand="0" w:noVBand="1"/>
      </w:tblPr>
      <w:tblGrid>
        <w:gridCol w:w="1696"/>
        <w:gridCol w:w="3996"/>
        <w:gridCol w:w="3453"/>
        <w:gridCol w:w="3896"/>
      </w:tblGrid>
      <w:tr w:rsidR="00C13AA9" w:rsidRPr="00991C35" w14:paraId="3EAE37FF" w14:textId="77777777" w:rsidTr="00C13A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hideMark/>
          </w:tcPr>
          <w:p w14:paraId="0E8384D2" w14:textId="77777777" w:rsidR="00991C35" w:rsidRPr="00991C35" w:rsidRDefault="00991C35" w:rsidP="00175E32">
            <w:pPr>
              <w:jc w:val="center"/>
            </w:pPr>
            <w:r w:rsidRPr="00991C35">
              <w:t>Función</w:t>
            </w:r>
          </w:p>
        </w:tc>
        <w:tc>
          <w:tcPr>
            <w:tcW w:w="3996" w:type="dxa"/>
            <w:hideMark/>
          </w:tcPr>
          <w:p w14:paraId="668B1EDD" w14:textId="77777777" w:rsidR="00991C35" w:rsidRPr="00991C35" w:rsidRDefault="00991C35" w:rsidP="00175E32">
            <w:pPr>
              <w:jc w:val="center"/>
              <w:cnfStyle w:val="100000000000" w:firstRow="1" w:lastRow="0" w:firstColumn="0" w:lastColumn="0" w:oddVBand="0" w:evenVBand="0" w:oddHBand="0" w:evenHBand="0" w:firstRowFirstColumn="0" w:firstRowLastColumn="0" w:lastRowFirstColumn="0" w:lastRowLastColumn="0"/>
            </w:pPr>
            <w:r w:rsidRPr="00991C35">
              <w:t>Sintaxis</w:t>
            </w:r>
          </w:p>
        </w:tc>
        <w:tc>
          <w:tcPr>
            <w:tcW w:w="3453" w:type="dxa"/>
            <w:hideMark/>
          </w:tcPr>
          <w:p w14:paraId="022BF56E" w14:textId="77777777" w:rsidR="00991C35" w:rsidRPr="00991C35" w:rsidRDefault="00991C35" w:rsidP="00175E32">
            <w:pPr>
              <w:jc w:val="center"/>
              <w:cnfStyle w:val="100000000000" w:firstRow="1" w:lastRow="0" w:firstColumn="0" w:lastColumn="0" w:oddVBand="0" w:evenVBand="0" w:oddHBand="0" w:evenHBand="0" w:firstRowFirstColumn="0" w:firstRowLastColumn="0" w:lastRowFirstColumn="0" w:lastRowLastColumn="0"/>
            </w:pPr>
            <w:r w:rsidRPr="00991C35">
              <w:t>Ejemplo</w:t>
            </w:r>
          </w:p>
        </w:tc>
        <w:tc>
          <w:tcPr>
            <w:tcW w:w="3896" w:type="dxa"/>
            <w:hideMark/>
          </w:tcPr>
          <w:p w14:paraId="6B733B13" w14:textId="77777777" w:rsidR="00991C35" w:rsidRPr="00991C35" w:rsidRDefault="00991C35" w:rsidP="00175E32">
            <w:pPr>
              <w:jc w:val="center"/>
              <w:cnfStyle w:val="100000000000" w:firstRow="1" w:lastRow="0" w:firstColumn="0" w:lastColumn="0" w:oddVBand="0" w:evenVBand="0" w:oddHBand="0" w:evenHBand="0" w:firstRowFirstColumn="0" w:firstRowLastColumn="0" w:lastRowFirstColumn="0" w:lastRowLastColumn="0"/>
            </w:pPr>
            <w:r w:rsidRPr="00991C35">
              <w:t>Cuando aplicarlo</w:t>
            </w:r>
          </w:p>
        </w:tc>
      </w:tr>
      <w:tr w:rsidR="00C13AA9" w:rsidRPr="00991C35" w14:paraId="6AA656A3" w14:textId="77777777" w:rsidTr="00C1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CA7185D" w14:textId="77777777" w:rsidR="00991C35" w:rsidRPr="00991C35" w:rsidRDefault="00991C35" w:rsidP="00991C35">
            <w:r w:rsidRPr="00991C35">
              <w:t>PROMEDIO</w:t>
            </w:r>
          </w:p>
        </w:tc>
        <w:tc>
          <w:tcPr>
            <w:tcW w:w="3996" w:type="dxa"/>
            <w:hideMark/>
          </w:tcPr>
          <w:p w14:paraId="715E82BF" w14:textId="77777777" w:rsidR="00991C35" w:rsidRPr="00991C35" w:rsidRDefault="00991C35" w:rsidP="00C13AA9">
            <w:pPr>
              <w:ind w:right="-926"/>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PROMEDIO(</w:t>
            </w:r>
            <w:proofErr w:type="gramEnd"/>
            <w:r w:rsidRPr="00991C35">
              <w:rPr>
                <w:b/>
                <w:bCs/>
                <w:sz w:val="20"/>
                <w:szCs w:val="18"/>
              </w:rPr>
              <w:t>número1,[número2],...)</w:t>
            </w:r>
          </w:p>
        </w:tc>
        <w:tc>
          <w:tcPr>
            <w:tcW w:w="3453" w:type="dxa"/>
            <w:hideMark/>
          </w:tcPr>
          <w:p w14:paraId="51CAC6DB" w14:textId="77777777" w:rsidR="00991C35" w:rsidRPr="00991C35" w:rsidRDefault="00991C35" w:rsidP="00C13AA9">
            <w:pPr>
              <w:ind w:right="398"/>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PROMEDIO(</w:t>
            </w:r>
            <w:proofErr w:type="gramEnd"/>
            <w:r w:rsidRPr="00991C35">
              <w:rPr>
                <w:b/>
                <w:bCs/>
                <w:sz w:val="20"/>
                <w:szCs w:val="18"/>
              </w:rPr>
              <w:t>A1:A10)</w:t>
            </w:r>
          </w:p>
        </w:tc>
        <w:tc>
          <w:tcPr>
            <w:tcW w:w="3896" w:type="dxa"/>
            <w:hideMark/>
          </w:tcPr>
          <w:p w14:paraId="6B3BA7EE"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sz w:val="20"/>
                <w:szCs w:val="18"/>
              </w:rPr>
              <w:t>Cuando necesites obtener el promedio de un conjunto de números en una hoja de cálculo.</w:t>
            </w:r>
          </w:p>
        </w:tc>
      </w:tr>
      <w:tr w:rsidR="00C13AA9" w:rsidRPr="00991C35" w14:paraId="50FF812C" w14:textId="77777777" w:rsidTr="00C13AA9">
        <w:tc>
          <w:tcPr>
            <w:cnfStyle w:val="001000000000" w:firstRow="0" w:lastRow="0" w:firstColumn="1" w:lastColumn="0" w:oddVBand="0" w:evenVBand="0" w:oddHBand="0" w:evenHBand="0" w:firstRowFirstColumn="0" w:firstRowLastColumn="0" w:lastRowFirstColumn="0" w:lastRowLastColumn="0"/>
            <w:tcW w:w="1696" w:type="dxa"/>
            <w:hideMark/>
          </w:tcPr>
          <w:p w14:paraId="0A568AC1" w14:textId="77777777" w:rsidR="00991C35" w:rsidRPr="00991C35" w:rsidRDefault="00991C35" w:rsidP="00991C35">
            <w:r w:rsidRPr="00991C35">
              <w:t>MEDIANA</w:t>
            </w:r>
          </w:p>
        </w:tc>
        <w:tc>
          <w:tcPr>
            <w:tcW w:w="3996" w:type="dxa"/>
            <w:hideMark/>
          </w:tcPr>
          <w:p w14:paraId="3515B1EE"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MEDIANA(</w:t>
            </w:r>
            <w:proofErr w:type="gramEnd"/>
            <w:r w:rsidRPr="00991C35">
              <w:rPr>
                <w:b/>
                <w:bCs/>
                <w:sz w:val="20"/>
                <w:szCs w:val="18"/>
              </w:rPr>
              <w:t>número1,[número2],...)</w:t>
            </w:r>
          </w:p>
        </w:tc>
        <w:tc>
          <w:tcPr>
            <w:tcW w:w="3453" w:type="dxa"/>
            <w:hideMark/>
          </w:tcPr>
          <w:p w14:paraId="1C57CA8F"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MEDIANA(</w:t>
            </w:r>
            <w:proofErr w:type="gramEnd"/>
            <w:r w:rsidRPr="00991C35">
              <w:rPr>
                <w:b/>
                <w:bCs/>
                <w:sz w:val="20"/>
                <w:szCs w:val="18"/>
              </w:rPr>
              <w:t>A1:A10)</w:t>
            </w:r>
          </w:p>
        </w:tc>
        <w:tc>
          <w:tcPr>
            <w:tcW w:w="3896" w:type="dxa"/>
            <w:hideMark/>
          </w:tcPr>
          <w:p w14:paraId="6F029448"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sz w:val="20"/>
                <w:szCs w:val="18"/>
              </w:rPr>
              <w:t>Cuando necesites obtener la mediana de un conjunto de números en una hoja de cálculo.</w:t>
            </w:r>
          </w:p>
        </w:tc>
      </w:tr>
      <w:tr w:rsidR="00C13AA9" w:rsidRPr="00991C35" w14:paraId="41E5FBCB" w14:textId="77777777" w:rsidTr="00C1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50B47ED" w14:textId="77777777" w:rsidR="00991C35" w:rsidRPr="00991C35" w:rsidRDefault="00991C35" w:rsidP="00991C35">
            <w:r w:rsidRPr="00991C35">
              <w:t>MODA</w:t>
            </w:r>
          </w:p>
        </w:tc>
        <w:tc>
          <w:tcPr>
            <w:tcW w:w="3996" w:type="dxa"/>
            <w:hideMark/>
          </w:tcPr>
          <w:p w14:paraId="4CD35239"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MODA(</w:t>
            </w:r>
            <w:proofErr w:type="gramEnd"/>
            <w:r w:rsidRPr="00991C35">
              <w:rPr>
                <w:b/>
                <w:bCs/>
                <w:sz w:val="20"/>
                <w:szCs w:val="18"/>
              </w:rPr>
              <w:t>número1,[número2],...)</w:t>
            </w:r>
          </w:p>
        </w:tc>
        <w:tc>
          <w:tcPr>
            <w:tcW w:w="3453" w:type="dxa"/>
            <w:hideMark/>
          </w:tcPr>
          <w:p w14:paraId="620629C0"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MODA(</w:t>
            </w:r>
            <w:proofErr w:type="gramEnd"/>
            <w:r w:rsidRPr="00991C35">
              <w:rPr>
                <w:b/>
                <w:bCs/>
                <w:sz w:val="20"/>
                <w:szCs w:val="18"/>
              </w:rPr>
              <w:t>A1:A10)</w:t>
            </w:r>
          </w:p>
        </w:tc>
        <w:tc>
          <w:tcPr>
            <w:tcW w:w="3896" w:type="dxa"/>
            <w:hideMark/>
          </w:tcPr>
          <w:p w14:paraId="217C8ACF"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sz w:val="20"/>
                <w:szCs w:val="18"/>
              </w:rPr>
              <w:t>Cuando necesites obtener la moda de un conjunto de números en una hoja de cálculo.</w:t>
            </w:r>
          </w:p>
        </w:tc>
      </w:tr>
      <w:tr w:rsidR="00C13AA9" w:rsidRPr="00991C35" w14:paraId="3AE3F7D0" w14:textId="77777777" w:rsidTr="00C13AA9">
        <w:tc>
          <w:tcPr>
            <w:cnfStyle w:val="001000000000" w:firstRow="0" w:lastRow="0" w:firstColumn="1" w:lastColumn="0" w:oddVBand="0" w:evenVBand="0" w:oddHBand="0" w:evenHBand="0" w:firstRowFirstColumn="0" w:firstRowLastColumn="0" w:lastRowFirstColumn="0" w:lastRowLastColumn="0"/>
            <w:tcW w:w="1696" w:type="dxa"/>
            <w:hideMark/>
          </w:tcPr>
          <w:p w14:paraId="2EF9775C" w14:textId="77777777" w:rsidR="00991C35" w:rsidRPr="00991C35" w:rsidRDefault="00991C35" w:rsidP="00991C35">
            <w:r w:rsidRPr="00991C35">
              <w:t>DESVESTP</w:t>
            </w:r>
          </w:p>
        </w:tc>
        <w:tc>
          <w:tcPr>
            <w:tcW w:w="3996" w:type="dxa"/>
            <w:hideMark/>
          </w:tcPr>
          <w:p w14:paraId="3364CB61"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DESVESTP(</w:t>
            </w:r>
            <w:proofErr w:type="gramEnd"/>
            <w:r w:rsidRPr="00991C35">
              <w:rPr>
                <w:b/>
                <w:bCs/>
                <w:sz w:val="20"/>
                <w:szCs w:val="18"/>
              </w:rPr>
              <w:t>número1,[número2],...)</w:t>
            </w:r>
          </w:p>
        </w:tc>
        <w:tc>
          <w:tcPr>
            <w:tcW w:w="3453" w:type="dxa"/>
            <w:hideMark/>
          </w:tcPr>
          <w:p w14:paraId="3CDB229A"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DESVESTP(</w:t>
            </w:r>
            <w:proofErr w:type="gramEnd"/>
            <w:r w:rsidRPr="00991C35">
              <w:rPr>
                <w:b/>
                <w:bCs/>
                <w:sz w:val="20"/>
                <w:szCs w:val="18"/>
              </w:rPr>
              <w:t>A1:A10)</w:t>
            </w:r>
          </w:p>
        </w:tc>
        <w:tc>
          <w:tcPr>
            <w:tcW w:w="3896" w:type="dxa"/>
            <w:hideMark/>
          </w:tcPr>
          <w:p w14:paraId="3DCB4A08"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sz w:val="20"/>
                <w:szCs w:val="18"/>
              </w:rPr>
              <w:t>Cuando necesites obtener la desviación estándar de un conjunto de números en una hoja de cálculo.</w:t>
            </w:r>
          </w:p>
        </w:tc>
      </w:tr>
      <w:tr w:rsidR="00C13AA9" w:rsidRPr="00991C35" w14:paraId="42DBDF82" w14:textId="77777777" w:rsidTr="00C1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6A6B769" w14:textId="77777777" w:rsidR="00991C35" w:rsidRPr="00991C35" w:rsidRDefault="00991C35" w:rsidP="00991C35">
            <w:r w:rsidRPr="00991C35">
              <w:t>VAR</w:t>
            </w:r>
          </w:p>
        </w:tc>
        <w:tc>
          <w:tcPr>
            <w:tcW w:w="3996" w:type="dxa"/>
            <w:hideMark/>
          </w:tcPr>
          <w:p w14:paraId="54D7109C"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VAR(</w:t>
            </w:r>
            <w:proofErr w:type="gramEnd"/>
            <w:r w:rsidRPr="00991C35">
              <w:rPr>
                <w:b/>
                <w:bCs/>
                <w:sz w:val="20"/>
                <w:szCs w:val="18"/>
              </w:rPr>
              <w:t>número1,[número2],...)</w:t>
            </w:r>
          </w:p>
        </w:tc>
        <w:tc>
          <w:tcPr>
            <w:tcW w:w="3453" w:type="dxa"/>
            <w:hideMark/>
          </w:tcPr>
          <w:p w14:paraId="59A505DD"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VAR(</w:t>
            </w:r>
            <w:proofErr w:type="gramEnd"/>
            <w:r w:rsidRPr="00991C35">
              <w:rPr>
                <w:b/>
                <w:bCs/>
                <w:sz w:val="20"/>
                <w:szCs w:val="18"/>
              </w:rPr>
              <w:t>A1:A10)</w:t>
            </w:r>
          </w:p>
        </w:tc>
        <w:tc>
          <w:tcPr>
            <w:tcW w:w="3896" w:type="dxa"/>
            <w:hideMark/>
          </w:tcPr>
          <w:p w14:paraId="2ADEDD48"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sz w:val="20"/>
                <w:szCs w:val="18"/>
              </w:rPr>
              <w:t>Cuando necesites obtener la varianza de un conjunto de números en una hoja de cálculo.</w:t>
            </w:r>
          </w:p>
        </w:tc>
      </w:tr>
      <w:tr w:rsidR="00C13AA9" w:rsidRPr="00991C35" w14:paraId="316C95FF" w14:textId="77777777" w:rsidTr="00C13AA9">
        <w:tc>
          <w:tcPr>
            <w:cnfStyle w:val="001000000000" w:firstRow="0" w:lastRow="0" w:firstColumn="1" w:lastColumn="0" w:oddVBand="0" w:evenVBand="0" w:oddHBand="0" w:evenHBand="0" w:firstRowFirstColumn="0" w:firstRowLastColumn="0" w:lastRowFirstColumn="0" w:lastRowLastColumn="0"/>
            <w:tcW w:w="1696" w:type="dxa"/>
            <w:hideMark/>
          </w:tcPr>
          <w:p w14:paraId="081A5B97" w14:textId="77777777" w:rsidR="00991C35" w:rsidRPr="00991C35" w:rsidRDefault="00991C35" w:rsidP="00991C35">
            <w:r w:rsidRPr="00991C35">
              <w:t>CORREL</w:t>
            </w:r>
          </w:p>
        </w:tc>
        <w:tc>
          <w:tcPr>
            <w:tcW w:w="3996" w:type="dxa"/>
            <w:hideMark/>
          </w:tcPr>
          <w:p w14:paraId="76386FC4"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CORREL(</w:t>
            </w:r>
            <w:proofErr w:type="gramEnd"/>
            <w:r w:rsidRPr="00991C35">
              <w:rPr>
                <w:b/>
                <w:bCs/>
                <w:sz w:val="20"/>
                <w:szCs w:val="18"/>
              </w:rPr>
              <w:t>rango1,rango2)</w:t>
            </w:r>
          </w:p>
        </w:tc>
        <w:tc>
          <w:tcPr>
            <w:tcW w:w="3453" w:type="dxa"/>
            <w:hideMark/>
          </w:tcPr>
          <w:p w14:paraId="6E24B015"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CORREL(</w:t>
            </w:r>
            <w:proofErr w:type="gramEnd"/>
            <w:r w:rsidRPr="00991C35">
              <w:rPr>
                <w:b/>
                <w:bCs/>
                <w:sz w:val="20"/>
                <w:szCs w:val="18"/>
              </w:rPr>
              <w:t>A1:A10,B1:B10)</w:t>
            </w:r>
          </w:p>
        </w:tc>
        <w:tc>
          <w:tcPr>
            <w:tcW w:w="3896" w:type="dxa"/>
            <w:hideMark/>
          </w:tcPr>
          <w:p w14:paraId="1083F577" w14:textId="77777777" w:rsidR="00991C35" w:rsidRPr="00991C35" w:rsidRDefault="00991C35" w:rsidP="00991C35">
            <w:pPr>
              <w:cnfStyle w:val="000000000000" w:firstRow="0" w:lastRow="0" w:firstColumn="0" w:lastColumn="0" w:oddVBand="0" w:evenVBand="0" w:oddHBand="0" w:evenHBand="0" w:firstRowFirstColumn="0" w:firstRowLastColumn="0" w:lastRowFirstColumn="0" w:lastRowLastColumn="0"/>
              <w:rPr>
                <w:sz w:val="20"/>
                <w:szCs w:val="18"/>
              </w:rPr>
            </w:pPr>
            <w:r w:rsidRPr="00991C35">
              <w:rPr>
                <w:sz w:val="20"/>
                <w:szCs w:val="18"/>
              </w:rPr>
              <w:t>Cuando necesites calcular la correlación entre dos conjuntos de datos en una hoja de cálculo.</w:t>
            </w:r>
          </w:p>
        </w:tc>
      </w:tr>
      <w:tr w:rsidR="00C13AA9" w:rsidRPr="00991C35" w14:paraId="43813A3A" w14:textId="77777777" w:rsidTr="00C1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DC32138" w14:textId="77777777" w:rsidR="00991C35" w:rsidRPr="00991C35" w:rsidRDefault="00991C35" w:rsidP="00991C35">
            <w:r w:rsidRPr="00991C35">
              <w:lastRenderedPageBreak/>
              <w:t>COEFDETERM</w:t>
            </w:r>
          </w:p>
        </w:tc>
        <w:tc>
          <w:tcPr>
            <w:tcW w:w="3996" w:type="dxa"/>
            <w:hideMark/>
          </w:tcPr>
          <w:p w14:paraId="31DE230F"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b/>
                <w:bCs/>
                <w:sz w:val="20"/>
                <w:szCs w:val="18"/>
              </w:rPr>
              <w:t>=</w:t>
            </w:r>
            <w:proofErr w:type="gramStart"/>
            <w:r w:rsidRPr="00991C35">
              <w:rPr>
                <w:b/>
                <w:bCs/>
                <w:sz w:val="20"/>
                <w:szCs w:val="18"/>
              </w:rPr>
              <w:t>COEFDETERM(</w:t>
            </w:r>
            <w:proofErr w:type="gramEnd"/>
            <w:r w:rsidRPr="00991C35">
              <w:rPr>
                <w:b/>
                <w:bCs/>
                <w:sz w:val="20"/>
                <w:szCs w:val="18"/>
              </w:rPr>
              <w:t>rango1,rango2)</w:t>
            </w:r>
          </w:p>
        </w:tc>
        <w:tc>
          <w:tcPr>
            <w:tcW w:w="3453" w:type="dxa"/>
            <w:hideMark/>
          </w:tcPr>
          <w:p w14:paraId="31F3B564"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lang w:val="en-US"/>
              </w:rPr>
            </w:pPr>
            <w:r w:rsidRPr="00991C35">
              <w:rPr>
                <w:b/>
                <w:bCs/>
                <w:sz w:val="20"/>
                <w:szCs w:val="18"/>
                <w:lang w:val="en-US"/>
              </w:rPr>
              <w:t>=</w:t>
            </w:r>
            <w:proofErr w:type="gramStart"/>
            <w:r w:rsidRPr="00991C35">
              <w:rPr>
                <w:b/>
                <w:bCs/>
                <w:sz w:val="20"/>
                <w:szCs w:val="18"/>
                <w:lang w:val="en-US"/>
              </w:rPr>
              <w:t>COEFDETERM(</w:t>
            </w:r>
            <w:proofErr w:type="gramEnd"/>
            <w:r w:rsidRPr="00991C35">
              <w:rPr>
                <w:b/>
                <w:bCs/>
                <w:sz w:val="20"/>
                <w:szCs w:val="18"/>
                <w:lang w:val="en-US"/>
              </w:rPr>
              <w:t>A1:A10,B1:B10)</w:t>
            </w:r>
          </w:p>
        </w:tc>
        <w:tc>
          <w:tcPr>
            <w:tcW w:w="3896" w:type="dxa"/>
            <w:hideMark/>
          </w:tcPr>
          <w:p w14:paraId="6D8286FB" w14:textId="77777777" w:rsidR="00991C35" w:rsidRPr="00991C35" w:rsidRDefault="00991C35" w:rsidP="00991C35">
            <w:pPr>
              <w:cnfStyle w:val="000000100000" w:firstRow="0" w:lastRow="0" w:firstColumn="0" w:lastColumn="0" w:oddVBand="0" w:evenVBand="0" w:oddHBand="1" w:evenHBand="0" w:firstRowFirstColumn="0" w:firstRowLastColumn="0" w:lastRowFirstColumn="0" w:lastRowLastColumn="0"/>
              <w:rPr>
                <w:sz w:val="20"/>
                <w:szCs w:val="18"/>
              </w:rPr>
            </w:pPr>
            <w:r w:rsidRPr="00991C35">
              <w:rPr>
                <w:sz w:val="20"/>
                <w:szCs w:val="18"/>
              </w:rPr>
              <w:t>Cuando necesites obtener el coeficiente de determinación entre dos conjuntos de datos en una hoja de cálculo.</w:t>
            </w:r>
          </w:p>
        </w:tc>
      </w:tr>
    </w:tbl>
    <w:p w14:paraId="463517D0" w14:textId="77777777" w:rsidR="004D7096" w:rsidRDefault="004D7096" w:rsidP="008F39AF"/>
    <w:p w14:paraId="7C852C78" w14:textId="77777777" w:rsidR="004D7096" w:rsidRDefault="004D7096" w:rsidP="008F39AF"/>
    <w:p w14:paraId="7589C395" w14:textId="77777777" w:rsidR="004D7096" w:rsidRDefault="004D7096" w:rsidP="008F39AF"/>
    <w:p w14:paraId="0FBAEDA8" w14:textId="77777777" w:rsidR="00EC0B12" w:rsidRDefault="00EC0B12" w:rsidP="00D27909">
      <w:pPr>
        <w:pStyle w:val="Ttulo2"/>
      </w:pPr>
    </w:p>
    <w:p w14:paraId="485AD9CF" w14:textId="77777777" w:rsidR="00EC0B12" w:rsidRDefault="00EC0B12" w:rsidP="00D27909">
      <w:pPr>
        <w:pStyle w:val="Ttulo2"/>
      </w:pPr>
    </w:p>
    <w:p w14:paraId="100A4E5C" w14:textId="18DF172F" w:rsidR="00EC0B12" w:rsidRDefault="00EC0B12" w:rsidP="006D40D8">
      <w:pPr>
        <w:pStyle w:val="Ttulo2"/>
        <w:sectPr w:rsidR="00EC0B12" w:rsidSect="00D27909">
          <w:headerReference w:type="default" r:id="rId29"/>
          <w:footerReference w:type="default" r:id="rId30"/>
          <w:pgSz w:w="15840" w:h="12240" w:orient="landscape"/>
          <w:pgMar w:top="1701" w:right="1418" w:bottom="1701" w:left="1418" w:header="709" w:footer="709" w:gutter="0"/>
          <w:cols w:space="708"/>
          <w:docGrid w:linePitch="360"/>
        </w:sectPr>
      </w:pPr>
      <w:bookmarkStart w:id="17" w:name="_Toc131699271"/>
    </w:p>
    <w:p w14:paraId="6F1EACDE" w14:textId="7BB31C37" w:rsidR="00343BCD" w:rsidRDefault="005F08F7" w:rsidP="00D27909">
      <w:pPr>
        <w:pStyle w:val="Ttulo2"/>
      </w:pPr>
      <w:r>
        <w:lastRenderedPageBreak/>
        <w:t>Función Máximo y Mínimo.</w:t>
      </w:r>
      <w:bookmarkEnd w:id="17"/>
    </w:p>
    <w:p w14:paraId="10500C57" w14:textId="69357A14" w:rsidR="00926E7E" w:rsidRDefault="00926E7E" w:rsidP="00926E7E">
      <w:r w:rsidRPr="00926E7E">
        <w:t>En est</w:t>
      </w:r>
      <w:r w:rsidR="00841131">
        <w:t>a</w:t>
      </w:r>
      <w:r w:rsidRPr="00926E7E">
        <w:t xml:space="preserve"> </w:t>
      </w:r>
      <w:r w:rsidR="00AE4B20">
        <w:t>sección</w:t>
      </w:r>
      <w:r w:rsidRPr="00926E7E">
        <w:t xml:space="preserve"> se describe la sintaxis de la fórmula y el uso de la función </w:t>
      </w:r>
      <w:r w:rsidRPr="00926E7E">
        <w:rPr>
          <w:b/>
          <w:bCs/>
        </w:rPr>
        <w:t>MAX</w:t>
      </w:r>
      <w:r w:rsidRPr="00926E7E">
        <w:t> en</w:t>
      </w:r>
      <w:r w:rsidR="00F957C9">
        <w:t xml:space="preserve"> </w:t>
      </w:r>
      <w:r w:rsidRPr="00926E7E">
        <w:t>Microsoft Excel.</w:t>
      </w:r>
    </w:p>
    <w:p w14:paraId="00AAD4CC" w14:textId="77777777" w:rsidR="006D40D8" w:rsidRPr="00926E7E" w:rsidRDefault="006D40D8" w:rsidP="00926E7E"/>
    <w:p w14:paraId="69F62CB6" w14:textId="77777777" w:rsidR="00926E7E" w:rsidRPr="00926E7E" w:rsidRDefault="00926E7E" w:rsidP="00926E7E">
      <w:r w:rsidRPr="00926E7E">
        <w:t>Descripción</w:t>
      </w:r>
    </w:p>
    <w:p w14:paraId="241E2A6B" w14:textId="77777777" w:rsidR="00926E7E" w:rsidRDefault="00926E7E" w:rsidP="00926E7E">
      <w:r w:rsidRPr="00926E7E">
        <w:t>Devuelve el valor máximo de un conjunto de valores.</w:t>
      </w:r>
    </w:p>
    <w:p w14:paraId="282654EC" w14:textId="77777777" w:rsidR="00F957C9" w:rsidRPr="00926E7E" w:rsidRDefault="00F957C9" w:rsidP="00926E7E"/>
    <w:p w14:paraId="344E1EB8" w14:textId="77777777" w:rsidR="00926E7E" w:rsidRPr="00926E7E" w:rsidRDefault="00926E7E" w:rsidP="00926E7E">
      <w:r w:rsidRPr="00926E7E">
        <w:t>Sintaxis</w:t>
      </w:r>
    </w:p>
    <w:p w14:paraId="33FD3623" w14:textId="77777777" w:rsidR="00926E7E" w:rsidRDefault="00926E7E" w:rsidP="00926E7E">
      <w:proofErr w:type="gramStart"/>
      <w:r w:rsidRPr="00926E7E">
        <w:t>MAX(</w:t>
      </w:r>
      <w:proofErr w:type="gramEnd"/>
      <w:r w:rsidRPr="00926E7E">
        <w:t>número1, [número2], ...)</w:t>
      </w:r>
    </w:p>
    <w:p w14:paraId="1CBCC3D3" w14:textId="77777777" w:rsidR="00F957C9" w:rsidRPr="00926E7E" w:rsidRDefault="00F957C9" w:rsidP="00926E7E"/>
    <w:p w14:paraId="1412A686" w14:textId="77777777" w:rsidR="00926E7E" w:rsidRPr="00926E7E" w:rsidRDefault="00926E7E" w:rsidP="00926E7E">
      <w:r w:rsidRPr="00926E7E">
        <w:t>La sintaxis de la función MAX tiene los siguientes argumentos:</w:t>
      </w:r>
    </w:p>
    <w:p w14:paraId="2A8B12EF" w14:textId="77777777" w:rsidR="00926E7E" w:rsidRDefault="00926E7E" w:rsidP="00926E7E">
      <w:pPr>
        <w:numPr>
          <w:ilvl w:val="0"/>
          <w:numId w:val="7"/>
        </w:numPr>
      </w:pPr>
      <w:r w:rsidRPr="00926E7E">
        <w:rPr>
          <w:b/>
          <w:bCs/>
        </w:rPr>
        <w:t>Número1, número2...</w:t>
      </w:r>
      <w:r w:rsidRPr="00926E7E">
        <w:t>    Número1 es obligatorio, los números siguientes son opcionales. De 1 a 255 números de los que desea encontrar el valor máximo.</w:t>
      </w:r>
    </w:p>
    <w:p w14:paraId="7B0FFFCA" w14:textId="77777777" w:rsidR="00F957C9" w:rsidRPr="00926E7E" w:rsidRDefault="00F957C9" w:rsidP="00F957C9">
      <w:pPr>
        <w:ind w:left="720"/>
      </w:pPr>
    </w:p>
    <w:p w14:paraId="346233C4" w14:textId="77777777" w:rsidR="00926E7E" w:rsidRPr="00926E7E" w:rsidRDefault="00926E7E" w:rsidP="00926E7E">
      <w:r w:rsidRPr="00926E7E">
        <w:t>Observaciones</w:t>
      </w:r>
    </w:p>
    <w:p w14:paraId="3668B0FC" w14:textId="77777777" w:rsidR="00926E7E" w:rsidRPr="00926E7E" w:rsidRDefault="00926E7E" w:rsidP="00926E7E">
      <w:pPr>
        <w:numPr>
          <w:ilvl w:val="0"/>
          <w:numId w:val="8"/>
        </w:numPr>
      </w:pPr>
      <w:r w:rsidRPr="00926E7E">
        <w:t>Los argumentos pueden ser números o nombres, matrices o referencias que contengan números.</w:t>
      </w:r>
    </w:p>
    <w:p w14:paraId="695A71A9" w14:textId="77777777" w:rsidR="00926E7E" w:rsidRPr="00926E7E" w:rsidRDefault="00926E7E" w:rsidP="00926E7E">
      <w:pPr>
        <w:numPr>
          <w:ilvl w:val="0"/>
          <w:numId w:val="8"/>
        </w:numPr>
      </w:pPr>
      <w:r w:rsidRPr="00926E7E">
        <w:t>Se tienen en cuenta los valores lógicos y las representaciones textuales de números escritos directamente en la lista de argumentos.</w:t>
      </w:r>
    </w:p>
    <w:p w14:paraId="4DC7507D" w14:textId="77777777" w:rsidR="00926E7E" w:rsidRPr="00926E7E" w:rsidRDefault="00926E7E" w:rsidP="00926E7E">
      <w:pPr>
        <w:numPr>
          <w:ilvl w:val="0"/>
          <w:numId w:val="8"/>
        </w:numPr>
      </w:pPr>
      <w:r w:rsidRPr="00926E7E">
        <w:t>Si el argumento es una matriz o una referencia, solo se usarán los números contenidos en la matriz o en la referencia. Se ignorarán las celdas vacías, los valores lógicos o el texto contenidos en la matriz o en la referencia.</w:t>
      </w:r>
    </w:p>
    <w:p w14:paraId="72679B0E" w14:textId="77777777" w:rsidR="00926E7E" w:rsidRPr="00926E7E" w:rsidRDefault="00926E7E" w:rsidP="00926E7E">
      <w:pPr>
        <w:numPr>
          <w:ilvl w:val="0"/>
          <w:numId w:val="8"/>
        </w:numPr>
      </w:pPr>
      <w:r w:rsidRPr="00926E7E">
        <w:t>Si el argumento no contiene números, MAX devuelve 0 (cero).</w:t>
      </w:r>
    </w:p>
    <w:p w14:paraId="0BB46B84" w14:textId="77777777" w:rsidR="00926E7E" w:rsidRPr="00926E7E" w:rsidRDefault="00926E7E" w:rsidP="00926E7E">
      <w:pPr>
        <w:numPr>
          <w:ilvl w:val="0"/>
          <w:numId w:val="8"/>
        </w:numPr>
      </w:pPr>
      <w:r w:rsidRPr="00926E7E">
        <w:t>Los argumentos que son valores de error o texto que no se pueden traducir a números provocan errores.</w:t>
      </w:r>
    </w:p>
    <w:p w14:paraId="162AD166" w14:textId="05789DD5" w:rsidR="00F957C9" w:rsidRDefault="00926E7E" w:rsidP="00926E7E">
      <w:pPr>
        <w:numPr>
          <w:ilvl w:val="0"/>
          <w:numId w:val="8"/>
        </w:numPr>
      </w:pPr>
      <w:r w:rsidRPr="00926E7E">
        <w:t>Si desea incluir valores lógicos y representaciones textuales de números en una referencia como parte del cálculo, use la función MAXA.</w:t>
      </w:r>
    </w:p>
    <w:p w14:paraId="154524CB" w14:textId="77777777" w:rsidR="008D4313" w:rsidRDefault="008D4313" w:rsidP="008D4313"/>
    <w:p w14:paraId="7E889A03" w14:textId="2FD4EA3C" w:rsidR="00926E7E" w:rsidRDefault="00926E7E" w:rsidP="00926E7E">
      <w:r w:rsidRPr="00926E7E">
        <w:t>Ejemplo</w:t>
      </w:r>
    </w:p>
    <w:p w14:paraId="0D8244E2" w14:textId="77777777" w:rsidR="00F957C9" w:rsidRPr="00926E7E" w:rsidRDefault="00F957C9" w:rsidP="00926E7E"/>
    <w:p w14:paraId="5C622BF6" w14:textId="77777777" w:rsidR="00BA30EF" w:rsidRDefault="00BA30EF" w:rsidP="00926E7E"/>
    <w:p w14:paraId="5989618B" w14:textId="6B23EDAE" w:rsidR="00926E7E" w:rsidRPr="00926E7E" w:rsidRDefault="00926E7E" w:rsidP="00926E7E">
      <w:r w:rsidRPr="00926E7E">
        <w:t>Copie los datos de ejemplo en la tabla siguiente y péguelos en la celda A1 de una hoja de cálculo nueva de Excel. Para que las fórmulas muestren los resultados, selecciónelas, presione F2 y luego ENTRAR. Si lo necesita, puede ajustar el ancho de las columnas para ver todos los datos.</w:t>
      </w:r>
    </w:p>
    <w:tbl>
      <w:tblPr>
        <w:tblpPr w:leftFromText="141" w:rightFromText="141" w:vertAnchor="page" w:horzAnchor="margin" w:tblpY="2431"/>
        <w:tblW w:w="9114"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2109"/>
        <w:gridCol w:w="5451"/>
        <w:gridCol w:w="1554"/>
      </w:tblGrid>
      <w:tr w:rsidR="00926E7E" w:rsidRPr="00926E7E" w14:paraId="10036DAF" w14:textId="77777777" w:rsidTr="008D4313">
        <w:trPr>
          <w:tblHeader/>
        </w:trPr>
        <w:tc>
          <w:tcPr>
            <w:tcW w:w="2109" w:type="dxa"/>
            <w:shd w:val="clear" w:color="auto" w:fill="DADADA"/>
            <w:tcMar>
              <w:top w:w="60" w:type="dxa"/>
              <w:left w:w="150" w:type="dxa"/>
              <w:bottom w:w="60" w:type="dxa"/>
              <w:right w:w="150" w:type="dxa"/>
            </w:tcMar>
            <w:hideMark/>
          </w:tcPr>
          <w:p w14:paraId="06700677" w14:textId="77777777" w:rsidR="00926E7E" w:rsidRPr="00926E7E" w:rsidRDefault="00926E7E" w:rsidP="008D4313">
            <w:r w:rsidRPr="00926E7E">
              <w:rPr>
                <w:b/>
                <w:bCs/>
              </w:rPr>
              <w:t>Datos</w:t>
            </w:r>
          </w:p>
        </w:tc>
        <w:tc>
          <w:tcPr>
            <w:tcW w:w="0" w:type="auto"/>
            <w:shd w:val="clear" w:color="auto" w:fill="DADADA"/>
            <w:tcMar>
              <w:top w:w="60" w:type="dxa"/>
              <w:left w:w="150" w:type="dxa"/>
              <w:bottom w:w="60" w:type="dxa"/>
              <w:right w:w="150" w:type="dxa"/>
            </w:tcMar>
            <w:hideMark/>
          </w:tcPr>
          <w:p w14:paraId="12B4A51A" w14:textId="77777777" w:rsidR="00926E7E" w:rsidRPr="00926E7E" w:rsidRDefault="00926E7E" w:rsidP="008D4313"/>
        </w:tc>
        <w:tc>
          <w:tcPr>
            <w:tcW w:w="0" w:type="auto"/>
            <w:shd w:val="clear" w:color="auto" w:fill="DADADA"/>
            <w:tcMar>
              <w:top w:w="60" w:type="dxa"/>
              <w:left w:w="150" w:type="dxa"/>
              <w:bottom w:w="60" w:type="dxa"/>
              <w:right w:w="150" w:type="dxa"/>
            </w:tcMar>
            <w:hideMark/>
          </w:tcPr>
          <w:p w14:paraId="372E8DD1" w14:textId="77777777" w:rsidR="00926E7E" w:rsidRPr="00926E7E" w:rsidRDefault="00926E7E" w:rsidP="008D4313"/>
        </w:tc>
      </w:tr>
      <w:tr w:rsidR="00926E7E" w:rsidRPr="00926E7E" w14:paraId="7FE88B9F" w14:textId="77777777" w:rsidTr="008D4313">
        <w:tc>
          <w:tcPr>
            <w:tcW w:w="2109" w:type="dxa"/>
            <w:shd w:val="clear" w:color="auto" w:fill="F4F4F4"/>
            <w:tcMar>
              <w:top w:w="60" w:type="dxa"/>
              <w:left w:w="150" w:type="dxa"/>
              <w:bottom w:w="60" w:type="dxa"/>
              <w:right w:w="150" w:type="dxa"/>
            </w:tcMar>
            <w:hideMark/>
          </w:tcPr>
          <w:p w14:paraId="6E93957C" w14:textId="77777777" w:rsidR="00926E7E" w:rsidRPr="00926E7E" w:rsidRDefault="00926E7E" w:rsidP="008D4313">
            <w:r w:rsidRPr="00926E7E">
              <w:t>10</w:t>
            </w:r>
          </w:p>
        </w:tc>
        <w:tc>
          <w:tcPr>
            <w:tcW w:w="0" w:type="auto"/>
            <w:shd w:val="clear" w:color="auto" w:fill="F4F4F4"/>
            <w:tcMar>
              <w:top w:w="60" w:type="dxa"/>
              <w:left w:w="150" w:type="dxa"/>
              <w:bottom w:w="60" w:type="dxa"/>
              <w:right w:w="150" w:type="dxa"/>
            </w:tcMar>
            <w:hideMark/>
          </w:tcPr>
          <w:p w14:paraId="2EDA97C1" w14:textId="77777777" w:rsidR="00926E7E" w:rsidRPr="00926E7E" w:rsidRDefault="00926E7E" w:rsidP="008D4313"/>
        </w:tc>
        <w:tc>
          <w:tcPr>
            <w:tcW w:w="0" w:type="auto"/>
            <w:shd w:val="clear" w:color="auto" w:fill="F4F4F4"/>
            <w:tcMar>
              <w:top w:w="60" w:type="dxa"/>
              <w:left w:w="150" w:type="dxa"/>
              <w:bottom w:w="60" w:type="dxa"/>
              <w:right w:w="150" w:type="dxa"/>
            </w:tcMar>
            <w:hideMark/>
          </w:tcPr>
          <w:p w14:paraId="12FC9B8F" w14:textId="77777777" w:rsidR="00926E7E" w:rsidRPr="00926E7E" w:rsidRDefault="00926E7E" w:rsidP="008D4313"/>
        </w:tc>
      </w:tr>
      <w:tr w:rsidR="00926E7E" w:rsidRPr="00926E7E" w14:paraId="62CBBF85" w14:textId="77777777" w:rsidTr="008D4313">
        <w:tc>
          <w:tcPr>
            <w:tcW w:w="2109" w:type="dxa"/>
            <w:shd w:val="clear" w:color="auto" w:fill="F4F4F4"/>
            <w:tcMar>
              <w:top w:w="60" w:type="dxa"/>
              <w:left w:w="150" w:type="dxa"/>
              <w:bottom w:w="60" w:type="dxa"/>
              <w:right w:w="150" w:type="dxa"/>
            </w:tcMar>
            <w:hideMark/>
          </w:tcPr>
          <w:p w14:paraId="17414854" w14:textId="77777777" w:rsidR="00926E7E" w:rsidRPr="00926E7E" w:rsidRDefault="00926E7E" w:rsidP="008D4313">
            <w:r w:rsidRPr="00926E7E">
              <w:t>7</w:t>
            </w:r>
          </w:p>
        </w:tc>
        <w:tc>
          <w:tcPr>
            <w:tcW w:w="0" w:type="auto"/>
            <w:shd w:val="clear" w:color="auto" w:fill="F4F4F4"/>
            <w:tcMar>
              <w:top w:w="60" w:type="dxa"/>
              <w:left w:w="150" w:type="dxa"/>
              <w:bottom w:w="60" w:type="dxa"/>
              <w:right w:w="150" w:type="dxa"/>
            </w:tcMar>
            <w:hideMark/>
          </w:tcPr>
          <w:p w14:paraId="3E8071D8" w14:textId="77777777" w:rsidR="00926E7E" w:rsidRPr="00926E7E" w:rsidRDefault="00926E7E" w:rsidP="008D4313"/>
        </w:tc>
        <w:tc>
          <w:tcPr>
            <w:tcW w:w="0" w:type="auto"/>
            <w:shd w:val="clear" w:color="auto" w:fill="F4F4F4"/>
            <w:tcMar>
              <w:top w:w="60" w:type="dxa"/>
              <w:left w:w="150" w:type="dxa"/>
              <w:bottom w:w="60" w:type="dxa"/>
              <w:right w:w="150" w:type="dxa"/>
            </w:tcMar>
            <w:hideMark/>
          </w:tcPr>
          <w:p w14:paraId="609C2F34" w14:textId="77777777" w:rsidR="00926E7E" w:rsidRPr="00926E7E" w:rsidRDefault="00926E7E" w:rsidP="008D4313"/>
        </w:tc>
      </w:tr>
      <w:tr w:rsidR="00926E7E" w:rsidRPr="00926E7E" w14:paraId="4DC909BE" w14:textId="77777777" w:rsidTr="008D4313">
        <w:tc>
          <w:tcPr>
            <w:tcW w:w="2109" w:type="dxa"/>
            <w:shd w:val="clear" w:color="auto" w:fill="F4F4F4"/>
            <w:tcMar>
              <w:top w:w="60" w:type="dxa"/>
              <w:left w:w="150" w:type="dxa"/>
              <w:bottom w:w="60" w:type="dxa"/>
              <w:right w:w="150" w:type="dxa"/>
            </w:tcMar>
            <w:hideMark/>
          </w:tcPr>
          <w:p w14:paraId="3D7F4528" w14:textId="77777777" w:rsidR="00926E7E" w:rsidRPr="00926E7E" w:rsidRDefault="00926E7E" w:rsidP="008D4313">
            <w:r w:rsidRPr="00926E7E">
              <w:t>9</w:t>
            </w:r>
          </w:p>
        </w:tc>
        <w:tc>
          <w:tcPr>
            <w:tcW w:w="0" w:type="auto"/>
            <w:shd w:val="clear" w:color="auto" w:fill="F4F4F4"/>
            <w:tcMar>
              <w:top w:w="60" w:type="dxa"/>
              <w:left w:w="150" w:type="dxa"/>
              <w:bottom w:w="60" w:type="dxa"/>
              <w:right w:w="150" w:type="dxa"/>
            </w:tcMar>
            <w:hideMark/>
          </w:tcPr>
          <w:p w14:paraId="568CE253" w14:textId="77777777" w:rsidR="00926E7E" w:rsidRPr="00926E7E" w:rsidRDefault="00926E7E" w:rsidP="008D4313"/>
        </w:tc>
        <w:tc>
          <w:tcPr>
            <w:tcW w:w="0" w:type="auto"/>
            <w:shd w:val="clear" w:color="auto" w:fill="F4F4F4"/>
            <w:tcMar>
              <w:top w:w="60" w:type="dxa"/>
              <w:left w:w="150" w:type="dxa"/>
              <w:bottom w:w="60" w:type="dxa"/>
              <w:right w:w="150" w:type="dxa"/>
            </w:tcMar>
            <w:hideMark/>
          </w:tcPr>
          <w:p w14:paraId="75D37F56" w14:textId="77777777" w:rsidR="00926E7E" w:rsidRPr="00926E7E" w:rsidRDefault="00926E7E" w:rsidP="008D4313"/>
        </w:tc>
      </w:tr>
      <w:tr w:rsidR="00926E7E" w:rsidRPr="00926E7E" w14:paraId="613BC434" w14:textId="77777777" w:rsidTr="008D4313">
        <w:tc>
          <w:tcPr>
            <w:tcW w:w="2109" w:type="dxa"/>
            <w:shd w:val="clear" w:color="auto" w:fill="F4F4F4"/>
            <w:tcMar>
              <w:top w:w="60" w:type="dxa"/>
              <w:left w:w="150" w:type="dxa"/>
              <w:bottom w:w="60" w:type="dxa"/>
              <w:right w:w="150" w:type="dxa"/>
            </w:tcMar>
            <w:hideMark/>
          </w:tcPr>
          <w:p w14:paraId="34878F79" w14:textId="77777777" w:rsidR="00926E7E" w:rsidRPr="00926E7E" w:rsidRDefault="00926E7E" w:rsidP="008D4313">
            <w:r w:rsidRPr="00926E7E">
              <w:t>27</w:t>
            </w:r>
          </w:p>
        </w:tc>
        <w:tc>
          <w:tcPr>
            <w:tcW w:w="0" w:type="auto"/>
            <w:shd w:val="clear" w:color="auto" w:fill="F4F4F4"/>
            <w:tcMar>
              <w:top w:w="60" w:type="dxa"/>
              <w:left w:w="150" w:type="dxa"/>
              <w:bottom w:w="60" w:type="dxa"/>
              <w:right w:w="150" w:type="dxa"/>
            </w:tcMar>
            <w:hideMark/>
          </w:tcPr>
          <w:p w14:paraId="4F97D971" w14:textId="77777777" w:rsidR="00926E7E" w:rsidRPr="00926E7E" w:rsidRDefault="00926E7E" w:rsidP="008D4313"/>
        </w:tc>
        <w:tc>
          <w:tcPr>
            <w:tcW w:w="0" w:type="auto"/>
            <w:shd w:val="clear" w:color="auto" w:fill="F4F4F4"/>
            <w:tcMar>
              <w:top w:w="60" w:type="dxa"/>
              <w:left w:w="150" w:type="dxa"/>
              <w:bottom w:w="60" w:type="dxa"/>
              <w:right w:w="150" w:type="dxa"/>
            </w:tcMar>
            <w:hideMark/>
          </w:tcPr>
          <w:p w14:paraId="0F7D9EA4" w14:textId="77777777" w:rsidR="00926E7E" w:rsidRPr="00926E7E" w:rsidRDefault="00926E7E" w:rsidP="008D4313"/>
        </w:tc>
      </w:tr>
      <w:tr w:rsidR="00926E7E" w:rsidRPr="00926E7E" w14:paraId="7D912E25" w14:textId="77777777" w:rsidTr="008D4313">
        <w:tc>
          <w:tcPr>
            <w:tcW w:w="2109" w:type="dxa"/>
            <w:shd w:val="clear" w:color="auto" w:fill="F4F4F4"/>
            <w:tcMar>
              <w:top w:w="60" w:type="dxa"/>
              <w:left w:w="150" w:type="dxa"/>
              <w:bottom w:w="60" w:type="dxa"/>
              <w:right w:w="150" w:type="dxa"/>
            </w:tcMar>
            <w:hideMark/>
          </w:tcPr>
          <w:p w14:paraId="4CE2FBCC" w14:textId="77777777" w:rsidR="00926E7E" w:rsidRPr="00926E7E" w:rsidRDefault="00926E7E" w:rsidP="008D4313">
            <w:r w:rsidRPr="00926E7E">
              <w:t>2</w:t>
            </w:r>
          </w:p>
        </w:tc>
        <w:tc>
          <w:tcPr>
            <w:tcW w:w="0" w:type="auto"/>
            <w:shd w:val="clear" w:color="auto" w:fill="F4F4F4"/>
            <w:tcMar>
              <w:top w:w="60" w:type="dxa"/>
              <w:left w:w="150" w:type="dxa"/>
              <w:bottom w:w="60" w:type="dxa"/>
              <w:right w:w="150" w:type="dxa"/>
            </w:tcMar>
            <w:hideMark/>
          </w:tcPr>
          <w:p w14:paraId="3AE29315" w14:textId="77777777" w:rsidR="00926E7E" w:rsidRPr="00926E7E" w:rsidRDefault="00926E7E" w:rsidP="008D4313"/>
        </w:tc>
        <w:tc>
          <w:tcPr>
            <w:tcW w:w="0" w:type="auto"/>
            <w:shd w:val="clear" w:color="auto" w:fill="F4F4F4"/>
            <w:tcMar>
              <w:top w:w="60" w:type="dxa"/>
              <w:left w:w="150" w:type="dxa"/>
              <w:bottom w:w="60" w:type="dxa"/>
              <w:right w:w="150" w:type="dxa"/>
            </w:tcMar>
            <w:hideMark/>
          </w:tcPr>
          <w:p w14:paraId="21315B88" w14:textId="77777777" w:rsidR="00926E7E" w:rsidRPr="00926E7E" w:rsidRDefault="00926E7E" w:rsidP="008D4313"/>
        </w:tc>
      </w:tr>
      <w:tr w:rsidR="00926E7E" w:rsidRPr="00926E7E" w14:paraId="20DC33A7" w14:textId="77777777" w:rsidTr="008D4313">
        <w:tc>
          <w:tcPr>
            <w:tcW w:w="2109" w:type="dxa"/>
            <w:shd w:val="clear" w:color="auto" w:fill="F4F4F4"/>
            <w:tcMar>
              <w:top w:w="60" w:type="dxa"/>
              <w:left w:w="150" w:type="dxa"/>
              <w:bottom w:w="60" w:type="dxa"/>
              <w:right w:w="150" w:type="dxa"/>
            </w:tcMar>
            <w:hideMark/>
          </w:tcPr>
          <w:p w14:paraId="45A4350E" w14:textId="77777777" w:rsidR="00926E7E" w:rsidRPr="00926E7E" w:rsidRDefault="00926E7E" w:rsidP="008D4313">
            <w:r w:rsidRPr="00926E7E">
              <w:rPr>
                <w:b/>
                <w:bCs/>
              </w:rPr>
              <w:t>Fórmula</w:t>
            </w:r>
          </w:p>
        </w:tc>
        <w:tc>
          <w:tcPr>
            <w:tcW w:w="0" w:type="auto"/>
            <w:shd w:val="clear" w:color="auto" w:fill="F4F4F4"/>
            <w:tcMar>
              <w:top w:w="60" w:type="dxa"/>
              <w:left w:w="150" w:type="dxa"/>
              <w:bottom w:w="60" w:type="dxa"/>
              <w:right w:w="150" w:type="dxa"/>
            </w:tcMar>
            <w:hideMark/>
          </w:tcPr>
          <w:p w14:paraId="47943E6A" w14:textId="77777777" w:rsidR="00926E7E" w:rsidRPr="00926E7E" w:rsidRDefault="00926E7E" w:rsidP="008D4313">
            <w:r w:rsidRPr="00926E7E">
              <w:rPr>
                <w:b/>
                <w:bCs/>
              </w:rPr>
              <w:t>Descripción</w:t>
            </w:r>
          </w:p>
        </w:tc>
        <w:tc>
          <w:tcPr>
            <w:tcW w:w="0" w:type="auto"/>
            <w:shd w:val="clear" w:color="auto" w:fill="F4F4F4"/>
            <w:tcMar>
              <w:top w:w="60" w:type="dxa"/>
              <w:left w:w="150" w:type="dxa"/>
              <w:bottom w:w="60" w:type="dxa"/>
              <w:right w:w="150" w:type="dxa"/>
            </w:tcMar>
            <w:hideMark/>
          </w:tcPr>
          <w:p w14:paraId="1D2B4AAB" w14:textId="77777777" w:rsidR="00926E7E" w:rsidRPr="00926E7E" w:rsidRDefault="00926E7E" w:rsidP="008D4313">
            <w:r w:rsidRPr="00926E7E">
              <w:rPr>
                <w:b/>
                <w:bCs/>
              </w:rPr>
              <w:t>Resultado</w:t>
            </w:r>
          </w:p>
        </w:tc>
      </w:tr>
      <w:tr w:rsidR="00926E7E" w:rsidRPr="00926E7E" w14:paraId="38F6C02A" w14:textId="77777777" w:rsidTr="008D4313">
        <w:tc>
          <w:tcPr>
            <w:tcW w:w="2109" w:type="dxa"/>
            <w:shd w:val="clear" w:color="auto" w:fill="F4F4F4"/>
            <w:tcMar>
              <w:top w:w="60" w:type="dxa"/>
              <w:left w:w="150" w:type="dxa"/>
              <w:bottom w:w="60" w:type="dxa"/>
              <w:right w:w="150" w:type="dxa"/>
            </w:tcMar>
            <w:hideMark/>
          </w:tcPr>
          <w:p w14:paraId="3AB6439E" w14:textId="77777777" w:rsidR="00926E7E" w:rsidRPr="00926E7E" w:rsidRDefault="00926E7E" w:rsidP="008D4313">
            <w:r w:rsidRPr="00926E7E">
              <w:t>=</w:t>
            </w:r>
            <w:proofErr w:type="gramStart"/>
            <w:r w:rsidRPr="00926E7E">
              <w:t>MAX(</w:t>
            </w:r>
            <w:proofErr w:type="gramEnd"/>
            <w:r w:rsidRPr="00926E7E">
              <w:t>A2:A6)</w:t>
            </w:r>
          </w:p>
        </w:tc>
        <w:tc>
          <w:tcPr>
            <w:tcW w:w="0" w:type="auto"/>
            <w:shd w:val="clear" w:color="auto" w:fill="F4F4F4"/>
            <w:tcMar>
              <w:top w:w="60" w:type="dxa"/>
              <w:left w:w="150" w:type="dxa"/>
              <w:bottom w:w="60" w:type="dxa"/>
              <w:right w:w="150" w:type="dxa"/>
            </w:tcMar>
            <w:hideMark/>
          </w:tcPr>
          <w:p w14:paraId="7D4CD5D8" w14:textId="77777777" w:rsidR="00926E7E" w:rsidRPr="00926E7E" w:rsidRDefault="00926E7E" w:rsidP="008D4313">
            <w:r w:rsidRPr="00926E7E">
              <w:t>El valor más alto del rango A2:A6.</w:t>
            </w:r>
          </w:p>
        </w:tc>
        <w:tc>
          <w:tcPr>
            <w:tcW w:w="0" w:type="auto"/>
            <w:shd w:val="clear" w:color="auto" w:fill="F4F4F4"/>
            <w:tcMar>
              <w:top w:w="60" w:type="dxa"/>
              <w:left w:w="150" w:type="dxa"/>
              <w:bottom w:w="60" w:type="dxa"/>
              <w:right w:w="150" w:type="dxa"/>
            </w:tcMar>
            <w:hideMark/>
          </w:tcPr>
          <w:p w14:paraId="07B4AA52" w14:textId="77777777" w:rsidR="00926E7E" w:rsidRPr="00926E7E" w:rsidRDefault="00926E7E" w:rsidP="008D4313">
            <w:r w:rsidRPr="00926E7E">
              <w:t>27</w:t>
            </w:r>
          </w:p>
        </w:tc>
      </w:tr>
      <w:tr w:rsidR="00926E7E" w:rsidRPr="00926E7E" w14:paraId="22C7C997" w14:textId="77777777" w:rsidTr="008D4313">
        <w:tc>
          <w:tcPr>
            <w:tcW w:w="2109" w:type="dxa"/>
            <w:shd w:val="clear" w:color="auto" w:fill="F4F4F4"/>
            <w:tcMar>
              <w:top w:w="60" w:type="dxa"/>
              <w:left w:w="150" w:type="dxa"/>
              <w:bottom w:w="60" w:type="dxa"/>
              <w:right w:w="150" w:type="dxa"/>
            </w:tcMar>
            <w:hideMark/>
          </w:tcPr>
          <w:p w14:paraId="6D36E3D2" w14:textId="77777777" w:rsidR="00926E7E" w:rsidRPr="00926E7E" w:rsidRDefault="00926E7E" w:rsidP="008D4313">
            <w:r w:rsidRPr="00926E7E">
              <w:t>=</w:t>
            </w:r>
            <w:proofErr w:type="gramStart"/>
            <w:r w:rsidRPr="00926E7E">
              <w:t>MAX(</w:t>
            </w:r>
            <w:proofErr w:type="gramEnd"/>
            <w:r w:rsidRPr="00926E7E">
              <w:t>A2:A6;30)</w:t>
            </w:r>
          </w:p>
        </w:tc>
        <w:tc>
          <w:tcPr>
            <w:tcW w:w="0" w:type="auto"/>
            <w:shd w:val="clear" w:color="auto" w:fill="F4F4F4"/>
            <w:tcMar>
              <w:top w:w="60" w:type="dxa"/>
              <w:left w:w="150" w:type="dxa"/>
              <w:bottom w:w="60" w:type="dxa"/>
              <w:right w:w="150" w:type="dxa"/>
            </w:tcMar>
            <w:hideMark/>
          </w:tcPr>
          <w:p w14:paraId="6DCEE3F3" w14:textId="77777777" w:rsidR="00926E7E" w:rsidRPr="00926E7E" w:rsidRDefault="00926E7E" w:rsidP="008D4313">
            <w:r w:rsidRPr="00926E7E">
              <w:t>El valor más alto del rango A2:A6 y el valor 30.</w:t>
            </w:r>
          </w:p>
        </w:tc>
        <w:tc>
          <w:tcPr>
            <w:tcW w:w="0" w:type="auto"/>
            <w:shd w:val="clear" w:color="auto" w:fill="F4F4F4"/>
            <w:tcMar>
              <w:top w:w="60" w:type="dxa"/>
              <w:left w:w="150" w:type="dxa"/>
              <w:bottom w:w="60" w:type="dxa"/>
              <w:right w:w="150" w:type="dxa"/>
            </w:tcMar>
            <w:hideMark/>
          </w:tcPr>
          <w:p w14:paraId="350BDA70" w14:textId="77777777" w:rsidR="00926E7E" w:rsidRPr="00926E7E" w:rsidRDefault="00926E7E" w:rsidP="008D4313">
            <w:r w:rsidRPr="00926E7E">
              <w:t>30</w:t>
            </w:r>
          </w:p>
        </w:tc>
      </w:tr>
    </w:tbl>
    <w:p w14:paraId="565FD0A6" w14:textId="77777777" w:rsidR="008F39AF" w:rsidRDefault="008F39AF" w:rsidP="008F39AF"/>
    <w:p w14:paraId="792612A0" w14:textId="77777777" w:rsidR="00BA30EF" w:rsidRDefault="00BA30EF" w:rsidP="008F39AF"/>
    <w:p w14:paraId="1A207B4E" w14:textId="77777777" w:rsidR="00BA30EF" w:rsidRDefault="00BA30EF" w:rsidP="008F39AF"/>
    <w:p w14:paraId="54C1AA77" w14:textId="77777777" w:rsidR="00BA30EF" w:rsidRDefault="00BA30EF" w:rsidP="008F39AF"/>
    <w:p w14:paraId="63A22476" w14:textId="77777777" w:rsidR="00BA30EF" w:rsidRDefault="00BA30EF" w:rsidP="008F39AF"/>
    <w:p w14:paraId="4D08E71C" w14:textId="77777777" w:rsidR="00BA30EF" w:rsidRDefault="00BA30EF" w:rsidP="008F39AF"/>
    <w:p w14:paraId="5ED1484C" w14:textId="77777777" w:rsidR="00BA30EF" w:rsidRDefault="00BA30EF" w:rsidP="008F39AF"/>
    <w:p w14:paraId="38E6B947" w14:textId="77777777" w:rsidR="00BA30EF" w:rsidRDefault="00BA30EF" w:rsidP="008F39AF"/>
    <w:p w14:paraId="3CB89218" w14:textId="1B28C894" w:rsidR="00C744D4" w:rsidRDefault="00C744D4" w:rsidP="00C744D4">
      <w:r w:rsidRPr="00C744D4">
        <w:lastRenderedPageBreak/>
        <w:t>En est</w:t>
      </w:r>
      <w:r>
        <w:t>a</w:t>
      </w:r>
      <w:r w:rsidRPr="00C744D4">
        <w:t xml:space="preserve"> </w:t>
      </w:r>
      <w:r w:rsidR="001B2A95">
        <w:t xml:space="preserve">sección </w:t>
      </w:r>
      <w:r w:rsidRPr="00C744D4">
        <w:t>se describen la sintaxis de la fórmula y el uso de la función </w:t>
      </w:r>
      <w:r w:rsidRPr="00C744D4">
        <w:rPr>
          <w:b/>
          <w:bCs/>
        </w:rPr>
        <w:t>MIN</w:t>
      </w:r>
      <w:r w:rsidRPr="00C744D4">
        <w:t> en Microsoft Excel.</w:t>
      </w:r>
    </w:p>
    <w:p w14:paraId="7D4F6D46" w14:textId="77777777" w:rsidR="001B2A95" w:rsidRPr="00C744D4" w:rsidRDefault="001B2A95" w:rsidP="00C744D4"/>
    <w:p w14:paraId="0FC97AC3" w14:textId="77777777" w:rsidR="00C744D4" w:rsidRPr="00C744D4" w:rsidRDefault="00C744D4" w:rsidP="00C744D4">
      <w:r w:rsidRPr="00C744D4">
        <w:t>Descripción</w:t>
      </w:r>
    </w:p>
    <w:p w14:paraId="3F774EBA" w14:textId="77777777" w:rsidR="00C744D4" w:rsidRDefault="00C744D4" w:rsidP="00C744D4">
      <w:r w:rsidRPr="00C744D4">
        <w:t>Devuelve el valor mínimo de un conjunto de valores.</w:t>
      </w:r>
    </w:p>
    <w:p w14:paraId="4808A27F" w14:textId="77777777" w:rsidR="001B2A95" w:rsidRPr="00C744D4" w:rsidRDefault="001B2A95" w:rsidP="00C744D4"/>
    <w:p w14:paraId="5F13FEC6" w14:textId="77777777" w:rsidR="00C744D4" w:rsidRPr="00C744D4" w:rsidRDefault="00C744D4" w:rsidP="00C744D4">
      <w:r w:rsidRPr="00C744D4">
        <w:t>Sintaxis</w:t>
      </w:r>
    </w:p>
    <w:p w14:paraId="1D21DD87" w14:textId="77777777" w:rsidR="00C744D4" w:rsidRDefault="00C744D4" w:rsidP="00C744D4">
      <w:proofErr w:type="gramStart"/>
      <w:r w:rsidRPr="00C744D4">
        <w:t>MIN(</w:t>
      </w:r>
      <w:proofErr w:type="gramEnd"/>
      <w:r w:rsidRPr="00C744D4">
        <w:t>número1, [número2], ...)</w:t>
      </w:r>
    </w:p>
    <w:p w14:paraId="7DDEB3DE" w14:textId="77777777" w:rsidR="001B2A95" w:rsidRPr="00C744D4" w:rsidRDefault="001B2A95" w:rsidP="00C744D4"/>
    <w:p w14:paraId="373C5797" w14:textId="77777777" w:rsidR="00C744D4" w:rsidRPr="00C744D4" w:rsidRDefault="00C744D4" w:rsidP="00C744D4">
      <w:r w:rsidRPr="00C744D4">
        <w:t>La sintaxis de la función MIN tiene los siguientes argumentos:</w:t>
      </w:r>
    </w:p>
    <w:p w14:paraId="20F903A4" w14:textId="77777777" w:rsidR="00C744D4" w:rsidRPr="00C744D4" w:rsidRDefault="00C744D4" w:rsidP="00C744D4">
      <w:pPr>
        <w:numPr>
          <w:ilvl w:val="0"/>
          <w:numId w:val="9"/>
        </w:numPr>
      </w:pPr>
      <w:r w:rsidRPr="00C744D4">
        <w:rPr>
          <w:b/>
          <w:bCs/>
        </w:rPr>
        <w:t>Número1, número2...</w:t>
      </w:r>
      <w:r w:rsidRPr="00C744D4">
        <w:t>    Número1 es opcional, los números siguientes son opcionales. De 1 a 255 números de los que se desea encontrar el valor mínimo.</w:t>
      </w:r>
    </w:p>
    <w:p w14:paraId="23F8FD3D" w14:textId="77777777" w:rsidR="001B2A95" w:rsidRDefault="001B2A95" w:rsidP="00C744D4"/>
    <w:p w14:paraId="0C0D5E82" w14:textId="63A74B1A" w:rsidR="00C744D4" w:rsidRPr="00C744D4" w:rsidRDefault="00C744D4" w:rsidP="00C744D4">
      <w:r w:rsidRPr="00C744D4">
        <w:t>Observaciones</w:t>
      </w:r>
    </w:p>
    <w:p w14:paraId="77EF4FFB" w14:textId="77777777" w:rsidR="00C744D4" w:rsidRPr="00C744D4" w:rsidRDefault="00C744D4" w:rsidP="00C744D4">
      <w:pPr>
        <w:numPr>
          <w:ilvl w:val="0"/>
          <w:numId w:val="10"/>
        </w:numPr>
      </w:pPr>
      <w:r w:rsidRPr="00C744D4">
        <w:t>Los argumentos pueden ser números o nombres, matrices o referencias que contengan números.</w:t>
      </w:r>
    </w:p>
    <w:p w14:paraId="32DC3736" w14:textId="77777777" w:rsidR="00C744D4" w:rsidRPr="00C744D4" w:rsidRDefault="00C744D4" w:rsidP="00C744D4">
      <w:pPr>
        <w:numPr>
          <w:ilvl w:val="0"/>
          <w:numId w:val="10"/>
        </w:numPr>
      </w:pPr>
      <w:r w:rsidRPr="00C744D4">
        <w:t>Se tienen en cuenta los valores lógicos y las representaciones textuales de números escritos directamente en la lista de argumentos.</w:t>
      </w:r>
    </w:p>
    <w:p w14:paraId="453EE32A" w14:textId="77777777" w:rsidR="00C744D4" w:rsidRPr="00C744D4" w:rsidRDefault="00C744D4" w:rsidP="00C744D4">
      <w:pPr>
        <w:numPr>
          <w:ilvl w:val="0"/>
          <w:numId w:val="10"/>
        </w:numPr>
      </w:pPr>
      <w:r w:rsidRPr="00C744D4">
        <w:t>Si el argumento es una matriz o una referencia, solo se usarán los números contenidos en la matriz o en la referencia. Se ignorarán las celdas vacías, los valores lógicos o el texto contenidos en la matriz o en la referencia.</w:t>
      </w:r>
    </w:p>
    <w:p w14:paraId="189DA637" w14:textId="77777777" w:rsidR="00C744D4" w:rsidRPr="00C744D4" w:rsidRDefault="00C744D4" w:rsidP="00C744D4">
      <w:pPr>
        <w:numPr>
          <w:ilvl w:val="0"/>
          <w:numId w:val="10"/>
        </w:numPr>
      </w:pPr>
      <w:r w:rsidRPr="00C744D4">
        <w:t>Si los argumentos no contienen números, MIN devuelve 0.</w:t>
      </w:r>
    </w:p>
    <w:p w14:paraId="72FE4B4B" w14:textId="77777777" w:rsidR="00C744D4" w:rsidRPr="00C744D4" w:rsidRDefault="00C744D4" w:rsidP="00C744D4">
      <w:pPr>
        <w:numPr>
          <w:ilvl w:val="0"/>
          <w:numId w:val="10"/>
        </w:numPr>
      </w:pPr>
      <w:r w:rsidRPr="00C744D4">
        <w:t>Los argumentos que son valores de error o texto que no se pueden traducir a números provocan errores.</w:t>
      </w:r>
    </w:p>
    <w:p w14:paraId="209B68BF" w14:textId="77777777" w:rsidR="00C744D4" w:rsidRPr="00C744D4" w:rsidRDefault="00C744D4" w:rsidP="00C744D4">
      <w:pPr>
        <w:numPr>
          <w:ilvl w:val="0"/>
          <w:numId w:val="10"/>
        </w:numPr>
      </w:pPr>
      <w:r w:rsidRPr="00C744D4">
        <w:t>Si desea incluir valores lógicos y representaciones de texto de los números en una referencia como parte del cálculo, use la función MINA.</w:t>
      </w:r>
    </w:p>
    <w:p w14:paraId="18B5E0B7" w14:textId="77777777" w:rsidR="001B2A95" w:rsidRDefault="001B2A95" w:rsidP="00C744D4"/>
    <w:p w14:paraId="050E1B77" w14:textId="2217CA01" w:rsidR="00C744D4" w:rsidRPr="00C744D4" w:rsidRDefault="00C744D4" w:rsidP="00C744D4">
      <w:r w:rsidRPr="00C744D4">
        <w:lastRenderedPageBreak/>
        <w:t>Ejemplo</w:t>
      </w:r>
    </w:p>
    <w:tbl>
      <w:tblPr>
        <w:tblpPr w:leftFromText="141" w:rightFromText="141" w:vertAnchor="text" w:horzAnchor="margin" w:tblpXSpec="center" w:tblpY="2194"/>
        <w:tblW w:w="8349"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944"/>
        <w:gridCol w:w="4860"/>
        <w:gridCol w:w="1545"/>
      </w:tblGrid>
      <w:tr w:rsidR="00C744D4" w:rsidRPr="00C744D4" w14:paraId="7E602943" w14:textId="77777777" w:rsidTr="00F55774">
        <w:trPr>
          <w:tblHeader/>
        </w:trPr>
        <w:tc>
          <w:tcPr>
            <w:tcW w:w="1944" w:type="dxa"/>
            <w:shd w:val="clear" w:color="auto" w:fill="DADADA"/>
            <w:tcMar>
              <w:top w:w="60" w:type="dxa"/>
              <w:left w:w="150" w:type="dxa"/>
              <w:bottom w:w="60" w:type="dxa"/>
              <w:right w:w="150" w:type="dxa"/>
            </w:tcMar>
            <w:hideMark/>
          </w:tcPr>
          <w:p w14:paraId="69BFE276" w14:textId="77777777" w:rsidR="00C744D4" w:rsidRPr="00C744D4" w:rsidRDefault="00C744D4" w:rsidP="00F55774">
            <w:r w:rsidRPr="00C744D4">
              <w:rPr>
                <w:b/>
                <w:bCs/>
              </w:rPr>
              <w:t>Datos</w:t>
            </w:r>
          </w:p>
        </w:tc>
        <w:tc>
          <w:tcPr>
            <w:tcW w:w="4860" w:type="dxa"/>
            <w:shd w:val="clear" w:color="auto" w:fill="DADADA"/>
            <w:tcMar>
              <w:top w:w="60" w:type="dxa"/>
              <w:left w:w="150" w:type="dxa"/>
              <w:bottom w:w="60" w:type="dxa"/>
              <w:right w:w="150" w:type="dxa"/>
            </w:tcMar>
            <w:hideMark/>
          </w:tcPr>
          <w:p w14:paraId="015FB7C4" w14:textId="77777777" w:rsidR="00C744D4" w:rsidRPr="00C744D4" w:rsidRDefault="00C744D4" w:rsidP="00F55774"/>
        </w:tc>
        <w:tc>
          <w:tcPr>
            <w:tcW w:w="0" w:type="auto"/>
            <w:shd w:val="clear" w:color="auto" w:fill="DADADA"/>
            <w:tcMar>
              <w:top w:w="60" w:type="dxa"/>
              <w:left w:w="150" w:type="dxa"/>
              <w:bottom w:w="60" w:type="dxa"/>
              <w:right w:w="150" w:type="dxa"/>
            </w:tcMar>
            <w:hideMark/>
          </w:tcPr>
          <w:p w14:paraId="50198716" w14:textId="77777777" w:rsidR="00C744D4" w:rsidRPr="00C744D4" w:rsidRDefault="00C744D4" w:rsidP="00F55774"/>
        </w:tc>
      </w:tr>
      <w:tr w:rsidR="00C744D4" w:rsidRPr="00C744D4" w14:paraId="3555AA21" w14:textId="77777777" w:rsidTr="00F55774">
        <w:tc>
          <w:tcPr>
            <w:tcW w:w="1944" w:type="dxa"/>
            <w:shd w:val="clear" w:color="auto" w:fill="F4F4F4"/>
            <w:tcMar>
              <w:top w:w="60" w:type="dxa"/>
              <w:left w:w="150" w:type="dxa"/>
              <w:bottom w:w="60" w:type="dxa"/>
              <w:right w:w="150" w:type="dxa"/>
            </w:tcMar>
            <w:hideMark/>
          </w:tcPr>
          <w:p w14:paraId="4A1BE594" w14:textId="77777777" w:rsidR="00C744D4" w:rsidRPr="00C744D4" w:rsidRDefault="00C744D4" w:rsidP="00F55774">
            <w:r w:rsidRPr="00C744D4">
              <w:t>10</w:t>
            </w:r>
          </w:p>
        </w:tc>
        <w:tc>
          <w:tcPr>
            <w:tcW w:w="4860" w:type="dxa"/>
            <w:shd w:val="clear" w:color="auto" w:fill="F4F4F4"/>
            <w:tcMar>
              <w:top w:w="60" w:type="dxa"/>
              <w:left w:w="150" w:type="dxa"/>
              <w:bottom w:w="60" w:type="dxa"/>
              <w:right w:w="150" w:type="dxa"/>
            </w:tcMar>
            <w:hideMark/>
          </w:tcPr>
          <w:p w14:paraId="2B432A85" w14:textId="77777777" w:rsidR="00C744D4" w:rsidRPr="00C744D4" w:rsidRDefault="00C744D4" w:rsidP="00F55774"/>
        </w:tc>
        <w:tc>
          <w:tcPr>
            <w:tcW w:w="0" w:type="auto"/>
            <w:shd w:val="clear" w:color="auto" w:fill="F4F4F4"/>
            <w:tcMar>
              <w:top w:w="60" w:type="dxa"/>
              <w:left w:w="150" w:type="dxa"/>
              <w:bottom w:w="60" w:type="dxa"/>
              <w:right w:w="150" w:type="dxa"/>
            </w:tcMar>
            <w:hideMark/>
          </w:tcPr>
          <w:p w14:paraId="4AC2FC4B" w14:textId="77777777" w:rsidR="00C744D4" w:rsidRPr="00C744D4" w:rsidRDefault="00C744D4" w:rsidP="00F55774"/>
        </w:tc>
      </w:tr>
      <w:tr w:rsidR="00C744D4" w:rsidRPr="00C744D4" w14:paraId="0CAB6259" w14:textId="77777777" w:rsidTr="00F55774">
        <w:tc>
          <w:tcPr>
            <w:tcW w:w="1944" w:type="dxa"/>
            <w:shd w:val="clear" w:color="auto" w:fill="F4F4F4"/>
            <w:tcMar>
              <w:top w:w="60" w:type="dxa"/>
              <w:left w:w="150" w:type="dxa"/>
              <w:bottom w:w="60" w:type="dxa"/>
              <w:right w:w="150" w:type="dxa"/>
            </w:tcMar>
            <w:hideMark/>
          </w:tcPr>
          <w:p w14:paraId="326C8882" w14:textId="77777777" w:rsidR="00C744D4" w:rsidRPr="00C744D4" w:rsidRDefault="00C744D4" w:rsidP="00F55774">
            <w:r w:rsidRPr="00C744D4">
              <w:t>7</w:t>
            </w:r>
          </w:p>
        </w:tc>
        <w:tc>
          <w:tcPr>
            <w:tcW w:w="4860" w:type="dxa"/>
            <w:shd w:val="clear" w:color="auto" w:fill="F4F4F4"/>
            <w:tcMar>
              <w:top w:w="60" w:type="dxa"/>
              <w:left w:w="150" w:type="dxa"/>
              <w:bottom w:w="60" w:type="dxa"/>
              <w:right w:w="150" w:type="dxa"/>
            </w:tcMar>
            <w:hideMark/>
          </w:tcPr>
          <w:p w14:paraId="08BDB8E0" w14:textId="77777777" w:rsidR="00C744D4" w:rsidRPr="00C744D4" w:rsidRDefault="00C744D4" w:rsidP="00F55774">
            <w:pPr>
              <w:ind w:right="779"/>
            </w:pPr>
          </w:p>
        </w:tc>
        <w:tc>
          <w:tcPr>
            <w:tcW w:w="0" w:type="auto"/>
            <w:shd w:val="clear" w:color="auto" w:fill="F4F4F4"/>
            <w:tcMar>
              <w:top w:w="60" w:type="dxa"/>
              <w:left w:w="150" w:type="dxa"/>
              <w:bottom w:w="60" w:type="dxa"/>
              <w:right w:w="150" w:type="dxa"/>
            </w:tcMar>
            <w:hideMark/>
          </w:tcPr>
          <w:p w14:paraId="716A0E16" w14:textId="77777777" w:rsidR="00C744D4" w:rsidRPr="00C744D4" w:rsidRDefault="00C744D4" w:rsidP="00F55774"/>
        </w:tc>
      </w:tr>
      <w:tr w:rsidR="00C744D4" w:rsidRPr="00C744D4" w14:paraId="0C8F9676" w14:textId="77777777" w:rsidTr="00F55774">
        <w:tc>
          <w:tcPr>
            <w:tcW w:w="1944" w:type="dxa"/>
            <w:shd w:val="clear" w:color="auto" w:fill="F4F4F4"/>
            <w:tcMar>
              <w:top w:w="60" w:type="dxa"/>
              <w:left w:w="150" w:type="dxa"/>
              <w:bottom w:w="60" w:type="dxa"/>
              <w:right w:w="150" w:type="dxa"/>
            </w:tcMar>
            <w:hideMark/>
          </w:tcPr>
          <w:p w14:paraId="25E8A9A7" w14:textId="77777777" w:rsidR="00C744D4" w:rsidRPr="00C744D4" w:rsidRDefault="00C744D4" w:rsidP="00F55774">
            <w:r w:rsidRPr="00C744D4">
              <w:t>9</w:t>
            </w:r>
          </w:p>
        </w:tc>
        <w:tc>
          <w:tcPr>
            <w:tcW w:w="4860" w:type="dxa"/>
            <w:shd w:val="clear" w:color="auto" w:fill="F4F4F4"/>
            <w:tcMar>
              <w:top w:w="60" w:type="dxa"/>
              <w:left w:w="150" w:type="dxa"/>
              <w:bottom w:w="60" w:type="dxa"/>
              <w:right w:w="150" w:type="dxa"/>
            </w:tcMar>
            <w:hideMark/>
          </w:tcPr>
          <w:p w14:paraId="69C143C8" w14:textId="77777777" w:rsidR="00C744D4" w:rsidRPr="00C744D4" w:rsidRDefault="00C744D4" w:rsidP="00F55774"/>
        </w:tc>
        <w:tc>
          <w:tcPr>
            <w:tcW w:w="0" w:type="auto"/>
            <w:shd w:val="clear" w:color="auto" w:fill="F4F4F4"/>
            <w:tcMar>
              <w:top w:w="60" w:type="dxa"/>
              <w:left w:w="150" w:type="dxa"/>
              <w:bottom w:w="60" w:type="dxa"/>
              <w:right w:w="150" w:type="dxa"/>
            </w:tcMar>
            <w:hideMark/>
          </w:tcPr>
          <w:p w14:paraId="365240E0" w14:textId="77777777" w:rsidR="00C744D4" w:rsidRPr="00C744D4" w:rsidRDefault="00C744D4" w:rsidP="00F55774"/>
        </w:tc>
      </w:tr>
      <w:tr w:rsidR="00C744D4" w:rsidRPr="00C744D4" w14:paraId="2DD92E64" w14:textId="77777777" w:rsidTr="00F55774">
        <w:tc>
          <w:tcPr>
            <w:tcW w:w="1944" w:type="dxa"/>
            <w:shd w:val="clear" w:color="auto" w:fill="F4F4F4"/>
            <w:tcMar>
              <w:top w:w="60" w:type="dxa"/>
              <w:left w:w="150" w:type="dxa"/>
              <w:bottom w:w="60" w:type="dxa"/>
              <w:right w:w="150" w:type="dxa"/>
            </w:tcMar>
            <w:hideMark/>
          </w:tcPr>
          <w:p w14:paraId="7B8BF279" w14:textId="77777777" w:rsidR="00C744D4" w:rsidRPr="00C744D4" w:rsidRDefault="00C744D4" w:rsidP="00F55774">
            <w:r w:rsidRPr="00C744D4">
              <w:t>27</w:t>
            </w:r>
          </w:p>
        </w:tc>
        <w:tc>
          <w:tcPr>
            <w:tcW w:w="4860" w:type="dxa"/>
            <w:shd w:val="clear" w:color="auto" w:fill="F4F4F4"/>
            <w:tcMar>
              <w:top w:w="60" w:type="dxa"/>
              <w:left w:w="150" w:type="dxa"/>
              <w:bottom w:w="60" w:type="dxa"/>
              <w:right w:w="150" w:type="dxa"/>
            </w:tcMar>
            <w:hideMark/>
          </w:tcPr>
          <w:p w14:paraId="42E20258" w14:textId="77777777" w:rsidR="00C744D4" w:rsidRPr="00C744D4" w:rsidRDefault="00C744D4" w:rsidP="00F55774"/>
        </w:tc>
        <w:tc>
          <w:tcPr>
            <w:tcW w:w="0" w:type="auto"/>
            <w:shd w:val="clear" w:color="auto" w:fill="F4F4F4"/>
            <w:tcMar>
              <w:top w:w="60" w:type="dxa"/>
              <w:left w:w="150" w:type="dxa"/>
              <w:bottom w:w="60" w:type="dxa"/>
              <w:right w:w="150" w:type="dxa"/>
            </w:tcMar>
            <w:hideMark/>
          </w:tcPr>
          <w:p w14:paraId="7380C381" w14:textId="77777777" w:rsidR="00C744D4" w:rsidRPr="00C744D4" w:rsidRDefault="00C744D4" w:rsidP="00F55774"/>
        </w:tc>
      </w:tr>
      <w:tr w:rsidR="00C744D4" w:rsidRPr="00C744D4" w14:paraId="66149429" w14:textId="77777777" w:rsidTr="00F55774">
        <w:tc>
          <w:tcPr>
            <w:tcW w:w="1944" w:type="dxa"/>
            <w:shd w:val="clear" w:color="auto" w:fill="F4F4F4"/>
            <w:tcMar>
              <w:top w:w="60" w:type="dxa"/>
              <w:left w:w="150" w:type="dxa"/>
              <w:bottom w:w="60" w:type="dxa"/>
              <w:right w:w="150" w:type="dxa"/>
            </w:tcMar>
            <w:hideMark/>
          </w:tcPr>
          <w:p w14:paraId="7FD575FC" w14:textId="77777777" w:rsidR="00C744D4" w:rsidRPr="00C744D4" w:rsidRDefault="00C744D4" w:rsidP="00F55774">
            <w:r w:rsidRPr="00C744D4">
              <w:t>2</w:t>
            </w:r>
          </w:p>
        </w:tc>
        <w:tc>
          <w:tcPr>
            <w:tcW w:w="4860" w:type="dxa"/>
            <w:shd w:val="clear" w:color="auto" w:fill="F4F4F4"/>
            <w:tcMar>
              <w:top w:w="60" w:type="dxa"/>
              <w:left w:w="150" w:type="dxa"/>
              <w:bottom w:w="60" w:type="dxa"/>
              <w:right w:w="150" w:type="dxa"/>
            </w:tcMar>
            <w:hideMark/>
          </w:tcPr>
          <w:p w14:paraId="3B1C4593" w14:textId="77777777" w:rsidR="00C744D4" w:rsidRPr="00C744D4" w:rsidRDefault="00C744D4" w:rsidP="00F55774"/>
        </w:tc>
        <w:tc>
          <w:tcPr>
            <w:tcW w:w="0" w:type="auto"/>
            <w:shd w:val="clear" w:color="auto" w:fill="F4F4F4"/>
            <w:tcMar>
              <w:top w:w="60" w:type="dxa"/>
              <w:left w:w="150" w:type="dxa"/>
              <w:bottom w:w="60" w:type="dxa"/>
              <w:right w:w="150" w:type="dxa"/>
            </w:tcMar>
            <w:hideMark/>
          </w:tcPr>
          <w:p w14:paraId="46A5EA26" w14:textId="77777777" w:rsidR="00C744D4" w:rsidRPr="00C744D4" w:rsidRDefault="00C744D4" w:rsidP="00F55774"/>
        </w:tc>
      </w:tr>
      <w:tr w:rsidR="00C744D4" w:rsidRPr="00C744D4" w14:paraId="7BE28681" w14:textId="77777777" w:rsidTr="00F55774">
        <w:tc>
          <w:tcPr>
            <w:tcW w:w="1944" w:type="dxa"/>
            <w:shd w:val="clear" w:color="auto" w:fill="F4F4F4"/>
            <w:tcMar>
              <w:top w:w="60" w:type="dxa"/>
              <w:left w:w="150" w:type="dxa"/>
              <w:bottom w:w="60" w:type="dxa"/>
              <w:right w:w="150" w:type="dxa"/>
            </w:tcMar>
            <w:hideMark/>
          </w:tcPr>
          <w:p w14:paraId="3E84D95D" w14:textId="77777777" w:rsidR="00C744D4" w:rsidRPr="00C744D4" w:rsidRDefault="00C744D4" w:rsidP="00F55774">
            <w:r w:rsidRPr="00C744D4">
              <w:rPr>
                <w:b/>
                <w:bCs/>
              </w:rPr>
              <w:t>Fórmula</w:t>
            </w:r>
          </w:p>
        </w:tc>
        <w:tc>
          <w:tcPr>
            <w:tcW w:w="4860" w:type="dxa"/>
            <w:shd w:val="clear" w:color="auto" w:fill="F4F4F4"/>
            <w:tcMar>
              <w:top w:w="60" w:type="dxa"/>
              <w:left w:w="150" w:type="dxa"/>
              <w:bottom w:w="60" w:type="dxa"/>
              <w:right w:w="150" w:type="dxa"/>
            </w:tcMar>
            <w:hideMark/>
          </w:tcPr>
          <w:p w14:paraId="099390EA" w14:textId="77777777" w:rsidR="00C744D4" w:rsidRPr="00C744D4" w:rsidRDefault="00C744D4" w:rsidP="00F55774">
            <w:r w:rsidRPr="00C744D4">
              <w:rPr>
                <w:b/>
                <w:bCs/>
              </w:rPr>
              <w:t>Descripción</w:t>
            </w:r>
          </w:p>
        </w:tc>
        <w:tc>
          <w:tcPr>
            <w:tcW w:w="0" w:type="auto"/>
            <w:shd w:val="clear" w:color="auto" w:fill="F4F4F4"/>
            <w:tcMar>
              <w:top w:w="60" w:type="dxa"/>
              <w:left w:w="150" w:type="dxa"/>
              <w:bottom w:w="60" w:type="dxa"/>
              <w:right w:w="150" w:type="dxa"/>
            </w:tcMar>
            <w:hideMark/>
          </w:tcPr>
          <w:p w14:paraId="7D2B2976" w14:textId="77777777" w:rsidR="00C744D4" w:rsidRPr="00C744D4" w:rsidRDefault="00C744D4" w:rsidP="00F55774">
            <w:r w:rsidRPr="00C744D4">
              <w:rPr>
                <w:b/>
                <w:bCs/>
              </w:rPr>
              <w:t>Resultado</w:t>
            </w:r>
          </w:p>
        </w:tc>
      </w:tr>
      <w:tr w:rsidR="00C744D4" w:rsidRPr="00C744D4" w14:paraId="6E4933E6" w14:textId="77777777" w:rsidTr="00F55774">
        <w:tc>
          <w:tcPr>
            <w:tcW w:w="1944" w:type="dxa"/>
            <w:shd w:val="clear" w:color="auto" w:fill="F4F4F4"/>
            <w:tcMar>
              <w:top w:w="60" w:type="dxa"/>
              <w:left w:w="150" w:type="dxa"/>
              <w:bottom w:w="60" w:type="dxa"/>
              <w:right w:w="150" w:type="dxa"/>
            </w:tcMar>
            <w:hideMark/>
          </w:tcPr>
          <w:p w14:paraId="3C4EFFC5" w14:textId="77777777" w:rsidR="00C744D4" w:rsidRPr="00C744D4" w:rsidRDefault="00C744D4" w:rsidP="00F55774">
            <w:r w:rsidRPr="00C744D4">
              <w:t>=</w:t>
            </w:r>
            <w:proofErr w:type="gramStart"/>
            <w:r w:rsidRPr="00C744D4">
              <w:t>MIN(</w:t>
            </w:r>
            <w:proofErr w:type="gramEnd"/>
            <w:r w:rsidRPr="00C744D4">
              <w:t>A2:A6)</w:t>
            </w:r>
          </w:p>
        </w:tc>
        <w:tc>
          <w:tcPr>
            <w:tcW w:w="4860" w:type="dxa"/>
            <w:shd w:val="clear" w:color="auto" w:fill="F4F4F4"/>
            <w:tcMar>
              <w:top w:w="60" w:type="dxa"/>
              <w:left w:w="150" w:type="dxa"/>
              <w:bottom w:w="60" w:type="dxa"/>
              <w:right w:w="150" w:type="dxa"/>
            </w:tcMar>
            <w:hideMark/>
          </w:tcPr>
          <w:p w14:paraId="3DB6FA9D" w14:textId="77777777" w:rsidR="00C744D4" w:rsidRPr="00C744D4" w:rsidRDefault="00C744D4" w:rsidP="00F55774">
            <w:r w:rsidRPr="00C744D4">
              <w:t>El valor menor de los números del rango A2:A6.</w:t>
            </w:r>
          </w:p>
        </w:tc>
        <w:tc>
          <w:tcPr>
            <w:tcW w:w="0" w:type="auto"/>
            <w:shd w:val="clear" w:color="auto" w:fill="F4F4F4"/>
            <w:tcMar>
              <w:top w:w="60" w:type="dxa"/>
              <w:left w:w="150" w:type="dxa"/>
              <w:bottom w:w="60" w:type="dxa"/>
              <w:right w:w="150" w:type="dxa"/>
            </w:tcMar>
            <w:hideMark/>
          </w:tcPr>
          <w:p w14:paraId="2FB92EE8" w14:textId="77777777" w:rsidR="00C744D4" w:rsidRPr="00C744D4" w:rsidRDefault="00C744D4" w:rsidP="00F55774">
            <w:r w:rsidRPr="00C744D4">
              <w:t>2</w:t>
            </w:r>
          </w:p>
        </w:tc>
      </w:tr>
      <w:tr w:rsidR="00C744D4" w:rsidRPr="00C744D4" w14:paraId="0440B458" w14:textId="77777777" w:rsidTr="00F55774">
        <w:tc>
          <w:tcPr>
            <w:tcW w:w="1944" w:type="dxa"/>
            <w:shd w:val="clear" w:color="auto" w:fill="F4F4F4"/>
            <w:tcMar>
              <w:top w:w="60" w:type="dxa"/>
              <w:left w:w="150" w:type="dxa"/>
              <w:bottom w:w="60" w:type="dxa"/>
              <w:right w:w="150" w:type="dxa"/>
            </w:tcMar>
            <w:hideMark/>
          </w:tcPr>
          <w:p w14:paraId="0958F28C" w14:textId="77777777" w:rsidR="00C744D4" w:rsidRPr="00C744D4" w:rsidRDefault="00C744D4" w:rsidP="00F55774">
            <w:r w:rsidRPr="00C744D4">
              <w:t>=</w:t>
            </w:r>
            <w:proofErr w:type="gramStart"/>
            <w:r w:rsidRPr="00C744D4">
              <w:t>MIN(</w:t>
            </w:r>
            <w:proofErr w:type="gramEnd"/>
            <w:r w:rsidRPr="00C744D4">
              <w:t>A2:A6;0)</w:t>
            </w:r>
          </w:p>
        </w:tc>
        <w:tc>
          <w:tcPr>
            <w:tcW w:w="4860" w:type="dxa"/>
            <w:shd w:val="clear" w:color="auto" w:fill="F4F4F4"/>
            <w:tcMar>
              <w:top w:w="60" w:type="dxa"/>
              <w:left w:w="150" w:type="dxa"/>
              <w:bottom w:w="60" w:type="dxa"/>
              <w:right w:w="150" w:type="dxa"/>
            </w:tcMar>
            <w:hideMark/>
          </w:tcPr>
          <w:p w14:paraId="345D9F3B" w14:textId="77777777" w:rsidR="00C744D4" w:rsidRPr="00C744D4" w:rsidRDefault="00C744D4" w:rsidP="00F55774">
            <w:r w:rsidRPr="00C744D4">
              <w:t>El valor menor de los números del rango A2:A6 y 0.</w:t>
            </w:r>
          </w:p>
        </w:tc>
        <w:tc>
          <w:tcPr>
            <w:tcW w:w="0" w:type="auto"/>
            <w:shd w:val="clear" w:color="auto" w:fill="F4F4F4"/>
            <w:tcMar>
              <w:top w:w="60" w:type="dxa"/>
              <w:left w:w="150" w:type="dxa"/>
              <w:bottom w:w="60" w:type="dxa"/>
              <w:right w:w="150" w:type="dxa"/>
            </w:tcMar>
            <w:hideMark/>
          </w:tcPr>
          <w:p w14:paraId="06B26105" w14:textId="77777777" w:rsidR="00C744D4" w:rsidRPr="00C744D4" w:rsidRDefault="00C744D4" w:rsidP="00F55774">
            <w:r w:rsidRPr="00C744D4">
              <w:t>0</w:t>
            </w:r>
          </w:p>
        </w:tc>
      </w:tr>
    </w:tbl>
    <w:p w14:paraId="094060ED" w14:textId="6E8D5146" w:rsidR="00C744D4" w:rsidRPr="00C744D4" w:rsidRDefault="00C744D4" w:rsidP="00C744D4">
      <w:r w:rsidRPr="00C744D4">
        <w:t xml:space="preserve">Copie los datos de ejemplo en la tabla siguiente y péguelos en la celda A1 de una hoja de cálculo nueva de Excel. Para que las fórmulas muestren los </w:t>
      </w:r>
      <w:proofErr w:type="gramStart"/>
      <w:r w:rsidRPr="00C744D4">
        <w:t xml:space="preserve">resultados, </w:t>
      </w:r>
      <w:r w:rsidR="00F55774">
        <w:t xml:space="preserve"> </w:t>
      </w:r>
      <w:r w:rsidRPr="00C744D4">
        <w:t>selecciónelas</w:t>
      </w:r>
      <w:proofErr w:type="gramEnd"/>
      <w:r w:rsidRPr="00C744D4">
        <w:t>, presione F2 y luego ENTRAR. Si lo necesita, puede ajustar el ancho de las columnas para ver todos los datos.</w:t>
      </w:r>
    </w:p>
    <w:p w14:paraId="55DC732F" w14:textId="77777777" w:rsidR="00987203" w:rsidRDefault="00987203" w:rsidP="008F39AF"/>
    <w:p w14:paraId="5EA091C5" w14:textId="77777777" w:rsidR="00987203" w:rsidRDefault="00987203" w:rsidP="008F39AF"/>
    <w:p w14:paraId="4E2EF01C" w14:textId="77777777" w:rsidR="00987203" w:rsidRDefault="00987203" w:rsidP="008F39AF"/>
    <w:p w14:paraId="14081A22" w14:textId="77777777" w:rsidR="00987203" w:rsidRDefault="00987203" w:rsidP="008F39AF"/>
    <w:p w14:paraId="316D7304" w14:textId="77777777" w:rsidR="00987203" w:rsidRDefault="00987203" w:rsidP="008F39AF"/>
    <w:p w14:paraId="54C9C49C" w14:textId="77777777" w:rsidR="00987203" w:rsidRDefault="00987203" w:rsidP="008F39AF"/>
    <w:p w14:paraId="6793F2BF" w14:textId="77777777" w:rsidR="008F39AF" w:rsidRDefault="008F39AF" w:rsidP="008F39AF"/>
    <w:p w14:paraId="7FCC3CDE" w14:textId="77777777" w:rsidR="00F55774" w:rsidRPr="008F39AF" w:rsidRDefault="00F55774" w:rsidP="008F39AF"/>
    <w:p w14:paraId="563A4431" w14:textId="42623D52" w:rsidR="005F08F7" w:rsidRDefault="005F08F7" w:rsidP="005F08F7">
      <w:pPr>
        <w:pStyle w:val="Ttulo2"/>
      </w:pPr>
      <w:bookmarkStart w:id="18" w:name="_Toc131699272"/>
      <w:r>
        <w:lastRenderedPageBreak/>
        <w:t>Función Concatenar.</w:t>
      </w:r>
      <w:bookmarkEnd w:id="18"/>
    </w:p>
    <w:p w14:paraId="4810AA83" w14:textId="77777777" w:rsidR="00413A49" w:rsidRDefault="00413A49" w:rsidP="00413A49">
      <w:r w:rsidRPr="00413A49">
        <w:t>Usar </w:t>
      </w:r>
      <w:r w:rsidRPr="00413A49">
        <w:rPr>
          <w:b/>
          <w:bCs/>
        </w:rPr>
        <w:t>CONCATENAR</w:t>
      </w:r>
      <w:r w:rsidRPr="00413A49">
        <w:t>, una de las </w:t>
      </w:r>
      <w:hyperlink r:id="rId31" w:history="1">
        <w:r w:rsidRPr="00413A49">
          <w:rPr>
            <w:rStyle w:val="Hipervnculo"/>
          </w:rPr>
          <w:t>funciones de texto</w:t>
        </w:r>
      </w:hyperlink>
      <w:r w:rsidRPr="00413A49">
        <w:t>, para unir dos o más cadenas de texto en una sola.</w:t>
      </w:r>
    </w:p>
    <w:p w14:paraId="462381AB" w14:textId="77777777" w:rsidR="00413A49" w:rsidRPr="00413A49" w:rsidRDefault="00413A49" w:rsidP="00413A49"/>
    <w:p w14:paraId="426A4C91" w14:textId="77777777" w:rsidR="00413A49" w:rsidRPr="00413A49" w:rsidRDefault="00413A49" w:rsidP="00413A49">
      <w:r w:rsidRPr="00413A49">
        <w:rPr>
          <w:b/>
          <w:bCs/>
        </w:rPr>
        <w:t>Importante: </w:t>
      </w:r>
      <w:r w:rsidRPr="00413A49">
        <w:t>En Excel 2016, Excel Mobile y Excel para la Web, esta función se ha sustituido por la </w:t>
      </w:r>
      <w:hyperlink r:id="rId32" w:history="1">
        <w:r w:rsidRPr="00413A49">
          <w:rPr>
            <w:rStyle w:val="Hipervnculo"/>
          </w:rPr>
          <w:t>función CONCAT</w:t>
        </w:r>
      </w:hyperlink>
      <w:r w:rsidRPr="00413A49">
        <w:t>. Aunque la función CONCATENAR sigue estando disponible para garantizar la compatibilidad con versiones anteriores, le recomendamos que use la función </w:t>
      </w:r>
      <w:hyperlink r:id="rId33" w:history="1">
        <w:r w:rsidRPr="00413A49">
          <w:rPr>
            <w:rStyle w:val="Hipervnculo"/>
          </w:rPr>
          <w:t>CONCAT</w:t>
        </w:r>
      </w:hyperlink>
      <w:r w:rsidRPr="00413A49">
        <w:t> a partir de ahora. El motivo es que puede que CONCATENAR ya no esté disponible en versiones futuras de Excel.</w:t>
      </w:r>
    </w:p>
    <w:p w14:paraId="03081C83" w14:textId="77777777" w:rsidR="00413A49" w:rsidRPr="00413A49" w:rsidRDefault="00413A49" w:rsidP="00413A49">
      <w:r w:rsidRPr="00413A49">
        <w:t>Usar </w:t>
      </w:r>
      <w:r w:rsidRPr="00413A49">
        <w:rPr>
          <w:b/>
          <w:bCs/>
        </w:rPr>
        <w:t>CONCATENAR</w:t>
      </w:r>
    </w:p>
    <w:p w14:paraId="360823FD" w14:textId="77777777" w:rsidR="00413A49" w:rsidRDefault="00413A49" w:rsidP="00413A49"/>
    <w:p w14:paraId="693A8C27" w14:textId="5B325C34" w:rsidR="00413A49" w:rsidRPr="00413A49" w:rsidRDefault="00413A49" w:rsidP="00413A49">
      <w:r w:rsidRPr="00413A49">
        <w:t>Por ejemplo:</w:t>
      </w:r>
    </w:p>
    <w:p w14:paraId="061FA7B7" w14:textId="77777777" w:rsidR="00413A49" w:rsidRPr="00413A49" w:rsidRDefault="00413A49" w:rsidP="00413A49">
      <w:pPr>
        <w:numPr>
          <w:ilvl w:val="0"/>
          <w:numId w:val="11"/>
        </w:numPr>
      </w:pPr>
      <w:r w:rsidRPr="00413A49">
        <w:t>=</w:t>
      </w:r>
      <w:proofErr w:type="gramStart"/>
      <w:r w:rsidRPr="00413A49">
        <w:t>CONCATENAR(</w:t>
      </w:r>
      <w:proofErr w:type="gramEnd"/>
      <w:r w:rsidRPr="00413A49">
        <w:t>"La densidad de población de la ";A3;" ";A2;" es ";A4;"/kilómetro")</w:t>
      </w:r>
    </w:p>
    <w:p w14:paraId="0771BF0C" w14:textId="77777777" w:rsidR="00413A49" w:rsidRDefault="00413A49" w:rsidP="00413A49">
      <w:pPr>
        <w:numPr>
          <w:ilvl w:val="0"/>
          <w:numId w:val="11"/>
        </w:numPr>
      </w:pPr>
      <w:r w:rsidRPr="00413A49">
        <w:t>=</w:t>
      </w:r>
      <w:proofErr w:type="gramStart"/>
      <w:r w:rsidRPr="00413A49">
        <w:t>CONCATENAR(</w:t>
      </w:r>
      <w:proofErr w:type="gramEnd"/>
      <w:r w:rsidRPr="00413A49">
        <w:t>B2; " "; C2)</w:t>
      </w:r>
    </w:p>
    <w:p w14:paraId="0DB90C9A" w14:textId="77777777" w:rsidR="00413A49" w:rsidRPr="00413A49" w:rsidRDefault="00413A49" w:rsidP="00413A49">
      <w:pPr>
        <w:ind w:left="360"/>
      </w:pPr>
    </w:p>
    <w:tbl>
      <w:tblPr>
        <w:tblStyle w:val="Tablaconcuadrcula7concolores"/>
        <w:tblW w:w="8931" w:type="dxa"/>
        <w:tblLook w:val="04A0" w:firstRow="1" w:lastRow="0" w:firstColumn="1" w:lastColumn="0" w:noHBand="0" w:noVBand="1"/>
      </w:tblPr>
      <w:tblGrid>
        <w:gridCol w:w="2977"/>
        <w:gridCol w:w="5954"/>
      </w:tblGrid>
      <w:tr w:rsidR="00A2612D" w:rsidRPr="00413A49" w14:paraId="197ECA26" w14:textId="77777777" w:rsidTr="00A2612D">
        <w:trPr>
          <w:cnfStyle w:val="100000000000" w:firstRow="1" w:lastRow="0" w:firstColumn="0" w:lastColumn="0" w:oddVBand="0" w:evenVBand="0" w:oddHBand="0" w:evenHBand="0" w:firstRowFirstColumn="0" w:firstRowLastColumn="0" w:lastRowFirstColumn="0" w:lastRowLastColumn="0"/>
          <w:trHeight w:val="943"/>
        </w:trPr>
        <w:tc>
          <w:tcPr>
            <w:cnfStyle w:val="001000000100" w:firstRow="0" w:lastRow="0" w:firstColumn="1" w:lastColumn="0" w:oddVBand="0" w:evenVBand="0" w:oddHBand="0" w:evenHBand="0" w:firstRowFirstColumn="1" w:firstRowLastColumn="0" w:lastRowFirstColumn="0" w:lastRowLastColumn="0"/>
            <w:tcW w:w="2977" w:type="dxa"/>
            <w:hideMark/>
          </w:tcPr>
          <w:p w14:paraId="31BADF3D" w14:textId="77777777" w:rsidR="00413A49" w:rsidRPr="00413A49" w:rsidRDefault="00413A49" w:rsidP="00A2612D">
            <w:pPr>
              <w:jc w:val="center"/>
            </w:pPr>
            <w:r w:rsidRPr="00413A49">
              <w:t>Nombre del argumento</w:t>
            </w:r>
          </w:p>
        </w:tc>
        <w:tc>
          <w:tcPr>
            <w:tcW w:w="5954" w:type="dxa"/>
            <w:hideMark/>
          </w:tcPr>
          <w:p w14:paraId="6913039F" w14:textId="77777777" w:rsidR="00413A49" w:rsidRPr="00413A49" w:rsidRDefault="00413A49" w:rsidP="00A2612D">
            <w:pPr>
              <w:jc w:val="center"/>
              <w:cnfStyle w:val="100000000000" w:firstRow="1" w:lastRow="0" w:firstColumn="0" w:lastColumn="0" w:oddVBand="0" w:evenVBand="0" w:oddHBand="0" w:evenHBand="0" w:firstRowFirstColumn="0" w:firstRowLastColumn="0" w:lastRowFirstColumn="0" w:lastRowLastColumn="0"/>
            </w:pPr>
            <w:r w:rsidRPr="00413A49">
              <w:t>Descripción</w:t>
            </w:r>
          </w:p>
        </w:tc>
      </w:tr>
      <w:tr w:rsidR="00A2612D" w:rsidRPr="00413A49" w14:paraId="163C919E" w14:textId="77777777" w:rsidTr="00A2612D">
        <w:trPr>
          <w:cnfStyle w:val="000000100000" w:firstRow="0" w:lastRow="0" w:firstColumn="0" w:lastColumn="0" w:oddVBand="0" w:evenVBand="0" w:oddHBand="1" w:evenHBand="0" w:firstRowFirstColumn="0" w:firstRowLastColumn="0" w:lastRowFirstColumn="0" w:lastRowLastColumn="0"/>
          <w:trHeight w:val="943"/>
        </w:trPr>
        <w:tc>
          <w:tcPr>
            <w:cnfStyle w:val="001000000000" w:firstRow="0" w:lastRow="0" w:firstColumn="1" w:lastColumn="0" w:oddVBand="0" w:evenVBand="0" w:oddHBand="0" w:evenHBand="0" w:firstRowFirstColumn="0" w:firstRowLastColumn="0" w:lastRowFirstColumn="0" w:lastRowLastColumn="0"/>
            <w:tcW w:w="2977" w:type="dxa"/>
            <w:hideMark/>
          </w:tcPr>
          <w:p w14:paraId="301DD00C" w14:textId="77777777" w:rsidR="00413A49" w:rsidRPr="00413A49" w:rsidRDefault="00413A49" w:rsidP="00413A49">
            <w:r w:rsidRPr="00413A49">
              <w:rPr>
                <w:b/>
                <w:bCs/>
              </w:rPr>
              <w:t>Texto1</w:t>
            </w:r>
            <w:r w:rsidRPr="00413A49">
              <w:t> </w:t>
            </w:r>
            <w:proofErr w:type="gramStart"/>
            <w:r w:rsidRPr="00413A49">
              <w:t>   (</w:t>
            </w:r>
            <w:proofErr w:type="gramEnd"/>
            <w:r w:rsidRPr="00413A49">
              <w:t>obligatorio)</w:t>
            </w:r>
          </w:p>
        </w:tc>
        <w:tc>
          <w:tcPr>
            <w:tcW w:w="5954" w:type="dxa"/>
            <w:hideMark/>
          </w:tcPr>
          <w:p w14:paraId="02C337B3"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pPr>
            <w:r w:rsidRPr="00413A49">
              <w:t>El primer elemento para unirse a ellos. El elemento puede ser un valor de texto, número, o una referencia de celda.</w:t>
            </w:r>
          </w:p>
        </w:tc>
      </w:tr>
      <w:tr w:rsidR="00413A49" w:rsidRPr="00413A49" w14:paraId="1C655F04" w14:textId="77777777" w:rsidTr="00A2612D">
        <w:trPr>
          <w:trHeight w:val="943"/>
        </w:trPr>
        <w:tc>
          <w:tcPr>
            <w:cnfStyle w:val="001000000000" w:firstRow="0" w:lastRow="0" w:firstColumn="1" w:lastColumn="0" w:oddVBand="0" w:evenVBand="0" w:oddHBand="0" w:evenHBand="0" w:firstRowFirstColumn="0" w:firstRowLastColumn="0" w:lastRowFirstColumn="0" w:lastRowLastColumn="0"/>
            <w:tcW w:w="2977" w:type="dxa"/>
            <w:hideMark/>
          </w:tcPr>
          <w:p w14:paraId="2CAB07BC" w14:textId="77777777" w:rsidR="00413A49" w:rsidRPr="00413A49" w:rsidRDefault="00413A49" w:rsidP="00413A49">
            <w:r w:rsidRPr="00413A49">
              <w:rPr>
                <w:b/>
                <w:bCs/>
              </w:rPr>
              <w:t>Texto2, ...</w:t>
            </w:r>
            <w:r w:rsidRPr="00413A49">
              <w:t>    (opcional)</w:t>
            </w:r>
          </w:p>
        </w:tc>
        <w:tc>
          <w:tcPr>
            <w:tcW w:w="5954" w:type="dxa"/>
            <w:hideMark/>
          </w:tcPr>
          <w:p w14:paraId="38547DA8"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pPr>
            <w:r w:rsidRPr="00413A49">
              <w:t>Elementos de texto adicionales para unir. Puede tener hasta 255 elementos, con un total de 8192 caracteres.</w:t>
            </w:r>
          </w:p>
        </w:tc>
      </w:tr>
    </w:tbl>
    <w:p w14:paraId="4566BBAD" w14:textId="77777777" w:rsidR="00413A49" w:rsidRDefault="00413A49" w:rsidP="00413A49"/>
    <w:p w14:paraId="77FACCC7" w14:textId="31C749CB" w:rsidR="00413A49" w:rsidRPr="00413A49" w:rsidRDefault="00413A49" w:rsidP="00413A49">
      <w:r w:rsidRPr="00413A49">
        <w:t>Ejemplos</w:t>
      </w:r>
    </w:p>
    <w:p w14:paraId="6B8EF490" w14:textId="77777777" w:rsidR="00413A49" w:rsidRPr="00413A49" w:rsidRDefault="00413A49" w:rsidP="00413A49">
      <w:r w:rsidRPr="00413A49">
        <w:t>Para usar estos ejemplos de Excel, copie los datos de la tabla de abajo y péguelos en la celda A1 de una nueva hoja de cálculo.</w:t>
      </w:r>
    </w:p>
    <w:tbl>
      <w:tblPr>
        <w:tblW w:w="8931"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646"/>
        <w:gridCol w:w="4104"/>
        <w:gridCol w:w="1181"/>
      </w:tblGrid>
      <w:tr w:rsidR="00413A49" w:rsidRPr="00413A49" w14:paraId="7084AC28" w14:textId="77777777" w:rsidTr="00F52F26">
        <w:trPr>
          <w:tblHeader/>
        </w:trPr>
        <w:tc>
          <w:tcPr>
            <w:tcW w:w="3815" w:type="dxa"/>
            <w:shd w:val="clear" w:color="auto" w:fill="DADADA"/>
            <w:tcMar>
              <w:top w:w="60" w:type="dxa"/>
              <w:left w:w="150" w:type="dxa"/>
              <w:bottom w:w="60" w:type="dxa"/>
              <w:right w:w="150" w:type="dxa"/>
            </w:tcMar>
            <w:hideMark/>
          </w:tcPr>
          <w:p w14:paraId="66492555" w14:textId="77777777" w:rsidR="00413A49" w:rsidRPr="00413A49" w:rsidRDefault="00413A49" w:rsidP="00413A49">
            <w:r w:rsidRPr="00413A49">
              <w:rPr>
                <w:b/>
                <w:bCs/>
              </w:rPr>
              <w:lastRenderedPageBreak/>
              <w:t>Datos</w:t>
            </w:r>
          </w:p>
        </w:tc>
        <w:tc>
          <w:tcPr>
            <w:tcW w:w="4360" w:type="dxa"/>
            <w:shd w:val="clear" w:color="auto" w:fill="DADADA"/>
            <w:tcMar>
              <w:top w:w="60" w:type="dxa"/>
              <w:left w:w="150" w:type="dxa"/>
              <w:bottom w:w="60" w:type="dxa"/>
              <w:right w:w="150" w:type="dxa"/>
            </w:tcMar>
            <w:hideMark/>
          </w:tcPr>
          <w:p w14:paraId="1F2A12CF" w14:textId="77777777" w:rsidR="00413A49" w:rsidRPr="00413A49" w:rsidRDefault="00413A49" w:rsidP="00413A49"/>
        </w:tc>
        <w:tc>
          <w:tcPr>
            <w:tcW w:w="756" w:type="dxa"/>
            <w:shd w:val="clear" w:color="auto" w:fill="DADADA"/>
            <w:tcMar>
              <w:top w:w="60" w:type="dxa"/>
              <w:left w:w="150" w:type="dxa"/>
              <w:bottom w:w="60" w:type="dxa"/>
              <w:right w:w="150" w:type="dxa"/>
            </w:tcMar>
            <w:hideMark/>
          </w:tcPr>
          <w:p w14:paraId="2C205C60" w14:textId="77777777" w:rsidR="00413A49" w:rsidRPr="00413A49" w:rsidRDefault="00413A49" w:rsidP="00413A49"/>
        </w:tc>
      </w:tr>
      <w:tr w:rsidR="00413A49" w:rsidRPr="00413A49" w14:paraId="27CA6013" w14:textId="77777777" w:rsidTr="00F52F26">
        <w:tc>
          <w:tcPr>
            <w:tcW w:w="3815" w:type="dxa"/>
            <w:shd w:val="clear" w:color="auto" w:fill="F4F4F4"/>
            <w:tcMar>
              <w:top w:w="60" w:type="dxa"/>
              <w:left w:w="150" w:type="dxa"/>
              <w:bottom w:w="60" w:type="dxa"/>
              <w:right w:w="150" w:type="dxa"/>
            </w:tcMar>
            <w:hideMark/>
          </w:tcPr>
          <w:p w14:paraId="2CCD8034" w14:textId="77777777" w:rsidR="00413A49" w:rsidRPr="00413A49" w:rsidRDefault="00413A49" w:rsidP="00413A49">
            <w:r w:rsidRPr="00413A49">
              <w:t>especies</w:t>
            </w:r>
          </w:p>
        </w:tc>
        <w:tc>
          <w:tcPr>
            <w:tcW w:w="4360" w:type="dxa"/>
            <w:shd w:val="clear" w:color="auto" w:fill="F4F4F4"/>
            <w:tcMar>
              <w:top w:w="60" w:type="dxa"/>
              <w:left w:w="150" w:type="dxa"/>
              <w:bottom w:w="60" w:type="dxa"/>
              <w:right w:w="150" w:type="dxa"/>
            </w:tcMar>
            <w:hideMark/>
          </w:tcPr>
          <w:p w14:paraId="62BC2687" w14:textId="77777777" w:rsidR="00413A49" w:rsidRPr="00413A49" w:rsidRDefault="00413A49" w:rsidP="00413A49">
            <w:r w:rsidRPr="00413A49">
              <w:t>Antonio</w:t>
            </w:r>
          </w:p>
        </w:tc>
        <w:tc>
          <w:tcPr>
            <w:tcW w:w="756" w:type="dxa"/>
            <w:shd w:val="clear" w:color="auto" w:fill="F4F4F4"/>
            <w:tcMar>
              <w:top w:w="60" w:type="dxa"/>
              <w:left w:w="150" w:type="dxa"/>
              <w:bottom w:w="60" w:type="dxa"/>
              <w:right w:w="150" w:type="dxa"/>
            </w:tcMar>
            <w:hideMark/>
          </w:tcPr>
          <w:p w14:paraId="671EE880" w14:textId="77777777" w:rsidR="00413A49" w:rsidRPr="00413A49" w:rsidRDefault="00413A49" w:rsidP="00413A49">
            <w:r w:rsidRPr="00413A49">
              <w:t>Bermejo</w:t>
            </w:r>
          </w:p>
        </w:tc>
      </w:tr>
      <w:tr w:rsidR="00413A49" w:rsidRPr="00413A49" w14:paraId="51239237" w14:textId="77777777" w:rsidTr="00F52F26">
        <w:tc>
          <w:tcPr>
            <w:tcW w:w="3815" w:type="dxa"/>
            <w:shd w:val="clear" w:color="auto" w:fill="F4F4F4"/>
            <w:tcMar>
              <w:top w:w="60" w:type="dxa"/>
              <w:left w:w="150" w:type="dxa"/>
              <w:bottom w:w="60" w:type="dxa"/>
              <w:right w:w="150" w:type="dxa"/>
            </w:tcMar>
            <w:hideMark/>
          </w:tcPr>
          <w:p w14:paraId="19D4901F" w14:textId="77777777" w:rsidR="00413A49" w:rsidRPr="00413A49" w:rsidRDefault="00413A49" w:rsidP="00413A49">
            <w:r w:rsidRPr="00413A49">
              <w:t>trucha de arroyo</w:t>
            </w:r>
          </w:p>
        </w:tc>
        <w:tc>
          <w:tcPr>
            <w:tcW w:w="4360" w:type="dxa"/>
            <w:shd w:val="clear" w:color="auto" w:fill="F4F4F4"/>
            <w:tcMar>
              <w:top w:w="60" w:type="dxa"/>
              <w:left w:w="150" w:type="dxa"/>
              <w:bottom w:w="60" w:type="dxa"/>
              <w:right w:w="150" w:type="dxa"/>
            </w:tcMar>
            <w:hideMark/>
          </w:tcPr>
          <w:p w14:paraId="0AA9B93A" w14:textId="77777777" w:rsidR="00413A49" w:rsidRPr="00413A49" w:rsidRDefault="00413A49" w:rsidP="00413A49">
            <w:r w:rsidRPr="00413A49">
              <w:t>Cuarta</w:t>
            </w:r>
          </w:p>
        </w:tc>
        <w:tc>
          <w:tcPr>
            <w:tcW w:w="756" w:type="dxa"/>
            <w:shd w:val="clear" w:color="auto" w:fill="F4F4F4"/>
            <w:tcMar>
              <w:top w:w="60" w:type="dxa"/>
              <w:left w:w="150" w:type="dxa"/>
              <w:bottom w:w="60" w:type="dxa"/>
              <w:right w:w="150" w:type="dxa"/>
            </w:tcMar>
            <w:hideMark/>
          </w:tcPr>
          <w:p w14:paraId="2C338FE2" w14:textId="77777777" w:rsidR="00413A49" w:rsidRPr="00413A49" w:rsidRDefault="00413A49" w:rsidP="00413A49">
            <w:r w:rsidRPr="00413A49">
              <w:t>Pino</w:t>
            </w:r>
          </w:p>
        </w:tc>
      </w:tr>
      <w:tr w:rsidR="00413A49" w:rsidRPr="00413A49" w14:paraId="1B8434D6" w14:textId="77777777" w:rsidTr="00F52F26">
        <w:tc>
          <w:tcPr>
            <w:tcW w:w="3815" w:type="dxa"/>
            <w:shd w:val="clear" w:color="auto" w:fill="F4F4F4"/>
            <w:tcMar>
              <w:top w:w="60" w:type="dxa"/>
              <w:left w:w="150" w:type="dxa"/>
              <w:bottom w:w="60" w:type="dxa"/>
              <w:right w:w="150" w:type="dxa"/>
            </w:tcMar>
            <w:hideMark/>
          </w:tcPr>
          <w:p w14:paraId="5CAD1BE6" w14:textId="77777777" w:rsidR="00413A49" w:rsidRPr="00413A49" w:rsidRDefault="00413A49" w:rsidP="00413A49">
            <w:r w:rsidRPr="00413A49">
              <w:t>32</w:t>
            </w:r>
          </w:p>
        </w:tc>
        <w:tc>
          <w:tcPr>
            <w:tcW w:w="4360" w:type="dxa"/>
            <w:shd w:val="clear" w:color="auto" w:fill="F4F4F4"/>
            <w:tcMar>
              <w:top w:w="60" w:type="dxa"/>
              <w:left w:w="150" w:type="dxa"/>
              <w:bottom w:w="60" w:type="dxa"/>
              <w:right w:w="150" w:type="dxa"/>
            </w:tcMar>
            <w:hideMark/>
          </w:tcPr>
          <w:p w14:paraId="7814312D" w14:textId="77777777" w:rsidR="00413A49" w:rsidRPr="00413A49" w:rsidRDefault="00413A49" w:rsidP="00413A49"/>
        </w:tc>
        <w:tc>
          <w:tcPr>
            <w:tcW w:w="756" w:type="dxa"/>
            <w:shd w:val="clear" w:color="auto" w:fill="F4F4F4"/>
            <w:tcMar>
              <w:top w:w="60" w:type="dxa"/>
              <w:left w:w="150" w:type="dxa"/>
              <w:bottom w:w="60" w:type="dxa"/>
              <w:right w:w="150" w:type="dxa"/>
            </w:tcMar>
            <w:hideMark/>
          </w:tcPr>
          <w:p w14:paraId="39AF7765" w14:textId="77777777" w:rsidR="00413A49" w:rsidRPr="00413A49" w:rsidRDefault="00413A49" w:rsidP="00413A49"/>
        </w:tc>
      </w:tr>
      <w:tr w:rsidR="00413A49" w:rsidRPr="00413A49" w14:paraId="4FFF1372" w14:textId="77777777" w:rsidTr="00F52F26">
        <w:tc>
          <w:tcPr>
            <w:tcW w:w="3815" w:type="dxa"/>
            <w:shd w:val="clear" w:color="auto" w:fill="F4F4F4"/>
            <w:tcMar>
              <w:top w:w="60" w:type="dxa"/>
              <w:left w:w="150" w:type="dxa"/>
              <w:bottom w:w="60" w:type="dxa"/>
              <w:right w:w="150" w:type="dxa"/>
            </w:tcMar>
            <w:hideMark/>
          </w:tcPr>
          <w:p w14:paraId="39EBB2BC" w14:textId="77777777" w:rsidR="00413A49" w:rsidRPr="00413A49" w:rsidRDefault="00413A49" w:rsidP="00413A49">
            <w:r w:rsidRPr="00413A49">
              <w:rPr>
                <w:b/>
                <w:bCs/>
              </w:rPr>
              <w:t>Fórmula</w:t>
            </w:r>
          </w:p>
        </w:tc>
        <w:tc>
          <w:tcPr>
            <w:tcW w:w="4360" w:type="dxa"/>
            <w:shd w:val="clear" w:color="auto" w:fill="F4F4F4"/>
            <w:tcMar>
              <w:top w:w="60" w:type="dxa"/>
              <w:left w:w="150" w:type="dxa"/>
              <w:bottom w:w="60" w:type="dxa"/>
              <w:right w:w="150" w:type="dxa"/>
            </w:tcMar>
            <w:hideMark/>
          </w:tcPr>
          <w:p w14:paraId="2234AA98" w14:textId="77777777" w:rsidR="00413A49" w:rsidRPr="00413A49" w:rsidRDefault="00413A49" w:rsidP="00413A49">
            <w:r w:rsidRPr="00413A49">
              <w:rPr>
                <w:b/>
                <w:bCs/>
              </w:rPr>
              <w:t>Descripción</w:t>
            </w:r>
          </w:p>
        </w:tc>
        <w:tc>
          <w:tcPr>
            <w:tcW w:w="756" w:type="dxa"/>
            <w:shd w:val="clear" w:color="auto" w:fill="F4F4F4"/>
            <w:tcMar>
              <w:top w:w="60" w:type="dxa"/>
              <w:left w:w="150" w:type="dxa"/>
              <w:bottom w:w="60" w:type="dxa"/>
              <w:right w:w="150" w:type="dxa"/>
            </w:tcMar>
            <w:hideMark/>
          </w:tcPr>
          <w:p w14:paraId="598149F5" w14:textId="77777777" w:rsidR="00413A49" w:rsidRPr="00413A49" w:rsidRDefault="00413A49" w:rsidP="00413A49"/>
        </w:tc>
      </w:tr>
      <w:tr w:rsidR="00413A49" w:rsidRPr="00413A49" w14:paraId="2444203C" w14:textId="77777777" w:rsidTr="00F52F26">
        <w:tc>
          <w:tcPr>
            <w:tcW w:w="3815" w:type="dxa"/>
            <w:shd w:val="clear" w:color="auto" w:fill="F4F4F4"/>
            <w:tcMar>
              <w:top w:w="60" w:type="dxa"/>
              <w:left w:w="150" w:type="dxa"/>
              <w:bottom w:w="60" w:type="dxa"/>
              <w:right w:w="150" w:type="dxa"/>
            </w:tcMar>
            <w:hideMark/>
          </w:tcPr>
          <w:p w14:paraId="0799D548" w14:textId="77777777" w:rsidR="00413A49" w:rsidRPr="00413A49" w:rsidRDefault="00413A49" w:rsidP="00413A49">
            <w:pPr>
              <w:rPr>
                <w:sz w:val="20"/>
                <w:szCs w:val="18"/>
              </w:rPr>
            </w:pPr>
            <w:r w:rsidRPr="00413A49">
              <w:rPr>
                <w:sz w:val="20"/>
                <w:szCs w:val="18"/>
              </w:rPr>
              <w:t>=</w:t>
            </w:r>
            <w:proofErr w:type="gramStart"/>
            <w:r w:rsidRPr="00413A49">
              <w:rPr>
                <w:sz w:val="20"/>
                <w:szCs w:val="18"/>
              </w:rPr>
              <w:t>CONCATENAR(</w:t>
            </w:r>
            <w:proofErr w:type="gramEnd"/>
            <w:r w:rsidRPr="00413A49">
              <w:rPr>
                <w:sz w:val="20"/>
                <w:szCs w:val="18"/>
              </w:rPr>
              <w:t>"La densidad de población de la ";A3;" ";A2;" es ";A4;"/kilómetro")</w:t>
            </w:r>
          </w:p>
        </w:tc>
        <w:tc>
          <w:tcPr>
            <w:tcW w:w="4360" w:type="dxa"/>
            <w:shd w:val="clear" w:color="auto" w:fill="F4F4F4"/>
            <w:tcMar>
              <w:top w:w="60" w:type="dxa"/>
              <w:left w:w="150" w:type="dxa"/>
              <w:bottom w:w="60" w:type="dxa"/>
              <w:right w:w="150" w:type="dxa"/>
            </w:tcMar>
            <w:hideMark/>
          </w:tcPr>
          <w:p w14:paraId="3397EEF8" w14:textId="77777777" w:rsidR="00413A49" w:rsidRPr="00413A49" w:rsidRDefault="00413A49" w:rsidP="00413A49">
            <w:pPr>
              <w:rPr>
                <w:sz w:val="20"/>
                <w:szCs w:val="18"/>
              </w:rPr>
            </w:pPr>
            <w:r w:rsidRPr="00413A49">
              <w:rPr>
                <w:sz w:val="20"/>
                <w:szCs w:val="18"/>
              </w:rPr>
              <w:t xml:space="preserve">Crea una frase uniendo los datos de la columna A </w:t>
            </w:r>
            <w:proofErr w:type="spellStart"/>
            <w:r w:rsidRPr="00413A49">
              <w:rPr>
                <w:sz w:val="20"/>
                <w:szCs w:val="18"/>
              </w:rPr>
              <w:t>a</w:t>
            </w:r>
            <w:proofErr w:type="spellEnd"/>
            <w:r w:rsidRPr="00413A49">
              <w:rPr>
                <w:sz w:val="20"/>
                <w:szCs w:val="18"/>
              </w:rPr>
              <w:t xml:space="preserve"> otro texto. El resultado es: La densidad de población de la especie trucha de río es 32/kilómetro.</w:t>
            </w:r>
          </w:p>
        </w:tc>
        <w:tc>
          <w:tcPr>
            <w:tcW w:w="756" w:type="dxa"/>
            <w:shd w:val="clear" w:color="auto" w:fill="F4F4F4"/>
            <w:tcMar>
              <w:top w:w="60" w:type="dxa"/>
              <w:left w:w="150" w:type="dxa"/>
              <w:bottom w:w="60" w:type="dxa"/>
              <w:right w:w="150" w:type="dxa"/>
            </w:tcMar>
            <w:hideMark/>
          </w:tcPr>
          <w:p w14:paraId="66B76254" w14:textId="77777777" w:rsidR="00413A49" w:rsidRPr="00413A49" w:rsidRDefault="00413A49" w:rsidP="00413A49"/>
        </w:tc>
      </w:tr>
      <w:tr w:rsidR="00413A49" w:rsidRPr="00413A49" w14:paraId="2C6107BD" w14:textId="77777777" w:rsidTr="00F52F26">
        <w:tc>
          <w:tcPr>
            <w:tcW w:w="3815" w:type="dxa"/>
            <w:shd w:val="clear" w:color="auto" w:fill="F4F4F4"/>
            <w:tcMar>
              <w:top w:w="60" w:type="dxa"/>
              <w:left w:w="150" w:type="dxa"/>
              <w:bottom w:w="60" w:type="dxa"/>
              <w:right w:w="150" w:type="dxa"/>
            </w:tcMar>
            <w:hideMark/>
          </w:tcPr>
          <w:p w14:paraId="649570F7" w14:textId="77777777" w:rsidR="00413A49" w:rsidRPr="00413A49" w:rsidRDefault="00413A49" w:rsidP="00413A49">
            <w:pPr>
              <w:rPr>
                <w:sz w:val="20"/>
                <w:szCs w:val="18"/>
              </w:rPr>
            </w:pPr>
            <w:r w:rsidRPr="00413A49">
              <w:rPr>
                <w:sz w:val="20"/>
                <w:szCs w:val="18"/>
              </w:rPr>
              <w:t>=</w:t>
            </w:r>
            <w:proofErr w:type="gramStart"/>
            <w:r w:rsidRPr="00413A49">
              <w:rPr>
                <w:sz w:val="20"/>
                <w:szCs w:val="18"/>
              </w:rPr>
              <w:t>CONCATENAR(</w:t>
            </w:r>
            <w:proofErr w:type="gramEnd"/>
            <w:r w:rsidRPr="00413A49">
              <w:rPr>
                <w:sz w:val="20"/>
                <w:szCs w:val="18"/>
              </w:rPr>
              <w:t>B2; " "; C2)</w:t>
            </w:r>
          </w:p>
        </w:tc>
        <w:tc>
          <w:tcPr>
            <w:tcW w:w="4360" w:type="dxa"/>
            <w:shd w:val="clear" w:color="auto" w:fill="F4F4F4"/>
            <w:tcMar>
              <w:top w:w="60" w:type="dxa"/>
              <w:left w:w="150" w:type="dxa"/>
              <w:bottom w:w="60" w:type="dxa"/>
              <w:right w:w="150" w:type="dxa"/>
            </w:tcMar>
            <w:hideMark/>
          </w:tcPr>
          <w:p w14:paraId="541BA565" w14:textId="77777777" w:rsidR="00413A49" w:rsidRPr="00413A49" w:rsidRDefault="00413A49" w:rsidP="00413A49">
            <w:pPr>
              <w:rPr>
                <w:sz w:val="20"/>
                <w:szCs w:val="18"/>
              </w:rPr>
            </w:pPr>
            <w:r w:rsidRPr="00413A49">
              <w:rPr>
                <w:sz w:val="20"/>
                <w:szCs w:val="18"/>
              </w:rPr>
              <w:t>Une tres elementos: la cadena contenida en la celda B2, un carácter de espacio y el valor de la celda C2. El resultado es Andreas Hauser.</w:t>
            </w:r>
          </w:p>
        </w:tc>
        <w:tc>
          <w:tcPr>
            <w:tcW w:w="756" w:type="dxa"/>
            <w:shd w:val="clear" w:color="auto" w:fill="F4F4F4"/>
            <w:tcMar>
              <w:top w:w="60" w:type="dxa"/>
              <w:left w:w="150" w:type="dxa"/>
              <w:bottom w:w="60" w:type="dxa"/>
              <w:right w:w="150" w:type="dxa"/>
            </w:tcMar>
            <w:hideMark/>
          </w:tcPr>
          <w:p w14:paraId="43A50296" w14:textId="77777777" w:rsidR="00413A49" w:rsidRPr="00413A49" w:rsidRDefault="00413A49" w:rsidP="00413A49"/>
        </w:tc>
      </w:tr>
      <w:tr w:rsidR="00413A49" w:rsidRPr="00413A49" w14:paraId="0E2B2CA0" w14:textId="77777777" w:rsidTr="00F52F26">
        <w:tc>
          <w:tcPr>
            <w:tcW w:w="3815" w:type="dxa"/>
            <w:shd w:val="clear" w:color="auto" w:fill="F4F4F4"/>
            <w:tcMar>
              <w:top w:w="60" w:type="dxa"/>
              <w:left w:w="150" w:type="dxa"/>
              <w:bottom w:w="60" w:type="dxa"/>
              <w:right w:w="150" w:type="dxa"/>
            </w:tcMar>
            <w:hideMark/>
          </w:tcPr>
          <w:p w14:paraId="2172AFEF" w14:textId="77777777" w:rsidR="00413A49" w:rsidRPr="00413A49" w:rsidRDefault="00413A49" w:rsidP="00413A49">
            <w:pPr>
              <w:rPr>
                <w:sz w:val="20"/>
                <w:szCs w:val="18"/>
              </w:rPr>
            </w:pPr>
            <w:r w:rsidRPr="00413A49">
              <w:rPr>
                <w:sz w:val="20"/>
                <w:szCs w:val="18"/>
              </w:rPr>
              <w:t>=</w:t>
            </w:r>
            <w:proofErr w:type="gramStart"/>
            <w:r w:rsidRPr="00413A49">
              <w:rPr>
                <w:sz w:val="20"/>
                <w:szCs w:val="18"/>
              </w:rPr>
              <w:t>CONCATENAR(</w:t>
            </w:r>
            <w:proofErr w:type="gramEnd"/>
            <w:r w:rsidRPr="00413A49">
              <w:rPr>
                <w:sz w:val="20"/>
                <w:szCs w:val="18"/>
              </w:rPr>
              <w:t>C2; ", "; B2)</w:t>
            </w:r>
          </w:p>
        </w:tc>
        <w:tc>
          <w:tcPr>
            <w:tcW w:w="4360" w:type="dxa"/>
            <w:shd w:val="clear" w:color="auto" w:fill="F4F4F4"/>
            <w:tcMar>
              <w:top w:w="60" w:type="dxa"/>
              <w:left w:w="150" w:type="dxa"/>
              <w:bottom w:w="60" w:type="dxa"/>
              <w:right w:w="150" w:type="dxa"/>
            </w:tcMar>
            <w:hideMark/>
          </w:tcPr>
          <w:p w14:paraId="47D4283C" w14:textId="77777777" w:rsidR="00413A49" w:rsidRPr="00413A49" w:rsidRDefault="00413A49" w:rsidP="00413A49">
            <w:pPr>
              <w:rPr>
                <w:sz w:val="20"/>
                <w:szCs w:val="18"/>
              </w:rPr>
            </w:pPr>
            <w:r w:rsidRPr="00413A49">
              <w:rPr>
                <w:sz w:val="20"/>
                <w:szCs w:val="18"/>
              </w:rPr>
              <w:t>Une tres elementos: la cadena contenida en la celda C2, una cadena formada por una coma y un carácter de espacio, y el valor de la celda B2. El resultado es: Antonio, Bermejo.</w:t>
            </w:r>
          </w:p>
        </w:tc>
        <w:tc>
          <w:tcPr>
            <w:tcW w:w="756" w:type="dxa"/>
            <w:shd w:val="clear" w:color="auto" w:fill="F4F4F4"/>
            <w:tcMar>
              <w:top w:w="60" w:type="dxa"/>
              <w:left w:w="150" w:type="dxa"/>
              <w:bottom w:w="60" w:type="dxa"/>
              <w:right w:w="150" w:type="dxa"/>
            </w:tcMar>
            <w:hideMark/>
          </w:tcPr>
          <w:p w14:paraId="3118596B" w14:textId="77777777" w:rsidR="00413A49" w:rsidRPr="00413A49" w:rsidRDefault="00413A49" w:rsidP="00413A49"/>
        </w:tc>
      </w:tr>
      <w:tr w:rsidR="00413A49" w:rsidRPr="00413A49" w14:paraId="21CA81AD" w14:textId="77777777" w:rsidTr="00F52F26">
        <w:tc>
          <w:tcPr>
            <w:tcW w:w="3815" w:type="dxa"/>
            <w:shd w:val="clear" w:color="auto" w:fill="F4F4F4"/>
            <w:tcMar>
              <w:top w:w="60" w:type="dxa"/>
              <w:left w:w="150" w:type="dxa"/>
              <w:bottom w:w="60" w:type="dxa"/>
              <w:right w:w="150" w:type="dxa"/>
            </w:tcMar>
            <w:hideMark/>
          </w:tcPr>
          <w:p w14:paraId="295BA5EE" w14:textId="77777777" w:rsidR="00413A49" w:rsidRPr="00413A49" w:rsidRDefault="00413A49" w:rsidP="00413A49">
            <w:pPr>
              <w:rPr>
                <w:sz w:val="20"/>
                <w:szCs w:val="18"/>
              </w:rPr>
            </w:pPr>
            <w:r w:rsidRPr="00413A49">
              <w:rPr>
                <w:sz w:val="20"/>
                <w:szCs w:val="18"/>
              </w:rPr>
              <w:t>=</w:t>
            </w:r>
            <w:proofErr w:type="gramStart"/>
            <w:r w:rsidRPr="00413A49">
              <w:rPr>
                <w:sz w:val="20"/>
                <w:szCs w:val="18"/>
              </w:rPr>
              <w:t>CONCATENAR(</w:t>
            </w:r>
            <w:proofErr w:type="gramEnd"/>
            <w:r w:rsidRPr="00413A49">
              <w:rPr>
                <w:sz w:val="20"/>
                <w:szCs w:val="18"/>
              </w:rPr>
              <w:t>B3; " y "; C3)</w:t>
            </w:r>
          </w:p>
        </w:tc>
        <w:tc>
          <w:tcPr>
            <w:tcW w:w="4360" w:type="dxa"/>
            <w:shd w:val="clear" w:color="auto" w:fill="F4F4F4"/>
            <w:tcMar>
              <w:top w:w="60" w:type="dxa"/>
              <w:left w:w="150" w:type="dxa"/>
              <w:bottom w:w="60" w:type="dxa"/>
              <w:right w:w="150" w:type="dxa"/>
            </w:tcMar>
            <w:hideMark/>
          </w:tcPr>
          <w:p w14:paraId="3BF970F4" w14:textId="77777777" w:rsidR="00413A49" w:rsidRPr="00413A49" w:rsidRDefault="00413A49" w:rsidP="00413A49">
            <w:pPr>
              <w:rPr>
                <w:sz w:val="20"/>
                <w:szCs w:val="18"/>
              </w:rPr>
            </w:pPr>
            <w:r w:rsidRPr="00413A49">
              <w:rPr>
                <w:sz w:val="20"/>
                <w:szCs w:val="18"/>
              </w:rPr>
              <w:t>Une tres elementos: la cadena contenida en la celda B3, una cadena formada por un espacio, el carácter "y", otro espacio y el valor de la celda C3. El resultado es: Cuarta y Pino.</w:t>
            </w:r>
          </w:p>
        </w:tc>
        <w:tc>
          <w:tcPr>
            <w:tcW w:w="756" w:type="dxa"/>
            <w:shd w:val="clear" w:color="auto" w:fill="F4F4F4"/>
            <w:tcMar>
              <w:top w:w="60" w:type="dxa"/>
              <w:left w:w="150" w:type="dxa"/>
              <w:bottom w:w="60" w:type="dxa"/>
              <w:right w:w="150" w:type="dxa"/>
            </w:tcMar>
            <w:hideMark/>
          </w:tcPr>
          <w:p w14:paraId="6B6F2425" w14:textId="77777777" w:rsidR="00413A49" w:rsidRPr="00413A49" w:rsidRDefault="00413A49" w:rsidP="00413A49"/>
        </w:tc>
      </w:tr>
      <w:tr w:rsidR="00413A49" w:rsidRPr="00413A49" w14:paraId="241D93D4" w14:textId="77777777" w:rsidTr="00F52F26">
        <w:tc>
          <w:tcPr>
            <w:tcW w:w="3815" w:type="dxa"/>
            <w:shd w:val="clear" w:color="auto" w:fill="F4F4F4"/>
            <w:tcMar>
              <w:top w:w="60" w:type="dxa"/>
              <w:left w:w="150" w:type="dxa"/>
              <w:bottom w:w="60" w:type="dxa"/>
              <w:right w:w="150" w:type="dxa"/>
            </w:tcMar>
            <w:hideMark/>
          </w:tcPr>
          <w:p w14:paraId="70DD826A" w14:textId="77777777" w:rsidR="00413A49" w:rsidRPr="00413A49" w:rsidRDefault="00413A49" w:rsidP="00413A49">
            <w:pPr>
              <w:rPr>
                <w:sz w:val="20"/>
                <w:szCs w:val="18"/>
              </w:rPr>
            </w:pPr>
            <w:r w:rsidRPr="00413A49">
              <w:rPr>
                <w:sz w:val="20"/>
                <w:szCs w:val="18"/>
              </w:rPr>
              <w:t>=B3 &amp; " y " &amp; C3</w:t>
            </w:r>
          </w:p>
        </w:tc>
        <w:tc>
          <w:tcPr>
            <w:tcW w:w="4360" w:type="dxa"/>
            <w:shd w:val="clear" w:color="auto" w:fill="F4F4F4"/>
            <w:tcMar>
              <w:top w:w="60" w:type="dxa"/>
              <w:left w:w="150" w:type="dxa"/>
              <w:bottom w:w="60" w:type="dxa"/>
              <w:right w:w="150" w:type="dxa"/>
            </w:tcMar>
            <w:hideMark/>
          </w:tcPr>
          <w:p w14:paraId="7CE12207" w14:textId="77777777" w:rsidR="00413A49" w:rsidRPr="00413A49" w:rsidRDefault="00413A49" w:rsidP="00413A49">
            <w:pPr>
              <w:rPr>
                <w:sz w:val="20"/>
                <w:szCs w:val="18"/>
              </w:rPr>
            </w:pPr>
            <w:r w:rsidRPr="00413A49">
              <w:rPr>
                <w:sz w:val="20"/>
                <w:szCs w:val="18"/>
              </w:rPr>
              <w:t xml:space="preserve">Une los mismos elementos que el ejemplo anterior, pero usando el operador de cálculo </w:t>
            </w:r>
            <w:proofErr w:type="spellStart"/>
            <w:r w:rsidRPr="00413A49">
              <w:rPr>
                <w:sz w:val="20"/>
                <w:szCs w:val="18"/>
              </w:rPr>
              <w:t>ampersand</w:t>
            </w:r>
            <w:proofErr w:type="spellEnd"/>
            <w:r w:rsidRPr="00413A49">
              <w:rPr>
                <w:sz w:val="20"/>
                <w:szCs w:val="18"/>
              </w:rPr>
              <w:t xml:space="preserve"> (</w:t>
            </w:r>
            <w:r w:rsidRPr="00413A49">
              <w:rPr>
                <w:b/>
                <w:bCs/>
                <w:sz w:val="20"/>
                <w:szCs w:val="18"/>
              </w:rPr>
              <w:t>&amp;) </w:t>
            </w:r>
            <w:r w:rsidRPr="00413A49">
              <w:rPr>
                <w:sz w:val="20"/>
                <w:szCs w:val="18"/>
              </w:rPr>
              <w:t>en lugar de la función CONCATENAR. El resultado es: Cuarta y Pino.</w:t>
            </w:r>
          </w:p>
        </w:tc>
        <w:tc>
          <w:tcPr>
            <w:tcW w:w="756" w:type="dxa"/>
            <w:shd w:val="clear" w:color="auto" w:fill="F4F4F4"/>
            <w:tcMar>
              <w:top w:w="60" w:type="dxa"/>
              <w:left w:w="150" w:type="dxa"/>
              <w:bottom w:w="60" w:type="dxa"/>
              <w:right w:w="150" w:type="dxa"/>
            </w:tcMar>
            <w:hideMark/>
          </w:tcPr>
          <w:p w14:paraId="63E35AC1" w14:textId="77777777" w:rsidR="00413A49" w:rsidRPr="00413A49" w:rsidRDefault="00413A49" w:rsidP="00413A49"/>
        </w:tc>
      </w:tr>
    </w:tbl>
    <w:p w14:paraId="74FC9CE7" w14:textId="77777777" w:rsidR="00F52F26" w:rsidRDefault="00F52F26" w:rsidP="00413A49"/>
    <w:p w14:paraId="1DBCED35" w14:textId="71B62D81" w:rsidR="00413A49" w:rsidRPr="00413A49" w:rsidRDefault="00413A49" w:rsidP="00413A49">
      <w:r w:rsidRPr="00413A49">
        <w:lastRenderedPageBreak/>
        <w:t>Problemas comunes</w:t>
      </w:r>
    </w:p>
    <w:tbl>
      <w:tblPr>
        <w:tblStyle w:val="Tablaconcuadrcula7concolores"/>
        <w:tblW w:w="8906" w:type="dxa"/>
        <w:tblLook w:val="04A0" w:firstRow="1" w:lastRow="0" w:firstColumn="1" w:lastColumn="0" w:noHBand="0" w:noVBand="1"/>
      </w:tblPr>
      <w:tblGrid>
        <w:gridCol w:w="1863"/>
        <w:gridCol w:w="7043"/>
      </w:tblGrid>
      <w:tr w:rsidR="00413A49" w:rsidRPr="00413A49" w14:paraId="71DF5E2A" w14:textId="77777777" w:rsidTr="009B017E">
        <w:trPr>
          <w:cnfStyle w:val="100000000000" w:firstRow="1" w:lastRow="0" w:firstColumn="0" w:lastColumn="0" w:oddVBand="0" w:evenVBand="0" w:oddHBand="0" w:evenHBand="0" w:firstRowFirstColumn="0" w:firstRowLastColumn="0" w:lastRowFirstColumn="0" w:lastRowLastColumn="0"/>
          <w:trHeight w:val="486"/>
        </w:trPr>
        <w:tc>
          <w:tcPr>
            <w:cnfStyle w:val="001000000100" w:firstRow="0" w:lastRow="0" w:firstColumn="1" w:lastColumn="0" w:oddVBand="0" w:evenVBand="0" w:oddHBand="0" w:evenHBand="0" w:firstRowFirstColumn="1" w:firstRowLastColumn="0" w:lastRowFirstColumn="0" w:lastRowLastColumn="0"/>
            <w:tcW w:w="1863" w:type="dxa"/>
            <w:hideMark/>
          </w:tcPr>
          <w:p w14:paraId="73E4BEC7" w14:textId="77777777" w:rsidR="00413A49" w:rsidRPr="00413A49" w:rsidRDefault="00413A49" w:rsidP="00170209">
            <w:pPr>
              <w:jc w:val="center"/>
            </w:pPr>
            <w:r w:rsidRPr="00413A49">
              <w:t>Problema</w:t>
            </w:r>
          </w:p>
        </w:tc>
        <w:tc>
          <w:tcPr>
            <w:tcW w:w="7043" w:type="dxa"/>
            <w:hideMark/>
          </w:tcPr>
          <w:p w14:paraId="2977BECC" w14:textId="77777777" w:rsidR="00413A49" w:rsidRPr="00413A49" w:rsidRDefault="00413A49" w:rsidP="00170209">
            <w:pPr>
              <w:jc w:val="center"/>
              <w:cnfStyle w:val="100000000000" w:firstRow="1" w:lastRow="0" w:firstColumn="0" w:lastColumn="0" w:oddVBand="0" w:evenVBand="0" w:oddHBand="0" w:evenHBand="0" w:firstRowFirstColumn="0" w:firstRowLastColumn="0" w:lastRowFirstColumn="0" w:lastRowLastColumn="0"/>
            </w:pPr>
            <w:r w:rsidRPr="00413A49">
              <w:t>Descripción</w:t>
            </w:r>
          </w:p>
        </w:tc>
      </w:tr>
      <w:tr w:rsidR="00413A49" w:rsidRPr="00413A49" w14:paraId="0527D574" w14:textId="77777777" w:rsidTr="009B017E">
        <w:trPr>
          <w:cnfStyle w:val="000000100000" w:firstRow="0" w:lastRow="0" w:firstColumn="0" w:lastColumn="0" w:oddVBand="0" w:evenVBand="0" w:oddHBand="1" w:evenHBand="0" w:firstRowFirstColumn="0" w:firstRowLastColumn="0" w:lastRowFirstColumn="0" w:lastRowLastColumn="0"/>
          <w:trHeight w:val="1518"/>
        </w:trPr>
        <w:tc>
          <w:tcPr>
            <w:cnfStyle w:val="001000000000" w:firstRow="0" w:lastRow="0" w:firstColumn="1" w:lastColumn="0" w:oddVBand="0" w:evenVBand="0" w:oddHBand="0" w:evenHBand="0" w:firstRowFirstColumn="0" w:firstRowLastColumn="0" w:lastRowFirstColumn="0" w:lastRowLastColumn="0"/>
            <w:tcW w:w="1863" w:type="dxa"/>
            <w:hideMark/>
          </w:tcPr>
          <w:p w14:paraId="212C6B18" w14:textId="77777777" w:rsidR="00413A49" w:rsidRPr="00413A49" w:rsidRDefault="00413A49" w:rsidP="00413A49">
            <w:r w:rsidRPr="00413A49">
              <w:t>Entre comillas aparecen en cadena de resultado.</w:t>
            </w:r>
          </w:p>
        </w:tc>
        <w:tc>
          <w:tcPr>
            <w:tcW w:w="7043" w:type="dxa"/>
            <w:hideMark/>
          </w:tcPr>
          <w:p w14:paraId="401538AF"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r w:rsidRPr="00413A49">
              <w:rPr>
                <w:sz w:val="20"/>
                <w:szCs w:val="18"/>
              </w:rPr>
              <w:t xml:space="preserve">Use comas para separar </w:t>
            </w:r>
            <w:proofErr w:type="gramStart"/>
            <w:r w:rsidRPr="00413A49">
              <w:rPr>
                <w:sz w:val="20"/>
                <w:szCs w:val="18"/>
              </w:rPr>
              <w:t>adyacente elementos</w:t>
            </w:r>
            <w:proofErr w:type="gramEnd"/>
            <w:r w:rsidRPr="00413A49">
              <w:rPr>
                <w:sz w:val="20"/>
                <w:szCs w:val="18"/>
              </w:rPr>
              <w:t xml:space="preserve"> de texto. Por ejemplo: Excel mostrará =</w:t>
            </w:r>
            <w:proofErr w:type="gramStart"/>
            <w:r w:rsidRPr="00413A49">
              <w:rPr>
                <w:sz w:val="20"/>
                <w:szCs w:val="18"/>
              </w:rPr>
              <w:t>CONCATENAR(</w:t>
            </w:r>
            <w:proofErr w:type="gramEnd"/>
            <w:r w:rsidRPr="00413A49">
              <w:rPr>
                <w:sz w:val="20"/>
                <w:szCs w:val="18"/>
              </w:rPr>
              <w:t xml:space="preserve">"Hola ""Mundo") como </w:t>
            </w:r>
            <w:proofErr w:type="spellStart"/>
            <w:r w:rsidRPr="00413A49">
              <w:rPr>
                <w:sz w:val="20"/>
                <w:szCs w:val="18"/>
              </w:rPr>
              <w:t>Hello</w:t>
            </w:r>
            <w:proofErr w:type="spellEnd"/>
            <w:r w:rsidRPr="00413A49">
              <w:rPr>
                <w:sz w:val="20"/>
                <w:szCs w:val="18"/>
              </w:rPr>
              <w:t xml:space="preserve"> </w:t>
            </w:r>
            <w:proofErr w:type="spellStart"/>
            <w:r w:rsidRPr="00413A49">
              <w:rPr>
                <w:sz w:val="20"/>
                <w:szCs w:val="18"/>
              </w:rPr>
              <w:t>World</w:t>
            </w:r>
            <w:proofErr w:type="spellEnd"/>
            <w:r w:rsidRPr="00413A49">
              <w:rPr>
                <w:sz w:val="20"/>
                <w:szCs w:val="18"/>
              </w:rPr>
              <w:t xml:space="preserve"> con un presupuesto adicional marca porque una coma entre el texto argumentos se ha omitido.</w:t>
            </w:r>
          </w:p>
          <w:p w14:paraId="092C5790"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r w:rsidRPr="00413A49">
              <w:rPr>
                <w:sz w:val="20"/>
                <w:szCs w:val="18"/>
              </w:rPr>
              <w:t>Los números no necesitan tener entre comillas.</w:t>
            </w:r>
          </w:p>
        </w:tc>
      </w:tr>
      <w:tr w:rsidR="00413A49" w:rsidRPr="00413A49" w14:paraId="0606BCAB" w14:textId="77777777" w:rsidTr="009B017E">
        <w:trPr>
          <w:trHeight w:val="2270"/>
        </w:trPr>
        <w:tc>
          <w:tcPr>
            <w:cnfStyle w:val="001000000000" w:firstRow="0" w:lastRow="0" w:firstColumn="1" w:lastColumn="0" w:oddVBand="0" w:evenVBand="0" w:oddHBand="0" w:evenHBand="0" w:firstRowFirstColumn="0" w:firstRowLastColumn="0" w:lastRowFirstColumn="0" w:lastRowLastColumn="0"/>
            <w:tcW w:w="1863" w:type="dxa"/>
            <w:hideMark/>
          </w:tcPr>
          <w:p w14:paraId="64348813" w14:textId="77777777" w:rsidR="00413A49" w:rsidRPr="00413A49" w:rsidRDefault="00413A49" w:rsidP="00413A49">
            <w:r w:rsidRPr="00413A49">
              <w:t>Las palabras están mezcladas.</w:t>
            </w:r>
          </w:p>
        </w:tc>
        <w:tc>
          <w:tcPr>
            <w:tcW w:w="7043" w:type="dxa"/>
            <w:hideMark/>
          </w:tcPr>
          <w:p w14:paraId="4E551EF0"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Sin espacios designados entre distintas entradas de texto, entradas de texto se ejecuten juntos. Agregar los espacios adicionales como parte de la fórmula CONCATENAR. Hay dos formas de hacerlo:</w:t>
            </w:r>
          </w:p>
          <w:p w14:paraId="3290B574" w14:textId="77777777" w:rsidR="00413A49" w:rsidRPr="00413A49" w:rsidRDefault="00413A49" w:rsidP="00413A49">
            <w:pPr>
              <w:numPr>
                <w:ilvl w:val="0"/>
                <w:numId w:val="12"/>
              </w:num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Agregue comillas dobles con un espacio entre ellas " ". Por ejemplo: =</w:t>
            </w:r>
            <w:proofErr w:type="gramStart"/>
            <w:r w:rsidRPr="00413A49">
              <w:rPr>
                <w:sz w:val="20"/>
                <w:szCs w:val="18"/>
              </w:rPr>
              <w:t>CONCATENAR(</w:t>
            </w:r>
            <w:proofErr w:type="gramEnd"/>
            <w:r w:rsidRPr="00413A49">
              <w:rPr>
                <w:sz w:val="20"/>
                <w:szCs w:val="18"/>
              </w:rPr>
              <w:t>"Hola", " ", "Mundo!").</w:t>
            </w:r>
          </w:p>
          <w:p w14:paraId="748DFBEE" w14:textId="77777777" w:rsidR="00413A49" w:rsidRPr="00413A49" w:rsidRDefault="00413A49" w:rsidP="00413A49">
            <w:pPr>
              <w:numPr>
                <w:ilvl w:val="0"/>
                <w:numId w:val="12"/>
              </w:num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Agregue un espacio después del </w:t>
            </w:r>
            <w:r w:rsidRPr="00413A49">
              <w:rPr>
                <w:b/>
                <w:bCs/>
                <w:i/>
                <w:iCs/>
                <w:sz w:val="20"/>
                <w:szCs w:val="18"/>
              </w:rPr>
              <w:t>argumento</w:t>
            </w:r>
            <w:r w:rsidRPr="00413A49">
              <w:rPr>
                <w:sz w:val="20"/>
                <w:szCs w:val="18"/>
              </w:rPr>
              <w:t> Texto. Por ejemplo: =</w:t>
            </w:r>
            <w:proofErr w:type="gramStart"/>
            <w:r w:rsidRPr="00413A49">
              <w:rPr>
                <w:sz w:val="20"/>
                <w:szCs w:val="18"/>
              </w:rPr>
              <w:t>CONCATENAR(</w:t>
            </w:r>
            <w:proofErr w:type="gramEnd"/>
            <w:r w:rsidRPr="00413A49">
              <w:rPr>
                <w:sz w:val="20"/>
                <w:szCs w:val="18"/>
              </w:rPr>
              <w:t>"Hola", "Mundo!"). La cadena "Hola" tiene un espacio adicional agregado.</w:t>
            </w:r>
          </w:p>
        </w:tc>
      </w:tr>
      <w:tr w:rsidR="00413A49" w:rsidRPr="00413A49" w14:paraId="311D0D73" w14:textId="77777777" w:rsidTr="009B017E">
        <w:trPr>
          <w:cnfStyle w:val="000000100000" w:firstRow="0" w:lastRow="0" w:firstColumn="0" w:lastColumn="0" w:oddVBand="0" w:evenVBand="0" w:oddHBand="1" w:evenHBand="0" w:firstRowFirstColumn="0" w:firstRowLastColumn="0" w:lastRowFirstColumn="0" w:lastRowLastColumn="0"/>
          <w:trHeight w:val="1754"/>
        </w:trPr>
        <w:tc>
          <w:tcPr>
            <w:cnfStyle w:val="001000000000" w:firstRow="0" w:lastRow="0" w:firstColumn="1" w:lastColumn="0" w:oddVBand="0" w:evenVBand="0" w:oddHBand="0" w:evenHBand="0" w:firstRowFirstColumn="0" w:firstRowLastColumn="0" w:lastRowFirstColumn="0" w:lastRowLastColumn="0"/>
            <w:tcW w:w="1863" w:type="dxa"/>
            <w:hideMark/>
          </w:tcPr>
          <w:p w14:paraId="4B80B27A" w14:textId="77777777" w:rsidR="00413A49" w:rsidRPr="00413A49" w:rsidRDefault="00413A49" w:rsidP="00413A49">
            <w:r w:rsidRPr="00413A49">
              <w:t xml:space="preserve">Aparece el valor de error </w:t>
            </w:r>
            <w:proofErr w:type="gramStart"/>
            <w:r w:rsidRPr="00413A49">
              <w:t>#¿</w:t>
            </w:r>
            <w:proofErr w:type="gramEnd"/>
            <w:r w:rsidRPr="00413A49">
              <w:t>Nombre? en lugar del resultado esperado.</w:t>
            </w:r>
          </w:p>
        </w:tc>
        <w:tc>
          <w:tcPr>
            <w:tcW w:w="7043" w:type="dxa"/>
            <w:hideMark/>
          </w:tcPr>
          <w:p w14:paraId="234BE1AA"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proofErr w:type="gramStart"/>
            <w:r w:rsidRPr="00413A49">
              <w:rPr>
                <w:sz w:val="20"/>
                <w:szCs w:val="18"/>
              </w:rPr>
              <w:t>#¿</w:t>
            </w:r>
            <w:proofErr w:type="gramEnd"/>
            <w:r w:rsidRPr="00413A49">
              <w:rPr>
                <w:sz w:val="20"/>
                <w:szCs w:val="18"/>
              </w:rPr>
              <w:t>NOMBRE? Normalmente significa que hay entre comillas que faltan desde un </w:t>
            </w:r>
            <w:r w:rsidRPr="00413A49">
              <w:rPr>
                <w:b/>
                <w:bCs/>
                <w:i/>
                <w:iCs/>
                <w:sz w:val="20"/>
                <w:szCs w:val="18"/>
              </w:rPr>
              <w:t>texto</w:t>
            </w:r>
            <w:r w:rsidRPr="00413A49">
              <w:rPr>
                <w:sz w:val="20"/>
                <w:szCs w:val="18"/>
              </w:rPr>
              <w:t> argumento.</w:t>
            </w:r>
          </w:p>
        </w:tc>
      </w:tr>
    </w:tbl>
    <w:p w14:paraId="49EB8711" w14:textId="77777777" w:rsidR="00170209" w:rsidRDefault="00170209" w:rsidP="00413A49"/>
    <w:p w14:paraId="0EF1FBB9" w14:textId="77777777" w:rsidR="009B017E" w:rsidRDefault="009B017E" w:rsidP="00413A49"/>
    <w:p w14:paraId="0EAE9B42" w14:textId="77777777" w:rsidR="009B017E" w:rsidRDefault="009B017E" w:rsidP="00413A49"/>
    <w:p w14:paraId="60BF87C3" w14:textId="77777777" w:rsidR="009B017E" w:rsidRDefault="009B017E" w:rsidP="00413A49"/>
    <w:p w14:paraId="4DBFF28A" w14:textId="77777777" w:rsidR="009B017E" w:rsidRDefault="009B017E" w:rsidP="00413A49"/>
    <w:p w14:paraId="3EF478B3" w14:textId="77777777" w:rsidR="009B017E" w:rsidRDefault="009B017E" w:rsidP="00413A49"/>
    <w:p w14:paraId="4E4DCE75" w14:textId="77777777" w:rsidR="009B017E" w:rsidRDefault="009B017E" w:rsidP="00413A49"/>
    <w:p w14:paraId="184EFD73" w14:textId="77777777" w:rsidR="009B017E" w:rsidRDefault="009B017E" w:rsidP="00413A49"/>
    <w:p w14:paraId="13856186" w14:textId="77777777" w:rsidR="009B017E" w:rsidRDefault="009B017E" w:rsidP="00413A49"/>
    <w:p w14:paraId="4299D4B0" w14:textId="2A52EA19" w:rsidR="00413A49" w:rsidRDefault="00413A49" w:rsidP="00413A49">
      <w:r w:rsidRPr="00413A49">
        <w:lastRenderedPageBreak/>
        <w:t>Prácticas recomendadas</w:t>
      </w:r>
    </w:p>
    <w:p w14:paraId="238F7331" w14:textId="77777777" w:rsidR="009B017E" w:rsidRPr="00413A49" w:rsidRDefault="009B017E" w:rsidP="00413A49"/>
    <w:tbl>
      <w:tblPr>
        <w:tblStyle w:val="Tablaconcuadrcula7concolores"/>
        <w:tblW w:w="8647" w:type="dxa"/>
        <w:tblLook w:val="04A0" w:firstRow="1" w:lastRow="0" w:firstColumn="1" w:lastColumn="0" w:noHBand="0" w:noVBand="1"/>
      </w:tblPr>
      <w:tblGrid>
        <w:gridCol w:w="2721"/>
        <w:gridCol w:w="5926"/>
      </w:tblGrid>
      <w:tr w:rsidR="00413A49" w:rsidRPr="00413A49" w14:paraId="0BF9151D" w14:textId="77777777" w:rsidTr="009B017E">
        <w:trPr>
          <w:cnfStyle w:val="100000000000" w:firstRow="1" w:lastRow="0" w:firstColumn="0" w:lastColumn="0" w:oddVBand="0" w:evenVBand="0" w:oddHBand="0" w:evenHBand="0" w:firstRowFirstColumn="0" w:firstRowLastColumn="0" w:lastRowFirstColumn="0" w:lastRowLastColumn="0"/>
          <w:trHeight w:val="934"/>
        </w:trPr>
        <w:tc>
          <w:tcPr>
            <w:cnfStyle w:val="001000000100" w:firstRow="0" w:lastRow="0" w:firstColumn="1" w:lastColumn="0" w:oddVBand="0" w:evenVBand="0" w:oddHBand="0" w:evenHBand="0" w:firstRowFirstColumn="1" w:firstRowLastColumn="0" w:lastRowFirstColumn="0" w:lastRowLastColumn="0"/>
            <w:tcW w:w="2721" w:type="dxa"/>
            <w:hideMark/>
          </w:tcPr>
          <w:p w14:paraId="22812A99" w14:textId="77777777" w:rsidR="00413A49" w:rsidRPr="00413A49" w:rsidRDefault="00413A49" w:rsidP="009B017E">
            <w:pPr>
              <w:jc w:val="center"/>
            </w:pPr>
            <w:r w:rsidRPr="00413A49">
              <w:t>Realice este procedimiento</w:t>
            </w:r>
          </w:p>
        </w:tc>
        <w:tc>
          <w:tcPr>
            <w:tcW w:w="5926" w:type="dxa"/>
            <w:hideMark/>
          </w:tcPr>
          <w:p w14:paraId="504BEE12" w14:textId="77777777" w:rsidR="00413A49" w:rsidRPr="00413A49" w:rsidRDefault="00413A49" w:rsidP="009B017E">
            <w:pPr>
              <w:jc w:val="center"/>
              <w:cnfStyle w:val="100000000000" w:firstRow="1" w:lastRow="0" w:firstColumn="0" w:lastColumn="0" w:oddVBand="0" w:evenVBand="0" w:oddHBand="0" w:evenHBand="0" w:firstRowFirstColumn="0" w:firstRowLastColumn="0" w:lastRowFirstColumn="0" w:lastRowLastColumn="0"/>
            </w:pPr>
            <w:r w:rsidRPr="00413A49">
              <w:t>Descripción</w:t>
            </w:r>
          </w:p>
        </w:tc>
      </w:tr>
      <w:tr w:rsidR="00413A49" w:rsidRPr="00413A49" w14:paraId="31B7052E" w14:textId="77777777" w:rsidTr="009B017E">
        <w:trPr>
          <w:cnfStyle w:val="000000100000" w:firstRow="0" w:lastRow="0" w:firstColumn="0" w:lastColumn="0" w:oddVBand="0" w:evenVBand="0" w:oddHBand="1" w:evenHBand="0" w:firstRowFirstColumn="0" w:firstRowLastColumn="0" w:lastRowFirstColumn="0" w:lastRowLastColumn="0"/>
          <w:trHeight w:val="2322"/>
        </w:trPr>
        <w:tc>
          <w:tcPr>
            <w:cnfStyle w:val="001000000000" w:firstRow="0" w:lastRow="0" w:firstColumn="1" w:lastColumn="0" w:oddVBand="0" w:evenVBand="0" w:oddHBand="0" w:evenHBand="0" w:firstRowFirstColumn="0" w:firstRowLastColumn="0" w:lastRowFirstColumn="0" w:lastRowLastColumn="0"/>
            <w:tcW w:w="2721" w:type="dxa"/>
            <w:hideMark/>
          </w:tcPr>
          <w:p w14:paraId="6DABB494" w14:textId="77777777" w:rsidR="00413A49" w:rsidRPr="00413A49" w:rsidRDefault="00413A49" w:rsidP="00413A49">
            <w:r w:rsidRPr="00413A49">
              <w:t>Utilice el símbolo de la "y" comercial y carácter, en lugar de la función CONCATENAR.</w:t>
            </w:r>
          </w:p>
        </w:tc>
        <w:tc>
          <w:tcPr>
            <w:tcW w:w="5926" w:type="dxa"/>
            <w:hideMark/>
          </w:tcPr>
          <w:p w14:paraId="6F3B70B2"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r w:rsidRPr="00413A49">
              <w:rPr>
                <w:sz w:val="20"/>
                <w:szCs w:val="18"/>
              </w:rPr>
              <w:t>El signo &amp;</w:t>
            </w:r>
            <w:proofErr w:type="spellStart"/>
            <w:r w:rsidRPr="00413A49">
              <w:rPr>
                <w:sz w:val="20"/>
                <w:szCs w:val="18"/>
              </w:rPr>
              <w:t>amp</w:t>
            </w:r>
            <w:proofErr w:type="spellEnd"/>
            <w:r w:rsidRPr="00413A49">
              <w:rPr>
                <w:sz w:val="20"/>
                <w:szCs w:val="18"/>
              </w:rPr>
              <w:t>; operador de cálculo permite unir elementos de texto sin tener que utilizar una función.</w:t>
            </w:r>
          </w:p>
          <w:p w14:paraId="565F6243"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r w:rsidRPr="00413A49">
              <w:rPr>
                <w:sz w:val="20"/>
                <w:szCs w:val="18"/>
              </w:rPr>
              <w:t>Por ejemplo, =A1 &amp; B1 devuelve el mismo valor que =CONCATENAR(A</w:t>
            </w:r>
            <w:proofErr w:type="gramStart"/>
            <w:r w:rsidRPr="00413A49">
              <w:rPr>
                <w:sz w:val="20"/>
                <w:szCs w:val="18"/>
              </w:rPr>
              <w:t>1;B</w:t>
            </w:r>
            <w:proofErr w:type="gramEnd"/>
            <w:r w:rsidRPr="00413A49">
              <w:rPr>
                <w:sz w:val="20"/>
                <w:szCs w:val="18"/>
              </w:rPr>
              <w:t xml:space="preserve">1). En muchos casos, el uso del operador y comercial es </w:t>
            </w:r>
            <w:proofErr w:type="gramStart"/>
            <w:r w:rsidRPr="00413A49">
              <w:rPr>
                <w:sz w:val="20"/>
                <w:szCs w:val="18"/>
              </w:rPr>
              <w:t>más rápido y más sencillo</w:t>
            </w:r>
            <w:proofErr w:type="gramEnd"/>
            <w:r w:rsidRPr="00413A49">
              <w:rPr>
                <w:sz w:val="20"/>
                <w:szCs w:val="18"/>
              </w:rPr>
              <w:t xml:space="preserve"> que con CONCATENAR para crear cadenas.</w:t>
            </w:r>
          </w:p>
          <w:p w14:paraId="24497916" w14:textId="77777777" w:rsidR="00413A49" w:rsidRPr="00413A49" w:rsidRDefault="00413A49" w:rsidP="00413A49">
            <w:pPr>
              <w:cnfStyle w:val="000000100000" w:firstRow="0" w:lastRow="0" w:firstColumn="0" w:lastColumn="0" w:oddVBand="0" w:evenVBand="0" w:oddHBand="1" w:evenHBand="0" w:firstRowFirstColumn="0" w:firstRowLastColumn="0" w:lastRowFirstColumn="0" w:lastRowLastColumn="0"/>
              <w:rPr>
                <w:sz w:val="20"/>
                <w:szCs w:val="18"/>
              </w:rPr>
            </w:pPr>
            <w:r w:rsidRPr="00413A49">
              <w:rPr>
                <w:sz w:val="20"/>
                <w:szCs w:val="18"/>
              </w:rPr>
              <w:t>Más información sobre cómo </w:t>
            </w:r>
            <w:hyperlink r:id="rId34" w:history="1">
              <w:r w:rsidRPr="00413A49">
                <w:rPr>
                  <w:rStyle w:val="Hipervnculo"/>
                  <w:sz w:val="20"/>
                  <w:szCs w:val="18"/>
                </w:rPr>
                <w:t>utilizar calculadoras de operaciones</w:t>
              </w:r>
            </w:hyperlink>
            <w:r w:rsidRPr="00413A49">
              <w:rPr>
                <w:sz w:val="20"/>
                <w:szCs w:val="18"/>
              </w:rPr>
              <w:t>.</w:t>
            </w:r>
          </w:p>
        </w:tc>
      </w:tr>
      <w:tr w:rsidR="00413A49" w:rsidRPr="00413A49" w14:paraId="06BDCA69" w14:textId="77777777" w:rsidTr="009B017E">
        <w:trPr>
          <w:trHeight w:val="2352"/>
        </w:trPr>
        <w:tc>
          <w:tcPr>
            <w:cnfStyle w:val="001000000000" w:firstRow="0" w:lastRow="0" w:firstColumn="1" w:lastColumn="0" w:oddVBand="0" w:evenVBand="0" w:oddHBand="0" w:evenHBand="0" w:firstRowFirstColumn="0" w:firstRowLastColumn="0" w:lastRowFirstColumn="0" w:lastRowLastColumn="0"/>
            <w:tcW w:w="2721" w:type="dxa"/>
            <w:hideMark/>
          </w:tcPr>
          <w:p w14:paraId="554E746D" w14:textId="77777777" w:rsidR="00413A49" w:rsidRPr="00413A49" w:rsidRDefault="00413A49" w:rsidP="00413A49">
            <w:r w:rsidRPr="00413A49">
              <w:t>Usar la función TEXTO para combinar y cadenas de formato, cuando sea necesario.</w:t>
            </w:r>
          </w:p>
        </w:tc>
        <w:tc>
          <w:tcPr>
            <w:tcW w:w="5926" w:type="dxa"/>
            <w:hideMark/>
          </w:tcPr>
          <w:p w14:paraId="3DD554B6"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La </w:t>
            </w:r>
            <w:hyperlink r:id="rId35" w:history="1">
              <w:r w:rsidRPr="00413A49">
                <w:rPr>
                  <w:rStyle w:val="Hipervnculo"/>
                  <w:sz w:val="20"/>
                  <w:szCs w:val="18"/>
                </w:rPr>
                <w:t>función TEXTO</w:t>
              </w:r>
            </w:hyperlink>
            <w:r w:rsidRPr="00413A49">
              <w:rPr>
                <w:sz w:val="20"/>
                <w:szCs w:val="18"/>
              </w:rPr>
              <w:t> convierte un valor numérico en texto y combina números con texto o símbolos.</w:t>
            </w:r>
          </w:p>
          <w:p w14:paraId="3C1F9F29"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Por ejemplo, si la celda A1 contiene el número 23,5, puede usar la siguiente fórmula para dar formato al número como una cantidad de dólar:</w:t>
            </w:r>
          </w:p>
          <w:p w14:paraId="2429C7F4"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=TEXTO(A1,"$0,00")</w:t>
            </w:r>
          </w:p>
          <w:p w14:paraId="71E8B03B" w14:textId="77777777" w:rsidR="00413A49" w:rsidRPr="00413A49" w:rsidRDefault="00413A49" w:rsidP="00413A49">
            <w:pPr>
              <w:cnfStyle w:val="000000000000" w:firstRow="0" w:lastRow="0" w:firstColumn="0" w:lastColumn="0" w:oddVBand="0" w:evenVBand="0" w:oddHBand="0" w:evenHBand="0" w:firstRowFirstColumn="0" w:firstRowLastColumn="0" w:lastRowFirstColumn="0" w:lastRowLastColumn="0"/>
              <w:rPr>
                <w:sz w:val="20"/>
                <w:szCs w:val="18"/>
              </w:rPr>
            </w:pPr>
            <w:r w:rsidRPr="00413A49">
              <w:rPr>
                <w:sz w:val="20"/>
                <w:szCs w:val="18"/>
              </w:rPr>
              <w:t>Resultado: $23,50</w:t>
            </w:r>
          </w:p>
        </w:tc>
      </w:tr>
    </w:tbl>
    <w:p w14:paraId="0D8365F7" w14:textId="77777777" w:rsidR="008F39AF" w:rsidRDefault="008F39AF" w:rsidP="008F39AF"/>
    <w:p w14:paraId="588D6DF5" w14:textId="77777777" w:rsidR="008F39AF" w:rsidRDefault="008F39AF" w:rsidP="008F39AF"/>
    <w:p w14:paraId="6E14C036" w14:textId="77777777" w:rsidR="0047153B" w:rsidRDefault="0047153B" w:rsidP="008F39AF"/>
    <w:p w14:paraId="67CD5C55" w14:textId="77777777" w:rsidR="0047153B" w:rsidRDefault="0047153B" w:rsidP="008F39AF"/>
    <w:p w14:paraId="03B29E0F" w14:textId="77777777" w:rsidR="0047153B" w:rsidRDefault="0047153B" w:rsidP="008F39AF"/>
    <w:p w14:paraId="4F93AC16" w14:textId="77777777" w:rsidR="0047153B" w:rsidRDefault="0047153B" w:rsidP="008F39AF"/>
    <w:p w14:paraId="2DE012BD" w14:textId="77777777" w:rsidR="0047153B" w:rsidRDefault="0047153B" w:rsidP="008F39AF"/>
    <w:p w14:paraId="7203CA24" w14:textId="77777777" w:rsidR="0047153B" w:rsidRDefault="0047153B" w:rsidP="008F39AF"/>
    <w:p w14:paraId="3011473C" w14:textId="77777777" w:rsidR="0047153B" w:rsidRDefault="0047153B" w:rsidP="008F39AF"/>
    <w:p w14:paraId="281F7735" w14:textId="77777777" w:rsidR="0047153B" w:rsidRDefault="0047153B" w:rsidP="008F39AF"/>
    <w:p w14:paraId="09F6D36C" w14:textId="77777777" w:rsidR="0047153B" w:rsidRDefault="0047153B" w:rsidP="008F39AF"/>
    <w:p w14:paraId="6E52E51C" w14:textId="77777777" w:rsidR="008F39AF" w:rsidRPr="008F39AF" w:rsidRDefault="008F39AF" w:rsidP="008F39AF"/>
    <w:p w14:paraId="1456F96D" w14:textId="4DD74549" w:rsidR="005F08F7" w:rsidRDefault="005F08F7" w:rsidP="005F08F7">
      <w:pPr>
        <w:pStyle w:val="Ttulo2"/>
      </w:pPr>
      <w:bookmarkStart w:id="19" w:name="_Toc131699273"/>
      <w:r>
        <w:lastRenderedPageBreak/>
        <w:t>Función de Búsqueda y Referencia.</w:t>
      </w:r>
      <w:bookmarkEnd w:id="19"/>
    </w:p>
    <w:p w14:paraId="09E9E3F1" w14:textId="77777777" w:rsidR="008F39AF" w:rsidRDefault="008F39AF" w:rsidP="008F39AF"/>
    <w:p w14:paraId="0D91064D" w14:textId="77777777" w:rsidR="008C1DC5" w:rsidRDefault="008C1DC5" w:rsidP="008C1DC5">
      <w:r w:rsidRPr="008C1DC5">
        <w:rPr>
          <w:b/>
          <w:bCs/>
        </w:rPr>
        <w:t>Importante: </w:t>
      </w:r>
      <w:r w:rsidRPr="008C1DC5">
        <w:t>Pruebe a usar la nueva función </w:t>
      </w:r>
      <w:hyperlink r:id="rId36" w:history="1">
        <w:r w:rsidRPr="008C1DC5">
          <w:rPr>
            <w:rStyle w:val="Hipervnculo"/>
          </w:rPr>
          <w:t>BUSCARX</w:t>
        </w:r>
      </w:hyperlink>
      <w:r w:rsidRPr="008C1DC5">
        <w:t>, una versión mejorada de BUSCARV que funciona en cualquier dirección y devuelve coincidencias exactas de forma predeterminada, lo que facilita y resulta más cómodo de usar que su predecesor.</w:t>
      </w:r>
    </w:p>
    <w:p w14:paraId="67CBFA38" w14:textId="77777777" w:rsidR="008C1DC5" w:rsidRPr="008C1DC5" w:rsidRDefault="008C1DC5" w:rsidP="008C1DC5"/>
    <w:p w14:paraId="0FAB733F" w14:textId="77777777" w:rsidR="008C1DC5" w:rsidRDefault="008C1DC5" w:rsidP="008C1DC5">
      <w:r w:rsidRPr="008C1DC5">
        <w:t>Para obtener información detallada sobre una función, haga clic en su nombre en la primera columna.</w:t>
      </w:r>
    </w:p>
    <w:p w14:paraId="3A3C38C2" w14:textId="77777777" w:rsidR="008C1DC5" w:rsidRPr="008C1DC5" w:rsidRDefault="008C1DC5" w:rsidP="008C1DC5"/>
    <w:p w14:paraId="3F70DF00" w14:textId="77777777" w:rsidR="008C1DC5" w:rsidRDefault="008C1DC5" w:rsidP="008C1DC5">
      <w:r w:rsidRPr="008C1DC5">
        <w:rPr>
          <w:b/>
          <w:bCs/>
        </w:rPr>
        <w:t>Nota: </w:t>
      </w:r>
      <w:r w:rsidRPr="008C1DC5">
        <w:t>Los marcadores de versión indican la versión de Excel en la que se presentó una función. Estas funciones no están disponibles en versiones anteriores. Por ejemplo, un marcador de versión de 2013 indica que esta función está disponible en Excel 2013 y en todas las versiones posteriores.</w:t>
      </w:r>
    </w:p>
    <w:p w14:paraId="27DC3608" w14:textId="77777777" w:rsidR="008C1DC5" w:rsidRPr="008C1DC5" w:rsidRDefault="008C1DC5" w:rsidP="008C1DC5"/>
    <w:tbl>
      <w:tblPr>
        <w:tblStyle w:val="Tablaconcuadrcula7concolores"/>
        <w:tblW w:w="8931" w:type="dxa"/>
        <w:tblLook w:val="04A0" w:firstRow="1" w:lastRow="0" w:firstColumn="1" w:lastColumn="0" w:noHBand="0" w:noVBand="1"/>
      </w:tblPr>
      <w:tblGrid>
        <w:gridCol w:w="4395"/>
        <w:gridCol w:w="4536"/>
      </w:tblGrid>
      <w:tr w:rsidR="008C1DC5" w:rsidRPr="008C1DC5" w14:paraId="04B9CAF7" w14:textId="77777777" w:rsidTr="00822C42">
        <w:trPr>
          <w:cnfStyle w:val="100000000000" w:firstRow="1" w:lastRow="0" w:firstColumn="0" w:lastColumn="0" w:oddVBand="0" w:evenVBand="0" w:oddHBand="0" w:evenHBand="0" w:firstRowFirstColumn="0" w:firstRowLastColumn="0" w:lastRowFirstColumn="0" w:lastRowLastColumn="0"/>
          <w:trHeight w:val="494"/>
        </w:trPr>
        <w:tc>
          <w:tcPr>
            <w:cnfStyle w:val="001000000100" w:firstRow="0" w:lastRow="0" w:firstColumn="1" w:lastColumn="0" w:oddVBand="0" w:evenVBand="0" w:oddHBand="0" w:evenHBand="0" w:firstRowFirstColumn="1" w:firstRowLastColumn="0" w:lastRowFirstColumn="0" w:lastRowLastColumn="0"/>
            <w:tcW w:w="4395" w:type="dxa"/>
            <w:hideMark/>
          </w:tcPr>
          <w:p w14:paraId="6827D5CB" w14:textId="77777777" w:rsidR="008C1DC5" w:rsidRPr="008C1DC5" w:rsidRDefault="008C1DC5" w:rsidP="00822C42">
            <w:pPr>
              <w:jc w:val="center"/>
            </w:pPr>
            <w:r w:rsidRPr="008C1DC5">
              <w:t>Función</w:t>
            </w:r>
          </w:p>
        </w:tc>
        <w:tc>
          <w:tcPr>
            <w:tcW w:w="4536" w:type="dxa"/>
            <w:hideMark/>
          </w:tcPr>
          <w:p w14:paraId="5B41C1EF" w14:textId="77777777" w:rsidR="008C1DC5" w:rsidRPr="008C1DC5" w:rsidRDefault="008C1DC5" w:rsidP="00822C42">
            <w:pPr>
              <w:jc w:val="center"/>
              <w:cnfStyle w:val="100000000000" w:firstRow="1" w:lastRow="0" w:firstColumn="0" w:lastColumn="0" w:oddVBand="0" w:evenVBand="0" w:oddHBand="0" w:evenHBand="0" w:firstRowFirstColumn="0" w:firstRowLastColumn="0" w:lastRowFirstColumn="0" w:lastRowLastColumn="0"/>
            </w:pPr>
            <w:r w:rsidRPr="008C1DC5">
              <w:t>Descripción</w:t>
            </w:r>
          </w:p>
        </w:tc>
      </w:tr>
      <w:tr w:rsidR="008C1DC5" w:rsidRPr="008C1DC5" w14:paraId="2C06BAD8" w14:textId="77777777" w:rsidTr="00822C42">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4395" w:type="dxa"/>
            <w:hideMark/>
          </w:tcPr>
          <w:p w14:paraId="66AC10BD" w14:textId="77777777" w:rsidR="008C1DC5" w:rsidRPr="008C1DC5" w:rsidRDefault="00000000" w:rsidP="008C1DC5">
            <w:pPr>
              <w:rPr>
                <w:sz w:val="22"/>
                <w:szCs w:val="20"/>
              </w:rPr>
            </w:pPr>
            <w:hyperlink r:id="rId37" w:history="1">
              <w:r w:rsidR="008C1DC5" w:rsidRPr="008C1DC5">
                <w:rPr>
                  <w:rStyle w:val="Hipervnculo"/>
                  <w:sz w:val="22"/>
                  <w:szCs w:val="20"/>
                </w:rPr>
                <w:t>Función DIRECCION</w:t>
              </w:r>
            </w:hyperlink>
          </w:p>
        </w:tc>
        <w:tc>
          <w:tcPr>
            <w:tcW w:w="4536" w:type="dxa"/>
            <w:hideMark/>
          </w:tcPr>
          <w:p w14:paraId="720B0689"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una referencia como texto a una sola celda de una hoja de cálculo.</w:t>
            </w:r>
          </w:p>
        </w:tc>
      </w:tr>
      <w:tr w:rsidR="008C1DC5" w:rsidRPr="008C1DC5" w14:paraId="6F14AEA4" w14:textId="77777777" w:rsidTr="00822C42">
        <w:trPr>
          <w:trHeight w:val="479"/>
        </w:trPr>
        <w:tc>
          <w:tcPr>
            <w:cnfStyle w:val="001000000000" w:firstRow="0" w:lastRow="0" w:firstColumn="1" w:lastColumn="0" w:oddVBand="0" w:evenVBand="0" w:oddHBand="0" w:evenHBand="0" w:firstRowFirstColumn="0" w:firstRowLastColumn="0" w:lastRowFirstColumn="0" w:lastRowLastColumn="0"/>
            <w:tcW w:w="4395" w:type="dxa"/>
            <w:hideMark/>
          </w:tcPr>
          <w:p w14:paraId="193ABABA" w14:textId="77777777" w:rsidR="008C1DC5" w:rsidRPr="008C1DC5" w:rsidRDefault="00000000" w:rsidP="008C1DC5">
            <w:pPr>
              <w:rPr>
                <w:sz w:val="22"/>
                <w:szCs w:val="20"/>
              </w:rPr>
            </w:pPr>
            <w:hyperlink r:id="rId38" w:history="1">
              <w:r w:rsidR="008C1DC5" w:rsidRPr="008C1DC5">
                <w:rPr>
                  <w:rStyle w:val="Hipervnculo"/>
                  <w:sz w:val="22"/>
                  <w:szCs w:val="20"/>
                </w:rPr>
                <w:t>Función AREAS</w:t>
              </w:r>
            </w:hyperlink>
          </w:p>
        </w:tc>
        <w:tc>
          <w:tcPr>
            <w:tcW w:w="4536" w:type="dxa"/>
            <w:hideMark/>
          </w:tcPr>
          <w:p w14:paraId="7D1A2544"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el número de áreas de una referencia.</w:t>
            </w:r>
          </w:p>
        </w:tc>
      </w:tr>
      <w:tr w:rsidR="008C1DC5" w:rsidRPr="008C1DC5" w14:paraId="1140315E" w14:textId="77777777" w:rsidTr="00822C4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077CBD0C" w14:textId="77777777" w:rsidR="008C1DC5" w:rsidRPr="008C1DC5" w:rsidRDefault="00000000" w:rsidP="008C1DC5">
            <w:pPr>
              <w:rPr>
                <w:sz w:val="22"/>
                <w:szCs w:val="20"/>
              </w:rPr>
            </w:pPr>
            <w:hyperlink r:id="rId39" w:history="1">
              <w:r w:rsidR="008C1DC5" w:rsidRPr="008C1DC5">
                <w:rPr>
                  <w:rStyle w:val="Hipervnculo"/>
                  <w:sz w:val="22"/>
                  <w:szCs w:val="20"/>
                </w:rPr>
                <w:t>Función ELEGIR</w:t>
              </w:r>
            </w:hyperlink>
          </w:p>
        </w:tc>
        <w:tc>
          <w:tcPr>
            <w:tcW w:w="4536" w:type="dxa"/>
            <w:hideMark/>
          </w:tcPr>
          <w:p w14:paraId="576D2563"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Elige un valor de una lista de valores.</w:t>
            </w:r>
          </w:p>
        </w:tc>
      </w:tr>
      <w:tr w:rsidR="008C1DC5" w:rsidRPr="008C1DC5" w14:paraId="50BA0C6F" w14:textId="77777777" w:rsidTr="00822C42">
        <w:trPr>
          <w:trHeight w:val="958"/>
        </w:trPr>
        <w:tc>
          <w:tcPr>
            <w:cnfStyle w:val="001000000000" w:firstRow="0" w:lastRow="0" w:firstColumn="1" w:lastColumn="0" w:oddVBand="0" w:evenVBand="0" w:oddHBand="0" w:evenHBand="0" w:firstRowFirstColumn="0" w:firstRowLastColumn="0" w:lastRowFirstColumn="0" w:lastRowLastColumn="0"/>
            <w:tcW w:w="4395" w:type="dxa"/>
            <w:hideMark/>
          </w:tcPr>
          <w:p w14:paraId="66B293ED" w14:textId="4C97F10A" w:rsidR="008C1DC5" w:rsidRPr="008C1DC5" w:rsidRDefault="00000000" w:rsidP="008C1DC5">
            <w:pPr>
              <w:rPr>
                <w:sz w:val="22"/>
                <w:szCs w:val="20"/>
              </w:rPr>
            </w:pPr>
            <w:hyperlink r:id="rId40" w:history="1">
              <w:r w:rsidR="008C1DC5" w:rsidRPr="008C1DC5">
                <w:rPr>
                  <w:rStyle w:val="Hipervnculo"/>
                  <w:sz w:val="22"/>
                  <w:szCs w:val="20"/>
                </w:rPr>
                <w:t>Función CHOOSECOLS</w:t>
              </w:r>
            </w:hyperlink>
            <w:r w:rsidR="008C1DC5" w:rsidRPr="008C1DC5">
              <w:rPr>
                <w:sz w:val="22"/>
                <w:szCs w:val="20"/>
              </w:rPr>
              <w:br/>
            </w:r>
            <w:r w:rsidR="008C1DC5" w:rsidRPr="00822C42">
              <w:rPr>
                <w:noProof/>
                <w:sz w:val="22"/>
                <w:szCs w:val="20"/>
              </w:rPr>
              <w:drawing>
                <wp:inline distT="0" distB="0" distL="0" distR="0" wp14:anchorId="6CEEAA8D" wp14:editId="6F91EF58">
                  <wp:extent cx="638175" cy="200025"/>
                  <wp:effectExtent l="0" t="0" r="9525" b="9525"/>
                  <wp:docPr id="1524716233" name="Imagen 25"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6BE1CE73"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las columnas especificadas de una matriz.</w:t>
            </w:r>
          </w:p>
        </w:tc>
      </w:tr>
      <w:tr w:rsidR="008C1DC5" w:rsidRPr="008C1DC5" w14:paraId="57F3E863" w14:textId="77777777" w:rsidTr="00822C42">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4395" w:type="dxa"/>
            <w:hideMark/>
          </w:tcPr>
          <w:p w14:paraId="0C7BE581" w14:textId="09F5673D" w:rsidR="008C1DC5" w:rsidRPr="008C1DC5" w:rsidRDefault="00000000" w:rsidP="008C1DC5">
            <w:pPr>
              <w:rPr>
                <w:sz w:val="22"/>
                <w:szCs w:val="20"/>
              </w:rPr>
            </w:pPr>
            <w:hyperlink r:id="rId42" w:history="1">
              <w:r w:rsidR="008C1DC5" w:rsidRPr="008C1DC5">
                <w:rPr>
                  <w:rStyle w:val="Hipervnculo"/>
                  <w:sz w:val="22"/>
                  <w:szCs w:val="20"/>
                </w:rPr>
                <w:t>Función ELEGIR.DESC</w:t>
              </w:r>
            </w:hyperlink>
            <w:r w:rsidR="008C1DC5" w:rsidRPr="008C1DC5">
              <w:rPr>
                <w:sz w:val="22"/>
                <w:szCs w:val="20"/>
              </w:rPr>
              <w:br/>
            </w:r>
            <w:r w:rsidR="008C1DC5" w:rsidRPr="00822C42">
              <w:rPr>
                <w:noProof/>
                <w:sz w:val="22"/>
                <w:szCs w:val="20"/>
              </w:rPr>
              <w:drawing>
                <wp:inline distT="0" distB="0" distL="0" distR="0" wp14:anchorId="1B11DCC2" wp14:editId="70FF3732">
                  <wp:extent cx="638175" cy="200025"/>
                  <wp:effectExtent l="0" t="0" r="9525" b="9525"/>
                  <wp:docPr id="1244375134" name="Imagen 24"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08203DEA"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las filas especificadas de una matriz.</w:t>
            </w:r>
          </w:p>
        </w:tc>
      </w:tr>
      <w:tr w:rsidR="008C1DC5" w:rsidRPr="008C1DC5" w14:paraId="4C68713C" w14:textId="77777777" w:rsidTr="00822C42">
        <w:trPr>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43270883" w14:textId="77777777" w:rsidR="008C1DC5" w:rsidRPr="008C1DC5" w:rsidRDefault="00000000" w:rsidP="008C1DC5">
            <w:pPr>
              <w:rPr>
                <w:sz w:val="22"/>
                <w:szCs w:val="20"/>
              </w:rPr>
            </w:pPr>
            <w:hyperlink r:id="rId43" w:history="1">
              <w:r w:rsidR="008C1DC5" w:rsidRPr="008C1DC5">
                <w:rPr>
                  <w:rStyle w:val="Hipervnculo"/>
                  <w:sz w:val="22"/>
                  <w:szCs w:val="20"/>
                </w:rPr>
                <w:t>Función COLUMNA</w:t>
              </w:r>
            </w:hyperlink>
          </w:p>
        </w:tc>
        <w:tc>
          <w:tcPr>
            <w:tcW w:w="4536" w:type="dxa"/>
            <w:hideMark/>
          </w:tcPr>
          <w:p w14:paraId="4B7E6EAB"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el número de columna de una referencia.</w:t>
            </w:r>
          </w:p>
        </w:tc>
      </w:tr>
      <w:tr w:rsidR="008C1DC5" w:rsidRPr="008C1DC5" w14:paraId="7382EED9" w14:textId="77777777" w:rsidTr="00822C42">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4395" w:type="dxa"/>
            <w:hideMark/>
          </w:tcPr>
          <w:p w14:paraId="5DCCDFD7" w14:textId="77777777" w:rsidR="008C1DC5" w:rsidRPr="008C1DC5" w:rsidRDefault="00000000" w:rsidP="008C1DC5">
            <w:pPr>
              <w:rPr>
                <w:sz w:val="22"/>
                <w:szCs w:val="20"/>
              </w:rPr>
            </w:pPr>
            <w:hyperlink r:id="rId44" w:history="1">
              <w:r w:rsidR="008C1DC5" w:rsidRPr="008C1DC5">
                <w:rPr>
                  <w:rStyle w:val="Hipervnculo"/>
                  <w:sz w:val="22"/>
                  <w:szCs w:val="20"/>
                </w:rPr>
                <w:t>Función COLUMNAS</w:t>
              </w:r>
            </w:hyperlink>
          </w:p>
        </w:tc>
        <w:tc>
          <w:tcPr>
            <w:tcW w:w="4536" w:type="dxa"/>
            <w:hideMark/>
          </w:tcPr>
          <w:p w14:paraId="17B41B2B"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el número de columnas de una referencia.</w:t>
            </w:r>
          </w:p>
        </w:tc>
      </w:tr>
      <w:tr w:rsidR="008C1DC5" w:rsidRPr="008C1DC5" w14:paraId="5C2C99E5" w14:textId="77777777" w:rsidTr="00822C42">
        <w:trPr>
          <w:trHeight w:val="1018"/>
        </w:trPr>
        <w:tc>
          <w:tcPr>
            <w:cnfStyle w:val="001000000000" w:firstRow="0" w:lastRow="0" w:firstColumn="1" w:lastColumn="0" w:oddVBand="0" w:evenVBand="0" w:oddHBand="0" w:evenHBand="0" w:firstRowFirstColumn="0" w:firstRowLastColumn="0" w:lastRowFirstColumn="0" w:lastRowLastColumn="0"/>
            <w:tcW w:w="4395" w:type="dxa"/>
            <w:hideMark/>
          </w:tcPr>
          <w:p w14:paraId="0111FDD0" w14:textId="28A9A04E" w:rsidR="008C1DC5" w:rsidRPr="008C1DC5" w:rsidRDefault="00000000" w:rsidP="008C1DC5">
            <w:pPr>
              <w:rPr>
                <w:sz w:val="22"/>
                <w:szCs w:val="20"/>
              </w:rPr>
            </w:pPr>
            <w:hyperlink r:id="rId45" w:history="1">
              <w:r w:rsidR="008C1DC5" w:rsidRPr="008C1DC5">
                <w:rPr>
                  <w:rStyle w:val="Hipervnculo"/>
                  <w:sz w:val="22"/>
                  <w:szCs w:val="20"/>
                </w:rPr>
                <w:t>Función</w:t>
              </w:r>
            </w:hyperlink>
            <w:r w:rsidR="008C1DC5" w:rsidRPr="008C1DC5">
              <w:rPr>
                <w:sz w:val="22"/>
                <w:szCs w:val="20"/>
              </w:rPr>
              <w:br/>
              <w:t>DROP </w:t>
            </w:r>
            <w:r w:rsidR="008C1DC5" w:rsidRPr="00822C42">
              <w:rPr>
                <w:noProof/>
                <w:sz w:val="22"/>
                <w:szCs w:val="20"/>
              </w:rPr>
              <w:drawing>
                <wp:inline distT="0" distB="0" distL="0" distR="0" wp14:anchorId="174EC9EF" wp14:editId="25C243A4">
                  <wp:extent cx="638175" cy="200025"/>
                  <wp:effectExtent l="0" t="0" r="9525" b="9525"/>
                  <wp:docPr id="1420583089" name="Imagen 23"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2A42B528"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Excluye un número especificado de filas o columnas del inicio o el final de una matriz.</w:t>
            </w:r>
          </w:p>
        </w:tc>
      </w:tr>
      <w:tr w:rsidR="008C1DC5" w:rsidRPr="008C1DC5" w14:paraId="0E7B9208" w14:textId="77777777" w:rsidTr="00822C42">
        <w:trPr>
          <w:cnfStyle w:val="000000100000" w:firstRow="0" w:lastRow="0" w:firstColumn="0" w:lastColumn="0" w:oddVBand="0" w:evenVBand="0" w:oddHBand="1" w:evenHBand="0" w:firstRowFirstColumn="0" w:firstRowLastColumn="0" w:lastRowFirstColumn="0" w:lastRowLastColumn="0"/>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3618CDC8" w14:textId="4348B688" w:rsidR="008C1DC5" w:rsidRPr="008C1DC5" w:rsidRDefault="008C1DC5" w:rsidP="008C1DC5">
            <w:pPr>
              <w:rPr>
                <w:sz w:val="22"/>
                <w:szCs w:val="20"/>
              </w:rPr>
            </w:pPr>
            <w:r w:rsidRPr="008C1DC5">
              <w:rPr>
                <w:sz w:val="22"/>
                <w:szCs w:val="20"/>
              </w:rPr>
              <w:br/>
            </w:r>
            <w:hyperlink r:id="rId46" w:history="1">
              <w:r w:rsidRPr="008C1DC5">
                <w:rPr>
                  <w:rStyle w:val="Hipervnculo"/>
                  <w:sz w:val="22"/>
                  <w:szCs w:val="20"/>
                </w:rPr>
                <w:t>Función EXPANDIR</w:t>
              </w:r>
            </w:hyperlink>
            <w:r w:rsidRPr="008C1DC5">
              <w:rPr>
                <w:sz w:val="22"/>
                <w:szCs w:val="20"/>
              </w:rPr>
              <w:t> </w:t>
            </w:r>
            <w:r w:rsidRPr="00822C42">
              <w:rPr>
                <w:noProof/>
                <w:sz w:val="22"/>
                <w:szCs w:val="20"/>
              </w:rPr>
              <w:drawing>
                <wp:inline distT="0" distB="0" distL="0" distR="0" wp14:anchorId="44A585EE" wp14:editId="64C3B6CD">
                  <wp:extent cx="638175" cy="200025"/>
                  <wp:effectExtent l="0" t="0" r="9525" b="9525"/>
                  <wp:docPr id="1836430212" name="Imagen 22"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709B3CE2"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Expande o rellena una matriz hasta las dimensiones de fila y columna especificadas.</w:t>
            </w:r>
          </w:p>
        </w:tc>
      </w:tr>
      <w:tr w:rsidR="008C1DC5" w:rsidRPr="008C1DC5" w14:paraId="154B7707"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359DEDFC" w14:textId="77777777" w:rsidR="008C1DC5" w:rsidRPr="008C1DC5" w:rsidRDefault="00000000" w:rsidP="008C1DC5">
            <w:pPr>
              <w:rPr>
                <w:sz w:val="22"/>
                <w:szCs w:val="20"/>
              </w:rPr>
            </w:pPr>
            <w:hyperlink r:id="rId47" w:history="1">
              <w:r w:rsidR="008C1DC5" w:rsidRPr="008C1DC5">
                <w:rPr>
                  <w:rStyle w:val="Hipervnculo"/>
                  <w:sz w:val="22"/>
                  <w:szCs w:val="20"/>
                </w:rPr>
                <w:t>Función FILTRAR</w:t>
              </w:r>
            </w:hyperlink>
          </w:p>
          <w:p w14:paraId="06BFB56A" w14:textId="73A303F3" w:rsidR="008C1DC5" w:rsidRPr="008C1DC5" w:rsidRDefault="008C1DC5" w:rsidP="008C1DC5">
            <w:pPr>
              <w:rPr>
                <w:sz w:val="22"/>
                <w:szCs w:val="20"/>
              </w:rPr>
            </w:pPr>
            <w:r w:rsidRPr="00822C42">
              <w:rPr>
                <w:noProof/>
                <w:sz w:val="22"/>
                <w:szCs w:val="20"/>
              </w:rPr>
              <w:drawing>
                <wp:inline distT="0" distB="0" distL="0" distR="0" wp14:anchorId="1D0FC677" wp14:editId="02D655B7">
                  <wp:extent cx="638175" cy="200025"/>
                  <wp:effectExtent l="0" t="0" r="9525" b="9525"/>
                  <wp:docPr id="1662440682" name="Imagen 21"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039F6752"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Filtra un rango de datos basándose en los criterios que defina.</w:t>
            </w:r>
          </w:p>
        </w:tc>
      </w:tr>
      <w:tr w:rsidR="008C1DC5" w:rsidRPr="008C1DC5" w14:paraId="53E11CDF" w14:textId="77777777" w:rsidTr="00822C42">
        <w:trPr>
          <w:cnfStyle w:val="000000100000" w:firstRow="0" w:lastRow="0" w:firstColumn="0" w:lastColumn="0" w:oddVBand="0" w:evenVBand="0" w:oddHBand="1" w:evenHBand="0" w:firstRowFirstColumn="0" w:firstRowLastColumn="0" w:lastRowFirstColumn="0" w:lastRowLastColumn="0"/>
          <w:trHeight w:val="988"/>
        </w:trPr>
        <w:tc>
          <w:tcPr>
            <w:cnfStyle w:val="001000000000" w:firstRow="0" w:lastRow="0" w:firstColumn="1" w:lastColumn="0" w:oddVBand="0" w:evenVBand="0" w:oddHBand="0" w:evenHBand="0" w:firstRowFirstColumn="0" w:firstRowLastColumn="0" w:lastRowFirstColumn="0" w:lastRowLastColumn="0"/>
            <w:tcW w:w="4395" w:type="dxa"/>
            <w:hideMark/>
          </w:tcPr>
          <w:p w14:paraId="0B2210E7" w14:textId="30C49872" w:rsidR="008C1DC5" w:rsidRPr="008C1DC5" w:rsidRDefault="00000000" w:rsidP="008C1DC5">
            <w:pPr>
              <w:rPr>
                <w:sz w:val="22"/>
                <w:szCs w:val="20"/>
              </w:rPr>
            </w:pPr>
            <w:hyperlink r:id="rId48" w:history="1">
              <w:r w:rsidR="008C1DC5" w:rsidRPr="008C1DC5">
                <w:rPr>
                  <w:rStyle w:val="Hipervnculo"/>
                  <w:sz w:val="22"/>
                  <w:szCs w:val="20"/>
                </w:rPr>
                <w:t>Función FORMULATEXT</w:t>
              </w:r>
            </w:hyperlink>
            <w:r w:rsidR="008C1DC5" w:rsidRPr="008C1DC5">
              <w:rPr>
                <w:sz w:val="22"/>
                <w:szCs w:val="20"/>
              </w:rPr>
              <w:br/>
            </w:r>
            <w:r w:rsidR="008C1DC5" w:rsidRPr="00822C42">
              <w:rPr>
                <w:noProof/>
                <w:sz w:val="22"/>
                <w:szCs w:val="20"/>
              </w:rPr>
              <w:drawing>
                <wp:inline distT="0" distB="0" distL="0" distR="0" wp14:anchorId="013D9641" wp14:editId="409F0D0E">
                  <wp:extent cx="476250" cy="228600"/>
                  <wp:effectExtent l="0" t="0" r="0" b="0"/>
                  <wp:docPr id="1876087054" name="Imagen 20" descr="Excel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cel 20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p>
        </w:tc>
        <w:tc>
          <w:tcPr>
            <w:tcW w:w="4536" w:type="dxa"/>
            <w:hideMark/>
          </w:tcPr>
          <w:p w14:paraId="34EF1ABA"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la fórmula en la referencia dada como texto.</w:t>
            </w:r>
          </w:p>
        </w:tc>
      </w:tr>
      <w:tr w:rsidR="008C1DC5" w:rsidRPr="008C1DC5" w14:paraId="17335564" w14:textId="77777777" w:rsidTr="00822C42">
        <w:trPr>
          <w:trHeight w:val="1438"/>
        </w:trPr>
        <w:tc>
          <w:tcPr>
            <w:cnfStyle w:val="001000000000" w:firstRow="0" w:lastRow="0" w:firstColumn="1" w:lastColumn="0" w:oddVBand="0" w:evenVBand="0" w:oddHBand="0" w:evenHBand="0" w:firstRowFirstColumn="0" w:firstRowLastColumn="0" w:lastRowFirstColumn="0" w:lastRowLastColumn="0"/>
            <w:tcW w:w="4395" w:type="dxa"/>
            <w:hideMark/>
          </w:tcPr>
          <w:p w14:paraId="7E1D85E7" w14:textId="47F33AB5" w:rsidR="008C1DC5" w:rsidRPr="008C1DC5" w:rsidRDefault="00000000" w:rsidP="008C1DC5">
            <w:pPr>
              <w:rPr>
                <w:sz w:val="22"/>
                <w:szCs w:val="20"/>
              </w:rPr>
            </w:pPr>
            <w:hyperlink r:id="rId50" w:history="1">
              <w:r w:rsidR="008C1DC5" w:rsidRPr="008C1DC5">
                <w:rPr>
                  <w:rStyle w:val="Hipervnculo"/>
                  <w:sz w:val="22"/>
                  <w:szCs w:val="20"/>
                </w:rPr>
                <w:t>Función IMPORTARDATOSDINAMICOS</w:t>
              </w:r>
            </w:hyperlink>
            <w:r w:rsidR="008C1DC5" w:rsidRPr="008C1DC5">
              <w:rPr>
                <w:sz w:val="22"/>
                <w:szCs w:val="20"/>
              </w:rPr>
              <w:br/>
            </w:r>
            <w:r w:rsidR="008C1DC5" w:rsidRPr="00822C42">
              <w:rPr>
                <w:noProof/>
                <w:sz w:val="22"/>
                <w:szCs w:val="20"/>
              </w:rPr>
              <w:drawing>
                <wp:inline distT="0" distB="0" distL="0" distR="0" wp14:anchorId="32B9F8FB" wp14:editId="2B326902">
                  <wp:extent cx="476250" cy="228600"/>
                  <wp:effectExtent l="0" t="0" r="0" b="0"/>
                  <wp:docPr id="1523989046" name="Imagen 19" descr="Excel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cel 20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p>
        </w:tc>
        <w:tc>
          <w:tcPr>
            <w:tcW w:w="4536" w:type="dxa"/>
            <w:hideMark/>
          </w:tcPr>
          <w:p w14:paraId="4DA6E887"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los datos almacenados en un informe de tabla dinámica.</w:t>
            </w:r>
          </w:p>
        </w:tc>
      </w:tr>
      <w:tr w:rsidR="008C1DC5" w:rsidRPr="008C1DC5" w14:paraId="473547BD" w14:textId="77777777" w:rsidTr="00822C42">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4395" w:type="dxa"/>
            <w:hideMark/>
          </w:tcPr>
          <w:p w14:paraId="275FA8B5" w14:textId="77777777" w:rsidR="008C1DC5" w:rsidRPr="008C1DC5" w:rsidRDefault="00000000" w:rsidP="008C1DC5">
            <w:pPr>
              <w:rPr>
                <w:sz w:val="22"/>
                <w:szCs w:val="20"/>
              </w:rPr>
            </w:pPr>
            <w:hyperlink r:id="rId52" w:history="1">
              <w:r w:rsidR="008C1DC5" w:rsidRPr="008C1DC5">
                <w:rPr>
                  <w:rStyle w:val="Hipervnculo"/>
                  <w:sz w:val="22"/>
                  <w:szCs w:val="20"/>
                </w:rPr>
                <w:t>Función BUSCARH</w:t>
              </w:r>
            </w:hyperlink>
          </w:p>
        </w:tc>
        <w:tc>
          <w:tcPr>
            <w:tcW w:w="4536" w:type="dxa"/>
            <w:hideMark/>
          </w:tcPr>
          <w:p w14:paraId="1BD7F741"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Busca en la fila superior de una matriz y devuelve el valor de la celda indicada.</w:t>
            </w:r>
          </w:p>
        </w:tc>
      </w:tr>
      <w:tr w:rsidR="008C1DC5" w:rsidRPr="008C1DC5" w14:paraId="709DAADE" w14:textId="77777777" w:rsidTr="00822C42">
        <w:trPr>
          <w:trHeight w:val="973"/>
        </w:trPr>
        <w:tc>
          <w:tcPr>
            <w:cnfStyle w:val="001000000000" w:firstRow="0" w:lastRow="0" w:firstColumn="1" w:lastColumn="0" w:oddVBand="0" w:evenVBand="0" w:oddHBand="0" w:evenHBand="0" w:firstRowFirstColumn="0" w:firstRowLastColumn="0" w:lastRowFirstColumn="0" w:lastRowLastColumn="0"/>
            <w:tcW w:w="4395" w:type="dxa"/>
            <w:hideMark/>
          </w:tcPr>
          <w:p w14:paraId="620DF04E" w14:textId="0BC4932F" w:rsidR="008C1DC5" w:rsidRPr="008C1DC5" w:rsidRDefault="00000000" w:rsidP="008C1DC5">
            <w:pPr>
              <w:rPr>
                <w:sz w:val="22"/>
                <w:szCs w:val="20"/>
              </w:rPr>
            </w:pPr>
            <w:hyperlink r:id="rId53" w:history="1">
              <w:r w:rsidR="008C1DC5" w:rsidRPr="008C1DC5">
                <w:rPr>
                  <w:rStyle w:val="Hipervnculo"/>
                  <w:sz w:val="22"/>
                  <w:szCs w:val="20"/>
                </w:rPr>
                <w:t>Función HSTACK</w:t>
              </w:r>
            </w:hyperlink>
            <w:r w:rsidR="008C1DC5" w:rsidRPr="008C1DC5">
              <w:rPr>
                <w:sz w:val="22"/>
                <w:szCs w:val="20"/>
              </w:rPr>
              <w:br/>
            </w:r>
            <w:r w:rsidR="008C1DC5" w:rsidRPr="00822C42">
              <w:rPr>
                <w:noProof/>
                <w:sz w:val="22"/>
                <w:szCs w:val="20"/>
              </w:rPr>
              <w:drawing>
                <wp:inline distT="0" distB="0" distL="0" distR="0" wp14:anchorId="239185F6" wp14:editId="02AB96CB">
                  <wp:extent cx="638175" cy="200025"/>
                  <wp:effectExtent l="0" t="0" r="9525" b="9525"/>
                  <wp:docPr id="1465859550" name="Imagen 18"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4BC8C796"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proofErr w:type="gramStart"/>
            <w:r w:rsidRPr="008C1DC5">
              <w:rPr>
                <w:sz w:val="20"/>
                <w:szCs w:val="18"/>
              </w:rPr>
              <w:t>Anexa matrices</w:t>
            </w:r>
            <w:proofErr w:type="gramEnd"/>
            <w:r w:rsidRPr="008C1DC5">
              <w:rPr>
                <w:sz w:val="20"/>
                <w:szCs w:val="18"/>
              </w:rPr>
              <w:t xml:space="preserve"> horizontal y en secuencia para devolver una matriz más grande</w:t>
            </w:r>
          </w:p>
        </w:tc>
      </w:tr>
      <w:tr w:rsidR="008C1DC5" w:rsidRPr="008C1DC5" w14:paraId="78B2FF8F" w14:textId="77777777" w:rsidTr="00822C42">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4395" w:type="dxa"/>
            <w:hideMark/>
          </w:tcPr>
          <w:p w14:paraId="6BB0FDA2" w14:textId="77777777" w:rsidR="008C1DC5" w:rsidRPr="008C1DC5" w:rsidRDefault="00000000" w:rsidP="008C1DC5">
            <w:pPr>
              <w:rPr>
                <w:sz w:val="22"/>
                <w:szCs w:val="20"/>
              </w:rPr>
            </w:pPr>
            <w:hyperlink r:id="rId54" w:history="1">
              <w:r w:rsidR="008C1DC5" w:rsidRPr="008C1DC5">
                <w:rPr>
                  <w:rStyle w:val="Hipervnculo"/>
                  <w:sz w:val="22"/>
                  <w:szCs w:val="20"/>
                </w:rPr>
                <w:t>Función HIPERVINCULO</w:t>
              </w:r>
            </w:hyperlink>
          </w:p>
        </w:tc>
        <w:tc>
          <w:tcPr>
            <w:tcW w:w="4536" w:type="dxa"/>
            <w:hideMark/>
          </w:tcPr>
          <w:p w14:paraId="7FFF1AC5"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Crea un acceso directo o un salto que abre un documento almacenado en un servidor de red, en una intranet o en Internet.</w:t>
            </w:r>
          </w:p>
        </w:tc>
      </w:tr>
      <w:tr w:rsidR="008C1DC5" w:rsidRPr="008C1DC5" w14:paraId="3BE6D94C" w14:textId="77777777" w:rsidTr="00822C42">
        <w:trPr>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060304DE" w14:textId="77777777" w:rsidR="008C1DC5" w:rsidRPr="008C1DC5" w:rsidRDefault="00000000" w:rsidP="008C1DC5">
            <w:pPr>
              <w:rPr>
                <w:sz w:val="22"/>
                <w:szCs w:val="20"/>
              </w:rPr>
            </w:pPr>
            <w:hyperlink r:id="rId55" w:history="1">
              <w:r w:rsidR="008C1DC5" w:rsidRPr="008C1DC5">
                <w:rPr>
                  <w:rStyle w:val="Hipervnculo"/>
                  <w:sz w:val="22"/>
                  <w:szCs w:val="20"/>
                </w:rPr>
                <w:t>Función INDICE</w:t>
              </w:r>
            </w:hyperlink>
          </w:p>
        </w:tc>
        <w:tc>
          <w:tcPr>
            <w:tcW w:w="4536" w:type="dxa"/>
            <w:hideMark/>
          </w:tcPr>
          <w:p w14:paraId="3CDE6C20"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Usa un índice para elegir un valor de una referencia o matriz.</w:t>
            </w:r>
          </w:p>
        </w:tc>
      </w:tr>
      <w:tr w:rsidR="008C1DC5" w:rsidRPr="008C1DC5" w14:paraId="636B74D2" w14:textId="77777777" w:rsidTr="00822C42">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4395" w:type="dxa"/>
            <w:hideMark/>
          </w:tcPr>
          <w:p w14:paraId="222B1200" w14:textId="77777777" w:rsidR="008C1DC5" w:rsidRPr="008C1DC5" w:rsidRDefault="00000000" w:rsidP="008C1DC5">
            <w:pPr>
              <w:rPr>
                <w:sz w:val="22"/>
                <w:szCs w:val="20"/>
              </w:rPr>
            </w:pPr>
            <w:hyperlink r:id="rId56" w:history="1">
              <w:r w:rsidR="008C1DC5" w:rsidRPr="008C1DC5">
                <w:rPr>
                  <w:rStyle w:val="Hipervnculo"/>
                  <w:sz w:val="22"/>
                  <w:szCs w:val="20"/>
                </w:rPr>
                <w:t>Función INDIRECTO</w:t>
              </w:r>
            </w:hyperlink>
          </w:p>
        </w:tc>
        <w:tc>
          <w:tcPr>
            <w:tcW w:w="4536" w:type="dxa"/>
            <w:hideMark/>
          </w:tcPr>
          <w:p w14:paraId="695E5839"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una referencia indicada por un valor de texto.</w:t>
            </w:r>
          </w:p>
        </w:tc>
      </w:tr>
      <w:tr w:rsidR="008C1DC5" w:rsidRPr="008C1DC5" w14:paraId="2B8CEC08" w14:textId="77777777" w:rsidTr="00822C42">
        <w:trPr>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2C6D8EA2" w14:textId="77777777" w:rsidR="008C1DC5" w:rsidRPr="008C1DC5" w:rsidRDefault="00000000" w:rsidP="008C1DC5">
            <w:pPr>
              <w:rPr>
                <w:sz w:val="22"/>
                <w:szCs w:val="20"/>
              </w:rPr>
            </w:pPr>
            <w:hyperlink r:id="rId57" w:history="1">
              <w:r w:rsidR="008C1DC5" w:rsidRPr="008C1DC5">
                <w:rPr>
                  <w:rStyle w:val="Hipervnculo"/>
                  <w:sz w:val="22"/>
                  <w:szCs w:val="20"/>
                </w:rPr>
                <w:t>Función BUSCAR</w:t>
              </w:r>
            </w:hyperlink>
          </w:p>
        </w:tc>
        <w:tc>
          <w:tcPr>
            <w:tcW w:w="4536" w:type="dxa"/>
            <w:hideMark/>
          </w:tcPr>
          <w:p w14:paraId="02059760"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Busca valores de un vector o una matriz.</w:t>
            </w:r>
          </w:p>
        </w:tc>
      </w:tr>
      <w:tr w:rsidR="008C1DC5" w:rsidRPr="008C1DC5" w14:paraId="0AF27C43" w14:textId="77777777" w:rsidTr="00822C4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5847C48D" w14:textId="77777777" w:rsidR="008C1DC5" w:rsidRPr="008C1DC5" w:rsidRDefault="00000000" w:rsidP="008C1DC5">
            <w:pPr>
              <w:rPr>
                <w:sz w:val="22"/>
                <w:szCs w:val="20"/>
              </w:rPr>
            </w:pPr>
            <w:hyperlink r:id="rId58" w:history="1">
              <w:r w:rsidR="008C1DC5" w:rsidRPr="008C1DC5">
                <w:rPr>
                  <w:rStyle w:val="Hipervnculo"/>
                  <w:sz w:val="22"/>
                  <w:szCs w:val="20"/>
                </w:rPr>
                <w:t>Función COINCIDIR</w:t>
              </w:r>
            </w:hyperlink>
          </w:p>
        </w:tc>
        <w:tc>
          <w:tcPr>
            <w:tcW w:w="4536" w:type="dxa"/>
            <w:hideMark/>
          </w:tcPr>
          <w:p w14:paraId="544C374E"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Busca valores de una referencia o matriz.</w:t>
            </w:r>
          </w:p>
        </w:tc>
      </w:tr>
      <w:tr w:rsidR="008C1DC5" w:rsidRPr="008C1DC5" w14:paraId="5C92B559" w14:textId="77777777" w:rsidTr="00822C42">
        <w:trPr>
          <w:trHeight w:val="914"/>
        </w:trPr>
        <w:tc>
          <w:tcPr>
            <w:cnfStyle w:val="001000000000" w:firstRow="0" w:lastRow="0" w:firstColumn="1" w:lastColumn="0" w:oddVBand="0" w:evenVBand="0" w:oddHBand="0" w:evenHBand="0" w:firstRowFirstColumn="0" w:firstRowLastColumn="0" w:lastRowFirstColumn="0" w:lastRowLastColumn="0"/>
            <w:tcW w:w="4395" w:type="dxa"/>
            <w:hideMark/>
          </w:tcPr>
          <w:p w14:paraId="1395D06A" w14:textId="77777777" w:rsidR="008C1DC5" w:rsidRPr="008C1DC5" w:rsidRDefault="00000000" w:rsidP="008C1DC5">
            <w:pPr>
              <w:rPr>
                <w:sz w:val="22"/>
                <w:szCs w:val="20"/>
              </w:rPr>
            </w:pPr>
            <w:hyperlink r:id="rId59" w:history="1">
              <w:r w:rsidR="008C1DC5" w:rsidRPr="008C1DC5">
                <w:rPr>
                  <w:rStyle w:val="Hipervnculo"/>
                  <w:sz w:val="22"/>
                  <w:szCs w:val="20"/>
                </w:rPr>
                <w:t>Función DESREF</w:t>
              </w:r>
            </w:hyperlink>
          </w:p>
        </w:tc>
        <w:tc>
          <w:tcPr>
            <w:tcW w:w="4536" w:type="dxa"/>
            <w:hideMark/>
          </w:tcPr>
          <w:p w14:paraId="75691D37"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un desplazamiento de referencia respecto a una referencia dada.</w:t>
            </w:r>
          </w:p>
        </w:tc>
      </w:tr>
      <w:tr w:rsidR="008C1DC5" w:rsidRPr="008C1DC5" w14:paraId="0DB8B128" w14:textId="77777777" w:rsidTr="00822C4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0344069B" w14:textId="77777777" w:rsidR="008C1DC5" w:rsidRPr="008C1DC5" w:rsidRDefault="00000000" w:rsidP="008C1DC5">
            <w:pPr>
              <w:rPr>
                <w:sz w:val="22"/>
                <w:szCs w:val="20"/>
              </w:rPr>
            </w:pPr>
            <w:hyperlink r:id="rId60" w:history="1">
              <w:r w:rsidR="008C1DC5" w:rsidRPr="008C1DC5">
                <w:rPr>
                  <w:rStyle w:val="Hipervnculo"/>
                  <w:sz w:val="22"/>
                  <w:szCs w:val="20"/>
                </w:rPr>
                <w:t>Función FILA</w:t>
              </w:r>
            </w:hyperlink>
          </w:p>
        </w:tc>
        <w:tc>
          <w:tcPr>
            <w:tcW w:w="4536" w:type="dxa"/>
            <w:hideMark/>
          </w:tcPr>
          <w:p w14:paraId="63BE11AB"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el número de fila de una referencia.</w:t>
            </w:r>
          </w:p>
        </w:tc>
      </w:tr>
      <w:tr w:rsidR="008C1DC5" w:rsidRPr="008C1DC5" w14:paraId="00F6466C" w14:textId="77777777" w:rsidTr="00822C42">
        <w:trPr>
          <w:trHeight w:val="479"/>
        </w:trPr>
        <w:tc>
          <w:tcPr>
            <w:cnfStyle w:val="001000000000" w:firstRow="0" w:lastRow="0" w:firstColumn="1" w:lastColumn="0" w:oddVBand="0" w:evenVBand="0" w:oddHBand="0" w:evenHBand="0" w:firstRowFirstColumn="0" w:firstRowLastColumn="0" w:lastRowFirstColumn="0" w:lastRowLastColumn="0"/>
            <w:tcW w:w="4395" w:type="dxa"/>
            <w:hideMark/>
          </w:tcPr>
          <w:p w14:paraId="01710275" w14:textId="77777777" w:rsidR="008C1DC5" w:rsidRPr="008C1DC5" w:rsidRDefault="00000000" w:rsidP="008C1DC5">
            <w:pPr>
              <w:rPr>
                <w:sz w:val="22"/>
                <w:szCs w:val="20"/>
              </w:rPr>
            </w:pPr>
            <w:hyperlink r:id="rId61" w:history="1">
              <w:r w:rsidR="008C1DC5" w:rsidRPr="008C1DC5">
                <w:rPr>
                  <w:rStyle w:val="Hipervnculo"/>
                  <w:sz w:val="22"/>
                  <w:szCs w:val="20"/>
                </w:rPr>
                <w:t>Función FILAS</w:t>
              </w:r>
            </w:hyperlink>
          </w:p>
        </w:tc>
        <w:tc>
          <w:tcPr>
            <w:tcW w:w="4536" w:type="dxa"/>
            <w:hideMark/>
          </w:tcPr>
          <w:p w14:paraId="6777FB73"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el número de filas de una referencia.</w:t>
            </w:r>
          </w:p>
        </w:tc>
      </w:tr>
      <w:tr w:rsidR="008C1DC5" w:rsidRPr="008C1DC5" w14:paraId="6E0EDC52" w14:textId="77777777" w:rsidTr="00822C42">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4395" w:type="dxa"/>
            <w:hideMark/>
          </w:tcPr>
          <w:p w14:paraId="02F83B6F" w14:textId="77777777" w:rsidR="008C1DC5" w:rsidRPr="008C1DC5" w:rsidRDefault="00000000" w:rsidP="008C1DC5">
            <w:pPr>
              <w:rPr>
                <w:sz w:val="22"/>
                <w:szCs w:val="20"/>
              </w:rPr>
            </w:pPr>
            <w:hyperlink r:id="rId62" w:history="1">
              <w:r w:rsidR="008C1DC5" w:rsidRPr="008C1DC5">
                <w:rPr>
                  <w:rStyle w:val="Hipervnculo"/>
                  <w:sz w:val="22"/>
                  <w:szCs w:val="20"/>
                </w:rPr>
                <w:t>Función RDTR</w:t>
              </w:r>
            </w:hyperlink>
          </w:p>
        </w:tc>
        <w:tc>
          <w:tcPr>
            <w:tcW w:w="4536" w:type="dxa"/>
            <w:hideMark/>
          </w:tcPr>
          <w:p w14:paraId="080CCC86"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Recupera datos en tiempo real desde un programa compatible con la automatización COM.</w:t>
            </w:r>
          </w:p>
        </w:tc>
      </w:tr>
      <w:tr w:rsidR="008C1DC5" w:rsidRPr="008C1DC5" w14:paraId="474A239D"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4B272AB9" w14:textId="77777777" w:rsidR="008C1DC5" w:rsidRPr="008C1DC5" w:rsidRDefault="00000000" w:rsidP="008C1DC5">
            <w:pPr>
              <w:rPr>
                <w:sz w:val="22"/>
                <w:szCs w:val="20"/>
              </w:rPr>
            </w:pPr>
            <w:hyperlink r:id="rId63" w:history="1">
              <w:r w:rsidR="008C1DC5" w:rsidRPr="008C1DC5">
                <w:rPr>
                  <w:rStyle w:val="Hipervnculo"/>
                  <w:sz w:val="22"/>
                  <w:szCs w:val="20"/>
                </w:rPr>
                <w:t>Función ORDENAR</w:t>
              </w:r>
            </w:hyperlink>
          </w:p>
          <w:p w14:paraId="389EE289" w14:textId="6DB87565" w:rsidR="008C1DC5" w:rsidRPr="008C1DC5" w:rsidRDefault="008C1DC5" w:rsidP="008C1DC5">
            <w:pPr>
              <w:rPr>
                <w:sz w:val="22"/>
                <w:szCs w:val="20"/>
              </w:rPr>
            </w:pPr>
            <w:r w:rsidRPr="00822C42">
              <w:rPr>
                <w:noProof/>
                <w:sz w:val="22"/>
                <w:szCs w:val="20"/>
              </w:rPr>
              <w:drawing>
                <wp:inline distT="0" distB="0" distL="0" distR="0" wp14:anchorId="20CCE601" wp14:editId="3FFD2670">
                  <wp:extent cx="638175" cy="200025"/>
                  <wp:effectExtent l="0" t="0" r="9525" b="9525"/>
                  <wp:docPr id="932983962" name="Imagen 17"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426567C1"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Ordena el contenido de un rango o matriz.</w:t>
            </w:r>
          </w:p>
        </w:tc>
      </w:tr>
      <w:tr w:rsidR="008C1DC5" w:rsidRPr="008C1DC5" w14:paraId="0A42C93A" w14:textId="77777777" w:rsidTr="00822C42">
        <w:trPr>
          <w:cnfStyle w:val="000000100000" w:firstRow="0" w:lastRow="0" w:firstColumn="0" w:lastColumn="0" w:oddVBand="0" w:evenVBand="0" w:oddHBand="1" w:evenHBand="0" w:firstRowFirstColumn="0" w:firstRowLastColumn="0" w:lastRowFirstColumn="0" w:lastRowLastColumn="0"/>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02452956" w14:textId="77777777" w:rsidR="008C1DC5" w:rsidRPr="008C1DC5" w:rsidRDefault="00000000" w:rsidP="008C1DC5">
            <w:pPr>
              <w:rPr>
                <w:sz w:val="22"/>
                <w:szCs w:val="20"/>
              </w:rPr>
            </w:pPr>
            <w:hyperlink r:id="rId64" w:history="1">
              <w:r w:rsidR="008C1DC5" w:rsidRPr="008C1DC5">
                <w:rPr>
                  <w:rStyle w:val="Hipervnculo"/>
                  <w:sz w:val="22"/>
                  <w:szCs w:val="20"/>
                </w:rPr>
                <w:t>Función ORDENARPOR</w:t>
              </w:r>
            </w:hyperlink>
          </w:p>
          <w:p w14:paraId="324F7FEA" w14:textId="6EF5D4F3" w:rsidR="008C1DC5" w:rsidRPr="008C1DC5" w:rsidRDefault="008C1DC5" w:rsidP="008C1DC5">
            <w:pPr>
              <w:rPr>
                <w:sz w:val="22"/>
                <w:szCs w:val="20"/>
              </w:rPr>
            </w:pPr>
            <w:r w:rsidRPr="00822C42">
              <w:rPr>
                <w:noProof/>
                <w:sz w:val="22"/>
                <w:szCs w:val="20"/>
              </w:rPr>
              <w:drawing>
                <wp:inline distT="0" distB="0" distL="0" distR="0" wp14:anchorId="6FA075F6" wp14:editId="579E4CD1">
                  <wp:extent cx="638175" cy="200025"/>
                  <wp:effectExtent l="0" t="0" r="9525" b="9525"/>
                  <wp:docPr id="2035478023" name="Imagen 16"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2EEB0C47"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Ordena el contenido de un rango o matriz en función de los valores de un rango o matriz correspondiente.</w:t>
            </w:r>
          </w:p>
        </w:tc>
      </w:tr>
      <w:tr w:rsidR="008C1DC5" w:rsidRPr="008C1DC5" w14:paraId="69BF6F5B"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3F2E69D9" w14:textId="1821F87E" w:rsidR="008C1DC5" w:rsidRPr="008C1DC5" w:rsidRDefault="008C1DC5" w:rsidP="008C1DC5">
            <w:pPr>
              <w:rPr>
                <w:sz w:val="22"/>
                <w:szCs w:val="20"/>
              </w:rPr>
            </w:pPr>
            <w:r w:rsidRPr="008C1DC5">
              <w:rPr>
                <w:sz w:val="22"/>
                <w:szCs w:val="20"/>
              </w:rPr>
              <w:br/>
            </w:r>
            <w:hyperlink r:id="rId65" w:history="1">
              <w:r w:rsidRPr="008C1DC5">
                <w:rPr>
                  <w:rStyle w:val="Hipervnculo"/>
                  <w:sz w:val="22"/>
                  <w:szCs w:val="20"/>
                </w:rPr>
                <w:t>Función TAKE</w:t>
              </w:r>
            </w:hyperlink>
            <w:r w:rsidRPr="008C1DC5">
              <w:rPr>
                <w:sz w:val="22"/>
                <w:szCs w:val="20"/>
              </w:rPr>
              <w:t> </w:t>
            </w:r>
            <w:r w:rsidRPr="00822C42">
              <w:rPr>
                <w:noProof/>
                <w:sz w:val="22"/>
                <w:szCs w:val="20"/>
              </w:rPr>
              <w:drawing>
                <wp:inline distT="0" distB="0" distL="0" distR="0" wp14:anchorId="79DA4C65" wp14:editId="7E803945">
                  <wp:extent cx="638175" cy="200025"/>
                  <wp:effectExtent l="0" t="0" r="9525" b="9525"/>
                  <wp:docPr id="319893632" name="Imagen 15"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729F7103"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un número especificado de filas o columnas contiguas desde el inicio o el final de una matriz.</w:t>
            </w:r>
          </w:p>
        </w:tc>
      </w:tr>
      <w:tr w:rsidR="008C1DC5" w:rsidRPr="008C1DC5" w14:paraId="49DDF121" w14:textId="77777777" w:rsidTr="00822C42">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4395" w:type="dxa"/>
            <w:hideMark/>
          </w:tcPr>
          <w:p w14:paraId="701FEC38" w14:textId="42B1661C" w:rsidR="008C1DC5" w:rsidRPr="008C1DC5" w:rsidRDefault="00000000" w:rsidP="008C1DC5">
            <w:pPr>
              <w:rPr>
                <w:sz w:val="22"/>
                <w:szCs w:val="20"/>
              </w:rPr>
            </w:pPr>
            <w:hyperlink r:id="rId66" w:history="1">
              <w:r w:rsidR="008C1DC5" w:rsidRPr="008C1DC5">
                <w:rPr>
                  <w:rStyle w:val="Hipervnculo"/>
                  <w:sz w:val="22"/>
                  <w:szCs w:val="20"/>
                </w:rPr>
                <w:t>Función</w:t>
              </w:r>
            </w:hyperlink>
            <w:r w:rsidR="008C1DC5" w:rsidRPr="008C1DC5">
              <w:rPr>
                <w:sz w:val="22"/>
                <w:szCs w:val="20"/>
              </w:rPr>
              <w:br/>
              <w:t>TOCOL </w:t>
            </w:r>
            <w:r w:rsidR="008C1DC5" w:rsidRPr="00822C42">
              <w:rPr>
                <w:noProof/>
                <w:sz w:val="22"/>
                <w:szCs w:val="20"/>
              </w:rPr>
              <w:drawing>
                <wp:inline distT="0" distB="0" distL="0" distR="0" wp14:anchorId="46B1C82F" wp14:editId="6322A218">
                  <wp:extent cx="638175" cy="200025"/>
                  <wp:effectExtent l="0" t="0" r="9525" b="9525"/>
                  <wp:docPr id="1813160401" name="Imagen 14"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13B60B58"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la matriz de una sola columna.</w:t>
            </w:r>
          </w:p>
        </w:tc>
      </w:tr>
      <w:tr w:rsidR="008C1DC5" w:rsidRPr="008C1DC5" w14:paraId="22CF1F92"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627867BC" w14:textId="611A53BE" w:rsidR="008C1DC5" w:rsidRPr="008C1DC5" w:rsidRDefault="00000000" w:rsidP="008C1DC5">
            <w:pPr>
              <w:rPr>
                <w:sz w:val="22"/>
                <w:szCs w:val="20"/>
              </w:rPr>
            </w:pPr>
            <w:hyperlink r:id="rId67" w:history="1">
              <w:r w:rsidR="008C1DC5" w:rsidRPr="008C1DC5">
                <w:rPr>
                  <w:rStyle w:val="Hipervnculo"/>
                  <w:sz w:val="22"/>
                  <w:szCs w:val="20"/>
                </w:rPr>
                <w:t>Función</w:t>
              </w:r>
            </w:hyperlink>
            <w:r w:rsidR="008C1DC5" w:rsidRPr="008C1DC5">
              <w:rPr>
                <w:sz w:val="22"/>
                <w:szCs w:val="20"/>
              </w:rPr>
              <w:br/>
              <w:t>TOROW </w:t>
            </w:r>
            <w:r w:rsidR="008C1DC5" w:rsidRPr="00822C42">
              <w:rPr>
                <w:noProof/>
                <w:sz w:val="22"/>
                <w:szCs w:val="20"/>
              </w:rPr>
              <w:drawing>
                <wp:inline distT="0" distB="0" distL="0" distR="0" wp14:anchorId="2D5998E7" wp14:editId="1CAAD782">
                  <wp:extent cx="638175" cy="200025"/>
                  <wp:effectExtent l="0" t="0" r="9525" b="9525"/>
                  <wp:docPr id="1748377661" name="Imagen 13"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403094F4"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la matriz de una sola fila.</w:t>
            </w:r>
          </w:p>
        </w:tc>
      </w:tr>
      <w:tr w:rsidR="008C1DC5" w:rsidRPr="008C1DC5" w14:paraId="6397E3CD" w14:textId="77777777" w:rsidTr="00822C42">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395" w:type="dxa"/>
            <w:hideMark/>
          </w:tcPr>
          <w:p w14:paraId="7EFAF016" w14:textId="77777777" w:rsidR="008C1DC5" w:rsidRPr="008C1DC5" w:rsidRDefault="00000000" w:rsidP="008C1DC5">
            <w:pPr>
              <w:rPr>
                <w:sz w:val="22"/>
                <w:szCs w:val="20"/>
              </w:rPr>
            </w:pPr>
            <w:hyperlink r:id="rId68" w:history="1">
              <w:r w:rsidR="008C1DC5" w:rsidRPr="008C1DC5">
                <w:rPr>
                  <w:rStyle w:val="Hipervnculo"/>
                  <w:sz w:val="22"/>
                  <w:szCs w:val="20"/>
                </w:rPr>
                <w:t>Función TRANSPONER</w:t>
              </w:r>
            </w:hyperlink>
          </w:p>
        </w:tc>
        <w:tc>
          <w:tcPr>
            <w:tcW w:w="4536" w:type="dxa"/>
            <w:hideMark/>
          </w:tcPr>
          <w:p w14:paraId="7BD98A34"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Devuelve la transposición de una matriz.</w:t>
            </w:r>
          </w:p>
        </w:tc>
      </w:tr>
      <w:tr w:rsidR="008C1DC5" w:rsidRPr="008C1DC5" w14:paraId="4C2585BD"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550B1380" w14:textId="77777777" w:rsidR="008C1DC5" w:rsidRPr="008C1DC5" w:rsidRDefault="00000000" w:rsidP="008C1DC5">
            <w:pPr>
              <w:rPr>
                <w:sz w:val="22"/>
                <w:szCs w:val="20"/>
              </w:rPr>
            </w:pPr>
            <w:hyperlink r:id="rId69" w:history="1">
              <w:r w:rsidR="008C1DC5" w:rsidRPr="008C1DC5">
                <w:rPr>
                  <w:rStyle w:val="Hipervnculo"/>
                  <w:sz w:val="22"/>
                  <w:szCs w:val="20"/>
                </w:rPr>
                <w:t>Función UNICOS</w:t>
              </w:r>
            </w:hyperlink>
          </w:p>
          <w:p w14:paraId="24F80226" w14:textId="4A64EE84" w:rsidR="008C1DC5" w:rsidRPr="008C1DC5" w:rsidRDefault="008C1DC5" w:rsidP="008C1DC5">
            <w:pPr>
              <w:rPr>
                <w:sz w:val="22"/>
                <w:szCs w:val="20"/>
              </w:rPr>
            </w:pPr>
            <w:r w:rsidRPr="00822C42">
              <w:rPr>
                <w:noProof/>
                <w:sz w:val="22"/>
                <w:szCs w:val="20"/>
              </w:rPr>
              <w:drawing>
                <wp:inline distT="0" distB="0" distL="0" distR="0" wp14:anchorId="614BA9FC" wp14:editId="2BA74092">
                  <wp:extent cx="638175" cy="200025"/>
                  <wp:effectExtent l="0" t="0" r="9525" b="9525"/>
                  <wp:docPr id="1355635117" name="Imagen 12"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59772DD1"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 Devuelve una lista de valores únicos de una lista o rango.</w:t>
            </w:r>
          </w:p>
        </w:tc>
      </w:tr>
      <w:tr w:rsidR="008C1DC5" w:rsidRPr="008C1DC5" w14:paraId="6B0E0610" w14:textId="77777777" w:rsidTr="00822C42">
        <w:trPr>
          <w:cnfStyle w:val="000000100000" w:firstRow="0" w:lastRow="0" w:firstColumn="0" w:lastColumn="0" w:oddVBand="0" w:evenVBand="0" w:oddHBand="1" w:evenHBand="0" w:firstRowFirstColumn="0" w:firstRowLastColumn="0" w:lastRowFirstColumn="0" w:lastRowLastColumn="0"/>
          <w:trHeight w:val="1018"/>
        </w:trPr>
        <w:tc>
          <w:tcPr>
            <w:cnfStyle w:val="001000000000" w:firstRow="0" w:lastRow="0" w:firstColumn="1" w:lastColumn="0" w:oddVBand="0" w:evenVBand="0" w:oddHBand="0" w:evenHBand="0" w:firstRowFirstColumn="0" w:firstRowLastColumn="0" w:lastRowFirstColumn="0" w:lastRowLastColumn="0"/>
            <w:tcW w:w="4395" w:type="dxa"/>
            <w:hideMark/>
          </w:tcPr>
          <w:p w14:paraId="56888331" w14:textId="74E50AEB" w:rsidR="008C1DC5" w:rsidRPr="008C1DC5" w:rsidRDefault="00000000" w:rsidP="008C1DC5">
            <w:pPr>
              <w:rPr>
                <w:sz w:val="22"/>
                <w:szCs w:val="20"/>
              </w:rPr>
            </w:pPr>
            <w:hyperlink r:id="rId70" w:history="1">
              <w:r w:rsidR="008C1DC5" w:rsidRPr="008C1DC5">
                <w:rPr>
                  <w:rStyle w:val="Hipervnculo"/>
                  <w:sz w:val="22"/>
                  <w:szCs w:val="20"/>
                </w:rPr>
                <w:t>Función</w:t>
              </w:r>
            </w:hyperlink>
            <w:r w:rsidR="008C1DC5" w:rsidRPr="008C1DC5">
              <w:rPr>
                <w:sz w:val="22"/>
                <w:szCs w:val="20"/>
              </w:rPr>
              <w:br/>
              <w:t>VSTACK </w:t>
            </w:r>
            <w:r w:rsidR="008C1DC5" w:rsidRPr="00822C42">
              <w:rPr>
                <w:noProof/>
                <w:sz w:val="22"/>
                <w:szCs w:val="20"/>
              </w:rPr>
              <w:drawing>
                <wp:inline distT="0" distB="0" distL="0" distR="0" wp14:anchorId="2EC5211C" wp14:editId="5D071CB4">
                  <wp:extent cx="638175" cy="200025"/>
                  <wp:effectExtent l="0" t="0" r="9525" b="9525"/>
                  <wp:docPr id="2119344554" name="Imagen 11"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4E1DDF58"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proofErr w:type="gramStart"/>
            <w:r w:rsidRPr="008C1DC5">
              <w:rPr>
                <w:sz w:val="20"/>
                <w:szCs w:val="18"/>
              </w:rPr>
              <w:t>Anexa matrices verticalmente</w:t>
            </w:r>
            <w:proofErr w:type="gramEnd"/>
            <w:r w:rsidRPr="008C1DC5">
              <w:rPr>
                <w:sz w:val="20"/>
                <w:szCs w:val="18"/>
              </w:rPr>
              <w:t xml:space="preserve"> y en secuencia para devolver una matriz más grande</w:t>
            </w:r>
          </w:p>
        </w:tc>
      </w:tr>
      <w:tr w:rsidR="008C1DC5" w:rsidRPr="008C1DC5" w14:paraId="013E0166" w14:textId="77777777" w:rsidTr="00822C42">
        <w:trPr>
          <w:trHeight w:val="914"/>
        </w:trPr>
        <w:tc>
          <w:tcPr>
            <w:cnfStyle w:val="001000000000" w:firstRow="0" w:lastRow="0" w:firstColumn="1" w:lastColumn="0" w:oddVBand="0" w:evenVBand="0" w:oddHBand="0" w:evenHBand="0" w:firstRowFirstColumn="0" w:firstRowLastColumn="0" w:lastRowFirstColumn="0" w:lastRowLastColumn="0"/>
            <w:tcW w:w="4395" w:type="dxa"/>
            <w:hideMark/>
          </w:tcPr>
          <w:p w14:paraId="140B7E83" w14:textId="77777777" w:rsidR="008C1DC5" w:rsidRPr="008C1DC5" w:rsidRDefault="00000000" w:rsidP="008C1DC5">
            <w:pPr>
              <w:rPr>
                <w:sz w:val="22"/>
                <w:szCs w:val="20"/>
              </w:rPr>
            </w:pPr>
            <w:hyperlink r:id="rId71" w:history="1">
              <w:r w:rsidR="008C1DC5" w:rsidRPr="008C1DC5">
                <w:rPr>
                  <w:rStyle w:val="Hipervnculo"/>
                  <w:sz w:val="22"/>
                  <w:szCs w:val="20"/>
                </w:rPr>
                <w:t>Función CONSULTAV</w:t>
              </w:r>
            </w:hyperlink>
          </w:p>
        </w:tc>
        <w:tc>
          <w:tcPr>
            <w:tcW w:w="4536" w:type="dxa"/>
            <w:hideMark/>
          </w:tcPr>
          <w:p w14:paraId="1801343F"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Busca en la primera columna de una matriz y se mueve en horizontal por la fila para devolver el valor de una celda.</w:t>
            </w:r>
          </w:p>
        </w:tc>
      </w:tr>
      <w:tr w:rsidR="008C1DC5" w:rsidRPr="008C1DC5" w14:paraId="60D9F606" w14:textId="77777777" w:rsidTr="00822C42">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4395" w:type="dxa"/>
            <w:hideMark/>
          </w:tcPr>
          <w:p w14:paraId="42C8557C" w14:textId="239774C4" w:rsidR="008C1DC5" w:rsidRPr="008C1DC5" w:rsidRDefault="00000000" w:rsidP="008C1DC5">
            <w:pPr>
              <w:rPr>
                <w:sz w:val="22"/>
                <w:szCs w:val="20"/>
              </w:rPr>
            </w:pPr>
            <w:hyperlink r:id="rId72" w:history="1">
              <w:r w:rsidR="008C1DC5" w:rsidRPr="008C1DC5">
                <w:rPr>
                  <w:rStyle w:val="Hipervnculo"/>
                  <w:sz w:val="22"/>
                  <w:szCs w:val="20"/>
                </w:rPr>
                <w:t>Función WRAPCOLS</w:t>
              </w:r>
            </w:hyperlink>
            <w:r w:rsidR="008C1DC5" w:rsidRPr="008C1DC5">
              <w:rPr>
                <w:sz w:val="22"/>
                <w:szCs w:val="20"/>
              </w:rPr>
              <w:br/>
            </w:r>
            <w:r w:rsidR="008C1DC5" w:rsidRPr="00822C42">
              <w:rPr>
                <w:noProof/>
                <w:sz w:val="22"/>
                <w:szCs w:val="20"/>
              </w:rPr>
              <w:drawing>
                <wp:inline distT="0" distB="0" distL="0" distR="0" wp14:anchorId="5B93EC9D" wp14:editId="4FFFCE3A">
                  <wp:extent cx="638175" cy="200025"/>
                  <wp:effectExtent l="0" t="0" r="9525" b="9525"/>
                  <wp:docPr id="49326611" name="Imagen 10"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1A844F11"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Ajusta la fila o columna de valores proporcionados por columnas después de un número especificado de elementos.</w:t>
            </w:r>
          </w:p>
        </w:tc>
      </w:tr>
      <w:tr w:rsidR="008C1DC5" w:rsidRPr="008C1DC5" w14:paraId="681089FC" w14:textId="77777777" w:rsidTr="00822C42">
        <w:trPr>
          <w:trHeight w:val="973"/>
        </w:trPr>
        <w:tc>
          <w:tcPr>
            <w:cnfStyle w:val="001000000000" w:firstRow="0" w:lastRow="0" w:firstColumn="1" w:lastColumn="0" w:oddVBand="0" w:evenVBand="0" w:oddHBand="0" w:evenHBand="0" w:firstRowFirstColumn="0" w:firstRowLastColumn="0" w:lastRowFirstColumn="0" w:lastRowLastColumn="0"/>
            <w:tcW w:w="4395" w:type="dxa"/>
            <w:hideMark/>
          </w:tcPr>
          <w:p w14:paraId="24C01C86" w14:textId="7F7C1943" w:rsidR="008C1DC5" w:rsidRPr="008C1DC5" w:rsidRDefault="00000000" w:rsidP="008C1DC5">
            <w:pPr>
              <w:rPr>
                <w:sz w:val="22"/>
                <w:szCs w:val="20"/>
              </w:rPr>
            </w:pPr>
            <w:hyperlink r:id="rId73" w:history="1">
              <w:r w:rsidR="008C1DC5" w:rsidRPr="008C1DC5">
                <w:rPr>
                  <w:rStyle w:val="Hipervnculo"/>
                  <w:sz w:val="22"/>
                  <w:szCs w:val="20"/>
                </w:rPr>
                <w:t>Función WRAPROWS</w:t>
              </w:r>
            </w:hyperlink>
            <w:r w:rsidR="008C1DC5" w:rsidRPr="008C1DC5">
              <w:rPr>
                <w:sz w:val="22"/>
                <w:szCs w:val="20"/>
              </w:rPr>
              <w:br/>
            </w:r>
            <w:r w:rsidR="008C1DC5" w:rsidRPr="00822C42">
              <w:rPr>
                <w:noProof/>
                <w:sz w:val="22"/>
                <w:szCs w:val="20"/>
              </w:rPr>
              <w:drawing>
                <wp:inline distT="0" distB="0" distL="0" distR="0" wp14:anchorId="54E91AC6" wp14:editId="6C652652">
                  <wp:extent cx="638175" cy="200025"/>
                  <wp:effectExtent l="0" t="0" r="9525" b="9525"/>
                  <wp:docPr id="1838644616" name="Imagen 9"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7912FA12"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Ajusta la fila o columna proporcionada de valores por filas después de un número especificado de elementos</w:t>
            </w:r>
          </w:p>
        </w:tc>
      </w:tr>
      <w:tr w:rsidR="008C1DC5" w:rsidRPr="008C1DC5" w14:paraId="554053D9" w14:textId="77777777" w:rsidTr="00822C42">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4395" w:type="dxa"/>
            <w:hideMark/>
          </w:tcPr>
          <w:p w14:paraId="5D8A75B7" w14:textId="77777777" w:rsidR="008C1DC5" w:rsidRPr="008C1DC5" w:rsidRDefault="00000000" w:rsidP="008C1DC5">
            <w:pPr>
              <w:rPr>
                <w:sz w:val="22"/>
                <w:szCs w:val="20"/>
              </w:rPr>
            </w:pPr>
            <w:hyperlink r:id="rId74" w:history="1">
              <w:r w:rsidR="008C1DC5" w:rsidRPr="008C1DC5">
                <w:rPr>
                  <w:rStyle w:val="Hipervnculo"/>
                  <w:sz w:val="22"/>
                  <w:szCs w:val="20"/>
                </w:rPr>
                <w:t>Función BUSCARX</w:t>
              </w:r>
            </w:hyperlink>
          </w:p>
          <w:p w14:paraId="23D2E046" w14:textId="27B934A9" w:rsidR="008C1DC5" w:rsidRPr="008C1DC5" w:rsidRDefault="008C1DC5" w:rsidP="008C1DC5">
            <w:pPr>
              <w:rPr>
                <w:sz w:val="22"/>
                <w:szCs w:val="20"/>
              </w:rPr>
            </w:pPr>
            <w:r w:rsidRPr="00822C42">
              <w:rPr>
                <w:noProof/>
                <w:sz w:val="22"/>
                <w:szCs w:val="20"/>
              </w:rPr>
              <w:drawing>
                <wp:inline distT="0" distB="0" distL="0" distR="0" wp14:anchorId="0DB512AC" wp14:editId="59E455B7">
                  <wp:extent cx="638175" cy="200025"/>
                  <wp:effectExtent l="0" t="0" r="9525" b="9525"/>
                  <wp:docPr id="140582464" name="Imagen 8"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6BF29B65" w14:textId="77777777" w:rsidR="008C1DC5" w:rsidRPr="008C1DC5" w:rsidRDefault="008C1DC5" w:rsidP="008C1DC5">
            <w:pPr>
              <w:cnfStyle w:val="000000100000" w:firstRow="0" w:lastRow="0" w:firstColumn="0" w:lastColumn="0" w:oddVBand="0" w:evenVBand="0" w:oddHBand="1" w:evenHBand="0" w:firstRowFirstColumn="0" w:firstRowLastColumn="0" w:lastRowFirstColumn="0" w:lastRowLastColumn="0"/>
              <w:rPr>
                <w:sz w:val="20"/>
                <w:szCs w:val="18"/>
              </w:rPr>
            </w:pPr>
            <w:r w:rsidRPr="008C1DC5">
              <w:rPr>
                <w:sz w:val="20"/>
                <w:szCs w:val="18"/>
              </w:rPr>
              <w:t>Busca en un rango o una matriz y devuelve un elemento que corresponde a la primera coincidencia que encuentra. Si no hay ninguna coincidencia, BUSCARX puede devolver la coincidencia más cercana (aproximada). </w:t>
            </w:r>
          </w:p>
        </w:tc>
      </w:tr>
      <w:tr w:rsidR="008C1DC5" w:rsidRPr="008C1DC5" w14:paraId="738BB317" w14:textId="77777777" w:rsidTr="00822C42">
        <w:trPr>
          <w:trHeight w:val="1003"/>
        </w:trPr>
        <w:tc>
          <w:tcPr>
            <w:cnfStyle w:val="001000000000" w:firstRow="0" w:lastRow="0" w:firstColumn="1" w:lastColumn="0" w:oddVBand="0" w:evenVBand="0" w:oddHBand="0" w:evenHBand="0" w:firstRowFirstColumn="0" w:firstRowLastColumn="0" w:lastRowFirstColumn="0" w:lastRowLastColumn="0"/>
            <w:tcW w:w="4395" w:type="dxa"/>
            <w:hideMark/>
          </w:tcPr>
          <w:p w14:paraId="1FDD83E0" w14:textId="77777777" w:rsidR="008C1DC5" w:rsidRPr="008C1DC5" w:rsidRDefault="00000000" w:rsidP="008C1DC5">
            <w:pPr>
              <w:rPr>
                <w:sz w:val="22"/>
                <w:szCs w:val="20"/>
              </w:rPr>
            </w:pPr>
            <w:hyperlink r:id="rId75" w:history="1">
              <w:r w:rsidR="008C1DC5" w:rsidRPr="008C1DC5">
                <w:rPr>
                  <w:rStyle w:val="Hipervnculo"/>
                  <w:sz w:val="22"/>
                  <w:szCs w:val="20"/>
                </w:rPr>
                <w:t>Función COINCIDIRX</w:t>
              </w:r>
            </w:hyperlink>
          </w:p>
          <w:p w14:paraId="1018EC43" w14:textId="09048646" w:rsidR="008C1DC5" w:rsidRPr="008C1DC5" w:rsidRDefault="008C1DC5" w:rsidP="008C1DC5">
            <w:pPr>
              <w:rPr>
                <w:sz w:val="22"/>
                <w:szCs w:val="20"/>
              </w:rPr>
            </w:pPr>
            <w:r w:rsidRPr="00822C42">
              <w:rPr>
                <w:noProof/>
                <w:sz w:val="22"/>
                <w:szCs w:val="20"/>
              </w:rPr>
              <w:drawing>
                <wp:inline distT="0" distB="0" distL="0" distR="0" wp14:anchorId="769A03CF" wp14:editId="285CBE7D">
                  <wp:extent cx="638175" cy="200025"/>
                  <wp:effectExtent l="0" t="0" r="9525" b="9525"/>
                  <wp:docPr id="2129160349" name="Imagen 7" descr="Botón de Offic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otón de Office 3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p>
        </w:tc>
        <w:tc>
          <w:tcPr>
            <w:tcW w:w="4536" w:type="dxa"/>
            <w:hideMark/>
          </w:tcPr>
          <w:p w14:paraId="272C8F8C" w14:textId="77777777" w:rsidR="008C1DC5" w:rsidRPr="008C1DC5" w:rsidRDefault="008C1DC5" w:rsidP="008C1DC5">
            <w:pPr>
              <w:cnfStyle w:val="000000000000" w:firstRow="0" w:lastRow="0" w:firstColumn="0" w:lastColumn="0" w:oddVBand="0" w:evenVBand="0" w:oddHBand="0" w:evenHBand="0" w:firstRowFirstColumn="0" w:firstRowLastColumn="0" w:lastRowFirstColumn="0" w:lastRowLastColumn="0"/>
              <w:rPr>
                <w:sz w:val="20"/>
                <w:szCs w:val="18"/>
              </w:rPr>
            </w:pPr>
            <w:r w:rsidRPr="008C1DC5">
              <w:rPr>
                <w:sz w:val="20"/>
                <w:szCs w:val="18"/>
              </w:rPr>
              <w:t>Devuelve la posición relativa de un elemento de una matriz o rango de celdas. </w:t>
            </w:r>
          </w:p>
        </w:tc>
      </w:tr>
    </w:tbl>
    <w:p w14:paraId="2D4384E8" w14:textId="77777777" w:rsidR="008C1DC5" w:rsidRDefault="008C1DC5" w:rsidP="008C1DC5">
      <w:pPr>
        <w:rPr>
          <w:b/>
          <w:bCs/>
        </w:rPr>
      </w:pPr>
    </w:p>
    <w:p w14:paraId="51627343" w14:textId="4611A068" w:rsidR="008C1DC5" w:rsidRPr="008C1DC5" w:rsidRDefault="008C1DC5" w:rsidP="008C1DC5">
      <w:r w:rsidRPr="008C1DC5">
        <w:rPr>
          <w:b/>
          <w:bCs/>
        </w:rPr>
        <w:t>Importante: </w:t>
      </w:r>
      <w:r w:rsidRPr="008C1DC5">
        <w:t>Los resultados calculados de las fórmulas y algunas funciones de hoja de cálculo de Excel pueden diferir entre un PC de Windows con arquitectura x86 o x86-64 y un PC de Windows RT con arquitectura ARM. </w:t>
      </w:r>
      <w:hyperlink r:id="rId76" w:history="1">
        <w:r w:rsidRPr="008C1DC5">
          <w:rPr>
            <w:rStyle w:val="Hipervnculo"/>
          </w:rPr>
          <w:t>Más información sobre las diferencias</w:t>
        </w:r>
      </w:hyperlink>
      <w:r w:rsidRPr="008C1DC5">
        <w:t>.</w:t>
      </w:r>
    </w:p>
    <w:p w14:paraId="2E77CD2F" w14:textId="77777777" w:rsidR="008F39AF" w:rsidRPr="008F39AF" w:rsidRDefault="008F39AF" w:rsidP="008F39AF"/>
    <w:p w14:paraId="3FFC32FB" w14:textId="77777777" w:rsidR="005F08F7" w:rsidRDefault="005F08F7" w:rsidP="005F08F7">
      <w:pPr>
        <w:pStyle w:val="Ttulo2"/>
      </w:pPr>
      <w:bookmarkStart w:id="20" w:name="_Toc131699274"/>
      <w:r>
        <w:t>Función Buscar V.</w:t>
      </w:r>
      <w:bookmarkEnd w:id="20"/>
      <w:r>
        <w:t xml:space="preserve"> </w:t>
      </w:r>
    </w:p>
    <w:p w14:paraId="6AEFE1D7" w14:textId="77777777" w:rsidR="000E2132" w:rsidRPr="000E2132" w:rsidRDefault="000E2132" w:rsidP="000E2132"/>
    <w:p w14:paraId="7EB11AAB" w14:textId="77777777" w:rsidR="000E2132" w:rsidRPr="000E2132" w:rsidRDefault="000E2132" w:rsidP="000E2132">
      <w:r w:rsidRPr="000E2132">
        <w:t>Use BUSCARV cuando necesite encontrar elementos en una tabla o un rango por fila. Por ejemplo, puede buscar el precio de una pieza de automóvil por el número de pieza o buscar el nombre de un empleado en función de su Id. de empleado.</w:t>
      </w:r>
    </w:p>
    <w:p w14:paraId="6B591432" w14:textId="77777777" w:rsidR="000E2132" w:rsidRDefault="000E2132" w:rsidP="000E2132">
      <w:r w:rsidRPr="000E2132">
        <w:t>En su forma más simple, la función BUSCARV indica lo siguiente:</w:t>
      </w:r>
    </w:p>
    <w:p w14:paraId="1F5EC89E" w14:textId="77777777" w:rsidR="000E2132" w:rsidRPr="000E2132" w:rsidRDefault="000E2132" w:rsidP="000E2132"/>
    <w:p w14:paraId="5368A897" w14:textId="77777777" w:rsidR="000E2132" w:rsidRDefault="000E2132" w:rsidP="000E2132">
      <w:r w:rsidRPr="000E2132">
        <w:t>=</w:t>
      </w:r>
      <w:proofErr w:type="gramStart"/>
      <w:r w:rsidRPr="000E2132">
        <w:t>BUSCARV(</w:t>
      </w:r>
      <w:proofErr w:type="gramEnd"/>
      <w:r w:rsidRPr="000E2132">
        <w:t>Lo que desea buscar; dónde quiere buscarlo; el número de columna en el rango que contiene el valor a devolver; devuelve una Coincidencia exacta o Coincidencia aproximada, indicada como 1/TRUE o 0/FALSE).</w:t>
      </w:r>
    </w:p>
    <w:p w14:paraId="59DDA0B5" w14:textId="77777777" w:rsidR="00C47B6C" w:rsidRDefault="00C47B6C" w:rsidP="000E2132"/>
    <w:p w14:paraId="784E3088" w14:textId="6BD3FD49" w:rsidR="00C47B6C" w:rsidRPr="000E2132" w:rsidRDefault="00000000" w:rsidP="000E2132">
      <w:hyperlink r:id="rId77" w:history="1">
        <w:r w:rsidR="00C47B6C" w:rsidRPr="00C47B6C">
          <w:rPr>
            <w:rStyle w:val="Hipervnculo"/>
          </w:rPr>
          <w:t>Consultar vídeo</w:t>
        </w:r>
      </w:hyperlink>
    </w:p>
    <w:p w14:paraId="0356C801" w14:textId="77777777" w:rsidR="008F39AF" w:rsidRDefault="008F39AF" w:rsidP="008F39AF"/>
    <w:p w14:paraId="4339EE38" w14:textId="77777777" w:rsidR="008F39AF" w:rsidRDefault="008F39AF" w:rsidP="008F39AF"/>
    <w:p w14:paraId="36ED2C92" w14:textId="77777777" w:rsidR="00AC0261" w:rsidRDefault="00AC0261" w:rsidP="008F39AF"/>
    <w:p w14:paraId="53A137CB" w14:textId="77777777" w:rsidR="00444B20" w:rsidRDefault="00444B20" w:rsidP="008F39AF"/>
    <w:p w14:paraId="20EC10E9" w14:textId="77777777" w:rsidR="004D1ECC" w:rsidRPr="004D1ECC" w:rsidRDefault="004D1ECC" w:rsidP="004D1ECC">
      <w:r w:rsidRPr="004D1ECC">
        <w:lastRenderedPageBreak/>
        <w:t>Detalles técnicos</w:t>
      </w:r>
    </w:p>
    <w:p w14:paraId="1B519144" w14:textId="77777777" w:rsidR="004D1ECC" w:rsidRDefault="004D1ECC" w:rsidP="004D1ECC">
      <w:r w:rsidRPr="004D1ECC">
        <w:t>Use la función BUSCARV para buscar un valor en una tabla.</w:t>
      </w:r>
    </w:p>
    <w:p w14:paraId="7CC69795" w14:textId="77777777" w:rsidR="004D1ECC" w:rsidRPr="004D1ECC" w:rsidRDefault="004D1ECC" w:rsidP="004D1ECC"/>
    <w:p w14:paraId="233E9048" w14:textId="77777777" w:rsidR="004D1ECC" w:rsidRPr="004D1ECC" w:rsidRDefault="004D1ECC" w:rsidP="004D1ECC">
      <w:r w:rsidRPr="004D1ECC">
        <w:rPr>
          <w:b/>
          <w:bCs/>
        </w:rPr>
        <w:t>Sintaxis </w:t>
      </w:r>
    </w:p>
    <w:p w14:paraId="3231E4F0" w14:textId="77777777" w:rsidR="004D1ECC" w:rsidRPr="004D1ECC" w:rsidRDefault="004D1ECC" w:rsidP="004D1ECC">
      <w:r w:rsidRPr="004D1ECC">
        <w:rPr>
          <w:b/>
          <w:bCs/>
        </w:rPr>
        <w:t>BUSCARV (</w:t>
      </w:r>
      <w:proofErr w:type="spellStart"/>
      <w:r w:rsidRPr="004D1ECC">
        <w:rPr>
          <w:b/>
          <w:bCs/>
        </w:rPr>
        <w:t>valor_buscado</w:t>
      </w:r>
      <w:proofErr w:type="spellEnd"/>
      <w:r w:rsidRPr="004D1ECC">
        <w:rPr>
          <w:b/>
          <w:bCs/>
        </w:rPr>
        <w:t xml:space="preserve">; </w:t>
      </w:r>
      <w:proofErr w:type="spellStart"/>
      <w:r w:rsidRPr="004D1ECC">
        <w:rPr>
          <w:b/>
          <w:bCs/>
        </w:rPr>
        <w:t>matriz_buscar_en</w:t>
      </w:r>
      <w:proofErr w:type="spellEnd"/>
      <w:r w:rsidRPr="004D1ECC">
        <w:rPr>
          <w:b/>
          <w:bCs/>
        </w:rPr>
        <w:t xml:space="preserve">; </w:t>
      </w:r>
      <w:proofErr w:type="spellStart"/>
      <w:r w:rsidRPr="004D1ECC">
        <w:rPr>
          <w:b/>
          <w:bCs/>
        </w:rPr>
        <w:t>indicador_columnas</w:t>
      </w:r>
      <w:proofErr w:type="spellEnd"/>
      <w:r w:rsidRPr="004D1ECC">
        <w:rPr>
          <w:b/>
          <w:bCs/>
        </w:rPr>
        <w:t>; [ordenado])</w:t>
      </w:r>
    </w:p>
    <w:p w14:paraId="723673FD" w14:textId="77777777" w:rsidR="004D1ECC" w:rsidRDefault="004D1ECC" w:rsidP="004D1ECC"/>
    <w:p w14:paraId="3F28894E" w14:textId="69B224B0" w:rsidR="004D1ECC" w:rsidRPr="004D1ECC" w:rsidRDefault="004D1ECC" w:rsidP="004D1ECC">
      <w:r w:rsidRPr="004D1ECC">
        <w:t>Por ejemplo:</w:t>
      </w:r>
    </w:p>
    <w:p w14:paraId="11283F12" w14:textId="77777777" w:rsidR="004D1ECC" w:rsidRPr="004D1ECC" w:rsidRDefault="004D1ECC" w:rsidP="004D1ECC">
      <w:pPr>
        <w:numPr>
          <w:ilvl w:val="0"/>
          <w:numId w:val="13"/>
        </w:numPr>
        <w:rPr>
          <w:lang w:val="en-US"/>
        </w:rPr>
      </w:pPr>
      <w:r w:rsidRPr="004D1ECC">
        <w:rPr>
          <w:lang w:val="en-US"/>
        </w:rPr>
        <w:t>=BUSCARV(A</w:t>
      </w:r>
      <w:proofErr w:type="gramStart"/>
      <w:r w:rsidRPr="004D1ECC">
        <w:rPr>
          <w:lang w:val="en-US"/>
        </w:rPr>
        <w:t>2;A10:C20</w:t>
      </w:r>
      <w:proofErr w:type="gramEnd"/>
      <w:r w:rsidRPr="004D1ECC">
        <w:rPr>
          <w:lang w:val="en-US"/>
        </w:rPr>
        <w:t>;2;TRUE)</w:t>
      </w:r>
    </w:p>
    <w:p w14:paraId="50083ED3" w14:textId="77777777" w:rsidR="004D1ECC" w:rsidRPr="004D1ECC" w:rsidRDefault="004D1ECC" w:rsidP="004D1ECC">
      <w:pPr>
        <w:numPr>
          <w:ilvl w:val="0"/>
          <w:numId w:val="13"/>
        </w:numPr>
      </w:pPr>
      <w:r w:rsidRPr="004D1ECC">
        <w:t>=BUSCARV("Fontana</w:t>
      </w:r>
      <w:proofErr w:type="gramStart"/>
      <w:r w:rsidRPr="004D1ECC">
        <w:t>";B2:E7</w:t>
      </w:r>
      <w:proofErr w:type="gramEnd"/>
      <w:r w:rsidRPr="004D1ECC">
        <w:t>;2;FALSE)</w:t>
      </w:r>
    </w:p>
    <w:p w14:paraId="675F01B6" w14:textId="77777777" w:rsidR="004D1ECC" w:rsidRDefault="004D1ECC" w:rsidP="004D1ECC">
      <w:pPr>
        <w:numPr>
          <w:ilvl w:val="0"/>
          <w:numId w:val="13"/>
        </w:numPr>
      </w:pPr>
      <w:r w:rsidRPr="004D1ECC">
        <w:t>=</w:t>
      </w:r>
      <w:proofErr w:type="gramStart"/>
      <w:r w:rsidRPr="004D1ECC">
        <w:t>BUSCARV(</w:t>
      </w:r>
      <w:proofErr w:type="gramEnd"/>
      <w:r w:rsidRPr="004D1ECC">
        <w:t>A2;’Detalles del cliente’!A:F;3;FALSE)</w:t>
      </w:r>
    </w:p>
    <w:p w14:paraId="34A37D5C" w14:textId="77777777" w:rsidR="004D1ECC" w:rsidRPr="004D1ECC" w:rsidRDefault="004D1ECC" w:rsidP="004D1ECC">
      <w:pPr>
        <w:ind w:left="360"/>
      </w:pPr>
    </w:p>
    <w:tbl>
      <w:tblPr>
        <w:tblStyle w:val="Tablaconcuadrcula7concolores"/>
        <w:tblW w:w="8838" w:type="dxa"/>
        <w:tblLook w:val="04A0" w:firstRow="1" w:lastRow="0" w:firstColumn="1" w:lastColumn="0" w:noHBand="0" w:noVBand="1"/>
      </w:tblPr>
      <w:tblGrid>
        <w:gridCol w:w="3900"/>
        <w:gridCol w:w="4938"/>
      </w:tblGrid>
      <w:tr w:rsidR="004D1ECC" w:rsidRPr="004D1ECC" w14:paraId="49861CC8" w14:textId="77777777" w:rsidTr="008745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hideMark/>
          </w:tcPr>
          <w:p w14:paraId="42D193E2" w14:textId="77777777" w:rsidR="004D1ECC" w:rsidRPr="004D1ECC" w:rsidRDefault="004D1ECC" w:rsidP="0087456F">
            <w:pPr>
              <w:jc w:val="center"/>
            </w:pPr>
            <w:r w:rsidRPr="004D1ECC">
              <w:t>Nombre del argumento</w:t>
            </w:r>
          </w:p>
        </w:tc>
        <w:tc>
          <w:tcPr>
            <w:tcW w:w="5436" w:type="dxa"/>
            <w:hideMark/>
          </w:tcPr>
          <w:p w14:paraId="7D232D19" w14:textId="77777777" w:rsidR="004D1ECC" w:rsidRPr="004D1ECC" w:rsidRDefault="004D1ECC" w:rsidP="0087456F">
            <w:pPr>
              <w:jc w:val="center"/>
              <w:cnfStyle w:val="100000000000" w:firstRow="1" w:lastRow="0" w:firstColumn="0" w:lastColumn="0" w:oddVBand="0" w:evenVBand="0" w:oddHBand="0" w:evenHBand="0" w:firstRowFirstColumn="0" w:firstRowLastColumn="0" w:lastRowFirstColumn="0" w:lastRowLastColumn="0"/>
            </w:pPr>
            <w:r w:rsidRPr="004D1ECC">
              <w:t>Descripción</w:t>
            </w:r>
          </w:p>
        </w:tc>
      </w:tr>
      <w:tr w:rsidR="004D1ECC" w:rsidRPr="004D1ECC" w14:paraId="718F7236" w14:textId="77777777" w:rsidTr="00874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390AF282" w14:textId="77777777" w:rsidR="004D1ECC" w:rsidRPr="004D1ECC" w:rsidRDefault="004D1ECC" w:rsidP="004D1ECC">
            <w:proofErr w:type="spellStart"/>
            <w:r w:rsidRPr="004D1ECC">
              <w:rPr>
                <w:b/>
                <w:bCs/>
              </w:rPr>
              <w:t>valor_buscado</w:t>
            </w:r>
            <w:proofErr w:type="spellEnd"/>
            <w:r w:rsidRPr="004D1ECC">
              <w:t> </w:t>
            </w:r>
            <w:proofErr w:type="gramStart"/>
            <w:r w:rsidRPr="004D1ECC">
              <w:t>   (</w:t>
            </w:r>
            <w:proofErr w:type="gramEnd"/>
            <w:r w:rsidRPr="004D1ECC">
              <w:t>requerido)</w:t>
            </w:r>
          </w:p>
        </w:tc>
        <w:tc>
          <w:tcPr>
            <w:tcW w:w="5436" w:type="dxa"/>
            <w:hideMark/>
          </w:tcPr>
          <w:p w14:paraId="7406347F" w14:textId="77777777" w:rsidR="004D1ECC" w:rsidRPr="004D1ECC" w:rsidRDefault="004D1ECC" w:rsidP="004D1ECC">
            <w:pPr>
              <w:cnfStyle w:val="000000100000" w:firstRow="0" w:lastRow="0" w:firstColumn="0" w:lastColumn="0" w:oddVBand="0" w:evenVBand="0" w:oddHBand="1" w:evenHBand="0" w:firstRowFirstColumn="0" w:firstRowLastColumn="0" w:lastRowFirstColumn="0" w:lastRowLastColumn="0"/>
              <w:rPr>
                <w:sz w:val="20"/>
                <w:szCs w:val="18"/>
              </w:rPr>
            </w:pPr>
            <w:r w:rsidRPr="004D1ECC">
              <w:rPr>
                <w:sz w:val="20"/>
                <w:szCs w:val="18"/>
              </w:rPr>
              <w:t>El valor que desea buscar. El valor que se desea buscar debe estar en la primera columna del rango de celdas que especifique en el argumento </w:t>
            </w:r>
            <w:proofErr w:type="spellStart"/>
            <w:r w:rsidRPr="004D1ECC">
              <w:rPr>
                <w:b/>
                <w:bCs/>
                <w:i/>
                <w:iCs/>
                <w:sz w:val="20"/>
                <w:szCs w:val="18"/>
              </w:rPr>
              <w:t>matriz_buscar_en</w:t>
            </w:r>
            <w:proofErr w:type="spellEnd"/>
            <w:r w:rsidRPr="004D1ECC">
              <w:rPr>
                <w:sz w:val="20"/>
                <w:szCs w:val="18"/>
              </w:rPr>
              <w:t>.</w:t>
            </w:r>
          </w:p>
          <w:p w14:paraId="2D18F316" w14:textId="77777777" w:rsidR="004D1ECC" w:rsidRPr="004D1ECC" w:rsidRDefault="004D1ECC" w:rsidP="004D1ECC">
            <w:pPr>
              <w:cnfStyle w:val="000000100000" w:firstRow="0" w:lastRow="0" w:firstColumn="0" w:lastColumn="0" w:oddVBand="0" w:evenVBand="0" w:oddHBand="1" w:evenHBand="0" w:firstRowFirstColumn="0" w:firstRowLastColumn="0" w:lastRowFirstColumn="0" w:lastRowLastColumn="0"/>
              <w:rPr>
                <w:sz w:val="20"/>
                <w:szCs w:val="18"/>
              </w:rPr>
            </w:pPr>
            <w:r w:rsidRPr="004D1ECC">
              <w:rPr>
                <w:sz w:val="20"/>
                <w:szCs w:val="18"/>
              </w:rPr>
              <w:t>Por ejemplo, si </w:t>
            </w:r>
            <w:proofErr w:type="spellStart"/>
            <w:r w:rsidRPr="004D1ECC">
              <w:rPr>
                <w:b/>
                <w:bCs/>
                <w:i/>
                <w:iCs/>
                <w:sz w:val="20"/>
                <w:szCs w:val="18"/>
              </w:rPr>
              <w:t>valor_buscado</w:t>
            </w:r>
            <w:proofErr w:type="spellEnd"/>
            <w:r w:rsidRPr="004D1ECC">
              <w:rPr>
                <w:sz w:val="20"/>
                <w:szCs w:val="18"/>
              </w:rPr>
              <w:t xml:space="preserve"> abarca las celdas B2:D7, el </w:t>
            </w:r>
            <w:proofErr w:type="spellStart"/>
            <w:r w:rsidRPr="004D1ECC">
              <w:rPr>
                <w:sz w:val="20"/>
                <w:szCs w:val="18"/>
              </w:rPr>
              <w:t>valor_buscado</w:t>
            </w:r>
            <w:proofErr w:type="spellEnd"/>
            <w:r w:rsidRPr="004D1ECC">
              <w:rPr>
                <w:sz w:val="20"/>
                <w:szCs w:val="18"/>
              </w:rPr>
              <w:t xml:space="preserve"> debe estar en la columna B.</w:t>
            </w:r>
          </w:p>
          <w:p w14:paraId="31324BB7" w14:textId="77777777" w:rsidR="004D1ECC" w:rsidRPr="004D1ECC" w:rsidRDefault="004D1ECC" w:rsidP="004D1ECC">
            <w:pPr>
              <w:cnfStyle w:val="000000100000" w:firstRow="0" w:lastRow="0" w:firstColumn="0" w:lastColumn="0" w:oddVBand="0" w:evenVBand="0" w:oddHBand="1" w:evenHBand="0" w:firstRowFirstColumn="0" w:firstRowLastColumn="0" w:lastRowFirstColumn="0" w:lastRowLastColumn="0"/>
              <w:rPr>
                <w:sz w:val="20"/>
                <w:szCs w:val="18"/>
              </w:rPr>
            </w:pPr>
            <w:proofErr w:type="spellStart"/>
            <w:r w:rsidRPr="004D1ECC">
              <w:rPr>
                <w:b/>
                <w:bCs/>
                <w:i/>
                <w:iCs/>
                <w:sz w:val="20"/>
                <w:szCs w:val="18"/>
              </w:rPr>
              <w:t>valor_buscado</w:t>
            </w:r>
            <w:proofErr w:type="spellEnd"/>
            <w:r w:rsidRPr="004D1ECC">
              <w:rPr>
                <w:b/>
                <w:bCs/>
                <w:sz w:val="20"/>
                <w:szCs w:val="18"/>
              </w:rPr>
              <w:t> </w:t>
            </w:r>
            <w:r w:rsidRPr="004D1ECC">
              <w:rPr>
                <w:sz w:val="20"/>
                <w:szCs w:val="18"/>
              </w:rPr>
              <w:t>puede ser un valor o una referencia a una celda.</w:t>
            </w:r>
          </w:p>
        </w:tc>
      </w:tr>
      <w:tr w:rsidR="004D1ECC" w:rsidRPr="004D1ECC" w14:paraId="3A4E44FB" w14:textId="77777777" w:rsidTr="0087456F">
        <w:tc>
          <w:tcPr>
            <w:cnfStyle w:val="001000000000" w:firstRow="0" w:lastRow="0" w:firstColumn="1" w:lastColumn="0" w:oddVBand="0" w:evenVBand="0" w:oddHBand="0" w:evenHBand="0" w:firstRowFirstColumn="0" w:firstRowLastColumn="0" w:lastRowFirstColumn="0" w:lastRowLastColumn="0"/>
            <w:tcW w:w="3402" w:type="dxa"/>
            <w:hideMark/>
          </w:tcPr>
          <w:p w14:paraId="271D6D71" w14:textId="77777777" w:rsidR="004D1ECC" w:rsidRPr="004D1ECC" w:rsidRDefault="004D1ECC" w:rsidP="004D1ECC">
            <w:proofErr w:type="spellStart"/>
            <w:r w:rsidRPr="004D1ECC">
              <w:rPr>
                <w:b/>
                <w:bCs/>
              </w:rPr>
              <w:t>matriz_buscar_en</w:t>
            </w:r>
            <w:proofErr w:type="spellEnd"/>
            <w:r w:rsidRPr="004D1ECC">
              <w:t> </w:t>
            </w:r>
            <w:proofErr w:type="gramStart"/>
            <w:r w:rsidRPr="004D1ECC">
              <w:t>   (</w:t>
            </w:r>
            <w:proofErr w:type="gramEnd"/>
            <w:r w:rsidRPr="004D1ECC">
              <w:t>obligatorio)</w:t>
            </w:r>
          </w:p>
        </w:tc>
        <w:tc>
          <w:tcPr>
            <w:tcW w:w="5436" w:type="dxa"/>
            <w:hideMark/>
          </w:tcPr>
          <w:p w14:paraId="2EFC4A37" w14:textId="77777777" w:rsidR="004D1ECC" w:rsidRPr="004D1ECC" w:rsidRDefault="004D1ECC" w:rsidP="004D1ECC">
            <w:pPr>
              <w:cnfStyle w:val="000000000000" w:firstRow="0" w:lastRow="0" w:firstColumn="0" w:lastColumn="0" w:oddVBand="0" w:evenVBand="0" w:oddHBand="0" w:evenHBand="0" w:firstRowFirstColumn="0" w:firstRowLastColumn="0" w:lastRowFirstColumn="0" w:lastRowLastColumn="0"/>
              <w:rPr>
                <w:sz w:val="20"/>
                <w:szCs w:val="18"/>
              </w:rPr>
            </w:pPr>
            <w:r w:rsidRPr="004D1ECC">
              <w:rPr>
                <w:sz w:val="20"/>
                <w:szCs w:val="18"/>
              </w:rPr>
              <w:t>El rango de celdas en las que BUSCARV buscará </w:t>
            </w:r>
            <w:proofErr w:type="spellStart"/>
            <w:r w:rsidRPr="004D1ECC">
              <w:rPr>
                <w:b/>
                <w:bCs/>
                <w:i/>
                <w:iCs/>
                <w:sz w:val="20"/>
                <w:szCs w:val="18"/>
              </w:rPr>
              <w:t>valor_buscado</w:t>
            </w:r>
            <w:proofErr w:type="spellEnd"/>
            <w:r w:rsidRPr="004D1ECC">
              <w:rPr>
                <w:sz w:val="20"/>
                <w:szCs w:val="18"/>
              </w:rPr>
              <w:t> y el valor devuelto. Puede usar un rango con nombre o una tabla, y puede usar nombres en el argumento en lugar de referencias de celda. </w:t>
            </w:r>
          </w:p>
          <w:p w14:paraId="1FB7E25F" w14:textId="77777777" w:rsidR="004D1ECC" w:rsidRPr="004D1ECC" w:rsidRDefault="004D1ECC" w:rsidP="004D1ECC">
            <w:pPr>
              <w:cnfStyle w:val="000000000000" w:firstRow="0" w:lastRow="0" w:firstColumn="0" w:lastColumn="0" w:oddVBand="0" w:evenVBand="0" w:oddHBand="0" w:evenHBand="0" w:firstRowFirstColumn="0" w:firstRowLastColumn="0" w:lastRowFirstColumn="0" w:lastRowLastColumn="0"/>
              <w:rPr>
                <w:sz w:val="20"/>
                <w:szCs w:val="18"/>
              </w:rPr>
            </w:pPr>
            <w:r w:rsidRPr="004D1ECC">
              <w:rPr>
                <w:sz w:val="20"/>
                <w:szCs w:val="18"/>
              </w:rPr>
              <w:t>La primera columna del rango de celdas debe contener el </w:t>
            </w:r>
            <w:proofErr w:type="spellStart"/>
            <w:r w:rsidRPr="004D1ECC">
              <w:rPr>
                <w:b/>
                <w:bCs/>
                <w:i/>
                <w:iCs/>
                <w:sz w:val="20"/>
                <w:szCs w:val="18"/>
              </w:rPr>
              <w:t>valor_buscado</w:t>
            </w:r>
            <w:proofErr w:type="spellEnd"/>
            <w:r w:rsidRPr="004D1ECC">
              <w:rPr>
                <w:sz w:val="20"/>
                <w:szCs w:val="18"/>
              </w:rPr>
              <w:t>. El rango de celdas también debe incluir el valor devuelto que desea buscar.</w:t>
            </w:r>
          </w:p>
          <w:p w14:paraId="6C740770" w14:textId="77777777" w:rsidR="004D1ECC" w:rsidRPr="004D1ECC" w:rsidRDefault="004D1ECC" w:rsidP="004D1ECC">
            <w:pPr>
              <w:cnfStyle w:val="000000000000" w:firstRow="0" w:lastRow="0" w:firstColumn="0" w:lastColumn="0" w:oddVBand="0" w:evenVBand="0" w:oddHBand="0" w:evenHBand="0" w:firstRowFirstColumn="0" w:firstRowLastColumn="0" w:lastRowFirstColumn="0" w:lastRowLastColumn="0"/>
              <w:rPr>
                <w:sz w:val="20"/>
                <w:szCs w:val="18"/>
              </w:rPr>
            </w:pPr>
            <w:r w:rsidRPr="004D1ECC">
              <w:rPr>
                <w:sz w:val="20"/>
                <w:szCs w:val="18"/>
              </w:rPr>
              <w:lastRenderedPageBreak/>
              <w:t>Obtenga información sobre cómo </w:t>
            </w:r>
            <w:hyperlink r:id="rId78" w:history="1">
              <w:r w:rsidRPr="004D1ECC">
                <w:rPr>
                  <w:rStyle w:val="Hipervnculo"/>
                  <w:sz w:val="20"/>
                  <w:szCs w:val="18"/>
                </w:rPr>
                <w:t>seleccionar rangos en una hoja</w:t>
              </w:r>
            </w:hyperlink>
            <w:r w:rsidRPr="004D1ECC">
              <w:rPr>
                <w:sz w:val="20"/>
                <w:szCs w:val="18"/>
              </w:rPr>
              <w:t>.</w:t>
            </w:r>
          </w:p>
        </w:tc>
      </w:tr>
      <w:tr w:rsidR="004D1ECC" w:rsidRPr="004D1ECC" w14:paraId="6FD8A6B3" w14:textId="77777777" w:rsidTr="00874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67B91D3C" w14:textId="77777777" w:rsidR="004D1ECC" w:rsidRPr="004D1ECC" w:rsidRDefault="004D1ECC" w:rsidP="004D1ECC">
            <w:proofErr w:type="spellStart"/>
            <w:r w:rsidRPr="004D1ECC">
              <w:rPr>
                <w:b/>
                <w:bCs/>
              </w:rPr>
              <w:lastRenderedPageBreak/>
              <w:t>indicador_columnas</w:t>
            </w:r>
            <w:proofErr w:type="spellEnd"/>
            <w:r w:rsidRPr="004D1ECC">
              <w:t> </w:t>
            </w:r>
            <w:proofErr w:type="gramStart"/>
            <w:r w:rsidRPr="004D1ECC">
              <w:t>   (</w:t>
            </w:r>
            <w:proofErr w:type="gramEnd"/>
            <w:r w:rsidRPr="004D1ECC">
              <w:t>requerido)</w:t>
            </w:r>
          </w:p>
        </w:tc>
        <w:tc>
          <w:tcPr>
            <w:tcW w:w="5436" w:type="dxa"/>
            <w:hideMark/>
          </w:tcPr>
          <w:p w14:paraId="43A36EA6" w14:textId="77777777" w:rsidR="004D1ECC" w:rsidRPr="004D1ECC" w:rsidRDefault="004D1ECC" w:rsidP="004D1ECC">
            <w:pPr>
              <w:cnfStyle w:val="000000100000" w:firstRow="0" w:lastRow="0" w:firstColumn="0" w:lastColumn="0" w:oddVBand="0" w:evenVBand="0" w:oddHBand="1" w:evenHBand="0" w:firstRowFirstColumn="0" w:firstRowLastColumn="0" w:lastRowFirstColumn="0" w:lastRowLastColumn="0"/>
              <w:rPr>
                <w:sz w:val="20"/>
                <w:szCs w:val="18"/>
              </w:rPr>
            </w:pPr>
            <w:r w:rsidRPr="004D1ECC">
              <w:rPr>
                <w:sz w:val="20"/>
                <w:szCs w:val="18"/>
              </w:rPr>
              <w:t>El número de columna (a partir de 1 para la columna situada más a la izquierda de </w:t>
            </w:r>
            <w:proofErr w:type="spellStart"/>
            <w:r w:rsidRPr="004D1ECC">
              <w:rPr>
                <w:b/>
                <w:bCs/>
                <w:i/>
                <w:iCs/>
                <w:sz w:val="20"/>
                <w:szCs w:val="18"/>
              </w:rPr>
              <w:t>matriz_buscar_en</w:t>
            </w:r>
            <w:proofErr w:type="spellEnd"/>
            <w:r w:rsidRPr="004D1ECC">
              <w:rPr>
                <w:sz w:val="20"/>
                <w:szCs w:val="18"/>
              </w:rPr>
              <w:t>) que contiene el valor devuelto.</w:t>
            </w:r>
          </w:p>
        </w:tc>
      </w:tr>
      <w:tr w:rsidR="004D1ECC" w:rsidRPr="004D1ECC" w14:paraId="062904CB" w14:textId="77777777" w:rsidTr="0087456F">
        <w:tc>
          <w:tcPr>
            <w:cnfStyle w:val="001000000000" w:firstRow="0" w:lastRow="0" w:firstColumn="1" w:lastColumn="0" w:oddVBand="0" w:evenVBand="0" w:oddHBand="0" w:evenHBand="0" w:firstRowFirstColumn="0" w:firstRowLastColumn="0" w:lastRowFirstColumn="0" w:lastRowLastColumn="0"/>
            <w:tcW w:w="3402" w:type="dxa"/>
            <w:hideMark/>
          </w:tcPr>
          <w:p w14:paraId="65801D68" w14:textId="77777777" w:rsidR="004D1ECC" w:rsidRPr="004D1ECC" w:rsidRDefault="004D1ECC" w:rsidP="004D1ECC">
            <w:r w:rsidRPr="004D1ECC">
              <w:rPr>
                <w:b/>
                <w:bCs/>
              </w:rPr>
              <w:t>ordenado</w:t>
            </w:r>
            <w:proofErr w:type="gramStart"/>
            <w:r w:rsidRPr="004D1ECC">
              <w:t>   (</w:t>
            </w:r>
            <w:proofErr w:type="gramEnd"/>
            <w:r w:rsidRPr="004D1ECC">
              <w:t>opcional)</w:t>
            </w:r>
          </w:p>
        </w:tc>
        <w:tc>
          <w:tcPr>
            <w:tcW w:w="5436" w:type="dxa"/>
            <w:hideMark/>
          </w:tcPr>
          <w:p w14:paraId="7EF50CB3" w14:textId="77777777" w:rsidR="004D1ECC" w:rsidRPr="004D1ECC" w:rsidRDefault="004D1ECC" w:rsidP="004D1ECC">
            <w:pPr>
              <w:cnfStyle w:val="000000000000" w:firstRow="0" w:lastRow="0" w:firstColumn="0" w:lastColumn="0" w:oddVBand="0" w:evenVBand="0" w:oddHBand="0" w:evenHBand="0" w:firstRowFirstColumn="0" w:firstRowLastColumn="0" w:lastRowFirstColumn="0" w:lastRowLastColumn="0"/>
              <w:rPr>
                <w:sz w:val="20"/>
                <w:szCs w:val="18"/>
              </w:rPr>
            </w:pPr>
            <w:r w:rsidRPr="004D1ECC">
              <w:rPr>
                <w:sz w:val="20"/>
                <w:szCs w:val="18"/>
              </w:rPr>
              <w:t>Un valor lógico que especifica si desea que </w:t>
            </w:r>
            <w:r w:rsidRPr="004D1ECC">
              <w:rPr>
                <w:b/>
                <w:bCs/>
                <w:sz w:val="20"/>
                <w:szCs w:val="18"/>
              </w:rPr>
              <w:t>BUSCARV</w:t>
            </w:r>
            <w:r w:rsidRPr="004D1ECC">
              <w:rPr>
                <w:sz w:val="20"/>
                <w:szCs w:val="18"/>
              </w:rPr>
              <w:t> busque una coincidencia exacta o aproximada:</w:t>
            </w:r>
          </w:p>
          <w:p w14:paraId="19F51AC7" w14:textId="77777777" w:rsidR="004D1ECC" w:rsidRPr="004D1ECC" w:rsidRDefault="004D1ECC" w:rsidP="004D1ECC">
            <w:pPr>
              <w:numPr>
                <w:ilvl w:val="0"/>
                <w:numId w:val="14"/>
              </w:numPr>
              <w:cnfStyle w:val="000000000000" w:firstRow="0" w:lastRow="0" w:firstColumn="0" w:lastColumn="0" w:oddVBand="0" w:evenVBand="0" w:oddHBand="0" w:evenHBand="0" w:firstRowFirstColumn="0" w:firstRowLastColumn="0" w:lastRowFirstColumn="0" w:lastRowLastColumn="0"/>
              <w:rPr>
                <w:sz w:val="20"/>
                <w:szCs w:val="18"/>
              </w:rPr>
            </w:pPr>
            <w:r w:rsidRPr="004D1ECC">
              <w:rPr>
                <w:b/>
                <w:bCs/>
                <w:sz w:val="20"/>
                <w:szCs w:val="18"/>
              </w:rPr>
              <w:t>Coincidencia aproximada - 1/TRUE</w:t>
            </w:r>
            <w:r w:rsidRPr="004D1ECC">
              <w:rPr>
                <w:sz w:val="20"/>
                <w:szCs w:val="18"/>
              </w:rPr>
              <w:t> da por sentado que la primera columna en la tabla está ordenada, ya sea alfabéticamente o numéricamente, y buscará el valor más próximo. Este es el método predeterminado si no especifica uno. Por ejemplo, =</w:t>
            </w:r>
            <w:proofErr w:type="gramStart"/>
            <w:r w:rsidRPr="004D1ECC">
              <w:rPr>
                <w:sz w:val="20"/>
                <w:szCs w:val="18"/>
              </w:rPr>
              <w:t>BUSCARV(</w:t>
            </w:r>
            <w:proofErr w:type="gramEnd"/>
            <w:r w:rsidRPr="004D1ECC">
              <w:rPr>
                <w:sz w:val="20"/>
                <w:szCs w:val="18"/>
              </w:rPr>
              <w:t>90;A1:B100;2;TRUE).</w:t>
            </w:r>
          </w:p>
          <w:p w14:paraId="6B10FF8F" w14:textId="77777777" w:rsidR="004D1ECC" w:rsidRPr="004D1ECC" w:rsidRDefault="004D1ECC" w:rsidP="004D1ECC">
            <w:pPr>
              <w:numPr>
                <w:ilvl w:val="0"/>
                <w:numId w:val="14"/>
              </w:numPr>
              <w:cnfStyle w:val="000000000000" w:firstRow="0" w:lastRow="0" w:firstColumn="0" w:lastColumn="0" w:oddVBand="0" w:evenVBand="0" w:oddHBand="0" w:evenHBand="0" w:firstRowFirstColumn="0" w:firstRowLastColumn="0" w:lastRowFirstColumn="0" w:lastRowLastColumn="0"/>
              <w:rPr>
                <w:sz w:val="20"/>
                <w:szCs w:val="18"/>
              </w:rPr>
            </w:pPr>
            <w:r w:rsidRPr="004D1ECC">
              <w:rPr>
                <w:b/>
                <w:bCs/>
                <w:sz w:val="20"/>
                <w:szCs w:val="18"/>
              </w:rPr>
              <w:t>Coincidencia exacta - 0/FALSE</w:t>
            </w:r>
            <w:r w:rsidRPr="004D1ECC">
              <w:rPr>
                <w:sz w:val="20"/>
                <w:szCs w:val="18"/>
              </w:rPr>
              <w:t> busca el valor exacto en la primera columna. Por ejemplo, =BUSCARV("Smith</w:t>
            </w:r>
            <w:proofErr w:type="gramStart"/>
            <w:r w:rsidRPr="004D1ECC">
              <w:rPr>
                <w:sz w:val="20"/>
                <w:szCs w:val="18"/>
              </w:rPr>
              <w:t>";A1:B100</w:t>
            </w:r>
            <w:proofErr w:type="gramEnd"/>
            <w:r w:rsidRPr="004D1ECC">
              <w:rPr>
                <w:sz w:val="20"/>
                <w:szCs w:val="18"/>
              </w:rPr>
              <w:t>;2;FALSE).</w:t>
            </w:r>
          </w:p>
        </w:tc>
      </w:tr>
    </w:tbl>
    <w:p w14:paraId="3670A898" w14:textId="77777777" w:rsidR="00444B20" w:rsidRDefault="00444B20" w:rsidP="008F39AF"/>
    <w:p w14:paraId="24C0D519" w14:textId="77777777" w:rsidR="003B2459" w:rsidRPr="003B2459" w:rsidRDefault="003B2459" w:rsidP="003B2459">
      <w:pPr>
        <w:rPr>
          <w:b/>
          <w:bCs/>
        </w:rPr>
      </w:pPr>
      <w:r w:rsidRPr="003B2459">
        <w:rPr>
          <w:b/>
          <w:bCs/>
        </w:rPr>
        <w:t>Primeros pasos</w:t>
      </w:r>
    </w:p>
    <w:p w14:paraId="14BBF355" w14:textId="77777777" w:rsidR="003B2459" w:rsidRPr="003B2459" w:rsidRDefault="003B2459" w:rsidP="003B2459">
      <w:r w:rsidRPr="003B2459">
        <w:t>Hay cuatro partes de la información que necesita para crear la sintaxis de BUSCARV:</w:t>
      </w:r>
    </w:p>
    <w:p w14:paraId="0972AFCA" w14:textId="77777777" w:rsidR="003B2459" w:rsidRPr="003B2459" w:rsidRDefault="003B2459" w:rsidP="003B2459">
      <w:pPr>
        <w:numPr>
          <w:ilvl w:val="0"/>
          <w:numId w:val="15"/>
        </w:numPr>
      </w:pPr>
      <w:r w:rsidRPr="003B2459">
        <w:t>El valor que desea buscar, también conocido como el valor de búsqueda.</w:t>
      </w:r>
    </w:p>
    <w:p w14:paraId="0FCE9CCC" w14:textId="77777777" w:rsidR="003B2459" w:rsidRPr="003B2459" w:rsidRDefault="003B2459" w:rsidP="003B2459">
      <w:pPr>
        <w:numPr>
          <w:ilvl w:val="0"/>
          <w:numId w:val="15"/>
        </w:numPr>
      </w:pPr>
      <w:r w:rsidRPr="003B2459">
        <w:t>El rango donde se encuentra el valor de búsqueda. Recuerde que el valor de búsqueda debe estar siempre en la primera columna del rango para que BUSCARV funcione correctamente. Por ejemplo, si el valor de la búsqueda está en la celda C2, su rango debería empezar con C.</w:t>
      </w:r>
    </w:p>
    <w:p w14:paraId="0461EB5F" w14:textId="77777777" w:rsidR="003B2459" w:rsidRPr="003B2459" w:rsidRDefault="003B2459" w:rsidP="003B2459">
      <w:pPr>
        <w:numPr>
          <w:ilvl w:val="0"/>
          <w:numId w:val="15"/>
        </w:numPr>
      </w:pPr>
      <w:r w:rsidRPr="003B2459">
        <w:t>El número de columna del rango que contiene el valor devuelto. Por ejemplo, si especifica B2:D11 como el rango, B se debe contar como la primera columna, C como la segunda y así sucesivamente.</w:t>
      </w:r>
    </w:p>
    <w:p w14:paraId="3B8F43E6" w14:textId="77777777" w:rsidR="003B2459" w:rsidRPr="003B2459" w:rsidRDefault="003B2459" w:rsidP="003B2459">
      <w:pPr>
        <w:numPr>
          <w:ilvl w:val="0"/>
          <w:numId w:val="15"/>
        </w:numPr>
      </w:pPr>
      <w:r w:rsidRPr="003B2459">
        <w:t xml:space="preserve">Opcionalmente, puede especificar VERDADERO si desea una coincidencia aproximada o FALSO si desea una coincidencia exacta del valor devuelto. Si </w:t>
      </w:r>
      <w:r w:rsidRPr="003B2459">
        <w:lastRenderedPageBreak/>
        <w:t>no especifica nada, el valor predeterminado siempre será VERDADERO o la coincidencia aproximada.</w:t>
      </w:r>
    </w:p>
    <w:p w14:paraId="03A8086F" w14:textId="77777777" w:rsidR="00243E5F" w:rsidRDefault="00243E5F" w:rsidP="003B2459"/>
    <w:p w14:paraId="022CA4BA" w14:textId="4E573C10" w:rsidR="003B2459" w:rsidRPr="003B2459" w:rsidRDefault="003B2459" w:rsidP="003B2459">
      <w:r w:rsidRPr="003B2459">
        <w:t>Ahora coloque todas las respuestas anteriores de la siguiente forma:</w:t>
      </w:r>
    </w:p>
    <w:p w14:paraId="05B822B4" w14:textId="77777777" w:rsidR="003B2459" w:rsidRPr="003B2459" w:rsidRDefault="003B2459" w:rsidP="003B2459">
      <w:r w:rsidRPr="003B2459">
        <w:t>=</w:t>
      </w:r>
      <w:proofErr w:type="gramStart"/>
      <w:r w:rsidRPr="003B2459">
        <w:t>BUSCARV(</w:t>
      </w:r>
      <w:proofErr w:type="gramEnd"/>
      <w:r w:rsidRPr="003B2459">
        <w:t>valor de búsqueda; rango que contiene el valor de búsqueda; el número de columna del rango que contiene el valor devuelto; Coincidencia aproximada (TRUE) o Coincidencia exacta (FALSE)).</w:t>
      </w:r>
    </w:p>
    <w:p w14:paraId="342534B3" w14:textId="77777777" w:rsidR="00243E5F" w:rsidRDefault="00243E5F" w:rsidP="003B2459"/>
    <w:p w14:paraId="0418108A" w14:textId="60583CE6" w:rsidR="003B2459" w:rsidRPr="003B2459" w:rsidRDefault="003B2459" w:rsidP="003B2459">
      <w:r w:rsidRPr="003B2459">
        <w:t>Ejemplos</w:t>
      </w:r>
    </w:p>
    <w:p w14:paraId="0C91D62D" w14:textId="77777777" w:rsidR="00243E5F" w:rsidRDefault="00243E5F" w:rsidP="003B2459"/>
    <w:p w14:paraId="2A3F2AA2" w14:textId="12637525" w:rsidR="003B2459" w:rsidRPr="003B2459" w:rsidRDefault="003B2459" w:rsidP="003B2459">
      <w:r w:rsidRPr="003B2459">
        <w:t>Estos son algunos ejemplos de BUSCARV:</w:t>
      </w:r>
    </w:p>
    <w:p w14:paraId="54534F63" w14:textId="77777777" w:rsidR="003B2459" w:rsidRPr="003B2459" w:rsidRDefault="003B2459" w:rsidP="003B2459">
      <w:r w:rsidRPr="003B2459">
        <w:t>Ejemplo 1</w:t>
      </w:r>
    </w:p>
    <w:p w14:paraId="2979C073" w14:textId="66D864D5" w:rsidR="00243E5F" w:rsidRDefault="00243E5F" w:rsidP="003B2459">
      <w:r w:rsidRPr="003B2459">
        <w:drawing>
          <wp:anchor distT="0" distB="0" distL="114300" distR="114300" simplePos="0" relativeHeight="251675648" behindDoc="1" locked="0" layoutInCell="1" allowOverlap="1" wp14:anchorId="32FA3E27" wp14:editId="13F9EBCA">
            <wp:simplePos x="0" y="0"/>
            <wp:positionH relativeFrom="column">
              <wp:posOffset>43815</wp:posOffset>
            </wp:positionH>
            <wp:positionV relativeFrom="paragraph">
              <wp:posOffset>13970</wp:posOffset>
            </wp:positionV>
            <wp:extent cx="4972050" cy="2762250"/>
            <wp:effectExtent l="0" t="0" r="0" b="0"/>
            <wp:wrapTight wrapText="bothSides">
              <wp:wrapPolygon edited="0">
                <wp:start x="0" y="0"/>
                <wp:lineTo x="0" y="21451"/>
                <wp:lineTo x="21517" y="21451"/>
                <wp:lineTo x="21517" y="0"/>
                <wp:lineTo x="0" y="0"/>
              </wp:wrapPolygon>
            </wp:wrapTight>
            <wp:docPr id="453252700"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52700" name="Imagen 5" descr="Tabla&#10;&#10;Descripción generada automáticamen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72050" cy="276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B82CA" w14:textId="14E9B6D8" w:rsidR="00243E5F" w:rsidRDefault="00243E5F" w:rsidP="003B2459"/>
    <w:p w14:paraId="1B19674D" w14:textId="300C6701" w:rsidR="003B2459" w:rsidRDefault="003B2459" w:rsidP="003B2459"/>
    <w:p w14:paraId="3F50F3FF" w14:textId="77777777" w:rsidR="00243E5F" w:rsidRDefault="00243E5F" w:rsidP="003B2459"/>
    <w:p w14:paraId="14919A36" w14:textId="77777777" w:rsidR="00243E5F" w:rsidRDefault="00243E5F" w:rsidP="003B2459"/>
    <w:p w14:paraId="13B2A8A9" w14:textId="77777777" w:rsidR="00243E5F" w:rsidRDefault="00243E5F" w:rsidP="003B2459"/>
    <w:p w14:paraId="529AADE6" w14:textId="77777777" w:rsidR="00243E5F" w:rsidRDefault="00243E5F" w:rsidP="003B2459"/>
    <w:p w14:paraId="21915576" w14:textId="77777777" w:rsidR="00243E5F" w:rsidRDefault="00243E5F" w:rsidP="003B2459"/>
    <w:p w14:paraId="0AE828FF" w14:textId="77777777" w:rsidR="00243E5F" w:rsidRDefault="00243E5F" w:rsidP="003B2459"/>
    <w:p w14:paraId="590D34DA" w14:textId="77777777" w:rsidR="00243E5F" w:rsidRDefault="00243E5F" w:rsidP="003B2459"/>
    <w:p w14:paraId="361C8D27" w14:textId="77777777" w:rsidR="00243E5F" w:rsidRDefault="00243E5F" w:rsidP="003B2459"/>
    <w:p w14:paraId="7B4E9751" w14:textId="77777777" w:rsidR="00243E5F" w:rsidRDefault="00243E5F" w:rsidP="003B2459"/>
    <w:p w14:paraId="2D4F2A8F" w14:textId="77777777" w:rsidR="00243E5F" w:rsidRDefault="00243E5F" w:rsidP="003B2459"/>
    <w:p w14:paraId="63AFB177" w14:textId="77777777" w:rsidR="00243E5F" w:rsidRDefault="00243E5F" w:rsidP="003B2459"/>
    <w:p w14:paraId="0ED658CE" w14:textId="77777777" w:rsidR="00243E5F" w:rsidRDefault="00243E5F" w:rsidP="003B2459"/>
    <w:p w14:paraId="01FDECA8" w14:textId="77777777" w:rsidR="00243E5F" w:rsidRPr="003B2459" w:rsidRDefault="00243E5F" w:rsidP="003B2459"/>
    <w:p w14:paraId="389CC2C0" w14:textId="77777777" w:rsidR="003B2459" w:rsidRPr="003B2459" w:rsidRDefault="003B2459" w:rsidP="003B2459">
      <w:r w:rsidRPr="003B2459">
        <w:lastRenderedPageBreak/>
        <w:t>Ejemplo 2</w:t>
      </w:r>
    </w:p>
    <w:p w14:paraId="5FEAD069" w14:textId="59B0BEA7" w:rsidR="00243E5F" w:rsidRDefault="00243E5F" w:rsidP="003B2459">
      <w:r w:rsidRPr="003B2459">
        <w:drawing>
          <wp:anchor distT="0" distB="0" distL="114300" distR="114300" simplePos="0" relativeHeight="251676672" behindDoc="1" locked="0" layoutInCell="1" allowOverlap="1" wp14:anchorId="452F2068" wp14:editId="545499D6">
            <wp:simplePos x="0" y="0"/>
            <wp:positionH relativeFrom="column">
              <wp:posOffset>-22860</wp:posOffset>
            </wp:positionH>
            <wp:positionV relativeFrom="paragraph">
              <wp:posOffset>45085</wp:posOffset>
            </wp:positionV>
            <wp:extent cx="4991100" cy="2647950"/>
            <wp:effectExtent l="0" t="0" r="0" b="0"/>
            <wp:wrapTight wrapText="bothSides">
              <wp:wrapPolygon edited="0">
                <wp:start x="0" y="0"/>
                <wp:lineTo x="0" y="21445"/>
                <wp:lineTo x="21518" y="21445"/>
                <wp:lineTo x="21518" y="0"/>
                <wp:lineTo x="0" y="0"/>
              </wp:wrapPolygon>
            </wp:wrapTight>
            <wp:docPr id="1093918583"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8583" name="Imagen 4" descr="Tabla&#10;&#10;Descripción generada automáticament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91100" cy="2647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E8080E" w14:textId="75DA7B15" w:rsidR="003B2459" w:rsidRDefault="003B2459" w:rsidP="003B2459"/>
    <w:p w14:paraId="41505959" w14:textId="77777777" w:rsidR="00243E5F" w:rsidRDefault="00243E5F" w:rsidP="003B2459"/>
    <w:p w14:paraId="0CD5DB89" w14:textId="77777777" w:rsidR="00243E5F" w:rsidRDefault="00243E5F" w:rsidP="003B2459"/>
    <w:p w14:paraId="421DB211" w14:textId="77777777" w:rsidR="00243E5F" w:rsidRDefault="00243E5F" w:rsidP="003B2459"/>
    <w:p w14:paraId="5A5F4AD4" w14:textId="77777777" w:rsidR="00243E5F" w:rsidRDefault="00243E5F" w:rsidP="003B2459"/>
    <w:p w14:paraId="1FD6D163" w14:textId="77777777" w:rsidR="00243E5F" w:rsidRDefault="00243E5F" w:rsidP="003B2459"/>
    <w:p w14:paraId="125D13DD" w14:textId="77777777" w:rsidR="00243E5F" w:rsidRDefault="00243E5F" w:rsidP="003B2459"/>
    <w:p w14:paraId="16BC24D8" w14:textId="77777777" w:rsidR="00243E5F" w:rsidRDefault="00243E5F" w:rsidP="003B2459"/>
    <w:p w14:paraId="46EF8BC2" w14:textId="77777777" w:rsidR="00243E5F" w:rsidRPr="003B2459" w:rsidRDefault="00243E5F" w:rsidP="003B2459"/>
    <w:p w14:paraId="1089E5CB" w14:textId="77777777" w:rsidR="003B2459" w:rsidRDefault="003B2459" w:rsidP="003B2459">
      <w:r w:rsidRPr="003B2459">
        <w:t>Ejemplo 3</w:t>
      </w:r>
    </w:p>
    <w:p w14:paraId="74B28137" w14:textId="1B3E845B" w:rsidR="00243E5F" w:rsidRPr="003B2459" w:rsidRDefault="00243E5F" w:rsidP="003B2459">
      <w:r w:rsidRPr="003B2459">
        <w:drawing>
          <wp:anchor distT="0" distB="0" distL="114300" distR="114300" simplePos="0" relativeHeight="251677696" behindDoc="1" locked="0" layoutInCell="1" allowOverlap="1" wp14:anchorId="3BFAFF23" wp14:editId="7B75321C">
            <wp:simplePos x="0" y="0"/>
            <wp:positionH relativeFrom="column">
              <wp:posOffset>-3810</wp:posOffset>
            </wp:positionH>
            <wp:positionV relativeFrom="paragraph">
              <wp:posOffset>182880</wp:posOffset>
            </wp:positionV>
            <wp:extent cx="4972050" cy="3038475"/>
            <wp:effectExtent l="0" t="0" r="0" b="9525"/>
            <wp:wrapTight wrapText="bothSides">
              <wp:wrapPolygon edited="0">
                <wp:start x="0" y="0"/>
                <wp:lineTo x="0" y="21532"/>
                <wp:lineTo x="21517" y="21532"/>
                <wp:lineTo x="21517" y="0"/>
                <wp:lineTo x="0" y="0"/>
              </wp:wrapPolygon>
            </wp:wrapTight>
            <wp:docPr id="1442712812" name="Imagen 3" descr="=SI(BUSCARV(103,A1:E7,2,FALSO)=&quot;Souse&quot;,&quot;Ubicado&quot;,&quot;No encontrado&quot;)&#10;&#10;SI comprueba si BUSCARV devuelve Sousa como apellido del empleado que corresponde a 103 (lookup_value) en A1:E7 (table_array). El apellido que corresponde a 103 es Leal, con lo cual la condición SI es falsa y se muestra No encon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BUSCARV(103,A1:E7,2,FALSO)=&quot;Souse&quot;,&quot;Ubicado&quot;,&quot;No encontrado&quot;)&#10;&#10;SI comprueba si BUSCARV devuelve Sousa como apellido del empleado que corresponde a 103 (lookup_value) en A1:E7 (table_array). El apellido que corresponde a 103 es Leal, con lo cual la condición SI es falsa y se muestra No encontrado."/>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72050" cy="3038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15505" w14:textId="197AE8B7" w:rsidR="003B2459" w:rsidRPr="003B2459" w:rsidRDefault="003B2459" w:rsidP="003B2459"/>
    <w:p w14:paraId="3D6459DD" w14:textId="77777777" w:rsidR="00243E5F" w:rsidRDefault="00243E5F" w:rsidP="003B2459"/>
    <w:p w14:paraId="679DD1CC" w14:textId="77777777" w:rsidR="00243E5F" w:rsidRDefault="00243E5F" w:rsidP="003B2459"/>
    <w:p w14:paraId="2FD8515C" w14:textId="77777777" w:rsidR="00243E5F" w:rsidRDefault="00243E5F" w:rsidP="003B2459"/>
    <w:p w14:paraId="1C02275C" w14:textId="77777777" w:rsidR="00243E5F" w:rsidRDefault="00243E5F" w:rsidP="003B2459"/>
    <w:p w14:paraId="10642C36" w14:textId="77777777" w:rsidR="00243E5F" w:rsidRDefault="00243E5F" w:rsidP="003B2459"/>
    <w:p w14:paraId="30C59FAA" w14:textId="77777777" w:rsidR="00243E5F" w:rsidRDefault="00243E5F" w:rsidP="003B2459"/>
    <w:p w14:paraId="7A9E40DF" w14:textId="77777777" w:rsidR="00243E5F" w:rsidRDefault="00243E5F" w:rsidP="003B2459"/>
    <w:p w14:paraId="3A4E6EFD" w14:textId="77777777" w:rsidR="00243E5F" w:rsidRDefault="00243E5F" w:rsidP="003B2459"/>
    <w:p w14:paraId="42CD5529" w14:textId="77777777" w:rsidR="00243E5F" w:rsidRDefault="00243E5F" w:rsidP="003B2459"/>
    <w:p w14:paraId="7AB53D17" w14:textId="77777777" w:rsidR="00243E5F" w:rsidRDefault="00243E5F" w:rsidP="003B2459"/>
    <w:p w14:paraId="37BF0C5A" w14:textId="77777777" w:rsidR="00243E5F" w:rsidRDefault="00243E5F" w:rsidP="003B2459"/>
    <w:p w14:paraId="1E1CE86E" w14:textId="77777777" w:rsidR="00243E5F" w:rsidRDefault="00243E5F" w:rsidP="003B2459"/>
    <w:p w14:paraId="61C22648" w14:textId="77777777" w:rsidR="00243E5F" w:rsidRDefault="00243E5F" w:rsidP="003B2459"/>
    <w:p w14:paraId="0667641B" w14:textId="07955D54" w:rsidR="003B2459" w:rsidRDefault="003B2459" w:rsidP="003B2459">
      <w:r w:rsidRPr="003B2459">
        <w:lastRenderedPageBreak/>
        <w:t>Ejemplo 4</w:t>
      </w:r>
    </w:p>
    <w:p w14:paraId="6B921A98" w14:textId="4F084197" w:rsidR="00243E5F" w:rsidRPr="003B2459" w:rsidRDefault="00243E5F" w:rsidP="003B2459">
      <w:r w:rsidRPr="003B2459">
        <w:drawing>
          <wp:anchor distT="0" distB="0" distL="114300" distR="114300" simplePos="0" relativeHeight="251678720" behindDoc="1" locked="0" layoutInCell="1" allowOverlap="1" wp14:anchorId="271AB4E3" wp14:editId="0AC5B2B3">
            <wp:simplePos x="0" y="0"/>
            <wp:positionH relativeFrom="column">
              <wp:posOffset>-3810</wp:posOffset>
            </wp:positionH>
            <wp:positionV relativeFrom="paragraph">
              <wp:posOffset>96520</wp:posOffset>
            </wp:positionV>
            <wp:extent cx="4219575" cy="3082925"/>
            <wp:effectExtent l="0" t="0" r="9525" b="3175"/>
            <wp:wrapTight wrapText="bothSides">
              <wp:wrapPolygon edited="0">
                <wp:start x="0" y="0"/>
                <wp:lineTo x="0" y="21489"/>
                <wp:lineTo x="21551" y="21489"/>
                <wp:lineTo x="21551" y="0"/>
                <wp:lineTo x="0" y="0"/>
              </wp:wrapPolygon>
            </wp:wrapTight>
            <wp:docPr id="215884153" name="Imagen 2" descr="=INT(YEARFRAC(DATE(2014,6,30),BUSCARV(105,A2:E7,5,FLASE),1))&#10;&#10;&#10;&#10;BUSCARV busca la fecha de nacimiento del empleado correspondiente a 109 (lookup_value) en el intervalo A2:E7 (table_array) y devuelve 03/04/1955. A continuación, YEARFRAC resta esta fecha de nacimiento del 30/06/2014 y devuelve un valor que luego INY convierte en el entero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YEARFRAC(DATE(2014,6,30),BUSCARV(105,A2:E7,5,FLASE),1))&#10;&#10;&#10;&#10;BUSCARV busca la fecha de nacimiento del empleado correspondiente a 109 (lookup_value) en el intervalo A2:E7 (table_array) y devuelve 03/04/1955. A continuación, YEARFRAC resta esta fecha de nacimiento del 30/06/2014 y devuelve un valor que luego INY convierte en el entero 5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19575" cy="308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817A1" w14:textId="69A7808E" w:rsidR="003B2459" w:rsidRDefault="003B2459" w:rsidP="003B2459"/>
    <w:p w14:paraId="5FB5D84D" w14:textId="77777777" w:rsidR="00243E5F" w:rsidRDefault="00243E5F" w:rsidP="003B2459"/>
    <w:p w14:paraId="1CD6F9DE" w14:textId="4E71D83B" w:rsidR="00243E5F" w:rsidRDefault="00243E5F" w:rsidP="003B2459"/>
    <w:p w14:paraId="704A09C0" w14:textId="05776B3C" w:rsidR="00243E5F" w:rsidRDefault="00243E5F" w:rsidP="003B2459"/>
    <w:p w14:paraId="33E9A0D7" w14:textId="0DCAD303" w:rsidR="00243E5F" w:rsidRDefault="00243E5F" w:rsidP="003B2459"/>
    <w:p w14:paraId="47828FA6" w14:textId="3383BE4E" w:rsidR="00243E5F" w:rsidRDefault="00243E5F" w:rsidP="003B2459"/>
    <w:p w14:paraId="4A89A0D9" w14:textId="090B79D6" w:rsidR="00243E5F" w:rsidRDefault="00243E5F" w:rsidP="003B2459"/>
    <w:p w14:paraId="373A645D" w14:textId="4BBEFDD0" w:rsidR="00243E5F" w:rsidRDefault="00243E5F" w:rsidP="003B2459"/>
    <w:p w14:paraId="03370B3B" w14:textId="350B10FB" w:rsidR="00243E5F" w:rsidRDefault="00243E5F" w:rsidP="003B2459"/>
    <w:p w14:paraId="030EFEBC" w14:textId="5CCC9F29" w:rsidR="00243E5F" w:rsidRDefault="00243E5F" w:rsidP="003B2459"/>
    <w:p w14:paraId="380AE49E" w14:textId="51B7F673" w:rsidR="00243E5F" w:rsidRPr="003B2459" w:rsidRDefault="00243E5F" w:rsidP="003B2459"/>
    <w:p w14:paraId="652F61B0" w14:textId="6EF31F3C" w:rsidR="003B2459" w:rsidRPr="003B2459" w:rsidRDefault="003B2459" w:rsidP="003B2459">
      <w:r w:rsidRPr="003B2459">
        <w:t>Ejemplo 5</w:t>
      </w:r>
    </w:p>
    <w:p w14:paraId="035136E7" w14:textId="000241E7" w:rsidR="00444B20" w:rsidRDefault="00243E5F" w:rsidP="003B2459">
      <w:r w:rsidRPr="003B2459">
        <w:drawing>
          <wp:anchor distT="0" distB="0" distL="114300" distR="114300" simplePos="0" relativeHeight="251679744" behindDoc="1" locked="0" layoutInCell="1" allowOverlap="1" wp14:anchorId="469A33C5" wp14:editId="634E0092">
            <wp:simplePos x="0" y="0"/>
            <wp:positionH relativeFrom="column">
              <wp:posOffset>-3810</wp:posOffset>
            </wp:positionH>
            <wp:positionV relativeFrom="paragraph">
              <wp:posOffset>197485</wp:posOffset>
            </wp:positionV>
            <wp:extent cx="4352925" cy="3733800"/>
            <wp:effectExtent l="0" t="0" r="9525" b="0"/>
            <wp:wrapTight wrapText="bothSides">
              <wp:wrapPolygon edited="0">
                <wp:start x="0" y="0"/>
                <wp:lineTo x="0" y="21490"/>
                <wp:lineTo x="21553" y="21490"/>
                <wp:lineTo x="21553" y="0"/>
                <wp:lineTo x="0" y="0"/>
              </wp:wrapPolygon>
            </wp:wrapTight>
            <wp:docPr id="1288217042" name="Imagen 1" descr="SI(ISNA(BUSCARV(105,A2:E7,2,FLASE))=VERDADERO,&quot;Empleado no encontrado&quot;,BUSCARV(105,A2:E7,2,FALSO))&#10;&#10;&#10;&#10;SI comprueba si BUSCARV devuelve un valor para el apellido de la columna B para 105 (lookup_value). Si BUSCARV encuentra un apellido, SI mostrará el apellido; de lo contrario, SI devuelve Empleado no encontrado. ISNA se asegura de que si BUSCARV devuelve #N/A, el error se reemplaza por Empleado no encontrado en lugar de #N/A.&#10;&#10;&#10;&#10;En este ejemplo, el valor devuelto es Burke, que es el apellido correspondiente 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ISNA(BUSCARV(105,A2:E7,2,FLASE))=VERDADERO,&quot;Empleado no encontrado&quot;,BUSCARV(105,A2:E7,2,FALSO))&#10;&#10;&#10;&#10;SI comprueba si BUSCARV devuelve un valor para el apellido de la columna B para 105 (lookup_value). Si BUSCARV encuentra un apellido, SI mostrará el apellido; de lo contrario, SI devuelve Empleado no encontrado. ISNA se asegura de que si BUSCARV devuelve #N/A, el error se reemplaza por Empleado no encontrado en lugar de #N/A.&#10;&#10;&#10;&#10;En este ejemplo, el valor devuelto es Burke, que es el apellido correspondiente a 10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352925"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A6E956" w14:textId="77777777" w:rsidR="0087456F" w:rsidRDefault="0087456F" w:rsidP="008F39AF"/>
    <w:p w14:paraId="31A2C1C5" w14:textId="77777777" w:rsidR="0087456F" w:rsidRDefault="0087456F" w:rsidP="008F39AF"/>
    <w:p w14:paraId="64BBE99F" w14:textId="77777777" w:rsidR="0087456F" w:rsidRDefault="0087456F" w:rsidP="008F39AF"/>
    <w:p w14:paraId="1770B90B" w14:textId="77777777" w:rsidR="0087456F" w:rsidRDefault="0087456F" w:rsidP="008F39AF"/>
    <w:p w14:paraId="3B675E2D" w14:textId="77777777" w:rsidR="0087456F" w:rsidRDefault="0087456F" w:rsidP="008F39AF"/>
    <w:p w14:paraId="2BE66C6F" w14:textId="77777777" w:rsidR="00243E5F" w:rsidRDefault="00243E5F" w:rsidP="008F39AF"/>
    <w:p w14:paraId="5CDEB824" w14:textId="77777777" w:rsidR="00243E5F" w:rsidRDefault="00243E5F" w:rsidP="008F39AF"/>
    <w:p w14:paraId="47DA7A1C" w14:textId="77777777" w:rsidR="00243E5F" w:rsidRDefault="00243E5F" w:rsidP="008F39AF"/>
    <w:p w14:paraId="360C9A78" w14:textId="77777777" w:rsidR="00243E5F" w:rsidRDefault="00243E5F" w:rsidP="008F39AF"/>
    <w:p w14:paraId="2960E336" w14:textId="77777777" w:rsidR="00243E5F" w:rsidRDefault="00243E5F" w:rsidP="008F39AF"/>
    <w:p w14:paraId="69CB1FFE" w14:textId="77777777" w:rsidR="00243E5F" w:rsidRDefault="00243E5F" w:rsidP="008F39AF"/>
    <w:p w14:paraId="3498ECF7" w14:textId="77777777" w:rsidR="00243E5F" w:rsidRDefault="00243E5F" w:rsidP="008F39AF"/>
    <w:p w14:paraId="7D08322F" w14:textId="77777777" w:rsidR="007B7293" w:rsidRPr="007B7293" w:rsidRDefault="007B7293" w:rsidP="007B7293">
      <w:pPr>
        <w:rPr>
          <w:b/>
          <w:bCs/>
        </w:rPr>
      </w:pPr>
      <w:r w:rsidRPr="007B7293">
        <w:rPr>
          <w:b/>
          <w:bCs/>
        </w:rPr>
        <w:lastRenderedPageBreak/>
        <w:t>Combinar datos de varias tablas en una hoja de cálculo mediante BUSCARV</w:t>
      </w:r>
    </w:p>
    <w:p w14:paraId="3E7A3966" w14:textId="77777777" w:rsidR="007B7293" w:rsidRDefault="007B7293" w:rsidP="007B7293">
      <w:r w:rsidRPr="007B7293">
        <w:t>Puede usar BUSCARV para combinar varias tablas en una, siempre que una de las tablas tenga campos en común con todas las demás. Esto puede ser especialmente útil si necesita compartir un libro con personas que tienen versiones anteriores de Excel que no admiten características de datos con varias tablas como orígenes de datos. Al combinar los orígenes en una tabla y cambiar el origen de datos de la característica de datos a la nueva tabla, la característica de datos se puede usar en versiones anteriores de Excel (siempre que la propia característica de datos sea compatible con la versión anterior).</w:t>
      </w:r>
    </w:p>
    <w:p w14:paraId="06559579" w14:textId="77777777" w:rsidR="00DD63FF" w:rsidRPr="007B7293" w:rsidRDefault="00DD63FF" w:rsidP="007B7293"/>
    <w:tbl>
      <w:tblPr>
        <w:tblW w:w="9101"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9150"/>
      </w:tblGrid>
      <w:tr w:rsidR="007B7293" w:rsidRPr="007B7293" w14:paraId="713D4C58" w14:textId="77777777" w:rsidTr="002E4D0A">
        <w:trPr>
          <w:trHeight w:val="3806"/>
        </w:trPr>
        <w:tc>
          <w:tcPr>
            <w:tcW w:w="0" w:type="auto"/>
            <w:shd w:val="clear" w:color="auto" w:fill="FFFFFF"/>
            <w:tcMar>
              <w:top w:w="60" w:type="dxa"/>
              <w:left w:w="150" w:type="dxa"/>
              <w:bottom w:w="60" w:type="dxa"/>
              <w:right w:w="150" w:type="dxa"/>
            </w:tcMar>
            <w:hideMark/>
          </w:tcPr>
          <w:p w14:paraId="71F8CF80" w14:textId="1AFD2431" w:rsidR="007B7293" w:rsidRPr="007B7293" w:rsidRDefault="007B7293" w:rsidP="007B7293">
            <w:r w:rsidRPr="007B7293">
              <w:drawing>
                <wp:inline distT="0" distB="0" distL="0" distR="0" wp14:anchorId="7C6EFCDE" wp14:editId="6714909F">
                  <wp:extent cx="5612130" cy="2177415"/>
                  <wp:effectExtent l="0" t="0" r="7620" b="0"/>
                  <wp:docPr id="1979304740" name="Imagen 7" descr="Una hoja de cálculo con columnas que usan BUSCARV para obtener datos de otras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a hoja de cálculo con columnas que usan BUSCARV para obtener datos de otras tabla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12130" cy="2177415"/>
                          </a:xfrm>
                          <a:prstGeom prst="rect">
                            <a:avLst/>
                          </a:prstGeom>
                          <a:noFill/>
                          <a:ln>
                            <a:noFill/>
                          </a:ln>
                        </pic:spPr>
                      </pic:pic>
                    </a:graphicData>
                  </a:graphic>
                </wp:inline>
              </w:drawing>
            </w:r>
          </w:p>
        </w:tc>
      </w:tr>
      <w:tr w:rsidR="007B7293" w:rsidRPr="007B7293" w14:paraId="3516042E" w14:textId="77777777" w:rsidTr="002E4D0A">
        <w:trPr>
          <w:trHeight w:val="1430"/>
        </w:trPr>
        <w:tc>
          <w:tcPr>
            <w:tcW w:w="0" w:type="auto"/>
            <w:shd w:val="clear" w:color="auto" w:fill="F4F4F4"/>
            <w:tcMar>
              <w:top w:w="60" w:type="dxa"/>
              <w:left w:w="150" w:type="dxa"/>
              <w:bottom w:w="60" w:type="dxa"/>
              <w:right w:w="150" w:type="dxa"/>
            </w:tcMar>
            <w:hideMark/>
          </w:tcPr>
          <w:p w14:paraId="57A6CD12" w14:textId="77777777" w:rsidR="007B7293" w:rsidRPr="007B7293" w:rsidRDefault="007B7293" w:rsidP="007B7293">
            <w:r w:rsidRPr="007B7293">
              <w:t>En este caso, las columnas A-F y H tienen valores o fórmulas que solo usan valores en la hoja de cálculo, y el resto de las columnas usan BUSCARV y los valores de la columna A (Código de cliente) y la columna B (Abogado) para obtener datos de otras tablas.</w:t>
            </w:r>
          </w:p>
        </w:tc>
      </w:tr>
    </w:tbl>
    <w:p w14:paraId="28AB2DFB" w14:textId="77777777" w:rsidR="007B7293" w:rsidRPr="007B7293" w:rsidRDefault="007B7293" w:rsidP="007B7293">
      <w:pPr>
        <w:numPr>
          <w:ilvl w:val="0"/>
          <w:numId w:val="16"/>
        </w:numPr>
      </w:pPr>
      <w:r w:rsidRPr="007B7293">
        <w:t>Copie la tabla que tiene los campos en común en una nueva hoja de cálculo y asígnele un nombre.</w:t>
      </w:r>
    </w:p>
    <w:p w14:paraId="4A0FC4C8" w14:textId="77777777" w:rsidR="007B7293" w:rsidRPr="007B7293" w:rsidRDefault="007B7293" w:rsidP="007B7293">
      <w:pPr>
        <w:numPr>
          <w:ilvl w:val="0"/>
          <w:numId w:val="16"/>
        </w:numPr>
      </w:pPr>
      <w:r w:rsidRPr="007B7293">
        <w:t>Haga clic en </w:t>
      </w:r>
      <w:r w:rsidRPr="007B7293">
        <w:rPr>
          <w:b/>
          <w:bCs/>
        </w:rPr>
        <w:t>Datos</w:t>
      </w:r>
      <w:r w:rsidRPr="007B7293">
        <w:t> &gt; </w:t>
      </w:r>
      <w:r w:rsidRPr="007B7293">
        <w:rPr>
          <w:b/>
          <w:bCs/>
        </w:rPr>
        <w:t>Herramientas de datos</w:t>
      </w:r>
      <w:r w:rsidRPr="007B7293">
        <w:t> &gt; </w:t>
      </w:r>
      <w:r w:rsidRPr="007B7293">
        <w:rPr>
          <w:b/>
          <w:bCs/>
        </w:rPr>
        <w:t>Relaciones</w:t>
      </w:r>
      <w:r w:rsidRPr="007B7293">
        <w:t> para abrir el cuadro de diálogo Administrar relaciones.</w:t>
      </w:r>
    </w:p>
    <w:p w14:paraId="59FD1B40" w14:textId="40CED32D" w:rsidR="007B7293" w:rsidRPr="007B7293" w:rsidRDefault="007B7293" w:rsidP="007B7293">
      <w:r w:rsidRPr="007B7293">
        <w:lastRenderedPageBreak/>
        <w:drawing>
          <wp:inline distT="0" distB="0" distL="0" distR="0" wp14:anchorId="48E7BB45" wp14:editId="10D11993">
            <wp:extent cx="5612130" cy="3217545"/>
            <wp:effectExtent l="0" t="0" r="7620" b="1905"/>
            <wp:docPr id="532549797" name="Imagen 6" descr="Cuadro de diálogo Modificar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adro de diálogo Modificar relaciones"/>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612130" cy="3217545"/>
                    </a:xfrm>
                    <a:prstGeom prst="rect">
                      <a:avLst/>
                    </a:prstGeom>
                    <a:noFill/>
                    <a:ln>
                      <a:noFill/>
                    </a:ln>
                  </pic:spPr>
                </pic:pic>
              </a:graphicData>
            </a:graphic>
          </wp:inline>
        </w:drawing>
      </w:r>
    </w:p>
    <w:p w14:paraId="5E0B43FC" w14:textId="77777777" w:rsidR="007B7293" w:rsidRPr="007B7293" w:rsidRDefault="007B7293" w:rsidP="007B7293">
      <w:pPr>
        <w:numPr>
          <w:ilvl w:val="0"/>
          <w:numId w:val="16"/>
        </w:numPr>
      </w:pPr>
      <w:r w:rsidRPr="007B7293">
        <w:t>Para cada relación de la lista, tenga en cuenta lo siguiente:</w:t>
      </w:r>
    </w:p>
    <w:p w14:paraId="713BFD4D" w14:textId="77777777" w:rsidR="007B7293" w:rsidRPr="007B7293" w:rsidRDefault="007B7293" w:rsidP="007B7293">
      <w:pPr>
        <w:numPr>
          <w:ilvl w:val="1"/>
          <w:numId w:val="16"/>
        </w:numPr>
      </w:pPr>
      <w:r w:rsidRPr="007B7293">
        <w:t>Campo que vincula las tablas (entre paréntesis en el cuadro de diálogo). Este es el </w:t>
      </w:r>
      <w:proofErr w:type="spellStart"/>
      <w:r w:rsidRPr="007B7293">
        <w:rPr>
          <w:b/>
          <w:bCs/>
          <w:i/>
          <w:iCs/>
        </w:rPr>
        <w:t>valor_buscado</w:t>
      </w:r>
      <w:proofErr w:type="spellEnd"/>
      <w:r w:rsidRPr="007B7293">
        <w:t> de la fórmula BUSCARV.</w:t>
      </w:r>
    </w:p>
    <w:p w14:paraId="25715C40" w14:textId="77777777" w:rsidR="007B7293" w:rsidRPr="007B7293" w:rsidRDefault="007B7293" w:rsidP="007B7293">
      <w:pPr>
        <w:numPr>
          <w:ilvl w:val="1"/>
          <w:numId w:val="16"/>
        </w:numPr>
      </w:pPr>
      <w:r w:rsidRPr="007B7293">
        <w:t>Nombre de la Tabla de búsqueda relacionada. Este es el </w:t>
      </w:r>
      <w:proofErr w:type="spellStart"/>
      <w:r w:rsidRPr="007B7293">
        <w:rPr>
          <w:b/>
          <w:bCs/>
          <w:i/>
          <w:iCs/>
        </w:rPr>
        <w:t>matriz_buscar_en</w:t>
      </w:r>
      <w:proofErr w:type="spellEnd"/>
      <w:r w:rsidRPr="007B7293">
        <w:t> de la fórmula BUSCARV.</w:t>
      </w:r>
    </w:p>
    <w:p w14:paraId="08ECBEAC" w14:textId="77777777" w:rsidR="007B7293" w:rsidRPr="007B7293" w:rsidRDefault="007B7293" w:rsidP="007B7293">
      <w:pPr>
        <w:numPr>
          <w:ilvl w:val="1"/>
          <w:numId w:val="16"/>
        </w:numPr>
      </w:pPr>
      <w:r w:rsidRPr="007B7293">
        <w:t>El campo (columna) de la Tabla de búsqueda relacionada que tiene los datos que desea en la nueva columna. Esta información no se muestra en el cuadro de diálogo Administrar relaciones: tendrá que examinar la Tabla de búsqueda relacionada para ver qué campo desea recuperar. Préstele atención al número de columna (A=1): este es el </w:t>
      </w:r>
      <w:proofErr w:type="spellStart"/>
      <w:r w:rsidRPr="007B7293">
        <w:rPr>
          <w:b/>
          <w:bCs/>
          <w:i/>
          <w:iCs/>
        </w:rPr>
        <w:t>indicador_columnas</w:t>
      </w:r>
      <w:proofErr w:type="spellEnd"/>
      <w:r w:rsidRPr="007B7293">
        <w:t> de la fórmula.</w:t>
      </w:r>
    </w:p>
    <w:p w14:paraId="7D5B8188" w14:textId="77777777" w:rsidR="007B7293" w:rsidRPr="007B7293" w:rsidRDefault="007B7293" w:rsidP="007B7293">
      <w:pPr>
        <w:numPr>
          <w:ilvl w:val="0"/>
          <w:numId w:val="16"/>
        </w:numPr>
      </w:pPr>
      <w:r w:rsidRPr="007B7293">
        <w:t>Para agregar un campo a la nueva tabla, escriba la fórmula BUSCARV en la primera columna vacía con la información recopilada en el paso 3.</w:t>
      </w:r>
    </w:p>
    <w:p w14:paraId="5B613AA9" w14:textId="77777777" w:rsidR="00DD63FF" w:rsidRDefault="00DD63FF" w:rsidP="007B7293"/>
    <w:p w14:paraId="3A852F53" w14:textId="1C53F16A" w:rsidR="007B7293" w:rsidRPr="007B7293" w:rsidRDefault="007B7293" w:rsidP="007B7293">
      <w:r w:rsidRPr="007B7293">
        <w:t>En nuestro ejemplo, la columna G usa Abogado (el </w:t>
      </w:r>
      <w:proofErr w:type="spellStart"/>
      <w:r w:rsidRPr="007B7293">
        <w:rPr>
          <w:b/>
          <w:bCs/>
          <w:i/>
          <w:iCs/>
        </w:rPr>
        <w:t>valor_buscado</w:t>
      </w:r>
      <w:proofErr w:type="spellEnd"/>
      <w:r w:rsidRPr="007B7293">
        <w:t>) para obtener los datos de la tasa de facturación de la cuarta columna (</w:t>
      </w:r>
      <w:proofErr w:type="spellStart"/>
      <w:r w:rsidRPr="007B7293">
        <w:rPr>
          <w:b/>
          <w:bCs/>
          <w:i/>
          <w:iCs/>
        </w:rPr>
        <w:t>indicador_columnas</w:t>
      </w:r>
      <w:proofErr w:type="spellEnd"/>
      <w:r w:rsidRPr="007B7293">
        <w:t xml:space="preserve"> = 4) de la tabla de la hoja de cálculo Abogados, </w:t>
      </w:r>
      <w:proofErr w:type="spellStart"/>
      <w:r w:rsidRPr="007B7293">
        <w:lastRenderedPageBreak/>
        <w:t>tblAbogados</w:t>
      </w:r>
      <w:proofErr w:type="spellEnd"/>
      <w:r w:rsidRPr="007B7293">
        <w:t xml:space="preserve"> (el </w:t>
      </w:r>
      <w:proofErr w:type="spellStart"/>
      <w:r w:rsidRPr="007B7293">
        <w:rPr>
          <w:b/>
          <w:bCs/>
          <w:i/>
          <w:iCs/>
        </w:rPr>
        <w:t>matriz_buscar_en</w:t>
      </w:r>
      <w:proofErr w:type="spellEnd"/>
      <w:r w:rsidRPr="007B7293">
        <w:t>), con la fórmula </w:t>
      </w:r>
      <w:r w:rsidRPr="007B7293">
        <w:rPr>
          <w:b/>
          <w:bCs/>
        </w:rPr>
        <w:t>=BUSCARV([@Abogado</w:t>
      </w:r>
      <w:proofErr w:type="gramStart"/>
      <w:r w:rsidRPr="007B7293">
        <w:rPr>
          <w:b/>
          <w:bCs/>
        </w:rPr>
        <w:t>];tbl</w:t>
      </w:r>
      <w:proofErr w:type="gramEnd"/>
      <w:r w:rsidRPr="007B7293">
        <w:rPr>
          <w:b/>
          <w:bCs/>
        </w:rPr>
        <w:t>_Abogados;4;FALSE)</w:t>
      </w:r>
      <w:r w:rsidRPr="007B7293">
        <w:t>.</w:t>
      </w:r>
    </w:p>
    <w:p w14:paraId="70DBC62E" w14:textId="77777777" w:rsidR="00DD63FF" w:rsidRDefault="00DD63FF" w:rsidP="007B7293"/>
    <w:p w14:paraId="227552CE" w14:textId="3C14465A" w:rsidR="007B7293" w:rsidRPr="007B7293" w:rsidRDefault="007B7293" w:rsidP="007B7293">
      <w:r w:rsidRPr="007B7293">
        <w:t>La fórmula también podría usar una referencia de celda y una referencia de rango. En nuestro ejemplo, sería </w:t>
      </w:r>
      <w:r w:rsidRPr="007B7293">
        <w:rPr>
          <w:b/>
          <w:bCs/>
        </w:rPr>
        <w:t>=BUSCARV(A2;'Abogados</w:t>
      </w:r>
      <w:proofErr w:type="gramStart"/>
      <w:r w:rsidRPr="007B7293">
        <w:rPr>
          <w:b/>
          <w:bCs/>
        </w:rPr>
        <w:t>'!A</w:t>
      </w:r>
      <w:proofErr w:type="gramEnd"/>
      <w:r w:rsidRPr="007B7293">
        <w:rPr>
          <w:b/>
          <w:bCs/>
        </w:rPr>
        <w:t>:D;4;FALSE</w:t>
      </w:r>
      <w:r w:rsidRPr="007B7293">
        <w:t>).</w:t>
      </w:r>
    </w:p>
    <w:p w14:paraId="09F65F8A" w14:textId="77777777" w:rsidR="007B7293" w:rsidRPr="007B7293" w:rsidRDefault="007B7293" w:rsidP="007B7293">
      <w:pPr>
        <w:numPr>
          <w:ilvl w:val="0"/>
          <w:numId w:val="16"/>
        </w:numPr>
      </w:pPr>
      <w:r w:rsidRPr="007B7293">
        <w:t>Continúe agregando campos hasta que tenga todos los campos que necesita. Si está intentando preparar un libro que contiene características de datos que usan varias tablas, cambie el origen de datos de la característica de datos a la nueva tabla.</w:t>
      </w:r>
    </w:p>
    <w:p w14:paraId="268CA80B" w14:textId="77777777" w:rsidR="00243E5F" w:rsidRDefault="00243E5F" w:rsidP="008F39AF"/>
    <w:p w14:paraId="62027C15" w14:textId="77777777" w:rsidR="004448AA" w:rsidRDefault="004448AA" w:rsidP="004448AA">
      <w:pPr>
        <w:rPr>
          <w:b/>
          <w:bCs/>
        </w:rPr>
      </w:pPr>
      <w:r w:rsidRPr="004448AA">
        <w:rPr>
          <w:b/>
          <w:bCs/>
        </w:rPr>
        <w:t>Problemas comunes</w:t>
      </w:r>
    </w:p>
    <w:p w14:paraId="6952C5F6" w14:textId="77777777" w:rsidR="00464E10" w:rsidRPr="004448AA" w:rsidRDefault="00464E10" w:rsidP="004448AA">
      <w:pPr>
        <w:rPr>
          <w:b/>
          <w:bCs/>
        </w:rPr>
      </w:pPr>
    </w:p>
    <w:tbl>
      <w:tblPr>
        <w:tblW w:w="8931"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872"/>
        <w:gridCol w:w="7059"/>
      </w:tblGrid>
      <w:tr w:rsidR="004448AA" w:rsidRPr="004448AA" w14:paraId="20BA0314" w14:textId="77777777" w:rsidTr="006F76F0">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45F2BB1" w14:textId="77777777" w:rsidR="004448AA" w:rsidRPr="004448AA" w:rsidRDefault="004448AA" w:rsidP="00F4566A">
            <w:pPr>
              <w:jc w:val="center"/>
            </w:pPr>
            <w:r w:rsidRPr="004448AA">
              <w:rPr>
                <w:b/>
                <w:bCs/>
              </w:rPr>
              <w:t>Problema</w:t>
            </w:r>
          </w:p>
        </w:tc>
        <w:tc>
          <w:tcPr>
            <w:tcW w:w="7059" w:type="dxa"/>
            <w:tcBorders>
              <w:top w:val="nil"/>
              <w:left w:val="nil"/>
              <w:bottom w:val="nil"/>
              <w:right w:val="nil"/>
            </w:tcBorders>
            <w:shd w:val="clear" w:color="auto" w:fill="DADADA"/>
            <w:tcMar>
              <w:top w:w="45" w:type="dxa"/>
              <w:left w:w="75" w:type="dxa"/>
              <w:bottom w:w="45" w:type="dxa"/>
              <w:right w:w="150" w:type="dxa"/>
            </w:tcMar>
            <w:hideMark/>
          </w:tcPr>
          <w:p w14:paraId="221BD4A8" w14:textId="77777777" w:rsidR="004448AA" w:rsidRPr="004448AA" w:rsidRDefault="004448AA" w:rsidP="00F4566A">
            <w:pPr>
              <w:jc w:val="center"/>
            </w:pPr>
            <w:r w:rsidRPr="004448AA">
              <w:rPr>
                <w:b/>
                <w:bCs/>
              </w:rPr>
              <w:t>Qué ha fallado</w:t>
            </w:r>
          </w:p>
        </w:tc>
      </w:tr>
      <w:tr w:rsidR="004448AA" w:rsidRPr="004448AA" w14:paraId="651A14DE" w14:textId="77777777" w:rsidTr="006F76F0">
        <w:tc>
          <w:tcPr>
            <w:tcW w:w="0" w:type="auto"/>
            <w:shd w:val="clear" w:color="auto" w:fill="F4F4F4"/>
            <w:tcMar>
              <w:top w:w="60" w:type="dxa"/>
              <w:left w:w="150" w:type="dxa"/>
              <w:bottom w:w="60" w:type="dxa"/>
              <w:right w:w="150" w:type="dxa"/>
            </w:tcMar>
            <w:hideMark/>
          </w:tcPr>
          <w:p w14:paraId="1B14EC23" w14:textId="77777777" w:rsidR="004448AA" w:rsidRPr="004448AA" w:rsidRDefault="004448AA" w:rsidP="004448AA">
            <w:r w:rsidRPr="004448AA">
              <w:t>Valor devuelto incorrecto</w:t>
            </w:r>
          </w:p>
        </w:tc>
        <w:tc>
          <w:tcPr>
            <w:tcW w:w="7059" w:type="dxa"/>
            <w:shd w:val="clear" w:color="auto" w:fill="F4F4F4"/>
            <w:tcMar>
              <w:top w:w="60" w:type="dxa"/>
              <w:left w:w="150" w:type="dxa"/>
              <w:bottom w:w="60" w:type="dxa"/>
              <w:right w:w="150" w:type="dxa"/>
            </w:tcMar>
            <w:hideMark/>
          </w:tcPr>
          <w:p w14:paraId="0CB3B457" w14:textId="77777777" w:rsidR="004448AA" w:rsidRPr="004448AA" w:rsidRDefault="004448AA" w:rsidP="004448AA">
            <w:pPr>
              <w:rPr>
                <w:sz w:val="20"/>
                <w:szCs w:val="18"/>
              </w:rPr>
            </w:pPr>
            <w:r w:rsidRPr="004448AA">
              <w:rPr>
                <w:sz w:val="20"/>
                <w:szCs w:val="18"/>
              </w:rPr>
              <w:t>Si </w:t>
            </w:r>
            <w:r w:rsidRPr="004448AA">
              <w:rPr>
                <w:b/>
                <w:bCs/>
                <w:i/>
                <w:iCs/>
                <w:sz w:val="20"/>
                <w:szCs w:val="18"/>
              </w:rPr>
              <w:t>ordenado</w:t>
            </w:r>
            <w:r w:rsidRPr="004448AA">
              <w:rPr>
                <w:sz w:val="20"/>
                <w:szCs w:val="18"/>
              </w:rPr>
              <w:t xml:space="preserve"> es VERDADERO o se omite, es necesario ordenar la primera columna </w:t>
            </w:r>
            <w:proofErr w:type="gramStart"/>
            <w:r w:rsidRPr="004448AA">
              <w:rPr>
                <w:sz w:val="20"/>
                <w:szCs w:val="18"/>
              </w:rPr>
              <w:t>alfabéticamente o numéricamente</w:t>
            </w:r>
            <w:proofErr w:type="gramEnd"/>
            <w:r w:rsidRPr="004448AA">
              <w:rPr>
                <w:sz w:val="20"/>
                <w:szCs w:val="18"/>
              </w:rPr>
              <w:t>. Si la primera columna no está ordenada, el valor devuelto puede ser algo inesperado. Puede ordenar la primera columna o usar FALSO para obtener una coincidencia exacta.</w:t>
            </w:r>
          </w:p>
        </w:tc>
      </w:tr>
      <w:tr w:rsidR="004448AA" w:rsidRPr="004448AA" w14:paraId="5F0167B2" w14:textId="77777777" w:rsidTr="006F76F0">
        <w:tc>
          <w:tcPr>
            <w:tcW w:w="0" w:type="auto"/>
            <w:shd w:val="clear" w:color="auto" w:fill="F4F4F4"/>
            <w:tcMar>
              <w:top w:w="60" w:type="dxa"/>
              <w:left w:w="150" w:type="dxa"/>
              <w:bottom w:w="60" w:type="dxa"/>
              <w:right w:w="150" w:type="dxa"/>
            </w:tcMar>
            <w:hideMark/>
          </w:tcPr>
          <w:p w14:paraId="349F6962" w14:textId="77777777" w:rsidR="004448AA" w:rsidRPr="004448AA" w:rsidRDefault="004448AA" w:rsidP="004448AA">
            <w:r w:rsidRPr="004448AA">
              <w:t>#N/A en la celda</w:t>
            </w:r>
          </w:p>
        </w:tc>
        <w:tc>
          <w:tcPr>
            <w:tcW w:w="7059" w:type="dxa"/>
            <w:shd w:val="clear" w:color="auto" w:fill="F4F4F4"/>
            <w:tcMar>
              <w:top w:w="60" w:type="dxa"/>
              <w:left w:w="150" w:type="dxa"/>
              <w:bottom w:w="60" w:type="dxa"/>
              <w:right w:w="150" w:type="dxa"/>
            </w:tcMar>
            <w:hideMark/>
          </w:tcPr>
          <w:p w14:paraId="629A9B2F" w14:textId="77777777" w:rsidR="004448AA" w:rsidRPr="004448AA" w:rsidRDefault="004448AA" w:rsidP="004448AA">
            <w:pPr>
              <w:numPr>
                <w:ilvl w:val="0"/>
                <w:numId w:val="17"/>
              </w:numPr>
              <w:rPr>
                <w:sz w:val="20"/>
                <w:szCs w:val="18"/>
              </w:rPr>
            </w:pPr>
            <w:r w:rsidRPr="004448AA">
              <w:rPr>
                <w:sz w:val="20"/>
                <w:szCs w:val="18"/>
              </w:rPr>
              <w:t>Si </w:t>
            </w:r>
            <w:r w:rsidRPr="004448AA">
              <w:rPr>
                <w:b/>
                <w:bCs/>
                <w:i/>
                <w:iCs/>
                <w:sz w:val="20"/>
                <w:szCs w:val="18"/>
              </w:rPr>
              <w:t>ordenado</w:t>
            </w:r>
            <w:r w:rsidRPr="004448AA">
              <w:rPr>
                <w:sz w:val="20"/>
                <w:szCs w:val="18"/>
              </w:rPr>
              <w:t> es VERDADERO y el valor en </w:t>
            </w:r>
            <w:proofErr w:type="spellStart"/>
            <w:r w:rsidRPr="004448AA">
              <w:rPr>
                <w:b/>
                <w:bCs/>
                <w:i/>
                <w:iCs/>
                <w:sz w:val="20"/>
                <w:szCs w:val="18"/>
              </w:rPr>
              <w:t>valor_buscado</w:t>
            </w:r>
            <w:proofErr w:type="spellEnd"/>
            <w:r w:rsidRPr="004448AA">
              <w:rPr>
                <w:sz w:val="20"/>
                <w:szCs w:val="18"/>
              </w:rPr>
              <w:t> es más pequeño que el valor más pequeño de la primera columna de la </w:t>
            </w:r>
            <w:proofErr w:type="spellStart"/>
            <w:r w:rsidRPr="004448AA">
              <w:rPr>
                <w:b/>
                <w:bCs/>
                <w:i/>
                <w:iCs/>
                <w:sz w:val="20"/>
                <w:szCs w:val="18"/>
              </w:rPr>
              <w:t>matriz_buscar_en</w:t>
            </w:r>
            <w:proofErr w:type="spellEnd"/>
            <w:r w:rsidRPr="004448AA">
              <w:rPr>
                <w:sz w:val="20"/>
                <w:szCs w:val="18"/>
              </w:rPr>
              <w:t>, el valor de resultado será #N/A.</w:t>
            </w:r>
          </w:p>
          <w:p w14:paraId="604037F5" w14:textId="77777777" w:rsidR="004448AA" w:rsidRPr="004448AA" w:rsidRDefault="004448AA" w:rsidP="004448AA">
            <w:pPr>
              <w:numPr>
                <w:ilvl w:val="0"/>
                <w:numId w:val="17"/>
              </w:numPr>
              <w:rPr>
                <w:sz w:val="20"/>
                <w:szCs w:val="18"/>
              </w:rPr>
            </w:pPr>
            <w:r w:rsidRPr="004448AA">
              <w:rPr>
                <w:sz w:val="20"/>
                <w:szCs w:val="18"/>
              </w:rPr>
              <w:t>Si </w:t>
            </w:r>
            <w:r w:rsidRPr="004448AA">
              <w:rPr>
                <w:b/>
                <w:bCs/>
                <w:i/>
                <w:iCs/>
                <w:sz w:val="20"/>
                <w:szCs w:val="18"/>
              </w:rPr>
              <w:t>ordenado</w:t>
            </w:r>
            <w:r w:rsidRPr="004448AA">
              <w:rPr>
                <w:sz w:val="20"/>
                <w:szCs w:val="18"/>
              </w:rPr>
              <w:t> es FALSO, el valor de error #N/A indica que no se ha encontrado el número exacto.</w:t>
            </w:r>
          </w:p>
          <w:p w14:paraId="1AAFA2B3" w14:textId="77777777" w:rsidR="004448AA" w:rsidRPr="004448AA" w:rsidRDefault="004448AA" w:rsidP="004448AA">
            <w:pPr>
              <w:rPr>
                <w:sz w:val="20"/>
                <w:szCs w:val="18"/>
              </w:rPr>
            </w:pPr>
            <w:r w:rsidRPr="004448AA">
              <w:rPr>
                <w:sz w:val="20"/>
                <w:szCs w:val="18"/>
              </w:rPr>
              <w:t>Para obtener más información sobre cómo resolver los errores # n/a en BUSCARV, vea </w:t>
            </w:r>
            <w:hyperlink r:id="rId86" w:history="1">
              <w:r w:rsidRPr="004448AA">
                <w:rPr>
                  <w:rStyle w:val="Hipervnculo"/>
                  <w:sz w:val="20"/>
                  <w:szCs w:val="18"/>
                </w:rPr>
                <w:t>Cómo corregir un error #N/A en la función BUSCARV</w:t>
              </w:r>
            </w:hyperlink>
            <w:r w:rsidRPr="004448AA">
              <w:rPr>
                <w:sz w:val="20"/>
                <w:szCs w:val="18"/>
              </w:rPr>
              <w:t>.</w:t>
            </w:r>
          </w:p>
        </w:tc>
      </w:tr>
      <w:tr w:rsidR="004448AA" w:rsidRPr="004448AA" w14:paraId="2338C271" w14:textId="77777777" w:rsidTr="006F76F0">
        <w:tc>
          <w:tcPr>
            <w:tcW w:w="0" w:type="auto"/>
            <w:shd w:val="clear" w:color="auto" w:fill="F4F4F4"/>
            <w:tcMar>
              <w:top w:w="60" w:type="dxa"/>
              <w:left w:w="150" w:type="dxa"/>
              <w:bottom w:w="60" w:type="dxa"/>
              <w:right w:w="150" w:type="dxa"/>
            </w:tcMar>
            <w:hideMark/>
          </w:tcPr>
          <w:p w14:paraId="53F3FA1E" w14:textId="77777777" w:rsidR="004448AA" w:rsidRPr="004448AA" w:rsidRDefault="004448AA" w:rsidP="004448AA">
            <w:proofErr w:type="gramStart"/>
            <w:r w:rsidRPr="004448AA">
              <w:t>#¡</w:t>
            </w:r>
            <w:proofErr w:type="gramEnd"/>
            <w:r w:rsidRPr="004448AA">
              <w:t>REF! en la celda</w:t>
            </w:r>
          </w:p>
        </w:tc>
        <w:tc>
          <w:tcPr>
            <w:tcW w:w="7059" w:type="dxa"/>
            <w:shd w:val="clear" w:color="auto" w:fill="F4F4F4"/>
            <w:tcMar>
              <w:top w:w="60" w:type="dxa"/>
              <w:left w:w="150" w:type="dxa"/>
              <w:bottom w:w="60" w:type="dxa"/>
              <w:right w:w="150" w:type="dxa"/>
            </w:tcMar>
            <w:hideMark/>
          </w:tcPr>
          <w:p w14:paraId="51CF44A9" w14:textId="77777777" w:rsidR="004448AA" w:rsidRPr="004448AA" w:rsidRDefault="004448AA" w:rsidP="004448AA">
            <w:pPr>
              <w:rPr>
                <w:sz w:val="20"/>
                <w:szCs w:val="18"/>
              </w:rPr>
            </w:pPr>
            <w:r w:rsidRPr="004448AA">
              <w:rPr>
                <w:sz w:val="20"/>
                <w:szCs w:val="18"/>
              </w:rPr>
              <w:t>Si </w:t>
            </w:r>
            <w:proofErr w:type="spellStart"/>
            <w:r w:rsidRPr="004448AA">
              <w:rPr>
                <w:b/>
                <w:bCs/>
                <w:i/>
                <w:iCs/>
                <w:sz w:val="20"/>
                <w:szCs w:val="18"/>
              </w:rPr>
              <w:t>indicador_columnas</w:t>
            </w:r>
            <w:proofErr w:type="spellEnd"/>
            <w:r w:rsidRPr="004448AA">
              <w:rPr>
                <w:sz w:val="20"/>
                <w:szCs w:val="18"/>
              </w:rPr>
              <w:t> es mayor que el número de columnas en </w:t>
            </w:r>
            <w:proofErr w:type="spellStart"/>
            <w:r w:rsidRPr="004448AA">
              <w:rPr>
                <w:b/>
                <w:bCs/>
                <w:i/>
                <w:iCs/>
                <w:sz w:val="20"/>
                <w:szCs w:val="18"/>
              </w:rPr>
              <w:t>matriz_buscar_en</w:t>
            </w:r>
            <w:proofErr w:type="spellEnd"/>
            <w:r w:rsidRPr="004448AA">
              <w:rPr>
                <w:sz w:val="20"/>
                <w:szCs w:val="18"/>
              </w:rPr>
              <w:t xml:space="preserve">, el valor devuelto será un error </w:t>
            </w:r>
            <w:proofErr w:type="gramStart"/>
            <w:r w:rsidRPr="004448AA">
              <w:rPr>
                <w:sz w:val="20"/>
                <w:szCs w:val="18"/>
              </w:rPr>
              <w:t>#¡</w:t>
            </w:r>
            <w:proofErr w:type="gramEnd"/>
            <w:r w:rsidRPr="004448AA">
              <w:rPr>
                <w:sz w:val="20"/>
                <w:szCs w:val="18"/>
              </w:rPr>
              <w:t>REF! valor de error.</w:t>
            </w:r>
          </w:p>
          <w:p w14:paraId="1789F997" w14:textId="77777777" w:rsidR="004448AA" w:rsidRPr="004448AA" w:rsidRDefault="004448AA" w:rsidP="004448AA">
            <w:pPr>
              <w:rPr>
                <w:sz w:val="20"/>
                <w:szCs w:val="18"/>
              </w:rPr>
            </w:pPr>
            <w:r w:rsidRPr="004448AA">
              <w:rPr>
                <w:sz w:val="20"/>
                <w:szCs w:val="18"/>
              </w:rPr>
              <w:t>Para obtener más información sobre cómo resolver los errores #REF! en BUSCARV, vea </w:t>
            </w:r>
            <w:hyperlink r:id="rId87" w:history="1">
              <w:r w:rsidRPr="004448AA">
                <w:rPr>
                  <w:rStyle w:val="Hipervnculo"/>
                  <w:sz w:val="20"/>
                  <w:szCs w:val="18"/>
                </w:rPr>
                <w:t>Cómo corregir un error #REF!</w:t>
              </w:r>
            </w:hyperlink>
            <w:r w:rsidRPr="004448AA">
              <w:rPr>
                <w:sz w:val="20"/>
                <w:szCs w:val="18"/>
              </w:rPr>
              <w:t>..</w:t>
            </w:r>
          </w:p>
        </w:tc>
      </w:tr>
      <w:tr w:rsidR="004448AA" w:rsidRPr="004448AA" w14:paraId="26047A26" w14:textId="77777777" w:rsidTr="006F76F0">
        <w:tc>
          <w:tcPr>
            <w:tcW w:w="0" w:type="auto"/>
            <w:shd w:val="clear" w:color="auto" w:fill="F4F4F4"/>
            <w:tcMar>
              <w:top w:w="60" w:type="dxa"/>
              <w:left w:w="150" w:type="dxa"/>
              <w:bottom w:w="60" w:type="dxa"/>
              <w:right w:w="150" w:type="dxa"/>
            </w:tcMar>
            <w:hideMark/>
          </w:tcPr>
          <w:p w14:paraId="53881F73" w14:textId="77777777" w:rsidR="004448AA" w:rsidRPr="004448AA" w:rsidRDefault="004448AA" w:rsidP="004448AA">
            <w:proofErr w:type="gramStart"/>
            <w:r w:rsidRPr="004448AA">
              <w:lastRenderedPageBreak/>
              <w:t>#¡</w:t>
            </w:r>
            <w:proofErr w:type="gramEnd"/>
            <w:r w:rsidRPr="004448AA">
              <w:t>VALOR! en la celda</w:t>
            </w:r>
          </w:p>
        </w:tc>
        <w:tc>
          <w:tcPr>
            <w:tcW w:w="7059" w:type="dxa"/>
            <w:shd w:val="clear" w:color="auto" w:fill="F4F4F4"/>
            <w:tcMar>
              <w:top w:w="60" w:type="dxa"/>
              <w:left w:w="150" w:type="dxa"/>
              <w:bottom w:w="60" w:type="dxa"/>
              <w:right w:w="150" w:type="dxa"/>
            </w:tcMar>
            <w:hideMark/>
          </w:tcPr>
          <w:p w14:paraId="282B53AC" w14:textId="77777777" w:rsidR="004448AA" w:rsidRPr="004448AA" w:rsidRDefault="004448AA" w:rsidP="004448AA">
            <w:pPr>
              <w:rPr>
                <w:sz w:val="20"/>
                <w:szCs w:val="18"/>
              </w:rPr>
            </w:pPr>
            <w:r w:rsidRPr="004448AA">
              <w:rPr>
                <w:sz w:val="20"/>
                <w:szCs w:val="18"/>
              </w:rPr>
              <w:t>Si </w:t>
            </w:r>
            <w:proofErr w:type="spellStart"/>
            <w:r w:rsidRPr="004448AA">
              <w:rPr>
                <w:b/>
                <w:bCs/>
                <w:i/>
                <w:iCs/>
                <w:sz w:val="20"/>
                <w:szCs w:val="18"/>
              </w:rPr>
              <w:t>matriz_buscar_en</w:t>
            </w:r>
            <w:proofErr w:type="spellEnd"/>
            <w:r w:rsidRPr="004448AA">
              <w:rPr>
                <w:sz w:val="20"/>
                <w:szCs w:val="18"/>
              </w:rPr>
              <w:t xml:space="preserve"> es menos de 1, el valor devuelto será un error </w:t>
            </w:r>
            <w:proofErr w:type="gramStart"/>
            <w:r w:rsidRPr="004448AA">
              <w:rPr>
                <w:sz w:val="20"/>
                <w:szCs w:val="18"/>
              </w:rPr>
              <w:t>#¡</w:t>
            </w:r>
            <w:proofErr w:type="gramEnd"/>
            <w:r w:rsidRPr="004448AA">
              <w:rPr>
                <w:sz w:val="20"/>
                <w:szCs w:val="18"/>
              </w:rPr>
              <w:t>VALOR! valor de error.</w:t>
            </w:r>
          </w:p>
          <w:p w14:paraId="2135BF9C" w14:textId="77777777" w:rsidR="004448AA" w:rsidRPr="004448AA" w:rsidRDefault="004448AA" w:rsidP="004448AA">
            <w:pPr>
              <w:rPr>
                <w:sz w:val="20"/>
                <w:szCs w:val="18"/>
              </w:rPr>
            </w:pPr>
            <w:r w:rsidRPr="004448AA">
              <w:rPr>
                <w:sz w:val="20"/>
                <w:szCs w:val="18"/>
              </w:rPr>
              <w:t>Para obtener más información sobre cómo resolver los errores #VALUE! en BUSCARV, vea </w:t>
            </w:r>
            <w:hyperlink r:id="rId88" w:history="1">
              <w:r w:rsidRPr="004448AA">
                <w:rPr>
                  <w:rStyle w:val="Hipervnculo"/>
                  <w:sz w:val="20"/>
                  <w:szCs w:val="18"/>
                </w:rPr>
                <w:t>Cómo corregir un error #VALUE! en la función BUSCARV</w:t>
              </w:r>
            </w:hyperlink>
            <w:r w:rsidRPr="004448AA">
              <w:rPr>
                <w:sz w:val="20"/>
                <w:szCs w:val="18"/>
              </w:rPr>
              <w:t>.</w:t>
            </w:r>
          </w:p>
        </w:tc>
      </w:tr>
      <w:tr w:rsidR="004448AA" w:rsidRPr="004448AA" w14:paraId="06CB857C" w14:textId="77777777" w:rsidTr="006F76F0">
        <w:tc>
          <w:tcPr>
            <w:tcW w:w="0" w:type="auto"/>
            <w:shd w:val="clear" w:color="auto" w:fill="F4F4F4"/>
            <w:tcMar>
              <w:top w:w="60" w:type="dxa"/>
              <w:left w:w="150" w:type="dxa"/>
              <w:bottom w:w="60" w:type="dxa"/>
              <w:right w:w="150" w:type="dxa"/>
            </w:tcMar>
            <w:hideMark/>
          </w:tcPr>
          <w:p w14:paraId="14CEB94E" w14:textId="77777777" w:rsidR="004448AA" w:rsidRPr="004448AA" w:rsidRDefault="004448AA" w:rsidP="004448AA">
            <w:proofErr w:type="gramStart"/>
            <w:r w:rsidRPr="004448AA">
              <w:t>#¿</w:t>
            </w:r>
            <w:proofErr w:type="gramEnd"/>
            <w:r w:rsidRPr="004448AA">
              <w:t>NOMBRE? en la celda</w:t>
            </w:r>
          </w:p>
        </w:tc>
        <w:tc>
          <w:tcPr>
            <w:tcW w:w="7059" w:type="dxa"/>
            <w:shd w:val="clear" w:color="auto" w:fill="F4F4F4"/>
            <w:tcMar>
              <w:top w:w="60" w:type="dxa"/>
              <w:left w:w="150" w:type="dxa"/>
              <w:bottom w:w="60" w:type="dxa"/>
              <w:right w:w="150" w:type="dxa"/>
            </w:tcMar>
            <w:hideMark/>
          </w:tcPr>
          <w:p w14:paraId="59A7B356" w14:textId="77777777" w:rsidR="004448AA" w:rsidRPr="004448AA" w:rsidRDefault="004448AA" w:rsidP="004448AA">
            <w:pPr>
              <w:rPr>
                <w:sz w:val="20"/>
                <w:szCs w:val="18"/>
              </w:rPr>
            </w:pPr>
            <w:r w:rsidRPr="004448AA">
              <w:rPr>
                <w:sz w:val="20"/>
                <w:szCs w:val="18"/>
              </w:rPr>
              <w:t xml:space="preserve">El valor de error </w:t>
            </w:r>
            <w:proofErr w:type="gramStart"/>
            <w:r w:rsidRPr="004448AA">
              <w:rPr>
                <w:sz w:val="20"/>
                <w:szCs w:val="18"/>
              </w:rPr>
              <w:t>#¿</w:t>
            </w:r>
            <w:proofErr w:type="gramEnd"/>
            <w:r w:rsidRPr="004448AA">
              <w:rPr>
                <w:sz w:val="20"/>
                <w:szCs w:val="18"/>
              </w:rPr>
              <w:t>NOMBRE? normalmente significa que en la fórmula faltan comillas. Para buscar el nombre de una persona, asegúrese de que el nombre aparece entre comillas en la fórmula. Por ejemplo, escriba el nombre como </w:t>
            </w:r>
            <w:r w:rsidRPr="004448AA">
              <w:rPr>
                <w:b/>
                <w:bCs/>
                <w:sz w:val="20"/>
                <w:szCs w:val="18"/>
              </w:rPr>
              <w:t>"López"</w:t>
            </w:r>
            <w:r w:rsidRPr="004448AA">
              <w:rPr>
                <w:sz w:val="20"/>
                <w:szCs w:val="18"/>
              </w:rPr>
              <w:t> en =BUSCARV( "López";B2:E7;2;FALSO).</w:t>
            </w:r>
          </w:p>
          <w:p w14:paraId="1197C775" w14:textId="77777777" w:rsidR="004448AA" w:rsidRPr="004448AA" w:rsidRDefault="004448AA" w:rsidP="004448AA">
            <w:pPr>
              <w:rPr>
                <w:sz w:val="20"/>
                <w:szCs w:val="18"/>
              </w:rPr>
            </w:pPr>
            <w:r w:rsidRPr="004448AA">
              <w:rPr>
                <w:sz w:val="20"/>
                <w:szCs w:val="18"/>
              </w:rPr>
              <w:t>Para obtener más información, vea </w:t>
            </w:r>
            <w:hyperlink r:id="rId89" w:history="1">
              <w:r w:rsidRPr="004448AA">
                <w:rPr>
                  <w:rStyle w:val="Hipervnculo"/>
                  <w:sz w:val="20"/>
                  <w:szCs w:val="18"/>
                </w:rPr>
                <w:t>Cómo corregir un error #NAME!</w:t>
              </w:r>
            </w:hyperlink>
            <w:r w:rsidRPr="004448AA">
              <w:rPr>
                <w:sz w:val="20"/>
                <w:szCs w:val="18"/>
              </w:rPr>
              <w:t>..</w:t>
            </w:r>
          </w:p>
        </w:tc>
      </w:tr>
      <w:tr w:rsidR="004448AA" w:rsidRPr="004448AA" w14:paraId="3C85B273" w14:textId="77777777" w:rsidTr="006F76F0">
        <w:tc>
          <w:tcPr>
            <w:tcW w:w="0" w:type="auto"/>
            <w:shd w:val="clear" w:color="auto" w:fill="F4F4F4"/>
            <w:tcMar>
              <w:top w:w="60" w:type="dxa"/>
              <w:left w:w="150" w:type="dxa"/>
              <w:bottom w:w="60" w:type="dxa"/>
              <w:right w:w="150" w:type="dxa"/>
            </w:tcMar>
            <w:hideMark/>
          </w:tcPr>
          <w:p w14:paraId="48CC9F71" w14:textId="77777777" w:rsidR="004448AA" w:rsidRPr="004448AA" w:rsidRDefault="004448AA" w:rsidP="004448AA">
            <w:r w:rsidRPr="004448AA">
              <w:t>#SPILL! en la celda</w:t>
            </w:r>
          </w:p>
        </w:tc>
        <w:tc>
          <w:tcPr>
            <w:tcW w:w="7059" w:type="dxa"/>
            <w:shd w:val="clear" w:color="auto" w:fill="F4F4F4"/>
            <w:tcMar>
              <w:top w:w="60" w:type="dxa"/>
              <w:left w:w="150" w:type="dxa"/>
              <w:bottom w:w="60" w:type="dxa"/>
              <w:right w:w="150" w:type="dxa"/>
            </w:tcMar>
            <w:hideMark/>
          </w:tcPr>
          <w:p w14:paraId="6D0D9122" w14:textId="77777777" w:rsidR="004448AA" w:rsidRPr="004448AA" w:rsidRDefault="004448AA" w:rsidP="004448AA">
            <w:pPr>
              <w:rPr>
                <w:sz w:val="20"/>
                <w:szCs w:val="18"/>
              </w:rPr>
            </w:pPr>
            <w:r w:rsidRPr="004448AA">
              <w:rPr>
                <w:sz w:val="20"/>
                <w:szCs w:val="18"/>
              </w:rPr>
              <w:t>Este </w:t>
            </w:r>
            <w:hyperlink r:id="rId90" w:history="1">
              <w:r w:rsidRPr="004448AA">
                <w:rPr>
                  <w:rStyle w:val="Hipervnculo"/>
                  <w:sz w:val="20"/>
                  <w:szCs w:val="18"/>
                </w:rPr>
                <w:t>error #SPILL!</w:t>
              </w:r>
            </w:hyperlink>
            <w:r w:rsidRPr="004448AA">
              <w:rPr>
                <w:sz w:val="20"/>
                <w:szCs w:val="18"/>
              </w:rPr>
              <w:t> en particular normalmente significa que la fórmula se basa en la intersección implícita para el valor de búsqueda y en el uso de una columna completa como referencia. Por ejemplo, =BUSCARV(</w:t>
            </w:r>
            <w:proofErr w:type="gramStart"/>
            <w:r w:rsidRPr="004448AA">
              <w:rPr>
                <w:b/>
                <w:bCs/>
                <w:sz w:val="20"/>
                <w:szCs w:val="18"/>
              </w:rPr>
              <w:t>A:A</w:t>
            </w:r>
            <w:proofErr w:type="gramEnd"/>
            <w:r w:rsidRPr="004448AA">
              <w:rPr>
                <w:sz w:val="20"/>
                <w:szCs w:val="18"/>
              </w:rPr>
              <w:t>;A:C;2;FALSE). Puede resolver el problema delimitando la referencia de búsqueda con el operador @ de la siguiente manera: =BUSCARV(</w:t>
            </w:r>
            <w:r w:rsidRPr="004448AA">
              <w:rPr>
                <w:b/>
                <w:bCs/>
                <w:sz w:val="20"/>
                <w:szCs w:val="18"/>
              </w:rPr>
              <w:t>@</w:t>
            </w:r>
            <w:proofErr w:type="gramStart"/>
            <w:r w:rsidRPr="004448AA">
              <w:rPr>
                <w:b/>
                <w:bCs/>
                <w:sz w:val="20"/>
                <w:szCs w:val="18"/>
              </w:rPr>
              <w:t>A:A</w:t>
            </w:r>
            <w:proofErr w:type="gramEnd"/>
            <w:r w:rsidRPr="004448AA">
              <w:rPr>
                <w:sz w:val="20"/>
                <w:szCs w:val="18"/>
              </w:rPr>
              <w:t>;A:C;2;FALSE). Como alternativa, puede usar el método tradicional BUSCARV y hacer referencia a una sola celda en lugar de a una columna completa: =BUSCARV(</w:t>
            </w:r>
            <w:r w:rsidRPr="004448AA">
              <w:rPr>
                <w:b/>
                <w:bCs/>
                <w:sz w:val="20"/>
                <w:szCs w:val="18"/>
              </w:rPr>
              <w:t>A</w:t>
            </w:r>
            <w:proofErr w:type="gramStart"/>
            <w:r w:rsidRPr="004448AA">
              <w:rPr>
                <w:b/>
                <w:bCs/>
                <w:sz w:val="20"/>
                <w:szCs w:val="18"/>
              </w:rPr>
              <w:t>2</w:t>
            </w:r>
            <w:r w:rsidRPr="004448AA">
              <w:rPr>
                <w:sz w:val="20"/>
                <w:szCs w:val="18"/>
              </w:rPr>
              <w:t>;A</w:t>
            </w:r>
            <w:proofErr w:type="gramEnd"/>
            <w:r w:rsidRPr="004448AA">
              <w:rPr>
                <w:sz w:val="20"/>
                <w:szCs w:val="18"/>
              </w:rPr>
              <w:t>:C;2;FALSE).</w:t>
            </w:r>
          </w:p>
        </w:tc>
      </w:tr>
    </w:tbl>
    <w:p w14:paraId="09DCF8C4" w14:textId="77777777" w:rsidR="00243E5F" w:rsidRDefault="00243E5F" w:rsidP="008F39AF"/>
    <w:p w14:paraId="1F50C24D" w14:textId="77777777" w:rsidR="00243E5F" w:rsidRDefault="00243E5F" w:rsidP="008F39AF"/>
    <w:p w14:paraId="6C208617" w14:textId="77777777" w:rsidR="00F4566A" w:rsidRPr="00F4566A" w:rsidRDefault="00F4566A" w:rsidP="00F4566A">
      <w:pPr>
        <w:rPr>
          <w:b/>
          <w:bCs/>
        </w:rPr>
      </w:pPr>
      <w:r w:rsidRPr="00F4566A">
        <w:rPr>
          <w:b/>
          <w:bCs/>
        </w:rPr>
        <w:t>Prácticas recomendadas</w:t>
      </w:r>
    </w:p>
    <w:p w14:paraId="4E817511" w14:textId="77777777" w:rsidR="00F4566A" w:rsidRPr="00F4566A" w:rsidRDefault="00F4566A" w:rsidP="00F4566A"/>
    <w:tbl>
      <w:tblPr>
        <w:tblW w:w="8931"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2681"/>
        <w:gridCol w:w="6250"/>
      </w:tblGrid>
      <w:tr w:rsidR="00F4566A" w:rsidRPr="00F4566A" w14:paraId="79E106CA" w14:textId="77777777" w:rsidTr="006F76F0">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36C508BB" w14:textId="77777777" w:rsidR="00F4566A" w:rsidRPr="00F4566A" w:rsidRDefault="00F4566A" w:rsidP="00F4566A">
            <w:pPr>
              <w:jc w:val="center"/>
            </w:pPr>
            <w:r w:rsidRPr="00F4566A">
              <w:rPr>
                <w:b/>
                <w:bCs/>
              </w:rPr>
              <w:t>Realice este procedimiento</w:t>
            </w:r>
          </w:p>
        </w:tc>
        <w:tc>
          <w:tcPr>
            <w:tcW w:w="6250" w:type="dxa"/>
            <w:tcBorders>
              <w:top w:val="nil"/>
              <w:left w:val="nil"/>
              <w:bottom w:val="nil"/>
              <w:right w:val="nil"/>
            </w:tcBorders>
            <w:shd w:val="clear" w:color="auto" w:fill="DADADA"/>
            <w:tcMar>
              <w:top w:w="45" w:type="dxa"/>
              <w:left w:w="75" w:type="dxa"/>
              <w:bottom w:w="45" w:type="dxa"/>
              <w:right w:w="150" w:type="dxa"/>
            </w:tcMar>
            <w:hideMark/>
          </w:tcPr>
          <w:p w14:paraId="3FECC8D2" w14:textId="77777777" w:rsidR="00F4566A" w:rsidRPr="00F4566A" w:rsidRDefault="00F4566A" w:rsidP="00F4566A">
            <w:pPr>
              <w:jc w:val="center"/>
            </w:pPr>
            <w:r w:rsidRPr="00F4566A">
              <w:rPr>
                <w:b/>
                <w:bCs/>
              </w:rPr>
              <w:t>¿Por qué?</w:t>
            </w:r>
          </w:p>
        </w:tc>
      </w:tr>
      <w:tr w:rsidR="00F4566A" w:rsidRPr="00F4566A" w14:paraId="60B861E3" w14:textId="77777777" w:rsidTr="006F76F0">
        <w:tc>
          <w:tcPr>
            <w:tcW w:w="0" w:type="auto"/>
            <w:shd w:val="clear" w:color="auto" w:fill="F4F4F4"/>
            <w:tcMar>
              <w:top w:w="60" w:type="dxa"/>
              <w:left w:w="150" w:type="dxa"/>
              <w:bottom w:w="60" w:type="dxa"/>
              <w:right w:w="150" w:type="dxa"/>
            </w:tcMar>
            <w:hideMark/>
          </w:tcPr>
          <w:p w14:paraId="48CE5FCE" w14:textId="77777777" w:rsidR="00F4566A" w:rsidRPr="00F4566A" w:rsidRDefault="00F4566A" w:rsidP="00F4566A">
            <w:r w:rsidRPr="00F4566A">
              <w:t>Use referencias absolutas para </w:t>
            </w:r>
            <w:r w:rsidRPr="00F4566A">
              <w:rPr>
                <w:b/>
                <w:bCs/>
                <w:i/>
                <w:iCs/>
              </w:rPr>
              <w:t>ordenado</w:t>
            </w:r>
            <w:r w:rsidRPr="00F4566A">
              <w:t>.</w:t>
            </w:r>
          </w:p>
        </w:tc>
        <w:tc>
          <w:tcPr>
            <w:tcW w:w="6250" w:type="dxa"/>
            <w:shd w:val="clear" w:color="auto" w:fill="F4F4F4"/>
            <w:tcMar>
              <w:top w:w="60" w:type="dxa"/>
              <w:left w:w="150" w:type="dxa"/>
              <w:bottom w:w="60" w:type="dxa"/>
              <w:right w:w="150" w:type="dxa"/>
            </w:tcMar>
            <w:hideMark/>
          </w:tcPr>
          <w:p w14:paraId="303E3562" w14:textId="77777777" w:rsidR="00F4566A" w:rsidRPr="00F4566A" w:rsidRDefault="00F4566A" w:rsidP="00F4566A">
            <w:pPr>
              <w:rPr>
                <w:sz w:val="22"/>
                <w:szCs w:val="20"/>
              </w:rPr>
            </w:pPr>
            <w:r w:rsidRPr="00F4566A">
              <w:rPr>
                <w:sz w:val="22"/>
                <w:szCs w:val="20"/>
              </w:rPr>
              <w:t>Las referencias absolutas le permiten rellenar hacia abajo una fórmula, de manera que siempre se busca en el mismo rango de búsqueda.</w:t>
            </w:r>
          </w:p>
          <w:p w14:paraId="5D92B862" w14:textId="77777777" w:rsidR="00F4566A" w:rsidRPr="00F4566A" w:rsidRDefault="00F4566A" w:rsidP="00F4566A">
            <w:pPr>
              <w:rPr>
                <w:sz w:val="22"/>
                <w:szCs w:val="20"/>
              </w:rPr>
            </w:pPr>
            <w:r w:rsidRPr="00F4566A">
              <w:rPr>
                <w:sz w:val="22"/>
                <w:szCs w:val="20"/>
              </w:rPr>
              <w:t>Aprenda a usar </w:t>
            </w:r>
            <w:hyperlink r:id="rId91" w:history="1">
              <w:r w:rsidRPr="00F4566A">
                <w:rPr>
                  <w:rStyle w:val="Hipervnculo"/>
                  <w:sz w:val="22"/>
                  <w:szCs w:val="20"/>
                </w:rPr>
                <w:t>referencias de celda absolutas</w:t>
              </w:r>
            </w:hyperlink>
            <w:r w:rsidRPr="00F4566A">
              <w:rPr>
                <w:sz w:val="22"/>
                <w:szCs w:val="20"/>
              </w:rPr>
              <w:t>.</w:t>
            </w:r>
          </w:p>
        </w:tc>
      </w:tr>
      <w:tr w:rsidR="00F4566A" w:rsidRPr="00F4566A" w14:paraId="75D44C05" w14:textId="77777777" w:rsidTr="006F76F0">
        <w:tc>
          <w:tcPr>
            <w:tcW w:w="0" w:type="auto"/>
            <w:shd w:val="clear" w:color="auto" w:fill="F4F4F4"/>
            <w:tcMar>
              <w:top w:w="60" w:type="dxa"/>
              <w:left w:w="150" w:type="dxa"/>
              <w:bottom w:w="60" w:type="dxa"/>
              <w:right w:w="150" w:type="dxa"/>
            </w:tcMar>
            <w:hideMark/>
          </w:tcPr>
          <w:p w14:paraId="1C903CF3" w14:textId="77777777" w:rsidR="00F4566A" w:rsidRPr="00F4566A" w:rsidRDefault="00F4566A" w:rsidP="00F4566A">
            <w:r w:rsidRPr="00F4566A">
              <w:lastRenderedPageBreak/>
              <w:t>No almacene valores de fechas o números como texto.</w:t>
            </w:r>
          </w:p>
        </w:tc>
        <w:tc>
          <w:tcPr>
            <w:tcW w:w="6250" w:type="dxa"/>
            <w:shd w:val="clear" w:color="auto" w:fill="F4F4F4"/>
            <w:tcMar>
              <w:top w:w="60" w:type="dxa"/>
              <w:left w:w="150" w:type="dxa"/>
              <w:bottom w:w="60" w:type="dxa"/>
              <w:right w:w="150" w:type="dxa"/>
            </w:tcMar>
            <w:hideMark/>
          </w:tcPr>
          <w:p w14:paraId="647EF6F0" w14:textId="77777777" w:rsidR="00F4566A" w:rsidRPr="00F4566A" w:rsidRDefault="00F4566A" w:rsidP="00F4566A">
            <w:pPr>
              <w:rPr>
                <w:sz w:val="22"/>
                <w:szCs w:val="20"/>
              </w:rPr>
            </w:pPr>
            <w:r w:rsidRPr="00F4566A">
              <w:rPr>
                <w:sz w:val="22"/>
                <w:szCs w:val="20"/>
              </w:rPr>
              <w:t>Al buscar valores de fechas o números, asegúrese de que los datos de la primera columna de </w:t>
            </w:r>
            <w:proofErr w:type="spellStart"/>
            <w:r w:rsidRPr="00F4566A">
              <w:rPr>
                <w:b/>
                <w:bCs/>
                <w:i/>
                <w:iCs/>
                <w:sz w:val="22"/>
                <w:szCs w:val="20"/>
              </w:rPr>
              <w:t>matriz_buscar_en</w:t>
            </w:r>
            <w:proofErr w:type="spellEnd"/>
            <w:r w:rsidRPr="00F4566A">
              <w:rPr>
                <w:sz w:val="22"/>
                <w:szCs w:val="20"/>
              </w:rPr>
              <w:t> no se almacenen como valores de texto. De ser así, BUSCARV puede devolver un valor incorrecto o inesperado.</w:t>
            </w:r>
          </w:p>
        </w:tc>
      </w:tr>
      <w:tr w:rsidR="00F4566A" w:rsidRPr="00F4566A" w14:paraId="7B34BD26" w14:textId="77777777" w:rsidTr="006F76F0">
        <w:tc>
          <w:tcPr>
            <w:tcW w:w="0" w:type="auto"/>
            <w:shd w:val="clear" w:color="auto" w:fill="F4F4F4"/>
            <w:tcMar>
              <w:top w:w="60" w:type="dxa"/>
              <w:left w:w="150" w:type="dxa"/>
              <w:bottom w:w="60" w:type="dxa"/>
              <w:right w:w="150" w:type="dxa"/>
            </w:tcMar>
            <w:hideMark/>
          </w:tcPr>
          <w:p w14:paraId="6C755F2A" w14:textId="77777777" w:rsidR="00F4566A" w:rsidRPr="00F4566A" w:rsidRDefault="00F4566A" w:rsidP="00F4566A">
            <w:r w:rsidRPr="00F4566A">
              <w:t>Ordene la primera columna.</w:t>
            </w:r>
          </w:p>
        </w:tc>
        <w:tc>
          <w:tcPr>
            <w:tcW w:w="6250" w:type="dxa"/>
            <w:shd w:val="clear" w:color="auto" w:fill="F4F4F4"/>
            <w:tcMar>
              <w:top w:w="60" w:type="dxa"/>
              <w:left w:w="150" w:type="dxa"/>
              <w:bottom w:w="60" w:type="dxa"/>
              <w:right w:w="150" w:type="dxa"/>
            </w:tcMar>
            <w:hideMark/>
          </w:tcPr>
          <w:p w14:paraId="6DD0B821" w14:textId="77777777" w:rsidR="00F4566A" w:rsidRPr="00F4566A" w:rsidRDefault="00F4566A" w:rsidP="00F4566A">
            <w:pPr>
              <w:rPr>
                <w:sz w:val="22"/>
                <w:szCs w:val="20"/>
              </w:rPr>
            </w:pPr>
            <w:r w:rsidRPr="00F4566A">
              <w:rPr>
                <w:sz w:val="22"/>
                <w:szCs w:val="20"/>
              </w:rPr>
              <w:t>Ordene la primera columna de la </w:t>
            </w:r>
            <w:proofErr w:type="spellStart"/>
            <w:r w:rsidRPr="00F4566A">
              <w:rPr>
                <w:b/>
                <w:bCs/>
                <w:i/>
                <w:iCs/>
                <w:sz w:val="22"/>
                <w:szCs w:val="20"/>
              </w:rPr>
              <w:t>matriz_buscar_en</w:t>
            </w:r>
            <w:proofErr w:type="spellEnd"/>
            <w:r w:rsidRPr="00F4566A">
              <w:rPr>
                <w:sz w:val="22"/>
                <w:szCs w:val="20"/>
              </w:rPr>
              <w:t> antes de usar BUSCARV cuando </w:t>
            </w:r>
            <w:r w:rsidRPr="00F4566A">
              <w:rPr>
                <w:b/>
                <w:bCs/>
                <w:i/>
                <w:iCs/>
                <w:sz w:val="22"/>
                <w:szCs w:val="20"/>
              </w:rPr>
              <w:t>ordenado</w:t>
            </w:r>
            <w:r w:rsidRPr="00F4566A">
              <w:rPr>
                <w:sz w:val="22"/>
                <w:szCs w:val="20"/>
              </w:rPr>
              <w:t> sea VERDADERO.</w:t>
            </w:r>
          </w:p>
        </w:tc>
      </w:tr>
      <w:tr w:rsidR="00F4566A" w:rsidRPr="00F4566A" w14:paraId="5AA76F97" w14:textId="77777777" w:rsidTr="006F76F0">
        <w:tc>
          <w:tcPr>
            <w:tcW w:w="0" w:type="auto"/>
            <w:shd w:val="clear" w:color="auto" w:fill="F4F4F4"/>
            <w:tcMar>
              <w:top w:w="60" w:type="dxa"/>
              <w:left w:w="150" w:type="dxa"/>
              <w:bottom w:w="60" w:type="dxa"/>
              <w:right w:w="150" w:type="dxa"/>
            </w:tcMar>
            <w:hideMark/>
          </w:tcPr>
          <w:p w14:paraId="3149620D" w14:textId="77777777" w:rsidR="00F4566A" w:rsidRPr="00F4566A" w:rsidRDefault="00F4566A" w:rsidP="00F4566A">
            <w:r w:rsidRPr="00F4566A">
              <w:t xml:space="preserve">Use </w:t>
            </w:r>
            <w:proofErr w:type="gramStart"/>
            <w:r w:rsidRPr="00F4566A">
              <w:t>caracteres comodín</w:t>
            </w:r>
            <w:proofErr w:type="gramEnd"/>
            <w:r w:rsidRPr="00F4566A">
              <w:t>.</w:t>
            </w:r>
          </w:p>
        </w:tc>
        <w:tc>
          <w:tcPr>
            <w:tcW w:w="6250" w:type="dxa"/>
            <w:shd w:val="clear" w:color="auto" w:fill="F4F4F4"/>
            <w:tcMar>
              <w:top w:w="60" w:type="dxa"/>
              <w:left w:w="150" w:type="dxa"/>
              <w:bottom w:w="60" w:type="dxa"/>
              <w:right w:w="150" w:type="dxa"/>
            </w:tcMar>
            <w:hideMark/>
          </w:tcPr>
          <w:p w14:paraId="67436151" w14:textId="77777777" w:rsidR="00F4566A" w:rsidRPr="00F4566A" w:rsidRDefault="00F4566A" w:rsidP="00F4566A">
            <w:pPr>
              <w:rPr>
                <w:sz w:val="22"/>
                <w:szCs w:val="20"/>
              </w:rPr>
            </w:pPr>
            <w:r w:rsidRPr="00F4566A">
              <w:rPr>
                <w:sz w:val="22"/>
                <w:szCs w:val="20"/>
              </w:rPr>
              <w:t>Si </w:t>
            </w:r>
            <w:r w:rsidRPr="00F4566A">
              <w:rPr>
                <w:b/>
                <w:bCs/>
                <w:i/>
                <w:iCs/>
                <w:sz w:val="22"/>
                <w:szCs w:val="20"/>
              </w:rPr>
              <w:t>ordenado</w:t>
            </w:r>
            <w:r w:rsidRPr="00F4566A">
              <w:rPr>
                <w:sz w:val="22"/>
                <w:szCs w:val="20"/>
              </w:rPr>
              <w:t> es FALSO y </w:t>
            </w:r>
            <w:proofErr w:type="spellStart"/>
            <w:r w:rsidRPr="00F4566A">
              <w:rPr>
                <w:b/>
                <w:bCs/>
                <w:i/>
                <w:iCs/>
                <w:sz w:val="22"/>
                <w:szCs w:val="20"/>
              </w:rPr>
              <w:t>valor_buscado</w:t>
            </w:r>
            <w:proofErr w:type="spellEnd"/>
            <w:r w:rsidRPr="00F4566A">
              <w:rPr>
                <w:sz w:val="22"/>
                <w:szCs w:val="20"/>
              </w:rPr>
              <w:t> es un texto, se pueden usar los caracteres comodín de signo de interrogación (?) y asterisco (*) en </w:t>
            </w:r>
            <w:proofErr w:type="spellStart"/>
            <w:r w:rsidRPr="00F4566A">
              <w:rPr>
                <w:b/>
                <w:bCs/>
                <w:i/>
                <w:iCs/>
                <w:sz w:val="22"/>
                <w:szCs w:val="20"/>
              </w:rPr>
              <w:t>valor_buscado</w:t>
            </w:r>
            <w:proofErr w:type="spellEnd"/>
            <w:r w:rsidRPr="00F4566A">
              <w:rPr>
                <w:sz w:val="22"/>
                <w:szCs w:val="20"/>
              </w:rPr>
              <w:t>. El signo de interrogación reemplaza cualquier carácter individual. El asterisco reemplaza cualquier secuencia de caracteres. Si lo que desea buscar es un signo de interrogación o un asterisco, escriba una tilde (~) antes del carácter.</w:t>
            </w:r>
          </w:p>
          <w:p w14:paraId="1EF93D0A" w14:textId="77777777" w:rsidR="00F4566A" w:rsidRPr="00F4566A" w:rsidRDefault="00F4566A" w:rsidP="00F4566A">
            <w:pPr>
              <w:rPr>
                <w:sz w:val="22"/>
                <w:szCs w:val="20"/>
              </w:rPr>
            </w:pPr>
            <w:r w:rsidRPr="00F4566A">
              <w:rPr>
                <w:sz w:val="22"/>
                <w:szCs w:val="20"/>
              </w:rPr>
              <w:t>Por ejemplo, =BUSCARV("</w:t>
            </w:r>
            <w:proofErr w:type="spellStart"/>
            <w:r w:rsidRPr="00F4566A">
              <w:rPr>
                <w:sz w:val="22"/>
                <w:szCs w:val="20"/>
              </w:rPr>
              <w:t>Fontan</w:t>
            </w:r>
            <w:proofErr w:type="spellEnd"/>
            <w:r w:rsidRPr="00F4566A">
              <w:rPr>
                <w:sz w:val="22"/>
                <w:szCs w:val="20"/>
              </w:rPr>
              <w:t>?</w:t>
            </w:r>
            <w:proofErr w:type="gramStart"/>
            <w:r w:rsidRPr="00F4566A">
              <w:rPr>
                <w:sz w:val="22"/>
                <w:szCs w:val="20"/>
              </w:rPr>
              <w:t>";B2:E7</w:t>
            </w:r>
            <w:proofErr w:type="gramEnd"/>
            <w:r w:rsidRPr="00F4566A">
              <w:rPr>
                <w:sz w:val="22"/>
                <w:szCs w:val="20"/>
              </w:rPr>
              <w:t>;2;FALSE) buscará todas las instancias de </w:t>
            </w:r>
            <w:r w:rsidRPr="00F4566A">
              <w:rPr>
                <w:b/>
                <w:bCs/>
                <w:sz w:val="22"/>
                <w:szCs w:val="20"/>
              </w:rPr>
              <w:t>Fontana</w:t>
            </w:r>
            <w:r w:rsidRPr="00F4566A">
              <w:rPr>
                <w:sz w:val="22"/>
                <w:szCs w:val="20"/>
              </w:rPr>
              <w:t> con una última letra que podría variar.</w:t>
            </w:r>
          </w:p>
        </w:tc>
      </w:tr>
      <w:tr w:rsidR="00F4566A" w:rsidRPr="00F4566A" w14:paraId="65E0817E" w14:textId="77777777" w:rsidTr="006F76F0">
        <w:tc>
          <w:tcPr>
            <w:tcW w:w="0" w:type="auto"/>
            <w:shd w:val="clear" w:color="auto" w:fill="F4F4F4"/>
            <w:tcMar>
              <w:top w:w="60" w:type="dxa"/>
              <w:left w:w="150" w:type="dxa"/>
              <w:bottom w:w="60" w:type="dxa"/>
              <w:right w:w="150" w:type="dxa"/>
            </w:tcMar>
            <w:hideMark/>
          </w:tcPr>
          <w:p w14:paraId="6470CE38" w14:textId="77777777" w:rsidR="00F4566A" w:rsidRPr="00F4566A" w:rsidRDefault="00F4566A" w:rsidP="00F4566A">
            <w:r w:rsidRPr="00F4566A">
              <w:t>Asegúrese de que los datos no contienen caracteres incorrectos.</w:t>
            </w:r>
          </w:p>
        </w:tc>
        <w:tc>
          <w:tcPr>
            <w:tcW w:w="6250" w:type="dxa"/>
            <w:shd w:val="clear" w:color="auto" w:fill="F4F4F4"/>
            <w:tcMar>
              <w:top w:w="60" w:type="dxa"/>
              <w:left w:w="150" w:type="dxa"/>
              <w:bottom w:w="60" w:type="dxa"/>
              <w:right w:w="150" w:type="dxa"/>
            </w:tcMar>
            <w:hideMark/>
          </w:tcPr>
          <w:p w14:paraId="56A4166E" w14:textId="77777777" w:rsidR="00F4566A" w:rsidRPr="00F4566A" w:rsidRDefault="00F4566A" w:rsidP="00F4566A">
            <w:pPr>
              <w:rPr>
                <w:sz w:val="22"/>
                <w:szCs w:val="20"/>
              </w:rPr>
            </w:pPr>
            <w:r w:rsidRPr="00F4566A">
              <w:rPr>
                <w:sz w:val="22"/>
                <w:szCs w:val="20"/>
              </w:rPr>
              <w:t xml:space="preserve">Al buscar valores de texto en la primera columna, asegúrese de que los datos de la primera columna no contienen espacios al principio ni al final, de que no haya un uso incoherente de las comillas rectas (' o ") ni tipográficas </w:t>
            </w:r>
            <w:proofErr w:type="gramStart"/>
            <w:r w:rsidRPr="00F4566A">
              <w:rPr>
                <w:sz w:val="22"/>
                <w:szCs w:val="20"/>
              </w:rPr>
              <w:t>(‘ o</w:t>
            </w:r>
            <w:proofErr w:type="gramEnd"/>
            <w:r w:rsidRPr="00F4566A">
              <w:rPr>
                <w:sz w:val="22"/>
                <w:szCs w:val="20"/>
              </w:rPr>
              <w:t xml:space="preserve"> “) y de que no haya caracteres no imprimibles. En estos casos, BUSCARV puede devolver un valor inesperado o incorrecto.</w:t>
            </w:r>
          </w:p>
          <w:p w14:paraId="6FFD5CDD" w14:textId="77777777" w:rsidR="00F4566A" w:rsidRPr="00F4566A" w:rsidRDefault="00F4566A" w:rsidP="00F4566A">
            <w:pPr>
              <w:rPr>
                <w:sz w:val="22"/>
                <w:szCs w:val="20"/>
              </w:rPr>
            </w:pPr>
            <w:r w:rsidRPr="00F4566A">
              <w:rPr>
                <w:sz w:val="22"/>
                <w:szCs w:val="20"/>
              </w:rPr>
              <w:t>Para obtener resultados, pruebe a usar la </w:t>
            </w:r>
            <w:hyperlink r:id="rId92" w:history="1">
              <w:r w:rsidRPr="00F4566A">
                <w:rPr>
                  <w:rStyle w:val="Hipervnculo"/>
                  <w:sz w:val="22"/>
                  <w:szCs w:val="20"/>
                </w:rPr>
                <w:t>función LIMPIAR</w:t>
              </w:r>
            </w:hyperlink>
            <w:r w:rsidRPr="00F4566A">
              <w:rPr>
                <w:sz w:val="22"/>
                <w:szCs w:val="20"/>
              </w:rPr>
              <w:t> o la </w:t>
            </w:r>
            <w:hyperlink r:id="rId93" w:history="1">
              <w:r w:rsidRPr="00F4566A">
                <w:rPr>
                  <w:rStyle w:val="Hipervnculo"/>
                  <w:sz w:val="22"/>
                  <w:szCs w:val="20"/>
                </w:rPr>
                <w:t>función ESPACIOS</w:t>
              </w:r>
            </w:hyperlink>
            <w:r w:rsidRPr="00F4566A">
              <w:rPr>
                <w:sz w:val="22"/>
                <w:szCs w:val="20"/>
              </w:rPr>
              <w:t> para eliminar los espacios finales detrás de los valores de tabal en una celda.</w:t>
            </w:r>
          </w:p>
        </w:tc>
      </w:tr>
    </w:tbl>
    <w:p w14:paraId="040355C2" w14:textId="77777777" w:rsidR="00243E5F" w:rsidRDefault="00243E5F" w:rsidP="008F39AF"/>
    <w:p w14:paraId="6EFD3297" w14:textId="77777777" w:rsidR="00AC0261" w:rsidRPr="008F39AF" w:rsidRDefault="00AC0261" w:rsidP="008F39AF"/>
    <w:p w14:paraId="26866901" w14:textId="77777777" w:rsidR="005F08F7" w:rsidRDefault="005F08F7" w:rsidP="005F08F7">
      <w:pPr>
        <w:pStyle w:val="Ttulo2"/>
      </w:pPr>
      <w:bookmarkStart w:id="21" w:name="_Toc131699275"/>
      <w:r>
        <w:lastRenderedPageBreak/>
        <w:t>Función Buscar H.</w:t>
      </w:r>
      <w:bookmarkEnd w:id="21"/>
      <w:r>
        <w:t xml:space="preserve"> </w:t>
      </w:r>
    </w:p>
    <w:p w14:paraId="30F71EA1" w14:textId="18D29CCB" w:rsidR="00DB01C7" w:rsidRDefault="00DB01C7" w:rsidP="00DB01C7">
      <w:r w:rsidRPr="00DB01C7">
        <w:t>En est</w:t>
      </w:r>
      <w:r w:rsidR="00824CA1">
        <w:t>a</w:t>
      </w:r>
      <w:r w:rsidRPr="00DB01C7">
        <w:t xml:space="preserve"> </w:t>
      </w:r>
      <w:r w:rsidR="00824CA1">
        <w:t>sección</w:t>
      </w:r>
      <w:r w:rsidRPr="00DB01C7">
        <w:t xml:space="preserve"> se describe la sintaxis de la fórmula y el uso de la función </w:t>
      </w:r>
      <w:r w:rsidRPr="00DB01C7">
        <w:rPr>
          <w:b/>
          <w:bCs/>
        </w:rPr>
        <w:t>BUSCARH</w:t>
      </w:r>
      <w:r w:rsidRPr="00DB01C7">
        <w:t> en Microsoft Excel.</w:t>
      </w:r>
    </w:p>
    <w:p w14:paraId="3F9A131A" w14:textId="77777777" w:rsidR="00824CA1" w:rsidRPr="00DB01C7" w:rsidRDefault="00824CA1" w:rsidP="00DB01C7"/>
    <w:p w14:paraId="135ED564" w14:textId="77777777" w:rsidR="00DB01C7" w:rsidRPr="00DB01C7" w:rsidRDefault="00DB01C7" w:rsidP="00DB01C7">
      <w:r w:rsidRPr="00DB01C7">
        <w:t>Descripción</w:t>
      </w:r>
    </w:p>
    <w:p w14:paraId="382D1B12" w14:textId="77777777" w:rsidR="00DB01C7" w:rsidRDefault="00DB01C7" w:rsidP="00DB01C7">
      <w:r w:rsidRPr="00DB01C7">
        <w:t>Busca un valor en la fila superior de una tabla o una matriz de valores y devuelve un valor en la misma columna de una fila especificada en la tabla o matriz. Use BUSCARH cuando los valores de comparación se encuentren en una fila en la parte superior de una tabla de datos y desee encontrar información que se halle dentro de un número especificado de filas. Use BUSCARV cuando los valores de comparación se encuentren en una columna a la izquierda de los datos que desea encontrar.</w:t>
      </w:r>
    </w:p>
    <w:p w14:paraId="4A2DC8B1" w14:textId="77777777" w:rsidR="00824CA1" w:rsidRPr="00DB01C7" w:rsidRDefault="00824CA1" w:rsidP="00DB01C7"/>
    <w:p w14:paraId="35744ECB" w14:textId="77777777" w:rsidR="00DB01C7" w:rsidRDefault="00DB01C7" w:rsidP="00DB01C7">
      <w:r w:rsidRPr="00DB01C7">
        <w:t>La H de BUSCARH significa "Horizontal".</w:t>
      </w:r>
    </w:p>
    <w:p w14:paraId="11D5AECA" w14:textId="77777777" w:rsidR="00824CA1" w:rsidRPr="00DB01C7" w:rsidRDefault="00824CA1" w:rsidP="00DB01C7"/>
    <w:p w14:paraId="49FF7FA3" w14:textId="77777777" w:rsidR="00DB01C7" w:rsidRPr="00DB01C7" w:rsidRDefault="00DB01C7" w:rsidP="00DB01C7">
      <w:r w:rsidRPr="00DB01C7">
        <w:t>Sintaxis</w:t>
      </w:r>
    </w:p>
    <w:p w14:paraId="69D06B66" w14:textId="77777777" w:rsidR="00DB01C7" w:rsidRPr="00DB01C7" w:rsidRDefault="00DB01C7" w:rsidP="00DB01C7">
      <w:proofErr w:type="gramStart"/>
      <w:r w:rsidRPr="00DB01C7">
        <w:t>BUSCARH(</w:t>
      </w:r>
      <w:proofErr w:type="spellStart"/>
      <w:proofErr w:type="gramEnd"/>
      <w:r w:rsidRPr="00DB01C7">
        <w:t>valor_buscado</w:t>
      </w:r>
      <w:proofErr w:type="spellEnd"/>
      <w:r w:rsidRPr="00DB01C7">
        <w:t xml:space="preserve">, </w:t>
      </w:r>
      <w:proofErr w:type="spellStart"/>
      <w:r w:rsidRPr="00DB01C7">
        <w:t>matriz_buscar_en</w:t>
      </w:r>
      <w:proofErr w:type="spellEnd"/>
      <w:r w:rsidRPr="00DB01C7">
        <w:t xml:space="preserve">, </w:t>
      </w:r>
      <w:proofErr w:type="spellStart"/>
      <w:r w:rsidRPr="00DB01C7">
        <w:t>indicador_filas</w:t>
      </w:r>
      <w:proofErr w:type="spellEnd"/>
      <w:r w:rsidRPr="00DB01C7">
        <w:t>, [ordenado])</w:t>
      </w:r>
    </w:p>
    <w:p w14:paraId="7BB52A6D" w14:textId="77777777" w:rsidR="00DB01C7" w:rsidRPr="00DB01C7" w:rsidRDefault="00DB01C7" w:rsidP="00DB01C7">
      <w:r w:rsidRPr="00DB01C7">
        <w:t>La sintaxis de la función BUSCARH tiene los siguientes argumentos:</w:t>
      </w:r>
    </w:p>
    <w:p w14:paraId="702999E5" w14:textId="77777777" w:rsidR="00DB01C7" w:rsidRPr="00DB01C7" w:rsidRDefault="00DB01C7" w:rsidP="00DB01C7">
      <w:pPr>
        <w:numPr>
          <w:ilvl w:val="0"/>
          <w:numId w:val="18"/>
        </w:numPr>
      </w:pPr>
      <w:proofErr w:type="spellStart"/>
      <w:r w:rsidRPr="00DB01C7">
        <w:rPr>
          <w:b/>
          <w:bCs/>
        </w:rPr>
        <w:t>Valor_buscado</w:t>
      </w:r>
      <w:proofErr w:type="spellEnd"/>
      <w:r w:rsidRPr="00DB01C7">
        <w:t xml:space="preserve">    Obligatorio. Es el valor que se busca en la primera fila de la tabla. </w:t>
      </w:r>
      <w:proofErr w:type="spellStart"/>
      <w:r w:rsidRPr="00DB01C7">
        <w:t>Valor_buscado</w:t>
      </w:r>
      <w:proofErr w:type="spellEnd"/>
      <w:r w:rsidRPr="00DB01C7">
        <w:t xml:space="preserve"> puede ser un valor, una referencia o una cadena de texto.</w:t>
      </w:r>
    </w:p>
    <w:p w14:paraId="0701E19A" w14:textId="77777777" w:rsidR="00DB01C7" w:rsidRPr="00DB01C7" w:rsidRDefault="00DB01C7" w:rsidP="00DB01C7">
      <w:pPr>
        <w:numPr>
          <w:ilvl w:val="0"/>
          <w:numId w:val="18"/>
        </w:numPr>
      </w:pPr>
      <w:proofErr w:type="spellStart"/>
      <w:r w:rsidRPr="00DB01C7">
        <w:rPr>
          <w:b/>
          <w:bCs/>
        </w:rPr>
        <w:t>Matriz_buscar_en</w:t>
      </w:r>
      <w:proofErr w:type="spellEnd"/>
      <w:r w:rsidRPr="00DB01C7">
        <w:t>    Obligatorio. Es una tabla de información en la que se buscan los datos. Use una referencia a un rango o el nombre de un rango.</w:t>
      </w:r>
    </w:p>
    <w:p w14:paraId="6E388AB6" w14:textId="77777777" w:rsidR="00DB01C7" w:rsidRPr="00DB01C7" w:rsidRDefault="00DB01C7" w:rsidP="00DB01C7">
      <w:pPr>
        <w:numPr>
          <w:ilvl w:val="1"/>
          <w:numId w:val="18"/>
        </w:numPr>
      </w:pPr>
      <w:r w:rsidRPr="00DB01C7">
        <w:t xml:space="preserve">Los valores de la primera fila del argumento </w:t>
      </w:r>
      <w:proofErr w:type="spellStart"/>
      <w:r w:rsidRPr="00DB01C7">
        <w:t>matriz_buscar_en</w:t>
      </w:r>
      <w:proofErr w:type="spellEnd"/>
      <w:r w:rsidRPr="00DB01C7">
        <w:t xml:space="preserve"> pueden ser texto, números o valores lógicos.</w:t>
      </w:r>
    </w:p>
    <w:p w14:paraId="0A2E6A0C" w14:textId="77777777" w:rsidR="00DB01C7" w:rsidRPr="00DB01C7" w:rsidRDefault="00DB01C7" w:rsidP="00DB01C7">
      <w:pPr>
        <w:numPr>
          <w:ilvl w:val="1"/>
          <w:numId w:val="18"/>
        </w:numPr>
      </w:pPr>
      <w:r w:rsidRPr="00DB01C7">
        <w:t xml:space="preserve">Si ordenado es VERDADERO, los valores de la primera fila de </w:t>
      </w:r>
      <w:proofErr w:type="spellStart"/>
      <w:r w:rsidRPr="00DB01C7">
        <w:t>matriz_buscar_en</w:t>
      </w:r>
      <w:proofErr w:type="spellEnd"/>
      <w:r w:rsidRPr="00DB01C7">
        <w:t xml:space="preserve"> deben colocarse en orden ascendente: ...-2, -1, 0, 1, 2, ..., A-Z, FALSO, VERDADERO; de lo contrario, BUSCARH puede </w:t>
      </w:r>
      <w:r w:rsidRPr="00DB01C7">
        <w:lastRenderedPageBreak/>
        <w:t xml:space="preserve">devolver un valor incorrecto. Si ordenado es FALSO, no es necesario ordenar </w:t>
      </w:r>
      <w:proofErr w:type="spellStart"/>
      <w:r w:rsidRPr="00DB01C7">
        <w:t>matriz_buscar_en</w:t>
      </w:r>
      <w:proofErr w:type="spellEnd"/>
      <w:r w:rsidRPr="00DB01C7">
        <w:t>.</w:t>
      </w:r>
    </w:p>
    <w:p w14:paraId="31A700A3" w14:textId="77777777" w:rsidR="00DB01C7" w:rsidRPr="00DB01C7" w:rsidRDefault="00DB01C7" w:rsidP="00DB01C7">
      <w:pPr>
        <w:numPr>
          <w:ilvl w:val="1"/>
          <w:numId w:val="18"/>
        </w:numPr>
      </w:pPr>
      <w:r w:rsidRPr="00DB01C7">
        <w:t>Las mayúsculas y minúsculas del texto son equivalentes.</w:t>
      </w:r>
    </w:p>
    <w:p w14:paraId="6ED0427B" w14:textId="77777777" w:rsidR="00DB01C7" w:rsidRPr="00DB01C7" w:rsidRDefault="00DB01C7" w:rsidP="00DB01C7">
      <w:pPr>
        <w:numPr>
          <w:ilvl w:val="1"/>
          <w:numId w:val="18"/>
        </w:numPr>
      </w:pPr>
      <w:r w:rsidRPr="00DB01C7">
        <w:t>Ordene los valores en orden ascendente, de izquierda a derecha. Para obtener más información, vea </w:t>
      </w:r>
      <w:hyperlink r:id="rId94" w:history="1">
        <w:r w:rsidRPr="00DB01C7">
          <w:rPr>
            <w:rStyle w:val="Hipervnculo"/>
          </w:rPr>
          <w:t>Ordenar datos en un rango o tabla</w:t>
        </w:r>
      </w:hyperlink>
      <w:r w:rsidRPr="00DB01C7">
        <w:t>.</w:t>
      </w:r>
    </w:p>
    <w:p w14:paraId="46935DA6" w14:textId="77777777" w:rsidR="00DB01C7" w:rsidRPr="00DB01C7" w:rsidRDefault="00DB01C7" w:rsidP="00DB01C7">
      <w:pPr>
        <w:numPr>
          <w:ilvl w:val="0"/>
          <w:numId w:val="18"/>
        </w:numPr>
      </w:pPr>
      <w:proofErr w:type="spellStart"/>
      <w:r w:rsidRPr="00DB01C7">
        <w:rPr>
          <w:b/>
          <w:bCs/>
        </w:rPr>
        <w:t>Indicador_filas</w:t>
      </w:r>
      <w:proofErr w:type="spellEnd"/>
      <w:r w:rsidRPr="00DB01C7">
        <w:t xml:space="preserve">    Obligatorio. El número de fila en </w:t>
      </w:r>
      <w:proofErr w:type="spellStart"/>
      <w:r w:rsidRPr="00DB01C7">
        <w:t>matriz_tabla</w:t>
      </w:r>
      <w:proofErr w:type="spellEnd"/>
      <w:r w:rsidRPr="00DB01C7">
        <w:t xml:space="preserve"> desde el cual se devolverá el valor coincidente. Un </w:t>
      </w:r>
      <w:proofErr w:type="spellStart"/>
      <w:r w:rsidRPr="00DB01C7">
        <w:t>indicador_filas</w:t>
      </w:r>
      <w:proofErr w:type="spellEnd"/>
      <w:r w:rsidRPr="00DB01C7">
        <w:t xml:space="preserve"> de 1, devuelve el primer valor de la fila en </w:t>
      </w:r>
      <w:proofErr w:type="spellStart"/>
      <w:r w:rsidRPr="00DB01C7">
        <w:t>matriz_tabla</w:t>
      </w:r>
      <w:proofErr w:type="spellEnd"/>
      <w:r w:rsidRPr="00DB01C7">
        <w:t xml:space="preserve">, un </w:t>
      </w:r>
      <w:proofErr w:type="spellStart"/>
      <w:r w:rsidRPr="00DB01C7">
        <w:t>indicador_filas</w:t>
      </w:r>
      <w:proofErr w:type="spellEnd"/>
      <w:r w:rsidRPr="00DB01C7">
        <w:t xml:space="preserve"> de 2 devuelve el segundo valor de la fila en </w:t>
      </w:r>
      <w:proofErr w:type="spellStart"/>
      <w:r w:rsidRPr="00DB01C7">
        <w:t>matriz_tabla</w:t>
      </w:r>
      <w:proofErr w:type="spellEnd"/>
      <w:r w:rsidRPr="00DB01C7">
        <w:t xml:space="preserve"> y así sucesivamente. Si </w:t>
      </w:r>
      <w:proofErr w:type="spellStart"/>
      <w:r w:rsidRPr="00DB01C7">
        <w:t>indicador_filas</w:t>
      </w:r>
      <w:proofErr w:type="spellEnd"/>
      <w:r w:rsidRPr="00DB01C7">
        <w:t xml:space="preserve"> es menor que 1, BUSCARH devuelve el valor de error </w:t>
      </w:r>
      <w:proofErr w:type="gramStart"/>
      <w:r w:rsidRPr="00DB01C7">
        <w:t>#¡</w:t>
      </w:r>
      <w:proofErr w:type="gramEnd"/>
      <w:r w:rsidRPr="00DB01C7">
        <w:t xml:space="preserve">VALOR!; si </w:t>
      </w:r>
      <w:proofErr w:type="spellStart"/>
      <w:r w:rsidRPr="00DB01C7">
        <w:t>indicador_filas</w:t>
      </w:r>
      <w:proofErr w:type="spellEnd"/>
      <w:r w:rsidRPr="00DB01C7">
        <w:t xml:space="preserve"> es mayor que el número de filas en </w:t>
      </w:r>
      <w:proofErr w:type="spellStart"/>
      <w:r w:rsidRPr="00DB01C7">
        <w:t>tabla_matriz</w:t>
      </w:r>
      <w:proofErr w:type="spellEnd"/>
      <w:r w:rsidRPr="00DB01C7">
        <w:t xml:space="preserve"> BUSCARH devuelve el valor de error #¡REF!. </w:t>
      </w:r>
      <w:proofErr w:type="gramStart"/>
      <w:r w:rsidRPr="00DB01C7">
        <w:t>#¡</w:t>
      </w:r>
      <w:proofErr w:type="gramEnd"/>
      <w:r w:rsidRPr="00DB01C7">
        <w:t>VALOR!</w:t>
      </w:r>
    </w:p>
    <w:p w14:paraId="1E7C719D" w14:textId="77777777" w:rsidR="00DB01C7" w:rsidRPr="00DB01C7" w:rsidRDefault="00DB01C7" w:rsidP="00DB01C7">
      <w:pPr>
        <w:numPr>
          <w:ilvl w:val="0"/>
          <w:numId w:val="18"/>
        </w:numPr>
      </w:pPr>
      <w:r w:rsidRPr="00DB01C7">
        <w:rPr>
          <w:b/>
          <w:bCs/>
        </w:rPr>
        <w:t>Ordenado</w:t>
      </w:r>
      <w:r w:rsidRPr="00DB01C7">
        <w:t xml:space="preserve">    Opcional. Es un valor lógico que especifica si BUSCARH debe localizar una coincidencia exacta o aproximada. Si lo omite o es VERDADERO, devolverá una coincidencia aproximada. Es decir, si no encuentra ninguna coincidencia exacta, devolverá el siguiente valor mayor que sea inferior a </w:t>
      </w:r>
      <w:proofErr w:type="spellStart"/>
      <w:r w:rsidRPr="00DB01C7">
        <w:t>valor_buscado</w:t>
      </w:r>
      <w:proofErr w:type="spellEnd"/>
      <w:r w:rsidRPr="00DB01C7">
        <w:t>. Si es FALSO, BUSCARH encontrará una coincidencia exacta. Si no encuentra ninguna, devolverá el valor de error #N/A.</w:t>
      </w:r>
    </w:p>
    <w:p w14:paraId="709BAB28" w14:textId="77777777" w:rsidR="00824CA1" w:rsidRDefault="00824CA1" w:rsidP="00DB01C7"/>
    <w:p w14:paraId="271F5261" w14:textId="4D9F3AB2" w:rsidR="00DB01C7" w:rsidRPr="00DB01C7" w:rsidRDefault="00DB01C7" w:rsidP="00DB01C7">
      <w:r w:rsidRPr="00DB01C7">
        <w:t>Observación</w:t>
      </w:r>
    </w:p>
    <w:p w14:paraId="77A80B82" w14:textId="77777777" w:rsidR="00DB01C7" w:rsidRPr="00DB01C7" w:rsidRDefault="00DB01C7" w:rsidP="00DB01C7">
      <w:pPr>
        <w:numPr>
          <w:ilvl w:val="0"/>
          <w:numId w:val="19"/>
        </w:numPr>
      </w:pPr>
      <w:r w:rsidRPr="00DB01C7">
        <w:t xml:space="preserve">Si BUSCARH no logra encontrar </w:t>
      </w:r>
      <w:proofErr w:type="spellStart"/>
      <w:r w:rsidRPr="00DB01C7">
        <w:t>valor_buscado</w:t>
      </w:r>
      <w:proofErr w:type="spellEnd"/>
      <w:r w:rsidRPr="00DB01C7">
        <w:t xml:space="preserve"> y ordenado es VERDADERO, usa el mayor valor que sea menor que </w:t>
      </w:r>
      <w:proofErr w:type="spellStart"/>
      <w:r w:rsidRPr="00DB01C7">
        <w:t>valor_buscado</w:t>
      </w:r>
      <w:proofErr w:type="spellEnd"/>
      <w:r w:rsidRPr="00DB01C7">
        <w:t>.</w:t>
      </w:r>
    </w:p>
    <w:p w14:paraId="04CE63E1" w14:textId="77777777" w:rsidR="00DB01C7" w:rsidRPr="00DB01C7" w:rsidRDefault="00DB01C7" w:rsidP="00DB01C7">
      <w:pPr>
        <w:numPr>
          <w:ilvl w:val="0"/>
          <w:numId w:val="19"/>
        </w:numPr>
      </w:pPr>
      <w:r w:rsidRPr="00DB01C7">
        <w:t xml:space="preserve">Si </w:t>
      </w:r>
      <w:proofErr w:type="spellStart"/>
      <w:r w:rsidRPr="00DB01C7">
        <w:t>valor_buscado</w:t>
      </w:r>
      <w:proofErr w:type="spellEnd"/>
      <w:r w:rsidRPr="00DB01C7">
        <w:t xml:space="preserve"> es menor que el menor valor de la primera fila de </w:t>
      </w:r>
      <w:proofErr w:type="spellStart"/>
      <w:r w:rsidRPr="00DB01C7">
        <w:t>matriz_buscar_en</w:t>
      </w:r>
      <w:proofErr w:type="spellEnd"/>
      <w:r w:rsidRPr="00DB01C7">
        <w:t>, BUSCARH devuelve el valor de error #N/A.</w:t>
      </w:r>
    </w:p>
    <w:p w14:paraId="38C7CF59" w14:textId="77777777" w:rsidR="00824CA1" w:rsidRPr="00DB01C7" w:rsidRDefault="00DB01C7" w:rsidP="00DB01C7">
      <w:pPr>
        <w:numPr>
          <w:ilvl w:val="0"/>
          <w:numId w:val="19"/>
        </w:numPr>
      </w:pPr>
      <w:r w:rsidRPr="00DB01C7">
        <w:t xml:space="preserve">Si ordenado es FALSO y </w:t>
      </w:r>
      <w:proofErr w:type="spellStart"/>
      <w:r w:rsidRPr="00DB01C7">
        <w:t>valor_buscado</w:t>
      </w:r>
      <w:proofErr w:type="spellEnd"/>
      <w:r w:rsidRPr="00DB01C7">
        <w:t xml:space="preserve"> es un valor de texto, puede usar los caracteres comodín de signo de interrogación (?) y asterisco (*) en el argumento </w:t>
      </w:r>
      <w:proofErr w:type="spellStart"/>
      <w:r w:rsidRPr="00DB01C7">
        <w:t>valor_buscado</w:t>
      </w:r>
      <w:proofErr w:type="spellEnd"/>
      <w:r w:rsidRPr="00DB01C7">
        <w:t xml:space="preserve">. El signo de interrogación corresponde a un solo carácter cualquiera y el asterisco equivale a cualquier secuencia de </w:t>
      </w:r>
    </w:p>
    <w:p w14:paraId="7CDA66B5" w14:textId="1B5F7993" w:rsidR="00DB01C7" w:rsidRPr="00DB01C7" w:rsidRDefault="00DB01C7" w:rsidP="00DB01C7">
      <w:pPr>
        <w:numPr>
          <w:ilvl w:val="0"/>
          <w:numId w:val="19"/>
        </w:numPr>
      </w:pPr>
      <w:r w:rsidRPr="00DB01C7">
        <w:lastRenderedPageBreak/>
        <w:t>caracteres. Para buscar un signo de interrogación o un asterisco, escriba una tilde (~) antes del carácter.</w:t>
      </w:r>
    </w:p>
    <w:p w14:paraId="2F528603" w14:textId="77777777" w:rsidR="00824CA1" w:rsidRDefault="00824CA1" w:rsidP="00DB01C7"/>
    <w:p w14:paraId="61A321E4" w14:textId="1F021E56" w:rsidR="00DB01C7" w:rsidRPr="00DB01C7" w:rsidRDefault="00DB01C7" w:rsidP="00DB01C7">
      <w:r w:rsidRPr="00DB01C7">
        <w:t>Ejemplo</w:t>
      </w:r>
    </w:p>
    <w:p w14:paraId="32103077" w14:textId="6BD1573B" w:rsidR="00AC6F2A" w:rsidRDefault="00DB01C7" w:rsidP="00DB01C7">
      <w:r w:rsidRPr="00DB01C7">
        <w:t>Copie los datos de ejemplo en la tabla siguiente y péguelos en la celda A1 de una hoja de cálculo nueva de Excel. Para que las fórmulas muestren los resultados, selecciónelas, presione F2 y luego ENTRAR. Si lo necesita, puede ajustar el ancho de las columnas para ver todos los datos.</w:t>
      </w:r>
    </w:p>
    <w:tbl>
      <w:tblPr>
        <w:tblpPr w:leftFromText="141" w:rightFromText="141" w:vertAnchor="text" w:horzAnchor="margin" w:tblpXSpec="center" w:tblpY="337"/>
        <w:tblW w:w="8685" w:type="dxa"/>
        <w:jc w:val="center"/>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3463"/>
        <w:gridCol w:w="3713"/>
        <w:gridCol w:w="1509"/>
      </w:tblGrid>
      <w:tr w:rsidR="00AC6F2A" w:rsidRPr="00DB01C7" w14:paraId="58933C54" w14:textId="77777777" w:rsidTr="003455B4">
        <w:trPr>
          <w:tblHeader/>
          <w:jc w:val="center"/>
        </w:trPr>
        <w:tc>
          <w:tcPr>
            <w:tcW w:w="3463" w:type="dxa"/>
            <w:shd w:val="clear" w:color="auto" w:fill="DADADA"/>
            <w:tcMar>
              <w:top w:w="60" w:type="dxa"/>
              <w:left w:w="150" w:type="dxa"/>
              <w:bottom w:w="60" w:type="dxa"/>
              <w:right w:w="150" w:type="dxa"/>
            </w:tcMar>
            <w:hideMark/>
          </w:tcPr>
          <w:p w14:paraId="72713D2D" w14:textId="77777777" w:rsidR="00AC6F2A" w:rsidRPr="00DB01C7" w:rsidRDefault="00AC6F2A" w:rsidP="003455B4">
            <w:pPr>
              <w:jc w:val="center"/>
            </w:pPr>
            <w:r w:rsidRPr="00DB01C7">
              <w:rPr>
                <w:b/>
                <w:bCs/>
              </w:rPr>
              <w:t>Ejes</w:t>
            </w:r>
          </w:p>
        </w:tc>
        <w:tc>
          <w:tcPr>
            <w:tcW w:w="3713" w:type="dxa"/>
            <w:shd w:val="clear" w:color="auto" w:fill="DADADA"/>
            <w:tcMar>
              <w:top w:w="60" w:type="dxa"/>
              <w:left w:w="150" w:type="dxa"/>
              <w:bottom w:w="60" w:type="dxa"/>
              <w:right w:w="150" w:type="dxa"/>
            </w:tcMar>
            <w:hideMark/>
          </w:tcPr>
          <w:p w14:paraId="7D44D111" w14:textId="77777777" w:rsidR="00AC6F2A" w:rsidRPr="00DB01C7" w:rsidRDefault="00AC6F2A" w:rsidP="003455B4">
            <w:pPr>
              <w:jc w:val="center"/>
            </w:pPr>
            <w:r w:rsidRPr="00DB01C7">
              <w:rPr>
                <w:b/>
                <w:bCs/>
              </w:rPr>
              <w:t>Cojinetes</w:t>
            </w:r>
          </w:p>
        </w:tc>
        <w:tc>
          <w:tcPr>
            <w:tcW w:w="0" w:type="auto"/>
            <w:shd w:val="clear" w:color="auto" w:fill="DADADA"/>
            <w:tcMar>
              <w:top w:w="60" w:type="dxa"/>
              <w:left w:w="150" w:type="dxa"/>
              <w:bottom w:w="60" w:type="dxa"/>
              <w:right w:w="150" w:type="dxa"/>
            </w:tcMar>
            <w:hideMark/>
          </w:tcPr>
          <w:p w14:paraId="541584C4" w14:textId="77777777" w:rsidR="00AC6F2A" w:rsidRPr="00DB01C7" w:rsidRDefault="00AC6F2A" w:rsidP="003455B4">
            <w:pPr>
              <w:jc w:val="center"/>
            </w:pPr>
            <w:r w:rsidRPr="00DB01C7">
              <w:rPr>
                <w:b/>
                <w:bCs/>
              </w:rPr>
              <w:t>Pernos</w:t>
            </w:r>
          </w:p>
        </w:tc>
      </w:tr>
      <w:tr w:rsidR="00AC6F2A" w:rsidRPr="00DB01C7" w14:paraId="1EA720F5" w14:textId="77777777" w:rsidTr="003455B4">
        <w:trPr>
          <w:jc w:val="center"/>
        </w:trPr>
        <w:tc>
          <w:tcPr>
            <w:tcW w:w="3463" w:type="dxa"/>
            <w:shd w:val="clear" w:color="auto" w:fill="F4F4F4"/>
            <w:tcMar>
              <w:top w:w="60" w:type="dxa"/>
              <w:left w:w="150" w:type="dxa"/>
              <w:bottom w:w="60" w:type="dxa"/>
              <w:right w:w="150" w:type="dxa"/>
            </w:tcMar>
            <w:vAlign w:val="center"/>
            <w:hideMark/>
          </w:tcPr>
          <w:p w14:paraId="237E364A" w14:textId="77777777" w:rsidR="00AC6F2A" w:rsidRPr="00DB01C7" w:rsidRDefault="00AC6F2A" w:rsidP="003455B4">
            <w:pPr>
              <w:rPr>
                <w:sz w:val="20"/>
                <w:szCs w:val="18"/>
              </w:rPr>
            </w:pPr>
            <w:r w:rsidRPr="00DB01C7">
              <w:rPr>
                <w:sz w:val="20"/>
                <w:szCs w:val="18"/>
              </w:rPr>
              <w:t>4</w:t>
            </w:r>
          </w:p>
        </w:tc>
        <w:tc>
          <w:tcPr>
            <w:tcW w:w="3713" w:type="dxa"/>
            <w:shd w:val="clear" w:color="auto" w:fill="F4F4F4"/>
            <w:tcMar>
              <w:top w:w="60" w:type="dxa"/>
              <w:left w:w="150" w:type="dxa"/>
              <w:bottom w:w="60" w:type="dxa"/>
              <w:right w:w="150" w:type="dxa"/>
            </w:tcMar>
            <w:vAlign w:val="center"/>
            <w:hideMark/>
          </w:tcPr>
          <w:p w14:paraId="3BF56B35" w14:textId="77777777" w:rsidR="00AC6F2A" w:rsidRPr="00DB01C7" w:rsidRDefault="00AC6F2A" w:rsidP="003455B4">
            <w:pPr>
              <w:rPr>
                <w:sz w:val="20"/>
                <w:szCs w:val="18"/>
              </w:rPr>
            </w:pPr>
            <w:r w:rsidRPr="00DB01C7">
              <w:rPr>
                <w:sz w:val="20"/>
                <w:szCs w:val="18"/>
              </w:rPr>
              <w:t>4</w:t>
            </w:r>
          </w:p>
        </w:tc>
        <w:tc>
          <w:tcPr>
            <w:tcW w:w="0" w:type="auto"/>
            <w:shd w:val="clear" w:color="auto" w:fill="F4F4F4"/>
            <w:tcMar>
              <w:top w:w="60" w:type="dxa"/>
              <w:left w:w="150" w:type="dxa"/>
              <w:bottom w:w="60" w:type="dxa"/>
              <w:right w:w="150" w:type="dxa"/>
            </w:tcMar>
            <w:vAlign w:val="center"/>
            <w:hideMark/>
          </w:tcPr>
          <w:p w14:paraId="511E9E2E" w14:textId="77777777" w:rsidR="00AC6F2A" w:rsidRPr="00DB01C7" w:rsidRDefault="00AC6F2A" w:rsidP="003455B4">
            <w:pPr>
              <w:rPr>
                <w:sz w:val="20"/>
                <w:szCs w:val="18"/>
              </w:rPr>
            </w:pPr>
            <w:r w:rsidRPr="00DB01C7">
              <w:rPr>
                <w:sz w:val="20"/>
                <w:szCs w:val="18"/>
              </w:rPr>
              <w:t>9</w:t>
            </w:r>
          </w:p>
        </w:tc>
      </w:tr>
      <w:tr w:rsidR="00AC6F2A" w:rsidRPr="00DB01C7" w14:paraId="38757F1A" w14:textId="77777777" w:rsidTr="003455B4">
        <w:trPr>
          <w:jc w:val="center"/>
        </w:trPr>
        <w:tc>
          <w:tcPr>
            <w:tcW w:w="3463" w:type="dxa"/>
            <w:shd w:val="clear" w:color="auto" w:fill="F4F4F4"/>
            <w:tcMar>
              <w:top w:w="60" w:type="dxa"/>
              <w:left w:w="150" w:type="dxa"/>
              <w:bottom w:w="60" w:type="dxa"/>
              <w:right w:w="150" w:type="dxa"/>
            </w:tcMar>
            <w:vAlign w:val="center"/>
            <w:hideMark/>
          </w:tcPr>
          <w:p w14:paraId="0CA80D1B" w14:textId="77777777" w:rsidR="00AC6F2A" w:rsidRPr="00DB01C7" w:rsidRDefault="00AC6F2A" w:rsidP="003455B4">
            <w:pPr>
              <w:rPr>
                <w:sz w:val="20"/>
                <w:szCs w:val="18"/>
              </w:rPr>
            </w:pPr>
            <w:r w:rsidRPr="00DB01C7">
              <w:rPr>
                <w:sz w:val="20"/>
                <w:szCs w:val="18"/>
              </w:rPr>
              <w:t>5</w:t>
            </w:r>
          </w:p>
        </w:tc>
        <w:tc>
          <w:tcPr>
            <w:tcW w:w="3713" w:type="dxa"/>
            <w:shd w:val="clear" w:color="auto" w:fill="F4F4F4"/>
            <w:tcMar>
              <w:top w:w="60" w:type="dxa"/>
              <w:left w:w="150" w:type="dxa"/>
              <w:bottom w:w="60" w:type="dxa"/>
              <w:right w:w="150" w:type="dxa"/>
            </w:tcMar>
            <w:vAlign w:val="center"/>
            <w:hideMark/>
          </w:tcPr>
          <w:p w14:paraId="260B7DD5" w14:textId="77777777" w:rsidR="00AC6F2A" w:rsidRPr="00DB01C7" w:rsidRDefault="00AC6F2A" w:rsidP="003455B4">
            <w:pPr>
              <w:rPr>
                <w:sz w:val="20"/>
                <w:szCs w:val="18"/>
              </w:rPr>
            </w:pPr>
            <w:r w:rsidRPr="00DB01C7">
              <w:rPr>
                <w:sz w:val="20"/>
                <w:szCs w:val="18"/>
              </w:rPr>
              <w:t>7</w:t>
            </w:r>
          </w:p>
        </w:tc>
        <w:tc>
          <w:tcPr>
            <w:tcW w:w="0" w:type="auto"/>
            <w:shd w:val="clear" w:color="auto" w:fill="F4F4F4"/>
            <w:tcMar>
              <w:top w:w="60" w:type="dxa"/>
              <w:left w:w="150" w:type="dxa"/>
              <w:bottom w:w="60" w:type="dxa"/>
              <w:right w:w="150" w:type="dxa"/>
            </w:tcMar>
            <w:vAlign w:val="center"/>
            <w:hideMark/>
          </w:tcPr>
          <w:p w14:paraId="21E710A0" w14:textId="77777777" w:rsidR="00AC6F2A" w:rsidRPr="00DB01C7" w:rsidRDefault="00AC6F2A" w:rsidP="003455B4">
            <w:pPr>
              <w:rPr>
                <w:sz w:val="20"/>
                <w:szCs w:val="18"/>
              </w:rPr>
            </w:pPr>
            <w:r w:rsidRPr="00DB01C7">
              <w:rPr>
                <w:sz w:val="20"/>
                <w:szCs w:val="18"/>
              </w:rPr>
              <w:t>10</w:t>
            </w:r>
          </w:p>
        </w:tc>
      </w:tr>
      <w:tr w:rsidR="00AC6F2A" w:rsidRPr="00DB01C7" w14:paraId="7299A2CD" w14:textId="77777777" w:rsidTr="003455B4">
        <w:trPr>
          <w:jc w:val="center"/>
        </w:trPr>
        <w:tc>
          <w:tcPr>
            <w:tcW w:w="3463" w:type="dxa"/>
            <w:shd w:val="clear" w:color="auto" w:fill="F4F4F4"/>
            <w:tcMar>
              <w:top w:w="60" w:type="dxa"/>
              <w:left w:w="150" w:type="dxa"/>
              <w:bottom w:w="60" w:type="dxa"/>
              <w:right w:w="150" w:type="dxa"/>
            </w:tcMar>
            <w:vAlign w:val="center"/>
            <w:hideMark/>
          </w:tcPr>
          <w:p w14:paraId="0E99CC09" w14:textId="77777777" w:rsidR="00AC6F2A" w:rsidRPr="00DB01C7" w:rsidRDefault="00AC6F2A" w:rsidP="003455B4">
            <w:pPr>
              <w:rPr>
                <w:sz w:val="20"/>
                <w:szCs w:val="18"/>
              </w:rPr>
            </w:pPr>
            <w:r w:rsidRPr="00DB01C7">
              <w:rPr>
                <w:sz w:val="20"/>
                <w:szCs w:val="18"/>
              </w:rPr>
              <w:t>6</w:t>
            </w:r>
          </w:p>
        </w:tc>
        <w:tc>
          <w:tcPr>
            <w:tcW w:w="3713" w:type="dxa"/>
            <w:shd w:val="clear" w:color="auto" w:fill="F4F4F4"/>
            <w:tcMar>
              <w:top w:w="60" w:type="dxa"/>
              <w:left w:w="150" w:type="dxa"/>
              <w:bottom w:w="60" w:type="dxa"/>
              <w:right w:w="150" w:type="dxa"/>
            </w:tcMar>
            <w:vAlign w:val="center"/>
            <w:hideMark/>
          </w:tcPr>
          <w:p w14:paraId="3D35229A" w14:textId="77777777" w:rsidR="00AC6F2A" w:rsidRPr="00DB01C7" w:rsidRDefault="00AC6F2A" w:rsidP="003455B4">
            <w:pPr>
              <w:rPr>
                <w:sz w:val="20"/>
                <w:szCs w:val="18"/>
              </w:rPr>
            </w:pPr>
            <w:r w:rsidRPr="00DB01C7">
              <w:rPr>
                <w:sz w:val="20"/>
                <w:szCs w:val="18"/>
              </w:rPr>
              <w:t>8</w:t>
            </w:r>
          </w:p>
        </w:tc>
        <w:tc>
          <w:tcPr>
            <w:tcW w:w="0" w:type="auto"/>
            <w:shd w:val="clear" w:color="auto" w:fill="F4F4F4"/>
            <w:tcMar>
              <w:top w:w="60" w:type="dxa"/>
              <w:left w:w="150" w:type="dxa"/>
              <w:bottom w:w="60" w:type="dxa"/>
              <w:right w:w="150" w:type="dxa"/>
            </w:tcMar>
            <w:vAlign w:val="center"/>
            <w:hideMark/>
          </w:tcPr>
          <w:p w14:paraId="3A7D43AA" w14:textId="77777777" w:rsidR="00AC6F2A" w:rsidRPr="00DB01C7" w:rsidRDefault="00AC6F2A" w:rsidP="003455B4">
            <w:pPr>
              <w:rPr>
                <w:sz w:val="20"/>
                <w:szCs w:val="18"/>
              </w:rPr>
            </w:pPr>
            <w:r w:rsidRPr="00DB01C7">
              <w:rPr>
                <w:sz w:val="20"/>
                <w:szCs w:val="18"/>
              </w:rPr>
              <w:t>11</w:t>
            </w:r>
          </w:p>
        </w:tc>
      </w:tr>
      <w:tr w:rsidR="00AC6F2A" w:rsidRPr="00DB01C7" w14:paraId="26417A04" w14:textId="77777777" w:rsidTr="003455B4">
        <w:trPr>
          <w:jc w:val="center"/>
        </w:trPr>
        <w:tc>
          <w:tcPr>
            <w:tcW w:w="3463" w:type="dxa"/>
            <w:shd w:val="clear" w:color="auto" w:fill="F4F4F4"/>
            <w:tcMar>
              <w:top w:w="60" w:type="dxa"/>
              <w:left w:w="150" w:type="dxa"/>
              <w:bottom w:w="60" w:type="dxa"/>
              <w:right w:w="150" w:type="dxa"/>
            </w:tcMar>
            <w:vAlign w:val="center"/>
            <w:hideMark/>
          </w:tcPr>
          <w:p w14:paraId="0B078EB5" w14:textId="77777777" w:rsidR="00AC6F2A" w:rsidRPr="00DB01C7" w:rsidRDefault="00AC6F2A" w:rsidP="003455B4">
            <w:pPr>
              <w:rPr>
                <w:sz w:val="20"/>
                <w:szCs w:val="18"/>
              </w:rPr>
            </w:pPr>
            <w:r w:rsidRPr="00DB01C7">
              <w:rPr>
                <w:b/>
                <w:bCs/>
                <w:sz w:val="20"/>
                <w:szCs w:val="18"/>
              </w:rPr>
              <w:t>Fórmula</w:t>
            </w:r>
          </w:p>
        </w:tc>
        <w:tc>
          <w:tcPr>
            <w:tcW w:w="3713" w:type="dxa"/>
            <w:shd w:val="clear" w:color="auto" w:fill="F4F4F4"/>
            <w:tcMar>
              <w:top w:w="60" w:type="dxa"/>
              <w:left w:w="150" w:type="dxa"/>
              <w:bottom w:w="60" w:type="dxa"/>
              <w:right w:w="150" w:type="dxa"/>
            </w:tcMar>
            <w:vAlign w:val="center"/>
            <w:hideMark/>
          </w:tcPr>
          <w:p w14:paraId="3BFA6F86" w14:textId="77777777" w:rsidR="00AC6F2A" w:rsidRPr="00DB01C7" w:rsidRDefault="00AC6F2A" w:rsidP="003455B4">
            <w:pPr>
              <w:rPr>
                <w:sz w:val="20"/>
                <w:szCs w:val="18"/>
              </w:rPr>
            </w:pPr>
            <w:r w:rsidRPr="00DB01C7">
              <w:rPr>
                <w:b/>
                <w:bCs/>
                <w:sz w:val="20"/>
                <w:szCs w:val="18"/>
              </w:rPr>
              <w:t>Descripción</w:t>
            </w:r>
          </w:p>
        </w:tc>
        <w:tc>
          <w:tcPr>
            <w:tcW w:w="0" w:type="auto"/>
            <w:shd w:val="clear" w:color="auto" w:fill="F4F4F4"/>
            <w:tcMar>
              <w:top w:w="60" w:type="dxa"/>
              <w:left w:w="150" w:type="dxa"/>
              <w:bottom w:w="60" w:type="dxa"/>
              <w:right w:w="150" w:type="dxa"/>
            </w:tcMar>
            <w:vAlign w:val="center"/>
            <w:hideMark/>
          </w:tcPr>
          <w:p w14:paraId="1195433F" w14:textId="77777777" w:rsidR="00AC6F2A" w:rsidRPr="00DB01C7" w:rsidRDefault="00AC6F2A" w:rsidP="003455B4">
            <w:pPr>
              <w:rPr>
                <w:sz w:val="20"/>
                <w:szCs w:val="18"/>
              </w:rPr>
            </w:pPr>
            <w:r w:rsidRPr="00DB01C7">
              <w:rPr>
                <w:b/>
                <w:bCs/>
                <w:sz w:val="20"/>
                <w:szCs w:val="18"/>
              </w:rPr>
              <w:t>Resultado</w:t>
            </w:r>
          </w:p>
        </w:tc>
      </w:tr>
      <w:tr w:rsidR="00AC6F2A" w:rsidRPr="00DB01C7" w14:paraId="0F3D4BFC" w14:textId="77777777" w:rsidTr="003455B4">
        <w:trPr>
          <w:jc w:val="center"/>
        </w:trPr>
        <w:tc>
          <w:tcPr>
            <w:tcW w:w="3463" w:type="dxa"/>
            <w:shd w:val="clear" w:color="auto" w:fill="F4F4F4"/>
            <w:tcMar>
              <w:top w:w="60" w:type="dxa"/>
              <w:left w:w="150" w:type="dxa"/>
              <w:bottom w:w="60" w:type="dxa"/>
              <w:right w:w="150" w:type="dxa"/>
            </w:tcMar>
            <w:vAlign w:val="center"/>
            <w:hideMark/>
          </w:tcPr>
          <w:p w14:paraId="38F2B2C9" w14:textId="77777777" w:rsidR="00AC6F2A" w:rsidRPr="00DB01C7" w:rsidRDefault="00AC6F2A" w:rsidP="003455B4">
            <w:pPr>
              <w:rPr>
                <w:sz w:val="20"/>
                <w:szCs w:val="18"/>
              </w:rPr>
            </w:pPr>
            <w:r w:rsidRPr="00DB01C7">
              <w:rPr>
                <w:sz w:val="20"/>
                <w:szCs w:val="18"/>
              </w:rPr>
              <w:t>=</w:t>
            </w:r>
            <w:proofErr w:type="gramStart"/>
            <w:r w:rsidRPr="00DB01C7">
              <w:rPr>
                <w:sz w:val="20"/>
                <w:szCs w:val="18"/>
              </w:rPr>
              <w:t>BUSCARH(</w:t>
            </w:r>
            <w:proofErr w:type="gramEnd"/>
            <w:r w:rsidRPr="00DB01C7">
              <w:rPr>
                <w:sz w:val="20"/>
                <w:szCs w:val="18"/>
              </w:rPr>
              <w:t>"Ejes"; A1:C4; 2; VERDADERO)</w:t>
            </w:r>
          </w:p>
        </w:tc>
        <w:tc>
          <w:tcPr>
            <w:tcW w:w="3713" w:type="dxa"/>
            <w:shd w:val="clear" w:color="auto" w:fill="F4F4F4"/>
            <w:tcMar>
              <w:top w:w="60" w:type="dxa"/>
              <w:left w:w="150" w:type="dxa"/>
              <w:bottom w:w="60" w:type="dxa"/>
              <w:right w:w="150" w:type="dxa"/>
            </w:tcMar>
            <w:vAlign w:val="center"/>
            <w:hideMark/>
          </w:tcPr>
          <w:p w14:paraId="51C19FDC" w14:textId="77777777" w:rsidR="00AC6F2A" w:rsidRPr="00DB01C7" w:rsidRDefault="00AC6F2A" w:rsidP="003455B4">
            <w:pPr>
              <w:rPr>
                <w:sz w:val="20"/>
                <w:szCs w:val="18"/>
              </w:rPr>
            </w:pPr>
            <w:r w:rsidRPr="00DB01C7">
              <w:rPr>
                <w:sz w:val="20"/>
                <w:szCs w:val="18"/>
              </w:rPr>
              <w:t>Busca Ejes en la fila 1 y devuelve el valor de la fila 2 que está en la misma columna (columna A).</w:t>
            </w:r>
          </w:p>
        </w:tc>
        <w:tc>
          <w:tcPr>
            <w:tcW w:w="0" w:type="auto"/>
            <w:shd w:val="clear" w:color="auto" w:fill="F4F4F4"/>
            <w:tcMar>
              <w:top w:w="60" w:type="dxa"/>
              <w:left w:w="150" w:type="dxa"/>
              <w:bottom w:w="60" w:type="dxa"/>
              <w:right w:w="150" w:type="dxa"/>
            </w:tcMar>
            <w:vAlign w:val="center"/>
            <w:hideMark/>
          </w:tcPr>
          <w:p w14:paraId="0C1EA8C5" w14:textId="77777777" w:rsidR="00AC6F2A" w:rsidRPr="00DB01C7" w:rsidRDefault="00AC6F2A" w:rsidP="003455B4">
            <w:pPr>
              <w:rPr>
                <w:sz w:val="20"/>
                <w:szCs w:val="18"/>
              </w:rPr>
            </w:pPr>
            <w:r w:rsidRPr="00DB01C7">
              <w:rPr>
                <w:sz w:val="20"/>
                <w:szCs w:val="18"/>
              </w:rPr>
              <w:t>4</w:t>
            </w:r>
          </w:p>
        </w:tc>
      </w:tr>
      <w:tr w:rsidR="00AC6F2A" w:rsidRPr="00DB01C7" w14:paraId="2D1CA98E" w14:textId="77777777" w:rsidTr="003455B4">
        <w:trPr>
          <w:jc w:val="center"/>
        </w:trPr>
        <w:tc>
          <w:tcPr>
            <w:tcW w:w="3463" w:type="dxa"/>
            <w:shd w:val="clear" w:color="auto" w:fill="F4F4F4"/>
            <w:tcMar>
              <w:top w:w="60" w:type="dxa"/>
              <w:left w:w="150" w:type="dxa"/>
              <w:bottom w:w="60" w:type="dxa"/>
              <w:right w:w="150" w:type="dxa"/>
            </w:tcMar>
            <w:vAlign w:val="center"/>
            <w:hideMark/>
          </w:tcPr>
          <w:p w14:paraId="3D98C1C9" w14:textId="77777777" w:rsidR="00AC6F2A" w:rsidRPr="00DB01C7" w:rsidRDefault="00AC6F2A" w:rsidP="003455B4">
            <w:pPr>
              <w:rPr>
                <w:sz w:val="20"/>
                <w:szCs w:val="18"/>
              </w:rPr>
            </w:pPr>
            <w:r w:rsidRPr="00DB01C7">
              <w:rPr>
                <w:sz w:val="20"/>
                <w:szCs w:val="18"/>
              </w:rPr>
              <w:t>=</w:t>
            </w:r>
            <w:proofErr w:type="gramStart"/>
            <w:r w:rsidRPr="00DB01C7">
              <w:rPr>
                <w:sz w:val="20"/>
                <w:szCs w:val="18"/>
              </w:rPr>
              <w:t>BUSCARH(</w:t>
            </w:r>
            <w:proofErr w:type="gramEnd"/>
            <w:r w:rsidRPr="00DB01C7">
              <w:rPr>
                <w:sz w:val="20"/>
                <w:szCs w:val="18"/>
              </w:rPr>
              <w:t>"Cojinetes"; A1:C4; 3; FALSO)</w:t>
            </w:r>
          </w:p>
        </w:tc>
        <w:tc>
          <w:tcPr>
            <w:tcW w:w="3713" w:type="dxa"/>
            <w:shd w:val="clear" w:color="auto" w:fill="F4F4F4"/>
            <w:tcMar>
              <w:top w:w="60" w:type="dxa"/>
              <w:left w:w="150" w:type="dxa"/>
              <w:bottom w:w="60" w:type="dxa"/>
              <w:right w:w="150" w:type="dxa"/>
            </w:tcMar>
            <w:vAlign w:val="center"/>
            <w:hideMark/>
          </w:tcPr>
          <w:p w14:paraId="284F218D" w14:textId="77777777" w:rsidR="00AC6F2A" w:rsidRPr="00DB01C7" w:rsidRDefault="00AC6F2A" w:rsidP="003455B4">
            <w:pPr>
              <w:rPr>
                <w:sz w:val="20"/>
                <w:szCs w:val="18"/>
              </w:rPr>
            </w:pPr>
            <w:r w:rsidRPr="00DB01C7">
              <w:rPr>
                <w:sz w:val="20"/>
                <w:szCs w:val="18"/>
              </w:rPr>
              <w:t>Busca Cojinetes en la fila 1 y devuelve el valor de la fila 3 que está en la misma columna (columna B).</w:t>
            </w:r>
          </w:p>
        </w:tc>
        <w:tc>
          <w:tcPr>
            <w:tcW w:w="0" w:type="auto"/>
            <w:shd w:val="clear" w:color="auto" w:fill="F4F4F4"/>
            <w:tcMar>
              <w:top w:w="60" w:type="dxa"/>
              <w:left w:w="150" w:type="dxa"/>
              <w:bottom w:w="60" w:type="dxa"/>
              <w:right w:w="150" w:type="dxa"/>
            </w:tcMar>
            <w:vAlign w:val="center"/>
            <w:hideMark/>
          </w:tcPr>
          <w:p w14:paraId="7EC6D66A" w14:textId="77777777" w:rsidR="00AC6F2A" w:rsidRPr="00DB01C7" w:rsidRDefault="00AC6F2A" w:rsidP="003455B4">
            <w:pPr>
              <w:rPr>
                <w:sz w:val="20"/>
                <w:szCs w:val="18"/>
              </w:rPr>
            </w:pPr>
            <w:r w:rsidRPr="00DB01C7">
              <w:rPr>
                <w:sz w:val="20"/>
                <w:szCs w:val="18"/>
              </w:rPr>
              <w:t>7</w:t>
            </w:r>
          </w:p>
        </w:tc>
      </w:tr>
      <w:tr w:rsidR="00AC6F2A" w:rsidRPr="00DB01C7" w14:paraId="0C8C5308" w14:textId="77777777" w:rsidTr="003455B4">
        <w:trPr>
          <w:jc w:val="center"/>
        </w:trPr>
        <w:tc>
          <w:tcPr>
            <w:tcW w:w="3463" w:type="dxa"/>
            <w:shd w:val="clear" w:color="auto" w:fill="F4F4F4"/>
            <w:tcMar>
              <w:top w:w="60" w:type="dxa"/>
              <w:left w:w="150" w:type="dxa"/>
              <w:bottom w:w="60" w:type="dxa"/>
              <w:right w:w="150" w:type="dxa"/>
            </w:tcMar>
            <w:vAlign w:val="center"/>
            <w:hideMark/>
          </w:tcPr>
          <w:p w14:paraId="3FA1689B" w14:textId="77777777" w:rsidR="00AC6F2A" w:rsidRPr="00DB01C7" w:rsidRDefault="00AC6F2A" w:rsidP="003455B4">
            <w:pPr>
              <w:rPr>
                <w:sz w:val="20"/>
                <w:szCs w:val="18"/>
              </w:rPr>
            </w:pPr>
            <w:r w:rsidRPr="00DB01C7">
              <w:rPr>
                <w:sz w:val="20"/>
                <w:szCs w:val="18"/>
              </w:rPr>
              <w:t>=</w:t>
            </w:r>
            <w:proofErr w:type="gramStart"/>
            <w:r w:rsidRPr="00DB01C7">
              <w:rPr>
                <w:sz w:val="20"/>
                <w:szCs w:val="18"/>
              </w:rPr>
              <w:t>BUSCARH(</w:t>
            </w:r>
            <w:proofErr w:type="gramEnd"/>
            <w:r w:rsidRPr="00DB01C7">
              <w:rPr>
                <w:sz w:val="20"/>
                <w:szCs w:val="18"/>
              </w:rPr>
              <w:t>"B"; A1:C4; 3; VERDADERO)</w:t>
            </w:r>
          </w:p>
        </w:tc>
        <w:tc>
          <w:tcPr>
            <w:tcW w:w="3713" w:type="dxa"/>
            <w:shd w:val="clear" w:color="auto" w:fill="F4F4F4"/>
            <w:tcMar>
              <w:top w:w="60" w:type="dxa"/>
              <w:left w:w="150" w:type="dxa"/>
              <w:bottom w:w="60" w:type="dxa"/>
              <w:right w:w="150" w:type="dxa"/>
            </w:tcMar>
            <w:vAlign w:val="center"/>
            <w:hideMark/>
          </w:tcPr>
          <w:p w14:paraId="2E36C8BE" w14:textId="77777777" w:rsidR="00AC6F2A" w:rsidRPr="00DB01C7" w:rsidRDefault="00AC6F2A" w:rsidP="003455B4">
            <w:pPr>
              <w:rPr>
                <w:sz w:val="20"/>
                <w:szCs w:val="18"/>
              </w:rPr>
            </w:pPr>
            <w:r w:rsidRPr="00DB01C7">
              <w:rPr>
                <w:sz w:val="20"/>
                <w:szCs w:val="18"/>
              </w:rPr>
              <w:t>Busca "B" en la fila 1 y devuelve el valor de la fila 3 que está en la misma columna. Debido a que no se encuentra una coincidencia exacta para "B", se usa el mayor valor menor en la fila 1 que sea menor que "B": "Ejes", en la columna A.</w:t>
            </w:r>
          </w:p>
        </w:tc>
        <w:tc>
          <w:tcPr>
            <w:tcW w:w="0" w:type="auto"/>
            <w:shd w:val="clear" w:color="auto" w:fill="F4F4F4"/>
            <w:tcMar>
              <w:top w:w="60" w:type="dxa"/>
              <w:left w:w="150" w:type="dxa"/>
              <w:bottom w:w="60" w:type="dxa"/>
              <w:right w:w="150" w:type="dxa"/>
            </w:tcMar>
            <w:vAlign w:val="center"/>
            <w:hideMark/>
          </w:tcPr>
          <w:p w14:paraId="06BFF0FA" w14:textId="77777777" w:rsidR="00AC6F2A" w:rsidRPr="00DB01C7" w:rsidRDefault="00AC6F2A" w:rsidP="003455B4">
            <w:pPr>
              <w:rPr>
                <w:sz w:val="20"/>
                <w:szCs w:val="18"/>
              </w:rPr>
            </w:pPr>
            <w:r w:rsidRPr="00DB01C7">
              <w:rPr>
                <w:sz w:val="20"/>
                <w:szCs w:val="18"/>
              </w:rPr>
              <w:t>5</w:t>
            </w:r>
          </w:p>
        </w:tc>
      </w:tr>
      <w:tr w:rsidR="00AC6F2A" w:rsidRPr="00DB01C7" w14:paraId="63CCFFF3" w14:textId="77777777" w:rsidTr="003455B4">
        <w:trPr>
          <w:jc w:val="center"/>
        </w:trPr>
        <w:tc>
          <w:tcPr>
            <w:tcW w:w="3463" w:type="dxa"/>
            <w:shd w:val="clear" w:color="auto" w:fill="F4F4F4"/>
            <w:tcMar>
              <w:top w:w="60" w:type="dxa"/>
              <w:left w:w="150" w:type="dxa"/>
              <w:bottom w:w="60" w:type="dxa"/>
              <w:right w:w="150" w:type="dxa"/>
            </w:tcMar>
            <w:vAlign w:val="center"/>
            <w:hideMark/>
          </w:tcPr>
          <w:p w14:paraId="7E5A13D3" w14:textId="77777777" w:rsidR="00AC6F2A" w:rsidRPr="00DB01C7" w:rsidRDefault="00AC6F2A" w:rsidP="003455B4">
            <w:pPr>
              <w:rPr>
                <w:sz w:val="20"/>
                <w:szCs w:val="18"/>
              </w:rPr>
            </w:pPr>
            <w:r w:rsidRPr="00DB01C7">
              <w:rPr>
                <w:sz w:val="20"/>
                <w:szCs w:val="18"/>
              </w:rPr>
              <w:lastRenderedPageBreak/>
              <w:t>=</w:t>
            </w:r>
            <w:proofErr w:type="gramStart"/>
            <w:r w:rsidRPr="00DB01C7">
              <w:rPr>
                <w:sz w:val="20"/>
                <w:szCs w:val="18"/>
              </w:rPr>
              <w:t>BUSCARH(</w:t>
            </w:r>
            <w:proofErr w:type="gramEnd"/>
            <w:r w:rsidRPr="00DB01C7">
              <w:rPr>
                <w:sz w:val="20"/>
                <w:szCs w:val="18"/>
              </w:rPr>
              <w:t>"Pernos", A1:C4, 4)</w:t>
            </w:r>
          </w:p>
        </w:tc>
        <w:tc>
          <w:tcPr>
            <w:tcW w:w="3713" w:type="dxa"/>
            <w:shd w:val="clear" w:color="auto" w:fill="F4F4F4"/>
            <w:tcMar>
              <w:top w:w="60" w:type="dxa"/>
              <w:left w:w="150" w:type="dxa"/>
              <w:bottom w:w="60" w:type="dxa"/>
              <w:right w:w="150" w:type="dxa"/>
            </w:tcMar>
            <w:vAlign w:val="center"/>
            <w:hideMark/>
          </w:tcPr>
          <w:p w14:paraId="60B76F26" w14:textId="77777777" w:rsidR="00AC6F2A" w:rsidRPr="00DB01C7" w:rsidRDefault="00AC6F2A" w:rsidP="003455B4">
            <w:pPr>
              <w:rPr>
                <w:sz w:val="20"/>
                <w:szCs w:val="18"/>
              </w:rPr>
            </w:pPr>
            <w:r w:rsidRPr="00DB01C7">
              <w:rPr>
                <w:sz w:val="20"/>
                <w:szCs w:val="18"/>
              </w:rPr>
              <w:t>Busca Pernos en la fila 1 y devuelve el valor de la fila 4 que está en la misma columna (columna C).</w:t>
            </w:r>
          </w:p>
        </w:tc>
        <w:tc>
          <w:tcPr>
            <w:tcW w:w="0" w:type="auto"/>
            <w:shd w:val="clear" w:color="auto" w:fill="F4F4F4"/>
            <w:tcMar>
              <w:top w:w="60" w:type="dxa"/>
              <w:left w:w="150" w:type="dxa"/>
              <w:bottom w:w="60" w:type="dxa"/>
              <w:right w:w="150" w:type="dxa"/>
            </w:tcMar>
            <w:vAlign w:val="center"/>
            <w:hideMark/>
          </w:tcPr>
          <w:p w14:paraId="782FFB6A" w14:textId="77777777" w:rsidR="00AC6F2A" w:rsidRPr="00DB01C7" w:rsidRDefault="00AC6F2A" w:rsidP="003455B4">
            <w:pPr>
              <w:rPr>
                <w:sz w:val="20"/>
                <w:szCs w:val="18"/>
              </w:rPr>
            </w:pPr>
            <w:r w:rsidRPr="00DB01C7">
              <w:rPr>
                <w:sz w:val="20"/>
                <w:szCs w:val="18"/>
              </w:rPr>
              <w:t>11</w:t>
            </w:r>
          </w:p>
        </w:tc>
      </w:tr>
      <w:tr w:rsidR="00AC6F2A" w:rsidRPr="00DB01C7" w14:paraId="22513C3D" w14:textId="77777777" w:rsidTr="003455B4">
        <w:trPr>
          <w:jc w:val="center"/>
        </w:trPr>
        <w:tc>
          <w:tcPr>
            <w:tcW w:w="3463" w:type="dxa"/>
            <w:shd w:val="clear" w:color="auto" w:fill="F4F4F4"/>
            <w:tcMar>
              <w:top w:w="60" w:type="dxa"/>
              <w:left w:w="150" w:type="dxa"/>
              <w:bottom w:w="60" w:type="dxa"/>
              <w:right w:w="150" w:type="dxa"/>
            </w:tcMar>
            <w:vAlign w:val="center"/>
            <w:hideMark/>
          </w:tcPr>
          <w:p w14:paraId="4A840397" w14:textId="77777777" w:rsidR="00AC6F2A" w:rsidRPr="00DB01C7" w:rsidRDefault="00AC6F2A" w:rsidP="003455B4">
            <w:pPr>
              <w:rPr>
                <w:sz w:val="20"/>
                <w:szCs w:val="18"/>
              </w:rPr>
            </w:pPr>
            <w:r w:rsidRPr="00DB01C7">
              <w:rPr>
                <w:sz w:val="20"/>
                <w:szCs w:val="18"/>
              </w:rPr>
              <w:t>=</w:t>
            </w:r>
            <w:proofErr w:type="gramStart"/>
            <w:r w:rsidRPr="00DB01C7">
              <w:rPr>
                <w:sz w:val="20"/>
                <w:szCs w:val="18"/>
              </w:rPr>
              <w:t>BUSCARH(</w:t>
            </w:r>
            <w:proofErr w:type="gramEnd"/>
            <w:r w:rsidRPr="00DB01C7">
              <w:rPr>
                <w:sz w:val="20"/>
                <w:szCs w:val="18"/>
              </w:rPr>
              <w:t>3, {1,2,3;"a","b","c";"d","e","f"}, 2, VERDADERO)</w:t>
            </w:r>
          </w:p>
        </w:tc>
        <w:tc>
          <w:tcPr>
            <w:tcW w:w="3713" w:type="dxa"/>
            <w:shd w:val="clear" w:color="auto" w:fill="F4F4F4"/>
            <w:tcMar>
              <w:top w:w="60" w:type="dxa"/>
              <w:left w:w="150" w:type="dxa"/>
              <w:bottom w:w="60" w:type="dxa"/>
              <w:right w:w="150" w:type="dxa"/>
            </w:tcMar>
            <w:vAlign w:val="center"/>
            <w:hideMark/>
          </w:tcPr>
          <w:p w14:paraId="458A8A6D" w14:textId="77777777" w:rsidR="00AC6F2A" w:rsidRPr="00DB01C7" w:rsidRDefault="00AC6F2A" w:rsidP="003455B4">
            <w:pPr>
              <w:rPr>
                <w:sz w:val="20"/>
                <w:szCs w:val="18"/>
              </w:rPr>
            </w:pPr>
            <w:r w:rsidRPr="00DB01C7">
              <w:rPr>
                <w:sz w:val="20"/>
                <w:szCs w:val="18"/>
              </w:rPr>
              <w:t>Busca el número 3 en la constante matricial de tres filas y devuelve el valor de la fila 2 en la misma columna (en este caso, la tercera). Hay tres filas de valores en la constante matricial, cada una separada por punto y coma (;). Debido a que se encuentra "c" en la fila 2 y en la misma columna que 3, se devuelve "c".</w:t>
            </w:r>
          </w:p>
        </w:tc>
        <w:tc>
          <w:tcPr>
            <w:tcW w:w="0" w:type="auto"/>
            <w:shd w:val="clear" w:color="auto" w:fill="F4F4F4"/>
            <w:vAlign w:val="center"/>
            <w:hideMark/>
          </w:tcPr>
          <w:p w14:paraId="6EED57E1" w14:textId="77777777" w:rsidR="00AC6F2A" w:rsidRPr="00DB01C7" w:rsidRDefault="00AC6F2A" w:rsidP="003455B4">
            <w:pPr>
              <w:rPr>
                <w:sz w:val="20"/>
                <w:szCs w:val="18"/>
              </w:rPr>
            </w:pPr>
          </w:p>
        </w:tc>
      </w:tr>
    </w:tbl>
    <w:p w14:paraId="15016AF7" w14:textId="77777777" w:rsidR="00AC6F2A" w:rsidRPr="00DB01C7" w:rsidRDefault="00AC6F2A" w:rsidP="00DB01C7"/>
    <w:p w14:paraId="3097913B" w14:textId="77777777" w:rsidR="008F39AF" w:rsidRDefault="008F39AF" w:rsidP="008F39AF"/>
    <w:p w14:paraId="62C5DDB5" w14:textId="77777777" w:rsidR="008F39AF" w:rsidRDefault="008F39AF" w:rsidP="008F39AF"/>
    <w:p w14:paraId="4A252993" w14:textId="77777777" w:rsidR="00AA1211" w:rsidRDefault="00AA1211" w:rsidP="008F39AF"/>
    <w:p w14:paraId="61F3262F" w14:textId="77777777" w:rsidR="00AA1211" w:rsidRDefault="00AA1211" w:rsidP="008F39AF"/>
    <w:p w14:paraId="01F7A9FA" w14:textId="77777777" w:rsidR="00EC0B12" w:rsidRDefault="00EC0B12" w:rsidP="008F39AF">
      <w:pPr>
        <w:sectPr w:rsidR="00EC0B12" w:rsidSect="00EC0B12">
          <w:headerReference w:type="default" r:id="rId95"/>
          <w:footerReference w:type="default" r:id="rId96"/>
          <w:pgSz w:w="12240" w:h="15840"/>
          <w:pgMar w:top="1418" w:right="1701" w:bottom="1418" w:left="1701" w:header="709" w:footer="709" w:gutter="0"/>
          <w:cols w:space="708"/>
          <w:docGrid w:linePitch="360"/>
        </w:sectPr>
      </w:pPr>
    </w:p>
    <w:p w14:paraId="67AB741B" w14:textId="3388EA04" w:rsidR="005F08F7" w:rsidRDefault="005F08F7" w:rsidP="005F08F7">
      <w:pPr>
        <w:pStyle w:val="Ttulo2"/>
      </w:pPr>
      <w:bookmarkStart w:id="22" w:name="_Toc131699276"/>
      <w:r>
        <w:lastRenderedPageBreak/>
        <w:t>Funciones Contables.</w:t>
      </w:r>
      <w:bookmarkEnd w:id="22"/>
    </w:p>
    <w:p w14:paraId="0363CC2E" w14:textId="77777777" w:rsidR="008F39AF" w:rsidRDefault="008F39AF" w:rsidP="008F39AF"/>
    <w:tbl>
      <w:tblPr>
        <w:tblStyle w:val="Tablaconcuadrcula7concolores"/>
        <w:tblW w:w="12988" w:type="dxa"/>
        <w:tblInd w:w="5" w:type="dxa"/>
        <w:tblLayout w:type="fixed"/>
        <w:tblLook w:val="04A0" w:firstRow="1" w:lastRow="0" w:firstColumn="1" w:lastColumn="0" w:noHBand="0" w:noVBand="1"/>
      </w:tblPr>
      <w:tblGrid>
        <w:gridCol w:w="1561"/>
        <w:gridCol w:w="2228"/>
        <w:gridCol w:w="3436"/>
        <w:gridCol w:w="5763"/>
      </w:tblGrid>
      <w:tr w:rsidR="00D93F39" w:rsidRPr="0021687E" w14:paraId="5B2A287B" w14:textId="77777777" w:rsidTr="00D93F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1" w:type="dxa"/>
            <w:hideMark/>
          </w:tcPr>
          <w:p w14:paraId="6BB4CA33" w14:textId="77777777" w:rsidR="0021687E" w:rsidRPr="0021687E" w:rsidRDefault="0021687E" w:rsidP="0021687E">
            <w:r w:rsidRPr="0021687E">
              <w:t>Función</w:t>
            </w:r>
          </w:p>
        </w:tc>
        <w:tc>
          <w:tcPr>
            <w:tcW w:w="2228" w:type="dxa"/>
            <w:hideMark/>
          </w:tcPr>
          <w:p w14:paraId="11BE09CD" w14:textId="77777777" w:rsidR="0021687E" w:rsidRPr="0021687E" w:rsidRDefault="0021687E" w:rsidP="0021687E">
            <w:pPr>
              <w:cnfStyle w:val="100000000000" w:firstRow="1" w:lastRow="0" w:firstColumn="0" w:lastColumn="0" w:oddVBand="0" w:evenVBand="0" w:oddHBand="0" w:evenHBand="0" w:firstRowFirstColumn="0" w:firstRowLastColumn="0" w:lastRowFirstColumn="0" w:lastRowLastColumn="0"/>
            </w:pPr>
            <w:r w:rsidRPr="0021687E">
              <w:t>Sintaxis</w:t>
            </w:r>
          </w:p>
        </w:tc>
        <w:tc>
          <w:tcPr>
            <w:tcW w:w="3436" w:type="dxa"/>
            <w:hideMark/>
          </w:tcPr>
          <w:p w14:paraId="428AB272" w14:textId="77777777" w:rsidR="0021687E" w:rsidRPr="0021687E" w:rsidRDefault="0021687E" w:rsidP="0021687E">
            <w:pPr>
              <w:cnfStyle w:val="100000000000" w:firstRow="1" w:lastRow="0" w:firstColumn="0" w:lastColumn="0" w:oddVBand="0" w:evenVBand="0" w:oddHBand="0" w:evenHBand="0" w:firstRowFirstColumn="0" w:firstRowLastColumn="0" w:lastRowFirstColumn="0" w:lastRowLastColumn="0"/>
            </w:pPr>
            <w:r w:rsidRPr="0021687E">
              <w:t>Ejemplo</w:t>
            </w:r>
          </w:p>
        </w:tc>
        <w:tc>
          <w:tcPr>
            <w:tcW w:w="5763" w:type="dxa"/>
            <w:hideMark/>
          </w:tcPr>
          <w:p w14:paraId="5DECA95C" w14:textId="77777777" w:rsidR="0021687E" w:rsidRPr="0021687E" w:rsidRDefault="0021687E" w:rsidP="0021687E">
            <w:pPr>
              <w:cnfStyle w:val="100000000000" w:firstRow="1" w:lastRow="0" w:firstColumn="0" w:lastColumn="0" w:oddVBand="0" w:evenVBand="0" w:oddHBand="0" w:evenHBand="0" w:firstRowFirstColumn="0" w:firstRowLastColumn="0" w:lastRowFirstColumn="0" w:lastRowLastColumn="0"/>
            </w:pPr>
            <w:r w:rsidRPr="0021687E">
              <w:t>Cuando aplicarlo</w:t>
            </w:r>
          </w:p>
        </w:tc>
      </w:tr>
      <w:tr w:rsidR="00D93F39" w:rsidRPr="0021687E" w14:paraId="4BEB9AD7" w14:textId="77777777" w:rsidTr="00D9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hideMark/>
          </w:tcPr>
          <w:p w14:paraId="7B5FCC66" w14:textId="77777777" w:rsidR="0021687E" w:rsidRPr="0021687E" w:rsidRDefault="0021687E" w:rsidP="0021687E">
            <w:r w:rsidRPr="0021687E">
              <w:t>CONTAR</w:t>
            </w:r>
          </w:p>
        </w:tc>
        <w:tc>
          <w:tcPr>
            <w:tcW w:w="2228" w:type="dxa"/>
            <w:hideMark/>
          </w:tcPr>
          <w:p w14:paraId="25315D77"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w:t>
            </w:r>
            <w:proofErr w:type="gramEnd"/>
            <w:r w:rsidRPr="0021687E">
              <w:rPr>
                <w:b/>
                <w:bCs/>
                <w:sz w:val="20"/>
                <w:szCs w:val="18"/>
              </w:rPr>
              <w:t>valor1,[valor2],...)</w:t>
            </w:r>
          </w:p>
        </w:tc>
        <w:tc>
          <w:tcPr>
            <w:tcW w:w="3436" w:type="dxa"/>
            <w:hideMark/>
          </w:tcPr>
          <w:p w14:paraId="71DB742C"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w:t>
            </w:r>
            <w:proofErr w:type="gramEnd"/>
            <w:r w:rsidRPr="0021687E">
              <w:rPr>
                <w:b/>
                <w:bCs/>
                <w:sz w:val="20"/>
                <w:szCs w:val="18"/>
              </w:rPr>
              <w:t>A1:A10)</w:t>
            </w:r>
          </w:p>
        </w:tc>
        <w:tc>
          <w:tcPr>
            <w:tcW w:w="5763" w:type="dxa"/>
            <w:hideMark/>
          </w:tcPr>
          <w:p w14:paraId="0B04A2F0"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sz w:val="20"/>
                <w:szCs w:val="18"/>
              </w:rPr>
              <w:t>Cuando necesites contar el número de celdas en un rango que contienen valores numéricos o de texto en una hoja de cálculo.</w:t>
            </w:r>
          </w:p>
        </w:tc>
      </w:tr>
      <w:tr w:rsidR="00D93F39" w:rsidRPr="0021687E" w14:paraId="279BFAC5" w14:textId="77777777" w:rsidTr="00D93F39">
        <w:tc>
          <w:tcPr>
            <w:cnfStyle w:val="001000000000" w:firstRow="0" w:lastRow="0" w:firstColumn="1" w:lastColumn="0" w:oddVBand="0" w:evenVBand="0" w:oddHBand="0" w:evenHBand="0" w:firstRowFirstColumn="0" w:firstRowLastColumn="0" w:lastRowFirstColumn="0" w:lastRowLastColumn="0"/>
            <w:tcW w:w="1561" w:type="dxa"/>
            <w:hideMark/>
          </w:tcPr>
          <w:p w14:paraId="28A01927" w14:textId="77777777" w:rsidR="0021687E" w:rsidRPr="0021687E" w:rsidRDefault="0021687E" w:rsidP="0021687E">
            <w:r w:rsidRPr="0021687E">
              <w:t>CONTARA</w:t>
            </w:r>
          </w:p>
        </w:tc>
        <w:tc>
          <w:tcPr>
            <w:tcW w:w="2228" w:type="dxa"/>
            <w:hideMark/>
          </w:tcPr>
          <w:p w14:paraId="20F1A7FD"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CONTARA(</w:t>
            </w:r>
            <w:proofErr w:type="gramEnd"/>
            <w:r w:rsidRPr="0021687E">
              <w:rPr>
                <w:b/>
                <w:bCs/>
                <w:sz w:val="20"/>
                <w:szCs w:val="18"/>
              </w:rPr>
              <w:t>valor1,[valor2],...)</w:t>
            </w:r>
          </w:p>
        </w:tc>
        <w:tc>
          <w:tcPr>
            <w:tcW w:w="3436" w:type="dxa"/>
            <w:hideMark/>
          </w:tcPr>
          <w:p w14:paraId="71C65EF0"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CONTARA(</w:t>
            </w:r>
            <w:proofErr w:type="gramEnd"/>
            <w:r w:rsidRPr="0021687E">
              <w:rPr>
                <w:b/>
                <w:bCs/>
                <w:sz w:val="20"/>
                <w:szCs w:val="18"/>
              </w:rPr>
              <w:t>A1:A10)</w:t>
            </w:r>
          </w:p>
        </w:tc>
        <w:tc>
          <w:tcPr>
            <w:tcW w:w="5763" w:type="dxa"/>
            <w:hideMark/>
          </w:tcPr>
          <w:p w14:paraId="623508B5"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sz w:val="20"/>
                <w:szCs w:val="18"/>
              </w:rPr>
              <w:t>Cuando necesites contar el número de celdas en un rango que contienen valores numéricos o de texto, incluyendo celdas vacías, en una hoja de cálculo.</w:t>
            </w:r>
          </w:p>
        </w:tc>
      </w:tr>
      <w:tr w:rsidR="00D93F39" w:rsidRPr="0021687E" w14:paraId="75DF3F49" w14:textId="77777777" w:rsidTr="00D9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hideMark/>
          </w:tcPr>
          <w:p w14:paraId="25F02A70" w14:textId="77777777" w:rsidR="0021687E" w:rsidRPr="0021687E" w:rsidRDefault="0021687E" w:rsidP="0021687E">
            <w:r w:rsidRPr="0021687E">
              <w:t>CONTAR.BLANCO</w:t>
            </w:r>
          </w:p>
        </w:tc>
        <w:tc>
          <w:tcPr>
            <w:tcW w:w="2228" w:type="dxa"/>
            <w:hideMark/>
          </w:tcPr>
          <w:p w14:paraId="0998E07C"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=CONTAR.BLANCO(rango)</w:t>
            </w:r>
          </w:p>
        </w:tc>
        <w:tc>
          <w:tcPr>
            <w:tcW w:w="3436" w:type="dxa"/>
            <w:hideMark/>
          </w:tcPr>
          <w:p w14:paraId="48E8A7B3"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=CONTAR.BLANCO(A1:A10)</w:t>
            </w:r>
          </w:p>
        </w:tc>
        <w:tc>
          <w:tcPr>
            <w:tcW w:w="5763" w:type="dxa"/>
            <w:hideMark/>
          </w:tcPr>
          <w:p w14:paraId="20764FC7"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sz w:val="20"/>
                <w:szCs w:val="18"/>
              </w:rPr>
              <w:t>Cuando necesites contar el número de celdas vacías en un rango en una hoja de cálculo.</w:t>
            </w:r>
          </w:p>
        </w:tc>
      </w:tr>
      <w:tr w:rsidR="00D93F39" w:rsidRPr="0021687E" w14:paraId="23A73C73" w14:textId="77777777" w:rsidTr="00D93F39">
        <w:tc>
          <w:tcPr>
            <w:cnfStyle w:val="001000000000" w:firstRow="0" w:lastRow="0" w:firstColumn="1" w:lastColumn="0" w:oddVBand="0" w:evenVBand="0" w:oddHBand="0" w:evenHBand="0" w:firstRowFirstColumn="0" w:firstRowLastColumn="0" w:lastRowFirstColumn="0" w:lastRowLastColumn="0"/>
            <w:tcW w:w="1561" w:type="dxa"/>
            <w:hideMark/>
          </w:tcPr>
          <w:p w14:paraId="108BC3FD" w14:textId="77777777" w:rsidR="0021687E" w:rsidRPr="0021687E" w:rsidRDefault="0021687E" w:rsidP="0021687E">
            <w:r w:rsidRPr="0021687E">
              <w:t>CONTAR.SI</w:t>
            </w:r>
          </w:p>
        </w:tc>
        <w:tc>
          <w:tcPr>
            <w:tcW w:w="2228" w:type="dxa"/>
            <w:hideMark/>
          </w:tcPr>
          <w:p w14:paraId="5CEA8D1C"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CONTAR.SI(</w:t>
            </w:r>
            <w:proofErr w:type="spellStart"/>
            <w:proofErr w:type="gramEnd"/>
            <w:r w:rsidRPr="0021687E">
              <w:rPr>
                <w:b/>
                <w:bCs/>
                <w:sz w:val="20"/>
                <w:szCs w:val="18"/>
              </w:rPr>
              <w:t>rango,criterio</w:t>
            </w:r>
            <w:proofErr w:type="spellEnd"/>
            <w:r w:rsidRPr="0021687E">
              <w:rPr>
                <w:b/>
                <w:bCs/>
                <w:sz w:val="20"/>
                <w:szCs w:val="18"/>
              </w:rPr>
              <w:t>)</w:t>
            </w:r>
          </w:p>
        </w:tc>
        <w:tc>
          <w:tcPr>
            <w:tcW w:w="3436" w:type="dxa"/>
            <w:hideMark/>
          </w:tcPr>
          <w:p w14:paraId="2D3460F6"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CONTAR.SI(</w:t>
            </w:r>
            <w:proofErr w:type="gramEnd"/>
            <w:r w:rsidRPr="0021687E">
              <w:rPr>
                <w:b/>
                <w:bCs/>
                <w:sz w:val="20"/>
                <w:szCs w:val="18"/>
              </w:rPr>
              <w:t>A1:A10,"Rojo")</w:t>
            </w:r>
          </w:p>
        </w:tc>
        <w:tc>
          <w:tcPr>
            <w:tcW w:w="5763" w:type="dxa"/>
            <w:hideMark/>
          </w:tcPr>
          <w:p w14:paraId="4D788586"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sz w:val="20"/>
                <w:szCs w:val="18"/>
              </w:rPr>
              <w:t>Cuando necesites contar el número de celdas en un rango que cumplan un criterio específico en una hoja de cálculo.</w:t>
            </w:r>
          </w:p>
        </w:tc>
      </w:tr>
      <w:tr w:rsidR="00D93F39" w:rsidRPr="0021687E" w14:paraId="0ADCB7F9" w14:textId="77777777" w:rsidTr="00D9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hideMark/>
          </w:tcPr>
          <w:p w14:paraId="61C6C84A" w14:textId="77777777" w:rsidR="0021687E" w:rsidRPr="0021687E" w:rsidRDefault="0021687E" w:rsidP="0021687E">
            <w:r w:rsidRPr="0021687E">
              <w:t>CONTAR.SI.CONJUNTO</w:t>
            </w:r>
          </w:p>
        </w:tc>
        <w:tc>
          <w:tcPr>
            <w:tcW w:w="2228" w:type="dxa"/>
            <w:hideMark/>
          </w:tcPr>
          <w:p w14:paraId="21FEA7C9"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=CONTAR.SI.CONJUNTO(rango_criterios</w:t>
            </w:r>
            <w:proofErr w:type="gramStart"/>
            <w:r w:rsidRPr="0021687E">
              <w:rPr>
                <w:b/>
                <w:bCs/>
                <w:sz w:val="20"/>
                <w:szCs w:val="18"/>
              </w:rPr>
              <w:t>1,criterios</w:t>
            </w:r>
            <w:proofErr w:type="gramEnd"/>
            <w:r w:rsidRPr="0021687E">
              <w:rPr>
                <w:b/>
                <w:bCs/>
                <w:sz w:val="20"/>
                <w:szCs w:val="18"/>
              </w:rPr>
              <w:t>1,[rango_criterios2],[criterios2],...)</w:t>
            </w:r>
          </w:p>
        </w:tc>
        <w:tc>
          <w:tcPr>
            <w:tcW w:w="3436" w:type="dxa"/>
            <w:hideMark/>
          </w:tcPr>
          <w:p w14:paraId="417788E2"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=CONTAR.SI.CONJUNTO(A1:A10,"Rojo</w:t>
            </w:r>
            <w:proofErr w:type="gramStart"/>
            <w:r w:rsidRPr="0021687E">
              <w:rPr>
                <w:b/>
                <w:bCs/>
                <w:sz w:val="20"/>
                <w:szCs w:val="18"/>
              </w:rPr>
              <w:t>",B1:B10</w:t>
            </w:r>
            <w:proofErr w:type="gramEnd"/>
            <w:r w:rsidRPr="0021687E">
              <w:rPr>
                <w:b/>
                <w:bCs/>
                <w:sz w:val="20"/>
                <w:szCs w:val="18"/>
              </w:rPr>
              <w:t>,"Verde")</w:t>
            </w:r>
          </w:p>
        </w:tc>
        <w:tc>
          <w:tcPr>
            <w:tcW w:w="5763" w:type="dxa"/>
            <w:hideMark/>
          </w:tcPr>
          <w:p w14:paraId="21CB2F27"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sz w:val="20"/>
                <w:szCs w:val="18"/>
              </w:rPr>
              <w:t>Cuando necesites contar el número de celdas que cumplan varios criterios en una hoja de cálculo.</w:t>
            </w:r>
          </w:p>
        </w:tc>
      </w:tr>
      <w:tr w:rsidR="00D93F39" w:rsidRPr="0021687E" w14:paraId="404C15E1" w14:textId="77777777" w:rsidTr="00D93F39">
        <w:tc>
          <w:tcPr>
            <w:cnfStyle w:val="001000000000" w:firstRow="0" w:lastRow="0" w:firstColumn="1" w:lastColumn="0" w:oddVBand="0" w:evenVBand="0" w:oddHBand="0" w:evenHBand="0" w:firstRowFirstColumn="0" w:firstRowLastColumn="0" w:lastRowFirstColumn="0" w:lastRowLastColumn="0"/>
            <w:tcW w:w="1561" w:type="dxa"/>
            <w:hideMark/>
          </w:tcPr>
          <w:p w14:paraId="508A85E7" w14:textId="77777777" w:rsidR="0021687E" w:rsidRPr="0021687E" w:rsidRDefault="0021687E" w:rsidP="0021687E">
            <w:r w:rsidRPr="0021687E">
              <w:t>SUMA</w:t>
            </w:r>
          </w:p>
        </w:tc>
        <w:tc>
          <w:tcPr>
            <w:tcW w:w="2228" w:type="dxa"/>
            <w:hideMark/>
          </w:tcPr>
          <w:p w14:paraId="6D3FBC77"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SUMA(</w:t>
            </w:r>
            <w:proofErr w:type="gramEnd"/>
            <w:r w:rsidRPr="0021687E">
              <w:rPr>
                <w:b/>
                <w:bCs/>
                <w:sz w:val="20"/>
                <w:szCs w:val="18"/>
              </w:rPr>
              <w:t>valor1,[valor2],...)</w:t>
            </w:r>
          </w:p>
        </w:tc>
        <w:tc>
          <w:tcPr>
            <w:tcW w:w="3436" w:type="dxa"/>
            <w:hideMark/>
          </w:tcPr>
          <w:p w14:paraId="412E215C"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SUMA(</w:t>
            </w:r>
            <w:proofErr w:type="gramEnd"/>
            <w:r w:rsidRPr="0021687E">
              <w:rPr>
                <w:b/>
                <w:bCs/>
                <w:sz w:val="20"/>
                <w:szCs w:val="18"/>
              </w:rPr>
              <w:t>A1:A10)</w:t>
            </w:r>
          </w:p>
        </w:tc>
        <w:tc>
          <w:tcPr>
            <w:tcW w:w="5763" w:type="dxa"/>
            <w:hideMark/>
          </w:tcPr>
          <w:p w14:paraId="21C29147"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sz w:val="20"/>
                <w:szCs w:val="18"/>
              </w:rPr>
              <w:t>Cuando necesites sumar los valores en un rango de celdas en una hoja de cálculo.</w:t>
            </w:r>
          </w:p>
        </w:tc>
      </w:tr>
      <w:tr w:rsidR="00D93F39" w:rsidRPr="0021687E" w14:paraId="18A3FFE6" w14:textId="77777777" w:rsidTr="00D93F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 w:type="dxa"/>
            <w:hideMark/>
          </w:tcPr>
          <w:p w14:paraId="41F01E59" w14:textId="77777777" w:rsidR="0021687E" w:rsidRPr="0021687E" w:rsidRDefault="0021687E" w:rsidP="0021687E">
            <w:r w:rsidRPr="0021687E">
              <w:lastRenderedPageBreak/>
              <w:t>SUMAR.SI</w:t>
            </w:r>
          </w:p>
        </w:tc>
        <w:tc>
          <w:tcPr>
            <w:tcW w:w="2228" w:type="dxa"/>
            <w:hideMark/>
          </w:tcPr>
          <w:p w14:paraId="33C90C5B"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SUMAR.SI(</w:t>
            </w:r>
            <w:proofErr w:type="spellStart"/>
            <w:proofErr w:type="gramEnd"/>
            <w:r w:rsidRPr="0021687E">
              <w:rPr>
                <w:b/>
                <w:bCs/>
                <w:sz w:val="20"/>
                <w:szCs w:val="18"/>
              </w:rPr>
              <w:t>rango,criterio</w:t>
            </w:r>
            <w:proofErr w:type="spellEnd"/>
            <w:r w:rsidRPr="0021687E">
              <w:rPr>
                <w:b/>
                <w:bCs/>
                <w:sz w:val="20"/>
                <w:szCs w:val="18"/>
              </w:rPr>
              <w:t>,[</w:t>
            </w:r>
            <w:proofErr w:type="spellStart"/>
            <w:r w:rsidRPr="0021687E">
              <w:rPr>
                <w:b/>
                <w:bCs/>
                <w:sz w:val="20"/>
                <w:szCs w:val="18"/>
              </w:rPr>
              <w:t>rango_suma</w:t>
            </w:r>
            <w:proofErr w:type="spellEnd"/>
            <w:r w:rsidRPr="0021687E">
              <w:rPr>
                <w:b/>
                <w:bCs/>
                <w:sz w:val="20"/>
                <w:szCs w:val="18"/>
              </w:rPr>
              <w:t>])</w:t>
            </w:r>
          </w:p>
        </w:tc>
        <w:tc>
          <w:tcPr>
            <w:tcW w:w="3436" w:type="dxa"/>
            <w:hideMark/>
          </w:tcPr>
          <w:p w14:paraId="42EBD899"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b/>
                <w:bCs/>
                <w:sz w:val="20"/>
                <w:szCs w:val="18"/>
              </w:rPr>
              <w:t>=</w:t>
            </w:r>
            <w:proofErr w:type="gramStart"/>
            <w:r w:rsidRPr="0021687E">
              <w:rPr>
                <w:b/>
                <w:bCs/>
                <w:sz w:val="20"/>
                <w:szCs w:val="18"/>
              </w:rPr>
              <w:t>SUMAR.SI(</w:t>
            </w:r>
            <w:proofErr w:type="gramEnd"/>
            <w:r w:rsidRPr="0021687E">
              <w:rPr>
                <w:b/>
                <w:bCs/>
                <w:sz w:val="20"/>
                <w:szCs w:val="18"/>
              </w:rPr>
              <w:t>A1:A10,"Rojo",B1:B10)</w:t>
            </w:r>
          </w:p>
        </w:tc>
        <w:tc>
          <w:tcPr>
            <w:tcW w:w="5763" w:type="dxa"/>
            <w:hideMark/>
          </w:tcPr>
          <w:p w14:paraId="6CE141BE" w14:textId="77777777" w:rsidR="0021687E" w:rsidRPr="0021687E" w:rsidRDefault="0021687E" w:rsidP="0021687E">
            <w:pPr>
              <w:cnfStyle w:val="000000100000" w:firstRow="0" w:lastRow="0" w:firstColumn="0" w:lastColumn="0" w:oddVBand="0" w:evenVBand="0" w:oddHBand="1" w:evenHBand="0" w:firstRowFirstColumn="0" w:firstRowLastColumn="0" w:lastRowFirstColumn="0" w:lastRowLastColumn="0"/>
              <w:rPr>
                <w:sz w:val="20"/>
                <w:szCs w:val="18"/>
              </w:rPr>
            </w:pPr>
            <w:r w:rsidRPr="0021687E">
              <w:rPr>
                <w:sz w:val="20"/>
                <w:szCs w:val="18"/>
              </w:rPr>
              <w:t>Cuando necesites sumar los valores en un rango de celdas que cumplan un criterio específico en una hoja de cálculo.</w:t>
            </w:r>
          </w:p>
        </w:tc>
      </w:tr>
      <w:tr w:rsidR="00D93F39" w:rsidRPr="0021687E" w14:paraId="429A15F3" w14:textId="77777777" w:rsidTr="00D93F39">
        <w:tc>
          <w:tcPr>
            <w:cnfStyle w:val="001000000000" w:firstRow="0" w:lastRow="0" w:firstColumn="1" w:lastColumn="0" w:oddVBand="0" w:evenVBand="0" w:oddHBand="0" w:evenHBand="0" w:firstRowFirstColumn="0" w:firstRowLastColumn="0" w:lastRowFirstColumn="0" w:lastRowLastColumn="0"/>
            <w:tcW w:w="1561" w:type="dxa"/>
            <w:hideMark/>
          </w:tcPr>
          <w:p w14:paraId="669CE75B" w14:textId="77777777" w:rsidR="0021687E" w:rsidRPr="0021687E" w:rsidRDefault="0021687E" w:rsidP="0021687E">
            <w:r w:rsidRPr="0021687E">
              <w:t>SUMAR.SI.CONJUNTO</w:t>
            </w:r>
          </w:p>
        </w:tc>
        <w:tc>
          <w:tcPr>
            <w:tcW w:w="2228" w:type="dxa"/>
            <w:hideMark/>
          </w:tcPr>
          <w:p w14:paraId="2C646EDE"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=SUMAR.SI.CONJUNTO(rango_criterios</w:t>
            </w:r>
            <w:proofErr w:type="gramStart"/>
            <w:r w:rsidRPr="0021687E">
              <w:rPr>
                <w:b/>
                <w:bCs/>
                <w:sz w:val="20"/>
                <w:szCs w:val="18"/>
              </w:rPr>
              <w:t>1,criterios</w:t>
            </w:r>
            <w:proofErr w:type="gramEnd"/>
            <w:r w:rsidRPr="0021687E">
              <w:rPr>
                <w:b/>
                <w:bCs/>
                <w:sz w:val="20"/>
                <w:szCs w:val="18"/>
              </w:rPr>
              <w:t>1,[</w:t>
            </w:r>
            <w:proofErr w:type="spellStart"/>
            <w:r w:rsidRPr="0021687E">
              <w:rPr>
                <w:b/>
                <w:bCs/>
                <w:sz w:val="20"/>
                <w:szCs w:val="18"/>
              </w:rPr>
              <w:t>rango_suma</w:t>
            </w:r>
            <w:proofErr w:type="spellEnd"/>
            <w:r w:rsidRPr="0021687E">
              <w:rPr>
                <w:b/>
                <w:bCs/>
                <w:sz w:val="20"/>
                <w:szCs w:val="18"/>
              </w:rPr>
              <w:t>])</w:t>
            </w:r>
          </w:p>
        </w:tc>
        <w:tc>
          <w:tcPr>
            <w:tcW w:w="3436" w:type="dxa"/>
            <w:hideMark/>
          </w:tcPr>
          <w:p w14:paraId="23FE0834" w14:textId="77777777" w:rsidR="0021687E" w:rsidRPr="0021687E" w:rsidRDefault="0021687E" w:rsidP="0021687E">
            <w:pPr>
              <w:cnfStyle w:val="000000000000" w:firstRow="0" w:lastRow="0" w:firstColumn="0" w:lastColumn="0" w:oddVBand="0" w:evenVBand="0" w:oddHBand="0" w:evenHBand="0" w:firstRowFirstColumn="0" w:firstRowLastColumn="0" w:lastRowFirstColumn="0" w:lastRowLastColumn="0"/>
              <w:rPr>
                <w:sz w:val="20"/>
                <w:szCs w:val="18"/>
              </w:rPr>
            </w:pPr>
            <w:r w:rsidRPr="0021687E">
              <w:rPr>
                <w:b/>
                <w:bCs/>
                <w:sz w:val="20"/>
                <w:szCs w:val="18"/>
              </w:rPr>
              <w:t>=SUMAR.SI.CONJUNTO(</w:t>
            </w:r>
            <w:proofErr w:type="gramStart"/>
            <w:r w:rsidRPr="0021687E">
              <w:rPr>
                <w:b/>
                <w:bCs/>
                <w:sz w:val="20"/>
                <w:szCs w:val="18"/>
              </w:rPr>
              <w:t>A1:A10,{</w:t>
            </w:r>
            <w:proofErr w:type="gramEnd"/>
            <w:r w:rsidRPr="0021687E">
              <w:rPr>
                <w:b/>
                <w:bCs/>
                <w:sz w:val="20"/>
                <w:szCs w:val="18"/>
              </w:rPr>
              <w:t>"</w:t>
            </w:r>
            <w:proofErr w:type="spellStart"/>
            <w:r w:rsidRPr="0021687E">
              <w:rPr>
                <w:b/>
                <w:bCs/>
                <w:sz w:val="20"/>
                <w:szCs w:val="18"/>
              </w:rPr>
              <w:t>Rojo","Azul</w:t>
            </w:r>
            <w:proofErr w:type="spellEnd"/>
            <w:r w:rsidRPr="0021687E">
              <w:rPr>
                <w:b/>
                <w:bCs/>
                <w:sz w:val="20"/>
                <w:szCs w:val="18"/>
              </w:rPr>
              <w:t>"},B1:B10)</w:t>
            </w:r>
          </w:p>
        </w:tc>
        <w:tc>
          <w:tcPr>
            <w:tcW w:w="5763" w:type="dxa"/>
            <w:hideMark/>
          </w:tcPr>
          <w:p w14:paraId="638D664A" w14:textId="77777777" w:rsidR="0021687E" w:rsidRPr="0021687E" w:rsidRDefault="0021687E" w:rsidP="0021687E">
            <w:pPr>
              <w:ind w:left="-1906"/>
              <w:cnfStyle w:val="000000000000" w:firstRow="0" w:lastRow="0" w:firstColumn="0" w:lastColumn="0" w:oddVBand="0" w:evenVBand="0" w:oddHBand="0" w:evenHBand="0" w:firstRowFirstColumn="0" w:firstRowLastColumn="0" w:lastRowFirstColumn="0" w:lastRowLastColumn="0"/>
              <w:rPr>
                <w:sz w:val="20"/>
                <w:szCs w:val="18"/>
              </w:rPr>
            </w:pPr>
            <w:r w:rsidRPr="0021687E">
              <w:rPr>
                <w:sz w:val="20"/>
                <w:szCs w:val="18"/>
              </w:rPr>
              <w:t>Cuando necesites sumar los valores en un rango de celdas que cumplan varios criterios en una hoja de cálculo</w:t>
            </w:r>
          </w:p>
        </w:tc>
      </w:tr>
    </w:tbl>
    <w:p w14:paraId="6520E274" w14:textId="77777777" w:rsidR="008F39AF" w:rsidRDefault="008F39AF" w:rsidP="008F39AF"/>
    <w:p w14:paraId="07C36E14" w14:textId="77777777" w:rsidR="008F39AF" w:rsidRPr="008F39AF" w:rsidRDefault="008F39AF" w:rsidP="008F39AF"/>
    <w:p w14:paraId="359831EF" w14:textId="0D772521" w:rsidR="002117E6" w:rsidRDefault="005F08F7" w:rsidP="005F08F7">
      <w:pPr>
        <w:pStyle w:val="Ttulo2"/>
      </w:pPr>
      <w:bookmarkStart w:id="23" w:name="_Toc131699277"/>
      <w:r>
        <w:t>Funciones Financieras.</w:t>
      </w:r>
      <w:bookmarkEnd w:id="23"/>
    </w:p>
    <w:tbl>
      <w:tblPr>
        <w:tblStyle w:val="Tablaconcuadrcula7concolores"/>
        <w:tblW w:w="12381" w:type="dxa"/>
        <w:tblInd w:w="5" w:type="dxa"/>
        <w:tblLayout w:type="fixed"/>
        <w:tblLook w:val="04A0" w:firstRow="1" w:lastRow="0" w:firstColumn="1" w:lastColumn="0" w:noHBand="0" w:noVBand="1"/>
      </w:tblPr>
      <w:tblGrid>
        <w:gridCol w:w="2590"/>
        <w:gridCol w:w="2650"/>
        <w:gridCol w:w="2977"/>
        <w:gridCol w:w="4164"/>
      </w:tblGrid>
      <w:tr w:rsidR="00731A8B" w:rsidRPr="00731A8B" w14:paraId="131234B4" w14:textId="77777777" w:rsidTr="00731A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0" w:type="dxa"/>
            <w:hideMark/>
          </w:tcPr>
          <w:p w14:paraId="3D4B02CE" w14:textId="77777777" w:rsidR="00731A8B" w:rsidRPr="00731A8B" w:rsidRDefault="00731A8B" w:rsidP="00731A8B">
            <w:r w:rsidRPr="00731A8B">
              <w:t>Función</w:t>
            </w:r>
          </w:p>
        </w:tc>
        <w:tc>
          <w:tcPr>
            <w:tcW w:w="2650" w:type="dxa"/>
            <w:hideMark/>
          </w:tcPr>
          <w:p w14:paraId="01B765A4" w14:textId="77777777" w:rsidR="00731A8B" w:rsidRPr="00731A8B" w:rsidRDefault="00731A8B" w:rsidP="00731A8B">
            <w:pPr>
              <w:cnfStyle w:val="100000000000" w:firstRow="1" w:lastRow="0" w:firstColumn="0" w:lastColumn="0" w:oddVBand="0" w:evenVBand="0" w:oddHBand="0" w:evenHBand="0" w:firstRowFirstColumn="0" w:firstRowLastColumn="0" w:lastRowFirstColumn="0" w:lastRowLastColumn="0"/>
            </w:pPr>
            <w:r w:rsidRPr="00731A8B">
              <w:t>Sintaxis</w:t>
            </w:r>
          </w:p>
        </w:tc>
        <w:tc>
          <w:tcPr>
            <w:tcW w:w="2977" w:type="dxa"/>
            <w:hideMark/>
          </w:tcPr>
          <w:p w14:paraId="73C2FF05" w14:textId="77777777" w:rsidR="00731A8B" w:rsidRPr="00731A8B" w:rsidRDefault="00731A8B" w:rsidP="00731A8B">
            <w:pPr>
              <w:cnfStyle w:val="100000000000" w:firstRow="1" w:lastRow="0" w:firstColumn="0" w:lastColumn="0" w:oddVBand="0" w:evenVBand="0" w:oddHBand="0" w:evenHBand="0" w:firstRowFirstColumn="0" w:firstRowLastColumn="0" w:lastRowFirstColumn="0" w:lastRowLastColumn="0"/>
            </w:pPr>
            <w:r w:rsidRPr="00731A8B">
              <w:t>Ejemplo</w:t>
            </w:r>
          </w:p>
        </w:tc>
        <w:tc>
          <w:tcPr>
            <w:tcW w:w="4164" w:type="dxa"/>
            <w:hideMark/>
          </w:tcPr>
          <w:p w14:paraId="1ABE56BC" w14:textId="77777777" w:rsidR="00731A8B" w:rsidRPr="00731A8B" w:rsidRDefault="00731A8B" w:rsidP="00731A8B">
            <w:pPr>
              <w:cnfStyle w:val="100000000000" w:firstRow="1" w:lastRow="0" w:firstColumn="0" w:lastColumn="0" w:oddVBand="0" w:evenVBand="0" w:oddHBand="0" w:evenHBand="0" w:firstRowFirstColumn="0" w:firstRowLastColumn="0" w:lastRowFirstColumn="0" w:lastRowLastColumn="0"/>
            </w:pPr>
            <w:r w:rsidRPr="00731A8B">
              <w:t>Cuando aplicarlo</w:t>
            </w:r>
          </w:p>
        </w:tc>
      </w:tr>
      <w:tr w:rsidR="00731A8B" w:rsidRPr="00731A8B" w14:paraId="5FCEE6AE" w14:textId="77777777" w:rsidTr="0073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dxa"/>
            <w:hideMark/>
          </w:tcPr>
          <w:p w14:paraId="3C7C9F07" w14:textId="77777777" w:rsidR="00731A8B" w:rsidRPr="00731A8B" w:rsidRDefault="00731A8B" w:rsidP="00731A8B">
            <w:r w:rsidRPr="00731A8B">
              <w:t>TASA</w:t>
            </w:r>
          </w:p>
        </w:tc>
        <w:tc>
          <w:tcPr>
            <w:tcW w:w="2650" w:type="dxa"/>
            <w:hideMark/>
          </w:tcPr>
          <w:p w14:paraId="13EDADE1"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TASA(</w:t>
            </w:r>
            <w:proofErr w:type="spellStart"/>
            <w:proofErr w:type="gramEnd"/>
            <w:r w:rsidRPr="00731A8B">
              <w:rPr>
                <w:b/>
                <w:bCs/>
                <w:sz w:val="20"/>
                <w:szCs w:val="18"/>
              </w:rPr>
              <w:t>nper</w:t>
            </w:r>
            <w:proofErr w:type="spellEnd"/>
            <w:r w:rsidRPr="00731A8B">
              <w:rPr>
                <w:b/>
                <w:bCs/>
                <w:sz w:val="20"/>
                <w:szCs w:val="18"/>
              </w:rPr>
              <w:t xml:space="preserve">, pago, va, </w:t>
            </w:r>
            <w:proofErr w:type="spellStart"/>
            <w:r w:rsidRPr="00731A8B">
              <w:rPr>
                <w:b/>
                <w:bCs/>
                <w:sz w:val="20"/>
                <w:szCs w:val="18"/>
              </w:rPr>
              <w:t>vf</w:t>
            </w:r>
            <w:proofErr w:type="spellEnd"/>
            <w:r w:rsidRPr="00731A8B">
              <w:rPr>
                <w:b/>
                <w:bCs/>
                <w:sz w:val="20"/>
                <w:szCs w:val="18"/>
              </w:rPr>
              <w:t>, tipo, estimado)</w:t>
            </w:r>
          </w:p>
        </w:tc>
        <w:tc>
          <w:tcPr>
            <w:tcW w:w="2977" w:type="dxa"/>
            <w:hideMark/>
          </w:tcPr>
          <w:p w14:paraId="20345E84"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TASA(</w:t>
            </w:r>
            <w:proofErr w:type="gramEnd"/>
            <w:r w:rsidRPr="00731A8B">
              <w:rPr>
                <w:b/>
                <w:bCs/>
                <w:sz w:val="20"/>
                <w:szCs w:val="18"/>
              </w:rPr>
              <w:t>24, 400, -5000, 1000)</w:t>
            </w:r>
          </w:p>
        </w:tc>
        <w:tc>
          <w:tcPr>
            <w:tcW w:w="4164" w:type="dxa"/>
            <w:hideMark/>
          </w:tcPr>
          <w:p w14:paraId="141AB643"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sz w:val="20"/>
                <w:szCs w:val="18"/>
              </w:rPr>
              <w:t>Cuando necesites calcular la tasa de interés por período de un préstamo o una inversión.</w:t>
            </w:r>
          </w:p>
        </w:tc>
      </w:tr>
      <w:tr w:rsidR="00731A8B" w:rsidRPr="00731A8B" w14:paraId="7444D6ED" w14:textId="77777777" w:rsidTr="00731A8B">
        <w:tc>
          <w:tcPr>
            <w:cnfStyle w:val="001000000000" w:firstRow="0" w:lastRow="0" w:firstColumn="1" w:lastColumn="0" w:oddVBand="0" w:evenVBand="0" w:oddHBand="0" w:evenHBand="0" w:firstRowFirstColumn="0" w:firstRowLastColumn="0" w:lastRowFirstColumn="0" w:lastRowLastColumn="0"/>
            <w:tcW w:w="2590" w:type="dxa"/>
            <w:hideMark/>
          </w:tcPr>
          <w:p w14:paraId="1F747FD9" w14:textId="77777777" w:rsidR="00731A8B" w:rsidRPr="00731A8B" w:rsidRDefault="00731A8B" w:rsidP="00731A8B">
            <w:r w:rsidRPr="00731A8B">
              <w:t>VPN</w:t>
            </w:r>
          </w:p>
        </w:tc>
        <w:tc>
          <w:tcPr>
            <w:tcW w:w="2650" w:type="dxa"/>
            <w:hideMark/>
          </w:tcPr>
          <w:p w14:paraId="53596B1E"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VPN(</w:t>
            </w:r>
            <w:proofErr w:type="gramEnd"/>
            <w:r w:rsidRPr="00731A8B">
              <w:rPr>
                <w:b/>
                <w:bCs/>
                <w:sz w:val="20"/>
                <w:szCs w:val="18"/>
              </w:rPr>
              <w:t>tasa, [valor1], [valor2], ...)</w:t>
            </w:r>
          </w:p>
        </w:tc>
        <w:tc>
          <w:tcPr>
            <w:tcW w:w="2977" w:type="dxa"/>
            <w:hideMark/>
          </w:tcPr>
          <w:p w14:paraId="286F3C16"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VPN(</w:t>
            </w:r>
            <w:proofErr w:type="gramEnd"/>
            <w:r w:rsidRPr="00731A8B">
              <w:rPr>
                <w:b/>
                <w:bCs/>
                <w:sz w:val="20"/>
                <w:szCs w:val="18"/>
              </w:rPr>
              <w:t>10%, -5000, 1000, 2000, 2500)</w:t>
            </w:r>
          </w:p>
        </w:tc>
        <w:tc>
          <w:tcPr>
            <w:tcW w:w="4164" w:type="dxa"/>
            <w:hideMark/>
          </w:tcPr>
          <w:p w14:paraId="4E60D7D5"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sz w:val="20"/>
                <w:szCs w:val="18"/>
              </w:rPr>
              <w:t>Cuando necesites calcular el valor presente neto de una inversión o un proyecto.</w:t>
            </w:r>
          </w:p>
        </w:tc>
      </w:tr>
      <w:tr w:rsidR="00731A8B" w:rsidRPr="00731A8B" w14:paraId="28EEA099" w14:textId="77777777" w:rsidTr="0073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dxa"/>
            <w:hideMark/>
          </w:tcPr>
          <w:p w14:paraId="0FF6260E" w14:textId="77777777" w:rsidR="00731A8B" w:rsidRPr="00731A8B" w:rsidRDefault="00731A8B" w:rsidP="00731A8B">
            <w:r w:rsidRPr="00731A8B">
              <w:t>TIR</w:t>
            </w:r>
          </w:p>
        </w:tc>
        <w:tc>
          <w:tcPr>
            <w:tcW w:w="2650" w:type="dxa"/>
            <w:hideMark/>
          </w:tcPr>
          <w:p w14:paraId="711EA68C"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TIR(</w:t>
            </w:r>
            <w:proofErr w:type="gramEnd"/>
            <w:r w:rsidRPr="00731A8B">
              <w:rPr>
                <w:b/>
                <w:bCs/>
                <w:sz w:val="20"/>
                <w:szCs w:val="18"/>
              </w:rPr>
              <w:t>valores, [estimado])</w:t>
            </w:r>
          </w:p>
        </w:tc>
        <w:tc>
          <w:tcPr>
            <w:tcW w:w="2977" w:type="dxa"/>
            <w:hideMark/>
          </w:tcPr>
          <w:p w14:paraId="3FE8434B"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TIR(</w:t>
            </w:r>
            <w:proofErr w:type="gramEnd"/>
            <w:r w:rsidRPr="00731A8B">
              <w:rPr>
                <w:b/>
                <w:bCs/>
                <w:sz w:val="20"/>
                <w:szCs w:val="18"/>
              </w:rPr>
              <w:t>-5000, 1000, 2000, 2500)</w:t>
            </w:r>
          </w:p>
        </w:tc>
        <w:tc>
          <w:tcPr>
            <w:tcW w:w="4164" w:type="dxa"/>
            <w:hideMark/>
          </w:tcPr>
          <w:p w14:paraId="4C6A6698"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sz w:val="20"/>
                <w:szCs w:val="18"/>
              </w:rPr>
              <w:t>Cuando necesites calcular la tasa interna de retorno de una inversión o un proyecto.</w:t>
            </w:r>
          </w:p>
        </w:tc>
      </w:tr>
      <w:tr w:rsidR="00731A8B" w:rsidRPr="00731A8B" w14:paraId="40FF78D2" w14:textId="77777777" w:rsidTr="00731A8B">
        <w:tc>
          <w:tcPr>
            <w:cnfStyle w:val="001000000000" w:firstRow="0" w:lastRow="0" w:firstColumn="1" w:lastColumn="0" w:oddVBand="0" w:evenVBand="0" w:oddHBand="0" w:evenHBand="0" w:firstRowFirstColumn="0" w:firstRowLastColumn="0" w:lastRowFirstColumn="0" w:lastRowLastColumn="0"/>
            <w:tcW w:w="2590" w:type="dxa"/>
            <w:hideMark/>
          </w:tcPr>
          <w:p w14:paraId="6593DD14" w14:textId="77777777" w:rsidR="00731A8B" w:rsidRPr="00731A8B" w:rsidRDefault="00731A8B" w:rsidP="00731A8B">
            <w:r w:rsidRPr="00731A8B">
              <w:t>PAGO</w:t>
            </w:r>
          </w:p>
        </w:tc>
        <w:tc>
          <w:tcPr>
            <w:tcW w:w="2650" w:type="dxa"/>
            <w:hideMark/>
          </w:tcPr>
          <w:p w14:paraId="74953DC0"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PAGO(</w:t>
            </w:r>
            <w:proofErr w:type="gramEnd"/>
            <w:r w:rsidRPr="00731A8B">
              <w:rPr>
                <w:b/>
                <w:bCs/>
                <w:sz w:val="20"/>
                <w:szCs w:val="18"/>
              </w:rPr>
              <w:t xml:space="preserve">tasa, </w:t>
            </w:r>
            <w:proofErr w:type="spellStart"/>
            <w:r w:rsidRPr="00731A8B">
              <w:rPr>
                <w:b/>
                <w:bCs/>
                <w:sz w:val="20"/>
                <w:szCs w:val="18"/>
              </w:rPr>
              <w:t>nper</w:t>
            </w:r>
            <w:proofErr w:type="spellEnd"/>
            <w:r w:rsidRPr="00731A8B">
              <w:rPr>
                <w:b/>
                <w:bCs/>
                <w:sz w:val="20"/>
                <w:szCs w:val="18"/>
              </w:rPr>
              <w:t>, va, [</w:t>
            </w:r>
            <w:proofErr w:type="spellStart"/>
            <w:r w:rsidRPr="00731A8B">
              <w:rPr>
                <w:b/>
                <w:bCs/>
                <w:sz w:val="20"/>
                <w:szCs w:val="18"/>
              </w:rPr>
              <w:t>vf</w:t>
            </w:r>
            <w:proofErr w:type="spellEnd"/>
            <w:r w:rsidRPr="00731A8B">
              <w:rPr>
                <w:b/>
                <w:bCs/>
                <w:sz w:val="20"/>
                <w:szCs w:val="18"/>
              </w:rPr>
              <w:t>], [tipo])</w:t>
            </w:r>
          </w:p>
        </w:tc>
        <w:tc>
          <w:tcPr>
            <w:tcW w:w="2977" w:type="dxa"/>
            <w:hideMark/>
          </w:tcPr>
          <w:p w14:paraId="1C6EE7C3"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PAGO(</w:t>
            </w:r>
            <w:proofErr w:type="gramEnd"/>
            <w:r w:rsidRPr="00731A8B">
              <w:rPr>
                <w:b/>
                <w:bCs/>
                <w:sz w:val="20"/>
                <w:szCs w:val="18"/>
              </w:rPr>
              <w:t>5%/12, 60, -100000)</w:t>
            </w:r>
          </w:p>
        </w:tc>
        <w:tc>
          <w:tcPr>
            <w:tcW w:w="4164" w:type="dxa"/>
            <w:hideMark/>
          </w:tcPr>
          <w:p w14:paraId="65BDE4CD"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sz w:val="20"/>
                <w:szCs w:val="18"/>
              </w:rPr>
              <w:t>Cuando necesites calcular el pago periódico para un préstamo con una tasa de interés fija y un plazo determinado.</w:t>
            </w:r>
          </w:p>
        </w:tc>
      </w:tr>
      <w:tr w:rsidR="00731A8B" w:rsidRPr="00731A8B" w14:paraId="4DFAFAF5" w14:textId="77777777" w:rsidTr="0073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dxa"/>
            <w:hideMark/>
          </w:tcPr>
          <w:p w14:paraId="23CADCCB" w14:textId="77777777" w:rsidR="00731A8B" w:rsidRPr="00731A8B" w:rsidRDefault="00731A8B" w:rsidP="00731A8B">
            <w:r w:rsidRPr="00731A8B">
              <w:lastRenderedPageBreak/>
              <w:t>VF</w:t>
            </w:r>
          </w:p>
        </w:tc>
        <w:tc>
          <w:tcPr>
            <w:tcW w:w="2650" w:type="dxa"/>
            <w:hideMark/>
          </w:tcPr>
          <w:p w14:paraId="38851CAE"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VF(</w:t>
            </w:r>
            <w:proofErr w:type="gramEnd"/>
            <w:r w:rsidRPr="00731A8B">
              <w:rPr>
                <w:b/>
                <w:bCs/>
                <w:sz w:val="20"/>
                <w:szCs w:val="18"/>
              </w:rPr>
              <w:t xml:space="preserve">tasa, </w:t>
            </w:r>
            <w:proofErr w:type="spellStart"/>
            <w:r w:rsidRPr="00731A8B">
              <w:rPr>
                <w:b/>
                <w:bCs/>
                <w:sz w:val="20"/>
                <w:szCs w:val="18"/>
              </w:rPr>
              <w:t>nper</w:t>
            </w:r>
            <w:proofErr w:type="spellEnd"/>
            <w:r w:rsidRPr="00731A8B">
              <w:rPr>
                <w:b/>
                <w:bCs/>
                <w:sz w:val="20"/>
                <w:szCs w:val="18"/>
              </w:rPr>
              <w:t>, pago, [va], [tipo])</w:t>
            </w:r>
          </w:p>
        </w:tc>
        <w:tc>
          <w:tcPr>
            <w:tcW w:w="2977" w:type="dxa"/>
            <w:hideMark/>
          </w:tcPr>
          <w:p w14:paraId="65AA1D3E"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VF(</w:t>
            </w:r>
            <w:proofErr w:type="gramEnd"/>
            <w:r w:rsidRPr="00731A8B">
              <w:rPr>
                <w:b/>
                <w:bCs/>
                <w:sz w:val="20"/>
                <w:szCs w:val="18"/>
              </w:rPr>
              <w:t>6%/12, 24, -400, -5000)</w:t>
            </w:r>
          </w:p>
        </w:tc>
        <w:tc>
          <w:tcPr>
            <w:tcW w:w="4164" w:type="dxa"/>
            <w:hideMark/>
          </w:tcPr>
          <w:p w14:paraId="4A30D227"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sz w:val="20"/>
                <w:szCs w:val="18"/>
              </w:rPr>
              <w:t>Cuando necesites calcular el valor futuro de una inversión o un préstamo.</w:t>
            </w:r>
          </w:p>
        </w:tc>
      </w:tr>
      <w:tr w:rsidR="00731A8B" w:rsidRPr="00731A8B" w14:paraId="358D122B" w14:textId="77777777" w:rsidTr="00731A8B">
        <w:tc>
          <w:tcPr>
            <w:cnfStyle w:val="001000000000" w:firstRow="0" w:lastRow="0" w:firstColumn="1" w:lastColumn="0" w:oddVBand="0" w:evenVBand="0" w:oddHBand="0" w:evenHBand="0" w:firstRowFirstColumn="0" w:firstRowLastColumn="0" w:lastRowFirstColumn="0" w:lastRowLastColumn="0"/>
            <w:tcW w:w="2590" w:type="dxa"/>
            <w:hideMark/>
          </w:tcPr>
          <w:p w14:paraId="307A6C36" w14:textId="77777777" w:rsidR="00731A8B" w:rsidRPr="00731A8B" w:rsidRDefault="00731A8B" w:rsidP="00731A8B">
            <w:r w:rsidRPr="00731A8B">
              <w:t>VA</w:t>
            </w:r>
          </w:p>
        </w:tc>
        <w:tc>
          <w:tcPr>
            <w:tcW w:w="2650" w:type="dxa"/>
            <w:hideMark/>
          </w:tcPr>
          <w:p w14:paraId="639619F9"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VA(</w:t>
            </w:r>
            <w:proofErr w:type="gramEnd"/>
            <w:r w:rsidRPr="00731A8B">
              <w:rPr>
                <w:b/>
                <w:bCs/>
                <w:sz w:val="20"/>
                <w:szCs w:val="18"/>
              </w:rPr>
              <w:t xml:space="preserve">tasa, </w:t>
            </w:r>
            <w:proofErr w:type="spellStart"/>
            <w:r w:rsidRPr="00731A8B">
              <w:rPr>
                <w:b/>
                <w:bCs/>
                <w:sz w:val="20"/>
                <w:szCs w:val="18"/>
              </w:rPr>
              <w:t>nper</w:t>
            </w:r>
            <w:proofErr w:type="spellEnd"/>
            <w:r w:rsidRPr="00731A8B">
              <w:rPr>
                <w:b/>
                <w:bCs/>
                <w:sz w:val="20"/>
                <w:szCs w:val="18"/>
              </w:rPr>
              <w:t>, pago, [</w:t>
            </w:r>
            <w:proofErr w:type="spellStart"/>
            <w:r w:rsidRPr="00731A8B">
              <w:rPr>
                <w:b/>
                <w:bCs/>
                <w:sz w:val="20"/>
                <w:szCs w:val="18"/>
              </w:rPr>
              <w:t>vf</w:t>
            </w:r>
            <w:proofErr w:type="spellEnd"/>
            <w:r w:rsidRPr="00731A8B">
              <w:rPr>
                <w:b/>
                <w:bCs/>
                <w:sz w:val="20"/>
                <w:szCs w:val="18"/>
              </w:rPr>
              <w:t>], [tipo])</w:t>
            </w:r>
          </w:p>
        </w:tc>
        <w:tc>
          <w:tcPr>
            <w:tcW w:w="2977" w:type="dxa"/>
            <w:hideMark/>
          </w:tcPr>
          <w:p w14:paraId="106F54CE"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VA(</w:t>
            </w:r>
            <w:proofErr w:type="gramEnd"/>
            <w:r w:rsidRPr="00731A8B">
              <w:rPr>
                <w:b/>
                <w:bCs/>
                <w:sz w:val="20"/>
                <w:szCs w:val="18"/>
              </w:rPr>
              <w:t>5%/12, 60, -600, 0)</w:t>
            </w:r>
          </w:p>
        </w:tc>
        <w:tc>
          <w:tcPr>
            <w:tcW w:w="4164" w:type="dxa"/>
            <w:hideMark/>
          </w:tcPr>
          <w:p w14:paraId="1A15132B"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sz w:val="20"/>
                <w:szCs w:val="18"/>
              </w:rPr>
              <w:t>Cuando necesites calcular el valor presente de una inversión o un préstamo.</w:t>
            </w:r>
          </w:p>
        </w:tc>
      </w:tr>
      <w:tr w:rsidR="00731A8B" w:rsidRPr="00731A8B" w14:paraId="5CBB6339" w14:textId="77777777" w:rsidTr="0073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dxa"/>
            <w:hideMark/>
          </w:tcPr>
          <w:p w14:paraId="7FFEC246" w14:textId="77777777" w:rsidR="00731A8B" w:rsidRPr="00731A8B" w:rsidRDefault="00731A8B" w:rsidP="00731A8B">
            <w:r w:rsidRPr="00731A8B">
              <w:t>AMORTIZACION.LIN</w:t>
            </w:r>
          </w:p>
        </w:tc>
        <w:tc>
          <w:tcPr>
            <w:tcW w:w="2650" w:type="dxa"/>
            <w:hideMark/>
          </w:tcPr>
          <w:p w14:paraId="6B7002A5"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AMORTIZACION.LIN(</w:t>
            </w:r>
            <w:proofErr w:type="spellStart"/>
            <w:proofErr w:type="gramEnd"/>
            <w:r w:rsidRPr="00731A8B">
              <w:rPr>
                <w:b/>
                <w:bCs/>
                <w:sz w:val="20"/>
                <w:szCs w:val="18"/>
              </w:rPr>
              <w:t>princ</w:t>
            </w:r>
            <w:proofErr w:type="spellEnd"/>
            <w:r w:rsidRPr="00731A8B">
              <w:rPr>
                <w:b/>
                <w:bCs/>
                <w:sz w:val="20"/>
                <w:szCs w:val="18"/>
              </w:rPr>
              <w:t xml:space="preserve">, cuota, per, </w:t>
            </w:r>
            <w:proofErr w:type="spellStart"/>
            <w:r w:rsidRPr="00731A8B">
              <w:rPr>
                <w:b/>
                <w:bCs/>
                <w:sz w:val="20"/>
                <w:szCs w:val="18"/>
              </w:rPr>
              <w:t>nper</w:t>
            </w:r>
            <w:proofErr w:type="spellEnd"/>
            <w:r w:rsidRPr="00731A8B">
              <w:rPr>
                <w:b/>
                <w:bCs/>
                <w:sz w:val="20"/>
                <w:szCs w:val="18"/>
              </w:rPr>
              <w:t>, [tipo])</w:t>
            </w:r>
          </w:p>
        </w:tc>
        <w:tc>
          <w:tcPr>
            <w:tcW w:w="2977" w:type="dxa"/>
            <w:hideMark/>
          </w:tcPr>
          <w:p w14:paraId="432260AA"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w:t>
            </w:r>
            <w:proofErr w:type="gramStart"/>
            <w:r w:rsidRPr="00731A8B">
              <w:rPr>
                <w:b/>
                <w:bCs/>
                <w:sz w:val="20"/>
                <w:szCs w:val="18"/>
              </w:rPr>
              <w:t>AMORTIZACION.LIN(</w:t>
            </w:r>
            <w:proofErr w:type="gramEnd"/>
            <w:r w:rsidRPr="00731A8B">
              <w:rPr>
                <w:b/>
                <w:bCs/>
                <w:sz w:val="20"/>
                <w:szCs w:val="18"/>
              </w:rPr>
              <w:t>50000, 1000, 1, 60)</w:t>
            </w:r>
          </w:p>
        </w:tc>
        <w:tc>
          <w:tcPr>
            <w:tcW w:w="4164" w:type="dxa"/>
            <w:hideMark/>
          </w:tcPr>
          <w:p w14:paraId="18E322D1"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sz w:val="20"/>
                <w:szCs w:val="18"/>
              </w:rPr>
              <w:t>Cuando necesites calcular el cuadro de amortización lineal de un préstamo o una inversión.</w:t>
            </w:r>
          </w:p>
        </w:tc>
      </w:tr>
      <w:tr w:rsidR="00731A8B" w:rsidRPr="00731A8B" w14:paraId="3C443F97" w14:textId="77777777" w:rsidTr="00731A8B">
        <w:tc>
          <w:tcPr>
            <w:cnfStyle w:val="001000000000" w:firstRow="0" w:lastRow="0" w:firstColumn="1" w:lastColumn="0" w:oddVBand="0" w:evenVBand="0" w:oddHBand="0" w:evenHBand="0" w:firstRowFirstColumn="0" w:firstRowLastColumn="0" w:lastRowFirstColumn="0" w:lastRowLastColumn="0"/>
            <w:tcW w:w="2590" w:type="dxa"/>
            <w:hideMark/>
          </w:tcPr>
          <w:p w14:paraId="1BDA5D7F" w14:textId="77777777" w:rsidR="00731A8B" w:rsidRPr="00731A8B" w:rsidRDefault="00731A8B" w:rsidP="00731A8B">
            <w:r w:rsidRPr="00731A8B">
              <w:t>AMORTIZACION.VENC</w:t>
            </w:r>
          </w:p>
        </w:tc>
        <w:tc>
          <w:tcPr>
            <w:tcW w:w="2650" w:type="dxa"/>
            <w:hideMark/>
          </w:tcPr>
          <w:p w14:paraId="2341982C"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=AMORTIZACION.VENC(</w:t>
            </w:r>
            <w:proofErr w:type="spellStart"/>
            <w:r w:rsidRPr="00731A8B">
              <w:rPr>
                <w:b/>
                <w:bCs/>
                <w:sz w:val="20"/>
                <w:szCs w:val="18"/>
              </w:rPr>
              <w:t>princ</w:t>
            </w:r>
            <w:proofErr w:type="spellEnd"/>
            <w:r w:rsidRPr="00731A8B">
              <w:rPr>
                <w:b/>
                <w:bCs/>
                <w:sz w:val="20"/>
                <w:szCs w:val="18"/>
              </w:rPr>
              <w:t xml:space="preserve">, cuota, per, </w:t>
            </w:r>
            <w:proofErr w:type="spellStart"/>
            <w:r w:rsidRPr="00731A8B">
              <w:rPr>
                <w:b/>
                <w:bCs/>
                <w:sz w:val="20"/>
                <w:szCs w:val="18"/>
              </w:rPr>
              <w:t>nper</w:t>
            </w:r>
            <w:proofErr w:type="spellEnd"/>
            <w:r w:rsidRPr="00731A8B">
              <w:rPr>
                <w:b/>
                <w:bCs/>
                <w:sz w:val="20"/>
                <w:szCs w:val="18"/>
              </w:rPr>
              <w:t>, [tipo])</w:t>
            </w:r>
          </w:p>
        </w:tc>
        <w:tc>
          <w:tcPr>
            <w:tcW w:w="2977" w:type="dxa"/>
            <w:hideMark/>
          </w:tcPr>
          <w:p w14:paraId="26778AF4"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=AMORTIZACION.VENC(50000, 1000, 1, 60)</w:t>
            </w:r>
          </w:p>
        </w:tc>
        <w:tc>
          <w:tcPr>
            <w:tcW w:w="4164" w:type="dxa"/>
            <w:hideMark/>
          </w:tcPr>
          <w:p w14:paraId="531A8A9B"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sz w:val="20"/>
                <w:szCs w:val="18"/>
              </w:rPr>
              <w:t>Cuando necesites calcular el cuadro de amortización francés de un préstamo o una inversión.</w:t>
            </w:r>
          </w:p>
        </w:tc>
      </w:tr>
      <w:tr w:rsidR="00731A8B" w:rsidRPr="00731A8B" w14:paraId="5674AC23" w14:textId="77777777" w:rsidTr="00731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0" w:type="dxa"/>
            <w:hideMark/>
          </w:tcPr>
          <w:p w14:paraId="2148512F" w14:textId="77777777" w:rsidR="00731A8B" w:rsidRPr="00731A8B" w:rsidRDefault="00731A8B" w:rsidP="00731A8B">
            <w:r w:rsidRPr="00731A8B">
              <w:t>TASA.NOMINAL</w:t>
            </w:r>
          </w:p>
        </w:tc>
        <w:tc>
          <w:tcPr>
            <w:tcW w:w="2650" w:type="dxa"/>
            <w:hideMark/>
          </w:tcPr>
          <w:p w14:paraId="6E5F3CEE"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=TASA.NOMINAL(</w:t>
            </w:r>
            <w:proofErr w:type="spellStart"/>
            <w:r w:rsidRPr="00731A8B">
              <w:rPr>
                <w:b/>
                <w:bCs/>
                <w:sz w:val="20"/>
                <w:szCs w:val="18"/>
              </w:rPr>
              <w:t>tasa_efectiva</w:t>
            </w:r>
            <w:proofErr w:type="spellEnd"/>
            <w:r w:rsidRPr="00731A8B">
              <w:rPr>
                <w:b/>
                <w:bCs/>
                <w:sz w:val="20"/>
                <w:szCs w:val="18"/>
              </w:rPr>
              <w:t xml:space="preserve">, </w:t>
            </w:r>
            <w:proofErr w:type="spellStart"/>
            <w:r w:rsidRPr="00731A8B">
              <w:rPr>
                <w:b/>
                <w:bCs/>
                <w:sz w:val="20"/>
                <w:szCs w:val="18"/>
              </w:rPr>
              <w:t>nper</w:t>
            </w:r>
            <w:proofErr w:type="spellEnd"/>
            <w:r w:rsidRPr="00731A8B">
              <w:rPr>
                <w:b/>
                <w:bCs/>
                <w:sz w:val="20"/>
                <w:szCs w:val="18"/>
              </w:rPr>
              <w:t>)</w:t>
            </w:r>
          </w:p>
        </w:tc>
        <w:tc>
          <w:tcPr>
            <w:tcW w:w="2977" w:type="dxa"/>
            <w:hideMark/>
          </w:tcPr>
          <w:p w14:paraId="56B173E4"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b/>
                <w:bCs/>
                <w:sz w:val="20"/>
                <w:szCs w:val="18"/>
              </w:rPr>
              <w:t>=TASA.NOMINAL(12%, 4)</w:t>
            </w:r>
          </w:p>
        </w:tc>
        <w:tc>
          <w:tcPr>
            <w:tcW w:w="4164" w:type="dxa"/>
            <w:hideMark/>
          </w:tcPr>
          <w:p w14:paraId="70B7CE5D" w14:textId="77777777" w:rsidR="00731A8B" w:rsidRPr="00731A8B" w:rsidRDefault="00731A8B" w:rsidP="00731A8B">
            <w:pPr>
              <w:cnfStyle w:val="000000100000" w:firstRow="0" w:lastRow="0" w:firstColumn="0" w:lastColumn="0" w:oddVBand="0" w:evenVBand="0" w:oddHBand="1" w:evenHBand="0" w:firstRowFirstColumn="0" w:firstRowLastColumn="0" w:lastRowFirstColumn="0" w:lastRowLastColumn="0"/>
              <w:rPr>
                <w:sz w:val="20"/>
                <w:szCs w:val="18"/>
              </w:rPr>
            </w:pPr>
            <w:r w:rsidRPr="00731A8B">
              <w:rPr>
                <w:sz w:val="20"/>
                <w:szCs w:val="18"/>
              </w:rPr>
              <w:t>Cuando necesites convertir una tasa de interés efectiva anual en una tasa nominal anual.</w:t>
            </w:r>
          </w:p>
        </w:tc>
      </w:tr>
      <w:tr w:rsidR="00731A8B" w:rsidRPr="00731A8B" w14:paraId="7347701C" w14:textId="77777777" w:rsidTr="00731A8B">
        <w:tc>
          <w:tcPr>
            <w:cnfStyle w:val="001000000000" w:firstRow="0" w:lastRow="0" w:firstColumn="1" w:lastColumn="0" w:oddVBand="0" w:evenVBand="0" w:oddHBand="0" w:evenHBand="0" w:firstRowFirstColumn="0" w:firstRowLastColumn="0" w:lastRowFirstColumn="0" w:lastRowLastColumn="0"/>
            <w:tcW w:w="2590" w:type="dxa"/>
            <w:hideMark/>
          </w:tcPr>
          <w:p w14:paraId="54FC9959" w14:textId="77777777" w:rsidR="00731A8B" w:rsidRPr="00731A8B" w:rsidRDefault="00731A8B" w:rsidP="00731A8B">
            <w:r w:rsidRPr="00731A8B">
              <w:t>TASA.EFECTIVA</w:t>
            </w:r>
          </w:p>
        </w:tc>
        <w:tc>
          <w:tcPr>
            <w:tcW w:w="2650" w:type="dxa"/>
            <w:hideMark/>
          </w:tcPr>
          <w:p w14:paraId="7993D4FA"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=TASA.EFECTIVA(</w:t>
            </w:r>
            <w:proofErr w:type="spellStart"/>
            <w:r w:rsidRPr="00731A8B">
              <w:rPr>
                <w:b/>
                <w:bCs/>
                <w:sz w:val="20"/>
                <w:szCs w:val="18"/>
              </w:rPr>
              <w:t>tasa_nominal</w:t>
            </w:r>
            <w:proofErr w:type="spellEnd"/>
            <w:r w:rsidRPr="00731A8B">
              <w:rPr>
                <w:b/>
                <w:bCs/>
                <w:sz w:val="20"/>
                <w:szCs w:val="18"/>
              </w:rPr>
              <w:t xml:space="preserve">, </w:t>
            </w:r>
            <w:proofErr w:type="spellStart"/>
            <w:r w:rsidRPr="00731A8B">
              <w:rPr>
                <w:b/>
                <w:bCs/>
                <w:sz w:val="20"/>
                <w:szCs w:val="18"/>
              </w:rPr>
              <w:t>nper</w:t>
            </w:r>
            <w:proofErr w:type="spellEnd"/>
            <w:r w:rsidRPr="00731A8B">
              <w:rPr>
                <w:b/>
                <w:bCs/>
                <w:sz w:val="20"/>
                <w:szCs w:val="18"/>
              </w:rPr>
              <w:t>)</w:t>
            </w:r>
          </w:p>
        </w:tc>
        <w:tc>
          <w:tcPr>
            <w:tcW w:w="2977" w:type="dxa"/>
            <w:hideMark/>
          </w:tcPr>
          <w:p w14:paraId="375E7F5F"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b/>
                <w:bCs/>
                <w:sz w:val="20"/>
                <w:szCs w:val="18"/>
              </w:rPr>
              <w:t>=TASA.EFECTIVA(10%, 12)</w:t>
            </w:r>
          </w:p>
        </w:tc>
        <w:tc>
          <w:tcPr>
            <w:tcW w:w="4164" w:type="dxa"/>
            <w:hideMark/>
          </w:tcPr>
          <w:p w14:paraId="3F491F6D" w14:textId="77777777" w:rsidR="00731A8B" w:rsidRPr="00731A8B" w:rsidRDefault="00731A8B" w:rsidP="00731A8B">
            <w:pPr>
              <w:cnfStyle w:val="000000000000" w:firstRow="0" w:lastRow="0" w:firstColumn="0" w:lastColumn="0" w:oddVBand="0" w:evenVBand="0" w:oddHBand="0" w:evenHBand="0" w:firstRowFirstColumn="0" w:firstRowLastColumn="0" w:lastRowFirstColumn="0" w:lastRowLastColumn="0"/>
              <w:rPr>
                <w:sz w:val="20"/>
                <w:szCs w:val="18"/>
              </w:rPr>
            </w:pPr>
            <w:r w:rsidRPr="00731A8B">
              <w:rPr>
                <w:sz w:val="20"/>
                <w:szCs w:val="18"/>
              </w:rPr>
              <w:t>Cuando necesites convertir una tasa de interés nominal anual en una tasa efectiva anual.</w:t>
            </w:r>
          </w:p>
        </w:tc>
      </w:tr>
    </w:tbl>
    <w:p w14:paraId="679DA7DC" w14:textId="77777777" w:rsidR="008F39AF" w:rsidRDefault="008F39AF" w:rsidP="008F39AF"/>
    <w:p w14:paraId="21078995" w14:textId="77777777" w:rsidR="008F39AF" w:rsidRDefault="008F39AF" w:rsidP="008F39AF"/>
    <w:p w14:paraId="616157AF" w14:textId="77777777" w:rsidR="008F39AF" w:rsidRPr="008F39AF" w:rsidRDefault="008F39AF" w:rsidP="008F39AF"/>
    <w:p w14:paraId="2D0E3498" w14:textId="77777777" w:rsidR="00C405AD" w:rsidRDefault="00C405AD" w:rsidP="00A76AA1">
      <w:pPr>
        <w:contextualSpacing/>
      </w:pPr>
    </w:p>
    <w:p w14:paraId="66E7BF59" w14:textId="77777777" w:rsidR="00C405AD" w:rsidRDefault="00C405AD" w:rsidP="00A76AA1">
      <w:pPr>
        <w:contextualSpacing/>
      </w:pPr>
    </w:p>
    <w:p w14:paraId="3D35BF12" w14:textId="77777777" w:rsidR="00C405AD" w:rsidRDefault="00C405AD" w:rsidP="00A76AA1">
      <w:pPr>
        <w:contextualSpacing/>
      </w:pPr>
    </w:p>
    <w:p w14:paraId="3938E44E" w14:textId="63A49D5C" w:rsidR="00C405AD" w:rsidRDefault="00C405AD" w:rsidP="00A76AA1">
      <w:pPr>
        <w:contextualSpacing/>
        <w:sectPr w:rsidR="00C405AD" w:rsidSect="00EC0B12">
          <w:headerReference w:type="default" r:id="rId97"/>
          <w:footerReference w:type="default" r:id="rId98"/>
          <w:pgSz w:w="15840" w:h="12240" w:orient="landscape"/>
          <w:pgMar w:top="1701" w:right="1418" w:bottom="1701" w:left="1418" w:header="709" w:footer="709" w:gutter="0"/>
          <w:cols w:space="708"/>
          <w:docGrid w:linePitch="360"/>
        </w:sectPr>
      </w:pPr>
    </w:p>
    <w:p w14:paraId="3C080AC2" w14:textId="0FA557A7" w:rsidR="00C02E43" w:rsidRDefault="00023524"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357EEBF7" wp14:editId="4E37E50D">
                <wp:simplePos x="0" y="0"/>
                <wp:positionH relativeFrom="column">
                  <wp:posOffset>-309245</wp:posOffset>
                </wp:positionH>
                <wp:positionV relativeFrom="paragraph">
                  <wp:posOffset>-205105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8DAD0" w14:textId="77777777" w:rsidR="00AB2DF6" w:rsidRPr="00A32AB9" w:rsidRDefault="00AB2DF6" w:rsidP="00A32AB9">
                              <w:pPr>
                                <w:pStyle w:val="Ttulo1"/>
                              </w:pPr>
                              <w:bookmarkStart w:id="24" w:name="_Toc46999616"/>
                              <w:bookmarkStart w:id="25" w:name="_Toc51942773"/>
                              <w:bookmarkStart w:id="26" w:name="_Toc131699278"/>
                              <w:r w:rsidRPr="00A32AB9">
                                <w:t>Bibliografía y Webgrafía</w:t>
                              </w:r>
                              <w:bookmarkEnd w:id="24"/>
                              <w:bookmarkEnd w:id="25"/>
                              <w:bookmarkEnd w:id="2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7EEBF7" id="Grupo 20" o:spid="_x0000_s1037" style="position:absolute;left:0;text-align:left;margin-left:-24.35pt;margin-top:-16.1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Do0Dve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948DAD0" w14:textId="77777777" w:rsidR="00AB2DF6" w:rsidRPr="00A32AB9" w:rsidRDefault="00AB2DF6" w:rsidP="00A32AB9">
                        <w:pPr>
                          <w:pStyle w:val="Ttulo1"/>
                        </w:pPr>
                        <w:bookmarkStart w:id="27" w:name="_Toc46999616"/>
                        <w:bookmarkStart w:id="28" w:name="_Toc51942773"/>
                        <w:bookmarkStart w:id="29" w:name="_Toc131699278"/>
                        <w:r w:rsidRPr="00A32AB9">
                          <w:t>Bibliografía y Webgrafía</w:t>
                        </w:r>
                        <w:bookmarkEnd w:id="27"/>
                        <w:bookmarkEnd w:id="28"/>
                        <w:bookmarkEnd w:id="2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FD4DBC6" w14:textId="77777777" w:rsidR="009642A3" w:rsidRDefault="009642A3" w:rsidP="009642A3">
      <w:pPr>
        <w:contextualSpacing/>
      </w:pPr>
      <w:r>
        <w:t>Rojas, R. (2018). Excel 2016: Funciones y fórmulas. Anaya Multimedia.</w:t>
      </w:r>
    </w:p>
    <w:p w14:paraId="67AC0F52" w14:textId="59E10B80" w:rsidR="00AB2DF6" w:rsidRDefault="009642A3" w:rsidP="00A72311">
      <w:pPr>
        <w:contextualSpacing/>
      </w:pPr>
      <w:r>
        <w:t>Mira, L. (2019). Excel 2019: funciones avanzadas, fórmulas y herramientas de análisis de datos. Anaya Multimedia.</w:t>
      </w:r>
    </w:p>
    <w:p w14:paraId="4ED49AC0" w14:textId="298317D3" w:rsidR="00AB2DF6" w:rsidRDefault="00A72311"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6B071C43" wp14:editId="65DCDEFE">
                <wp:simplePos x="0" y="0"/>
                <wp:positionH relativeFrom="column">
                  <wp:posOffset>-306070</wp:posOffset>
                </wp:positionH>
                <wp:positionV relativeFrom="paragraph">
                  <wp:posOffset>99060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F18CD" w14:textId="77777777" w:rsidR="00AB2DF6" w:rsidRPr="00A32AB9" w:rsidRDefault="00AB2DF6" w:rsidP="00A32AB9">
                              <w:pPr>
                                <w:pStyle w:val="Ttulo1"/>
                              </w:pPr>
                              <w:bookmarkStart w:id="30" w:name="_Toc46999617"/>
                              <w:bookmarkStart w:id="31" w:name="_Toc51942774"/>
                              <w:bookmarkStart w:id="32" w:name="_Toc131699279"/>
                              <w:r w:rsidRPr="00A32AB9">
                                <w:t>Glosario</w:t>
                              </w:r>
                              <w:bookmarkEnd w:id="30"/>
                              <w:bookmarkEnd w:id="31"/>
                              <w:bookmarkEnd w:id="3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B071C43" id="Grupo 17" o:spid="_x0000_s1040" style="position:absolute;left:0;text-align:left;margin-left:-24.1pt;margin-top:7.8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AeG7ZV4AAAAAk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97F18CD" w14:textId="77777777" w:rsidR="00AB2DF6" w:rsidRPr="00A32AB9" w:rsidRDefault="00AB2DF6" w:rsidP="00A32AB9">
                        <w:pPr>
                          <w:pStyle w:val="Ttulo1"/>
                        </w:pPr>
                        <w:bookmarkStart w:id="33" w:name="_Toc46999617"/>
                        <w:bookmarkStart w:id="34" w:name="_Toc51942774"/>
                        <w:bookmarkStart w:id="35" w:name="_Toc131699279"/>
                        <w:r w:rsidRPr="00A32AB9">
                          <w:t>Glosario</w:t>
                        </w:r>
                        <w:bookmarkEnd w:id="33"/>
                        <w:bookmarkEnd w:id="34"/>
                        <w:bookmarkEnd w:id="3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779A7DE" w14:textId="77777777" w:rsidR="00F514BB" w:rsidRDefault="00F514BB" w:rsidP="00F514BB">
      <w:pPr>
        <w:tabs>
          <w:tab w:val="left" w:pos="1305"/>
        </w:tabs>
        <w:contextualSpacing/>
      </w:pPr>
    </w:p>
    <w:p w14:paraId="4129DD58" w14:textId="77777777" w:rsidR="00F514BB" w:rsidRDefault="00F514BB" w:rsidP="00F514BB">
      <w:pPr>
        <w:tabs>
          <w:tab w:val="left" w:pos="1305"/>
        </w:tabs>
        <w:contextualSpacing/>
      </w:pPr>
      <w:r>
        <w:t>Función Buscar H: Es una función de Excel que se utiliza para buscar un valor en una tabla y devolver un valor en la misma columna de la tabla.</w:t>
      </w:r>
    </w:p>
    <w:p w14:paraId="7E1D4FCF" w14:textId="77777777" w:rsidR="00F514BB" w:rsidRDefault="00F514BB" w:rsidP="00F514BB">
      <w:pPr>
        <w:tabs>
          <w:tab w:val="left" w:pos="1305"/>
        </w:tabs>
        <w:contextualSpacing/>
      </w:pPr>
      <w:r>
        <w:t>Función Buscar V: Es una función de Excel que se utiliza para buscar un valor en una tabla y devolver un valor en la misma fila de la tabla.</w:t>
      </w:r>
    </w:p>
    <w:p w14:paraId="458BA60B" w14:textId="77777777" w:rsidR="00F514BB" w:rsidRDefault="00F514BB" w:rsidP="00F514BB">
      <w:pPr>
        <w:tabs>
          <w:tab w:val="left" w:pos="1305"/>
        </w:tabs>
        <w:contextualSpacing/>
      </w:pPr>
      <w:r>
        <w:t>Función Concatenar: Es una función de Excel que se utiliza para combinar dos o más cadenas de texto en una sola cadena.</w:t>
      </w:r>
    </w:p>
    <w:p w14:paraId="196DD8ED" w14:textId="77777777" w:rsidR="00F514BB" w:rsidRDefault="00F514BB" w:rsidP="00F514BB">
      <w:pPr>
        <w:tabs>
          <w:tab w:val="left" w:pos="1305"/>
        </w:tabs>
        <w:contextualSpacing/>
      </w:pPr>
      <w:r>
        <w:t>Función de Búsqueda y Referencia: Son funciones de Excel que se utilizan para buscar y recuperar datos de una hoja de cálculo, como la función BUSCARV y la función BUSCARH.</w:t>
      </w:r>
    </w:p>
    <w:p w14:paraId="2627C947" w14:textId="77777777" w:rsidR="00F514BB" w:rsidRDefault="00F514BB" w:rsidP="00F514BB">
      <w:pPr>
        <w:tabs>
          <w:tab w:val="left" w:pos="1305"/>
        </w:tabs>
        <w:contextualSpacing/>
      </w:pPr>
      <w:r>
        <w:t>Función Estadística: Son funciones de Excel que se utilizan para analizar conjuntos de datos y obtener información estadística, como la media, la mediana y la desviación estándar.</w:t>
      </w:r>
    </w:p>
    <w:p w14:paraId="5F615FB7" w14:textId="77777777" w:rsidR="00F514BB" w:rsidRDefault="00F514BB" w:rsidP="00F514BB">
      <w:pPr>
        <w:tabs>
          <w:tab w:val="left" w:pos="1305"/>
        </w:tabs>
        <w:contextualSpacing/>
      </w:pPr>
      <w:r>
        <w:t>Función Máximo y Mínimo: Son funciones de Excel que se utilizan para obtener el valor máximo o mínimo de un conjunto de datos en una hoja de cálculo.</w:t>
      </w:r>
    </w:p>
    <w:p w14:paraId="35A1CECA" w14:textId="77777777" w:rsidR="00F514BB" w:rsidRDefault="00F514BB" w:rsidP="00F514BB">
      <w:pPr>
        <w:tabs>
          <w:tab w:val="left" w:pos="1305"/>
        </w:tabs>
        <w:contextualSpacing/>
      </w:pPr>
      <w:r>
        <w:t>Función Sí: Es una función de Excel que devuelve un valor si se cumple una condición específica y otro valor si no se cumple.</w:t>
      </w:r>
    </w:p>
    <w:p w14:paraId="1B86F706" w14:textId="77777777" w:rsidR="00F514BB" w:rsidRDefault="00F514BB" w:rsidP="00F514BB">
      <w:pPr>
        <w:tabs>
          <w:tab w:val="left" w:pos="1305"/>
        </w:tabs>
        <w:contextualSpacing/>
      </w:pPr>
      <w:r>
        <w:t>Funciones Contables: Son funciones de Excel que se utilizan para contar el número de celdas que contienen valores en una hoja de cálculo, como la función CONTAR y la función CONTARA.</w:t>
      </w:r>
    </w:p>
    <w:p w14:paraId="23BF5A47" w14:textId="77777777" w:rsidR="00F514BB" w:rsidRDefault="00F514BB" w:rsidP="00F514BB">
      <w:pPr>
        <w:tabs>
          <w:tab w:val="left" w:pos="1305"/>
        </w:tabs>
        <w:contextualSpacing/>
      </w:pPr>
      <w:r>
        <w:t>Funciones Financieras: Son funciones de Excel que se utilizan para realizar cálculos financieros, como la tasa de interés, los pagos de préstamos y el valor presente neto (VPN).</w:t>
      </w:r>
    </w:p>
    <w:p w14:paraId="7EF71900" w14:textId="77777777" w:rsidR="00F514BB" w:rsidRDefault="00F514BB" w:rsidP="00F514BB">
      <w:pPr>
        <w:tabs>
          <w:tab w:val="left" w:pos="1305"/>
        </w:tabs>
        <w:contextualSpacing/>
      </w:pPr>
      <w:r>
        <w:lastRenderedPageBreak/>
        <w:t>Funciones Matemáticas: Son funciones de Excel que se utilizan para realizar cálculos matemáticos en una hoja de cálculo, como sumar, restar, multiplicar y dividir números.</w:t>
      </w:r>
    </w:p>
    <w:p w14:paraId="5E1A2FE5" w14:textId="77777777" w:rsidR="00AB2DF6" w:rsidRPr="00A76AA1" w:rsidRDefault="00AB2DF6" w:rsidP="00A76AA1">
      <w:pPr>
        <w:contextualSpacing/>
        <w:rPr>
          <w:bCs/>
        </w:rPr>
      </w:pPr>
    </w:p>
    <w:p w14:paraId="2DAC546F" w14:textId="77777777" w:rsidR="00AB2DF6" w:rsidRDefault="00AB2DF6" w:rsidP="00A76AA1">
      <w:pPr>
        <w:tabs>
          <w:tab w:val="left" w:pos="1305"/>
        </w:tabs>
        <w:contextualSpacing/>
      </w:pPr>
    </w:p>
    <w:sectPr w:rsidR="00AB2DF6" w:rsidSect="00C42DC3">
      <w:headerReference w:type="default" r:id="rId99"/>
      <w:footerReference w:type="default" r:id="rId10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46A25" w14:textId="77777777" w:rsidR="00E3346A" w:rsidRDefault="00E3346A" w:rsidP="007F1B53">
      <w:pPr>
        <w:spacing w:before="0" w:after="0" w:line="240" w:lineRule="auto"/>
      </w:pPr>
      <w:r>
        <w:separator/>
      </w:r>
    </w:p>
  </w:endnote>
  <w:endnote w:type="continuationSeparator" w:id="0">
    <w:p w14:paraId="472CAF2E" w14:textId="77777777" w:rsidR="00E3346A" w:rsidRDefault="00E3346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54B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7DED721" wp14:editId="7F2250DC">
          <wp:simplePos x="0" y="0"/>
          <wp:positionH relativeFrom="column">
            <wp:posOffset>-1077595</wp:posOffset>
          </wp:positionH>
          <wp:positionV relativeFrom="paragraph">
            <wp:posOffset>-112395</wp:posOffset>
          </wp:positionV>
          <wp:extent cx="7789545" cy="822325"/>
          <wp:effectExtent l="0" t="0" r="1905" b="0"/>
          <wp:wrapNone/>
          <wp:docPr id="903717120" name="Imagen 90371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19697C2" wp14:editId="5948AA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19697C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FCF92" w14:textId="59C46635" w:rsidR="00C02E43" w:rsidRPr="00F3756A" w:rsidRDefault="00297401" w:rsidP="00F3756A">
    <w:pPr>
      <w:pStyle w:val="Piedepgina"/>
    </w:pPr>
    <w:r>
      <w:rPr>
        <w:noProof/>
      </w:rPr>
      <mc:AlternateContent>
        <mc:Choice Requires="wps">
          <w:drawing>
            <wp:anchor distT="45720" distB="45720" distL="114300" distR="114300" simplePos="0" relativeHeight="251672576" behindDoc="0" locked="0" layoutInCell="1" allowOverlap="1" wp14:anchorId="4A8A6643" wp14:editId="4F4E6D9C">
              <wp:simplePos x="0" y="0"/>
              <wp:positionH relativeFrom="column">
                <wp:posOffset>6488430</wp:posOffset>
              </wp:positionH>
              <wp:positionV relativeFrom="paragraph">
                <wp:posOffset>-213360</wp:posOffset>
              </wp:positionV>
              <wp:extent cx="2360930" cy="327660"/>
              <wp:effectExtent l="0" t="0" r="0" b="0"/>
              <wp:wrapSquare wrapText="bothSides"/>
              <wp:docPr id="19157506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7449398" w14:textId="77777777" w:rsidR="00C02E43" w:rsidRPr="005B7617" w:rsidRDefault="00C02E43"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CDF097B" w14:textId="77777777" w:rsidR="00C02E43" w:rsidRDefault="00C02E43"/>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A8A6643" id="_x0000_t202" coordsize="21600,21600" o:spt="202" path="m,l,21600r21600,l21600,xe">
              <v:stroke joinstyle="miter"/>
              <v:path gradientshapeok="t" o:connecttype="rect"/>
            </v:shapetype>
            <v:shape id="_x0000_s1044" type="#_x0000_t202" style="position:absolute;left:0;text-align:left;margin-left:510.9pt;margin-top:-16.8pt;width:185.9pt;height:25.8pt;z-index:251672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" filled="f" stroked="f">
              <v:textbox>
                <w:txbxContent>
                  <w:p w14:paraId="37449398" w14:textId="77777777" w:rsidR="00C02E43" w:rsidRPr="005B7617" w:rsidRDefault="00C02E43"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CDF097B" w14:textId="77777777" w:rsidR="00C02E43" w:rsidRDefault="00C02E43"/>
                </w:txbxContent>
              </v:textbox>
              <w10:wrap type="square"/>
            </v:shape>
          </w:pict>
        </mc:Fallback>
      </mc:AlternateContent>
    </w:r>
    <w:r w:rsidR="00C02E43">
      <w:rPr>
        <w:noProof/>
      </w:rPr>
      <w:drawing>
        <wp:anchor distT="0" distB="0" distL="114300" distR="114300" simplePos="0" relativeHeight="251673600" behindDoc="1" locked="0" layoutInCell="1" allowOverlap="1" wp14:anchorId="7BDB0FBE" wp14:editId="4E8EDF4D">
          <wp:simplePos x="0" y="0"/>
          <wp:positionH relativeFrom="column">
            <wp:posOffset>-1081405</wp:posOffset>
          </wp:positionH>
          <wp:positionV relativeFrom="paragraph">
            <wp:posOffset>-111760</wp:posOffset>
          </wp:positionV>
          <wp:extent cx="10220325" cy="822325"/>
          <wp:effectExtent l="0" t="0" r="9525" b="0"/>
          <wp:wrapNone/>
          <wp:docPr id="2055158987" name="Imagen 205515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220325"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E19F9" w14:textId="77777777" w:rsidR="00297401" w:rsidRPr="00F3756A" w:rsidRDefault="00297401" w:rsidP="00F3756A">
    <w:pPr>
      <w:pStyle w:val="Piedepgina"/>
    </w:pPr>
    <w:r>
      <w:rPr>
        <w:noProof/>
      </w:rPr>
      <w:drawing>
        <wp:anchor distT="0" distB="0" distL="114300" distR="114300" simplePos="0" relativeHeight="251683840" behindDoc="1" locked="0" layoutInCell="1" allowOverlap="1" wp14:anchorId="427720A7" wp14:editId="6F2C6D2C">
          <wp:simplePos x="0" y="0"/>
          <wp:positionH relativeFrom="column">
            <wp:posOffset>-1077595</wp:posOffset>
          </wp:positionH>
          <wp:positionV relativeFrom="paragraph">
            <wp:posOffset>-112395</wp:posOffset>
          </wp:positionV>
          <wp:extent cx="7789545" cy="822325"/>
          <wp:effectExtent l="0" t="0" r="1905" b="0"/>
          <wp:wrapNone/>
          <wp:docPr id="1379502215" name="Imagen 137950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82816" behindDoc="0" locked="0" layoutInCell="1" allowOverlap="1" wp14:anchorId="16652E44" wp14:editId="42ACB527">
              <wp:simplePos x="0" y="0"/>
              <wp:positionH relativeFrom="column">
                <wp:posOffset>4145729</wp:posOffset>
              </wp:positionH>
              <wp:positionV relativeFrom="paragraph">
                <wp:posOffset>-99097</wp:posOffset>
              </wp:positionV>
              <wp:extent cx="2360930" cy="327660"/>
              <wp:effectExtent l="0" t="0" r="0" b="0"/>
              <wp:wrapSquare wrapText="bothSides"/>
              <wp:docPr id="15354294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64F6AA1" w14:textId="77777777" w:rsidR="00297401" w:rsidRPr="005B7617" w:rsidRDefault="00297401"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FBA6181" w14:textId="77777777" w:rsidR="00297401" w:rsidRDefault="0029740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6652E44" id="_x0000_t202" coordsize="21600,21600" o:spt="202" path="m,l,21600r21600,l21600,xe">
              <v:stroke joinstyle="miter"/>
              <v:path gradientshapeok="t" o:connecttype="rect"/>
            </v:shapetype>
            <v:shape id="_x0000_s1045" type="#_x0000_t202" style="position:absolute;left:0;text-align:left;margin-left:326.45pt;margin-top:-7.8pt;width:185.9pt;height:25.8pt;z-index:2516828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" filled="f" stroked="f">
              <v:textbox>
                <w:txbxContent>
                  <w:p w14:paraId="064F6AA1" w14:textId="77777777" w:rsidR="00297401" w:rsidRPr="005B7617" w:rsidRDefault="00297401"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FBA6181" w14:textId="77777777" w:rsidR="00297401" w:rsidRDefault="00297401"/>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B91DF" w14:textId="457793C9" w:rsidR="00343BCD" w:rsidRPr="00F3756A" w:rsidRDefault="00F45F87" w:rsidP="00F3756A">
    <w:pPr>
      <w:pStyle w:val="Piedepgina"/>
    </w:pPr>
    <w:r>
      <w:rPr>
        <w:noProof/>
      </w:rPr>
      <mc:AlternateContent>
        <mc:Choice Requires="wps">
          <w:drawing>
            <wp:anchor distT="45720" distB="45720" distL="114300" distR="114300" simplePos="0" relativeHeight="251693056" behindDoc="0" locked="0" layoutInCell="1" allowOverlap="1" wp14:anchorId="5F018701" wp14:editId="3B08B647">
              <wp:simplePos x="0" y="0"/>
              <wp:positionH relativeFrom="column">
                <wp:posOffset>6478905</wp:posOffset>
              </wp:positionH>
              <wp:positionV relativeFrom="paragraph">
                <wp:posOffset>5715</wp:posOffset>
              </wp:positionV>
              <wp:extent cx="2360930" cy="327660"/>
              <wp:effectExtent l="0" t="0" r="0" b="0"/>
              <wp:wrapSquare wrapText="bothSides"/>
              <wp:docPr id="1076810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CA923D7" w14:textId="77777777" w:rsidR="00343BCD" w:rsidRPr="005B7617" w:rsidRDefault="00343B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FD0BA90" w14:textId="77777777" w:rsidR="00343BCD" w:rsidRDefault="00343BC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F018701" id="_x0000_t202" coordsize="21600,21600" o:spt="202" path="m,l,21600r21600,l21600,xe">
              <v:stroke joinstyle="miter"/>
              <v:path gradientshapeok="t" o:connecttype="rect"/>
            </v:shapetype>
            <v:shape id="_x0000_s1046" type="#_x0000_t202" style="position:absolute;left:0;text-align:left;margin-left:510.15pt;margin-top:.45pt;width:185.9pt;height:25.8pt;z-index:2516930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" filled="f" stroked="f">
              <v:textbox>
                <w:txbxContent>
                  <w:p w14:paraId="1CA923D7" w14:textId="77777777" w:rsidR="00343BCD" w:rsidRPr="005B7617" w:rsidRDefault="00343B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FD0BA90" w14:textId="77777777" w:rsidR="00343BCD" w:rsidRDefault="00343BCD"/>
                </w:txbxContent>
              </v:textbox>
              <w10:wrap type="square"/>
            </v:shape>
          </w:pict>
        </mc:Fallback>
      </mc:AlternateContent>
    </w:r>
    <w:r w:rsidR="00343BCD">
      <w:rPr>
        <w:noProof/>
      </w:rPr>
      <w:drawing>
        <wp:anchor distT="0" distB="0" distL="114300" distR="114300" simplePos="0" relativeHeight="251694080" behindDoc="1" locked="0" layoutInCell="1" allowOverlap="1" wp14:anchorId="10781166" wp14:editId="0377189C">
          <wp:simplePos x="0" y="0"/>
          <wp:positionH relativeFrom="column">
            <wp:posOffset>-1081405</wp:posOffset>
          </wp:positionH>
          <wp:positionV relativeFrom="paragraph">
            <wp:posOffset>-111760</wp:posOffset>
          </wp:positionV>
          <wp:extent cx="10306050" cy="822325"/>
          <wp:effectExtent l="0" t="0" r="0" b="0"/>
          <wp:wrapNone/>
          <wp:docPr id="1667503563" name="Imagen 166750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306050"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56D1" w14:textId="30F83938" w:rsidR="002E3CD5" w:rsidRPr="00F3756A" w:rsidRDefault="00EC0B12" w:rsidP="00F3756A">
    <w:pPr>
      <w:pStyle w:val="Piedepgina"/>
    </w:pPr>
    <w:r>
      <w:rPr>
        <w:noProof/>
      </w:rPr>
      <w:drawing>
        <wp:anchor distT="0" distB="0" distL="114300" distR="114300" simplePos="0" relativeHeight="251699200" behindDoc="1" locked="0" layoutInCell="1" allowOverlap="1" wp14:anchorId="24549646" wp14:editId="46037FED">
          <wp:simplePos x="0" y="0"/>
          <wp:positionH relativeFrom="column">
            <wp:posOffset>-1070610</wp:posOffset>
          </wp:positionH>
          <wp:positionV relativeFrom="paragraph">
            <wp:posOffset>-92710</wp:posOffset>
          </wp:positionV>
          <wp:extent cx="7734300" cy="822325"/>
          <wp:effectExtent l="0" t="0" r="0" b="0"/>
          <wp:wrapNone/>
          <wp:docPr id="1107798328" name="Imagen 110779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34300" cy="822325"/>
                  </a:xfrm>
                  <a:prstGeom prst="rect">
                    <a:avLst/>
                  </a:prstGeom>
                  <a:noFill/>
                  <a:ln>
                    <a:noFill/>
                  </a:ln>
                </pic:spPr>
              </pic:pic>
            </a:graphicData>
          </a:graphic>
          <wp14:sizeRelH relativeFrom="page">
            <wp14:pctWidth>0</wp14:pctWidth>
          </wp14:sizeRelH>
          <wp14:sizeRelV relativeFrom="page">
            <wp14:pctHeight>0</wp14:pctHeight>
          </wp14:sizeRelV>
        </wp:anchor>
      </w:drawing>
    </w:r>
    <w:r w:rsidR="00023524">
      <w:rPr>
        <w:noProof/>
      </w:rPr>
      <mc:AlternateContent>
        <mc:Choice Requires="wps">
          <w:drawing>
            <wp:anchor distT="45720" distB="45720" distL="114300" distR="114300" simplePos="0" relativeHeight="251698176" behindDoc="0" locked="0" layoutInCell="1" allowOverlap="1" wp14:anchorId="4AD1DEB0" wp14:editId="0962D246">
              <wp:simplePos x="0" y="0"/>
              <wp:positionH relativeFrom="column">
                <wp:posOffset>4097655</wp:posOffset>
              </wp:positionH>
              <wp:positionV relativeFrom="paragraph">
                <wp:posOffset>53340</wp:posOffset>
              </wp:positionV>
              <wp:extent cx="2360930" cy="327660"/>
              <wp:effectExtent l="0" t="0" r="0" b="0"/>
              <wp:wrapSquare wrapText="bothSides"/>
              <wp:docPr id="1907480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44D69B0" w14:textId="77777777" w:rsidR="002E3CD5" w:rsidRPr="005B7617" w:rsidRDefault="002E3C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8DC81D7" w14:textId="77777777" w:rsidR="002E3CD5" w:rsidRDefault="002E3C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AD1DEB0" id="_x0000_t202" coordsize="21600,21600" o:spt="202" path="m,l,21600r21600,l21600,xe">
              <v:stroke joinstyle="miter"/>
              <v:path gradientshapeok="t" o:connecttype="rect"/>
            </v:shapetype>
            <v:shape id="_x0000_s1047" type="#_x0000_t202" style="position:absolute;left:0;text-align:left;margin-left:322.65pt;margin-top:4.2pt;width:185.9pt;height:25.8pt;z-index:2516981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" filled="f" stroked="f">
              <v:textbox>
                <w:txbxContent>
                  <w:p w14:paraId="744D69B0" w14:textId="77777777" w:rsidR="002E3CD5" w:rsidRPr="005B7617" w:rsidRDefault="002E3C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8DC81D7" w14:textId="77777777" w:rsidR="002E3CD5" w:rsidRDefault="002E3CD5"/>
                </w:txbxContent>
              </v:textbox>
              <w10:wrap type="squar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DAE06" w14:textId="77777777" w:rsidR="00C405AD" w:rsidRPr="00F3756A" w:rsidRDefault="00C405AD" w:rsidP="00F3756A">
    <w:pPr>
      <w:pStyle w:val="Piedepgina"/>
    </w:pPr>
    <w:r>
      <w:rPr>
        <w:noProof/>
      </w:rPr>
      <w:drawing>
        <wp:anchor distT="0" distB="0" distL="114300" distR="114300" simplePos="0" relativeHeight="251709440" behindDoc="1" locked="0" layoutInCell="1" allowOverlap="1" wp14:anchorId="204A0E4C" wp14:editId="3FA1C1B7">
          <wp:simplePos x="0" y="0"/>
          <wp:positionH relativeFrom="column">
            <wp:posOffset>-1071880</wp:posOffset>
          </wp:positionH>
          <wp:positionV relativeFrom="paragraph">
            <wp:posOffset>-92710</wp:posOffset>
          </wp:positionV>
          <wp:extent cx="10229850" cy="822325"/>
          <wp:effectExtent l="0" t="0" r="0" b="0"/>
          <wp:wrapNone/>
          <wp:docPr id="637711283" name="Imagen 63771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229850"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08416" behindDoc="0" locked="0" layoutInCell="1" allowOverlap="1" wp14:anchorId="02644C40" wp14:editId="5CCDDD49">
              <wp:simplePos x="0" y="0"/>
              <wp:positionH relativeFrom="column">
                <wp:posOffset>4097655</wp:posOffset>
              </wp:positionH>
              <wp:positionV relativeFrom="paragraph">
                <wp:posOffset>53340</wp:posOffset>
              </wp:positionV>
              <wp:extent cx="2360930" cy="327660"/>
              <wp:effectExtent l="0" t="0" r="0" b="0"/>
              <wp:wrapSquare wrapText="bothSides"/>
              <wp:docPr id="18303815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B97D385" w14:textId="77777777" w:rsidR="00C405AD" w:rsidRPr="005B7617" w:rsidRDefault="00C405A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9A4845" w14:textId="77777777" w:rsidR="00C405AD" w:rsidRDefault="00C405A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2644C40" id="_x0000_t202" coordsize="21600,21600" o:spt="202" path="m,l,21600r21600,l21600,xe">
              <v:stroke joinstyle="miter"/>
              <v:path gradientshapeok="t" o:connecttype="rect"/>
            </v:shapetype>
            <v:shape id="_x0000_s1048" type="#_x0000_t202" style="position:absolute;left:0;text-align:left;margin-left:322.65pt;margin-top:4.2pt;width:185.9pt;height:25.8pt;z-index:2517084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" filled="f" stroked="f">
              <v:textbox>
                <w:txbxContent>
                  <w:p w14:paraId="1B97D385" w14:textId="77777777" w:rsidR="00C405AD" w:rsidRPr="005B7617" w:rsidRDefault="00C405A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9A4845" w14:textId="77777777" w:rsidR="00C405AD" w:rsidRDefault="00C405AD"/>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22B38" w14:textId="77777777" w:rsidR="00554E52" w:rsidRPr="00F3756A" w:rsidRDefault="00554E52" w:rsidP="00F3756A">
    <w:pPr>
      <w:pStyle w:val="Piedepgina"/>
    </w:pPr>
    <w:r>
      <w:rPr>
        <w:noProof/>
      </w:rPr>
      <w:drawing>
        <wp:anchor distT="0" distB="0" distL="114300" distR="114300" simplePos="0" relativeHeight="251676672" behindDoc="1" locked="0" layoutInCell="1" allowOverlap="1" wp14:anchorId="0ED10353" wp14:editId="037943EC">
          <wp:simplePos x="0" y="0"/>
          <wp:positionH relativeFrom="column">
            <wp:posOffset>-1077595</wp:posOffset>
          </wp:positionH>
          <wp:positionV relativeFrom="paragraph">
            <wp:posOffset>-112395</wp:posOffset>
          </wp:positionV>
          <wp:extent cx="7789545" cy="822325"/>
          <wp:effectExtent l="0" t="0" r="1905" b="0"/>
          <wp:wrapNone/>
          <wp:docPr id="1970389359" name="Imagen 197038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5648" behindDoc="0" locked="0" layoutInCell="1" allowOverlap="1" wp14:anchorId="5E2F741F" wp14:editId="5D86BCBA">
              <wp:simplePos x="0" y="0"/>
              <wp:positionH relativeFrom="column">
                <wp:posOffset>4145729</wp:posOffset>
              </wp:positionH>
              <wp:positionV relativeFrom="paragraph">
                <wp:posOffset>-99097</wp:posOffset>
              </wp:positionV>
              <wp:extent cx="2360930" cy="327660"/>
              <wp:effectExtent l="0" t="0" r="0" b="0"/>
              <wp:wrapSquare wrapText="bothSides"/>
              <wp:docPr id="2002240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EFE61EF" w14:textId="77777777" w:rsidR="00554E52" w:rsidRPr="005B7617" w:rsidRDefault="00554E52"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FFFE246" w14:textId="77777777" w:rsidR="00554E52" w:rsidRDefault="00554E52"/>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E2F741F" id="_x0000_t202" coordsize="21600,21600" o:spt="202" path="m,l,21600r21600,l21600,xe">
              <v:stroke joinstyle="miter"/>
              <v:path gradientshapeok="t" o:connecttype="rect"/>
            </v:shapetype>
            <v:shape id="_x0000_s1049" type="#_x0000_t202" style="position:absolute;left:0;text-align:left;margin-left:326.45pt;margin-top:-7.8pt;width:185.9pt;height:25.8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" filled="f" stroked="f">
              <v:textbox>
                <w:txbxContent>
                  <w:p w14:paraId="4EFE61EF" w14:textId="77777777" w:rsidR="00554E52" w:rsidRPr="005B7617" w:rsidRDefault="00554E52"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FFFE246" w14:textId="77777777" w:rsidR="00554E52" w:rsidRDefault="00554E52"/>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97E86" w14:textId="77777777" w:rsidR="00E3346A" w:rsidRDefault="00E3346A" w:rsidP="007F1B53">
      <w:pPr>
        <w:spacing w:before="0" w:after="0" w:line="240" w:lineRule="auto"/>
      </w:pPr>
      <w:r>
        <w:separator/>
      </w:r>
    </w:p>
  </w:footnote>
  <w:footnote w:type="continuationSeparator" w:id="0">
    <w:p w14:paraId="2B5BE2A4" w14:textId="77777777" w:rsidR="00E3346A" w:rsidRDefault="00E3346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DEE1" w14:textId="77777777" w:rsidR="00A66A79" w:rsidRDefault="00A66A79">
    <w:pPr>
      <w:pStyle w:val="Encabezado"/>
    </w:pPr>
    <w:r>
      <w:rPr>
        <w:noProof/>
      </w:rPr>
      <w:drawing>
        <wp:anchor distT="0" distB="0" distL="114300" distR="114300" simplePos="0" relativeHeight="251667456" behindDoc="0" locked="0" layoutInCell="1" allowOverlap="1" wp14:anchorId="6014ED7F" wp14:editId="4F72EA0E">
          <wp:simplePos x="0" y="0"/>
          <wp:positionH relativeFrom="column">
            <wp:posOffset>-1499235</wp:posOffset>
          </wp:positionH>
          <wp:positionV relativeFrom="paragraph">
            <wp:posOffset>-440690</wp:posOffset>
          </wp:positionV>
          <wp:extent cx="10696575" cy="997585"/>
          <wp:effectExtent l="0" t="0" r="9525" b="0"/>
          <wp:wrapNone/>
          <wp:docPr id="1402108018" name="Imagen 140210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69657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FCCDE" w14:textId="77777777" w:rsidR="00297401" w:rsidRDefault="00297401">
    <w:pPr>
      <w:pStyle w:val="Encabezado"/>
    </w:pPr>
    <w:r>
      <w:rPr>
        <w:noProof/>
      </w:rPr>
      <w:drawing>
        <wp:anchor distT="0" distB="0" distL="114300" distR="114300" simplePos="0" relativeHeight="251680768" behindDoc="0" locked="0" layoutInCell="1" allowOverlap="1" wp14:anchorId="1313304D" wp14:editId="6230B0AB">
          <wp:simplePos x="0" y="0"/>
          <wp:positionH relativeFrom="column">
            <wp:posOffset>-1137285</wp:posOffset>
          </wp:positionH>
          <wp:positionV relativeFrom="paragraph">
            <wp:posOffset>-440690</wp:posOffset>
          </wp:positionV>
          <wp:extent cx="7846695" cy="997585"/>
          <wp:effectExtent l="0" t="0" r="1905" b="0"/>
          <wp:wrapNone/>
          <wp:docPr id="1055585655" name="Imagen 105558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466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6DCB9" w14:textId="77777777" w:rsidR="00343BCD" w:rsidRDefault="00343BCD">
    <w:pPr>
      <w:pStyle w:val="Encabezado"/>
    </w:pPr>
    <w:r>
      <w:rPr>
        <w:noProof/>
      </w:rPr>
      <w:drawing>
        <wp:anchor distT="0" distB="0" distL="114300" distR="114300" simplePos="0" relativeHeight="251691008" behindDoc="0" locked="0" layoutInCell="1" allowOverlap="1" wp14:anchorId="3EDE7DFF" wp14:editId="42353833">
          <wp:simplePos x="0" y="0"/>
          <wp:positionH relativeFrom="column">
            <wp:posOffset>-1138555</wp:posOffset>
          </wp:positionH>
          <wp:positionV relativeFrom="paragraph">
            <wp:posOffset>-440690</wp:posOffset>
          </wp:positionV>
          <wp:extent cx="10363200" cy="997585"/>
          <wp:effectExtent l="0" t="0" r="0" b="0"/>
          <wp:wrapNone/>
          <wp:docPr id="1023469771" name="Imagen 102346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363200"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E467B" w14:textId="77777777" w:rsidR="002E3CD5" w:rsidRDefault="002E3CD5">
    <w:pPr>
      <w:pStyle w:val="Encabezado"/>
    </w:pPr>
    <w:r>
      <w:rPr>
        <w:noProof/>
      </w:rPr>
      <w:drawing>
        <wp:anchor distT="0" distB="0" distL="114300" distR="114300" simplePos="0" relativeHeight="251696128" behindDoc="0" locked="0" layoutInCell="1" allowOverlap="1" wp14:anchorId="7BE2E773" wp14:editId="1CC0FAB6">
          <wp:simplePos x="0" y="0"/>
          <wp:positionH relativeFrom="column">
            <wp:posOffset>-1138555</wp:posOffset>
          </wp:positionH>
          <wp:positionV relativeFrom="paragraph">
            <wp:posOffset>-440690</wp:posOffset>
          </wp:positionV>
          <wp:extent cx="10296525" cy="997585"/>
          <wp:effectExtent l="0" t="0" r="9525" b="0"/>
          <wp:wrapNone/>
          <wp:docPr id="1034754850" name="Imagen 103475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29652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3BDEF" w14:textId="77777777" w:rsidR="00C405AD" w:rsidRDefault="00C405AD">
    <w:pPr>
      <w:pStyle w:val="Encabezado"/>
    </w:pPr>
    <w:r>
      <w:rPr>
        <w:noProof/>
      </w:rPr>
      <w:drawing>
        <wp:anchor distT="0" distB="0" distL="114300" distR="114300" simplePos="0" relativeHeight="251706368" behindDoc="0" locked="0" layoutInCell="1" allowOverlap="1" wp14:anchorId="706A5768" wp14:editId="3AA82BF7">
          <wp:simplePos x="0" y="0"/>
          <wp:positionH relativeFrom="column">
            <wp:posOffset>-1138555</wp:posOffset>
          </wp:positionH>
          <wp:positionV relativeFrom="paragraph">
            <wp:posOffset>-440690</wp:posOffset>
          </wp:positionV>
          <wp:extent cx="10296525" cy="997585"/>
          <wp:effectExtent l="0" t="0" r="9525" b="0"/>
          <wp:wrapNone/>
          <wp:docPr id="1926224335" name="Imagen 192622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29652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6E15" w14:textId="77777777" w:rsidR="00554E52" w:rsidRDefault="00554E52">
    <w:pPr>
      <w:pStyle w:val="Encabezado"/>
    </w:pPr>
    <w:r>
      <w:rPr>
        <w:noProof/>
      </w:rPr>
      <w:drawing>
        <wp:anchor distT="0" distB="0" distL="114300" distR="114300" simplePos="0" relativeHeight="251678720" behindDoc="0" locked="0" layoutInCell="1" allowOverlap="1" wp14:anchorId="14B8CA9D" wp14:editId="1041983F">
          <wp:simplePos x="0" y="0"/>
          <wp:positionH relativeFrom="column">
            <wp:posOffset>-1137285</wp:posOffset>
          </wp:positionH>
          <wp:positionV relativeFrom="paragraph">
            <wp:posOffset>-440690</wp:posOffset>
          </wp:positionV>
          <wp:extent cx="7846695" cy="997585"/>
          <wp:effectExtent l="0" t="0" r="1905" b="0"/>
          <wp:wrapNone/>
          <wp:docPr id="506036213" name="Imagen 50603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466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3E30"/>
    <w:multiLevelType w:val="multilevel"/>
    <w:tmpl w:val="F522D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F96"/>
    <w:multiLevelType w:val="multilevel"/>
    <w:tmpl w:val="25020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3F"/>
    <w:multiLevelType w:val="multilevel"/>
    <w:tmpl w:val="35DCB1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913AE"/>
    <w:multiLevelType w:val="multilevel"/>
    <w:tmpl w:val="5B820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51B1F"/>
    <w:multiLevelType w:val="multilevel"/>
    <w:tmpl w:val="3F10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5679F"/>
    <w:multiLevelType w:val="multilevel"/>
    <w:tmpl w:val="36DAA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94920"/>
    <w:multiLevelType w:val="multilevel"/>
    <w:tmpl w:val="08C01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0AA2"/>
    <w:multiLevelType w:val="multilevel"/>
    <w:tmpl w:val="4566B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83069"/>
    <w:multiLevelType w:val="multilevel"/>
    <w:tmpl w:val="DA8815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31F0C"/>
    <w:multiLevelType w:val="multilevel"/>
    <w:tmpl w:val="94DC4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154B4"/>
    <w:multiLevelType w:val="multilevel"/>
    <w:tmpl w:val="77127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92AD6"/>
    <w:multiLevelType w:val="multilevel"/>
    <w:tmpl w:val="362A5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4165E"/>
    <w:multiLevelType w:val="multilevel"/>
    <w:tmpl w:val="AAB0D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E3CE3"/>
    <w:multiLevelType w:val="multilevel"/>
    <w:tmpl w:val="13FA9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8322B"/>
    <w:multiLevelType w:val="multilevel"/>
    <w:tmpl w:val="D0F87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F23F5"/>
    <w:multiLevelType w:val="multilevel"/>
    <w:tmpl w:val="436A9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F5FB7"/>
    <w:multiLevelType w:val="multilevel"/>
    <w:tmpl w:val="912010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473C7"/>
    <w:multiLevelType w:val="multilevel"/>
    <w:tmpl w:val="F9EEE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05747"/>
    <w:multiLevelType w:val="multilevel"/>
    <w:tmpl w:val="0E4E3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781038">
    <w:abstractNumId w:val="9"/>
  </w:num>
  <w:num w:numId="2" w16cid:durableId="732311268">
    <w:abstractNumId w:val="2"/>
  </w:num>
  <w:num w:numId="3" w16cid:durableId="678431348">
    <w:abstractNumId w:val="7"/>
  </w:num>
  <w:num w:numId="4" w16cid:durableId="637488743">
    <w:abstractNumId w:val="16"/>
  </w:num>
  <w:num w:numId="5" w16cid:durableId="453601394">
    <w:abstractNumId w:val="17"/>
  </w:num>
  <w:num w:numId="6" w16cid:durableId="497623262">
    <w:abstractNumId w:val="10"/>
  </w:num>
  <w:num w:numId="7" w16cid:durableId="503977013">
    <w:abstractNumId w:val="1"/>
  </w:num>
  <w:num w:numId="8" w16cid:durableId="2081780426">
    <w:abstractNumId w:val="11"/>
  </w:num>
  <w:num w:numId="9" w16cid:durableId="946892905">
    <w:abstractNumId w:val="14"/>
  </w:num>
  <w:num w:numId="10" w16cid:durableId="973632337">
    <w:abstractNumId w:val="0"/>
  </w:num>
  <w:num w:numId="11" w16cid:durableId="347341020">
    <w:abstractNumId w:val="6"/>
  </w:num>
  <w:num w:numId="12" w16cid:durableId="438258668">
    <w:abstractNumId w:val="13"/>
  </w:num>
  <w:num w:numId="13" w16cid:durableId="64766437">
    <w:abstractNumId w:val="15"/>
  </w:num>
  <w:num w:numId="14" w16cid:durableId="1002392028">
    <w:abstractNumId w:val="5"/>
  </w:num>
  <w:num w:numId="15" w16cid:durableId="247858876">
    <w:abstractNumId w:val="4"/>
  </w:num>
  <w:num w:numId="16" w16cid:durableId="1141341896">
    <w:abstractNumId w:val="12"/>
  </w:num>
  <w:num w:numId="17" w16cid:durableId="1589272817">
    <w:abstractNumId w:val="18"/>
  </w:num>
  <w:num w:numId="18" w16cid:durableId="1006977488">
    <w:abstractNumId w:val="8"/>
  </w:num>
  <w:num w:numId="19" w16cid:durableId="92554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98"/>
    <w:rsid w:val="00011571"/>
    <w:rsid w:val="00023524"/>
    <w:rsid w:val="00037500"/>
    <w:rsid w:val="000446AD"/>
    <w:rsid w:val="00066FE7"/>
    <w:rsid w:val="000A1203"/>
    <w:rsid w:val="000E2132"/>
    <w:rsid w:val="001138D5"/>
    <w:rsid w:val="00143117"/>
    <w:rsid w:val="00170209"/>
    <w:rsid w:val="001726BE"/>
    <w:rsid w:val="00175E32"/>
    <w:rsid w:val="00175EDB"/>
    <w:rsid w:val="0018373F"/>
    <w:rsid w:val="001A210B"/>
    <w:rsid w:val="001A3D9D"/>
    <w:rsid w:val="001B2A95"/>
    <w:rsid w:val="001C6D7B"/>
    <w:rsid w:val="001C720B"/>
    <w:rsid w:val="001F02B0"/>
    <w:rsid w:val="0020003D"/>
    <w:rsid w:val="002117E6"/>
    <w:rsid w:val="00212908"/>
    <w:rsid w:val="0021687E"/>
    <w:rsid w:val="00232293"/>
    <w:rsid w:val="00243E5F"/>
    <w:rsid w:val="00264291"/>
    <w:rsid w:val="0028133E"/>
    <w:rsid w:val="00297401"/>
    <w:rsid w:val="002A6BFE"/>
    <w:rsid w:val="002E3A77"/>
    <w:rsid w:val="002E3CD5"/>
    <w:rsid w:val="002E4D0A"/>
    <w:rsid w:val="002F0A67"/>
    <w:rsid w:val="003133F6"/>
    <w:rsid w:val="00343BCD"/>
    <w:rsid w:val="00344949"/>
    <w:rsid w:val="003455B4"/>
    <w:rsid w:val="00346434"/>
    <w:rsid w:val="003717C3"/>
    <w:rsid w:val="00373028"/>
    <w:rsid w:val="003B2459"/>
    <w:rsid w:val="003C2372"/>
    <w:rsid w:val="003E0D37"/>
    <w:rsid w:val="003F3A88"/>
    <w:rsid w:val="00413A49"/>
    <w:rsid w:val="004429B6"/>
    <w:rsid w:val="004448AA"/>
    <w:rsid w:val="00444B20"/>
    <w:rsid w:val="0046290F"/>
    <w:rsid w:val="00464E10"/>
    <w:rsid w:val="0047153B"/>
    <w:rsid w:val="00485F2F"/>
    <w:rsid w:val="004960C9"/>
    <w:rsid w:val="004A0BF7"/>
    <w:rsid w:val="004A18B8"/>
    <w:rsid w:val="004A5853"/>
    <w:rsid w:val="004D1ECC"/>
    <w:rsid w:val="004D2AF2"/>
    <w:rsid w:val="004D3106"/>
    <w:rsid w:val="004D5FB2"/>
    <w:rsid w:val="004D7096"/>
    <w:rsid w:val="00507CCA"/>
    <w:rsid w:val="00526FCA"/>
    <w:rsid w:val="0054053B"/>
    <w:rsid w:val="00547521"/>
    <w:rsid w:val="00552350"/>
    <w:rsid w:val="0055382F"/>
    <w:rsid w:val="00554E52"/>
    <w:rsid w:val="00563BF0"/>
    <w:rsid w:val="005726D6"/>
    <w:rsid w:val="005852E3"/>
    <w:rsid w:val="005B0B82"/>
    <w:rsid w:val="005B7617"/>
    <w:rsid w:val="005C243E"/>
    <w:rsid w:val="005D27DB"/>
    <w:rsid w:val="005E27A5"/>
    <w:rsid w:val="005F08F7"/>
    <w:rsid w:val="00604EE9"/>
    <w:rsid w:val="006233F8"/>
    <w:rsid w:val="00635F19"/>
    <w:rsid w:val="00636C8A"/>
    <w:rsid w:val="00654DC9"/>
    <w:rsid w:val="00680D3C"/>
    <w:rsid w:val="00686701"/>
    <w:rsid w:val="006B6105"/>
    <w:rsid w:val="006C20A1"/>
    <w:rsid w:val="006D40D8"/>
    <w:rsid w:val="006E2AEC"/>
    <w:rsid w:val="006F21F2"/>
    <w:rsid w:val="006F76F0"/>
    <w:rsid w:val="00731A8B"/>
    <w:rsid w:val="00752A9A"/>
    <w:rsid w:val="007B7293"/>
    <w:rsid w:val="007C59B9"/>
    <w:rsid w:val="007D41F4"/>
    <w:rsid w:val="007F1B53"/>
    <w:rsid w:val="007F3298"/>
    <w:rsid w:val="00805596"/>
    <w:rsid w:val="00822C42"/>
    <w:rsid w:val="00824CA1"/>
    <w:rsid w:val="008269E4"/>
    <w:rsid w:val="0083075B"/>
    <w:rsid w:val="00841131"/>
    <w:rsid w:val="008433D9"/>
    <w:rsid w:val="00843820"/>
    <w:rsid w:val="00857A4F"/>
    <w:rsid w:val="0087456F"/>
    <w:rsid w:val="00880817"/>
    <w:rsid w:val="00881EBE"/>
    <w:rsid w:val="00891D18"/>
    <w:rsid w:val="008B0A58"/>
    <w:rsid w:val="008C1DC5"/>
    <w:rsid w:val="008D2EED"/>
    <w:rsid w:val="008D4313"/>
    <w:rsid w:val="008F39AF"/>
    <w:rsid w:val="00905BF5"/>
    <w:rsid w:val="00926E7E"/>
    <w:rsid w:val="0096004B"/>
    <w:rsid w:val="0096185C"/>
    <w:rsid w:val="009642A3"/>
    <w:rsid w:val="00984E87"/>
    <w:rsid w:val="00984F05"/>
    <w:rsid w:val="00987203"/>
    <w:rsid w:val="00991C35"/>
    <w:rsid w:val="009B017E"/>
    <w:rsid w:val="00A2612D"/>
    <w:rsid w:val="00A32AB9"/>
    <w:rsid w:val="00A50291"/>
    <w:rsid w:val="00A66A79"/>
    <w:rsid w:val="00A67DD5"/>
    <w:rsid w:val="00A72311"/>
    <w:rsid w:val="00A76AA1"/>
    <w:rsid w:val="00AA1211"/>
    <w:rsid w:val="00AB2DF6"/>
    <w:rsid w:val="00AC0261"/>
    <w:rsid w:val="00AC6F2A"/>
    <w:rsid w:val="00AE4B20"/>
    <w:rsid w:val="00AF551B"/>
    <w:rsid w:val="00B0400E"/>
    <w:rsid w:val="00B0609B"/>
    <w:rsid w:val="00B47A03"/>
    <w:rsid w:val="00B83C83"/>
    <w:rsid w:val="00B848FB"/>
    <w:rsid w:val="00BA30EF"/>
    <w:rsid w:val="00BC01BC"/>
    <w:rsid w:val="00C02E43"/>
    <w:rsid w:val="00C05DF4"/>
    <w:rsid w:val="00C13AA9"/>
    <w:rsid w:val="00C31A9A"/>
    <w:rsid w:val="00C405AD"/>
    <w:rsid w:val="00C42DC3"/>
    <w:rsid w:val="00C476E8"/>
    <w:rsid w:val="00C47B6C"/>
    <w:rsid w:val="00C512B9"/>
    <w:rsid w:val="00C739AF"/>
    <w:rsid w:val="00C744D4"/>
    <w:rsid w:val="00C75986"/>
    <w:rsid w:val="00C82839"/>
    <w:rsid w:val="00CA4EA9"/>
    <w:rsid w:val="00D01939"/>
    <w:rsid w:val="00D0588D"/>
    <w:rsid w:val="00D1206A"/>
    <w:rsid w:val="00D1428E"/>
    <w:rsid w:val="00D27909"/>
    <w:rsid w:val="00D55BEC"/>
    <w:rsid w:val="00D625EA"/>
    <w:rsid w:val="00D93F39"/>
    <w:rsid w:val="00DB01C7"/>
    <w:rsid w:val="00DB38B4"/>
    <w:rsid w:val="00DD1689"/>
    <w:rsid w:val="00DD63FF"/>
    <w:rsid w:val="00DE5F24"/>
    <w:rsid w:val="00E01DC2"/>
    <w:rsid w:val="00E1108F"/>
    <w:rsid w:val="00E147BF"/>
    <w:rsid w:val="00E3346A"/>
    <w:rsid w:val="00E42177"/>
    <w:rsid w:val="00E60F75"/>
    <w:rsid w:val="00E96400"/>
    <w:rsid w:val="00EA58D6"/>
    <w:rsid w:val="00EB00E0"/>
    <w:rsid w:val="00EB11B5"/>
    <w:rsid w:val="00EC0B12"/>
    <w:rsid w:val="00EE1423"/>
    <w:rsid w:val="00EF5DC0"/>
    <w:rsid w:val="00EF67CD"/>
    <w:rsid w:val="00F02BF4"/>
    <w:rsid w:val="00F07D28"/>
    <w:rsid w:val="00F300FA"/>
    <w:rsid w:val="00F3756A"/>
    <w:rsid w:val="00F43320"/>
    <w:rsid w:val="00F44F1F"/>
    <w:rsid w:val="00F4566A"/>
    <w:rsid w:val="00F45F87"/>
    <w:rsid w:val="00F47697"/>
    <w:rsid w:val="00F514BB"/>
    <w:rsid w:val="00F52DFA"/>
    <w:rsid w:val="00F52F26"/>
    <w:rsid w:val="00F55774"/>
    <w:rsid w:val="00F65696"/>
    <w:rsid w:val="00F957C9"/>
    <w:rsid w:val="00FD0E8A"/>
    <w:rsid w:val="00FE229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3758E"/>
  <w15:chartTrackingRefBased/>
  <w15:docId w15:val="{A6B76DE5-1A92-45A6-8F3E-41988C44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04EE9"/>
    <w:pPr>
      <w:spacing w:after="100"/>
      <w:ind w:left="240"/>
    </w:pPr>
  </w:style>
  <w:style w:type="table" w:styleId="Tablaconcuadrcula7concolores">
    <w:name w:val="Grid Table 7 Colorful"/>
    <w:basedOn w:val="Tablanormal"/>
    <w:uiPriority w:val="52"/>
    <w:rsid w:val="00E1108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cinsinresolver">
    <w:name w:val="Unresolved Mention"/>
    <w:basedOn w:val="Fuentedeprrafopredeter"/>
    <w:uiPriority w:val="99"/>
    <w:semiHidden/>
    <w:unhideWhenUsed/>
    <w:rsid w:val="001C6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7057">
      <w:bodyDiv w:val="1"/>
      <w:marLeft w:val="0"/>
      <w:marRight w:val="0"/>
      <w:marTop w:val="0"/>
      <w:marBottom w:val="0"/>
      <w:divBdr>
        <w:top w:val="none" w:sz="0" w:space="0" w:color="auto"/>
        <w:left w:val="none" w:sz="0" w:space="0" w:color="auto"/>
        <w:bottom w:val="none" w:sz="0" w:space="0" w:color="auto"/>
        <w:right w:val="none" w:sz="0" w:space="0" w:color="auto"/>
      </w:divBdr>
    </w:div>
    <w:div w:id="192575704">
      <w:bodyDiv w:val="1"/>
      <w:marLeft w:val="0"/>
      <w:marRight w:val="0"/>
      <w:marTop w:val="0"/>
      <w:marBottom w:val="0"/>
      <w:divBdr>
        <w:top w:val="none" w:sz="0" w:space="0" w:color="auto"/>
        <w:left w:val="none" w:sz="0" w:space="0" w:color="auto"/>
        <w:bottom w:val="none" w:sz="0" w:space="0" w:color="auto"/>
        <w:right w:val="none" w:sz="0" w:space="0" w:color="auto"/>
      </w:divBdr>
    </w:div>
    <w:div w:id="290985763">
      <w:bodyDiv w:val="1"/>
      <w:marLeft w:val="0"/>
      <w:marRight w:val="0"/>
      <w:marTop w:val="0"/>
      <w:marBottom w:val="0"/>
      <w:divBdr>
        <w:top w:val="none" w:sz="0" w:space="0" w:color="auto"/>
        <w:left w:val="none" w:sz="0" w:space="0" w:color="auto"/>
        <w:bottom w:val="none" w:sz="0" w:space="0" w:color="auto"/>
        <w:right w:val="none" w:sz="0" w:space="0" w:color="auto"/>
      </w:divBdr>
      <w:divsChild>
        <w:div w:id="412633044">
          <w:marLeft w:val="0"/>
          <w:marRight w:val="0"/>
          <w:marTop w:val="0"/>
          <w:marBottom w:val="0"/>
          <w:divBdr>
            <w:top w:val="none" w:sz="0" w:space="0" w:color="auto"/>
            <w:left w:val="none" w:sz="0" w:space="0" w:color="auto"/>
            <w:bottom w:val="none" w:sz="0" w:space="0" w:color="auto"/>
            <w:right w:val="none" w:sz="0" w:space="0" w:color="auto"/>
          </w:divBdr>
        </w:div>
        <w:div w:id="1962686742">
          <w:marLeft w:val="0"/>
          <w:marRight w:val="0"/>
          <w:marTop w:val="0"/>
          <w:marBottom w:val="0"/>
          <w:divBdr>
            <w:top w:val="none" w:sz="0" w:space="0" w:color="auto"/>
            <w:left w:val="none" w:sz="0" w:space="0" w:color="auto"/>
            <w:bottom w:val="single" w:sz="6" w:space="0" w:color="CECECE"/>
            <w:right w:val="none" w:sz="0" w:space="0" w:color="auto"/>
          </w:divBdr>
          <w:divsChild>
            <w:div w:id="10770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42381">
      <w:bodyDiv w:val="1"/>
      <w:marLeft w:val="0"/>
      <w:marRight w:val="0"/>
      <w:marTop w:val="0"/>
      <w:marBottom w:val="0"/>
      <w:divBdr>
        <w:top w:val="none" w:sz="0" w:space="0" w:color="auto"/>
        <w:left w:val="none" w:sz="0" w:space="0" w:color="auto"/>
        <w:bottom w:val="none" w:sz="0" w:space="0" w:color="auto"/>
        <w:right w:val="none" w:sz="0" w:space="0" w:color="auto"/>
      </w:divBdr>
      <w:divsChild>
        <w:div w:id="785975520">
          <w:marLeft w:val="0"/>
          <w:marRight w:val="0"/>
          <w:marTop w:val="0"/>
          <w:marBottom w:val="0"/>
          <w:divBdr>
            <w:top w:val="none" w:sz="0" w:space="0" w:color="auto"/>
            <w:left w:val="none" w:sz="0" w:space="0" w:color="auto"/>
            <w:bottom w:val="none" w:sz="0" w:space="0" w:color="auto"/>
            <w:right w:val="none" w:sz="0" w:space="0" w:color="auto"/>
          </w:divBdr>
        </w:div>
        <w:div w:id="1844280833">
          <w:marLeft w:val="0"/>
          <w:marRight w:val="0"/>
          <w:marTop w:val="0"/>
          <w:marBottom w:val="0"/>
          <w:divBdr>
            <w:top w:val="none" w:sz="0" w:space="0" w:color="auto"/>
            <w:left w:val="none" w:sz="0" w:space="0" w:color="auto"/>
            <w:bottom w:val="single" w:sz="6" w:space="0" w:color="CECECE"/>
            <w:right w:val="none" w:sz="0" w:space="0" w:color="auto"/>
          </w:divBdr>
          <w:divsChild>
            <w:div w:id="1114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09800">
      <w:bodyDiv w:val="1"/>
      <w:marLeft w:val="0"/>
      <w:marRight w:val="0"/>
      <w:marTop w:val="0"/>
      <w:marBottom w:val="0"/>
      <w:divBdr>
        <w:top w:val="none" w:sz="0" w:space="0" w:color="auto"/>
        <w:left w:val="none" w:sz="0" w:space="0" w:color="auto"/>
        <w:bottom w:val="none" w:sz="0" w:space="0" w:color="auto"/>
        <w:right w:val="none" w:sz="0" w:space="0" w:color="auto"/>
      </w:divBdr>
      <w:divsChild>
        <w:div w:id="1422680939">
          <w:marLeft w:val="0"/>
          <w:marRight w:val="0"/>
          <w:marTop w:val="240"/>
          <w:marBottom w:val="240"/>
          <w:divBdr>
            <w:top w:val="none" w:sz="0" w:space="0" w:color="auto"/>
            <w:left w:val="none" w:sz="0" w:space="0" w:color="auto"/>
            <w:bottom w:val="none" w:sz="0" w:space="0" w:color="auto"/>
            <w:right w:val="none" w:sz="0" w:space="0" w:color="auto"/>
          </w:divBdr>
        </w:div>
        <w:div w:id="785738223">
          <w:marLeft w:val="0"/>
          <w:marRight w:val="0"/>
          <w:marTop w:val="240"/>
          <w:marBottom w:val="240"/>
          <w:divBdr>
            <w:top w:val="none" w:sz="0" w:space="0" w:color="auto"/>
            <w:left w:val="none" w:sz="0" w:space="0" w:color="auto"/>
            <w:bottom w:val="none" w:sz="0" w:space="0" w:color="auto"/>
            <w:right w:val="none" w:sz="0" w:space="0" w:color="auto"/>
          </w:divBdr>
        </w:div>
        <w:div w:id="1146169557">
          <w:marLeft w:val="0"/>
          <w:marRight w:val="0"/>
          <w:marTop w:val="240"/>
          <w:marBottom w:val="240"/>
          <w:divBdr>
            <w:top w:val="none" w:sz="0" w:space="0" w:color="auto"/>
            <w:left w:val="none" w:sz="0" w:space="0" w:color="auto"/>
            <w:bottom w:val="none" w:sz="0" w:space="0" w:color="auto"/>
            <w:right w:val="none" w:sz="0" w:space="0" w:color="auto"/>
          </w:divBdr>
        </w:div>
      </w:divsChild>
    </w:div>
    <w:div w:id="479346520">
      <w:bodyDiv w:val="1"/>
      <w:marLeft w:val="0"/>
      <w:marRight w:val="0"/>
      <w:marTop w:val="0"/>
      <w:marBottom w:val="0"/>
      <w:divBdr>
        <w:top w:val="none" w:sz="0" w:space="0" w:color="auto"/>
        <w:left w:val="none" w:sz="0" w:space="0" w:color="auto"/>
        <w:bottom w:val="none" w:sz="0" w:space="0" w:color="auto"/>
        <w:right w:val="none" w:sz="0" w:space="0" w:color="auto"/>
      </w:divBdr>
    </w:div>
    <w:div w:id="502624347">
      <w:bodyDiv w:val="1"/>
      <w:marLeft w:val="0"/>
      <w:marRight w:val="0"/>
      <w:marTop w:val="0"/>
      <w:marBottom w:val="0"/>
      <w:divBdr>
        <w:top w:val="none" w:sz="0" w:space="0" w:color="auto"/>
        <w:left w:val="none" w:sz="0" w:space="0" w:color="auto"/>
        <w:bottom w:val="none" w:sz="0" w:space="0" w:color="auto"/>
        <w:right w:val="none" w:sz="0" w:space="0" w:color="auto"/>
      </w:divBdr>
    </w:div>
    <w:div w:id="511143292">
      <w:bodyDiv w:val="1"/>
      <w:marLeft w:val="0"/>
      <w:marRight w:val="0"/>
      <w:marTop w:val="0"/>
      <w:marBottom w:val="0"/>
      <w:divBdr>
        <w:top w:val="none" w:sz="0" w:space="0" w:color="auto"/>
        <w:left w:val="none" w:sz="0" w:space="0" w:color="auto"/>
        <w:bottom w:val="none" w:sz="0" w:space="0" w:color="auto"/>
        <w:right w:val="none" w:sz="0" w:space="0" w:color="auto"/>
      </w:divBdr>
      <w:divsChild>
        <w:div w:id="672803579">
          <w:marLeft w:val="0"/>
          <w:marRight w:val="0"/>
          <w:marTop w:val="240"/>
          <w:marBottom w:val="240"/>
          <w:divBdr>
            <w:top w:val="none" w:sz="0" w:space="0" w:color="auto"/>
            <w:left w:val="none" w:sz="0" w:space="0" w:color="auto"/>
            <w:bottom w:val="none" w:sz="0" w:space="0" w:color="auto"/>
            <w:right w:val="none" w:sz="0" w:space="0" w:color="auto"/>
          </w:divBdr>
        </w:div>
      </w:divsChild>
    </w:div>
    <w:div w:id="1025443570">
      <w:bodyDiv w:val="1"/>
      <w:marLeft w:val="0"/>
      <w:marRight w:val="0"/>
      <w:marTop w:val="0"/>
      <w:marBottom w:val="0"/>
      <w:divBdr>
        <w:top w:val="none" w:sz="0" w:space="0" w:color="auto"/>
        <w:left w:val="none" w:sz="0" w:space="0" w:color="auto"/>
        <w:bottom w:val="none" w:sz="0" w:space="0" w:color="auto"/>
        <w:right w:val="none" w:sz="0" w:space="0" w:color="auto"/>
      </w:divBdr>
    </w:div>
    <w:div w:id="1152676849">
      <w:bodyDiv w:val="1"/>
      <w:marLeft w:val="0"/>
      <w:marRight w:val="0"/>
      <w:marTop w:val="0"/>
      <w:marBottom w:val="0"/>
      <w:divBdr>
        <w:top w:val="none" w:sz="0" w:space="0" w:color="auto"/>
        <w:left w:val="none" w:sz="0" w:space="0" w:color="auto"/>
        <w:bottom w:val="none" w:sz="0" w:space="0" w:color="auto"/>
        <w:right w:val="none" w:sz="0" w:space="0" w:color="auto"/>
      </w:divBdr>
      <w:divsChild>
        <w:div w:id="1612123465">
          <w:marLeft w:val="0"/>
          <w:marRight w:val="0"/>
          <w:marTop w:val="240"/>
          <w:marBottom w:val="240"/>
          <w:divBdr>
            <w:top w:val="none" w:sz="0" w:space="0" w:color="auto"/>
            <w:left w:val="none" w:sz="0" w:space="0" w:color="auto"/>
            <w:bottom w:val="none" w:sz="0" w:space="0" w:color="auto"/>
            <w:right w:val="none" w:sz="0" w:space="0" w:color="auto"/>
          </w:divBdr>
        </w:div>
      </w:divsChild>
    </w:div>
    <w:div w:id="1490319844">
      <w:bodyDiv w:val="1"/>
      <w:marLeft w:val="0"/>
      <w:marRight w:val="0"/>
      <w:marTop w:val="0"/>
      <w:marBottom w:val="0"/>
      <w:divBdr>
        <w:top w:val="none" w:sz="0" w:space="0" w:color="auto"/>
        <w:left w:val="none" w:sz="0" w:space="0" w:color="auto"/>
        <w:bottom w:val="none" w:sz="0" w:space="0" w:color="auto"/>
        <w:right w:val="none" w:sz="0" w:space="0" w:color="auto"/>
      </w:divBdr>
      <w:divsChild>
        <w:div w:id="1769615197">
          <w:marLeft w:val="0"/>
          <w:marRight w:val="0"/>
          <w:marTop w:val="240"/>
          <w:marBottom w:val="240"/>
          <w:divBdr>
            <w:top w:val="none" w:sz="0" w:space="0" w:color="auto"/>
            <w:left w:val="none" w:sz="0" w:space="0" w:color="auto"/>
            <w:bottom w:val="none" w:sz="0" w:space="0" w:color="auto"/>
            <w:right w:val="none" w:sz="0" w:space="0" w:color="auto"/>
          </w:divBdr>
        </w:div>
      </w:divsChild>
    </w:div>
    <w:div w:id="1524778638">
      <w:bodyDiv w:val="1"/>
      <w:marLeft w:val="0"/>
      <w:marRight w:val="0"/>
      <w:marTop w:val="0"/>
      <w:marBottom w:val="0"/>
      <w:divBdr>
        <w:top w:val="none" w:sz="0" w:space="0" w:color="auto"/>
        <w:left w:val="none" w:sz="0" w:space="0" w:color="auto"/>
        <w:bottom w:val="none" w:sz="0" w:space="0" w:color="auto"/>
        <w:right w:val="none" w:sz="0" w:space="0" w:color="auto"/>
      </w:divBdr>
    </w:div>
    <w:div w:id="1569730915">
      <w:bodyDiv w:val="1"/>
      <w:marLeft w:val="0"/>
      <w:marRight w:val="0"/>
      <w:marTop w:val="0"/>
      <w:marBottom w:val="0"/>
      <w:divBdr>
        <w:top w:val="none" w:sz="0" w:space="0" w:color="auto"/>
        <w:left w:val="none" w:sz="0" w:space="0" w:color="auto"/>
        <w:bottom w:val="none" w:sz="0" w:space="0" w:color="auto"/>
        <w:right w:val="none" w:sz="0" w:space="0" w:color="auto"/>
      </w:divBdr>
    </w:div>
    <w:div w:id="1595548393">
      <w:bodyDiv w:val="1"/>
      <w:marLeft w:val="0"/>
      <w:marRight w:val="0"/>
      <w:marTop w:val="0"/>
      <w:marBottom w:val="0"/>
      <w:divBdr>
        <w:top w:val="none" w:sz="0" w:space="0" w:color="auto"/>
        <w:left w:val="none" w:sz="0" w:space="0" w:color="auto"/>
        <w:bottom w:val="none" w:sz="0" w:space="0" w:color="auto"/>
        <w:right w:val="none" w:sz="0" w:space="0" w:color="auto"/>
      </w:divBdr>
      <w:divsChild>
        <w:div w:id="64885957">
          <w:marLeft w:val="0"/>
          <w:marRight w:val="0"/>
          <w:marTop w:val="0"/>
          <w:marBottom w:val="0"/>
          <w:divBdr>
            <w:top w:val="none" w:sz="0" w:space="0" w:color="auto"/>
            <w:left w:val="none" w:sz="0" w:space="0" w:color="auto"/>
            <w:bottom w:val="none" w:sz="0" w:space="0" w:color="auto"/>
            <w:right w:val="none" w:sz="0" w:space="0" w:color="auto"/>
          </w:divBdr>
        </w:div>
        <w:div w:id="1208181599">
          <w:marLeft w:val="0"/>
          <w:marRight w:val="0"/>
          <w:marTop w:val="0"/>
          <w:marBottom w:val="0"/>
          <w:divBdr>
            <w:top w:val="none" w:sz="0" w:space="0" w:color="auto"/>
            <w:left w:val="none" w:sz="0" w:space="0" w:color="auto"/>
            <w:bottom w:val="single" w:sz="6" w:space="0" w:color="CECECE"/>
            <w:right w:val="none" w:sz="0" w:space="0" w:color="auto"/>
          </w:divBdr>
          <w:divsChild>
            <w:div w:id="16298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5504">
      <w:bodyDiv w:val="1"/>
      <w:marLeft w:val="0"/>
      <w:marRight w:val="0"/>
      <w:marTop w:val="0"/>
      <w:marBottom w:val="0"/>
      <w:divBdr>
        <w:top w:val="none" w:sz="0" w:space="0" w:color="auto"/>
        <w:left w:val="none" w:sz="0" w:space="0" w:color="auto"/>
        <w:bottom w:val="none" w:sz="0" w:space="0" w:color="auto"/>
        <w:right w:val="none" w:sz="0" w:space="0" w:color="auto"/>
      </w:divBdr>
      <w:divsChild>
        <w:div w:id="1464885751">
          <w:marLeft w:val="0"/>
          <w:marRight w:val="0"/>
          <w:marTop w:val="0"/>
          <w:marBottom w:val="0"/>
          <w:divBdr>
            <w:top w:val="none" w:sz="0" w:space="0" w:color="auto"/>
            <w:left w:val="none" w:sz="0" w:space="0" w:color="auto"/>
            <w:bottom w:val="none" w:sz="0" w:space="0" w:color="auto"/>
            <w:right w:val="none" w:sz="0" w:space="0" w:color="auto"/>
          </w:divBdr>
        </w:div>
        <w:div w:id="1555045630">
          <w:marLeft w:val="0"/>
          <w:marRight w:val="0"/>
          <w:marTop w:val="0"/>
          <w:marBottom w:val="0"/>
          <w:divBdr>
            <w:top w:val="none" w:sz="0" w:space="0" w:color="auto"/>
            <w:left w:val="none" w:sz="0" w:space="0" w:color="auto"/>
            <w:bottom w:val="single" w:sz="6" w:space="0" w:color="CECECE"/>
            <w:right w:val="none" w:sz="0" w:space="0" w:color="auto"/>
          </w:divBdr>
          <w:divsChild>
            <w:div w:id="10188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09671">
      <w:bodyDiv w:val="1"/>
      <w:marLeft w:val="0"/>
      <w:marRight w:val="0"/>
      <w:marTop w:val="0"/>
      <w:marBottom w:val="0"/>
      <w:divBdr>
        <w:top w:val="none" w:sz="0" w:space="0" w:color="auto"/>
        <w:left w:val="none" w:sz="0" w:space="0" w:color="auto"/>
        <w:bottom w:val="none" w:sz="0" w:space="0" w:color="auto"/>
        <w:right w:val="none" w:sz="0" w:space="0" w:color="auto"/>
      </w:divBdr>
    </w:div>
    <w:div w:id="1749569128">
      <w:bodyDiv w:val="1"/>
      <w:marLeft w:val="0"/>
      <w:marRight w:val="0"/>
      <w:marTop w:val="0"/>
      <w:marBottom w:val="0"/>
      <w:divBdr>
        <w:top w:val="none" w:sz="0" w:space="0" w:color="auto"/>
        <w:left w:val="none" w:sz="0" w:space="0" w:color="auto"/>
        <w:bottom w:val="none" w:sz="0" w:space="0" w:color="auto"/>
        <w:right w:val="none" w:sz="0" w:space="0" w:color="auto"/>
      </w:divBdr>
    </w:div>
    <w:div w:id="1775324542">
      <w:bodyDiv w:val="1"/>
      <w:marLeft w:val="0"/>
      <w:marRight w:val="0"/>
      <w:marTop w:val="0"/>
      <w:marBottom w:val="0"/>
      <w:divBdr>
        <w:top w:val="none" w:sz="0" w:space="0" w:color="auto"/>
        <w:left w:val="none" w:sz="0" w:space="0" w:color="auto"/>
        <w:bottom w:val="none" w:sz="0" w:space="0" w:color="auto"/>
        <w:right w:val="none" w:sz="0" w:space="0" w:color="auto"/>
      </w:divBdr>
    </w:div>
    <w:div w:id="1872573689">
      <w:bodyDiv w:val="1"/>
      <w:marLeft w:val="0"/>
      <w:marRight w:val="0"/>
      <w:marTop w:val="0"/>
      <w:marBottom w:val="0"/>
      <w:divBdr>
        <w:top w:val="none" w:sz="0" w:space="0" w:color="auto"/>
        <w:left w:val="none" w:sz="0" w:space="0" w:color="auto"/>
        <w:bottom w:val="none" w:sz="0" w:space="0" w:color="auto"/>
        <w:right w:val="none" w:sz="0" w:space="0" w:color="auto"/>
      </w:divBdr>
      <w:divsChild>
        <w:div w:id="1393121428">
          <w:marLeft w:val="0"/>
          <w:marRight w:val="0"/>
          <w:marTop w:val="0"/>
          <w:marBottom w:val="0"/>
          <w:divBdr>
            <w:top w:val="none" w:sz="0" w:space="0" w:color="auto"/>
            <w:left w:val="none" w:sz="0" w:space="0" w:color="auto"/>
            <w:bottom w:val="none" w:sz="0" w:space="0" w:color="auto"/>
            <w:right w:val="none" w:sz="0" w:space="0" w:color="auto"/>
          </w:divBdr>
        </w:div>
        <w:div w:id="1057432311">
          <w:marLeft w:val="0"/>
          <w:marRight w:val="0"/>
          <w:marTop w:val="0"/>
          <w:marBottom w:val="0"/>
          <w:divBdr>
            <w:top w:val="none" w:sz="0" w:space="0" w:color="auto"/>
            <w:left w:val="none" w:sz="0" w:space="0" w:color="auto"/>
            <w:bottom w:val="single" w:sz="6" w:space="0" w:color="CECECE"/>
            <w:right w:val="none" w:sz="0" w:space="0" w:color="auto"/>
          </w:divBdr>
          <w:divsChild>
            <w:div w:id="20854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3018">
      <w:bodyDiv w:val="1"/>
      <w:marLeft w:val="0"/>
      <w:marRight w:val="0"/>
      <w:marTop w:val="0"/>
      <w:marBottom w:val="0"/>
      <w:divBdr>
        <w:top w:val="none" w:sz="0" w:space="0" w:color="auto"/>
        <w:left w:val="none" w:sz="0" w:space="0" w:color="auto"/>
        <w:bottom w:val="none" w:sz="0" w:space="0" w:color="auto"/>
        <w:right w:val="none" w:sz="0" w:space="0" w:color="auto"/>
      </w:divBdr>
      <w:divsChild>
        <w:div w:id="2089769482">
          <w:marLeft w:val="0"/>
          <w:marRight w:val="0"/>
          <w:marTop w:val="0"/>
          <w:marBottom w:val="0"/>
          <w:divBdr>
            <w:top w:val="none" w:sz="0" w:space="0" w:color="auto"/>
            <w:left w:val="none" w:sz="0" w:space="0" w:color="auto"/>
            <w:bottom w:val="none" w:sz="0" w:space="0" w:color="auto"/>
            <w:right w:val="none" w:sz="0" w:space="0" w:color="auto"/>
          </w:divBdr>
        </w:div>
        <w:div w:id="2049797708">
          <w:marLeft w:val="0"/>
          <w:marRight w:val="0"/>
          <w:marTop w:val="0"/>
          <w:marBottom w:val="0"/>
          <w:divBdr>
            <w:top w:val="none" w:sz="0" w:space="0" w:color="auto"/>
            <w:left w:val="none" w:sz="0" w:space="0" w:color="auto"/>
            <w:bottom w:val="single" w:sz="6" w:space="0" w:color="CECECE"/>
            <w:right w:val="none" w:sz="0" w:space="0" w:color="auto"/>
          </w:divBdr>
          <w:divsChild>
            <w:div w:id="14030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hyperlink" Target="https://support.microsoft.com/es-es/office/funci%C3%B3n-chooserows-51ace882-9bab-4a44-9625-7274ef7507a3" TargetMode="External"/><Relationship Id="rId47" Type="http://schemas.openxmlformats.org/officeDocument/2006/relationships/hyperlink" Target="https://support.microsoft.com/es-es/office/funci%C3%B3n-filtrar-f4f7cb66-82eb-4767-8f7c-4877ad80c759" TargetMode="External"/><Relationship Id="rId63" Type="http://schemas.openxmlformats.org/officeDocument/2006/relationships/hyperlink" Target="https://support.microsoft.com/es-es/office/funci%C3%B3n-ordenar-22f63bd0-ccc8-492f-953d-c20e8e44b86c" TargetMode="External"/><Relationship Id="rId68" Type="http://schemas.openxmlformats.org/officeDocument/2006/relationships/hyperlink" Target="https://support.microsoft.com/es-es/office/transponer-funci%C3%B3n-transponer-ed039415-ed8a-4a81-93e9-4b6dfac76027" TargetMode="External"/><Relationship Id="rId84" Type="http://schemas.openxmlformats.org/officeDocument/2006/relationships/image" Target="media/image20.png"/><Relationship Id="rId89" Type="http://schemas.openxmlformats.org/officeDocument/2006/relationships/hyperlink" Target="https://support.microsoft.com/es-es/office/c%C3%B3mo-corregir-el-error-nombre-error-b6d54e31-a743-4d7d-9b61-40002a7b4286" TargetMode="External"/><Relationship Id="rId16" Type="http://schemas.openxmlformats.org/officeDocument/2006/relationships/header" Target="header1.xml"/><Relationship Id="rId11" Type="http://schemas.openxmlformats.org/officeDocument/2006/relationships/hyperlink" Target="https://upoliedu-my.sharepoint.com/personal/gaguirre29_docente_unp_edu_ni/Documents/Clases/Materias/Libre%20I%20(excel%20b&#225;sico)/Material/LI%20EB%20Unidad%20IV.docx" TargetMode="External"/><Relationship Id="rId32" Type="http://schemas.openxmlformats.org/officeDocument/2006/relationships/hyperlink" Target="https://support.microsoft.com/es-es/office/concat-funci%C3%B3n-concat-9b1a9a3f-94ff-41af-9736-694cbd6b4ca2" TargetMode="External"/><Relationship Id="rId37" Type="http://schemas.openxmlformats.org/officeDocument/2006/relationships/hyperlink" Target="https://support.microsoft.com/es-es/office/direccion-funci%C3%B3n-direccion-d0c26c0d-3991-446b-8de4-ab46431d4f89" TargetMode="External"/><Relationship Id="rId53" Type="http://schemas.openxmlformats.org/officeDocument/2006/relationships/hyperlink" Target="https://support.microsoft.com/es-es/office/funci%C3%B3n-apilarh-98c4ab76-10fe-4b4f-8d5f-af1c125fe8c2" TargetMode="External"/><Relationship Id="rId58" Type="http://schemas.openxmlformats.org/officeDocument/2006/relationships/hyperlink" Target="https://support.microsoft.com/es-es/office/funci%C3%B3n-coincidir-e8dffd45-c762-47d6-bf89-533f4a37673a" TargetMode="External"/><Relationship Id="rId74" Type="http://schemas.openxmlformats.org/officeDocument/2006/relationships/hyperlink" Target="https://support.microsoft.com/es-es/office/funci%C3%B3n-buscarx-b7fd680e-6d10-43e6-84f9-88eae8bf5929" TargetMode="External"/><Relationship Id="rId79" Type="http://schemas.openxmlformats.org/officeDocument/2006/relationships/image" Target="media/image15.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support.microsoft.com/es-es/office/-spill-error-se-extiende-m%C3%A1s-all%C3%A1-del-borde-de-la-hoja-de-c%C3%A1lculo-b3406d00-be0b-4a68-9976-40143ec7b55f" TargetMode="External"/><Relationship Id="rId95"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2.xml"/><Relationship Id="rId43" Type="http://schemas.openxmlformats.org/officeDocument/2006/relationships/hyperlink" Target="https://support.microsoft.com/es-es/office/columna-funci%C3%B3n-columna-44e8c754-711c-4df3-9da4-47a55042554b" TargetMode="External"/><Relationship Id="rId48" Type="http://schemas.openxmlformats.org/officeDocument/2006/relationships/hyperlink" Target="https://support.microsoft.com/es-es/office/formulatexto-funci%C3%B3n-formulatexto-0a786771-54fd-4ae2-96ee-09cda35439c8" TargetMode="External"/><Relationship Id="rId64" Type="http://schemas.openxmlformats.org/officeDocument/2006/relationships/hyperlink" Target="https://support.microsoft.com/es-es/office/funci%C3%B3n-ordenarpor-cd2d7a62-1b93-435c-b561-d6a35134f28f" TargetMode="External"/><Relationship Id="rId69" Type="http://schemas.openxmlformats.org/officeDocument/2006/relationships/hyperlink" Target="https://support.microsoft.com/es-es/office/unique-funci%C3%B3n-unique-c5ab87fd-30a3-4ce9-9d1a-40204fb85e1e" TargetMode="External"/><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hyperlink" Target="https://upoliedu-my.sharepoint.com/personal/gaguirre29_docente_unp_edu_ni/Documents/Clases/Materias/Libre%20I%20(excel%20b&#225;sico)/Material/LI%20EB%20Unidad%20IV.docx" TargetMode="External"/><Relationship Id="rId17" Type="http://schemas.openxmlformats.org/officeDocument/2006/relationships/footer" Target="footer1.xml"/><Relationship Id="rId25" Type="http://schemas.openxmlformats.org/officeDocument/2006/relationships/image" Target="media/image10.png"/><Relationship Id="rId33" Type="http://schemas.openxmlformats.org/officeDocument/2006/relationships/hyperlink" Target="https://support.microsoft.com/es-es/office/concat-funci%C3%B3n-concat-9b1a9a3f-94ff-41af-9736-694cbd6b4ca2" TargetMode="External"/><Relationship Id="rId38" Type="http://schemas.openxmlformats.org/officeDocument/2006/relationships/hyperlink" Target="https://support.microsoft.com/es-es/office/funci%C3%B3n-areas-8392ba32-7a41-43b3-96b0-3695d2ec6152" TargetMode="External"/><Relationship Id="rId46" Type="http://schemas.openxmlformats.org/officeDocument/2006/relationships/hyperlink" Target="https://support.microsoft.com/es-es/office/funci%C3%B3n-expand-7433fba5-4ad1-41da-a904-d5d95808bc38" TargetMode="External"/><Relationship Id="rId59" Type="http://schemas.openxmlformats.org/officeDocument/2006/relationships/hyperlink" Target="https://support.microsoft.com/es-es/office/desref-funci%C3%B3n-desref-c8de19ae-dd79-4b9b-a14e-b4d906d11b66" TargetMode="External"/><Relationship Id="rId67" Type="http://schemas.openxmlformats.org/officeDocument/2006/relationships/hyperlink" Target="https://support.microsoft.com/es-es/office/funci%C3%B3n-torow-b90d0964-a7d9-44b7-816b-ffa5c2fe2289" TargetMode="External"/><Relationship Id="rId20" Type="http://schemas.openxmlformats.org/officeDocument/2006/relationships/hyperlink" Target="https://support.microsoft.com/es-es/office/funciones-l%C3%B3gicas-referencia-e093c192-278b-43f6-8c3a-b6ce299931f5" TargetMode="External"/><Relationship Id="rId41" Type="http://schemas.openxmlformats.org/officeDocument/2006/relationships/image" Target="media/image12.png"/><Relationship Id="rId54" Type="http://schemas.openxmlformats.org/officeDocument/2006/relationships/hyperlink" Target="https://support.microsoft.com/es-es/office/hipervinculo-funci%C3%B3n-hipervinculo-333c7ce6-c5ae-4164-9c47-7de9b76f577f" TargetMode="External"/><Relationship Id="rId62" Type="http://schemas.openxmlformats.org/officeDocument/2006/relationships/hyperlink" Target="https://support.microsoft.com/es-es/office/rdtr-funci%C3%B3n-rdtr-e0cc001a-56f0-470a-9b19-9455dc0eb593" TargetMode="External"/><Relationship Id="rId70" Type="http://schemas.openxmlformats.org/officeDocument/2006/relationships/hyperlink" Target="https://support.microsoft.com/es-es/office/funci%C3%B3n-apilarv-a4b86897-be0f-48fc-adca-fcc10d795a9c" TargetMode="External"/><Relationship Id="rId75" Type="http://schemas.openxmlformats.org/officeDocument/2006/relationships/hyperlink" Target="https://support.microsoft.com/es-es/office/funci%C3%B3n-coincidirx-d966da31-7a6b-4a13-a1c6-5a33ed6a0312" TargetMode="External"/><Relationship Id="rId83" Type="http://schemas.openxmlformats.org/officeDocument/2006/relationships/image" Target="media/image19.png"/><Relationship Id="rId88" Type="http://schemas.openxmlformats.org/officeDocument/2006/relationships/hyperlink" Target="https://support.microsoft.com/es-es/office/c%C3%B3mo-corregir-un-error-valor-en-la-funci%C3%B3n-buscarv-1fabc766-32ae-4f7f-a2c4-d095153e6894" TargetMode="External"/><Relationship Id="rId91" Type="http://schemas.openxmlformats.org/officeDocument/2006/relationships/hyperlink" Target="https://support.microsoft.com/es-es/office/crear-o-modificar-una-referencia-de-celda-c7b8b95d-c594-4488-947e-c835903cebaa" TargetMode="External"/><Relationship Id="rId9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yperlink" Target="https://support.microsoft.com/es-es/office/c%C3%B3mo-evitar-la-ruptura-de-las-f%C3%B3rmulas-8309381d-33e8-42f6-b889-84ef6df1d586" TargetMode="External"/><Relationship Id="rId28" Type="http://schemas.openxmlformats.org/officeDocument/2006/relationships/footer" Target="footer3.xml"/><Relationship Id="rId36" Type="http://schemas.openxmlformats.org/officeDocument/2006/relationships/hyperlink" Target="https://support.microsoft.com/es-es/office/funci%C3%B3n-buscarx-b7fd680e-6d10-43e6-84f9-88eae8bf5929" TargetMode="External"/><Relationship Id="rId49" Type="http://schemas.openxmlformats.org/officeDocument/2006/relationships/image" Target="media/image13.png"/><Relationship Id="rId57" Type="http://schemas.openxmlformats.org/officeDocument/2006/relationships/hyperlink" Target="https://support.microsoft.com/es-es/office/buscar-funci%C3%B3n-buscar-446d94af-663b-451d-8251-369d5e3864cb" TargetMode="External"/><Relationship Id="rId10" Type="http://schemas.openxmlformats.org/officeDocument/2006/relationships/image" Target="media/image3.png"/><Relationship Id="rId31" Type="http://schemas.openxmlformats.org/officeDocument/2006/relationships/hyperlink" Target="https://support.microsoft.com/es-es/office/funciones-de-texto-referencia-cccd86ad-547d-4ea9-a065-7bb697c2a56e" TargetMode="External"/><Relationship Id="rId44" Type="http://schemas.openxmlformats.org/officeDocument/2006/relationships/hyperlink" Target="https://support.microsoft.com/es-es/office/funci%C3%B3n-columnas-4e8e7b4e-e603-43e8-b177-956088fa48ca" TargetMode="External"/><Relationship Id="rId52" Type="http://schemas.openxmlformats.org/officeDocument/2006/relationships/hyperlink" Target="https://support.microsoft.com/es-es/office/buscarh-funci%C3%B3n-buscarh-a3034eec-b719-4ba3-bb65-e1ad662ed95f" TargetMode="External"/><Relationship Id="rId60" Type="http://schemas.openxmlformats.org/officeDocument/2006/relationships/hyperlink" Target="https://support.microsoft.com/es-es/office/funci%C3%B3n-fila-3a63b74a-c4d0-4093-b49a-e76eb49a6d8d" TargetMode="External"/><Relationship Id="rId65" Type="http://schemas.openxmlformats.org/officeDocument/2006/relationships/hyperlink" Target="https://support.microsoft.com/es-es/office/funci%C3%B3n-take-25382ff1-5da1-4f78-ab43-f33bd2e4e003" TargetMode="External"/><Relationship Id="rId73" Type="http://schemas.openxmlformats.org/officeDocument/2006/relationships/hyperlink" Target="https://support.microsoft.com/es-es/office/funci%C3%B3n-wraprows-796825f3-975a-4cee-9c84-1bbddf60ade0" TargetMode="External"/><Relationship Id="rId78" Type="http://schemas.openxmlformats.org/officeDocument/2006/relationships/hyperlink" Target="https://support.microsoft.com/es-es/office/seleccionar-contenido-de-celdas-en-excel-23f64223-2b6b-453a-8688-248355f10fa9" TargetMode="External"/><Relationship Id="rId81" Type="http://schemas.openxmlformats.org/officeDocument/2006/relationships/image" Target="media/image17.png"/><Relationship Id="rId86" Type="http://schemas.openxmlformats.org/officeDocument/2006/relationships/hyperlink" Target="https://support.microsoft.com/es-es/office/corregir-el-error-n-a-en-la-funci%C3%B3n-buscarv-e037d763-ffc3-4fae-a909-89c482d389b2" TargetMode="External"/><Relationship Id="rId94" Type="http://schemas.openxmlformats.org/officeDocument/2006/relationships/hyperlink" Target="https://support.microsoft.com/es-es/office/ordenar-datos-en-un-rango-o-tabla-62d0b95d-2a90-4610-a6ae-2e545c4a4654" TargetMode="External"/><Relationship Id="rId99" Type="http://schemas.openxmlformats.org/officeDocument/2006/relationships/header" Target="header6.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upoliedu-my.sharepoint.com/personal/gaguirre29_docente_unp_edu_ni/Documents/Clases/Materias/Libre%20I%20(excel%20b&#225;sico)/Material/LI%20EB%20Unidad%20IV.docx" TargetMode="External"/><Relationship Id="rId18" Type="http://schemas.openxmlformats.org/officeDocument/2006/relationships/footer" Target="footer2.xml"/><Relationship Id="rId39" Type="http://schemas.openxmlformats.org/officeDocument/2006/relationships/hyperlink" Target="https://support.microsoft.com/es-es/office/funci%C3%B3n-elegir-fc5c184f-cb62-4ec7-a46e-38653b98f5bc" TargetMode="External"/><Relationship Id="rId34" Type="http://schemas.openxmlformats.org/officeDocument/2006/relationships/hyperlink" Target="https://support.microsoft.com/es-es/office/operadores-de-c%C3%A1lculo-y-prioridad-en-excel-48be406d-4975-4d31-b2b8-7af9e0e2878a" TargetMode="External"/><Relationship Id="rId50" Type="http://schemas.openxmlformats.org/officeDocument/2006/relationships/hyperlink" Target="https://support.microsoft.com/es-es/office/importardatosdinamicos-funci%C3%B3n-importardatosdinamicos-8c083b99-a922-4ca0-af5e-3af55960761f" TargetMode="External"/><Relationship Id="rId55" Type="http://schemas.openxmlformats.org/officeDocument/2006/relationships/hyperlink" Target="https://support.microsoft.com/es-es/office/indice-funci%C3%B3n-indice-a5dcf0dd-996d-40a4-a822-b56b061328bd" TargetMode="External"/><Relationship Id="rId76" Type="http://schemas.openxmlformats.org/officeDocument/2006/relationships/hyperlink" Target="https://support.microsoft.com/es-es/office/c%C3%A1lculo-de-las-diferencias-entre-un-pc-y-un-equipo-con-windows-rt-858c27e6-7843-4a8c-a5aa-d7b1cbd021d5" TargetMode="External"/><Relationship Id="rId97"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hyperlink" Target="https://support.microsoft.com/es-es/office/funci%C3%B3n-buscarv-0bbc8083-26fe-4963-8ab8-93a18ad188a1" TargetMode="External"/><Relationship Id="rId92" Type="http://schemas.openxmlformats.org/officeDocument/2006/relationships/hyperlink" Target="https://support.microsoft.com/es-es/office/clean-funci%C3%B3n-26f3d7c5-475f-4a9c-90e5-4b8ba987ba41" TargetMode="External"/><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image" Target="media/image9.png"/><Relationship Id="rId40" Type="http://schemas.openxmlformats.org/officeDocument/2006/relationships/hyperlink" Target="https://support.microsoft.com/es-es/office/funci%C3%B3n-elegircols-bf117976-2722-4466-9b9a-1c01ed9aebff" TargetMode="External"/><Relationship Id="rId45" Type="http://schemas.openxmlformats.org/officeDocument/2006/relationships/hyperlink" Target="https://support.microsoft.com/es-es/office/funci%C3%B3n-excluir-1cb4e151-9e17-4838-abe5-9ba48d8c6a34" TargetMode="External"/><Relationship Id="rId66" Type="http://schemas.openxmlformats.org/officeDocument/2006/relationships/hyperlink" Target="https://support.microsoft.com/es-es/office/funci%C3%B3n-tocol-22839d9b-0b55-4fc1-b4e6-2761f8f122ed" TargetMode="External"/><Relationship Id="rId87" Type="http://schemas.openxmlformats.org/officeDocument/2006/relationships/hyperlink" Target="https://support.microsoft.com/es-es/office/c%C3%B3mo-corregir-un-ref-error-822c8e46-e610-4d02-bf29-ec4b8c5ff4be" TargetMode="External"/><Relationship Id="rId61" Type="http://schemas.openxmlformats.org/officeDocument/2006/relationships/hyperlink" Target="https://support.microsoft.com/es-es/office/filas-funci%C3%B3n-filas-b592593e-3fc2-47f2-bec1-bda493811597" TargetMode="External"/><Relationship Id="rId82" Type="http://schemas.openxmlformats.org/officeDocument/2006/relationships/image" Target="media/image18.png"/><Relationship Id="rId19" Type="http://schemas.openxmlformats.org/officeDocument/2006/relationships/hyperlink" Target="https://www.microsoft.com/es-es/videoplayer/embed/RE2jE9A?pid=ocpVideo1-innerdiv-oneplayer&amp;postJsllMsg=true&amp;maskLevel=20&amp;reporting=true&amp;market=es-es" TargetMode="External"/><Relationship Id="rId14" Type="http://schemas.openxmlformats.org/officeDocument/2006/relationships/hyperlink" Target="https://upoliedu-my.sharepoint.com/personal/gaguirre29_docente_unp_edu_ni/Documents/Clases/Materias/Libre%20I%20(excel%20b&#225;sico)/Material/LI%20EB%20Unidad%20IV.docx" TargetMode="External"/><Relationship Id="rId30" Type="http://schemas.openxmlformats.org/officeDocument/2006/relationships/footer" Target="footer4.xml"/><Relationship Id="rId35" Type="http://schemas.openxmlformats.org/officeDocument/2006/relationships/hyperlink" Target="https://support.microsoft.com/es-es/office/texto-funci%C3%B3n-texto-20d5ac4d-7b94-49fd-bb38-93d29371225c" TargetMode="External"/><Relationship Id="rId56" Type="http://schemas.openxmlformats.org/officeDocument/2006/relationships/hyperlink" Target="https://support.microsoft.com/es-es/office/funci%C3%B3n-indirecto-474b3a3a-8a26-4f44-b491-92b6306fa261" TargetMode="External"/><Relationship Id="rId77" Type="http://schemas.openxmlformats.org/officeDocument/2006/relationships/hyperlink" Target="https://www.microsoft.com/es-es/videoplayer/embed/RE2jIrk?pid=ocpVideo1-innerdiv-oneplayer&amp;postJsllMsg=true&amp;maskLevel=20&amp;reporting=true&amp;market=es-es" TargetMode="External"/><Relationship Id="rId100"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14.png"/><Relationship Id="rId72" Type="http://schemas.openxmlformats.org/officeDocument/2006/relationships/hyperlink" Target="https://support.microsoft.com/es-es/office/funci%C3%B3n-wrapcols-d038b05a-57b7-4ee0-be94-ded0792511e2" TargetMode="External"/><Relationship Id="rId93" Type="http://schemas.openxmlformats.org/officeDocument/2006/relationships/hyperlink" Target="https://support.microsoft.com/es-es/office/funci%C3%B3n-espacios-410388fa-c5df-49c6-b16c-9e5630b479f9" TargetMode="External"/><Relationship Id="rId98" Type="http://schemas.openxmlformats.org/officeDocument/2006/relationships/footer" Target="footer6.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153</TotalTime>
  <Pages>42</Pages>
  <Words>7368</Words>
  <Characters>40530</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120</cp:revision>
  <cp:lastPrinted>2023-04-07T02:50:00Z</cp:lastPrinted>
  <dcterms:created xsi:type="dcterms:W3CDTF">2023-03-02T04:15:00Z</dcterms:created>
  <dcterms:modified xsi:type="dcterms:W3CDTF">2023-04-07T02:51:00Z</dcterms:modified>
</cp:coreProperties>
</file>
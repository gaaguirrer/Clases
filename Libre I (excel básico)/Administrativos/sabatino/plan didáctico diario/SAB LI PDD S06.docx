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3119"/>
        <w:gridCol w:w="2551"/>
        <w:gridCol w:w="5063"/>
      </w:tblGrid>
      <w:tr w:rsidR="00A12D2E" w:rsidRPr="007B46B7" w14:paraId="1D67ECC0" w14:textId="77777777" w:rsidTr="00ED3EC4">
        <w:tc>
          <w:tcPr>
            <w:tcW w:w="2263" w:type="dxa"/>
          </w:tcPr>
          <w:p w14:paraId="47C57A12" w14:textId="77777777" w:rsidR="00A12D2E" w:rsidRPr="007B46B7" w:rsidRDefault="00A12D2E" w:rsidP="00A12D2E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3119" w:type="dxa"/>
          </w:tcPr>
          <w:p w14:paraId="7DE8D30F" w14:textId="1AE0380B" w:rsidR="00A12D2E" w:rsidRPr="007B46B7" w:rsidRDefault="00A12D2E" w:rsidP="00A12D2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Ciencias Económicas </w:t>
            </w:r>
          </w:p>
        </w:tc>
        <w:tc>
          <w:tcPr>
            <w:tcW w:w="2551" w:type="dxa"/>
          </w:tcPr>
          <w:p w14:paraId="67F5F470" w14:textId="77777777" w:rsidR="00A12D2E" w:rsidRPr="007B46B7" w:rsidRDefault="00A12D2E" w:rsidP="00A12D2E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5063" w:type="dxa"/>
          </w:tcPr>
          <w:p w14:paraId="61AF4E9E" w14:textId="605F31BE" w:rsidR="00A12D2E" w:rsidRPr="007B46B7" w:rsidRDefault="00A12D2E" w:rsidP="00A12D2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Libre I</w:t>
            </w:r>
          </w:p>
        </w:tc>
      </w:tr>
      <w:tr w:rsidR="00A12D2E" w:rsidRPr="007B46B7" w14:paraId="4422AC43" w14:textId="77777777" w:rsidTr="00ED3EC4">
        <w:tc>
          <w:tcPr>
            <w:tcW w:w="2263" w:type="dxa"/>
          </w:tcPr>
          <w:p w14:paraId="36F24410" w14:textId="77777777" w:rsidR="00A12D2E" w:rsidRPr="007B46B7" w:rsidRDefault="00A12D2E" w:rsidP="00A12D2E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3119" w:type="dxa"/>
          </w:tcPr>
          <w:p w14:paraId="0729EA24" w14:textId="7D08F3F4" w:rsidR="00A12D2E" w:rsidRPr="007B46B7" w:rsidRDefault="00A12D2E" w:rsidP="00A12D2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Contaduría Pública y Finanzas</w:t>
            </w:r>
          </w:p>
        </w:tc>
        <w:tc>
          <w:tcPr>
            <w:tcW w:w="2551" w:type="dxa"/>
          </w:tcPr>
          <w:p w14:paraId="6E080FC3" w14:textId="77777777" w:rsidR="00A12D2E" w:rsidRPr="007B46B7" w:rsidRDefault="00A12D2E" w:rsidP="00A12D2E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5063" w:type="dxa"/>
          </w:tcPr>
          <w:p w14:paraId="46519DE1" w14:textId="1F8BAD53" w:rsidR="00A12D2E" w:rsidRPr="007B46B7" w:rsidRDefault="00A12D2E" w:rsidP="00A12D2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CPF</w:t>
            </w:r>
            <w:r w:rsidRPr="00D51CB8">
              <w:rPr>
                <w:rFonts w:ascii="Tahoma" w:hAnsi="Tahoma" w:cs="Tahoma"/>
                <w:sz w:val="20"/>
                <w:szCs w:val="20"/>
              </w:rPr>
              <w:t>-II</w:t>
            </w:r>
            <w:r>
              <w:rPr>
                <w:rFonts w:ascii="Tahoma" w:hAnsi="Tahoma" w:cs="Tahoma"/>
                <w:sz w:val="20"/>
                <w:szCs w:val="20"/>
              </w:rPr>
              <w:t>A</w:t>
            </w:r>
            <w:r w:rsidRPr="00D51CB8">
              <w:rPr>
                <w:rFonts w:ascii="Tahoma" w:hAnsi="Tahoma" w:cs="Tahoma"/>
                <w:sz w:val="20"/>
                <w:szCs w:val="20"/>
              </w:rPr>
              <w:t>-SAB</w:t>
            </w:r>
          </w:p>
        </w:tc>
      </w:tr>
      <w:tr w:rsidR="003C0FAB" w:rsidRPr="007B46B7" w14:paraId="3F7F3A27" w14:textId="77777777" w:rsidTr="00ED3EC4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3119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1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5063" w:type="dxa"/>
            <w:vMerge w:val="restart"/>
          </w:tcPr>
          <w:p w14:paraId="1DE4267F" w14:textId="77777777" w:rsidR="00B7165A" w:rsidRPr="00B7165A" w:rsidRDefault="00B7165A" w:rsidP="00B7165A">
            <w:pPr>
              <w:rPr>
                <w:rFonts w:ascii="Tahoma" w:hAnsi="Tahoma" w:cs="Tahoma"/>
                <w:sz w:val="20"/>
                <w:szCs w:val="20"/>
              </w:rPr>
            </w:pPr>
            <w:r w:rsidRPr="00B7165A">
              <w:rPr>
                <w:rFonts w:ascii="Tahoma" w:hAnsi="Tahoma" w:cs="Tahoma"/>
                <w:sz w:val="20"/>
                <w:szCs w:val="20"/>
              </w:rPr>
              <w:t>Resaltar información mediante el uso de fórmulas o criterios personalizados y el empleo de formatos con sus fórmulas en una hoja electrónica de cálculo.</w:t>
            </w:r>
          </w:p>
          <w:p w14:paraId="458CA413" w14:textId="54A5A4E3" w:rsidR="003C0FAB" w:rsidRPr="007B46B7" w:rsidRDefault="00B7165A" w:rsidP="00B7165A">
            <w:pPr>
              <w:rPr>
                <w:rFonts w:ascii="Tahoma" w:hAnsi="Tahoma" w:cs="Tahoma"/>
                <w:sz w:val="20"/>
                <w:szCs w:val="20"/>
              </w:rPr>
            </w:pPr>
            <w:r w:rsidRPr="00B7165A">
              <w:rPr>
                <w:rFonts w:ascii="Tahoma" w:hAnsi="Tahoma" w:cs="Tahoma"/>
                <w:sz w:val="20"/>
                <w:szCs w:val="20"/>
              </w:rPr>
              <w:t>Selección de datos para aplicar condicionamiento y aplicar criterios personalizados del formato condicional</w:t>
            </w:r>
          </w:p>
        </w:tc>
      </w:tr>
      <w:tr w:rsidR="003C0FAB" w:rsidRPr="007B46B7" w14:paraId="6E2C129E" w14:textId="77777777" w:rsidTr="00ED3EC4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3119" w:type="dxa"/>
          </w:tcPr>
          <w:p w14:paraId="4789E06C" w14:textId="4C96C20F" w:rsidR="003C0FAB" w:rsidRPr="007B46B7" w:rsidRDefault="005D1C70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  <w:tc>
          <w:tcPr>
            <w:tcW w:w="2551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063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ED3EC4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3119" w:type="dxa"/>
          </w:tcPr>
          <w:p w14:paraId="60EC21FC" w14:textId="7F2C275A" w:rsidR="003C0FAB" w:rsidRPr="007B46B7" w:rsidRDefault="00ED3EC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135</w:t>
            </w:r>
            <w:r w:rsidR="001C2A56">
              <w:rPr>
                <w:rFonts w:ascii="Tahoma" w:hAnsi="Tahoma" w:cs="Tahoma"/>
                <w:sz w:val="20"/>
                <w:szCs w:val="20"/>
              </w:rPr>
              <w:t xml:space="preserve"> minutos</w:t>
            </w:r>
          </w:p>
        </w:tc>
        <w:tc>
          <w:tcPr>
            <w:tcW w:w="2551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063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ED3EC4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3119" w:type="dxa"/>
          </w:tcPr>
          <w:p w14:paraId="253957A6" w14:textId="56F18BE5" w:rsidR="003C0FAB" w:rsidRPr="007B46B7" w:rsidRDefault="006C022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Sábado, 09 de marzo de 2024</w:t>
            </w:r>
          </w:p>
        </w:tc>
        <w:tc>
          <w:tcPr>
            <w:tcW w:w="2551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063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2126"/>
        <w:gridCol w:w="3969"/>
        <w:gridCol w:w="2316"/>
        <w:gridCol w:w="1343"/>
        <w:gridCol w:w="1120"/>
      </w:tblGrid>
      <w:tr w:rsidR="00ED3F29" w14:paraId="41C70FA6" w14:textId="77777777" w:rsidTr="00F54250">
        <w:trPr>
          <w:jc w:val="center"/>
        </w:trPr>
        <w:tc>
          <w:tcPr>
            <w:tcW w:w="212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2126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969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316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F54250">
        <w:trPr>
          <w:trHeight w:val="996"/>
          <w:jc w:val="center"/>
        </w:trPr>
        <w:tc>
          <w:tcPr>
            <w:tcW w:w="2122" w:type="dxa"/>
            <w:vMerge w:val="restart"/>
            <w:vAlign w:val="center"/>
          </w:tcPr>
          <w:p w14:paraId="6502B789" w14:textId="77777777" w:rsidR="00B7165A" w:rsidRPr="00B7165A" w:rsidRDefault="00B7165A" w:rsidP="00B7165A">
            <w:pPr>
              <w:rPr>
                <w:sz w:val="18"/>
                <w:szCs w:val="18"/>
              </w:rPr>
            </w:pPr>
            <w:r w:rsidRPr="00B7165A">
              <w:rPr>
                <w:sz w:val="18"/>
                <w:szCs w:val="18"/>
              </w:rPr>
              <w:t>Resaltar información mediante el uso de fórmulas o criterios personalizados y el empleo de formatos con sus fórmulas en una hoja electrónica de cálculo.</w:t>
            </w:r>
          </w:p>
          <w:p w14:paraId="0CB0358A" w14:textId="3447E5E7" w:rsidR="00FD574F" w:rsidRDefault="00B7165A" w:rsidP="00B7165A">
            <w:pPr>
              <w:rPr>
                <w:sz w:val="18"/>
                <w:szCs w:val="18"/>
              </w:rPr>
            </w:pPr>
            <w:r w:rsidRPr="00B7165A">
              <w:rPr>
                <w:sz w:val="18"/>
                <w:szCs w:val="18"/>
              </w:rPr>
              <w:t>Selección de datos para aplicar condicionamiento y aplicar criterios personalizados del formato condicional</w:t>
            </w:r>
          </w:p>
        </w:tc>
        <w:tc>
          <w:tcPr>
            <w:tcW w:w="2126" w:type="dxa"/>
            <w:vMerge w:val="restart"/>
            <w:vAlign w:val="center"/>
          </w:tcPr>
          <w:p w14:paraId="5F02A7A1" w14:textId="645B3526" w:rsidR="00FD574F" w:rsidRDefault="006C1744" w:rsidP="00F107C3">
            <w:pPr>
              <w:rPr>
                <w:sz w:val="18"/>
                <w:szCs w:val="18"/>
              </w:rPr>
            </w:pPr>
            <w:r w:rsidRPr="006C1744">
              <w:rPr>
                <w:sz w:val="18"/>
                <w:szCs w:val="18"/>
              </w:rPr>
              <w:t>3.2 Tipos de Formatos Condicionales.</w:t>
            </w:r>
          </w:p>
        </w:tc>
        <w:tc>
          <w:tcPr>
            <w:tcW w:w="3969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09E2DC2" w14:textId="77777777" w:rsidR="00DE1379" w:rsidRPr="00DE1379" w:rsidRDefault="00DE1379" w:rsidP="00DE1379">
            <w:pPr>
              <w:rPr>
                <w:sz w:val="18"/>
                <w:szCs w:val="18"/>
              </w:rPr>
            </w:pPr>
            <w:r w:rsidRPr="00DE1379">
              <w:rPr>
                <w:sz w:val="18"/>
                <w:szCs w:val="18"/>
              </w:rPr>
              <w:t>Da la bienvenida a la clase</w:t>
            </w:r>
          </w:p>
          <w:p w14:paraId="7F4E5DE3" w14:textId="77777777" w:rsidR="00DE1379" w:rsidRPr="00DE1379" w:rsidRDefault="00DE1379" w:rsidP="00DE1379">
            <w:pPr>
              <w:rPr>
                <w:sz w:val="18"/>
                <w:szCs w:val="18"/>
              </w:rPr>
            </w:pPr>
            <w:r w:rsidRPr="00DE1379">
              <w:rPr>
                <w:sz w:val="18"/>
                <w:szCs w:val="18"/>
              </w:rPr>
              <w:t>Indica a los estudiantes las rutas de evacuación</w:t>
            </w:r>
          </w:p>
          <w:p w14:paraId="7C74DBC0" w14:textId="77777777" w:rsidR="00DE1379" w:rsidRPr="00DE1379" w:rsidRDefault="00DE1379" w:rsidP="00DE1379">
            <w:pPr>
              <w:rPr>
                <w:sz w:val="18"/>
                <w:szCs w:val="18"/>
              </w:rPr>
            </w:pPr>
            <w:r w:rsidRPr="00DE1379">
              <w:rPr>
                <w:sz w:val="18"/>
                <w:szCs w:val="18"/>
              </w:rPr>
              <w:t>Realiza preguntas de control de la clase anterior a modo de repaso</w:t>
            </w:r>
          </w:p>
          <w:p w14:paraId="2A1F528E" w14:textId="77777777" w:rsidR="00DE1379" w:rsidRPr="00DE1379" w:rsidRDefault="00DE1379" w:rsidP="00DE1379">
            <w:pPr>
              <w:rPr>
                <w:sz w:val="18"/>
                <w:szCs w:val="18"/>
              </w:rPr>
            </w:pPr>
            <w:r w:rsidRPr="00DE1379">
              <w:rPr>
                <w:sz w:val="18"/>
                <w:szCs w:val="18"/>
              </w:rPr>
              <w:t>Pasa asistencia</w:t>
            </w:r>
          </w:p>
          <w:p w14:paraId="7E29F87D" w14:textId="0EAEEA87" w:rsidR="00FD574F" w:rsidRDefault="00DE1379" w:rsidP="00DE1379">
            <w:pPr>
              <w:rPr>
                <w:sz w:val="18"/>
                <w:szCs w:val="18"/>
              </w:rPr>
            </w:pPr>
            <w:r w:rsidRPr="00DE1379">
              <w:rPr>
                <w:sz w:val="18"/>
                <w:szCs w:val="18"/>
              </w:rPr>
              <w:t>Indica los temas del día y los objetivos de la clase</w:t>
            </w:r>
          </w:p>
          <w:p w14:paraId="49DD8E04" w14:textId="77777777" w:rsidR="00A34C7E" w:rsidRDefault="00A34C7E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5A225197" w14:textId="77777777" w:rsidR="006E7B77" w:rsidRPr="006E7B77" w:rsidRDefault="006E7B77" w:rsidP="006E7B77">
            <w:pPr>
              <w:rPr>
                <w:sz w:val="18"/>
                <w:szCs w:val="18"/>
              </w:rPr>
            </w:pPr>
            <w:r w:rsidRPr="006E7B77">
              <w:rPr>
                <w:sz w:val="18"/>
                <w:szCs w:val="18"/>
              </w:rPr>
              <w:t>Escuchan atentamente las instrucciones de las rutas de evacuación</w:t>
            </w:r>
          </w:p>
          <w:p w14:paraId="71A0EBAA" w14:textId="77777777" w:rsidR="006E7B77" w:rsidRPr="006E7B77" w:rsidRDefault="006E7B77" w:rsidP="006E7B77">
            <w:pPr>
              <w:rPr>
                <w:sz w:val="18"/>
                <w:szCs w:val="18"/>
              </w:rPr>
            </w:pPr>
            <w:r w:rsidRPr="006E7B77">
              <w:rPr>
                <w:sz w:val="18"/>
                <w:szCs w:val="18"/>
              </w:rPr>
              <w:t xml:space="preserve">Responde las preguntas del docente </w:t>
            </w:r>
          </w:p>
          <w:p w14:paraId="457DC27B" w14:textId="77777777" w:rsidR="006E7B77" w:rsidRPr="006E7B77" w:rsidRDefault="006E7B77" w:rsidP="006E7B77">
            <w:pPr>
              <w:rPr>
                <w:sz w:val="18"/>
                <w:szCs w:val="18"/>
              </w:rPr>
            </w:pPr>
            <w:r w:rsidRPr="006E7B77">
              <w:rPr>
                <w:sz w:val="18"/>
                <w:szCs w:val="18"/>
              </w:rPr>
              <w:t>Responden al paso de asistencia</w:t>
            </w:r>
          </w:p>
          <w:p w14:paraId="6E7E8EF2" w14:textId="7ECFFFC7" w:rsidR="00894B95" w:rsidRDefault="006E7B77" w:rsidP="006E7B77">
            <w:pPr>
              <w:rPr>
                <w:sz w:val="18"/>
                <w:szCs w:val="18"/>
              </w:rPr>
            </w:pPr>
            <w:r w:rsidRPr="006E7B77">
              <w:rPr>
                <w:sz w:val="18"/>
                <w:szCs w:val="18"/>
              </w:rPr>
              <w:t xml:space="preserve">Escuchan atentamente los temas y objetivos y preguntan sus </w:t>
            </w:r>
            <w:r w:rsidR="004F5A94" w:rsidRPr="006E7B77">
              <w:rPr>
                <w:sz w:val="18"/>
                <w:szCs w:val="18"/>
              </w:rPr>
              <w:t>inquietudes</w:t>
            </w:r>
          </w:p>
          <w:p w14:paraId="03E5A3AF" w14:textId="539DF9A2" w:rsidR="00A34C7E" w:rsidRDefault="00A34C7E">
            <w:pPr>
              <w:rPr>
                <w:sz w:val="18"/>
                <w:szCs w:val="18"/>
              </w:rPr>
            </w:pPr>
          </w:p>
        </w:tc>
        <w:tc>
          <w:tcPr>
            <w:tcW w:w="2316" w:type="dxa"/>
            <w:vAlign w:val="center"/>
          </w:tcPr>
          <w:p w14:paraId="1BC51C09" w14:textId="7A1B34BC" w:rsidR="00FD574F" w:rsidRDefault="00C042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Marcadores, pizarra, borrador, proyectos, laptop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179DF7EA" w:rsidR="00FD574F" w:rsidRDefault="00A34C7E" w:rsidP="00206AA1">
            <w:pPr>
              <w:jc w:val="center"/>
              <w:rPr>
                <w:sz w:val="18"/>
                <w:szCs w:val="18"/>
              </w:rPr>
            </w:pPr>
            <w:r w:rsidRPr="00A34C7E">
              <w:rPr>
                <w:sz w:val="18"/>
                <w:szCs w:val="18"/>
              </w:rPr>
              <w:t>Formativa / sumantiva</w:t>
            </w:r>
          </w:p>
        </w:tc>
        <w:tc>
          <w:tcPr>
            <w:tcW w:w="1120" w:type="dxa"/>
            <w:vAlign w:val="center"/>
          </w:tcPr>
          <w:p w14:paraId="3E8031C8" w14:textId="1A4BEF03" w:rsidR="00FD574F" w:rsidRDefault="00F107C3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  <w:r w:rsidR="007F399D">
              <w:rPr>
                <w:sz w:val="18"/>
                <w:szCs w:val="18"/>
              </w:rPr>
              <w:t xml:space="preserve"> min</w:t>
            </w:r>
          </w:p>
        </w:tc>
      </w:tr>
      <w:tr w:rsidR="00FD574F" w14:paraId="4818915C" w14:textId="77777777" w:rsidTr="00F54250">
        <w:trPr>
          <w:trHeight w:val="841"/>
          <w:jc w:val="center"/>
        </w:trPr>
        <w:tc>
          <w:tcPr>
            <w:tcW w:w="212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25659A9E" w14:textId="77777777" w:rsidR="004F5A94" w:rsidRPr="004F5A94" w:rsidRDefault="004F5A94" w:rsidP="004F5A94">
            <w:pPr>
              <w:rPr>
                <w:sz w:val="18"/>
                <w:szCs w:val="18"/>
              </w:rPr>
            </w:pPr>
            <w:r w:rsidRPr="004F5A94">
              <w:rPr>
                <w:sz w:val="18"/>
                <w:szCs w:val="18"/>
              </w:rPr>
              <w:t>Explica detalladamente el proceso de aplicación del formato condicional a través de un ejemplo</w:t>
            </w:r>
          </w:p>
          <w:p w14:paraId="415C7798" w14:textId="325C3E95" w:rsidR="00E636C6" w:rsidRDefault="004F5A94" w:rsidP="00E9449B">
            <w:pPr>
              <w:rPr>
                <w:sz w:val="18"/>
                <w:szCs w:val="18"/>
              </w:rPr>
            </w:pPr>
            <w:r w:rsidRPr="004F5A94">
              <w:rPr>
                <w:sz w:val="18"/>
                <w:szCs w:val="18"/>
              </w:rPr>
              <w:t>Explica la aplicación de formato</w:t>
            </w:r>
            <w:r w:rsidR="00E9449B">
              <w:rPr>
                <w:sz w:val="18"/>
                <w:szCs w:val="18"/>
              </w:rPr>
              <w:t xml:space="preserve"> condicional </w:t>
            </w:r>
            <w:r w:rsidR="00E9449B">
              <w:rPr>
                <w:sz w:val="18"/>
                <w:szCs w:val="18"/>
              </w:rPr>
              <w:lastRenderedPageBreak/>
              <w:t xml:space="preserve">cuando se aplica a </w:t>
            </w:r>
            <w:r w:rsidR="00B95C6D">
              <w:rPr>
                <w:sz w:val="18"/>
                <w:szCs w:val="18"/>
              </w:rPr>
              <w:t>10 elementos superiores</w:t>
            </w:r>
          </w:p>
          <w:p w14:paraId="123F4C48" w14:textId="71EF5C46" w:rsidR="00B95C6D" w:rsidRDefault="00B95C6D" w:rsidP="00E9449B">
            <w:pPr>
              <w:rPr>
                <w:sz w:val="18"/>
                <w:szCs w:val="18"/>
              </w:rPr>
            </w:pPr>
            <w:r w:rsidRPr="004F5A94">
              <w:rPr>
                <w:sz w:val="18"/>
                <w:szCs w:val="18"/>
              </w:rPr>
              <w:t>Explica la aplicación de formato</w:t>
            </w:r>
            <w:r>
              <w:rPr>
                <w:sz w:val="18"/>
                <w:szCs w:val="18"/>
              </w:rPr>
              <w:t xml:space="preserve"> condicional cuando se aplica a</w:t>
            </w:r>
            <w:r>
              <w:rPr>
                <w:sz w:val="18"/>
                <w:szCs w:val="18"/>
              </w:rPr>
              <w:t xml:space="preserve"> 10 elementos inferiores</w:t>
            </w:r>
          </w:p>
          <w:p w14:paraId="3F9817B4" w14:textId="54A5F031" w:rsidR="00B95C6D" w:rsidRDefault="00B95C6D" w:rsidP="00E9449B">
            <w:pPr>
              <w:rPr>
                <w:sz w:val="18"/>
                <w:szCs w:val="18"/>
              </w:rPr>
            </w:pPr>
            <w:r w:rsidRPr="004F5A94">
              <w:rPr>
                <w:sz w:val="18"/>
                <w:szCs w:val="18"/>
              </w:rPr>
              <w:t>Explica la aplicación de formato</w:t>
            </w:r>
            <w:r>
              <w:rPr>
                <w:sz w:val="18"/>
                <w:szCs w:val="18"/>
              </w:rPr>
              <w:t xml:space="preserve"> condicional cuando se aplica a</w:t>
            </w:r>
            <w:r>
              <w:rPr>
                <w:sz w:val="18"/>
                <w:szCs w:val="18"/>
              </w:rPr>
              <w:t xml:space="preserve"> 10% superior</w:t>
            </w:r>
          </w:p>
          <w:p w14:paraId="7C2040E1" w14:textId="319FAA47" w:rsidR="00B95C6D" w:rsidRDefault="00B95C6D" w:rsidP="00E9449B">
            <w:pPr>
              <w:rPr>
                <w:sz w:val="18"/>
                <w:szCs w:val="18"/>
              </w:rPr>
            </w:pPr>
            <w:r w:rsidRPr="004F5A94">
              <w:rPr>
                <w:sz w:val="18"/>
                <w:szCs w:val="18"/>
              </w:rPr>
              <w:t>Explica la aplicación de formato</w:t>
            </w:r>
            <w:r>
              <w:rPr>
                <w:sz w:val="18"/>
                <w:szCs w:val="18"/>
              </w:rPr>
              <w:t xml:space="preserve"> condicional cuando se aplica a</w:t>
            </w:r>
            <w:r>
              <w:rPr>
                <w:sz w:val="18"/>
                <w:szCs w:val="18"/>
              </w:rPr>
              <w:t xml:space="preserve"> 10% inferior</w:t>
            </w:r>
          </w:p>
          <w:p w14:paraId="1B11876D" w14:textId="372D7AB3" w:rsidR="00B95C6D" w:rsidRDefault="00B65658" w:rsidP="00E9449B">
            <w:pPr>
              <w:rPr>
                <w:sz w:val="18"/>
                <w:szCs w:val="18"/>
              </w:rPr>
            </w:pPr>
            <w:r w:rsidRPr="004F5A94">
              <w:rPr>
                <w:sz w:val="18"/>
                <w:szCs w:val="18"/>
              </w:rPr>
              <w:t>Explica la aplicación de formato</w:t>
            </w:r>
            <w:r>
              <w:rPr>
                <w:sz w:val="18"/>
                <w:szCs w:val="18"/>
              </w:rPr>
              <w:t xml:space="preserve"> condicional cuando se aplica a</w:t>
            </w:r>
            <w:r>
              <w:rPr>
                <w:sz w:val="18"/>
                <w:szCs w:val="18"/>
              </w:rPr>
              <w:t xml:space="preserve"> por encima del promedio</w:t>
            </w:r>
          </w:p>
          <w:p w14:paraId="48031B07" w14:textId="7F1F75BC" w:rsidR="00B65658" w:rsidRPr="00E636C6" w:rsidRDefault="00B65658" w:rsidP="00E9449B">
            <w:pPr>
              <w:rPr>
                <w:sz w:val="18"/>
                <w:szCs w:val="18"/>
              </w:rPr>
            </w:pPr>
            <w:r w:rsidRPr="004F5A94">
              <w:rPr>
                <w:sz w:val="18"/>
                <w:szCs w:val="18"/>
              </w:rPr>
              <w:t>Explica la aplicación de formato</w:t>
            </w:r>
            <w:r>
              <w:rPr>
                <w:sz w:val="18"/>
                <w:szCs w:val="18"/>
              </w:rPr>
              <w:t xml:space="preserve"> condicional cuando se aplica a</w:t>
            </w:r>
            <w:r>
              <w:rPr>
                <w:sz w:val="18"/>
                <w:szCs w:val="18"/>
              </w:rPr>
              <w:t xml:space="preserve"> por debajo del promedio</w:t>
            </w:r>
          </w:p>
          <w:p w14:paraId="1364E5F4" w14:textId="77777777" w:rsidR="00E636C6" w:rsidRPr="00E636C6" w:rsidRDefault="00E636C6" w:rsidP="00E636C6">
            <w:pPr>
              <w:rPr>
                <w:sz w:val="18"/>
                <w:szCs w:val="18"/>
              </w:rPr>
            </w:pPr>
            <w:r w:rsidRPr="00E636C6">
              <w:rPr>
                <w:sz w:val="18"/>
                <w:szCs w:val="18"/>
              </w:rPr>
              <w:t>Proporciona un ejercicio que los estudiantes pueden realizar para poner en práctica lo aprendido anteriormente</w:t>
            </w:r>
          </w:p>
          <w:p w14:paraId="6B0987AF" w14:textId="20D66C0D" w:rsidR="00A34C7E" w:rsidRDefault="00E636C6" w:rsidP="00E636C6">
            <w:pPr>
              <w:rPr>
                <w:sz w:val="18"/>
                <w:szCs w:val="18"/>
              </w:rPr>
            </w:pPr>
            <w:r w:rsidRPr="00E636C6">
              <w:rPr>
                <w:sz w:val="18"/>
                <w:szCs w:val="18"/>
              </w:rPr>
              <w:t>Proporciona la evaluación correspondiente a la clase en la guía de unidad 3</w:t>
            </w:r>
          </w:p>
          <w:p w14:paraId="37581048" w14:textId="77777777" w:rsidR="004F5A94" w:rsidRDefault="004F5A94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FACBC3A" w14:textId="77777777" w:rsidR="001B765D" w:rsidRPr="001B765D" w:rsidRDefault="001B765D" w:rsidP="001B765D">
            <w:pPr>
              <w:rPr>
                <w:sz w:val="18"/>
                <w:szCs w:val="18"/>
              </w:rPr>
            </w:pPr>
            <w:r w:rsidRPr="001B765D">
              <w:rPr>
                <w:sz w:val="18"/>
                <w:szCs w:val="18"/>
              </w:rPr>
              <w:t>Atienden la explicación</w:t>
            </w:r>
          </w:p>
          <w:p w14:paraId="70BDBB55" w14:textId="77777777" w:rsidR="001B765D" w:rsidRPr="001B765D" w:rsidRDefault="001B765D" w:rsidP="001B765D">
            <w:pPr>
              <w:rPr>
                <w:sz w:val="18"/>
                <w:szCs w:val="18"/>
              </w:rPr>
            </w:pPr>
            <w:r w:rsidRPr="001B765D">
              <w:rPr>
                <w:sz w:val="18"/>
                <w:szCs w:val="18"/>
              </w:rPr>
              <w:t>Realizan de manera conjunta el ejemplo explicado por el docente</w:t>
            </w:r>
          </w:p>
          <w:p w14:paraId="39C8A9E9" w14:textId="77777777" w:rsidR="001B765D" w:rsidRPr="001B765D" w:rsidRDefault="001B765D" w:rsidP="001B765D">
            <w:pPr>
              <w:rPr>
                <w:sz w:val="18"/>
                <w:szCs w:val="18"/>
              </w:rPr>
            </w:pPr>
            <w:r w:rsidRPr="001B765D">
              <w:rPr>
                <w:sz w:val="18"/>
                <w:szCs w:val="18"/>
              </w:rPr>
              <w:t>Realizan el ejercicio orientado por el docente</w:t>
            </w:r>
          </w:p>
          <w:p w14:paraId="622B1733" w14:textId="77777777" w:rsidR="001B765D" w:rsidRPr="001B765D" w:rsidRDefault="001B765D" w:rsidP="001B765D">
            <w:pPr>
              <w:rPr>
                <w:sz w:val="18"/>
                <w:szCs w:val="18"/>
              </w:rPr>
            </w:pPr>
            <w:r w:rsidRPr="001B765D">
              <w:rPr>
                <w:sz w:val="18"/>
                <w:szCs w:val="18"/>
              </w:rPr>
              <w:t>Manifiestan sus inquietudes a cerca del ejercicio</w:t>
            </w:r>
          </w:p>
          <w:p w14:paraId="15FB0425" w14:textId="2A25EB47" w:rsidR="00FD574F" w:rsidRDefault="001B765D" w:rsidP="001B765D">
            <w:pPr>
              <w:rPr>
                <w:sz w:val="18"/>
                <w:szCs w:val="18"/>
              </w:rPr>
            </w:pPr>
            <w:r w:rsidRPr="001B765D">
              <w:rPr>
                <w:sz w:val="18"/>
                <w:szCs w:val="18"/>
              </w:rPr>
              <w:t>Realiza la evaluación respetando las reglas para su desarrollo</w:t>
            </w:r>
          </w:p>
          <w:p w14:paraId="3B0B6D65" w14:textId="67A73DCE" w:rsidR="00A34C7E" w:rsidRDefault="00A34C7E">
            <w:pPr>
              <w:rPr>
                <w:sz w:val="18"/>
                <w:szCs w:val="18"/>
              </w:rPr>
            </w:pPr>
          </w:p>
        </w:tc>
        <w:tc>
          <w:tcPr>
            <w:tcW w:w="2316" w:type="dxa"/>
            <w:vAlign w:val="center"/>
          </w:tcPr>
          <w:p w14:paraId="40708D70" w14:textId="6B5F4CE4" w:rsidR="00FD574F" w:rsidRDefault="00073A0F">
            <w:pPr>
              <w:rPr>
                <w:sz w:val="18"/>
                <w:szCs w:val="18"/>
              </w:rPr>
            </w:pPr>
            <w:r w:rsidRPr="00073A0F">
              <w:rPr>
                <w:sz w:val="18"/>
                <w:szCs w:val="18"/>
              </w:rPr>
              <w:lastRenderedPageBreak/>
              <w:t xml:space="preserve">Material de la unidad </w:t>
            </w:r>
            <w:r w:rsidR="00A34C7E">
              <w:rPr>
                <w:sz w:val="18"/>
                <w:szCs w:val="18"/>
              </w:rPr>
              <w:t>II</w:t>
            </w:r>
            <w:r w:rsidRPr="00073A0F">
              <w:rPr>
                <w:sz w:val="18"/>
                <w:szCs w:val="18"/>
              </w:rPr>
              <w:t xml:space="preserve">I en archivo PDF y guía de actividades no. </w:t>
            </w:r>
            <w:r w:rsidR="00A34C7E">
              <w:rPr>
                <w:sz w:val="18"/>
                <w:szCs w:val="18"/>
              </w:rPr>
              <w:t>3</w:t>
            </w:r>
            <w:r w:rsidRPr="00073A0F">
              <w:rPr>
                <w:sz w:val="18"/>
                <w:szCs w:val="18"/>
              </w:rPr>
              <w:t xml:space="preserve"> enviado al grupo de wsap de los </w:t>
            </w:r>
            <w:r w:rsidRPr="00073A0F">
              <w:rPr>
                <w:sz w:val="18"/>
                <w:szCs w:val="18"/>
              </w:rPr>
              <w:lastRenderedPageBreak/>
              <w:t>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3CA25141" w:rsidR="00FD574F" w:rsidRDefault="006A1A41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  <w:r w:rsidR="007F399D">
              <w:rPr>
                <w:sz w:val="18"/>
                <w:szCs w:val="18"/>
              </w:rPr>
              <w:t>0 min</w:t>
            </w:r>
          </w:p>
        </w:tc>
      </w:tr>
      <w:tr w:rsidR="00FD574F" w14:paraId="2D18D9B2" w14:textId="77777777" w:rsidTr="00F54250">
        <w:trPr>
          <w:trHeight w:val="838"/>
          <w:jc w:val="center"/>
        </w:trPr>
        <w:tc>
          <w:tcPr>
            <w:tcW w:w="212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785F42E" w14:textId="77777777" w:rsidR="00167327" w:rsidRPr="00167327" w:rsidRDefault="00167327" w:rsidP="00167327">
            <w:pPr>
              <w:rPr>
                <w:sz w:val="18"/>
                <w:szCs w:val="18"/>
              </w:rPr>
            </w:pPr>
            <w:r w:rsidRPr="00167327">
              <w:rPr>
                <w:sz w:val="18"/>
                <w:szCs w:val="18"/>
              </w:rPr>
              <w:t>Selecciona a algunos estudiantes para realizar un repaso de lo aprendido en el día</w:t>
            </w:r>
          </w:p>
          <w:p w14:paraId="28F54E3F" w14:textId="77777777" w:rsidR="00167327" w:rsidRPr="00167327" w:rsidRDefault="00167327" w:rsidP="00167327">
            <w:pPr>
              <w:rPr>
                <w:sz w:val="18"/>
                <w:szCs w:val="18"/>
              </w:rPr>
            </w:pPr>
            <w:r w:rsidRPr="00167327">
              <w:rPr>
                <w:sz w:val="18"/>
                <w:szCs w:val="18"/>
              </w:rPr>
              <w:t>Indica las aplicaciones futuras de lo aprendido</w:t>
            </w:r>
          </w:p>
          <w:p w14:paraId="65C78FF1" w14:textId="77777777" w:rsidR="00167327" w:rsidRPr="00167327" w:rsidRDefault="00167327" w:rsidP="00167327">
            <w:pPr>
              <w:rPr>
                <w:sz w:val="18"/>
                <w:szCs w:val="18"/>
              </w:rPr>
            </w:pPr>
            <w:r w:rsidRPr="00167327">
              <w:rPr>
                <w:sz w:val="18"/>
                <w:szCs w:val="18"/>
              </w:rPr>
              <w:t>Realiza indicaciones de los ejercicios que serán entregados la siguiente semana como forma de evaluación</w:t>
            </w:r>
          </w:p>
          <w:p w14:paraId="33E9EE36" w14:textId="77777777" w:rsidR="00167327" w:rsidRPr="00167327" w:rsidRDefault="00167327" w:rsidP="00167327">
            <w:pPr>
              <w:rPr>
                <w:sz w:val="18"/>
                <w:szCs w:val="18"/>
              </w:rPr>
            </w:pPr>
            <w:r w:rsidRPr="00167327">
              <w:rPr>
                <w:sz w:val="18"/>
                <w:szCs w:val="18"/>
              </w:rPr>
              <w:lastRenderedPageBreak/>
              <w:t>Se dan indicaciones sobre el correcto uso de los baños</w:t>
            </w:r>
          </w:p>
          <w:p w14:paraId="30646968" w14:textId="77777777" w:rsidR="00167327" w:rsidRPr="00167327" w:rsidRDefault="00167327" w:rsidP="00167327">
            <w:pPr>
              <w:rPr>
                <w:sz w:val="18"/>
                <w:szCs w:val="18"/>
              </w:rPr>
            </w:pPr>
            <w:r w:rsidRPr="00167327">
              <w:rPr>
                <w:sz w:val="18"/>
                <w:szCs w:val="18"/>
              </w:rPr>
              <w:t>Se indica a los estudiantes que organicen las sillas, limpien el aula apaguen todo antes de retirarse del aula de clases</w:t>
            </w:r>
          </w:p>
          <w:p w14:paraId="18647458" w14:textId="172C81D1" w:rsidR="0012329E" w:rsidRDefault="00167327" w:rsidP="00167327">
            <w:pPr>
              <w:rPr>
                <w:sz w:val="18"/>
                <w:szCs w:val="18"/>
              </w:rPr>
            </w:pPr>
            <w:r w:rsidRPr="00167327">
              <w:rPr>
                <w:sz w:val="18"/>
                <w:szCs w:val="18"/>
              </w:rPr>
              <w:t>Despide a los estudiantes</w:t>
            </w:r>
          </w:p>
          <w:p w14:paraId="3805BC69" w14:textId="77777777" w:rsidR="00A34C7E" w:rsidRDefault="00A34C7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29B1CE8D" w14:textId="77777777" w:rsidR="005441CD" w:rsidRPr="005441CD" w:rsidRDefault="005441CD" w:rsidP="005441CD">
            <w:pPr>
              <w:rPr>
                <w:sz w:val="18"/>
                <w:szCs w:val="18"/>
              </w:rPr>
            </w:pPr>
            <w:r w:rsidRPr="005441CD">
              <w:rPr>
                <w:sz w:val="18"/>
                <w:szCs w:val="18"/>
              </w:rPr>
              <w:t>Los alumnos seleccionados resumen lo que recuerdan de la clase</w:t>
            </w:r>
          </w:p>
          <w:p w14:paraId="254DBC29" w14:textId="77777777" w:rsidR="005441CD" w:rsidRPr="005441CD" w:rsidRDefault="005441CD" w:rsidP="005441CD">
            <w:pPr>
              <w:rPr>
                <w:sz w:val="18"/>
                <w:szCs w:val="18"/>
              </w:rPr>
            </w:pPr>
            <w:r w:rsidRPr="005441CD">
              <w:rPr>
                <w:sz w:val="18"/>
                <w:szCs w:val="18"/>
              </w:rPr>
              <w:t>Escuchan atentamente al docente</w:t>
            </w:r>
          </w:p>
          <w:p w14:paraId="32382891" w14:textId="77777777" w:rsidR="005441CD" w:rsidRPr="005441CD" w:rsidRDefault="005441CD" w:rsidP="005441CD">
            <w:pPr>
              <w:rPr>
                <w:sz w:val="18"/>
                <w:szCs w:val="18"/>
              </w:rPr>
            </w:pPr>
            <w:r w:rsidRPr="005441CD">
              <w:rPr>
                <w:sz w:val="18"/>
                <w:szCs w:val="18"/>
              </w:rPr>
              <w:t>Toman nota de lo que deben entregar para la siguiente evaluación</w:t>
            </w:r>
          </w:p>
          <w:p w14:paraId="2F791AF1" w14:textId="77777777" w:rsidR="005441CD" w:rsidRPr="005441CD" w:rsidRDefault="005441CD" w:rsidP="005441CD">
            <w:pPr>
              <w:rPr>
                <w:sz w:val="18"/>
                <w:szCs w:val="18"/>
              </w:rPr>
            </w:pPr>
            <w:r w:rsidRPr="005441CD">
              <w:rPr>
                <w:sz w:val="18"/>
                <w:szCs w:val="18"/>
              </w:rPr>
              <w:t>Escuchan las indicaciones del uso de los baños</w:t>
            </w:r>
          </w:p>
          <w:p w14:paraId="540B6857" w14:textId="77777777" w:rsidR="005441CD" w:rsidRPr="005441CD" w:rsidRDefault="005441CD" w:rsidP="005441CD">
            <w:pPr>
              <w:rPr>
                <w:sz w:val="18"/>
                <w:szCs w:val="18"/>
              </w:rPr>
            </w:pPr>
            <w:r w:rsidRPr="005441CD">
              <w:rPr>
                <w:sz w:val="18"/>
                <w:szCs w:val="18"/>
              </w:rPr>
              <w:t>Organizan el aula y recogen la basura en caso de haberla</w:t>
            </w:r>
          </w:p>
          <w:p w14:paraId="54AEB4CF" w14:textId="77777777" w:rsidR="005441CD" w:rsidRPr="005441CD" w:rsidRDefault="005441CD" w:rsidP="005441CD">
            <w:pPr>
              <w:rPr>
                <w:sz w:val="18"/>
                <w:szCs w:val="18"/>
              </w:rPr>
            </w:pPr>
            <w:r w:rsidRPr="005441CD">
              <w:rPr>
                <w:sz w:val="18"/>
                <w:szCs w:val="18"/>
              </w:rPr>
              <w:t>Apagan todo</w:t>
            </w:r>
          </w:p>
          <w:p w14:paraId="301625AD" w14:textId="4D5B55EB" w:rsidR="00FD574F" w:rsidRDefault="005441CD" w:rsidP="005441CD">
            <w:pPr>
              <w:rPr>
                <w:sz w:val="18"/>
                <w:szCs w:val="18"/>
              </w:rPr>
            </w:pPr>
            <w:r w:rsidRPr="005441CD">
              <w:rPr>
                <w:sz w:val="18"/>
                <w:szCs w:val="18"/>
              </w:rPr>
              <w:t>Se retiran del aula en orden</w:t>
            </w:r>
          </w:p>
          <w:p w14:paraId="13371200" w14:textId="4F19E940" w:rsidR="00A34C7E" w:rsidRDefault="00A34C7E">
            <w:pPr>
              <w:rPr>
                <w:sz w:val="18"/>
                <w:szCs w:val="18"/>
              </w:rPr>
            </w:pPr>
          </w:p>
        </w:tc>
        <w:tc>
          <w:tcPr>
            <w:tcW w:w="2316" w:type="dxa"/>
            <w:vAlign w:val="center"/>
          </w:tcPr>
          <w:p w14:paraId="42BA359C" w14:textId="76CCF223" w:rsidR="00FD574F" w:rsidRDefault="00EF0A61">
            <w:pPr>
              <w:rPr>
                <w:sz w:val="18"/>
                <w:szCs w:val="18"/>
              </w:rPr>
            </w:pPr>
            <w:r w:rsidRPr="00EF0A61">
              <w:rPr>
                <w:sz w:val="18"/>
                <w:szCs w:val="18"/>
              </w:rPr>
              <w:lastRenderedPageBreak/>
              <w:t xml:space="preserve">Lectura recomendada sobre </w:t>
            </w:r>
            <w:r w:rsidR="00A34C7E">
              <w:rPr>
                <w:sz w:val="18"/>
                <w:szCs w:val="18"/>
              </w:rPr>
              <w:t>Cálculo de capacidad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FBEFD3" w14:textId="77777777" w:rsidR="00A74FFD" w:rsidRDefault="00A74FFD" w:rsidP="00346567">
      <w:r>
        <w:separator/>
      </w:r>
    </w:p>
  </w:endnote>
  <w:endnote w:type="continuationSeparator" w:id="0">
    <w:p w14:paraId="45419C76" w14:textId="77777777" w:rsidR="00A74FFD" w:rsidRDefault="00A74FFD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DA8FF" w14:textId="77777777" w:rsidR="00A74FFD" w:rsidRDefault="00A74FFD" w:rsidP="00346567">
      <w:r>
        <w:separator/>
      </w:r>
    </w:p>
  </w:footnote>
  <w:footnote w:type="continuationSeparator" w:id="0">
    <w:p w14:paraId="65E65FF5" w14:textId="77777777" w:rsidR="00A74FFD" w:rsidRDefault="00A74FFD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03336"/>
    <w:rsid w:val="00017CA2"/>
    <w:rsid w:val="00073A0F"/>
    <w:rsid w:val="0012329E"/>
    <w:rsid w:val="00167327"/>
    <w:rsid w:val="001A36C3"/>
    <w:rsid w:val="001B765D"/>
    <w:rsid w:val="001C2A56"/>
    <w:rsid w:val="00206AA1"/>
    <w:rsid w:val="002672A0"/>
    <w:rsid w:val="00346567"/>
    <w:rsid w:val="003B463C"/>
    <w:rsid w:val="003C0FAB"/>
    <w:rsid w:val="00403341"/>
    <w:rsid w:val="00411302"/>
    <w:rsid w:val="004702A8"/>
    <w:rsid w:val="00473B94"/>
    <w:rsid w:val="004F5A94"/>
    <w:rsid w:val="00536600"/>
    <w:rsid w:val="005441CD"/>
    <w:rsid w:val="005D1C70"/>
    <w:rsid w:val="005E51C5"/>
    <w:rsid w:val="00613795"/>
    <w:rsid w:val="00636F96"/>
    <w:rsid w:val="006529CA"/>
    <w:rsid w:val="00691BCA"/>
    <w:rsid w:val="006A1A41"/>
    <w:rsid w:val="006B4456"/>
    <w:rsid w:val="006C0223"/>
    <w:rsid w:val="006C1744"/>
    <w:rsid w:val="006E30F5"/>
    <w:rsid w:val="006E7B77"/>
    <w:rsid w:val="007003FC"/>
    <w:rsid w:val="00747EAE"/>
    <w:rsid w:val="007B46B7"/>
    <w:rsid w:val="007F399D"/>
    <w:rsid w:val="00894B95"/>
    <w:rsid w:val="008A2DDD"/>
    <w:rsid w:val="009141BA"/>
    <w:rsid w:val="009B000B"/>
    <w:rsid w:val="009B370F"/>
    <w:rsid w:val="009B3CE2"/>
    <w:rsid w:val="009D6C53"/>
    <w:rsid w:val="00A12D2E"/>
    <w:rsid w:val="00A34C7E"/>
    <w:rsid w:val="00A74FFD"/>
    <w:rsid w:val="00AA46ED"/>
    <w:rsid w:val="00B3683B"/>
    <w:rsid w:val="00B5715E"/>
    <w:rsid w:val="00B65658"/>
    <w:rsid w:val="00B7165A"/>
    <w:rsid w:val="00B95C6D"/>
    <w:rsid w:val="00C04208"/>
    <w:rsid w:val="00C81989"/>
    <w:rsid w:val="00D066E7"/>
    <w:rsid w:val="00D234E5"/>
    <w:rsid w:val="00D335C7"/>
    <w:rsid w:val="00D737DB"/>
    <w:rsid w:val="00DE1379"/>
    <w:rsid w:val="00E10464"/>
    <w:rsid w:val="00E5146C"/>
    <w:rsid w:val="00E568EB"/>
    <w:rsid w:val="00E636C6"/>
    <w:rsid w:val="00E9449B"/>
    <w:rsid w:val="00ED3EC4"/>
    <w:rsid w:val="00ED3F29"/>
    <w:rsid w:val="00EE28FF"/>
    <w:rsid w:val="00EF0A61"/>
    <w:rsid w:val="00F107C3"/>
    <w:rsid w:val="00F54250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5</TotalTime>
  <Pages>3</Pages>
  <Words>562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12</cp:revision>
  <dcterms:created xsi:type="dcterms:W3CDTF">2024-03-09T04:43:00Z</dcterms:created>
  <dcterms:modified xsi:type="dcterms:W3CDTF">2024-03-09T04:58:00Z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
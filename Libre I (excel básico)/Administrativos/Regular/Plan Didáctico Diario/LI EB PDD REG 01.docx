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2551"/>
        <w:gridCol w:w="5063"/>
      </w:tblGrid>
      <w:tr w:rsidR="00AA46ED" w:rsidRPr="007B46B7" w14:paraId="1D67ECC0" w14:textId="77777777" w:rsidTr="00CA66D5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119" w:type="dxa"/>
          </w:tcPr>
          <w:p w14:paraId="7DE8D30F" w14:textId="2AC5D745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Básica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063" w:type="dxa"/>
          </w:tcPr>
          <w:p w14:paraId="61AF4E9E" w14:textId="61709426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</w:t>
            </w:r>
          </w:p>
        </w:tc>
      </w:tr>
      <w:tr w:rsidR="00AA46ED" w:rsidRPr="007B46B7" w14:paraId="4422AC43" w14:textId="77777777" w:rsidTr="00CA66D5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119" w:type="dxa"/>
          </w:tcPr>
          <w:p w14:paraId="0729EA24" w14:textId="68628977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063" w:type="dxa"/>
          </w:tcPr>
          <w:p w14:paraId="46519DE1" w14:textId="07C04080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-II-MAT</w:t>
            </w:r>
          </w:p>
        </w:tc>
      </w:tr>
      <w:tr w:rsidR="003C0FAB" w:rsidRPr="007B46B7" w14:paraId="3F7F3A27" w14:textId="77777777" w:rsidTr="00CA66D5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119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063" w:type="dxa"/>
            <w:vMerge w:val="restart"/>
          </w:tcPr>
          <w:p w14:paraId="32D5A72D" w14:textId="77777777" w:rsidR="00CA66D5" w:rsidRPr="00CA66D5" w:rsidRDefault="00CA66D5" w:rsidP="00CA66D5">
            <w:pPr>
              <w:rPr>
                <w:rFonts w:ascii="Tahoma" w:hAnsi="Tahoma" w:cs="Tahoma"/>
                <w:sz w:val="20"/>
                <w:szCs w:val="20"/>
              </w:rPr>
            </w:pPr>
            <w:r w:rsidRPr="00CA66D5">
              <w:rPr>
                <w:rFonts w:ascii="Tahoma" w:hAnsi="Tahoma" w:cs="Tahoma"/>
                <w:sz w:val="20"/>
                <w:szCs w:val="20"/>
              </w:rPr>
              <w:t>Explicar los conceptos generales de Microsoft Excel, para la introducción, modificación, y eliminación de datos.</w:t>
            </w:r>
          </w:p>
          <w:p w14:paraId="458CA413" w14:textId="497B28E3" w:rsidR="003C0FAB" w:rsidRPr="007B46B7" w:rsidRDefault="00CA66D5" w:rsidP="00CA66D5">
            <w:pPr>
              <w:rPr>
                <w:rFonts w:ascii="Tahoma" w:hAnsi="Tahoma" w:cs="Tahoma"/>
                <w:sz w:val="20"/>
                <w:szCs w:val="20"/>
              </w:rPr>
            </w:pPr>
            <w:r w:rsidRPr="00CA66D5">
              <w:rPr>
                <w:rFonts w:ascii="Tahoma" w:hAnsi="Tahoma" w:cs="Tahoma"/>
                <w:sz w:val="20"/>
                <w:szCs w:val="20"/>
              </w:rPr>
              <w:t>Resolver operaciones en las áreas contable y financiera mediante el uso de las herramientas básicas de Excel.</w:t>
            </w:r>
          </w:p>
        </w:tc>
      </w:tr>
      <w:tr w:rsidR="003C0FAB" w:rsidRPr="007B46B7" w14:paraId="6E2C129E" w14:textId="77777777" w:rsidTr="00CA66D5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119" w:type="dxa"/>
          </w:tcPr>
          <w:p w14:paraId="4789E06C" w14:textId="6C93C33C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CA66D5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119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CA66D5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119" w:type="dxa"/>
          </w:tcPr>
          <w:p w14:paraId="253957A6" w14:textId="3DA4BC73" w:rsidR="003C0FAB" w:rsidRPr="007B46B7" w:rsidRDefault="000F037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7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5EFCA344" w14:textId="77777777" w:rsidR="00FD574F" w:rsidRDefault="0076003A">
            <w:pPr>
              <w:rPr>
                <w:sz w:val="18"/>
                <w:szCs w:val="18"/>
              </w:rPr>
            </w:pPr>
            <w:r w:rsidRPr="0076003A">
              <w:rPr>
                <w:sz w:val="18"/>
                <w:szCs w:val="18"/>
              </w:rPr>
              <w:t>Identificar los conceptos básicos de Microsoft Excel, tales como la interfaz gráfica, las celdas, las hojas de cálculo y las funciones básicas.</w:t>
            </w:r>
          </w:p>
          <w:p w14:paraId="29D4A917" w14:textId="77777777" w:rsidR="0076003A" w:rsidRDefault="00643122">
            <w:pPr>
              <w:rPr>
                <w:sz w:val="18"/>
                <w:szCs w:val="18"/>
              </w:rPr>
            </w:pPr>
            <w:r w:rsidRPr="00643122">
              <w:rPr>
                <w:sz w:val="18"/>
                <w:szCs w:val="18"/>
              </w:rPr>
              <w:t xml:space="preserve">Realizar operaciones contables y financieras básicas en Excel, como sumas, restas, multiplicaciones y divisiones, utilizando las herramientas adecuadas, como </w:t>
            </w:r>
            <w:r w:rsidRPr="00643122">
              <w:rPr>
                <w:sz w:val="18"/>
                <w:szCs w:val="18"/>
              </w:rPr>
              <w:lastRenderedPageBreak/>
              <w:t>fórmulas y funciones</w:t>
            </w:r>
          </w:p>
          <w:p w14:paraId="0CB0358A" w14:textId="7C053208" w:rsidR="00643122" w:rsidRDefault="00643122">
            <w:pPr>
              <w:rPr>
                <w:sz w:val="18"/>
                <w:szCs w:val="18"/>
              </w:rPr>
            </w:pPr>
            <w:r w:rsidRPr="00643122">
              <w:rPr>
                <w:sz w:val="18"/>
                <w:szCs w:val="18"/>
              </w:rPr>
              <w:t>Fomentar la confianza y la curiosidad en el uso de Excel, promoviendo la actitud proactiva en la exploración de sus herramientas y funciones, y en la búsqueda de soluciones a problemas contables y financieros.</w:t>
            </w:r>
          </w:p>
        </w:tc>
        <w:tc>
          <w:tcPr>
            <w:tcW w:w="1948" w:type="dxa"/>
            <w:vMerge w:val="restart"/>
            <w:vAlign w:val="center"/>
          </w:tcPr>
          <w:p w14:paraId="12A1649D" w14:textId="77777777" w:rsidR="008207DE" w:rsidRPr="008207DE" w:rsidRDefault="008207DE" w:rsidP="008207DE">
            <w:pPr>
              <w:rPr>
                <w:sz w:val="18"/>
                <w:szCs w:val="18"/>
              </w:rPr>
            </w:pPr>
            <w:r w:rsidRPr="008207DE">
              <w:rPr>
                <w:sz w:val="18"/>
                <w:szCs w:val="18"/>
              </w:rPr>
              <w:lastRenderedPageBreak/>
              <w:t>Unidad i: introducción a office excel 365</w:t>
            </w:r>
          </w:p>
          <w:p w14:paraId="549D9E18" w14:textId="77777777" w:rsidR="008207DE" w:rsidRPr="008207DE" w:rsidRDefault="008207DE" w:rsidP="008207DE">
            <w:pPr>
              <w:rPr>
                <w:sz w:val="18"/>
                <w:szCs w:val="18"/>
              </w:rPr>
            </w:pPr>
            <w:r w:rsidRPr="008207DE">
              <w:rPr>
                <w:sz w:val="18"/>
                <w:szCs w:val="18"/>
              </w:rPr>
              <w:t xml:space="preserve">1.1 Introducción a Excel. </w:t>
            </w:r>
          </w:p>
          <w:p w14:paraId="5F02A7A1" w14:textId="3DC6EE5D" w:rsidR="00FD574F" w:rsidRDefault="008207DE" w:rsidP="008207DE">
            <w:pPr>
              <w:rPr>
                <w:sz w:val="18"/>
                <w:szCs w:val="18"/>
              </w:rPr>
            </w:pPr>
            <w:r w:rsidRPr="008207DE">
              <w:rPr>
                <w:sz w:val="18"/>
                <w:szCs w:val="18"/>
              </w:rPr>
              <w:t>1.2 Conceptos básicos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6D08665" w14:textId="77777777" w:rsidR="00AF3D11" w:rsidRPr="00AF3D11" w:rsidRDefault="00AF3D11" w:rsidP="00AF3D11">
            <w:pPr>
              <w:rPr>
                <w:sz w:val="18"/>
                <w:szCs w:val="18"/>
              </w:rPr>
            </w:pPr>
            <w:r w:rsidRPr="00AF3D11">
              <w:rPr>
                <w:sz w:val="18"/>
                <w:szCs w:val="18"/>
              </w:rPr>
              <w:t>-Organizará el espacio de aprendizaje y se asegurará de tener todo lo necesario para la sesión.</w:t>
            </w:r>
          </w:p>
          <w:p w14:paraId="38C0C1E9" w14:textId="77777777" w:rsidR="00AF3D11" w:rsidRPr="00AF3D11" w:rsidRDefault="00AF3D11" w:rsidP="00AF3D11">
            <w:pPr>
              <w:rPr>
                <w:sz w:val="18"/>
                <w:szCs w:val="18"/>
              </w:rPr>
            </w:pPr>
            <w:r w:rsidRPr="00AF3D11">
              <w:rPr>
                <w:sz w:val="18"/>
                <w:szCs w:val="18"/>
              </w:rPr>
              <w:t>-Dará la bienvenida y motivará.</w:t>
            </w:r>
          </w:p>
          <w:p w14:paraId="55DBCCCD" w14:textId="77777777" w:rsidR="00AF3D11" w:rsidRPr="00AF3D11" w:rsidRDefault="00AF3D11" w:rsidP="00AF3D11">
            <w:pPr>
              <w:rPr>
                <w:sz w:val="18"/>
                <w:szCs w:val="18"/>
              </w:rPr>
            </w:pPr>
            <w:r w:rsidRPr="00AF3D11">
              <w:rPr>
                <w:sz w:val="18"/>
                <w:szCs w:val="18"/>
              </w:rPr>
              <w:t>-Tomará la lista de asistencia.</w:t>
            </w:r>
          </w:p>
          <w:p w14:paraId="6C4CC769" w14:textId="77777777" w:rsidR="00AF3D11" w:rsidRPr="00AF3D11" w:rsidRDefault="00AF3D11" w:rsidP="00AF3D11">
            <w:pPr>
              <w:rPr>
                <w:sz w:val="18"/>
                <w:szCs w:val="18"/>
              </w:rPr>
            </w:pPr>
            <w:r w:rsidRPr="00AF3D11">
              <w:rPr>
                <w:sz w:val="18"/>
                <w:szCs w:val="18"/>
              </w:rPr>
              <w:t>-Realizará una dinámica de presentación.</w:t>
            </w:r>
          </w:p>
          <w:p w14:paraId="588AF969" w14:textId="77777777" w:rsidR="00AF3D11" w:rsidRPr="00AF3D11" w:rsidRDefault="00AF3D11" w:rsidP="00AF3D11">
            <w:pPr>
              <w:rPr>
                <w:sz w:val="18"/>
                <w:szCs w:val="18"/>
              </w:rPr>
            </w:pPr>
            <w:r w:rsidRPr="00AF3D11">
              <w:rPr>
                <w:sz w:val="18"/>
                <w:szCs w:val="18"/>
              </w:rPr>
              <w:t>-Presentará el nombre del curso: "Introducción a Office Excel 365".</w:t>
            </w:r>
          </w:p>
          <w:p w14:paraId="668F0B22" w14:textId="77777777" w:rsidR="00AF3D11" w:rsidRPr="00AF3D11" w:rsidRDefault="00AF3D11" w:rsidP="00AF3D11">
            <w:pPr>
              <w:rPr>
                <w:sz w:val="18"/>
                <w:szCs w:val="18"/>
              </w:rPr>
            </w:pPr>
            <w:r w:rsidRPr="00AF3D11">
              <w:rPr>
                <w:sz w:val="18"/>
                <w:szCs w:val="18"/>
              </w:rPr>
              <w:t>-Indagará las expectativas y experiencia sobre el curso mediante preguntas contenidas en una rúbrica.</w:t>
            </w:r>
          </w:p>
          <w:p w14:paraId="18AAF6F6" w14:textId="0E7B04DB" w:rsidR="00AF3D11" w:rsidRDefault="00AF3D11" w:rsidP="00AF3D11">
            <w:pPr>
              <w:rPr>
                <w:sz w:val="18"/>
                <w:szCs w:val="18"/>
              </w:rPr>
            </w:pPr>
            <w:r w:rsidRPr="00AF3D11">
              <w:rPr>
                <w:sz w:val="18"/>
                <w:szCs w:val="18"/>
              </w:rPr>
              <w:t>-Presentará y analizará el programa de Excel utilizando técnicas expositivas.</w:t>
            </w:r>
          </w:p>
          <w:p w14:paraId="2075F930" w14:textId="5B31CB4F" w:rsidR="00577638" w:rsidRPr="00AF3D11" w:rsidRDefault="00577638" w:rsidP="00AF3D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Presentará Y explicará la estrategia de gamificación que se aplicará en la clase transversalmente</w:t>
            </w:r>
          </w:p>
          <w:p w14:paraId="71D10C83" w14:textId="77777777" w:rsidR="00AF3D11" w:rsidRPr="00AF3D11" w:rsidRDefault="00AF3D11" w:rsidP="00AF3D11">
            <w:pPr>
              <w:rPr>
                <w:sz w:val="18"/>
                <w:szCs w:val="18"/>
              </w:rPr>
            </w:pPr>
            <w:r w:rsidRPr="00AF3D11">
              <w:rPr>
                <w:sz w:val="18"/>
                <w:szCs w:val="18"/>
              </w:rPr>
              <w:t>-Moderaá una discusión sobre la importancia y beneficios de Excel.</w:t>
            </w:r>
          </w:p>
          <w:p w14:paraId="7BD9F2ED" w14:textId="77777777" w:rsidR="00AF3D11" w:rsidRPr="00AF3D11" w:rsidRDefault="00AF3D11" w:rsidP="00AF3D11">
            <w:pPr>
              <w:rPr>
                <w:sz w:val="18"/>
                <w:szCs w:val="18"/>
              </w:rPr>
            </w:pPr>
            <w:r w:rsidRPr="00AF3D11">
              <w:rPr>
                <w:sz w:val="18"/>
                <w:szCs w:val="18"/>
              </w:rPr>
              <w:lastRenderedPageBreak/>
              <w:t>-Acordará las reglas de operación y participación para el desarrollo del curso, aplicando la técnica lluvia de ideas.</w:t>
            </w:r>
          </w:p>
          <w:p w14:paraId="7E29F87D" w14:textId="73495951" w:rsidR="00FD574F" w:rsidRDefault="00AF3D11" w:rsidP="00AF3D11">
            <w:pPr>
              <w:rPr>
                <w:sz w:val="18"/>
                <w:szCs w:val="18"/>
              </w:rPr>
            </w:pPr>
            <w:r w:rsidRPr="00AF3D11">
              <w:rPr>
                <w:sz w:val="18"/>
                <w:szCs w:val="18"/>
              </w:rPr>
              <w:t>-Elaborará el Contrato Pedagógico.</w:t>
            </w: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E8CACA8" w14:textId="77777777" w:rsidR="00A00922" w:rsidRPr="00A00922" w:rsidRDefault="00A00922" w:rsidP="00A00922">
            <w:pPr>
              <w:rPr>
                <w:sz w:val="18"/>
                <w:szCs w:val="18"/>
              </w:rPr>
            </w:pPr>
            <w:r w:rsidRPr="00A00922">
              <w:rPr>
                <w:sz w:val="18"/>
                <w:szCs w:val="18"/>
              </w:rPr>
              <w:t>-Participarán en una dinámica de presentación.</w:t>
            </w:r>
          </w:p>
          <w:p w14:paraId="75C8B54B" w14:textId="77777777" w:rsidR="00A00922" w:rsidRPr="00A00922" w:rsidRDefault="00A00922" w:rsidP="00A00922">
            <w:pPr>
              <w:rPr>
                <w:sz w:val="18"/>
                <w:szCs w:val="18"/>
              </w:rPr>
            </w:pPr>
            <w:r w:rsidRPr="00A00922">
              <w:rPr>
                <w:sz w:val="18"/>
                <w:szCs w:val="18"/>
              </w:rPr>
              <w:t>-Leerán y analizarán los objetivos y el programa del curso.</w:t>
            </w:r>
          </w:p>
          <w:p w14:paraId="2FDFFFA6" w14:textId="77777777" w:rsidR="00A00922" w:rsidRPr="00A00922" w:rsidRDefault="00A00922" w:rsidP="00A00922">
            <w:pPr>
              <w:rPr>
                <w:sz w:val="18"/>
                <w:szCs w:val="18"/>
              </w:rPr>
            </w:pPr>
            <w:r w:rsidRPr="00A00922">
              <w:rPr>
                <w:sz w:val="18"/>
                <w:szCs w:val="18"/>
              </w:rPr>
              <w:t>-Exteriorizarán expectativas respecto al curso.</w:t>
            </w:r>
          </w:p>
          <w:p w14:paraId="3F5F5175" w14:textId="77777777" w:rsidR="00A00922" w:rsidRPr="00A00922" w:rsidRDefault="00A00922" w:rsidP="00A00922">
            <w:pPr>
              <w:rPr>
                <w:sz w:val="18"/>
                <w:szCs w:val="18"/>
              </w:rPr>
            </w:pPr>
            <w:r w:rsidRPr="00A00922">
              <w:rPr>
                <w:sz w:val="18"/>
                <w:szCs w:val="18"/>
              </w:rPr>
              <w:t>-Validarán el contrato pedagógico a través de retroalimentación.</w:t>
            </w:r>
          </w:p>
          <w:p w14:paraId="03E5A3AF" w14:textId="46C4BA4A" w:rsidR="00894B95" w:rsidRDefault="00A00922" w:rsidP="00A00922">
            <w:pPr>
              <w:rPr>
                <w:sz w:val="18"/>
                <w:szCs w:val="18"/>
              </w:rPr>
            </w:pPr>
            <w:r w:rsidRPr="00A00922">
              <w:rPr>
                <w:sz w:val="18"/>
                <w:szCs w:val="18"/>
              </w:rPr>
              <w:t>-Participarán activamente en toda la etapa introductoria del curso.</w:t>
            </w:r>
          </w:p>
        </w:tc>
        <w:tc>
          <w:tcPr>
            <w:tcW w:w="3450" w:type="dxa"/>
            <w:vAlign w:val="center"/>
          </w:tcPr>
          <w:p w14:paraId="4937267D" w14:textId="77777777" w:rsidR="00C11244" w:rsidRPr="00FD5FE7" w:rsidRDefault="00C11244" w:rsidP="00C11244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lastRenderedPageBreak/>
              <w:t>Laptop Proyector</w:t>
            </w:r>
          </w:p>
          <w:p w14:paraId="63CC6858" w14:textId="77777777" w:rsidR="00C11244" w:rsidRPr="00FD5FE7" w:rsidRDefault="00C11244" w:rsidP="00C11244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Silabo del curso PDF</w:t>
            </w:r>
          </w:p>
          <w:p w14:paraId="33CBD721" w14:textId="77777777" w:rsidR="00C11244" w:rsidRPr="00FD5FE7" w:rsidRDefault="00C11244" w:rsidP="00C11244">
            <w:pPr>
              <w:rPr>
                <w:sz w:val="18"/>
                <w:szCs w:val="18"/>
              </w:rPr>
            </w:pPr>
          </w:p>
          <w:p w14:paraId="2E08DAB1" w14:textId="77777777" w:rsidR="00C11244" w:rsidRPr="00FD5FE7" w:rsidRDefault="00C11244" w:rsidP="00C11244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Rúbrica</w:t>
            </w:r>
            <w:r>
              <w:rPr>
                <w:sz w:val="18"/>
                <w:szCs w:val="18"/>
              </w:rPr>
              <w:t xml:space="preserve"> </w:t>
            </w:r>
            <w:r w:rsidRPr="00FD5FE7">
              <w:rPr>
                <w:sz w:val="18"/>
                <w:szCs w:val="18"/>
              </w:rPr>
              <w:t>de evaluación diagnóstica impresa</w:t>
            </w:r>
          </w:p>
          <w:p w14:paraId="24BA79A4" w14:textId="77777777" w:rsidR="00C11244" w:rsidRPr="00FD5FE7" w:rsidRDefault="00C11244" w:rsidP="00C11244">
            <w:pPr>
              <w:rPr>
                <w:sz w:val="18"/>
                <w:szCs w:val="18"/>
              </w:rPr>
            </w:pPr>
          </w:p>
          <w:p w14:paraId="1BC51C09" w14:textId="20D94B0B" w:rsidR="00FD574F" w:rsidRDefault="00C11244" w:rsidP="00C11244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Propuesta</w:t>
            </w:r>
            <w:r>
              <w:rPr>
                <w:sz w:val="18"/>
                <w:szCs w:val="18"/>
              </w:rPr>
              <w:t xml:space="preserve"> </w:t>
            </w:r>
            <w:r w:rsidRPr="00FD5FE7">
              <w:rPr>
                <w:sz w:val="18"/>
                <w:szCs w:val="18"/>
              </w:rPr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DF317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DF317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0CAE6A8" w14:textId="77777777" w:rsidR="00A00922" w:rsidRPr="00A00922" w:rsidRDefault="00A00922" w:rsidP="00A00922">
            <w:pPr>
              <w:rPr>
                <w:sz w:val="18"/>
                <w:szCs w:val="18"/>
              </w:rPr>
            </w:pPr>
            <w:r w:rsidRPr="00A00922">
              <w:rPr>
                <w:sz w:val="18"/>
                <w:szCs w:val="18"/>
              </w:rPr>
              <w:t>-Explicará la definición de Excel.</w:t>
            </w:r>
          </w:p>
          <w:p w14:paraId="42FFA175" w14:textId="77777777" w:rsidR="00A00922" w:rsidRPr="00A00922" w:rsidRDefault="00A00922" w:rsidP="00A00922">
            <w:pPr>
              <w:rPr>
                <w:sz w:val="18"/>
                <w:szCs w:val="18"/>
              </w:rPr>
            </w:pPr>
            <w:r w:rsidRPr="00A00922">
              <w:rPr>
                <w:sz w:val="18"/>
                <w:szCs w:val="18"/>
              </w:rPr>
              <w:t>-Explicará los conceptos básicos de Excel, como hojas de cálculo, filas, columnas y celdas.</w:t>
            </w:r>
          </w:p>
          <w:p w14:paraId="63E1EAF4" w14:textId="77777777" w:rsidR="00A00922" w:rsidRPr="00A00922" w:rsidRDefault="00A00922" w:rsidP="00A00922">
            <w:pPr>
              <w:rPr>
                <w:sz w:val="18"/>
                <w:szCs w:val="18"/>
              </w:rPr>
            </w:pPr>
            <w:r w:rsidRPr="00A00922">
              <w:rPr>
                <w:sz w:val="18"/>
                <w:szCs w:val="18"/>
              </w:rPr>
              <w:t>-Explicará los beneficios de utilizar Excel.</w:t>
            </w:r>
          </w:p>
          <w:p w14:paraId="6CFF9098" w14:textId="77777777" w:rsidR="00A00922" w:rsidRPr="00A00922" w:rsidRDefault="00A00922" w:rsidP="00A00922">
            <w:pPr>
              <w:rPr>
                <w:sz w:val="18"/>
                <w:szCs w:val="18"/>
              </w:rPr>
            </w:pPr>
            <w:r w:rsidRPr="00A00922">
              <w:rPr>
                <w:sz w:val="18"/>
                <w:szCs w:val="18"/>
              </w:rPr>
              <w:t>-Demostrará cómo crear una hoja de cálculo básica utilizando Excel.</w:t>
            </w:r>
          </w:p>
          <w:p w14:paraId="235AFE06" w14:textId="77777777" w:rsidR="00A00922" w:rsidRPr="00A00922" w:rsidRDefault="00A00922" w:rsidP="00A00922">
            <w:pPr>
              <w:rPr>
                <w:sz w:val="18"/>
                <w:szCs w:val="18"/>
              </w:rPr>
            </w:pPr>
            <w:r w:rsidRPr="00A00922">
              <w:rPr>
                <w:sz w:val="18"/>
                <w:szCs w:val="18"/>
              </w:rPr>
              <w:t>-Explicará cómo insertar y editar datos en una hoja de cálculo.</w:t>
            </w:r>
          </w:p>
          <w:p w14:paraId="30965DA3" w14:textId="74CFE7BF" w:rsidR="0012329E" w:rsidRDefault="00A00922" w:rsidP="00A00922">
            <w:pPr>
              <w:rPr>
                <w:sz w:val="18"/>
                <w:szCs w:val="18"/>
              </w:rPr>
            </w:pPr>
            <w:r w:rsidRPr="00A00922">
              <w:rPr>
                <w:sz w:val="18"/>
                <w:szCs w:val="18"/>
              </w:rPr>
              <w:t>-Explicará cómo utilizar fórmulas y funciones en Excel.</w:t>
            </w: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555D701" w14:textId="77777777" w:rsidR="00A00922" w:rsidRPr="00A00922" w:rsidRDefault="00A00922" w:rsidP="00A00922">
            <w:pPr>
              <w:rPr>
                <w:sz w:val="18"/>
                <w:szCs w:val="18"/>
              </w:rPr>
            </w:pPr>
            <w:r w:rsidRPr="00A00922">
              <w:rPr>
                <w:sz w:val="18"/>
                <w:szCs w:val="18"/>
              </w:rPr>
              <w:t>-Escucharán y observarán la presentación.</w:t>
            </w:r>
          </w:p>
          <w:p w14:paraId="392605D9" w14:textId="77777777" w:rsidR="00A00922" w:rsidRPr="00A00922" w:rsidRDefault="00A00922" w:rsidP="00A00922">
            <w:pPr>
              <w:rPr>
                <w:sz w:val="18"/>
                <w:szCs w:val="18"/>
              </w:rPr>
            </w:pPr>
            <w:r w:rsidRPr="00A00922">
              <w:rPr>
                <w:sz w:val="18"/>
                <w:szCs w:val="18"/>
              </w:rPr>
              <w:t>-Participarán respondiendo y exponiendo sus opiniones.</w:t>
            </w:r>
          </w:p>
          <w:p w14:paraId="3B0B6D65" w14:textId="02BB306D" w:rsidR="00FD574F" w:rsidRDefault="00A00922" w:rsidP="00A00922">
            <w:pPr>
              <w:rPr>
                <w:sz w:val="18"/>
                <w:szCs w:val="18"/>
              </w:rPr>
            </w:pPr>
            <w:r w:rsidRPr="00A00922">
              <w:rPr>
                <w:sz w:val="18"/>
                <w:szCs w:val="18"/>
              </w:rPr>
              <w:t>-Leerán el material proporcionado por el mediador.</w:t>
            </w:r>
          </w:p>
        </w:tc>
        <w:tc>
          <w:tcPr>
            <w:tcW w:w="3450" w:type="dxa"/>
            <w:vAlign w:val="center"/>
          </w:tcPr>
          <w:p w14:paraId="40708D70" w14:textId="3A2515DF" w:rsidR="00FD574F" w:rsidRDefault="007E3FEE">
            <w:pPr>
              <w:rPr>
                <w:sz w:val="18"/>
                <w:szCs w:val="18"/>
              </w:rPr>
            </w:pPr>
            <w:r w:rsidRPr="007E3FEE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DF317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DF317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C408B2E" w14:textId="77777777" w:rsidR="0066438C" w:rsidRPr="0066438C" w:rsidRDefault="0066438C" w:rsidP="0066438C">
            <w:pPr>
              <w:rPr>
                <w:sz w:val="18"/>
                <w:szCs w:val="18"/>
              </w:rPr>
            </w:pPr>
            <w:r w:rsidRPr="0066438C">
              <w:rPr>
                <w:sz w:val="18"/>
                <w:szCs w:val="18"/>
              </w:rPr>
              <w:t>Realizará una síntesis del tema, utilizando técnica expositiva.</w:t>
            </w:r>
          </w:p>
          <w:p w14:paraId="63283F32" w14:textId="77777777" w:rsidR="0066438C" w:rsidRPr="0066438C" w:rsidRDefault="0066438C" w:rsidP="0066438C">
            <w:pPr>
              <w:rPr>
                <w:sz w:val="18"/>
                <w:szCs w:val="18"/>
              </w:rPr>
            </w:pPr>
            <w:r w:rsidRPr="0066438C">
              <w:rPr>
                <w:sz w:val="18"/>
                <w:szCs w:val="18"/>
              </w:rPr>
              <w:t>-Presentará los logros alcanzados respecto al tema.</w:t>
            </w:r>
          </w:p>
          <w:p w14:paraId="1A0D590D" w14:textId="77777777" w:rsidR="0066438C" w:rsidRPr="0066438C" w:rsidRDefault="0066438C" w:rsidP="0066438C">
            <w:pPr>
              <w:rPr>
                <w:sz w:val="18"/>
                <w:szCs w:val="18"/>
              </w:rPr>
            </w:pPr>
            <w:r w:rsidRPr="0066438C">
              <w:rPr>
                <w:sz w:val="18"/>
                <w:szCs w:val="18"/>
              </w:rPr>
              <w:t>-Propondrá alternativas para cubrir lo que falta según el objetivo.</w:t>
            </w:r>
          </w:p>
          <w:p w14:paraId="0D1E132E" w14:textId="77777777" w:rsidR="0066438C" w:rsidRPr="0066438C" w:rsidRDefault="0066438C" w:rsidP="0066438C">
            <w:pPr>
              <w:rPr>
                <w:sz w:val="18"/>
                <w:szCs w:val="18"/>
              </w:rPr>
            </w:pPr>
            <w:r w:rsidRPr="0066438C">
              <w:rPr>
                <w:sz w:val="18"/>
                <w:szCs w:val="18"/>
              </w:rPr>
              <w:t>-Recibirá los documentos escritos por los equipos de participantes orientados en la actividad correspondiente.</w:t>
            </w:r>
          </w:p>
          <w:p w14:paraId="55D27BD0" w14:textId="77777777" w:rsidR="0066438C" w:rsidRPr="0066438C" w:rsidRDefault="0066438C" w:rsidP="0066438C">
            <w:pPr>
              <w:rPr>
                <w:sz w:val="18"/>
                <w:szCs w:val="18"/>
              </w:rPr>
            </w:pPr>
            <w:r w:rsidRPr="0066438C">
              <w:rPr>
                <w:sz w:val="18"/>
                <w:szCs w:val="18"/>
              </w:rPr>
              <w:t>-Orientará el autoestudio: Practicar la creación de hojas de cálculo básicas utilizando Excel.</w:t>
            </w:r>
          </w:p>
          <w:p w14:paraId="18647458" w14:textId="06E4CBEF" w:rsidR="0012329E" w:rsidRDefault="0066438C" w:rsidP="0066438C">
            <w:pPr>
              <w:rPr>
                <w:sz w:val="18"/>
                <w:szCs w:val="18"/>
              </w:rPr>
            </w:pPr>
            <w:r w:rsidRPr="0066438C">
              <w:rPr>
                <w:sz w:val="18"/>
                <w:szCs w:val="18"/>
              </w:rPr>
              <w:t>-Presentará el siguiente tema al final de la sesión de clase.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0FBBA53" w14:textId="77777777" w:rsidR="0066438C" w:rsidRPr="0066438C" w:rsidRDefault="0066438C" w:rsidP="0066438C">
            <w:pPr>
              <w:rPr>
                <w:sz w:val="18"/>
                <w:szCs w:val="18"/>
              </w:rPr>
            </w:pPr>
            <w:r w:rsidRPr="0066438C">
              <w:rPr>
                <w:sz w:val="18"/>
                <w:szCs w:val="18"/>
              </w:rPr>
              <w:t>-Escucharán y participarán en los comentarios, haciendo preguntas aclaratorias en caso de dudas.</w:t>
            </w:r>
          </w:p>
          <w:p w14:paraId="2427B2B5" w14:textId="77777777" w:rsidR="0066438C" w:rsidRPr="0066438C" w:rsidRDefault="0066438C" w:rsidP="0066438C">
            <w:pPr>
              <w:rPr>
                <w:sz w:val="18"/>
                <w:szCs w:val="18"/>
              </w:rPr>
            </w:pPr>
            <w:r w:rsidRPr="0066438C">
              <w:rPr>
                <w:sz w:val="18"/>
                <w:szCs w:val="18"/>
              </w:rPr>
              <w:t>-Retomarán el siguiente tema para indagar al respecto.</w:t>
            </w:r>
          </w:p>
          <w:p w14:paraId="13371200" w14:textId="21FF9835" w:rsidR="00FD574F" w:rsidRDefault="0066438C" w:rsidP="0066438C">
            <w:pPr>
              <w:rPr>
                <w:sz w:val="18"/>
                <w:szCs w:val="18"/>
              </w:rPr>
            </w:pPr>
            <w:r w:rsidRPr="0066438C">
              <w:rPr>
                <w:sz w:val="18"/>
                <w:szCs w:val="18"/>
              </w:rPr>
              <w:t>-Consultarán sobre el material para el autoestudio.</w:t>
            </w:r>
          </w:p>
        </w:tc>
        <w:tc>
          <w:tcPr>
            <w:tcW w:w="3450" w:type="dxa"/>
            <w:vAlign w:val="center"/>
          </w:tcPr>
          <w:p w14:paraId="42BA359C" w14:textId="17D3CCC8" w:rsidR="00FD574F" w:rsidRDefault="00EF0707">
            <w:pPr>
              <w:rPr>
                <w:sz w:val="18"/>
                <w:szCs w:val="18"/>
              </w:rPr>
            </w:pPr>
            <w:r w:rsidRPr="00EF0707">
              <w:rPr>
                <w:sz w:val="18"/>
                <w:szCs w:val="18"/>
              </w:rPr>
              <w:t xml:space="preserve">Lectura recomendada sobre </w:t>
            </w:r>
            <w:r w:rsidR="00A5135E">
              <w:rPr>
                <w:sz w:val="18"/>
                <w:szCs w:val="18"/>
              </w:rPr>
              <w:t>Interfaz de excel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DF317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DF317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5FF23" w14:textId="77777777" w:rsidR="002714E2" w:rsidRDefault="002714E2" w:rsidP="00346567">
      <w:r>
        <w:separator/>
      </w:r>
    </w:p>
  </w:endnote>
  <w:endnote w:type="continuationSeparator" w:id="0">
    <w:p w14:paraId="6DDE0103" w14:textId="77777777" w:rsidR="002714E2" w:rsidRDefault="002714E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04527" w14:textId="77777777" w:rsidR="002714E2" w:rsidRDefault="002714E2" w:rsidP="00346567">
      <w:r>
        <w:separator/>
      </w:r>
    </w:p>
  </w:footnote>
  <w:footnote w:type="continuationSeparator" w:id="0">
    <w:p w14:paraId="4A905E1F" w14:textId="77777777" w:rsidR="002714E2" w:rsidRDefault="002714E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F037D"/>
    <w:rsid w:val="0012329E"/>
    <w:rsid w:val="001A36C3"/>
    <w:rsid w:val="001C2A56"/>
    <w:rsid w:val="002672A0"/>
    <w:rsid w:val="002714E2"/>
    <w:rsid w:val="00346567"/>
    <w:rsid w:val="003C0FAB"/>
    <w:rsid w:val="00403341"/>
    <w:rsid w:val="00411302"/>
    <w:rsid w:val="00473B94"/>
    <w:rsid w:val="00536600"/>
    <w:rsid w:val="00577638"/>
    <w:rsid w:val="005D1117"/>
    <w:rsid w:val="005E51C5"/>
    <w:rsid w:val="00613795"/>
    <w:rsid w:val="00636F96"/>
    <w:rsid w:val="00643122"/>
    <w:rsid w:val="0066438C"/>
    <w:rsid w:val="00691BCA"/>
    <w:rsid w:val="006B4456"/>
    <w:rsid w:val="006E30F5"/>
    <w:rsid w:val="007003FC"/>
    <w:rsid w:val="0076003A"/>
    <w:rsid w:val="007B46B7"/>
    <w:rsid w:val="007E3FEE"/>
    <w:rsid w:val="007F399D"/>
    <w:rsid w:val="008207DE"/>
    <w:rsid w:val="00894B95"/>
    <w:rsid w:val="008A2DDD"/>
    <w:rsid w:val="009141BA"/>
    <w:rsid w:val="009B000B"/>
    <w:rsid w:val="009B370F"/>
    <w:rsid w:val="009D6C53"/>
    <w:rsid w:val="00A00922"/>
    <w:rsid w:val="00A5135E"/>
    <w:rsid w:val="00AA46ED"/>
    <w:rsid w:val="00AF3D11"/>
    <w:rsid w:val="00B3683B"/>
    <w:rsid w:val="00B5715E"/>
    <w:rsid w:val="00C11244"/>
    <w:rsid w:val="00CA66D5"/>
    <w:rsid w:val="00D737DB"/>
    <w:rsid w:val="00DF317B"/>
    <w:rsid w:val="00E10464"/>
    <w:rsid w:val="00E5146C"/>
    <w:rsid w:val="00E568EB"/>
    <w:rsid w:val="00E81DE5"/>
    <w:rsid w:val="00ED3F29"/>
    <w:rsid w:val="00EF0707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48</TotalTime>
  <Pages>3</Pages>
  <Words>614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19</cp:revision>
  <dcterms:created xsi:type="dcterms:W3CDTF">2023-03-06T01:56:00Z</dcterms:created>
  <dcterms:modified xsi:type="dcterms:W3CDTF">2023-03-07T12:25:00Z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
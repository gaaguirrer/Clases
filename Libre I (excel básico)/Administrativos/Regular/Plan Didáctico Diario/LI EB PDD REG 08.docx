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2AC5D745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61709426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68628977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07C04080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5A1D7824" w14:textId="77777777" w:rsidR="00CD61CE" w:rsidRPr="00CD61CE" w:rsidRDefault="00CD61CE" w:rsidP="00CD61CE">
            <w:pPr>
              <w:rPr>
                <w:rFonts w:ascii="Tahoma" w:hAnsi="Tahoma" w:cs="Tahoma"/>
                <w:sz w:val="20"/>
                <w:szCs w:val="20"/>
              </w:rPr>
            </w:pPr>
            <w:r w:rsidRPr="00CD61CE">
              <w:rPr>
                <w:rFonts w:ascii="Tahoma" w:hAnsi="Tahoma" w:cs="Tahoma"/>
                <w:sz w:val="20"/>
                <w:szCs w:val="20"/>
              </w:rPr>
              <w:t>Identificar patrones o tendencias utilizando el formato condicional de Excel.</w:t>
            </w:r>
          </w:p>
          <w:p w14:paraId="458CA413" w14:textId="3796F44A" w:rsidR="003C0FAB" w:rsidRPr="007B46B7" w:rsidRDefault="00CD61CE" w:rsidP="00CD61CE">
            <w:pPr>
              <w:rPr>
                <w:rFonts w:ascii="Tahoma" w:hAnsi="Tahoma" w:cs="Tahoma"/>
                <w:sz w:val="20"/>
                <w:szCs w:val="20"/>
              </w:rPr>
            </w:pPr>
            <w:r w:rsidRPr="00CD61CE">
              <w:rPr>
                <w:rFonts w:ascii="Tahoma" w:hAnsi="Tahoma" w:cs="Tahoma"/>
                <w:sz w:val="20"/>
                <w:szCs w:val="20"/>
              </w:rPr>
              <w:t>Analizar los patrones o tendencias para el condicionamiento de los datos.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1E74FB1A" w:rsidR="003C0FAB" w:rsidRPr="007B46B7" w:rsidRDefault="0041730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7377D4AA" w:rsidR="003C0FAB" w:rsidRPr="007B46B7" w:rsidRDefault="00A11D2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417304">
              <w:rPr>
                <w:rFonts w:ascii="Tahoma" w:hAnsi="Tahoma" w:cs="Tahoma"/>
                <w:sz w:val="20"/>
                <w:szCs w:val="20"/>
              </w:rPr>
              <w:t>02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417304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53F8A6B8" w:rsidR="00FD574F" w:rsidRDefault="00126DEF">
            <w:pPr>
              <w:rPr>
                <w:sz w:val="18"/>
                <w:szCs w:val="18"/>
              </w:rPr>
            </w:pPr>
            <w:r w:rsidRPr="00126DEF">
              <w:rPr>
                <w:sz w:val="18"/>
                <w:szCs w:val="18"/>
              </w:rPr>
              <w:t>3.1 Formato Condicional.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B8688" w14:textId="77777777" w:rsidR="00B07F3A" w:rsidRDefault="00B07F3A" w:rsidP="00346567">
      <w:r>
        <w:separator/>
      </w:r>
    </w:p>
  </w:endnote>
  <w:endnote w:type="continuationSeparator" w:id="0">
    <w:p w14:paraId="306279AA" w14:textId="77777777" w:rsidR="00B07F3A" w:rsidRDefault="00B07F3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1DF68" w14:textId="77777777" w:rsidR="00B07F3A" w:rsidRDefault="00B07F3A" w:rsidP="00346567">
      <w:r>
        <w:separator/>
      </w:r>
    </w:p>
  </w:footnote>
  <w:footnote w:type="continuationSeparator" w:id="0">
    <w:p w14:paraId="5E182A55" w14:textId="77777777" w:rsidR="00B07F3A" w:rsidRDefault="00B07F3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12329E"/>
    <w:rsid w:val="00126DEF"/>
    <w:rsid w:val="001A36C3"/>
    <w:rsid w:val="001C2A56"/>
    <w:rsid w:val="00206AA1"/>
    <w:rsid w:val="002672A0"/>
    <w:rsid w:val="00346567"/>
    <w:rsid w:val="003C0FAB"/>
    <w:rsid w:val="00403341"/>
    <w:rsid w:val="00411302"/>
    <w:rsid w:val="00417304"/>
    <w:rsid w:val="00473B94"/>
    <w:rsid w:val="00536600"/>
    <w:rsid w:val="00580DBE"/>
    <w:rsid w:val="005E51C5"/>
    <w:rsid w:val="00613795"/>
    <w:rsid w:val="00636F96"/>
    <w:rsid w:val="00691BCA"/>
    <w:rsid w:val="006B4456"/>
    <w:rsid w:val="006E30F5"/>
    <w:rsid w:val="007003FC"/>
    <w:rsid w:val="007B46B7"/>
    <w:rsid w:val="007E3D2A"/>
    <w:rsid w:val="007F399D"/>
    <w:rsid w:val="00894B95"/>
    <w:rsid w:val="008A2DDD"/>
    <w:rsid w:val="009141BA"/>
    <w:rsid w:val="009B000B"/>
    <w:rsid w:val="009B370F"/>
    <w:rsid w:val="009D6C53"/>
    <w:rsid w:val="00A11D25"/>
    <w:rsid w:val="00AA46ED"/>
    <w:rsid w:val="00B07F3A"/>
    <w:rsid w:val="00B3683B"/>
    <w:rsid w:val="00B5715E"/>
    <w:rsid w:val="00C04208"/>
    <w:rsid w:val="00CA6D25"/>
    <w:rsid w:val="00CD61CE"/>
    <w:rsid w:val="00D335C7"/>
    <w:rsid w:val="00D6175A"/>
    <w:rsid w:val="00D737DB"/>
    <w:rsid w:val="00E10464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23</TotalTime>
  <Pages>1</Pages>
  <Words>160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16</cp:revision>
  <dcterms:created xsi:type="dcterms:W3CDTF">2023-03-06T01:56:00Z</dcterms:created>
  <dcterms:modified xsi:type="dcterms:W3CDTF">2023-03-21T00:52:00Z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
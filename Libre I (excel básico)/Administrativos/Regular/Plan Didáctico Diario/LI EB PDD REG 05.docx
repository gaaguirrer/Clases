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2A4D7E58" w:rsidR="003C0FAB" w:rsidRPr="007B46B7" w:rsidRDefault="00676012">
            <w:pPr>
              <w:rPr>
                <w:rFonts w:ascii="Tahoma" w:hAnsi="Tahoma" w:cs="Tahoma"/>
                <w:sz w:val="20"/>
                <w:szCs w:val="20"/>
              </w:rPr>
            </w:pPr>
            <w:r w:rsidRPr="00676012">
              <w:rPr>
                <w:rFonts w:ascii="Tahoma" w:hAnsi="Tahoma" w:cs="Tahoma"/>
                <w:sz w:val="20"/>
                <w:szCs w:val="20"/>
              </w:rPr>
              <w:t>Procesar la información generando funciones de forma automática mediante el uso de las herramientas de office Excel.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2E219858" w:rsidR="003C0FAB" w:rsidRPr="007B46B7" w:rsidRDefault="007E3D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4547CB89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7E3D2A">
              <w:rPr>
                <w:rFonts w:ascii="Tahoma" w:hAnsi="Tahoma" w:cs="Tahoma"/>
                <w:sz w:val="20"/>
                <w:szCs w:val="20"/>
              </w:rPr>
              <w:t>1</w:t>
            </w:r>
            <w:r w:rsidR="00D6175A">
              <w:rPr>
                <w:rFonts w:ascii="Tahoma" w:hAnsi="Tahoma" w:cs="Tahoma"/>
                <w:sz w:val="20"/>
                <w:szCs w:val="20"/>
              </w:rPr>
              <w:t>1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E3D2A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50D8041" w14:textId="77777777" w:rsidR="009F545C" w:rsidRPr="009F545C" w:rsidRDefault="009F545C" w:rsidP="009F545C">
            <w:pPr>
              <w:rPr>
                <w:sz w:val="18"/>
                <w:szCs w:val="18"/>
              </w:rPr>
            </w:pPr>
            <w:r w:rsidRPr="009F545C">
              <w:rPr>
                <w:sz w:val="18"/>
                <w:szCs w:val="18"/>
              </w:rPr>
              <w:t>2.4 Formulas y Operadores Matemáticos,</w:t>
            </w:r>
          </w:p>
          <w:p w14:paraId="5F02A7A1" w14:textId="01FE174E" w:rsidR="00FD574F" w:rsidRDefault="009F545C" w:rsidP="009F545C">
            <w:pPr>
              <w:rPr>
                <w:sz w:val="18"/>
                <w:szCs w:val="18"/>
              </w:rPr>
            </w:pPr>
            <w:r w:rsidRPr="009F545C">
              <w:rPr>
                <w:sz w:val="18"/>
                <w:szCs w:val="18"/>
              </w:rPr>
              <w:t>Sumativa 03: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3B94"/>
    <w:rsid w:val="00536600"/>
    <w:rsid w:val="005E51C5"/>
    <w:rsid w:val="00613795"/>
    <w:rsid w:val="00636F96"/>
    <w:rsid w:val="00676012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9F545C"/>
    <w:rsid w:val="00A11D25"/>
    <w:rsid w:val="00AA46ED"/>
    <w:rsid w:val="00B07F3A"/>
    <w:rsid w:val="00B3683B"/>
    <w:rsid w:val="00B5715E"/>
    <w:rsid w:val="00C04208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19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12</cp:revision>
  <dcterms:created xsi:type="dcterms:W3CDTF">2023-03-06T01:56:00Z</dcterms:created>
  <dcterms:modified xsi:type="dcterms:W3CDTF">2023-03-21T00:51:00Z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
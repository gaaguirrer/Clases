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7A66C95B" w:rsidR="003C0FAB" w:rsidRPr="007B46B7" w:rsidRDefault="00BE4AE6">
            <w:pPr>
              <w:rPr>
                <w:rFonts w:ascii="Tahoma" w:hAnsi="Tahoma" w:cs="Tahoma"/>
                <w:sz w:val="20"/>
                <w:szCs w:val="20"/>
              </w:rPr>
            </w:pPr>
            <w:r w:rsidRPr="00BE4AE6">
              <w:rPr>
                <w:rFonts w:ascii="Tahoma" w:hAnsi="Tahoma" w:cs="Tahoma"/>
                <w:sz w:val="20"/>
                <w:szCs w:val="20"/>
              </w:rPr>
              <w:t>Diferenciar las diversas aplicaciones de las fórmulas que se utilizan en Excel básico para la solución de problemas propios del mundo de los negocios.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9949A1B" w:rsidR="003C0FAB" w:rsidRPr="007B46B7" w:rsidRDefault="0048095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0A34C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1A55597B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A34C6">
              <w:rPr>
                <w:rFonts w:ascii="Tahoma" w:hAnsi="Tahoma" w:cs="Tahoma"/>
                <w:sz w:val="20"/>
                <w:szCs w:val="20"/>
              </w:rPr>
              <w:t>13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2015AE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212A3C66" w:rsidR="00FD574F" w:rsidRDefault="00D021C7">
            <w:pPr>
              <w:rPr>
                <w:sz w:val="18"/>
                <w:szCs w:val="18"/>
              </w:rPr>
            </w:pPr>
            <w:r w:rsidRPr="00D021C7">
              <w:rPr>
                <w:sz w:val="18"/>
                <w:szCs w:val="18"/>
              </w:rPr>
              <w:t>4.10 Funciones Financieras.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0A34C6"/>
    <w:rsid w:val="0012329E"/>
    <w:rsid w:val="00147CDE"/>
    <w:rsid w:val="001A36C3"/>
    <w:rsid w:val="001C2A56"/>
    <w:rsid w:val="002015AE"/>
    <w:rsid w:val="00206AA1"/>
    <w:rsid w:val="002672A0"/>
    <w:rsid w:val="00346567"/>
    <w:rsid w:val="003C0FAB"/>
    <w:rsid w:val="00403341"/>
    <w:rsid w:val="00411302"/>
    <w:rsid w:val="00417304"/>
    <w:rsid w:val="00473B94"/>
    <w:rsid w:val="00480950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BE4AE6"/>
    <w:rsid w:val="00C04208"/>
    <w:rsid w:val="00CA6D25"/>
    <w:rsid w:val="00D021C7"/>
    <w:rsid w:val="00D335C7"/>
    <w:rsid w:val="00D6175A"/>
    <w:rsid w:val="00D737DB"/>
    <w:rsid w:val="00DC5659"/>
    <w:rsid w:val="00E10464"/>
    <w:rsid w:val="00E23C96"/>
    <w:rsid w:val="00E5146C"/>
    <w:rsid w:val="00E568EB"/>
    <w:rsid w:val="00ED3F29"/>
    <w:rsid w:val="00EF0A61"/>
    <w:rsid w:val="00F17C22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24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28</cp:revision>
  <dcterms:created xsi:type="dcterms:W3CDTF">2023-03-06T01:56:00Z</dcterms:created>
  <dcterms:modified xsi:type="dcterms:W3CDTF">2023-03-21T00:55:00Z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